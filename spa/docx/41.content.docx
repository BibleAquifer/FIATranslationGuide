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w:t>
      </w:r>
      <w:r>
        <w:rPr>
          <w:lang w:val="es_ES" w:bidi="es_ES"/>
        </w:rPr>
      </w:r>
    </w:p>
    <w:p>
      <w:pPr/>
      <w:r>
        <w:rPr>
          <w:lang w:val="es_ES" w:bidi="es_ES"/>
        </w:rPr>
      </w:r>
      <w:r>
        <w:rPr>
          <w:b/>
          <w:lang w:val="es_ES" w:bidi="es_ES"/>
        </w:rPr>
        <w:t>Familiarization, Internalization, Articulation (FIA) Translation Guide</w:t>
      </w:r>
      <w:r>
        <w:rPr>
          <w:lang w:val="es_ES" w:bidi="es_ES"/>
        </w:rPr>
        <w:t xml:space="preserve"> © 2025 Word Collective Released under CC BY-SA 4.0 license. </w:t>
      </w:r>
      <w:r>
        <w:rPr>
          <w:lang w:val="es_ES" w:bidi="es_ES"/>
        </w:rPr>
        <w:t>Familiarization, Internalization, Articulation (FIA) Translation Guide</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MRK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Marcos 1:1–13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1:1–13 y guárdenlo en sus corazones.</w:t>
      </w:r>
    </w:p>
    <w:p>
      <w:pPr/>
      <w:r>
        <w:rPr>
          <w:lang w:val="es_ES" w:bidi="es_ES"/>
        </w:rPr>
      </w:r>
      <w:r>
        <w:rPr>
          <w:lang w:val="es_ES" w:bidi="es_ES"/>
        </w:rPr>
        <w:t>Escuchen una versión en audio de Marcos 1:1–13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1:1–13 en la traducción que sea más fácil de entender.</w:t>
      </w:r>
    </w:p>
    <w:p>
      <w:pPr/>
      <w:r>
        <w:rPr>
          <w:lang w:val="es_ES" w:bidi="es_ES"/>
        </w:rPr>
      </w:r>
      <w:r>
        <w:rPr>
          <w:lang w:val="es_ES" w:bidi="es_ES"/>
        </w:rPr>
        <w:t>El libro de Marcos comienza preparando el escenario para las buenas nuevas o evangelio de Jesús, "El hijo de Dios", y el comienzo de su tiempo de ministerio, o de enseñanza.</w:t>
      </w:r>
    </w:p>
    <w:p>
      <w:pPr/>
      <w:r>
        <w:rPr>
          <w:lang w:val="es_ES" w:bidi="es_ES"/>
        </w:rPr>
      </w:r>
      <w:r>
        <w:rPr>
          <w:lang w:val="es_ES" w:bidi="es_ES"/>
        </w:rPr>
        <w:t>Marcos nos dice que Juan preparará el camino para Jesús. Entonces Marcos nos dice inmediatamente que Jesús es el Hijo de Dios. Jesús como el Hijo de Dios es un tema de este libro. Dios nos muestra que esto es verdad al decirnos que Jesús es su hijo y que él ama y aprueba a Jesús. Otro tema en Marcos, que comenzamos a ver aquí, es Dios y Satanás en guerra entre sí. Inmediatamente después del bautismo de Jesús, Jesús está en conflicto con Satanás.</w:t>
      </w:r>
    </w:p>
    <w:p>
      <w:pPr/>
      <w:r>
        <w:rPr>
          <w:lang w:val="es_ES" w:bidi="es_ES"/>
        </w:rPr>
      </w:r>
      <w:r>
        <w:rPr>
          <w:lang w:val="es_ES" w:bidi="es_ES"/>
        </w:rPr>
        <w:t>Esta historia sucede en el desierto junto al río Jordán. Es importante que la historia suceda en el desierto porque muestra que Dios ha hecho que todo lo que los profetas en el Antiguo Testamento dijeron que sucedería, se haga realidad. El río Jordán tiene unos 320 km de largo. Normalmente, tiene unos 30 metros de ancho y 3 metros de profundidad. Las personas pueden cruzarla fácilmente.</w:t>
      </w:r>
    </w:p>
    <w:p>
      <w:pPr/>
      <w:r>
        <w:rPr>
          <w:lang w:val="es_ES" w:bidi="es_ES"/>
        </w:rPr>
      </w:r>
      <w:r>
        <w:rPr>
          <w:lang w:val="es_ES" w:bidi="es_ES"/>
        </w:rPr>
        <w:t>Deténganse aquí y en grupo miren una imagen y un mapa del río Jordán. Pausen este audio aquí.</w:t>
      </w:r>
    </w:p>
    <w:p>
      <w:pPr/>
      <w:r>
        <w:rPr>
          <w:lang w:val="es_ES" w:bidi="es_ES"/>
        </w:rPr>
      </w:r>
      <w:r>
        <w:rPr>
          <w:lang w:val="es_ES" w:bidi="es_ES"/>
        </w:rPr>
        <w:t>Marcos nos recuerda lo que el profeta judío Isaías ha dicho hace mucho tiempo. Un profeta es alguien que recibe un mensaje de Dios y lleva el mensaje de Dios a las personas. Lo que Isaías dijo estaba registrado en un libro que todos los judíos conocían bien. Isaías dijo que escucharan la voz que nos dice que alguien hará un camino en el desierto para que Dios venga a nosotros. Otro profeta, Malaquías, nos dice que un mensajero preparará el camino, y Dios regresará a su templo, o lugar de adoración. Marcos nos está recordando estas profecías y nos está mostrando que Juan es el mensajero que está preparando el camino para Jesús. Jesús es el camino de regreso a Dios. Marcos también nos está mostrando que Jesús es Dios. En el resto del libro de Marcos, los personajes siguen tratando de averiguar quién es Jesús, pero escuchamos de inmediato que Jesús es el Mesías, o el Salvador Prometido, el Hijo de Dios.</w:t>
      </w:r>
    </w:p>
    <w:p>
      <w:pPr/>
      <w:r>
        <w:rPr>
          <w:lang w:val="es_ES" w:bidi="es_ES"/>
        </w:rPr>
      </w:r>
      <w:r>
        <w:rPr>
          <w:lang w:val="es_ES" w:bidi="es_ES"/>
        </w:rPr>
        <w:t>Juan vive en el desierto y viene predicando a las personas, como lo hicieron los antiguos profetas, para apartarse de sus malos caminos y acercarse a Dios. Juan se parece mucho al mensajero del que hablaron los profetas: él está en el desierto, se viste como él y está diciendo a las personas que se preparen para que Dios venga. Juan usa ropa hecha de pelo de camello, un animal que puede encontrar en el desierto. Él come langostas y miel silvestre, que son cosas que puede encontrar en el desierto. Él bautiza a las personas poniéndolas en agua, una ceremonia judía que mostraba que las personas se estaban alejando de su antigua manera de vida y comenzando una nueva manera de vida. En el nuevo camino de vida dejan de desobedecer a Dios o de pecar, siguen a Dios, y Dios los perdona sus pecados. Cuando Dios perdona a alguien, elige no castigar ni buscar venganza de la persona que ha pecado contra él. Él cancela su mal comportamiento y no lo tiene contra ellos. Juan también les dice a las personas que alguien más poderoso e importante está viniendo. Juan dice que esa persona será mucho más importante de lo que él es. Juan ni siquiera será digno de inclinarse y desatar las sandalias de ese hombre. A menudo, un siervo ayudaba a su amo a desatar sus zapatos o a vestirse. Pero Juan ni siquiera será digno de ser el siervo de ese hombre.</w:t>
      </w:r>
    </w:p>
    <w:p>
      <w:pPr/>
      <w:r>
        <w:rPr>
          <w:lang w:val="es_ES" w:bidi="es_ES"/>
        </w:rPr>
      </w:r>
      <w:r>
        <w:rPr>
          <w:lang w:val="es_ES" w:bidi="es_ES"/>
        </w:rPr>
        <w:t>Deténganse aquí y muestren al equipo de traducción una foto de sandalias. Pausen este audio aquí.</w:t>
      </w:r>
    </w:p>
    <w:p>
      <w:pPr/>
      <w:r>
        <w:rPr>
          <w:lang w:val="es_ES" w:bidi="es_ES"/>
        </w:rPr>
      </w:r>
      <w:r>
        <w:rPr>
          <w:lang w:val="es_ES" w:bidi="es_ES"/>
        </w:rPr>
        <w:t>Esa persona que vendrá bautizará a las personas con el Espíritu Santo. Juan bautiza a las personas con agua, pero ser bautizado con el Espíritu Santo, significa que Dios pondrá el Espíritu de Dios en su corazón y en su mente. Varios profetas (como Isaías, Ezequiel y Joel) en el Antiguo Testamento hablaron de que Dios derramó su Espíritu sobre las personas, por lo que las personas están esperando que este momento llegue. Juan les está diciendo: ¡está aquí!</w:t>
      </w:r>
    </w:p>
    <w:p>
      <w:pPr/>
      <w:r>
        <w:rPr>
          <w:lang w:val="es_ES" w:bidi="es_ES"/>
        </w:rPr>
      </w:r>
      <w:r>
        <w:rPr>
          <w:lang w:val="es_ES" w:bidi="es_ES"/>
        </w:rPr>
        <w:t>Marcos nos dice que Jesús vino de Nazaret a Galilea y fue bautizado por Juan. Nazaret era una ciudad en la región de Galilea, donde Jesús creció. Juan bautiza a Jesús, pero Jesús no necesita perdón, porque Jesús nunca ha hecho nada malo. Sin embargo, Jesús está comenzando una nueva vida de una manera: está comenzando su ministerio formal, o enseñanza. Este bautismo es un paso importante para mostrarnos que Dios lo está comisionando o nombrando para esta tarea. A Marcos le gusta usar oraciones cortas y acción rápida para contar sus historias, y vemos esto aquí. Inmediatamente después de que Jesús sube del agua, los cielos, que es otra manera de decir el cielo, se abren y el Espíritu Santo descendió sobre Jesús como una paloma. El Espíritu Santo vino en forma de una paloma, o el Espíritu Santo descendió de la misma manera que una paloma baja. Quizás los cielos se abren para mostrarnos que Dios se está acercando a nosotros nuevamente, después de cientos de años de silencio después del profeta anterior. Una voz del cielo, el lugar donde Dios vive, habla. Solo Jesús escucha la voz del cielo aquí. Marcos no nos dice de quién es la voz, pero sabemos que es la voz de Dios. Nadie más aún sabe quién es él, pero Jesús escucha a Dios hablando. La voz dice que Dios lo ama y lo aprueba. Marcos nos muestra que Jesús es el hijo de Dios y las personas deben escucharlo.</w:t>
      </w:r>
    </w:p>
    <w:p>
      <w:pPr/>
      <w:r>
        <w:rPr>
          <w:lang w:val="es_ES" w:bidi="es_ES"/>
        </w:rPr>
      </w:r>
      <w:r>
        <w:rPr>
          <w:lang w:val="es_ES" w:bidi="es_ES"/>
        </w:rPr>
        <w:t>Deténganse aquí y conversen sobre esta pregunta en grupo: ¿Qué tipo de ceremonias o rituales tiene su cultura para mostrar que alguien está comenzando una nueva manera de vida o un trabajo importante? ¿En qué medida son estas ceremonias iguales o diferentes del bautismo?</w:t>
      </w:r>
    </w:p>
    <w:p>
      <w:pPr/>
      <w:r>
        <w:rPr>
          <w:lang w:val="es_ES" w:bidi="es_ES"/>
        </w:rPr>
      </w:r>
      <w:r>
        <w:rPr>
          <w:lang w:val="es_ES" w:bidi="es_ES"/>
        </w:rPr>
        <w:t>Pausen este audio aquí.</w:t>
      </w:r>
    </w:p>
    <w:p>
      <w:pPr/>
      <w:r>
        <w:rPr>
          <w:lang w:val="es_ES" w:bidi="es_ES"/>
        </w:rPr>
      </w:r>
      <w:r>
        <w:rPr>
          <w:lang w:val="es_ES" w:bidi="es_ES"/>
        </w:rPr>
        <w:t>El Espíritu Santo muy inmediatamente y muy intencionalmente envía a Jesús al desierto. Este habría sido un lugar como un desierto donde solo vivía animales salvajes, y muy poco crecía. Hay un llamado y un propósito claro en el verbo que se usa para ENVIAR a Jesús. Esta es una tarea especial que Dios tiene para él. Jesús pasa 40 días en el desierto, tal como Moisés lo hizo en el monte, tal como Elías lo hizo viajando a la montaña, y tal como los 40 años de Israel en el desierto. Jesús fue probado por Satanás durante estos 40 días. Satanás es el líder de todos los espíritus malignos. Él es el enemigo de Dios. Los ángeles estaban con Jesús para cuidar de él y le daban lo que necesitaba. Los ángeles son seres espirituales sobrenaturales que sirven a Dios. Marcos no nos dice aquí si Jesús tuvo éxito en el desierto luchando contra Satanás o no, pero este es un paso importante en el ministerio de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1:1–13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4 escenas.</w:t>
      </w:r>
    </w:p>
    <w:p>
      <w:pPr/>
      <w:r>
        <w:rPr>
          <w:lang w:val="es_ES" w:bidi="es_ES"/>
        </w:rPr>
      </w:r>
      <w:r>
        <w:rPr>
          <w:b/>
          <w:lang w:val="es_ES" w:bidi="es_ES"/>
        </w:rPr>
        <w:t>En la primera escena:</w:t>
      </w:r>
      <w:r>
        <w:rPr>
          <w:lang w:val="es_ES" w:bidi="es_ES"/>
        </w:rPr>
        <w:t xml:space="preserve"> Marcos comienza diciéndonos que este es el comienzo del ministerio de Jesús. Juan está en el desierto, junto al río Jordán, cumpliendo las escrituras del Antiguo Testamento, donde Isaías nos dijo que alguien vendría a "preparar el camino para la venida del Señor", gritando y abriendo un camino para que Dios venga a nosotros.</w:t>
      </w:r>
    </w:p>
    <w:p>
      <w:pPr/>
      <w:r>
        <w:rPr>
          <w:lang w:val="es_ES" w:bidi="es_ES"/>
        </w:rPr>
      </w:r>
      <w:r>
        <w:rPr>
          <w:b/>
          <w:lang w:val="es_ES" w:bidi="es_ES"/>
        </w:rPr>
        <w:t>En la segunda escena:</w:t>
      </w:r>
      <w:r>
        <w:rPr>
          <w:lang w:val="es_ES" w:bidi="es_ES"/>
        </w:rPr>
        <w:t xml:space="preserve"> Juan está bautizando a personas en el río Jordán. Juan está diciendo a las personas que alguien está viniendo que es más poderoso que él y que bautizará a las personas no solo en agua, sino con el Espíritu Santo.</w:t>
      </w:r>
    </w:p>
    <w:p>
      <w:pPr/>
      <w:r>
        <w:rPr>
          <w:lang w:val="es_ES" w:bidi="es_ES"/>
        </w:rPr>
      </w:r>
      <w:r>
        <w:rPr>
          <w:b/>
          <w:lang w:val="es_ES" w:bidi="es_ES"/>
        </w:rPr>
        <w:t>En la tercera escena:</w:t>
      </w:r>
      <w:r>
        <w:rPr>
          <w:lang w:val="es_ES" w:bidi="es_ES"/>
        </w:rPr>
        <w:t xml:space="preserve"> Jesús viene de Nazaret a Galilea, donde Juan bautiza a Jesús. Inmediatamente después de que Jesús sale del agua, los cielos se abren y el Espíritu Santo viene sobre Jesús.</w:t>
      </w:r>
    </w:p>
    <w:p>
      <w:pPr/>
      <w:r>
        <w:rPr>
          <w:lang w:val="es_ES" w:bidi="es_ES"/>
        </w:rPr>
      </w:r>
      <w:r>
        <w:rPr>
          <w:lang w:val="es_ES" w:bidi="es_ES"/>
        </w:rPr>
        <w:t>Pausen el audio aquí y muestren a su grupo un mapa que muestre la región de Galilea que incluya Nazaret y el área del río Jordán.</w:t>
      </w:r>
    </w:p>
    <w:p>
      <w:pPr/>
      <w:r>
        <w:rPr>
          <w:lang w:val="es_ES" w:bidi="es_ES"/>
        </w:rPr>
      </w:r>
      <w:r>
        <w:rPr>
          <w:b/>
          <w:lang w:val="es_ES" w:bidi="es_ES"/>
        </w:rPr>
        <w:t>En la cuarta escena:</w:t>
      </w:r>
      <w:r>
        <w:rPr>
          <w:lang w:val="es_ES" w:bidi="es_ES"/>
        </w:rPr>
        <w:t xml:space="preserve"> Inmediatamente después del bautismo de Jesús, el Espíritu Santo envía a Jesús al desierto durante 40 días. Satanás prueba a Jesús. Los ángeles están con Jesús ayudándolo.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Como grupo, pongan atención a estas partes de la ambientación del texto:</w:t>
      </w:r>
    </w:p>
    <w:p>
      <w:pPr/>
      <w:r>
        <w:rPr>
          <w:lang w:val="es_ES" w:bidi="es_ES"/>
        </w:rPr>
      </w:r>
      <w:r>
        <w:rPr>
          <w:lang w:val="es_ES" w:bidi="es_ES"/>
        </w:rPr>
        <w:t>La historia tiene lugar en el desierto cerca del río Jordán y más tarde en otra área del desierto donde Jesús es probado por Satanás. El lugar del desierto es importante, ya que nos muestra que la profecía de Isaías de que habría una voz gritando en el desierto se ha hecho realidad.</w:t>
      </w:r>
    </w:p>
    <w:p>
      <w:pPr/>
      <w:r>
        <w:rPr>
          <w:lang w:val="es_ES" w:bidi="es_ES"/>
        </w:rPr>
      </w:r>
      <w:r>
        <w:rPr>
          <w:lang w:val="es_ES" w:bidi="es_ES"/>
        </w:rPr>
        <w:t>Pausen el audio aquí y muestren a su grupo una imagen del río Jordán y una imagen del desierto.</w:t>
      </w:r>
    </w:p>
    <w:p>
      <w:pPr/>
      <w:r>
        <w:rPr>
          <w:lang w:val="es_ES" w:bidi="es_ES"/>
        </w:rPr>
      </w:r>
      <w:r>
        <w:rPr>
          <w:lang w:val="es_ES" w:bidi="es_ES"/>
        </w:rPr>
        <w:t>En la segunda escena, las personas han venido de toda Judea y de Jerusalén. Juan los está bautizando. Están confesando sus pecados, alejándose de sus antiguas maneras de vivir y comenzando una nueva manera: obedeciendo a Dios. Juan está diciendo al pueblo que pronto vendrá alguien que será más poderoso que él. Juan habla de desatar las sandalias de alguien más importante que él. Los siervos harían eso por su amo. Juan dice que él ni siquiera es lo suficientemente importante como para desatar las sandalias del hombre que está viniendo. Este hombre importante bautizará al pueblo con el Espíritu Santo. El Espíritu de Dios será puesto en los corazones y las mentes de las personas.</w:t>
      </w:r>
    </w:p>
    <w:p>
      <w:pPr/>
      <w:r>
        <w:rPr>
          <w:lang w:val="es_ES" w:bidi="es_ES"/>
        </w:rPr>
      </w:r>
      <w:r>
        <w:rPr>
          <w:lang w:val="es_ES" w:bidi="es_ES"/>
        </w:rPr>
        <w:t>Pausen el audio aquí y muestren a su grupo un mapa de Judea y de Jerusalén.</w:t>
      </w:r>
    </w:p>
    <w:p>
      <w:pPr/>
      <w:r>
        <w:rPr>
          <w:lang w:val="es_ES" w:bidi="es_ES"/>
        </w:rPr>
      </w:r>
      <w:r>
        <w:rPr>
          <w:lang w:val="es_ES" w:bidi="es_ES"/>
        </w:rPr>
        <w:t>En la tercera escena vemos a Juan bautizando a Jesús. Es importante recordar que aunque Jesús está siendo bautizado, no necesita perdón, ya que nunca ha hecho nada malo. Su bautismo es el comienzo de su nueva vida de ministerio público o enseñanza y nos muestra que Dios lo está nombrando para esta tarea. A Marcos le gusta usar oraciones cortas y acción rápida para contar sus historias, y vemos esto aquí. Primero, Jesús sale del agua. El idioma original no está claro si Jesús sale de debajo de la superficie del agua, o si sale completamente del río. Lo más probable es que Jesús venga de debajo de la superficie del agua, pero si es posible, deben dejar esto poco claro en su traducción. Inmediatamente después de que Jesús sale del agua, los cielos se abren. Esto no significa que los cielos fueron destruidos, sino que se estaban abriendo. De la abertura vino el Espíritu Santo como una paloma. Esto podría significar que el Espíritu Santo vino en forma de una paloma, o que el Espíritu Santo descendió como una paloma. Es mejor que esta traducción tampoco sea clara. Jesús escuchó una voz que dijo: "Tú eres mi hijo. Te quiero. Estoy contento contigo". Aunque sabemos que esta es la voz de Dios, el pasaje no dice de quién es la voz. Pueden decir algo como: "Jesús escuchó un sonido como una voz". Jesús parece ser la única persona que escucha la voz.</w:t>
      </w:r>
    </w:p>
    <w:p>
      <w:pPr/>
      <w:r>
        <w:rPr>
          <w:lang w:val="es_ES" w:bidi="es_ES"/>
        </w:rPr>
      </w:r>
      <w:r>
        <w:rPr>
          <w:lang w:val="es_ES" w:bidi="es_ES"/>
        </w:rPr>
        <w:t>Inmediatamente después del bautismo de Jesús, el Espíritu Santo envía a Jesús al desierto durante 40 días. Aunque el Espíritu Santo envía a Jesús, esto no significa que obliga a Jesús a ir. Jesús habría sabido que esta era una tarea especial que Dios tiene para Jesús y un paso importante en su ministerio.</w:t>
      </w:r>
    </w:p>
    <w:p>
      <w:pPr/>
      <w:r>
        <w:rPr>
          <w:lang w:val="es_ES" w:bidi="es_ES"/>
        </w:rPr>
      </w:r>
      <w:r>
        <w:rPr>
          <w:lang w:val="es_ES" w:bidi="es_ES"/>
        </w:rPr>
        <w:t>El desierto es donde viven animales salvajes y no personas. Muy poco crece en el desierto. En el tiempo de Jesús en el desierto, Satanás prueba o tienta a Jesús. La tentación es una prueba diseñada para dar a las personas la oportunidad de hacer mal y pecar contra Dios. Marcos no nos dice específicamente cómo Jesús es probado. Se nos dice que los ángeles están con Jesús, ayudándolo. Nuevamente, Marcos no nos dice de qué maneras los ángeles están ayudando.</w:t>
      </w:r>
    </w:p>
    <w:p>
      <w:pPr/>
      <w:r>
        <w:rPr>
          <w:lang w:val="es_ES" w:bidi="es_ES"/>
        </w:rPr>
      </w:r>
      <w:r>
        <w:rPr>
          <w:lang w:val="es_ES" w:bidi="es_ES"/>
        </w:rPr>
        <w:t>Ahora, el grupo debe crear una gráfica, dibujar o usar objetos para visualizar el pasaje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1:1–13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cuatro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reanuden la escena.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La escena del comienzo de esta historia establece el contexto. Esta historia sucede en el desierto. Es el cumplimiento de las Escrituras. Interpreten a Juan diciéndole a la multitud que se bautize, que se alejen de sus antiguas formas de vida, que sigan a Dios y que sus pecados sean perdonados.</w:t>
      </w:r>
    </w:p>
    <w:p>
      <w:pPr/>
      <w:r>
        <w:rPr>
          <w:lang w:val="es_ES" w:bidi="es_ES"/>
        </w:rPr>
      </w:r>
      <w:r>
        <w:rPr>
          <w:lang w:val="es_ES" w:bidi="es_ES"/>
        </w:rPr>
        <w:t>Pausen la actuación. Pregúntenle a las personas que interpretan a las multitudes: "¿Qué sienten o piensan?" Las personas podrían responder cosas como: "¿Podemos confiar en este hombre?" o "Estoy emocionado por ser bautizado y ser perdonado", o "¿Es este hombre un profeta?" o "Expectante: ¿El Mesías vendrá pronto?" Continúen con la actuación.</w:t>
      </w:r>
    </w:p>
    <w:p>
      <w:pPr/>
      <w:r>
        <w:rPr>
          <w:lang w:val="es_ES" w:bidi="es_ES"/>
        </w:rPr>
      </w:r>
      <w:r>
        <w:rPr>
          <w:lang w:val="es_ES" w:bidi="es_ES"/>
        </w:rPr>
        <w:t>Interpreten a Juan bautizando a las personas en el río y a las personas confiesando sus pecados.</w:t>
      </w:r>
    </w:p>
    <w:p>
      <w:pPr/>
      <w:r>
        <w:rPr>
          <w:lang w:val="es_ES" w:bidi="es_ES"/>
        </w:rPr>
      </w:r>
      <w:r>
        <w:rPr>
          <w:lang w:val="es_ES" w:bidi="es_ES"/>
        </w:rPr>
        <w:t>Pausen la actuación. Pregúntenle a la persona que interpreta a Juan: "¿Qué sientes o piensas?" La persona podría responder cosas como: "Feliz de ver a tantas personas escuchando el mensaje de Dios", o "Sorprendida por la multitud". Continúen con la actuación.</w:t>
      </w:r>
    </w:p>
    <w:p>
      <w:pPr/>
      <w:r>
        <w:rPr>
          <w:lang w:val="es_ES" w:bidi="es_ES"/>
        </w:rPr>
      </w:r>
      <w:r>
        <w:rPr>
          <w:lang w:val="es_ES" w:bidi="es_ES"/>
        </w:rPr>
        <w:t>Interpreten a Juan diciéndole a la multitud que alguien que es más poderoso que él está viniendo. Él no bautizará con agua, sino con el Espíritu Santo.</w:t>
      </w:r>
    </w:p>
    <w:p>
      <w:pPr/>
      <w:r>
        <w:rPr>
          <w:lang w:val="es_ES" w:bidi="es_ES"/>
        </w:rPr>
      </w:r>
      <w:r>
        <w:rPr>
          <w:lang w:val="es_ES" w:bidi="es_ES"/>
        </w:rPr>
        <w:t>Pausen la actuación. Pregúntenle a las personas en la multitud qué están sintiendo o pensando. Podrían responder con cosas como: "¿Cuándo vendrán?" o "¿Qué significa ser bautizado con el Espíritu Santo?" o "¿Podemos creer lo que Juan nos está diciendo?" o "¿Quién es la persona que está viniendo?" Continúen con la actuación.</w:t>
      </w:r>
    </w:p>
    <w:p>
      <w:pPr/>
      <w:r>
        <w:rPr>
          <w:lang w:val="es_ES" w:bidi="es_ES"/>
        </w:rPr>
      </w:r>
      <w:r>
        <w:rPr>
          <w:lang w:val="es_ES" w:bidi="es_ES"/>
        </w:rPr>
        <w:t>Interpreten a Jesús siendo bautizado por Juan. Piensen en cómo pueden representar el cielo abriéndose y el Espíritu Santo viniendo sobre Jesús. ¿Podrían usar objetos aleatorios para ayudarlos a visualizar esto? Pueden rasgar un pedazo de tela en dos para mostrar que el cielo se está abriendo.</w:t>
      </w:r>
    </w:p>
    <w:p>
      <w:pPr/>
      <w:r>
        <w:rPr>
          <w:lang w:val="es_ES" w:bidi="es_ES"/>
        </w:rPr>
      </w:r>
      <w:r>
        <w:rPr>
          <w:lang w:val="es_ES" w:bidi="es_ES"/>
        </w:rPr>
        <w:t>Interpreten la voz de Dios hablando a Jesús, diciéndole que Jesús es su hijo amado y que está complacido con él.</w:t>
      </w:r>
    </w:p>
    <w:p>
      <w:pPr/>
      <w:r>
        <w:rPr>
          <w:lang w:val="es_ES" w:bidi="es_ES"/>
        </w:rPr>
      </w:r>
      <w:r>
        <w:rPr>
          <w:lang w:val="es_ES" w:bidi="es_ES"/>
        </w:rPr>
        <w:t>Pausen la actuación. Pregúntenle a la persona que interpreta a Juan: "¿Cómo te sientes en este momento?" La persona podría responder: "No digno" o "Emocionado de que esté aquí", o "Asombrado" o "Confundido, ¿por qué Jesús necesita ser bautizado?" Pregúntenle a la persona que interpreta a Dios: "¿Cómo se siente en este momento?" La persona podría responder cosas como: "Estoy sintiendo tanto amor por mi hijo" o "Orgulloso". Pregúntenle a la persona que interpreta a Jesús: "¿Cómo te sientes en este momento?" La persona podría responder cosas como: "Tan feliz de escuchar la voz de Dios", o "Abrumado por la tarea que le espera", o "Amado". Continúen con la actuación.</w:t>
      </w:r>
    </w:p>
    <w:p>
      <w:pPr/>
      <w:r>
        <w:rPr>
          <w:lang w:val="es_ES" w:bidi="es_ES"/>
        </w:rPr>
      </w:r>
      <w:r>
        <w:rPr>
          <w:lang w:val="es_ES" w:bidi="es_ES"/>
        </w:rPr>
        <w:t>Finalmente, interpreten a Jesús yendo al desierto durante 40 días donde es probado por Satanás. Los ángeles están con él, ayudándolo. Piensen en las maneras en que los ángeles pueden estar ayudando a Jesús. Marcos no nos lo dice. Marcos tampoco nos dice de qué maneras Satanás prueba a Jesús.</w:t>
      </w:r>
    </w:p>
    <w:p>
      <w:pPr/>
      <w:r>
        <w:rPr>
          <w:lang w:val="es_ES" w:bidi="es_ES"/>
        </w:rPr>
      </w:r>
      <w:r>
        <w:rPr>
          <w:lang w:val="es_ES" w:bidi="es_ES"/>
        </w:rPr>
        <w:t>Pausen la actuación. Pregúntenle a la persona que interpreta a Satanás: "¿Qué sientes o piensas?" La persona podría responder cosas como: "Puedo hacer que Jesús me escuche", o "Quiero que Jesús falle", o "Soy más poderoso que este hombre".</w:t>
      </w:r>
    </w:p>
    <w:p>
      <w:pPr/>
      <w:r>
        <w:rPr>
          <w:lang w:val="es_ES" w:bidi="es_ES"/>
        </w:rPr>
      </w:r>
      <w:r>
        <w:rPr>
          <w:lang w:val="es_ES" w:bidi="es_ES"/>
        </w:rPr>
        <w:t>Al final, pregúntenle al grupo: "¿Qué piensan de que el Espíritu Santo haya enviado a Jesús al desierto para ser probado o tentado por Satanás? ¿Cómo se sienten con el final de la historia?"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1:1–13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Originalmente, Marcos usó la palabra </w:t>
      </w:r>
      <w:r>
        <w:rPr>
          <w:b/>
          <w:lang w:val="es_ES" w:bidi="es_ES"/>
        </w:rPr>
        <w:t>evangelio</w:t>
      </w:r>
      <w:r>
        <w:rPr>
          <w:lang w:val="es_ES" w:bidi="es_ES"/>
        </w:rPr>
        <w:t xml:space="preserve"> para referirse al mensaje cristiano: las buenas nuevas de que Jesús estaba en esta tierra, murió por nuestros pecados y resucitó de entre los muertos. A Marcos le gustó esta palabra "evangelio" y la usó a menudo en su libro. Él estaba emocionado con el mensaje de Jesús.</w:t>
      </w:r>
    </w:p>
    <w:p>
      <w:pPr/>
      <w:r>
        <w:rPr>
          <w:lang w:val="es_ES" w:bidi="es_ES"/>
        </w:rPr>
      </w:r>
      <w:r>
        <w:rPr>
          <w:lang w:val="es_ES" w:bidi="es_ES"/>
        </w:rPr>
        <w:t xml:space="preserve">Deténganse aquí y conversen en grupo sobre qué palabra o frase usarán para evangelio. Busquen </w:t>
      </w:r>
      <w:r>
        <w:rPr>
          <w:b/>
          <w:lang w:val="es_ES" w:bidi="es_ES"/>
        </w:rPr>
        <w:t>evangelio</w:t>
      </w:r>
      <w:r>
        <w:rPr>
          <w:lang w:val="es_ES" w:bidi="es_ES"/>
        </w:rPr>
        <w:t xml:space="preserve"> en el Glosario Principal para obtener más información. Pausen este audio aquí.</w:t>
      </w:r>
    </w:p>
    <w:p>
      <w:pPr/>
      <w:r>
        <w:rPr>
          <w:lang w:val="es_ES" w:bidi="es_ES"/>
        </w:rPr>
      </w:r>
      <w:r>
        <w:rPr>
          <w:lang w:val="es_ES" w:bidi="es_ES"/>
        </w:rPr>
        <w:t xml:space="preserve">Marcos dijo que este era el evangelio, o las buenas nuevas sobre Jesús el </w:t>
      </w:r>
      <w:r>
        <w:rPr>
          <w:b/>
          <w:lang w:val="es_ES" w:bidi="es_ES"/>
        </w:rPr>
        <w:t>Mesías</w:t>
      </w:r>
      <w:r>
        <w:rPr>
          <w:lang w:val="es_ES" w:bidi="es_ES"/>
        </w:rPr>
        <w:t xml:space="preserve">, el </w:t>
      </w:r>
      <w:r>
        <w:rPr>
          <w:b/>
          <w:lang w:val="es_ES" w:bidi="es_ES"/>
        </w:rPr>
        <w:t>Hijo de Dios</w:t>
      </w:r>
      <w:r>
        <w:rPr>
          <w:lang w:val="es_ES" w:bidi="es_ES"/>
        </w:rPr>
        <w:t>. El nombre Jesús significa "Dios salva". "Cristo" es la palabra griega para la palabra hebrea "Mesías", y significa alguien a quien Dios ha ungido, o designado para una tarea especial. En el Antiguo Testamento, los profetas, sacerdotes y reyes eran ungidos para tareas especiales. Jesús es todas esas cosas, pero Marcos tiende a ver a Jesús como un rey nombrado por Dios para una tarea especial.</w:t>
      </w:r>
    </w:p>
    <w:p>
      <w:pPr/>
      <w:r>
        <w:rPr>
          <w:lang w:val="es_ES" w:bidi="es_ES"/>
        </w:rPr>
      </w:r>
      <w:r>
        <w:rPr>
          <w:lang w:val="es_ES" w:bidi="es_ES"/>
        </w:rPr>
        <w:t xml:space="preserve">Deténganse aquí y conversen en grupo sobre qué palabra o frase usarán para el </w:t>
      </w:r>
      <w:r>
        <w:rPr>
          <w:b/>
          <w:lang w:val="es_ES" w:bidi="es_ES"/>
        </w:rPr>
        <w:t>Mesías</w:t>
      </w:r>
      <w:r>
        <w:rPr>
          <w:lang w:val="es_ES" w:bidi="es_ES"/>
        </w:rPr>
        <w:t xml:space="preserve">, o </w:t>
      </w:r>
      <w:r>
        <w:rPr>
          <w:b/>
          <w:lang w:val="es_ES" w:bidi="es_ES"/>
        </w:rPr>
        <w:t>Cristo</w:t>
      </w:r>
      <w:r>
        <w:rPr>
          <w:lang w:val="es_ES" w:bidi="es_ES"/>
        </w:rPr>
        <w:t xml:space="preserve">. Busquen al </w:t>
      </w:r>
      <w:r>
        <w:rPr>
          <w:b/>
          <w:lang w:val="es_ES" w:bidi="es_ES"/>
        </w:rPr>
        <w:t>Mesías</w:t>
      </w:r>
      <w:r>
        <w:rPr>
          <w:lang w:val="es_ES" w:bidi="es_ES"/>
        </w:rPr>
        <w:t xml:space="preserve"> o </w:t>
      </w:r>
      <w:r>
        <w:rPr>
          <w:b/>
          <w:lang w:val="es_ES" w:bidi="es_ES"/>
        </w:rPr>
        <w:t>Cristo</w:t>
      </w:r>
      <w:r>
        <w:rPr>
          <w:lang w:val="es_ES" w:bidi="es_ES"/>
        </w:rPr>
        <w:t xml:space="preserve"> en el Glosario Principal para obtener más información. Pausen este audio aquí.</w:t>
      </w:r>
    </w:p>
    <w:p>
      <w:pPr/>
      <w:r>
        <w:rPr>
          <w:lang w:val="es_ES" w:bidi="es_ES"/>
        </w:rPr>
      </w:r>
      <w:r>
        <w:rPr>
          <w:lang w:val="es_ES" w:bidi="es_ES"/>
        </w:rPr>
        <w:t xml:space="preserve">En el Nuevo Testamento, el término </w:t>
      </w:r>
      <w:r>
        <w:rPr>
          <w:b/>
          <w:lang w:val="es_ES" w:bidi="es_ES"/>
        </w:rPr>
        <w:t>Hijo de Dios</w:t>
      </w:r>
      <w:r>
        <w:rPr>
          <w:lang w:val="es_ES" w:bidi="es_ES"/>
        </w:rPr>
        <w:t xml:space="preserve"> en singular muestra una relación única de Jesús con el verdadero Dios: Jesús es el amado especial de Dios. Jesús y Dios tienen una relación especial, como un padre y su hijo. Este es un título que se refiere a Jesús siendo Dios y estar en una relación cercana con Dios el Padre. Este término también implica que Jesús, llamado el Hijo de Dios, es el Mesías, o el salvador nombrado de Dios que profetizó en el Antiguo Testamento.</w:t>
      </w:r>
    </w:p>
    <w:p>
      <w:pPr/>
      <w:r>
        <w:rPr>
          <w:lang w:val="es_ES" w:bidi="es_ES"/>
        </w:rPr>
      </w:r>
      <w:r>
        <w:rPr>
          <w:lang w:val="es_ES" w:bidi="es_ES"/>
        </w:rPr>
        <w:t xml:space="preserve">Deténganse aquí y conversen en grupo sobre la frase que usarán para </w:t>
      </w:r>
      <w:r>
        <w:rPr>
          <w:b/>
          <w:lang w:val="es_ES" w:bidi="es_ES"/>
        </w:rPr>
        <w:t>Hijo de Dios.</w:t>
      </w:r>
      <w:r>
        <w:rPr>
          <w:lang w:val="es_ES" w:bidi="es_ES"/>
        </w:rPr>
        <w:t xml:space="preserve"> Para más información sobre el </w:t>
      </w:r>
      <w:r>
        <w:rPr>
          <w:b/>
          <w:lang w:val="es_ES" w:bidi="es_ES"/>
        </w:rPr>
        <w:t>Hijo de Dios</w:t>
      </w:r>
      <w:r>
        <w:rPr>
          <w:lang w:val="es_ES" w:bidi="es_ES"/>
        </w:rPr>
        <w:t>, consulten el Glosario Principal. Pausen este audio aquí.</w:t>
      </w:r>
    </w:p>
    <w:p>
      <w:pPr/>
      <w:r>
        <w:rPr>
          <w:lang w:val="es_ES" w:bidi="es_ES"/>
        </w:rPr>
      </w:r>
      <w:r>
        <w:rPr>
          <w:lang w:val="es_ES" w:bidi="es_ES"/>
        </w:rPr>
        <w:t xml:space="preserve">Marcos nos dice de lo que el profeta </w:t>
      </w:r>
      <w:r>
        <w:rPr>
          <w:b/>
          <w:lang w:val="es_ES" w:bidi="es_ES"/>
        </w:rPr>
        <w:t>Isaías</w:t>
      </w:r>
      <w:r>
        <w:rPr>
          <w:lang w:val="es_ES" w:bidi="es_ES"/>
        </w:rPr>
        <w:t xml:space="preserve"> habló muchos años antes. Elijan un término para </w:t>
      </w:r>
      <w:r>
        <w:rPr>
          <w:b/>
          <w:lang w:val="es_ES" w:bidi="es_ES"/>
        </w:rPr>
        <w:t>profeta</w:t>
      </w:r>
      <w:r>
        <w:rPr>
          <w:lang w:val="es_ES" w:bidi="es_ES"/>
        </w:rPr>
        <w:t xml:space="preserve"> que describa adecuadamente la función del profeta. Un profeta:</w:t>
      </w:r>
    </w:p>
    <w:p>
      <w:pPr>
        <w:pStyle w:val="ListBullet"/>
        <w:spacing w:line="240" w:lineRule="auto"/>
        <w:ind w:left="720"/>
      </w:pPr>
      <w:r>
        <w:rPr>
          <w:lang w:val="es_ES" w:bidi="es_ES"/>
        </w:rPr>
      </w:r>
      <w:r>
        <w:rPr>
          <w:lang w:val="es_ES" w:bidi="es_ES"/>
        </w:rPr>
        <w:t>recibe un llamado y un mensaje de Dios</w:t>
      </w:r>
    </w:p>
    <w:p>
      <w:pPr>
        <w:pStyle w:val="ListBullet"/>
        <w:spacing w:line="240" w:lineRule="auto"/>
        <w:ind w:left="720"/>
      </w:pPr>
      <w:r>
        <w:rPr>
          <w:lang w:val="es_ES" w:bidi="es_ES"/>
        </w:rPr>
      </w:r>
      <w:r>
        <w:rPr>
          <w:lang w:val="es_ES" w:bidi="es_ES"/>
        </w:rPr>
        <w:t>lleva el mensaje de Dios a las personas</w:t>
      </w:r>
    </w:p>
    <w:p>
      <w:pPr>
        <w:pStyle w:val="ListBullet"/>
        <w:spacing w:line="240" w:lineRule="auto"/>
        <w:ind w:left="720"/>
      </w:pPr>
      <w:r>
        <w:rPr>
          <w:lang w:val="es_ES" w:bidi="es_ES"/>
        </w:rPr>
      </w:r>
      <w:r>
        <w:rPr>
          <w:lang w:val="es_ES" w:bidi="es_ES"/>
        </w:rPr>
        <w:t>sabe que su trabajo más importante es llevar la Palabra o el mensaje de Dios a las personas</w:t>
      </w:r>
    </w:p>
    <w:p>
      <w:pPr/>
      <w:r>
        <w:rPr>
          <w:lang w:val="es_ES" w:bidi="es_ES"/>
        </w:rPr>
      </w:r>
      <w:r>
        <w:rPr>
          <w:lang w:val="es_ES" w:bidi="es_ES"/>
        </w:rPr>
        <w:t xml:space="preserve">Deténganse aquí y conversen en grupo sobre la palabra que usarán para </w:t>
      </w:r>
      <w:r>
        <w:rPr>
          <w:b/>
          <w:lang w:val="es_ES" w:bidi="es_ES"/>
        </w:rPr>
        <w:t>profeta</w:t>
      </w:r>
      <w:r>
        <w:rPr>
          <w:lang w:val="es_ES" w:bidi="es_ES"/>
        </w:rPr>
        <w:t xml:space="preserve">. Para obtener más información sobre el </w:t>
      </w:r>
      <w:r>
        <w:rPr>
          <w:b/>
          <w:lang w:val="es_ES" w:bidi="es_ES"/>
        </w:rPr>
        <w:t>profeta</w:t>
      </w:r>
      <w:r>
        <w:rPr>
          <w:lang w:val="es_ES" w:bidi="es_ES"/>
        </w:rPr>
        <w:t>, consulte el Glosario Principal. Pausen este audio aquí.</w:t>
      </w:r>
    </w:p>
    <w:p>
      <w:pPr/>
      <w:r>
        <w:rPr>
          <w:lang w:val="es_ES" w:bidi="es_ES"/>
        </w:rPr>
      </w:r>
      <w:r>
        <w:rPr>
          <w:lang w:val="es_ES" w:bidi="es_ES"/>
        </w:rPr>
        <w:t xml:space="preserve">Isaías dice que alguien vendrá como una voz en el </w:t>
      </w:r>
      <w:r>
        <w:rPr>
          <w:b/>
          <w:lang w:val="es_ES" w:bidi="es_ES"/>
        </w:rPr>
        <w:t>desierto</w:t>
      </w:r>
      <w:r>
        <w:rPr>
          <w:lang w:val="es_ES" w:bidi="es_ES"/>
        </w:rPr>
        <w:t>. Desierto se usa a menudo en Marcos y se refiere al área de tierra cerca del río Jordán donde nadie vivía y muy poco crecía. En la Biblia, Dios se reúne con frecuencia con su pueblo en este tipo de áreas. Vemos que en esta historia, Dios dice que enviará a su mensajero al desierto, Juan predica en el desierto, y Jesús es enviado al desierto para ser tentado.</w:t>
      </w:r>
    </w:p>
    <w:p>
      <w:pPr/>
      <w:r>
        <w:rPr>
          <w:lang w:val="es_ES" w:bidi="es_ES"/>
        </w:rPr>
      </w:r>
      <w:r>
        <w:rPr>
          <w:lang w:val="es_ES" w:bidi="es_ES"/>
        </w:rPr>
        <w:t xml:space="preserve">Deténganse aquí y en grupo vean una imagen de un </w:t>
      </w:r>
      <w:r>
        <w:rPr>
          <w:b/>
          <w:lang w:val="es_ES" w:bidi="es_ES"/>
        </w:rPr>
        <w:t>desierto</w:t>
      </w:r>
      <w:r>
        <w:rPr>
          <w:lang w:val="es_ES" w:bidi="es_ES"/>
        </w:rPr>
        <w:t xml:space="preserve"> Hablen sobre qué palabra usarán para desierto. Para más información sobre </w:t>
      </w:r>
      <w:r>
        <w:rPr>
          <w:b/>
          <w:lang w:val="es_ES" w:bidi="es_ES"/>
        </w:rPr>
        <w:t>desierto</w:t>
      </w:r>
      <w:r>
        <w:rPr>
          <w:lang w:val="es_ES" w:bidi="es_ES"/>
        </w:rPr>
        <w:t>, consulten el Glosario Principal. Pausen este audio aquí.</w:t>
      </w:r>
    </w:p>
    <w:p>
      <w:pPr/>
      <w:r>
        <w:rPr>
          <w:lang w:val="es_ES" w:bidi="es_ES"/>
        </w:rPr>
      </w:r>
      <w:r>
        <w:rPr>
          <w:lang w:val="es_ES" w:bidi="es_ES"/>
        </w:rPr>
        <w:t xml:space="preserve">La voz les dirá a las personas que preparen el camino para el </w:t>
      </w:r>
      <w:r>
        <w:rPr>
          <w:b/>
          <w:lang w:val="es_ES" w:bidi="es_ES"/>
        </w:rPr>
        <w:t>Señor.</w:t>
      </w:r>
      <w:r>
        <w:rPr>
          <w:lang w:val="es_ES" w:bidi="es_ES"/>
        </w:rPr>
        <w:t xml:space="preserve"> Señor es un título respetuoso para un amo, y en este caso también se refiere a Dios mismo.</w:t>
      </w:r>
    </w:p>
    <w:p>
      <w:pPr/>
      <w:r>
        <w:rPr>
          <w:lang w:val="es_ES" w:bidi="es_ES"/>
        </w:rPr>
      </w:r>
      <w:r>
        <w:rPr>
          <w:lang w:val="es_ES" w:bidi="es_ES"/>
        </w:rPr>
        <w:t xml:space="preserve">Deténganse aquí y conversen en grupo sobre la palabra que usarán para </w:t>
      </w:r>
      <w:r>
        <w:rPr>
          <w:b/>
          <w:lang w:val="es_ES" w:bidi="es_ES"/>
        </w:rPr>
        <w:t>Señor</w:t>
      </w:r>
      <w:r>
        <w:rPr>
          <w:lang w:val="es_ES" w:bidi="es_ES"/>
        </w:rPr>
        <w:t>. Para obtener más información sobre Señor, consulten el Glosario Principal. Pausen este audio aquí.</w:t>
      </w:r>
    </w:p>
    <w:p>
      <w:pPr/>
      <w:r>
        <w:rPr>
          <w:lang w:val="es_ES" w:bidi="es_ES"/>
        </w:rPr>
      </w:r>
      <w:r>
        <w:rPr>
          <w:lang w:val="es_ES" w:bidi="es_ES"/>
        </w:rPr>
        <w:t xml:space="preserve">Juan predicó un </w:t>
      </w:r>
      <w:r>
        <w:rPr>
          <w:b/>
          <w:lang w:val="es_ES" w:bidi="es_ES"/>
        </w:rPr>
        <w:t>bautismo</w:t>
      </w:r>
      <w:r>
        <w:rPr>
          <w:lang w:val="es_ES" w:bidi="es_ES"/>
        </w:rPr>
        <w:t xml:space="preserve"> de arrepentimiento. El </w:t>
      </w:r>
      <w:r>
        <w:rPr>
          <w:b/>
          <w:lang w:val="es_ES" w:bidi="es_ES"/>
        </w:rPr>
        <w:t>bautismo</w:t>
      </w:r>
      <w:r>
        <w:rPr>
          <w:lang w:val="es_ES" w:bidi="es_ES"/>
        </w:rPr>
        <w:t xml:space="preserve"> era un lavado de agua para simbolizar la limpieza de los pecados. Las personas judías se hacían esto a sí mismas para mostrar que se estaban arrepintiendo de sus pecados. En este caso, Juan lo hizo a otros para mostrar esto. Más tarde en el Nuevo Testamento, el bautismo era un símbolo del entierro y de la resurrección de Jesús, y nuestra muerte a nuestra antigua vida y la nueva vida que tenemos con Jesús. </w:t>
      </w:r>
      <w:r>
        <w:rPr>
          <w:b/>
          <w:lang w:val="es_ES" w:bidi="es_ES"/>
        </w:rPr>
        <w:t>Arrepentimiento</w:t>
      </w:r>
      <w:r>
        <w:rPr>
          <w:lang w:val="es_ES" w:bidi="es_ES"/>
        </w:rPr>
        <w:t xml:space="preserve"> significa alejarse de sus pecados y volverse hacia Dios, y comenzar a vivir una nueva vida siguiendo los caminos de Dios. Juan tenía claro que el arrepentimiento conduce a una nueva manera de vida.</w:t>
      </w:r>
    </w:p>
    <w:p>
      <w:pPr/>
      <w:r>
        <w:rPr>
          <w:lang w:val="es_ES" w:bidi="es_ES"/>
        </w:rPr>
      </w:r>
      <w:r>
        <w:rPr>
          <w:lang w:val="es_ES" w:bidi="es_ES"/>
        </w:rPr>
        <w:t xml:space="preserve">Deténganse aquí y conversen en grupo sobre la palabra o frase que usarán para el </w:t>
      </w:r>
      <w:r>
        <w:rPr>
          <w:b/>
          <w:lang w:val="es_ES" w:bidi="es_ES"/>
        </w:rPr>
        <w:t>bautismo</w:t>
      </w:r>
      <w:r>
        <w:rPr>
          <w:lang w:val="es_ES" w:bidi="es_ES"/>
        </w:rPr>
        <w:t xml:space="preserve"> y el </w:t>
      </w:r>
      <w:r>
        <w:rPr>
          <w:b/>
          <w:lang w:val="es_ES" w:bidi="es_ES"/>
        </w:rPr>
        <w:t>arrepentimiento</w:t>
      </w:r>
      <w:r>
        <w:rPr>
          <w:lang w:val="es_ES" w:bidi="es_ES"/>
        </w:rPr>
        <w:t>. Busquen bautismo y arrepentimiento en el Glosario Principal para obtener más información. Pausen este audio aquí.</w:t>
      </w:r>
    </w:p>
    <w:p>
      <w:pPr/>
      <w:r>
        <w:rPr>
          <w:lang w:val="es_ES" w:bidi="es_ES"/>
        </w:rPr>
      </w:r>
      <w:r>
        <w:rPr>
          <w:lang w:val="es_ES" w:bidi="es_ES"/>
        </w:rPr>
        <w:t xml:space="preserve">Juan dice que su bautismo muestra el </w:t>
      </w:r>
      <w:r>
        <w:rPr>
          <w:b/>
          <w:lang w:val="es_ES" w:bidi="es_ES"/>
        </w:rPr>
        <w:t>perdón</w:t>
      </w:r>
      <w:r>
        <w:rPr>
          <w:lang w:val="es_ES" w:bidi="es_ES"/>
        </w:rPr>
        <w:t xml:space="preserve"> de Dios de los </w:t>
      </w:r>
      <w:r>
        <w:rPr>
          <w:b/>
          <w:lang w:val="es_ES" w:bidi="es_ES"/>
        </w:rPr>
        <w:t>pecados. El perdón</w:t>
      </w:r>
      <w:r>
        <w:rPr>
          <w:lang w:val="es_ES" w:bidi="es_ES"/>
        </w:rPr>
        <w:t xml:space="preserve"> involucra a dos personas, una de las cuales ha hecho algo malo a la otra. En el perdón, aquel a quien se le ha hecho algo malo, deja de lado sus derechos y no castiga al otro como se merece. Él no busca venganza. Si el otro se arrepiente de su comportamiento y acepta el perdón, la relación entre los dos se restablece y la culpa desaparece. Con Dios, el perdón está disponible para todos los que dejan de hacer el mal y se acercan a Él. Entonces Dios restaura su relación con ellos. Aquí hay algunas maneras en que el Nuevo Testamento describe el "perdón". Su idioma puede tener una manera similar de describir el perdón. Si es así, pueden usarla para crear una palabra imagen para su audiencia.</w:t>
      </w:r>
    </w:p>
    <w:p>
      <w:pPr/>
      <w:r>
        <w:rPr>
          <w:lang w:val="es_ES" w:bidi="es_ES"/>
        </w:rPr>
      </w:r>
      <w:r>
        <w:rPr>
          <w:b/>
          <w:lang w:val="es_ES" w:bidi="es_ES"/>
        </w:rPr>
        <w:t>limpiar los pecados de alguien</w:t>
      </w:r>
    </w:p>
    <w:p>
      <w:pPr/>
      <w:r>
        <w:rPr>
          <w:lang w:val="es_ES" w:bidi="es_ES"/>
        </w:rPr>
      </w:r>
      <w:r>
        <w:rPr>
          <w:b/>
          <w:lang w:val="es_ES" w:bidi="es_ES"/>
        </w:rPr>
        <w:t>perdonar los pecados de alguien</w:t>
      </w:r>
    </w:p>
    <w:p>
      <w:pPr/>
      <w:r>
        <w:rPr>
          <w:lang w:val="es_ES" w:bidi="es_ES"/>
        </w:rPr>
      </w:r>
      <w:r>
        <w:rPr>
          <w:b/>
          <w:lang w:val="es_ES" w:bidi="es_ES"/>
        </w:rPr>
        <w:t>soltar, liberar</w:t>
      </w:r>
    </w:p>
    <w:p>
      <w:pPr/>
      <w:r>
        <w:rPr>
          <w:lang w:val="es_ES" w:bidi="es_ES"/>
        </w:rPr>
      </w:r>
      <w:r>
        <w:rPr>
          <w:b/>
          <w:lang w:val="es_ES" w:bidi="es_ES"/>
        </w:rPr>
        <w:t>deshacerse de</w:t>
      </w:r>
    </w:p>
    <w:p>
      <w:pPr/>
      <w:r>
        <w:rPr>
          <w:lang w:val="es_ES" w:bidi="es_ES"/>
        </w:rPr>
      </w:r>
      <w:r>
        <w:rPr>
          <w:b/>
          <w:lang w:val="es_ES" w:bidi="es_ES"/>
        </w:rPr>
        <w:t>cubrir</w:t>
      </w:r>
    </w:p>
    <w:p>
      <w:pPr/>
      <w:r>
        <w:rPr>
          <w:lang w:val="es_ES" w:bidi="es_ES"/>
        </w:rPr>
      </w:r>
      <w:r>
        <w:rPr>
          <w:b/>
          <w:lang w:val="es_ES" w:bidi="es_ES"/>
        </w:rPr>
        <w:t>pasar por</w:t>
      </w:r>
    </w:p>
    <w:p>
      <w:pPr/>
      <w:r>
        <w:rPr>
          <w:lang w:val="es_ES" w:bidi="es_ES"/>
        </w:rPr>
      </w:r>
      <w:r>
        <w:rPr>
          <w:b/>
          <w:lang w:val="es_ES" w:bidi="es_ES"/>
        </w:rPr>
        <w:t>quitar</w:t>
      </w:r>
    </w:p>
    <w:p>
      <w:pPr/>
      <w:r>
        <w:rPr>
          <w:lang w:val="es_ES" w:bidi="es_ES"/>
        </w:rPr>
      </w:r>
      <w:r>
        <w:rPr>
          <w:b/>
          <w:lang w:val="es_ES" w:bidi="es_ES"/>
        </w:rPr>
        <w:t>para darle las espaldas al [pecado]</w:t>
      </w:r>
    </w:p>
    <w:p>
      <w:pPr/>
      <w:r>
        <w:rPr>
          <w:lang w:val="es_ES" w:bidi="es_ES"/>
        </w:rPr>
      </w:r>
      <w:r>
        <w:rPr>
          <w:b/>
          <w:lang w:val="es_ES" w:bidi="es_ES"/>
        </w:rPr>
        <w:t>Herramienta de enseñanza:</w:t>
      </w:r>
      <w:r>
        <w:rPr>
          <w:lang w:val="es_ES" w:bidi="es_ES"/>
        </w:rPr>
        <w:t xml:space="preserve"> En un idioma de África Occidental, cuando Dios perdona a alguien, "corta" sus pecados por completo para que ya no estén presentes. </w:t>
      </w:r>
      <w:r>
        <w:rPr>
          <w:b/>
          <w:lang w:val="es_ES" w:bidi="es_ES"/>
        </w:rPr>
        <w:t>Intenten que los equipos de traducción realicen mímicas o actúen una escena en donde alguien perdona a otra persona. Observen qué acciones realizan para mostrar el perdón. Pida a los traductores que expliquen las emociones de cada uno de los personajes de la escena.</w:t>
      </w:r>
    </w:p>
    <w:p>
      <w:pPr/>
      <w:r>
        <w:rPr>
          <w:lang w:val="es_ES" w:bidi="es_ES"/>
        </w:rPr>
      </w:r>
      <w:r>
        <w:rPr>
          <w:b/>
          <w:lang w:val="es_ES" w:bidi="es_ES"/>
        </w:rPr>
        <w:t>Pecado</w:t>
      </w:r>
      <w:r>
        <w:rPr>
          <w:lang w:val="es_ES" w:bidi="es_ES"/>
        </w:rPr>
        <w:t xml:space="preserve"> se refiere a un acto de desobediencia a Dios. Asegúrense de que la palabra que uses aquí no signifique que alguien falló en realizar un acto religioso como una oración o seguir algunas reglas religiosas.</w:t>
      </w:r>
    </w:p>
    <w:p>
      <w:pPr/>
      <w:r>
        <w:rPr>
          <w:lang w:val="es_ES" w:bidi="es_ES"/>
        </w:rPr>
      </w:r>
      <w:r>
        <w:rPr>
          <w:lang w:val="es_ES" w:bidi="es_ES"/>
        </w:rPr>
        <w:t xml:space="preserve">Deténganse aquí y conversen en grupo sobre qué palabra o frase usarán para </w:t>
      </w:r>
      <w:r>
        <w:rPr>
          <w:b/>
          <w:lang w:val="es_ES" w:bidi="es_ES"/>
        </w:rPr>
        <w:t>pecado</w:t>
      </w:r>
      <w:r>
        <w:rPr>
          <w:lang w:val="es_ES" w:bidi="es_ES"/>
        </w:rPr>
        <w:t>. Busquen pecado en el Glosario Principal para obtener más información. Pausen este audio aquí.</w:t>
      </w:r>
    </w:p>
    <w:p>
      <w:pPr/>
      <w:r>
        <w:rPr>
          <w:lang w:val="es_ES" w:bidi="es_ES"/>
        </w:rPr>
      </w:r>
      <w:r>
        <w:rPr>
          <w:lang w:val="es_ES" w:bidi="es_ES"/>
        </w:rPr>
        <w:t xml:space="preserve">Juan dice que la persona que está viniendo bautizará a las personas con el </w:t>
      </w:r>
      <w:r>
        <w:rPr>
          <w:b/>
          <w:lang w:val="es_ES" w:bidi="es_ES"/>
        </w:rPr>
        <w:t>Espíritu Santo</w:t>
      </w:r>
      <w:r>
        <w:rPr>
          <w:lang w:val="es_ES" w:bidi="es_ES"/>
        </w:rPr>
        <w:t xml:space="preserve"> de Dios. El Espíritu Santo es el Espíritu de Dios que él da a las personas para equiparlas con su presencia, sabiduría, autoridad y poder. En el Antiguo Testamento, la palabra hebrea para espíritu puede tener los significados físicos "viento" o "aliento". También puede significar "poder" o "autoridad" que Dios le da a alguien para hacer cosas extraordinarias. Dios da dones a las personas cuando </w:t>
      </w:r>
      <w:r>
        <w:rPr>
          <w:b/>
          <w:lang w:val="es_ES" w:bidi="es_ES"/>
        </w:rPr>
        <w:t>el Espíritu de Dios (o el Espíritu de Dios) viene a alguien</w:t>
      </w:r>
      <w:r>
        <w:rPr>
          <w:lang w:val="es_ES" w:bidi="es_ES"/>
        </w:rPr>
        <w:t xml:space="preserve">. Dios dio su Espíritu a los reyes cuando los ungió para ser reyes y les dio sabiduría y poder especiales de parte de Dios. El Espíritu de Dios equipa a las personas para hacer algo. Por ejemplo, a esa persona pueden pedirle que lleve un mensaje de Dios a alguien. </w:t>
      </w:r>
    </w:p>
    <w:p>
      <w:pPr/>
      <w:r>
        <w:rPr>
          <w:lang w:val="es_ES" w:bidi="es_ES"/>
        </w:rPr>
      </w:r>
      <w:r>
        <w:rPr>
          <w:lang w:val="es_ES" w:bidi="es_ES"/>
        </w:rPr>
        <w:t xml:space="preserve">En el Nuevo Testamento, el concepto de </w:t>
      </w:r>
      <w:r>
        <w:rPr>
          <w:b/>
          <w:lang w:val="es_ES" w:bidi="es_ES"/>
        </w:rPr>
        <w:t>santo</w:t>
      </w:r>
      <w:r>
        <w:rPr>
          <w:lang w:val="es_ES" w:bidi="es_ES"/>
        </w:rPr>
        <w:t xml:space="preserve"> se refiere a las personas o cosas que pertenecen a Dios, están dedicadas a él o son como él.</w:t>
      </w:r>
    </w:p>
    <w:p>
      <w:pPr/>
      <w:r>
        <w:rPr>
          <w:lang w:val="es_ES" w:bidi="es_ES"/>
        </w:rPr>
      </w:r>
      <w:r>
        <w:rPr>
          <w:lang w:val="es_ES" w:bidi="es_ES"/>
        </w:rPr>
        <w:t xml:space="preserve">Si el término </w:t>
      </w:r>
      <w:r>
        <w:rPr>
          <w:b/>
          <w:lang w:val="es_ES" w:bidi="es_ES"/>
        </w:rPr>
        <w:t>Espíritu</w:t>
      </w:r>
      <w:r>
        <w:rPr>
          <w:lang w:val="es_ES" w:bidi="es_ES"/>
        </w:rPr>
        <w:t xml:space="preserve"> es difícil de traducir, o si la idea del </w:t>
      </w:r>
      <w:r>
        <w:rPr>
          <w:b/>
          <w:lang w:val="es_ES" w:bidi="es_ES"/>
        </w:rPr>
        <w:t>Espíritu de Dios</w:t>
      </w:r>
      <w:r>
        <w:rPr>
          <w:lang w:val="es_ES" w:bidi="es_ES"/>
        </w:rPr>
        <w:t xml:space="preserve"> hace que las personas piensen que hay más de un Dios, es posible que necesiten traducir el término refiriéndose a lo que hace o lo que proporciona. Un ejemplo de una manera de traducir el término </w:t>
      </w:r>
      <w:r>
        <w:rPr>
          <w:b/>
          <w:lang w:val="es_ES" w:bidi="es_ES"/>
        </w:rPr>
        <w:t>Espíritu de Dios</w:t>
      </w:r>
      <w:r>
        <w:rPr>
          <w:lang w:val="es_ES" w:bidi="es_ES"/>
        </w:rPr>
        <w:t xml:space="preserve"> es el </w:t>
      </w:r>
      <w:r>
        <w:rPr>
          <w:b/>
          <w:lang w:val="es_ES" w:bidi="es_ES"/>
        </w:rPr>
        <w:t>poder de Dios</w:t>
      </w:r>
      <w:r>
        <w:rPr>
          <w:lang w:val="es_ES" w:bidi="es_ES"/>
        </w:rPr>
        <w:t>.</w:t>
      </w:r>
    </w:p>
    <w:p>
      <w:pPr/>
      <w:r>
        <w:rPr>
          <w:lang w:val="es_ES" w:bidi="es_ES"/>
        </w:rPr>
      </w:r>
      <w:r>
        <w:rPr>
          <w:lang w:val="es_ES" w:bidi="es_ES"/>
        </w:rPr>
        <w:t xml:space="preserve">Deténganse aquí y conversen en grupo sobre qué palabra o frase usarán para </w:t>
      </w:r>
      <w:r>
        <w:rPr>
          <w:b/>
          <w:lang w:val="es_ES" w:bidi="es_ES"/>
        </w:rPr>
        <w:t>Espíritu Santo</w:t>
      </w:r>
      <w:r>
        <w:rPr>
          <w:lang w:val="es_ES" w:bidi="es_ES"/>
        </w:rPr>
        <w:t>. Busquen Espíritu Santo en el Glosario Principal para obtener más información. Pausen este audio aquí.</w:t>
      </w:r>
    </w:p>
    <w:p>
      <w:pPr/>
      <w:r>
        <w:rPr>
          <w:lang w:val="es_ES" w:bidi="es_ES"/>
        </w:rPr>
      </w:r>
      <w:r>
        <w:rPr>
          <w:lang w:val="es_ES" w:bidi="es_ES"/>
        </w:rPr>
        <w:t xml:space="preserve">Cuando </w:t>
      </w:r>
      <w:r>
        <w:rPr>
          <w:b/>
          <w:lang w:val="es_ES" w:bidi="es_ES"/>
        </w:rPr>
        <w:t>el cielo se abre,</w:t>
      </w:r>
      <w:r>
        <w:rPr>
          <w:lang w:val="es_ES" w:bidi="es_ES"/>
        </w:rPr>
        <w:t xml:space="preserve"> se usa la misma palabra para </w:t>
      </w:r>
      <w:r>
        <w:rPr>
          <w:b/>
          <w:lang w:val="es_ES" w:bidi="es_ES"/>
        </w:rPr>
        <w:t>"rasgar"</w:t>
      </w:r>
      <w:r>
        <w:rPr>
          <w:lang w:val="es_ES" w:bidi="es_ES"/>
        </w:rPr>
        <w:t xml:space="preserve"> que se usaría para rasgar un pedazo de tela. Esto muestra que el lugar donde Dios vive está muy claramente abierto a la tierra de una manera casi violenta. Dios es accesible nuevamente después de cientos de años de silencio. Si necesitan decir que el cielo se abrió, pueden hacerlo.</w:t>
      </w:r>
    </w:p>
    <w:p>
      <w:pPr/>
      <w:r>
        <w:rPr>
          <w:lang w:val="es_ES" w:bidi="es_ES"/>
        </w:rPr>
      </w:r>
      <w:r>
        <w:rPr>
          <w:lang w:val="es_ES" w:bidi="es_ES"/>
        </w:rPr>
        <w:t xml:space="preserve">La voz del </w:t>
      </w:r>
      <w:r>
        <w:rPr>
          <w:b/>
          <w:lang w:val="es_ES" w:bidi="es_ES"/>
        </w:rPr>
        <w:t>cielo</w:t>
      </w:r>
      <w:r>
        <w:rPr>
          <w:lang w:val="es_ES" w:bidi="es_ES"/>
        </w:rPr>
        <w:t xml:space="preserve"> es realmente Dios: las personas judías no decían el nombre de Dios a menudo, por lo que a menudo sustituían su nombre por "cielo". La voz definitivamente viene del lugar donde Dios vive.</w:t>
      </w:r>
    </w:p>
    <w:p>
      <w:pPr/>
      <w:r>
        <w:rPr>
          <w:lang w:val="es_ES" w:bidi="es_ES"/>
        </w:rPr>
      </w:r>
      <w:r>
        <w:rPr>
          <w:lang w:val="es_ES" w:bidi="es_ES"/>
        </w:rPr>
        <w:t xml:space="preserve">Deténganse aquí y conversen en grupo sobre qué palabra o frase usarán para el </w:t>
      </w:r>
      <w:r>
        <w:rPr>
          <w:b/>
          <w:lang w:val="es_ES" w:bidi="es_ES"/>
        </w:rPr>
        <w:t>cielo</w:t>
      </w:r>
      <w:r>
        <w:rPr>
          <w:lang w:val="es_ES" w:bidi="es_ES"/>
        </w:rPr>
        <w:t>. Busquen cielo en el Glosario Principal para obtener más información. Pausen este audio aquí.</w:t>
      </w:r>
    </w:p>
    <w:p>
      <w:pPr/>
      <w:r>
        <w:rPr>
          <w:lang w:val="es_ES" w:bidi="es_ES"/>
        </w:rPr>
      </w:r>
      <w:r>
        <w:rPr>
          <w:b/>
          <w:lang w:val="es_ES" w:bidi="es_ES"/>
        </w:rPr>
        <w:t>Satanás</w:t>
      </w:r>
      <w:r>
        <w:rPr>
          <w:lang w:val="es_ES" w:bidi="es_ES"/>
        </w:rPr>
        <w:t xml:space="preserve"> </w:t>
      </w:r>
      <w:r>
        <w:rPr>
          <w:b/>
          <w:lang w:val="es_ES" w:bidi="es_ES"/>
        </w:rPr>
        <w:t>tentó</w:t>
      </w:r>
      <w:r>
        <w:rPr>
          <w:lang w:val="es_ES" w:bidi="es_ES"/>
        </w:rPr>
        <w:t xml:space="preserve"> a Jesús. </w:t>
      </w:r>
      <w:r>
        <w:rPr>
          <w:b/>
          <w:lang w:val="es_ES" w:bidi="es_ES"/>
        </w:rPr>
        <w:t>Tentar</w:t>
      </w:r>
      <w:r>
        <w:rPr>
          <w:lang w:val="es_ES" w:bidi="es_ES"/>
        </w:rPr>
        <w:t xml:space="preserve"> en realidad significa "desafiar".</w:t>
      </w:r>
    </w:p>
    <w:p>
      <w:pPr/>
      <w:r>
        <w:rPr>
          <w:lang w:val="es_ES" w:bidi="es_ES"/>
        </w:rPr>
      </w:r>
      <w:r>
        <w:rPr>
          <w:b/>
          <w:lang w:val="es_ES" w:bidi="es_ES"/>
        </w:rPr>
        <w:t>Satanás</w:t>
      </w:r>
      <w:r>
        <w:rPr>
          <w:lang w:val="es_ES" w:bidi="es_ES"/>
        </w:rPr>
        <w:t xml:space="preserve"> se refiere al ser espiritual a quien Dios creó, que es el líder de los seres espirituales malignos que decidieron rebelarse contra Dios. Es posible que necesiten describir el nombre Satanás con "líder de los espíritus malignos" si Satanás es desconocido para su audiencia.</w:t>
      </w:r>
    </w:p>
    <w:p>
      <w:pPr/>
      <w:r>
        <w:rPr>
          <w:lang w:val="es_ES" w:bidi="es_ES"/>
        </w:rPr>
      </w:r>
      <w:r>
        <w:rPr>
          <w:lang w:val="es_ES" w:bidi="es_ES"/>
        </w:rPr>
        <w:t xml:space="preserve">Deténganse aquí y conversen en grupo sobre la palabra o frase que usarán para </w:t>
      </w:r>
      <w:r>
        <w:rPr>
          <w:b/>
          <w:lang w:val="es_ES" w:bidi="es_ES"/>
        </w:rPr>
        <w:t>Satanás</w:t>
      </w:r>
      <w:r>
        <w:rPr>
          <w:lang w:val="es_ES" w:bidi="es_ES"/>
        </w:rPr>
        <w:t>. Busquen Satanás en el Glosario Principal para obtener más información. Pausen este audio aquí.</w:t>
      </w:r>
    </w:p>
    <w:p>
      <w:pPr/>
      <w:r>
        <w:rPr>
          <w:lang w:val="es_ES" w:bidi="es_ES"/>
        </w:rPr>
      </w:r>
      <w:r>
        <w:rPr>
          <w:lang w:val="es_ES" w:bidi="es_ES"/>
        </w:rPr>
        <w:t xml:space="preserve">Los </w:t>
      </w:r>
      <w:r>
        <w:rPr>
          <w:b/>
          <w:lang w:val="es_ES" w:bidi="es_ES"/>
        </w:rPr>
        <w:t>ángeles</w:t>
      </w:r>
      <w:r>
        <w:rPr>
          <w:lang w:val="es_ES" w:bidi="es_ES"/>
        </w:rPr>
        <w:t xml:space="preserve"> vinieron y cuidaron de Jesús. Un ángel es un ser sobrenatural y espiritual, un mensajero de Dios. Los ángeles se aparecen a los humanos en forma humana, son menos que Jesús, y a menudo vienen con un mensaje específico o para hacer una tarea específica. Si no hay palabra en el idioma para ángel que un no creyente entendería, pueden traducir esto como mensajero de Dios, o embajador de Dios. Ten en cuenta, sin embargo, que 'profeta' también transmite esos significados. Es posible que necesiten incluir al mensajero espiritual de Dios en esta descripción.</w:t>
      </w:r>
    </w:p>
    <w:p>
      <w:pPr/>
      <w:r>
        <w:rPr>
          <w:lang w:val="es_ES" w:bidi="es_ES"/>
        </w:rPr>
      </w:r>
      <w:r>
        <w:rPr>
          <w:lang w:val="es_ES" w:bidi="es_ES"/>
        </w:rPr>
        <w:t xml:space="preserve">Deténganse aquí y conversen en grupo sobre la palabra o frase que usarán para los </w:t>
      </w:r>
      <w:r>
        <w:rPr>
          <w:b/>
          <w:lang w:val="es_ES" w:bidi="es_ES"/>
        </w:rPr>
        <w:t>ángeles</w:t>
      </w:r>
      <w:r>
        <w:rPr>
          <w:lang w:val="es_ES" w:bidi="es_ES"/>
        </w:rPr>
        <w:t>. Busquen ángeles en el Glosario Principal para obtener más información. Pausen este audio aquí.</w:t>
      </w:r>
    </w:p>
    <w:p>
      <w:pPr/>
      <w:r>
        <w:rPr>
          <w:lang w:val="es_ES" w:bidi="es_ES"/>
        </w:rPr>
      </w:r>
      <w:r>
        <w:rPr>
          <w:b/>
          <w:lang w:val="es_ES" w:bidi="es_ES"/>
        </w:rPr>
        <w:t>Pedido de Archivo:</w:t>
      </w:r>
    </w:p>
    <w:p>
      <w:pPr/>
      <w:r>
        <w:rPr>
          <w:lang w:val="es_ES" w:bidi="es_ES"/>
        </w:rPr>
      </w:r>
      <w:r>
        <w:rPr>
          <w:lang w:val="es_ES" w:bidi="es_ES"/>
        </w:rPr>
        <w:t>Mapa de Judea y de Jerusalén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1:14–20</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1:14–20 y guárdenlo en sus corazones.</w:t>
      </w:r>
    </w:p>
    <w:p>
      <w:pPr/>
      <w:r>
        <w:rPr>
          <w:lang w:val="es_ES" w:bidi="es_ES"/>
        </w:rPr>
      </w:r>
      <w:r>
        <w:rPr>
          <w:lang w:val="es_ES" w:bidi="es_ES"/>
        </w:rPr>
        <w:t>Escuchen una versión en audio de Marcos 1:14–20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1:14–20 en la traducción que sea más fácil de entender.</w:t>
      </w:r>
    </w:p>
    <w:p>
      <w:pPr/>
      <w:r>
        <w:rPr>
          <w:lang w:val="es_ES" w:bidi="es_ES"/>
        </w:rPr>
      </w:r>
      <w:r>
        <w:rPr>
          <w:lang w:val="es_ES" w:bidi="es_ES"/>
        </w:rPr>
        <w:t>En el último pasaje, Marcos nos presentó el comienzo del ministerio de Jesús. Dios estaba cumpliendo la profecía del Antiguo Testamento que Isaías dijo. Jesús viajó a Galilea y Juan bautizó a Jesús. Inmediatamente después de que Juan bautizó a Jesús, el Espíritu Santo envió a Jesús al desierto, donde Satanás lo probó durante 40 días. Marcos ahora hace una separación clara entre Juan y Jesús. Ha pasado algún tiempo y las autoridades arrestaron a Juan y lo encarcelaron. Aunque Marcos no nos dice aquí quién arrestó a Juan o por qué lo arrestaron, descubrimos más tarde en Marcos que Herodes Antipas arrestó a Juan. Herodes Antipas era el hijo del rey Herodes, que había tratado de matar a Jesús cuando era un bebé. Después del arresto de Juan, Jesús va a Galilea. Jesús es ahora el foco de la historia en curso.</w:t>
      </w:r>
    </w:p>
    <w:p>
      <w:pPr/>
      <w:r>
        <w:rPr>
          <w:lang w:val="es_ES" w:bidi="es_ES"/>
        </w:rPr>
      </w:r>
      <w:r>
        <w:rPr>
          <w:lang w:val="es_ES" w:bidi="es_ES"/>
        </w:rPr>
        <w:t>Marcos nos dice que Jesús ahora está en Galilea predicando las buenas nuevas de que el reino de Dios está cerca. En el tiempo de Jesús, las personas creían que un día Dios gobernaría sobre todo el mundo a través de su pueblo Israel. Pero en Marcos, Jesús ha venido, y Jesús está predicando un tipo diferente de reino. Reino de Dios no significa un lugar o tierra sobre la que él gobierna, sino que significa uno donde Dios gobierna en nuestros corazones. Experimentamos el Reino de Dios ahora cuando lo escuchamos y lo obedecemos siguiendo a Jesús.</w:t>
      </w:r>
    </w:p>
    <w:p>
      <w:pPr/>
      <w:r>
        <w:rPr>
          <w:lang w:val="es_ES" w:bidi="es_ES"/>
        </w:rPr>
      </w:r>
      <w:r>
        <w:rPr>
          <w:lang w:val="es_ES" w:bidi="es_ES"/>
        </w:rPr>
        <w:t>El mensaje de Jesús es inmediato. Él dice que "el tiempo ha llegado", lo que significa que todas las profecías del Antiguo Testamento sobre el Reino de Dios y sobre su salvador prometido están comenzando a cumplirse ahora, porque Jesús, el salvador prometido, ha venido a comenzar su ministerio. "El tiempo" significa que Dios ha designado especialmente este tiempo para su reino; es un buen momento para que las personas le respondan porque pueden escuchar directamente de Jesús.</w:t>
      </w:r>
    </w:p>
    <w:p>
      <w:pPr/>
      <w:r>
        <w:rPr>
          <w:lang w:val="es_ES" w:bidi="es_ES"/>
        </w:rPr>
      </w:r>
      <w:r>
        <w:rPr>
          <w:lang w:val="es_ES" w:bidi="es_ES"/>
        </w:rPr>
        <w:t>El mensaje de Jesús es simple. Las personas deben arrepentirse y apartarse de la desobediencia, volverse a Dios y creer en el evangelio, o las buenas nuevas de que el reino de Dios ha venido verdaderamente. Marcos habla mucho sobre tener fe en Jesús. Tener fe significa confiar en alguien, en este caso, confiar en Jesús y mostrar que cree obedeciéndolo y siguiéndolo.</w:t>
      </w:r>
    </w:p>
    <w:p>
      <w:pPr/>
      <w:r>
        <w:rPr>
          <w:lang w:val="es_ES" w:bidi="es_ES"/>
        </w:rPr>
      </w:r>
      <w:r>
        <w:rPr>
          <w:lang w:val="es_ES" w:bidi="es_ES"/>
        </w:rPr>
        <w:t>Cuando Jesús comienza su ministerio, se enfoca en el tema muy importante de elegir a los primeros hombres que lo seguirán de cerca. Marcos nos dice que Jesús invita a sus primeros discípulos a seguirlo. Un discípulo es una persona que sigue a un maestro religioso específico y aprende de él sobre Dios, la fe y la vida. Los discípulos de Jesús, o seguidores más cercanos, estuvieron con él durante gran parte de su ministerio público, viajando con él a todas partes, aprendiendo de él y a veces siendo enviados por él para predicar las buenas nuevas del Reino y sanar a los enfermos.</w:t>
      </w:r>
    </w:p>
    <w:p>
      <w:pPr/>
      <w:r>
        <w:rPr>
          <w:lang w:val="es_ES" w:bidi="es_ES"/>
        </w:rPr>
      </w:r>
      <w:r>
        <w:rPr>
          <w:lang w:val="es_ES" w:bidi="es_ES"/>
        </w:rPr>
        <w:t>Jesús está caminando a lo largo de la orilla del mar de Galilea cuando invita a Simón y a su hermano Andrés a ser sus discípulos. El Mar de Galilea es un lago con agua dulce. Tiene 21 kilómetros de largo y 10 kilómetros de ancho.</w:t>
      </w:r>
    </w:p>
    <w:p>
      <w:pPr/>
      <w:r>
        <w:rPr>
          <w:lang w:val="es_ES" w:bidi="es_ES"/>
        </w:rPr>
      </w:r>
      <w:r>
        <w:rPr>
          <w:lang w:val="es_ES" w:bidi="es_ES"/>
        </w:rPr>
        <w:t>Deténganse aquí y en grupo miren un mapa del área de Galilea y una imagen del Mar de Galilea. Pausen este audio aquí.</w:t>
      </w:r>
    </w:p>
    <w:p>
      <w:pPr/>
      <w:r>
        <w:rPr>
          <w:lang w:val="es_ES" w:bidi="es_ES"/>
        </w:rPr>
      </w:r>
      <w:r>
        <w:rPr>
          <w:lang w:val="es_ES" w:bidi="es_ES"/>
        </w:rPr>
        <w:t>Simón y Andrés eran pescadores. Su trabajo era salir al lago y usar una red para atrapar peces para vender. Su red de pesca habría estado hecha de hilo que las personas atan para formar un círculo de unos 7 metros de ancho. Algunas redes tendrían pequeños pesos unidos a sus bordes para que se hundieran rápidamente. Las personas probablemente usaban estos tipos de redes mientras estaban de pie en las aguas poco profundas a lo largo de la orilla y las lanzaban más lejos dentro del lago.</w:t>
      </w:r>
    </w:p>
    <w:p>
      <w:pPr/>
      <w:r>
        <w:rPr>
          <w:lang w:val="es_ES" w:bidi="es_ES"/>
        </w:rPr>
      </w:r>
      <w:r>
        <w:rPr>
          <w:lang w:val="es_ES" w:bidi="es_ES"/>
        </w:rPr>
        <w:t>Deténganse aquí y en grupo miren una imagen de una red de pesca. Pausen este audio aquí.</w:t>
      </w:r>
    </w:p>
    <w:p>
      <w:pPr/>
      <w:r>
        <w:rPr>
          <w:lang w:val="es_ES" w:bidi="es_ES"/>
        </w:rPr>
      </w:r>
      <w:r>
        <w:rPr>
          <w:lang w:val="es_ES" w:bidi="es_ES"/>
        </w:rPr>
        <w:t>Jesús les dice a Simón y a Andrés que lo sigan y dice que los enviará a pescar entre las personas. En el Antiguo Testamento, el profeta Jeremías habló de personas que "pescaban" a los hombres o los llevaban a Dios para que Dios los juzgara. Sin embargo, Jesús habla de "pescar hombres", o de llevar hombres a Jesús, para rescatarlos y llevarlos a un entendimiento de cómo estar en el Reino de Dios.</w:t>
      </w:r>
    </w:p>
    <w:p>
      <w:pPr/>
      <w:r>
        <w:rPr>
          <w:lang w:val="es_ES" w:bidi="es_ES"/>
        </w:rPr>
      </w:r>
      <w:r>
        <w:rPr>
          <w:lang w:val="es_ES" w:bidi="es_ES"/>
        </w:rPr>
        <w:t>Marcos nos dice que Jesús camina más a lo largo de la orilla del Mar de Galilea, donde ve a Jacobo y a Juan, los hijos de Zebedeo, en un barco limpiando y remendando sus redes. Estas pueden ser redes más largas que las que Simón y Andrés estaban usando, porque las personas usaban estas redes de un barco. Un barco es un vehículo que se usa para viajar a través de un lago o mar o para pescar. Las personas usaban remos o palas para hacer que el barco se moviera. Estos barcos a veces también usaban velas, o grandes pedazos de tela, que dependían del viento para moverlos.</w:t>
      </w:r>
    </w:p>
    <w:p>
      <w:pPr/>
      <w:r>
        <w:rPr>
          <w:lang w:val="es_ES" w:bidi="es_ES"/>
        </w:rPr>
      </w:r>
      <w:r>
        <w:rPr>
          <w:lang w:val="es_ES" w:bidi="es_ES"/>
        </w:rPr>
        <w:t>Deténganse aquí y en grupo miren una imagen de un barco con remos. Pausen este audio aquí.</w:t>
      </w:r>
    </w:p>
    <w:p>
      <w:pPr/>
      <w:r>
        <w:rPr>
          <w:lang w:val="es_ES" w:bidi="es_ES"/>
        </w:rPr>
      </w:r>
      <w:r>
        <w:rPr>
          <w:lang w:val="es_ES" w:bidi="es_ES"/>
        </w:rPr>
        <w:t>Jesús invita a Juan y a Andrés a ser sus discípulos e inmediatamente responden a Jesús. Juan y Andrés dejaron a su padre Zebedeo en el barco con los hombres contratados. Los pescadores a veces contrataban a hombres para el día o un cierto tiempo para ayudarlos. Estos hombres no eran esclavos, los dueños del barco les pagaron por su trabajo.</w:t>
      </w:r>
    </w:p>
    <w:p>
      <w:pPr/>
      <w:r>
        <w:rPr>
          <w:lang w:val="es_ES" w:bidi="es_ES"/>
        </w:rPr>
      </w:r>
      <w:r>
        <w:rPr>
          <w:lang w:val="es_ES" w:bidi="es_ES"/>
        </w:rPr>
        <w:t>Cuando Jesús llama a las personas, espera que respondan de inmediato y se comprometan completamente con él, incluso cuando es difícil. Jacobo y Juan dejaron todo: su familia y sus trabajos para seguir a Jesús. Cuando las personas siguen a Jesús, están respondiendo a su llamado, aceptando su autoridad y lo imitan. Jesús ordena eso, y las personas siguen eso.</w:t>
      </w:r>
    </w:p>
    <w:p>
      <w:pPr/>
      <w:r>
        <w:rPr>
          <w:lang w:val="es_ES" w:bidi="es_ES"/>
        </w:rPr>
      </w:r>
      <w:r>
        <w:rPr>
          <w:lang w:val="es_ES" w:bidi="es_ES"/>
        </w:rPr>
        <w:t>Deténganse aquí y conversen sobre esta pregunta en grupo: ¿Qué hacen las personas en su cultura cuando deciden seguir a un maestro o líder respetado? ¿Cómo cambian sus vidas?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1:14–20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Las autoridades arrestan a Juan y lo ponen en prisión. Jesús va a Galilea donde comienza su ministerio y predica sobre la venida del Reino de Dios.</w:t>
      </w:r>
    </w:p>
    <w:p>
      <w:pPr/>
      <w:r>
        <w:rPr>
          <w:lang w:val="es_ES" w:bidi="es_ES"/>
        </w:rPr>
      </w:r>
      <w:r>
        <w:rPr>
          <w:b/>
          <w:lang w:val="es_ES" w:bidi="es_ES"/>
        </w:rPr>
        <w:t>En la segunda escena:</w:t>
      </w:r>
      <w:r>
        <w:rPr>
          <w:lang w:val="es_ES" w:bidi="es_ES"/>
        </w:rPr>
        <w:t xml:space="preserve"> Jesús está caminando a lo largo de la orilla del Mar de Galilea y llamando a sus primeros discípulos, que dejan sus redes de pesca y lo siguen.</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Juan (que es arrestado)</w:t>
      </w:r>
    </w:p>
    <w:p>
      <w:pPr>
        <w:pStyle w:val="ListBullet"/>
        <w:spacing w:line="240" w:lineRule="auto"/>
        <w:ind w:left="720"/>
      </w:pPr>
      <w:r>
        <w:rPr>
          <w:lang w:val="es_ES" w:bidi="es_ES"/>
        </w:rPr>
      </w:r>
      <w:r>
        <w:rPr>
          <w:lang w:val="es_ES" w:bidi="es_ES"/>
        </w:rPr>
        <w:t>Alguien que arresta a Juan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a quienes Jesús está predicando</w:t>
      </w:r>
    </w:p>
    <w:p>
      <w:pPr>
        <w:pStyle w:val="ListBullet"/>
        <w:spacing w:line="240" w:lineRule="auto"/>
        <w:ind w:left="720"/>
      </w:pPr>
      <w:r>
        <w:rPr>
          <w:lang w:val="es_ES" w:bidi="es_ES"/>
        </w:rPr>
      </w:r>
      <w:r>
        <w:rPr>
          <w:lang w:val="es_ES" w:bidi="es_ES"/>
        </w:rPr>
        <w:t>Simón y su hermano Andrés</w:t>
      </w:r>
    </w:p>
    <w:p>
      <w:pPr>
        <w:pStyle w:val="ListBullet"/>
        <w:spacing w:line="240" w:lineRule="auto"/>
        <w:ind w:left="720"/>
      </w:pPr>
      <w:r>
        <w:rPr>
          <w:lang w:val="es_ES" w:bidi="es_ES"/>
        </w:rPr>
      </w:r>
      <w:r>
        <w:rPr>
          <w:lang w:val="es_ES" w:bidi="es_ES"/>
        </w:rPr>
        <w:t>Jacobo y su hermano Juan</w:t>
      </w:r>
    </w:p>
    <w:p>
      <w:pPr>
        <w:pStyle w:val="ListBullet"/>
        <w:spacing w:line="240" w:lineRule="auto"/>
        <w:ind w:left="720"/>
      </w:pPr>
      <w:r>
        <w:rPr>
          <w:lang w:val="es_ES" w:bidi="es_ES"/>
        </w:rPr>
      </w:r>
      <w:r>
        <w:rPr>
          <w:lang w:val="es_ES" w:bidi="es_ES"/>
        </w:rPr>
        <w:t>Zebedeo, el padre de Jacobo y de Juan</w:t>
      </w:r>
    </w:p>
    <w:p>
      <w:pPr>
        <w:pStyle w:val="ListBullet"/>
        <w:spacing w:line="240" w:lineRule="auto"/>
        <w:ind w:left="720"/>
      </w:pPr>
      <w:r>
        <w:rPr>
          <w:lang w:val="es_ES" w:bidi="es_ES"/>
        </w:rPr>
      </w:r>
      <w:r>
        <w:rPr>
          <w:lang w:val="es_ES" w:bidi="es_ES"/>
        </w:rPr>
        <w:t>Los hombres contratados en el barco con Zebedeo</w:t>
      </w:r>
    </w:p>
    <w:p>
      <w:pPr/>
      <w:r>
        <w:rPr>
          <w:lang w:val="es_ES" w:bidi="es_ES"/>
        </w:rPr>
      </w:r>
      <w:r>
        <w:rPr>
          <w:lang w:val="es_ES" w:bidi="es_ES"/>
        </w:rPr>
        <w:t>Como grupo, pongan atención a estas partes de la ambientación del texto:</w:t>
      </w:r>
    </w:p>
    <w:p>
      <w:pPr/>
      <w:r>
        <w:rPr>
          <w:lang w:val="es_ES" w:bidi="es_ES"/>
        </w:rPr>
      </w:r>
      <w:r>
        <w:rPr>
          <w:lang w:val="es_ES" w:bidi="es_ES"/>
        </w:rPr>
        <w:t>No se nos dice cuánto tiempo ha pasado entre el arresto de Juan y el regreso de Jesús a Galilea. Esta historia comienza con una frase que nos muestra que fue en algún momento después del arresto de Juan cuando Jesús regresó a Galilea.</w:t>
      </w:r>
    </w:p>
    <w:p>
      <w:pPr/>
      <w:r>
        <w:rPr>
          <w:lang w:val="es_ES" w:bidi="es_ES"/>
        </w:rPr>
      </w:r>
      <w:r>
        <w:rPr>
          <w:lang w:val="es_ES" w:bidi="es_ES"/>
        </w:rPr>
        <w:t>Jesús está predicando sobre la venida del Reino de Dios. Predicar es decirles públicamente a las personas algo importante. Jesús habría estado viajando de un lugar a otro en Galilea predicando estas buenas nuevas. Es importante recordar que el reino de Dios no significa que él está gobernando sobre un lugar o un pedazo de tierra, sino que Dios está gobernando en nuestros corazones y mentes. Jesús es el rey prometido, y su presencia está entre el pueblo. Él es el rey que han estado esperando.</w:t>
      </w:r>
    </w:p>
    <w:p>
      <w:pPr/>
      <w:r>
        <w:rPr>
          <w:lang w:val="es_ES" w:bidi="es_ES"/>
        </w:rPr>
      </w:r>
      <w:r>
        <w:rPr>
          <w:lang w:val="es_ES" w:bidi="es_ES"/>
        </w:rPr>
        <w:t>Jesús ordena a las personas que se arrepientan y crean en el evangelio. Es hora de actuar. Las personas ahora tienen una opción de aceptar lo que Jesús les está diciendo y creer en él o rechazar su mensaje.</w:t>
      </w:r>
    </w:p>
    <w:p>
      <w:pPr/>
      <w:r>
        <w:rPr>
          <w:lang w:val="es_ES" w:bidi="es_ES"/>
        </w:rPr>
      </w:r>
      <w:r>
        <w:rPr>
          <w:lang w:val="es_ES" w:bidi="es_ES"/>
        </w:rPr>
        <w:t>Simón, Andrés, Jacobo y Juan son todos pescadores. Simón y Andrés pueden haber estado en su barco o de pie en el agua a lo largo de las orillas del mar de Galilea, echando sus redes, lo que significa echar su red al agua para atrapar peces. Jesús llama a Simón y a Andrés primero, así que podemos asumir que habrían estado con Jesús cuando él camina más a lo largo de la orilla y llama a Jacobo y a Juan. Jacobo y Juan están con su padre Zebedeo y los hombres que contrataron en su barco. Marcos no nos dice cuántos hombres contratados había, pero el barco probablemente podría caber entre cuatro y quince personas. Marcos tampoco nos dice si había otra persona allí en este momento, pero había muchas ciudades y aldeas de pescadores en esta área, por lo que puede haber otras personas trabajando y pescándose.</w:t>
      </w:r>
    </w:p>
    <w:p>
      <w:pPr/>
      <w:r>
        <w:rPr>
          <w:lang w:val="es_ES" w:bidi="es_ES"/>
        </w:rPr>
      </w:r>
      <w:r>
        <w:rPr>
          <w:lang w:val="es_ES" w:bidi="es_ES"/>
        </w:rPr>
        <w:t>Deténganse aquí si les sería útil mirar nuevamente las imágenes del Mar de Galilea, el barco con remos y la red en grupo. Pausen este audio aquí.</w:t>
      </w:r>
    </w:p>
    <w:p>
      <w:pPr/>
      <w:r>
        <w:rPr>
          <w:lang w:val="es_ES" w:bidi="es_ES"/>
        </w:rPr>
      </w:r>
      <w:r>
        <w:rPr>
          <w:lang w:val="es_ES" w:bidi="es_ES"/>
        </w:rPr>
        <w:t>Simón, Andrés, Juan y Jacobo actuaron de inmediato cuando fueron invitados por Jesús a seguirlo. Dejaron todo atrás y lo obedecieron. Nuevamente, vemos aquí que Jesús quiere que las personas actúen. Ha llegado el momento de ser decisivos, de alejarnos de nuestros antiguos caminos y de seguir a Dios con obediencia.</w:t>
      </w:r>
    </w:p>
    <w:p>
      <w:pPr/>
      <w:r>
        <w:rPr>
          <w:lang w:val="es_ES" w:bidi="es_ES"/>
        </w:rPr>
      </w:r>
      <w:r>
        <w:rPr>
          <w:lang w:val="es_ES" w:bidi="es_ES"/>
        </w:rPr>
        <w:t>Ahora, el grupo debe crear una gráfica, dibujar o usar objetos para visualizar el pasaje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1:14–20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Juan (que es arrestado)</w:t>
      </w:r>
    </w:p>
    <w:p>
      <w:pPr>
        <w:pStyle w:val="ListBullet"/>
        <w:spacing w:line="240" w:lineRule="auto"/>
        <w:ind w:left="720"/>
      </w:pPr>
      <w:r>
        <w:rPr>
          <w:lang w:val="es_ES" w:bidi="es_ES"/>
        </w:rPr>
      </w:r>
      <w:r>
        <w:rPr>
          <w:lang w:val="es_ES" w:bidi="es_ES"/>
        </w:rPr>
        <w:t>Alguien que arresta a Juan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a quienes Jesús está predicando</w:t>
      </w:r>
    </w:p>
    <w:p>
      <w:pPr>
        <w:pStyle w:val="ListBullet"/>
        <w:spacing w:line="240" w:lineRule="auto"/>
        <w:ind w:left="720"/>
      </w:pPr>
      <w:r>
        <w:rPr>
          <w:lang w:val="es_ES" w:bidi="es_ES"/>
        </w:rPr>
      </w:r>
      <w:r>
        <w:rPr>
          <w:lang w:val="es_ES" w:bidi="es_ES"/>
        </w:rPr>
        <w:t>Simón y su hermano Andrés</w:t>
      </w:r>
    </w:p>
    <w:p>
      <w:pPr>
        <w:pStyle w:val="ListBullet"/>
        <w:spacing w:line="240" w:lineRule="auto"/>
        <w:ind w:left="720"/>
      </w:pPr>
      <w:r>
        <w:rPr>
          <w:lang w:val="es_ES" w:bidi="es_ES"/>
        </w:rPr>
      </w:r>
      <w:r>
        <w:rPr>
          <w:lang w:val="es_ES" w:bidi="es_ES"/>
        </w:rPr>
        <w:t>Jacobo y su hermano Juan</w:t>
      </w:r>
    </w:p>
    <w:p>
      <w:pPr>
        <w:pStyle w:val="ListBullet"/>
        <w:spacing w:line="240" w:lineRule="auto"/>
        <w:ind w:left="720"/>
      </w:pPr>
      <w:r>
        <w:rPr>
          <w:lang w:val="es_ES" w:bidi="es_ES"/>
        </w:rPr>
      </w:r>
      <w:r>
        <w:rPr>
          <w:lang w:val="es_ES" w:bidi="es_ES"/>
        </w:rPr>
        <w:t>Zebedeo, el padre de Jacobo y de Juan</w:t>
      </w:r>
    </w:p>
    <w:p>
      <w:pPr>
        <w:pStyle w:val="ListBullet"/>
        <w:spacing w:line="240" w:lineRule="auto"/>
        <w:ind w:left="720"/>
      </w:pPr>
      <w:r>
        <w:rPr>
          <w:lang w:val="es_ES" w:bidi="es_ES"/>
        </w:rPr>
      </w:r>
      <w:r>
        <w:rPr>
          <w:lang w:val="es_ES" w:bidi="es_ES"/>
        </w:rPr>
        <w:t>Los hombres contratados en el barco con Zebedeo</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reanuden la escena.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historia, Jesús va a Galilea y comienza a predicar después de que Juan es arrestado.</w:t>
      </w:r>
    </w:p>
    <w:p>
      <w:pPr/>
      <w:r>
        <w:rPr>
          <w:lang w:val="es_ES" w:bidi="es_ES"/>
        </w:rPr>
      </w:r>
      <w:r>
        <w:rPr>
          <w:lang w:val="es_ES" w:bidi="es_ES"/>
        </w:rPr>
        <w:t>Pausen la actuación. Pregúntenle a la persona interpretando a Jesús: "¿Qué está sintiendo o pensando?" La persona podría responder cosas como: "Él estaba triste, Juan era su primo" o "Jesús sabía que este era un punto de partida de su ministerio, ya que debía comenzar a predicar sobre el reino de Dios". Continúen con la actuación.</w:t>
      </w:r>
    </w:p>
    <w:p>
      <w:pPr/>
      <w:r>
        <w:rPr>
          <w:lang w:val="es_ES" w:bidi="es_ES"/>
        </w:rPr>
      </w:r>
      <w:r>
        <w:rPr>
          <w:lang w:val="es_ES" w:bidi="es_ES"/>
        </w:rPr>
        <w:t>Interpreten a Jesús llamando a Simón y a Andrés y diciendo: "Ven, sígueme, y te mostraré cómo pescar por las personas".</w:t>
      </w:r>
    </w:p>
    <w:p>
      <w:pPr/>
      <w:r>
        <w:rPr>
          <w:lang w:val="es_ES" w:bidi="es_ES"/>
        </w:rPr>
      </w:r>
      <w:r>
        <w:rPr>
          <w:lang w:val="es_ES" w:bidi="es_ES"/>
        </w:rPr>
        <w:t>Pausen la actuación. Pregúntenle a las personas que interpretan a Simón y a Andrés: "¿Qué sienten o pensan?" Podrían responder cosas como: "Simplemente sabían que necesitaban seguirlo", o "Tenían un sentido de urgencia de que necesitaban dejar sus redes y seguirlo de inmediato", o "Emocionados, aquel a quien hemos estado esperando finalmente está aquí". Continúen con la actuación.</w:t>
      </w:r>
    </w:p>
    <w:p>
      <w:pPr/>
      <w:r>
        <w:rPr>
          <w:lang w:val="es_ES" w:bidi="es_ES"/>
        </w:rPr>
      </w:r>
      <w:r>
        <w:rPr>
          <w:lang w:val="es_ES" w:bidi="es_ES"/>
        </w:rPr>
        <w:t>Interpreten a Jesús, Simón y Andrés caminando por la orilla hacia Jacobo y Juan. Jesús llama a Jacobo y a Juan a seguirlo, ellos inmediatamente dejan a su padre, su barco y sus redes y a los hombres que han contratado.</w:t>
      </w:r>
    </w:p>
    <w:p>
      <w:pPr/>
      <w:r>
        <w:rPr>
          <w:lang w:val="es_ES" w:bidi="es_ES"/>
        </w:rPr>
      </w:r>
      <w:r>
        <w:rPr>
          <w:lang w:val="es_ES" w:bidi="es_ES"/>
        </w:rPr>
        <w:t>Pausen la actuación. Pregúntenle a las personas que interpretan a Zebedeo y a los hombres contratados: "¿Qué sienten o piensan?" Podrían responder cosas como: "Estoy confundido, ¿quién es este hombre y qué está sucediendo?" o "¿Por qué Jacobo y Juan se están yendo tan de repente?" o "¿Por qué no hemos sido llamados?" o "Emocionado por ellos", o "Me alegró mucho de verlos siguiendo a Jesús".</w:t>
      </w:r>
    </w:p>
    <w:p>
      <w:pPr/>
      <w:r>
        <w:rPr>
          <w:lang w:val="es_ES" w:bidi="es_ES"/>
        </w:rPr>
      </w:r>
      <w:r>
        <w:rPr>
          <w:lang w:val="es_ES" w:bidi="es_ES"/>
        </w:rPr>
        <w:t>Al final, pregúntenle al grupo: "Si ustedes fueran un pescador, y estuvieran haciendo su trabajo, y Jesús se acercó a ustedes y les pidió que lo siguieran, ¿cómo responderían? ¿Cómo se sentirían?"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1:14–20 en la traducción que sea más fácil de entender.</w:t>
      </w:r>
    </w:p>
    <w:p>
      <w:pPr/>
      <w:r>
        <w:rPr>
          <w:lang w:val="es_ES" w:bidi="es_ES"/>
        </w:rPr>
      </w:r>
      <w:r>
        <w:rPr>
          <w:lang w:val="es_ES" w:bidi="es_ES"/>
        </w:rPr>
        <w:t xml:space="preserve">En este paso, conversen en grupo sobre los términos y palabras clave en este texto. </w:t>
      </w:r>
    </w:p>
    <w:p>
      <w:pPr/>
      <w:r>
        <w:rPr>
          <w:lang w:val="es_ES" w:bidi="es_ES"/>
        </w:rPr>
      </w:r>
      <w:r>
        <w:rPr>
          <w:lang w:val="es_ES" w:bidi="es_ES"/>
        </w:rPr>
        <w:t xml:space="preserve">Jesús </w:t>
      </w:r>
      <w:r>
        <w:rPr>
          <w:b/>
          <w:lang w:val="es_ES" w:bidi="es_ES"/>
        </w:rPr>
        <w:t>entró</w:t>
      </w:r>
      <w:r>
        <w:rPr>
          <w:lang w:val="es_ES" w:bidi="es_ES"/>
        </w:rPr>
        <w:t xml:space="preserve"> o </w:t>
      </w:r>
      <w:r>
        <w:rPr>
          <w:b/>
          <w:lang w:val="es_ES" w:bidi="es_ES"/>
        </w:rPr>
        <w:t>vino a</w:t>
      </w:r>
      <w:r>
        <w:rPr>
          <w:lang w:val="es_ES" w:bidi="es_ES"/>
        </w:rPr>
        <w:t xml:space="preserve"> Galilea. Usen la palabra de acción "venir a algún lugar o ir a algún lugar", la que sea la más natural en su idioma.</w:t>
      </w:r>
    </w:p>
    <w:p>
      <w:pPr/>
      <w:r>
        <w:rPr>
          <w:lang w:val="es_ES" w:bidi="es_ES"/>
        </w:rPr>
      </w:r>
      <w:r>
        <w:rPr>
          <w:lang w:val="es_ES" w:bidi="es_ES"/>
        </w:rPr>
        <w:t xml:space="preserve">Jesús estaba caminando a lo largo de la orilla del </w:t>
      </w:r>
      <w:r>
        <w:rPr>
          <w:b/>
          <w:lang w:val="es_ES" w:bidi="es_ES"/>
        </w:rPr>
        <w:t>Mar de Galilea</w:t>
      </w:r>
      <w:r>
        <w:rPr>
          <w:lang w:val="es_ES" w:bidi="es_ES"/>
        </w:rPr>
        <w:t xml:space="preserve"> en esta historia. El lago tiene unos 21 km de largo y 10 km de ancho. Su punto más profundo tiene 67 metros. Muchas personas la usaban para pescar y ganarse la vida. </w:t>
      </w:r>
      <w:r>
        <w:rPr>
          <w:b/>
          <w:lang w:val="es_ES" w:bidi="es_ES"/>
        </w:rPr>
        <w:t>Galilea</w:t>
      </w:r>
      <w:r>
        <w:rPr>
          <w:lang w:val="es_ES" w:bidi="es_ES"/>
        </w:rPr>
        <w:t xml:space="preserve"> es el área alrededor del Mar, o Lago, de Galilea</w:t>
      </w:r>
    </w:p>
    <w:p>
      <w:pPr/>
      <w:r>
        <w:rPr>
          <w:lang w:val="es_ES" w:bidi="es_ES"/>
        </w:rPr>
      </w:r>
      <w:r>
        <w:rPr>
          <w:lang w:val="es_ES" w:bidi="es_ES"/>
        </w:rPr>
        <w:t>Deténganse aquí y en grupo vean la imagen del lago y un mapa de Galilea, si aún no lo han hecho. Hablen sobre qué palabra usarían para esta masa de agua*. *</w:t>
      </w:r>
    </w:p>
    <w:p>
      <w:pPr/>
      <w:r>
        <w:rPr>
          <w:lang w:val="es_ES" w:bidi="es_ES"/>
        </w:rPr>
      </w:r>
      <w:r>
        <w:rPr>
          <w:lang w:val="es_ES" w:bidi="es_ES"/>
        </w:rPr>
        <w:t>Pausen este audio aquí.</w:t>
      </w:r>
    </w:p>
    <w:p>
      <w:pPr/>
      <w:r>
        <w:rPr>
          <w:lang w:val="es_ES" w:bidi="es_ES"/>
        </w:rPr>
      </w:r>
      <w:r>
        <w:rPr>
          <w:lang w:val="es_ES" w:bidi="es_ES"/>
        </w:rPr>
        <w:t xml:space="preserve">Jesús dice que el </w:t>
      </w:r>
      <w:r>
        <w:rPr>
          <w:b/>
          <w:lang w:val="es_ES" w:bidi="es_ES"/>
        </w:rPr>
        <w:t>Reino de Dios</w:t>
      </w:r>
      <w:r>
        <w:rPr>
          <w:lang w:val="es_ES" w:bidi="es_ES"/>
        </w:rPr>
        <w:t xml:space="preserve"> está cerca. Un reino es un lugar donde un rey gobierna a un grupo de personas. En el Antiguo Testamento, el reino de Dios era su pueblo, Israel. Pero el pueblo de Israel desobedeció a Dios todo el tiempo. Ahora el Reino de Dios no se refiere a un lugar, sino a todos los que lo siguen. Sabemos que todos todavía desobedecen a Dios, y su Reino aún no es perfecto. Pero Jesús también vino a traer parte del reino de Dios ahora. El Reino de Dios ahora está formado por personas que siguen a Jesús como rey, ayudándose entre sí y extendiendo el amor de Jesús a otros. Más tarde, Dios traerá el reino perfecto. Dios vendrá, juzgará a las personas malvadas, y el mundo será perfecto. Dios gobernará perfectamente sobre su pueblo, cuando no haya más sufrimiento ni mal, y todas las personas lo obedecerán. Cuando Jesús habló del Reino de Dios, las personas no entendieron eso, por lo que se sentía como un misterio para ellos. Necesitaban realmente escuchar a Jesús para entender lo que estaba diciendo.</w:t>
      </w:r>
    </w:p>
    <w:p>
      <w:pPr/>
      <w:r>
        <w:rPr>
          <w:lang w:val="es_ES" w:bidi="es_ES"/>
        </w:rPr>
      </w:r>
      <w:r>
        <w:rPr>
          <w:lang w:val="es_ES" w:bidi="es_ES"/>
        </w:rPr>
        <w:t>Experimentamos el Reino de Dios ahora cuando escuchamos a Dios y lo obedecemos siguiendo a Jesús.</w:t>
      </w:r>
    </w:p>
    <w:p>
      <w:pPr/>
      <w:r>
        <w:rPr>
          <w:lang w:val="es_ES" w:bidi="es_ES"/>
        </w:rPr>
      </w:r>
      <w:r>
        <w:rPr>
          <w:lang w:val="es_ES" w:bidi="es_ES"/>
        </w:rPr>
        <w:t xml:space="preserve">Deténganse aquí y conversen en grupo sobre qué palabra o frase usarán para el Reino de Dios. Busquen </w:t>
      </w:r>
      <w:r>
        <w:rPr>
          <w:b/>
          <w:lang w:val="es_ES" w:bidi="es_ES"/>
        </w:rPr>
        <w:t>Reino de Dios</w:t>
      </w:r>
      <w:r>
        <w:rPr>
          <w:lang w:val="es_ES" w:bidi="es_ES"/>
        </w:rPr>
        <w:t xml:space="preserve"> en el Glosario Principal para obtener más información. Pausen este audio aquí.</w:t>
      </w:r>
    </w:p>
    <w:p>
      <w:pPr/>
      <w:r>
        <w:rPr>
          <w:lang w:val="es_ES" w:bidi="es_ES"/>
        </w:rPr>
      </w:r>
      <w:r>
        <w:rPr>
          <w:lang w:val="es_ES" w:bidi="es_ES"/>
        </w:rPr>
        <w:t xml:space="preserve">Jesús nos ordena que nos </w:t>
      </w:r>
      <w:r>
        <w:rPr>
          <w:b/>
          <w:lang w:val="es_ES" w:bidi="es_ES"/>
        </w:rPr>
        <w:t>arrepentamos</w:t>
      </w:r>
      <w:r>
        <w:rPr>
          <w:lang w:val="es_ES" w:bidi="es_ES"/>
        </w:rPr>
        <w:t xml:space="preserve"> de nuestros pecados y </w:t>
      </w:r>
      <w:r>
        <w:rPr>
          <w:b/>
          <w:lang w:val="es_ES" w:bidi="es_ES"/>
        </w:rPr>
        <w:t>creamos</w:t>
      </w:r>
      <w:r>
        <w:rPr>
          <w:lang w:val="es_ES" w:bidi="es_ES"/>
        </w:rPr>
        <w:t xml:space="preserve"> en las </w:t>
      </w:r>
      <w:r>
        <w:rPr>
          <w:b/>
          <w:lang w:val="es_ES" w:bidi="es_ES"/>
        </w:rPr>
        <w:t>buenas nuevas</w:t>
      </w:r>
      <w:r>
        <w:rPr>
          <w:lang w:val="es_ES" w:bidi="es_ES"/>
        </w:rPr>
        <w:t>. Arrepentirse significa alejarse de los pecados y volverse a Dios, y comenzar a vivir una nueva vida siguiendo los caminos de Dios.</w:t>
      </w:r>
    </w:p>
    <w:p>
      <w:pPr/>
      <w:r>
        <w:rPr>
          <w:lang w:val="es_ES" w:bidi="es_ES"/>
        </w:rPr>
      </w:r>
      <w:r>
        <w:rPr>
          <w:lang w:val="es_ES" w:bidi="es_ES"/>
        </w:rPr>
        <w:t xml:space="preserve">Usen la misma palabra o frase para arrepentirse que usaron en los pasajes anteriores, y recuerden que </w:t>
      </w:r>
      <w:r>
        <w:rPr>
          <w:b/>
          <w:lang w:val="es_ES" w:bidi="es_ES"/>
        </w:rPr>
        <w:t>arrepentirse</w:t>
      </w:r>
      <w:r>
        <w:rPr>
          <w:lang w:val="es_ES" w:bidi="es_ES"/>
        </w:rPr>
        <w:t xml:space="preserve"> está en el glosario principal.</w:t>
      </w:r>
    </w:p>
    <w:p>
      <w:pPr/>
      <w:r>
        <w:rPr>
          <w:lang w:val="es_ES" w:bidi="es_ES"/>
        </w:rPr>
      </w:r>
      <w:r>
        <w:rPr>
          <w:b/>
          <w:lang w:val="es_ES" w:bidi="es_ES"/>
        </w:rPr>
        <w:t>Creer</w:t>
      </w:r>
      <w:r>
        <w:rPr>
          <w:lang w:val="es_ES" w:bidi="es_ES"/>
        </w:rPr>
        <w:t xml:space="preserve"> es como la fe que involucra emociones: ser fuerte en algo, para tener el corazón recto en algo, para no tener dudas.</w:t>
      </w:r>
    </w:p>
    <w:p>
      <w:pPr/>
      <w:r>
        <w:rPr>
          <w:lang w:val="es_ES" w:bidi="es_ES"/>
        </w:rPr>
      </w:r>
      <w:r>
        <w:rPr>
          <w:lang w:val="es_ES" w:bidi="es_ES"/>
        </w:rPr>
        <w:t>Algunos idiomas tienen solo una palabra para creer y para obedecer. Creer describe la respuesta de las personas a la promesa de Dios. Esto se trata de poner su fe o confianza en Dios.</w:t>
      </w:r>
    </w:p>
    <w:p>
      <w:pPr/>
      <w:r>
        <w:rPr>
          <w:lang w:val="es_ES" w:bidi="es_ES"/>
        </w:rPr>
      </w:r>
      <w:r>
        <w:rPr>
          <w:b/>
          <w:lang w:val="es_ES" w:bidi="es_ES"/>
        </w:rPr>
        <w:t>Herramienta de enseñanza:</w:t>
      </w:r>
      <w:r>
        <w:rPr>
          <w:lang w:val="es_ES" w:bidi="es_ES"/>
        </w:rPr>
        <w:t xml:space="preserve"> Pide a un voluntario con anticipación que te ayude con esto. Coloquen una silla en el centro de la habitación y pregúntenle al voluntario: "¿Crees que esta silla existe? ¿Crees que esta es una silla? ¿Crees que esta silla es lo suficientemente fuerte como para sostenerte?" El voluntario debe responder "sí" a todas estas preguntas. Luego pregúntale: "Sé que estás cansado, así que aquí está esta silla para que te sientes". El voluntario debe negarse a sentarse en la silla. Repite varias veces, preguntándo por qué el voluntario no se sienta en la silla aunque sabe que está ahí y dice que cree que es lo suficientemente fuerte como para sostenerlo. Explica al grupo que este es un ejemplo de lo que trata la fe. Si la persona no se sentaría en la silla, realmente no tiene fe en la silla.</w:t>
      </w:r>
    </w:p>
    <w:p>
      <w:pPr/>
      <w:r>
        <w:rPr>
          <w:lang w:val="es_ES" w:bidi="es_ES"/>
        </w:rPr>
      </w:r>
      <w:r>
        <w:rPr>
          <w:lang w:val="es_ES" w:bidi="es_ES"/>
        </w:rPr>
        <w:t xml:space="preserve">Deténganse aquí y hagan esta actividad. Hablen en grupo sobre la palabra o frase que usarán para </w:t>
      </w:r>
      <w:r>
        <w:rPr>
          <w:b/>
          <w:lang w:val="es_ES" w:bidi="es_ES"/>
        </w:rPr>
        <w:t>creer</w:t>
      </w:r>
      <w:r>
        <w:rPr>
          <w:lang w:val="es_ES" w:bidi="es_ES"/>
        </w:rPr>
        <w:t xml:space="preserve">. Busquen </w:t>
      </w:r>
      <w:r>
        <w:rPr>
          <w:b/>
          <w:lang w:val="es_ES" w:bidi="es_ES"/>
        </w:rPr>
        <w:t>creer</w:t>
      </w:r>
      <w:r>
        <w:rPr>
          <w:lang w:val="es_ES" w:bidi="es_ES"/>
        </w:rPr>
        <w:t>en el Glosario Principal para obtener más información.</w:t>
      </w:r>
    </w:p>
    <w:p>
      <w:pPr/>
      <w:r>
        <w:rPr>
          <w:lang w:val="es_ES" w:bidi="es_ES"/>
        </w:rPr>
      </w:r>
      <w:r>
        <w:rPr>
          <w:lang w:val="es_ES" w:bidi="es_ES"/>
        </w:rPr>
        <w:t>Pausen este audio aquí.</w:t>
      </w:r>
    </w:p>
    <w:p>
      <w:pPr/>
      <w:r>
        <w:rPr>
          <w:lang w:val="es_ES" w:bidi="es_ES"/>
        </w:rPr>
      </w:r>
      <w:r>
        <w:rPr>
          <w:lang w:val="es_ES" w:bidi="es_ES"/>
        </w:rPr>
        <w:t xml:space="preserve">Jesús le dijo a la gente el </w:t>
      </w:r>
      <w:r>
        <w:rPr>
          <w:b/>
          <w:lang w:val="es_ES" w:bidi="es_ES"/>
        </w:rPr>
        <w:t>evangelio</w:t>
      </w:r>
      <w:r>
        <w:rPr>
          <w:lang w:val="es_ES" w:bidi="es_ES"/>
        </w:rPr>
        <w:t xml:space="preserve">, o las </w:t>
      </w:r>
      <w:r>
        <w:rPr>
          <w:b/>
          <w:lang w:val="es_ES" w:bidi="es_ES"/>
        </w:rPr>
        <w:t>buenas nuevas</w:t>
      </w:r>
      <w:r>
        <w:rPr>
          <w:lang w:val="es_ES" w:bidi="es_ES"/>
        </w:rPr>
        <w:t xml:space="preserve">. Antes de que Jesús muriera y fuera resucitado a la vida, los discípulos y Jesús enseñaron las buenas nuevas del reino. Esto significa que están enseñando sobre el tiempo en que Dios viene a gobernar. Dios vendrá a gobernar en su pueblo a través de Jesús, ¡estas son las buenas nuevas! Más tarde, las buenas nuevas incluirán la historia completa de la muerte, el entierro y la resurrección de Jesús. Usen la misma palabra para </w:t>
      </w:r>
      <w:r>
        <w:rPr>
          <w:b/>
          <w:lang w:val="es_ES" w:bidi="es_ES"/>
        </w:rPr>
        <w:t>buenas nuevas</w:t>
      </w:r>
      <w:r>
        <w:rPr>
          <w:lang w:val="es_ES" w:bidi="es_ES"/>
        </w:rPr>
        <w:t xml:space="preserve"> o </w:t>
      </w:r>
      <w:r>
        <w:rPr>
          <w:b/>
          <w:lang w:val="es_ES" w:bidi="es_ES"/>
        </w:rPr>
        <w:t>evangelio</w:t>
      </w:r>
      <w:r>
        <w:rPr>
          <w:lang w:val="es_ES" w:bidi="es_ES"/>
        </w:rPr>
        <w:t xml:space="preserve"> que usaron en los pasajes anteriores.</w:t>
      </w:r>
    </w:p>
    <w:p>
      <w:pPr/>
      <w:r>
        <w:rPr>
          <w:lang w:val="es_ES" w:bidi="es_ES"/>
        </w:rPr>
      </w:r>
      <w:r>
        <w:rPr>
          <w:lang w:val="es_ES" w:bidi="es_ES"/>
        </w:rPr>
        <w:t xml:space="preserve">Jesús llama a </w:t>
      </w:r>
      <w:r>
        <w:rPr>
          <w:b/>
          <w:lang w:val="es_ES" w:bidi="es_ES"/>
        </w:rPr>
        <w:t>Simón</w:t>
      </w:r>
      <w:r>
        <w:rPr>
          <w:lang w:val="es_ES" w:bidi="es_ES"/>
        </w:rPr>
        <w:t xml:space="preserve"> y a Andrés para que sean sus discípulos. Simón aquí es la misma persona que Simón Pedro, uno de los discípulos de Jesús, más tarde. Andrés se describe como el hermano </w:t>
      </w:r>
      <w:r>
        <w:rPr>
          <w:b/>
          <w:lang w:val="es_ES" w:bidi="es_ES"/>
        </w:rPr>
        <w:t>de Simón.</w:t>
      </w:r>
      <w:r>
        <w:rPr>
          <w:lang w:val="es_ES" w:bidi="es_ES"/>
        </w:rPr>
        <w:t xml:space="preserve"> Simón probablemente es mayor, así que cuando hablen de dos hermanos, pongan los nombres de los dos hermanos en el orden que necesiten para su cultura.</w:t>
      </w:r>
    </w:p>
    <w:p>
      <w:pPr/>
      <w:r>
        <w:rPr>
          <w:lang w:val="es_ES" w:bidi="es_ES"/>
        </w:rPr>
      </w:r>
      <w:r>
        <w:rPr>
          <w:lang w:val="es_ES" w:bidi="es_ES"/>
        </w:rPr>
        <w:t xml:space="preserve">Simón y Andrés eran Pescadores**. Los pescadores** eran hombres que pescaban para ganar dinero. Simón y Andrés estaban echando sus </w:t>
      </w:r>
      <w:r>
        <w:rPr>
          <w:b/>
          <w:lang w:val="es_ES" w:bidi="es_ES"/>
        </w:rPr>
        <w:t>redes de pesca</w:t>
      </w:r>
      <w:r>
        <w:rPr>
          <w:lang w:val="es_ES" w:bidi="es_ES"/>
        </w:rPr>
        <w:t xml:space="preserve"> cuando Jesús los llamó. Las personas hacían </w:t>
      </w:r>
      <w:r>
        <w:rPr>
          <w:b/>
          <w:lang w:val="es_ES" w:bidi="es_ES"/>
        </w:rPr>
        <w:t>redes de pesca</w:t>
      </w:r>
      <w:r>
        <w:rPr>
          <w:lang w:val="es_ES" w:bidi="es_ES"/>
        </w:rPr>
        <w:t xml:space="preserve"> de hilo que anudaban para formar un círculo y enrollaban alrededor de su brazo. Las personas arrojaban las redes con un movimiento circular del brazo. Algunas redes tendrían pequeños pesos unidos a sus bordes para hacerlas hundir rápidamente.</w:t>
      </w:r>
    </w:p>
    <w:p>
      <w:pPr/>
      <w:r>
        <w:rPr>
          <w:lang w:val="es_ES" w:bidi="es_ES"/>
        </w:rPr>
      </w:r>
      <w:r>
        <w:rPr>
          <w:lang w:val="es_ES" w:bidi="es_ES"/>
        </w:rPr>
        <w:t xml:space="preserve">Deténganse aquí y en grupo miren una imagen de una red de pesca. Hablen sobre qué palabra usarán para </w:t>
      </w:r>
      <w:r>
        <w:rPr>
          <w:b/>
          <w:lang w:val="es_ES" w:bidi="es_ES"/>
        </w:rPr>
        <w:t>red de pesca</w:t>
      </w:r>
      <w:r>
        <w:rPr>
          <w:lang w:val="es_ES" w:bidi="es_ES"/>
        </w:rPr>
        <w:t>. Pausen este audio aquí.</w:t>
      </w:r>
    </w:p>
    <w:p>
      <w:pPr/>
      <w:r>
        <w:rPr>
          <w:lang w:val="es_ES" w:bidi="es_ES"/>
        </w:rPr>
      </w:r>
      <w:r>
        <w:rPr>
          <w:lang w:val="es_ES" w:bidi="es_ES"/>
        </w:rPr>
        <w:t xml:space="preserve">Los pescadores usarían un </w:t>
      </w:r>
      <w:r>
        <w:rPr>
          <w:b/>
          <w:lang w:val="es_ES" w:bidi="es_ES"/>
        </w:rPr>
        <w:t>barco</w:t>
      </w:r>
      <w:r>
        <w:rPr>
          <w:lang w:val="es_ES" w:bidi="es_ES"/>
        </w:rPr>
        <w:t xml:space="preserve"> como una manera de viajar por el agua. Los barcos de pesca tenían unos 8 metros de largo y 2 metros y medio de ancho. Tenía aproximadamente 1 1/4 metros de profundidad. Un barco de ese tamaño había caber cómodamente trece personas.</w:t>
      </w:r>
    </w:p>
    <w:p>
      <w:pPr/>
      <w:r>
        <w:rPr>
          <w:lang w:val="es_ES" w:bidi="es_ES"/>
        </w:rPr>
      </w:r>
      <w:r>
        <w:rPr>
          <w:lang w:val="es_ES" w:bidi="es_ES"/>
        </w:rPr>
        <w:t xml:space="preserve">Deténganse aquí y muestren a sus traductores la foto del barco y elijan una manera de mostrar el tamaño del barco, tal vez dibujando las dimensiones en el suelo con un palo y pidiendo a las personas que entren dentro de las líneas dibujadas. Hablen sobre la palabra que usarán para </w:t>
      </w:r>
      <w:r>
        <w:rPr>
          <w:b/>
          <w:lang w:val="es_ES" w:bidi="es_ES"/>
        </w:rPr>
        <w:t>barco.</w:t>
      </w:r>
      <w:r>
        <w:rPr>
          <w:lang w:val="es_ES" w:bidi="es_ES"/>
        </w:rPr>
        <w:t xml:space="preserve"> Pausen este audio aquí.</w:t>
      </w:r>
    </w:p>
    <w:p>
      <w:pPr/>
      <w:r>
        <w:rPr>
          <w:lang w:val="es_ES" w:bidi="es_ES"/>
        </w:rPr>
      </w:r>
      <w:r>
        <w:rPr>
          <w:lang w:val="es_ES" w:bidi="es_ES"/>
        </w:rPr>
        <w:t xml:space="preserve">Los discípulos en este pasaje están llamados a ser </w:t>
      </w:r>
      <w:r>
        <w:rPr>
          <w:b/>
          <w:lang w:val="es_ES" w:bidi="es_ES"/>
        </w:rPr>
        <w:t>Pescadores de hombres.</w:t>
      </w:r>
      <w:r>
        <w:rPr>
          <w:lang w:val="es_ES" w:bidi="es_ES"/>
        </w:rPr>
        <w:t xml:space="preserve"> Esto significa que debían ser pescadores que atrapan a hombres en lugar de peces. Tengan cuidado de que la palabra que usan para "pescar" o "pescar" no sea mala. Podrían decir que pescarán hombres como si fueran pescados. Ser pescadores de hombres significa llevar a hombres a Jesús, para rescatarlos y llevarlos a una comprensión de cómo estar en el Reino de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1:21–28</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1:21–28 y guárdenlo en sus corazones.</w:t>
      </w:r>
    </w:p>
    <w:p>
      <w:pPr/>
      <w:r>
        <w:rPr>
          <w:lang w:val="es_ES" w:bidi="es_ES"/>
        </w:rPr>
      </w:r>
      <w:r>
        <w:rPr>
          <w:lang w:val="es_ES" w:bidi="es_ES"/>
        </w:rPr>
        <w:t>Escuchen una versión en audio de Marcos 1:21–28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1:21–28 en la traducción que sea más fácil de entender.</w:t>
      </w:r>
    </w:p>
    <w:p>
      <w:pPr/>
      <w:r>
        <w:rPr>
          <w:lang w:val="es_ES" w:bidi="es_ES"/>
        </w:rPr>
      </w:r>
      <w:r>
        <w:rPr>
          <w:lang w:val="es_ES" w:bidi="es_ES"/>
        </w:rPr>
        <w:t>Jesús ha llamado a sus primeros 4 discípulos para que lo sigan: los pescadores, Simón, Andrés, Jacobo y Juan. Jesús y sus 4 discípulos han ido a la aldea de Cafarnaúm, que está al lado del Mar de Galilea. Cafarnaúm era una ciudad importante en la carretera entre Egipto y Damasco. Se convirtió en la sede de Jesús durante su ministerio en el área de Galilea. Cafarnaúm es probablemente donde vivían los 4 discípulos.</w:t>
      </w:r>
    </w:p>
    <w:p>
      <w:pPr/>
      <w:r>
        <w:rPr>
          <w:lang w:val="es_ES" w:bidi="es_ES"/>
        </w:rPr>
      </w:r>
      <w:r>
        <w:rPr>
          <w:lang w:val="es_ES" w:bidi="es_ES"/>
        </w:rPr>
        <w:t>Deténganse aquí y muestren a su equipo de traducción un mapa del Mar de Galilea que muestre a Cafarnaúm, Egipto y Damasco.</w:t>
      </w:r>
    </w:p>
    <w:p>
      <w:pPr/>
      <w:r>
        <w:rPr>
          <w:lang w:val="es_ES" w:bidi="es_ES"/>
        </w:rPr>
      </w:r>
      <w:r>
        <w:rPr>
          <w:lang w:val="es_ES" w:bidi="es_ES"/>
        </w:rPr>
        <w:t>Al siguiente día de reposo, Jesús va a la sinagoga y comienza a enseñar el mensaje de Dios a las personas que están allí. El sábado es un día judío de descanso y adoración, un día para mantenerse santo o especial al no hacer ninguna obra. El sábado para los judíos comenzaba al atardecer del viernes y duraba hasta el atardecer del sábado. Era normal que las personas se reunieran en la sinagoga para escuchar la enseñanza en el sábado. La sinagoga era el lugar de adoración de la ciudad, era un lugar de reunión donde las personas se reunían para orar y donde escuchaban y discutían la Palabra de Dios con maestros respetados. Las personas también se reunían en sinagogas para discutir temas importantes de la ley y la política.</w:t>
      </w:r>
    </w:p>
    <w:p>
      <w:pPr/>
      <w:r>
        <w:rPr>
          <w:lang w:val="es_ES" w:bidi="es_ES"/>
        </w:rPr>
      </w:r>
      <w:r>
        <w:rPr>
          <w:lang w:val="es_ES" w:bidi="es_ES"/>
        </w:rPr>
        <w:t>Deténganse aquí y busquen una foto de una sinagoga. Hablen sobre esta pregunta en grupo: En su cultura, ¿cómo es su horario semanal de descanso y trabajo? ¿Cómo descansan? ¿Dónde se reúnen las personas para hablar sobre temas importantes?</w:t>
      </w:r>
    </w:p>
    <w:p>
      <w:pPr/>
      <w:r>
        <w:rPr>
          <w:lang w:val="es_ES" w:bidi="es_ES"/>
        </w:rPr>
      </w:r>
      <w:r>
        <w:rPr>
          <w:lang w:val="es_ES" w:bidi="es_ES"/>
        </w:rPr>
        <w:t>Pausen este audio aquí.</w:t>
      </w:r>
    </w:p>
    <w:p>
      <w:pPr/>
      <w:r>
        <w:rPr>
          <w:lang w:val="es_ES" w:bidi="es_ES"/>
        </w:rPr>
      </w:r>
      <w:r>
        <w:rPr>
          <w:lang w:val="es_ES" w:bidi="es_ES"/>
        </w:rPr>
        <w:t>Alguien invitó a Jesús a enseñar en la sinagoga. Esto nos dice que las personas habrían conocido a Jesús y lo habrían respetado. Marcos no nos dice lo que Jesús enseñó en este día, pero sabemos que la enseñanza de Jesús era inusual. Las personas estaban "asombradas" de la manera en que Jesús estaba enseñando. Por lo general, los maestros de la ley hablaban de lo que la ley religiosa decía y lo que los profetas decían sobre un sujeto. En este caso, Jesús parecía estar hablando en su propia autoridad; Jesús habló como si tuviera poder y el derecho de decirle a las personas qué hacer, y las personas no estuvieran esperando esto. Jesús probablemente estaba hablando de que el Reino de Dios está aquí ahora y diciéndole a las personas lo que debían hacer para convertirse en parte del Reino de Dios.</w:t>
      </w:r>
    </w:p>
    <w:p>
      <w:pPr/>
      <w:r>
        <w:rPr>
          <w:lang w:val="es_ES" w:bidi="es_ES"/>
        </w:rPr>
      </w:r>
      <w:r>
        <w:rPr>
          <w:lang w:val="es_ES" w:bidi="es_ES"/>
        </w:rPr>
        <w:t>Se nos dice que "inmediatamente" un hombre poseído por un espíritu maligno grita. Los espíritus malignos, a menudo llamados demonios o espíritus inmundos, son seres espirituales que sirven a Satanás como sus agentes, estando bajo su autoridad. Estos seres espirituales tienen poder para oprimir a un ser humano e incluso tomar el control de sus pensamientos y acciones y hablar a través de ellos. No sabemos si el hombre poseído había estado en la sinagoga todo el tiempo que Jesús estaba enseñando o si entró después de que Jesús terminó de enseñar. Es sorprendente que él haya venido a la sinagoga, ya que a una persona con un espíritu maligno no se le permitía adorar en una sinagoga. El demonio habla a través del hombre, su idioma es como el que los judíos esperaban que los demonios hablaran, generalmente decían cosas como "¡Tú no tienes nada que ver con nosotros!" El demonio probablemente está hablando en nombre de otros espíritus malignos cuando dice "nosotros". El demonio es muy violento en la manera en que habla a Jesús; esto muestra que tiene miedo porque sabe quién es Jesús y que Jesús tiene autoridad para decirle qué hacer y para destruirlo. Destruir aquí significa arruinar, no matar.</w:t>
      </w:r>
    </w:p>
    <w:p>
      <w:pPr/>
      <w:r>
        <w:rPr>
          <w:lang w:val="es_ES" w:bidi="es_ES"/>
        </w:rPr>
      </w:r>
      <w:r>
        <w:rPr>
          <w:lang w:val="es_ES" w:bidi="es_ES"/>
        </w:rPr>
        <w:t>El demonio llama a Jesús por su nombre: Jesús de Nazaret. Esto significa que Jesús es de la ciudad de Nazaret. Era común en esos días que las personas fueran conocidas por su nombre y su ciudad natal como una manera de identificarlas. En la cultura judía, las personas a menudo creían que cuando llamabas el nombre de alguien, tenías control sobre ellos. El demonio está tratando sin éxito de encontrar alguna manera de tener control sobre Jesús porque sabe que Jesús tiene el poder real. Entonces el demonio llama a Jesús el "Santo de Dios". El demonio probablemente quiere decir que sabe que Jesús tiene el Espíritu Santo de Dios. Este nombre muestra que el demonio sabe que Jesús es divino, él es Dios.</w:t>
      </w:r>
    </w:p>
    <w:p>
      <w:pPr/>
      <w:r>
        <w:rPr>
          <w:lang w:val="es_ES" w:bidi="es_ES"/>
        </w:rPr>
      </w:r>
      <w:r>
        <w:rPr>
          <w:lang w:val="es_ES" w:bidi="es_ES"/>
        </w:rPr>
        <w:t>Deténganse aquí y conversen sobre esta pregunta en grupo: ¿Cómo usan nombres en su cultura? ¿Qué significan los nombres? ¿Cuándo llaman a las personas por sus nombres?</w:t>
      </w:r>
    </w:p>
    <w:p>
      <w:pPr/>
      <w:r>
        <w:rPr>
          <w:lang w:val="es_ES" w:bidi="es_ES"/>
        </w:rPr>
      </w:r>
      <w:r>
        <w:rPr>
          <w:lang w:val="es_ES" w:bidi="es_ES"/>
        </w:rPr>
        <w:t>Pausen este audio aquí.</w:t>
      </w:r>
    </w:p>
    <w:p>
      <w:pPr/>
      <w:r>
        <w:rPr>
          <w:lang w:val="es_ES" w:bidi="es_ES"/>
        </w:rPr>
      </w:r>
      <w:r>
        <w:rPr>
          <w:lang w:val="es_ES" w:bidi="es_ES"/>
        </w:rPr>
        <w:t>Jesús ordena al espíritu maligno: "¡guarda silencio y sal del hombre!". Jesús está exigiendo que el espíritu maligno deje al hombre y deje de controlarlo. Por lo general, un maestro de la ley realizaba un ritual o ceremonia para expulsar demonios. Pero Jesús solo tiene que decir las palabras, y el demonio sale del hombre, esto nuevamente demuestra la autoridad de Jesús. Cuando el demonio sale del hombre, hace que el hombre tiemble como si estuviera teniendo un ataque y el demonio grita en voz alta. A Marcos le gusta mostrar este tema en sus historias, y a menudo nos está mostrando la competencia entre Jesús como bueno y Satanás como malo.</w:t>
      </w:r>
    </w:p>
    <w:p>
      <w:pPr/>
      <w:r>
        <w:rPr>
          <w:lang w:val="es_ES" w:bidi="es_ES"/>
        </w:rPr>
      </w:r>
      <w:r>
        <w:rPr>
          <w:lang w:val="es_ES" w:bidi="es_ES"/>
        </w:rPr>
        <w:t>Deténganse aquí y conversen sobre esta pregunta en grupo: ¿Cómo trata su cultura a las personas que están poseídas por espíritus malignos? ¿Qué tipo de cosas hacen las personas poseídas? ¿Cómo son sanados de este problema?</w:t>
      </w:r>
    </w:p>
    <w:p>
      <w:pPr/>
      <w:r>
        <w:rPr>
          <w:lang w:val="es_ES" w:bidi="es_ES"/>
        </w:rPr>
      </w:r>
      <w:r>
        <w:rPr>
          <w:lang w:val="es_ES" w:bidi="es_ES"/>
        </w:rPr>
        <w:t>Pausen este audio aquí.</w:t>
      </w:r>
    </w:p>
    <w:p>
      <w:pPr/>
      <w:r>
        <w:rPr>
          <w:lang w:val="es_ES" w:bidi="es_ES"/>
        </w:rPr>
      </w:r>
      <w:r>
        <w:rPr>
          <w:lang w:val="es_ES" w:bidi="es_ES"/>
        </w:rPr>
        <w:t>Una vez más, las personas en la sinagoga están asombradas por Jesús. Pueden ver que Jesús tiene gran poder. El pueblo comienza a discutir lo que ha sucedido. Las personas aún no entienden completamente quién es Jesús, pero pueden ver que Jesús es alguien que no solo enseña con autoridad y poder solo en sus palabras, sino que lo demuestra con sus acciones, en este caso liberando a alguien.</w:t>
      </w:r>
    </w:p>
    <w:p>
      <w:pPr/>
      <w:r>
        <w:rPr>
          <w:lang w:val="es_ES" w:bidi="es_ES"/>
        </w:rPr>
      </w:r>
      <w:r>
        <w:rPr>
          <w:lang w:val="es_ES" w:bidi="es_ES"/>
        </w:rPr>
        <w:t>Marcos siempre nos muestra los resultados de los milagros. En este caso, las noticias sobre Jesús y sus milagros se extendieron por toda el área.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1:21–28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Jesús y sus cuatro discípulos, pescadores a quienes él acaba de llamar a seguirlo, ahora están en la ciudad de Cafarnaúm. Es sábado, así que Jesús entra a la sinagoga, la casa de oración judía, y enseña. Las personas están asombradas por su enseñanza.</w:t>
      </w:r>
    </w:p>
    <w:p>
      <w:pPr/>
      <w:r>
        <w:rPr>
          <w:lang w:val="es_ES" w:bidi="es_ES"/>
        </w:rPr>
      </w:r>
      <w:r>
        <w:rPr>
          <w:b/>
          <w:lang w:val="es_ES" w:bidi="es_ES"/>
        </w:rPr>
        <w:t>En la segunda escena:</w:t>
      </w:r>
      <w:r>
        <w:rPr>
          <w:lang w:val="es_ES" w:bidi="es_ES"/>
        </w:rPr>
        <w:t xml:space="preserve"> Un hombre que está poseído por un espíritu maligno aparece de repente. Jesús reprende al espíritu maligno y ordena que salga del hombre. Ante esto, el espíritu maligno grita, hace que el hombre tenga convulsiones y salga de él.</w:t>
      </w:r>
    </w:p>
    <w:p>
      <w:pPr/>
      <w:r>
        <w:rPr>
          <w:lang w:val="es_ES" w:bidi="es_ES"/>
        </w:rPr>
      </w:r>
      <w:r>
        <w:rPr>
          <w:b/>
          <w:lang w:val="es_ES" w:bidi="es_ES"/>
        </w:rPr>
        <w:t>En la tercera escena:</w:t>
      </w:r>
      <w:r>
        <w:rPr>
          <w:lang w:val="es_ES" w:bidi="es_ES"/>
        </w:rPr>
        <w:t xml:space="preserve"> La audiencia está asombrada. Comienzan a hablar sobre lo que sucedió y la autoridad de Jesús. Las noticias sobre Jesús se extienden rápidamente por toda la región de Galilea.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cuatro compañeros/discípulos de Jesús: Simón, Andrés, Jacobo y Juan</w:t>
      </w:r>
    </w:p>
    <w:p>
      <w:pPr>
        <w:pStyle w:val="ListBullet"/>
        <w:spacing w:line="240" w:lineRule="auto"/>
        <w:ind w:left="720"/>
      </w:pPr>
      <w:r>
        <w:rPr>
          <w:lang w:val="es_ES" w:bidi="es_ES"/>
        </w:rPr>
      </w:r>
      <w:r>
        <w:rPr>
          <w:lang w:val="es_ES" w:bidi="es_ES"/>
        </w:rPr>
        <w:t>Personas en la sinagoga, incluidas las personas locales y los líderes religiosos</w:t>
      </w:r>
    </w:p>
    <w:p>
      <w:pPr>
        <w:pStyle w:val="ListBullet"/>
        <w:spacing w:line="240" w:lineRule="auto"/>
        <w:ind w:left="720"/>
      </w:pPr>
      <w:r>
        <w:rPr>
          <w:lang w:val="es_ES" w:bidi="es_ES"/>
        </w:rPr>
      </w:r>
      <w:r>
        <w:rPr>
          <w:lang w:val="es_ES" w:bidi="es_ES"/>
        </w:rPr>
        <w:t>El hombre poseído por un espíritu maligno</w:t>
      </w:r>
    </w:p>
    <w:p>
      <w:pPr>
        <w:pStyle w:val="ListBullet"/>
        <w:spacing w:line="240" w:lineRule="auto"/>
        <w:ind w:left="720"/>
      </w:pPr>
      <w:r>
        <w:rPr>
          <w:lang w:val="es_ES" w:bidi="es_ES"/>
        </w:rPr>
      </w:r>
      <w:r>
        <w:rPr>
          <w:lang w:val="es_ES" w:bidi="es_ES"/>
        </w:rPr>
        <w:t>Personas que están fuera de la sinagoga (los que están dentro de la sinagoga difunden las nuevas a las personas en toda la región)</w:t>
      </w:r>
    </w:p>
    <w:p>
      <w:pPr>
        <w:pStyle w:val="ListBullet"/>
        <w:spacing w:line="240" w:lineRule="auto"/>
        <w:ind w:left="720"/>
      </w:pPr>
      <w:r>
        <w:rPr>
          <w:lang w:val="es_ES" w:bidi="es_ES"/>
        </w:rPr>
      </w:r>
      <w:r>
        <w:rPr>
          <w:lang w:val="es_ES" w:bidi="es_ES"/>
        </w:rPr>
        <w:t>El espíritu maligno</w:t>
      </w:r>
    </w:p>
    <w:p>
      <w:pPr/>
      <w:r>
        <w:rPr>
          <w:lang w:val="es_ES" w:bidi="es_ES"/>
        </w:rPr>
      </w:r>
      <w:r>
        <w:rPr>
          <w:lang w:val="es_ES" w:bidi="es_ES"/>
        </w:rPr>
        <w:t>Como grupo, pongan atención a estas partes de la ambientación del texto:</w:t>
      </w:r>
    </w:p>
    <w:p>
      <w:pPr/>
      <w:r>
        <w:rPr>
          <w:lang w:val="es_ES" w:bidi="es_ES"/>
        </w:rPr>
      </w:r>
      <w:r>
        <w:rPr>
          <w:lang w:val="es_ES" w:bidi="es_ES"/>
        </w:rPr>
        <w:t>Hagan que el grupo piense en el contexto de estas escenas. Ahora estamos en un contexto diferente: la ciudad de Cafarnaúm, dentro de una sinagoga, en un día de sábado. Cafarnaúm era una pequeña ciudad en la orilla norte del Mar de Galilea. Menos de 2000 personas vivían en Cafarnaúm. Aquí es probablemente donde vivían Simón, Andrés, Jacobo y Juan. Cada comunidad judía tenía una sinagoga. Las sinagogas eran lugares de reunión donde las personas se reunían para escuchar enseñanzas religiosas y adorar. Las sinagogas también eran un lugar para reunirse para discutir temas importantes de la ley y de la política.</w:t>
      </w:r>
    </w:p>
    <w:p>
      <w:pPr/>
      <w:r>
        <w:rPr>
          <w:lang w:val="es_ES" w:bidi="es_ES"/>
        </w:rPr>
      </w:r>
      <w:r>
        <w:rPr>
          <w:lang w:val="es_ES" w:bidi="es_ES"/>
        </w:rPr>
        <w:t>Esta historia tiene lugar en el sábado judío, que es el día en que el pueblo judío dejó de trabajar y descansó y se reunió en sinagogas para aprender y adorar. Jesús habría sido invitado a enseñar en la sinagoga. Esto muestra que Jesús ya es conocido y respetado. Jesús se habría sentado, enseñando. No sabemos lo que Jesús estaba enseñando, pero sabemos que el pueblo estaba asombrado por la manera en que Jesús estaba enseñando. Jesús enseñó con autoridad. Esto es diferente de la manera en que otros maestros enseñaban. Los maestros de la ley a menudo citaban de otros estudiosos y hablaban de lo que la ley religiosa decía y lo que los profetas decían sobre un tema. Jesús está hablando desde su propia autoridad, esto significa que no está hablando como alguien que trae un mensaje de otro. Jesús está enseñando algo nuevo, como alguien que tiene el derecho de declarar la verdad.</w:t>
      </w:r>
    </w:p>
    <w:p>
      <w:pPr/>
      <w:r>
        <w:rPr>
          <w:lang w:val="es_ES" w:bidi="es_ES"/>
        </w:rPr>
      </w:r>
      <w:r>
        <w:rPr>
          <w:lang w:val="es_ES" w:bidi="es_ES"/>
        </w:rPr>
        <w:t>Deténganse aquí y vean la imagen de una sinagoga en grupo, tanto por fuera como por dentro de la sinagoga. Pausen este audio aquí.</w:t>
      </w:r>
    </w:p>
    <w:p>
      <w:pPr/>
      <w:r>
        <w:rPr>
          <w:lang w:val="es_ES" w:bidi="es_ES"/>
        </w:rPr>
      </w:r>
      <w:r>
        <w:rPr>
          <w:lang w:val="es_ES" w:bidi="es_ES"/>
        </w:rPr>
        <w:t>En la siguiente escena hay una aparición repentina del hombre poseído por un espíritu maligno. Los espíritus malignos a veces se conocen como espíritus inmundos o demonios. Los espíritus malignos son seres espirituales que sirven a Satanás y pueden controlar las acciones y pensamientos de una persona. No se nos dice cuánto tiempo el demonio que poseía al hombre había estado en la sinagoga. Puede ser que él estuviera allí mientras Jesús estaba enseñando, o puede ser que llegó cuando Jesús había terminado de enseñar. Habría sido sorprendente para él estar en una sinagoga. El espíritu maligno reconoce a Jesús de inmediato, llama a Jesús por su nombre y más tarde se refiere a él como "El Santo de Dios". Es el espíritu malo el que está hablando cuando reconoce quién es Jesús. Asegúrense de que su traducción muestre que es el espíritu maligno el que habla. Está claro que el hombre estaba poseído por un espíritu maligno y no solo enfermo. Los espíritus malignos tienen conocimiento sobrenatural, conocimiento que no es de este mundo. Él sabe quién es Jesús realmente, aunque las personas en la multitud aún no entienden completamente quién es Jesús. Jesús es divino, él es Dios y tiene el poder para destruir al espíritu maligno.</w:t>
      </w:r>
    </w:p>
    <w:p>
      <w:pPr/>
      <w:r>
        <w:rPr>
          <w:lang w:val="es_ES" w:bidi="es_ES"/>
        </w:rPr>
      </w:r>
      <w:r>
        <w:rPr>
          <w:lang w:val="es_ES" w:bidi="es_ES"/>
        </w:rPr>
        <w:t>Jesús demuestra su autoridad y poder cuando ordena al espíritu maligno que se quede callado y se vaya del hombre. Los líderes judíos normalmente tenían que seguir muchos rituales para expulsar demonios. En cambio, Jesús ordena al demonio que se vaya solo con sus palabras. No se nos dice a dónde va el espíritu maligno cuando deja al hombre. Cuando el demonio deja al hombre, hace que el hombre se convulsione y grite. Convulsionar significa temblar violentamente. Como los demonios son espíritus, no tienen un cuerpo físico, por lo que no podemos ver al demonio saliendo del hombre. Sin embargo, estaría claro para la multitud que el hombre estaba libre del demonio porque el hombre se comportaría de manera diferente. Nuevamente, las personas en la sinagoga están asombradas por la diferente manera en que Jesús está haciendo las cosas, ¡con autoridad y poder!</w:t>
      </w:r>
    </w:p>
    <w:p>
      <w:pPr/>
      <w:r>
        <w:rPr>
          <w:lang w:val="es_ES" w:bidi="es_ES"/>
        </w:rPr>
      </w:r>
      <w:r>
        <w:rPr>
          <w:lang w:val="es_ES" w:bidi="es_ES"/>
        </w:rPr>
        <w:t>Esta es la primera vez que vemos a Jesús ordenando a un espíritu que deje a una persona en Marcos, aunque Jesús ya se ha encontrado con Satanás en el desierto cuando Satanás lo probó. Vemos este importante tema en todo Marcos, donde Jesús y Satanás están en conflicto.</w:t>
      </w:r>
    </w:p>
    <w:p>
      <w:pPr/>
      <w:r>
        <w:rPr>
          <w:lang w:val="es_ES" w:bidi="es_ES"/>
        </w:rPr>
      </w:r>
      <w:r>
        <w:rPr>
          <w:lang w:val="es_ES" w:bidi="es_ES"/>
        </w:rPr>
        <w:t>En la última escena tienen a la audiencia, todas las personas que estaban en la sinagoga en ese momento. Comienzan a hablar sobre lo que sucedió con las personas fuera de la sinagoga, y estas noticias se extienden por toda la región de Galilea (que es la región alrededor de la ciudad de Cafarnaúm).</w:t>
      </w:r>
    </w:p>
    <w:p>
      <w:pPr/>
      <w:r>
        <w:rPr>
          <w:lang w:val="es_ES" w:bidi="es_ES"/>
        </w:rPr>
      </w:r>
      <w:r>
        <w:rPr>
          <w:lang w:val="es_ES" w:bidi="es_ES"/>
        </w:rPr>
        <w:t>Deténganse aquí y en grupo miren un mapa de Galilea y de las áreas circundantes. Pausen este audio aquí.</w:t>
      </w:r>
    </w:p>
    <w:p>
      <w:pPr/>
      <w:r>
        <w:rPr>
          <w:lang w:val="es_ES" w:bidi="es_ES"/>
        </w:rPr>
      </w:r>
      <w:r>
        <w:rPr>
          <w:lang w:val="es_ES" w:bidi="es_ES"/>
        </w:rPr>
        <w:t>Ahora, el grupo debe crear una gráfica, dibujar o usar objetos para visualizar el pasaje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1:21–28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cuatro compañeros/discípulos de Jesús: Simón, Andrés, Jacobo y Juan</w:t>
      </w:r>
    </w:p>
    <w:p>
      <w:pPr>
        <w:pStyle w:val="ListBullet"/>
        <w:spacing w:line="240" w:lineRule="auto"/>
        <w:ind w:left="720"/>
      </w:pPr>
      <w:r>
        <w:rPr>
          <w:lang w:val="es_ES" w:bidi="es_ES"/>
        </w:rPr>
      </w:r>
      <w:r>
        <w:rPr>
          <w:lang w:val="es_ES" w:bidi="es_ES"/>
        </w:rPr>
        <w:t>Personas en la sinagoga, incluidas las personas locales y los líderes religiosos</w:t>
      </w:r>
    </w:p>
    <w:p>
      <w:pPr>
        <w:pStyle w:val="ListBullet"/>
        <w:spacing w:line="240" w:lineRule="auto"/>
        <w:ind w:left="720"/>
      </w:pPr>
      <w:r>
        <w:rPr>
          <w:lang w:val="es_ES" w:bidi="es_ES"/>
        </w:rPr>
      </w:r>
      <w:r>
        <w:rPr>
          <w:lang w:val="es_ES" w:bidi="es_ES"/>
        </w:rPr>
        <w:t>El hombre poseído por un espíritu malo</w:t>
      </w:r>
    </w:p>
    <w:p>
      <w:pPr>
        <w:pStyle w:val="ListBullet"/>
        <w:spacing w:line="240" w:lineRule="auto"/>
        <w:ind w:left="720"/>
      </w:pPr>
      <w:r>
        <w:rPr>
          <w:lang w:val="es_ES" w:bidi="es_ES"/>
        </w:rPr>
      </w:r>
      <w:r>
        <w:rPr>
          <w:lang w:val="es_ES" w:bidi="es_ES"/>
        </w:rPr>
        <w:t>Personas que están fuera de la sinagoga (los que están dentro de la sinagoga difunden las nuevas a las personas en toda la región)</w:t>
      </w:r>
    </w:p>
    <w:p>
      <w:pPr>
        <w:pStyle w:val="ListBullet"/>
        <w:spacing w:line="240" w:lineRule="auto"/>
        <w:ind w:left="720"/>
      </w:pPr>
      <w:r>
        <w:rPr>
          <w:lang w:val="es_ES" w:bidi="es_ES"/>
        </w:rPr>
      </w:r>
      <w:r>
        <w:rPr>
          <w:lang w:val="es_ES" w:bidi="es_ES"/>
        </w:rPr>
        <w:t>El espíritu maligno</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pasaje.</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reanuden la escena.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en la sinagoga con sus discípulos y una multitud. Jesús está enseñando. La multitud está muy impresionada con la autoridad con la que Jesús enseña.</w:t>
      </w:r>
    </w:p>
    <w:p>
      <w:pPr/>
      <w:r>
        <w:rPr>
          <w:lang w:val="es_ES" w:bidi="es_ES"/>
        </w:rPr>
      </w:r>
      <w:r>
        <w:rPr>
          <w:lang w:val="es_ES" w:bidi="es_ES"/>
        </w:rPr>
        <w:t>Pausen la actuación. Pregúntenle a las personas que interpretan a los cuatro discípulos de Jesús, Simón, Andrés, Jacobo y Juan: "¿qué están pensando o sintiendo?" Puede que escuchen cosas como: "Confusión", "Su fe está creciendo", o "Están aprendiendo y entendiendo más de quién es Jesús". Continúen con la actuación.</w:t>
      </w:r>
    </w:p>
    <w:p>
      <w:pPr/>
      <w:r>
        <w:rPr>
          <w:lang w:val="es_ES" w:bidi="es_ES"/>
        </w:rPr>
      </w:r>
      <w:r>
        <w:rPr>
          <w:lang w:val="es_ES" w:bidi="es_ES"/>
        </w:rPr>
        <w:t>Un hombre poseído por un espíritu maligno llega. Asegúrense de interpretar la historia de tal manera que su llegada sea repentina y sorprendente. El hombre poseído está gritando a Jesús, preguntándole por qué está aquí, y llamándolo "El Santo de Dios". Jesús ordena al espíritu maligno que deje al hombre. El espíritu maligno se va, haciendo que el hombre se convulsione y grite.</w:t>
      </w:r>
    </w:p>
    <w:p>
      <w:pPr/>
      <w:r>
        <w:rPr>
          <w:lang w:val="es_ES" w:bidi="es_ES"/>
        </w:rPr>
      </w:r>
      <w:r>
        <w:rPr>
          <w:lang w:val="es_ES" w:bidi="es_ES"/>
        </w:rPr>
        <w:t>Pausen la actuación. Pregúntenle a la persona que está interpretando a Jesús qué siente en este momento. Puede que escuchen cosas como: "Estoy sintiendo oposición de Satanás a mi ministerio", o "Estoy sintiendo confianza y autoridad para poder expulsar a este demonio". Ahora pregúntenle a la persona que interpreta al hombre que había sido poseído por un espíritu maligno cómo se siente. Puede que escuchen cosas como: "Libertad", "Alivio", "Alegría", o "Paz, finalmente". Continúen con la actuación.</w:t>
      </w:r>
    </w:p>
    <w:p>
      <w:pPr/>
      <w:r>
        <w:rPr>
          <w:lang w:val="es_ES" w:bidi="es_ES"/>
        </w:rPr>
      </w:r>
      <w:r>
        <w:rPr>
          <w:lang w:val="es_ES" w:bidi="es_ES"/>
        </w:rPr>
        <w:t>Interpreten a la multitud asombrada del poder y la autoridad de Jesús. Están hablando de lo que ha sucedido. La multitud entonces va y le habla a las personas en las regiones alrededor de Galilea sobre Jesús.</w:t>
      </w:r>
    </w:p>
    <w:p>
      <w:pPr/>
      <w:r>
        <w:rPr>
          <w:lang w:val="es_ES" w:bidi="es_ES"/>
        </w:rPr>
      </w:r>
      <w:r>
        <w:rPr>
          <w:lang w:val="es_ES" w:bidi="es_ES"/>
        </w:rPr>
        <w:t>Pausen la actuación. Pregúntenle a aquellos que interpretan a las multitudes de personas: "¿En qué están pensando en este momento? Nunca han escuchado tal autoridad para enseñar, y ahora han visto la autoridad de Jesús para expulsar demonios. ¿Cómo se sienten? ¿Pueden entenderlo?" Puede que escuchen cosas como: "Ansioso de decir a otros lo que he visto", o "No estoy seguro de lo que esto significa, ¿quién es este hombre y cómo tiene tal autoridad?"</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1:21–28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y sus compañeros están ahora en Cafarnaúm. </w:t>
      </w:r>
      <w:r>
        <w:rPr>
          <w:b/>
          <w:lang w:val="es_ES" w:bidi="es_ES"/>
        </w:rPr>
        <w:t>Cafarnaúm</w:t>
      </w:r>
      <w:r>
        <w:rPr>
          <w:lang w:val="es_ES" w:bidi="es_ES"/>
        </w:rPr>
        <w:t xml:space="preserve"> era una ciudad principal en la ruta de Egipto a Damasco, otra ciudad importante. Era un centro de pesca y comercio. También era importante para el gobierno romano conquistador como una estación de recaudación de impuestos. Jesús estableció gran parte de su ministerio en esta ciudad. Varios de sus discípulos eran pescadores de esta ciudad.</w:t>
      </w:r>
    </w:p>
    <w:p>
      <w:pPr/>
      <w:r>
        <w:rPr>
          <w:lang w:val="es_ES" w:bidi="es_ES"/>
        </w:rPr>
      </w:r>
      <w:r>
        <w:rPr>
          <w:lang w:val="es_ES" w:bidi="es_ES"/>
        </w:rPr>
        <w:t>Deténganse aquí y muestren a su equipo de traducción un mapa del Mar de Galilea con Cafarnaúm, Egipto y Damasco.</w:t>
      </w:r>
    </w:p>
    <w:p>
      <w:pPr/>
      <w:r>
        <w:rPr>
          <w:lang w:val="es_ES" w:bidi="es_ES"/>
        </w:rPr>
      </w:r>
      <w:r>
        <w:rPr>
          <w:lang w:val="es_ES" w:bidi="es_ES"/>
        </w:rPr>
        <w:t xml:space="preserve">El pueblo judío observó el día de </w:t>
      </w:r>
      <w:r>
        <w:rPr>
          <w:b/>
          <w:lang w:val="es_ES" w:bidi="es_ES"/>
        </w:rPr>
        <w:t>reposo</w:t>
      </w:r>
      <w:r>
        <w:rPr>
          <w:lang w:val="es_ES" w:bidi="es_ES"/>
        </w:rPr>
        <w:t xml:space="preserve"> y adoración desde el momento en que Dios les dio este mandamiento hace mucho tiempo. Este era considerado el séptimo día de la semana. En la época de Jesús, había reglas estrictas y específicas respecto al tipo de trabajo que se podía y no se podía hacer en este día. Este también era el día en el que las personas iban a la sinagoga para adorar. </w:t>
      </w:r>
    </w:p>
    <w:p>
      <w:pPr/>
      <w:r>
        <w:rPr>
          <w:lang w:val="es_ES" w:bidi="es_ES"/>
        </w:rPr>
      </w:r>
      <w:r>
        <w:rPr>
          <w:lang w:val="es_ES" w:bidi="es_ES"/>
        </w:rPr>
        <w:t xml:space="preserve">Deténganse aquí y conversen en grupo sobre la palabra o frase que usarán para el </w:t>
      </w:r>
      <w:r>
        <w:rPr>
          <w:b/>
          <w:lang w:val="es_ES" w:bidi="es_ES"/>
        </w:rPr>
        <w:t>sábado</w:t>
      </w:r>
      <w:r>
        <w:rPr>
          <w:lang w:val="es_ES" w:bidi="es_ES"/>
        </w:rPr>
        <w:t xml:space="preserve">. Busquen </w:t>
      </w:r>
      <w:r>
        <w:rPr>
          <w:b/>
          <w:lang w:val="es_ES" w:bidi="es_ES"/>
        </w:rPr>
        <w:t>Sábado</w:t>
      </w:r>
      <w:r>
        <w:rPr>
          <w:lang w:val="es_ES" w:bidi="es_ES"/>
        </w:rPr>
        <w:t xml:space="preserve"> en el Glosario Principal para obtener más información. Pausen este audio aquí.</w:t>
      </w:r>
    </w:p>
    <w:p>
      <w:pPr/>
      <w:r>
        <w:rPr>
          <w:lang w:val="es_ES" w:bidi="es_ES"/>
        </w:rPr>
      </w:r>
      <w:r>
        <w:rPr>
          <w:lang w:val="es_ES" w:bidi="es_ES"/>
        </w:rPr>
        <w:t xml:space="preserve">Jesús estaba enseñando en la sinagoga en Cafarnaúm. Las </w:t>
      </w:r>
      <w:r>
        <w:rPr>
          <w:b/>
          <w:lang w:val="es_ES" w:bidi="es_ES"/>
        </w:rPr>
        <w:t>sinagogas</w:t>
      </w:r>
      <w:r>
        <w:rPr>
          <w:lang w:val="es_ES" w:bidi="es_ES"/>
        </w:rPr>
        <w:t xml:space="preserve"> eran lugares de adoración judíos donde las personas en las aldeas podían reunirse en lugar de en el templo principal de Jerusalén. Las personas no hacían sacrificios en sinagogas. Estas eran congregaciones locales de judíos que se reunían en el sábado y en los días especiales de fiesta para orar, leer las Escrituras, escuchar la enseñanza y, a veces, juzgar las disputas de la comunidad.</w:t>
      </w:r>
    </w:p>
    <w:p>
      <w:pPr/>
      <w:r>
        <w:rPr>
          <w:lang w:val="es_ES" w:bidi="es_ES"/>
        </w:rPr>
      </w:r>
      <w:r>
        <w:rPr>
          <w:lang w:val="es_ES" w:bidi="es_ES"/>
        </w:rPr>
        <w:t xml:space="preserve">Deténganse aquí y hagan esta actividad: Recogan varias piedras de diferentes tamaños, pero con una piedra mucho más grande que el resto. Coloca la piedra grande en un lugar un poco más alto que las piedras más pequeñas y usa esta ilustración mientras hablan de lo que la gente hacía en el templo, en comparación con lo que hacía en una sinagoga. Busquen </w:t>
      </w:r>
      <w:r>
        <w:rPr>
          <w:b/>
          <w:lang w:val="es_ES" w:bidi="es_ES"/>
        </w:rPr>
        <w:t>sinagoga</w:t>
      </w:r>
      <w:r>
        <w:rPr>
          <w:lang w:val="es_ES" w:bidi="es_ES"/>
        </w:rPr>
        <w:t xml:space="preserve"> en el glosario principal para obtener más información. Hablen en grupo sobre la palabra que usarán para sinagoga, o usen la misma palabra que han usado en otros pasajes de la Biblia. Pausen este audio aquí.</w:t>
      </w:r>
    </w:p>
    <w:p>
      <w:pPr/>
      <w:r>
        <w:rPr>
          <w:lang w:val="es_ES" w:bidi="es_ES"/>
        </w:rPr>
      </w:r>
      <w:r>
        <w:rPr>
          <w:lang w:val="es_ES" w:bidi="es_ES"/>
        </w:rPr>
        <w:t xml:space="preserve">Marcos nos dice que las personas en la sinagoga estaban </w:t>
      </w:r>
      <w:r>
        <w:rPr>
          <w:b/>
          <w:lang w:val="es_ES" w:bidi="es_ES"/>
        </w:rPr>
        <w:t>asombradas con su enseñanza,</w:t>
      </w:r>
      <w:r>
        <w:rPr>
          <w:lang w:val="es_ES" w:bidi="es_ES"/>
        </w:rPr>
        <w:t xml:space="preserve"> en otras palabras, estaban asombradas de la </w:t>
      </w:r>
      <w:r>
        <w:rPr>
          <w:b/>
          <w:lang w:val="es_ES" w:bidi="es_ES"/>
        </w:rPr>
        <w:t>manera</w:t>
      </w:r>
      <w:r>
        <w:rPr>
          <w:lang w:val="es_ES" w:bidi="es_ES"/>
        </w:rPr>
        <w:t xml:space="preserve"> en que Jesús estaba enseñando porque enseñaba como alguien con autoridad.</w:t>
      </w:r>
    </w:p>
    <w:p>
      <w:pPr/>
      <w:r>
        <w:rPr>
          <w:lang w:val="es_ES" w:bidi="es_ES"/>
        </w:rPr>
      </w:r>
      <w:r>
        <w:rPr>
          <w:b/>
          <w:lang w:val="es_ES" w:bidi="es_ES"/>
        </w:rPr>
        <w:t>Autoridad</w:t>
      </w:r>
      <w:r>
        <w:rPr>
          <w:lang w:val="es_ES" w:bidi="es_ES"/>
        </w:rPr>
        <w:t xml:space="preserve"> significa tener poder, o el derecho de decirle a las personas que hagan algo. Busquen </w:t>
      </w:r>
      <w:r>
        <w:rPr>
          <w:b/>
          <w:lang w:val="es_ES" w:bidi="es_ES"/>
        </w:rPr>
        <w:t>autoridad</w:t>
      </w:r>
      <w:r>
        <w:rPr>
          <w:lang w:val="es_ES" w:bidi="es_ES"/>
        </w:rPr>
        <w:t xml:space="preserve"> en el glosario principal para obtener más información.</w:t>
      </w:r>
    </w:p>
    <w:p>
      <w:pPr/>
      <w:r>
        <w:rPr>
          <w:lang w:val="es_ES" w:bidi="es_ES"/>
        </w:rPr>
      </w:r>
      <w:r>
        <w:rPr>
          <w:lang w:val="es_ES" w:bidi="es_ES"/>
        </w:rPr>
        <w:t xml:space="preserve">La manera en que Jesús enseñó era diferente a la de los otros Maestros de la ley. Maestros de la ley a veces se traduce como </w:t>
      </w:r>
      <w:r>
        <w:rPr>
          <w:b/>
          <w:lang w:val="es_ES" w:bidi="es_ES"/>
        </w:rPr>
        <w:t>escribas o personas que escribieron la ley</w:t>
      </w:r>
      <w:r>
        <w:rPr>
          <w:lang w:val="es_ES" w:bidi="es_ES"/>
        </w:rPr>
        <w:t>: Eran estudiosos y expertos en las interpretaciones de la ley de las Santas Escrituras. Estas interpretaciones no se escribían, pero se memorizaban y se enseñaban oralmente por los maestros.</w:t>
      </w:r>
    </w:p>
    <w:p>
      <w:pPr/>
      <w:r>
        <w:rPr>
          <w:lang w:val="es_ES" w:bidi="es_ES"/>
        </w:rPr>
      </w:r>
      <w:r>
        <w:rPr>
          <w:lang w:val="es_ES" w:bidi="es_ES"/>
        </w:rPr>
        <w:t xml:space="preserve">Deténganse aquí y conversen sobre qué palabra o frase usarán para </w:t>
      </w:r>
      <w:r>
        <w:rPr>
          <w:b/>
          <w:lang w:val="es_ES" w:bidi="es_ES"/>
        </w:rPr>
        <w:t>maestros de la ley.</w:t>
      </w:r>
      <w:r>
        <w:rPr>
          <w:lang w:val="es_ES" w:bidi="es_ES"/>
        </w:rPr>
        <w:t xml:space="preserve"> Busquen </w:t>
      </w:r>
      <w:r>
        <w:rPr>
          <w:b/>
          <w:lang w:val="es_ES" w:bidi="es_ES"/>
        </w:rPr>
        <w:t>maestro de la ley</w:t>
      </w:r>
      <w:r>
        <w:rPr>
          <w:lang w:val="es_ES" w:bidi="es_ES"/>
        </w:rPr>
        <w:t xml:space="preserve"> el glosario principal para obtener más información. Pausen este audio aquí.</w:t>
      </w:r>
    </w:p>
    <w:p>
      <w:pPr/>
      <w:r>
        <w:rPr>
          <w:lang w:val="es_ES" w:bidi="es_ES"/>
        </w:rPr>
      </w:r>
      <w:r>
        <w:rPr>
          <w:b/>
          <w:lang w:val="es_ES" w:bidi="es_ES"/>
        </w:rPr>
        <w:t>Espíritu malo/impuro</w:t>
      </w:r>
    </w:p>
    <w:p>
      <w:pPr/>
      <w:r>
        <w:rPr>
          <w:lang w:val="es_ES" w:bidi="es_ES"/>
        </w:rPr>
      </w:r>
      <w:r>
        <w:rPr>
          <w:lang w:val="es_ES" w:bidi="es_ES"/>
        </w:rPr>
        <w:t xml:space="preserve">De repente, un hombre poseído por un </w:t>
      </w:r>
      <w:r>
        <w:rPr>
          <w:b/>
          <w:lang w:val="es_ES" w:bidi="es_ES"/>
        </w:rPr>
        <w:t>espíritu maligno/impuro</w:t>
      </w:r>
      <w:r>
        <w:rPr>
          <w:lang w:val="es_ES" w:bidi="es_ES"/>
        </w:rPr>
        <w:t xml:space="preserve"> está allí. En este texto en el idioma griego original, en realidad es </w:t>
      </w:r>
      <w:r>
        <w:rPr>
          <w:b/>
          <w:lang w:val="es_ES" w:bidi="es_ES"/>
        </w:rPr>
        <w:t>espíritu impuro. Impuro</w:t>
      </w:r>
      <w:r>
        <w:rPr>
          <w:lang w:val="es_ES" w:bidi="es_ES"/>
        </w:rPr>
        <w:t xml:space="preserve"> se refiere a algo que no es apto para servir a Dios. Todos los espíritus malignos son </w:t>
      </w:r>
      <w:r>
        <w:rPr>
          <w:b/>
          <w:lang w:val="es_ES" w:bidi="es_ES"/>
        </w:rPr>
        <w:t>impuros</w:t>
      </w:r>
      <w:r>
        <w:rPr>
          <w:lang w:val="es_ES" w:bidi="es_ES"/>
        </w:rPr>
        <w:t xml:space="preserve"> porque no son aptos para servir a Dios. </w:t>
      </w:r>
      <w:r>
        <w:rPr>
          <w:b/>
          <w:lang w:val="es_ES" w:bidi="es_ES"/>
        </w:rPr>
        <w:t>Espíritu maligno</w:t>
      </w:r>
      <w:r>
        <w:rPr>
          <w:lang w:val="es_ES" w:bidi="es_ES"/>
        </w:rPr>
        <w:t xml:space="preserve"> se refiere a los seres espirituales que sirven a Satanás como sus agentes, estando bajo su autoridad. Estos seres espirituales tienen poder para oprimir a un ser humano e incluso tomar el control de él. Esto es lo que vemos que le sucede a este hombre en esta historia. Sabemos por la Biblia que los espíritus malignos fueron creados por Dios y optaron por desobedecerlo. Algunos idiomas no tienen un término que pueda expresar eso de manera adecuada. Su </w:t>
      </w:r>
      <w:r>
        <w:rPr>
          <w:b/>
          <w:lang w:val="es_ES" w:bidi="es_ES"/>
        </w:rPr>
        <w:t>espíritu maligno</w:t>
      </w:r>
      <w:r>
        <w:rPr>
          <w:lang w:val="es_ES" w:bidi="es_ES"/>
        </w:rPr>
        <w:t xml:space="preserve"> puede referirse al espíritu de una persona muerta que "acecha" a las personas. Intenten elegir una palabra que se refiera a un ser espiritual independiente que es malo y se opone a Dios. Si existe, también pueden usar una palabra neutral para un ser espiritual independiente y agregar un adjetivo como </w:t>
      </w:r>
      <w:r>
        <w:rPr>
          <w:b/>
          <w:lang w:val="es_ES" w:bidi="es_ES"/>
        </w:rPr>
        <w:t>espíritu de Satanás</w:t>
      </w:r>
      <w:r>
        <w:rPr>
          <w:lang w:val="es_ES" w:bidi="es_ES"/>
        </w:rPr>
        <w:t xml:space="preserve">, o </w:t>
      </w:r>
      <w:r>
        <w:rPr>
          <w:b/>
          <w:lang w:val="es_ES" w:bidi="es_ES"/>
        </w:rPr>
        <w:t>espíritu del mal</w:t>
      </w:r>
      <w:r>
        <w:rPr>
          <w:lang w:val="es_ES" w:bidi="es_ES"/>
        </w:rPr>
        <w:t>.</w:t>
      </w:r>
    </w:p>
    <w:p>
      <w:pPr/>
      <w:r>
        <w:rPr>
          <w:lang w:val="es_ES" w:bidi="es_ES"/>
        </w:rPr>
      </w:r>
      <w:r>
        <w:rPr>
          <w:lang w:val="es_ES" w:bidi="es_ES"/>
        </w:rPr>
        <w:t xml:space="preserve">Deténganse aquí y conversen en grupo sobre la palabra o frase que usarán para </w:t>
      </w:r>
      <w:r>
        <w:rPr>
          <w:b/>
          <w:lang w:val="es_ES" w:bidi="es_ES"/>
        </w:rPr>
        <w:t>espíritu impuro o malo</w:t>
      </w:r>
      <w:r>
        <w:rPr>
          <w:lang w:val="es_ES" w:bidi="es_ES"/>
        </w:rPr>
        <w:t xml:space="preserve">. Busquen </w:t>
      </w:r>
      <w:r>
        <w:rPr>
          <w:b/>
          <w:lang w:val="es_ES" w:bidi="es_ES"/>
        </w:rPr>
        <w:t>Espíritu malo/espíritu impuro</w:t>
      </w:r>
      <w:r>
        <w:rPr>
          <w:lang w:val="es_ES" w:bidi="es_ES"/>
        </w:rPr>
        <w:t xml:space="preserve"> en el Glosario Principal para obtener más información. Pausen este audio aquí.</w:t>
      </w:r>
    </w:p>
    <w:p>
      <w:pPr/>
      <w:r>
        <w:rPr>
          <w:lang w:val="es_ES" w:bidi="es_ES"/>
        </w:rPr>
      </w:r>
      <w:r>
        <w:rPr>
          <w:lang w:val="es_ES" w:bidi="es_ES"/>
        </w:rPr>
        <w:t xml:space="preserve">El espíritu maligno usa el nombre </w:t>
      </w:r>
      <w:r>
        <w:rPr>
          <w:b/>
          <w:lang w:val="es_ES" w:bidi="es_ES"/>
        </w:rPr>
        <w:t>Jesús de Nazaret</w:t>
      </w:r>
      <w:r>
        <w:rPr>
          <w:lang w:val="es_ES" w:bidi="es_ES"/>
        </w:rPr>
        <w:t xml:space="preserve"> cuando habla a Jesús. </w:t>
      </w:r>
      <w:r>
        <w:rPr>
          <w:b/>
          <w:lang w:val="es_ES" w:bidi="es_ES"/>
        </w:rPr>
        <w:t>Nazaret</w:t>
      </w:r>
      <w:r>
        <w:rPr>
          <w:lang w:val="es_ES" w:bidi="es_ES"/>
        </w:rPr>
        <w:t xml:space="preserve"> es la ciudad donde Jesús creció, en una parte diferente del área de Galilea. El espíritu maligno usó un nombre para Jesús que mostraba que él sabía quién era y de dónde venía. El espíritu maligno esperaba obtener algo de control o poder sobre Jesús usando su nombre.</w:t>
      </w:r>
    </w:p>
    <w:p>
      <w:pPr/>
      <w:r>
        <w:rPr>
          <w:lang w:val="es_ES" w:bidi="es_ES"/>
        </w:rPr>
      </w:r>
      <w:r>
        <w:rPr>
          <w:lang w:val="es_ES" w:bidi="es_ES"/>
        </w:rPr>
        <w:t>Deténganse aquí y muestren a su equipo de traducción un mapa de Galilea que muestre Nazaret.</w:t>
      </w:r>
    </w:p>
    <w:p>
      <w:pPr/>
      <w:r>
        <w:rPr>
          <w:lang w:val="es_ES" w:bidi="es_ES"/>
        </w:rPr>
      </w:r>
      <w:r>
        <w:rPr>
          <w:lang w:val="es_ES" w:bidi="es_ES"/>
        </w:rPr>
        <w:t xml:space="preserve">El espíritu maligno también llama a Jesús el </w:t>
      </w:r>
      <w:r>
        <w:rPr>
          <w:b/>
          <w:lang w:val="es_ES" w:bidi="es_ES"/>
        </w:rPr>
        <w:t>Santo de Dios</w:t>
      </w:r>
      <w:r>
        <w:rPr>
          <w:lang w:val="es_ES" w:bidi="es_ES"/>
        </w:rPr>
        <w:t>. Este título generalmente se refiere a Dios mismo e implica que Jesús tiene una relación especial con Dios y tiene el Espíritu de Dios.</w:t>
      </w:r>
    </w:p>
    <w:p>
      <w:pPr/>
      <w:r>
        <w:rPr>
          <w:lang w:val="es_ES" w:bidi="es_ES"/>
        </w:rPr>
      </w:r>
      <w:r>
        <w:rPr>
          <w:lang w:val="es_ES" w:bidi="es_ES"/>
        </w:rPr>
        <w:t xml:space="preserve">Deténganse aquí y conversen en grupo sobre qué palabra o frase usarán para </w:t>
      </w:r>
      <w:r>
        <w:rPr>
          <w:b/>
          <w:lang w:val="es_ES" w:bidi="es_ES"/>
        </w:rPr>
        <w:t>Santo de Dios</w:t>
      </w:r>
      <w:r>
        <w:rPr>
          <w:lang w:val="es_ES" w:bidi="es_ES"/>
        </w:rPr>
        <w:t xml:space="preserve">. Si es necesario, busquen </w:t>
      </w:r>
      <w:r>
        <w:rPr>
          <w:b/>
          <w:lang w:val="es_ES" w:bidi="es_ES"/>
        </w:rPr>
        <w:t>santo</w:t>
      </w:r>
      <w:r>
        <w:rPr>
          <w:lang w:val="es_ES" w:bidi="es_ES"/>
        </w:rPr>
        <w:t xml:space="preserve"> en el glosario principal.</w:t>
      </w:r>
    </w:p>
    <w:p>
      <w:pPr/>
      <w:r>
        <w:rPr>
          <w:lang w:val="es_ES" w:bidi="es_ES"/>
        </w:rPr>
      </w:r>
      <w:r>
        <w:rPr>
          <w:lang w:val="es_ES" w:bidi="es_ES"/>
        </w:rPr>
        <w:t>Detengan el audio aquí.</w:t>
      </w:r>
    </w:p>
    <w:p>
      <w:pPr/>
      <w:r>
        <w:rPr>
          <w:lang w:val="es_ES" w:bidi="es_ES"/>
        </w:rPr>
      </w:r>
      <w:r>
        <w:rPr>
          <w:lang w:val="es_ES" w:bidi="es_ES"/>
        </w:rPr>
        <w:t xml:space="preserve">Cafarnaúm estaba al lado del </w:t>
      </w:r>
      <w:r>
        <w:rPr>
          <w:b/>
          <w:lang w:val="es_ES" w:bidi="es_ES"/>
        </w:rPr>
        <w:t>mar de Galilea</w:t>
      </w:r>
      <w:r>
        <w:rPr>
          <w:lang w:val="es_ES" w:bidi="es_ES"/>
        </w:rPr>
        <w:t xml:space="preserve"> y en la región de </w:t>
      </w:r>
      <w:r>
        <w:rPr>
          <w:b/>
          <w:lang w:val="es_ES" w:bidi="es_ES"/>
        </w:rPr>
        <w:t>Galilea</w:t>
      </w:r>
      <w:r>
        <w:rPr>
          <w:lang w:val="es_ES" w:bidi="es_ES"/>
        </w:rPr>
        <w:t>. El lago, o mar, tiene unos 21 km de largo y 10 km de ancho. Su punto más profundo tiene 67 metros. Muchas personas iban a pescar para ganar la vida.</w:t>
      </w:r>
    </w:p>
    <w:p>
      <w:pPr/>
      <w:r>
        <w:rPr>
          <w:lang w:val="es_ES" w:bidi="es_ES"/>
        </w:rPr>
      </w:r>
      <w:r>
        <w:rPr>
          <w:lang w:val="es_ES" w:bidi="es_ES"/>
        </w:rPr>
        <w:t>Deténganse aquí y muestren a su equipo de traducción el mapa y las fotos del lago si aún no lo han hecho. Hablen sobre qué palabra usarían para este cuerpo de agua.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1:29–34</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1:29–34 y guárdenlo en sus corazones.</w:t>
      </w:r>
    </w:p>
    <w:p>
      <w:pPr/>
      <w:r>
        <w:rPr>
          <w:lang w:val="es_ES" w:bidi="es_ES"/>
        </w:rPr>
      </w:r>
      <w:r>
        <w:rPr>
          <w:lang w:val="es_ES" w:bidi="es_ES"/>
        </w:rPr>
        <w:t>Escuchen una versión en audio de Marcos 1:29–34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1:29–34 en la traducción que sea más fácil de entender.</w:t>
      </w:r>
    </w:p>
    <w:p>
      <w:pPr/>
      <w:r>
        <w:rPr>
          <w:lang w:val="es_ES" w:bidi="es_ES"/>
        </w:rPr>
      </w:r>
      <w:r>
        <w:rPr>
          <w:lang w:val="es_ES" w:bidi="es_ES"/>
        </w:rPr>
        <w:t>Jesús y sus cuatro discípulos acaban de estar en la sinagoga de Cafarnaúm. Jesús ha estado enseñando con autoridad. Jesús ordena a un demonio que ha poseído a un hombre que lo deje y deje de controlarlo. La multitud está asombrada por la enseñanza y las acciones de Jesús, difunden las nuevas sobre Jesús y sus milagros por toda el área. Este siguiente pasaje tiene lugar en la casa de Simón y Andrés, dos de los discípulos de Jesús. Jesús sana a muchas personas y ordena que muchos más demonios se vayan.</w:t>
      </w:r>
    </w:p>
    <w:p>
      <w:pPr/>
      <w:r>
        <w:rPr>
          <w:lang w:val="es_ES" w:bidi="es_ES"/>
        </w:rPr>
      </w:r>
      <w:r>
        <w:rPr>
          <w:lang w:val="es_ES" w:bidi="es_ES"/>
        </w:rPr>
        <w:t>Marcos nos dice que inmediatamente después de que Jesús y sus cuatro discípulos salieron de la sinagoga, fueron a la casa de Simón y de Andrés. Este fue el siguiente evento que tuvo lugar después de que Jesús sanó al hombre poseído por un demonio en la sinagoga. Jesús y sus cuatro discípulos salieron de la sinagoga de inmediato, antes de que las noticias sobre Jesús se extendieran por toda el área. La casa de Simón estaba en Cafarnaúm, probablemente estaba cerca de la sinagoga. Simón y Andrés vivían en la casa con la esposa de Simón y la suegra de Simón, la madre de su esposa, que estaba enferma de fiebre. Jacobo y Juan estaban con ellos. Vemos que cuando Jesús nos pide que lo sigamos, nos pide que nos comprometamos completamente con él. Jacobo y Juan dejaron su negocio, a su padre y a sus siervos y siguieron a Jesús. Ahora Marcos nos está diciendo que Simón vive con su esposa y la madre de su esposa. Simón tiene una familia, pero es obediente al llamado de Jesús para seguirlo, incluso cuando no sabe a dónde lo llevará ni qué implicará.</w:t>
      </w:r>
    </w:p>
    <w:p>
      <w:pPr/>
      <w:r>
        <w:rPr>
          <w:lang w:val="es_ES" w:bidi="es_ES"/>
        </w:rPr>
      </w:r>
      <w:r>
        <w:rPr>
          <w:lang w:val="es_ES" w:bidi="es_ES"/>
        </w:rPr>
        <w:t>Inmediatamente cuando Jesús y sus cuatro discípulos llegan a la casa de Simón y Andrés, las personas en la casa le dicen a Jesús que la suegra de Simón está enferma con fiebre. No sabemos qué tipo de fiebre tenía la suegra de Simón ni cuánto tiempo la tuvo, solo que estaba enferma en cama. Jesús va a ella y la sostiene de la mano. No sabemos qué mano tomó Jesús, pero sabemos que Jesús tomó la mano de ella, la ayudó a sentarse o a levantarse de su posición acostada, y ella se sanó nuevamente. La sanación de Jesús fue completa: ella se levantó inmediatamente, sin cansancio, y los sirvió. Probablemente ella les cocinó una cena.</w:t>
      </w:r>
    </w:p>
    <w:p>
      <w:pPr/>
      <w:r>
        <w:rPr>
          <w:lang w:val="es_ES" w:bidi="es_ES"/>
        </w:rPr>
      </w:r>
      <w:r>
        <w:rPr>
          <w:lang w:val="es_ES" w:bidi="es_ES"/>
        </w:rPr>
        <w:t>El mismo día, después del atardecer, muchas personas que vivían en Cafarnaúm vinieron a traer a los enfermos a Jesús. Durante el día de descanso, el sábado, las personas no tenían permitido trabajar, y esto incluiría llevar a personas enfermas en esteras. Sin embargo, el sábado terminó al atardecer, por lo que las personas habrían podido ayudar a los enfermos a llegar a Jesús después de este tiempo. Habían escuchado hablar de la enseñanza y sanación de Jesús en la sinagoga más temprano ese día y querían que él también los sanara.</w:t>
      </w:r>
    </w:p>
    <w:p>
      <w:pPr/>
      <w:r>
        <w:rPr>
          <w:lang w:val="es_ES" w:bidi="es_ES"/>
        </w:rPr>
      </w:r>
      <w:r>
        <w:rPr>
          <w:lang w:val="es_ES" w:bidi="es_ES"/>
        </w:rPr>
        <w:t xml:space="preserve">Marcos nos dice que "toda la ciudad" se reunió en la puerta. La frase "toda la ciudad" puede ser una exageración, o en otras palabras, </w:t>
      </w:r>
      <w:r>
        <w:rPr>
          <w:b/>
          <w:lang w:val="es_ES" w:bidi="es_ES"/>
        </w:rPr>
        <w:t>parecía</w:t>
      </w:r>
      <w:r>
        <w:rPr>
          <w:lang w:val="es_ES" w:bidi="es_ES"/>
        </w:rPr>
        <w:t xml:space="preserve"> que todos en la ciudad vinieron. Jesús sanó a muchas personas que tenían enfermedades y ordenó a muchos demonios que se fueran y dejaran de controlar a las personas. Diferentes personas tenían diferentes enfermedades, pero los enfermos se describen de manera diferente a aquellos que estaban poseídos por demonios. El pasaje dice el "enfermos </w:t>
      </w:r>
      <w:r>
        <w:rPr>
          <w:b/>
          <w:lang w:val="es_ES" w:bidi="es_ES"/>
        </w:rPr>
        <w:t>y</w:t>
      </w:r>
      <w:r>
        <w:rPr>
          <w:lang w:val="es_ES" w:bidi="es_ES"/>
        </w:rPr>
        <w:t xml:space="preserve"> poseídos por demonios". Alguien que está poseído puede mostrar muchas señales de que está poseído por un demonio y no solo está enfermo física o mentalmente.</w:t>
      </w:r>
    </w:p>
    <w:p>
      <w:pPr/>
      <w:r>
        <w:rPr>
          <w:lang w:val="es_ES" w:bidi="es_ES"/>
        </w:rPr>
      </w:r>
      <w:r>
        <w:rPr>
          <w:lang w:val="es_ES" w:bidi="es_ES"/>
        </w:rPr>
        <w:t>Deténganse aquí y conversen sobre esta pregunta en grupo: En su cultura, ¿en qué se diferencian las personas que están físicamente enfermas de las que están poseídas por espíritus malignos? ¿Como actúan de manera diferente, y cómo los tratan las personas de manera diferente? En estos textos, hay una clara diferencia entre aquellos que están físicamente enfermos y aquellos que están poseídos por espíritus malignos. Pausen este audio aquí.</w:t>
      </w:r>
    </w:p>
    <w:p>
      <w:pPr/>
      <w:r>
        <w:rPr>
          <w:lang w:val="es_ES" w:bidi="es_ES"/>
        </w:rPr>
      </w:r>
      <w:r>
        <w:rPr>
          <w:lang w:val="es_ES" w:bidi="es_ES"/>
        </w:rPr>
        <w:t>Cuando Jesús expulsó a los demonios, les dijo a los demonios que no dijeran quién era él. Jesús no estaba listo para que las personas supieran que él era el hijo de Dios, pero el demonio que había expulsado al principio del día había llamado a Jesús como el "Santo de Dios". Jesús necesitaba mantener a estos demonios en silencio para que las personas no comenzaran a darse cuenta de quién era él y no intentaran hacer que él hiciera cosas que aún no había venido a hacer. Las personas solo estaban pensando en los milagros que él podía hacer por ellas y no en quién él era. Hacer milagros no es la razón principal por la que Él ha venido.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1:29–34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Jesús va con sus cuatro discípulos a la casa de Simón y Andrés y sana a la suegra de Simón.</w:t>
      </w:r>
    </w:p>
    <w:p>
      <w:pPr/>
      <w:r>
        <w:rPr>
          <w:lang w:val="es_ES" w:bidi="es_ES"/>
        </w:rPr>
      </w:r>
      <w:r>
        <w:rPr>
          <w:b/>
          <w:lang w:val="es_ES" w:bidi="es_ES"/>
        </w:rPr>
        <w:t>En la segunda escena:</w:t>
      </w:r>
      <w:r>
        <w:rPr>
          <w:lang w:val="es_ES" w:bidi="es_ES"/>
        </w:rPr>
        <w:t xml:space="preserve"> Multitudes de personas comienzan a traer a los enfermos y poseídos por demonios a Jesús. Jesús sana a los enfermos. Jesús ordena a los demonios que guarden silencio y los expulsa de las personas.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Andrés, Jacobo y Juan</w:t>
      </w:r>
    </w:p>
    <w:p>
      <w:pPr>
        <w:pStyle w:val="ListBullet"/>
        <w:spacing w:line="240" w:lineRule="auto"/>
        <w:ind w:left="720"/>
      </w:pPr>
      <w:r>
        <w:rPr>
          <w:lang w:val="es_ES" w:bidi="es_ES"/>
        </w:rPr>
      </w:r>
      <w:r>
        <w:rPr>
          <w:lang w:val="es_ES" w:bidi="es_ES"/>
        </w:rPr>
        <w:t>La suegra de Simon.</w:t>
      </w:r>
    </w:p>
    <w:p>
      <w:pPr>
        <w:pStyle w:val="ListBullet"/>
        <w:spacing w:line="240" w:lineRule="auto"/>
        <w:ind w:left="720"/>
      </w:pPr>
      <w:r>
        <w:rPr>
          <w:lang w:val="es_ES" w:bidi="es_ES"/>
        </w:rPr>
      </w:r>
      <w:r>
        <w:rPr>
          <w:lang w:val="es_ES" w:bidi="es_ES"/>
        </w:rPr>
        <w:t>Muchos enfermos y personas poseídas por demonios (que vienen a Jesús después del atardecer)</w:t>
      </w:r>
    </w:p>
    <w:p>
      <w:pPr>
        <w:pStyle w:val="ListBullet"/>
        <w:spacing w:line="240" w:lineRule="auto"/>
        <w:ind w:left="720"/>
      </w:pPr>
      <w:r>
        <w:rPr>
          <w:lang w:val="es_ES" w:bidi="es_ES"/>
        </w:rPr>
      </w:r>
      <w:r>
        <w:rPr>
          <w:lang w:val="es_ES" w:bidi="es_ES"/>
        </w:rPr>
        <w:t>Grandes multitudes (que se reúnen para ver a Jesús)</w:t>
      </w:r>
    </w:p>
    <w:p>
      <w:pPr>
        <w:pStyle w:val="ListBullet"/>
        <w:spacing w:line="240" w:lineRule="auto"/>
        <w:ind w:left="720"/>
      </w:pPr>
      <w:r>
        <w:rPr>
          <w:lang w:val="es_ES" w:bidi="es_ES"/>
        </w:rPr>
      </w:r>
      <w:r>
        <w:rPr>
          <w:lang w:val="es_ES" w:bidi="es_ES"/>
        </w:rPr>
        <w:t>Demonios (a quienes Jesús no permite hablar)</w:t>
      </w:r>
    </w:p>
    <w:p>
      <w:pPr/>
      <w:r>
        <w:rPr>
          <w:lang w:val="es_ES" w:bidi="es_ES"/>
        </w:rPr>
      </w:r>
      <w:r>
        <w:rPr>
          <w:lang w:val="es_ES" w:bidi="es_ES"/>
        </w:rPr>
        <w:t>Como grupo, pongan atención a estas partes de la ambientación del texto:</w:t>
      </w:r>
    </w:p>
    <w:p>
      <w:pPr/>
      <w:r>
        <w:rPr>
          <w:lang w:val="es_ES" w:bidi="es_ES"/>
        </w:rPr>
      </w:r>
      <w:r>
        <w:rPr>
          <w:lang w:val="es_ES" w:bidi="es_ES"/>
        </w:rPr>
        <w:t>Jesús nunca es nombrado en el idioma original en esta historia, pero sabemos que ha ido con los cuatro discípulos a la casa de Simón y Andrés inmediatamente después de que salen de la sinagoga. Otra manera de decir "en seguida" o "inmediatamente" es "de inmediato". La casa de Simón y Andrés probablemente estaba cerca de la sinagoga, ya que Cafarnaúm era una ciudad pequeña con menos de 2000 personas viviendo en ella. Sabemos que Simón vive en la casa con su hermano Andrés, la esposa de Simón, y la madre de la esposa de Simón. Era común que diferentes generaciones de la familia vivieran juntas en la misma casa. Jacobo y Juan estaban con ellos, pero no vivían en la misma casa que Simón y Andrés.</w:t>
      </w:r>
    </w:p>
    <w:p>
      <w:pPr/>
      <w:r>
        <w:rPr>
          <w:lang w:val="es_ES" w:bidi="es_ES"/>
        </w:rPr>
      </w:r>
      <w:r>
        <w:rPr>
          <w:lang w:val="es_ES" w:bidi="es_ES"/>
        </w:rPr>
        <w:t>Pausen el audio aquí y conversen en grupo: ¿Cómo es un hogar típico en su cultura o área? ¿Qué miembros de la familia viven juntos? En muchos lugares en la Biblia, vemos a personas invitándose entre sí a sus hogares. ¿Cómo muestran hospitalidad en su cultura?</w:t>
      </w:r>
    </w:p>
    <w:p>
      <w:pPr/>
      <w:r>
        <w:rPr>
          <w:lang w:val="es_ES" w:bidi="es_ES"/>
        </w:rPr>
      </w:r>
      <w:r>
        <w:rPr>
          <w:lang w:val="es_ES" w:bidi="es_ES"/>
        </w:rPr>
        <w:t>No sabemos por qué Jesús y sus 4 discípulos van a la casa de Simón y de Andrés. Puede ser que Simón quisiera pedirle a Jesús que sanara a su suegra, habiendo estado con Jesús cuando sanó al demonio que poseía al hombre ese mismo día. Sabemos que a Jesús se le dice de inmediato que la suegra de Simón estaba enferma con fiebre. En la historia, Marcos dice que cuando llegaron a la casa de Simón y Andrés, le dijeron a Jesús "sobre ella". Esto significa que le dijeron que ella estaba enferma. "Sobre ella" no está claro, pero deben haberle dicho que ella estaba enferma, porque como resultado, Jesús entró para sanarla. Jesús toma la mano de la suegra de Simón y la ayuda a levantarse (para sentarse o ponerse de pie). Ella es sanada inmediatamente. La suegra de Simón está completamente bien y comienza a servir, probablemente preparando una comida para Jesús y sus cuatro discípulos. La frase "ella los sirvió", o "ella los atendió" no da detalles sobre lo que hizo; sin embargo, probablemente hizo una comida para ellos, ya que esa habría sido su tarea normal para esa hora del día. Las sanaciones de Jesús son milagrosas. Él no usa medicina; sana con el poder del espíritu de Dios.</w:t>
      </w:r>
    </w:p>
    <w:p>
      <w:pPr/>
      <w:r>
        <w:rPr>
          <w:lang w:val="es_ES" w:bidi="es_ES"/>
        </w:rPr>
      </w:r>
      <w:r>
        <w:rPr>
          <w:lang w:val="es_ES" w:bidi="es_ES"/>
        </w:rPr>
        <w:t>La siguiente escena tiene lugar después del atardecer, esa noche después de que el sábado, o día de descanso, había terminado. Las personas de Cafarnaúm habían escuchado las noticias de lo que había sucedido en la sinagoga anteriormente ese día y querían que Jesús los sanara. Durante el día de sábado no se permitía que las personas trabajar, y esto incluiría llevar a personas enfermas en esteras. El pueblo tuvo que esperar hasta el final del sábado para traer a los enfermos y a los demonios que poseían a las personas a Jesús. Multitudes de personas llegan y se reúnen probablemente en la parte delantera de la casa de Simón y Andrés. Sabemos que las personas han escuchado lo que Jesús había hecho en la sinagoga, pero aún no sabían quién era Jesús realmente: el Hijo de Dios. Quizás estaban allí para ver si lo que escucharon era verdad, tal vez algunos solo tenían curiosidad por saber quién era este hombre, tal vez otros tenían fe verdadera de que serían sanados. Jesús era un maestro respetado y conocido. Había muchas personas; parecía que toda la ciudad había venido a la casa de Simón. Esto puede haber sido un poco abrumador para los que estaban en la casa y tal vez un poco alarmante.</w:t>
      </w:r>
    </w:p>
    <w:p>
      <w:pPr/>
      <w:r>
        <w:rPr>
          <w:lang w:val="es_ES" w:bidi="es_ES"/>
        </w:rPr>
      </w:r>
      <w:r>
        <w:rPr>
          <w:lang w:val="es_ES" w:bidi="es_ES"/>
        </w:rPr>
        <w:t>Jesús sana a las personas. Ellos vienen a él con muchos tipos de enfermedad. Algunas personas que vienen a Jesús están enfermas físicamente y algunas están poseídas por espíritus malignos. Los espíritus malignos no tienen poder en la presencia de Jesús. Él les ordena que guarden silencio y dejen a las personas que poseen, tal como Jesús lo hizo en la sinagoga. Jesús sabe que los espíritus malignos saben quién es él, "el Santo de Dios". Jesús no quiere que la multitud aún sepa esto porque no es el momento adecuado en su ministerio, por lo que Jesús no permite que los demonios hablen.</w:t>
      </w:r>
    </w:p>
    <w:p>
      <w:pPr/>
      <w:r>
        <w:rPr>
          <w:lang w:val="es_ES" w:bidi="es_ES"/>
        </w:rPr>
      </w:r>
      <w:r>
        <w:rPr>
          <w:lang w:val="es_ES" w:bidi="es_ES"/>
        </w:rPr>
        <w:t>Ahora, el grupo debe crear una gráfica, dibujar o usar objetos para visualizar el pasaje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1:29–34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Andrés, Jacobo y Juan</w:t>
      </w:r>
    </w:p>
    <w:p>
      <w:pPr>
        <w:pStyle w:val="ListBullet"/>
        <w:spacing w:line="240" w:lineRule="auto"/>
        <w:ind w:left="720"/>
      </w:pPr>
      <w:r>
        <w:rPr>
          <w:lang w:val="es_ES" w:bidi="es_ES"/>
        </w:rPr>
      </w:r>
      <w:r>
        <w:rPr>
          <w:lang w:val="es_ES" w:bidi="es_ES"/>
        </w:rPr>
        <w:t>La suegra de Simon</w:t>
      </w:r>
    </w:p>
    <w:p>
      <w:pPr>
        <w:pStyle w:val="ListBullet"/>
        <w:spacing w:line="240" w:lineRule="auto"/>
        <w:ind w:left="720"/>
      </w:pPr>
      <w:r>
        <w:rPr>
          <w:lang w:val="es_ES" w:bidi="es_ES"/>
        </w:rPr>
      </w:r>
      <w:r>
        <w:rPr>
          <w:lang w:val="es_ES" w:bidi="es_ES"/>
        </w:rPr>
        <w:t>Muchos enfermos y personas poseídas por demonios (que vienen a Jesús después del atardecer)</w:t>
      </w:r>
    </w:p>
    <w:p>
      <w:pPr>
        <w:pStyle w:val="ListBullet"/>
        <w:spacing w:line="240" w:lineRule="auto"/>
        <w:ind w:left="720"/>
      </w:pPr>
      <w:r>
        <w:rPr>
          <w:lang w:val="es_ES" w:bidi="es_ES"/>
        </w:rPr>
      </w:r>
      <w:r>
        <w:rPr>
          <w:lang w:val="es_ES" w:bidi="es_ES"/>
        </w:rPr>
        <w:t>Toda la ciudad (que se reúne para ver a Jesús)</w:t>
      </w:r>
    </w:p>
    <w:p>
      <w:pPr>
        <w:pStyle w:val="ListBullet"/>
        <w:spacing w:line="240" w:lineRule="auto"/>
        <w:ind w:left="720"/>
      </w:pPr>
      <w:r>
        <w:rPr>
          <w:lang w:val="es_ES" w:bidi="es_ES"/>
        </w:rPr>
      </w:r>
      <w:r>
        <w:rPr>
          <w:lang w:val="es_ES" w:bidi="es_ES"/>
        </w:rPr>
        <w:t>Demonios (a quienes Jesús no permite hablar)</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reanuden la escena.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va con Simón y Andrés a su casa. La suegra de Simón está acostada en la cama con fiebre. Jesús toma a la suegra de Simón de la mano, se sienta con ella y su fiebre la abandona. Entonces la suegra de Simón prepara una comida para ellos.</w:t>
      </w:r>
    </w:p>
    <w:p>
      <w:pPr/>
      <w:r>
        <w:rPr>
          <w:lang w:val="es_ES" w:bidi="es_ES"/>
        </w:rPr>
      </w:r>
      <w:r>
        <w:rPr>
          <w:lang w:val="es_ES" w:bidi="es_ES"/>
        </w:rPr>
        <w:t>Pausen la actuación. Pregúntenle a la persona que interpreta a la suegra de Simón cómo se siente en este momento. Puede que escuchen cosas como: "Gratitud", "Agradecimiento", o "Sana y lista para servir". Ahora pregúntenle a las personas que interpretan a los discípulos: "¿Qué están pensando o sintiendo?" Puede que escuchen cosas como: "Teníamos fe que Jesús podía sanarla", "Sorprendido de lo rápido que ella está bien y nos sirve". Continúen con la actuación.</w:t>
      </w:r>
    </w:p>
    <w:p>
      <w:pPr/>
      <w:r>
        <w:rPr>
          <w:lang w:val="es_ES" w:bidi="es_ES"/>
        </w:rPr>
      </w:r>
      <w:r>
        <w:rPr>
          <w:lang w:val="es_ES" w:bidi="es_ES"/>
        </w:rPr>
        <w:t>En la segunda escena, llegan muchas personas que están enfermas y poseídas por demonios. Jesús sana a muchos de ellos y expulsa a muchos demonios. Los demonios saben quién es Jesús, pero él no les permite hablar.</w:t>
      </w:r>
    </w:p>
    <w:p>
      <w:pPr/>
      <w:r>
        <w:rPr>
          <w:lang w:val="es_ES" w:bidi="es_ES"/>
        </w:rPr>
      </w:r>
      <w:r>
        <w:rPr>
          <w:lang w:val="es_ES" w:bidi="es_ES"/>
        </w:rPr>
        <w:t>Pausen la actuación. Pregúntenle a las personas que interpretan a los demonios: "¿Quién saben que es Jesús?" Puede que escuchen cosas como: "El Hijo de Dios", "El Mesías", "El que tiene toda autoridad", o "Dios". Ahora pregúntenle a la persona que interpreta a Jesús: "¿Por qué no quieres que hable?" Puede que escuchen cosas como: "No era tiempo de que yo fuera conocido", "No quería que los demonios proclamaran quién soy yo", o "Yo iba a tener el control de cuando me diera a conocer".</w:t>
      </w:r>
    </w:p>
    <w:p>
      <w:pPr/>
      <w:r>
        <w:rPr>
          <w:lang w:val="es_ES" w:bidi="es_ES"/>
        </w:rPr>
      </w:r>
      <w:r>
        <w:rPr>
          <w:lang w:val="es_ES" w:bidi="es_ES"/>
        </w:rPr>
        <w:t>Ahora pregúntenle a las personas que interpretan a la multitud: "¿Qué están pensando o sintiendo?" Puede que escuchen cosas como: "No puedo creer lo que estoy viendo", "¿Cómo está él haciendo esto?" "Alivio de ver a mis amigos y familia sanar".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1:29–34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y sus discípulos han venido directamente de la </w:t>
      </w:r>
      <w:r>
        <w:rPr>
          <w:lang w:val="es_ES" w:bidi="es_ES"/>
        </w:rPr>
        <w:t>sinagoga</w:t>
      </w:r>
      <w:r>
        <w:rPr>
          <w:lang w:val="es_ES" w:bidi="es_ES"/>
        </w:rPr>
        <w:t xml:space="preserve"> a la casa de Simón y de Andrés. Las </w:t>
      </w:r>
      <w:r>
        <w:rPr>
          <w:b/>
          <w:lang w:val="es_ES" w:bidi="es_ES"/>
        </w:rPr>
        <w:t>sinagogas</w:t>
      </w:r>
      <w:r>
        <w:rPr>
          <w:lang w:val="es_ES" w:bidi="es_ES"/>
        </w:rPr>
        <w:t xml:space="preserve"> eran lugares de adoración judíos donde las personas en las aldeas podían reunirse en lugar de en el templo principal de Jerusalén. Las personas no hacían sacrificios en sinagogas. Estas eran congregaciones locales de judíos que se reunían en el sábado, o día religioso de descanso, y en los días especiales de fiesta para orar, leer las Escrituras, escuchar la enseñanza y a veces juzgar los problemas y disputas de la comunidad. Usen la misma palabra o frase para sinagoga que usaron en los pasajes anteriores.</w:t>
      </w:r>
    </w:p>
    <w:p>
      <w:pPr/>
      <w:r>
        <w:rPr>
          <w:lang w:val="es_ES" w:bidi="es_ES"/>
        </w:rPr>
      </w:r>
      <w:r>
        <w:rPr>
          <w:lang w:val="es_ES" w:bidi="es_ES"/>
        </w:rPr>
        <w:t xml:space="preserve">La mujer que Jesús sanó era la </w:t>
      </w:r>
      <w:r>
        <w:rPr>
          <w:b/>
          <w:lang w:val="es_ES" w:bidi="es_ES"/>
        </w:rPr>
        <w:t>madre de la esposa</w:t>
      </w:r>
      <w:r>
        <w:rPr>
          <w:lang w:val="es_ES" w:bidi="es_ES"/>
        </w:rPr>
        <w:t xml:space="preserve"> de Simón (su suegra). Usen la frase más natural en su idioma para esta relación.</w:t>
      </w:r>
    </w:p>
    <w:p>
      <w:pPr/>
      <w:r>
        <w:rPr>
          <w:lang w:val="es_ES" w:bidi="es_ES"/>
        </w:rPr>
      </w:r>
      <w:r>
        <w:rPr>
          <w:lang w:val="es_ES" w:bidi="es_ES"/>
        </w:rPr>
        <w:t xml:space="preserve">En esos días en que las personas estaban </w:t>
      </w:r>
      <w:r>
        <w:rPr>
          <w:b/>
          <w:lang w:val="es_ES" w:bidi="es_ES"/>
        </w:rPr>
        <w:t>enfermas con fiebre</w:t>
      </w:r>
      <w:r>
        <w:rPr>
          <w:lang w:val="es_ES" w:bidi="es_ES"/>
        </w:rPr>
        <w:t>, es posible que las personas no supieran qué causaba la enfermedad. Tener fiebre podía significar cualquier tipo de enfermedad. Esta historia no tiene claro qué tipo de fiebre era o cuánto tiempo la había tenido.</w:t>
      </w:r>
    </w:p>
    <w:p>
      <w:pPr/>
      <w:r>
        <w:rPr>
          <w:lang w:val="es_ES" w:bidi="es_ES"/>
        </w:rPr>
      </w:r>
      <w:r>
        <w:rPr>
          <w:lang w:val="es_ES" w:bidi="es_ES"/>
        </w:rPr>
        <w:t xml:space="preserve">Algunas de las personas que vinieron a Jesús para ser sanadas estaban </w:t>
      </w:r>
      <w:r>
        <w:rPr>
          <w:b/>
          <w:lang w:val="es_ES" w:bidi="es_ES"/>
        </w:rPr>
        <w:t>poseídas</w:t>
      </w:r>
      <w:r>
        <w:rPr>
          <w:lang w:val="es_ES" w:bidi="es_ES"/>
        </w:rPr>
        <w:t xml:space="preserve"> por </w:t>
      </w:r>
      <w:r>
        <w:rPr>
          <w:lang w:val="es_ES" w:bidi="es_ES"/>
        </w:rPr>
        <w:t>demonios</w:t>
      </w:r>
      <w:r>
        <w:rPr>
          <w:lang w:val="es_ES" w:bidi="es_ES"/>
        </w:rPr>
        <w:t xml:space="preserve"> o </w:t>
      </w:r>
      <w:r>
        <w:rPr>
          <w:b/>
          <w:lang w:val="es_ES" w:bidi="es_ES"/>
        </w:rPr>
        <w:t>espíritus inmundos</w:t>
      </w:r>
      <w:r>
        <w:rPr>
          <w:lang w:val="es_ES" w:bidi="es_ES"/>
        </w:rPr>
        <w:t xml:space="preserve">/malignos. Los demonios eligen poseer a alguien porque quieren destruir a las personas y sus relaciones en comunidades. Cuando los demonios poseen a las personas, controlan sus acciones. </w:t>
      </w:r>
      <w:r>
        <w:rPr>
          <w:b/>
          <w:lang w:val="es_ES" w:bidi="es_ES"/>
        </w:rPr>
        <w:t>Demonio</w:t>
      </w:r>
      <w:r>
        <w:rPr>
          <w:lang w:val="es_ES" w:bidi="es_ES"/>
        </w:rPr>
        <w:t xml:space="preserve"> es un término que se usa indistintamente con </w:t>
      </w:r>
      <w:r>
        <w:rPr>
          <w:b/>
          <w:lang w:val="es_ES" w:bidi="es_ES"/>
        </w:rPr>
        <w:t>espíritus malignos/inmundos</w:t>
      </w:r>
      <w:r>
        <w:rPr>
          <w:lang w:val="es_ES" w:bidi="es_ES"/>
        </w:rPr>
        <w:t xml:space="preserve">. Usen la misma palabra o frase para demonio/espíritu maligno que usaron en los pasajes anteriores. Para obtener más información sobre el </w:t>
      </w:r>
      <w:r>
        <w:rPr>
          <w:lang w:val="es_ES" w:bidi="es_ES"/>
        </w:rPr>
        <w:t>espíritu maligno</w:t>
      </w:r>
      <w:r>
        <w:rPr>
          <w:lang w:val="es_ES" w:bidi="es_ES"/>
        </w:rPr>
        <w:t>, consulten el Glosario Principal.</w:t>
      </w:r>
    </w:p>
    <w:p>
      <w:pPr/>
      <w:r>
        <w:rPr>
          <w:lang w:val="es_ES" w:bidi="es_ES"/>
        </w:rPr>
      </w:r>
      <w:r>
        <w:rPr>
          <w:lang w:val="es_ES" w:bidi="es_ES"/>
        </w:rPr>
        <w:t>Deténganse aquí y conversen con su equipo de traducción: En su cultura, ¿qué hacen las personas que están poseídas por el demonio?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1:35–39</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1:35–39 y guárdenlo en sus corazones.</w:t>
      </w:r>
    </w:p>
    <w:p>
      <w:pPr/>
      <w:r>
        <w:rPr>
          <w:lang w:val="es_ES" w:bidi="es_ES"/>
        </w:rPr>
      </w:r>
      <w:r>
        <w:rPr>
          <w:lang w:val="es_ES" w:bidi="es_ES"/>
        </w:rPr>
        <w:t>Escuchen una versión en audio de Marcos 1:35–39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1:35–39 en la traducción que sea más fácil de entender.</w:t>
      </w:r>
    </w:p>
    <w:p>
      <w:pPr/>
      <w:r>
        <w:rPr>
          <w:lang w:val="es_ES" w:bidi="es_ES"/>
        </w:rPr>
      </w:r>
      <w:r>
        <w:rPr>
          <w:lang w:val="es_ES" w:bidi="es_ES"/>
        </w:rPr>
        <w:t>Esta historia sucede justo después de que Jesús sana a la suegra de Simón y a muchos otros esa misma noche en Cafarnaúm. A la mañana siguiente, muy temprano, antes de que el sol saliera, Jesús se levanta y va a un lugar donde puede estar solo para orar. Algunas versiones de Marcos usan la frase "lugar desierto" o "lugar solitario" para describir a dónde fue Jesús, pero no había desierto en Cafarnaúm. No era como el lugar al que Jesús fue cuando fue probado por Satanás. El área alrededor de Cafarnaúm era muy poblada. El lugar que Jesús fue probablemente estaba fuera de la ciudad y era un lugar que estaba aislado, un lugar donde Jesús podía estar completamente solo. Jesús se va a algún lugar lejos de cualquier multitud donde pueda descansar y hablar a Dios en oración. En otros dos lugares en el libro de Marcos, Jesús hace cosas milagrosas y predica, y luego va de noche a un lugar lejos de las personas para orar y estar solo.</w:t>
      </w:r>
    </w:p>
    <w:p>
      <w:pPr/>
      <w:r>
        <w:rPr>
          <w:lang w:val="es_ES" w:bidi="es_ES"/>
        </w:rPr>
      </w:r>
      <w:r>
        <w:rPr>
          <w:lang w:val="es_ES" w:bidi="es_ES"/>
        </w:rPr>
        <w:t>Deténganse aquí y miren un mapa del área de Galilea que incluya a Cafarnaúm.</w:t>
      </w:r>
    </w:p>
    <w:p>
      <w:pPr/>
      <w:r>
        <w:rPr>
          <w:lang w:val="es_ES" w:bidi="es_ES"/>
        </w:rPr>
      </w:r>
      <w:r>
        <w:rPr>
          <w:lang w:val="es_ES" w:bidi="es_ES"/>
        </w:rPr>
        <w:t>Jesús ir a algún lugar solo para orar nos recuerda cuando Jesús fue llamado al desierto para ser tentado por Satanás al comienzo del ministerio de Jesús. Quizás Jesús necesite estar solo para orar para que su padre Dios le recuerde que no vino a ser hecho un rey famoso, sino a cumplir el plan de Dios para él, para predicar las buenas nuevas sobre el Reino de Dios. Dios fortaleció y apoyó a Jesús en su tiempo en el desierto y fortalece a Jesús nuevamente ahora, en este tiempo solo en oración.</w:t>
      </w:r>
    </w:p>
    <w:p>
      <w:pPr/>
      <w:r>
        <w:rPr>
          <w:lang w:val="es_ES" w:bidi="es_ES"/>
        </w:rPr>
      </w:r>
      <w:r>
        <w:rPr>
          <w:lang w:val="es_ES" w:bidi="es_ES"/>
        </w:rPr>
        <w:t>Deténganse aquí y conversen sobre esta pregunta en grupo: ¿Cómo oran las personas en su cultura? ¿Cuándo oran las personas? ¿Por qué las personas generalmente oran? Detengan el audio aquí.</w:t>
      </w:r>
    </w:p>
    <w:p>
      <w:pPr/>
      <w:r>
        <w:rPr>
          <w:lang w:val="es_ES" w:bidi="es_ES"/>
        </w:rPr>
      </w:r>
      <w:r>
        <w:rPr>
          <w:lang w:val="es_ES" w:bidi="es_ES"/>
        </w:rPr>
        <w:t>Más tarde, Simón y los demás (probablemente Andrés, Jacobo y Juan) van a buscar a Jesús. Se despertaron y vieron que Jesús se había ido, y fueron a intentar encontrarlo. 'Intentar encontrarlo' sugiere que buscaron con ansiedad, que no están contentos con las acciones de Jesús y se sorprenden al descubrir que Jesús no está allí. Cuando Simón y los demás encuentran a Jesús, le dicen "Todos te están buscando". "Todos te están buscando" no significa que todas las personas en la ciudad están buscando a Jesús, sino que sugiere que muchas de las personas de las ciudades están tratando de encontrar a Jesús, probablemente para obtener más sanación. Simón y los otros discípulos quieren que Jesús regrese a las multitudes y realice más milagros. Han entendido mal por qué Jesús vino, no entienden que Jesús no quiere convertirse en un sanador y líder famoso. Las sanaciones y milagros que Jesús realiza muestran a las personas algo de la naturaleza del reino de Dios, pero ese no es el propósito principal de Jesús.</w:t>
      </w:r>
    </w:p>
    <w:p>
      <w:pPr/>
      <w:r>
        <w:rPr>
          <w:lang w:val="es_ES" w:bidi="es_ES"/>
        </w:rPr>
      </w:r>
      <w:r>
        <w:rPr>
          <w:lang w:val="es_ES" w:bidi="es_ES"/>
        </w:rPr>
        <w:t>Jesús responde a Simón y a los demás diciéndoles que es hora de ir a otras aldeas cercanas a predicar. Jesús dice que es por eso que ha venido a la tierra, aunque no está claro en esta historia, el relato de Lucas de esta historia nos dice que Jesús vino a dar a las personas la información que necesitan para tomar una decisión para convertirse en parte del Reino de Dios.</w:t>
      </w:r>
    </w:p>
    <w:p>
      <w:pPr/>
      <w:r>
        <w:rPr>
          <w:lang w:val="es_ES" w:bidi="es_ES"/>
        </w:rPr>
      </w:r>
      <w:r>
        <w:rPr>
          <w:lang w:val="es_ES" w:bidi="es_ES"/>
        </w:rPr>
        <w:t>Jesús y sus discípulos viajaron por toda la región de Galilea, un área en el lado occidental del mar de Galilea, densamente poblada con ciudades de tamaño mediano donde las personas pescaban y hacían agricultura en el suelo fértil de la zona. Cuando viajan, Jesús usó las sinagogas del pueblo como un lugar para conocer a personas de la aldea. Él predicó y ordenó a los demonios que dejaran a las personas. Aunque probablemente sanó a las personas también físicamente, expulsar demonios muestra mejor cómo restauró a las personas de todas las maneras a la vida plena y la libertad que Dios quiere para nosotros en Dios. Nuevamente vemos el tema del conflicto de Jesús con Satanás aquí y cómo Jesús tiene poder sobre Satanás y sus seguidores.</w:t>
      </w:r>
    </w:p>
    <w:p>
      <w:pPr/>
      <w:r>
        <w:rPr>
          <w:lang w:val="es_ES" w:bidi="es_ES"/>
        </w:rPr>
      </w:r>
      <w:r>
        <w:rPr>
          <w:lang w:val="es_ES" w:bidi="es_ES"/>
        </w:rPr>
        <w:t>En esta historia, Jesús establece que él es quien tiene control de sus propias acciones, no las multitudes a su alrededor o sus discípulos.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1:35–39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Jesús se ha despertado muy temprano, mientras todavía estaba oscuro, y se ha ido a un lugar para orar a solas.</w:t>
      </w:r>
    </w:p>
    <w:p>
      <w:pPr/>
      <w:r>
        <w:rPr>
          <w:lang w:val="es_ES" w:bidi="es_ES"/>
        </w:rPr>
      </w:r>
      <w:r>
        <w:rPr>
          <w:b/>
          <w:lang w:val="es_ES" w:bidi="es_ES"/>
        </w:rPr>
        <w:t>En la segunda escena:</w:t>
      </w:r>
      <w:r>
        <w:rPr>
          <w:lang w:val="es_ES" w:bidi="es_ES"/>
        </w:rPr>
        <w:t xml:space="preserve"> Simón y los demás (probablemente Andrés, Jacobo y Juan) van a buscar a Jesús. Cuando encuentran a Jesús, le dicen que muchas personas lo están buscando. Jesús les dice a los discípulos que es hora de ir a otras aldeas para predicar. Es por eso que él está aquí.</w:t>
      </w:r>
    </w:p>
    <w:p>
      <w:pPr/>
      <w:r>
        <w:rPr>
          <w:lang w:val="es_ES" w:bidi="es_ES"/>
        </w:rPr>
      </w:r>
      <w:r>
        <w:rPr>
          <w:b/>
          <w:lang w:val="es_ES" w:bidi="es_ES"/>
        </w:rPr>
        <w:t>En la tercera escena:</w:t>
      </w:r>
      <w:r>
        <w:rPr>
          <w:lang w:val="es_ES" w:bidi="es_ES"/>
        </w:rPr>
        <w:t xml:space="preserve"> Jesús y sus discípulos viajan por toda la región de Galilea. Jesús predica en sinagogas y expulsa demonios.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y los demás/compañeros (probablemente Andrés, Jacobo y Juan)</w:t>
      </w:r>
    </w:p>
    <w:p>
      <w:pPr>
        <w:pStyle w:val="ListBullet"/>
        <w:spacing w:line="240" w:lineRule="auto"/>
        <w:ind w:left="720"/>
      </w:pPr>
      <w:r>
        <w:rPr>
          <w:lang w:val="es_ES" w:bidi="es_ES"/>
        </w:rPr>
      </w:r>
      <w:r>
        <w:rPr>
          <w:lang w:val="es_ES" w:bidi="es_ES"/>
        </w:rPr>
        <w:t>Personas en la casa buscando a Jesús</w:t>
      </w:r>
    </w:p>
    <w:p>
      <w:pPr>
        <w:pStyle w:val="ListBullet"/>
        <w:spacing w:line="240" w:lineRule="auto"/>
        <w:ind w:left="720"/>
      </w:pPr>
      <w:r>
        <w:rPr>
          <w:lang w:val="es_ES" w:bidi="es_ES"/>
        </w:rPr>
      </w:r>
      <w:r>
        <w:rPr>
          <w:lang w:val="es_ES" w:bidi="es_ES"/>
        </w:rPr>
        <w:t>Personas en las sinagogas</w:t>
      </w:r>
    </w:p>
    <w:p>
      <w:pPr/>
      <w:r>
        <w:rPr>
          <w:lang w:val="es_ES" w:bidi="es_ES"/>
        </w:rPr>
      </w:r>
      <w:r>
        <w:rPr>
          <w:lang w:val="es_ES" w:bidi="es_ES"/>
        </w:rPr>
        <w:t>Como grupo, pongan atención a estas partes de la ambientación del texto:</w:t>
      </w:r>
    </w:p>
    <w:p>
      <w:pPr/>
      <w:r>
        <w:rPr>
          <w:lang w:val="es_ES" w:bidi="es_ES"/>
        </w:rPr>
      </w:r>
      <w:r>
        <w:rPr>
          <w:lang w:val="es_ES" w:bidi="es_ES"/>
        </w:rPr>
        <w:t>Jesús se ha despertado muy temprano para ir a orar en algún lugar solo. Todavía está oscuro afuera. Recuerden que grandes multitudes se habían reunido alrededor de la casa de Simón y Andrés la noche anterior y Jesús sanó a los enfermos y a los poseídos. No se nos dice cuánto tiempo las multitudes estuvieron con Jesús esa noche, pero sabemos que probablemente sería un momento muy ocupado para Jesús. Jesús probablemente estaba físicamente cansado. Aunque Jesús puede haber estado cansado, pasar tiempo a solas hablando con Dios era la prioridad de Jesús. Pasar tiempo a solas para orar es importante para Jesús. Vemos otros dos lugares en Marcos cuando Jesús va a estar solo para orar después de predicar y sanar. Este es tiempo de descansar y hablar con Dios; Dios fortalece y apoya a Jesús. Jesús nos muestra aquí que la oración es una prioridad para él y debe ser una prioridad en nuestras vidas, incluso cuando se sienta difícil encontrar el tiempo para hacerlo. Dios quiere que pasemos tiempo con él.</w:t>
      </w:r>
    </w:p>
    <w:p>
      <w:pPr/>
      <w:r>
        <w:rPr>
          <w:lang w:val="es_ES" w:bidi="es_ES"/>
        </w:rPr>
      </w:r>
      <w:r>
        <w:rPr>
          <w:lang w:val="es_ES" w:bidi="es_ES"/>
        </w:rPr>
        <w:t>Deténganse aquí y conversen sobre esta pregunta en grupo: Cuando están muy ocupados, ¿cómo hacen tiempo para las cosas que son importantes? ¿Cuáles son sus prioridades? Detengan el audio aquí.</w:t>
      </w:r>
    </w:p>
    <w:p>
      <w:pPr/>
      <w:r>
        <w:rPr>
          <w:lang w:val="es_ES" w:bidi="es_ES"/>
        </w:rPr>
      </w:r>
      <w:r>
        <w:rPr>
          <w:lang w:val="es_ES" w:bidi="es_ES"/>
        </w:rPr>
        <w:t>En la segunda escena, Simón y los demás van a buscar a Jesús. Aunque no se nos dice quiénes son los "otros", es probable que Marcos se refiera a Andrés, Jacobo y Juan. Se han despertado y descubrieron que Jesús ya no está en la casa. Las personas en la ciudad están en la casa buscando a Jesús, probablemente para que él pueda sanarlas después de que las noticias de los milagros de Jesús continúen extendiéndose. Simón y los demás parecen estar ansiosos. Es posible que no sepan qué decir a todas las personas que se reúnen. Ellos no quieren decepcionarlos. Pueden estar preocupados por Jesús; no saben a dónde él ha ido. O pueden estar sorprendidos de que Jesús haya dejado la casa cuando hay tanta emoción en la ciudad por lo que él ha hecho. Puede parecerles que Jesús está perdiendo una oportunidad de mostrar a más personas su poder para sanar.</w:t>
      </w:r>
    </w:p>
    <w:p>
      <w:pPr/>
      <w:r>
        <w:rPr>
          <w:lang w:val="es_ES" w:bidi="es_ES"/>
        </w:rPr>
      </w:r>
      <w:r>
        <w:rPr>
          <w:lang w:val="es_ES" w:bidi="es_ES"/>
        </w:rPr>
        <w:t>Cuando los discípulos eventualmente encuentran a Jesús, le dicen a Jesús que todos lo están buscando. Probablemente están frustrados con Jesús. Sin embargo, Jesús nuevamente nos muestra sus prioridades aquí. Las prioridades de Jesús son orar y predicar. Jesús no ha venido a ser famoso y solo realizar milagros. Él no regresa a Cafarnaúm, a las multitudes que lo están buscando. Jesús les dice a los discípulos que deben mudarse a otras aldeas, para que Jesús pueda predicarles también, ya que para esto vino.</w:t>
      </w:r>
    </w:p>
    <w:p>
      <w:pPr/>
      <w:r>
        <w:rPr>
          <w:lang w:val="es_ES" w:bidi="es_ES"/>
        </w:rPr>
      </w:r>
      <w:r>
        <w:rPr>
          <w:lang w:val="es_ES" w:bidi="es_ES"/>
        </w:rPr>
        <w:t>Jesús y sus discípulos van por toda la región de Galilea. Jesús predica en las sinagogas. Jesús no fue preparado como un maestro religioso oficial, como otros maestros de la ley. Sin embargo, las personas lo habían escuchado enseñar. Él era respetado, y los líderes religiosos le permitieron predicar en las sinagogas y expulsar demonios.</w:t>
      </w:r>
    </w:p>
    <w:p>
      <w:pPr/>
      <w:r>
        <w:rPr>
          <w:lang w:val="es_ES" w:bidi="es_ES"/>
        </w:rPr>
      </w:r>
      <w:r>
        <w:rPr>
          <w:lang w:val="es_ES" w:bidi="es_ES"/>
        </w:rPr>
        <w:t>Ahora, el grupo debe crear una gráfica, dibujar o usar objetos para visualizar el pasaje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1:35–39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y los demás/compañeros (probablemente Andrés, Jacobo y Juan)</w:t>
      </w:r>
    </w:p>
    <w:p>
      <w:pPr>
        <w:pStyle w:val="ListBullet"/>
        <w:spacing w:line="240" w:lineRule="auto"/>
        <w:ind w:left="720"/>
      </w:pPr>
      <w:r>
        <w:rPr>
          <w:lang w:val="es_ES" w:bidi="es_ES"/>
        </w:rPr>
      </w:r>
      <w:r>
        <w:rPr>
          <w:lang w:val="es_ES" w:bidi="es_ES"/>
        </w:rPr>
        <w:t>Personas en la casa buscando a Jesús</w:t>
      </w:r>
    </w:p>
    <w:p>
      <w:pPr>
        <w:pStyle w:val="ListBullet"/>
        <w:spacing w:line="240" w:lineRule="auto"/>
        <w:ind w:left="720"/>
      </w:pPr>
      <w:r>
        <w:rPr>
          <w:lang w:val="es_ES" w:bidi="es_ES"/>
        </w:rPr>
      </w:r>
      <w:r>
        <w:rPr>
          <w:lang w:val="es_ES" w:bidi="es_ES"/>
        </w:rPr>
        <w:t>Personas en las sinagogas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ciertos puntos de la actuación, hagan una pausa y pregúntenle a la persona que interpreta al personaje: "¿Qué estás pensando o sintiendo?" La persona que está interpretando el personaje debe responder qué es lo que está sintiendo o pensando como si fuera ese personaje. Luego, reanuden la escena.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yendo a solas a un lugar tranquilo. Él pasa tiempo hablando con Dios en oración.</w:t>
      </w:r>
    </w:p>
    <w:p>
      <w:pPr/>
      <w:r>
        <w:rPr>
          <w:lang w:val="es_ES" w:bidi="es_ES"/>
        </w:rPr>
      </w:r>
      <w:r>
        <w:rPr>
          <w:lang w:val="es_ES" w:bidi="es_ES"/>
        </w:rPr>
        <w:t>Pausen la actuación. Pregúntenle a la persona interpretando a Jesús: "¿Qué está sintiendo o pensando?" La persona podría responder cosas como: "Cansados. Necesitaba tiempo lejos de las multitudes", o "Fortalecido", o "Tan feliz de tener este tiempo a solas con Dios", o "Refrescado y enfocado en continuar mi ministerio". Continúen con la actuación.</w:t>
      </w:r>
    </w:p>
    <w:p>
      <w:pPr/>
      <w:r>
        <w:rPr>
          <w:lang w:val="es_ES" w:bidi="es_ES"/>
        </w:rPr>
      </w:r>
      <w:r>
        <w:rPr>
          <w:lang w:val="es_ES" w:bidi="es_ES"/>
        </w:rPr>
        <w:t>Interpreten a los discípulos que buscan a Jesús. Ellos se han despertado y Jesús se ha ido. Multitudes de personas ya están buscando a Jesús. Los discípulos encuentran a Jesús y le dicen que todos lo están buscando.</w:t>
      </w:r>
    </w:p>
    <w:p>
      <w:pPr/>
      <w:r>
        <w:rPr>
          <w:lang w:val="es_ES" w:bidi="es_ES"/>
        </w:rPr>
      </w:r>
      <w:r>
        <w:rPr>
          <w:lang w:val="es_ES" w:bidi="es_ES"/>
        </w:rPr>
        <w:t>Pausen la actuación. Pregúntenle a las personas que interpretan a los discípulos: "¿Qué están pensando o sintiendo?" Es posible que escuchen respuestas como "Confundido, ¿por qué Jesús se fue de la casa?" o "Esperando, Jesús regresará y sanará a más personas". Continúen con la actuación.</w:t>
      </w:r>
    </w:p>
    <w:p>
      <w:pPr/>
      <w:r>
        <w:rPr>
          <w:lang w:val="es_ES" w:bidi="es_ES"/>
        </w:rPr>
      </w:r>
      <w:r>
        <w:rPr>
          <w:lang w:val="es_ES" w:bidi="es_ES"/>
        </w:rPr>
        <w:t>Jesús responde a los discípulos diciendo: "Debemos ir a otras ciudades y predicarles también. Es por eso que vine".</w:t>
      </w:r>
    </w:p>
    <w:p>
      <w:pPr/>
      <w:r>
        <w:rPr>
          <w:lang w:val="es_ES" w:bidi="es_ES"/>
        </w:rPr>
      </w:r>
      <w:r>
        <w:rPr>
          <w:lang w:val="es_ES" w:bidi="es_ES"/>
        </w:rPr>
        <w:t>Pausen la actuación. Pregúntenle a las personas que interpretan a los discípulos qué piensan que Jesús quiso decir cuando dijo esto. Pregúntenles por qué piensan que Jesús vino en este punto. Continúen con la actuación.</w:t>
      </w:r>
    </w:p>
    <w:p>
      <w:pPr/>
      <w:r>
        <w:rPr>
          <w:lang w:val="es_ES" w:bidi="es_ES"/>
        </w:rPr>
      </w:r>
      <w:r>
        <w:rPr>
          <w:lang w:val="es_ES" w:bidi="es_ES"/>
        </w:rPr>
        <w:t>Finalmente, interpreten a Jesús y sus discípulos viajando por toda Galilea. Jesús está predicando en sinagogas y ordenando a los demonios que abandonen a las personas que están poseídas.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1:35–39 en la traducción que sea más fácil de entender.</w:t>
      </w:r>
    </w:p>
    <w:p>
      <w:pPr/>
      <w:r>
        <w:rPr>
          <w:lang w:val="es_ES" w:bidi="es_ES"/>
        </w:rPr>
      </w:r>
      <w:r>
        <w:rPr>
          <w:lang w:val="es_ES" w:bidi="es_ES"/>
        </w:rPr>
        <w:t xml:space="preserve">En este paso, conversen con su grupo sobre términos y palabras clave en este texto. </w:t>
      </w:r>
    </w:p>
    <w:p>
      <w:pPr/>
      <w:r>
        <w:rPr>
          <w:lang w:val="es_ES" w:bidi="es_ES"/>
        </w:rPr>
      </w:r>
      <w:r>
        <w:rPr>
          <w:lang w:val="es_ES" w:bidi="es_ES"/>
        </w:rPr>
        <w:t xml:space="preserve">Esta historia comienza con Jesús yendo a un </w:t>
      </w:r>
      <w:r>
        <w:rPr>
          <w:b/>
          <w:lang w:val="es_ES" w:bidi="es_ES"/>
        </w:rPr>
        <w:t>"lugar solitario"</w:t>
      </w:r>
      <w:r>
        <w:rPr>
          <w:lang w:val="es_ES" w:bidi="es_ES"/>
        </w:rPr>
        <w:t xml:space="preserve"> para </w:t>
      </w:r>
      <w:r>
        <w:rPr>
          <w:b/>
          <w:lang w:val="es_ES" w:bidi="es_ES"/>
        </w:rPr>
        <w:t>orar</w:t>
      </w:r>
      <w:r>
        <w:rPr>
          <w:lang w:val="es_ES" w:bidi="es_ES"/>
        </w:rPr>
        <w:t xml:space="preserve">. </w:t>
      </w:r>
      <w:r>
        <w:rPr>
          <w:b/>
          <w:lang w:val="es_ES" w:bidi="es_ES"/>
        </w:rPr>
        <w:t>Lugar solitario</w:t>
      </w:r>
      <w:r>
        <w:rPr>
          <w:lang w:val="es_ES" w:bidi="es_ES"/>
        </w:rPr>
        <w:t xml:space="preserve"> es la misma palabra que se usa para donde Juan vivió, y donde Jesús salió para ser probado. No hay un verdadero desierto cerca de Cafarnaúm; esta es una manera de decir que fue a encontrar un lugar donde pudiera estar solo para hablar con Dios. La palabra </w:t>
      </w:r>
      <w:r>
        <w:rPr>
          <w:b/>
          <w:lang w:val="es_ES" w:bidi="es_ES"/>
        </w:rPr>
        <w:t>orar</w:t>
      </w:r>
      <w:r>
        <w:rPr>
          <w:lang w:val="es_ES" w:bidi="es_ES"/>
        </w:rPr>
        <w:t xml:space="preserve"> sugiere oración durante un largo período de tiempo. En su sentido más amplio, orar es hablar con Dios. Intenten no usar un término que signifique solo recitar una fórmula de palabras.</w:t>
      </w:r>
    </w:p>
    <w:p>
      <w:pPr/>
      <w:r>
        <w:rPr>
          <w:lang w:val="es_ES" w:bidi="es_ES"/>
        </w:rPr>
      </w:r>
      <w:r>
        <w:rPr>
          <w:lang w:val="es_ES" w:bidi="es_ES"/>
        </w:rPr>
        <w:t xml:space="preserve">Deténganse aquí y conversen en grupo sobre las palabras o frases que usarán para </w:t>
      </w:r>
      <w:r>
        <w:rPr>
          <w:b/>
          <w:lang w:val="es_ES" w:bidi="es_ES"/>
        </w:rPr>
        <w:t>orar</w:t>
      </w:r>
      <w:r>
        <w:rPr>
          <w:lang w:val="es_ES" w:bidi="es_ES"/>
        </w:rPr>
        <w:t xml:space="preserve">. Para obtener más información sobre </w:t>
      </w:r>
      <w:r>
        <w:rPr>
          <w:b/>
          <w:lang w:val="es_ES" w:bidi="es_ES"/>
        </w:rPr>
        <w:t>orar/oración</w:t>
      </w:r>
      <w:r>
        <w:rPr>
          <w:lang w:val="es_ES" w:bidi="es_ES"/>
        </w:rPr>
        <w:t>, consulten el Glosario Principal. Pausen este audio aquí.</w:t>
      </w:r>
    </w:p>
    <w:p>
      <w:pPr/>
      <w:r>
        <w:rPr>
          <w:lang w:val="es_ES" w:bidi="es_ES"/>
        </w:rPr>
      </w:r>
      <w:r>
        <w:rPr>
          <w:lang w:val="es_ES" w:bidi="es_ES"/>
        </w:rPr>
        <w:t xml:space="preserve">Simón y </w:t>
      </w:r>
      <w:r>
        <w:rPr>
          <w:b/>
          <w:lang w:val="es_ES" w:bidi="es_ES"/>
        </w:rPr>
        <w:t>"los demás"</w:t>
      </w:r>
      <w:r>
        <w:rPr>
          <w:lang w:val="es_ES" w:bidi="es_ES"/>
        </w:rPr>
        <w:t xml:space="preserve"> o Simón y sus </w:t>
      </w:r>
      <w:r>
        <w:rPr>
          <w:b/>
          <w:lang w:val="es_ES" w:bidi="es_ES"/>
        </w:rPr>
        <w:t>"Compañeros"</w:t>
      </w:r>
      <w:r>
        <w:rPr>
          <w:lang w:val="es_ES" w:bidi="es_ES"/>
        </w:rPr>
        <w:t xml:space="preserve"> fueron a buscar a Jesús. Los </w:t>
      </w:r>
      <w:r>
        <w:rPr>
          <w:b/>
          <w:lang w:val="es_ES" w:bidi="es_ES"/>
        </w:rPr>
        <w:t>otros</w:t>
      </w:r>
      <w:r>
        <w:rPr>
          <w:lang w:val="es_ES" w:bidi="es_ES"/>
        </w:rPr>
        <w:t xml:space="preserve"> o </w:t>
      </w:r>
      <w:r>
        <w:rPr>
          <w:b/>
          <w:lang w:val="es_ES" w:bidi="es_ES"/>
        </w:rPr>
        <w:t>compañeros</w:t>
      </w:r>
      <w:r>
        <w:rPr>
          <w:lang w:val="es_ES" w:bidi="es_ES"/>
        </w:rPr>
        <w:t xml:space="preserve"> aquí eran probablemente Andrés, Jacobo y Juan.</w:t>
      </w:r>
    </w:p>
    <w:p>
      <w:pPr/>
      <w:r>
        <w:rPr>
          <w:lang w:val="es_ES" w:bidi="es_ES"/>
        </w:rPr>
      </w:r>
      <w:r>
        <w:rPr>
          <w:lang w:val="es_ES" w:bidi="es_ES"/>
        </w:rPr>
        <w:t xml:space="preserve">Jesús y los discípulos van a otras ciudades/aldeas en la región de Galilea para predicar. </w:t>
      </w:r>
      <w:r>
        <w:rPr>
          <w:b/>
          <w:lang w:val="es_ES" w:bidi="es_ES"/>
        </w:rPr>
        <w:t>Ciudades/aldeas</w:t>
      </w:r>
      <w:r>
        <w:rPr>
          <w:lang w:val="es_ES" w:bidi="es_ES"/>
        </w:rPr>
        <w:t xml:space="preserve"> se refieren a ciudades que eran como grandes aldeas agrícolas, del tamaño de una ciudad pequeña (al menos 15,000 personas), pero que se parecían a una aldea. </w:t>
      </w:r>
      <w:r>
        <w:rPr>
          <w:b/>
          <w:lang w:val="es_ES" w:bidi="es_ES"/>
        </w:rPr>
        <w:t>Galilea</w:t>
      </w:r>
      <w:r>
        <w:rPr>
          <w:lang w:val="es_ES" w:bidi="es_ES"/>
        </w:rPr>
        <w:t xml:space="preserve"> es un área alrededor del lado occidental del Mar de Galilea, densamente poblada con ciudades de tamaño mediano donde las personas pescaban y plantaban cultivos en el suelo fértil de la zona.</w:t>
      </w:r>
    </w:p>
    <w:p>
      <w:pPr/>
      <w:r>
        <w:rPr>
          <w:lang w:val="es_ES" w:bidi="es_ES"/>
        </w:rPr>
      </w:r>
      <w:r>
        <w:rPr>
          <w:lang w:val="es_ES" w:bidi="es_ES"/>
        </w:rPr>
        <w:t>Deténganse aquí y en grupo miren un mapa de Galilea. Pausen este audio aquí.</w:t>
      </w:r>
    </w:p>
    <w:p>
      <w:pPr/>
      <w:r>
        <w:rPr>
          <w:lang w:val="es_ES" w:bidi="es_ES"/>
        </w:rPr>
      </w:r>
      <w:r>
        <w:rPr>
          <w:lang w:val="es_ES" w:bidi="es_ES"/>
        </w:rPr>
        <w:t xml:space="preserve">Jesús predicó en las </w:t>
      </w:r>
      <w:r>
        <w:rPr>
          <w:b/>
          <w:lang w:val="es_ES" w:bidi="es_ES"/>
        </w:rPr>
        <w:t>sinagogas</w:t>
      </w:r>
      <w:r>
        <w:rPr>
          <w:lang w:val="es_ES" w:bidi="es_ES"/>
        </w:rPr>
        <w:t>. Recuerden que las sinagogas eran lugares de adoración judíos donde las personas en las aldeas podían reunirse en lugar de en el templo principal de Jerusalén. Usen la misma palabra para sinagoga que en los pasajes anteriores, y recuerden que sinagoga se encuentra en el glosario principal.</w:t>
      </w:r>
    </w:p>
    <w:p>
      <w:pPr/>
      <w:r>
        <w:rPr>
          <w:lang w:val="es_ES" w:bidi="es_ES"/>
        </w:rPr>
      </w:r>
      <w:r>
        <w:rPr>
          <w:lang w:val="es_ES" w:bidi="es_ES"/>
        </w:rPr>
        <w:t xml:space="preserve">Jesús expulsa a los demonios, hace que los demonios dejen a las personas y dejen de controlarlas. La palabra </w:t>
      </w:r>
      <w:r>
        <w:rPr>
          <w:b/>
          <w:lang w:val="es_ES" w:bidi="es_ES"/>
        </w:rPr>
        <w:t>"demonios"</w:t>
      </w:r>
      <w:r>
        <w:rPr>
          <w:lang w:val="es_ES" w:bidi="es_ES"/>
        </w:rPr>
        <w:t xml:space="preserve"> se usa indistintamente con la palabra para espíritu impuro o malo. Usen la misma palabra o frase para demonio o espíritus malignos que han usado en otros pasajes. Para más información sobre </w:t>
      </w:r>
      <w:r>
        <w:rPr>
          <w:b/>
          <w:lang w:val="es_ES" w:bidi="es_ES"/>
        </w:rPr>
        <w:t>espíritu maligno</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pasaje.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1:40–45</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1:40–45 y pónganlo en sus corazones.</w:t>
      </w:r>
    </w:p>
    <w:p>
      <w:pPr/>
      <w:r>
        <w:rPr>
          <w:lang w:val="es_ES" w:bidi="es_ES"/>
        </w:rPr>
      </w:r>
      <w:r>
        <w:rPr>
          <w:lang w:val="es_ES" w:bidi="es_ES"/>
        </w:rPr>
        <w:t>Escuchen un audio de la versión de Marcos 1:40–45 tres veces, de ser posible, en tres traducciones distintas.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de audio de Marcos 1:40–45 en la forma en que más se les facilite entenderlo.</w:t>
      </w:r>
    </w:p>
    <w:p>
      <w:pPr/>
      <w:r>
        <w:rPr>
          <w:lang w:val="es_ES" w:bidi="es_ES"/>
        </w:rPr>
      </w:r>
      <w:r>
        <w:rPr>
          <w:lang w:val="es_ES" w:bidi="es_ES"/>
        </w:rPr>
        <w:t>Jesús y sus discípulos han estado viajando por toda la región de Galilea. Jesús ha estado predicando en las sinagogas y echando fuera los demonios de las personas. Las buenas nuevas de los milagros de Jesús continúan extendiéndose. Marcos ahora nos presenta a un hombre que estaba con una enfermedad grave de la piel, la lepra, que ha visto o escuchado hablar del poder de Jesús para sanar y ha venido a pedirle a Jesús que lo sanara.</w:t>
      </w:r>
    </w:p>
    <w:p>
      <w:pPr/>
      <w:r>
        <w:rPr>
          <w:lang w:val="es_ES" w:bidi="es_ES"/>
        </w:rPr>
      </w:r>
      <w:r>
        <w:rPr>
          <w:lang w:val="es_ES" w:bidi="es_ES"/>
        </w:rPr>
        <w:t>La lepra probablemente se refiere a muchas enfermedades diferentes de la piel. Las personas le temían a las personas con la enfermedad de la lepra y las expulsaban de la sociedad. Las personas con lepra eran consideradas impuras, o no aptas para vivir y trabajar en la comunidad. La gente creía que la enfermedad se contagiaba por juntarse con alguien que tenía la enfermedad. En el Antiguo Testamento, en Levítico, Moisés declara en la ley, que las personas que sufrían de lepra debían usar ropas rasgadas, no podían peinarse el cabello y gritaban "¡Impuro, impuro!" todo el día. Los leprosos vivían solos, fuera de la comunidad. También aquellos que tocaban a un leproso eran considerados impuros, entonces las personas se mantenían lo más lejos posible de ellos. Los leprosos solamente podían ir a la sinagoga a adorar si había una cortina que los dividiera del resto de la congregación. Un leproso podía ser sanado de la enfermedad, pero era necesario que un sacerdote declarara "limpio" de nuevo y así poder vivir con normalidad en la comunidad.</w:t>
      </w:r>
    </w:p>
    <w:p>
      <w:pPr/>
      <w:r>
        <w:rPr>
          <w:lang w:val="es_ES" w:bidi="es_ES"/>
        </w:rPr>
      </w:r>
      <w:r>
        <w:rPr>
          <w:lang w:val="es_ES" w:bidi="es_ES"/>
        </w:rPr>
        <w:t xml:space="preserve">Deténganse aquí y platiquen acerca de esta pregunta de forma grupal: ¿Hay alguna enfermedad en su cultura que haga que las personas se separen de la comunidad o que no le permita adorar a Dios? ¿Qué tienen que hacer esas personas para hacer ver que están separadas? ¿De qué forma los tratan los demás? ¿De qué manera pueden reincorporarse a la comunidad? </w:t>
      </w:r>
    </w:p>
    <w:p>
      <w:pPr/>
      <w:r>
        <w:rPr>
          <w:lang w:val="es_ES" w:bidi="es_ES"/>
        </w:rPr>
      </w:r>
      <w:r>
        <w:rPr>
          <w:lang w:val="es_ES" w:bidi="es_ES"/>
        </w:rPr>
        <w:t>Detenga el audio aquí.</w:t>
      </w:r>
    </w:p>
    <w:p>
      <w:pPr/>
      <w:r>
        <w:rPr>
          <w:lang w:val="es_ES" w:bidi="es_ES"/>
        </w:rPr>
      </w:r>
      <w:r>
        <w:rPr>
          <w:lang w:val="es_ES" w:bidi="es_ES"/>
        </w:rPr>
        <w:t xml:space="preserve">El leproso en esta historia va con Jesús, se pone de rodillas y le ruega a Jesús que lo sane. El hombre le mostró a Jesús un gran respeto al arrodillarse ante Él. Él se encuentra desesperado por ser sanado y dejar de ser discriminado en la sociedad. El leproso le ruega a Jesús "si quieres, puedes limpiarme". El leproso ha sufrido mucho tanto física como emocionalmente. Ser un marginado sería una vida triste y solitaria. El leproso no está enfocado solamente en ser sanado físicamente, sino en ser "limpio" y poder ser parte de la comunidad de nuevo. Aunque el leproso está desesperado y le suplica a Jesús, su pregunta es educada y respetuosa, pregunta si Jesús "está dispuesto". El leproso sabe que Jesús tiene el poder para sanarlo, pero no sabe si Jesús lo hará. Las personas no mostraban compasión por los leprosos, así que no sabe si Jesús le va a ayudar. Sin embargo, Jesús es “movido a compasión,” o emoción profunda. Él se preocupa por este hombre y su sufrimiento de manera profunda. </w:t>
      </w:r>
    </w:p>
    <w:p>
      <w:pPr/>
      <w:r>
        <w:rPr>
          <w:lang w:val="es_ES" w:bidi="es_ES"/>
        </w:rPr>
      </w:r>
      <w:r>
        <w:rPr>
          <w:lang w:val="es_ES" w:bidi="es_ES"/>
        </w:rPr>
        <w:t>Detente aquí y platica de forma grupal: Cuenten una historia acerca de alguien que sintió ambos sentimientos: compasión o amor, y frustración al mismo tiempo. ¿Cómo describes estas emociones? Pausen este audio aquí.</w:t>
      </w:r>
    </w:p>
    <w:p>
      <w:pPr/>
      <w:r>
        <w:rPr>
          <w:lang w:val="es_ES" w:bidi="es_ES"/>
        </w:rPr>
      </w:r>
      <w:r>
        <w:rPr>
          <w:lang w:val="es_ES" w:bidi="es_ES"/>
        </w:rPr>
        <w:t>Jesús de hecho toca al hombre, a pesar de que eso estaba en contra de la ley judía. El hombre no estaba acostumbrado a que las personas lo tocaran en su estado de inmundicia. A Jesús no le importó romper las reglas religiosas; en la mente de Jesús, la ley del amor era más importante que la ley religiosa.</w:t>
      </w:r>
    </w:p>
    <w:p>
      <w:pPr/>
      <w:r>
        <w:rPr>
          <w:lang w:val="es_ES" w:bidi="es_ES"/>
        </w:rPr>
      </w:r>
      <w:r>
        <w:rPr>
          <w:lang w:val="es_ES" w:bidi="es_ES"/>
        </w:rPr>
        <w:t>El leproso es sanado inmediatamente y es limpio. Sin embargo, en la Ley judía los sacerdotes eran los que tenían la autoridad para declarar que una persona inmunda era limpia y los que les permitían regresar a la comunidad. Jesús les da instrucciones firmes al hombre de que se muestre al sacerdote. Cuando Jesús mostró compasión y cuando Jesús dio al hombre una advertencia severa, hubo una emoción profunda, algo parecido a la ira y a la frustración por el mal que hizo que el hombre se enfermara. Jesús también pudo estar frustrado porque sabía que el hombre estaba a punto de desobedecer su orden de hacer silencio.</w:t>
      </w:r>
    </w:p>
    <w:p>
      <w:pPr/>
      <w:r>
        <w:rPr>
          <w:lang w:val="es_ES" w:bidi="es_ES"/>
        </w:rPr>
      </w:r>
      <w:r>
        <w:rPr>
          <w:lang w:val="es_ES" w:bidi="es_ES"/>
        </w:rPr>
        <w:t>Jesús instruyó al hombre con mucha firmeza que no le dijera a nadie lo que había sucedido; en cambio, Jesús le dijo al hombre que fuera al sacerdote para recibir la ceremonia y hacer los sacrificios que lo harían "limpio". El sacerdote estaría en el templo de Jerusalén. Los sacerdotes judíos ofrecían sacrificios a Dios por el pueblo. Los sacerdotes eran representantes de Dios ante su pueblo y representantes de su pueblo ante Dios. Los sacerdotes también eran quienes examinaban a las personas y tomaban la decisión de si podían ser limpios de nuevo. Nuevamente, en el Antiguo Testamento en Levítico se nos dice que Dios dio leyes a Moisés, que incluyen instrucciones de lo que una persona debe hacer después de ser sanada de la lepra. El hombre necesitaría ir al templo en Jerusalén para mostrarse al sacerdote y traer su ofrenda, siguiendo las instrucciones dadas en la ley de Moisés para cuando una persona es sana de la lepra. Una ofrenda es un regalo que las personas ofrecen a Dios en agradecimiento. La ofrenda por una persona sanada de la lepra habría incluido el sacrificio de ciertos animales, así como de grano (probablemente trigo o cebada) y aceite.</w:t>
      </w:r>
    </w:p>
    <w:p>
      <w:pPr/>
      <w:r>
        <w:rPr>
          <w:lang w:val="es_ES" w:bidi="es_ES"/>
        </w:rPr>
      </w:r>
      <w:r>
        <w:rPr>
          <w:lang w:val="es_ES" w:bidi="es_ES"/>
        </w:rPr>
        <w:t>Detén el audio aquí y mira una foto del templo en Jerusalén, y los granos de trigo. Platiquen sobre las siguientes preguntas en grupo: ¿Qué hacen para dar gracias a Dios?</w:t>
      </w:r>
    </w:p>
    <w:p>
      <w:pPr/>
      <w:r>
        <w:rPr>
          <w:lang w:val="es_ES" w:bidi="es_ES"/>
        </w:rPr>
      </w:r>
      <w:r>
        <w:rPr>
          <w:lang w:val="es_ES" w:bidi="es_ES"/>
        </w:rPr>
        <w:t xml:space="preserve">Jesús le pide al hombre que se muestre ante un sacerdote y que obedezca las reglas para que fuera un "testimonio" o prueba o testigo ante las personas. Tal vez era una prueba de la sanidad del hombre, o una prueba de que Jesús cumplía las leyes religiosas judías, o una prueba de que Jesús había venido a sanar incluso a los leprosos. Jesús tiene cuidado de todas las personas, incluso por las que son marginadas. Jesús sanando a un leproso sería una prueba más de su autoridad sobre la naturaleza ante los líderes religiosos. </w:t>
      </w:r>
    </w:p>
    <w:p>
      <w:pPr/>
      <w:r>
        <w:rPr>
          <w:lang w:val="es_ES" w:bidi="es_ES"/>
        </w:rPr>
      </w:r>
      <w:r>
        <w:rPr>
          <w:lang w:val="es_ES" w:bidi="es_ES"/>
        </w:rPr>
        <w:t>El problema fue que el hombre desobedeció a Jesús. Él fue a contarles a todos lo que Jesús había hecho. Esto le causó gran dificultad a Jesús: Jesús ya no podía entrar en las ciudades fácilmente. Marcos no nos dice por qué el hombre desobedeció a Jesús. Puede ser que el hombre estuviera tan lleno de alegría y emoción por su sanación que solo quisiera compartir la noticia con todos; probablemente no habría entendido por qué se le había dicho que no se lo dijera a nadie. El hombre acababa de ver un milagro, la compasión y el amor de Jesús, y sin embargo no obedece a Jesús en ese momento. Jesús nos pide que le obedezcamos, pero no nos obliga. El resultado de que el hombre le contara a todos acerca de su sanidad fue un obstáculo en el ministerio de Jesús.</w:t>
      </w:r>
    </w:p>
    <w:p>
      <w:pPr/>
      <w:r>
        <w:rPr>
          <w:lang w:val="es_ES" w:bidi="es_ES"/>
        </w:rPr>
      </w:r>
      <w:r>
        <w:rPr>
          <w:lang w:val="es_ES" w:bidi="es_ES"/>
        </w:rPr>
        <w:t>Detén el audio aquí y platiquen sobre la siguiente pregunta en grupo: ¿Por qué alguien no obedece a Jesús? Algunas veces pueda que no entendamos el por qué Él nos pide que hagamos ciertas cosas. Algunas veces puede parecer demasiado difícil. ¿Pueden pensar en alguna ocasión en la que le pidieron a alguien que hiciera o que no hiciera algo y no hicieron caso? ¿Cuáles fueron las consecuencias de que no hicieran caso?</w:t>
      </w:r>
    </w:p>
    <w:p>
      <w:pPr/>
      <w:r>
        <w:rPr>
          <w:lang w:val="es_ES" w:bidi="es_ES"/>
        </w:rPr>
      </w:r>
      <w:r>
        <w:rPr>
          <w:lang w:val="es_ES" w:bidi="es_ES"/>
        </w:rPr>
        <w:t>Cada vez que Jesús entraba en un pueblo, multitudes de personas acudían a Jesús para ser sanadas por él. Jesús tenía que quedarse en lugares donde vivían pocas personas o en donde no vivía nadie. Aún en estos lugares poco poblados, la gente iba a buscar a Jesús para ser sanada. A lo largo del libro de Marcos se nos cuenta de otras ocasiones en las que Jesús realizó un milagro y les dijo a las personas que no se lo contaran a nadie. En nuestra última historia, nos cuenta que Jesús vino a predicar y a invitar a la gente a entrar al reino de Dios. Él no quiere que las personas solamente se enfoquen en lo que Él puede hacer por ellos de forma inmediata al sanarlos. Por el contrario, Él quiere que las personas presten atención a sus enseñanzas y las obedezcan.</w:t>
      </w:r>
    </w:p>
    <w:p>
      <w:pPr/>
      <w:r>
        <w:rPr>
          <w:lang w:val="es_ES" w:bidi="es_ES"/>
        </w:rPr>
      </w:r>
      <w:r>
        <w:rPr>
          <w:lang w:val="es_ES" w:bidi="es_ES"/>
        </w:rPr>
        <w:t>El retiro de Jesús de las multitudes es el final de esta parte del ministerio de Jesús. Ahora nos moveremos hacia una serie de historias relacionadas con controversias en el ministerio de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del texto de Marcos 1:40–45 en la forma que más se les facilite entenderlo.</w:t>
      </w:r>
    </w:p>
    <w:p>
      <w:pPr/>
      <w:r>
        <w:rPr>
          <w:lang w:val="es_ES" w:bidi="es_ES"/>
        </w:rPr>
      </w:r>
      <w:r>
        <w:rPr>
          <w:lang w:val="es_ES" w:bidi="es_ES"/>
        </w:rPr>
        <w:t>En este paso, el grupo definirá las escenas, los personajes y el contexto de este texto. Luego, el grupo visualizará este texto.</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Un hombre con lepra viene y se arrodilla ante Jesús, rogándole que lo sane. Él dice: "Si quieres, puedes sanarme y hacerme limpio".</w:t>
      </w:r>
    </w:p>
    <w:p>
      <w:pPr/>
      <w:r>
        <w:rPr>
          <w:lang w:val="es_ES" w:bidi="es_ES"/>
        </w:rPr>
      </w:r>
      <w:r>
        <w:rPr>
          <w:lang w:val="es_ES" w:bidi="es_ES"/>
        </w:rPr>
        <w:t>Jesús es movido a compasión y toca al hombre con lepra. Jesús dice: "Si quiero, sé sano". Al instante, la lepra desaparece y el hombre es sano. Jesús se despide de él diciéndole: "No le cuentes a nadie de esto". Ve con el sacerdote, deja que él te examine y lleva una ofrenda de acuerdo con la ley de Moisés. Este será el testimonio de que has sido limpiado".</w:t>
      </w:r>
    </w:p>
    <w:p>
      <w:pPr/>
      <w:r>
        <w:rPr>
          <w:lang w:val="es_ES" w:bidi="es_ES"/>
        </w:rPr>
      </w:r>
      <w:r>
        <w:rPr>
          <w:b/>
          <w:lang w:val="es_ES" w:bidi="es_ES"/>
        </w:rPr>
        <w:t>En la segunda escena:</w:t>
      </w:r>
      <w:r>
        <w:rPr>
          <w:lang w:val="es_ES" w:bidi="es_ES"/>
        </w:rPr>
        <w:t xml:space="preserve"> El hombre se va, pero en lugar de hacer lo que Jesús dijo el le cuenta a todos lo que pasó. Como resultado, pronto grandes multitudes rodean a Jesús al punto que él ya no puede entrar públicamente en las ciudades y debe quedarse en lugares apartados. Pero aun así, personas de todas partes siguen viniendo a él.</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hombre con lepra</w:t>
      </w:r>
    </w:p>
    <w:p>
      <w:pPr>
        <w:pStyle w:val="ListBullet"/>
        <w:spacing w:line="240" w:lineRule="auto"/>
        <w:ind w:left="720"/>
      </w:pPr>
      <w:r>
        <w:rPr>
          <w:lang w:val="es_ES" w:bidi="es_ES"/>
        </w:rPr>
      </w:r>
      <w:r>
        <w:rPr>
          <w:lang w:val="es_ES" w:bidi="es_ES"/>
        </w:rPr>
        <w:t>Compañeros de Jesús</w:t>
      </w:r>
    </w:p>
    <w:p>
      <w:pPr>
        <w:pStyle w:val="ListBullet"/>
        <w:spacing w:line="240" w:lineRule="auto"/>
        <w:ind w:left="720"/>
      </w:pPr>
      <w:r>
        <w:rPr>
          <w:lang w:val="es_ES" w:bidi="es_ES"/>
        </w:rPr>
      </w:r>
      <w:r>
        <w:rPr>
          <w:lang w:val="es_ES" w:bidi="es_ES"/>
        </w:rPr>
        <w:t>Multitud de personas</w:t>
      </w:r>
    </w:p>
    <w:p>
      <w:pPr/>
      <w:r>
        <w:rPr>
          <w:lang w:val="es_ES" w:bidi="es_ES"/>
        </w:rPr>
      </w:r>
      <w:r>
        <w:rPr>
          <w:lang w:val="es_ES" w:bidi="es_ES"/>
        </w:rPr>
        <w:t>Como grupo, pongan atención a estas partes de la ambientación del texto:</w:t>
      </w:r>
    </w:p>
    <w:p>
      <w:pPr/>
      <w:r>
        <w:rPr>
          <w:lang w:val="es_ES" w:bidi="es_ES"/>
        </w:rPr>
      </w:r>
      <w:r>
        <w:rPr>
          <w:lang w:val="es_ES" w:bidi="es_ES"/>
        </w:rPr>
        <w:t>En la primera escena, Jesús habría estado viajando con sus discípulos en la región de Galilea. Marcos no nos dice exactamente dónde estaba Jesús cuando el leproso se le acercó, pero la escena pudo haber tenido lugar fuera de la ciudad porque no era posible que un hombre con lepra estuviera en el camino de la ciudad.</w:t>
      </w:r>
    </w:p>
    <w:p>
      <w:pPr/>
      <w:r>
        <w:rPr>
          <w:lang w:val="es_ES" w:bidi="es_ES"/>
        </w:rPr>
      </w:r>
      <w:r>
        <w:rPr>
          <w:lang w:val="es_ES" w:bidi="es_ES"/>
        </w:rPr>
        <w:t>Probablemente Jesús habría tenido a sus compañeros con él. Habrían tenido miedo al ver al leproso acercarse. No querrían que el leproso estuviera cerca de ellos ya que podrían haberse contagiado de la enfermedad de la piel y volverse inmundos. El leproso estaba acostumbrado a la forma en que las personas reaccionaban ante él y pudo tener miedo de acercarse a Jesús o de ser rechazado por Jesús, pero él se encuentra desesperado por ser sano. Marcos no nos cuenta cómo el leproso supo acerca del poder de Jesús para sanar, pero las noticias de que Jesús sanaba se habían extendido por toda la región. El leproso viene a él y se pone de rodillas como un acto de respeto. Él le pide a Jesús que lo ayude. Jesús toca al hombre y lo sana. Los compañeros de Jesús se habrían sorprendido de que Jesús tocara a un hombre con una enfermedad tan contagiosa como esta.</w:t>
      </w:r>
    </w:p>
    <w:p>
      <w:pPr/>
      <w:r>
        <w:rPr>
          <w:lang w:val="es_ES" w:bidi="es_ES"/>
        </w:rPr>
      </w:r>
      <w:r>
        <w:rPr>
          <w:lang w:val="es_ES" w:bidi="es_ES"/>
        </w:rPr>
        <w:t>Jesús es movido por compasión. A él no le preocupa pasar a ser "inmundo" por tocar al hombre. Él se preocupa profundamente por el sufrimiento del leproso. Jesús toca al leproso e inmediatamente el leproso es sano y limpiado. Jesús está haciendo algo nuevo aquí. Él está mostrando que su amor es para todas las personas, aún para los marginados. El amor de Jesús es más importante que la ley judía, pero aún así requiere que el hombre sea obediente a las leyes judías y que se presente ante el sacerdote en el templo de Jerusalén. Jesús le habla al hombre estrictamente: "No le digas a nadie, pero ve y preséntate al sacerdote".</w:t>
      </w:r>
    </w:p>
    <w:p>
      <w:pPr/>
      <w:r>
        <w:rPr>
          <w:lang w:val="es_ES" w:bidi="es_ES"/>
        </w:rPr>
      </w:r>
      <w:r>
        <w:rPr>
          <w:lang w:val="es_ES" w:bidi="es_ES"/>
        </w:rPr>
        <w:t>En la segunda escena, el hombre se va y desobedece a Jesús, le cuenta a todo mundo lo que ha sucedido. No sabemos cuánto tiempo habría tenido que viajar el hombre para llegar al templo de Jerusalén. Él probablemente se encontraba en algún lugar fuera de una ciudad de la región de Galilea, por lo que le habría tomado al menos 2 días viajar a Jerusalén. No sabemos a cuántas personas se lo contó en el camino o si finalmente fue al templo.</w:t>
      </w:r>
    </w:p>
    <w:p>
      <w:pPr/>
      <w:r>
        <w:rPr>
          <w:lang w:val="es_ES" w:bidi="es_ES"/>
        </w:rPr>
      </w:r>
      <w:r>
        <w:rPr>
          <w:lang w:val="es_ES" w:bidi="es_ES"/>
        </w:rPr>
        <w:t>Como consecuencia de que el hombre le contó a muchas personas lo que Jesús había hecho, Jesús ya no pudo entrar en las ciudades sin que grandes multitudes acudieran a él para que fueran sanados. Él ya no pudo andar libremente en lugares públicos ni enseñar en las sinagogas. La atención de las personas estuvo en el poder de Jesús para sanar en lugar de en sus enseñanzas. Ahora Jesús debe quedarse fuera de las ciudades, donde no habita mucha gente o donde no vive nadie. Incluso en estos lugares apartados, las personas siguen viniendo a Jesús.</w:t>
      </w:r>
    </w:p>
    <w:p>
      <w:pPr/>
      <w:r>
        <w:rPr>
          <w:lang w:val="es_ES" w:bidi="es_ES"/>
        </w:rPr>
      </w:r>
      <w:r>
        <w:rPr>
          <w:lang w:val="es_ES" w:bidi="es_ES"/>
        </w:rPr>
        <w:t>Ahora, el grupo debe crear un guion gráfico, dibujar o usar objetos para visualizar el texto y la acción que se encuentra en él.</w:t>
      </w:r>
      <w:r>
        <w:rPr>
          <w:lang w:val="es_ES" w:bidi="es_ES"/>
        </w:rPr>
      </w:r>
    </w:p>
    <w:p>
      <w:pPr>
        <w:pStyle w:val="Heading3"/>
      </w:pPr>
      <w:r>
        <w:rPr>
          <w:lang w:val="es_ES" w:bidi="es_ES"/>
        </w:rPr>
        <w:t>Actuemos el texto</w:t>
      </w:r>
    </w:p>
    <w:p>
      <w:pPr/>
      <w:r>
        <w:rPr>
          <w:lang w:val="es_ES" w:bidi="es_ES"/>
        </w:rPr>
      </w:r>
      <w:r>
        <w:rPr>
          <w:lang w:val="es_ES" w:bidi="es_ES"/>
        </w:rPr>
        <w:t>Escuchen una versión de audio de Marcos 1:40–45 en la forma que más se les facilite entenderlo.</w:t>
      </w:r>
    </w:p>
    <w:p>
      <w:pPr/>
      <w:r>
        <w:rPr>
          <w:lang w:val="es_ES" w:bidi="es_ES"/>
        </w:rPr>
      </w:r>
      <w:r>
        <w:rPr>
          <w:lang w:val="es_ES" w:bidi="es_ES"/>
        </w:rPr>
        <w:t>En este paso, el grupo dramatizará el texto.</w:t>
      </w:r>
    </w:p>
    <w:p>
      <w:pPr/>
      <w:r>
        <w:rPr>
          <w:lang w:val="es_ES" w:bidi="es_ES"/>
        </w:rPr>
      </w:r>
      <w:r>
        <w:rPr>
          <w:lang w:val="es_ES" w:bidi="es_ES"/>
        </w:rPr>
        <w:t>Esta historia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hombre con lepra</w:t>
      </w:r>
    </w:p>
    <w:p>
      <w:pPr>
        <w:pStyle w:val="ListBullet"/>
        <w:spacing w:line="240" w:lineRule="auto"/>
        <w:ind w:left="720"/>
      </w:pPr>
      <w:r>
        <w:rPr>
          <w:lang w:val="es_ES" w:bidi="es_ES"/>
        </w:rPr>
      </w:r>
      <w:r>
        <w:rPr>
          <w:lang w:val="es_ES" w:bidi="es_ES"/>
        </w:rPr>
        <w:t>Compañeros de Jesús</w:t>
      </w:r>
    </w:p>
    <w:p>
      <w:pPr>
        <w:pStyle w:val="ListBullet"/>
        <w:spacing w:line="240" w:lineRule="auto"/>
        <w:ind w:left="720"/>
      </w:pPr>
      <w:r>
        <w:rPr>
          <w:lang w:val="es_ES" w:bidi="es_ES"/>
        </w:rPr>
      </w:r>
      <w:r>
        <w:rPr>
          <w:lang w:val="es_ES" w:bidi="es_ES"/>
        </w:rPr>
        <w:t>Multitud de personas</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vuelvan a empezar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Dramaticen al hombre con lepra viniendo y arrodillándose delante de Jesús, rogándole que sea sanado.</w:t>
      </w:r>
    </w:p>
    <w:p>
      <w:pPr/>
      <w:r>
        <w:rPr>
          <w:lang w:val="es_ES" w:bidi="es_ES"/>
        </w:rPr>
      </w:r>
      <w:r>
        <w:rPr>
          <w:lang w:val="es_ES" w:bidi="es_ES"/>
        </w:rPr>
        <w:t>Pausa el drama. Pregúntenle a las persona que está dramatizando al hombre con lepra cómo se siente. Probablemente escuchen cosas como: "Estoy desesperado", "Soy un marginado" o "Veo a Jesús como mi oportunidad de ser sanado y restaurado a la sociedad". Ahora pregúntenle a los compañeros de Jesús cómo se sienten. Probablemente escuchen cosas como: "Tenemos un poco de miedo a que un hombre con esta enfermedad contagiosa esté cerca de nosotros". Continúen con la obra.</w:t>
      </w:r>
    </w:p>
    <w:p>
      <w:pPr/>
      <w:r>
        <w:rPr>
          <w:lang w:val="es_ES" w:bidi="es_ES"/>
        </w:rPr>
      </w:r>
      <w:r>
        <w:rPr>
          <w:lang w:val="es_ES" w:bidi="es_ES"/>
        </w:rPr>
        <w:t>Dramaticen a Jesús conmovido por compasión. Él extiende su mano y toca al hombre.</w:t>
      </w:r>
    </w:p>
    <w:p>
      <w:pPr/>
      <w:r>
        <w:rPr>
          <w:lang w:val="es_ES" w:bidi="es_ES"/>
        </w:rPr>
      </w:r>
      <w:r>
        <w:rPr>
          <w:lang w:val="es_ES" w:bidi="es_ES"/>
        </w:rPr>
        <w:t>Pausa el drama. Pregúntenle a la persona que dramatiza a Jesús cómo se siente. Probablemente escuches cosas como: "Compasión", "Amor" o "Deseo de sanar a este hombre", o "Enojo profundo y frustración porque hay tanta enfermedad en este mundo". Pregúntenle a las personas que dramatizan a los compañeros de Jesús cómo se sienten. Probablemente escuchen cosas como: "Me sorprendió que Jesús hubiera tocado a este hombre con esta enfermedad". Pregúntenle al actor que interpreta al hombre cómo se siente. Probablemente escuchen cosas como: "Esta pudo haber sido la primera vez que me tocaron en mucho tiempo", o "Siento el amor y la compasión de Jesús", o "Qué alivio que Jesús no me rechazó". Continúen con la obra.</w:t>
      </w:r>
    </w:p>
    <w:p>
      <w:pPr/>
      <w:r>
        <w:rPr>
          <w:lang w:val="es_ES" w:bidi="es_ES"/>
        </w:rPr>
      </w:r>
      <w:r>
        <w:rPr>
          <w:lang w:val="es_ES" w:bidi="es_ES"/>
        </w:rPr>
        <w:t>La lepra desaparece de forma inmediata, y Jesús le dice al hombre: "No le cuentes a nadie sobre esto". Ve con el sacerdote, deja que él te examine y lleva la ofrenda requerida. "Ese será el testimonio público de que fuiste sanado". Pero el hombre va y corre la voz, contándoles a todos lo que pasó.</w:t>
      </w:r>
    </w:p>
    <w:p>
      <w:pPr/>
      <w:r>
        <w:rPr>
          <w:lang w:val="es_ES" w:bidi="es_ES"/>
        </w:rPr>
      </w:r>
      <w:r>
        <w:rPr>
          <w:lang w:val="es_ES" w:bidi="es_ES"/>
        </w:rPr>
        <w:t>Pausa el drama. Pregúntele a la persona que dramatiza al hombre que fue sanado: "¿Por qué fuiste a contarle a todos lo que pasó?" Probablemente escuchen cosas como: "Estaba emocionado y quería que todos supieran acerca de Jesús" o "Quería que la gente supiera que ya soy sano y limpio". Continúen con la obra.</w:t>
      </w:r>
    </w:p>
    <w:p>
      <w:pPr/>
      <w:r>
        <w:rPr>
          <w:lang w:val="es_ES" w:bidi="es_ES"/>
        </w:rPr>
      </w:r>
      <w:r>
        <w:rPr>
          <w:lang w:val="es_ES" w:bidi="es_ES"/>
        </w:rPr>
        <w:t>Jesús no puede ir a ninguna parte sin que las multitudes lo rodeen. Él tiene que permanecer en lugares apartados, pero a pesar de eso, la gente sigue llegando a él de todas partes. Al final de la actuación, pregúntenle al grupo: "¿Por qué Jesús le dijo al hombre que no le dijera a nadie?"</w:t>
      </w:r>
      <w:r>
        <w:rPr>
          <w:lang w:val="es_ES" w:bidi="es_ES"/>
        </w:rPr>
      </w:r>
    </w:p>
    <w:p>
      <w:pPr>
        <w:pStyle w:val="Heading3"/>
      </w:pPr>
      <w:r>
        <w:rPr>
          <w:lang w:val="es_ES" w:bidi="es_ES"/>
        </w:rPr>
        <w:t>Cerremos las brechas</w:t>
      </w:r>
    </w:p>
    <w:p>
      <w:pPr/>
      <w:r>
        <w:rPr>
          <w:lang w:val="es_ES" w:bidi="es_ES"/>
        </w:rPr>
      </w:r>
      <w:r>
        <w:rPr>
          <w:lang w:val="es_ES" w:bidi="es_ES"/>
        </w:rPr>
        <w:t>Escuchen una versión de audio de Marcos 1:40–45 en la forma en que más se les facilite entenderlo.</w:t>
      </w:r>
    </w:p>
    <w:p>
      <w:pPr/>
      <w:r>
        <w:rPr>
          <w:lang w:val="es_ES" w:bidi="es_ES"/>
        </w:rPr>
      </w:r>
      <w:r>
        <w:rPr>
          <w:lang w:val="es_ES" w:bidi="es_ES"/>
        </w:rPr>
        <w:t xml:space="preserve">En este paso, el grupo platicará sobre términos y palabras clave de este texto. </w:t>
      </w:r>
    </w:p>
    <w:p>
      <w:pPr/>
      <w:r>
        <w:rPr>
          <w:lang w:val="es_ES" w:bidi="es_ES"/>
        </w:rPr>
      </w:r>
      <w:r>
        <w:rPr>
          <w:lang w:val="es_ES" w:bidi="es_ES"/>
        </w:rPr>
        <w:t xml:space="preserve">Un hombre con lepra se acerca a Jesús. </w:t>
      </w:r>
      <w:r>
        <w:rPr>
          <w:b/>
          <w:lang w:val="es_ES" w:bidi="es_ES"/>
        </w:rPr>
        <w:t>La lepra</w:t>
      </w:r>
      <w:r>
        <w:rPr>
          <w:lang w:val="es_ES" w:bidi="es_ES"/>
        </w:rPr>
        <w:t xml:space="preserve"> en la Biblia podría referirse a varios tipos de enfermedades de la piel. Estas enfermedades hacían que una persona fuera "impura", o incapaz de vivir en la comunidad. Los leprosos solo podían adorar en la sinagoga detrás de una cortina, y quien tocara a un leproso también se volvería impuro. La ley del Antiguo Testamento decía que los leprosos debían usar ropa rasgada, no peinarse el cabello, y gritar "impuro" en público mientras iban de un lugar a otro.</w:t>
      </w:r>
    </w:p>
    <w:p>
      <w:pPr/>
      <w:r>
        <w:rPr>
          <w:lang w:val="es_ES" w:bidi="es_ES"/>
        </w:rPr>
      </w:r>
      <w:r>
        <w:rPr>
          <w:lang w:val="es_ES" w:bidi="es_ES"/>
        </w:rPr>
        <w:t xml:space="preserve">Deténganse aquí y platiquen sobre qué palabra usarán para la lepra. Para más información sobre la </w:t>
      </w:r>
      <w:r>
        <w:rPr>
          <w:lang w:val="es_ES" w:bidi="es_ES"/>
        </w:rPr>
        <w:t>lepra</w:t>
      </w:r>
      <w:r>
        <w:rPr>
          <w:lang w:val="es_ES" w:bidi="es_ES"/>
        </w:rPr>
        <w:t>, consulte el Glosario Principal, y use el mismo término aquí como lo ha usado en otros textos. Pausa este audio aquí.</w:t>
      </w:r>
    </w:p>
    <w:p>
      <w:pPr/>
      <w:r>
        <w:rPr>
          <w:lang w:val="es_ES" w:bidi="es_ES"/>
        </w:rPr>
      </w:r>
      <w:r>
        <w:rPr>
          <w:lang w:val="es_ES" w:bidi="es_ES"/>
        </w:rPr>
        <w:t xml:space="preserve">El hombre le pide a Jesús que lo </w:t>
      </w:r>
      <w:r>
        <w:rPr>
          <w:b/>
          <w:lang w:val="es_ES" w:bidi="es_ES"/>
        </w:rPr>
        <w:t>limpie</w:t>
      </w:r>
      <w:r>
        <w:rPr>
          <w:lang w:val="es_ES" w:bidi="es_ES"/>
        </w:rPr>
        <w:t>, y luego Jesús lo limpia. La misma palabra se usa aquí cuando el hombre pide ser limpio y cuando Jesús lo sana. La enfermedad física del hombre no le permitía encajar en la vida comunitaria, de acuerdo a la ley religiosa judía. Esto significa que cuando Jesús lo sana físicamente, también le está permitiendo que vuelva a ser limpio después de que vaya con el sacerdote a realizar las ceremonias religiosas. Algunas traducciones ponen juntos los dos conceptos y dicen: "Si quieres, puedes curarme, sanarme o limpiarme".</w:t>
      </w:r>
    </w:p>
    <w:p>
      <w:pPr/>
      <w:r>
        <w:rPr>
          <w:lang w:val="es_ES" w:bidi="es_ES"/>
        </w:rPr>
      </w:r>
      <w:r>
        <w:rPr>
          <w:lang w:val="es_ES" w:bidi="es_ES"/>
        </w:rPr>
        <w:t xml:space="preserve">Ser </w:t>
      </w:r>
      <w:r>
        <w:rPr>
          <w:b/>
          <w:lang w:val="es_ES" w:bidi="es_ES"/>
        </w:rPr>
        <w:t>limpio</w:t>
      </w:r>
      <w:r>
        <w:rPr>
          <w:lang w:val="es_ES" w:bidi="es_ES"/>
        </w:rPr>
        <w:t xml:space="preserve"> o </w:t>
      </w:r>
      <w:r>
        <w:rPr>
          <w:b/>
          <w:lang w:val="es_ES" w:bidi="es_ES"/>
        </w:rPr>
        <w:t>inmundo</w:t>
      </w:r>
      <w:r>
        <w:rPr>
          <w:lang w:val="es_ES" w:bidi="es_ES"/>
        </w:rPr>
        <w:t xml:space="preserve"> se refiere a una condición en la que alguien está apto para el servicio de Dios, o tiene alguna característica que no lo hace apto para el servicio en este momento. La gente puede volverse impura o limpia nuevamente conforme a sus acciones y su condición de salud.</w:t>
      </w:r>
    </w:p>
    <w:p>
      <w:pPr/>
      <w:r>
        <w:rPr>
          <w:lang w:val="es_ES" w:bidi="es_ES"/>
        </w:rPr>
      </w:r>
      <w:r>
        <w:rPr>
          <w:lang w:val="es_ES" w:bidi="es_ES"/>
        </w:rPr>
        <w:t xml:space="preserve">Detengan este audio aquí y platiquen sobre qué palabra o frase usarán para limpiar. Si ya han traducido este término en otro libro de la Biblia, usen el mismo término aquí. Para más información sobre ser </w:t>
      </w:r>
      <w:r>
        <w:rPr>
          <w:lang w:val="es_ES" w:bidi="es_ES"/>
        </w:rPr>
        <w:t>limpio/inmundo</w:t>
      </w:r>
      <w:r>
        <w:rPr>
          <w:lang w:val="es_ES" w:bidi="es_ES"/>
        </w:rPr>
        <w:t>, consulte el Glosario Principal.</w:t>
      </w:r>
    </w:p>
    <w:p>
      <w:pPr/>
      <w:r>
        <w:rPr>
          <w:lang w:val="es_ES" w:bidi="es_ES"/>
        </w:rPr>
      </w:r>
      <w:r>
        <w:rPr>
          <w:lang w:val="es_ES" w:bidi="es_ES"/>
        </w:rPr>
        <w:t xml:space="preserve">Jesús es movido a </w:t>
      </w:r>
      <w:r>
        <w:rPr>
          <w:b/>
          <w:lang w:val="es_ES" w:bidi="es_ES"/>
        </w:rPr>
        <w:t>compasión</w:t>
      </w:r>
      <w:r>
        <w:rPr>
          <w:lang w:val="es_ES" w:bidi="es_ES"/>
        </w:rPr>
        <w:t xml:space="preserve"> cuando el leproso le pide sanidad. Muchas traducciones de la palabra "compasión" se refieren a la muestra de bondad, misericordia o favor a alguien. Aunque algunas versiones originales de las Escrituras usan el término "ira", es probable que el término aquí se refiera a algún tipo de emoción profunda. Si deben elegir cuál sería la emoción, según su término para compasión o bondad cuál sería el más adecuado aquí. Si tienes un término para una emoción profunda que pueda incluir ambos: compasión y frustración, puedes usarlo aquí.</w:t>
      </w:r>
    </w:p>
    <w:p>
      <w:pPr/>
      <w:r>
        <w:rPr>
          <w:lang w:val="es_ES" w:bidi="es_ES"/>
        </w:rPr>
      </w:r>
      <w:r>
        <w:rPr>
          <w:lang w:val="es_ES" w:bidi="es_ES"/>
        </w:rPr>
        <w:t xml:space="preserve">Deténganse aquí y platiquen como grupo acerca de qué palabra usarán para "compasión" o "emoción profunda". Recuerden que </w:t>
      </w:r>
      <w:r>
        <w:rPr>
          <w:lang w:val="es_ES" w:bidi="es_ES"/>
        </w:rPr>
        <w:t>compasión</w:t>
      </w:r>
      <w:r>
        <w:rPr>
          <w:lang w:val="es_ES" w:bidi="es_ES"/>
        </w:rPr>
        <w:t xml:space="preserve"> está en el glosario principal. Pausa este audio aquí.</w:t>
      </w:r>
    </w:p>
    <w:p>
      <w:pPr/>
      <w:r>
        <w:rPr>
          <w:lang w:val="es_ES" w:bidi="es_ES"/>
        </w:rPr>
      </w:r>
      <w:r>
        <w:rPr>
          <w:lang w:val="es_ES" w:bidi="es_ES"/>
        </w:rPr>
        <w:t xml:space="preserve">Jesús le dice al hombre que se presente ante el </w:t>
      </w:r>
      <w:r>
        <w:rPr>
          <w:b/>
          <w:lang w:val="es_ES" w:bidi="es_ES"/>
        </w:rPr>
        <w:t>sacerdote</w:t>
      </w:r>
      <w:r>
        <w:rPr>
          <w:lang w:val="es_ES" w:bidi="es_ES"/>
        </w:rPr>
        <w:t>. Los sacerdotes en la religión judía eran las personas que conectaban al pueblo con Dios interviniendo por ellos a través de sacrificios para Dios, enseñaban al pueblo y cuidaban del templo de Dios. Los sacerdotes eran representantes de Dios ante su pueblo y representantes de su pueblo ante Dios. Los sacerdotes también eran quienes examinaban a las personas y tomaban la decisión de si podían ser limpios de nuevo.</w:t>
      </w:r>
    </w:p>
    <w:p>
      <w:pPr/>
      <w:r>
        <w:rPr>
          <w:lang w:val="es_ES" w:bidi="es_ES"/>
        </w:rPr>
      </w:r>
      <w:r>
        <w:rPr>
          <w:lang w:val="es_ES" w:bidi="es_ES"/>
        </w:rPr>
        <w:t xml:space="preserve">Deténganse aquí y platiquen en grupo sobre qué palabra usarán para sacerdote. Si ya han traducido este término en otro libro de la Biblia, usen el mismo término aquí. Para más información sobre </w:t>
      </w:r>
      <w:r>
        <w:rPr>
          <w:lang w:val="es_ES" w:bidi="es_ES"/>
        </w:rPr>
        <w:t>sacerdote</w:t>
      </w:r>
      <w:r>
        <w:rPr>
          <w:lang w:val="es_ES" w:bidi="es_ES"/>
        </w:rPr>
        <w:t>, consulte el Glosario Principal. Pausa este audio aquí.</w:t>
      </w:r>
    </w:p>
    <w:p>
      <w:pPr/>
      <w:r>
        <w:rPr>
          <w:lang w:val="es_ES" w:bidi="es_ES"/>
        </w:rPr>
      </w:r>
      <w:r>
        <w:rPr>
          <w:lang w:val="es_ES" w:bidi="es_ES"/>
        </w:rPr>
        <w:t xml:space="preserve">Cuando un leproso es sanado, deben seguir las instrucciones de la ley religiosa judía. Esto incluiría dar una </w:t>
      </w:r>
      <w:r>
        <w:rPr>
          <w:b/>
          <w:lang w:val="es_ES" w:bidi="es_ES"/>
        </w:rPr>
        <w:t>ofrenda</w:t>
      </w:r>
      <w:r>
        <w:rPr>
          <w:lang w:val="es_ES" w:bidi="es_ES"/>
        </w:rPr>
        <w:t xml:space="preserve"> o </w:t>
      </w:r>
      <w:r>
        <w:rPr>
          <w:b/>
          <w:lang w:val="es_ES" w:bidi="es_ES"/>
        </w:rPr>
        <w:t>sacrificio</w:t>
      </w:r>
      <w:r>
        <w:rPr>
          <w:lang w:val="es_ES" w:bidi="es_ES"/>
        </w:rPr>
        <w:t>. Una ofrenda o sacrificio es algo que se le ofrece a Dios. Puede ser un sacrificio de sangre que significa matar y quemar a un animal, o un sacrificio sin sangre (como incienso o grano dado como ofrenda). El sacrificio de animales era una práctica común en el Antiguo Testamento. El adorador mataba y quemaba a un animal como un regalo a Dios para mostrar que estaba completamente dedicado a Él, y la muerte del animal servía para cubrir, perdonar sus pecados o purificar a alguien.</w:t>
      </w:r>
    </w:p>
    <w:p>
      <w:pPr/>
      <w:r>
        <w:rPr>
          <w:lang w:val="es_ES" w:bidi="es_ES"/>
        </w:rPr>
      </w:r>
      <w:r>
        <w:rPr>
          <w:lang w:val="es_ES" w:bidi="es_ES"/>
        </w:rPr>
        <w:t xml:space="preserve">Deténganse aquí y platiquen en grupo sobre qué palabra usarán para sacrificios. Para más información sobre el </w:t>
      </w:r>
      <w:r>
        <w:rPr>
          <w:lang w:val="es_ES" w:bidi="es_ES"/>
        </w:rPr>
        <w:t>sacrificio</w:t>
      </w:r>
      <w:r>
        <w:rPr>
          <w:lang w:val="es_ES" w:bidi="es_ES"/>
        </w:rPr>
        <w:t>, consulte el Glosario Principal. Pausa este audio aquí.</w:t>
      </w:r>
    </w:p>
    <w:p>
      <w:pPr/>
      <w:r>
        <w:rPr>
          <w:lang w:val="es_ES" w:bidi="es_ES"/>
        </w:rPr>
      </w:r>
      <w:r>
        <w:rPr>
          <w:lang w:val="es_ES" w:bidi="es_ES"/>
        </w:rPr>
        <w:t xml:space="preserve">Los libros del Antiguo Testamento que señalan las leyes que Dios le dio a Moisés para su pueblo Israel, son la </w:t>
      </w:r>
      <w:r>
        <w:rPr>
          <w:lang w:val="es_ES" w:bidi="es_ES"/>
        </w:rPr>
        <w:t>ley de Moisés</w:t>
      </w:r>
      <w:r>
        <w:rPr>
          <w:lang w:val="es_ES" w:bidi="es_ES"/>
        </w:rPr>
        <w:t>. Estas leyes en particular acerca de la limpieza provienen del libro de Levítico.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más se les facilite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En este paso los miembros del grupo pueden corregirse unos a otros. Pausa este audio aquí.</w:t>
      </w:r>
    </w:p>
    <w:p>
      <w:pPr/>
      <w:r>
        <w:rPr>
          <w:lang w:val="es_ES" w:bidi="es_ES"/>
        </w:rPr>
      </w:r>
      <w:r>
        <w:rPr>
          <w:lang w:val="es_ES" w:bidi="es_ES"/>
        </w:rPr>
        <w:t>Después, cada miembro del grupo debe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2:1–12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2:1–12 y pónganlo en sus corazones.</w:t>
      </w:r>
    </w:p>
    <w:p>
      <w:pPr/>
      <w:r>
        <w:rPr>
          <w:lang w:val="es_ES" w:bidi="es_ES"/>
        </w:rPr>
      </w:r>
      <w:r>
        <w:rPr>
          <w:lang w:val="es_ES" w:bidi="es_ES"/>
        </w:rPr>
        <w:t>Escuchen una versión en audio de Marcos 2:1–12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2:1–12 en la traducción que más se les facilite entender.</w:t>
      </w:r>
    </w:p>
    <w:p>
      <w:pPr/>
      <w:r>
        <w:rPr>
          <w:lang w:val="es_ES" w:bidi="es_ES"/>
        </w:rPr>
      </w:r>
      <w:r>
        <w:rPr>
          <w:lang w:val="es_ES" w:bidi="es_ES"/>
        </w:rPr>
        <w:t>Esta historia comienza una parte en Marcos acerca del conflicto en Galilea entre Jesús y los líderes religiosos. Estas historias comienzan a plantear los problemas que más adelante llevan al arresto y a la muerte de Jesús. El tema principal de esta historia es que Jesús tiene la autoridad para perdonar pecados en la tierra porque él es el Hijo del Hombre, o la persona a quien Dios le dio todo el poder y la autoridad.</w:t>
      </w:r>
    </w:p>
    <w:p>
      <w:pPr/>
      <w:r>
        <w:rPr>
          <w:lang w:val="es_ES" w:bidi="es_ES"/>
        </w:rPr>
      </w:r>
      <w:r>
        <w:rPr>
          <w:lang w:val="es_ES" w:bidi="es_ES"/>
        </w:rPr>
        <w:t>Jesús tuvo que salir otra vez al desierto después de que el leproso le contara a todos de que Jesús lo había sanado. Después de algún tiempo, Jesús regresó otra vez a la ciudad de Cafarnaúm y las personas escucharon que había regresado. Probablemente se quedó en la casa de Pedro y Andrés, pero no lo sabemos con certeza.</w:t>
      </w:r>
    </w:p>
    <w:p>
      <w:pPr/>
      <w:r>
        <w:rPr>
          <w:lang w:val="es_ES" w:bidi="es_ES"/>
        </w:rPr>
      </w:r>
      <w:r>
        <w:rPr>
          <w:lang w:val="es_ES" w:bidi="es_ES"/>
        </w:rPr>
        <w:t>Deténganse aquí y muestren al equipo un mapa del Mar de Galilea que incluya a Cafarnaúm. Detén este audio aquí.</w:t>
      </w:r>
    </w:p>
    <w:p>
      <w:pPr/>
      <w:r>
        <w:rPr>
          <w:lang w:val="es_ES" w:bidi="es_ES"/>
        </w:rPr>
      </w:r>
      <w:r>
        <w:rPr>
          <w:lang w:val="es_ES" w:bidi="es_ES"/>
        </w:rPr>
        <w:t>Cuando las personas escucharon que Jesús estaba en Cafarnaúm, llegaron a la casa donde él se estaba quedando. Llegaron tantas personas que no había espacio adentro de la casa o afuera de la puerta. Jesús estaba hablando "la Palabra" a las personas que estaban en la casa. La Palabra es el mensaje de Dios de que el Reino de Dios está a punto de comenzar. Las personas necesitan arrepentirse, o dejar atrás el pecado, y creer en Dios. Algunas personas tenían un amigo que no podía caminar. Ellos querían llevarlo a Jesús, pero no podían entrar a la casa. La casa estaba tan llena que cuatro de los amigos del paralítico tuvieron que cargarlo en un tapete hasta la parte de arriba del techo. Las casas tenían techos planos con escaleras en la parte de afuera de la casa que iban hacia el techo. Las personas a menudo dormían en el techo en las noches calurosas. El techo comúnmente estaba hecho de ramas y pegado con barro. Habría sido fácil arrancar una parte del techo para poder bajar el petate del hombre, dentro de la casa, probablemente usando cuerdas. Marcos dice que ellos cavaron el techo, así que eso nos dice que el techo probablemente estaba hecho de barro seco y ramas. Las personas cavaban el agujero, poniendo los materiales a un lado para que no le cayeran a nadie encima.</w:t>
      </w:r>
    </w:p>
    <w:p>
      <w:pPr/>
      <w:r>
        <w:rPr>
          <w:lang w:val="es_ES" w:bidi="es_ES"/>
        </w:rPr>
      </w:r>
      <w:r>
        <w:rPr>
          <w:lang w:val="es_ES" w:bidi="es_ES"/>
        </w:rPr>
        <w:t>Deténganse aquí y enséñenle a su equipo una imagen de una típica casa de la región de Galilea de esa época. Enséñenle a su equipo una foto de un petate para dormir. Hablen con su equipo sobre cómo las personas construyen casas en su cultura. ¿Cuál sería una manera inusual o sorprendente en que alguien entre a la casa donde ustedes viven? Detén este audio aquí.</w:t>
      </w:r>
    </w:p>
    <w:p>
      <w:pPr/>
      <w:r>
        <w:rPr>
          <w:lang w:val="es_ES" w:bidi="es_ES"/>
        </w:rPr>
      </w:r>
      <w:r>
        <w:rPr>
          <w:lang w:val="es_ES" w:bidi="es_ES"/>
        </w:rPr>
        <w:t>Jesús ve la fe del hombre y de los amigos, o su creencia de que Jesús podía curar al hombre. Jesús llama al hombre "mi pequeño/ mi hijo" como un término de afecto y amor. Esto no tiene nada ver con la edad del hombre. Inmediatamente Jesús dice que los pecados del hombre son perdonados. Podemos preguntarnos por qué Jesús hablaba de pecados, o desobediencia contra Dios, cuando el hombre llegó para ser sanado físicamente. Sin embargo, durante la época de Jesús, las personas creían que la enfermedad a menudo era el resultado del pecado o de la falta de creencia en la vida de las personas. Las personas creían que si Dios te perdonaba tus pecados, te sanaba para mostrar que él te había perdonado. Aunque Jesús no estaba diciendo que estaba perdonando un pecado específico del hombre, es verdad que la enfermedad y la muerte en general son el resultado de la naturaleza pecaminosa de las personas. Por esta razón, lo más importante que Jesús puede hacer es perdonar a alguien por sus pecados. Jesús no dice específicamente quién perdonó los pecados. Esto no es inusual: muchos judíos en ese día hablaban de tal forma que no tendrían que usar el nombre de Dios. Todos sabían que era Dios perdonando los pecados.</w:t>
      </w:r>
    </w:p>
    <w:p>
      <w:pPr/>
      <w:r>
        <w:rPr>
          <w:lang w:val="es_ES" w:bidi="es_ES"/>
        </w:rPr>
      </w:r>
      <w:r>
        <w:rPr>
          <w:lang w:val="es_ES" w:bidi="es_ES"/>
        </w:rPr>
        <w:t>Deténganse y conversen con su grupo sobre la frase "Tus pecados son perdonados". En su idioma, ¿necesitan decir quién perdonó los pecados? Si es así, es posible que necesiten decir “Jesús dijo: ‘Hijo, Dios perdona tus pecados’. Detén este audio aquí.</w:t>
      </w:r>
    </w:p>
    <w:p>
      <w:pPr/>
      <w:r>
        <w:rPr>
          <w:lang w:val="es_ES" w:bidi="es_ES"/>
        </w:rPr>
      </w:r>
      <w:r>
        <w:rPr>
          <w:lang w:val="es_ES" w:bidi="es_ES"/>
        </w:rPr>
        <w:t>Sin embargo, había un problema. Los maestros judíos de la ley interpretaban la ley de Dios, así que ellos sabían que solamente Dios podía perdonar pecados, de acuerdo a las Escrituras judías. Los profetas, o mensajeros de Dios, podían afirmar que Dios había perdonado los pecados, como cuando el profeta Natán le dijo al rey David que sus pecados habían sido perdonados. Los maestros estaban pensando en esto, estaban “razonando en sus corazones” porque los judíos creían que el pensamiento ocurría en el corazón. Los maestros de la ley se ofendieron mucho porque parecía que Jesús mismo había perdonado los pecados del hombre. Ellos creían que Jesús estaba blasfemando, o insultando a Dios. A partir de este momento, los líderes religiosos comenzaron a acusar a Jesús de insultar a Dios. Esta es una de las razones por las que más adelante lo matarían convenciendo al gobierno para que lo ejecutara.</w:t>
      </w:r>
    </w:p>
    <w:p>
      <w:pPr/>
      <w:r>
        <w:rPr>
          <w:lang w:val="es_ES" w:bidi="es_ES"/>
        </w:rPr>
      </w:r>
      <w:r>
        <w:rPr>
          <w:lang w:val="es_ES" w:bidi="es_ES"/>
        </w:rPr>
        <w:t>Pero Jesús sabía en su espíritu, o se dio cuenta, de lo que los maestros de la ley estaban pensando. A Jesús le gustaba usar una pregunta para confrontar a las personas que lo criticaban. Así que Jesús preguntó: "¿Por qué están pensando estas cosas? ¿Qué es más fácil: decirle a este hombre paralítico, 'Tus pecados te son perdonados', o decir, 'Levántate, toma tu lecho y camina? Pero sepan esto: el Hijo del Hombre tiene autoridad en la tierra para perdonar pecados". Jesús no esperaba que los maestros de la ley le respondieran su pregunta. Jesús quiere señalar que perdonar es más necesario y más difícil que sanar.</w:t>
      </w:r>
    </w:p>
    <w:p>
      <w:pPr/>
      <w:r>
        <w:rPr>
          <w:lang w:val="es_ES" w:bidi="es_ES"/>
        </w:rPr>
      </w:r>
      <w:r>
        <w:rPr>
          <w:lang w:val="es_ES" w:bidi="es_ES"/>
        </w:rPr>
        <w:t>Hagan un pausa y platiquen con su equipo. ¿Cómo confrontan o regañan a otra persona en su idioma? Detén este audio aquí.</w:t>
      </w:r>
    </w:p>
    <w:p>
      <w:pPr/>
      <w:r>
        <w:rPr>
          <w:lang w:val="es_ES" w:bidi="es_ES"/>
        </w:rPr>
      </w:r>
      <w:r>
        <w:rPr>
          <w:lang w:val="es_ES" w:bidi="es_ES"/>
        </w:rPr>
        <w:t>Jesús parece llamarse a sí mismo el “Hijo del Hombre”. El “Hijo del Hombre” es la persona a quien, en los escritos del profeta Daniel, Dios le da toda la autoridad y poder. Eso significaría que Jesús estaba diciendo que tenía poder de Dios para perdonar pecados. Por lo tanto, este título Hijo del Hombre se refiere a la humanidad de Jesús, así como a que la singularidad de Jesús es plenamente Dios y plenamente humano. A Marcos le gusta hablar de todas las veces que Jesús se llamó a sí mismo el Hijo del Hombre para hablar de su destino de sufrir y morir, como un humano. Pero al mismo tiempo, el Hijo del Hombre es más que humano, y resucitará de entre los muertos.</w:t>
      </w:r>
    </w:p>
    <w:p>
      <w:pPr/>
      <w:r>
        <w:rPr>
          <w:lang w:val="es_ES" w:bidi="es_ES"/>
        </w:rPr>
      </w:r>
      <w:r>
        <w:rPr>
          <w:lang w:val="es_ES" w:bidi="es_ES"/>
        </w:rPr>
        <w:t>Esta parte de la historia es difícil de entender. Es posible que cuando Jesús se llama a sí mismo el Hijo del Hombre, sea en realidad el autor Marcos diciendo a los lectores cristianos del libro de Marcos que deben darse cuenta de que Jesús tenía la autoridad para perdonar pecados. Quizás Marcos básicamente dice a su audiencia: "Sepan esto: el Hijo del Hombre tiene autoridad para perdonar pecados". Esta podría ser una forma en que ustedes puedan traducir esta frase difícil. No está claro si en este momento Jesús realmente dijo en voz alta que él era el Hijo del Hombre con autoridad de perdonar pecados o si fue Marcos diciéndole a la audiencia una información adicional de que Jesús era el Hijo del Hombre. Pero las personas en la casa definitivamente vieron que Jesús tenía autoridad cuando sanó al hombre.</w:t>
      </w:r>
    </w:p>
    <w:p>
      <w:pPr/>
      <w:r>
        <w:rPr>
          <w:lang w:val="es_ES" w:bidi="es_ES"/>
        </w:rPr>
      </w:r>
      <w:r>
        <w:rPr>
          <w:lang w:val="es_ES" w:bidi="es_ES"/>
        </w:rPr>
        <w:t>Marcos nuevamente habla de la sanación inmediata de alguien y de la reacción de la multitud a ella, como él generalmente lo hace en estas historias de milagros. Las personas estaban asombradas, lo que significa que las personas estaban contentas y sorprendidas de que el hombre haya sanado. Ellos glorificaron o alabaron a Dios.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2:1–12 en la traducción que más se les facilite entender.</w:t>
      </w:r>
    </w:p>
    <w:p>
      <w:pPr/>
      <w:r>
        <w:rPr>
          <w:lang w:val="es_ES" w:bidi="es_ES"/>
        </w:rPr>
      </w:r>
      <w:r>
        <w:rPr>
          <w:lang w:val="es_ES" w:bidi="es_ES"/>
        </w:rPr>
        <w:t>En este paso, el grupo definirá las escenas, los personajes y el contexto de este texto. Luego, el grupo visualizará este texto.</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regresa a Cafarnaúm. Él está enseñando en una casa, y hay multitudes de personas viniendo a él. Algunos hombres llevan a su amigo paralítico a Jesús, pero no pueden entrar en la casa en medio de la multitud. Así que cuatro de ellos van al techo de la casa y cavan un agujero en el techo.</w:t>
      </w:r>
    </w:p>
    <w:p>
      <w:pPr/>
      <w:r>
        <w:rPr>
          <w:lang w:val="es_ES" w:bidi="es_ES"/>
        </w:rPr>
      </w:r>
      <w:r>
        <w:rPr>
          <w:b/>
          <w:lang w:val="es_ES" w:bidi="es_ES"/>
        </w:rPr>
        <w:t>En la segunda escena:</w:t>
      </w:r>
      <w:r>
        <w:rPr>
          <w:lang w:val="es_ES" w:bidi="es_ES"/>
        </w:rPr>
        <w:t xml:space="preserve"> Los amigos bajan al hombre paralítico entre la multitud, frente a Jesús. Jesús, viendo su fe, le dice al hombre paralítico que sus pecados han sido perdonados. Los líderes religiosos critican a Jesús en sus corazones, pero Jesús sabe lo que están pensando. Jesús dice: ¿Por qué dudan de esto? ¿Es más fácil decir: ‘Tus pecados te han sido perdonados’ o ‘Levántate, toma tu petate y camina’? Yo les voy a probar que el Hijo del Hombre tiene autoridad en la tierra para perdonar pecados”.</w:t>
      </w:r>
    </w:p>
    <w:p>
      <w:pPr/>
      <w:r>
        <w:rPr>
          <w:lang w:val="es_ES" w:bidi="es_ES"/>
        </w:rPr>
      </w:r>
      <w:r>
        <w:rPr>
          <w:b/>
          <w:lang w:val="es_ES" w:bidi="es_ES"/>
        </w:rPr>
        <w:t>En la tercera escena:</w:t>
      </w:r>
      <w:r>
        <w:rPr>
          <w:lang w:val="es_ES" w:bidi="es_ES"/>
        </w:rPr>
        <w:t xml:space="preserve"> Jesús se vuelve hacia el hombre paralítico y le dice: “Levántate, toma tu petate y vete a tu casa”. El hombre pega un brinco, agarra su petate y sale entre la multitud. La multitud está asombrada y alaba a Dios.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Cuatro hombres (amigos del hombre paralítico)</w:t>
      </w:r>
    </w:p>
    <w:p>
      <w:pPr>
        <w:pStyle w:val="ListBullet"/>
        <w:spacing w:line="240" w:lineRule="auto"/>
        <w:ind w:left="720"/>
      </w:pPr>
      <w:r>
        <w:rPr>
          <w:lang w:val="es_ES" w:bidi="es_ES"/>
        </w:rPr>
      </w:r>
      <w:r>
        <w:rPr>
          <w:lang w:val="es_ES" w:bidi="es_ES"/>
        </w:rPr>
        <w:t>Un hombre paralítico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Maestros de la ley religiosa</w:t>
      </w:r>
    </w:p>
    <w:p>
      <w:pPr>
        <w:pStyle w:val="ListBullet"/>
        <w:spacing w:line="240" w:lineRule="auto"/>
        <w:ind w:left="720"/>
      </w:pPr>
      <w:r>
        <w:rPr>
          <w:lang w:val="es_ES" w:bidi="es_ES"/>
        </w:rPr>
      </w:r>
      <w:r>
        <w:rPr>
          <w:lang w:val="es_ES" w:bidi="es_ES"/>
        </w:rPr>
        <w:t>Una gran multitud de personas llenando la casa por completo.</w:t>
      </w:r>
    </w:p>
    <w:p>
      <w:pPr/>
      <w:r>
        <w:rPr>
          <w:lang w:val="es_ES" w:bidi="es_ES"/>
        </w:rPr>
      </w:r>
      <w:r>
        <w:rPr>
          <w:lang w:val="es_ES" w:bidi="es_ES"/>
        </w:rPr>
        <w:t>Como grupo, pongan atención a estas partes de la ambientación del texto:</w:t>
      </w:r>
    </w:p>
    <w:p>
      <w:pPr/>
      <w:r>
        <w:rPr>
          <w:lang w:val="es_ES" w:bidi="es_ES"/>
        </w:rPr>
      </w:r>
      <w:r>
        <w:rPr>
          <w:lang w:val="es_ES" w:bidi="es_ES"/>
        </w:rPr>
        <w:t>Esta historia se da en una casa en Cafarnaúm. La casa era bastante pequeña, pero estaba llena de gente escuchando a Jesús enseñando.</w:t>
      </w:r>
    </w:p>
    <w:p>
      <w:pPr/>
      <w:r>
        <w:rPr>
          <w:lang w:val="es_ES" w:bidi="es_ES"/>
        </w:rPr>
      </w:r>
      <w:r>
        <w:rPr>
          <w:lang w:val="es_ES" w:bidi="es_ES"/>
        </w:rPr>
        <w:t>Los maestros de la ley probablemente estaban sentados en un lugar de honor en la casa.</w:t>
      </w:r>
    </w:p>
    <w:p>
      <w:pPr/>
      <w:r>
        <w:rPr>
          <w:lang w:val="es_ES" w:bidi="es_ES"/>
        </w:rPr>
      </w:r>
      <w:r>
        <w:rPr>
          <w:lang w:val="es_ES" w:bidi="es_ES"/>
        </w:rPr>
        <w:t>La casa pudo haber tenido unas escaleras que llevaban a un techo plano hecho de barro y paja.</w:t>
      </w:r>
    </w:p>
    <w:p>
      <w:pPr/>
      <w:r>
        <w:rPr>
          <w:lang w:val="es_ES" w:bidi="es_ES"/>
        </w:rPr>
      </w:r>
      <w:r>
        <w:rPr>
          <w:lang w:val="es_ES" w:bidi="es_ES"/>
        </w:rPr>
        <w:t>Deténganse aquí y asegúrense de que el equipo dibuje o de alguna forma demuestre que esta casa tendría un techo plano, de lodo y paja para mostrar que pudo haber sido fácil para los amigos cavar un agujero en el techo.</w:t>
      </w:r>
    </w:p>
    <w:p>
      <w:pPr/>
      <w:r>
        <w:rPr>
          <w:lang w:val="es_ES" w:bidi="es_ES"/>
        </w:rPr>
      </w:r>
      <w:r>
        <w:rPr>
          <w:lang w:val="es_ES" w:bidi="es_ES"/>
        </w:rPr>
        <w:t>Los cuatro amigos habrían llevado al paralítico en su cama, que habría sido más como un petate. Los cuatro amigos lo habrían bajado en su petate agarrando cada una de sus cuatro esquinas, posiblemente con un lazo.</w:t>
      </w:r>
    </w:p>
    <w:p>
      <w:pPr/>
      <w:r>
        <w:rPr>
          <w:lang w:val="es_ES" w:bidi="es_ES"/>
        </w:rPr>
      </w:r>
      <w:r>
        <w:rPr>
          <w:lang w:val="es_ES" w:bidi="es_ES"/>
        </w:rPr>
        <w:t>Jesús le habla al hombre con afecto y lo llama "Hijo". Luego él le dice al hombre que sus pecados han sido perdonados. Los maestros de la ley están sorprendidos, porque parece que ser que Jesús mismo ha perdonado los pecados del hombre. Ellos están pensando cosas, pero no las están diciendo en voz alta. Los maestros están pensando: "¡Jesús está blasfemando en contra de Dios! Solo Dios puede perdonar pecados". Pero Jesús sabe lo que ellos están pensando y él les hace esta pregunta en voz alta: "¿Por dudan de esto en sus corazones?" no porque él espere una respuesta, sino porque él está regañando a los líderes religiosos y quiere que las personas piensen de forma cuidadosa sobre su autoridad.</w:t>
      </w:r>
    </w:p>
    <w:p>
      <w:pPr/>
      <w:r>
        <w:rPr>
          <w:lang w:val="es_ES" w:bidi="es_ES"/>
        </w:rPr>
      </w:r>
      <w:r>
        <w:rPr>
          <w:lang w:val="es_ES" w:bidi="es_ES"/>
        </w:rPr>
        <w:t>Luego Jesús hace otra pregunta y no espera una respuesta. Él pregunta ¿Qué es más fácil: sanar a alguien o perdonar sus pecados? Jesús piensa que es más fácil sanar a alguien. Para demostrar que él tiene autoridad para perdonar pecados, Jesús le dice al hombre que se levante y camine. Y luego Jesús pudo haber dicho: “Voy a probar que el Hijo del Hombre tiene autoridad en la tierra para perdonar pecados”. Cuando Jesús dice el Hijo del Hombre, él se está refiriendo a sí mismo como la persona a quien Dios le dio todo el poder y autoridad.</w:t>
      </w:r>
    </w:p>
    <w:p>
      <w:pPr/>
      <w:r>
        <w:rPr>
          <w:lang w:val="es_ES" w:bidi="es_ES"/>
        </w:rPr>
      </w:r>
      <w:r>
        <w:rPr>
          <w:lang w:val="es_ES" w:bidi="es_ES"/>
        </w:rPr>
        <w:t>En la tercera escena, Jesús ahora se enfoca en el hombre paralítico. Él dice: "Yo les digo..." refiriéndose a que él está hablando directamente con el hombre y él quiere que el hombre paralítico lo escuche. Jesús le dice al hombre que haga tres cosas: levántate, toma tu petate y vete a casa. Marcos muestra acción rápida al decir: "¡Inmediatamente el hombre se levantó!" Todos los que lo vieron esto estaban asombrados. Ellos alabaron a Dios. Ellos dijeron que nunca habían visto nada como esto.</w:t>
      </w:r>
    </w:p>
    <w:p>
      <w:pPr/>
      <w:r>
        <w:rPr>
          <w:lang w:val="es_ES" w:bidi="es_ES"/>
        </w:rPr>
      </w:r>
      <w:r>
        <w:rPr>
          <w:lang w:val="es_ES" w:bidi="es_ES"/>
        </w:rPr>
        <w:t>Ahora, el grupo debe crear un guion gráfico, dibujar o usar objetos para visualizar el texto y la acción que se encuentra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2:1–12 en la traducción que más se les facilite entender.</w:t>
      </w:r>
    </w:p>
    <w:p>
      <w:pPr/>
      <w:r>
        <w:rPr>
          <w:lang w:val="es_ES" w:bidi="es_ES"/>
        </w:rPr>
      </w:r>
      <w:r>
        <w:rPr>
          <w:lang w:val="es_ES" w:bidi="es_ES"/>
        </w:rPr>
        <w:t>En este paso, el grupo dramatizará el texto.</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Cuatro hombres (amigos del hombre paralítico)</w:t>
      </w:r>
    </w:p>
    <w:p>
      <w:pPr>
        <w:pStyle w:val="ListBullet"/>
        <w:spacing w:line="240" w:lineRule="auto"/>
        <w:ind w:left="720"/>
      </w:pPr>
      <w:r>
        <w:rPr>
          <w:lang w:val="es_ES" w:bidi="es_ES"/>
        </w:rPr>
      </w:r>
      <w:r>
        <w:rPr>
          <w:lang w:val="es_ES" w:bidi="es_ES"/>
        </w:rPr>
        <w:t>Un hombre paralítico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Líderes religiosos</w:t>
      </w:r>
    </w:p>
    <w:p>
      <w:pPr>
        <w:pStyle w:val="ListBullet"/>
        <w:spacing w:line="240" w:lineRule="auto"/>
        <w:ind w:left="720"/>
      </w:pPr>
      <w:r>
        <w:rPr>
          <w:lang w:val="es_ES" w:bidi="es_ES"/>
        </w:rPr>
      </w:r>
      <w:r>
        <w:rPr>
          <w:lang w:val="es_ES" w:bidi="es_ES"/>
        </w:rPr>
        <w:t>Una gran multitud de personas llenando la casa por completo.</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enseñando en una casa llena de personas. No hay espacio para nadie más en la casa. Actúen a los cuatro hombres llevando a su amigo paralítico en un petate a Jesús. Ellos ven a una gran multitud de personas y tratan de entrar en la casa. Mientras el equipo actúa la historia, asegúrense de que los cuatro hombres que llevan a su amigo paralítico con Jesús demuestren que no hay ninguna otra forma de llegar a Jesús que no sea subiendo al techo plano, cavando un agujero y bajando al hombre paralítico.</w:t>
      </w:r>
    </w:p>
    <w:p>
      <w:pPr/>
      <w:r>
        <w:rPr>
          <w:lang w:val="es_ES" w:bidi="es_ES"/>
        </w:rPr>
      </w:r>
      <w:r>
        <w:rPr>
          <w:lang w:val="es_ES" w:bidi="es_ES"/>
        </w:rPr>
        <w:t>Pausa el drama. Pregúntale a los actores que interpretan a los cuatro amigos: "¿Cómo se sienten?" Probablemente escuchen cosas como: "Frustrados", "Desesperados" o "Dispuestos a hacer cualquier cosa que sea necesaria para tener a nuestro amigo sano". Continúen con la obra.</w:t>
      </w:r>
    </w:p>
    <w:p>
      <w:pPr/>
      <w:r>
        <w:rPr>
          <w:lang w:val="es_ES" w:bidi="es_ES"/>
        </w:rPr>
      </w:r>
      <w:r>
        <w:rPr>
          <w:lang w:val="es_ES" w:bidi="es_ES"/>
        </w:rPr>
        <w:t>Los amigos van al techo, cavan un agujero y comienzan a bajar al hombre paralítico por el agujero. Jesús ve la fe de los amigos y les dice al hombre paralítico: “Tus pecados te han sido perdonados”.</w:t>
      </w:r>
    </w:p>
    <w:p>
      <w:pPr/>
      <w:r>
        <w:rPr>
          <w:lang w:val="es_ES" w:bidi="es_ES"/>
        </w:rPr>
      </w:r>
      <w:r>
        <w:rPr>
          <w:lang w:val="es_ES" w:bidi="es_ES"/>
        </w:rPr>
        <w:t>Pausa el drama. Pregúntenle a la persona interpretando a Jesús: "¿Qué está sintiendo o pensando?" La persona puede responder cosas como: “Los amigos de este hombre tienen una gran fe”, “Quiero que los líderes religiosos escuchen lo que le respondo a él”, o “El hombre pudo también haber tenido fe para permitir que lo bajaran frente a mí”. Continúen con la obra.</w:t>
      </w:r>
    </w:p>
    <w:p>
      <w:pPr/>
      <w:r>
        <w:rPr>
          <w:lang w:val="es_ES" w:bidi="es_ES"/>
        </w:rPr>
      </w:r>
      <w:r>
        <w:rPr>
          <w:lang w:val="es_ES" w:bidi="es_ES"/>
        </w:rPr>
        <w:t>Los líderes religiosos se preguntan a sí mismos: "¿Qué está diciendo Jesús? ¡Esto es blasfemia contra Dios! Solo Dios puede perdonar pecados". Jesús sabe de forma inmediata lo que ellos están pensando, así que él los mira y dice: "¿Por qué dudan de esto en sus corazones? ¿Es más fácil decirle al hombre paralítico: 'Tus pecados te han sido perdonados' o 'Levántate, toma tu petate y camina'?</w:t>
      </w:r>
    </w:p>
    <w:p>
      <w:pPr/>
      <w:r>
        <w:rPr>
          <w:lang w:val="es_ES" w:bidi="es_ES"/>
        </w:rPr>
      </w:r>
      <w:r>
        <w:rPr>
          <w:lang w:val="es_ES" w:bidi="es_ES"/>
        </w:rPr>
        <w:t>Pausa el drama. Pregúntenle a la persona interpretando a Jesús: "¿Qué está sintiendo o pensando?" La persona podría responder cosas como: “Estoy a punto de expresar algo importante. Estoy a punto de mostrar que no solo estoy diciendo simples palabras, sino que yo soy Dios mismo". o "No solo puedo decir: 'Tus pecados te han sido perdonados', sino que también puedo sanar", o "¡Estoy tan feliz de sanar a este hombre por completo!" Pregúntenle a la persona interpretando a los líderes religiosos, "¿Qué está sintiendo o pensando?" La persona podría responder cosas como: "Sorprendido ¿Cómo sabía Jesús lo que yo estaba pensando? o “Enojado. ¿Jesús está afirmando ser el Salvador Prometido? o "Indignado. ¿Quién se cree Jesús para corregirnos? Continúen con la obra.</w:t>
      </w:r>
    </w:p>
    <w:p>
      <w:pPr/>
      <w:r>
        <w:rPr>
          <w:lang w:val="es_ES" w:bidi="es_ES"/>
        </w:rPr>
      </w:r>
      <w:r>
        <w:rPr>
          <w:lang w:val="es_ES" w:bidi="es_ES"/>
        </w:rPr>
        <w:t>Yo les voy a probar que el Hijo del Hombre tiene autoridad en la tierra para perdonar pecados”. Luego Jesús se vuelve hacia el hombre paralítico y le dice: “Levántate, toma tu petate y vete a tu casa”. El hombre se levanta, toma su petate y se va a casa. Las multitudes se van asombradas y alabando a Dios.</w:t>
      </w:r>
    </w:p>
    <w:p>
      <w:pPr/>
      <w:r>
        <w:rPr>
          <w:lang w:val="es_ES" w:bidi="es_ES"/>
        </w:rPr>
      </w:r>
      <w:r>
        <w:rPr>
          <w:lang w:val="es_ES" w:bidi="es_ES"/>
        </w:rPr>
        <w:t>Pausa el drama. Pregúntenle a las personas interpretando a la multitud "¿Qué están sintiendo o pensando?" La persona podría responder cosas como: "Sorprendido". Jesús demostró que él tiene autoridad de Dios", "Con curiosidad. Me pregunto qué piensan los líderes religiosos acerca de Jesús llamándose a sí mismo el Hijo del Hombre. o "Preguntándonos si Jesús podría ser o no a quien hemos estado esperando".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2:1–12 en la traducción que más fácil sea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Jesús está enseñando en una casa de Cafarnaúm. La palabra de Dios refiere este mensaje de las buenas nuevas del Reino de Dios que pronto empezará</w:t>
      </w:r>
    </w:p>
    <w:p>
      <w:pPr/>
      <w:r>
        <w:rPr>
          <w:lang w:val="es_ES" w:bidi="es_ES"/>
        </w:rPr>
      </w:r>
      <w:r>
        <w:rPr>
          <w:lang w:val="es_ES" w:bidi="es_ES"/>
        </w:rPr>
        <w:t xml:space="preserve">Deténganse aquí y platiquen como grupo que palabra o frase usarían para "palabra". Busquen </w:t>
      </w:r>
      <w:r>
        <w:rPr>
          <w:lang w:val="es_ES" w:bidi="es_ES"/>
        </w:rPr>
        <w:t>palabra</w:t>
      </w:r>
      <w:r>
        <w:rPr>
          <w:lang w:val="es_ES" w:bidi="es_ES"/>
        </w:rPr>
        <w:t xml:space="preserve"> en el Glosario Principal para tener mas información. Pausen este audio aquí.</w:t>
      </w:r>
    </w:p>
    <w:p>
      <w:pPr/>
      <w:r>
        <w:rPr>
          <w:lang w:val="es_ES" w:bidi="es_ES"/>
        </w:rPr>
      </w:r>
      <w:r>
        <w:rPr>
          <w:lang w:val="es_ES" w:bidi="es_ES"/>
        </w:rPr>
        <w:t xml:space="preserve">Mientras Jesús esta enseñando en la casa, cuatro amigos cargan </w:t>
      </w:r>
      <w:r>
        <w:rPr>
          <w:b/>
          <w:lang w:val="es_ES" w:bidi="es_ES"/>
        </w:rPr>
        <w:t>a un hombre paralítico en un petate</w:t>
      </w:r>
      <w:r>
        <w:rPr>
          <w:lang w:val="es_ES" w:bidi="es_ES"/>
        </w:rPr>
        <w:t xml:space="preserve"> a la casa para que Jesús lo sanara. El hombre estaba tirado en un petate porque él tenía una enfermedad que no lo dejaba moverse. Las Escrituras generalmente nos dicen que alguien ha tenido una condición desde su nacimiento. Ya que no se menciona aquí, este hombre probablemente desarrolló esta enfermedad al nacer. Sin embargo, él probablemente tenía esta enfermedad desde algún tiempo. El petate era probablemente una camilla que las personas podían enrollar y llevar.</w:t>
      </w:r>
    </w:p>
    <w:p>
      <w:pPr/>
      <w:r>
        <w:rPr>
          <w:lang w:val="es_ES" w:bidi="es_ES"/>
        </w:rPr>
      </w:r>
      <w:r>
        <w:rPr>
          <w:lang w:val="es_ES" w:bidi="es_ES"/>
        </w:rPr>
        <w:t xml:space="preserve">Los hombres hicieron un hoyo en el techo y bajaron a su amigo frente a Jesús. Jesús ve su </w:t>
      </w:r>
      <w:r>
        <w:rPr>
          <w:b/>
          <w:lang w:val="es_ES" w:bidi="es_ES"/>
        </w:rPr>
        <w:t>fe</w:t>
      </w:r>
      <w:r>
        <w:rPr>
          <w:lang w:val="es_ES" w:bidi="es_ES"/>
        </w:rPr>
        <w:t>, o la confianza en Jesús y la capacidad de poder sanarlo "Suyos" probablemente incluye al hombre paralítico como uno de sus amigos. La fe describe la respuesta de las personas hacia las promesas de Dios. La gente que tiene fe están de acuerdo con la persona en quien tienen fe. Sin embargo, ellos hacen mucho más que solamente estar de acuerdo. Ellos creen o confían en esa persona. En algunos pasajes, necesitan especificar quien es esa persona en la que creen o confían, como, "Jesús vio que ellos creyeron en él".</w:t>
      </w:r>
    </w:p>
    <w:p>
      <w:pPr/>
      <w:r>
        <w:rPr>
          <w:lang w:val="es_ES" w:bidi="es_ES"/>
        </w:rPr>
      </w:r>
      <w:r>
        <w:rPr>
          <w:lang w:val="es_ES" w:bidi="es_ES"/>
        </w:rPr>
        <w:t>Deténganse aquí y hagan esta actividad juntos: Antes de que tu grupo empiece, pídanle a un ayudante que les ayude con esto. Pongan una silla en el centro del lugar y pregúntenle a su ayudante, "Crees que esta silla existe?. ¿Crees que esta es una silla? Crees que esta silla es suficientemente fuerte para aguantarte?" El voluntario debe decir "sí" a todas las preguntas. Luego sugiere, "Sé que estás cansado, así que aquí está esta silla para que te sientes. El ayudante debe negarse sentarse en la silla. Pregunta otra vez: ¿Por qué no te sentarías en la silla? Puedes verla. Estuviste de acuerdo en que esta silla es lo suficientemente fuerte para sostenerte". El ayudante negará sentarse en la silla. Explica al grupo que este es un ejemplo de lo que trata la fe. Si la persona no se sentará en la silla, ellos realmente no "tienen fe" o "confianza" en la silla.</w:t>
      </w:r>
    </w:p>
    <w:p>
      <w:pPr/>
      <w:r>
        <w:rPr>
          <w:lang w:val="es_ES" w:bidi="es_ES"/>
        </w:rPr>
      </w:r>
      <w:r>
        <w:rPr>
          <w:lang w:val="es_ES" w:bidi="es_ES"/>
        </w:rPr>
        <w:t xml:space="preserve">Paren aquí y hablen como grupo que palabra o frase usarían para </w:t>
      </w:r>
      <w:r>
        <w:rPr>
          <w:b/>
          <w:lang w:val="es_ES" w:bidi="es_ES"/>
        </w:rPr>
        <w:t>fe</w:t>
      </w:r>
      <w:r>
        <w:rPr>
          <w:lang w:val="es_ES" w:bidi="es_ES"/>
        </w:rPr>
        <w:t xml:space="preserve">. Busquen </w:t>
      </w:r>
      <w:r>
        <w:rPr>
          <w:lang w:val="es_ES" w:bidi="es_ES"/>
        </w:rPr>
        <w:t>fe</w:t>
      </w:r>
      <w:r>
        <w:rPr>
          <w:lang w:val="es_ES" w:bidi="es_ES"/>
        </w:rPr>
        <w:t xml:space="preserve"> en el glosario principal para más información. Pausen este audio aquí.</w:t>
      </w:r>
    </w:p>
    <w:p>
      <w:pPr/>
      <w:r>
        <w:rPr>
          <w:lang w:val="es_ES" w:bidi="es_ES"/>
        </w:rPr>
      </w:r>
      <w:r>
        <w:rPr>
          <w:lang w:val="es_ES" w:bidi="es_ES"/>
        </w:rPr>
        <w:t xml:space="preserve">Jesús ve al paralítico y lo llama hijo </w:t>
      </w:r>
      <w:r>
        <w:rPr>
          <w:b/>
          <w:lang w:val="es_ES" w:bidi="es_ES"/>
        </w:rPr>
        <w:t>mi pequeño</w:t>
      </w:r>
      <w:r>
        <w:rPr>
          <w:lang w:val="es_ES" w:bidi="es_ES"/>
        </w:rPr>
        <w:t xml:space="preserve"> o </w:t>
      </w:r>
      <w:r>
        <w:rPr>
          <w:b/>
          <w:lang w:val="es_ES" w:bidi="es_ES"/>
        </w:rPr>
        <w:t>mi hijo</w:t>
      </w:r>
      <w:r>
        <w:rPr>
          <w:lang w:val="es_ES" w:bidi="es_ES"/>
        </w:rPr>
        <w:t xml:space="preserve"> Este término no describe la edad del hombre como joven, pero muestra afecto y amor. El hombre no es el hijo biológico de Jesús, así que no deberían usar una palabra que solo signifique hijo biológico. Porque es una palabra de cariño, deberían de usar una palabra más amplia de cariño como "mi amigo".</w:t>
      </w:r>
    </w:p>
    <w:p>
      <w:pPr/>
      <w:r>
        <w:rPr>
          <w:lang w:val="es_ES" w:bidi="es_ES"/>
        </w:rPr>
      </w:r>
      <w:r>
        <w:rPr>
          <w:lang w:val="es_ES" w:bidi="es_ES"/>
        </w:rPr>
        <w:t xml:space="preserve">Jesús le dice al hombre, "tus </w:t>
      </w:r>
      <w:r>
        <w:rPr>
          <w:b/>
          <w:lang w:val="es_ES" w:bidi="es_ES"/>
        </w:rPr>
        <w:t>pecados han sido perdonados</w:t>
      </w:r>
      <w:r>
        <w:rPr>
          <w:lang w:val="es_ES" w:bidi="es_ES"/>
        </w:rPr>
        <w:t>". Usualmente Jesús no dice "perdono tus pecados". Si su idioma no usa palabras pasivas, podrían decir quien perdonó los pecados, o también como "Que Dios perdone tus pecados". Pecado se refiere a un acto de desobediencia a Dios. Asegúrate de que la palabra que uses aquí no signifique que alguien falló en realizar un acto religioso como una oración o seguir algunas reglas religiosas. Si Dios perdona a alguien, su relación se restaura y su culpa es borrada.</w:t>
      </w:r>
    </w:p>
    <w:p>
      <w:pPr/>
      <w:r>
        <w:rPr>
          <w:lang w:val="es_ES" w:bidi="es_ES"/>
        </w:rPr>
      </w:r>
      <w:r>
        <w:rPr>
          <w:lang w:val="es_ES" w:bidi="es_ES"/>
        </w:rPr>
        <w:t>Deténganse aquí y habla como grupo que palabra o frase pueden usar para "</w:t>
      </w:r>
      <w:r>
        <w:rPr>
          <w:lang w:val="es_ES" w:bidi="es_ES"/>
        </w:rPr>
        <w:t>pecado</w:t>
      </w:r>
      <w:r>
        <w:rPr>
          <w:lang w:val="es_ES" w:bidi="es_ES"/>
        </w:rPr>
        <w:t xml:space="preserve"> y </w:t>
      </w:r>
      <w:r>
        <w:rPr>
          <w:lang w:val="es_ES" w:bidi="es_ES"/>
        </w:rPr>
        <w:t>perdón</w:t>
      </w:r>
      <w:r>
        <w:rPr>
          <w:lang w:val="es_ES" w:bidi="es_ES"/>
        </w:rPr>
        <w:t>". Traduzcan estas palabras en la misma manera que fueron traducidas antes. Busca ambos términos en el Glosario Principal para más información. Pausen este audio aquí.</w:t>
      </w:r>
    </w:p>
    <w:p>
      <w:pPr/>
      <w:r>
        <w:rPr>
          <w:lang w:val="es_ES" w:bidi="es_ES"/>
        </w:rPr>
      </w:r>
      <w:r>
        <w:rPr>
          <w:b/>
          <w:lang w:val="es_ES" w:bidi="es_ES"/>
        </w:rPr>
        <w:t>Maestros de la ley</w:t>
      </w:r>
      <w:r>
        <w:rPr>
          <w:lang w:val="es_ES" w:bidi="es_ES"/>
        </w:rPr>
        <w:t xml:space="preserve"> también estaban escuchando a Jesús enseñar. Maestros de la ley algunas veces también se traduce como escribas o personas que escribían la ley. Ellos tenían grados y eran expertos en interpretar la ley de las Sagradas Escrituras. Estas interpretaciones no se escribían, pero se memorizaban y se enseñaban oralmente por los maestros.</w:t>
      </w:r>
    </w:p>
    <w:p>
      <w:pPr/>
      <w:r>
        <w:rPr>
          <w:lang w:val="es_ES" w:bidi="es_ES"/>
        </w:rPr>
      </w:r>
      <w:r>
        <w:rPr>
          <w:lang w:val="es_ES" w:bidi="es_ES"/>
        </w:rPr>
        <w:t xml:space="preserve">Paren aquí y hablen en grupo que palabra o frase podrían usar para </w:t>
      </w:r>
      <w:r>
        <w:rPr>
          <w:b/>
          <w:lang w:val="es_ES" w:bidi="es_ES"/>
        </w:rPr>
        <w:t>maestros de la ley</w:t>
      </w:r>
      <w:r>
        <w:rPr>
          <w:lang w:val="es_ES" w:bidi="es_ES"/>
        </w:rPr>
        <w:t xml:space="preserve">. Busca </w:t>
      </w:r>
      <w:r>
        <w:rPr>
          <w:lang w:val="es_ES" w:bidi="es_ES"/>
        </w:rPr>
        <w:t>maestros de la ley</w:t>
      </w:r>
      <w:r>
        <w:rPr>
          <w:lang w:val="es_ES" w:bidi="es_ES"/>
        </w:rPr>
        <w:t xml:space="preserve"> en el Glosario Principal para más información. Pausen este audio aquí.</w:t>
      </w:r>
    </w:p>
    <w:p>
      <w:pPr/>
      <w:r>
        <w:rPr>
          <w:lang w:val="es_ES" w:bidi="es_ES"/>
        </w:rPr>
      </w:r>
      <w:r>
        <w:rPr>
          <w:lang w:val="es_ES" w:bidi="es_ES"/>
        </w:rPr>
        <w:t xml:space="preserve">Los lideres religiosos pensaban que Jesús </w:t>
      </w:r>
      <w:r>
        <w:rPr>
          <w:b/>
          <w:lang w:val="es_ES" w:bidi="es_ES"/>
        </w:rPr>
        <w:t>blasfemaba</w:t>
      </w:r>
      <w:r>
        <w:rPr>
          <w:lang w:val="es_ES" w:bidi="es_ES"/>
        </w:rPr>
        <w:t xml:space="preserve"> al decir que los pecados del hombre eran perdonados. Blasfemia significa ofender o insultar a Dios con lo que decimos. Según la ley de Dios, esto se castigaba con muerte.</w:t>
      </w:r>
    </w:p>
    <w:p>
      <w:pPr/>
      <w:r>
        <w:rPr>
          <w:lang w:val="es_ES" w:bidi="es_ES"/>
        </w:rPr>
      </w:r>
      <w:r>
        <w:rPr>
          <w:lang w:val="es_ES" w:bidi="es_ES"/>
        </w:rPr>
        <w:t xml:space="preserve">Paren aquí y hablen como grupo que palabra o frase podrían usar para </w:t>
      </w:r>
      <w:r>
        <w:rPr>
          <w:b/>
          <w:lang w:val="es_ES" w:bidi="es_ES"/>
        </w:rPr>
        <w:t>blasfemia</w:t>
      </w:r>
      <w:r>
        <w:rPr>
          <w:lang w:val="es_ES" w:bidi="es_ES"/>
        </w:rPr>
        <w:t xml:space="preserve">. Busquen la palabra </w:t>
      </w:r>
      <w:r>
        <w:rPr>
          <w:lang w:val="es_ES" w:bidi="es_ES"/>
        </w:rPr>
        <w:t>blasfemia</w:t>
      </w:r>
      <w:r>
        <w:rPr>
          <w:lang w:val="es_ES" w:bidi="es_ES"/>
        </w:rPr>
        <w:t xml:space="preserve"> en el Glosario Principal para más información. Pausen este audio aquí.</w:t>
      </w:r>
    </w:p>
    <w:p>
      <w:pPr/>
      <w:r>
        <w:rPr>
          <w:lang w:val="es_ES" w:bidi="es_ES"/>
        </w:rPr>
      </w:r>
      <w:r>
        <w:rPr>
          <w:lang w:val="es_ES" w:bidi="es_ES"/>
        </w:rPr>
        <w:t>Jesús sabía lo que ellos estaban pensaban en su espíritu, y en su mente. No lo hagan sonar como si Jesús usara algún poder mágico.</w:t>
      </w:r>
    </w:p>
    <w:p>
      <w:pPr/>
      <w:r>
        <w:rPr>
          <w:lang w:val="es_ES" w:bidi="es_ES"/>
        </w:rPr>
      </w:r>
      <w:r>
        <w:rPr>
          <w:lang w:val="es_ES" w:bidi="es_ES"/>
        </w:rPr>
        <w:t xml:space="preserve">Jesús dijo que probaría que el </w:t>
      </w:r>
      <w:r>
        <w:rPr>
          <w:b/>
          <w:lang w:val="es_ES" w:bidi="es_ES"/>
        </w:rPr>
        <w:t>Hijo del Hombre</w:t>
      </w:r>
      <w:r>
        <w:rPr>
          <w:lang w:val="es_ES" w:bidi="es_ES"/>
        </w:rPr>
        <w:t xml:space="preserve"> tiene la </w:t>
      </w:r>
      <w:r>
        <w:rPr>
          <w:b/>
          <w:lang w:val="es_ES" w:bidi="es_ES"/>
        </w:rPr>
        <w:t>autoridad</w:t>
      </w:r>
      <w:r>
        <w:rPr>
          <w:lang w:val="es_ES" w:bidi="es_ES"/>
        </w:rPr>
        <w:t xml:space="preserve"> para perdonar pecados. En el Antiguo Testamento, esta frase “hijo del hombre” significaba simplemente un ser humano. Jesús usa este término como su forma favorita de hablar de sí mismo. El "Hijo del Hombre" es la persona quien, en las escrituras del profeta Daniel, Dios da la autoridad y poder. Probablemente le guste a Jesús este término porque el título puede referirse a un ser humano común o a un ser sobrenatural como lo dice en Daniel 7. El término "Hijo del Hombre" obliga a las personas a decidir si Jesús es hombre o Dios. El Hijo del Hombre es un título que los judíos a veces conectaban con el Mesías, o el Salvador Prometido que Dios enviaría para ayudarlos.</w:t>
      </w:r>
    </w:p>
    <w:p>
      <w:pPr/>
      <w:r>
        <w:rPr>
          <w:lang w:val="es_ES" w:bidi="es_ES"/>
        </w:rPr>
      </w:r>
      <w:r>
        <w:rPr>
          <w:lang w:val="es_ES" w:bidi="es_ES"/>
        </w:rPr>
        <w:t>Pero también evitaba los problemas políticos del título Mesías o Cristo, la persona que las personas pensaban que se convertiría en el rey que los salvaría a todos de sus opresores.</w:t>
      </w:r>
    </w:p>
    <w:p>
      <w:pPr/>
      <w:r>
        <w:rPr>
          <w:lang w:val="es_ES" w:bidi="es_ES"/>
        </w:rPr>
      </w:r>
      <w:r>
        <w:rPr>
          <w:lang w:val="es_ES" w:bidi="es_ES"/>
        </w:rPr>
        <w:t xml:space="preserve">Deténganse aquí y platiquen como grupo que palabra o frase usarían para </w:t>
      </w:r>
      <w:r>
        <w:rPr>
          <w:b/>
          <w:lang w:val="es_ES" w:bidi="es_ES"/>
        </w:rPr>
        <w:t>Hijo del Hombre</w:t>
      </w:r>
      <w:r>
        <w:rPr>
          <w:lang w:val="es_ES" w:bidi="es_ES"/>
        </w:rPr>
        <w:t xml:space="preserve">. Busquen </w:t>
      </w:r>
      <w:r>
        <w:rPr>
          <w:lang w:val="es_ES" w:bidi="es_ES"/>
        </w:rPr>
        <w:t>Hijo del Hombre</w:t>
      </w:r>
      <w:r>
        <w:rPr>
          <w:lang w:val="es_ES" w:bidi="es_ES"/>
        </w:rPr>
        <w:t xml:space="preserve"> en el Glosario Principal para más información. Pausen este audio aquí.</w:t>
      </w:r>
    </w:p>
    <w:p>
      <w:pPr/>
      <w:r>
        <w:rPr>
          <w:lang w:val="es_ES" w:bidi="es_ES"/>
        </w:rPr>
      </w:r>
      <w:r>
        <w:rPr>
          <w:lang w:val="es_ES" w:bidi="es_ES"/>
        </w:rPr>
        <w:t>Autoridad</w:t>
      </w:r>
      <w:r>
        <w:rPr>
          <w:lang w:val="es_ES" w:bidi="es_ES"/>
        </w:rPr>
        <w:t xml:space="preserve"> es el derecho que se le da a alguien para actuar. Es diferente de poder porque el poder es la capacidad de alguien en sí mismo para hacer algo.</w:t>
      </w:r>
    </w:p>
    <w:p>
      <w:pPr/>
      <w:r>
        <w:rPr>
          <w:lang w:val="es_ES" w:bidi="es_ES"/>
        </w:rPr>
      </w:r>
      <w:r>
        <w:rPr>
          <w:lang w:val="es_ES" w:bidi="es_ES"/>
        </w:rPr>
        <w:t xml:space="preserve">Después de que Jesús sana al hombre, las personas </w:t>
      </w:r>
      <w:r>
        <w:rPr>
          <w:b/>
          <w:lang w:val="es_ES" w:bidi="es_ES"/>
        </w:rPr>
        <w:t>glorificaron a Dios</w:t>
      </w:r>
      <w:r>
        <w:rPr>
          <w:lang w:val="es_ES" w:bidi="es_ES"/>
        </w:rPr>
        <w:t xml:space="preserve">. Esto significa que alabaron a Dios, o dijeron lo bueno que él es. Para más información, </w:t>
      </w:r>
      <w:r>
        <w:rPr>
          <w:lang w:val="es_ES" w:bidi="es_ES"/>
        </w:rPr>
        <w:t>glorificar</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más se les facilite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En este paso los miembros del grupo pueden corregirse unos a otros. Pausa este audio aquí.</w:t>
      </w:r>
    </w:p>
    <w:p>
      <w:pPr/>
      <w:r>
        <w:rPr>
          <w:lang w:val="es_ES" w:bidi="es_ES"/>
        </w:rPr>
      </w:r>
      <w:r>
        <w:rPr>
          <w:lang w:val="es_ES" w:bidi="es_ES"/>
        </w:rPr>
        <w:t>Después, cada miembro del grupo debe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2:13–17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2:13–17 y pónganlo en sus corazones.</w:t>
      </w:r>
    </w:p>
    <w:p>
      <w:pPr/>
      <w:r>
        <w:rPr>
          <w:lang w:val="es_ES" w:bidi="es_ES"/>
        </w:rPr>
      </w:r>
      <w:r>
        <w:rPr>
          <w:lang w:val="es_ES" w:bidi="es_ES"/>
        </w:rPr>
        <w:t>Escuchen una versión en audio de Marcos 2:13–17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2:13–17 en la traducción que más fácil sea de entender.</w:t>
      </w:r>
    </w:p>
    <w:p>
      <w:pPr/>
      <w:r>
        <w:rPr>
          <w:lang w:val="es_ES" w:bidi="es_ES"/>
        </w:rPr>
      </w:r>
      <w:r>
        <w:rPr>
          <w:lang w:val="es_ES" w:bidi="es_ES"/>
        </w:rPr>
        <w:t>En la historia anterior, Jesús realizó un milagro, o una acción que solo Dios puede hacer. Ahora, él sale una vez más al desierto (o a la orilla del lago del Mar de Galilea), pero las personas siguen viniendo a él. Jesús está en Cafarnaúm cuando come con Leví y otros recaudadores de impuestos. Este es algo común en Marcos: la ida y vuelta del desierto y las ciudades donde Jesús realiza milagros.</w:t>
      </w:r>
    </w:p>
    <w:p>
      <w:pPr/>
      <w:r>
        <w:rPr>
          <w:lang w:val="es_ES" w:bidi="es_ES"/>
        </w:rPr>
      </w:r>
      <w:r>
        <w:rPr>
          <w:lang w:val="es_ES" w:bidi="es_ES"/>
        </w:rPr>
        <w:t>Jesús sale al Mar de Galilea después de sanar a un hombre paralítico en Cafarnaúm. Cafarnaúm está en el lado del Mar de Galilea, un lago muy grande, así que Jesús decide dejar esa casa e ir a la orilla. Pero una gran multitud de personas lo siguen allí y Jesús continua enseñándoles y hablándoles del Reino de Dios.</w:t>
      </w:r>
    </w:p>
    <w:p>
      <w:pPr/>
      <w:r>
        <w:rPr>
          <w:lang w:val="es_ES" w:bidi="es_ES"/>
        </w:rPr>
      </w:r>
      <w:r>
        <w:rPr>
          <w:lang w:val="es_ES" w:bidi="es_ES"/>
        </w:rPr>
        <w:t>Deténganse aquí y como grupo miren un mapa de Cafarnaúm en relación con el Mar de Galilea. Pausen este audio aquí.</w:t>
      </w:r>
    </w:p>
    <w:p>
      <w:pPr/>
      <w:r>
        <w:rPr>
          <w:lang w:val="es_ES" w:bidi="es_ES"/>
        </w:rPr>
      </w:r>
      <w:r>
        <w:rPr>
          <w:lang w:val="es_ES" w:bidi="es_ES"/>
        </w:rPr>
        <w:t>Los Romanos habían conquistado a los judíos y los habían obligado a pagar impuestos o dinero, al gobierno Romano. Los Romanos contrataban a personas judías para que trabajaran para ellos como funcionarios de impuestos. Nadie quería a los funcionarios de impuestos porque generalmente eran deshonestos y tomaban de las personas, más de lo que les correspondía. Como resultado, ellos eran considerados como marginados de la sociedad, ya no podían ser jueces o testigos en la corte, ya no podían entrar en las sinagogas, o en lugares de adoración, con los demás, y eran considerados una desgracia o vergüenza para sus familias. Cuando las personas hablaban de funcionarios de impuestos, los ponían en la misma categoría de asesinos y ladrones.</w:t>
      </w:r>
    </w:p>
    <w:p>
      <w:pPr/>
      <w:r>
        <w:rPr>
          <w:lang w:val="es_ES" w:bidi="es_ES"/>
        </w:rPr>
      </w:r>
      <w:r>
        <w:rPr>
          <w:lang w:val="es_ES" w:bidi="es_ES"/>
        </w:rPr>
        <w:t>Los Romanos eligieron a Leví para que trabajara como funcionario de impuestos de los judíos, lo que significaba que probablemente tomó dinero de los comerciantes judíos y de los pescadores que vendían sus mercancías en el mercado de Cafarnaúm. Cafarnaúm es una ciudad importante porque estaba en el camino para que los viajeros que venían de otros territorios entraran en este.</w:t>
      </w:r>
    </w:p>
    <w:p>
      <w:pPr/>
      <w:r>
        <w:rPr>
          <w:lang w:val="es_ES" w:bidi="es_ES"/>
        </w:rPr>
      </w:r>
      <w:r>
        <w:rPr>
          <w:lang w:val="es_ES" w:bidi="es_ES"/>
        </w:rPr>
        <w:t>Deténganse aquí y platiquen como grupo esta pregunta: ¿Quiénes son considerados marginados en su sociedad? ¿Qué clase de cosas hacen los marginados? Pausen este audio aquí.</w:t>
      </w:r>
    </w:p>
    <w:p>
      <w:pPr/>
      <w:r>
        <w:rPr>
          <w:lang w:val="es_ES" w:bidi="es_ES"/>
        </w:rPr>
      </w:r>
      <w:r>
        <w:rPr>
          <w:lang w:val="es_ES" w:bidi="es_ES"/>
        </w:rPr>
        <w:t>Mientras Jesús está caminando, ya sea a lo largo de la orilla o de regreso a Capernuam, ve a Leví, hijo de Alfeo, sentado en su choza recaudando impuestos. La ventanilla era probablemente una mesa pequeña abajo de una sombra donde Leví recaudaba impuestos de las personas. El Evangelio de Mateo dice que este es Mateo, pero tanto Lucas como Marcos usan el nombre Leví para esta persona. Jesús invita a Leví a ser su discípulo. Un discípulo es alguien que sigue a su maestro dondequiera que vaya. Los discípulos escuchan las enseñanzas de su maestro, observan sus acciones y aprenden de él. Inmediatamente, Leví se levantó y siguió a Jesús. Cafarnaúm no era tan grande, y Leví habría sido bastante conocido. Es probable que los pescadores que ya estaban siguiendo a Jesús y Jesús mismo ya se conocían unos a otros y a Leví.</w:t>
      </w:r>
    </w:p>
    <w:p>
      <w:pPr/>
      <w:r>
        <w:rPr>
          <w:lang w:val="es_ES" w:bidi="es_ES"/>
        </w:rPr>
      </w:r>
      <w:r>
        <w:rPr>
          <w:lang w:val="es_ES" w:bidi="es_ES"/>
        </w:rPr>
        <w:t>Leví inmediatamente siguió a Jesús. Más adelante, él invitó a otros recaudadores de impuestos y a pecadores a comer. El texto no es claro respecto a la casa en que comieron (en la casa de Jesús o en la casa de Leví), pero sí está claro que Jesús está a cargo de la comida. Deberían dejar que la casa no está clara en su traducción también. Es sorprendente que Jesús, comiera con personas como estas, ya que ahora las personas lo consideran un maestro respetado de la ley religiosa. Las personas en esta comida eran las mismas personas con las que los maestros no comían. Sin embargo, muchos de ellos ya se habían convertido en seguidores de Jesús. En la costumbre judía de esa época, comer juntos era una de las señales más importantes de amistad.</w:t>
      </w:r>
    </w:p>
    <w:p>
      <w:pPr/>
      <w:r>
        <w:rPr>
          <w:lang w:val="es_ES" w:bidi="es_ES"/>
        </w:rPr>
      </w:r>
      <w:r>
        <w:rPr>
          <w:lang w:val="es_ES" w:bidi="es_ES"/>
        </w:rPr>
        <w:t>Los judíos despreciaban a las personas que religiosamente y ceremonialmente no se lavaban antes de comer y los llamaban "pecadores". Jesús estaba comiendo con dos grupos de personas, los funcionarios de impuestos y los pecadores, que eran marginados en la sociedad.</w:t>
      </w:r>
    </w:p>
    <w:p>
      <w:pPr/>
      <w:r>
        <w:rPr>
          <w:lang w:val="es_ES" w:bidi="es_ES"/>
        </w:rPr>
      </w:r>
      <w:r>
        <w:rPr>
          <w:lang w:val="es_ES" w:bidi="es_ES"/>
        </w:rPr>
        <w:t>Deténganse aquí y platiquen esta pregunta como grupo: ¿Qué significa comer juntos en su cultura? ¿Es importante comer juntos? ¿Hay reglas sobre con quién pueden comer juntos? Cuando comen juntos, ¿hay cosas especiales que hacen para comidas importantes, como los que comen o cómo se sientan juntos? Pausen este audio aquí.</w:t>
      </w:r>
    </w:p>
    <w:p>
      <w:pPr/>
      <w:r>
        <w:rPr>
          <w:lang w:val="es_ES" w:bidi="es_ES"/>
        </w:rPr>
      </w:r>
      <w:r>
        <w:rPr>
          <w:lang w:val="es_ES" w:bidi="es_ES"/>
        </w:rPr>
        <w:t>La acción aquí es que los invitados se "reclinan", o se recuestan, alrededor de la mesa. Así es como las personas judías comían juntos en comidas formales. Lo importante aquí es que estaban en la mesa con el fin de comer juntos.</w:t>
      </w:r>
    </w:p>
    <w:p>
      <w:pPr/>
      <w:r>
        <w:rPr>
          <w:lang w:val="es_ES" w:bidi="es_ES"/>
        </w:rPr>
      </w:r>
      <w:r>
        <w:rPr>
          <w:lang w:val="es_ES" w:bidi="es_ES"/>
        </w:rPr>
        <w:t>Deténganse aquí y miren una imagen de un típico comedor judío con una mesa baja y las personas sentadas en cojines alrededor de ella. Pausen este audio aquí.</w:t>
      </w:r>
    </w:p>
    <w:p>
      <w:pPr/>
      <w:r>
        <w:rPr>
          <w:lang w:val="es_ES" w:bidi="es_ES"/>
        </w:rPr>
      </w:r>
      <w:r>
        <w:rPr>
          <w:lang w:val="es_ES" w:bidi="es_ES"/>
        </w:rPr>
        <w:t>Los escribas o maestros del grupo de líderes religiosos llamados los Fariseos amaban seguir la ley escrita y oral de las Escrituras. Ellos eran conocidos como personas a las que les gustaba estar "separados" de los pecadores, así que las acciones de Jesús los ofendieron grandemente. Los Fariseos regañan a Jesús haciéndoles una pregunta a sus discípulos que no esperaban que fuera respondida "¿Por qué él come con recaudadores de impuestos y pecadores?" Los Fariseos quieren que las personas vean lo equivocado que estaba Jesús al comer con personas que ellos no aprobaban.</w:t>
      </w:r>
    </w:p>
    <w:p>
      <w:pPr/>
      <w:r>
        <w:rPr>
          <w:lang w:val="es_ES" w:bidi="es_ES"/>
        </w:rPr>
      </w:r>
      <w:r>
        <w:rPr>
          <w:lang w:val="es_ES" w:bidi="es_ES"/>
        </w:rPr>
        <w:t xml:space="preserve">Jesús les respondió con un proverbio tradicional, o un dicho sabio, que todos habrían reconocido. Jesús compara a las personas sanas con personas que piensan que son justas, o que tienen una relación correcta con Dios. Estas personas que piensan que son justas piensan que no necesitan ayuda. Sin embargo, las personas enfermas, o los marginados de la sociedad, entendieron que necesitaban un doctor, o la ayuda de Jesús, para ser hechos justos. Aquellos que pensaban que eran justos no entendían por qué vino Jesús y no querían cambiar. Jesús estaba diciendo que quería comer con pecadores porque ellos </w:t>
      </w:r>
      <w:r>
        <w:rPr>
          <w:b/>
          <w:lang w:val="es_ES" w:bidi="es_ES"/>
        </w:rPr>
        <w:t>querían</w:t>
      </w:r>
      <w:r>
        <w:rPr>
          <w:lang w:val="es_ES" w:bidi="es_ES"/>
        </w:rPr>
        <w:t xml:space="preserve"> cambiar.</w:t>
      </w:r>
    </w:p>
    <w:p>
      <w:pPr/>
      <w:r>
        <w:rPr>
          <w:lang w:val="es_ES" w:bidi="es_ES"/>
        </w:rPr>
      </w:r>
      <w:r>
        <w:rPr>
          <w:lang w:val="es_ES" w:bidi="es_ES"/>
        </w:rPr>
        <w:t>Los siguientes textos hablan acerca de Jesús y los hábitos al comer de sus discípulos que no eran ceremonial o religiosamente limpios. Marcos pone esta historia aquí entre su historia más grande sobre Jesús porque introduce el tema de personas que son y que no son religiosamente limpias.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2:13–17 en la traducción que sea más fácil de entender.</w:t>
      </w:r>
    </w:p>
    <w:p>
      <w:pPr/>
      <w:r>
        <w:rPr>
          <w:lang w:val="es_ES" w:bidi="es_ES"/>
        </w:rPr>
      </w:r>
      <w:r>
        <w:rPr>
          <w:lang w:val="es_ES" w:bidi="es_ES"/>
        </w:rPr>
        <w:t>En este paso, el grupo definirá las escenas, los personajes y el contexto de este texto. Luego, el grupo visualizará este texto.</w:t>
      </w:r>
    </w:p>
    <w:p>
      <w:pPr/>
      <w:r>
        <w:rPr>
          <w:lang w:val="es_ES" w:bidi="es_ES"/>
        </w:rPr>
      </w:r>
      <w:r>
        <w:rPr>
          <w:lang w:val="es_ES" w:bidi="es_ES"/>
        </w:rPr>
        <w:t>Este texto tiene dos escenas.</w:t>
      </w:r>
    </w:p>
    <w:p>
      <w:pPr/>
      <w:r>
        <w:rPr>
          <w:lang w:val="es_ES" w:bidi="es_ES"/>
        </w:rPr>
      </w:r>
      <w:r>
        <w:rPr>
          <w:b/>
          <w:lang w:val="es_ES" w:bidi="es_ES"/>
        </w:rPr>
        <w:t>En la primera escena:</w:t>
      </w:r>
      <w:r>
        <w:rPr>
          <w:lang w:val="es_ES" w:bidi="es_ES"/>
        </w:rPr>
        <w:t xml:space="preserve"> Jesús acaba de sanar a un hombre paralítico en Cafarnaúm. Él deja la casa y comienza a caminar hacia el Mar de Galilea, no tan lejos, pero muchas personas lo siguen. Jesús está enseñándole a las personas cuando ve a Leví cobrando impuestos. Jesús invita a Leví a seguirlo e inmediatamente Leví sigue a Jesús.</w:t>
      </w:r>
    </w:p>
    <w:p>
      <w:pPr/>
      <w:r>
        <w:rPr>
          <w:lang w:val="es_ES" w:bidi="es_ES"/>
        </w:rPr>
      </w:r>
      <w:r>
        <w:rPr>
          <w:b/>
          <w:lang w:val="es_ES" w:bidi="es_ES"/>
        </w:rPr>
        <w:t>En la segunda escena:</w:t>
      </w:r>
      <w:r>
        <w:rPr>
          <w:lang w:val="es_ES" w:bidi="es_ES"/>
        </w:rPr>
        <w:t xml:space="preserve"> Más tarde ese mismo día, Leví invita a Jesús y a sus discípulos a su casa a cenar. Leví ha invitado a otros recaudadores de impuestos y a otros que son considerados pecadores. Los líderes religiosos ven esto y le preguntan a los discípulos de Jesús "¿Por qué él come con este tipo de personas?" Jesús escucha esto y responde con un proverbio.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Leví</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Líderes religiosos</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Otros recaudadores de impuestos en la casa de Leví</w:t>
      </w:r>
    </w:p>
    <w:p>
      <w:pPr>
        <w:pStyle w:val="ListBullet"/>
        <w:spacing w:line="240" w:lineRule="auto"/>
        <w:ind w:left="720"/>
      </w:pPr>
      <w:r>
        <w:rPr>
          <w:lang w:val="es_ES" w:bidi="es_ES"/>
        </w:rPr>
      </w:r>
      <w:r>
        <w:rPr>
          <w:lang w:val="es_ES" w:bidi="es_ES"/>
        </w:rPr>
        <w:t>Otros pecadores en la casa de Leví</w:t>
      </w:r>
    </w:p>
    <w:p>
      <w:pPr/>
      <w:r>
        <w:rPr>
          <w:lang w:val="es_ES" w:bidi="es_ES"/>
        </w:rPr>
      </w:r>
      <w:r>
        <w:rPr>
          <w:lang w:val="es_ES" w:bidi="es_ES"/>
        </w:rPr>
        <w:t>Como grupo, pongan atención a estas partes de la ambientación del texto:</w:t>
      </w:r>
    </w:p>
    <w:p>
      <w:pPr/>
      <w:r>
        <w:rPr>
          <w:lang w:val="es_ES" w:bidi="es_ES"/>
        </w:rPr>
      </w:r>
      <w:r>
        <w:rPr>
          <w:lang w:val="es_ES" w:bidi="es_ES"/>
        </w:rPr>
        <w:t>Esta historia empieza con una frase "una vez más" para mostrar que Jesús está haciendo algo que ya ha hecho antes. Asegúrense de mostrar a Jesús caminando por Cafarnaúm y llamando a Leví cerca de la orilla del gran lago. Habría multitudes de personas siguiendo a Jesús mientras él les enseña a lo largo del camino.</w:t>
      </w:r>
    </w:p>
    <w:p>
      <w:pPr/>
      <w:r>
        <w:rPr>
          <w:lang w:val="es_ES" w:bidi="es_ES"/>
        </w:rPr>
      </w:r>
      <w:r>
        <w:rPr>
          <w:lang w:val="es_ES" w:bidi="es_ES"/>
        </w:rPr>
        <w:t>Asegúrense de mostrar a Leví recolectando dinero en su ventanilla de impuestos. Al pueblo judío no le agrada Leví porque él es un marginado.</w:t>
      </w:r>
    </w:p>
    <w:p>
      <w:pPr/>
      <w:r>
        <w:rPr>
          <w:lang w:val="es_ES" w:bidi="es_ES"/>
        </w:rPr>
      </w:r>
      <w:r>
        <w:rPr>
          <w:lang w:val="es_ES" w:bidi="es_ES"/>
        </w:rPr>
        <w:t>Es importante recordar que al invitar a Leví a seguirlo, Jesús le estaba pidiendo a Leví que se convirtiera en su discípulo. Esto significaba que Leví tendría que dejar su trabajo como recaudador de impuestos y estar con Jesús todos los días, aprendiendo de sus enseñanzas y acciones. Leví se levanta inmediatamente y deja su ventanilla de impuestos. Asegúrense de mostrar que Leví responde inmediatamente a Jesús.</w:t>
      </w:r>
    </w:p>
    <w:p>
      <w:pPr/>
      <w:r>
        <w:rPr>
          <w:lang w:val="es_ES" w:bidi="es_ES"/>
        </w:rPr>
      </w:r>
      <w:r>
        <w:rPr>
          <w:lang w:val="es_ES" w:bidi="es_ES"/>
        </w:rPr>
        <w:t>Asegúrense de mostrar a Jesús comiendo con sus discípulos y otros recaudadores de impuestos en la casa de Leví, más tarde esa noche. La casa probablemente sería una casa agradable. Todos se habrían reclinado, o se habrían recostado, alrededor de la mesa.</w:t>
      </w:r>
    </w:p>
    <w:p>
      <w:pPr/>
      <w:r>
        <w:rPr>
          <w:lang w:val="es_ES" w:bidi="es_ES"/>
        </w:rPr>
      </w:r>
      <w:r>
        <w:rPr>
          <w:lang w:val="es_ES" w:bidi="es_ES"/>
        </w:rPr>
        <w:t>Cuando los líderes religiosos le preguntan a los discípulos de Jesús por qué Jesús está cenando con pecadores, asegúrense de mostrar esto como un regaño. Ellos preguntaban: "¿Por qué él come con recaudadores de impuestos y con pecadores?" Ellos realmente no buscaban que los discípulos respondieran, pero querían mostrarle a las personas que las acciones de Jesús eran incorrectas.</w:t>
      </w:r>
    </w:p>
    <w:p>
      <w:pPr/>
      <w:r>
        <w:rPr>
          <w:lang w:val="es_ES" w:bidi="es_ES"/>
        </w:rPr>
      </w:r>
      <w:r>
        <w:rPr>
          <w:lang w:val="es_ES" w:bidi="es_ES"/>
        </w:rPr>
        <w:t>Es importante recordar que los Fariseos no estaban en la comida porque ellos consideraban que era vergonzoso comer con pecadores. En cambio, ellos luego cuestionaron a los discípulos de Jesús, después de que ya habían comido en la casa de Leví.</w:t>
      </w:r>
    </w:p>
    <w:p>
      <w:pPr/>
      <w:r>
        <w:rPr>
          <w:lang w:val="es_ES" w:bidi="es_ES"/>
        </w:rPr>
      </w:r>
      <w:r>
        <w:rPr>
          <w:lang w:val="es_ES" w:bidi="es_ES"/>
        </w:rPr>
        <w:t xml:space="preserve">De alguna forma, Jesús escuchó lo que los Fariseos le decían a sus discípulos. Jesús respondió con un proverbio tradicional, o un dicho sabio. Este dicho sabio tiene dos partes. En la primera parte, Jesús hace el contraste de que las personas sanas </w:t>
      </w:r>
      <w:r>
        <w:rPr>
          <w:b/>
          <w:lang w:val="es_ES" w:bidi="es_ES"/>
        </w:rPr>
        <w:t>no</w:t>
      </w:r>
      <w:r>
        <w:rPr>
          <w:lang w:val="es_ES" w:bidi="es_ES"/>
        </w:rPr>
        <w:t xml:space="preserve"> necesitan un doctor y que las personas enfermas </w:t>
      </w:r>
      <w:r>
        <w:rPr>
          <w:b/>
          <w:lang w:val="es_ES" w:bidi="es_ES"/>
        </w:rPr>
        <w:t>sí</w:t>
      </w:r>
      <w:r>
        <w:rPr>
          <w:lang w:val="es_ES" w:bidi="es_ES"/>
        </w:rPr>
        <w:t xml:space="preserve"> necesitan un doctor. En la segunda parte, de una forma similar, Jesús dice que no ha </w:t>
      </w:r>
      <w:r>
        <w:rPr>
          <w:b/>
          <w:lang w:val="es_ES" w:bidi="es_ES"/>
        </w:rPr>
        <w:t>venido</w:t>
      </w:r>
      <w:r>
        <w:rPr>
          <w:lang w:val="es_ES" w:bidi="es_ES"/>
        </w:rPr>
        <w:t xml:space="preserve"> por las personas que piensan que son justas, sino que él </w:t>
      </w:r>
      <w:r>
        <w:rPr>
          <w:b/>
          <w:lang w:val="es_ES" w:bidi="es_ES"/>
        </w:rPr>
        <w:t>ha</w:t>
      </w:r>
      <w:r>
        <w:rPr>
          <w:lang w:val="es_ES" w:bidi="es_ES"/>
        </w:rPr>
        <w:t xml:space="preserve"> venido por los pecadores. En este proverbio, Jesús también está comparando el detalle de que las personas sanas no necesitan un doctor con el hecho de que las personas que piensan que son justas no lo necesitan. Sin embargo, de la misma manera que las personas </w:t>
      </w:r>
      <w:r>
        <w:rPr>
          <w:b/>
          <w:lang w:val="es_ES" w:bidi="es_ES"/>
        </w:rPr>
        <w:t>enfermas</w:t>
      </w:r>
      <w:r>
        <w:rPr>
          <w:lang w:val="es_ES" w:bidi="es_ES"/>
        </w:rPr>
        <w:t xml:space="preserve"> necesitan un doctor, los pecadores necesitan a Jesús.</w:t>
      </w:r>
    </w:p>
    <w:p>
      <w:pPr/>
      <w:r>
        <w:rPr>
          <w:lang w:val="es_ES" w:bidi="es_ES"/>
        </w:rPr>
      </w:r>
      <w:r>
        <w:rPr>
          <w:lang w:val="es_ES" w:bidi="es_ES"/>
        </w:rPr>
        <w:t>Ahora, el grupo debe crear un guion gráfico, dibujar o usar objetos para visualizar el texto y la acción que se encuentra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2:13–17 en la traducción que más fácil sea de entender.</w:t>
      </w:r>
    </w:p>
    <w:p>
      <w:pPr/>
      <w:r>
        <w:rPr>
          <w:lang w:val="es_ES" w:bidi="es_ES"/>
        </w:rPr>
      </w:r>
      <w:r>
        <w:rPr>
          <w:lang w:val="es_ES" w:bidi="es_ES"/>
        </w:rPr>
        <w:t>En este paso, el grupo dramatizará el texto.</w:t>
      </w:r>
    </w:p>
    <w:p>
      <w:pPr/>
      <w:r>
        <w:rPr>
          <w:lang w:val="es_ES" w:bidi="es_ES"/>
        </w:rPr>
      </w:r>
      <w:r>
        <w:rPr>
          <w:lang w:val="es_ES" w:bidi="es_ES"/>
        </w:rPr>
        <w:t>Esta historia tiene dos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Leví (un recaudador de impuestos en una ventanilla de recaudación de impuestos)</w:t>
      </w:r>
    </w:p>
    <w:p>
      <w:pPr>
        <w:pStyle w:val="ListBullet"/>
        <w:spacing w:line="240" w:lineRule="auto"/>
        <w:ind w:left="720"/>
      </w:pPr>
      <w:r>
        <w:rPr>
          <w:lang w:val="es_ES" w:bidi="es_ES"/>
        </w:rPr>
      </w:r>
      <w:r>
        <w:rPr>
          <w:lang w:val="es_ES" w:bidi="es_ES"/>
        </w:rPr>
        <w:t>Otros recaudadores de impuestos</w:t>
      </w:r>
    </w:p>
    <w:p>
      <w:pPr>
        <w:pStyle w:val="ListBullet"/>
        <w:spacing w:line="240" w:lineRule="auto"/>
        <w:ind w:left="720"/>
      </w:pPr>
      <w:r>
        <w:rPr>
          <w:lang w:val="es_ES" w:bidi="es_ES"/>
        </w:rPr>
      </w:r>
      <w:r>
        <w:rPr>
          <w:lang w:val="es_ES" w:bidi="es_ES"/>
        </w:rPr>
        <w:t>Otras personas consideradas como pecadores</w:t>
      </w:r>
    </w:p>
    <w:p>
      <w:pPr>
        <w:pStyle w:val="ListBullet"/>
        <w:spacing w:line="240" w:lineRule="auto"/>
        <w:ind w:left="720"/>
      </w:pPr>
      <w:r>
        <w:rPr>
          <w:lang w:val="es_ES" w:bidi="es_ES"/>
        </w:rPr>
      </w:r>
      <w:r>
        <w:rPr>
          <w:lang w:val="es_ES" w:bidi="es_ES"/>
        </w:rPr>
        <w:t>Líderes religiosos</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a Jesús caminando en Cafarnaúm. Un gran grupo de personas lo siguen. Jesús ve a Leví en su ventanilla de impuestos y le dice: "Sígueme y se mi discípulo." Inmediatamente, Leví se levantó y siguió a Jesús.</w:t>
      </w:r>
    </w:p>
    <w:p>
      <w:pPr/>
      <w:r>
        <w:rPr>
          <w:lang w:val="es_ES" w:bidi="es_ES"/>
        </w:rPr>
      </w:r>
      <w:r>
        <w:rPr>
          <w:lang w:val="es_ES" w:bidi="es_ES"/>
        </w:rPr>
        <w:t>Pausa el drama. Pregúntenle a la persona interpretando a Leví "¿Qué está sintiendo o pensando?" La persona podría responder cosas como: "Un fuerte deseo de seguir a Jesús", o "Esperanzado". Él verdaderamente me ve", o Él quiere que lo siga aun cuando soy un marginado". Continúen con la obra.</w:t>
      </w:r>
    </w:p>
    <w:p>
      <w:pPr/>
      <w:r>
        <w:rPr>
          <w:lang w:val="es_ES" w:bidi="es_ES"/>
        </w:rPr>
      </w:r>
      <w:r>
        <w:rPr>
          <w:lang w:val="es_ES" w:bidi="es_ES"/>
        </w:rPr>
        <w:t>Algún tiempo después, Jesús y sus discípulos van a la casa de Leví. Ahora la acción está en la casa de Leví. Jesús y sus discípulos comen con Leví, otros recaudadores de impuestos y otros marginados. Actúen como los líderes religiosos que ven esto suceder. Más tarde le preguntan a los discípulos de Jesús: "¿Por qué Jesús come con pecadores?"</w:t>
      </w:r>
    </w:p>
    <w:p>
      <w:pPr/>
      <w:r>
        <w:rPr>
          <w:lang w:val="es_ES" w:bidi="es_ES"/>
        </w:rPr>
      </w:r>
      <w:r>
        <w:rPr>
          <w:lang w:val="es_ES" w:bidi="es_ES"/>
        </w:rPr>
        <w:t>Pausa el drama. Pregúntenle a la persona interpretando a los líderes religiosos: "¿Qué está sintiendo o pensando?" La persona podría responder cosas como: “Los líderes religiosos respetados no deben juntarse con persona que son pecadores”, o “Ya hemos visto a Jesús sanando al hombre paralítico”. Ahora él no solo dice que perdona a los pecadores, sino que él también come con pecadores, lo cual es blasfemia", o "Estamos afuera mirando hacia dentro sintiendo celos de que Jesús no está con nosotros". Continúen con la obra.</w:t>
      </w:r>
    </w:p>
    <w:p>
      <w:pPr/>
      <w:r>
        <w:rPr>
          <w:lang w:val="es_ES" w:bidi="es_ES"/>
        </w:rPr>
      </w:r>
      <w:r>
        <w:rPr>
          <w:lang w:val="es_ES" w:bidi="es_ES"/>
        </w:rPr>
        <w:t>Interpreten a Jesús escuchando a los líderes religiosos hablándole a sus discípulos. Jesús les dijo: "Las personas sanas no necesitan un doctor. Las personas enfermas sí. He venido a llamar, no a aquellos que piensan que son justos, sino a aquellos que saben que son pecadores".</w:t>
      </w:r>
    </w:p>
    <w:p>
      <w:pPr/>
      <w:r>
        <w:rPr>
          <w:lang w:val="es_ES" w:bidi="es_ES"/>
        </w:rPr>
      </w:r>
      <w:r>
        <w:rPr>
          <w:lang w:val="es_ES" w:bidi="es_ES"/>
        </w:rPr>
        <w:t>Pausa el drama. Pregúntenle a la persona interpretando a Jesús: "¿Qué está sintiendo o pensando?" La persona podría responder cosas como: "Ellos piensan que conocen la ley de mi Padre, pero no conocen Su corazón", o "Ellos son demasiado orgullosos para aceptar que ellos también necesitan ayuda", o "Paciente". Sé que vendrán más conflictos".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2:13–17 en la traducción que más fácil sea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Mientras Jesús está caminando por </w:t>
      </w:r>
      <w:r>
        <w:rPr>
          <w:lang w:val="es_ES" w:bidi="es_ES"/>
        </w:rPr>
        <w:t>Cafarnaúm</w:t>
      </w:r>
      <w:r>
        <w:rPr>
          <w:lang w:val="es_ES" w:bidi="es_ES"/>
        </w:rPr>
        <w:t xml:space="preserve">, él ve a Leví trabajando como </w:t>
      </w:r>
      <w:r>
        <w:rPr>
          <w:b/>
          <w:lang w:val="es_ES" w:bidi="es_ES"/>
        </w:rPr>
        <w:t>recaudador de impuestos</w:t>
      </w:r>
      <w:r>
        <w:rPr>
          <w:lang w:val="es_ES" w:bidi="es_ES"/>
        </w:rPr>
        <w:t>. Los recaudadores impuestos eran judíos que trabajaban para el gobierno romano desde que el pueblo romano había conquistado a los judíos. Los Romanos obligaban a los judíos a pagar impuestos a Roma. Los judíos odiaban a los recaudadores de impuestos porque trabajaban para los Romanos. Los recaudadores de impuestos también eran conocidos por recaudar más dinero de lo necesario y enriquecerse por eso.</w:t>
      </w:r>
    </w:p>
    <w:p>
      <w:pPr/>
      <w:r>
        <w:rPr>
          <w:lang w:val="es_ES" w:bidi="es_ES"/>
        </w:rPr>
      </w:r>
      <w:r>
        <w:rPr>
          <w:lang w:val="es_ES" w:bidi="es_ES"/>
        </w:rPr>
        <w:t xml:space="preserve">Jesús llama a Leví para convertirse en su </w:t>
      </w:r>
      <w:r>
        <w:rPr>
          <w:b/>
          <w:lang w:val="es_ES" w:bidi="es_ES"/>
        </w:rPr>
        <w:t>discípulo</w:t>
      </w:r>
      <w:r>
        <w:rPr>
          <w:lang w:val="es_ES" w:bidi="es_ES"/>
        </w:rPr>
        <w:t xml:space="preserve"> o seguidor más cercano. Los seguidores más cercanos de Jesús estaban con él durante la mayor parte de tiempo de su ministerio público, viajando con él a todas partes, aprendiendo de él y en algunas ocasiones siendo enviados por él para predicar las buenas nuevas y sanar a los enfermos. Si su idioma tiene un término conocido para los seguidores devotos de un maestro, puedes usar ese término aquí.</w:t>
      </w:r>
    </w:p>
    <w:p>
      <w:pPr/>
      <w:r>
        <w:rPr>
          <w:lang w:val="es_ES" w:bidi="es_ES"/>
        </w:rPr>
      </w:r>
      <w:r>
        <w:rPr>
          <w:lang w:val="es_ES" w:bidi="es_ES"/>
        </w:rPr>
        <w:t xml:space="preserve">Deténganse aquí y platiquen como grupo que palabra o frase usarían para </w:t>
      </w:r>
      <w:r>
        <w:rPr>
          <w:b/>
          <w:lang w:val="es_ES" w:bidi="es_ES"/>
        </w:rPr>
        <w:t>discípulo</w:t>
      </w:r>
      <w:r>
        <w:rPr>
          <w:lang w:val="es_ES" w:bidi="es_ES"/>
        </w:rPr>
        <w:t xml:space="preserve">. Busquen discípulo en el Glosario </w:t>
      </w:r>
      <w:r>
        <w:rPr>
          <w:lang w:val="es_ES" w:bidi="es_ES"/>
        </w:rPr>
        <w:t>Principal</w:t>
      </w:r>
      <w:r>
        <w:rPr>
          <w:lang w:val="es_ES" w:bidi="es_ES"/>
        </w:rPr>
        <w:t xml:space="preserve"> para tener más información. Pausen este audio aquí.</w:t>
      </w:r>
    </w:p>
    <w:p>
      <w:pPr/>
      <w:r>
        <w:rPr>
          <w:lang w:val="es_ES" w:bidi="es_ES"/>
        </w:rPr>
      </w:r>
      <w:r>
        <w:rPr>
          <w:lang w:val="es_ES" w:bidi="es_ES"/>
        </w:rPr>
        <w:t xml:space="preserve">Más adelante, Jesús va a la casa de Leví y come con otros recaudadores de impuestos y </w:t>
      </w:r>
      <w:r>
        <w:rPr>
          <w:b/>
          <w:lang w:val="es_ES" w:bidi="es_ES"/>
        </w:rPr>
        <w:t>pecadores</w:t>
      </w:r>
      <w:r>
        <w:rPr>
          <w:lang w:val="es_ES" w:bidi="es_ES"/>
        </w:rPr>
        <w:t xml:space="preserve">. La palabra pecadores se usa de una manera inusual aquí. Aquí, significa las personas que constantemente violaban las leyes religiosas sobre limpiarse a sí mismas antes de comer. Para más información sobre </w:t>
      </w:r>
      <w:r>
        <w:rPr>
          <w:lang w:val="es_ES" w:bidi="es_ES"/>
        </w:rPr>
        <w:t>pecado</w:t>
      </w:r>
      <w:r>
        <w:rPr>
          <w:lang w:val="es_ES" w:bidi="es_ES"/>
        </w:rPr>
        <w:t>, consulte el Glosario Principal.</w:t>
      </w:r>
    </w:p>
    <w:p>
      <w:pPr/>
      <w:r>
        <w:rPr>
          <w:lang w:val="es_ES" w:bidi="es_ES"/>
        </w:rPr>
      </w:r>
      <w:r>
        <w:rPr>
          <w:lang w:val="es_ES" w:bidi="es_ES"/>
        </w:rPr>
        <w:t xml:space="preserve">Los </w:t>
      </w:r>
      <w:r>
        <w:rPr>
          <w:b/>
          <w:lang w:val="es_ES" w:bidi="es_ES"/>
        </w:rPr>
        <w:t>maestros de la ley</w:t>
      </w:r>
      <w:r>
        <w:rPr>
          <w:lang w:val="es_ES" w:bidi="es_ES"/>
        </w:rPr>
        <w:t xml:space="preserve">, o </w:t>
      </w:r>
      <w:r>
        <w:rPr>
          <w:b/>
          <w:lang w:val="es_ES" w:bidi="es_ES"/>
        </w:rPr>
        <w:t>escribas</w:t>
      </w:r>
      <w:r>
        <w:rPr>
          <w:lang w:val="es_ES" w:bidi="es_ES"/>
        </w:rPr>
        <w:t xml:space="preserve">, que eran </w:t>
      </w:r>
      <w:r>
        <w:rPr>
          <w:b/>
          <w:lang w:val="es_ES" w:bidi="es_ES"/>
        </w:rPr>
        <w:t>Fariseos</w:t>
      </w:r>
      <w:r>
        <w:rPr>
          <w:lang w:val="es_ES" w:bidi="es_ES"/>
        </w:rPr>
        <w:t xml:space="preserve">, le hicieron a los discípulos de Jesús una pregunta. No está claro si los Fariseos en esta historia estaban siguiendo a Jesús o no, pero les dicen a los discípulos de Jesús que piensan que está mal que Jesús coma con pecadores. El nombre “Fariseo” significa “estar separado”. Los Fariseos eran considerados muy influyentes y justos. Ellos eran buen ejemplo para las personas porque eran devotos a la ley de Dios. Reconocían las leyes y tradiciones religiosas tanto orales como escritas. Algunos de los Fariseos también eran </w:t>
      </w:r>
      <w:r>
        <w:rPr>
          <w:b/>
          <w:lang w:val="es_ES" w:bidi="es_ES"/>
        </w:rPr>
        <w:t>maestros de la ley de Dios</w:t>
      </w:r>
      <w:r>
        <w:rPr>
          <w:lang w:val="es_ES" w:bidi="es_ES"/>
        </w:rPr>
        <w:t xml:space="preserve"> y de ellos es de quien se habla en este pasaje. El término Fariseos es el nombre de este tipo de líder religioso.</w:t>
      </w:r>
    </w:p>
    <w:p>
      <w:pPr/>
      <w:r>
        <w:rPr>
          <w:lang w:val="es_ES" w:bidi="es_ES"/>
        </w:rPr>
      </w:r>
      <w:r>
        <w:rPr>
          <w:lang w:val="es_ES" w:bidi="es_ES"/>
        </w:rPr>
        <w:t xml:space="preserve">Deténganse aquí y platiquen como grupo sobre cómo traducir </w:t>
      </w:r>
      <w:r>
        <w:rPr>
          <w:b/>
          <w:lang w:val="es_ES" w:bidi="es_ES"/>
        </w:rPr>
        <w:t>a los maestros de la ley que eran Fariseos</w:t>
      </w:r>
      <w:r>
        <w:rPr>
          <w:lang w:val="es_ES" w:bidi="es_ES"/>
        </w:rPr>
        <w:t xml:space="preserve">. Para más información sobre </w:t>
      </w:r>
      <w:r>
        <w:rPr>
          <w:lang w:val="es_ES" w:bidi="es_ES"/>
        </w:rPr>
        <w:t>Fariseo</w:t>
      </w:r>
      <w:r>
        <w:rPr>
          <w:lang w:val="es_ES" w:bidi="es_ES"/>
        </w:rPr>
        <w:t xml:space="preserve"> y </w:t>
      </w:r>
      <w:r>
        <w:rPr>
          <w:lang w:val="es_ES" w:bidi="es_ES"/>
        </w:rPr>
        <w:t>los maestros de la ley</w:t>
      </w:r>
      <w:r>
        <w:rPr>
          <w:lang w:val="es_ES" w:bidi="es_ES"/>
        </w:rPr>
        <w:t>, consulte el Glosario Principal. Pausen este audio aquí.</w:t>
      </w:r>
    </w:p>
    <w:p>
      <w:pPr/>
      <w:r>
        <w:rPr>
          <w:lang w:val="es_ES" w:bidi="es_ES"/>
        </w:rPr>
      </w:r>
      <w:r>
        <w:rPr>
          <w:lang w:val="es_ES" w:bidi="es_ES"/>
        </w:rPr>
        <w:t xml:space="preserve">Jesús usa un dicho sabio para comparar a las personas sanas con las personas que piensan que son </w:t>
      </w:r>
      <w:r>
        <w:rPr>
          <w:lang w:val="es_ES" w:bidi="es_ES"/>
        </w:rPr>
        <w:t>justas</w:t>
      </w:r>
      <w:r>
        <w:rPr>
          <w:lang w:val="es_ES" w:bidi="es_ES"/>
        </w:rPr>
        <w:t>. La idea del Antiguo Testamento de "justicia" se basa en la relación entre Dios y el hombre, o entre hombre y hombre. Justicia se refiere a la santidad, posición correcta, o falta de culpa. Deben describir el concepto de "justicia" de la misma manera en toda su traducción. Por ejemplo, pueden describir justicia como una "relación correcta con Dios". También puedes describirlo en un término legal como "irreprochable/inocente". Otras formas de describir estos conceptos son:</w:t>
      </w:r>
    </w:p>
    <w:p>
      <w:pPr>
        <w:pStyle w:val="ListBullet"/>
        <w:spacing w:line="240" w:lineRule="auto"/>
        <w:ind w:left="720"/>
      </w:pPr>
      <w:r>
        <w:rPr>
          <w:lang w:val="es_ES" w:bidi="es_ES"/>
        </w:rPr>
      </w:r>
      <w:r>
        <w:rPr>
          <w:lang w:val="es_ES" w:bidi="es_ES"/>
        </w:rPr>
        <w:t>ser correcto a la vista de Dios</w:t>
      </w:r>
    </w:p>
    <w:p>
      <w:pPr>
        <w:pStyle w:val="ListBullet"/>
        <w:spacing w:line="240" w:lineRule="auto"/>
        <w:ind w:left="720"/>
      </w:pPr>
      <w:r>
        <w:rPr>
          <w:lang w:val="es_ES" w:bidi="es_ES"/>
        </w:rPr>
      </w:r>
      <w:r>
        <w:rPr>
          <w:lang w:val="es_ES" w:bidi="es_ES"/>
        </w:rPr>
        <w:t>estar en posición correcta con Dios</w:t>
      </w:r>
    </w:p>
    <w:p>
      <w:pPr>
        <w:pStyle w:val="ListBullet"/>
        <w:spacing w:line="240" w:lineRule="auto"/>
        <w:ind w:left="720"/>
      </w:pPr>
      <w:r>
        <w:rPr>
          <w:lang w:val="es_ES" w:bidi="es_ES"/>
        </w:rPr>
      </w:r>
      <w:r>
        <w:rPr>
          <w:lang w:val="es_ES" w:bidi="es_ES"/>
        </w:rPr>
        <w:t>ser aceptado por Dios</w:t>
      </w:r>
    </w:p>
    <w:p>
      <w:pPr/>
      <w:r>
        <w:rPr>
          <w:lang w:val="es_ES" w:bidi="es_ES"/>
        </w:rPr>
      </w:r>
      <w:r>
        <w:rPr>
          <w:lang w:val="es_ES" w:bidi="es_ES"/>
        </w:rPr>
        <w:t>Su audiencia también puede tener palabras especiales que describen el concepto de justicia, tales como “tener un corazón recto, ser recto, ser irreprochable/inocente, caminar en el camino de Dios”, entre otros. Tomen esto en cuenta al elegir la redacción apropiada para su historia.</w:t>
      </w:r>
    </w:p>
    <w:p>
      <w:pPr/>
      <w:r>
        <w:rPr>
          <w:lang w:val="es_ES" w:bidi="es_ES"/>
        </w:rPr>
      </w:r>
      <w:r>
        <w:rPr>
          <w:lang w:val="es_ES" w:bidi="es_ES"/>
        </w:rPr>
        <w:t>Recuerden que en la Biblia, las personas nunca pueden ser justas por sí mismas, o haciendo suficientes cosas buenas, aunque esa es la forma en que muchas personas entienden este término. Sin embargo, Jesús lo deja claro que nuestra justicia debe ser aún mejor que la de los líderes religiosos quienes siguen todas las leyes de Dios. Eso quiere decir que el concepto de justicia significa más que hacer buenas obras. Su término o frase para "justicia" no debe basarse en hacer buenas obras.</w:t>
      </w:r>
    </w:p>
    <w:p>
      <w:pPr/>
      <w:r>
        <w:rPr>
          <w:lang w:val="es_ES" w:bidi="es_ES"/>
        </w:rPr>
      </w:r>
      <w:r>
        <w:rPr>
          <w:lang w:val="es_ES" w:bidi="es_ES"/>
        </w:rPr>
        <w:t xml:space="preserve">Deténganse aquí y platiquen juntos sobre cómo traducir </w:t>
      </w:r>
      <w:r>
        <w:rPr>
          <w:b/>
          <w:lang w:val="es_ES" w:bidi="es_ES"/>
        </w:rPr>
        <w:t>justo</w:t>
      </w:r>
      <w:r>
        <w:rPr>
          <w:lang w:val="es_ES" w:bidi="es_ES"/>
        </w:rPr>
        <w:t>. Como este es un término clave de gran importancia, ocupen algún tiempo en esto. Pueden encontrar algún tipo de comparación apropiada en su cultura. Por ejemplo, puedes usar la comparación de algo que está roto y por lo tanto no se puede usar. Una vez esa cosa está rota, realmente no hay forma de repararla de modo que esté perfectamente restaurada a su condición útil. Quizás esto podría ser una olla de barro, una tinaja, o un arco y una flecha. Quizás podría ser una flecha doblada que ya no puede pegarle al blanco. Justicia es el concepto de que Dios restaura aquellas cosas que no son restaurables. Él no sólo repara el objeto, sino que lo hace útil para su propósito nuevamente, como si nunca se hubiera roto. También puedes pedirle a los participantes que en parejas te "muestren" la "justicia" haciendo mímicas. El grupo puede comentar sobre lo que ven y determinar si las acciones muestra el concepto con precisión. Si es así, pueden usar esas acciones como ayuda para encontrar la forma apropiada para describir la “justicia”.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diciendo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ellos.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2:18–22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2:18–22 y pónganlo en sus corazones.</w:t>
      </w:r>
    </w:p>
    <w:p>
      <w:pPr/>
      <w:r>
        <w:rPr>
          <w:lang w:val="es_ES" w:bidi="es_ES"/>
        </w:rPr>
      </w:r>
      <w:r>
        <w:rPr>
          <w:lang w:val="es_ES" w:bidi="es_ES"/>
        </w:rPr>
        <w:t>Escuchen una versión en audio de Marcos 2:18–22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2:18–22 en la traducción que sea mas fácil de entender.</w:t>
      </w:r>
    </w:p>
    <w:p>
      <w:pPr/>
      <w:r>
        <w:rPr>
          <w:lang w:val="es_ES" w:bidi="es_ES"/>
        </w:rPr>
      </w:r>
      <w:r>
        <w:rPr>
          <w:lang w:val="es_ES" w:bidi="es_ES"/>
        </w:rPr>
        <w:t>Puede que las historias cortas en esta sección de Marcos no hayan sucedido en este orden en ese momento. Sin embargo, Marcos pone historias y enseñanzas similares juntas. En el pasaje anterior, Jesús comía con pecadores, lo que parecía estar en contra de la ley religiosa. En este pasaje, Jesús y sus discípulos nuevamente sorprenden a los líderes religiosos porque no ayunan. Ayunar se refiere a no comer ni beber como muestra de humillación, tristeza, o para pedir la ayuda de Dios. Jesús y sus discípulos están mostrando que son diferentes y que no siguen la misma costumbre religiosa que todos los demás siguen.</w:t>
      </w:r>
    </w:p>
    <w:p>
      <w:pPr/>
      <w:r>
        <w:rPr>
          <w:lang w:val="es_ES" w:bidi="es_ES"/>
        </w:rPr>
      </w:r>
      <w:r>
        <w:rPr>
          <w:lang w:val="es_ES" w:bidi="es_ES"/>
        </w:rPr>
        <w:t>Aunque en los tiempos del Antiguo Testamento sólo había un día apartado para ayunar — el Día de la Expiación — en el tiempo de Jesús, el ayuno era más tradicional y sucedía con más frecuencia en la cultura judía. Los Fariseos, o líderes religiosos, y aquellos que los seguían ayunaban dos días a la semana. Los discípulos de Juan, o seguidores más cercanos, podían haber estado ayunando porque estaban tristes o porque querían demostrarle a Dios que se habían apartado de sus pecados. La idea original del ayuno en el Antiguo Testamento era mostrar arrepentimiento, o pedirle a Dios que perdone el pecado y que ponga todo en orden de nuevo. Las personas en los días de Jesús querían ser más justas y ganar el favor de Dios.</w:t>
      </w:r>
    </w:p>
    <w:p>
      <w:pPr/>
      <w:r>
        <w:rPr>
          <w:lang w:val="es_ES" w:bidi="es_ES"/>
        </w:rPr>
      </w:r>
      <w:r>
        <w:rPr>
          <w:lang w:val="es_ES" w:bidi="es_ES"/>
        </w:rPr>
        <w:t>Deténganse aquí y como grupo comenten sobre esta pregunta: ¿Qué cosas hacen en su cultura para tratar de ser más justas o para ganar el favor de Dios? Pausenn este audio aquí.</w:t>
      </w:r>
    </w:p>
    <w:p>
      <w:pPr/>
      <w:r>
        <w:rPr>
          <w:lang w:val="es_ES" w:bidi="es_ES"/>
        </w:rPr>
      </w:r>
      <w:r>
        <w:rPr>
          <w:lang w:val="es_ES" w:bidi="es_ES"/>
        </w:rPr>
        <w:t>Algunas personas vinieron a Jesús y le preguntaron: "¿Por qué tus discípulos no ayunan como los discípulos de Juan y los fariseos?" La pregunta parece justificada. Si Jesús es un gran maestro, ¿por qué no está enseñando a sus seguidores a ayunar como lo hacen todos los demás seguidores de otros maestros? En esos días, los maestros religiosos a menudo respondían preguntas como esta con otra pregunta con el fin de debatir el tema. Jesús hace una pregunta y luego él mismo la reponde: "¿Acaso los invitados de la boda ayuna mientras celebran con el novio? Por supuesto que no. No pueden ayunar mientras el novio está con ellos". Jesús se está comparando a sí mismo con un novio, o un hombre que se está casando. Jesús le recuerda a la gente que el novio se ofendería si sus invitados no se alegraran con el el día de su boda. Aunque las personas no habrían asumido que él estaba diciendo que él era el Mesías, o el Salvador Prometido, estaban acostumbrados a usar la idea de un banquete de bodas para mostrar la alegría que el Mesías traerá. Aquí, Jesús está enfatizando que sus discípulos encuentran alegría en su maestro, que es como el novio, así que ¿por qué ayunarían? Sin embargo, Jesús también habla de un tiempo en el futuro en el que los dejaría. Jesús dice que alguien lo apartará de sus discípulos, o lo obligará a irse. Cuando esto sucede, Jesús dice que ayunar luego podría ser apropiado. Cuando Jesús dice que los discípulos ayunarán cuando él se vaya, él no está dando un mandamiento, sino una descripción de lo que sucederá en el futuro.</w:t>
      </w:r>
    </w:p>
    <w:p>
      <w:pPr/>
      <w:r>
        <w:rPr>
          <w:lang w:val="es_ES" w:bidi="es_ES"/>
        </w:rPr>
      </w:r>
      <w:r>
        <w:rPr>
          <w:lang w:val="es_ES" w:bidi="es_ES"/>
        </w:rPr>
        <w:t>Deténganse aquí y debatan esta pregunta como grupo: ¿Qué sucede en las fiestas o ceremonias especiales en su cultura? ¿Las personas están llenas de alegría? ¿Qué cosas hacen para mostrar su alegría en una ceremonía especial? Pausen este audio aquí.</w:t>
      </w:r>
    </w:p>
    <w:p>
      <w:pPr/>
      <w:r>
        <w:rPr>
          <w:lang w:val="es_ES" w:bidi="es_ES"/>
        </w:rPr>
      </w:r>
      <w:r>
        <w:rPr>
          <w:lang w:val="es_ES" w:bidi="es_ES"/>
        </w:rPr>
        <w:t>Los versículos acerca de la ropa vieja y nueva y los odres viejos y nuevos probablemente son de una conversación separada que Jesús tuvo. Pero encajan aquí, porque continúan contrastando con el modo antiguo y nuevo de hacer las cosas desde que Jesús vino. La conversación ahora no es solo sobre ayunar.</w:t>
      </w:r>
    </w:p>
    <w:p>
      <w:pPr/>
      <w:r>
        <w:rPr>
          <w:lang w:val="es_ES" w:bidi="es_ES"/>
        </w:rPr>
      </w:r>
      <w:r>
        <w:rPr>
          <w:lang w:val="es_ES" w:bidi="es_ES"/>
        </w:rPr>
        <w:t>Si los discípulos de Jesús ayunaran y continuaran siguiendo el camino antiguo, entonces serían como las personas que ponen tela nueva en prendas o ropa vieja. El cristianismo, el nuevo camino de Jesús, es la nueva prenda, y el judaísmo es el antiguo. La tela nueva es como la tela arrugada o sin lavar. Todos sabían que si ponen una tela nueva en una tela vieja y luego la lavan, la tela se encogerá de forma desigual y la nueva tela se alejará de la antigua y arruinará la prenda.</w:t>
      </w:r>
    </w:p>
    <w:p>
      <w:pPr/>
      <w:r>
        <w:rPr>
          <w:lang w:val="es_ES" w:bidi="es_ES"/>
        </w:rPr>
      </w:r>
      <w:r>
        <w:rPr>
          <w:lang w:val="es_ES" w:bidi="es_ES"/>
        </w:rPr>
        <w:t>Deténganse aquí y debatan como grupo: Puede ser útil pasar tiempo viendo a una costurera coser y descubrir el vocabulario correcto para este pasaje. Pausenn este audio aquí.</w:t>
      </w:r>
    </w:p>
    <w:p>
      <w:pPr/>
      <w:r>
        <w:rPr>
          <w:lang w:val="es_ES" w:bidi="es_ES"/>
        </w:rPr>
      </w:r>
      <w:r>
        <w:rPr>
          <w:lang w:val="es_ES" w:bidi="es_ES"/>
        </w:rPr>
        <w:t>Jesús luego compara sus enseñanzas con el vino nuevo. El vino nuevo es el vino que está recién exprimido de las uvas y aún no ha fermentado. Las tradiciones del judaísmo eran como las pieles viejas de animales que las personas cosieron para hacer pieles de vino, o contenedores para almacenar vino. Todos sabían que si una persona vertía vino nuevo en un recipiente viejo, entonces la piel se rompería. Esto sucedería porque el vino se fermenta o se expande con el tiempo. Jesús estaba diciendo que su nueva forma era muy diferente para encajar en las antiguas tradiciones del pueblo judío. Jesús no está diciendo que las antiguas maneras son incorrectas, pero que el tiempo para las antiguas formas de hacer las cosas ha terminado.</w:t>
      </w:r>
    </w:p>
    <w:p>
      <w:pPr/>
      <w:r>
        <w:rPr>
          <w:lang w:val="es_ES" w:bidi="es_ES"/>
        </w:rPr>
      </w:r>
      <w:r>
        <w:rPr>
          <w:lang w:val="es_ES" w:bidi="es_ES"/>
        </w:rPr>
        <w:t>Deténganse aquí y como grupo miren una imagen de uvas y un recipiente de vino. Pausenn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2:18–22 en la traducción que sea mas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una escena.</w:t>
      </w:r>
    </w:p>
    <w:p>
      <w:pPr/>
      <w:r>
        <w:rPr>
          <w:lang w:val="es_ES" w:bidi="es_ES"/>
        </w:rPr>
      </w:r>
      <w:r>
        <w:rPr>
          <w:b/>
          <w:lang w:val="es_ES" w:bidi="es_ES"/>
        </w:rPr>
        <w:t>En la primera escena:</w:t>
      </w:r>
      <w:r>
        <w:rPr>
          <w:lang w:val="es_ES" w:bidi="es_ES"/>
        </w:rPr>
        <w:t xml:space="preserve"> Los discípulos de Juan y los Fariseos (líderes religiosos) han estado ayunando. Así que la gente viene y le preguntan a Jesús, "Por qué tus discípulos no ayunan como los discípulos de Juan y los Fariseos?" Jesús les responde con tres ejemplos.</w:t>
      </w:r>
    </w:p>
    <w:p>
      <w:pPr/>
      <w:r>
        <w:rPr>
          <w:lang w:val="es_ES" w:bidi="es_ES"/>
        </w:rPr>
      </w:r>
      <w:r>
        <w:rPr>
          <w:lang w:val="es_ES" w:bidi="es_ES"/>
        </w:rPr>
        <w:t>Los personajes en este pasaje son:</w:t>
      </w:r>
    </w:p>
    <w:p>
      <w:pPr>
        <w:pStyle w:val="ListBullet"/>
        <w:spacing w:line="240" w:lineRule="auto"/>
        <w:ind w:left="720"/>
      </w:pPr>
      <w:r>
        <w:rPr>
          <w:lang w:val="es_ES" w:bidi="es_ES"/>
        </w:rPr>
      </w:r>
      <w:r>
        <w:rPr>
          <w:lang w:val="es_ES" w:bidi="es_ES"/>
        </w:rPr>
        <w:t>Discípulos de Juan</w:t>
      </w:r>
    </w:p>
    <w:p>
      <w:pPr>
        <w:pStyle w:val="ListBullet"/>
        <w:spacing w:line="240" w:lineRule="auto"/>
        <w:ind w:left="720"/>
      </w:pPr>
      <w:r>
        <w:rPr>
          <w:lang w:val="es_ES" w:bidi="es_ES"/>
        </w:rPr>
      </w:r>
      <w:r>
        <w:rPr>
          <w:lang w:val="es_ES" w:bidi="es_ES"/>
        </w:rPr>
        <w:t>Fariseos (líderes religiosos)</w:t>
      </w:r>
    </w:p>
    <w:p>
      <w:pPr>
        <w:pStyle w:val="ListBullet"/>
        <w:spacing w:line="240" w:lineRule="auto"/>
        <w:ind w:left="720"/>
      </w:pPr>
      <w:r>
        <w:rPr>
          <w:lang w:val="es_ES" w:bidi="es_ES"/>
        </w:rPr>
      </w:r>
      <w:r>
        <w:rPr>
          <w:lang w:val="es_ES" w:bidi="es_ES"/>
        </w:rPr>
        <w:t>La gente que le hace a Jesús una pregunta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Invitados a una boda con un novio</w:t>
      </w:r>
    </w:p>
    <w:p>
      <w:pPr>
        <w:pStyle w:val="ListBullet"/>
        <w:spacing w:line="240" w:lineRule="auto"/>
        <w:ind w:left="720"/>
      </w:pPr>
      <w:r>
        <w:rPr>
          <w:lang w:val="es_ES" w:bidi="es_ES"/>
        </w:rPr>
      </w:r>
      <w:r>
        <w:rPr>
          <w:lang w:val="es_ES" w:bidi="es_ES"/>
        </w:rPr>
        <w:t>Alguien remendando ropa vieja</w:t>
      </w:r>
    </w:p>
    <w:p>
      <w:pPr>
        <w:pStyle w:val="ListBullet"/>
        <w:spacing w:line="240" w:lineRule="auto"/>
        <w:ind w:left="720"/>
      </w:pPr>
      <w:r>
        <w:rPr>
          <w:lang w:val="es_ES" w:bidi="es_ES"/>
        </w:rPr>
      </w:r>
      <w:r>
        <w:rPr>
          <w:lang w:val="es_ES" w:bidi="es_ES"/>
        </w:rPr>
        <w:t>Alguien poniendo vino nuevo en odres de vino</w:t>
      </w:r>
    </w:p>
    <w:p>
      <w:pPr/>
      <w:r>
        <w:rPr>
          <w:lang w:val="es_ES" w:bidi="es_ES"/>
        </w:rPr>
      </w:r>
      <w:r>
        <w:rPr>
          <w:lang w:val="es_ES" w:bidi="es_ES"/>
        </w:rPr>
        <w:t>Como grupo, pongan atención a estas partes de la ambientación del texto:</w:t>
      </w:r>
    </w:p>
    <w:p>
      <w:pPr/>
      <w:r>
        <w:rPr>
          <w:lang w:val="es_ES" w:bidi="es_ES"/>
        </w:rPr>
      </w:r>
      <w:r>
        <w:rPr>
          <w:lang w:val="es_ES" w:bidi="es_ES"/>
        </w:rPr>
        <w:t xml:space="preserve">Esta historia empieza en algún momento cuando la gente esta ayunando. No sabemos cuánto tiempo pasó después de la historia anterior. </w:t>
      </w:r>
    </w:p>
    <w:p>
      <w:pPr/>
      <w:r>
        <w:rPr>
          <w:lang w:val="es_ES" w:bidi="es_ES"/>
        </w:rPr>
      </w:r>
      <w:r>
        <w:rPr>
          <w:lang w:val="es_ES" w:bidi="es_ES"/>
        </w:rPr>
        <w:t>Asegúrense de dramatizar a los seguidores de Juan y los Fariseos ayunando antes de que la gente venga a preguntar a Jesús.</w:t>
      </w:r>
    </w:p>
    <w:p>
      <w:pPr/>
      <w:r>
        <w:rPr>
          <w:lang w:val="es_ES" w:bidi="es_ES"/>
        </w:rPr>
      </w:r>
      <w:r>
        <w:rPr>
          <w:lang w:val="es_ES" w:bidi="es_ES"/>
        </w:rPr>
        <w:t>Pon a tu equipo a visualizar los tres ejemplos como Jesús los cuenta: Invitados con un novio en una boda, ropa vieja que necesita ser remendada con tela vieja, y nuevos y viejos odres de vino.</w:t>
      </w:r>
    </w:p>
    <w:p>
      <w:pPr/>
      <w:r>
        <w:rPr>
          <w:lang w:val="es_ES" w:bidi="es_ES"/>
        </w:rPr>
      </w:r>
      <w:r>
        <w:rPr>
          <w:lang w:val="es_ES" w:bidi="es_ES"/>
        </w:rPr>
        <w:t>Asegúrense de mostrarle a los invitados lo felices que están por el novio en su boda.</w:t>
      </w:r>
    </w:p>
    <w:p>
      <w:pPr/>
      <w:r>
        <w:rPr>
          <w:lang w:val="es_ES" w:bidi="es_ES"/>
        </w:rPr>
      </w:r>
      <w:r>
        <w:rPr>
          <w:lang w:val="es_ES" w:bidi="es_ES"/>
        </w:rPr>
        <w:t>Cuando un actor lava su ropa remendada, muestre que la ropa se arruinó después de lavarse.</w:t>
      </w:r>
    </w:p>
    <w:p>
      <w:pPr/>
      <w:r>
        <w:rPr>
          <w:lang w:val="es_ES" w:bidi="es_ES"/>
        </w:rPr>
      </w:r>
      <w:r>
        <w:rPr>
          <w:lang w:val="es_ES" w:bidi="es_ES"/>
        </w:rPr>
        <w:t>Asegúrense de mostrar a una persona vertiendo vino nuevo en un odre de vino viejo para luego regresar y darse cuenta que el odre viejo se rompió y todo el vino se derramó.</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2:18–22 en la traducción que sea mas fácil de entender.</w:t>
      </w:r>
    </w:p>
    <w:p>
      <w:pPr/>
      <w:r>
        <w:rPr>
          <w:lang w:val="es_ES" w:bidi="es_ES"/>
        </w:rPr>
      </w:r>
      <w:r>
        <w:rPr>
          <w:lang w:val="es_ES" w:bidi="es_ES"/>
        </w:rPr>
        <w:t>En este paso, el grupo dramatizará el texto.</w:t>
      </w:r>
    </w:p>
    <w:p>
      <w:pPr/>
      <w:r>
        <w:rPr>
          <w:lang w:val="es_ES" w:bidi="es_ES"/>
        </w:rPr>
      </w:r>
      <w:r>
        <w:rPr>
          <w:lang w:val="es_ES" w:bidi="es_ES"/>
        </w:rPr>
        <w:t>Esta historia tiene una sola escena.</w:t>
      </w:r>
    </w:p>
    <w:p>
      <w:pPr/>
      <w:r>
        <w:rPr>
          <w:lang w:val="es_ES" w:bidi="es_ES"/>
        </w:rPr>
      </w:r>
      <w:r>
        <w:rPr>
          <w:lang w:val="es_ES" w:bidi="es_ES"/>
        </w:rPr>
        <w:t>Los personajes en este pasaje son:</w:t>
      </w:r>
    </w:p>
    <w:p>
      <w:pPr>
        <w:pStyle w:val="ListBullet"/>
        <w:spacing w:line="240" w:lineRule="auto"/>
        <w:ind w:left="720"/>
      </w:pPr>
      <w:r>
        <w:rPr>
          <w:lang w:val="es_ES" w:bidi="es_ES"/>
        </w:rPr>
      </w:r>
      <w:r>
        <w:rPr>
          <w:lang w:val="es_ES" w:bidi="es_ES"/>
        </w:rPr>
        <w:t>Discípulos de Juan</w:t>
      </w:r>
    </w:p>
    <w:p>
      <w:pPr>
        <w:pStyle w:val="ListBullet"/>
        <w:spacing w:line="240" w:lineRule="auto"/>
        <w:ind w:left="720"/>
      </w:pPr>
      <w:r>
        <w:rPr>
          <w:lang w:val="es_ES" w:bidi="es_ES"/>
        </w:rPr>
      </w:r>
      <w:r>
        <w:rPr>
          <w:lang w:val="es_ES" w:bidi="es_ES"/>
        </w:rPr>
        <w:t>Fariseos (líderes religiosos)</w:t>
      </w:r>
    </w:p>
    <w:p>
      <w:pPr>
        <w:pStyle w:val="ListBullet"/>
        <w:spacing w:line="240" w:lineRule="auto"/>
        <w:ind w:left="720"/>
      </w:pPr>
      <w:r>
        <w:rPr>
          <w:lang w:val="es_ES" w:bidi="es_ES"/>
        </w:rPr>
      </w:r>
      <w:r>
        <w:rPr>
          <w:lang w:val="es_ES" w:bidi="es_ES"/>
        </w:rPr>
        <w:t>La gente que le hace a Jesús una pregunta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Invitados a una boda con un novio</w:t>
      </w:r>
    </w:p>
    <w:p>
      <w:pPr>
        <w:pStyle w:val="ListBullet"/>
        <w:spacing w:line="240" w:lineRule="auto"/>
        <w:ind w:left="720"/>
      </w:pPr>
      <w:r>
        <w:rPr>
          <w:lang w:val="es_ES" w:bidi="es_ES"/>
        </w:rPr>
      </w:r>
      <w:r>
        <w:rPr>
          <w:lang w:val="es_ES" w:bidi="es_ES"/>
        </w:rPr>
        <w:t>Alguien remendando ropa vieja</w:t>
      </w:r>
    </w:p>
    <w:p>
      <w:pPr>
        <w:pStyle w:val="ListBullet"/>
        <w:spacing w:line="240" w:lineRule="auto"/>
        <w:ind w:left="720"/>
      </w:pPr>
      <w:r>
        <w:rPr>
          <w:lang w:val="es_ES" w:bidi="es_ES"/>
        </w:rPr>
      </w:r>
      <w:r>
        <w:rPr>
          <w:lang w:val="es_ES" w:bidi="es_ES"/>
        </w:rPr>
        <w:t>Alguien poniendo vino nuevo en odres de vino</w:t>
      </w:r>
    </w:p>
    <w:p>
      <w:pPr/>
      <w:r>
        <w:rPr>
          <w:lang w:val="es_ES" w:bidi="es_ES"/>
        </w:rPr>
      </w:r>
      <w:r>
        <w:rPr>
          <w:lang w:val="es_ES" w:bidi="es_ES"/>
        </w:rPr>
        <w:t>En grupo, dramaticen el texto dos veces. Deben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los seguidores de Juan y los fariseos ayunando. Luego, la gente se acerca y le hacen una pregunta a Jesús. Jesús responde: "¿Acaso los invitados a una boda ayunan mientras celebran con el novio?</w:t>
      </w:r>
    </w:p>
    <w:p>
      <w:pPr/>
      <w:r>
        <w:rPr>
          <w:lang w:val="es_ES" w:bidi="es_ES"/>
        </w:rPr>
      </w:r>
      <w:r>
        <w:rPr>
          <w:lang w:val="es_ES" w:bidi="es_ES"/>
        </w:rPr>
        <w:t>Pausa el drama. Pregúntenle a la persona que hace de invitado a la boda "¿Cómo se siente o qué piensa?" La persona podría responder algo como: "¡Estoy tan feliz de que mi amigo se case!" o "Estoy feliz de estar aquí con él", o "Es hora de celebrar". Continúen con la obra.</w:t>
      </w:r>
    </w:p>
    <w:p>
      <w:pPr/>
      <w:r>
        <w:rPr>
          <w:lang w:val="es_ES" w:bidi="es_ES"/>
        </w:rPr>
      </w:r>
      <w:r>
        <w:rPr>
          <w:lang w:val="es_ES" w:bidi="es_ES"/>
        </w:rPr>
        <w:t>Interpreten a Jesús dando un segundo ejemplo de alguien remendando ropa vieja con tela nueva.</w:t>
      </w:r>
    </w:p>
    <w:p>
      <w:pPr/>
      <w:r>
        <w:rPr>
          <w:lang w:val="es_ES" w:bidi="es_ES"/>
        </w:rPr>
      </w:r>
      <w:r>
        <w:rPr>
          <w:lang w:val="es_ES" w:bidi="es_ES"/>
        </w:rPr>
        <w:t>Pausa el drama. Pregúntele a la persona interpretando a Jesús: "¿Qué siente o qué piensa?" La persona podría responder algo como: "¡Nadie haría eso! La tela se va a romper", o "pensativo, ¿Jesús se refiere a la ropa o a su nueva forma de enseñar? o "Estoy preocupado. Ya veo que las cosas se están poniendo mal. Los líderes religiosos no aceptan a Jesús". Continúen con la obra.</w:t>
      </w:r>
    </w:p>
    <w:p>
      <w:pPr/>
      <w:r>
        <w:rPr>
          <w:lang w:val="es_ES" w:bidi="es_ES"/>
        </w:rPr>
      </w:r>
      <w:r>
        <w:rPr>
          <w:lang w:val="es_ES" w:bidi="es_ES"/>
        </w:rPr>
        <w:t>Por último, interpreten a Jesús dando un ejemplo de alguien poniendo vino nuevo en recipientes viejos de cuero para vino.</w:t>
      </w:r>
    </w:p>
    <w:p>
      <w:pPr/>
      <w:r>
        <w:rPr>
          <w:lang w:val="es_ES" w:bidi="es_ES"/>
        </w:rPr>
      </w:r>
      <w:r>
        <w:rPr>
          <w:lang w:val="es_ES" w:bidi="es_ES"/>
        </w:rPr>
        <w:t>Pausa el drama. Pregúntenle a la persona que interpreta a la que sirvió el vino nuevo: "¿Qué siente o qué piensa?" La persona podría responder cosas como: "Me siento avergonzado". Debería haber sabido que el recipiente se rompería", o "¡Nunca lo volveré a hacer!" o "me siento triste. Ahora el vino ya no sirve", o "Estoy asustado. ¿Todo a lo que estamos acostumbrados va a ser diferente ahora?"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2:18–22 en la traducción que sea mas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Una vez, cuando los </w:t>
      </w:r>
      <w:r>
        <w:rPr>
          <w:b/>
          <w:lang w:val="es_ES" w:bidi="es_ES"/>
        </w:rPr>
        <w:t>discípulos</w:t>
      </w:r>
      <w:r>
        <w:rPr>
          <w:lang w:val="es_ES" w:bidi="es_ES"/>
        </w:rPr>
        <w:t xml:space="preserve"> de Juan y los Fariseos estaban ayunando, algunas personas vinieron a Jesús y le preguntaron: "Por qué tus discípulos no ayunan como los discípulos de Juan y los Fariseos?" Usen el mismo término para </w:t>
      </w:r>
      <w:r>
        <w:rPr>
          <w:b/>
          <w:lang w:val="es_ES" w:bidi="es_ES"/>
        </w:rPr>
        <w:t>discípulos</w:t>
      </w:r>
      <w:r>
        <w:rPr>
          <w:lang w:val="es_ES" w:bidi="es_ES"/>
        </w:rPr>
        <w:t xml:space="preserve"> que han estado usando en los pasajes anteriores. Los discípulos de Jesús y de Juan eran todos </w:t>
      </w:r>
      <w:r>
        <w:rPr>
          <w:b/>
          <w:lang w:val="es_ES" w:bidi="es_ES"/>
        </w:rPr>
        <w:t>seguidores más cercanos</w:t>
      </w:r>
      <w:r>
        <w:rPr>
          <w:lang w:val="es_ES" w:bidi="es_ES"/>
        </w:rPr>
        <w:t xml:space="preserve"> que estaban con estos hombres gran parte de su ministerio público, viajando con ellos a todas partes, aprendiendo de ellos y, en el caso de Jesús, a veces siendo enviados por él para predicar las Buenas Nuevas. Si su idioma tiene un término conocido para los seguidores devotos de un maestro, pueden usar ese término aquí. Para más información sobre discípulo, consulten el glosario principal.</w:t>
      </w:r>
    </w:p>
    <w:p>
      <w:pPr/>
      <w:r>
        <w:rPr>
          <w:lang w:val="es_ES" w:bidi="es_ES"/>
        </w:rPr>
      </w:r>
      <w:r>
        <w:rPr>
          <w:lang w:val="es_ES" w:bidi="es_ES"/>
        </w:rPr>
        <w:t xml:space="preserve">El término </w:t>
      </w:r>
      <w:r>
        <w:rPr>
          <w:b/>
          <w:lang w:val="es_ES" w:bidi="es_ES"/>
        </w:rPr>
        <w:t>Fariseos</w:t>
      </w:r>
      <w:r>
        <w:rPr>
          <w:lang w:val="es_ES" w:bidi="es_ES"/>
        </w:rPr>
        <w:t xml:space="preserve"> es el nombre de este tipo de líder religioso. Usen el mismo término aquí que han estado usando en pasajes anteriores. El nombre “Fariseo” significa “estar separado”. Los Fariseos eran considerados muy influyentes y justos. Ellos eran buen ejemplo para las personas porque eran devotos a la ley de Dios. Reconocían las leyes y tradiciones religiosas tanto orales como escritas. Para obtener más información sobre Fariseo, consulten el glosario principal.</w:t>
      </w:r>
    </w:p>
    <w:p>
      <w:pPr/>
      <w:r>
        <w:rPr>
          <w:lang w:val="es_ES" w:bidi="es_ES"/>
        </w:rPr>
      </w:r>
      <w:r>
        <w:rPr>
          <w:lang w:val="es_ES" w:bidi="es_ES"/>
        </w:rPr>
        <w:t xml:space="preserve">Ellos le preguntaron a Jesús: "Por qué tus discípulos no </w:t>
      </w:r>
      <w:r>
        <w:rPr>
          <w:b/>
          <w:lang w:val="es_ES" w:bidi="es_ES"/>
        </w:rPr>
        <w:t>ayunan</w:t>
      </w:r>
      <w:r>
        <w:rPr>
          <w:lang w:val="es_ES" w:bidi="es_ES"/>
        </w:rPr>
        <w:t>?" En el Antiguo Testamento, el ayuno era solo el Día de la Expiación, para la limpieza del pecado y del sufrimiento. Aquí, es probablemente un acto de arrepentimiento para preparase para la espera del tiempo en que Dios perdonará y salvará a todos. Durante el ayuno las personas no comen. Quizás es por eso que Jesús usó una fiesta o una boda como figuras aquí. Para la época de Jesús, el ayuno se había convertido en algo tradicional. Los Fariseos ayunaban dos veces por semana. Los discípulos de Juan podían haber estado ayunando porque su líder murió, estaban tristes, o querían mostrar que se arrepintieron de sus pecados.</w:t>
      </w:r>
    </w:p>
    <w:p>
      <w:pPr/>
      <w:r>
        <w:rPr>
          <w:lang w:val="es_ES" w:bidi="es_ES"/>
        </w:rPr>
      </w:r>
      <w:r>
        <w:rPr>
          <w:lang w:val="es_ES" w:bidi="es_ES"/>
        </w:rPr>
        <w:t>El ayuno en las Escrituras requiere un tipo de evitación religiosa de la comida diseñada para causar una mayor justicia o ganar más mérito o favor ante Dios. Es por esta razón que las expresiones para ayuno en algunos idiomas deben incluir una descripción de lo que el ayuno requiere. Para obtener más información sobre ayuno, consulten el glosario principal.</w:t>
      </w:r>
    </w:p>
    <w:p>
      <w:pPr/>
      <w:r>
        <w:rPr>
          <w:lang w:val="es_ES" w:bidi="es_ES"/>
        </w:rPr>
      </w:r>
      <w:r>
        <w:rPr>
          <w:lang w:val="es_ES" w:bidi="es_ES"/>
        </w:rPr>
        <w:t xml:space="preserve">Jesús sigue hablando de la ropa vieja y nueva, y luego de los </w:t>
      </w:r>
      <w:r>
        <w:rPr>
          <w:b/>
          <w:lang w:val="es_ES" w:bidi="es_ES"/>
        </w:rPr>
        <w:t>odres</w:t>
      </w:r>
      <w:r>
        <w:rPr>
          <w:lang w:val="es_ES" w:bidi="es_ES"/>
        </w:rPr>
        <w:t xml:space="preserve"> viejos y nuevos. Un </w:t>
      </w:r>
      <w:r>
        <w:rPr>
          <w:b/>
          <w:lang w:val="es_ES" w:bidi="es_ES"/>
        </w:rPr>
        <w:t>odre</w:t>
      </w:r>
      <w:r>
        <w:rPr>
          <w:lang w:val="es_ES" w:bidi="es_ES"/>
        </w:rPr>
        <w:t xml:space="preserve"> es una bolsa de cuero que se usa para llevar vino. Una bolsa vieja es frágil y dura y no puede expandirse con la fermentación del vino. Es importante entender que la bebida que se usa en estos odres es una bebida fermentada que se expande con el tiempo.</w:t>
      </w:r>
    </w:p>
    <w:p>
      <w:pPr/>
      <w:r>
        <w:rPr>
          <w:lang w:val="es_ES" w:bidi="es_ES"/>
        </w:rPr>
      </w:r>
      <w:r>
        <w:rPr>
          <w:lang w:val="es_ES" w:bidi="es_ES"/>
        </w:rPr>
        <w:t>Deténganse aquí y como grupo miren una imagen del vino.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entendible.</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diciendo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2:23–3:6</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2:23–3:6 y pónganlo en sus corazones.</w:t>
      </w:r>
    </w:p>
    <w:p>
      <w:pPr/>
      <w:r>
        <w:rPr>
          <w:lang w:val="es_ES" w:bidi="es_ES"/>
        </w:rPr>
      </w:r>
      <w:r>
        <w:rPr>
          <w:lang w:val="es_ES" w:bidi="es_ES"/>
        </w:rPr>
        <w:t>Escuchen una versión en audio de Marcos 2:23–3:6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ESTABLECIENDO EL MARCO DE LA ESCENA 2:23–3:6</w:t>
      </w:r>
    </w:p>
    <w:p>
      <w:pPr/>
      <w:r>
        <w:rPr>
          <w:lang w:val="es_ES" w:bidi="es_ES"/>
        </w:rPr>
      </w:r>
      <w:r>
        <w:rPr>
          <w:lang w:val="es_ES" w:bidi="es_ES"/>
        </w:rPr>
        <w:t>Escuchen una versión en audio de Marcos 2:23–3:6 en la traducción que más se les facilite entender.</w:t>
      </w:r>
    </w:p>
    <w:p>
      <w:pPr/>
      <w:r>
        <w:rPr>
          <w:lang w:val="es_ES" w:bidi="es_ES"/>
        </w:rPr>
      </w:r>
      <w:r>
        <w:rPr>
          <w:lang w:val="es_ES" w:bidi="es_ES"/>
        </w:rPr>
        <w:t>Nuevamente, Jesús y sus discípulos sorprenden a los líderes religiosos cuando pareciera que no siempre seguían las tradiciones religiosas o la ley religiosa de Moisés. Los discípulos de Jesús, o sus seguidores más cercanos, iban caminando por los campos de grano y juntaban las cabezas del grano con las manos. La ley de Moisés les permitía arrancar las cabezas de grano con las manos del campo de un extraño si tenían hambre. Sin embargo, por ser sábado, o el día de reposo y de adoración de los judíos, muchas personas pensaban que estaban quebrantando la ley de Dios al trabajar.</w:t>
      </w:r>
    </w:p>
    <w:p>
      <w:pPr/>
      <w:r>
        <w:rPr>
          <w:lang w:val="es_ES" w:bidi="es_ES"/>
        </w:rPr>
      </w:r>
      <w:r>
        <w:rPr>
          <w:lang w:val="es_ES" w:bidi="es_ES"/>
        </w:rPr>
        <w:t>Deténganse aquí y como grupo vean una imagen de granos de trigo. Detén este audio aquí.</w:t>
      </w:r>
    </w:p>
    <w:p>
      <w:pPr/>
      <w:r>
        <w:rPr>
          <w:lang w:val="es_ES" w:bidi="es_ES"/>
        </w:rPr>
      </w:r>
      <w:r>
        <w:rPr>
          <w:lang w:val="es_ES" w:bidi="es_ES"/>
        </w:rPr>
        <w:t>En la cultura judía habían reglas estrictas respecto al Sábado el día de reposo. Las personas no tenía permitido trabajar de ninguna forma. Ni siquiera tenían permitido ayudar a las personas enfermas, a menos que se fueran a morir si no les ayudaban. Tampoco tenían permitido cosechar comida en sábado. Los fariseos, o los líderes religiosos judíos, escuchaban lo que los discípulos de Jesús estaban haciendo y acudían directamente a Jesús. Esto era porque Jesús, como su maestro, era el responsable de las acciones de sus discípulos. Ellos cuestionaban por qué los discípulos hacían algo ilegal en el día de reposo. Ellos hacían esta pregunta no porque quisieran una respuesta, sino como una manera de reprender a Jesús por permitir que sus discípulos se reunieran y comieran grano el sábado. Ellos también aseguran que las acciones de los discípulos habían quebrantado la ley de Dios.</w:t>
      </w:r>
    </w:p>
    <w:p>
      <w:pPr/>
      <w:r>
        <w:rPr>
          <w:lang w:val="es_ES" w:bidi="es_ES"/>
        </w:rPr>
      </w:r>
      <w:r>
        <w:rPr>
          <w:lang w:val="es_ES" w:bidi="es_ES"/>
        </w:rPr>
        <w:t>Deténganse aquí y conversen con su equipo de traducción: describan sus días de descanso o días festivos. ¿Qué tipo de reglas especiales tienen respecto a estos días? ¿Hay ciertas cosas que se les permita hacer o no en estos días especiales? Detén este audio aquí.</w:t>
      </w:r>
    </w:p>
    <w:p>
      <w:pPr/>
      <w:r>
        <w:rPr>
          <w:lang w:val="es_ES" w:bidi="es_ES"/>
        </w:rPr>
      </w:r>
      <w:r>
        <w:rPr>
          <w:lang w:val="es_ES" w:bidi="es_ES"/>
        </w:rPr>
        <w:t>Jesús les responde a los líderes religiosos contando una historia. Jesús le pregunta a los líderes religiosos, como una manera de reprenderlos, si nunca han leído la historia de David. Jesús sabía que los fariseos habían leído la historia, pero sus acciones mostraban que la estaban ignorando. Jesús les recuerda a su antepasado David, cuando estaba huyendo del rey Saúl. David tomó un poco de pan que solamente los sacerdotes tenían permitido comer en la Casa de Dios. La Casa de Dios era el lugar donde Dios habitaba entre su pueblo. Durante ese tiempo, la Casa de Dios todavía estaba en una tienda de campaña, no el edificio permanente del Templo en el tiempo de Jesús. Sin embargo, aún antes de que el pueblo judío construyera el templo permanente, los sacerdotes servían a Dios ofreciendo sacrificios en nombre del pueblo judío por sus pecados. El sumo sacerdote era el líder de todos los sacerdotes judíos.</w:t>
      </w:r>
    </w:p>
    <w:p>
      <w:pPr/>
      <w:r>
        <w:rPr>
          <w:lang w:val="es_ES" w:bidi="es_ES"/>
        </w:rPr>
      </w:r>
      <w:r>
        <w:rPr>
          <w:lang w:val="es_ES" w:bidi="es_ES"/>
        </w:rPr>
        <w:t>En la historia, David toma el pan de la presencia, o el pan que los sacerdotes le presentaban a Dios cada semana. Cada Sábado, los sacerdotes reemplazaban el pan por pan fresco. Solamente los sacerdotes tenían permitido comer el pan viejo. David le dio un poco de este pan especial a las personas que lo estaban acompañando, porque estaban necesitados y con mucha hambre. Aunque probablemente David no haya hecho esto en el sábado, lo que David hizo parecía similar a lo que los discípulos de Jesús habían hecho. Pero Dios nunca sancionó a David por lo que hizo. Jesús está diciendo que Dios se preocupa más por satisfacer las necesidades de las personas que por que las personas sigan estrictamente las leyes religiosas.</w:t>
      </w:r>
    </w:p>
    <w:p>
      <w:pPr/>
      <w:r>
        <w:rPr>
          <w:lang w:val="es_ES" w:bidi="es_ES"/>
        </w:rPr>
      </w:r>
      <w:r>
        <w:rPr>
          <w:lang w:val="es_ES" w:bidi="es_ES"/>
        </w:rPr>
        <w:t>Jesús luego de cambia de contar la historia a hablar directamente a los Fariseos. Cuando Jesús dice que Dios hizo el sábado para satisfacer las necesidades de las personas, está diciendo algo sorprendente. ¡Luego Jesús dice algo aún más sorprendente! Él dice: “Así que… el Hijo del hombre es Señor, aún del sábado”. Hijo del Hombre es un título que Jesús a menudo usaba para referirse a sí mismo Señor también significa amo y muestra que Jesús tenía autoridad de decidir que era correcto o incorrecto en el sábado. Jesús está diciendo que él tiene el control de las cosas que los líderes religiosos solían pensar que tenían el control.</w:t>
      </w:r>
    </w:p>
    <w:p>
      <w:pPr/>
      <w:r>
        <w:rPr>
          <w:lang w:val="es_ES" w:bidi="es_ES"/>
        </w:rPr>
      </w:r>
      <w:r>
        <w:rPr>
          <w:lang w:val="es_ES" w:bidi="es_ES"/>
        </w:rPr>
        <w:t xml:space="preserve">La siguiente sección de esta historia nos </w:t>
      </w:r>
      <w:r>
        <w:rPr>
          <w:b/>
          <w:lang w:val="es_ES" w:bidi="es_ES"/>
        </w:rPr>
        <w:t>muestra</w:t>
      </w:r>
      <w:r>
        <w:rPr>
          <w:lang w:val="es_ES" w:bidi="es_ES"/>
        </w:rPr>
        <w:t xml:space="preserve"> que Jesús es verdaderamente el Señor del sábado. Jesús está en la sinagoga, posiblemente aún en Cafarnaúm, y ve a un hombre con una mano deformada, probablemente una mano paralizada. Una sinagoga se refiere a un lugar de adoración de los judíos.</w:t>
      </w:r>
    </w:p>
    <w:p>
      <w:pPr/>
      <w:r>
        <w:rPr>
          <w:lang w:val="es_ES" w:bidi="es_ES"/>
        </w:rPr>
      </w:r>
      <w:r>
        <w:rPr>
          <w:lang w:val="es_ES" w:bidi="es_ES"/>
        </w:rPr>
        <w:t>Deténganse aquí y como grupo vean imágenes de la parte de afuera y de adentro de una sinagoga. Detén este audio aquí.</w:t>
      </w:r>
    </w:p>
    <w:p>
      <w:pPr/>
      <w:r>
        <w:rPr>
          <w:lang w:val="es_ES" w:bidi="es_ES"/>
        </w:rPr>
      </w:r>
      <w:r>
        <w:rPr>
          <w:lang w:val="es_ES" w:bidi="es_ES"/>
        </w:rPr>
        <w:t>Sin embargo, esta historia trata tanto de la sanidad del hombre, sino de como la sanidad en el Sábado rompe con lo que algunas personas ven como una ley religiosa. Las personas en la sinagoga están observando a Jesús, la palabra usada para "observando" significa ver a alguien con el fin de atraparlo haciendo algo incorrecto. Jesús le pide al hombre que se pare en el centro de la sinagoga para que todos pudieran verlo. En las sinagogas, las personas se sentaban de forma circular, por lo que probablemente esto significaba “pararse en el centro” de donde las personas estaban sentadas.</w:t>
      </w:r>
    </w:p>
    <w:p>
      <w:pPr/>
      <w:r>
        <w:rPr>
          <w:lang w:val="es_ES" w:bidi="es_ES"/>
        </w:rPr>
      </w:r>
      <w:r>
        <w:rPr>
          <w:lang w:val="es_ES" w:bidi="es_ES"/>
        </w:rPr>
        <w:t>Antes de que Jesús sanara al hombre, primero le pregunta a las personas, “¿Está permitido hacer el bien o hacer daño, salvar una vida o matar, en sábado? Este tipo de pregunta espera una respuesta como una declaración oficial de la ley religiosa. La respuesta correcta de la ley sería que la ley permitía que las personas hicieran el bien y salvaran vidas en el sábado. Jesús creyó que sanar a este hombre sería una buena obra de hacer. Las personas se avergonzarían si dijeran que no era algo bueno que debía hacerse, pero no querían estar de acuerdo con Jesús, así que guardaron silencio.</w:t>
      </w:r>
    </w:p>
    <w:p>
      <w:pPr/>
      <w:r>
        <w:rPr>
          <w:lang w:val="es_ES" w:bidi="es_ES"/>
        </w:rPr>
      </w:r>
      <w:r>
        <w:rPr>
          <w:lang w:val="es_ES" w:bidi="es_ES"/>
        </w:rPr>
        <w:t>Deténganse aquí y platiquen con su equipo de traducción: Cuando un maestro o una persona importante hace una pregunta en su cultura, ¿cómo responden las personas? ¿Ellos permanecen callados? ¿Hay una manera especial y respetuosa en que respondan? Detén este audio aquí.</w:t>
      </w:r>
    </w:p>
    <w:p>
      <w:pPr/>
      <w:r>
        <w:rPr>
          <w:lang w:val="es_ES" w:bidi="es_ES"/>
        </w:rPr>
      </w:r>
      <w:r>
        <w:rPr>
          <w:lang w:val="es_ES" w:bidi="es_ES"/>
        </w:rPr>
        <w:t xml:space="preserve">Jesús estaba enojado y triste de que las personas fueran tan tercas y que aún no creyeran que él tenía el control del sábado. Pero los fariseos se dieron cuenta de que si Jesús rompía sus tradiciones sobre el sábado, pronto perderían el control sobre las personas que alguna vez tuvieron. Por supuesto, eso provocó que quisieran matar a Jesús porque ponía en riesgo su forma de vida. </w:t>
      </w:r>
    </w:p>
    <w:p>
      <w:pPr/>
      <w:r>
        <w:rPr>
          <w:lang w:val="es_ES" w:bidi="es_ES"/>
        </w:rPr>
      </w:r>
      <w:r>
        <w:rPr>
          <w:lang w:val="es_ES" w:bidi="es_ES"/>
        </w:rPr>
        <w:t>Deténganse aquí y platiquen con su equipo de traducción: ¿Qué tipo de cosas hacen las personas en su cultura que enojan a los líderes religiosos? ¿Qué hacen los líderes religiosos cuando se enojan? Platiquen tanto lo que sucede en las religiones tradicionales como en la iglesia cristiana. Detén este audio aquí.</w:t>
      </w:r>
    </w:p>
    <w:p>
      <w:pPr/>
      <w:r>
        <w:rPr>
          <w:lang w:val="es_ES" w:bidi="es_ES"/>
        </w:rPr>
      </w:r>
      <w:r>
        <w:rPr>
          <w:lang w:val="es_ES" w:bidi="es_ES"/>
        </w:rPr>
        <w:t>Los Fariseos van con los Herodianos, o colaboradores de Herodes Antipas, el gobernador de Galilea. Los Herodianos comúnmente eran enemigos de los Fariseos, pero como ambos querían a Jesús muerto, estuvieron de acuerdo con reunirse con los Fariseos. Esto muestra el comienzo del futuro sufrimiento de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2:23–3:6 en la traducción que más se les facilite entender.</w:t>
      </w:r>
    </w:p>
    <w:p>
      <w:pPr/>
      <w:r>
        <w:rPr>
          <w:lang w:val="es_ES" w:bidi="es_ES"/>
        </w:rPr>
      </w:r>
      <w:r>
        <w:rPr>
          <w:lang w:val="es_ES" w:bidi="es_ES"/>
        </w:rPr>
        <w:t>En este paso, el grupo definirá las escenas, los personajes y el contexto de este texto. Luego, el grupo visualizará este texto.</w:t>
      </w:r>
    </w:p>
    <w:p>
      <w:pPr/>
      <w:r>
        <w:rPr>
          <w:lang w:val="es_ES" w:bidi="es_ES"/>
        </w:rPr>
      </w:r>
      <w:r>
        <w:rPr>
          <w:lang w:val="es_ES" w:bidi="es_ES"/>
        </w:rPr>
        <w:t>Este texto tiene seis escenas.</w:t>
      </w:r>
    </w:p>
    <w:p>
      <w:pPr/>
      <w:r>
        <w:rPr>
          <w:lang w:val="es_ES" w:bidi="es_ES"/>
        </w:rPr>
      </w:r>
      <w:r>
        <w:rPr>
          <w:b/>
          <w:lang w:val="es_ES" w:bidi="es_ES"/>
        </w:rPr>
        <w:t>En la primera escena:</w:t>
      </w:r>
      <w:r>
        <w:rPr>
          <w:lang w:val="es_ES" w:bidi="es_ES"/>
        </w:rPr>
        <w:t xml:space="preserve"> En el Sábado, Jesús está caminando por los campos de grano con sus discípulos. Sus discípulos se separan y se comen las cabezas del grano. Hay Fariseos allí que le dicen a Jesús: "Mira, ¿por qué estás quebrantando la ley al cosechar grano?"</w:t>
      </w:r>
    </w:p>
    <w:p>
      <w:pPr/>
      <w:r>
        <w:rPr>
          <w:lang w:val="es_ES" w:bidi="es_ES"/>
        </w:rPr>
      </w:r>
      <w:r>
        <w:rPr>
          <w:b/>
          <w:lang w:val="es_ES" w:bidi="es_ES"/>
        </w:rPr>
        <w:t>En la segunda escena:</w:t>
      </w:r>
      <w:r>
        <w:rPr>
          <w:lang w:val="es_ES" w:bidi="es_ES"/>
        </w:rPr>
        <w:t xml:space="preserve"> Jesús habla con los fariseos. Él les cuenta una historia de las Escrituras acerca de David. David comió del pan consagrado en la Casa de Dios cuando él y sus acompañantes estaban en necesidad y hambrientos.</w:t>
      </w:r>
    </w:p>
    <w:p>
      <w:pPr/>
      <w:r>
        <w:rPr>
          <w:lang w:val="es_ES" w:bidi="es_ES"/>
        </w:rPr>
      </w:r>
      <w:r>
        <w:rPr>
          <w:b/>
          <w:lang w:val="es_ES" w:bidi="es_ES"/>
        </w:rPr>
        <w:t>En la tercera escena:</w:t>
      </w:r>
      <w:r>
        <w:rPr>
          <w:lang w:val="es_ES" w:bidi="es_ES"/>
        </w:rPr>
        <w:t xml:space="preserve"> Jesús mira a los Fariseos y le dice: “El Sábado fue hecho para las personas, no para que las personas cumplieran los requisitos del Sábado. El Hijo del hombre es Señor incluso del Sábado.</w:t>
      </w:r>
    </w:p>
    <w:p>
      <w:pPr/>
      <w:r>
        <w:rPr>
          <w:lang w:val="es_ES" w:bidi="es_ES"/>
        </w:rPr>
      </w:r>
      <w:r>
        <w:rPr>
          <w:b/>
          <w:lang w:val="es_ES" w:bidi="es_ES"/>
        </w:rPr>
        <w:t>En la cuarta escena:</w:t>
      </w:r>
      <w:r>
        <w:rPr>
          <w:lang w:val="es_ES" w:bidi="es_ES"/>
        </w:rPr>
        <w:t xml:space="preserve"> En diferente ocasión, Jesús entra a una sinagoga y se da cuenta de un hombre con una mano deformada. Como es Sábado, todos están observando a Jesús, especialmente los Fariseos, para ver si él hace algo malo. </w:t>
      </w:r>
    </w:p>
    <w:p>
      <w:pPr/>
      <w:r>
        <w:rPr>
          <w:lang w:val="es_ES" w:bidi="es_ES"/>
        </w:rPr>
      </w:r>
      <w:r>
        <w:rPr>
          <w:b/>
          <w:lang w:val="es_ES" w:bidi="es_ES"/>
        </w:rPr>
        <w:t>En la quinta escena:</w:t>
      </w:r>
      <w:r>
        <w:rPr>
          <w:lang w:val="es_ES" w:bidi="es_ES"/>
        </w:rPr>
        <w:t xml:space="preserve"> Jesús le dice al hombre con la mano deformada que se pare frente a todos. Él les pregunta a los que están en la sinagoga: "¿La ley religiosa nos permite hacer buenas obras en el Sábado, o hacer obras dañinas? ¿Nos permite salvar la vida o destruirla? Las personas están calladas. Jesús sana la mano del hombre.</w:t>
      </w:r>
    </w:p>
    <w:p>
      <w:pPr/>
      <w:r>
        <w:rPr>
          <w:lang w:val="es_ES" w:bidi="es_ES"/>
        </w:rPr>
      </w:r>
      <w:r>
        <w:rPr>
          <w:b/>
          <w:lang w:val="es_ES" w:bidi="es_ES"/>
        </w:rPr>
        <w:t>En la sexta escena:</w:t>
      </w:r>
      <w:r>
        <w:rPr>
          <w:lang w:val="es_ES" w:bidi="es_ES"/>
        </w:rPr>
        <w:t xml:space="preserve"> Inmediatamente, los Fariseos se van para reunirse con los colaboradores de Herodes y planean cómo matar a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Los compañeros de David</w:t>
      </w:r>
    </w:p>
    <w:p>
      <w:pPr>
        <w:pStyle w:val="ListBullet"/>
        <w:spacing w:line="240" w:lineRule="auto"/>
        <w:ind w:left="720"/>
      </w:pPr>
      <w:r>
        <w:rPr>
          <w:lang w:val="es_ES" w:bidi="es_ES"/>
        </w:rPr>
      </w:r>
      <w:r>
        <w:rPr>
          <w:lang w:val="es_ES" w:bidi="es_ES"/>
        </w:rPr>
        <w:t>Un hombre con una mano deformada</w:t>
      </w:r>
    </w:p>
    <w:p>
      <w:pPr>
        <w:pStyle w:val="ListBullet"/>
        <w:spacing w:line="240" w:lineRule="auto"/>
        <w:ind w:left="720"/>
      </w:pPr>
      <w:r>
        <w:rPr>
          <w:lang w:val="es_ES" w:bidi="es_ES"/>
        </w:rPr>
      </w:r>
      <w:r>
        <w:rPr>
          <w:lang w:val="es_ES" w:bidi="es_ES"/>
        </w:rPr>
        <w:t>Personas en la sinagoga</w:t>
      </w:r>
    </w:p>
    <w:p>
      <w:pPr>
        <w:pStyle w:val="ListBullet"/>
        <w:spacing w:line="240" w:lineRule="auto"/>
        <w:ind w:left="720"/>
      </w:pPr>
      <w:r>
        <w:rPr>
          <w:lang w:val="es_ES" w:bidi="es_ES"/>
        </w:rPr>
      </w:r>
      <w:r>
        <w:rPr>
          <w:lang w:val="es_ES" w:bidi="es_ES"/>
        </w:rPr>
        <w:t>Colaboradores de Herodes</w:t>
      </w:r>
    </w:p>
    <w:p>
      <w:pPr/>
      <w:r>
        <w:rPr>
          <w:lang w:val="es_ES" w:bidi="es_ES"/>
        </w:rPr>
      </w:r>
      <w:r>
        <w:rPr>
          <w:lang w:val="es_ES" w:bidi="es_ES"/>
        </w:rPr>
        <w:t>Como grupo, pongan atención a estas partes de la ambientación del texto:</w:t>
      </w:r>
    </w:p>
    <w:p>
      <w:pPr/>
      <w:r>
        <w:rPr>
          <w:lang w:val="es_ES" w:bidi="es_ES"/>
        </w:rPr>
      </w:r>
      <w:r>
        <w:rPr>
          <w:lang w:val="es_ES" w:bidi="es_ES"/>
        </w:rPr>
        <w:t>En la primera escena, Jesús y sus discípulos van por los campos de grano, recogiendo las cabezas de grano para comer. Los Fariseos los ven y confrontan a Jesús haciéndole una pregunta. Ellos hacen esto porque en la cultura judía, Jesús era responsable por las acciones de ellos. Los Fariseos piensan que los discípulos están trabajando en el día de reposo, lo cual estaba en contra de la ley de Dios.</w:t>
      </w:r>
    </w:p>
    <w:p>
      <w:pPr/>
      <w:r>
        <w:rPr>
          <w:lang w:val="es_ES" w:bidi="es_ES"/>
        </w:rPr>
      </w:r>
      <w:r>
        <w:rPr>
          <w:lang w:val="es_ES" w:bidi="es_ES"/>
        </w:rPr>
        <w:t>Antes de que Jesús les cuente una historia acerca de David, el le pregunta a los Fariseos si han leído la historia, no porque el piense que no lo han hecho, sino como una forma de regañarlos.</w:t>
      </w:r>
    </w:p>
    <w:p>
      <w:pPr/>
      <w:r>
        <w:rPr>
          <w:lang w:val="es_ES" w:bidi="es_ES"/>
        </w:rPr>
      </w:r>
      <w:r>
        <w:rPr>
          <w:lang w:val="es_ES" w:bidi="es_ES"/>
        </w:rPr>
        <w:t>En la tercera escena, Jesús termina su historia y habla directamente a los Fariseos. Visualice que Jesús es el Señor del Sábado, y que las personas deben descansar en el día de reposo por el bien de ellos mismos, no por la ley del Sábado.</w:t>
      </w:r>
    </w:p>
    <w:p>
      <w:pPr/>
      <w:r>
        <w:rPr>
          <w:lang w:val="es_ES" w:bidi="es_ES"/>
        </w:rPr>
      </w:r>
      <w:r>
        <w:rPr>
          <w:lang w:val="es_ES" w:bidi="es_ES"/>
        </w:rPr>
        <w:t>La cuarta escena también se da en el día de reposo, pero sucede en un escenario diferente. Visualiza a Jesús entrando en una sinagoga, una casa de adoración judía. Los Fariseos también están allí vigilando para ver si Jesús va a quebrantar la ley de Dios. Jesús llama a un hombre con una mano deformada para que se pare en frente de todos. Las personas en la sinagoga probablemente estaban sentadas en las orillas de la pared, y Jesús llama al hombre que pase al frente y en medio para que todos lo puedan ver.</w:t>
      </w:r>
    </w:p>
    <w:p>
      <w:pPr/>
      <w:r>
        <w:rPr>
          <w:lang w:val="es_ES" w:bidi="es_ES"/>
        </w:rPr>
      </w:r>
      <w:r>
        <w:rPr>
          <w:lang w:val="es_ES" w:bidi="es_ES"/>
        </w:rPr>
        <w:t>Visualiza el diálogo en la quinta escena. Jesús les pregunta a los que estaban reunidos en la sinagoga, en los cuales estaban incluidos los Fariseos, "¿La ley religiosa nos permite hacer el bien o el mal, salvar la vida o matar?" pero nadie le responde. Jesús mira a su alredor con enojo y tristeza, y después le dice al hombre, "Extiende tu mano." El hombre extiende la mano, y es sano inmediatamente.</w:t>
      </w:r>
    </w:p>
    <w:p>
      <w:pPr/>
      <w:r>
        <w:rPr>
          <w:lang w:val="es_ES" w:bidi="es_ES"/>
        </w:rPr>
      </w:r>
      <w:r>
        <w:rPr>
          <w:lang w:val="es_ES" w:bidi="es_ES"/>
        </w:rPr>
        <w:t>En la escena final, visualiza a los Fariseos saliendo de la sinagoga. Ellos se reúnen con los colaboradores de Herodes y comienzan a planear cómo matar a Jesús.</w:t>
      </w:r>
    </w:p>
    <w:p>
      <w:pPr/>
      <w:r>
        <w:rPr>
          <w:lang w:val="es_ES" w:bidi="es_ES"/>
        </w:rPr>
      </w:r>
      <w:r>
        <w:rPr>
          <w:lang w:val="es_ES" w:bidi="es_ES"/>
        </w:rPr>
        <w:t>Ahora, el grupo debe crear un guion gráfico, dibujar o usar objetos para visualizar el texto y la acción que se encuentra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2:23–3:6 en la traducción que más se les facilite entender.</w:t>
      </w:r>
    </w:p>
    <w:p>
      <w:pPr/>
      <w:r>
        <w:rPr>
          <w:lang w:val="es_ES" w:bidi="es_ES"/>
        </w:rPr>
      </w:r>
      <w:r>
        <w:rPr>
          <w:lang w:val="es_ES" w:bidi="es_ES"/>
        </w:rPr>
        <w:t>En este paso, el grupo dramatizará el texto.</w:t>
      </w:r>
    </w:p>
    <w:p>
      <w:pPr/>
      <w:r>
        <w:rPr>
          <w:lang w:val="es_ES" w:bidi="es_ES"/>
        </w:rPr>
      </w:r>
      <w:r>
        <w:rPr>
          <w:lang w:val="es_ES" w:bidi="es_ES"/>
        </w:rPr>
        <w:t>Esta historia tiene seis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Los compañeros de David</w:t>
      </w:r>
    </w:p>
    <w:p>
      <w:pPr>
        <w:pStyle w:val="ListBullet"/>
        <w:spacing w:line="240" w:lineRule="auto"/>
        <w:ind w:left="720"/>
      </w:pPr>
      <w:r>
        <w:rPr>
          <w:lang w:val="es_ES" w:bidi="es_ES"/>
        </w:rPr>
      </w:r>
      <w:r>
        <w:rPr>
          <w:lang w:val="es_ES" w:bidi="es_ES"/>
        </w:rPr>
        <w:t>Un hombre con una mano deformada</w:t>
      </w:r>
    </w:p>
    <w:p>
      <w:pPr>
        <w:pStyle w:val="ListBullet"/>
        <w:spacing w:line="240" w:lineRule="auto"/>
        <w:ind w:left="720"/>
      </w:pPr>
      <w:r>
        <w:rPr>
          <w:lang w:val="es_ES" w:bidi="es_ES"/>
        </w:rPr>
      </w:r>
      <w:r>
        <w:rPr>
          <w:lang w:val="es_ES" w:bidi="es_ES"/>
        </w:rPr>
        <w:t>Personas en la sinagoga</w:t>
      </w:r>
    </w:p>
    <w:p>
      <w:pPr>
        <w:pStyle w:val="ListBullet"/>
        <w:spacing w:line="240" w:lineRule="auto"/>
        <w:ind w:left="720"/>
      </w:pPr>
      <w:r>
        <w:rPr>
          <w:lang w:val="es_ES" w:bidi="es_ES"/>
        </w:rPr>
      </w:r>
      <w:r>
        <w:rPr>
          <w:lang w:val="es_ES" w:bidi="es_ES"/>
        </w:rPr>
        <w:t>Colaboradores de Herodes</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el papel de Jesús y sus discípulos caminando a través de los campos de grano. Mientras caminan, los discípulos se separan y comen las cabezas de grano. Los Fariseos ven esto y le preguntan a Jesús: "¿Por qué tus discípulos están quebrantando la ley de cosechar grano en el Sábado?</w:t>
      </w:r>
    </w:p>
    <w:p>
      <w:pPr/>
      <w:r>
        <w:rPr>
          <w:lang w:val="es_ES" w:bidi="es_ES"/>
        </w:rPr>
      </w:r>
      <w:r>
        <w:rPr>
          <w:lang w:val="es_ES" w:bidi="es_ES"/>
        </w:rPr>
        <w:t>Pausa el drama. Pregúntenle a la persona interpretando al Fariseo: "¿Qué está sintiendo o pensando?" La persona puede responder cosas como: “Seguimos viendo que Jesús quebranta nuestras leyes religiosas”, o “Estamos molestos de que Jesús esté motivando a las personas a quebrantar la ley de Dios”, o “Indignado”. Tenemos que confrontar a Jesús por su comportamiento". Continúen con la obra.</w:t>
      </w:r>
    </w:p>
    <w:p>
      <w:pPr/>
      <w:r>
        <w:rPr>
          <w:lang w:val="es_ES" w:bidi="es_ES"/>
        </w:rPr>
      </w:r>
      <w:r>
        <w:rPr>
          <w:lang w:val="es_ES" w:bidi="es_ES"/>
        </w:rPr>
        <w:t>Actúen el papel de Jesús contando una historia de David a los Fariseos. Actúen la historia tal como la cuenta Jesús. David y sus acompañantes tenían hambre, así que fueron a la Casa de Dios y quebrantaron la ley de comer el pan que se suponía que solamente los sacerdotes podía comer.</w:t>
      </w:r>
    </w:p>
    <w:p>
      <w:pPr/>
      <w:r>
        <w:rPr>
          <w:lang w:val="es_ES" w:bidi="es_ES"/>
        </w:rPr>
      </w:r>
      <w:r>
        <w:rPr>
          <w:lang w:val="es_ES" w:bidi="es_ES"/>
        </w:rPr>
        <w:t>Pausa el drama. Pregúntenle a la persona interpretando a David: "¿Qué está sintiendo o pensando?" La persona pueda que responda cosas como: “Dios habría querido que les brindara comida a mis acompañantes mientras estábamos hambrientos”, o “El cuidado de Dios para nosotros es más importante que las leyes religiosas”, o “Agradecido”. Dios siempre provee en mis tiempos de necesidad". Continúen con la obra.</w:t>
      </w:r>
    </w:p>
    <w:p>
      <w:pPr/>
      <w:r>
        <w:rPr>
          <w:lang w:val="es_ES" w:bidi="es_ES"/>
        </w:rPr>
      </w:r>
      <w:r>
        <w:rPr>
          <w:lang w:val="es_ES" w:bidi="es_ES"/>
        </w:rPr>
        <w:t xml:space="preserve">Interpreten a Jesús respondiéndole a los Fariseos, diciendo que el Sábado fue creado para suplir las necesidades de las personas, no para que las personas cumplieran los requerimientos del Sábado. Jesús dice: “Así que… el Hijo del hombre es Señor, aún del sábado”. </w:t>
      </w:r>
    </w:p>
    <w:p>
      <w:pPr/>
      <w:r>
        <w:rPr>
          <w:lang w:val="es_ES" w:bidi="es_ES"/>
        </w:rPr>
      </w:r>
      <w:r>
        <w:rPr>
          <w:lang w:val="es_ES" w:bidi="es_ES"/>
        </w:rPr>
        <w:t>Pausa el drama. Pregúntenle a las personas interpretando a los Discípulos "¿Qué está sintiendo o pensando?" La persona podría responder cosas como: “Jesús no es igual a otros maestros religiosos. Él enseña con autoridad”, o “Sorprendido”. Nunca he pensado como el Sábado siendo creado para el hombre”, o “Me siento honrado de ser discípulo de quien tiene toda la autoridad”. Continúen con la obra.</w:t>
      </w:r>
    </w:p>
    <w:p>
      <w:pPr/>
      <w:r>
        <w:rPr>
          <w:lang w:val="es_ES" w:bidi="es_ES"/>
        </w:rPr>
      </w:r>
      <w:r>
        <w:rPr>
          <w:lang w:val="es_ES" w:bidi="es_ES"/>
        </w:rPr>
        <w:t>Actúen cuando Jesús entra en una sinagoga nuevamente y ve al hombre con la mano deformada. Jesús llama al hombre a que se pare en frente de todos, y le pregunta: “¿La ley religiosa nos permite hacer bien o hacer mal en el Sábado? ¿Este es un día para salvar la vida o matar?</w:t>
      </w:r>
    </w:p>
    <w:p>
      <w:pPr/>
      <w:r>
        <w:rPr>
          <w:lang w:val="es_ES" w:bidi="es_ES"/>
        </w:rPr>
      </w:r>
      <w:r>
        <w:rPr>
          <w:lang w:val="es_ES" w:bidi="es_ES"/>
        </w:rPr>
        <w:t>Pausa el drama. Pregúntenle a la persona interpretando a Jesús: "¿Qué está sintiendo o pensando?" La persona podría responder cosas como: “Estoy a punto de hablar acerca del día de reposo”, “Quiero que las personas me entiendan”, o “Me enoja que las personas se preocupen más de sus leyes religiosas y tradiciones que de cuidar y tener compasión de los demás”. Continúen con la obra.</w:t>
      </w:r>
    </w:p>
    <w:p>
      <w:pPr/>
      <w:r>
        <w:rPr>
          <w:lang w:val="es_ES" w:bidi="es_ES"/>
        </w:rPr>
      </w:r>
      <w:r>
        <w:rPr>
          <w:lang w:val="es_ES" w:bidi="es_ES"/>
        </w:rPr>
        <w:t>Interpreten a la persona que no le responde a Jesús. Jesús mira alrededor, enojado y profundamente triste por la dureza de los corazones de ellos.</w:t>
      </w:r>
    </w:p>
    <w:p>
      <w:pPr/>
      <w:r>
        <w:rPr>
          <w:lang w:val="es_ES" w:bidi="es_ES"/>
        </w:rPr>
      </w:r>
      <w:r>
        <w:rPr>
          <w:lang w:val="es_ES" w:bidi="es_ES"/>
        </w:rPr>
        <w:t>Pausa el drama. Pregúntenle a la persona interpretando a la persona en la sinagoga: "¿Qué está sintiendo o pensando?" La persona podría responder cosas como: “Sabemos que él tiene razón, así que preferimos no responderle”, “Obstinado”. No queremos dar nuestro brazo a torcer con Jesús”, o “Estamos avergonzados”. Pregúntenle al actor que está interpretando a Jesús: "¿Qué está sintiendo o pensando?" La persona podría responder cosas como: “Me enoja que los líderes religiosos hayan torcido la leyes de mi Padre”, “Me entristece mucho que ellos no entiendan el Sábado según el propósito de mi Padre”, o “Me frustra que estas personas no me estén escuchando”. Continúen con la obra.</w:t>
      </w:r>
    </w:p>
    <w:p>
      <w:pPr/>
      <w:r>
        <w:rPr>
          <w:lang w:val="es_ES" w:bidi="es_ES"/>
        </w:rPr>
      </w:r>
      <w:r>
        <w:rPr>
          <w:lang w:val="es_ES" w:bidi="es_ES"/>
        </w:rPr>
        <w:t>Actúen el papel de Jesús diciéndole al hombre con la mano deformada: “Extiende tu mano”. El hombre extiende su mano, y es sanada. Inmediatamente, los Fariseos se van. Ellos se reúnen con los aliados de Herodes para planear cómo pueden matar a Jesús.</w:t>
      </w:r>
    </w:p>
    <w:p>
      <w:pPr/>
      <w:r>
        <w:rPr>
          <w:lang w:val="es_ES" w:bidi="es_ES"/>
        </w:rPr>
      </w:r>
      <w:r>
        <w:rPr>
          <w:lang w:val="es_ES" w:bidi="es_ES"/>
        </w:rPr>
        <w:t>Pausa el drama. Pregúntenle a la persona interpretando al Fariseo: "¿Qué está sintiendo o pensando?" La persona podría responder cosas como: “Estoy enojado porque Jesús sanó en el Sábado”, “Tengo miedo del poder de Jesús”, “Creemos que Jesús está blasfemando en contra de Dios”, o “Estamos tan enojados que queremos matar a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 el </w:t>
      </w:r>
      <w:r>
        <w:rPr>
          <w:b/>
          <w:lang w:val="es_ES" w:bidi="es_ES"/>
        </w:rPr>
        <w:t>Sábado</w:t>
      </w:r>
      <w:r>
        <w:rPr>
          <w:lang w:val="es_ES" w:bidi="es_ES"/>
        </w:rPr>
        <w:t xml:space="preserve">, Jesús y sus discípulos van caminando a través de los campos de grano cuando sus discípulos toman grano con sus manos. Usen la misma palabra que han usado en textos anteriores para Sábado. El pueblo judío guardaba el día Sábado como el día reservado especialmente para descanso y adoración porque Dios les dio este mandamiento. Este era considerado el séptimo día de la semana. En la época de Jesús, había reglas estrictas y específicas respecto al tipo de trabajo que se podía y no se podía hacer en este día. Este también era el día en el que las personas iban a la sinagoga para adorar. Para más información sobre </w:t>
      </w:r>
      <w:r>
        <w:rPr>
          <w:lang w:val="es_ES" w:bidi="es_ES"/>
        </w:rPr>
        <w:t>Sábado</w:t>
      </w:r>
      <w:r>
        <w:rPr>
          <w:lang w:val="es_ES" w:bidi="es_ES"/>
        </w:rPr>
        <w:t>, consulte el Glosario Principal.</w:t>
      </w:r>
    </w:p>
    <w:p>
      <w:pPr/>
      <w:r>
        <w:rPr>
          <w:lang w:val="es_ES" w:bidi="es_ES"/>
        </w:rPr>
      </w:r>
      <w:r>
        <w:rPr>
          <w:lang w:val="es_ES" w:bidi="es_ES"/>
        </w:rPr>
        <w:t xml:space="preserve">Jesús va caminando con sus </w:t>
      </w:r>
      <w:r>
        <w:rPr>
          <w:b/>
          <w:lang w:val="es_ES" w:bidi="es_ES"/>
        </w:rPr>
        <w:t>discípulos</w:t>
      </w:r>
      <w:r>
        <w:rPr>
          <w:lang w:val="es_ES" w:bidi="es_ES"/>
        </w:rPr>
        <w:t xml:space="preserve">, o sus seguidores más cercanos. Usen la misma palabra que han usado en textos anteriores para discípulos. Los seguidores más cercanos de Jesús estaban con él durante la mayor parte de tiempo de su ministerio público, viajando con él a todas partes, aprendiendo de él y en algunas ocasiones siendo enviados por él para predicar las buenas nuevas y sanar a los enfermos. Para más información sobre </w:t>
      </w:r>
      <w:r>
        <w:rPr>
          <w:lang w:val="es_ES" w:bidi="es_ES"/>
        </w:rPr>
        <w:t>discípulos</w:t>
      </w:r>
      <w:r>
        <w:rPr>
          <w:lang w:val="es_ES" w:bidi="es_ES"/>
        </w:rPr>
        <w:t>, consulte el Glosario Principal.</w:t>
      </w:r>
    </w:p>
    <w:p>
      <w:pPr/>
      <w:r>
        <w:rPr>
          <w:lang w:val="es_ES" w:bidi="es_ES"/>
        </w:rPr>
      </w:r>
      <w:r>
        <w:rPr>
          <w:b/>
          <w:lang w:val="es_ES" w:bidi="es_ES"/>
        </w:rPr>
        <w:t>Los Fariseos</w:t>
      </w:r>
      <w:r>
        <w:rPr>
          <w:lang w:val="es_ES" w:bidi="es_ES"/>
        </w:rPr>
        <w:t xml:space="preserve"> ven a los discípulos tomar el grano y reprenden a Jesús por sus acciones. Usen la misma palabra que han usado antes para Fariseos. El nombre “Fariseo” significa “estar separado”. Los Fariseos eran considerados muy influyentes y justos. Ellos eran buen ejemplo para las personas porque eran devotos a la ley de Dios. Reconocían las leyes y tradiciones religiosas tanto orales como escritas. Para más información sobre </w:t>
      </w:r>
      <w:r>
        <w:rPr>
          <w:lang w:val="es_ES" w:bidi="es_ES"/>
        </w:rPr>
        <w:t>Fariseo</w:t>
      </w:r>
      <w:r>
        <w:rPr>
          <w:lang w:val="es_ES" w:bidi="es_ES"/>
        </w:rPr>
        <w:t>, consulte el Glosario Principal.</w:t>
      </w:r>
    </w:p>
    <w:p>
      <w:pPr/>
      <w:r>
        <w:rPr>
          <w:lang w:val="es_ES" w:bidi="es_ES"/>
        </w:rPr>
      </w:r>
      <w:r>
        <w:rPr>
          <w:lang w:val="es_ES" w:bidi="es_ES"/>
        </w:rPr>
        <w:t xml:space="preserve">Jesús les pregunta si no han leído las escrituras acerca de </w:t>
      </w:r>
      <w:r>
        <w:rPr>
          <w:lang w:val="es_ES" w:bidi="es_ES"/>
        </w:rPr>
        <w:t>David</w:t>
      </w:r>
      <w:r>
        <w:rPr>
          <w:lang w:val="es_ES" w:bidi="es_ES"/>
        </w:rPr>
        <w:t xml:space="preserve"> cuando comen el pan santificado. Las </w:t>
      </w:r>
      <w:r>
        <w:rPr>
          <w:b/>
          <w:lang w:val="es_ES" w:bidi="es_ES"/>
        </w:rPr>
        <w:t>Escrituras</w:t>
      </w:r>
      <w:r>
        <w:rPr>
          <w:lang w:val="es_ES" w:bidi="es_ES"/>
        </w:rPr>
        <w:t xml:space="preserve"> se refieren a los escritos sagrados de cualquier grupo religioso. En este caso, se refiere a los escritos sagrados judíos que fueron inspirados por Dios.</w:t>
      </w:r>
    </w:p>
    <w:p>
      <w:pPr/>
      <w:r>
        <w:rPr>
          <w:lang w:val="es_ES" w:bidi="es_ES"/>
        </w:rPr>
      </w:r>
      <w:r>
        <w:rPr>
          <w:lang w:val="es_ES" w:bidi="es_ES"/>
        </w:rPr>
        <w:t xml:space="preserve">Deténganse aquí y platiquen en grupo sobre qué palabra usarán para </w:t>
      </w:r>
      <w:r>
        <w:rPr>
          <w:b/>
          <w:lang w:val="es_ES" w:bidi="es_ES"/>
        </w:rPr>
        <w:t>Escrituras</w:t>
      </w:r>
      <w:r>
        <w:rPr>
          <w:lang w:val="es_ES" w:bidi="es_ES"/>
        </w:rPr>
        <w:t xml:space="preserve">. Recuerden que la palabra que usan no debe referirse a la escritura sagrada de una religión específica. Debe ser una palabra general. Busquen </w:t>
      </w:r>
      <w:r>
        <w:rPr>
          <w:lang w:val="es_ES" w:bidi="es_ES"/>
        </w:rPr>
        <w:t>Escrituras</w:t>
      </w:r>
      <w:r>
        <w:rPr>
          <w:lang w:val="es_ES" w:bidi="es_ES"/>
        </w:rPr>
        <w:t xml:space="preserve"> en el Glosario Principal para obtener más información. Detén este audio aquí.</w:t>
      </w:r>
    </w:p>
    <w:p>
      <w:pPr/>
      <w:r>
        <w:rPr>
          <w:lang w:val="es_ES" w:bidi="es_ES"/>
        </w:rPr>
      </w:r>
      <w:r>
        <w:rPr>
          <w:lang w:val="es_ES" w:bidi="es_ES"/>
        </w:rPr>
        <w:t xml:space="preserve">Jesús dijo que David obtuvo el pan durante el tiempo de Abiatar como </w:t>
      </w:r>
      <w:r>
        <w:rPr>
          <w:b/>
          <w:lang w:val="es_ES" w:bidi="es_ES"/>
        </w:rPr>
        <w:t>sumo sacerdote</w:t>
      </w:r>
      <w:r>
        <w:rPr>
          <w:lang w:val="es_ES" w:bidi="es_ES"/>
        </w:rPr>
        <w:t xml:space="preserve">. Sabemos que Abiatar no era sumo sacerdote en ese momento, pero que durante esa época él gobernaba. Los sacerdotes en la religión judía eran las personas que conectaban al pueblo con Dios interviniendo por ellos a través de sacrificios para Dios, enseñaban al pueblo y cuidaban del templo de Dios. Los sacerdotes eran representantes de Dios ante su pueblo y representantes de su pueblo ante Dios. El sumo sacerdote es el sacerdote más importante o el jefe de los sacerdotes. Para obtener más información sobre los </w:t>
      </w:r>
      <w:r>
        <w:rPr>
          <w:lang w:val="es_ES" w:bidi="es_ES"/>
        </w:rPr>
        <w:t>sacerdotes</w:t>
      </w:r>
      <w:r>
        <w:rPr>
          <w:lang w:val="es_ES" w:bidi="es_ES"/>
        </w:rPr>
        <w:t>, consulte el Glosario Principal, y traduzca sacerdote de la misma manera que lo ha hecho antes.</w:t>
      </w:r>
    </w:p>
    <w:p>
      <w:pPr/>
      <w:r>
        <w:rPr>
          <w:lang w:val="es_ES" w:bidi="es_ES"/>
        </w:rPr>
      </w:r>
      <w:r>
        <w:rPr>
          <w:lang w:val="es_ES" w:bidi="es_ES"/>
        </w:rPr>
        <w:t xml:space="preserve">David tomó el pan de la </w:t>
      </w:r>
      <w:r>
        <w:rPr>
          <w:b/>
          <w:lang w:val="es_ES" w:bidi="es_ES"/>
        </w:rPr>
        <w:t>casa de Dios</w:t>
      </w:r>
      <w:r>
        <w:rPr>
          <w:lang w:val="es_ES" w:bidi="es_ES"/>
        </w:rPr>
        <w:t xml:space="preserve">. La casa de Dios puede referirse al templo o al tabernáculo, la tienda de campaña que los judíos usaban antes de tener el templo. Durante el tiempo de David, la casa de Dios con los judíos todavía estaba en el tabernáculo. Es mejor expresar este término directamente como “Casa de Dios.” Para más información, consulte </w:t>
      </w:r>
      <w:r>
        <w:rPr>
          <w:lang w:val="es_ES" w:bidi="es_ES"/>
        </w:rPr>
        <w:t>templo</w:t>
      </w:r>
      <w:r>
        <w:rPr>
          <w:lang w:val="es_ES" w:bidi="es_ES"/>
        </w:rPr>
        <w:t xml:space="preserve"> o </w:t>
      </w:r>
      <w:r>
        <w:rPr>
          <w:lang w:val="es_ES" w:bidi="es_ES"/>
        </w:rPr>
        <w:t>tabernáculo</w:t>
      </w:r>
      <w:r>
        <w:rPr>
          <w:lang w:val="es_ES" w:bidi="es_ES"/>
        </w:rPr>
        <w:t xml:space="preserve"> en el Glosario Principal.</w:t>
      </w:r>
    </w:p>
    <w:p>
      <w:pPr/>
      <w:r>
        <w:rPr>
          <w:lang w:val="es_ES" w:bidi="es_ES"/>
        </w:rPr>
      </w:r>
      <w:r>
        <w:rPr>
          <w:lang w:val="es_ES" w:bidi="es_ES"/>
        </w:rPr>
        <w:t xml:space="preserve">Jesús dice que el </w:t>
      </w:r>
      <w:r>
        <w:rPr>
          <w:b/>
          <w:lang w:val="es_ES" w:bidi="es_ES"/>
        </w:rPr>
        <w:t>Hijo del Hombre</w:t>
      </w:r>
      <w:r>
        <w:rPr>
          <w:lang w:val="es_ES" w:bidi="es_ES"/>
        </w:rPr>
        <w:t xml:space="preserve"> es el Señor del día de reposo. En el Antiguo Testamento, esta frase “hijo del hombre” significaba simplemente un ser humano. Jesús usa este término como su forma favorita de hablar de sí mismo. El “Hijo del Hombre” es la persona a quien, en Daniel 7, Dios le da toda la autoridad y el poder. A Jesús probablemente le guste este término porque el título puede referirse a un ser humano común o a un ser sobrenatural. El término Hijo del Hombre obliga a las personas a decidir si Jesús es hombre o Dios. También evitaba el término político del Mesías/Cristo, la persona que las personas querían hacer rey. A Marcos le gusta hablar de todas las veces que Jesús se llamó a sí mismo el Hijo del Hombre para hablar de su destino de sufrir y morir, como un humano. Para más información sobre </w:t>
      </w:r>
      <w:r>
        <w:rPr>
          <w:lang w:val="es_ES" w:bidi="es_ES"/>
        </w:rPr>
        <w:t>Hijo del Hombre</w:t>
      </w:r>
      <w:r>
        <w:rPr>
          <w:lang w:val="es_ES" w:bidi="es_ES"/>
        </w:rPr>
        <w:t>, consulte el Glosario Principal. Traduzca Hijo del Hombre de la misma manera que lo ha hecho antes.</w:t>
      </w:r>
    </w:p>
    <w:p>
      <w:pPr/>
      <w:r>
        <w:rPr>
          <w:lang w:val="es_ES" w:bidi="es_ES"/>
        </w:rPr>
      </w:r>
      <w:r>
        <w:rPr>
          <w:b/>
          <w:lang w:val="es_ES" w:bidi="es_ES"/>
        </w:rPr>
        <w:t>Señor</w:t>
      </w:r>
      <w:r>
        <w:rPr>
          <w:lang w:val="es_ES" w:bidi="es_ES"/>
        </w:rPr>
        <w:t xml:space="preserve"> sobre el Sábado significa ser el amo del día de reposo. Jesús está diciendo que tiene autoridad para decidir que es correcto o incorrecto hacer en el día de reposo. Usen la misma palabra para Señor que han usado en textos anteriores. Para más información sobre </w:t>
      </w:r>
      <w:r>
        <w:rPr>
          <w:lang w:val="es_ES" w:bidi="es_ES"/>
        </w:rPr>
        <w:t>Señor</w:t>
      </w:r>
      <w:r>
        <w:rPr>
          <w:lang w:val="es_ES" w:bidi="es_ES"/>
        </w:rPr>
        <w:t>, consulte el Glosario Principal.</w:t>
      </w:r>
    </w:p>
    <w:p>
      <w:pPr/>
      <w:r>
        <w:rPr>
          <w:lang w:val="es_ES" w:bidi="es_ES"/>
        </w:rPr>
      </w:r>
      <w:r>
        <w:rPr>
          <w:lang w:val="es_ES" w:bidi="es_ES"/>
        </w:rPr>
        <w:t xml:space="preserve">En un día de reposo diferente, Jesús entra en una </w:t>
      </w:r>
      <w:r>
        <w:rPr>
          <w:b/>
          <w:lang w:val="es_ES" w:bidi="es_ES"/>
        </w:rPr>
        <w:t>sinagoga</w:t>
      </w:r>
      <w:r>
        <w:rPr>
          <w:lang w:val="es_ES" w:bidi="es_ES"/>
        </w:rPr>
        <w:t xml:space="preserve">. Este era una lugar de adoración judía. Usen la misma palabra que han usado en textos anteriores para sinagoga. Para más información sobre </w:t>
      </w:r>
      <w:r>
        <w:rPr>
          <w:lang w:val="es_ES" w:bidi="es_ES"/>
        </w:rPr>
        <w:t>sinagoga</w:t>
      </w:r>
      <w:r>
        <w:rPr>
          <w:lang w:val="es_ES" w:bidi="es_ES"/>
        </w:rPr>
        <w:t>, consulte el Glosario Principal.</w:t>
      </w:r>
    </w:p>
    <w:p>
      <w:pPr/>
      <w:r>
        <w:rPr>
          <w:lang w:val="es_ES" w:bidi="es_ES"/>
        </w:rPr>
      </w:r>
      <w:r>
        <w:rPr>
          <w:lang w:val="es_ES" w:bidi="es_ES"/>
        </w:rPr>
        <w:t xml:space="preserve">Marcos dice que Jesús </w:t>
      </w:r>
      <w:r>
        <w:rPr>
          <w:b/>
          <w:lang w:val="es_ES" w:bidi="es_ES"/>
        </w:rPr>
        <w:t>se entristeció por la dureza del corazón de ellos</w:t>
      </w:r>
      <w:r>
        <w:rPr>
          <w:lang w:val="es_ES" w:bidi="es_ES"/>
        </w:rPr>
        <w:t xml:space="preserve">. Los judíos usaban la palabra corazón para referirse a la parte de una persona donde surgen los sentimientos y las decisiones. Esto se refiere a las personas que eligen no ver la verdad que Jesús estaba hablando. Esto se refiere a terquedad de no ver o seguir la verdad. El dolor de Jesús no era el tipo de dolor que se ve en las personas que lloran por la pérdida de un ser querido, sino una profunda inquietud por lo que estaba viendo. Para más información sobre </w:t>
      </w:r>
      <w:r>
        <w:rPr>
          <w:lang w:val="es_ES" w:bidi="es_ES"/>
        </w:rPr>
        <w:t>corazón</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más se les facilite entender.</w:t>
      </w:r>
    </w:p>
    <w:p>
      <w:pPr/>
      <w:r>
        <w:rPr>
          <w:lang w:val="es_ES" w:bidi="es_ES"/>
        </w:rPr>
      </w:r>
      <w:r>
        <w:rPr>
          <w:lang w:val="es_ES" w:bidi="es_ES"/>
        </w:rPr>
        <w:t>En esta sesión, vuelvan a contar la historia, como grupo, en su propio idioma.</w:t>
      </w:r>
    </w:p>
    <w:p>
      <w:pPr/>
      <w:r>
        <w:rPr>
          <w:lang w:val="es_ES" w:bidi="es_ES"/>
        </w:rPr>
      </w:r>
      <w:r>
        <w:rPr>
          <w:lang w:val="es_ES" w:bidi="es_ES"/>
        </w:rPr>
        <w:t>Primero, todo el grupo debe practicar en voz alta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En este paso los miembros del grupo pueden corregirse unos a otros. Pausa este audio aquí.</w:t>
      </w:r>
    </w:p>
    <w:p>
      <w:pPr/>
      <w:r>
        <w:rPr>
          <w:lang w:val="es_ES" w:bidi="es_ES"/>
        </w:rPr>
      </w:r>
      <w:r>
        <w:rPr>
          <w:lang w:val="es_ES" w:bidi="es_ES"/>
        </w:rPr>
        <w:t>Después, cada miembro del grupo debe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narrar esta versión final del texto.</w:t>
      </w:r>
      <w:r>
        <w:rPr>
          <w:lang w:val="es_ES" w:bidi="es_ES"/>
        </w:rPr>
      </w:r>
      <w:r>
        <w:rPr>
          <w:lang w:val="es_ES" w:bidi="es_ES"/>
        </w:rPr>
      </w:r>
    </w:p>
    <w:p>
      <w:pPr/>
      <w:r>
        <w:rPr>
          <w:lang w:val="es_ES" w:bidi="es_ES"/>
        </w:rPr>
      </w:r>
    </w:p>
    <w:p>
      <w:pPr>
        <w:pStyle w:val="Heading2"/>
      </w:pPr>
      <w:r>
        <w:rPr>
          <w:lang w:val="es_ES" w:bidi="es_ES"/>
        </w:rPr>
        <w:t>Marcos 3:7–12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3:7–12 y guárdenlo en sus corazones.</w:t>
      </w:r>
    </w:p>
    <w:p>
      <w:pPr/>
      <w:r>
        <w:rPr>
          <w:lang w:val="es_ES" w:bidi="es_ES"/>
        </w:rPr>
      </w:r>
      <w:r>
        <w:rPr>
          <w:lang w:val="es_ES" w:bidi="es_ES"/>
        </w:rPr>
        <w:t>Escuchen una versión en audio de Marcos 3:7–12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3:7–12 en la traducción que sea más fácil de entender.</w:t>
      </w:r>
    </w:p>
    <w:p>
      <w:pPr/>
      <w:r>
        <w:rPr>
          <w:lang w:val="es_ES" w:bidi="es_ES"/>
        </w:rPr>
      </w:r>
      <w:r>
        <w:rPr>
          <w:lang w:val="es_ES" w:bidi="es_ES"/>
        </w:rPr>
        <w:t>En esta sección, Marcos introduce un resumen del ministerio de Jesús en la región de Galilea. La culminación del ministerio de Jesús en Galilea será cuando él envíe a 12 representantes escogidos en el futuro. Jesús encontrará mucho rechazo debido a los milagros que hace que muestran su poder. Hay dos temas en este pasaje: todos en toda el área habían escuchado hablar de Jesús, y Jesús tiene autoridad sobre los espíritus malignos.</w:t>
      </w:r>
    </w:p>
    <w:p>
      <w:pPr/>
      <w:r>
        <w:rPr>
          <w:lang w:val="es_ES" w:bidi="es_ES"/>
        </w:rPr>
      </w:r>
      <w:r>
        <w:rPr>
          <w:lang w:val="es_ES" w:bidi="es_ES"/>
        </w:rPr>
        <w:t>Jesús acaba de ser rechazado nuevamente en la historia anterior, cuando los líderes religiosos lo reprendieron por sanar a un hombre en el día de descanso judío. No sabemos cuánto tiempo ha pasado, pero algún tiempo después, Jesús sale al lado del lago, o al Mar de Galilea. Una gran multitud lo sigue. El Mar de Galilea tenía 21 kilómetros de largo y 13 kilómetros de ancho. Era un gran cuerpo de agua dulce del que una persona podía ver el otro lado. Las multitudes venían de todas partes, representando dos áreas principales: todo Israel (representado por Galilea, Judea y Jerusalén), y las áreas que limitan con Israel donde vivían los no judíos.</w:t>
      </w:r>
    </w:p>
    <w:p>
      <w:pPr/>
      <w:r>
        <w:rPr>
          <w:lang w:val="es_ES" w:bidi="es_ES"/>
        </w:rPr>
      </w:r>
      <w:r>
        <w:rPr>
          <w:lang w:val="es_ES" w:bidi="es_ES"/>
        </w:rPr>
        <w:t>Galilea, Judea, Idumea, "más allá del Jordán", son todas áreas de tierra. Jerusalén, Tiro y Sidón son ciudades. Pueden especificar el tipo de área (tierra o ciudad) si es necesario.</w:t>
      </w:r>
    </w:p>
    <w:p>
      <w:pPr/>
      <w:r>
        <w:rPr>
          <w:lang w:val="es_ES" w:bidi="es_ES"/>
        </w:rPr>
      </w:r>
      <w:r>
        <w:rPr>
          <w:lang w:val="es_ES" w:bidi="es_ES"/>
        </w:rPr>
        <w:t>Deténganse aquí y miren un mapa del área, que incluya Galilea, Judea, Jerusalén, Idumea, al este del río Jordán, y Tiro y Sidón como grupo. Debían ver desde aquí el área de la que vinieron las personas.</w:t>
      </w:r>
    </w:p>
    <w:p>
      <w:pPr/>
      <w:r>
        <w:rPr>
          <w:lang w:val="es_ES" w:bidi="es_ES"/>
        </w:rPr>
      </w:r>
      <w:r>
        <w:rPr>
          <w:lang w:val="es_ES" w:bidi="es_ES"/>
        </w:rPr>
        <w:t>Hablen con su grupo sobre cómo introducen nombres de áreas de la tierra, o de ciudades. ¿Dicen "la tierra de" o "la ciudad de"? ¿Cómo presentarán estos nuevos nombres a su audiencia? Pausen este audio aquí.</w:t>
      </w:r>
    </w:p>
    <w:p>
      <w:pPr/>
      <w:r>
        <w:rPr>
          <w:lang w:val="es_ES" w:bidi="es_ES"/>
        </w:rPr>
      </w:r>
      <w:r>
        <w:rPr>
          <w:lang w:val="es_ES" w:bidi="es_ES"/>
        </w:rPr>
        <w:t>Había tantas personas tratando de tocar a Jesús para ser sanadas que estaban comenzando a aplastarlo. Aun así, Jesús fue compasivo y sanó a muchas personas. Jesús pidió a sus discípulos, o seguidores más cercanos, que prepararan un barco y lo pusieran cerca para que se sentara en él si lo necesitaba. Sentarse en el barco a la orilla de la orilla habría mantenido una pequeña distancia entre Jesús y la multitud. También habría permitido que todos en la multitud lo vieran y pudieran escucharlo sin aplastarlo. El barco era probablemente un barco de pesca normal que las personas usaban en el Mar de Galilea. Podrían llevar de dos a quince personas dentro.</w:t>
      </w:r>
    </w:p>
    <w:p>
      <w:pPr/>
      <w:r>
        <w:rPr>
          <w:lang w:val="es_ES" w:bidi="es_ES"/>
        </w:rPr>
      </w:r>
      <w:r>
        <w:rPr>
          <w:lang w:val="es_ES" w:bidi="es_ES"/>
        </w:rPr>
        <w:t>Deténganse aquí y en grupo miren una imagen del barco de pesca promedio de Galilea. Pausen este audio aquí.</w:t>
      </w:r>
    </w:p>
    <w:p>
      <w:pPr/>
      <w:r>
        <w:rPr>
          <w:lang w:val="es_ES" w:bidi="es_ES"/>
        </w:rPr>
      </w:r>
      <w:r>
        <w:rPr>
          <w:lang w:val="es_ES" w:bidi="es_ES"/>
        </w:rPr>
        <w:t>En esos días, algunas personas pensaban que si uno conocía el nombre de un ser divino, podía controlarlo. Las personas poseídas por espíritus impuros, o malignos, intentaron obtener autoridad y poder sobre Jesús llamándolo "Hijo de Dios". Hijo de Dios es un título que se refiere tanto a que Jesús es Dios como a que está en una relación cercana con Dios el Padre. Los espíritus malignos hacen que las personas que están controlando se arrodillen o se acuesten frente a Jesús porque él tenía autoridad sobre ellas. Jesús mostró su autoridad sobre los espíritus malignos al ordenarles que se quedaran callados. Jesús no quería que los espíritus malignos mostraran quién era él. En cambio, quería que las personas se reconocieran a sí mismas que él es el Hijo de Dios.</w:t>
      </w:r>
    </w:p>
    <w:p>
      <w:pPr/>
      <w:r>
        <w:rPr>
          <w:lang w:val="es_ES" w:bidi="es_ES"/>
        </w:rPr>
      </w:r>
      <w:r>
        <w:rPr>
          <w:lang w:val="es_ES" w:bidi="es_ES"/>
        </w:rPr>
        <w:t>Deténganse aquí y conversen sobre esta pregunta en grupo: ¿Cómo actúan los espíritus malignos en su cultura? ¿Cómo intentan obtener control sobre ustedes u otros? ¿Cómo se consigue controlarlos?</w:t>
      </w:r>
    </w:p>
    <w:p>
      <w:pPr/>
      <w:r>
        <w:rPr>
          <w:lang w:val="es_ES" w:bidi="es_ES"/>
        </w:rPr>
      </w:r>
      <w:r>
        <w:rPr>
          <w:lang w:val="es_ES" w:bidi="es_ES"/>
        </w:rPr>
        <w:t>¿Es importante para ellos, o para ustedes, conocer los nombres de los espíritus u otras personas? ¿Por qué o por qué no?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3:7–12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desciende al lago con sus discípulos. Multitudes de personas lo siguen.</w:t>
      </w:r>
    </w:p>
    <w:p>
      <w:pPr/>
      <w:r>
        <w:rPr>
          <w:lang w:val="es_ES" w:bidi="es_ES"/>
        </w:rPr>
      </w:r>
      <w:r>
        <w:rPr>
          <w:b/>
          <w:lang w:val="es_ES" w:bidi="es_ES"/>
        </w:rPr>
        <w:t>En la segunda escena:</w:t>
      </w:r>
      <w:r>
        <w:rPr>
          <w:lang w:val="es_ES" w:bidi="es_ES"/>
        </w:rPr>
        <w:t xml:space="preserve"> Jesús instruye a sus discípulos a tener un barco listo al lado del lago para que la multitud no lo aplaste.</w:t>
      </w:r>
    </w:p>
    <w:p>
      <w:pPr/>
      <w:r>
        <w:rPr>
          <w:lang w:val="es_ES" w:bidi="es_ES"/>
        </w:rPr>
      </w:r>
      <w:r>
        <w:rPr>
          <w:b/>
          <w:lang w:val="es_ES" w:bidi="es_ES"/>
        </w:rPr>
        <w:t>En la tercera escena:</w:t>
      </w:r>
      <w:r>
        <w:rPr>
          <w:lang w:val="es_ES" w:bidi="es_ES"/>
        </w:rPr>
        <w:t xml:space="preserve"> Jesús había sanado a muchos enfermos, por lo que las personas estaban tratando de tocarlo. Jesús también había sanado a las personas que estaban poseídas por espíritus malignos. Cuando los espíritus malignos vieron a Jesús, arrojaban a las personas al suelo frente a Jesús y exclamaban: "Tú eres el Hijo de Dios". Jesús les ordenaría que no revelaran quién era él.</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Personas enfermas</w:t>
      </w:r>
    </w:p>
    <w:p>
      <w:pPr>
        <w:pStyle w:val="ListBullet"/>
        <w:spacing w:line="240" w:lineRule="auto"/>
        <w:ind w:left="720"/>
      </w:pPr>
      <w:r>
        <w:rPr>
          <w:lang w:val="es_ES" w:bidi="es_ES"/>
        </w:rPr>
      </w:r>
      <w:r>
        <w:rPr>
          <w:lang w:val="es_ES" w:bidi="es_ES"/>
        </w:rPr>
        <w:t>Personas poseídas por espíritus malignos</w:t>
      </w:r>
    </w:p>
    <w:p>
      <w:pPr>
        <w:pStyle w:val="ListBullet"/>
        <w:spacing w:line="240" w:lineRule="auto"/>
        <w:ind w:left="720"/>
      </w:pPr>
      <w:r>
        <w:rPr>
          <w:lang w:val="es_ES" w:bidi="es_ES"/>
        </w:rPr>
      </w:r>
      <w:r>
        <w:rPr>
          <w:lang w:val="es_ES" w:bidi="es_ES"/>
        </w:rPr>
        <w:t>Espíritus malignos</w:t>
      </w:r>
    </w:p>
    <w:p>
      <w:pPr/>
      <w:r>
        <w:rPr>
          <w:lang w:val="es_ES" w:bidi="es_ES"/>
        </w:rPr>
      </w:r>
      <w:r>
        <w:rPr>
          <w:lang w:val="es_ES" w:bidi="es_ES"/>
        </w:rPr>
        <w:t>Como grupo, pongan atención a estas partes de la ambientación del texto:</w:t>
      </w:r>
    </w:p>
    <w:p>
      <w:pPr/>
      <w:r>
        <w:rPr>
          <w:lang w:val="es_ES" w:bidi="es_ES"/>
        </w:rPr>
      </w:r>
      <w:r>
        <w:rPr>
          <w:lang w:val="es_ES" w:bidi="es_ES"/>
        </w:rPr>
        <w:t>Esta historia comienza en algún momento después del rechazo de Jesús en la sinagoga, pero no sabemos cuánto después. Es importante recordar que esta historia sucede al lado del lago. Grandes multitudes de personas han escuchado cómo Jesús sana a las personas, por lo que han seguido a Jesús al lago. Jesús pide a sus discípulos que tengan un barco listo porque hay muchas personas. Esto permitió que Jesús enseñara desde el barco a poner cierta distancia entre él y la multitud, para que ellos no lo aplastaran.</w:t>
      </w:r>
    </w:p>
    <w:p>
      <w:pPr/>
      <w:r>
        <w:rPr>
          <w:lang w:val="es_ES" w:bidi="es_ES"/>
        </w:rPr>
      </w:r>
      <w:r>
        <w:rPr>
          <w:lang w:val="es_ES" w:bidi="es_ES"/>
        </w:rPr>
        <w:t>La gran multitud de personas que rodearon a Jesús estaba compuesta de personas de diferentes lugares que estaban viniendo a verlo. La popularidad de Jesús había crecido debido a los milagros que estaba haciendo.</w:t>
      </w:r>
    </w:p>
    <w:p>
      <w:pPr/>
      <w:r>
        <w:rPr>
          <w:lang w:val="es_ES" w:bidi="es_ES"/>
        </w:rPr>
      </w:r>
      <w:r>
        <w:rPr>
          <w:lang w:val="es_ES" w:bidi="es_ES"/>
        </w:rPr>
        <w:t>Es importante recordar que los espíritus malignos controlaban las acciones de una persona. Es por eso que hicieron que las personas que estaban controlando cayeran y gritaran quién era Jesús.</w:t>
      </w:r>
    </w:p>
    <w:p>
      <w:pPr/>
      <w:r>
        <w:rPr>
          <w:lang w:val="es_ES" w:bidi="es_ES"/>
        </w:rPr>
      </w:r>
      <w:r>
        <w:rPr>
          <w:lang w:val="es_ES" w:bidi="es_ES"/>
        </w:rPr>
        <w:t>Es importante recordar que la multitud estaba desordenada y que se estaban empujando entre sí con fuerza porque querían desesperadamente ser sanados.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3:7–12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tres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Personas enfermas</w:t>
      </w:r>
    </w:p>
    <w:p>
      <w:pPr>
        <w:pStyle w:val="ListBullet"/>
        <w:spacing w:line="240" w:lineRule="auto"/>
        <w:ind w:left="720"/>
      </w:pPr>
      <w:r>
        <w:rPr>
          <w:lang w:val="es_ES" w:bidi="es_ES"/>
        </w:rPr>
      </w:r>
      <w:r>
        <w:rPr>
          <w:lang w:val="es_ES" w:bidi="es_ES"/>
        </w:rPr>
        <w:t>Personas poseídas por espíritus malignos</w:t>
      </w:r>
    </w:p>
    <w:p>
      <w:pPr>
        <w:pStyle w:val="ListBullet"/>
        <w:spacing w:line="240" w:lineRule="auto"/>
        <w:ind w:left="720"/>
      </w:pPr>
      <w:r>
        <w:rPr>
          <w:lang w:val="es_ES" w:bidi="es_ES"/>
        </w:rPr>
      </w:r>
      <w:r>
        <w:rPr>
          <w:lang w:val="es_ES" w:bidi="es_ES"/>
        </w:rPr>
        <w:t>Espíritus malignos</w:t>
      </w:r>
    </w:p>
    <w:p>
      <w:pPr/>
      <w:r>
        <w:rPr>
          <w:lang w:val="es_ES" w:bidi="es_ES"/>
        </w:rPr>
      </w:r>
      <w:r>
        <w:rPr>
          <w:lang w:val="es_ES" w:bidi="es_ES"/>
        </w:rPr>
        <w:t>En grupo, dramaticen el texto dos veces. Deberán interpretar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Detén este audio aquí y dramatiza el pasaje.</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las multitudes de personas que siguen a Jesús y a sus discípulos al lado del lago. Las noticias sobre los milagros de Jesús se habían extendido por todas partes, y muchas personas vinieron a verlo.</w:t>
      </w:r>
    </w:p>
    <w:p>
      <w:pPr/>
      <w:r>
        <w:rPr>
          <w:lang w:val="es_ES" w:bidi="es_ES"/>
        </w:rPr>
      </w:r>
      <w:r>
        <w:rPr>
          <w:lang w:val="es_ES" w:bidi="es_ES"/>
        </w:rPr>
        <w:t>Pausen la actuación. Pregúntenle a las personas interpretando a la multitud "¿Qué están sintiendo o pensando?" La persona podría responder cosas como: "Desesperado. ¡Tengo que llegar a Jesús para ser sanado!" o "Frustrado. Hay demasiadas personas aquí. Nunca lo alcanzaré". o "Intrigado. ¿Quién es este hombre que tiene autoridad sobre los espíritus malignos?" Continúen la actuación.</w:t>
      </w:r>
    </w:p>
    <w:p>
      <w:pPr/>
      <w:r>
        <w:rPr>
          <w:lang w:val="es_ES" w:bidi="es_ES"/>
        </w:rPr>
      </w:r>
      <w:r>
        <w:rPr>
          <w:lang w:val="es_ES" w:bidi="es_ES"/>
        </w:rPr>
        <w:t>Interpreten a Jesús instruyendo a sus discípulos a tener un barco listo para que la multitud no lo aplaste.</w:t>
      </w:r>
    </w:p>
    <w:p>
      <w:pPr/>
      <w:r>
        <w:rPr>
          <w:lang w:val="es_ES" w:bidi="es_ES"/>
        </w:rPr>
      </w:r>
      <w:r>
        <w:rPr>
          <w:lang w:val="es_ES" w:bidi="es_ES"/>
        </w:rPr>
        <w:t>Pausen la actuación. Pregúntenle a las personas interpretando a los Discípulos "¿Qué están sintiendo o pensando?" Las personas puede responder cosas como: "Encontramos un barco y lo sacamos un poco a la orilla para que si Jesús necesita alejarse de las multitudes, pueda subir a él para enseñar", o "Asustado. Esto se está convirtiendo en una multitud. ¿Qué pasa si Jesús es lastimado?" o "Cansados. Ya nos hemos enfrentado a tanto. ¿Cómo Jesús sigue caminando?" Pregúntenle a la persona interpretando a Jesús: "¿Qué estás sintiendo o pensando?" La persona puede responder cosas como: "Compasión. Los ayudaré", o "Con el corazón roto. Muchas personas están desesperadas y necesitadas", o "Un poco abrumadas". Continúen la actuación.</w:t>
      </w:r>
    </w:p>
    <w:p>
      <w:pPr/>
      <w:r>
        <w:rPr>
          <w:lang w:val="es_ES" w:bidi="es_ES"/>
        </w:rPr>
      </w:r>
      <w:r>
        <w:rPr>
          <w:lang w:val="es_ES" w:bidi="es_ES"/>
        </w:rPr>
        <w:t>Interpreten a las personas enfermas que se acercan para tocar a Jesús. Los espíritus malignos ven a Jesús, y arrojan a las personas al suelo frente a él y gritan: "Tú eres el Hijo de Dios".</w:t>
      </w:r>
    </w:p>
    <w:p>
      <w:pPr/>
      <w:r>
        <w:rPr>
          <w:lang w:val="es_ES" w:bidi="es_ES"/>
        </w:rPr>
      </w:r>
      <w:r>
        <w:rPr>
          <w:lang w:val="es_ES" w:bidi="es_ES"/>
        </w:rPr>
        <w:t>Pausen la actuación. Pregúntenle a la persona que interpreta a los espíritus malignos: "¿Qué sientes o piensas?" La persona puede responder cosas como: "¡Sé quién es él! Debo tratar de controlarlo", o "Jesús es demasiado fuerte. No puedo hacer frente a su autoridad", o "Miedo. Él está a punto de expulsarme". Continúen la actuación.</w:t>
      </w:r>
    </w:p>
    <w:p>
      <w:pPr/>
      <w:r>
        <w:rPr>
          <w:lang w:val="es_ES" w:bidi="es_ES"/>
        </w:rPr>
      </w:r>
      <w:r>
        <w:rPr>
          <w:lang w:val="es_ES" w:bidi="es_ES"/>
        </w:rPr>
        <w:t>Interpreten a Jesús severamente ordenando a los espíritus que no revelen quién es él.</w:t>
      </w:r>
    </w:p>
    <w:p>
      <w:pPr/>
      <w:r>
        <w:rPr>
          <w:lang w:val="es_ES" w:bidi="es_ES"/>
        </w:rPr>
      </w:r>
      <w:r>
        <w:rPr>
          <w:lang w:val="es_ES" w:bidi="es_ES"/>
        </w:rPr>
        <w:t>Pausen la actuación. Pregúntenle a la persona interpretando a Jesús: "¿Qué está sintiendo o pensando?" La persona puede responder cosas como: "No es hora de revelar mi identidad como hijo de Dios", "Aún no. Mi ministerio apenas está comenzando", o "Los espíritus malignos no serán los que revelen quién soy yo".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3:7–12 en la traducción que sea más fácil de entender.</w:t>
      </w:r>
    </w:p>
    <w:p>
      <w:pPr/>
      <w:r>
        <w:rPr>
          <w:lang w:val="es_ES" w:bidi="es_ES"/>
        </w:rPr>
      </w:r>
      <w:r>
        <w:rPr>
          <w:lang w:val="es_ES" w:bidi="es_ES"/>
        </w:rPr>
        <w:t xml:space="preserve">En este paso, platiquen con su grupo sobre términos y palabras clave en este pasaje. </w:t>
      </w:r>
    </w:p>
    <w:p>
      <w:pPr/>
      <w:r>
        <w:rPr>
          <w:lang w:val="es_ES" w:bidi="es_ES"/>
        </w:rPr>
      </w:r>
      <w:r>
        <w:rPr>
          <w:lang w:val="es_ES" w:bidi="es_ES"/>
        </w:rPr>
        <w:t xml:space="preserve">Jesús camina con sus </w:t>
      </w:r>
      <w:r>
        <w:rPr>
          <w:b/>
          <w:lang w:val="es_ES" w:bidi="es_ES"/>
        </w:rPr>
        <w:t>discípulos</w:t>
      </w:r>
      <w:r>
        <w:rPr>
          <w:lang w:val="es_ES" w:bidi="es_ES"/>
        </w:rPr>
        <w:t xml:space="preserve">, o seguidores más cercanos, hacia el Mar de Galilea. Usen el mismo término para discípulos que han usado en los pasajes anteriores. Los seguidores más cercanos de Jesús estaban con él durante la mayor parte de tiempo de su ministerio público, viajando con él a todas partes, aprendiendo de él y en algunas ocasiones siendo enviados por él para predicar las buenas nuevas y sanar a los enfermos. Para más información sobre </w:t>
      </w:r>
      <w:r>
        <w:rPr>
          <w:lang w:val="es_ES" w:bidi="es_ES"/>
        </w:rPr>
        <w:t>discípulo</w:t>
      </w:r>
      <w:r>
        <w:rPr>
          <w:lang w:val="es_ES" w:bidi="es_ES"/>
        </w:rPr>
        <w:t>, consulte el Glosario Principal.</w:t>
      </w:r>
    </w:p>
    <w:p>
      <w:pPr/>
      <w:r>
        <w:rPr>
          <w:lang w:val="es_ES" w:bidi="es_ES"/>
        </w:rPr>
      </w:r>
      <w:r>
        <w:rPr>
          <w:lang w:val="es_ES" w:bidi="es_ES"/>
        </w:rPr>
        <w:t xml:space="preserve">Una gran multitud de personas siguió a Jesús porque había escuchado que él hacía muchos </w:t>
      </w:r>
      <w:r>
        <w:rPr>
          <w:b/>
          <w:lang w:val="es_ES" w:bidi="es_ES"/>
        </w:rPr>
        <w:t>milagros</w:t>
      </w:r>
      <w:r>
        <w:rPr>
          <w:lang w:val="es_ES" w:bidi="es_ES"/>
        </w:rPr>
        <w:t xml:space="preserve">. Esta palabra se refiere a acciones poderosas que solo Dios puede hacer, y que hace que las personas se asombren con Dios. Usen el mismo término para milagros que han usado en los pasajes anteriores. Para más información sobre </w:t>
      </w:r>
      <w:r>
        <w:rPr>
          <w:lang w:val="es_ES" w:bidi="es_ES"/>
        </w:rPr>
        <w:t>milagro</w:t>
      </w:r>
      <w:r>
        <w:rPr>
          <w:lang w:val="es_ES" w:bidi="es_ES"/>
        </w:rPr>
        <w:t>, consulten el Glosario Principal.</w:t>
      </w:r>
    </w:p>
    <w:p>
      <w:pPr/>
      <w:r>
        <w:rPr>
          <w:lang w:val="es_ES" w:bidi="es_ES"/>
        </w:rPr>
      </w:r>
      <w:r>
        <w:rPr>
          <w:lang w:val="es_ES" w:bidi="es_ES"/>
        </w:rPr>
        <w:t xml:space="preserve">Jesús instruyó a sus discípulos que tuvieran un </w:t>
      </w:r>
      <w:r>
        <w:rPr>
          <w:b/>
          <w:lang w:val="es_ES" w:bidi="es_ES"/>
        </w:rPr>
        <w:t>barco</w:t>
      </w:r>
      <w:r>
        <w:rPr>
          <w:lang w:val="es_ES" w:bidi="es_ES"/>
        </w:rPr>
        <w:t xml:space="preserve"> cerca mientras él estaba enseñando. El </w:t>
      </w:r>
      <w:r>
        <w:rPr>
          <w:lang w:val="es_ES" w:bidi="es_ES"/>
        </w:rPr>
        <w:t>barco</w:t>
      </w:r>
      <w:r>
        <w:rPr>
          <w:lang w:val="es_ES" w:bidi="es_ES"/>
        </w:rPr>
        <w:t xml:space="preserve"> que Jesús pidió tenía unos 8 metros de largo y 2 1/2 metros de ancho. Tenía aproximadamente 1 1/4 metros de profundidad. En un barco de ese tamaño caberían cómodamente trece personas.</w:t>
      </w:r>
    </w:p>
    <w:p>
      <w:pPr/>
      <w:r>
        <w:rPr>
          <w:lang w:val="es_ES" w:bidi="es_ES"/>
        </w:rPr>
      </w:r>
      <w:r>
        <w:rPr>
          <w:lang w:val="es_ES" w:bidi="es_ES"/>
        </w:rPr>
        <w:t xml:space="preserve">Deténganse aquí y miren una foto del </w:t>
      </w:r>
      <w:r>
        <w:rPr>
          <w:lang w:val="es_ES" w:bidi="es_ES"/>
        </w:rPr>
        <w:t>barco</w:t>
      </w:r>
      <w:r>
        <w:rPr>
          <w:lang w:val="es_ES" w:bidi="es_ES"/>
        </w:rPr>
        <w:t xml:space="preserve"> en grupo. Elijan una manera de mostrar el tamaño del barco, tal vez dibujando las dimensiones en el suelo con un palo y pidiendo a las personas que entren dentro de las líneas dibujadas. Pausen el audio aquí.</w:t>
      </w:r>
    </w:p>
    <w:p>
      <w:pPr/>
      <w:r>
        <w:rPr>
          <w:lang w:val="es_ES" w:bidi="es_ES"/>
        </w:rPr>
      </w:r>
      <w:r>
        <w:rPr>
          <w:b/>
          <w:lang w:val="es_ES" w:bidi="es_ES"/>
        </w:rPr>
        <w:t>Espíritus impuros</w:t>
      </w:r>
      <w:r>
        <w:rPr>
          <w:lang w:val="es_ES" w:bidi="es_ES"/>
        </w:rPr>
        <w:t xml:space="preserve"> o </w:t>
      </w:r>
      <w:r>
        <w:rPr>
          <w:b/>
          <w:lang w:val="es_ES" w:bidi="es_ES"/>
        </w:rPr>
        <w:t>malignos</w:t>
      </w:r>
      <w:r>
        <w:rPr>
          <w:lang w:val="es_ES" w:bidi="es_ES"/>
        </w:rPr>
        <w:t xml:space="preserve"> poseían a algunas personas en la multitud. "Impuro" se refiere a algo que no es apto para servir a Dios. Todos los espíritus malignos son "impuros" porque no son aptos para servir a Dios. "Espíritu maligno" se refiere a seres espirituales que sirven a Satanás como sus agentes, estando bajo su autoridad. Estos seres espirituales tienen poder para oprimir a un ser humano e incluso tomar el control de él. Esto es lo que vemos sucediendo en esta historia. Sabemos por la Biblia que Dios creó seres espirituales, pero que algunos espíritus eligieron desobedecerlo y volverse impuros. Intenten elegir una palabra que se refiera a un ser espiritual independiente que es malo y se opone a Dios. Si hay uno, también pueden usar una palabra neutral para un ser espiritual independiente y agregar un adjetivo como "espíritu de Satanás", o "espíritu malo".</w:t>
      </w:r>
    </w:p>
    <w:p>
      <w:pPr/>
      <w:r>
        <w:rPr>
          <w:lang w:val="es_ES" w:bidi="es_ES"/>
        </w:rPr>
      </w:r>
      <w:r>
        <w:rPr>
          <w:lang w:val="es_ES" w:bidi="es_ES"/>
        </w:rPr>
        <w:t xml:space="preserve">Deténganse aquí y conversen en grupo sobre qué palabra o frase usarán para </w:t>
      </w:r>
      <w:r>
        <w:rPr>
          <w:b/>
          <w:lang w:val="es_ES" w:bidi="es_ES"/>
        </w:rPr>
        <w:t>espíritu maligno</w:t>
      </w:r>
      <w:r>
        <w:rPr>
          <w:lang w:val="es_ES" w:bidi="es_ES"/>
        </w:rPr>
        <w:t xml:space="preserve">. Busquen </w:t>
      </w:r>
      <w:r>
        <w:rPr>
          <w:lang w:val="es_ES" w:bidi="es_ES"/>
        </w:rPr>
        <w:t>espíritu maligno</w:t>
      </w:r>
      <w:r>
        <w:rPr>
          <w:lang w:val="es_ES" w:bidi="es_ES"/>
        </w:rPr>
        <w:t xml:space="preserve"> en el Glosario Principal para obtener más información. Pausen este audio aquí.</w:t>
      </w:r>
    </w:p>
    <w:p>
      <w:pPr/>
      <w:r>
        <w:rPr>
          <w:lang w:val="es_ES" w:bidi="es_ES"/>
        </w:rPr>
      </w:r>
      <w:r>
        <w:rPr>
          <w:lang w:val="es_ES" w:bidi="es_ES"/>
        </w:rPr>
        <w:t xml:space="preserve">Los espíritus malignos hicieron que las personas caigan y gritaran que Jesús era el </w:t>
      </w:r>
      <w:r>
        <w:rPr>
          <w:b/>
          <w:lang w:val="es_ES" w:bidi="es_ES"/>
        </w:rPr>
        <w:t>Hijo de Dios</w:t>
      </w:r>
      <w:r>
        <w:rPr>
          <w:lang w:val="es_ES" w:bidi="es_ES"/>
        </w:rPr>
        <w:t>. En este contexto, Marcos usa el término "Hijo de Dios" para describir la relación única de Jesús con el verdadero Dios. El título "Hijo de Dios" expresa que Jesús es Dios y que Jesús está en una relación cercana con Dios el Padre. Este término implica que Jesús es el salvador nombrado de Dios descrito por los profetas en el Antiguo Testamento.</w:t>
      </w:r>
    </w:p>
    <w:p>
      <w:pPr/>
      <w:r>
        <w:rPr>
          <w:lang w:val="es_ES" w:bidi="es_ES"/>
        </w:rPr>
      </w:r>
      <w:r>
        <w:rPr>
          <w:lang w:val="es_ES" w:bidi="es_ES"/>
        </w:rPr>
        <w:t xml:space="preserve">Deténganse aquí y conversen en grupo sobre la palabra o frase que usarán para </w:t>
      </w:r>
      <w:r>
        <w:rPr>
          <w:b/>
          <w:lang w:val="es_ES" w:bidi="es_ES"/>
        </w:rPr>
        <w:t>Hijo de Dios</w:t>
      </w:r>
      <w:r>
        <w:rPr>
          <w:lang w:val="es_ES" w:bidi="es_ES"/>
        </w:rPr>
        <w:t xml:space="preserve">. Busquen </w:t>
      </w:r>
      <w:r>
        <w:rPr>
          <w:lang w:val="es_ES" w:bidi="es_ES"/>
        </w:rPr>
        <w:t>Hijo de Dios</w:t>
      </w:r>
      <w:r>
        <w:rPr>
          <w:lang w:val="es_ES" w:bidi="es_ES"/>
        </w:rPr>
        <w:t xml:space="preserve"> en el Glosario Principal para obtener más información.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3:13–19</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3:13–19 y guárdenlo en sus corazones.</w:t>
      </w:r>
    </w:p>
    <w:p>
      <w:pPr/>
      <w:r>
        <w:rPr>
          <w:lang w:val="es_ES" w:bidi="es_ES"/>
        </w:rPr>
      </w:r>
      <w:r>
        <w:rPr>
          <w:lang w:val="es_ES" w:bidi="es_ES"/>
        </w:rPr>
        <w:t>Escuchen una versión en audio de Marcos 3:13–19 tres veces, de ser posible, en tres traducciones diferentes. Luego, en grupo, platiquen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3:13–19 en la traducción que sea más fácil de entender.</w:t>
      </w:r>
    </w:p>
    <w:p>
      <w:pPr/>
      <w:r>
        <w:rPr>
          <w:lang w:val="es_ES" w:bidi="es_ES"/>
        </w:rPr>
      </w:r>
      <w:r>
        <w:rPr>
          <w:lang w:val="es_ES" w:bidi="es_ES"/>
        </w:rPr>
        <w:t>En Marcos, la misión de Jesús con sus discípulos es muy importante. Al comienzo de Marcos vemos a Jesús llamando a algunos de sus discípulos. En este pasaje, Jesús designa a sus doce seguidores más cercanos que irán con él a todas partes y trabajarán estrechamente con él. Más tarde, Jesús enviará a estos doce seguidores en una misión para compartir las Buenas Nuevas que él ha estado enseñando. Las Buenas Nuevas se refieren a que Dios viene a gobernar en los corazones de su pueblo a través de Jesús. Después de la resurrección de Jesús, vemos que estos discípulos van por todo el mundo.</w:t>
      </w:r>
    </w:p>
    <w:p>
      <w:pPr/>
      <w:r>
        <w:rPr>
          <w:lang w:val="es_ES" w:bidi="es_ES"/>
        </w:rPr>
      </w:r>
      <w:r>
        <w:rPr>
          <w:lang w:val="es_ES" w:bidi="es_ES"/>
        </w:rPr>
        <w:t>Esta historia tiene lugar en el lado de una montaña. En la Biblia, muchas revelaciones de Dios suceden en los montes. Esto era muy probablemente una montaña o colina que rodeaba el lago de Galilea.</w:t>
      </w:r>
    </w:p>
    <w:p>
      <w:pPr/>
      <w:r>
        <w:rPr>
          <w:lang w:val="es_ES" w:bidi="es_ES"/>
        </w:rPr>
      </w:r>
      <w:r>
        <w:rPr>
          <w:lang w:val="es_ES" w:bidi="es_ES"/>
        </w:rPr>
        <w:t>Deténganse aquí y muestren a su grupo una imagen de las colinas que rodean el lago de Galilea. Pausen este audio aquí.</w:t>
      </w:r>
    </w:p>
    <w:p>
      <w:pPr/>
      <w:r>
        <w:rPr>
          <w:lang w:val="es_ES" w:bidi="es_ES"/>
        </w:rPr>
      </w:r>
      <w:r>
        <w:rPr>
          <w:lang w:val="es_ES" w:bidi="es_ES"/>
        </w:rPr>
        <w:t>Sabemos por el Evangelio de Lucas que Jesús pasó toda la noche orando antes de tomar esta importante decisión. Jesús probablemente sube a la montaña con un grupo más grande de sus seguidores, aunque Marcos no tiene claro cuántas personas fueron con él. Jesús invita al monte 12 hombres del grupo más grande de sus discípulos o seguidores. Algunas traducciones de la Biblia incluyen la información de que Jesús llamó oficialmente a estos hombres "apóstoles" en este momento, pero algunas traducciones no incluyen el título "apóstoles". Ya sea que incluyan el título "apóstoles", sabemos por las instrucciones que Jesús dio a estos hombres que Jesús está nombrando y enviando a estos 12 hombres como sus representantes. A partir de este momento Marcos les da el título especial de "Los Doce". El número 12 es significativo. Había 12 tribus de Israel, el pueblo elegido de Dios. Pero el pueblo de Dios, los israelitas, se había alejado de Dios. Jesús está tratando de mostrar que va a restaurar al pueblo de Dios y lo usará para llevar a cabo su misión en todo el mundo. Después de esta historia, vemos que Jesús comienza a prepararlos para la misión que tiene para ellos.</w:t>
      </w:r>
    </w:p>
    <w:p>
      <w:pPr/>
      <w:r>
        <w:rPr>
          <w:lang w:val="es_ES" w:bidi="es_ES"/>
        </w:rPr>
      </w:r>
      <w:r>
        <w:rPr>
          <w:lang w:val="es_ES" w:bidi="es_ES"/>
        </w:rPr>
        <w:t>Deténganse aquí y conversen sobre esta pregunta en grupo: ¿Cómo eligen los maestros importantes en su comunidad a sus estudiantes especiales? ¿Qué hacen esos estudiantes? Pausen este audio aquí.</w:t>
      </w:r>
    </w:p>
    <w:p>
      <w:pPr/>
      <w:r>
        <w:rPr>
          <w:lang w:val="es_ES" w:bidi="es_ES"/>
        </w:rPr>
      </w:r>
      <w:r>
        <w:rPr>
          <w:lang w:val="es_ES" w:bidi="es_ES"/>
        </w:rPr>
        <w:t>Jesús da a estos 12 hombres la autoridad, o el derecho, de enseñar y de ordenar a los demonios o espíritus malignos que liberen a las personas que ellos controlaban. Marcos entonces nombra a los doce hombres que Jesús elige para seguirlo. Es posible que necesiten afirmar claramente que estos son los nombres de los doce discípulos de Jesús.</w:t>
      </w:r>
    </w:p>
    <w:p>
      <w:pPr/>
      <w:r>
        <w:rPr>
          <w:lang w:val="es_ES" w:bidi="es_ES"/>
        </w:rPr>
      </w:r>
      <w:r>
        <w:rPr>
          <w:lang w:val="es_ES" w:bidi="es_ES"/>
        </w:rPr>
        <w:t>Marcos no nos dice por qué le da a Simón el segundo nombre Pedro, o por qué le da a Jacobo y a Juan los nombres de los Hijos del Trueno. Tampoco sabemos por qué él no menciona a Leví, cuya historia escuchamos anteriormente en Marcos. Sabemos que en el Antiguo Testamento, dar un apellido puede significar que Dios está haciendo una promesa a esa persona, o dándole una tarea especial. Pedro significa "roca". Esto podría ser porque Pedro se convierte en un líder o portavoz del grupo. Los "hijos del trueno" pueden describir una característica de los hombres, como el hecho de que a veces hablan con fuerza sobre un tema. Otro Simón es elegido, Simón el Zelote. El término Zelote probablemente se refiere a alguien que está apasionado de que Israel esté libre del control romano. Marcos describe a Judas Iscariote como un traidor. Esto se debe a que tres años después, Judas Iscariote traicionará a Jesús con sus enemigos para que Jesús sea arrestado.</w:t>
      </w:r>
    </w:p>
    <w:p>
      <w:pPr/>
      <w:r>
        <w:rPr>
          <w:lang w:val="es_ES" w:bidi="es_ES"/>
        </w:rPr>
      </w:r>
      <w:r>
        <w:rPr>
          <w:lang w:val="es_ES" w:bidi="es_ES"/>
        </w:rPr>
        <w:t>Deténganse aquí y conversen sobre esta pregunta en grupo: ¿Cómo se usan los nombres en su cultura? ¿Quién da sus nombres a las personas? ¿Quién conoce los nombres de los demás? ¿Los nombres describen algo sobre las personas?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3:13–19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una escena.</w:t>
      </w:r>
    </w:p>
    <w:p>
      <w:pPr/>
      <w:r>
        <w:rPr>
          <w:lang w:val="es_ES" w:bidi="es_ES"/>
        </w:rPr>
      </w:r>
      <w:r>
        <w:rPr>
          <w:b/>
          <w:lang w:val="es_ES" w:bidi="es_ES"/>
        </w:rPr>
        <w:t>En la primera escena</w:t>
      </w:r>
      <w:r>
        <w:rPr>
          <w:lang w:val="es_ES" w:bidi="es_ES"/>
        </w:rPr>
        <w:t>: Jesús va a una montaña y llama a un grupo de sus seguidores para que vayan con él. Jesús elige a 12 de sus discípulos para que sean sus representantes y dice sus nombres. Jesús los envía a predicar y les da autoridad para expulsar demonios.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a los que Jesús llama</w:t>
      </w:r>
    </w:p>
    <w:p>
      <w:pPr>
        <w:pStyle w:val="ListBullet"/>
        <w:spacing w:line="240" w:lineRule="auto"/>
        <w:ind w:left="720"/>
      </w:pPr>
      <w:r>
        <w:rPr>
          <w:lang w:val="es_ES" w:bidi="es_ES"/>
        </w:rPr>
      </w:r>
      <w:r>
        <w:rPr>
          <w:lang w:val="es_ES" w:bidi="es_ES"/>
        </w:rPr>
        <w:t>A otros que Jesús llama</w:t>
      </w:r>
    </w:p>
    <w:p>
      <w:pPr/>
      <w:r>
        <w:rPr>
          <w:lang w:val="es_ES" w:bidi="es_ES"/>
        </w:rPr>
      </w:r>
      <w:r>
        <w:rPr>
          <w:lang w:val="es_ES" w:bidi="es_ES"/>
        </w:rPr>
        <w:t>Como grupo, pongan atención a estas partes de la ambientación del texto:</w:t>
      </w:r>
    </w:p>
    <w:p>
      <w:pPr/>
      <w:r>
        <w:rPr>
          <w:lang w:val="es_ES" w:bidi="es_ES"/>
        </w:rPr>
      </w:r>
      <w:r>
        <w:rPr>
          <w:lang w:val="es_ES" w:bidi="es_ES"/>
        </w:rPr>
        <w:t>Que el grupo muestre a Jesús en el monte con un grupo de sus discípulos. Probablemente habían muchas personas con Jesús en la montaña. Jesús llama los nombres de 12 discípulos de entre las muchas personas y los elige para ser sus representantes.</w:t>
      </w:r>
    </w:p>
    <w:p>
      <w:pPr/>
      <w:r>
        <w:rPr>
          <w:lang w:val="es_ES" w:bidi="es_ES"/>
        </w:rPr>
      </w:r>
      <w:r>
        <w:rPr>
          <w:lang w:val="es_ES" w:bidi="es_ES"/>
        </w:rPr>
        <w:t>Será importante visualizar los descriptores de algunos de los nombres de los discípulos. Por ejemplo, los actores de los hermanos Jacobo y Juan pueden fingir hablar con fuerza cuando enseñan.</w:t>
      </w:r>
    </w:p>
    <w:p>
      <w:pPr/>
      <w:r>
        <w:rPr>
          <w:lang w:val="es_ES" w:bidi="es_ES"/>
        </w:rPr>
      </w:r>
      <w:r>
        <w:rPr>
          <w:lang w:val="es_ES" w:bidi="es_ES"/>
        </w:rPr>
        <w:t>Asegúrense de mostrar a los 12 apóstoles con autoridad de Jesús para enseñar en diferentes lugares y para liberar a las personas de los espíritus malignos.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3:13–19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una escena.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a los que Jesús llama</w:t>
      </w:r>
    </w:p>
    <w:p>
      <w:pPr>
        <w:pStyle w:val="ListBullet"/>
        <w:spacing w:line="240" w:lineRule="auto"/>
        <w:ind w:left="720"/>
      </w:pPr>
      <w:r>
        <w:rPr>
          <w:lang w:val="es_ES" w:bidi="es_ES"/>
        </w:rPr>
      </w:r>
      <w:r>
        <w:rPr>
          <w:lang w:val="es_ES" w:bidi="es_ES"/>
        </w:rPr>
        <w:t>A otros que Jesús llama</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pasaje.</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actúen el pasaje por segunda vez. </w:t>
      </w:r>
    </w:p>
    <w:p>
      <w:pPr/>
      <w:r>
        <w:rPr>
          <w:lang w:val="es_ES" w:bidi="es_ES"/>
        </w:rPr>
      </w:r>
      <w:r>
        <w:rPr>
          <w:lang w:val="es_ES" w:bidi="es_ES"/>
        </w:rPr>
        <w:t>El siguiente es un ejemplo de la actuación y de las posibles respuestas.</w:t>
      </w:r>
    </w:p>
    <w:p>
      <w:pPr/>
      <w:r>
        <w:rPr>
          <w:lang w:val="es_ES" w:bidi="es_ES"/>
        </w:rPr>
      </w:r>
      <w:r>
        <w:rPr>
          <w:lang w:val="es_ES" w:bidi="es_ES"/>
        </w:rPr>
        <w:t>Actúen a Jesús subiendo por la ladera de una montaña. Jesús llama a un grupo de sus discípulos para que vengan a él. Jesús eligió a 12 discípulos para ser sus apóstoles.</w:t>
      </w:r>
    </w:p>
    <w:p>
      <w:pPr/>
      <w:r>
        <w:rPr>
          <w:lang w:val="es_ES" w:bidi="es_ES"/>
        </w:rPr>
      </w:r>
      <w:r>
        <w:rPr>
          <w:lang w:val="es_ES" w:bidi="es_ES"/>
        </w:rPr>
        <w:t>Pausen la actuación. Pregúntenle a la persona que interpreta a Pedro: "¿Qué sientes o pensas?" La persona podría responder cosas como "Humilde. ¿Quién soy yo para ser elegido por Jesús?" o "Determinado. Quiero hacer que Jesús esté orgulloso", o "Tengo mucho que aprender". Continúen con la actuación.</w:t>
      </w:r>
    </w:p>
    <w:p>
      <w:pPr/>
      <w:r>
        <w:rPr>
          <w:lang w:val="es_ES" w:bidi="es_ES"/>
        </w:rPr>
      </w:r>
      <w:r>
        <w:rPr>
          <w:lang w:val="es_ES" w:bidi="es_ES"/>
        </w:rPr>
        <w:t>Actúen las cosas que Jesús da a los apóstoles autoridad para hacer: Siguen a Jesús a dondequiera que él vaya, Jesús los envía a predicar, y los apóstoles tienen autoridad para expulsar demonios.</w:t>
      </w:r>
    </w:p>
    <w:p>
      <w:pPr/>
      <w:r>
        <w:rPr>
          <w:lang w:val="es_ES" w:bidi="es_ES"/>
        </w:rPr>
      </w:r>
      <w:r>
        <w:rPr>
          <w:lang w:val="es_ES" w:bidi="es_ES"/>
        </w:rPr>
        <w:t>Pausen la actuación. Pregúntenle a la persona que interpreta a uno de los apóstoles: "¿Qué sientes o piensas?" La persona podría responder cosas como "Asombrado. Las personas en realidad están escuchando lo que estoy enseñando", o "Con asombro. Los demonios tienen miedo del poder de Dios en mí", o "Miedo. Nunca he hecho nada como esto antes".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3:13–19 en la traducción que sea más fácil de entender.</w:t>
      </w:r>
    </w:p>
    <w:p>
      <w:pPr/>
      <w:r>
        <w:rPr>
          <w:lang w:val="es_ES" w:bidi="es_ES"/>
        </w:rPr>
      </w:r>
      <w:r>
        <w:rPr>
          <w:lang w:val="es_ES" w:bidi="es_ES"/>
        </w:rPr>
        <w:t xml:space="preserve">En este paso, conversarán con su grupo sobre términos y palabras clave en este pasaje. </w:t>
      </w:r>
    </w:p>
    <w:p>
      <w:pPr/>
      <w:r>
        <w:rPr>
          <w:lang w:val="es_ES" w:bidi="es_ES"/>
        </w:rPr>
      </w:r>
      <w:r>
        <w:rPr>
          <w:lang w:val="es_ES" w:bidi="es_ES"/>
        </w:rPr>
        <w:t xml:space="preserve">Jesús está en una montaña con un grupo de sus </w:t>
      </w:r>
      <w:r>
        <w:rPr>
          <w:lang w:val="es_ES" w:bidi="es_ES"/>
        </w:rPr>
        <w:t>discípulos</w:t>
      </w:r>
      <w:r>
        <w:rPr>
          <w:lang w:val="es_ES" w:bidi="es_ES"/>
        </w:rPr>
        <w:t xml:space="preserve">. Jesús </w:t>
      </w:r>
      <w:r>
        <w:rPr>
          <w:b/>
          <w:lang w:val="es_ES" w:bidi="es_ES"/>
        </w:rPr>
        <w:t>nombró a los doce</w:t>
      </w:r>
      <w:r>
        <w:rPr>
          <w:lang w:val="es_ES" w:bidi="es_ES"/>
        </w:rPr>
        <w:t>. Esta frase muestra que Jesús pensó que era muy importante nombrar o elegir a estos doce hombres. Jesús les dio trabajos para que hicieran, y les dio nombres que mostraban su carácter o el importante trabajo que tenía para ellos. Marcos usa "Los Doce" como un título especial para este grupo de hombres. Es posible que necesiten otro sustantivo para ayudar a su audiencia a entender que este grupo es un grupo de "doce seguidores".</w:t>
      </w:r>
    </w:p>
    <w:p>
      <w:pPr/>
      <w:r>
        <w:rPr>
          <w:lang w:val="es_ES" w:bidi="es_ES"/>
        </w:rPr>
      </w:r>
      <w:r>
        <w:rPr>
          <w:lang w:val="es_ES" w:bidi="es_ES"/>
        </w:rPr>
        <w:t xml:space="preserve">Jesús da a "los doce" la </w:t>
      </w:r>
      <w:r>
        <w:rPr>
          <w:b/>
          <w:lang w:val="es_ES" w:bidi="es_ES"/>
        </w:rPr>
        <w:t>autoridad</w:t>
      </w:r>
      <w:r>
        <w:rPr>
          <w:lang w:val="es_ES" w:bidi="es_ES"/>
        </w:rPr>
        <w:t xml:space="preserve"> para predicar y expulsar demonios. Autoridad se refiere al derecho que se le da a alguien para actuar. Los discípulos ahora podían actuar en nombre de Jesús. Usen la misma palabra para autoridad que usaron en los pasajes anteriores. Para obtener más información sobre </w:t>
      </w:r>
      <w:r>
        <w:rPr>
          <w:lang w:val="es_ES" w:bidi="es_ES"/>
        </w:rPr>
        <w:t>autoridad</w:t>
      </w:r>
      <w:r>
        <w:rPr>
          <w:lang w:val="es_ES" w:bidi="es_ES"/>
        </w:rPr>
        <w:t>, consulten el Glosario Principal.</w:t>
      </w:r>
    </w:p>
    <w:p>
      <w:pPr/>
      <w:r>
        <w:rPr>
          <w:lang w:val="es_ES" w:bidi="es_ES"/>
        </w:rPr>
      </w:r>
      <w:r>
        <w:rPr>
          <w:lang w:val="es_ES" w:bidi="es_ES"/>
        </w:rPr>
        <w:t>Deténganse y conversen con su equipo: Es posible que quieran dar un ejemplo de la vida diaria del equipo para mostrar lo que significa autoridad. Puede ser útil usar un ejemplo del gobierno local o de la vida de la aldea. Un trabajador del gobierno es solo una persona. Él o ella no tiene poder, actuando por sí mismo, para hacer cumplir cualquier cosa. Aunque él intentase hacer cumplir las leyes, las personas podrían o no seguirlas. Sin embargo, cuando el gobierno le da autoridad, él puede actuar para hacer cumplir las leyes. Pausen este audio aquí.</w:t>
      </w:r>
    </w:p>
    <w:p>
      <w:pPr/>
      <w:r>
        <w:rPr>
          <w:lang w:val="es_ES" w:bidi="es_ES"/>
        </w:rPr>
      </w:r>
      <w:r>
        <w:rPr>
          <w:lang w:val="es_ES" w:bidi="es_ES"/>
        </w:rPr>
        <w:t>Espíritus malignos</w:t>
      </w:r>
      <w:r>
        <w:rPr>
          <w:lang w:val="es_ES" w:bidi="es_ES"/>
        </w:rPr>
        <w:t xml:space="preserve"> o </w:t>
      </w:r>
      <w:r>
        <w:rPr>
          <w:b/>
          <w:lang w:val="es_ES" w:bidi="es_ES"/>
        </w:rPr>
        <w:t>demonios</w:t>
      </w:r>
      <w:r>
        <w:rPr>
          <w:lang w:val="es_ES" w:bidi="es_ES"/>
        </w:rPr>
        <w:t xml:space="preserve"> se refieren a seres espirituales que sirven a Satanás como sus agentes, estando bajo su autoridad. Tanto los </w:t>
      </w:r>
      <w:r>
        <w:rPr>
          <w:b/>
          <w:lang w:val="es_ES" w:bidi="es_ES"/>
        </w:rPr>
        <w:t>espíritus impuros</w:t>
      </w:r>
      <w:r>
        <w:rPr>
          <w:lang w:val="es_ES" w:bidi="es_ES"/>
        </w:rPr>
        <w:t xml:space="preserve">como los "demonios" se usan indistintamente en el Nuevo Testamento. Estos seres espirituales tienen poder para oprimir a un ser humano e incluso tomar el control de él. Esto es lo que vemos que les sucede a las personas en esta historia. Sabemos por la Biblia que los espíritus malignos fueron creados por Dios y eligieron desobedecerlo, pero algunos idiomas no tienen un término que pueda expresar eso de manera adecuada. Su "espíritu maligno" puede referirse al espíritu de una persona muerta que "acecha" a las personas. Intenten elegir una palabra que se refiera a un ser espiritual independiente que es malo y se opone a Dios. Si hay uno, también puede usar una palabra neutral para un ser espiritual independiente y agregar un calificativo como "espíritu de Satanás", o "espíritu malo". Usen la misma palabra para demonio que usaron en los pasajes anteriores. Para más información sobre </w:t>
      </w:r>
      <w:r>
        <w:rPr>
          <w:lang w:val="es_ES" w:bidi="es_ES"/>
        </w:rPr>
        <w:t>demonios</w:t>
      </w:r>
      <w:r>
        <w:rPr>
          <w:lang w:val="es_ES" w:bidi="es_ES"/>
        </w:rPr>
        <w:t>, consulten el Glosario Principal.</w:t>
      </w:r>
    </w:p>
    <w:p>
      <w:pPr/>
      <w:r>
        <w:rPr>
          <w:lang w:val="es_ES" w:bidi="es_ES"/>
        </w:rPr>
      </w:r>
      <w:r>
        <w:rPr>
          <w:lang w:val="es_ES" w:bidi="es_ES"/>
        </w:rPr>
        <w:t xml:space="preserve">Jesús los llamó sus </w:t>
      </w:r>
      <w:r>
        <w:rPr>
          <w:b/>
          <w:lang w:val="es_ES" w:bidi="es_ES"/>
        </w:rPr>
        <w:t>apóstoles</w:t>
      </w:r>
      <w:r>
        <w:rPr>
          <w:lang w:val="es_ES" w:bidi="es_ES"/>
        </w:rPr>
        <w:t>. Algunos manuscritos no tienen esta frase, puede provenir de la misma historia que en Lucas 6:13. Los apóstoles son nombrados por Jesús mismo como sus representantes escogidos. Sus funciones principales son predicar las buenas nuevas, ser fundadores de la iglesia, tener autoridad espiritual en la iglesia y ser testigos del hecho de que Jesús había resucitado de entre los muertos. Si su idioma tiene un término aceptado para "apóstol" que todos entienden fácilmente, pueden usar ese término aquí. Sin embargo, si su audiencia no es miembro de la iglesia o es nueva en creyentes, es posible que necesiten más explicación, y un término diferente puede serles útil. Algunas sugerencias son:</w:t>
      </w:r>
    </w:p>
    <w:p>
      <w:pPr>
        <w:pStyle w:val="ListBullet"/>
        <w:spacing w:line="240" w:lineRule="auto"/>
        <w:ind w:left="720"/>
      </w:pPr>
      <w:r>
        <w:rPr>
          <w:lang w:val="es_ES" w:bidi="es_ES"/>
        </w:rPr>
      </w:r>
      <w:r>
        <w:rPr>
          <w:lang w:val="es_ES" w:bidi="es_ES"/>
        </w:rPr>
        <w:t>Representantes de Jesucristo</w:t>
      </w:r>
    </w:p>
    <w:p>
      <w:pPr>
        <w:pStyle w:val="ListBullet"/>
        <w:spacing w:line="240" w:lineRule="auto"/>
        <w:ind w:left="720"/>
      </w:pPr>
      <w:r>
        <w:rPr>
          <w:lang w:val="es_ES" w:bidi="es_ES"/>
        </w:rPr>
      </w:r>
      <w:r>
        <w:rPr>
          <w:lang w:val="es_ES" w:bidi="es_ES"/>
        </w:rPr>
        <w:t>Mensajeros especiales de Jesucristo</w:t>
      </w:r>
    </w:p>
    <w:p>
      <w:pPr>
        <w:pStyle w:val="ListBullet"/>
        <w:spacing w:line="240" w:lineRule="auto"/>
        <w:ind w:left="720"/>
      </w:pPr>
      <w:r>
        <w:rPr>
          <w:lang w:val="es_ES" w:bidi="es_ES"/>
        </w:rPr>
      </w:r>
      <w:r>
        <w:rPr>
          <w:lang w:val="es_ES" w:bidi="es_ES"/>
        </w:rPr>
        <w:t>Personas enviadas de Jesucristo</w:t>
      </w:r>
    </w:p>
    <w:p>
      <w:pPr/>
      <w:r>
        <w:rPr>
          <w:lang w:val="es_ES" w:bidi="es_ES"/>
        </w:rPr>
      </w:r>
      <w:r>
        <w:rPr>
          <w:lang w:val="es_ES" w:bidi="es_ES"/>
        </w:rPr>
        <w:t xml:space="preserve">Cualquier término que elija debe implicar que estas personas están en una posición de confianza y autoridad Para obtener más información sobre </w:t>
      </w:r>
      <w:r>
        <w:rPr>
          <w:lang w:val="es_ES" w:bidi="es_ES"/>
        </w:rPr>
        <w:t>apóstol</w:t>
      </w:r>
      <w:r>
        <w:rPr>
          <w:lang w:val="es_ES" w:bidi="es_ES"/>
        </w:rPr>
        <w:t>, consulten el Glosario Principal.</w:t>
      </w:r>
    </w:p>
    <w:p>
      <w:pPr/>
      <w:r>
        <w:rPr>
          <w:lang w:val="es_ES" w:bidi="es_ES"/>
        </w:rPr>
      </w:r>
      <w:r>
        <w:rPr>
          <w:lang w:val="es_ES" w:bidi="es_ES"/>
        </w:rPr>
        <w:t xml:space="preserve">Marcos dice que Jesús llamó a Jacobo y a Juan, los </w:t>
      </w:r>
      <w:r>
        <w:rPr>
          <w:b/>
          <w:lang w:val="es_ES" w:bidi="es_ES"/>
        </w:rPr>
        <w:t>hijos del trueno</w:t>
      </w:r>
      <w:r>
        <w:rPr>
          <w:lang w:val="es_ES" w:bidi="es_ES"/>
        </w:rPr>
        <w:t>. Este es un apodo, u otro nombre, que Jesús dio a estos hermanos.</w:t>
      </w:r>
    </w:p>
    <w:p>
      <w:pPr/>
      <w:r>
        <w:rPr>
          <w:lang w:val="es_ES" w:bidi="es_ES"/>
        </w:rPr>
      </w:r>
      <w:r>
        <w:rPr>
          <w:lang w:val="es_ES" w:bidi="es_ES"/>
        </w:rPr>
        <w:t xml:space="preserve">Simón </w:t>
      </w:r>
      <w:r>
        <w:rPr>
          <w:b/>
          <w:lang w:val="es_ES" w:bidi="es_ES"/>
        </w:rPr>
        <w:t>el Zelote</w:t>
      </w:r>
      <w:r>
        <w:rPr>
          <w:lang w:val="es_ES" w:bidi="es_ES"/>
        </w:rPr>
        <w:t xml:space="preserve"> también es un nombre que Jesús da a Simón. Probablemente, esto significaba que Simón siguió mucho la ley que Dios dio a través de Moisés y trató de seguir a Dios bien y con entusiasmo. También podría referirse a su pasión de ver a Israel liberado del gobierno romano.</w:t>
      </w:r>
    </w:p>
    <w:p>
      <w:pPr/>
      <w:r>
        <w:rPr>
          <w:lang w:val="es_ES" w:bidi="es_ES"/>
        </w:rPr>
      </w:r>
      <w:r>
        <w:rPr>
          <w:lang w:val="es_ES" w:bidi="es_ES"/>
        </w:rPr>
        <w:t xml:space="preserve">El nombre de </w:t>
      </w:r>
      <w:r>
        <w:rPr>
          <w:b/>
          <w:lang w:val="es_ES" w:bidi="es_ES"/>
        </w:rPr>
        <w:t>Judas Iscariote</w:t>
      </w:r>
      <w:r>
        <w:rPr>
          <w:lang w:val="es_ES" w:bidi="es_ES"/>
        </w:rPr>
        <w:t xml:space="preserve"> significa "Judas de la aldea de Cariote".</w:t>
      </w:r>
    </w:p>
    <w:p>
      <w:pPr/>
      <w:r>
        <w:rPr>
          <w:lang w:val="es_ES" w:bidi="es_ES"/>
        </w:rPr>
      </w:r>
      <w:r>
        <w:rPr>
          <w:lang w:val="es_ES" w:bidi="es_ES"/>
        </w:rPr>
        <w:t>Deténganse y conversen en grupo sobre cómo hablarán de estos nombres en su traducción.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3:20–35</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3:20–35 y guárdenlo en sus corazones.</w:t>
      </w:r>
    </w:p>
    <w:p>
      <w:pPr/>
      <w:r>
        <w:rPr>
          <w:lang w:val="es_ES" w:bidi="es_ES"/>
        </w:rPr>
      </w:r>
      <w:r>
        <w:rPr>
          <w:lang w:val="es_ES" w:bidi="es_ES"/>
        </w:rPr>
        <w:t>Escuchen una versión en audio de Marcos 3:20–35 tres veces, de ser posible, en tres traducciones diferentes. Luego, en grupo, platiquen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3:20–35 en la traducción que sea más fácil de entender.</w:t>
      </w:r>
    </w:p>
    <w:p>
      <w:pPr/>
      <w:r>
        <w:rPr>
          <w:lang w:val="es_ES" w:bidi="es_ES"/>
        </w:rPr>
      </w:r>
      <w:r>
        <w:rPr>
          <w:lang w:val="es_ES" w:bidi="es_ES"/>
        </w:rPr>
        <w:t>Esta historia puede haber sucedido en la casa de Simón y Andrés en Cafarnaúm. Es posible que no haya sucedido justo después de que Jesús llamó a sus 12 discípulos, pero Marcos lo pone aquí como una enseñanza sobre la creciente controversia que el ministerio de Jesús está causando. La familia de Jesús quiere llevárselo porque las personas piensan que él está loco. Los líderes religiosos dicen que Jesús está trabajando con Satanás. Tanto los líderes religiosos como la familia de Jesús están tratando de evitar que Jesús continúe su obra. Esta historia muestra que la verdadera controversia es la guerra de Jesús con Satanás mismo. Marcos a veces pone historias dentro de historias para llamar la atención sobre la enseñanza que quiere destacar.</w:t>
      </w:r>
    </w:p>
    <w:p>
      <w:pPr/>
      <w:r>
        <w:rPr>
          <w:lang w:val="es_ES" w:bidi="es_ES"/>
        </w:rPr>
      </w:r>
      <w:r>
        <w:rPr>
          <w:lang w:val="es_ES" w:bidi="es_ES"/>
        </w:rPr>
        <w:t>Deténganse aquí y conversen sobre esta pregunta en grupo: ¿Cómo ustedes cuentan historias para transmitir correctamente un mensaje especial? ¿Alguna vez cuentan dos o más historias juntas para expresar su argumento? Pausen este audio aquí.</w:t>
      </w:r>
    </w:p>
    <w:p>
      <w:pPr/>
      <w:r>
        <w:rPr>
          <w:lang w:val="es_ES" w:bidi="es_ES"/>
        </w:rPr>
      </w:r>
      <w:r>
        <w:rPr>
          <w:lang w:val="es_ES" w:bidi="es_ES"/>
        </w:rPr>
        <w:t>Al comienzo de la historia, la familia de Jesús viene a tratar de llevarlo, porque está tan ocupado que ni siquiera puede encontrar tiempo para comer. No estamos seguros de si es la familia de Jesús u otros de las multitudes los que dicen: "Perdió la cabeza". "Perder la cabeza" significa que alguien está casi demente, o loco.</w:t>
      </w:r>
    </w:p>
    <w:p>
      <w:pPr/>
      <w:r>
        <w:rPr>
          <w:lang w:val="es_ES" w:bidi="es_ES"/>
        </w:rPr>
      </w:r>
      <w:r>
        <w:rPr>
          <w:lang w:val="es_ES" w:bidi="es_ES"/>
        </w:rPr>
        <w:t>Deténganse aquí y conversen sobre esta pregunta en grupo: ¿Qué hacen en su cultura con las personas que piensan que están dementes? Pausen este audio aquí.</w:t>
      </w:r>
    </w:p>
    <w:p>
      <w:pPr/>
      <w:r>
        <w:rPr>
          <w:lang w:val="es_ES" w:bidi="es_ES"/>
        </w:rPr>
      </w:r>
      <w:r>
        <w:rPr>
          <w:lang w:val="es_ES" w:bidi="es_ES"/>
        </w:rPr>
        <w:t>Los representantes oficiales de los maestros de la ley religiosa vienen de Jerusalén para ver a Jesús porque se ha vuelto famoso. Estos maestros religiosos acusan a Jesús de estar poseído por Beelzebú. Beelzebú es probablemente otro nombre para el príncipe de los demonios, o Satanás. Algunas traducciones solo usan el nombre Satanás aquí. Cuando Jesús responde, usa el nombre Satanás en su respuesta. Jesús dice que un reino dividido contra sí mismo colapsará. Un reino se refiere a cualquier territorio gobernado por un rey. Jesús quiere decir que si el poder de un reino está dividido entre dos lados en guerra, entonces es débil y eventualmente se derrumba.</w:t>
      </w:r>
    </w:p>
    <w:p>
      <w:pPr/>
      <w:r>
        <w:rPr>
          <w:lang w:val="es_ES" w:bidi="es_ES"/>
        </w:rPr>
      </w:r>
      <w:r>
        <w:rPr>
          <w:lang w:val="es_ES" w:bidi="es_ES"/>
        </w:rPr>
        <w:t>Jesús responde con una historia sobre un hombre fuerte. Él dice que solo alguien más fuerte puede superar a un hombre fuerte. Él da a entender que él es más fuerte que Satanás. Cuando Jesús entonces continúa hablando del Espíritu Santo, da a entender que está lleno del Espíritu Santo, y que el Espíritu Santo es más fuerte que Satanás.</w:t>
      </w:r>
    </w:p>
    <w:p>
      <w:pPr/>
      <w:r>
        <w:rPr>
          <w:lang w:val="es_ES" w:bidi="es_ES"/>
        </w:rPr>
      </w:r>
      <w:r>
        <w:rPr>
          <w:lang w:val="es_ES" w:bidi="es_ES"/>
        </w:rPr>
        <w:t>Cuando los líderes religiosos acusan a Jesús de blasfemia y de estar poseído por un espíritu maligno, están diciendo que Jesús no tiene el Espíritu Santo, y este es el pecado imperdonable al que Jesús se refiere. El pecado es llamar a Jesús, una persona llena del Espíritu Santo, malo en lugar de reconocer la obra de Dios en Jesús. Los líderes religiosos son "culpables del pecado eterno", siempre tienen las consecuencias del pecado porque Dios no perdonará este pecado. Este pecado no es una acción de una sola vez: Dios no perdona a alguien que continuamente dice que la obra del Espíritu Santo es mala.</w:t>
      </w:r>
    </w:p>
    <w:p>
      <w:pPr/>
      <w:r>
        <w:rPr>
          <w:lang w:val="es_ES" w:bidi="es_ES"/>
        </w:rPr>
      </w:r>
      <w:r>
        <w:rPr>
          <w:lang w:val="es_ES" w:bidi="es_ES"/>
        </w:rPr>
        <w:t>Deténganse aquí y conversen sobre esta pregunta en grupo: En su cultura, ¿qué es lo peor que alguien puede hacer contra Dios? Pausen este audio aquí.</w:t>
      </w:r>
    </w:p>
    <w:p>
      <w:pPr/>
      <w:r>
        <w:rPr>
          <w:lang w:val="es_ES" w:bidi="es_ES"/>
        </w:rPr>
      </w:r>
      <w:r>
        <w:rPr>
          <w:lang w:val="es_ES" w:bidi="es_ES"/>
        </w:rPr>
        <w:t>En medio de esta historia, vemos a la familia de Jesús nuevamente fuera de la casa esperando para verlo y llevárserlo. Ahora Jesús puede usar esto como enseñanza para mostrarnos lo que es la verdadera familia de Dios: aquellos que hacen lo que Dios les pide que hagan. Jesús sabe quiénes son su madre y sus hermanos, pero la verdadera pregunta que está haciendo es: "¿Quiénes son mi madre y mis hermanos?" Entonces Jesús responde a esta pregunta explicando que el tipo de personas que son como su familia son aquellas que hacen lo que Dios quiere que hagan.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3:20–35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está en una casa y multitudes se han reunido. Su familia ha escuchado lo que está sucediendo, y vienen a tratar de llevarse a Jesús, diciendo: "Él está perdiendo la cabeza".</w:t>
      </w:r>
    </w:p>
    <w:p>
      <w:pPr/>
      <w:r>
        <w:rPr>
          <w:lang w:val="es_ES" w:bidi="es_ES"/>
        </w:rPr>
      </w:r>
      <w:r>
        <w:rPr>
          <w:b/>
          <w:lang w:val="es_ES" w:bidi="es_ES"/>
        </w:rPr>
        <w:t>En la segunda escena:</w:t>
      </w:r>
      <w:r>
        <w:rPr>
          <w:lang w:val="es_ES" w:bidi="es_ES"/>
        </w:rPr>
        <w:t xml:space="preserve"> Los maestros de la ley religiosa vienen de Jerusalén y dicen: "Jesús está poseído, así es como tiene este poder para expulsar demonios".</w:t>
      </w:r>
    </w:p>
    <w:p>
      <w:pPr/>
      <w:r>
        <w:rPr>
          <w:lang w:val="es_ES" w:bidi="es_ES"/>
        </w:rPr>
      </w:r>
      <w:r>
        <w:rPr>
          <w:lang w:val="es_ES" w:bidi="es_ES"/>
        </w:rPr>
        <w:t>Jesús responde: "¿Cómo puede Satanás expulsar a Satanás? Un reino que está dividido por una guerra civil colapsará. La única manera de que puedes expulsar a alguien es si eres fuerte". Él ilustra este punto describiendo quién sería lo suficientemente poderoso como para entrar en la casa de un hombre fuerte y saquear sus bienes. Esto solo puede hacerlo alguien más fuerte que el hombre fuerte, alguien que podría atarlo para saquear su casa.</w:t>
      </w:r>
    </w:p>
    <w:p>
      <w:pPr/>
      <w:r>
        <w:rPr>
          <w:lang w:val="es_ES" w:bidi="es_ES"/>
        </w:rPr>
      </w:r>
      <w:r>
        <w:rPr>
          <w:lang w:val="es_ES" w:bidi="es_ES"/>
        </w:rPr>
        <w:t>Jesús termina esta escena diciendo: "El pecado y la blasfemia pueden ser perdonados, pero cualquiera que blasfema contra el Espíritu Santo nunca puede ser perdonado; este es un pecado con consecuencias eternas".</w:t>
      </w:r>
    </w:p>
    <w:p>
      <w:pPr/>
      <w:r>
        <w:rPr>
          <w:lang w:val="es_ES" w:bidi="es_ES"/>
        </w:rPr>
      </w:r>
      <w:r>
        <w:rPr>
          <w:b/>
          <w:lang w:val="es_ES" w:bidi="es_ES"/>
        </w:rPr>
        <w:t>En la tercera escena:</w:t>
      </w:r>
      <w:r>
        <w:rPr>
          <w:lang w:val="es_ES" w:bidi="es_ES"/>
        </w:rPr>
        <w:t xml:space="preserve"> la madre de Jesús y los hermanos vienen. Jesús tenía al menos dos hermanos (y tal vez más). Se paran afuera de la casa y envían a alguien para decirle a Jesús que salga y hable con ellos. Pero Jesús está enseñando, y la multitud lo está rodeando. Él responde: "¿Quién es mi madre, y quiénes son mis hermanos? Estos son mis madres y hermanos; cualquiera que hace la voluntad de Dios es mi madre, mi hermana y mi hermano".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Líderes religiosos</w:t>
      </w:r>
    </w:p>
    <w:p>
      <w:pPr>
        <w:pStyle w:val="ListBullet"/>
        <w:spacing w:line="240" w:lineRule="auto"/>
        <w:ind w:left="720"/>
      </w:pPr>
      <w:r>
        <w:rPr>
          <w:lang w:val="es_ES" w:bidi="es_ES"/>
        </w:rPr>
      </w:r>
      <w:r>
        <w:rPr>
          <w:lang w:val="es_ES" w:bidi="es_ES"/>
        </w:rPr>
        <w:t>La madre de Jesús</w:t>
      </w:r>
    </w:p>
    <w:p>
      <w:pPr>
        <w:pStyle w:val="ListBullet"/>
        <w:spacing w:line="240" w:lineRule="auto"/>
        <w:ind w:left="720"/>
      </w:pPr>
      <w:r>
        <w:rPr>
          <w:lang w:val="es_ES" w:bidi="es_ES"/>
        </w:rPr>
      </w:r>
      <w:r>
        <w:rPr>
          <w:lang w:val="es_ES" w:bidi="es_ES"/>
        </w:rPr>
        <w:t>Hermanos de Jesús (él tenía al menos dos, tal vez más)</w:t>
      </w:r>
    </w:p>
    <w:p>
      <w:pPr/>
      <w:r>
        <w:rPr>
          <w:lang w:val="es_ES" w:bidi="es_ES"/>
        </w:rPr>
      </w:r>
      <w:r>
        <w:rPr>
          <w:lang w:val="es_ES" w:bidi="es_ES"/>
        </w:rPr>
        <w:t>Como grupo, pongan atención a estas partes de la ambientación del texto:</w:t>
      </w:r>
    </w:p>
    <w:p>
      <w:pPr/>
      <w:r>
        <w:rPr>
          <w:lang w:val="es_ES" w:bidi="es_ES"/>
        </w:rPr>
      </w:r>
      <w:r>
        <w:rPr>
          <w:lang w:val="es_ES" w:bidi="es_ES"/>
        </w:rPr>
        <w:t>Esta historia comienza con la frase "una vez". No sabemos cuánto tiempo después de que Jesús llama a sus discípulos sucede esta historia.</w:t>
      </w:r>
    </w:p>
    <w:p>
      <w:pPr/>
      <w:r>
        <w:rPr>
          <w:lang w:val="es_ES" w:bidi="es_ES"/>
        </w:rPr>
      </w:r>
      <w:r>
        <w:rPr>
          <w:lang w:val="es_ES" w:bidi="es_ES"/>
        </w:rPr>
        <w:t>Presten atención a las interacciones entre Jesús, los diferentes personajes de esta historia, y la respuesta de Jesús a los personajes.</w:t>
      </w:r>
    </w:p>
    <w:p>
      <w:pPr/>
      <w:r>
        <w:rPr>
          <w:lang w:val="es_ES" w:bidi="es_ES"/>
        </w:rPr>
      </w:r>
      <w:r>
        <w:rPr>
          <w:lang w:val="es_ES" w:bidi="es_ES"/>
        </w:rPr>
        <w:t>En la primera escena, Jesús está en una casa con sus discípulos, y muchas personas vienen a reunirse. Jesús y sus discípulos están tan ocupados que no tienen tiempo para comer. Su familia intenta llevárselo. Alguien, no estamos seguros de quién, dice que Jesús perdió la cabeza, o está loco.</w:t>
      </w:r>
    </w:p>
    <w:p>
      <w:pPr/>
      <w:r>
        <w:rPr>
          <w:lang w:val="es_ES" w:bidi="es_ES"/>
        </w:rPr>
      </w:r>
      <w:r>
        <w:rPr>
          <w:lang w:val="es_ES" w:bidi="es_ES"/>
        </w:rPr>
        <w:t>En la segunda escena, Jesús cuenta dos historias, o da dos ejemplos. Presten atención a los dos ejemplos que Jesús da. En una, él describe un reino dividido, o una familia dividida en dos, para describir cómo si Satanás está dividido contra sí mismo, no puede mantenerse en pie.</w:t>
      </w:r>
    </w:p>
    <w:p>
      <w:pPr/>
      <w:r>
        <w:rPr>
          <w:lang w:val="es_ES" w:bidi="es_ES"/>
        </w:rPr>
      </w:r>
      <w:r>
        <w:rPr>
          <w:lang w:val="es_ES" w:bidi="es_ES"/>
        </w:rPr>
        <w:t>En el segundo ejemplo o ilustración, Jesús explica que solo alguien más poderoso que un hombre fuerte puede entrar en la casa de un hombre fuerte, atarlo y saquear su casa. Jesús termina esta escena con una enseñanza sobre blasfemar contra el Espíritu Santo. Jesús comienza con la frase: "En verdad les digo", para mostrar que lo que está a punto de decir es muy importante. Jesús quiere que las personas se detengan y escuchen lo que él está a punto de decir.</w:t>
      </w:r>
    </w:p>
    <w:p>
      <w:pPr/>
      <w:r>
        <w:rPr>
          <w:lang w:val="es_ES" w:bidi="es_ES"/>
        </w:rPr>
      </w:r>
      <w:r>
        <w:rPr>
          <w:lang w:val="es_ES" w:bidi="es_ES"/>
        </w:rPr>
        <w:t>Deténganse aquí y conversen sobre esta pregunta en grupo: ¿Tienen una frase que llame la atención de las personas en su idioma? Pausen este audio aquí.</w:t>
      </w:r>
    </w:p>
    <w:p>
      <w:pPr/>
      <w:r>
        <w:rPr>
          <w:lang w:val="es_ES" w:bidi="es_ES"/>
        </w:rPr>
      </w:r>
      <w:r>
        <w:rPr>
          <w:lang w:val="es_ES" w:bidi="es_ES"/>
        </w:rPr>
        <w:t>Jesús dice que todo pecado es perdonado por Dios, pero que Dios no perdonará la blasfemia contra el Espíritu Santo. Es posible que necesiten especificar que es Dios quien perdona o no perdona el pecado.</w:t>
      </w:r>
    </w:p>
    <w:p>
      <w:pPr/>
      <w:r>
        <w:rPr>
          <w:lang w:val="es_ES" w:bidi="es_ES"/>
        </w:rPr>
      </w:r>
      <w:r>
        <w:rPr>
          <w:lang w:val="es_ES" w:bidi="es_ES"/>
        </w:rPr>
        <w:t>En la tercera escena, la familia de Jesús viene a pararse afuera de la casa donde están Jesús y sus discípulos. Estos son probablemente la madre de Jesús y al menos dos de sus hermanos. La familia de Jesús envió un mensaje a la casa y le pidió a Jesús que viniera a hablar con ellos. Cuando Jesús escucha que su familia está preguntando por él, hace una pregunta que no espera que la gente responda. Él pregunta: "¿Quiénes son mi madre y mis hermanos?" Entonces él mira a las personas sentadas a su alrededor y responde a la pregunta. Jesús dice: "¡Aquí están mi madre y mis hermanos! Las personas que hacen la voluntad de Dios son mi madre, y hermanas y hermanos".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3:20–35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Líderes religiosos</w:t>
      </w:r>
    </w:p>
    <w:p>
      <w:pPr>
        <w:pStyle w:val="ListBullet"/>
        <w:spacing w:line="240" w:lineRule="auto"/>
        <w:ind w:left="720"/>
      </w:pPr>
      <w:r>
        <w:rPr>
          <w:lang w:val="es_ES" w:bidi="es_ES"/>
        </w:rPr>
      </w:r>
      <w:r>
        <w:rPr>
          <w:lang w:val="es_ES" w:bidi="es_ES"/>
        </w:rPr>
        <w:t>La madre de Jesús</w:t>
      </w:r>
    </w:p>
    <w:p>
      <w:pPr>
        <w:pStyle w:val="ListBullet"/>
        <w:spacing w:line="240" w:lineRule="auto"/>
        <w:ind w:left="720"/>
      </w:pPr>
      <w:r>
        <w:rPr>
          <w:lang w:val="es_ES" w:bidi="es_ES"/>
        </w:rPr>
      </w:r>
      <w:r>
        <w:rPr>
          <w:lang w:val="es_ES" w:bidi="es_ES"/>
        </w:rPr>
        <w:t>Hermanos de Jesús (él tenía al menos dos, tal vez más)</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pasaje.</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en una casa y en una multitud que se ha reunido. La familia de Jesús escucha lo que está sucediendo de lejos, llega y dice: "¡Él está de su mente!"</w:t>
      </w:r>
    </w:p>
    <w:p>
      <w:pPr/>
      <w:r>
        <w:rPr>
          <w:lang w:val="es_ES" w:bidi="es_ES"/>
        </w:rPr>
      </w:r>
      <w:r>
        <w:rPr>
          <w:lang w:val="es_ES" w:bidi="es_ES"/>
        </w:rPr>
        <w:t>Pausen la actuación. Pregúntenle a la persona que interpreta a la familia de Jesús: "¿Qué sientes o piensas?" La persona podría responder cosas como: "No entendemos", o "¡Jesús está insinuando que él es Dios! Eso lo va a meter en problemas con los líderes religiosos", o "He crecido con Jesús. No veo por qué todos le están dando tanta atención". Continúen la actuación.</w:t>
      </w:r>
    </w:p>
    <w:p>
      <w:pPr/>
      <w:r>
        <w:rPr>
          <w:lang w:val="es_ES" w:bidi="es_ES"/>
        </w:rPr>
      </w:r>
      <w:r>
        <w:rPr>
          <w:lang w:val="es_ES" w:bidi="es_ES"/>
        </w:rPr>
        <w:t>Interpreten a los líderes religiosos que llegan y dicen: "Él está poseído por un espíritu maligno, así es como tiene el poder para expulsar demonios". Jesús responde: "¿Cómo puede Satanás expulsar a Satanás? Un reino que está dividido por una guerra civil colapsará. La única manera de expulsar a alguien es si eres fuerte". Jesús da el ejemplo del hombre fuerte.</w:t>
      </w:r>
    </w:p>
    <w:p>
      <w:pPr/>
      <w:r>
        <w:rPr>
          <w:lang w:val="es_ES" w:bidi="es_ES"/>
        </w:rPr>
      </w:r>
      <w:r>
        <w:rPr>
          <w:lang w:val="es_ES" w:bidi="es_ES"/>
        </w:rPr>
        <w:t>Jesús termina diciendo: "En verdad les digo, todos los pecados y blasfemias pueden ser perdonados, pero cualquiera que blasfema contra el Espíritu Santo nunca puede ser perdonado. Eso es un pecado con consecuencias eternas".</w:t>
      </w:r>
    </w:p>
    <w:p>
      <w:pPr/>
      <w:r>
        <w:rPr>
          <w:lang w:val="es_ES" w:bidi="es_ES"/>
        </w:rPr>
      </w:r>
      <w:r>
        <w:rPr>
          <w:lang w:val="es_ES" w:bidi="es_ES"/>
        </w:rPr>
        <w:t>Pausen la actuación. Pregúntenle al actor que está interpretando a Jesús: "¿Qué está sintiendo o pensando?" La persona podría responder cosas como: "Estoy respondiendo a ellos diciendo que estoy poseído por un espíritu maligno", o "Como los líderes religiosos me están acusando de ser un espíritu maligno, de alguna manera están blasfemando contra el Espíritu Santo", o "Están rechazando el mensaje que estoy trayendo el reino de Dios. Dios no perdonará ese pecado". Continúen la actuación.</w:t>
      </w:r>
    </w:p>
    <w:p>
      <w:pPr/>
      <w:r>
        <w:rPr>
          <w:lang w:val="es_ES" w:bidi="es_ES"/>
        </w:rPr>
      </w:r>
      <w:r>
        <w:rPr>
          <w:lang w:val="es_ES" w:bidi="es_ES"/>
        </w:rPr>
        <w:t>La madre de Jesús y los hermanos vienen a verlo y envían a alguien para decirle que venga a hablar con ellos. Jesús responde: "¿Quién es mi madre, y quiénes son mis hermanos? Estos son mis madres y hermanos; cualquiera que hace la voluntad de Dios es mi madre, mi hermana y mi hermano".</w:t>
      </w:r>
    </w:p>
    <w:p>
      <w:pPr/>
      <w:r>
        <w:rPr>
          <w:lang w:val="es_ES" w:bidi="es_ES"/>
        </w:rPr>
      </w:r>
      <w:r>
        <w:rPr>
          <w:lang w:val="es_ES" w:bidi="es_ES"/>
        </w:rPr>
        <w:t>Pausen la actuación. Pregúntenle al actor que está interpretando a Jesús: "¿Qué está sintiendo o pensando?" Puede que escuchen cosas como: "Ahora estoy entrando en mi ministerio y en mi llamado", o "Estoy más plenamente involucrado en mi verdadera identidad como el hijo de Dios, en lugar de ser simplemente el hermano o el hijo que vivió en Nazaret".</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3:20–35 en la traducción que sea más fácil de entender.</w:t>
      </w:r>
    </w:p>
    <w:p>
      <w:pPr/>
      <w:r>
        <w:rPr>
          <w:lang w:val="es_ES" w:bidi="es_ES"/>
        </w:rPr>
      </w:r>
      <w:r>
        <w:rPr>
          <w:lang w:val="es_ES" w:bidi="es_ES"/>
        </w:rPr>
        <w:t xml:space="preserve">En este paso, platiquen con su grupo sobre términos y palabras clave en este pasaje. </w:t>
      </w:r>
    </w:p>
    <w:p>
      <w:pPr/>
      <w:r>
        <w:rPr>
          <w:lang w:val="es_ES" w:bidi="es_ES"/>
        </w:rPr>
      </w:r>
      <w:r>
        <w:rPr>
          <w:lang w:val="es_ES" w:bidi="es_ES"/>
        </w:rPr>
        <w:t xml:space="preserve">Las multitudes están siguiendo a Jesús y a sus </w:t>
      </w:r>
      <w:r>
        <w:rPr>
          <w:b/>
          <w:lang w:val="es_ES" w:bidi="es_ES"/>
        </w:rPr>
        <w:t>discípulos</w:t>
      </w:r>
      <w:r>
        <w:rPr>
          <w:lang w:val="es_ES" w:bidi="es_ES"/>
        </w:rPr>
        <w:t xml:space="preserve">, o seguidores más cercanos. Usen la misma palabra para discípulos que han usado en los pasajes anteriores. Para más información sobre </w:t>
      </w:r>
      <w:r>
        <w:rPr>
          <w:lang w:val="es_ES" w:bidi="es_ES"/>
        </w:rPr>
        <w:t>discípulo</w:t>
      </w:r>
      <w:r>
        <w:rPr>
          <w:lang w:val="es_ES" w:bidi="es_ES"/>
        </w:rPr>
        <w:t>, consulten el Glosario Principal.</w:t>
      </w:r>
    </w:p>
    <w:p>
      <w:pPr/>
      <w:r>
        <w:rPr>
          <w:lang w:val="es_ES" w:bidi="es_ES"/>
        </w:rPr>
      </w:r>
      <w:r>
        <w:rPr>
          <w:lang w:val="es_ES" w:bidi="es_ES"/>
        </w:rPr>
        <w:t xml:space="preserve">Pero los </w:t>
      </w:r>
      <w:r>
        <w:rPr>
          <w:b/>
          <w:lang w:val="es_ES" w:bidi="es_ES"/>
        </w:rPr>
        <w:t>maestros de la ley religiosa</w:t>
      </w:r>
      <w:r>
        <w:rPr>
          <w:lang w:val="es_ES" w:bidi="es_ES"/>
        </w:rPr>
        <w:t xml:space="preserve"> vienen de Jerusalén y critican a Jesús. Estos eran los expertos en la interpretación de la ley de Dios. Usen la misma palabra o frase para maestros de la ley religiosa que usaron en los pasajes anteriores. Para obtener más información sobre los </w:t>
      </w:r>
      <w:r>
        <w:rPr>
          <w:lang w:val="es_ES" w:bidi="es_ES"/>
        </w:rPr>
        <w:t>maestros de la ley</w:t>
      </w:r>
      <w:r>
        <w:rPr>
          <w:lang w:val="es_ES" w:bidi="es_ES"/>
        </w:rPr>
        <w:t>, consulten el Glosario Principal.</w:t>
      </w:r>
    </w:p>
    <w:p>
      <w:pPr/>
      <w:r>
        <w:rPr>
          <w:lang w:val="es_ES" w:bidi="es_ES"/>
        </w:rPr>
      </w:r>
      <w:r>
        <w:rPr>
          <w:lang w:val="es_ES" w:bidi="es_ES"/>
        </w:rPr>
        <w:t xml:space="preserve">Los líderes religiosos dicen que Jesús está </w:t>
      </w:r>
      <w:r>
        <w:rPr>
          <w:b/>
          <w:lang w:val="es_ES" w:bidi="es_ES"/>
        </w:rPr>
        <w:t>poseído</w:t>
      </w:r>
      <w:r>
        <w:rPr>
          <w:lang w:val="es_ES" w:bidi="es_ES"/>
        </w:rPr>
        <w:t xml:space="preserve">. Los demonios eligen poseer a las personas porque quieren destruirlas y sus relaciones en comunidades. Cuando los demonios poseen a las personas, controlan sus acciones. Usen la misma palabra para poseer que usaron en los pasajes anteriores. Para obtener más información sobre </w:t>
      </w:r>
      <w:r>
        <w:rPr>
          <w:lang w:val="es_ES" w:bidi="es_ES"/>
        </w:rPr>
        <w:t>poseído</w:t>
      </w:r>
      <w:r>
        <w:rPr>
          <w:lang w:val="es_ES" w:bidi="es_ES"/>
        </w:rPr>
        <w:t>, consulten el Glosario Principal.</w:t>
      </w:r>
    </w:p>
    <w:p>
      <w:pPr/>
      <w:r>
        <w:rPr>
          <w:lang w:val="es_ES" w:bidi="es_ES"/>
        </w:rPr>
      </w:r>
      <w:r>
        <w:rPr>
          <w:lang w:val="es_ES" w:bidi="es_ES"/>
        </w:rPr>
        <w:t xml:space="preserve">Los líderes religiosos piensan que Jesús obtiene su poder de </w:t>
      </w:r>
      <w:r>
        <w:rPr>
          <w:b/>
          <w:lang w:val="es_ES" w:bidi="es_ES"/>
        </w:rPr>
        <w:t>Satanás</w:t>
      </w:r>
      <w:r>
        <w:rPr>
          <w:lang w:val="es_ES" w:bidi="es_ES"/>
        </w:rPr>
        <w:t xml:space="preserve"> para expulsar </w:t>
      </w:r>
      <w:r>
        <w:rPr>
          <w:b/>
          <w:lang w:val="es_ES" w:bidi="es_ES"/>
        </w:rPr>
        <w:t>demonios</w:t>
      </w:r>
      <w:r>
        <w:rPr>
          <w:lang w:val="es_ES" w:bidi="es_ES"/>
        </w:rPr>
        <w:t xml:space="preserve">. Satanás es el nombre de un ser espiritual, a quien Dios creó. Él es el líder de todos los demonios, o seres espirituales malignos que decidieron rebelarse contra Dios. Algunas traducciones han usado el nombre Satanás para Beelzebú cuando los líderes religiosos usan ese nombre. Usen la misma palabra o frase para Satanás y demonios que usaron en los pasajes anteriores. Para obtener más información sobre </w:t>
      </w:r>
      <w:r>
        <w:rPr>
          <w:lang w:val="es_ES" w:bidi="es_ES"/>
        </w:rPr>
        <w:t>Satanás</w:t>
      </w:r>
      <w:r>
        <w:rPr>
          <w:lang w:val="es_ES" w:bidi="es_ES"/>
        </w:rPr>
        <w:t xml:space="preserve"> y </w:t>
      </w:r>
      <w:r>
        <w:rPr>
          <w:lang w:val="es_ES" w:bidi="es_ES"/>
        </w:rPr>
        <w:t>demonios</w:t>
      </w:r>
      <w:r>
        <w:rPr>
          <w:lang w:val="es_ES" w:bidi="es_ES"/>
        </w:rPr>
        <w:t>, consulten el Glosario Principal.</w:t>
      </w:r>
    </w:p>
    <w:p>
      <w:pPr/>
      <w:r>
        <w:rPr>
          <w:lang w:val="es_ES" w:bidi="es_ES"/>
        </w:rPr>
      </w:r>
      <w:r>
        <w:rPr>
          <w:lang w:val="es_ES" w:bidi="es_ES"/>
        </w:rPr>
        <w:t>Deténganse aquí y conversen en grupo si usarán el nombre Beelzebú o Satanás. Pausen este audio aquí.</w:t>
      </w:r>
    </w:p>
    <w:p>
      <w:pPr/>
      <w:r>
        <w:rPr>
          <w:lang w:val="es_ES" w:bidi="es_ES"/>
        </w:rPr>
      </w:r>
      <w:r>
        <w:rPr>
          <w:lang w:val="es_ES" w:bidi="es_ES"/>
        </w:rPr>
        <w:t xml:space="preserve">Jesús dice que un reino dividido contra sí mismo colapsará. Aquí, el </w:t>
      </w:r>
      <w:r>
        <w:rPr>
          <w:b/>
          <w:lang w:val="es_ES" w:bidi="es_ES"/>
        </w:rPr>
        <w:t>reino</w:t>
      </w:r>
      <w:r>
        <w:rPr>
          <w:lang w:val="es_ES" w:bidi="es_ES"/>
        </w:rPr>
        <w:t xml:space="preserve"> al que se refiere es un reino político donde un gobernante gobierna un área de tierra. Usen la misma palabra para reino que usaron en los pasajes anteriores. Para más información sobre el </w:t>
      </w:r>
      <w:r>
        <w:rPr>
          <w:lang w:val="es_ES" w:bidi="es_ES"/>
        </w:rPr>
        <w:t>reino</w:t>
      </w:r>
      <w:r>
        <w:rPr>
          <w:lang w:val="es_ES" w:bidi="es_ES"/>
        </w:rPr>
        <w:t>, consulten el Glosario Principal.</w:t>
      </w:r>
    </w:p>
    <w:p>
      <w:pPr/>
      <w:r>
        <w:rPr>
          <w:lang w:val="es_ES" w:bidi="es_ES"/>
        </w:rPr>
      </w:r>
      <w:r>
        <w:rPr>
          <w:lang w:val="es_ES" w:bidi="es_ES"/>
        </w:rPr>
        <w:t xml:space="preserve">Jesús dice que todo </w:t>
      </w:r>
      <w:r>
        <w:rPr>
          <w:b/>
          <w:lang w:val="es_ES" w:bidi="es_ES"/>
        </w:rPr>
        <w:t>pecado</w:t>
      </w:r>
      <w:r>
        <w:rPr>
          <w:lang w:val="es_ES" w:bidi="es_ES"/>
        </w:rPr>
        <w:t xml:space="preserve"> y </w:t>
      </w:r>
      <w:r>
        <w:rPr>
          <w:b/>
          <w:lang w:val="es_ES" w:bidi="es_ES"/>
        </w:rPr>
        <w:t>blasfemia</w:t>
      </w:r>
      <w:r>
        <w:rPr>
          <w:lang w:val="es_ES" w:bidi="es_ES"/>
        </w:rPr>
        <w:t xml:space="preserve"> pueden ser perdonados. Pecado se refiere a un acto de desobediencia a Dios. Asegúrense de que la palabra que usen aquí no signifique que alguien falló en realizar un acto religioso como una oración o seguir algunas reglas religiosas. Usen la misma palabra para pecado que usaron en los pasajes anteriores. Para más información sobre </w:t>
      </w:r>
      <w:r>
        <w:rPr>
          <w:lang w:val="es_ES" w:bidi="es_ES"/>
        </w:rPr>
        <w:t>pecado</w:t>
      </w:r>
      <w:r>
        <w:rPr>
          <w:lang w:val="es_ES" w:bidi="es_ES"/>
        </w:rPr>
        <w:t xml:space="preserve">, consulten el Glosario Principal. </w:t>
      </w:r>
      <w:r>
        <w:rPr>
          <w:b/>
          <w:lang w:val="es_ES" w:bidi="es_ES"/>
        </w:rPr>
        <w:t>Blasfemia</w:t>
      </w:r>
      <w:r>
        <w:rPr>
          <w:lang w:val="es_ES" w:bidi="es_ES"/>
        </w:rPr>
        <w:t xml:space="preserve"> significa deshonrar a Dios y tratarlo como menos majestuoso de lo que él es.</w:t>
      </w:r>
    </w:p>
    <w:p>
      <w:pPr/>
      <w:r>
        <w:rPr>
          <w:lang w:val="es_ES" w:bidi="es_ES"/>
        </w:rPr>
      </w:r>
      <w:r>
        <w:rPr>
          <w:lang w:val="es_ES" w:bidi="es_ES"/>
        </w:rPr>
        <w:t xml:space="preserve">Paren aquí y hablen como grupo que palabra o frase podrían usar para </w:t>
      </w:r>
      <w:r>
        <w:rPr>
          <w:b/>
          <w:lang w:val="es_ES" w:bidi="es_ES"/>
        </w:rPr>
        <w:t>blasfemia</w:t>
      </w:r>
      <w:r>
        <w:rPr>
          <w:lang w:val="es_ES" w:bidi="es_ES"/>
        </w:rPr>
        <w:t xml:space="preserve">. Busquen la palabra </w:t>
      </w:r>
      <w:r>
        <w:rPr>
          <w:lang w:val="es_ES" w:bidi="es_ES"/>
        </w:rPr>
        <w:t>blasfemia</w:t>
      </w:r>
      <w:r>
        <w:rPr>
          <w:lang w:val="es_ES" w:bidi="es_ES"/>
        </w:rPr>
        <w:t xml:space="preserve"> en el Glosario Principal para más información. Pausen este audio aquí.</w:t>
      </w:r>
    </w:p>
    <w:p>
      <w:pPr/>
      <w:r>
        <w:rPr>
          <w:lang w:val="es_ES" w:bidi="es_ES"/>
        </w:rPr>
      </w:r>
      <w:r>
        <w:rPr>
          <w:lang w:val="es_ES" w:bidi="es_ES"/>
        </w:rPr>
        <w:t xml:space="preserve">El </w:t>
      </w:r>
      <w:r>
        <w:rPr>
          <w:b/>
          <w:lang w:val="es_ES" w:bidi="es_ES"/>
        </w:rPr>
        <w:t>perdón</w:t>
      </w:r>
      <w:r>
        <w:rPr>
          <w:lang w:val="es_ES" w:bidi="es_ES"/>
        </w:rPr>
        <w:t xml:space="preserve"> involucra a dos personas, una de las cuales ha hecho algo malo a la otra. En el perdón, aquel a quien se le ha hecho algo malo, deja de lado sus derechos y no castiga al otro como se merece. Él no busca venganza. Con Dios, el perdón está disponible para todos los que dejan de hacer el mal y se vuelven hacia Dios. Entonces se restaura la relación de Dios con ellos. Usen la misma palabra para perdonar que usaron en los pasajes anteriores. Para obtener más información sobre </w:t>
      </w:r>
      <w:r>
        <w:rPr>
          <w:lang w:val="es_ES" w:bidi="es_ES"/>
        </w:rPr>
        <w:t>perdonar</w:t>
      </w:r>
      <w:r>
        <w:rPr>
          <w:lang w:val="es_ES" w:bidi="es_ES"/>
        </w:rPr>
        <w:t>, consulten el Glosario Principal.</w:t>
      </w:r>
    </w:p>
    <w:p>
      <w:pPr/>
      <w:r>
        <w:rPr>
          <w:lang w:val="es_ES" w:bidi="es_ES"/>
        </w:rPr>
      </w:r>
      <w:r>
        <w:rPr>
          <w:lang w:val="es_ES" w:bidi="es_ES"/>
        </w:rPr>
        <w:t xml:space="preserve">Jesús dice que cualquiera que blasfema contra el </w:t>
      </w:r>
      <w:r>
        <w:rPr>
          <w:b/>
          <w:lang w:val="es_ES" w:bidi="es_ES"/>
        </w:rPr>
        <w:t>Espíritu Santo</w:t>
      </w:r>
      <w:r>
        <w:rPr>
          <w:lang w:val="es_ES" w:bidi="es_ES"/>
        </w:rPr>
        <w:t xml:space="preserve"> no será perdonado. El Espíritu Santo se refiere al Espíritu de Dios. El Espíritu de Dios equipa a las personas para hacer algo. La persona que está llena del Espíritu de Dios lleva un mensaje de Dios al pueblo o a una persona. La persona que tiene el Espíritu de Dios tiene sabiduría y autoridad divinas. En el Nuevo Testamento el concepto de santidad hace referencia a la gente o a las cosas que pertenecen a Dios, se dedican a él o son como él. Esto nos ayuda a entender por qué hablar en contra del Espíritu Santo sería un pecado imperdonable. Usen aquí el mismo término para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Jesús dice que cualquiera que hace su voluntad es su </w:t>
      </w:r>
      <w:r>
        <w:rPr>
          <w:b/>
          <w:lang w:val="es_ES" w:bidi="es_ES"/>
        </w:rPr>
        <w:t>hermano y hermana</w:t>
      </w:r>
      <w:r>
        <w:rPr>
          <w:lang w:val="es_ES" w:bidi="es_ES"/>
        </w:rPr>
        <w:t>. Puede que solo haya un término en su idioma para "hermano" o "hermana". Si es así, está bien usar solo un término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4:1–20</w:t>
      </w:r>
      <w:r>
        <w:rPr>
          <w:lang w:val="es_ES" w:bidi="es_ES"/>
        </w:rPr>
      </w:r>
    </w:p>
    <w:p>
      <w:pPr>
        <w:pStyle w:val="Heading3"/>
      </w:pPr>
      <w:r>
        <w:rPr>
          <w:lang w:val="es_ES" w:bidi="es_ES"/>
        </w:rPr>
        <w:t>Escuchar con el corazón</w:t>
      </w:r>
    </w:p>
    <w:p>
      <w:pPr/>
      <w:r>
        <w:rPr>
          <w:lang w:val="es_ES" w:bidi="es_ES"/>
        </w:rPr>
      </w:r>
      <w:r>
        <w:rPr>
          <w:lang w:val="es_ES" w:bidi="es_ES"/>
        </w:rPr>
        <w:t>Escuchen Marcos 4:1–20 y guárdenlo en su corazón.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los pasajes anteriores en Marcos, ya han oído historias de Jesús caminando al lado del Mar de Galilea y enseñando al pueblo. Jesús estaba haciendo esto cerca de la ciudad de Cafarnaúm, donde Jesús estaba viviendo. Tantas personas se reunieron en ese tiempo anterior de enseñanza que Jesús subió a un barco que flotaba en el agua justo frente a la costa. Jesús habló o enseñó para que las personas que estaban en la orilla pudieran ver y escuchar. Las personas podían escuchar a Jesús más claramente cuando Jesús estaba en el barco en el agua. Jesús hace lo mismo en este pasaje. Este pasaje es una historia narrativa. Jesús cuenta la historia a un grupo grande y luego la explica a un grupo pequeño. Jesús cita al profeta Isaías durante la explicación. Esta cita es una poesía.</w:t>
      </w:r>
    </w:p>
    <w:p>
      <w:pPr/>
      <w:r>
        <w:rPr>
          <w:lang w:val="es_ES" w:bidi="es_ES"/>
        </w:rPr>
      </w:r>
      <w:r>
        <w:rPr>
          <w:lang w:val="es_ES" w:bidi="es_ES"/>
        </w:rPr>
        <w:t>En los pasajes anteriores, nos dijeron que Jesús estaba enseñando al pueblo. En este pasaje, escuchamos las historias que Jesús estaba usando para enseñar. Esta es la primera de las dos secciones principales de enseñanza en Marcos. La historia comienza con la frase: "Una vez más, Jesús comenzó a enseñar". Esta frase nos dice que Jesús ya había estado enseñando al pueblo en varias ocasiones. Deténganse aquí y miren un mapa del Mar de Galilea con Cafarnaúm marcada en el mapa. Busquen una imagen de un barco, como uno en el que Jesús podría haber estado sentado mientras enseñaba al pueblo. Pausen este audio aquí.</w:t>
      </w:r>
    </w:p>
    <w:p>
      <w:pPr/>
      <w:r>
        <w:rPr>
          <w:lang w:val="es_ES" w:bidi="es_ES"/>
        </w:rPr>
      </w:r>
      <w:r>
        <w:rPr>
          <w:lang w:val="es_ES" w:bidi="es_ES"/>
        </w:rPr>
        <w:t xml:space="preserve">Jesús comienza a enseñar. Jesús enseña al pueblo historias simples llamadas parábolas. Una parábola era un tipo especial de historia que Jesús contó. La parábola era una historia que usaba algo de la vida cotidiana para enseñar a las personas algo importante sobre Dios. Las parábolas a menudo eran difíciles de entender a menos que las personas realmente intentaran escuchar o pensar en el significado. Cuando Jesús cuenta una parábola, Jesús espera que las personas cambien su actitud o sus acciones. Las parábolas en esta parte de Marcos hablan del misterio del Reino de Dios. Las parábolas no son fáciles de entender. Eso es porque en el Reino de Dios, las personas hacen las cosas de una manera, mientras que en la tierra, las personas hacen las cosas de una manera diferente. Las personas tienen que escuchar con cuidado estas parábolas. Las personas tienen que </w:t>
      </w:r>
      <w:r>
        <w:rPr>
          <w:b/>
          <w:lang w:val="es_ES" w:bidi="es_ES"/>
        </w:rPr>
        <w:t>querer</w:t>
      </w:r>
      <w:r>
        <w:rPr>
          <w:lang w:val="es_ES" w:bidi="es_ES"/>
        </w:rPr>
        <w:t xml:space="preserve"> entender lo que la historia está diciendo acerca de Dios. Una vez que una persona entiende la historia, esa persona debe querer cambiar su manera de hacer o pensar. De hecho, una persona demuestra que ha entendido una parábola cuando cambia su manera de comportarse.</w:t>
      </w:r>
    </w:p>
    <w:p>
      <w:pPr/>
      <w:r>
        <w:rPr>
          <w:lang w:val="es_ES" w:bidi="es_ES"/>
        </w:rPr>
      </w:r>
      <w:r>
        <w:rPr>
          <w:lang w:val="es_ES" w:bidi="es_ES"/>
        </w:rPr>
        <w:t>La primera historia que Jesús cuenta es sobre un agricultor que sale a sembrar su semilla. En ese tiempo, los agricultores esparcieron semillas en la tierra en lugar de colocarlas directamente en un agujero que él había cavado. El agricultor llevaba una bolsa al hombro llena de muchas semillas. Él caminó y esparció las semillas en la tierra. En algunas culturas, esta no es una buena manera de sembrar semillas. Sin embargo, en ese tiempo, el agricultor aró las semillas en el suelo más tarde. A pesar de lo que podríamos pensar, este agricultor no era descuidado.</w:t>
      </w:r>
    </w:p>
    <w:p>
      <w:pPr/>
      <w:r>
        <w:rPr>
          <w:lang w:val="es_ES" w:bidi="es_ES"/>
        </w:rPr>
      </w:r>
      <w:r>
        <w:rPr>
          <w:lang w:val="es_ES" w:bidi="es_ES"/>
        </w:rPr>
        <w:t>Deténganse aquí y pasen algún tiempo, con su equipo de traducción, hablando sobre cómo los agricultores en su cultura plantan semillas y preparan los campos. ¿En qué es diferente de lo que se ve en esta parábola? ¿En que se parecen? Hablen de los buenos y malos agricultores en su cultura.</w:t>
      </w:r>
    </w:p>
    <w:p>
      <w:pPr/>
      <w:r>
        <w:rPr>
          <w:lang w:val="es_ES" w:bidi="es_ES"/>
        </w:rPr>
      </w:r>
      <w:r>
        <w:rPr>
          <w:lang w:val="es_ES" w:bidi="es_ES"/>
        </w:rPr>
        <w:t>Busquen una foto del tipo de bolsa en la que el agricultor llevaría las semillas.</w:t>
      </w:r>
    </w:p>
    <w:p>
      <w:pPr/>
      <w:r>
        <w:rPr>
          <w:lang w:val="es_ES" w:bidi="es_ES"/>
        </w:rPr>
      </w:r>
      <w:r>
        <w:rPr>
          <w:lang w:val="es_ES" w:bidi="es_ES"/>
        </w:rPr>
        <w:t>Detengan el audio aquí.</w:t>
      </w:r>
    </w:p>
    <w:p>
      <w:pPr/>
      <w:r>
        <w:rPr>
          <w:lang w:val="es_ES" w:bidi="es_ES"/>
        </w:rPr>
      </w:r>
      <w:r>
        <w:rPr>
          <w:lang w:val="es_ES" w:bidi="es_ES"/>
        </w:rPr>
        <w:t>Jesús cuenta la historia sobre los 4 lugares donde la semilla cae y Jesús dice lo que le sucede a la semilla en cada lugar. Primero, la semilla cae en el camino duro y los pájaros se la comen antes de que pueda ser arada en la tierra. Algunas semillas caen en un suelo que tiene una capa delgada de tierra con rocas debajo. Las plantas no pueden hacer buenas raíces. El tercer conjunto de semillas cae en un suelo que también tiene espinas allí. Estas espinas aún no han aparecido, por lo que el agricultor no las ve. El agricultor no sabe que las espinas están en el suelo. La última semilla cae en buen suelo y reproduce 30, 60 o 100 veces lo que el agricultor sembró. Esa es una cosecha realmente buena. Deténganse y busquen una imagen de espinas en Palestina. También busquen una imagen de un campo en Palestina que muestre los 4 tipos de suelo en una imagen o en un campo. Recuerden que toda semilla cae en un campo. El agricultor no va a 4 campos diferentes para sembrar la semilla. Detengan el audio aquí.</w:t>
      </w:r>
    </w:p>
    <w:p>
      <w:pPr/>
      <w:r>
        <w:rPr>
          <w:lang w:val="es_ES" w:bidi="es_ES"/>
        </w:rPr>
      </w:r>
      <w:r>
        <w:rPr>
          <w:lang w:val="es_ES" w:bidi="es_ES"/>
        </w:rPr>
        <w:t>En algún momento después, cuando Jesús y los discípulos estaban solos con algunas otras personas reunidas alrededor, los discípulos le pidieron a Jesús que explicara las historias que Jesús contó ese día. Esto ocurre después de que la multitud se había ido. Jesús ya no está en el barco. No sabemos dónde estaban ellos. No sabemos si esto fue el mismo día.</w:t>
      </w:r>
    </w:p>
    <w:p>
      <w:pPr/>
      <w:r>
        <w:rPr>
          <w:lang w:val="es_ES" w:bidi="es_ES"/>
        </w:rPr>
      </w:r>
      <w:r>
        <w:rPr>
          <w:lang w:val="es_ES" w:bidi="es_ES"/>
        </w:rPr>
        <w:t>Recuerden que en historias anteriores hemos visto que algunas personas no creen en Jesús. Los discípulos siguen y creen en Jesús. Jesús dijo: "A ustedes, los discípulos, se les permite entender las 'cosas secretas' de Dios". En esta historia, las "cosas secretas" de las que Jesús está hablando describen el futuro reino de Dios que Dios está trayendo a la tierra. Jesús describió los dos tipos de personas que escuchan las parábolas. Hay aquellos que escuchan, pero no quieren entender el reino de Dios. Ellos son los de fuera o aquellos que no están en el Reino de Dios. Hay aquellos que escuchan y se vuelven a Dios para ser perdonados. Ellos son los de dentro, aquellos que están en el Reino de Dios.</w:t>
      </w:r>
    </w:p>
    <w:p>
      <w:pPr/>
      <w:r>
        <w:rPr>
          <w:lang w:val="es_ES" w:bidi="es_ES"/>
        </w:rPr>
      </w:r>
      <w:r>
        <w:rPr>
          <w:lang w:val="es_ES" w:bidi="es_ES"/>
        </w:rPr>
        <w:t>Después de decir esto, Jesús citó del profeta Isaías. Estas oraciones están en poesía. Si en su idioma no se usa poesía, pueden escribir esto en oraciones simples. Deténganse y conversen: Cuenten una historia en su idioma. Esta historia tiene una advertencia para las personas que la escuchan. Escuchen con cuidado cómo el que cuenta una historia da la advertencia. ¿Qué forma del idioma usa este narrador? Esto los ayudará a decidir cómo traducir la cita de Isaías. Detengan el audio aquí.</w:t>
      </w:r>
    </w:p>
    <w:p>
      <w:pPr/>
      <w:r>
        <w:rPr>
          <w:lang w:val="es_ES" w:bidi="es_ES"/>
        </w:rPr>
      </w:r>
      <w:r>
        <w:rPr>
          <w:lang w:val="es_ES" w:bidi="es_ES"/>
        </w:rPr>
        <w:t>El pasaje no usa el nombre de Isaías. En cambio, Jesús dice: "Las Escrituras". La Escritura en los días de Jesús estaba compuesta de los escritos de la ley religiosa que Dios dio a Moisés, los escritos de los profetas y la historia del pueblo de Dios. Jesús no dice a qué profeta está citando.</w:t>
      </w:r>
    </w:p>
    <w:p>
      <w:pPr/>
      <w:r>
        <w:rPr>
          <w:lang w:val="es_ES" w:bidi="es_ES"/>
        </w:rPr>
      </w:r>
      <w:r>
        <w:rPr>
          <w:lang w:val="es_ES" w:bidi="es_ES"/>
        </w:rPr>
        <w:t>Suena como si Jesús estuviera diciendo que cuenta parábolas para esconder la verdad de las personas, pero eso no es lo que está diciendo aquí. Jesús dice que las cosas que Isaías dijo que sucederán, realmente sucederán. Los de fuera o aquellos que no creen en Jesús no creerán las cosas que Jesús dice. Por lo tanto, Jesús no les dirá más sobre los secretos del Reino de Dios.</w:t>
      </w:r>
    </w:p>
    <w:p>
      <w:pPr/>
      <w:r>
        <w:rPr>
          <w:lang w:val="es_ES" w:bidi="es_ES"/>
        </w:rPr>
      </w:r>
      <w:r>
        <w:rPr>
          <w:lang w:val="es_ES" w:bidi="es_ES"/>
        </w:rPr>
        <w:t>Marcos repite este mismo tema de aquellos que escuchan o ven y de aquellos que no quieren escuchar ni ver en todo el libro de Marcos.</w:t>
      </w:r>
    </w:p>
    <w:p>
      <w:pPr/>
      <w:r>
        <w:rPr>
          <w:lang w:val="es_ES" w:bidi="es_ES"/>
        </w:rPr>
      </w:r>
      <w:r>
        <w:rPr>
          <w:lang w:val="es_ES" w:bidi="es_ES"/>
        </w:rPr>
        <w:t>Entonces Jesús continúa explicando esta parábola a sus discípulos. A veces, las explicaciones de Jesús no parecen coincidir con la parábola. Por ejemplo, en esta parábola, las personas son las tierras, pero en la explicación posterior de Jesús parece que las personas (los hombres) son las semillas que el agricultor siembra. Además, la palabra para semilla es singular, pero la idea de personas es plural. La palabra semillas en el idioma original no son masculinas ni femeninas, pero en esta historia, Jesús se refiere a ellas como si fueran hombres. Deténganse y conversen: Cuenten una historia que tenga objetos como árboles, plantas, rocas o animales que representen algo sobre las personas. Escuchen con atención al que cuenta la historia. Cuando habla de estos objetos, ¿el narrador usa palabras para indicar si los objetos son masculinos o femeninos? Detengan el audio aquí.</w:t>
      </w:r>
    </w:p>
    <w:p>
      <w:pPr/>
      <w:r>
        <w:rPr>
          <w:lang w:val="es_ES" w:bidi="es_ES"/>
        </w:rPr>
      </w:r>
      <w:r>
        <w:rPr>
          <w:lang w:val="es_ES" w:bidi="es_ES"/>
        </w:rPr>
        <w:t>Cuando Jesús contó la parábola, Jesús habló de cómo el agricultor siembra la semilla. Sin embargo, cuando Jesús explica la parábola, Jesús habla más sobre la semilla y lo que le sucedió.</w:t>
      </w:r>
    </w:p>
    <w:p>
      <w:pPr/>
      <w:r>
        <w:rPr>
          <w:lang w:val="es_ES" w:bidi="es_ES"/>
        </w:rPr>
      </w:r>
      <w:r>
        <w:rPr>
          <w:lang w:val="es_ES" w:bidi="es_ES"/>
        </w:rPr>
        <w:t>La interpretación de Jesús de la parábola es solo una descripción del simbolismo que hay en ella. Jesús no explica quién es exactamente el sembrador. Jesús no explica por qué los suelos son diferentes. Jesús no explica cómo es la cosecha. Jesús no explica si está hablando de cristianos que necesitan crecer espiritualmente, o de no cristianos que escuchan y aceptan el Reino de Dios. Las parábolas a menudo tienen un significado más amplio que solo una situación o período de tiempo específico. No asuman que esta parábola tiene un significado específico, porque la Escritura no da un significado específico.</w:t>
      </w:r>
    </w:p>
    <w:p>
      <w:pPr/>
      <w:r>
        <w:rPr>
          <w:lang w:val="es_ES" w:bidi="es_ES"/>
        </w:rPr>
      </w:r>
      <w:r>
        <w:rPr>
          <w:lang w:val="es_ES" w:bidi="es_ES"/>
        </w:rPr>
        <w:t>Jesús dice que la semilla que el agricultor siembra es la palabra de Dios, o el mensaje de las buenas nuevas sobre el Reino de Dios. El agricultor planta un cultivo llevando la palabra de Dios a otras personas. La semilla que cae en el camino representa a aquellas personas que escuchan la palabra de Dios, pero Satanás viene y se la lleva. Recuerden que en el camino, el suelo es duro. La semilla estará en la tierra hasta que el arado venga a dar vuelta a la tierra.</w:t>
      </w:r>
    </w:p>
    <w:p>
      <w:pPr/>
      <w:r>
        <w:rPr>
          <w:lang w:val="es_ES" w:bidi="es_ES"/>
        </w:rPr>
      </w:r>
      <w:r>
        <w:rPr>
          <w:lang w:val="es_ES" w:bidi="es_ES"/>
        </w:rPr>
        <w:t>El suelo rocoso representa a aquellos que escuchan la palabra de Dios con alegría, pero no pueden formar raíces profundas debido a las rocas debajo del suelo. Los problemas o la persecución tienen el mismo efecto que el sol brillando en la planta. Sin buenas raíces, la planta se marchita y muere.</w:t>
      </w:r>
    </w:p>
    <w:p>
      <w:pPr/>
      <w:r>
        <w:rPr>
          <w:lang w:val="es_ES" w:bidi="es_ES"/>
        </w:rPr>
      </w:r>
      <w:r>
        <w:rPr>
          <w:lang w:val="es_ES" w:bidi="es_ES"/>
        </w:rPr>
        <w:t>La tierra con espinas representa a aquellos que escuchan y creen, pero nunca producen ninguna cosecha. Las preocupaciones de la vida, el deseo de tener riqueza u otras cosas expulsan a las plantas como las espinas expulsan a las plantas buenas. La planta nunca produce ningún grano.</w:t>
      </w:r>
    </w:p>
    <w:p>
      <w:pPr/>
      <w:r>
        <w:rPr>
          <w:lang w:val="es_ES" w:bidi="es_ES"/>
        </w:rPr>
      </w:r>
      <w:r>
        <w:rPr>
          <w:lang w:val="es_ES" w:bidi="es_ES"/>
        </w:rPr>
        <w:t>Deténganse y conversen: hablen de cada uno de los 4 tipos de suelo y de lo que le sucede a las plantas que crecen en cada uno de esos tipos de suelo. Por ejemplo, ¿qué le sucede a una planta que no tiene una raíz que pueda obtener agua de la tierra? Detengan el audio aquí.</w:t>
      </w:r>
    </w:p>
    <w:p>
      <w:pPr/>
      <w:r>
        <w:rPr>
          <w:lang w:val="es_ES" w:bidi="es_ES"/>
        </w:rPr>
      </w:r>
      <w:r>
        <w:rPr>
          <w:lang w:val="es_ES" w:bidi="es_ES"/>
        </w:rPr>
        <w:t>La buena tierra produce una cosecha increíble. Esto representa a las personas que escuchan, creen y les dicen a otros para que haya una gran cosecha. Busquen una imagen de espigas de trigo u otro grano cargadas. Hablen de cómo sería una gran cosecha. Detengan el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4:1–20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Jesús está enseñando al lado del Mar de Galilea. Una gran multitud se reúne alrededor de Jesús. Jesús sube a un barco y se sienta en él cerca de la orilla para que las personas que están en la orilla puedan ver y escuchar a Jesús. Jesús cuenta a la gente una parábola.</w:t>
      </w:r>
    </w:p>
    <w:p>
      <w:pPr/>
      <w:r>
        <w:rPr>
          <w:lang w:val="es_ES" w:bidi="es_ES"/>
        </w:rPr>
      </w:r>
      <w:r>
        <w:rPr>
          <w:b/>
          <w:lang w:val="es_ES" w:bidi="es_ES"/>
        </w:rPr>
        <w:t>En la segunda escena:</w:t>
      </w:r>
      <w:r>
        <w:rPr>
          <w:lang w:val="es_ES" w:bidi="es_ES"/>
        </w:rPr>
        <w:t xml:space="preserve"> Jesús y sus discípulos, junto con algunos otros seguidores de Jesús, están solos en un lugar. Los discípulos le piden a Jesús que explique las parábolas. Jesús dice: "Se te ha dado la capacidad de conocer las cosas profundas acerca de Dios. Si no saben esto, ¿cómo pueden entender el resto?" Él cita al profeta Isaías para explicar por qué cuenta parábolas, para que las personas que no están escuchando las cosas espirituales no lo entiendan.</w:t>
      </w:r>
    </w:p>
    <w:p>
      <w:pPr/>
      <w:r>
        <w:rPr>
          <w:lang w:val="es_ES" w:bidi="es_ES"/>
        </w:rPr>
      </w:r>
      <w:r>
        <w:rPr>
          <w:b/>
          <w:lang w:val="es_ES" w:bidi="es_ES"/>
        </w:rPr>
        <w:t>En la tercera escena:</w:t>
      </w:r>
      <w:r>
        <w:rPr>
          <w:lang w:val="es_ES" w:bidi="es_ES"/>
        </w:rPr>
        <w:t xml:space="preserve"> Jesús explica el significado de la parábola.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Otros que se quedan para escuchar la explicación de la parábola</w:t>
      </w:r>
    </w:p>
    <w:p>
      <w:pPr/>
      <w:r>
        <w:rPr>
          <w:lang w:val="es_ES" w:bidi="es_ES"/>
        </w:rPr>
      </w:r>
      <w:r>
        <w:rPr>
          <w:lang w:val="es_ES" w:bidi="es_ES"/>
        </w:rPr>
        <w:t>Los personajes en la parábola de Jesús incluyen:</w:t>
      </w:r>
    </w:p>
    <w:p>
      <w:pPr>
        <w:pStyle w:val="ListBullet"/>
        <w:spacing w:line="240" w:lineRule="auto"/>
        <w:ind w:left="720"/>
      </w:pPr>
      <w:r>
        <w:rPr>
          <w:lang w:val="es_ES" w:bidi="es_ES"/>
        </w:rPr>
      </w:r>
      <w:r>
        <w:rPr>
          <w:lang w:val="es_ES" w:bidi="es_ES"/>
        </w:rPr>
        <w:t>Un agricultor</w:t>
      </w:r>
    </w:p>
    <w:p>
      <w:pPr>
        <w:pStyle w:val="ListBullet"/>
        <w:spacing w:line="240" w:lineRule="auto"/>
        <w:ind w:left="720"/>
      </w:pPr>
      <w:r>
        <w:rPr>
          <w:lang w:val="es_ES" w:bidi="es_ES"/>
        </w:rPr>
      </w:r>
      <w:r>
        <w:rPr>
          <w:lang w:val="es_ES" w:bidi="es_ES"/>
        </w:rPr>
        <w:t>Semillas</w:t>
      </w:r>
    </w:p>
    <w:p>
      <w:pPr>
        <w:pStyle w:val="ListBullet"/>
        <w:spacing w:line="240" w:lineRule="auto"/>
        <w:ind w:left="720"/>
      </w:pPr>
      <w:r>
        <w:rPr>
          <w:lang w:val="es_ES" w:bidi="es_ES"/>
        </w:rPr>
      </w:r>
      <w:r>
        <w:rPr>
          <w:lang w:val="es_ES" w:bidi="es_ES"/>
        </w:rPr>
        <w:t>Cuatro tipos de suelo</w:t>
      </w:r>
    </w:p>
    <w:p>
      <w:pPr>
        <w:pStyle w:val="ListBullet"/>
        <w:spacing w:line="240" w:lineRule="auto"/>
        <w:ind w:left="720"/>
      </w:pPr>
      <w:r>
        <w:rPr>
          <w:lang w:val="es_ES" w:bidi="es_ES"/>
        </w:rPr>
      </w:r>
      <w:r>
        <w:rPr>
          <w:lang w:val="es_ES" w:bidi="es_ES"/>
        </w:rPr>
        <w:t>Pájaros que vienen a comer la semilla</w:t>
      </w:r>
    </w:p>
    <w:p>
      <w:pPr>
        <w:pStyle w:val="ListBullet"/>
        <w:spacing w:line="240" w:lineRule="auto"/>
        <w:ind w:left="720"/>
      </w:pPr>
      <w:r>
        <w:rPr>
          <w:lang w:val="es_ES" w:bidi="es_ES"/>
        </w:rPr>
      </w:r>
      <w:r>
        <w:rPr>
          <w:lang w:val="es_ES" w:bidi="es_ES"/>
        </w:rPr>
        <w:t>Los 4 tipos de personas que escuchan la palabra de Dios</w:t>
      </w:r>
    </w:p>
    <w:p>
      <w:pPr>
        <w:pStyle w:val="ListBullet"/>
        <w:spacing w:line="240" w:lineRule="auto"/>
        <w:ind w:left="720"/>
      </w:pPr>
      <w:r>
        <w:rPr>
          <w:lang w:val="es_ES" w:bidi="es_ES"/>
        </w:rPr>
      </w:r>
      <w:r>
        <w:rPr>
          <w:lang w:val="es_ES" w:bidi="es_ES"/>
        </w:rPr>
        <w:t>Satanás</w:t>
      </w:r>
    </w:p>
    <w:p>
      <w:pPr/>
      <w:r>
        <w:rPr>
          <w:lang w:val="es_ES" w:bidi="es_ES"/>
        </w:rPr>
      </w:r>
      <w:r>
        <w:rPr>
          <w:lang w:val="es_ES" w:bidi="es_ES"/>
        </w:rPr>
        <w:t>En la primera escena, el pasaje comienza diciendo que "Una vez más Jesús comenzó a enseñar a la orilla del lago". Este lago es el Mar de Galilea y Jesús está cerca de Cafarnaúm. Las palabras "una vez más" indican que Jesús ha enseñado al pueblo antes de este tiempo. Sin embargo, esta es la primera vez en Marcos que tenemos la enseñanza real que Jesús dio. Jesús enseñó al pueblo contándoles parábolas.</w:t>
      </w:r>
    </w:p>
    <w:p>
      <w:pPr/>
      <w:r>
        <w:rPr>
          <w:lang w:val="es_ES" w:bidi="es_ES"/>
        </w:rPr>
      </w:r>
      <w:r>
        <w:rPr>
          <w:lang w:val="es_ES" w:bidi="es_ES"/>
        </w:rPr>
        <w:t>La multitud se hizo muy grande. Jesús subió a un barco y lo llevó al agua. Jesús se sentó en el barco para enseñar. Las personas que estaban en la orilla podían ver a Jesús y escuchar a Jesús mientras Jesús enseñaba.</w:t>
      </w:r>
    </w:p>
    <w:p>
      <w:pPr/>
      <w:r>
        <w:rPr>
          <w:lang w:val="es_ES" w:bidi="es_ES"/>
        </w:rPr>
      </w:r>
      <w:r>
        <w:rPr>
          <w:lang w:val="es_ES" w:bidi="es_ES"/>
        </w:rPr>
        <w:t xml:space="preserve">Deténganse y busquen una imagen de un hombre sentado en un </w:t>
      </w:r>
      <w:r>
        <w:rPr>
          <w:lang w:val="es_ES" w:bidi="es_ES"/>
        </w:rPr>
        <w:t>barco pequeño</w:t>
      </w:r>
      <w:r>
        <w:rPr>
          <w:lang w:val="es_ES" w:bidi="es_ES"/>
        </w:rPr>
        <w:t xml:space="preserve"> cerca de la orilla de un lago. Detengan el audio aquí.</w:t>
      </w:r>
    </w:p>
    <w:p>
      <w:pPr/>
      <w:r>
        <w:rPr>
          <w:lang w:val="es_ES" w:bidi="es_ES"/>
        </w:rPr>
      </w:r>
      <w:r>
        <w:rPr>
          <w:lang w:val="es_ES" w:bidi="es_ES"/>
        </w:rPr>
        <w:t>Cuando Jesús comenzó a enseñar, Jesús dijo: "Escuchen". En el idioma original, estas son 2 palabras que significan mirar y escuchar. Estas son palabras de mandamiento. Son palabras fuertes que dan a las personas instrucciones muy específicas. Antes de que Jesús comience la historia, Jesús les dice a las personas que escuchen con cuidado lo que Jesús va a decir. Al usar estas palabras, Jesús les dice a las personas que lo que Jesús va a decir será realmente importante que lo escuchen.</w:t>
      </w:r>
    </w:p>
    <w:p>
      <w:pPr/>
      <w:r>
        <w:rPr>
          <w:lang w:val="es_ES" w:bidi="es_ES"/>
        </w:rPr>
      </w:r>
      <w:r>
        <w:rPr>
          <w:lang w:val="es_ES" w:bidi="es_ES"/>
        </w:rPr>
        <w:t>Deténganse aquí y conversen: Cuenten una historia en la que alguien esté enseñando a un grupo. ¿Qué dice la persona al grupo al comienzo de la lección para que el grupo preste atención a lo que el maestro dice? Detengan el audio aquí.</w:t>
      </w:r>
    </w:p>
    <w:p>
      <w:pPr/>
      <w:r>
        <w:rPr>
          <w:lang w:val="es_ES" w:bidi="es_ES"/>
        </w:rPr>
      </w:r>
      <w:r>
        <w:rPr>
          <w:lang w:val="es_ES" w:bidi="es_ES"/>
        </w:rPr>
        <w:t>Jesús cuenta la historia del agricultor que sale a sembrar la semilla. Es importante recordar que la palabra para semilla aquí puede significar solo una o muchas semillas. En este contexto, la palabra para semilla representa muchas semillas. Deben dejar en claro que el agricultor está arrojando muchas semillas.</w:t>
      </w:r>
    </w:p>
    <w:p>
      <w:pPr/>
      <w:r>
        <w:rPr>
          <w:lang w:val="es_ES" w:bidi="es_ES"/>
        </w:rPr>
      </w:r>
      <w:r>
        <w:rPr>
          <w:lang w:val="es_ES" w:bidi="es_ES"/>
        </w:rPr>
        <w:t>Deténganse y practiquen la historia. Alguien tendría una bolsa llena de algo como arena que representaría la semilla. Esta persona caminaría tomando unos puñados de la bolsa y usaría un movimiento de dispersión. Marquen un área con el camino y los 3 tipos de suelo. Los diferentes suelos están cerca entre sí y cerca del camino. A medida que el agricultor dispersa la semilla, tengan en cuenta cómo parte de la semilla cae en cada una de las 4 áreas. El agricultor está sembrando en un campo. Pidan a alguien que describa lo que la persona que esparce la semilla está haciendo. Pidan a esa persona que describa los suelos o áreas donde la semilla está cayendo. Detengan el audio aquí.</w:t>
      </w:r>
    </w:p>
    <w:p>
      <w:pPr/>
      <w:r>
        <w:rPr>
          <w:lang w:val="es_ES" w:bidi="es_ES"/>
        </w:rPr>
      </w:r>
      <w:r>
        <w:rPr>
          <w:lang w:val="es_ES" w:bidi="es_ES"/>
        </w:rPr>
        <w:t>El grano que cayó en la tierra buena reprodujo 30 o 60 o 100 veces lo que se sembró.</w:t>
      </w:r>
    </w:p>
    <w:p>
      <w:pPr/>
      <w:r>
        <w:rPr>
          <w:lang w:val="es_ES" w:bidi="es_ES"/>
        </w:rPr>
      </w:r>
      <w:r>
        <w:rPr>
          <w:lang w:val="es_ES" w:bidi="es_ES"/>
        </w:rPr>
        <w:t>Deténganse y vean cómo el grano se multiplicaría. Reúnan palos, rocas o incluso semillas de grano. Pongan una roca o grano. En una pila separada, pongan 30 rocas. En una pila separada, pongan 60 rocas y en otra pila, pongan 100 rocas. Ahora trabajen en equipo para describir cómo esa semilla se reprodujo. Detengan el audio aquí.</w:t>
      </w:r>
    </w:p>
    <w:p>
      <w:pPr/>
      <w:r>
        <w:rPr>
          <w:lang w:val="es_ES" w:bidi="es_ES"/>
        </w:rPr>
      </w:r>
      <w:r>
        <w:rPr>
          <w:lang w:val="es_ES" w:bidi="es_ES"/>
        </w:rPr>
        <w:t>Cuando Jesús termina la historia sobre el agricultor, Jesús le dice al pueblo: "Quien tenga oídos para oír, escuche y entienda". Jesús está diciendo a las personas que presten atención a lo que acaban de escuchar. Jesús quería que ellos entendieran. La palabra "escuchar" tiene dos significados en esta oración. La primera vez, escuchar significa la capacidad de oír algo. La segunda vez, la palabra escuchar significa entender o poder pensar en el significado de lo que escuchaste. Algunas traducciones usan el término "oír" para la primera palabra y "escuchar" la segunda vez que se usa la palabra escuchar.</w:t>
      </w:r>
    </w:p>
    <w:p>
      <w:pPr/>
      <w:r>
        <w:rPr>
          <w:lang w:val="es_ES" w:bidi="es_ES"/>
        </w:rPr>
      </w:r>
      <w:r>
        <w:rPr>
          <w:lang w:val="es_ES" w:bidi="es_ES"/>
        </w:rPr>
        <w:t>Deténganse y cuenten una historia sobre alguien que tenga información importante para un grupo de personas. ¿Qué dice la persona al final de la lección para que el grupo preste atención? ¿Cómo hace él que el grupo piense cuidadosamente en lo que él ha dicho? Detengan el audio aquí.</w:t>
      </w:r>
    </w:p>
    <w:p>
      <w:pPr/>
      <w:r>
        <w:rPr>
          <w:lang w:val="es_ES" w:bidi="es_ES"/>
        </w:rPr>
      </w:r>
      <w:r>
        <w:rPr>
          <w:lang w:val="es_ES" w:bidi="es_ES"/>
        </w:rPr>
        <w:t xml:space="preserve">En la segunda escena, Jesús está solo con los discípulos y algunas otras personas que siguen a Jesús. La multitud se ha ido. Jesús ya no está al lado del lago. No sabemos dónde estaban Jesús y los discípulos. Los discípulos le pidieron a Jesús que explicara las historias que Jesús había contado. Jesús dice: Se te </w:t>
      </w:r>
      <w:r>
        <w:rPr>
          <w:b/>
          <w:lang w:val="es_ES" w:bidi="es_ES"/>
        </w:rPr>
        <w:t>permite entender</w:t>
      </w:r>
      <w:r>
        <w:rPr>
          <w:lang w:val="es_ES" w:bidi="es_ES"/>
        </w:rPr>
        <w:t xml:space="preserve"> el secreto del reino de Dios. Las personas que hablan su idioma pueden necesitar saber quién da el permiso. En este caso, puedes decir: "Dios te ha dado permiso para entender el secreto del reino de Dios". Mientras Jesús hablaba, Jesús citó un pasaje del profeta Isaías. La cita está en forma de poesía. La primera idea habla de una acción. La segunda idea habla del resultado negativo.</w:t>
      </w:r>
    </w:p>
    <w:p>
      <w:pPr/>
      <w:r>
        <w:rPr>
          <w:lang w:val="es_ES" w:bidi="es_ES"/>
        </w:rPr>
      </w:r>
      <w:r>
        <w:rPr>
          <w:lang w:val="es_ES" w:bidi="es_ES"/>
        </w:rPr>
        <w:t>Ellos verán. Ellos no aprenderán.</w:t>
      </w:r>
    </w:p>
    <w:p>
      <w:pPr/>
      <w:r>
        <w:rPr>
          <w:lang w:val="es_ES" w:bidi="es_ES"/>
        </w:rPr>
      </w:r>
      <w:r>
        <w:rPr>
          <w:lang w:val="es_ES" w:bidi="es_ES"/>
        </w:rPr>
        <w:t>Ellos escucharán. Ellos no entenderán.</w:t>
      </w:r>
    </w:p>
    <w:p>
      <w:pPr/>
      <w:r>
        <w:rPr>
          <w:lang w:val="es_ES" w:bidi="es_ES"/>
        </w:rPr>
      </w:r>
      <w:r>
        <w:rPr>
          <w:lang w:val="es_ES" w:bidi="es_ES"/>
        </w:rPr>
        <w:t>Si escuchan y entienden, se volverán a Dios y serán perdonados.</w:t>
      </w:r>
    </w:p>
    <w:p>
      <w:pPr/>
      <w:r>
        <w:rPr>
          <w:lang w:val="es_ES" w:bidi="es_ES"/>
        </w:rPr>
      </w:r>
      <w:r>
        <w:rPr>
          <w:lang w:val="es_ES" w:bidi="es_ES"/>
        </w:rPr>
        <w:t>Deténganse y conversen: dividan al grupo en 2 equipos. Que un equipo mencione una acción positiva. Que el segundo equipo dé un resultado negativo. Pueden comenzar con los dos ejemplos de la profecía. Repitan esto hasta que salga sin problemas. Escuchen para ver cómo las personas dicen esto. ¿Usan poesía? ¿Usan oraciones regulares? Detengan el audio aquí.</w:t>
      </w:r>
    </w:p>
    <w:p>
      <w:pPr/>
      <w:r>
        <w:rPr>
          <w:lang w:val="es_ES" w:bidi="es_ES"/>
        </w:rPr>
      </w:r>
      <w:r>
        <w:rPr>
          <w:lang w:val="es_ES" w:bidi="es_ES"/>
        </w:rPr>
        <w:t>En la escena 3, Jesús explica los símbolos de la historia. Jesús dice que las semillas son la palabra de Dios o el mensaje de Dios. Los pájaros representan a Satanás, que intenta mantener el mensaje de Dios lejos del pueblo. El agricultor siembra la semilla. Esto representa decir el mensaje de Dios al pueblo. Es posible que necesiten dejarlo en claro diciendo: "El que siembra la semilla es como alguien que proclama las buenas nuevas".</w:t>
      </w:r>
    </w:p>
    <w:p>
      <w:pPr/>
      <w:r>
        <w:rPr>
          <w:lang w:val="es_ES" w:bidi="es_ES"/>
        </w:rPr>
      </w:r>
      <w:r>
        <w:rPr>
          <w:lang w:val="es_ES" w:bidi="es_ES"/>
        </w:rPr>
        <w:t>Cada uno de los suelos representa un tipo diferente de persona que escucha el mensaje.</w:t>
      </w:r>
    </w:p>
    <w:p>
      <w:pPr/>
      <w:r>
        <w:rPr>
          <w:lang w:val="es_ES" w:bidi="es_ES"/>
        </w:rPr>
      </w:r>
      <w:r>
        <w:rPr>
          <w:lang w:val="es_ES" w:bidi="es_ES"/>
        </w:rPr>
        <w:t>Deténganse y practiquen la historia nuevamente. Esta vez, las personas vienen y se paran en cada uno de los diferentes tipos de suelo. A medida que las semillas crecen, que las personas que están allí describan en qué tipo de planta se han convertido. Cada persona debe describir lo que le sucede a medida que crece. Detengan el audio aquí.</w:t>
      </w:r>
      <w:r>
        <w:rPr>
          <w:lang w:val="es_ES" w:bidi="es_ES"/>
        </w:rPr>
      </w:r>
    </w:p>
    <w:p>
      <w:pPr>
        <w:pStyle w:val="Heading3"/>
      </w:pPr>
      <w:r>
        <w:rPr>
          <w:lang w:val="es_ES" w:bidi="es_ES"/>
        </w:rPr>
        <w:t>Actuemos el texto</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tres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Otros que se quedan para escuchar la explicación de la parábola</w:t>
      </w:r>
    </w:p>
    <w:p>
      <w:pPr/>
      <w:r>
        <w:rPr>
          <w:lang w:val="es_ES" w:bidi="es_ES"/>
        </w:rPr>
      </w:r>
      <w:r>
        <w:rPr>
          <w:lang w:val="es_ES" w:bidi="es_ES"/>
        </w:rPr>
        <w:t>Los personajes en la parábola de Jesús incluyen:</w:t>
      </w:r>
    </w:p>
    <w:p>
      <w:pPr>
        <w:pStyle w:val="ListBullet"/>
        <w:spacing w:line="240" w:lineRule="auto"/>
        <w:ind w:left="720"/>
      </w:pPr>
      <w:r>
        <w:rPr>
          <w:lang w:val="es_ES" w:bidi="es_ES"/>
        </w:rPr>
      </w:r>
      <w:r>
        <w:rPr>
          <w:lang w:val="es_ES" w:bidi="es_ES"/>
        </w:rPr>
        <w:t>Un agricultor</w:t>
      </w:r>
    </w:p>
    <w:p>
      <w:pPr>
        <w:pStyle w:val="ListBullet"/>
        <w:spacing w:line="240" w:lineRule="auto"/>
        <w:ind w:left="720"/>
      </w:pPr>
      <w:r>
        <w:rPr>
          <w:lang w:val="es_ES" w:bidi="es_ES"/>
        </w:rPr>
      </w:r>
      <w:r>
        <w:rPr>
          <w:lang w:val="es_ES" w:bidi="es_ES"/>
        </w:rPr>
        <w:t>Semillas</w:t>
      </w:r>
    </w:p>
    <w:p>
      <w:pPr>
        <w:pStyle w:val="ListBullet"/>
        <w:spacing w:line="240" w:lineRule="auto"/>
        <w:ind w:left="720"/>
      </w:pPr>
      <w:r>
        <w:rPr>
          <w:lang w:val="es_ES" w:bidi="es_ES"/>
        </w:rPr>
      </w:r>
      <w:r>
        <w:rPr>
          <w:lang w:val="es_ES" w:bidi="es_ES"/>
        </w:rPr>
        <w:t>Pájaros que vienen y comen las semillas</w:t>
      </w:r>
    </w:p>
    <w:p>
      <w:pPr>
        <w:pStyle w:val="ListBullet"/>
        <w:spacing w:line="240" w:lineRule="auto"/>
        <w:ind w:left="720"/>
      </w:pPr>
      <w:r>
        <w:rPr>
          <w:lang w:val="es_ES" w:bidi="es_ES"/>
        </w:rPr>
      </w:r>
      <w:r>
        <w:rPr>
          <w:lang w:val="es_ES" w:bidi="es_ES"/>
        </w:rPr>
        <w:t>Cuatro tipos de suelo</w:t>
      </w:r>
    </w:p>
    <w:p>
      <w:pPr>
        <w:pStyle w:val="ListBullet"/>
        <w:spacing w:line="240" w:lineRule="auto"/>
        <w:ind w:left="720"/>
      </w:pPr>
      <w:r>
        <w:rPr>
          <w:lang w:val="es_ES" w:bidi="es_ES"/>
        </w:rPr>
      </w:r>
      <w:r>
        <w:rPr>
          <w:lang w:val="es_ES" w:bidi="es_ES"/>
        </w:rPr>
        <w:t>Los 4 tipos de personas que escuchan la palabra de Dios</w:t>
      </w:r>
    </w:p>
    <w:p>
      <w:pPr>
        <w:pStyle w:val="ListBullet"/>
        <w:spacing w:line="240" w:lineRule="auto"/>
        <w:ind w:left="720"/>
      </w:pPr>
      <w:r>
        <w:rPr>
          <w:lang w:val="es_ES" w:bidi="es_ES"/>
        </w:rPr>
      </w:r>
      <w:r>
        <w:rPr>
          <w:lang w:val="es_ES" w:bidi="es_ES"/>
        </w:rPr>
        <w:t>Satanás</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actúen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reanuden la obra.</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escena 1, Jesús sube a un barco y lo mueve al agua del mar de Galilea. Jesús comienza a enseñar a las multitudes que escuchan en la orilla. Jesús les enseña contándoles parábolas. Jesús les cuenta una historia de un agricultor que salió a plantar semillas. A medida que el agricultor las dispersa, algunas semillas caen en un camino duro y los pájaros las comen. Algunos caen en tierra poco profunda con roca debajo. Esas semillas crecen rápidamente, pero se marchitan bajo el sol porque no tienen raíces profundas. Otras semillas caen en la tierra con las malas hierbas. Las malas hierbas crecen al lado de las semillas y las asfixian. Esas semillas no producen cosecha. Finalmente, hay semillas que caen en suelo bueno y fértil. Esas semillas brotan, crecen y producen un cultivo, 30, 60 o 100 veces el que se plantó. Después de contar esta historia, Jesús dice: "El que tenga oídos para oír, escuche y entienda".</w:t>
      </w:r>
    </w:p>
    <w:p>
      <w:pPr/>
      <w:r>
        <w:rPr>
          <w:lang w:val="es_ES" w:bidi="es_ES"/>
        </w:rPr>
      </w:r>
      <w:r>
        <w:rPr>
          <w:lang w:val="es_ES" w:bidi="es_ES"/>
        </w:rPr>
        <w:t>Detengan la acción: Pregúntenles a aquellos que interpretan a los discípulos y a la multitud: "¿En qué están pensando en este momento?" Puede que escuchen: "Estamos confundidos", "No entiendo esta historia", "Me gustó la historia, pero no sé por qué Jesús nos está hablando de la agricultura", "Algunas personas quieren escuchar más", o "Veo que algunas personas están decepcionadas y se van". Pregúntenle al actor que interpreta a Jesús: "¿Qué quisiste decir cuando dijiste: 'El que tenga oídos para oír, escuche y entienda'?" Puede que escuchen cosas como: "Sabía que algunas personas estarían escuchando y buscándose, pero también sabía que la mayoría de las personas no lo estarían. Estaba invitando a las personas que escucharían a prestar atención a lo que estoy diciendo", o "Tenía la esperanza de que vinieran a mí más tarde y me pidieran el significado de esta historia". Continúen la actuación.</w:t>
      </w:r>
    </w:p>
    <w:p>
      <w:pPr/>
      <w:r>
        <w:rPr>
          <w:lang w:val="es_ES" w:bidi="es_ES"/>
        </w:rPr>
      </w:r>
      <w:r>
        <w:rPr>
          <w:lang w:val="es_ES" w:bidi="es_ES"/>
        </w:rPr>
        <w:t>En la escena 2, Jesús está con sus discípulos y algunos más. Le preguntan qué significa la parábola. Jesús responde: "Se te permite entender los secretos del reino de Dios. Pero uso parábolas cuando hablo a personas que están fuera para que las Escrituras se cumplan. Las Escrituras dicen: "Cuando vean lo que yo hago, no aprenderán nada, cuando escuchen lo que yo digo, no entenderán, de lo contrario, se volverían a mí y serían perdonados".</w:t>
      </w:r>
    </w:p>
    <w:p>
      <w:pPr/>
      <w:r>
        <w:rPr>
          <w:lang w:val="es_ES" w:bidi="es_ES"/>
        </w:rPr>
      </w:r>
      <w:r>
        <w:rPr>
          <w:lang w:val="es_ES" w:bidi="es_ES"/>
        </w:rPr>
        <w:t>Detengan la acción: Pregúntenle a aquellos que interpretan a los discípulos y a las multitudes: "¿Qué creen que Jesús está tratando de decir aquí?" Puede que escuchen cosas como: "Jesús está contando estas historias para que las personas que de verdad quieren seguirlo puedan entender, mientras que las personas que de verdad no quieren seguirlo no pueden entender o no se tomarán el tiempo para entender, " o "Hay personas que están de dentro y personas que son de fuera". Si hay algo de confusión sobre lo que Jesús quiso decir, es posible que deseen pasar algún tiempo hablando de lo que Jesús estaba haciendo en esta sección de la historia. Continúen la actuación.</w:t>
      </w:r>
    </w:p>
    <w:p>
      <w:pPr/>
      <w:r>
        <w:rPr>
          <w:lang w:val="es_ES" w:bidi="es_ES"/>
        </w:rPr>
      </w:r>
      <w:r>
        <w:rPr>
          <w:lang w:val="es_ES" w:bidi="es_ES"/>
        </w:rPr>
        <w:t>En la escena 3, Jesús comienza a explicar lo que su historia significa. Jesús dice: "Si no pueden entender esta historia, ¿cómo entenderán todas las demás parábolas?"</w:t>
      </w:r>
    </w:p>
    <w:p>
      <w:pPr/>
      <w:r>
        <w:rPr>
          <w:lang w:val="es_ES" w:bidi="es_ES"/>
        </w:rPr>
      </w:r>
      <w:r>
        <w:rPr>
          <w:lang w:val="es_ES" w:bidi="es_ES"/>
        </w:rPr>
        <w:t>Jesús explica que el agricultor en la historia representa a alguien que lleva el mensaje de Dios (o Palabra) a las personas, y las semillas representan el mensaje de Dios. Cuando las semillas caen en el duro camino y los pájaros las comen, esas son personas que escuchan el mensaje de Dios, pero Satanás viene y se lo quita. Las semillas que caen en la tierra delgada con roca debajo, cuyas plantas están quemadas por el sol, representan a las personas que reciben el mensaje, pero no están profundamente enraizadas en la fe. No duran mucho tiempo cuando son perseguidos.</w:t>
      </w:r>
    </w:p>
    <w:p>
      <w:pPr/>
      <w:r>
        <w:rPr>
          <w:lang w:val="es_ES" w:bidi="es_ES"/>
        </w:rPr>
      </w:r>
      <w:r>
        <w:rPr>
          <w:lang w:val="es_ES" w:bidi="es_ES"/>
        </w:rPr>
        <w:t>Detengan la acción: Pregúntenle a Satanás: "¿Por qué estás quitando la palabra de Dios del pueblo?" Puede que escuchen: "Estas personas me pertenecen. Quiero que me sigan. Si quito la palabra de Dios, no podrán escucharla ni entenderla. Ellos continuarán siguiéndome". Pregúntenle a las personas en el camino: "¿Cómo se sienten de que la semilla sea tomada antes de que puedan tenerla?" Puede que escuchen: "¿Qué semilla? Es normal que las aves coman semilla. No veo que falta nada. Tengo lo que necesito. No necesito nada aquí". Pregúntenle a las personas en el área del suelo rocoso: "¿Por qué se alejaron tan rápido?" Puede que escuchen: "Conozco a alguien que está siendo perseguido. Tengo miedo de que eso me suceda a mí o a mi familia. No quiero que nos suceda nada malo". O: "Tengo tantos problemas en casa y en el trabajo que no puedo pensar en Dios y en las cosas religiosas. Todo suena bien al principio, pero esto toma demasiado tiempo". Continúen la actuación.</w:t>
      </w:r>
    </w:p>
    <w:p>
      <w:pPr/>
      <w:r>
        <w:rPr>
          <w:lang w:val="es_ES" w:bidi="es_ES"/>
        </w:rPr>
      </w:r>
      <w:r>
        <w:rPr>
          <w:lang w:val="es_ES" w:bidi="es_ES"/>
        </w:rPr>
        <w:t>Las semillas que caen entre las malas hierbas representan a aquellos que escuchan el mensaje de Dios, pero son desplazados por las preocupaciones de la vida, el deseo de las cosas y el atractivo de la riqueza. Esas semillas no producen cosecha.</w:t>
      </w:r>
    </w:p>
    <w:p>
      <w:pPr/>
      <w:r>
        <w:rPr>
          <w:lang w:val="es_ES" w:bidi="es_ES"/>
        </w:rPr>
      </w:r>
      <w:r>
        <w:rPr>
          <w:lang w:val="es_ES" w:bidi="es_ES"/>
        </w:rPr>
        <w:t>Detengan la acción: Pregúntenle a la persona o a las personas que están interpretando estas semillas: "¿Cómo se sienten? ¿Qué está asfixiando tu vida o tu cosecha?" Puede que escuchen: "Escuchen, tengo que tener suficiente dinero para mi familia". O: "Soy un líder en la comunidad y eso lleva tiempo. No quiero perder mi posición de liderazgo en la comunidad". O: "Tengo a mis padres de quienes cuidar y a muchos hijos en casa. No tengo tiempo para salir y hablarle a otros sobre el reino de Dios". Continúen la actuación.</w:t>
      </w:r>
    </w:p>
    <w:p>
      <w:pPr/>
      <w:r>
        <w:rPr>
          <w:lang w:val="es_ES" w:bidi="es_ES"/>
        </w:rPr>
      </w:r>
      <w:r>
        <w:rPr>
          <w:lang w:val="es_ES" w:bidi="es_ES"/>
        </w:rPr>
        <w:t>Las semillas que caen en la tierra buena representan a aquellos que escuchan y aceptan la palabra de Dios. Producen una cosecha de 30, 60, incluso 100 veces lo que se había plantado.</w:t>
      </w:r>
    </w:p>
    <w:p>
      <w:pPr/>
      <w:r>
        <w:rPr>
          <w:lang w:val="es_ES" w:bidi="es_ES"/>
        </w:rPr>
      </w:r>
      <w:r>
        <w:rPr>
          <w:lang w:val="es_ES" w:bidi="es_ES"/>
        </w:rPr>
        <w:t>Detengan la acción: Pregúntenle a las personas que están en la buena tierra: "¿Cómo lograron tener tal cosecha? ¿Qué hicieron? Puede que escuchen: "Solo les digo a todos que sé lo que Dios ha hecho por mí. Dios ha sido tan bueno conmigo que tengo que compartir las buenas nuevas con otros. Lo mejor de un secreto es aprenderlo y contarlo a otros. Me encanta hablarle a las personas sobre los secretos del reino de Dios". O: "Siento que estoy al tanto de todo Quiero que mis amigos y familiares se conviertan en personas de dentro de mí Tengo que decirles lo que sé. Algunos de ellos quieren saber más, así que les digo todo lo que sé". Continúen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4:1–20 en la traducción que sea más fácil de entender.</w:t>
      </w:r>
    </w:p>
    <w:p>
      <w:pPr/>
      <w:r>
        <w:rPr>
          <w:lang w:val="es_ES" w:bidi="es_ES"/>
        </w:rPr>
      </w:r>
      <w:r>
        <w:rPr>
          <w:lang w:val="es_ES" w:bidi="es_ES"/>
        </w:rPr>
        <w:t xml:space="preserve">En este paso, platiquen con su grupo sobre términos y palabras clave en este pasaje. </w:t>
      </w:r>
    </w:p>
    <w:p>
      <w:pPr/>
      <w:r>
        <w:rPr>
          <w:lang w:val="es_ES" w:bidi="es_ES"/>
        </w:rPr>
      </w:r>
      <w:r>
        <w:rPr>
          <w:lang w:val="es_ES" w:bidi="es_ES"/>
        </w:rPr>
        <w:t>Jesús estaba enseñando al lado del Mar de Galilea. Jesús subió a un barco y se sentó en él junto a la orilla mientras enseñaba. Usen las mismas palabras para el barco y el Mar de Galilea que ya han usado. Deténganse aquí y busquen el mapa del lago. Busquen una imagen de un hombre sentado en un barco de la época de Jesús. Detengan el audio aquí.</w:t>
      </w:r>
    </w:p>
    <w:p>
      <w:pPr/>
      <w:r>
        <w:rPr>
          <w:lang w:val="es_ES" w:bidi="es_ES"/>
        </w:rPr>
      </w:r>
      <w:r>
        <w:rPr>
          <w:lang w:val="es_ES" w:bidi="es_ES"/>
        </w:rPr>
        <w:t xml:space="preserve">Jesús enseñó a las personas usando parábolas. Una </w:t>
      </w:r>
      <w:r>
        <w:rPr>
          <w:b/>
          <w:lang w:val="es_ES" w:bidi="es_ES"/>
        </w:rPr>
        <w:t>parábola</w:t>
      </w:r>
      <w:r>
        <w:rPr>
          <w:lang w:val="es_ES" w:bidi="es_ES"/>
        </w:rPr>
        <w:t xml:space="preserve"> era un tipo especial de historia que Jesús contó. Se contaba usando cosas de todos los días para describir cosas más profundas sobre Dios. Las parábolas a menudo eran difíciles de entender a menos que las personas realmente intentaran escuchar.</w:t>
      </w:r>
    </w:p>
    <w:p>
      <w:pPr/>
      <w:r>
        <w:rPr>
          <w:lang w:val="es_ES" w:bidi="es_ES"/>
        </w:rPr>
      </w:r>
      <w:r>
        <w:rPr>
          <w:lang w:val="es_ES" w:bidi="es_ES"/>
        </w:rPr>
        <w:t xml:space="preserve">Deténganse aquí y conversen sobre qué palabra o frase usarán para </w:t>
      </w:r>
      <w:r>
        <w:rPr>
          <w:b/>
          <w:lang w:val="es_ES" w:bidi="es_ES"/>
        </w:rPr>
        <w:t>parábola</w:t>
      </w:r>
      <w:r>
        <w:rPr>
          <w:lang w:val="es_ES" w:bidi="es_ES"/>
        </w:rPr>
        <w:t>. Para obtener más información sobre parábolas, consulten el Glosario Principal. Pausen este audio aquí.</w:t>
      </w:r>
    </w:p>
    <w:p>
      <w:pPr/>
      <w:r>
        <w:rPr>
          <w:lang w:val="es_ES" w:bidi="es_ES"/>
        </w:rPr>
      </w:r>
      <w:r>
        <w:rPr>
          <w:lang w:val="es_ES" w:bidi="es_ES"/>
        </w:rPr>
        <w:t xml:space="preserve">La palabra </w:t>
      </w:r>
      <w:r>
        <w:rPr>
          <w:b/>
          <w:lang w:val="es_ES" w:bidi="es_ES"/>
        </w:rPr>
        <w:t>semilla</w:t>
      </w:r>
      <w:r>
        <w:rPr>
          <w:lang w:val="es_ES" w:bidi="es_ES"/>
        </w:rPr>
        <w:t xml:space="preserve"> está en el singular en el idioma original, pero significa muchas semillas individuales del mismo tipo de planta.</w:t>
      </w:r>
    </w:p>
    <w:p>
      <w:pPr/>
      <w:r>
        <w:rPr>
          <w:lang w:val="es_ES" w:bidi="es_ES"/>
        </w:rPr>
      </w:r>
      <w:r>
        <w:rPr>
          <w:lang w:val="es_ES" w:bidi="es_ES"/>
        </w:rPr>
        <w:t>Deténganse aquí y conversen en grupo sobre la palabra o frase que usarán para "semilla". Para obtener más información sobre semillas, consulten el Glosario Principal. Pausen este audio aquí.</w:t>
      </w:r>
    </w:p>
    <w:p>
      <w:pPr/>
      <w:r>
        <w:rPr>
          <w:lang w:val="es_ES" w:bidi="es_ES"/>
        </w:rPr>
      </w:r>
      <w:r>
        <w:rPr>
          <w:lang w:val="es_ES" w:bidi="es_ES"/>
        </w:rPr>
        <w:t xml:space="preserve">Las </w:t>
      </w:r>
      <w:r>
        <w:rPr>
          <w:b/>
          <w:lang w:val="es_ES" w:bidi="es_ES"/>
        </w:rPr>
        <w:t>espinas</w:t>
      </w:r>
      <w:r>
        <w:rPr>
          <w:lang w:val="es_ES" w:bidi="es_ES"/>
        </w:rPr>
        <w:t xml:space="preserve"> son malas hierbas o plantas no deseadas que impiden que las semillas crezcan y produzcan una cosecha. La planta que creció donde las espinas todavía tenían raíces no produjo una cosecha, pero no murió.</w:t>
      </w:r>
    </w:p>
    <w:p>
      <w:pPr/>
      <w:r>
        <w:rPr>
          <w:lang w:val="es_ES" w:bidi="es_ES"/>
        </w:rPr>
      </w:r>
      <w:r>
        <w:rPr>
          <w:lang w:val="es_ES" w:bidi="es_ES"/>
        </w:rPr>
        <w:t xml:space="preserve">Deténganse aquí y conversen en grupo sobre la palabra o frase que usarán para </w:t>
      </w:r>
      <w:r>
        <w:rPr>
          <w:b/>
          <w:lang w:val="es_ES" w:bidi="es_ES"/>
        </w:rPr>
        <w:t>espinas.</w:t>
      </w:r>
      <w:r>
        <w:rPr>
          <w:lang w:val="es_ES" w:bidi="es_ES"/>
        </w:rPr>
        <w:t xml:space="preserve"> Pausen este audio aquí.</w:t>
      </w:r>
    </w:p>
    <w:p>
      <w:pPr/>
      <w:r>
        <w:rPr>
          <w:lang w:val="es_ES" w:bidi="es_ES"/>
        </w:rPr>
      </w:r>
      <w:r>
        <w:rPr>
          <w:lang w:val="es_ES" w:bidi="es_ES"/>
        </w:rPr>
        <w:t xml:space="preserve">Los números </w:t>
      </w:r>
      <w:r>
        <w:rPr>
          <w:b/>
          <w:lang w:val="es_ES" w:bidi="es_ES"/>
        </w:rPr>
        <w:t>30, 60 y 100</w:t>
      </w:r>
      <w:r>
        <w:rPr>
          <w:lang w:val="es_ES" w:bidi="es_ES"/>
        </w:rPr>
        <w:t xml:space="preserve"> pueden estar refiriéndose a la cantidad de granos por planta, lo que indica que 100 veces no es necesariamente una cantidad imposible de cosecha. Cualquiera de estos números indica una muy buena cosecha. El </w:t>
      </w:r>
      <w:r>
        <w:rPr>
          <w:b/>
          <w:lang w:val="es_ES" w:bidi="es_ES"/>
        </w:rPr>
        <w:t>fruto</w:t>
      </w:r>
      <w:r>
        <w:rPr>
          <w:lang w:val="es_ES" w:bidi="es_ES"/>
        </w:rPr>
        <w:t xml:space="preserve"> que se produce se refiere al grano que se produce en la cabeza del tallo. El agricultor cosecha el fruto o el grano que se produce.</w:t>
      </w:r>
    </w:p>
    <w:p>
      <w:pPr/>
      <w:r>
        <w:rPr>
          <w:lang w:val="es_ES" w:bidi="es_ES"/>
        </w:rPr>
      </w:r>
      <w:r>
        <w:rPr>
          <w:lang w:val="es_ES" w:bidi="es_ES"/>
        </w:rPr>
        <w:t xml:space="preserve">Los seguidores o discípulos más cercanos de Jesús estuvieron con él durante gran parte de su ministerio público, viajando con él a todas partes, aprendiendo de él y a veces siendo enviados por él para predicar las buenas nuevas del Reino y sanar a los enfermos. Usen la misma palabra para </w:t>
      </w:r>
      <w:r>
        <w:rPr>
          <w:b/>
          <w:lang w:val="es_ES" w:bidi="es_ES"/>
        </w:rPr>
        <w:t>discípulo</w:t>
      </w:r>
      <w:r>
        <w:rPr>
          <w:lang w:val="es_ES" w:bidi="es_ES"/>
        </w:rPr>
        <w:t xml:space="preserve"> que han estado usando. Para más información sobre discípulos, consulten el Glosario Principal.</w:t>
      </w:r>
    </w:p>
    <w:p>
      <w:pPr/>
      <w:r>
        <w:rPr>
          <w:lang w:val="es_ES" w:bidi="es_ES"/>
        </w:rPr>
      </w:r>
      <w:r>
        <w:rPr>
          <w:lang w:val="es_ES" w:bidi="es_ES"/>
        </w:rPr>
        <w:t xml:space="preserve">Jesús habla del </w:t>
      </w:r>
      <w:r>
        <w:rPr>
          <w:b/>
          <w:lang w:val="es_ES" w:bidi="es_ES"/>
        </w:rPr>
        <w:t>secreto</w:t>
      </w:r>
      <w:r>
        <w:rPr>
          <w:lang w:val="es_ES" w:bidi="es_ES"/>
        </w:rPr>
        <w:t xml:space="preserve"> del reino de Dios. En este caso, el </w:t>
      </w:r>
      <w:r>
        <w:rPr>
          <w:b/>
          <w:lang w:val="es_ES" w:bidi="es_ES"/>
        </w:rPr>
        <w:t>secreto</w:t>
      </w:r>
      <w:r>
        <w:rPr>
          <w:lang w:val="es_ES" w:bidi="es_ES"/>
        </w:rPr>
        <w:t xml:space="preserve"> es sobre el Reino de Dios. El reino se verá tan diferente de lo que alguien podría haber imaginado o esperado. Entender lo que el secreto significa viene solo de Dios. Aquí la palabra secreto tiene un significado bueno o feliz.</w:t>
      </w:r>
    </w:p>
    <w:p>
      <w:pPr/>
      <w:r>
        <w:rPr>
          <w:lang w:val="es_ES" w:bidi="es_ES"/>
        </w:rPr>
      </w:r>
      <w:r>
        <w:rPr>
          <w:lang w:val="es_ES" w:bidi="es_ES"/>
        </w:rPr>
        <w:t xml:space="preserve">Un reino es un lugar donde un rey gobierna a un grupo de personas. El </w:t>
      </w:r>
      <w:r>
        <w:rPr>
          <w:b/>
          <w:lang w:val="es_ES" w:bidi="es_ES"/>
        </w:rPr>
        <w:t>Reino de Dios</w:t>
      </w:r>
      <w:r>
        <w:rPr>
          <w:lang w:val="es_ES" w:bidi="es_ES"/>
        </w:rPr>
        <w:t xml:space="preserve"> se refiere a todos los que siguen a Dios. El Reino de Dios ahora está formado por personas que siguen a Jesús como rey, ayudándose entre sí y extendiendo el amor de Jesús a otros. Cuando Jesús habló del Reino de Dios, las personas no entendieron. El reino de Dios se sentía como un misterio para ellos. Necesitaban realmente escuchar a Jesús para entender lo que estaba diciendo. Jesús explicó este misterio del Reino de Dios a través de sus parábolas. Usen la misma frase para </w:t>
      </w:r>
      <w:r>
        <w:rPr>
          <w:b/>
          <w:lang w:val="es_ES" w:bidi="es_ES"/>
        </w:rPr>
        <w:t>Reino de Dios</w:t>
      </w:r>
      <w:r>
        <w:rPr>
          <w:lang w:val="es_ES" w:bidi="es_ES"/>
        </w:rPr>
        <w:t xml:space="preserve"> que en los pasajes anteriores, y para obtener más información sobre el reino de Dios, consulten el Glosario Principal.</w:t>
      </w:r>
    </w:p>
    <w:p>
      <w:pPr/>
      <w:r>
        <w:rPr>
          <w:lang w:val="es_ES" w:bidi="es_ES"/>
        </w:rPr>
      </w:r>
      <w:r>
        <w:rPr>
          <w:b/>
          <w:lang w:val="es_ES" w:bidi="es_ES"/>
        </w:rPr>
        <w:t>Escrituras</w:t>
      </w:r>
      <w:r>
        <w:rPr>
          <w:lang w:val="es_ES" w:bidi="es_ES"/>
        </w:rPr>
        <w:t xml:space="preserve"> significa los escritos sagrados de cualquier grupo religioso. Jesús usa la palabra para referirse a los escritos del Antiguo Testamento que incluían la ley religiosa que Dios dio a Moisés y los escritos de los profetas.</w:t>
      </w:r>
    </w:p>
    <w:p>
      <w:pPr/>
      <w:r>
        <w:rPr>
          <w:lang w:val="es_ES" w:bidi="es_ES"/>
        </w:rPr>
      </w:r>
      <w:r>
        <w:rPr>
          <w:lang w:val="es_ES" w:bidi="es_ES"/>
        </w:rPr>
        <w:t xml:space="preserve">El agricultor siembra la semilla, que es la </w:t>
      </w:r>
      <w:r>
        <w:rPr>
          <w:b/>
          <w:lang w:val="es_ES" w:bidi="es_ES"/>
        </w:rPr>
        <w:t>palabra de Dios</w:t>
      </w:r>
      <w:r>
        <w:rPr>
          <w:lang w:val="es_ES" w:bidi="es_ES"/>
        </w:rPr>
        <w:t xml:space="preserve"> o el mensaje de Dios. Es posible que necesiten dejarlo en claro diciendo: el Sembrador está sembrando la palabra de Dios o el mensaje de Dios. Se podría decir </w:t>
      </w:r>
      <w:r>
        <w:rPr>
          <w:b/>
          <w:lang w:val="es_ES" w:bidi="es_ES"/>
        </w:rPr>
        <w:t>que el sembrador que siembra la semilla es como alguien que proclama las Buenas Nuevas.</w:t>
      </w:r>
    </w:p>
    <w:p>
      <w:pPr/>
      <w:r>
        <w:rPr>
          <w:lang w:val="es_ES" w:bidi="es_ES"/>
        </w:rPr>
      </w:r>
      <w:r>
        <w:rPr>
          <w:lang w:val="es_ES" w:bidi="es_ES"/>
        </w:rPr>
        <w:t xml:space="preserve">La </w:t>
      </w:r>
      <w:r>
        <w:rPr>
          <w:b/>
          <w:lang w:val="es_ES" w:bidi="es_ES"/>
        </w:rPr>
        <w:t>Palabra</w:t>
      </w:r>
      <w:r>
        <w:rPr>
          <w:lang w:val="es_ES" w:bidi="es_ES"/>
        </w:rPr>
        <w:t xml:space="preserve"> se refiere a la enseñanza sobre el Reino de Dios. Las Buenas Nuevas son que cuando seguimos a Jesús, somos parte del Reino de Dios.</w:t>
      </w:r>
    </w:p>
    <w:p>
      <w:pPr/>
      <w:r>
        <w:rPr>
          <w:lang w:val="es_ES" w:bidi="es_ES"/>
        </w:rPr>
      </w:r>
      <w:r>
        <w:rPr>
          <w:lang w:val="es_ES" w:bidi="es_ES"/>
        </w:rPr>
        <w:t xml:space="preserve">Usen el término para </w:t>
      </w:r>
      <w:r>
        <w:rPr>
          <w:b/>
          <w:lang w:val="es_ES" w:bidi="es_ES"/>
        </w:rPr>
        <w:t>Satanás</w:t>
      </w:r>
      <w:r>
        <w:rPr>
          <w:lang w:val="es_ES" w:bidi="es_ES"/>
        </w:rPr>
        <w:t xml:space="preserve"> que han usado para el líder de los espíritus malignos. Para obtener más información sobre Satanás,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4:21–25</w:t>
      </w:r>
      <w:r>
        <w:rPr>
          <w:lang w:val="es_ES" w:bidi="es_ES"/>
        </w:rPr>
      </w:r>
    </w:p>
    <w:p>
      <w:pPr>
        <w:pStyle w:val="Heading3"/>
      </w:pPr>
      <w:r>
        <w:rPr>
          <w:lang w:val="es_ES" w:bidi="es_ES"/>
        </w:rPr>
        <w:t>Escuchar con el corazón</w:t>
      </w:r>
    </w:p>
    <w:p>
      <w:pPr/>
      <w:r>
        <w:rPr>
          <w:lang w:val="es_ES" w:bidi="es_ES"/>
        </w:rPr>
      </w:r>
      <w:r>
        <w:rPr>
          <w:lang w:val="es_ES" w:bidi="es_ES"/>
        </w:rPr>
        <w:t>Escuchen Marcos 4:21–25 y guárdenlo en su corazón.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4:21–25 en la traducción que sea más fácil de entender.</w:t>
      </w:r>
    </w:p>
    <w:p>
      <w:pPr/>
      <w:r>
        <w:rPr>
          <w:lang w:val="es_ES" w:bidi="es_ES"/>
        </w:rPr>
      </w:r>
      <w:r>
        <w:rPr>
          <w:lang w:val="es_ES" w:bidi="es_ES"/>
        </w:rPr>
        <w:t>Después de explicar el significado de la parábola de las cuatro suelos, Jesús continúa enseñando. Esta es una historia narrativa de la siguiente parte de la enseñanza.</w:t>
      </w:r>
    </w:p>
    <w:p>
      <w:pPr/>
      <w:r>
        <w:rPr>
          <w:lang w:val="es_ES" w:bidi="es_ES"/>
        </w:rPr>
      </w:r>
      <w:r>
        <w:rPr>
          <w:lang w:val="es_ES" w:bidi="es_ES"/>
        </w:rPr>
        <w:t>En este pasaje, Jesús hace muchas preguntas que no requieren una respuesta. No sabemos si esta parábola fue contada al gran grupo de personas cerca del Mar de Galilea o al grupo más pequeño de discípulos y otros seguidores. En el pasaje anterior, Jesús estaba solo con los discípulos y un pequeño grupo de otros seguidores cuando Jesús explicó el significado de la parábola.</w:t>
      </w:r>
    </w:p>
    <w:p>
      <w:pPr/>
      <w:r>
        <w:rPr>
          <w:lang w:val="es_ES" w:bidi="es_ES"/>
        </w:rPr>
      </w:r>
      <w:r>
        <w:rPr>
          <w:lang w:val="es_ES" w:bidi="es_ES"/>
        </w:rPr>
        <w:t>Deténganse y muestren al equipo de traducción el mapa del Mar de Galilea. Jesús está cerca de Cafarnaúm en esta historia. Muestren al equipo Cafarnaúm en el mapa. Detengan el audio aquí.</w:t>
      </w:r>
    </w:p>
    <w:p>
      <w:pPr/>
      <w:r>
        <w:rPr>
          <w:lang w:val="es_ES" w:bidi="es_ES"/>
        </w:rPr>
      </w:r>
      <w:r>
        <w:rPr>
          <w:lang w:val="es_ES" w:bidi="es_ES"/>
        </w:rPr>
        <w:t xml:space="preserve">Jesús a menudo enseña usando parábolas. Las </w:t>
      </w:r>
      <w:r>
        <w:rPr>
          <w:b/>
          <w:lang w:val="es_ES" w:bidi="es_ES"/>
        </w:rPr>
        <w:t>parábolas</w:t>
      </w:r>
      <w:r>
        <w:rPr>
          <w:lang w:val="es_ES" w:bidi="es_ES"/>
        </w:rPr>
        <w:t xml:space="preserve"> son "historias cotidianas que tienen un profundo significado de parte de Dios". Las parábolas en esta parte de Marcos hablan del misterio del Reino de Dios. Estas parábolas no son fáciles de entender.</w:t>
      </w:r>
    </w:p>
    <w:p>
      <w:pPr/>
      <w:r>
        <w:rPr>
          <w:lang w:val="es_ES" w:bidi="es_ES"/>
        </w:rPr>
      </w:r>
      <w:r>
        <w:rPr>
          <w:lang w:val="es_ES" w:bidi="es_ES"/>
        </w:rPr>
        <w:t>En esta parábola, Jesús continúa explicando sobre el Reino de Dios. Jesús dice que puede parecer difícil entender los secretos del Reino de Dios ahora. Jesús les dice que el secreto se revelará si continúan escuchando atentamente.</w:t>
      </w:r>
    </w:p>
    <w:p>
      <w:pPr/>
      <w:r>
        <w:rPr>
          <w:lang w:val="es_ES" w:bidi="es_ES"/>
        </w:rPr>
      </w:r>
      <w:r>
        <w:rPr>
          <w:lang w:val="es_ES" w:bidi="es_ES"/>
        </w:rPr>
        <w:t>Deténganse aquí y conversen con su equipo de traducción: ¿Cómo aprenden las verdades importantes en su cultura? ¿Qué verdades importantes se guardan para que solo algunas de las personas las conozcan? ¿Qué tienen que hacer para aprender cosas importantes en su cultura? ¿Cómo entienden las personas las cosas difíciles? ¿A quién van para aprender estas cosas? ¿A dónde van para aprender cosas importantes? ¿Qué tipo de persona tienen que ser para aprender bien? Detengan el audio aquí.</w:t>
      </w:r>
    </w:p>
    <w:p>
      <w:pPr/>
      <w:r>
        <w:rPr>
          <w:lang w:val="es_ES" w:bidi="es_ES"/>
        </w:rPr>
      </w:r>
      <w:r>
        <w:rPr>
          <w:lang w:val="es_ES" w:bidi="es_ES"/>
        </w:rPr>
        <w:t>Recuerden que cuando Jesús estaba con la multitud, Jesús está enseñando mientras está sentado en un barco, para que la multitud pueda escucharlo mejor. Deténganse y muestren la imagen de un hombre sentado en un barco a la orilla de un lago. Detengan el audio aquí.</w:t>
      </w:r>
    </w:p>
    <w:p>
      <w:pPr/>
      <w:r>
        <w:rPr>
          <w:lang w:val="es_ES" w:bidi="es_ES"/>
        </w:rPr>
      </w:r>
      <w:r>
        <w:rPr>
          <w:lang w:val="es_ES" w:bidi="es_ES"/>
        </w:rPr>
        <w:t>Jesús acaba de decir a la multitud la parábola de las cuatro suelos, y sus seguidores cercanos han pedido más explicación. Él le ha dicho a este grupo más pequeño de discípulos y seguidores que aprenderán sobre el reino de Dios cuando escuchen a Jesús cuidadosamente y traten de entender. Entonces Jesús comienza a enseñar nuevamente. Jesús no menciona el Reino de Dios en este pasaje. Sin embargo, la enseñanza es sobre el Reino de Dios.</w:t>
      </w:r>
    </w:p>
    <w:p>
      <w:pPr/>
      <w:r>
        <w:rPr>
          <w:lang w:val="es_ES" w:bidi="es_ES"/>
        </w:rPr>
      </w:r>
      <w:r>
        <w:rPr>
          <w:lang w:val="es_ES" w:bidi="es_ES"/>
        </w:rPr>
        <w:t>Jesús comienza esta parábola haciendo 2 preguntas. ¿Alguien escondería una lámpara debajo de una vasija? ¿Alguien escondería una lámpara debajo de una cama? Esta lámpara estaría hecha de arcilla y tendría la forma de un tazón poco profundo. Estaría llena de aceite de oliva y tendría una mecha colocada en el aceite con una parte de ella sobresaliendo. Esta mecha estaría encendida. Deténganse y muestren una imagen de una lámpara con la mecha que se habría usado en el primer siglo. Detengan el audio aquí.</w:t>
      </w:r>
    </w:p>
    <w:p>
      <w:pPr/>
      <w:r>
        <w:rPr>
          <w:lang w:val="es_ES" w:bidi="es_ES"/>
        </w:rPr>
      </w:r>
      <w:r>
        <w:rPr>
          <w:lang w:val="es_ES" w:bidi="es_ES"/>
        </w:rPr>
        <w:t>Jesús espera que sus oyentes respondan "no" a cada una de las preguntas. Jesús usa la ilustración de poner una lámpara debajo de una vasija. Esta es una cesta o recipiente con capacidad para unos 8 cuartos de galón o litros de grano o fruta. Es lo suficientemente grande como para no agarrar fuego, sino que escondería la lámpara y eventualmente haría que la lámpara se apague. Entonces Jesús habla de poner la lámpara debajo de la cama. La cama estaría sobre un soporte para que hubiera espacio debajo de la cama para poner la lámpara encendida y no incendiar la cama. Esta cama también podía ser el sofá en que las personas se acuestan para comer en las comidas. Jesús usa estas preguntas para mostrar un contraste. El propósito de la lámpara es dar luz. Ocultar la luz mantiene la lámpara alejada de su propósito. Al hacer la pregunta dos veces, Jesús muestra que esto es importante. Muestren una imagen de una cesta. Muestren una imagen de una esterilla de cama en un soporte de madera para ilustrar una cama simple elevada del suelo. Muestren una imagen de un simple taburete de madera con la lámpara en el taburete. Detengan el audio aquí.</w:t>
      </w:r>
    </w:p>
    <w:p>
      <w:pPr/>
      <w:r>
        <w:rPr>
          <w:lang w:val="es_ES" w:bidi="es_ES"/>
        </w:rPr>
      </w:r>
      <w:r>
        <w:rPr>
          <w:lang w:val="es_ES" w:bidi="es_ES"/>
        </w:rPr>
        <w:t>Después de hacer la serie de preguntas, Jesús explica que así como la lámpara está a la vista de todos para que todos puedan ver, esto significa que los secretos del Reino de Dios estarán a la vista de todos para que todos los vean. Jesús usa la palabra eventualmente. Esto significa que los secretos aún no se han revelado. Pero eventualmente, o un día en el futuro, los secretos serán revelados. Jesús usa la repetición en esta frase. La repetición enfatiza el punto que Jesús está transmitiendo. Repetir hace que sea más fácil de entender.</w:t>
      </w:r>
    </w:p>
    <w:p>
      <w:pPr/>
      <w:r>
        <w:rPr>
          <w:lang w:val="es_ES" w:bidi="es_ES"/>
        </w:rPr>
      </w:r>
      <w:r>
        <w:rPr>
          <w:lang w:val="es_ES" w:bidi="es_ES"/>
        </w:rPr>
        <w:t>Jesús usa la misma frase sobre tener oídos para escuchar que Jesús usó en la parábola de los 4 suelos. El significado es el mismo. Jesús quiere que las personas escuchen la historia, entiendan lo que la historia significa y cambien sus acciones según sea necesario después de escuchar la historia.</w:t>
      </w:r>
    </w:p>
    <w:p>
      <w:pPr/>
      <w:r>
        <w:rPr>
          <w:lang w:val="es_ES" w:bidi="es_ES"/>
        </w:rPr>
      </w:r>
      <w:r>
        <w:rPr>
          <w:lang w:val="es_ES" w:bidi="es_ES"/>
        </w:rPr>
        <w:t>Jesús continúa enseñando sobre el Reino de Dios. Jesús hace una promesa a las personas que están escuchando. Quien escucha y quiere entender más, entenderá más. Jesús dice que el entendimiento aumentará a medida que las personas escuchen más de cerca. Jesús también hace una advertencia a las personas que están escuchando. Aquellos que no están interesados en entender encontrarán que están cada vez más lejos de ser parte del Reino de Dios. Aquellos que no escuchan no podrán entender nada. Dios les quitará su capacidad de entender.</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Ayudarás al grupo a definir las escenas, la ambientación y los personajes de la historia.</w:t>
      </w:r>
    </w:p>
    <w:p>
      <w:pPr/>
      <w:r>
        <w:rPr>
          <w:lang w:val="es_ES" w:bidi="es_ES"/>
        </w:rPr>
      </w:r>
      <w:r>
        <w:rPr>
          <w:lang w:val="es_ES" w:bidi="es_ES"/>
        </w:rPr>
        <w:t>Esta historia tiene 2 escenas.</w:t>
      </w:r>
    </w:p>
    <w:p>
      <w:pPr/>
      <w:r>
        <w:rPr>
          <w:lang w:val="es_ES" w:bidi="es_ES"/>
        </w:rPr>
      </w:r>
      <w:r>
        <w:rPr>
          <w:b/>
          <w:lang w:val="es_ES" w:bidi="es_ES"/>
        </w:rPr>
        <w:t>Primera escena:</w:t>
      </w:r>
      <w:r>
        <w:rPr>
          <w:lang w:val="es_ES" w:bidi="es_ES"/>
        </w:rPr>
        <w:t xml:space="preserve"> Jesús continúa enseñando contando una parábola corta sobre una lámpara.</w:t>
      </w:r>
    </w:p>
    <w:p>
      <w:pPr/>
      <w:r>
        <w:rPr>
          <w:lang w:val="es_ES" w:bidi="es_ES"/>
        </w:rPr>
      </w:r>
      <w:r>
        <w:rPr>
          <w:b/>
          <w:lang w:val="es_ES" w:bidi="es_ES"/>
        </w:rPr>
        <w:t>Segunda escena:</w:t>
      </w:r>
      <w:r>
        <w:rPr>
          <w:lang w:val="es_ES" w:bidi="es_ES"/>
        </w:rPr>
        <w:t xml:space="preserve"> Jesús explica la importancia de escuchar la parábola.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grupo que escucha la parábola.</w:t>
      </w:r>
    </w:p>
    <w:p>
      <w:pPr>
        <w:pStyle w:val="ListBullet"/>
        <w:spacing w:line="240" w:lineRule="auto"/>
        <w:ind w:left="720"/>
      </w:pPr>
      <w:r>
        <w:rPr>
          <w:lang w:val="es_ES" w:bidi="es_ES"/>
        </w:rPr>
      </w:r>
      <w:r>
        <w:rPr>
          <w:lang w:val="es_ES" w:bidi="es_ES"/>
        </w:rPr>
        <w:t>Alguien que enciende la lámpara y la coloca en diferentes lugares.</w:t>
      </w:r>
    </w:p>
    <w:p>
      <w:pPr/>
      <w:r>
        <w:rPr>
          <w:lang w:val="es_ES" w:bidi="es_ES"/>
        </w:rPr>
      </w:r>
      <w:r>
        <w:rPr>
          <w:lang w:val="es_ES" w:bidi="es_ES"/>
        </w:rPr>
        <w:t>En la escena 1, el pasaje comienza con una palabra que se refiere al tiempo. Algunas traducciones usan la palabra "entonces". Otras traducciones dicen que Jesús "también dijo". El pasaje comienza con alguna palabra que indica que Jesús continúa la enseñanza. Esta palabra referida al tiempo indica que la enseñanza continúa después de la parábola de los 4 suelos sin interrupción.</w:t>
      </w:r>
    </w:p>
    <w:p>
      <w:pPr/>
      <w:r>
        <w:rPr>
          <w:lang w:val="es_ES" w:bidi="es_ES"/>
        </w:rPr>
      </w:r>
      <w:r>
        <w:rPr>
          <w:lang w:val="es_ES" w:bidi="es_ES"/>
        </w:rPr>
        <w:t>Deténganse y conversen: Cuenten una historia de eventos que suceden en un día. Escuchen con atención cómo la persona conecta los eventos. Después de contar el primer evento, ¿cómo comienza la persona el siguiente evento? Detengan el audio aquí.</w:t>
      </w:r>
    </w:p>
    <w:p>
      <w:pPr/>
      <w:r>
        <w:rPr>
          <w:lang w:val="es_ES" w:bidi="es_ES"/>
        </w:rPr>
      </w:r>
      <w:r>
        <w:rPr>
          <w:lang w:val="es_ES" w:bidi="es_ES"/>
        </w:rPr>
        <w:t>El pasaje no especifica el escenario de esta historia. Por lo tanto, no sabemos si esta enseñanza era para los discípulos y un pequeño grupo de otros seguidores o para la multitud que estaba junto a la orilla. La enseñanza podría haber continuado después de la parábola con la gran multitud. La enseñanza pudo haber continuado cuando Jesús estaba solo con los discípulos y un pequeño grupo de seguidores.</w:t>
      </w:r>
    </w:p>
    <w:p>
      <w:pPr/>
      <w:r>
        <w:rPr>
          <w:lang w:val="es_ES" w:bidi="es_ES"/>
        </w:rPr>
      </w:r>
      <w:r>
        <w:rPr>
          <w:lang w:val="es_ES" w:bidi="es_ES"/>
        </w:rPr>
        <w:t>Jesús comienza haciendo preguntas sobre una lámpara que normalmente tendría la palabra "no" como respuesta. Jesús repite la pregunta dos veces. Entonces Jesús dice dónde la gente debe colocar la lámpara. La lámpara se colocaría para que la luz brillara y que todos pudieran ver.</w:t>
      </w:r>
    </w:p>
    <w:p>
      <w:pPr/>
      <w:r>
        <w:rPr>
          <w:lang w:val="es_ES" w:bidi="es_ES"/>
        </w:rPr>
      </w:r>
      <w:r>
        <w:rPr>
          <w:lang w:val="es_ES" w:bidi="es_ES"/>
        </w:rPr>
        <w:t>Después de hablar de la lámpara, Jesús comienza a hablar de secretos o cosas ocultas. Así como la lámpara se coloca para que todos puedan ver la luz, los secretos estarán expuestos para que todos los vean. La luz revelará lo que ha estado oculto. Jesús explica el significado de la lámpara repitiendo la enseñanza dos veces. Lo que está oculto será sacado a la luz. Cada secreto será sacado a la luz. Las dos declaraciones significan lo mismo.</w:t>
      </w:r>
    </w:p>
    <w:p>
      <w:pPr/>
      <w:r>
        <w:rPr>
          <w:lang w:val="es_ES" w:bidi="es_ES"/>
        </w:rPr>
      </w:r>
      <w:r>
        <w:rPr>
          <w:lang w:val="es_ES" w:bidi="es_ES"/>
        </w:rPr>
        <w:t>Deténganse y conversen: Cuenten una historia que tenga una enseñanza importante. Escuchen con atención cómo el narrador le deja saber a la audiencia que esto es importante. Detengan el audio aquí.</w:t>
      </w:r>
    </w:p>
    <w:p>
      <w:pPr/>
      <w:r>
        <w:rPr>
          <w:lang w:val="es_ES" w:bidi="es_ES"/>
        </w:rPr>
      </w:r>
      <w:r>
        <w:rPr>
          <w:lang w:val="es_ES" w:bidi="es_ES"/>
        </w:rPr>
        <w:t>Entonces Jesús dice: "Los que tienen oídos escuchen y entiendan". Esta misma frase se usó en la parábola de los 4 suelos. Deben usar las mismas palabras que usaron anteriormente en este punto.</w:t>
      </w:r>
    </w:p>
    <w:p>
      <w:pPr/>
      <w:r>
        <w:rPr>
          <w:lang w:val="es_ES" w:bidi="es_ES"/>
        </w:rPr>
      </w:r>
      <w:r>
        <w:rPr>
          <w:lang w:val="es_ES" w:bidi="es_ES"/>
        </w:rPr>
        <w:t>En la escena 2, Jesús explica la importancia de escuchar con cuidado al pueblo. Primero, Jesús da un mandamiento. Jesús dice: "Presten mucha atención a lo que escuchen". Un mandamiento es una oración fuerte. La persona tiene que elegir obedecer o desobedecer un mandamiento.</w:t>
      </w:r>
    </w:p>
    <w:p>
      <w:pPr/>
      <w:r>
        <w:rPr>
          <w:lang w:val="es_ES" w:bidi="es_ES"/>
        </w:rPr>
      </w:r>
      <w:r>
        <w:rPr>
          <w:lang w:val="es_ES" w:bidi="es_ES"/>
        </w:rPr>
        <w:t>Entonces, Jesús hace una promesa. Jesús dice: "Cuanto más escuchen, más entenderán. Este entendimiento se dará a los que escuchen". Jesús repite esta promesa.</w:t>
      </w:r>
    </w:p>
    <w:p>
      <w:pPr/>
      <w:r>
        <w:rPr>
          <w:lang w:val="es_ES" w:bidi="es_ES"/>
        </w:rPr>
      </w:r>
      <w:r>
        <w:rPr>
          <w:lang w:val="es_ES" w:bidi="es_ES"/>
        </w:rPr>
        <w:t>Entonces Jesús hace una advertencia. "Si no escuchan, entonces el entendimiento que tienen se les quitará".</w:t>
      </w:r>
    </w:p>
    <w:p>
      <w:pPr/>
      <w:r>
        <w:rPr>
          <w:lang w:val="es_ES" w:bidi="es_ES"/>
        </w:rPr>
      </w:r>
      <w:r>
        <w:rPr>
          <w:lang w:val="es_ES" w:bidi="es_ES"/>
        </w:rPr>
        <w:t>Noten cuánto repite Jesús en esta enseñanza.</w:t>
      </w:r>
    </w:p>
    <w:p>
      <w:pPr/>
      <w:r>
        <w:rPr>
          <w:lang w:val="es_ES" w:bidi="es_ES"/>
        </w:rPr>
      </w:r>
      <w:r>
        <w:rPr>
          <w:lang w:val="es_ES" w:bidi="es_ES"/>
        </w:rPr>
        <w:t>Ahora, el grupo debería crear un guion gráfico, dibujar o usar objetos para visualizar el pasaje y la acción en él. Cuando Jesús habla de dónde se podría colocar la lámpara, alguien debería demostrarlo colocando una luz en esos lugares. Cualquier tipo de luz funcionará, incluso una linterna pequeña. Tengan cuidado de no usar una vela ni nada que esté ardiendo al demostrar esta parábola.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grupo que escucha la parábola</w:t>
      </w:r>
    </w:p>
    <w:p>
      <w:pPr>
        <w:pStyle w:val="ListBullet"/>
        <w:spacing w:line="240" w:lineRule="auto"/>
        <w:ind w:left="720"/>
      </w:pPr>
      <w:r>
        <w:rPr>
          <w:lang w:val="es_ES" w:bidi="es_ES"/>
        </w:rPr>
      </w:r>
      <w:r>
        <w:rPr>
          <w:lang w:val="es_ES" w:bidi="es_ES"/>
        </w:rPr>
        <w:t>Alguien que enciende la lámpara y la coloca en diferentes lugares</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algunos momentos de la obra, detengan la obra y pregunten a la persona que está interpretando al personaje: "¿Qué estás sintiendo o pensando?" La persona que interpreta al personaje debe responder qué estaría sintiendo o pensando si fuera ese personaje. Luego, reanuden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continúa enseñando al pueblo. Jesús les hace una serie de preguntas sobre dónde poner una lámpara. Las dos primeras preguntas esperan "no" como respuesta. Mientras Jesús está haciendo las preguntas y el grupo está respondiendo las preguntas, hagan que alguien demuestre lo que Jesús está diciendo.</w:t>
      </w:r>
    </w:p>
    <w:p>
      <w:pPr/>
      <w:r>
        <w:rPr>
          <w:lang w:val="es_ES" w:bidi="es_ES"/>
        </w:rPr>
      </w:r>
      <w:r>
        <w:rPr>
          <w:lang w:val="es_ES" w:bidi="es_ES"/>
        </w:rPr>
        <w:t>Detengan la acción: Pregúntenle a la persona que coloca la lámpara en diferentes lugares: "¿Por qué no pones la lámpara debajo de una vasija?" Puede que escuchen: "La lámpara es para dar luz. La lámpara tiene que colocarse en una posición alta y cerca del centro para que dé luz a toda la habitación". Pregunten a uno de los oyentes: "¿Qué crees que representa la lámpara?" Puede que escuchen: "Creo que la lámpara es la palabra de Dios o el mensaje de Dios que nos ayuda a entender cualquier cosa que está oculta para nosotros. Así como la luz muestra lo que estaba oculto en la oscuridad, la palabra de Dios nos muestra las cosas que Dios quiere que veamos". Reanuden la acción.</w:t>
      </w:r>
    </w:p>
    <w:p>
      <w:pPr/>
      <w:r>
        <w:rPr>
          <w:lang w:val="es_ES" w:bidi="es_ES"/>
        </w:rPr>
      </w:r>
      <w:r>
        <w:rPr>
          <w:lang w:val="es_ES" w:bidi="es_ES"/>
        </w:rPr>
        <w:t>Después de que Jesús habla sobre secretos que son sacados a la luz,</w:t>
      </w:r>
    </w:p>
    <w:p>
      <w:pPr/>
      <w:r>
        <w:rPr>
          <w:lang w:val="es_ES" w:bidi="es_ES"/>
        </w:rPr>
      </w:r>
      <w:r>
        <w:rPr>
          <w:lang w:val="es_ES" w:bidi="es_ES"/>
        </w:rPr>
        <w:t>Detengan la acción: Pregúntenle al grupo: "¿De qué tipo de secretos está hablando Jesús aquí? ¿Cuáles son las cosas secretas que deben ser sacadas a la luz?" Puede que escuchen cosas como: "Profundo entendimiento o profunda enseñanza sobre Dios", o "Secretos sobre el reino de Dios", o "Aún no sé cuáles son los secretos. Quiero seguir escuchando para poder descubrir cuáles son los secretos". Pregunten al grupo: "¿Qué están pensando o sintiendo al respecto?" Puede que escuchen cosas como: "Me siento tan honrado de que Dios me explique más sobre su Reino", o "¡Estoy tan feliz de aprender más!" Continúen la actuación.</w:t>
      </w:r>
    </w:p>
    <w:p>
      <w:pPr/>
      <w:r>
        <w:rPr>
          <w:lang w:val="es_ES" w:bidi="es_ES"/>
        </w:rPr>
      </w:r>
      <w:r>
        <w:rPr>
          <w:lang w:val="es_ES" w:bidi="es_ES"/>
        </w:rPr>
        <w:t>En la segunda escena, hagan que los actores que interpretan a quienes escuchan a Jesús representen su comprensión de lo que Jesús quiere decir con "Escuchar atentamente". Jesús dice: "Cuando entiendan, se les dará más".</w:t>
      </w:r>
    </w:p>
    <w:p>
      <w:pPr/>
      <w:r>
        <w:rPr>
          <w:lang w:val="es_ES" w:bidi="es_ES"/>
        </w:rPr>
      </w:r>
      <w:r>
        <w:rPr>
          <w:lang w:val="es_ES" w:bidi="es_ES"/>
        </w:rPr>
        <w:t>Detengan la acción: Pregunten a uno de los actores: "¿Qué quiere decir Jesús cuando dice que se les dará más?" Puede que escuchen: "Creo que significa que entenderé más de lo que entiendo ahora. Y si sigo escuchando, entenderé aún más". Pregúntenle a uno de los oyentes, ¿qué quiere decir Jesús cuando dice "Pero si no estás escuchando, lo que entiendes te será quitado"? Puede que escuchen: "Tal vez entendí un poco, pero ahora no entenderé nada. Perderé lo que había entendido porque no escuché con atención". Pregúntenle al grupo ¿quiénes son algunas personas que podrían no escuchar con cuidado lo que Jesús está diciendo?" Puede que escuchen: "Personas que solo están buscando milagros", o "Personas que son demasiado religiosas para escuchar lo que Jesús tiene que decir. Algunas personas piensan que ya saben y que no necesitan aprender más. Algunas personas vienen a ver lo que está sucediendo, pero no prestan atención a lo que se está enseñando".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4:21–25 en la traducción que sea más fácil de entender.</w:t>
      </w:r>
    </w:p>
    <w:p>
      <w:pPr/>
      <w:r>
        <w:rPr>
          <w:lang w:val="es_ES" w:bidi="es_ES"/>
        </w:rPr>
      </w:r>
      <w:r>
        <w:rPr>
          <w:lang w:val="es_ES" w:bidi="es_ES"/>
        </w:rPr>
        <w:t>En este paso, el grupo conversará sobre términos y palabras clave en este pasaje.</w:t>
      </w:r>
    </w:p>
    <w:p>
      <w:pPr/>
      <w:r>
        <w:rPr>
          <w:lang w:val="es_ES" w:bidi="es_ES"/>
        </w:rPr>
      </w:r>
      <w:r>
        <w:rPr>
          <w:lang w:val="es_ES" w:bidi="es_ES"/>
        </w:rPr>
        <w:t>Al contar esta historia, usen el marcador temporal para indicar que la historia sigue al pasaje anterior. Este pasaje no da ningún detalle sobre dónde está Jesús o a quién está enseñando.</w:t>
      </w:r>
    </w:p>
    <w:p>
      <w:pPr/>
      <w:r>
        <w:rPr>
          <w:lang w:val="es_ES" w:bidi="es_ES"/>
        </w:rPr>
      </w:r>
      <w:r>
        <w:rPr>
          <w:lang w:val="es_ES" w:bidi="es_ES"/>
        </w:rPr>
        <w:t>Jesús pregunta si alguien pondría una lámpara debajo de una vasija o debajo de una cama. La respuesta a ambas preguntas es "no". La lámpara generalmente se coloca en un soporte para lámparas para que ilumine la habitación. Esta lámpara estaría hecha de arcilla y tendría la forma de un tazón poco profundo. Se llenaría de aceite de oliva y se colocaría una mecha (hecha de semilla de lino) en el aceite con una parte de ella sobresaliendo. Esta mecha estaría encendida. Recuerden que la cesta o vasija se refieren a un recipiente que contiene aproximadamente nueve litros de una medida seca de grano. El recipiente puede ser un tazón o cesta. Recuerden que la cama es un banco de algún tipo, posiblemente el banco que estaba en la mesa donde se sentaron para comer en esa cultura. Este banco tiene algo de espacio debajo.</w:t>
      </w:r>
    </w:p>
    <w:p>
      <w:pPr/>
      <w:r>
        <w:rPr>
          <w:lang w:val="es_ES" w:bidi="es_ES"/>
        </w:rPr>
      </w:r>
      <w:r>
        <w:rPr>
          <w:lang w:val="es_ES" w:bidi="es_ES"/>
        </w:rPr>
        <w:t>Deténganse y muestren las imágenes de la lámpara, la cesta, la cama y el soporte para la lámpara. Hablen sobre las palabras que usarán para traducir cada una de estas ideas. Detengan el audio aquí.</w:t>
      </w:r>
    </w:p>
    <w:p>
      <w:pPr/>
      <w:r>
        <w:rPr>
          <w:lang w:val="es_ES" w:bidi="es_ES"/>
        </w:rPr>
      </w:r>
      <w:r>
        <w:rPr>
          <w:lang w:val="es_ES" w:bidi="es_ES"/>
        </w:rPr>
        <w:t>Jesús explica que el propósito de la luz es revelar todo lo que ha estado oculto. Entonces Jesús usa la misma frase que usó en la parábola de los 4 suelos. Jesús dijo: "Quien tenga oídos para oír, oiga y entienda". Usen las mismas palabras que usaron en la traducción anterior.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A continuación, cada miembro del grupo deberá decir todo el pasaje, sin interrupciones, al menos una vez. Un miembro del grupo puede usar cualquier objeto, movimientos o dibujos que le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4:26–34</w:t>
      </w:r>
      <w:r>
        <w:rPr>
          <w:lang w:val="es_ES" w:bidi="es_ES"/>
        </w:rPr>
      </w:r>
    </w:p>
    <w:p>
      <w:pPr>
        <w:pStyle w:val="Heading3"/>
      </w:pPr>
      <w:r>
        <w:rPr>
          <w:lang w:val="es_ES" w:bidi="es_ES"/>
        </w:rPr>
        <w:t>Escuchar con el corazón</w:t>
      </w:r>
    </w:p>
    <w:p>
      <w:pPr/>
      <w:r>
        <w:rPr>
          <w:lang w:val="es_ES" w:bidi="es_ES"/>
        </w:rPr>
      </w:r>
      <w:r>
        <w:rPr>
          <w:lang w:val="es_ES" w:bidi="es_ES"/>
        </w:rPr>
        <w:t>Escuchen Marcos 4:26–34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4:26–34 en la traducción que sea más fácil de entender.</w:t>
      </w:r>
    </w:p>
    <w:p>
      <w:pPr/>
      <w:r>
        <w:rPr>
          <w:lang w:val="es_ES" w:bidi="es_ES"/>
        </w:rPr>
      </w:r>
      <w:r>
        <w:rPr>
          <w:lang w:val="es_ES" w:bidi="es_ES"/>
        </w:rPr>
        <w:t>Este pasaje contiene 2 parábolas narrativas que continúan la enseñanza que Jesús está impartiendo. Esta enseñanza ocurre mientras Jesús está realizando milagros en el área cerca del Mar de Galilea. Jesús comenzó a enseñar a la orilla del Mar de Galilea, cerca de Cafarnaúm. Recuerden que Jesús está enseñando mientras está sentado en un barco, para que la multitud pueda escucharlo mejor.</w:t>
      </w:r>
    </w:p>
    <w:p>
      <w:pPr/>
      <w:r>
        <w:rPr>
          <w:lang w:val="es_ES" w:bidi="es_ES"/>
        </w:rPr>
      </w:r>
      <w:r>
        <w:rPr>
          <w:lang w:val="es_ES" w:bidi="es_ES"/>
        </w:rPr>
        <w:t>Deténganse aquí y muestren al equipo de traducción el mapa del Mar de Galilea. Jesús está cerca de Cafarnaúm en esta historia. Muestren al equipo Cafarnaúm en el mapa. Detengan el audio aquí.</w:t>
      </w:r>
    </w:p>
    <w:p>
      <w:pPr/>
      <w:r>
        <w:rPr>
          <w:lang w:val="es_ES" w:bidi="es_ES"/>
        </w:rPr>
      </w:r>
      <w:r>
        <w:rPr>
          <w:lang w:val="es_ES" w:bidi="es_ES"/>
        </w:rPr>
        <w:t>No sabemos dónde estaba Jesús cuando contó estas dos historias. Con la primera parábola de los 4 suelos, Jesús fue a un lugar a solas con los discípulos para explicar la historia. El pasaje no dice si Jesús les contó estas dos parábolas siguientes a todas las personas o solo a los discípulos y otros seguidores cercanos.</w:t>
      </w:r>
    </w:p>
    <w:p>
      <w:pPr/>
      <w:r>
        <w:rPr>
          <w:lang w:val="es_ES" w:bidi="es_ES"/>
        </w:rPr>
      </w:r>
      <w:r>
        <w:rPr>
          <w:lang w:val="es_ES" w:bidi="es_ES"/>
        </w:rPr>
        <w:t xml:space="preserve">Jesús a menudo enseña usando parábolas. Las </w:t>
      </w:r>
      <w:r>
        <w:rPr>
          <w:b/>
          <w:lang w:val="es_ES" w:bidi="es_ES"/>
        </w:rPr>
        <w:t>parábolas</w:t>
      </w:r>
      <w:r>
        <w:rPr>
          <w:lang w:val="es_ES" w:bidi="es_ES"/>
        </w:rPr>
        <w:t xml:space="preserve"> son "historias cotidianas que tienen un profundo significado de parte de Dios". Las parábolas en esta parte de Marcos hablan del misterio del Reino de Dios. Estas parábolas no son fáciles de entender. Deténganse y discutan: En este tiempo, Jesús eligió usar parábolas para enseñar verdades sobre el Reino de Dios. Hablen de cómo su cultura enseña verdades a sus hijos y a otros. Compartan algunas historias que usen en su cultura para ilustrar una verdad importante. Presten atención a la manera en que cuentan esas historias. ¿Qué palabras o frases usan para comenzar esas historias? ¿Cómo sabe su audiencia que son historias importantes para escuchar? Detengan el audio aquí.</w:t>
      </w:r>
    </w:p>
    <w:p>
      <w:pPr/>
      <w:r>
        <w:rPr>
          <w:lang w:val="es_ES" w:bidi="es_ES"/>
        </w:rPr>
      </w:r>
      <w:r>
        <w:rPr>
          <w:lang w:val="es_ES" w:bidi="es_ES"/>
        </w:rPr>
        <w:t>Jesús dijo que el Reino de Dios es como un agricultor que esparce semilla en la tierra. Cuando Jesús dijo "Reino de Dios", Jesús estaba hablando de cuando Dios gobernaría y cuidaría del pueblo de Dios. Dios sería su rey. Jesús no estaba hablando de un país. Jesús está comparando el Reino de Dios con la acción de dispersar la semilla. Jesús no está comparando a Dios con el agricultor.</w:t>
      </w:r>
    </w:p>
    <w:p>
      <w:pPr/>
      <w:r>
        <w:rPr>
          <w:lang w:val="es_ES" w:bidi="es_ES"/>
        </w:rPr>
      </w:r>
      <w:r>
        <w:rPr>
          <w:lang w:val="es_ES" w:bidi="es_ES"/>
        </w:rPr>
        <w:t>El agricultor está usando la misma manera de sembrar la semilla que en la parábola de los 4 suelos. El agricultor tendría la semilla en una bolsa o en algún tipo de contenedor. El agricultor sacaría la semilla en un puñado y la esparciría sobre la tierra. La palabra semilla es una palabra singular, pero en esta historia, la palabra semilla significa muchas semillas o mucha semilla. Deténganse aquí y muestren una foto del tipo de bolsa en la que el agricultor llevaría las semillas. Detengan el audio aquí.</w:t>
      </w:r>
    </w:p>
    <w:p>
      <w:pPr/>
      <w:r>
        <w:rPr>
          <w:lang w:val="es_ES" w:bidi="es_ES"/>
        </w:rPr>
      </w:r>
      <w:r>
        <w:rPr>
          <w:lang w:val="es_ES" w:bidi="es_ES"/>
        </w:rPr>
        <w:t>Jesús explica en la historia que la semilla sembrada crece para convertirse en una planta. La semilla y luego la planta siguen creciendo incluso cuando el agricultor está dormido. La planta crece cuando el agricultor está despierto. La planta crece cuando el agricultor está dormido. El agricultor no entiende cómo crece la planta. Deténganse aquí y conversen: Muestren las 3 imágenes de las etapas del crecimiento del trigo. Las imágenes mostrarán el primer brote de la planta, luego una imagen del tallo antes de que se forme la espiga, y después una imagen de una espiga de trigo completa en un tallo. Hablen del crecimiento de una planta. Describan el brote que aparece primero en la tierra. Describan el tallo que crece. Describan la espiga de grano que aparece. Describan el grano maduro que está listo para la cosecha. Ustedes usarán estos términos en su traducción. Detengan el audio aquí.</w:t>
      </w:r>
    </w:p>
    <w:p>
      <w:pPr/>
      <w:r>
        <w:rPr>
          <w:lang w:val="es_ES" w:bidi="es_ES"/>
        </w:rPr>
      </w:r>
      <w:r>
        <w:rPr>
          <w:lang w:val="es_ES" w:bidi="es_ES"/>
        </w:rPr>
        <w:t>Finalmente, el grano se ha formado y está listo para la cosecha. El agricultor usa una hoz y cosecha el grano. Algunos querrán usar el nombre de la herramienta de corte que las personas usan, como el machete. Algunos podrían querer omitir el nombre de la herramienta de corte y decir que el agricultor cosecha el grano. Deténganse aquí y muestren una imagen de una hoz que podría haberse usado en los tiempos del Nuevo Testamento. Detengan el audio aquí.</w:t>
      </w:r>
    </w:p>
    <w:p>
      <w:pPr/>
      <w:r>
        <w:rPr>
          <w:lang w:val="es_ES" w:bidi="es_ES"/>
        </w:rPr>
      </w:r>
      <w:r>
        <w:rPr>
          <w:lang w:val="es_ES" w:bidi="es_ES"/>
        </w:rPr>
        <w:t>En esta historia corta y simple, Jesús no habla de lo que el agricultor puede hacer entre el momento de sembrar la semilla y la cosecha del grano. Deténganse y conversen: Hablen de los agricultores en su cultura. ¿Qué hace el agricultor después de sembrar las semillas? Detengan el audio aquí.</w:t>
      </w:r>
    </w:p>
    <w:p>
      <w:pPr/>
      <w:r>
        <w:rPr>
          <w:lang w:val="es_ES" w:bidi="es_ES"/>
        </w:rPr>
      </w:r>
      <w:r>
        <w:rPr>
          <w:lang w:val="es_ES" w:bidi="es_ES"/>
        </w:rPr>
        <w:t>La cosecha en esta parábola se refiere a las palabras del profeta judío Joel cuando compara la cosecha con el juicio que viene al final de los tiempos. Estas parábolas les dan ánimo a los discípulos de Jesús de que la cosecha definitivamente vendrá. Ellos no tienen control sobre la cosecha—Dios sí. Es un misterio cómo llega la cosecha, pero llega.</w:t>
      </w:r>
    </w:p>
    <w:p>
      <w:pPr/>
      <w:r>
        <w:rPr>
          <w:lang w:val="es_ES" w:bidi="es_ES"/>
        </w:rPr>
      </w:r>
      <w:r>
        <w:rPr>
          <w:lang w:val="es_ES" w:bidi="es_ES"/>
        </w:rPr>
        <w:t>Jesús comienza la siguiente parábola haciendo 2 preguntas que no requieren una respuesta. Es casi como si Jesús estuviera pensando en voz alta o haciéndoles saber a los discípulos lo que está pensando mientras decide qué historia contar.</w:t>
      </w:r>
    </w:p>
    <w:p>
      <w:pPr/>
      <w:r>
        <w:rPr>
          <w:lang w:val="es_ES" w:bidi="es_ES"/>
        </w:rPr>
      </w:r>
      <w:r>
        <w:rPr>
          <w:lang w:val="es_ES" w:bidi="es_ES"/>
        </w:rPr>
        <w:t>Jesús les habla de la semilla de mostaza. La semilla de mostaza es una semilla muy pequeña. Sin embargo, la semilla de mostaza forma un arbusto grande, de unos 3 a 4 metros de altura. Esta es una planta que las personas pueden comer y que vive de año en año. Este arbusto es tan grande que los pájaros pueden hacer nidos en él. Jesús dice que el Reino de Dios es como esta pequeña semilla. Deténganse y muestren una imagen de algunas semillas de diferentes tamaños. Una semilla debería ser muy pequeña. Muestren al equipo de traducción una imagen de una planta de mostaza. Si no tienen una planta de ese tipo, usen la idea de una semilla pequeña que crece para convertirse en una planta grande. Muestren una imagen de un nido de ave construido en un arbusto. Detengan el audio aquí.</w:t>
      </w:r>
    </w:p>
    <w:p>
      <w:pPr/>
      <w:r>
        <w:rPr>
          <w:lang w:val="es_ES" w:bidi="es_ES"/>
        </w:rPr>
      </w:r>
      <w:r>
        <w:rPr>
          <w:lang w:val="es_ES" w:bidi="es_ES"/>
        </w:rPr>
        <w:t>De una manera similar, Jesús y sus seguidores eran como la semilla de mostaza. Ellos eran un número muy pequeño de personas. Pero a partir de esos primeros creyentes y las semillas de la Palabra de Dios, o el mensaje de Dios, el Reino de Dios crece hasta alcanzar un tamaño enorme. Esto parece imposible, pero Dios recibirá toda la gloria al final.</w:t>
      </w:r>
    </w:p>
    <w:p>
      <w:pPr/>
      <w:r>
        <w:rPr>
          <w:lang w:val="es_ES" w:bidi="es_ES"/>
        </w:rPr>
      </w:r>
      <w:r>
        <w:rPr>
          <w:lang w:val="es_ES" w:bidi="es_ES"/>
        </w:rPr>
        <w:t>Deténganse aquí y hablen de cómo su cultura habla de sembrar semillas y recoger una cosecha. ¿Qué palabras usan para describir este proceso?</w:t>
      </w:r>
    </w:p>
    <w:p>
      <w:pPr/>
      <w:r>
        <w:rPr>
          <w:lang w:val="es_ES" w:bidi="es_ES"/>
        </w:rPr>
      </w:r>
      <w:r>
        <w:rPr>
          <w:lang w:val="es_ES" w:bidi="es_ES"/>
        </w:rPr>
        <w:t>¿Qué cree su cultura acerca de quién o qué tiene control sobre los resultados de la cosecha? Cuéntense entre sí historias sobre buenas y malas cosechas en su área. Detengan el audio aquí.</w:t>
      </w:r>
    </w:p>
    <w:p>
      <w:pPr/>
      <w:r>
        <w:rPr>
          <w:lang w:val="es_ES" w:bidi="es_ES"/>
        </w:rPr>
      </w:r>
      <w:r>
        <w:rPr>
          <w:lang w:val="es_ES" w:bidi="es_ES"/>
        </w:rPr>
        <w:t>Jesús continuó enseñando al pueblo contándoles parábolas. Cuando Jesús estaba solo con los discípulos, Jesús explicó el significado de las parábolas.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En esta historia, Jesús todavía está enseñando. Jesús cuenta otra historia sobre un agricultor.</w:t>
      </w:r>
    </w:p>
    <w:p>
      <w:pPr/>
      <w:r>
        <w:rPr>
          <w:lang w:val="es_ES" w:bidi="es_ES"/>
        </w:rPr>
      </w:r>
      <w:r>
        <w:rPr>
          <w:b/>
          <w:lang w:val="es_ES" w:bidi="es_ES"/>
        </w:rPr>
        <w:t>Segunda escena</w:t>
      </w:r>
      <w:r>
        <w:rPr>
          <w:lang w:val="es_ES" w:bidi="es_ES"/>
        </w:rPr>
        <w:t>: Jesús continúa enseñando usando una historia sobre una pequeña semilla que se convierte en una planta grande.</w:t>
      </w:r>
    </w:p>
    <w:p>
      <w:pPr/>
      <w:r>
        <w:rPr>
          <w:lang w:val="es_ES" w:bidi="es_ES"/>
        </w:rPr>
      </w:r>
      <w:r>
        <w:rPr>
          <w:b/>
          <w:lang w:val="es_ES" w:bidi="es_ES"/>
        </w:rPr>
        <w:t>Tercera escena:</w:t>
      </w:r>
      <w:r>
        <w:rPr>
          <w:lang w:val="es_ES" w:bidi="es_ES"/>
        </w:rPr>
        <w:t xml:space="preserve"> Después de estas dos descripciones del Reino de Dios, el pasaje nos dice que Jesús siempre usó historias para enseñar al pueblo. Entonces Jesús explicaría las historias a los discípulos más tarde.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que escuchan a Jesús</w:t>
      </w:r>
    </w:p>
    <w:p>
      <w:pPr>
        <w:pStyle w:val="ListBullet"/>
        <w:spacing w:line="240" w:lineRule="auto"/>
        <w:ind w:left="720"/>
      </w:pPr>
      <w:r>
        <w:rPr>
          <w:lang w:val="es_ES" w:bidi="es_ES"/>
        </w:rPr>
      </w:r>
      <w:r>
        <w:rPr>
          <w:lang w:val="es_ES" w:bidi="es_ES"/>
        </w:rPr>
        <w:t>Un agricultor</w:t>
      </w:r>
    </w:p>
    <w:p>
      <w:pPr>
        <w:pStyle w:val="ListBullet"/>
        <w:spacing w:line="240" w:lineRule="auto"/>
        <w:ind w:left="720"/>
      </w:pPr>
      <w:r>
        <w:rPr>
          <w:lang w:val="es_ES" w:bidi="es_ES"/>
        </w:rPr>
      </w:r>
      <w:r>
        <w:rPr>
          <w:lang w:val="es_ES" w:bidi="es_ES"/>
        </w:rPr>
        <w:t>Alguien para ser la planta en crecimiento.</w:t>
      </w:r>
    </w:p>
    <w:p>
      <w:pPr>
        <w:pStyle w:val="ListBullet"/>
        <w:spacing w:line="240" w:lineRule="auto"/>
        <w:ind w:left="720"/>
      </w:pPr>
      <w:r>
        <w:rPr>
          <w:lang w:val="es_ES" w:bidi="es_ES"/>
        </w:rPr>
      </w:r>
      <w:r>
        <w:rPr>
          <w:lang w:val="es_ES" w:bidi="es_ES"/>
        </w:rPr>
        <w:t>Una semilla de mostaza</w:t>
      </w:r>
    </w:p>
    <w:p>
      <w:pPr>
        <w:pStyle w:val="ListBullet"/>
        <w:spacing w:line="240" w:lineRule="auto"/>
        <w:ind w:left="720"/>
      </w:pPr>
      <w:r>
        <w:rPr>
          <w:lang w:val="es_ES" w:bidi="es_ES"/>
        </w:rPr>
      </w:r>
      <w:r>
        <w:rPr>
          <w:lang w:val="es_ES" w:bidi="es_ES"/>
        </w:rPr>
        <w:t>Un ave</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La primera escena comienza con una palabra que se refiere al tiempo. Esta palabra indica que Jesús continuó enseñando o que esta historia sigue a otras historias que Jesús estaba contando. Algunas traducciones usan una palabra de conexión simple como "y". Otras traducciones usan la palabra "nuevamente" y otras usan la palabra "también". Estas tres palabras indican que Jesús continuó enseñando. Deténganse y conversen: Cuenten una historia sobre alguien que está enseñando. Hablen de lo que la persona enseñó. Escuchen con cuidado la palabra de conexión que la persona usa para conectar una enseñanza con la siguiente. Detengan el audio aquí.</w:t>
      </w:r>
    </w:p>
    <w:p>
      <w:pPr/>
      <w:r>
        <w:rPr>
          <w:lang w:val="es_ES" w:bidi="es_ES"/>
        </w:rPr>
      </w:r>
      <w:r>
        <w:rPr>
          <w:lang w:val="es_ES" w:bidi="es_ES"/>
        </w:rPr>
        <w:t>El agricultor interpretará la siembra de la semilla. Luego el agricultor duerme y se despierta. El agricultor duerme y se despierta. Mientras esto está sucediendo, la planta crece. El agricultor ve la planta crecer. El agricultor no entiende cómo la planta está creciendo. El agricultor cosecha el grano cuando el grano está listo para la cosecha. Deténganse y discutan: Muestren plantas en diferentes etapas de crecimiento. Una planta apenas se estaría asomando atravesando la tierra. Otra tendría un tallo, pero no tendría grano. Otra planta estaría lista para cosechar. Pidan al grupo que describa cada etapa de crecimiento. Detengan el audio aquí.</w:t>
      </w:r>
    </w:p>
    <w:p>
      <w:pPr/>
      <w:r>
        <w:rPr>
          <w:lang w:val="es_ES" w:bidi="es_ES"/>
        </w:rPr>
      </w:r>
      <w:r>
        <w:rPr>
          <w:lang w:val="es_ES" w:bidi="es_ES"/>
        </w:rPr>
        <w:t>En la segunda escena, Jesús hace dos preguntas que no requieren una respuesta. Suena como si Jesús estuviera pensando en voz alta. Jesús está diciendo lo que está pensando: "¿A qué diremos que se parece el Reino de Dios? ¿O qué parábola deberíamos usar para describirlo?" Deténganse y conversen: Cuenten una historia en la que alguien esté planeando enseñar una lección a un grupo. Esta persona está tratando de decidir qué lección enseñar o cómo enseñarla. Presten atención a lo que esta persona dice mientras intenta decidir. ¿Él se hace preguntas que no requieren una respuesta? ¿Él hace declaraciones? Detengan el audio aquí.</w:t>
      </w:r>
    </w:p>
    <w:p>
      <w:pPr/>
      <w:r>
        <w:rPr>
          <w:lang w:val="es_ES" w:bidi="es_ES"/>
        </w:rPr>
      </w:r>
      <w:r>
        <w:rPr>
          <w:lang w:val="es_ES" w:bidi="es_ES"/>
        </w:rPr>
        <w:t>Jesús compara el Reino de Dios con una semilla de mostaza que es una semilla muy pequeña. Esta semilla crece hasta convertirse en una planta muy grande. La planta es tan grande que las aves pueden construir nidos en las ramas de la planta. Esta es una planta. Esto no es un árbol.</w:t>
      </w:r>
    </w:p>
    <w:p>
      <w:pPr/>
      <w:r>
        <w:rPr>
          <w:lang w:val="es_ES" w:bidi="es_ES"/>
        </w:rPr>
      </w:r>
      <w:r>
        <w:rPr>
          <w:lang w:val="es_ES" w:bidi="es_ES"/>
        </w:rPr>
        <w:t>En la tercera escena, la acción pasa a una descripción general de cómo Jesús enseñaba al pueblo. Jesús enseñó al pueblo contándole historias. Las historias eran similares a estas historias que Jesús acaba de contar. Jesús no explicó el significado de las historias al pueblo. Jesús explicó el significado de las historias a los discípulos cuando estaban a solas con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que escuchan a Jesús</w:t>
      </w:r>
    </w:p>
    <w:p>
      <w:pPr>
        <w:pStyle w:val="ListBullet"/>
        <w:spacing w:line="240" w:lineRule="auto"/>
        <w:ind w:left="720"/>
      </w:pPr>
      <w:r>
        <w:rPr>
          <w:lang w:val="es_ES" w:bidi="es_ES"/>
        </w:rPr>
      </w:r>
      <w:r>
        <w:rPr>
          <w:lang w:val="es_ES" w:bidi="es_ES"/>
        </w:rPr>
        <w:t>Un agricultor</w:t>
      </w:r>
    </w:p>
    <w:p>
      <w:pPr>
        <w:pStyle w:val="ListBullet"/>
        <w:spacing w:line="240" w:lineRule="auto"/>
        <w:ind w:left="720"/>
      </w:pPr>
      <w:r>
        <w:rPr>
          <w:lang w:val="es_ES" w:bidi="es_ES"/>
        </w:rPr>
      </w:r>
      <w:r>
        <w:rPr>
          <w:lang w:val="es_ES" w:bidi="es_ES"/>
        </w:rPr>
        <w:t>Alguien para ser la planta en crecimiento</w:t>
      </w:r>
    </w:p>
    <w:p>
      <w:pPr>
        <w:pStyle w:val="ListBullet"/>
        <w:spacing w:line="240" w:lineRule="auto"/>
        <w:ind w:left="720"/>
      </w:pPr>
      <w:r>
        <w:rPr>
          <w:lang w:val="es_ES" w:bidi="es_ES"/>
        </w:rPr>
      </w:r>
      <w:r>
        <w:rPr>
          <w:lang w:val="es_ES" w:bidi="es_ES"/>
        </w:rPr>
        <w:t>Una semilla de mostaza</w:t>
      </w:r>
    </w:p>
    <w:p>
      <w:pPr>
        <w:pStyle w:val="ListBullet"/>
        <w:spacing w:line="240" w:lineRule="auto"/>
        <w:ind w:left="720"/>
      </w:pPr>
      <w:r>
        <w:rPr>
          <w:lang w:val="es_ES" w:bidi="es_ES"/>
        </w:rPr>
      </w:r>
      <w:r>
        <w:rPr>
          <w:lang w:val="es_ES" w:bidi="es_ES"/>
        </w:rPr>
        <w:t>Un ave</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debería dramatizar este texto por segunda vez. En algunos puntos de la obra, detengan la obra y pregunten a la persona que está interpretando el personaje, "¿Qué estás sintiendo o pensando?" La persona que interpreta al personaje debería responder qué estaría sintiendo o pensando si fuera ese personaje. Luego, reanuden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cuenta una historia sobre un agricultor que siembra sus semillas. Las semillas crecen para convertirse en plantas incluso cuando el agricultor está durmiendo.</w:t>
      </w:r>
    </w:p>
    <w:p>
      <w:pPr/>
      <w:r>
        <w:rPr>
          <w:lang w:val="es_ES" w:bidi="es_ES"/>
        </w:rPr>
      </w:r>
      <w:r>
        <w:rPr>
          <w:lang w:val="es_ES" w:bidi="es_ES"/>
        </w:rPr>
        <w:t>Detengan la acción: Pídanle al actor que interpreta al agricultor que describa lo que está haciendo para que las semillas crezcan. Puede que escuchen cosas como: "Nada. Preparé el campo para la siembra. Una vez que las semillas están dispersas en la tierra, solo espero a que las plantas crezcan. Si llueve, eso es bueno, pero no puedo controlar la lluvia ni el sol. Para mí es increíble que las plantas incluso parezcan crecer durante la noche". Continúen la actuación.</w:t>
      </w:r>
    </w:p>
    <w:p>
      <w:pPr/>
      <w:r>
        <w:rPr>
          <w:lang w:val="es_ES" w:bidi="es_ES"/>
        </w:rPr>
      </w:r>
      <w:r>
        <w:rPr>
          <w:lang w:val="es_ES" w:bidi="es_ES"/>
        </w:rPr>
        <w:t>A medida que Jesús describe al agricultor que comienza a cosechar,</w:t>
      </w:r>
    </w:p>
    <w:p>
      <w:pPr/>
      <w:r>
        <w:rPr>
          <w:lang w:val="es_ES" w:bidi="es_ES"/>
        </w:rPr>
      </w:r>
      <w:r>
        <w:rPr>
          <w:lang w:val="es_ES" w:bidi="es_ES"/>
        </w:rPr>
        <w:t>Detengan la acción: Pregúntenle al actor que interpreta al agricultor: "¿Cuál es tu responsabilidad ahora?" Puede que escuchen cosas como: "Juntar el grano", o "Estar agradecidos por la cosecha". Continúen la actuación.</w:t>
      </w:r>
    </w:p>
    <w:p>
      <w:pPr/>
      <w:r>
        <w:rPr>
          <w:lang w:val="es_ES" w:bidi="es_ES"/>
        </w:rPr>
      </w:r>
      <w:r>
        <w:rPr>
          <w:lang w:val="es_ES" w:bidi="es_ES"/>
        </w:rPr>
        <w:t>En la segunda escena, Jesús describe una semilla de mostaza, que comienza como una semilla pequeña y se convierte en una planta grande con ramas enormes.</w:t>
      </w:r>
    </w:p>
    <w:p>
      <w:pPr/>
      <w:r>
        <w:rPr>
          <w:lang w:val="es_ES" w:bidi="es_ES"/>
        </w:rPr>
      </w:r>
      <w:r>
        <w:rPr>
          <w:lang w:val="es_ES" w:bidi="es_ES"/>
        </w:rPr>
        <w:t>Detengan la acción: Pregúntenle al actor que interpreta a la semilla qué hizo para convertirse en una planta grande. Puede que escuchen cosas como: "Es lo que estoy destinado a ser", o "No sé cómo me sucedió esto. Solo necesitaba ser plantado; tengo el potencial de convertirme en una planta grande". Pregúntenle a los pájaros: "¿Por qué están construyendo nidos en esta planta?" Puede que escuchen: "Este es un buen lugar para un nido. Las ramas son fuertes. Hay buena sombra. El nido se siente protegido. Este es un buen lugar para que nuestros pichones comiencen su vida". Continúen la actuación.</w:t>
      </w:r>
    </w:p>
    <w:p>
      <w:pPr/>
      <w:r>
        <w:rPr>
          <w:lang w:val="es_ES" w:bidi="es_ES"/>
        </w:rPr>
      </w:r>
      <w:r>
        <w:rPr>
          <w:lang w:val="es_ES" w:bidi="es_ES"/>
        </w:rPr>
        <w:t>En la escena 3, Jesús siempre enseñó en parábolas y cuando estaba solo con sus discípulos, se las explicaría.</w:t>
      </w:r>
    </w:p>
    <w:p>
      <w:pPr/>
      <w:r>
        <w:rPr>
          <w:lang w:val="es_ES" w:bidi="es_ES"/>
        </w:rPr>
      </w:r>
      <w:r>
        <w:rPr>
          <w:lang w:val="es_ES" w:bidi="es_ES"/>
        </w:rPr>
        <w:t>Detengan la acción: Pregúntenle a Jesús: "¿Por qué no explicaste las historias a la multitud?" Puede que escuchen cosas como: "Hablé en parábolas para que solo las personas que realmente estaban escuchando pudieran entender", o "Hablé en parábolas con la esperanza de que las personas vinieran a mí y me pidieran que se las explicara". Continúen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habla del </w:t>
      </w:r>
      <w:r>
        <w:rPr>
          <w:b/>
          <w:lang w:val="es_ES" w:bidi="es_ES"/>
        </w:rPr>
        <w:t>reino de Dios</w:t>
      </w:r>
      <w:r>
        <w:rPr>
          <w:lang w:val="es_ES" w:bidi="es_ES"/>
        </w:rPr>
        <w:t xml:space="preserve"> en este pasaje. </w:t>
      </w:r>
      <w:r>
        <w:rPr>
          <w:lang w:val="es_ES" w:bidi="es_ES"/>
        </w:rPr>
        <w:t>Reino de Dios</w:t>
      </w:r>
      <w:r>
        <w:rPr>
          <w:lang w:val="es_ES" w:bidi="es_ES"/>
        </w:rPr>
        <w:t xml:space="preserve"> se encuentra en el Glosario Principal. Usen aquí el mismo término que usaron en la parábola anterior sobre las semillas y el sembrador.</w:t>
      </w:r>
    </w:p>
    <w:p>
      <w:pPr/>
      <w:r>
        <w:rPr>
          <w:lang w:val="es_ES" w:bidi="es_ES"/>
        </w:rPr>
      </w:r>
      <w:r>
        <w:rPr>
          <w:lang w:val="es_ES" w:bidi="es_ES"/>
        </w:rPr>
        <w:t xml:space="preserve">Jesús dice que el agricultor </w:t>
      </w:r>
      <w:r>
        <w:rPr>
          <w:b/>
          <w:lang w:val="es_ES" w:bidi="es_ES"/>
        </w:rPr>
        <w:t>esparce la semilla en la tierra</w:t>
      </w:r>
      <w:r>
        <w:rPr>
          <w:lang w:val="es_ES" w:bidi="es_ES"/>
        </w:rPr>
        <w:t>. Esto se refiere a arrojar semillas a la tierra en el proceso de sembrarlas o plantarlas. Esta semilla no solo se planta en cualquier terreno, sino en suelo preparado en los campos. Usen la misma descripción para este proceso que usaron en la parábola de los cuatro suelos.</w:t>
      </w:r>
    </w:p>
    <w:p>
      <w:pPr/>
      <w:r>
        <w:rPr>
          <w:lang w:val="es_ES" w:bidi="es_ES"/>
        </w:rPr>
      </w:r>
      <w:r>
        <w:rPr>
          <w:lang w:val="es_ES" w:bidi="es_ES"/>
        </w:rPr>
        <w:t xml:space="preserve">Cuando Jesús estaba solo con sus </w:t>
      </w:r>
      <w:r>
        <w:rPr>
          <w:b/>
          <w:lang w:val="es_ES" w:bidi="es_ES"/>
        </w:rPr>
        <w:t>discípulos</w:t>
      </w:r>
      <w:r>
        <w:rPr>
          <w:lang w:val="es_ES" w:bidi="es_ES"/>
        </w:rPr>
        <w:t xml:space="preserve">, les explicó todo. </w:t>
      </w:r>
      <w:r>
        <w:rPr>
          <w:lang w:val="es_ES" w:bidi="es_ES"/>
        </w:rPr>
        <w:t>Discípulo</w:t>
      </w:r>
      <w:r>
        <w:rPr>
          <w:lang w:val="es_ES" w:bidi="es_ES"/>
        </w:rPr>
        <w:t xml:space="preserve"> se menciona en el Glosario Principal. Usen la misma palabra para discípulo que han estado usando.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frases del pasaje y hacer hacer una pausa. Otro miembro del grupo deberá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Después, cada miembro del grupo deberá decir todo el pasaje, sin interrupciones, al menos una vez. Un miembro del grupo puede usar cualquier objeto, movimientos o dibujos que le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4:35–41</w:t>
      </w:r>
      <w:r>
        <w:rPr>
          <w:lang w:val="es_ES" w:bidi="es_ES"/>
        </w:rPr>
      </w:r>
    </w:p>
    <w:p>
      <w:pPr>
        <w:pStyle w:val="Heading3"/>
      </w:pPr>
      <w:r>
        <w:rPr>
          <w:lang w:val="es_ES" w:bidi="es_ES"/>
        </w:rPr>
        <w:t>Escuchar con el corazón</w:t>
      </w:r>
    </w:p>
    <w:p>
      <w:pPr/>
      <w:r>
        <w:rPr>
          <w:lang w:val="es_ES" w:bidi="es_ES"/>
        </w:rPr>
      </w:r>
      <w:r>
        <w:rPr>
          <w:lang w:val="es_ES" w:bidi="es_ES"/>
        </w:rPr>
        <w:t>Escuchen Marcos 4:35–41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4:35–41 en la traducción que sea más fácil de entender.</w:t>
      </w:r>
    </w:p>
    <w:p>
      <w:pPr/>
      <w:r>
        <w:rPr>
          <w:lang w:val="es_ES" w:bidi="es_ES"/>
        </w:rPr>
      </w:r>
      <w:r>
        <w:rPr>
          <w:lang w:val="es_ES" w:bidi="es_ES"/>
        </w:rPr>
        <w:t>Esta es la primera de un grupo de 4 historias que probablemente tienen la intención de ilustrar el poder de Jesús sobre la naturaleza, el mal y la muerte. Jesús trae vida donde hay muerte y destrucción. Esta es una historia narrativa sobre Jesús calmando una tormenta en el Mar de Galilea.</w:t>
      </w:r>
    </w:p>
    <w:p>
      <w:pPr/>
      <w:r>
        <w:rPr>
          <w:lang w:val="es_ES" w:bidi="es_ES"/>
        </w:rPr>
      </w:r>
      <w:r>
        <w:rPr>
          <w:lang w:val="es_ES" w:bidi="es_ES"/>
        </w:rPr>
        <w:t>Cuando esta historia comienza, está anocheciendo. Es casi el momento del ocaso. Jesús ha estado enseñando todo el día sobre el Reino de Dios. Jesús ya está sentado en el barco, donde ha estado sentado todo el día para que las grandes multitudes en la orilla puedan escucharlo y verlo mientras enseña. Jesús dice a sus discípulos: "Vayamos al otro lado del mar de Galilea". Los discípulos de Jesús suben al barco con él. El barco en el que Jesús estaba sentado medía unos 8 metros de largo y 2 metros y medio de ancho. Tenía aproximadamente 1 metro y cuarto de profundidad. Habría un asiento en la parte de atrás para la persona que guiaba el barco. En un barco de ese tamaño habrían cabido cómodamente trece personas. Los discípulos suben al barco en el que Jesús ha estado sentado. Dejan la orilla y comienzan a cruzar el lago. La multitud que había estado escuchando a Jesús fue dejada en la orilla. Otros barcos que estaban en el área siguieron el barco en el que estaban Jesús y los discípulos.</w:t>
      </w:r>
    </w:p>
    <w:p>
      <w:pPr/>
      <w:r>
        <w:rPr>
          <w:lang w:val="es_ES" w:bidi="es_ES"/>
        </w:rPr>
      </w:r>
      <w:r>
        <w:rPr>
          <w:lang w:val="es_ES" w:bidi="es_ES"/>
        </w:rPr>
        <w:t>Deténganse y muestren a su equipo de traducción un mapa del lago. Muéstrales Cafarnaúm, donde Jesús estuvo enseñando todo el día, y luego muéstrales el área de la Decápolis, donde el barco terminará su recorrido. La Decápolis es otro país o territorio gobernado por un gobierno diferente. Ten en cuenta que esto significa que el barco cruzará la parte más amplia del lago. El lago tiene aproximadamente 13 kilómetros de ancho en el punto más ancho. Muestren una imagen de un barco del primer siglo en Palestina. Pausen la grabación aquí.</w:t>
      </w:r>
    </w:p>
    <w:p>
      <w:pPr/>
      <w:r>
        <w:rPr>
          <w:lang w:val="es_ES" w:bidi="es_ES"/>
        </w:rPr>
      </w:r>
      <w:r>
        <w:rPr>
          <w:lang w:val="es_ES" w:bidi="es_ES"/>
        </w:rPr>
        <w:t>En algún momento durante la noche, inicia una tormenta. No sabemos qué tan lejos estaba el barco de la orilla. El Mar de Galilea tiene más de 50 metros de profundidad. Estaba oscuro cuando esta tormenta inició. El Mar de Galilea está rodeado de montañas altas, y los vientos muy fuertes pueden entrar desde el suroeste, causando tormentas violentas. Deténganse y enseñen una imagen del Mar de Galilea que muestre las altas montañas que están cerca de la orilla. Pausen la grabación aquí.</w:t>
      </w:r>
    </w:p>
    <w:p>
      <w:pPr/>
      <w:r>
        <w:rPr>
          <w:lang w:val="es_ES" w:bidi="es_ES"/>
        </w:rPr>
      </w:r>
      <w:r>
        <w:rPr>
          <w:lang w:val="es_ES" w:bidi="es_ES"/>
        </w:rPr>
        <w:t>Los vientos casi siempre son más fuertes por la tarde que por la mañana o por la noche, por lo que la pesca generalmente se hace de noche. Cuando una tormenta se desarrolla por la noche, es muy peligrosa. Varios de los discípulos de Jesús eran pescadores, por lo que entendieron el peligro de la tormenta.</w:t>
      </w:r>
    </w:p>
    <w:p>
      <w:pPr/>
      <w:r>
        <w:rPr>
          <w:lang w:val="es_ES" w:bidi="es_ES"/>
        </w:rPr>
      </w:r>
      <w:r>
        <w:rPr>
          <w:lang w:val="es_ES" w:bidi="es_ES"/>
        </w:rPr>
        <w:t>Deténganse y conversen: Describan los tipos de tormentas que tienen y cómo las personas reaccionan a ellas. Escuchen las palabras que se usan para describir los vientos fuertes. ¿Qué tipo de ruido hace el viento? ¿Cómo describen las personas el ruido del viento? Describan los lagos en su área. ¿Qué tan profundo es su lago local? ¿Qué tan grande es el lago? Hablen de cuándo y cómo las personas pescan. Pausen la grabación aquí.</w:t>
      </w:r>
    </w:p>
    <w:p>
      <w:pPr/>
      <w:r>
        <w:rPr>
          <w:lang w:val="es_ES" w:bidi="es_ES"/>
        </w:rPr>
      </w:r>
      <w:r>
        <w:rPr>
          <w:lang w:val="es_ES" w:bidi="es_ES"/>
        </w:rPr>
        <w:t>Cuando esta tormenta llega, el viento es tan fuerte que levanta olas enormes. El agua se estrella sobre el costado del barco y el barco comienza a llenarse de agua. El barco estaba a punto de hundirse o de sumergirse en el agua. Al menos 4 de los discípulos que estaban con Jesús eran pescadores que habían pescado en este lago toda la vida. Estos pescadores estaban acostumbrados a las tormentas en el Mar de Galilea. Sin embargo, estos pescadores junto con los otros discípulos estaban aterrorizados por esta tormenta. Todos estos hombres pensaban que el barco se estaba hundiendo y que se iban a ahogar. Deténganse y conversen: Cuenten una historia en la que las personas tenían mucho miedo de algo. Hablen de su miedo y de cómo el miedo aumenta a medida que avanza la historia. Presten atención a las palabras que el narrador usa para describir este miedo. Detengan el audio aquí.</w:t>
      </w:r>
    </w:p>
    <w:p>
      <w:pPr/>
      <w:r>
        <w:rPr>
          <w:lang w:val="es_ES" w:bidi="es_ES"/>
        </w:rPr>
      </w:r>
      <w:r>
        <w:rPr>
          <w:lang w:val="es_ES" w:bidi="es_ES"/>
        </w:rPr>
        <w:t>En este punto, la historia nos dice que Jesús está durmiendo en la parte posterior del barco. Jesús tiene la cabeza en un cojín. Jesús se fue a dormir antes de que la tormenta comenzara, y Jesús continúa durmiendo. La parte posterior del barco generalmente tenía una pequeña plataforma o asiento elevado para la persona que dirigía o guiaba el barco. Por lo general, había un cojín para que esta persona se sentara. Aquí es donde Jesús estaba durmiendo. La tormenta no despierta a Jesús. Como Jesús está durmiendo en ese asiento, el agua que está en el fondo del barco no despierta a Jesús.</w:t>
      </w:r>
    </w:p>
    <w:p>
      <w:pPr/>
      <w:r>
        <w:rPr>
          <w:lang w:val="es_ES" w:bidi="es_ES"/>
        </w:rPr>
      </w:r>
      <w:r>
        <w:rPr>
          <w:lang w:val="es_ES" w:bidi="es_ES"/>
        </w:rPr>
        <w:t>Deténganse y conversen: Muestren una imagen del barco nuevamente. Hablen de la parte delantera del barco y de la parte trasera del barco. ¿Su idioma tiene términos específicos para estas partes del barco? ¿Todos entienden esos términos? Usen palabras para que todos entiendan que Jesús está en el barco con los discípulos, pero Jesús está en la parte posterior del barco dormido con su cabeza sobre un cojín. Detengan el audio aquí.</w:t>
      </w:r>
    </w:p>
    <w:p>
      <w:pPr/>
      <w:r>
        <w:rPr>
          <w:lang w:val="es_ES" w:bidi="es_ES"/>
        </w:rPr>
      </w:r>
      <w:r>
        <w:rPr>
          <w:lang w:val="es_ES" w:bidi="es_ES"/>
        </w:rPr>
        <w:t>Los discípulos estaban en pánico. Ellos despertaron a Jesús. Ellos le gritaron a Jesús. Ellos dijeron: "Maestro, ¿no te importa que nos vayamos a ahogar?" Maestro es un término de respeto usado para alguien que tenía la autoridad para enseñar la palabra de Dios al pueblo. La pregunta que los discípulos hicieron es una de esas preguntas que no esperan una respuesta. Están suplicando a Jesús que los ayude. Algunos dirían: "Maestro, estamos a punto de ahogarnos, y a ti no parece importarte".</w:t>
      </w:r>
    </w:p>
    <w:p>
      <w:pPr/>
      <w:r>
        <w:rPr>
          <w:lang w:val="es_ES" w:bidi="es_ES"/>
        </w:rPr>
      </w:r>
      <w:r>
        <w:rPr>
          <w:lang w:val="es_ES" w:bidi="es_ES"/>
        </w:rPr>
        <w:t>Deténganse y conversen: Cuenten una historia sobre un grupo de personas que pensaban que estaban a punto de morir. Escuchen la manera en que las personas hablan. Escuchen el tono de voz. Detengan el audio aquí.</w:t>
      </w:r>
    </w:p>
    <w:p>
      <w:pPr/>
      <w:r>
        <w:rPr>
          <w:lang w:val="es_ES" w:bidi="es_ES"/>
        </w:rPr>
      </w:r>
      <w:r>
        <w:rPr>
          <w:lang w:val="es_ES" w:bidi="es_ES"/>
        </w:rPr>
        <w:t>Jesús se despertó y le habló a la tormenta. Jesús reprendió al viento. Reprender es una palabra fuerte. Reprender significa mandar con un tono amenazante. Esta es una manera fuerte de hablarle al viento. Jesús también les habló a las olas. El viento hace un ruido. Jesús le dijo al viento que se callara. Algunas traducciones dicen "guarda silencio" y otras dicen "calla". Las olas estaban altas y se estrellaban contra el barco. Jesús dijo: "Quédense quietas". Inmediatamente, el viento se detuvo y quedó en silencio y el agua se calmó.</w:t>
      </w:r>
    </w:p>
    <w:p>
      <w:pPr/>
      <w:r>
        <w:rPr>
          <w:lang w:val="es_ES" w:bidi="es_ES"/>
        </w:rPr>
      </w:r>
      <w:r>
        <w:rPr>
          <w:lang w:val="es_ES" w:bidi="es_ES"/>
        </w:rPr>
        <w:t>Entonces Jesús habla a sus discípulos. Recuerden que ellos acababan de escuchar un día completo de enseñanza sobre el Reino de Dios. Jesús les ha explicado los profundos misterios del reino. La confianza durante un tiempo de desastre muestra a un verdadero discípulo. Jesús preguntó: "¿Por qué tienen miedo? ¿Todavía no tienen fe?" Fe significa tener confianza en alguien o confiar en alguien. Jesús está diciendo: "¿Todavía no confían en mí?" o "¿No tienen confianza en mi capacidad para protegerlos?"</w:t>
      </w:r>
    </w:p>
    <w:p>
      <w:pPr/>
      <w:r>
        <w:rPr>
          <w:lang w:val="es_ES" w:bidi="es_ES"/>
        </w:rPr>
      </w:r>
      <w:r>
        <w:rPr>
          <w:lang w:val="es_ES" w:bidi="es_ES"/>
        </w:rPr>
        <w:t>En este punto, los discípulos están aún más atemorizados de lo que estaban durante la tormenta. Ahora están absolutamente aterrorizados. Se miran entre sí. Se preguntan entre sí quién es Jesús. Acaban de ver que incluso el viento y las olas obedecen a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4:35–41 en la traducción que sea más fácil de entender.</w:t>
      </w:r>
    </w:p>
    <w:p>
      <w:pPr/>
      <w:r>
        <w:rPr>
          <w:lang w:val="es_ES" w:bidi="es_ES"/>
        </w:rPr>
      </w:r>
      <w:r>
        <w:rPr>
          <w:lang w:val="es_ES" w:bidi="es_ES"/>
        </w:rPr>
        <w:t>En este paso, el grupo definirá las escenas, personajes y ambientación de este pasaje. Luego el grupo visualizará este texto.</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los discípulos comienzan a cruzar el Mar de Galilea.</w:t>
      </w:r>
    </w:p>
    <w:p>
      <w:pPr/>
      <w:r>
        <w:rPr>
          <w:lang w:val="es_ES" w:bidi="es_ES"/>
        </w:rPr>
      </w:r>
      <w:r>
        <w:rPr>
          <w:b/>
          <w:lang w:val="es_ES" w:bidi="es_ES"/>
        </w:rPr>
        <w:t>Segunda escena:</w:t>
      </w:r>
      <w:r>
        <w:rPr>
          <w:lang w:val="es_ES" w:bidi="es_ES"/>
        </w:rPr>
        <w:t xml:space="preserve"> Una tormenta de viento fuerte aparece de repente. Los discípulos tienen miedo de morir.</w:t>
      </w:r>
    </w:p>
    <w:p>
      <w:pPr/>
      <w:r>
        <w:rPr>
          <w:lang w:val="es_ES" w:bidi="es_ES"/>
        </w:rPr>
      </w:r>
      <w:r>
        <w:rPr>
          <w:b/>
          <w:lang w:val="es_ES" w:bidi="es_ES"/>
        </w:rPr>
        <w:t>Tercera escena:</w:t>
      </w:r>
      <w:r>
        <w:rPr>
          <w:lang w:val="es_ES" w:bidi="es_ES"/>
        </w:rPr>
        <w:t xml:space="preserve"> Los discípulos despiertan a Jesús. Jesús calma el viento y las olas. Los discípulos se preguntan quién es Jesús realmente.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Otros barcos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El viento</w:t>
      </w:r>
    </w:p>
    <w:p>
      <w:pPr>
        <w:pStyle w:val="ListBullet"/>
        <w:spacing w:line="240" w:lineRule="auto"/>
        <w:ind w:left="720"/>
      </w:pPr>
      <w:r>
        <w:rPr>
          <w:lang w:val="es_ES" w:bidi="es_ES"/>
        </w:rPr>
      </w:r>
      <w:r>
        <w:rPr>
          <w:lang w:val="es_ES" w:bidi="es_ES"/>
        </w:rPr>
        <w:t>Las olas</w:t>
      </w:r>
    </w:p>
    <w:p>
      <w:pPr/>
      <w:r>
        <w:rPr>
          <w:lang w:val="es_ES" w:bidi="es_ES"/>
        </w:rPr>
      </w:r>
      <w:r>
        <w:rPr>
          <w:lang w:val="es_ES" w:bidi="es_ES"/>
        </w:rPr>
        <w:t>Como grupo, pongan atención a estas partes de la ambientación del texto:</w:t>
      </w:r>
    </w:p>
    <w:p>
      <w:pPr/>
      <w:r>
        <w:rPr>
          <w:lang w:val="es_ES" w:bidi="es_ES"/>
        </w:rPr>
      </w:r>
      <w:r>
        <w:rPr>
          <w:lang w:val="es_ES" w:bidi="es_ES"/>
        </w:rPr>
        <w:t>En la primera escena, Jesús ha estado enseñando todo el día. Jesús está en un barco sentado justo en la orilla. Jesús dice a los discípulos: "Vayamos al otro lado del lago". Los discípulos suben al barco con Jesús. Es de noche o se acerca el atardecer. Hay otros barcos cerca. Estos barcos siguen el barco en el que Jesús y los discípulos están sentados. La parte principal de la multitud se queda en la orilla.</w:t>
      </w:r>
    </w:p>
    <w:p>
      <w:pPr/>
      <w:r>
        <w:rPr>
          <w:lang w:val="es_ES" w:bidi="es_ES"/>
        </w:rPr>
      </w:r>
      <w:r>
        <w:rPr>
          <w:lang w:val="es_ES" w:bidi="es_ES"/>
        </w:rPr>
        <w:t>El barco comienza cerca de Capernaúm. El barco se dirige atravesando la parte más amplia del lago hacia la Decápolis. La Decápolis es un territorio griego al otro lado del lago. Este territorio tiene un gobierno diferente. El gobierno romano tiene autoridad en el área donde se encuentra Cafarnaúm y sobre la Decápolis.</w:t>
      </w:r>
    </w:p>
    <w:p>
      <w:pPr/>
      <w:r>
        <w:rPr>
          <w:lang w:val="es_ES" w:bidi="es_ES"/>
        </w:rPr>
      </w:r>
      <w:r>
        <w:rPr>
          <w:lang w:val="es_ES" w:bidi="es_ES"/>
        </w:rPr>
        <w:t xml:space="preserve">Deténganse y muestren a sus traductores la foto del </w:t>
      </w:r>
      <w:r>
        <w:rPr>
          <w:lang w:val="es_ES" w:bidi="es_ES"/>
        </w:rPr>
        <w:t>barco</w:t>
      </w:r>
      <w:r>
        <w:rPr>
          <w:lang w:val="es_ES" w:bidi="es_ES"/>
        </w:rPr>
        <w:t xml:space="preserve"> nuevamente y elijan una manera de mostrar el tamaño del barco. Por ejemplo, pueden dibujar las dimensiones en el suelo con un palo. O bien pueden poner palos para mostrar el contorno del barco. Pidan a 13 personas que se ubiquen dentro de las líneas dibujadas. Identifiquen la parte delantera y la parte trasera del barco. Jesús iría a la parte de atrás del barco para recostarse en el asiento que usa el hombre que guía el barco. Jesús pone su cabeza en la almohada sobre la cual se sentaría la persona que guía el barco. Pausen la grabación aquí.</w:t>
      </w:r>
    </w:p>
    <w:p>
      <w:pPr/>
      <w:r>
        <w:rPr>
          <w:lang w:val="es_ES" w:bidi="es_ES"/>
        </w:rPr>
      </w:r>
      <w:r>
        <w:rPr>
          <w:lang w:val="es_ES" w:bidi="es_ES"/>
        </w:rPr>
        <w:t>En la escena 2, una tormenta repentina y fuerte viene. Esta es una tormenta de viento. Las palabras para describir esta tormenta no deben ser palabras que describan un tipo específico de tormenta, como un huracán, ciclón o tifón. La tormenta de viento es fuerte. El viento es tan fuerte que produce olas enormes. Las olas son tan grandes que pasan por encima de los lados del barco y el agua cae dentro del barco. El barco comienza a llenarse de agua. Los barcos flotan en el agua. Cuando el agua entra en el barco o el barco se llena de agua, el barco se hunde.</w:t>
      </w:r>
    </w:p>
    <w:p>
      <w:pPr/>
      <w:r>
        <w:rPr>
          <w:lang w:val="es_ES" w:bidi="es_ES"/>
        </w:rPr>
      </w:r>
      <w:r>
        <w:rPr>
          <w:lang w:val="es_ES" w:bidi="es_ES"/>
        </w:rPr>
        <w:t>Deténganse y hagan esta actividad en grupo: Busquen una palangana o un balde grande de agua. Coloquen una taza o un tazón encima del agua. Noten que el tazón flota. Ahora, gradualmente, pongan un poco de agua en el recipiente. Noten que a medida que el tazón se llena de agua, el tazón se sumerge en el agua. Cuando el tazón está lleno de agua, el tazón se hunde. Detengan el audio aquí.</w:t>
      </w:r>
    </w:p>
    <w:p>
      <w:pPr/>
      <w:r>
        <w:rPr>
          <w:lang w:val="es_ES" w:bidi="es_ES"/>
        </w:rPr>
      </w:r>
      <w:r>
        <w:rPr>
          <w:lang w:val="es_ES" w:bidi="es_ES"/>
        </w:rPr>
        <w:t>Los discípulos tienen miedo de que van a morir. Jesús está dormido. Los discípulos despiertan a Jesús. Los discípulos están gritando. Por sus gritos y por las palabras que usan, vemos que los discípulos realmente tienen miedo. Tienen tanto miedo que no pueden hablar con calma y educadamente. Los discípulos dicen: "Maestro, ¿no te importa que nos vayamos a ahogar?" Las palabras que los discípulos usan son palabras realmente fuertes.</w:t>
      </w:r>
    </w:p>
    <w:p>
      <w:pPr/>
      <w:r>
        <w:rPr>
          <w:lang w:val="es_ES" w:bidi="es_ES"/>
        </w:rPr>
      </w:r>
      <w:r>
        <w:rPr>
          <w:lang w:val="es_ES" w:bidi="es_ES"/>
        </w:rPr>
        <w:t>En la escena 3, Jesús se despierta. Jesús reprende al viento. Reprender es una palabra fuerte que es una orden, pero también una amenaza. Jesús dice al viento y a las olas: "Silencio, quédense quietos". Instantáneamente, el viento se detiene y el agua se calma y se vuelve suave y tranquila.</w:t>
      </w:r>
    </w:p>
    <w:p>
      <w:pPr/>
      <w:r>
        <w:rPr>
          <w:lang w:val="es_ES" w:bidi="es_ES"/>
        </w:rPr>
      </w:r>
      <w:r>
        <w:rPr>
          <w:lang w:val="es_ES" w:bidi="es_ES"/>
        </w:rPr>
        <w:t>Deténganse y conversen: Jesús calma el viento y el agua hablando. Noten cualquier gesto que los actores puedan hacer, como levantar una mano en un movimiento de detención. Asegúrense de que todos entiendan que el viento y el agua obedecen al sonido de la voz de Jesús. Hagan esta actividad en grupo: Pongan agua en un balde o un tazón grande. Usen una cuchara o algo para remover el agua hasta que se produzcan olas grandes con crestas blancas en la superficie de las olas. Luego, saquen la cuchara del agua. Noten que toma tiempo para que el agua se aquiete nuevamente. En la historia, la acción es repentina o instantánea. Cuando Jesús dijo: "Cálmate", el agua se calmó al instante. Pausen la grabación aquí.</w:t>
      </w:r>
    </w:p>
    <w:p>
      <w:pPr/>
      <w:r>
        <w:rPr>
          <w:lang w:val="es_ES" w:bidi="es_ES"/>
        </w:rPr>
      </w:r>
      <w:r>
        <w:rPr>
          <w:lang w:val="es_ES" w:bidi="es_ES"/>
        </w:rPr>
        <w:t>Después de que Jesús calma el viento y el agua, Jesús pregunta a los discípulos por qué tienen miedo. Jesús pregunta cuándo los discípulos van a tener fe. Estas dos preguntas son preguntas que no requieren ni esperan una respuesta. Otra manera de decir esto es: "No tengan miedo. A estas alturas deberían tener fe en mí".</w:t>
      </w:r>
    </w:p>
    <w:p>
      <w:pPr/>
      <w:r>
        <w:rPr>
          <w:lang w:val="es_ES" w:bidi="es_ES"/>
        </w:rPr>
      </w:r>
      <w:r>
        <w:rPr>
          <w:lang w:val="es_ES" w:bidi="es_ES"/>
        </w:rPr>
        <w:t>Deténganse y conversen: Pídanle a un voluntario con anticipación que les ayude con esto. Coloquen una silla en el centro de la habitación y pregunten al voluntario: "¿Crees que esta silla existe? ¿Crees que esta es una silla? ¿Crees que esta silla es lo suficientemente fuerte como para sostenerte?" El voluntario debe responder "sí" a todas estas preguntas. Luego pregúntenle: "Sé que estás cansado, así que aquí está esta silla para que te sientes". El voluntario debería negarse a sentarse en la silla. Repasen esto varias veces, preguntando por qué el voluntario no se sienta en la silla aunque sabe que está ahí y dice que cree que es lo suficientemente fuerte como para sostenerlo. Expliquen al grupo que este es un ejemplo de lo que es la fe: más que solo creer en la mente, es actuar de acuerdo a esa creencia. Pausen la grabación aquí.</w:t>
      </w:r>
    </w:p>
    <w:p>
      <w:pPr/>
      <w:r>
        <w:rPr>
          <w:lang w:val="es_ES" w:bidi="es_ES"/>
        </w:rPr>
      </w:r>
      <w:r>
        <w:rPr>
          <w:lang w:val="es_ES" w:bidi="es_ES"/>
        </w:rPr>
        <w:t>Deténganse y discutan: ¿Cómo muestra su idioma preguntas como estas que tienen una respuesta, pero la respuesta no se dice en voz alta? Pausen la grabación aquí.</w:t>
      </w:r>
    </w:p>
    <w:p>
      <w:pPr/>
      <w:r>
        <w:rPr>
          <w:lang w:val="es_ES" w:bidi="es_ES"/>
        </w:rPr>
      </w:r>
      <w:r>
        <w:rPr>
          <w:lang w:val="es_ES" w:bidi="es_ES"/>
        </w:rPr>
        <w:t>Cuando Jesús hace estas preguntas, los discípulos están absolutamente aterrorizados. Esto significa que tenían más miedo que durante la tormenta. Se miran entre ellos y se preguntan: "¿Quién es este hombre? ¿Hasta el viento y las olas lo obedecen?" Esta es una de esas preguntas que no requieren una respuesta, pero esta pregunta tiene una respuesta. La respuesta se dice en tu corazón, no en voz alta. La respuesta es que Jesús es el "Cristo, el hijo de Dios". Los discípulos conocían a Jesús por su nombre. Ahora están tratando de entender quién es Jesús realmente. Acaban de ver algo que solo Dios podría hacer. En tu idioma, esta pregunta debe expresar sorpresa y asombro. Los discípulos están preguntando cómo es que Jesús pudo hacer algo que solo Dios puede hacer. Podrían decir: "Jesús es increíble. El viento y las olas obedecieron las órdenes de Jesús".</w:t>
      </w:r>
    </w:p>
    <w:p>
      <w:pPr/>
      <w:r>
        <w:rPr>
          <w:lang w:val="es_ES" w:bidi="es_ES"/>
        </w:rPr>
      </w:r>
      <w:r>
        <w:rPr>
          <w:lang w:val="es_ES" w:bidi="es_ES"/>
        </w:rPr>
        <w:t>Deténganse aquí y conversen en grupo: ¿Cómo muestra tu idioma preguntas como estas que tienen una respuesta, pero la respuesta no se dice en voz alta? Pausen la grabación aquí.</w:t>
      </w:r>
    </w:p>
    <w:p>
      <w:pPr/>
      <w:r>
        <w:rPr>
          <w:lang w:val="es_ES" w:bidi="es_ES"/>
        </w:rPr>
      </w:r>
      <w:r>
        <w:rPr>
          <w:lang w:val="es_ES" w:bidi="es_ES"/>
        </w:rPr>
        <w:t>Ahora, el grupo debe crear una gráfica,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4:35–41 en la traducción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Otros barcos</w:t>
      </w:r>
    </w:p>
    <w:p>
      <w:pPr>
        <w:pStyle w:val="ListBullet"/>
        <w:spacing w:line="240" w:lineRule="auto"/>
        <w:ind w:left="720"/>
      </w:pPr>
      <w:r>
        <w:rPr>
          <w:lang w:val="es_ES" w:bidi="es_ES"/>
        </w:rPr>
      </w:r>
      <w:r>
        <w:rPr>
          <w:lang w:val="es_ES" w:bidi="es_ES"/>
        </w:rPr>
        <w:t>El viento</w:t>
      </w:r>
    </w:p>
    <w:p>
      <w:pPr>
        <w:pStyle w:val="ListBullet"/>
        <w:spacing w:line="240" w:lineRule="auto"/>
        <w:ind w:left="720"/>
      </w:pPr>
      <w:r>
        <w:rPr>
          <w:lang w:val="es_ES" w:bidi="es_ES"/>
        </w:rPr>
      </w:r>
      <w:r>
        <w:rPr>
          <w:lang w:val="es_ES" w:bidi="es_ES"/>
        </w:rPr>
        <w:t>Las olas</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algunos puntos de la obra, detengan la obra y pregunten a la persona que está interpretando el personaje, "¿Qué estás sintiendo o pensando?" La persona que interpreta al personaje debe responder qué estaría sintiendo o pensando como si fuera ese personaje. Luego, reanuden la obra.</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está sentado en un barco. Se acerca el atardecer. Jesús ha estado enseñando todo el día. Jesús dice a los discípulos: "Vayamos al otro lado del lago". Los discípulos suben al barco con Jesús. Ellos navegaron hacia el otro lado del lago. Algunos otros barcos los siguen. La multitud permanece en la orilla.</w:t>
      </w:r>
    </w:p>
    <w:p>
      <w:pPr/>
      <w:r>
        <w:rPr>
          <w:lang w:val="es_ES" w:bidi="es_ES"/>
        </w:rPr>
      </w:r>
      <w:r>
        <w:rPr>
          <w:lang w:val="es_ES" w:bidi="es_ES"/>
        </w:rPr>
        <w:t>Detengan la acción: Pregunten a alguien en la multitud: "¿Qué aprendiste hoy?" Puede que escuchen: "Escuché algunas historias realmente interesantes. Tengo que averiguar lo que significan. Parece que hay un significado detrás de las historias, pero no estoy seguro del significado. Necesito escuchar a Jesús un poco más". Pregunten a Jesús: "¿Cómo te sientes en este momento?" Puede que escuchen: "Estoy muy cansado. Este ha sido un buen día. La multitud parecía estar escuchando. Espero que algunos hayan entendido. Espero que algunos quieran escuchar más". Pregunten a los discípulos: "¿Por qué están cruzando el lago?" Puede que escuchen: "No lo sé. Jesús quiere ir y yo voy con Jesús a donde quiera que Jesús quiera ir. De todos modos, esta es una noche hermosa y un gran momento para estar a solas en el lago, o simplemente nosotros con Jesús y la multitud a mucha distancia de nosotros". Continúen la actuación.</w:t>
      </w:r>
    </w:p>
    <w:p>
      <w:pPr/>
      <w:r>
        <w:rPr>
          <w:lang w:val="es_ES" w:bidi="es_ES"/>
        </w:rPr>
      </w:r>
      <w:r>
        <w:rPr>
          <w:lang w:val="es_ES" w:bidi="es_ES"/>
        </w:rPr>
        <w:t>En la segunda escena, en algún momento durante la noche, viene una tormenta de viento repentina. La tormenta es severa. El viento es fuerte. El viento hace que se formen grandes olas. Las olas se estrellan contra el barco y el agua cae dentro del barco. El barco comienza a llenarse de agua. Los discípulos están aterrorizados porque creen que se van a ahogar. Los discípulos creen que el barco está a punto de hundirse.</w:t>
      </w:r>
    </w:p>
    <w:p>
      <w:pPr/>
      <w:r>
        <w:rPr>
          <w:lang w:val="es_ES" w:bidi="es_ES"/>
        </w:rPr>
      </w:r>
      <w:r>
        <w:rPr>
          <w:lang w:val="es_ES" w:bidi="es_ES"/>
        </w:rPr>
        <w:t>Detengan la acción: Pregúntenles a los discípulos: "¿Por qué tienen tanto miedo?" Puede que escuchen: "El barco se está llenando de agua. Debido a la tormenta y el viento, no sé dónde estamos. No sé qué dirección está más cerca de la orilla. Nunca he visto una tormenta como esta en toda mi vida. He estado pescando con mi padre desde que era pequeño y he visto tormentas, pero nunca nada como esto. El barco se está llenando de agua. No podemos sacar el agua lo suficientemente rápido. ¿Por qué Jesús no nos ayuda?" Continúen la actuación.</w:t>
      </w:r>
    </w:p>
    <w:p>
      <w:pPr/>
      <w:r>
        <w:rPr>
          <w:lang w:val="es_ES" w:bidi="es_ES"/>
        </w:rPr>
      </w:r>
      <w:r>
        <w:rPr>
          <w:lang w:val="es_ES" w:bidi="es_ES"/>
        </w:rPr>
        <w:t>Durante esta tormenta, Jesús está dormido y continúa durmiendo. Jesús se fue a dormir antes de que la tormenta comenzara. Jesús está en la parte posterior del barco. Jesús tiene la cabeza en un cojín. Los discípulos despiertan a Jesús. Los discípulos le gritan a Jesús: "Maestro, estamos a punto de ahogarnos. ¿No te importa?"</w:t>
      </w:r>
    </w:p>
    <w:p>
      <w:pPr/>
      <w:r>
        <w:rPr>
          <w:lang w:val="es_ES" w:bidi="es_ES"/>
        </w:rPr>
      </w:r>
      <w:r>
        <w:rPr>
          <w:lang w:val="es_ES" w:bidi="es_ES"/>
        </w:rPr>
        <w:t>Detengan la acción: Pregunten a los discípulos: "¿Cómo se sienten en este momento?" Puede que escuchen: "Tengo miedo. Nunca he tenido miedo de este nivel en toda mi vida. Pienso que voy a morir esta noche. No entiendo cómo Jesús puede dormir durante esta tormenta. ¿No se preocupa Jesús por nosotros? Pensé que a Jesús le importaba, pero ahora no estoy seguro". Pregúntale a Jesús: "¿Cómo te sientes después de escuchar a los discípulos sugerir que no te importa?" Puede que escuchen: "Me siento triste cuando escucho esto. Tenía la esperanza de que estuvieran aprendiendo a confiar en mí, a tener confianza de que yo cuidaría de ellos. Entiendo que tienen miedo de la tormenta. Esta manera de hablar solo muestra su miedo. Pero parece que no aprendieron nada de las historias que conté hoy". Continúen la actuación.</w:t>
      </w:r>
    </w:p>
    <w:p>
      <w:pPr/>
      <w:r>
        <w:rPr>
          <w:lang w:val="es_ES" w:bidi="es_ES"/>
        </w:rPr>
      </w:r>
      <w:r>
        <w:rPr>
          <w:lang w:val="es_ES" w:bidi="es_ES"/>
        </w:rPr>
        <w:t>En la escena 3, Jesús ordena al viento y a las olas que se calmen. El viento y las olas obedecen a Jesús al instante. Al instante, todo se vuelve tranquilo y quieto. Entonces Jesús pregunta a los discípulos por qué tienen miedo. Jesús pregunta a los discípulos cuándo van a tener fe en Jesús. Después de que Jesús hace estas preguntas, los discípulos tienen aún más miedo de lo que tenían durante la tormenta. Los discípulos se miran entre sí y se preguntan: "¿Quién es Jesús? Incluso el viento y las olas obedecen a Jesús".</w:t>
      </w:r>
    </w:p>
    <w:p>
      <w:pPr/>
      <w:r>
        <w:rPr>
          <w:lang w:val="es_ES" w:bidi="es_ES"/>
        </w:rPr>
      </w:r>
      <w:r>
        <w:rPr>
          <w:lang w:val="es_ES" w:bidi="es_ES"/>
        </w:rPr>
        <w:t>Detengan la acción: Pregunten a los discípulos: "¿Por qué tienen tanto miedo ahora? El peligro ha terminado. La tormenta se ha detenido". Puede que escuchen: "¡Jesús acaba de hablar al viento y este se detuvo! Nunca he visto nada como eso. Jesús simplemente les habló a las olas y se detuvieron. ¿Cómo es posible que el viento y las olas obedezcan la voz de Jesús? Esto parece algo que solo Dios podría hacer. ¿Jesús es Dios? No entiendo lo que acabo de ver con mis propios ojos. ¿Cómo puede Jesús ser Dios? ¿Qué otra explicación podría haber para lo que acaba de suceder? ¿Quién es Jesús? Pensé que lo sabía, pero ahora no lo sé. Necesito aprender más. Necesito hablar con los demás y entender lo que están pensando".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4:35–41 en la traducción que sea más fácil de entender.</w:t>
      </w:r>
    </w:p>
    <w:p>
      <w:pPr/>
      <w:r>
        <w:rPr>
          <w:lang w:val="es_ES" w:bidi="es_ES"/>
        </w:rPr>
      </w:r>
      <w:r>
        <w:rPr>
          <w:lang w:val="es_ES" w:bidi="es_ES"/>
        </w:rPr>
        <w:t xml:space="preserve">Jesús estaba enseñando al lado del Mar de Galilea. Jesús estaba sentado en un barco. Jesús dijo a los discípulos: "Vayamos al otro lado del lago". Los discípulos subieron al barco con Jesús. Usen las mismas palabras para el </w:t>
      </w:r>
      <w:r>
        <w:rPr>
          <w:lang w:val="es_ES" w:bidi="es_ES"/>
        </w:rPr>
        <w:t>Mar de Galilea</w:t>
      </w:r>
      <w:r>
        <w:rPr>
          <w:lang w:val="es_ES" w:bidi="es_ES"/>
        </w:rPr>
        <w:t xml:space="preserve">, </w:t>
      </w:r>
      <w:r>
        <w:rPr>
          <w:lang w:val="es_ES" w:bidi="es_ES"/>
        </w:rPr>
        <w:t>barco</w:t>
      </w:r>
      <w:r>
        <w:rPr>
          <w:lang w:val="es_ES" w:bidi="es_ES"/>
        </w:rPr>
        <w:t xml:space="preserve"> y </w:t>
      </w:r>
      <w:r>
        <w:rPr>
          <w:b/>
          <w:lang w:val="es_ES" w:bidi="es_ES"/>
        </w:rPr>
        <w:t>discípulo</w:t>
      </w:r>
      <w:r>
        <w:rPr>
          <w:lang w:val="es_ES" w:bidi="es_ES"/>
        </w:rPr>
        <w:t xml:space="preserve"> que han usado en los pasajes anteriores. </w:t>
      </w:r>
      <w:r>
        <w:rPr>
          <w:lang w:val="es_ES" w:bidi="es_ES"/>
        </w:rPr>
        <w:t>Discípulo</w:t>
      </w:r>
      <w:r>
        <w:rPr>
          <w:lang w:val="es_ES" w:bidi="es_ES"/>
        </w:rPr>
        <w:t xml:space="preserve"> se menciona en el Glosario Principal.</w:t>
      </w:r>
    </w:p>
    <w:p>
      <w:pPr/>
      <w:r>
        <w:rPr>
          <w:lang w:val="es_ES" w:bidi="es_ES"/>
        </w:rPr>
      </w:r>
      <w:r>
        <w:rPr>
          <w:lang w:val="es_ES" w:bidi="es_ES"/>
        </w:rPr>
        <w:t>La tormenta que ocurrió en el Mar de Galilea no tiene un nombre específico, como ciclón. Usen una palabra general para tormenta y describan el viento como tan fuerte que produjo olas altas.</w:t>
      </w:r>
    </w:p>
    <w:p>
      <w:pPr/>
      <w:r>
        <w:rPr>
          <w:lang w:val="es_ES" w:bidi="es_ES"/>
        </w:rPr>
      </w:r>
      <w:r>
        <w:rPr>
          <w:b/>
          <w:lang w:val="es_ES" w:bidi="es_ES"/>
        </w:rPr>
        <w:t>Maestro</w:t>
      </w:r>
      <w:r>
        <w:rPr>
          <w:lang w:val="es_ES" w:bidi="es_ES"/>
        </w:rPr>
        <w:t xml:space="preserve"> es una forma respetuosa de dirigirse que usan los seguidores de Jesús para mostrar que él era un maestro de las cosas de Dios y tenía discípulos/estudiantes que lo seguían y escuchaban sus enseñanzas. En las versiones de esta historia en otros Evangelios, se le dieron otros títulos, como "Señor/maestro". El título de Marcos es un poco menos importante y respetuoso, y posiblemente muestra la frustración de los seguidores con Jesús en ese momento. Asegúrense de no usar un término que solo se refiera a un profesor de escuela.</w:t>
      </w:r>
    </w:p>
    <w:p>
      <w:pPr/>
      <w:r>
        <w:rPr>
          <w:lang w:val="es_ES" w:bidi="es_ES"/>
        </w:rPr>
      </w:r>
      <w:r>
        <w:rPr>
          <w:lang w:val="es_ES" w:bidi="es_ES"/>
        </w:rPr>
        <w:t xml:space="preserve">Deténganse aquí y conversen sobre la palabra para </w:t>
      </w:r>
      <w:r>
        <w:rPr>
          <w:b/>
          <w:lang w:val="es_ES" w:bidi="es_ES"/>
        </w:rPr>
        <w:t>maestro</w:t>
      </w:r>
      <w:r>
        <w:rPr>
          <w:lang w:val="es_ES" w:bidi="es_ES"/>
        </w:rPr>
        <w:t xml:space="preserve"> que usarán en este pasaje. Recuerden que </w:t>
      </w:r>
      <w:r>
        <w:rPr>
          <w:lang w:val="es_ES" w:bidi="es_ES"/>
        </w:rPr>
        <w:t>maestro</w:t>
      </w:r>
      <w:r>
        <w:rPr>
          <w:lang w:val="es_ES" w:bidi="es_ES"/>
        </w:rPr>
        <w:t xml:space="preserve"> está en el Glosario Principal. Pausen este audio aquí.</w:t>
      </w:r>
    </w:p>
    <w:p>
      <w:pPr/>
      <w:r>
        <w:rPr>
          <w:lang w:val="es_ES" w:bidi="es_ES"/>
        </w:rPr>
      </w:r>
      <w:r>
        <w:rPr>
          <w:lang w:val="es_ES" w:bidi="es_ES"/>
        </w:rPr>
        <w:t>"</w:t>
      </w:r>
      <w:r>
        <w:rPr>
          <w:b/>
          <w:lang w:val="es_ES" w:bidi="es_ES"/>
        </w:rPr>
        <w:t>... que nos vamos a ahogar</w:t>
      </w:r>
      <w:r>
        <w:rPr>
          <w:lang w:val="es_ES" w:bidi="es_ES"/>
        </w:rPr>
        <w:t>", en griego esta frase dice "estamos muriendo", y probablemente significa que creen que están a punto de morir.</w:t>
      </w:r>
    </w:p>
    <w:p>
      <w:pPr/>
      <w:r>
        <w:rPr>
          <w:lang w:val="es_ES" w:bidi="es_ES"/>
        </w:rPr>
      </w:r>
      <w:r>
        <w:rPr>
          <w:b/>
          <w:lang w:val="es_ES" w:bidi="es_ES"/>
        </w:rPr>
        <w:t>Estarse quieto</w:t>
      </w:r>
      <w:r>
        <w:rPr>
          <w:lang w:val="es_ES" w:bidi="es_ES"/>
        </w:rPr>
        <w:t xml:space="preserve"> viene de la palabra "bozal" para la boca de un animal. Significa detener la boca para hacerla callar. Jesús </w:t>
      </w:r>
      <w:r>
        <w:rPr>
          <w:b/>
          <w:lang w:val="es_ES" w:bidi="es_ES"/>
        </w:rPr>
        <w:t>reprendió</w:t>
      </w:r>
      <w:r>
        <w:rPr>
          <w:lang w:val="es_ES" w:bidi="es_ES"/>
        </w:rPr>
        <w:t xml:space="preserve"> a la tormenta, le ordenó con fuerza a la tormenta. Los verbos que se usan para reprender y silenciar a la tormenta en esta historia son los mismos verbos que se usan en otras historias para reprender y silenciar a los demonios. Puede que tengan una expresión natural para reprender y silenciar algo. Usen la frase apropiada y descriptiva en su idioma. Es posible que en su idioma no puedan reprender a un objeto que no está vivo. Si es así, usen una expresión que indique la autoridad de Jesús, como "Él ordenó con fuerza a la tormenta que se detuviera".</w:t>
      </w:r>
    </w:p>
    <w:p>
      <w:pPr/>
      <w:r>
        <w:rPr>
          <w:lang w:val="es_ES" w:bidi="es_ES"/>
        </w:rPr>
      </w:r>
      <w:r>
        <w:rPr>
          <w:lang w:val="es_ES" w:bidi="es_ES"/>
        </w:rPr>
        <w:t xml:space="preserve">Tu idioma puede tener una expresión natural para </w:t>
      </w:r>
      <w:r>
        <w:rPr>
          <w:b/>
          <w:lang w:val="es_ES" w:bidi="es_ES"/>
        </w:rPr>
        <w:t>miedo</w:t>
      </w:r>
      <w:r>
        <w:rPr>
          <w:lang w:val="es_ES" w:bidi="es_ES"/>
        </w:rPr>
        <w:t xml:space="preserve"> (por ejemplo: "Tu corazón tiembla, tu hígado se estremece"). Si este es el caso, pueden optar por usarlo aquí.</w:t>
      </w:r>
    </w:p>
    <w:p>
      <w:pPr/>
      <w:r>
        <w:rPr>
          <w:lang w:val="es_ES" w:bidi="es_ES"/>
        </w:rPr>
      </w:r>
      <w:r>
        <w:rPr>
          <w:b/>
          <w:lang w:val="es_ES" w:bidi="es_ES"/>
        </w:rPr>
        <w:t>Fe</w:t>
      </w:r>
      <w:r>
        <w:rPr>
          <w:lang w:val="es_ES" w:bidi="es_ES"/>
        </w:rPr>
        <w:t xml:space="preserve"> o </w:t>
      </w:r>
      <w:r>
        <w:rPr>
          <w:b/>
          <w:lang w:val="es_ES" w:bidi="es_ES"/>
        </w:rPr>
        <w:t>confianza</w:t>
      </w:r>
      <w:r>
        <w:rPr>
          <w:lang w:val="es_ES" w:bidi="es_ES"/>
        </w:rPr>
        <w:t xml:space="preserve"> describen la respuesta del hombre a la promesa de Dios. Probablemente implica más que un acuerdo mental, se trata de poner la propia fe/confianza en Dios. En este caso, los seguidores deben confiar en Jesús mismo. Usen la misma palabra para </w:t>
      </w:r>
      <w:r>
        <w:rPr>
          <w:b/>
          <w:lang w:val="es_ES" w:bidi="es_ES"/>
        </w:rPr>
        <w:t>fe</w:t>
      </w:r>
      <w:r>
        <w:rPr>
          <w:lang w:val="es_ES" w:bidi="es_ES"/>
        </w:rPr>
        <w:t xml:space="preserve"> que usaron en los pasajes anteriores, y recuerden que </w:t>
      </w:r>
      <w:r>
        <w:rPr>
          <w:lang w:val="es_ES" w:bidi="es_ES"/>
        </w:rPr>
        <w:t>fe</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A continuación, cada miembro del grupo deberá decir todo el pasaje, sin interrupciones, al menos una vez. Un miembro del grupo puede usar cualquier objeto, movimientos o dibujos que le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5:1–20</w:t>
      </w:r>
      <w:r>
        <w:rPr>
          <w:lang w:val="es_ES" w:bidi="es_ES"/>
        </w:rPr>
      </w:r>
    </w:p>
    <w:p>
      <w:pPr>
        <w:pStyle w:val="Heading3"/>
      </w:pPr>
      <w:r>
        <w:rPr>
          <w:lang w:val="es_ES" w:bidi="es_ES"/>
        </w:rPr>
        <w:t>Escuchar con el corazón</w:t>
      </w:r>
    </w:p>
    <w:p>
      <w:pPr/>
      <w:r>
        <w:rPr>
          <w:lang w:val="es_ES" w:bidi="es_ES"/>
        </w:rPr>
      </w:r>
      <w:r>
        <w:rPr>
          <w:lang w:val="es_ES" w:bidi="es_ES"/>
        </w:rPr>
        <w:t>Escuchen Marcos 5:1–20 y guárdenlo en el corazón.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5:1–20 en la traducción que sea más fácil de entender.</w:t>
      </w:r>
    </w:p>
    <w:p>
      <w:pPr/>
      <w:r>
        <w:rPr>
          <w:lang w:val="es_ES" w:bidi="es_ES"/>
        </w:rPr>
      </w:r>
      <w:r>
        <w:rPr>
          <w:lang w:val="es_ES" w:bidi="es_ES"/>
        </w:rPr>
        <w:t>Esta es la segunda de un grupo de historias en Marcos que muestran el poder de Jesús sobre las fuerzas destructivas como los desastres naturales, los demonios y la muerte misma. Esta historia muestra que Jesús tiene autoridad sobre todo, incluidas todas las fuerzas del mal. Hay tantos detalles en esta historia que nos muestran que en realidad debe haber sido contada por alguien que la ha visto por sí mismo. En la historia anterior, los discípulos con Jesús acababan de experimentar la tormenta y Jesús la calmó. La tormenta sucedió durante la noche. Ahora es la mañana del día siguiente. Este es un relato narrativo del encuentro de Jesús con un hombre poseído por un demonio.</w:t>
      </w:r>
    </w:p>
    <w:p>
      <w:pPr/>
      <w:r>
        <w:rPr>
          <w:lang w:val="es_ES" w:bidi="es_ES"/>
        </w:rPr>
      </w:r>
      <w:r>
        <w:rPr>
          <w:lang w:val="es_ES" w:bidi="es_ES"/>
        </w:rPr>
        <w:t>En la mañana después de la tormenta, el barco ha llegado al otro lado del lago, que en realidad es otro país. Jesús y los discípulos estaban en ese barco. El pasaje usa la palabra "ellos" para hablar de Jesús y de los discípulos. Pueden decir que Jesús y los discípulos llegaron. Deténganse y muestren un mapa del Mar de Galilea con Cafarnaúm marcado. Este mapa también debe mostrar la tierra de los gerasenos y el área de la Decápolis. Detengan la grabación aquí.</w:t>
      </w:r>
    </w:p>
    <w:p>
      <w:pPr/>
      <w:r>
        <w:rPr>
          <w:lang w:val="es_ES" w:bidi="es_ES"/>
        </w:rPr>
      </w:r>
      <w:r>
        <w:rPr>
          <w:lang w:val="es_ES" w:bidi="es_ES"/>
        </w:rPr>
        <w:t>En este momento, el gobierno romano había dividido la tierra en diferentes países con un gobernante diferente. El lado este del Mar de Galilea era un país llamado Decápolis, que es un área griega. La palabra Decápolis que aparece al final de la historia significa 10 ciudades. Gerasa es una de las ciudades. El barco llega a la región de los gerasenos. Los gerasenos no eran judíos. No siguieron las leyes que Dios dio a Moisés. Los gerasenos no adoraban a Dios.</w:t>
      </w:r>
    </w:p>
    <w:p>
      <w:pPr/>
      <w:r>
        <w:rPr>
          <w:lang w:val="es_ES" w:bidi="es_ES"/>
        </w:rPr>
      </w:r>
      <w:r>
        <w:rPr>
          <w:lang w:val="es_ES" w:bidi="es_ES"/>
        </w:rPr>
        <w:t xml:space="preserve">Cuando Jesús y los discípulos llegaron, estaban en un área con colinas a lo largo de la costa. Estas colinas tenían cuevas en ellas. Estas cuevas eran las </w:t>
      </w:r>
      <w:r>
        <w:rPr>
          <w:b/>
          <w:lang w:val="es_ES" w:bidi="es_ES"/>
        </w:rPr>
        <w:t>cuevas funerarias</w:t>
      </w:r>
      <w:r>
        <w:rPr>
          <w:lang w:val="es_ES" w:bidi="es_ES"/>
        </w:rPr>
        <w:t xml:space="preserve"> donde los aldeanos locales ponían los cadáveres. Esta área se llamaba cementerio o tumbas porque los difuntos estaban enterrados en las cuevas. Las colinas de esta parte del país tenían muchas cuevas porque la roca era blanda. Las cuevas podían haber sido naturales o hechas por el hombre y a menudo eran lo suficientemente grandes como para necesitar columnas en su interior para sostenerlas; por lo tanto, las cuevas eran lo suficientemente grandes como para proporcionar refugio para este hombre. Algunas de las cuevas tenían áreas pequeñas a los lados donde se colocaban los cadáveres cuando las cuevas se usaban como tumbas. El pasaje dice que el hombre vivía en el cementerio o en las tumbas. El hombre estaba usando estas cuevas como un lugar para dormir. El hombre no estaba entrando en tumbas cavadas en la tierra.</w:t>
      </w:r>
    </w:p>
    <w:p>
      <w:pPr/>
      <w:r>
        <w:rPr>
          <w:lang w:val="es_ES" w:bidi="es_ES"/>
        </w:rPr>
      </w:r>
      <w:r>
        <w:rPr>
          <w:lang w:val="es_ES" w:bidi="es_ES"/>
        </w:rPr>
        <w:t>Deténganse aquí y muestren al grupo una imagen de cuevas en acantilados. Pausen la grabación aquí.</w:t>
      </w:r>
    </w:p>
    <w:p>
      <w:pPr/>
      <w:r>
        <w:rPr>
          <w:lang w:val="es_ES" w:bidi="es_ES"/>
        </w:rPr>
      </w:r>
      <w:r>
        <w:rPr>
          <w:lang w:val="es_ES" w:bidi="es_ES"/>
        </w:rPr>
        <w:t>Cuando Jesús sale del barco, este hombre que vive en el cementerio y tiene un espíritu impuro viviendo dentro de él viene a encontrarse con Jesús. Impuro significa que algo no es apto para el servicio a Dios y que una persona no puede adorar a Dios. El hombre está en el área donde las personas entierran a los muertos en cuevas, por lo que incluso el área es impura para los judíos. El hombre mismo es impuro porque está poseído por espíritus malignos. Los cerdos en la ladera son animales inmundos. Esta historia está llena de cosas "impuras".</w:t>
      </w:r>
    </w:p>
    <w:p>
      <w:pPr/>
      <w:r>
        <w:rPr>
          <w:lang w:val="es_ES" w:bidi="es_ES"/>
        </w:rPr>
      </w:r>
      <w:r>
        <w:rPr>
          <w:lang w:val="es_ES" w:bidi="es_ES"/>
        </w:rPr>
        <w:t xml:space="preserve">Un espíritu malo o impuro habitaba y poseía al hombre que vivía en el cementerio. Cuando los demonios poseen a las personas, controlan sus acciones. La palabra para espíritu maligno es singular en esta parte de la historia. En este texto en el idioma original, en realidad se llama </w:t>
      </w:r>
      <w:r>
        <w:rPr>
          <w:b/>
          <w:lang w:val="es_ES" w:bidi="es_ES"/>
        </w:rPr>
        <w:t>espíritu impuro.</w:t>
      </w:r>
      <w:r>
        <w:rPr>
          <w:lang w:val="es_ES" w:bidi="es_ES"/>
        </w:rPr>
        <w:t xml:space="preserve"> Todos los espíritus malignos son </w:t>
      </w:r>
      <w:r>
        <w:rPr>
          <w:b/>
          <w:lang w:val="es_ES" w:bidi="es_ES"/>
        </w:rPr>
        <w:t>impuros</w:t>
      </w:r>
      <w:r>
        <w:rPr>
          <w:lang w:val="es_ES" w:bidi="es_ES"/>
        </w:rPr>
        <w:t xml:space="preserve"> porque no son aptos para servir a Dios*. * Ya en el libro de Marcos, Jesús ha sanado a personas que estaban poseídas por espíritus malignos. Ustedes usarían el mismo término que usaron anteriormente para describir a este espíritu maligno o impuro.</w:t>
      </w:r>
    </w:p>
    <w:p>
      <w:pPr/>
      <w:r>
        <w:rPr>
          <w:lang w:val="es_ES" w:bidi="es_ES"/>
        </w:rPr>
      </w:r>
      <w:r>
        <w:rPr>
          <w:lang w:val="es_ES" w:bidi="es_ES"/>
        </w:rPr>
        <w:t>El Talmud es el libro de la historia tradicional y la ley de los judíos. Este libro enumera cuatro características de las personas que están dementes: 1) deambular de noche, 2) pasar la noche en una tumba o sepulcro, 3) rasgar la ropa y 4) destruir los bienes propios. El hombre mostró estas cuatro características. La práctica habitual al tratar con personas dementes era atarlas para protegerlas de sí mismas. Los espíritus hicieron a este hombre tan fuerte que rompió sus cadenas. El pasaje nos dice que este hombre también corría gritando por las colinas tanto de día como de noche. La idea es que este hombre nunca durmió. La historia nos da una fuerte descripción de este hombre y de su vida antes de conocer a Jesús. Deténganse y muestren una imagen de cadenas con grilletes que las personas usaban para atar a una persona. Detengan la grabación aquí.</w:t>
      </w:r>
    </w:p>
    <w:p>
      <w:pPr/>
      <w:r>
        <w:rPr>
          <w:lang w:val="es_ES" w:bidi="es_ES"/>
        </w:rPr>
      </w:r>
      <w:r>
        <w:rPr>
          <w:lang w:val="es_ES" w:bidi="es_ES"/>
        </w:rPr>
        <w:t>El hombre corrió hacia Jesús y se inclinó ante Jesús. Inclinarse ante alguien es una manera de mostrar respeto a esa persona. El hombre está chillando, gritando o vociferando en voz muy alta. Deténganse y conversen: Cuenten una historia sobre alguien que ha perdido el control de sí mismo y que esté gritando o hablando en voz muy alta. Escuchen con cuidado cómo el narrador describe el discurso de esta persona. Algunas personas usan expresiones figuradas, como gritar a todo pulmón, mientras que otras solo podrían decir que el hombre estaba hablando lo más fuerte que podía. Pausen la grabación aquí.</w:t>
      </w:r>
    </w:p>
    <w:p>
      <w:pPr/>
      <w:r>
        <w:rPr>
          <w:lang w:val="es_ES" w:bidi="es_ES"/>
        </w:rPr>
      </w:r>
      <w:r>
        <w:rPr>
          <w:lang w:val="es_ES" w:bidi="es_ES"/>
        </w:rPr>
        <w:t>El hombre comienza a hablar con Jesús. El hombre le pregunta a Jesús por qué Jesús está interfiriendo con el hombre. El espíritu maligno está hablando. El espíritu maligno está diciendo en realidad: "¿Por qué estás interfiriendo conmigo—el espíritu maligno?" Ya han usado esta frase en Marcos cuando Jesús expulsó a otro espíritu maligno. El hombre llama a Jesús por un título. El hombre dice Jesús, Hijo del Dios Altísimo. Ustedes han usado el término Hijo de Dios anteriormente en Marcos. Usen las mismas palabras aquí. El Dios altísimo es una manera de decir que Dios es más grande y más poderoso que los otros dioses. Este es un título que aparece varias veces en las Escrituras. Deténganse y conversen: Cuenten una historia sobre un hombre que crece en el pueblo. Cuando hablen de este hombre, hablen de su padre y de su abuelo. También describan a este hombre como alguien de la aldea y que trabaja en una granja. Escuchen cualquier título que se pueda usar. El narrador puede decir que este hombre es el hijo de alguien. El narrador también puede decir que este hombre es hijo de la aldea. ¿Qué palabras usa el narrador para describir a este hombre? Pausen la grabación aquí.</w:t>
      </w:r>
    </w:p>
    <w:p>
      <w:pPr/>
      <w:r>
        <w:rPr>
          <w:lang w:val="es_ES" w:bidi="es_ES"/>
        </w:rPr>
      </w:r>
      <w:r>
        <w:rPr>
          <w:lang w:val="es_ES" w:bidi="es_ES"/>
        </w:rPr>
        <w:t>Jesús ya le ha dicho al espíritu impuro que deje al hombre. Esto significa que antes de que este hombre corriera hacia Jesús y el espíritu inmundo comenzara a hablar, Jesús había ordenado al espíritu inmundo que saliera del hombre. Las palabras de esta historia dejan en claro que esta acción ya sucedió.</w:t>
      </w:r>
    </w:p>
    <w:p>
      <w:pPr/>
      <w:r>
        <w:rPr>
          <w:lang w:val="es_ES" w:bidi="es_ES"/>
        </w:rPr>
      </w:r>
      <w:r>
        <w:rPr>
          <w:lang w:val="es_ES" w:bidi="es_ES"/>
        </w:rPr>
        <w:t>Jesús pregunta el nombre del demonio. Con la respuesta a esta pregunta, entendemos que este hombre está poseído por muchos demonios. El nombre que dan los demonios, "Legión", es el nombre romano para un grupo de más de 6000 soldados. Los romanos colonizaron o conquistaron esa área durante esta época, por lo que el nombre "Legión" que usaron tenía sentido: todos en el área entendían esta palabra. No sabemos cuántos espíritus impuros había en el hombre. Si la gente no conoce la palabra legión, pueden usar otras palabras o títulos como "muchos" o "un montón". Por ejemplo, el hombre podría decir: "Mi nombre es muchos".</w:t>
      </w:r>
    </w:p>
    <w:p>
      <w:pPr/>
      <w:r>
        <w:rPr>
          <w:lang w:val="es_ES" w:bidi="es_ES"/>
        </w:rPr>
      </w:r>
      <w:r>
        <w:rPr>
          <w:lang w:val="es_ES" w:bidi="es_ES"/>
        </w:rPr>
        <w:t>Una persona que expulsaba demonios en tiempos bíblicos a menudo desterraba los espíritus malignos a un lugar remoto, lejos de las personas, para que ya no pudieran causar problemas. Esta puede ser la razón por la que los espíritus malignos pidieron no ser enviados a un lugar lejano, asumieron que eso es lo que Jesús también haría. Deténganse y discutan: ¿Cómo muestran las personas en su cultura normalmente que están poseídas por demonios? ¿Cómo reacciona la gente en la cultura de ustedes ante las personas que están locas o poseídas por demonios? Pausen la grabación aquí.</w:t>
      </w:r>
    </w:p>
    <w:p>
      <w:pPr/>
      <w:r>
        <w:rPr>
          <w:lang w:val="es_ES" w:bidi="es_ES"/>
        </w:rPr>
      </w:r>
      <w:r>
        <w:rPr>
          <w:lang w:val="es_ES" w:bidi="es_ES"/>
        </w:rPr>
        <w:t>Los espíritus malignos nuevamente le rogaron a Jesús que no los enviara a un lugar lejano. Noten que todo lo que dicen los espíritus malignos es sobre a dónde irán. No hay la posibilidad de permanecer en el hombre. Jesús les ha ordenado que dejen al hombre. Los espíritus malignos saben que deben dejar al hombre. Finalmente, los espíritus malignos piden permiso para ir a los cerdos. Jesús da a los espíritus malignos permiso para dejar al hombre e ir a los cerdos que estaban en una colina cercana. Deténganse y muestren una imagen de cerdos. Pausen la grabación aquí.</w:t>
      </w:r>
    </w:p>
    <w:p>
      <w:pPr/>
      <w:r>
        <w:rPr>
          <w:lang w:val="es_ES" w:bidi="es_ES"/>
        </w:rPr>
      </w:r>
      <w:r>
        <w:rPr>
          <w:lang w:val="es_ES" w:bidi="es_ES"/>
        </w:rPr>
        <w:t>El texto bíblico no explica por qué los cerdos fueron destruidos. Sin embargo, sabemos por otras partes de la Biblia que los espíritus malignos quieren destruir a las personas. Tenemos una imagen clara de la gran cantidad de espíritus malignos dentro del hombre: ¡había 2000 cerdos en la ladera de la colina! Los cerdos bajaron la ladera empinada hacia el agua, y todos los cerdos se ahogaron, o murieron, en el agua.</w:t>
      </w:r>
    </w:p>
    <w:p>
      <w:pPr/>
      <w:r>
        <w:rPr>
          <w:lang w:val="es_ES" w:bidi="es_ES"/>
        </w:rPr>
      </w:r>
      <w:r>
        <w:rPr>
          <w:lang w:val="es_ES" w:bidi="es_ES"/>
        </w:rPr>
        <w:t>Los pastores de cerdos van al pueblo cercano y le dicen a la gente lo que sucedió. Los pastores de cerdos son las personas que cuidaban de los cerdos, se aseguraban de que estuvieran en un lugar donde pudieran obtener alimento y agua, y protegían a los cerdos de sufrir daño. Los pastores de cerdos eran como pastores de ovejas, pero cuidaban cerdos. Los cerdos eran animales impuros para el pueblo judío. No se permitía a los judíos comer la carne ni trabajar con los cerdos. Esta es una zona no judía. Los cerdos proporcionarían dinero para la población local. La aldea perdió una gran suma de dinero cuando los cerdos se ahogaron. Cuando las personas de la ciudad cercana llegan a la orilla, ven un cambio real en el hombre. Las personas escuchan lo que les sucedió a los cerdos. El pueblo tenía miedo. Las personas le pidieron a Jesús que saliera de esa área.</w:t>
      </w:r>
    </w:p>
    <w:p>
      <w:pPr/>
      <w:r>
        <w:rPr>
          <w:lang w:val="es_ES" w:bidi="es_ES"/>
        </w:rPr>
      </w:r>
      <w:r>
        <w:rPr>
          <w:lang w:val="es_ES" w:bidi="es_ES"/>
        </w:rPr>
        <w:t xml:space="preserve">Jesús estaba subiendo al barco cuando el hombre que había sido sanado pidió ir con Jesús. Jesús dijo: "No". Jesús no permitió que el hombre fuera con Jesús y los discípulos. En cambio, Jesús le dijo al hombre que se fuera a su casa y compartiera con toda su familia lo que el Señor, o Dios, había hecho por él*. * Algunas traducciones dicen que el hombre debe compartir con otras personas y otras traducciones dicen que él debe compartir con amigos. Jesús también dijo que el hombre debía decir cómo Dios le había mostrado misericordia. Misericordia significa mostrar compasión o bondad por alguien que está sufriendo. El hombre estaba sufriendo cuando los demonios lo poseyeron. Aquí la palabra Señor se está refiriendo a Dios. Jesús está diciendo que el hombre debe decirle al pueblo lo que Dios ha hecho por este hombre. El hombre hizo más de lo que Jesús pidió. El hombre dio la vuelta a toda la región. Esta área se llama </w:t>
      </w:r>
      <w:r>
        <w:rPr>
          <w:b/>
          <w:lang w:val="es_ES" w:bidi="es_ES"/>
        </w:rPr>
        <w:t>Decápolis,</w:t>
      </w:r>
      <w:r>
        <w:rPr>
          <w:lang w:val="es_ES" w:bidi="es_ES"/>
        </w:rPr>
        <w:t xml:space="preserve"> una palabra griega que significa "Diez Ciudades". El hombre les dijo a todos lo que Jesús había hecho por él. Todos los que escucharon estaban asombrados.</w:t>
      </w:r>
    </w:p>
    <w:p>
      <w:pPr/>
      <w:r>
        <w:rPr>
          <w:lang w:val="es_ES" w:bidi="es_ES"/>
        </w:rPr>
      </w:r>
      <w:r>
        <w:rPr>
          <w:lang w:val="es_ES" w:bidi="es_ES"/>
        </w:rPr>
        <w:t>Como esta historia tiene lugar fuera de la patria judía, sienta las bases para el hecho de que eventualmente las personas compartirían la misión de Jesús en todas las naciones.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5:1–20 en la traducción que sea más fácil de entender.</w:t>
      </w:r>
    </w:p>
    <w:p>
      <w:pPr/>
      <w:r>
        <w:rPr>
          <w:lang w:val="es_ES" w:bidi="es_ES"/>
        </w:rPr>
      </w:r>
      <w:r>
        <w:rPr>
          <w:lang w:val="es_ES" w:bidi="es_ES"/>
        </w:rPr>
        <w:t>En este paso, el grupo definirá las escenas, personajes y ambientación de este pasaje. Luego el grupo visualizará este texto.</w:t>
      </w:r>
    </w:p>
    <w:p>
      <w:pPr/>
      <w:r>
        <w:rPr>
          <w:lang w:val="es_ES" w:bidi="es_ES"/>
        </w:rPr>
      </w:r>
      <w:r>
        <w:rPr>
          <w:lang w:val="es_ES" w:bidi="es_ES"/>
        </w:rPr>
        <w:t>Este pasaje tiene 5 escenas.</w:t>
      </w:r>
    </w:p>
    <w:p>
      <w:pPr/>
      <w:r>
        <w:rPr>
          <w:lang w:val="es_ES" w:bidi="es_ES"/>
        </w:rPr>
      </w:r>
      <w:r>
        <w:rPr>
          <w:b/>
          <w:lang w:val="es_ES" w:bidi="es_ES"/>
        </w:rPr>
        <w:t>Primera escena:</w:t>
      </w:r>
      <w:r>
        <w:rPr>
          <w:lang w:val="es_ES" w:bidi="es_ES"/>
        </w:rPr>
        <w:t xml:space="preserve"> Jesús y sus discípulos llegan al otro lado del gran lago. Un hombre que ha sido poseído por espíritus malignos se encuentra con ellos. El hombre es descrito.</w:t>
      </w:r>
    </w:p>
    <w:p>
      <w:pPr/>
      <w:r>
        <w:rPr>
          <w:lang w:val="es_ES" w:bidi="es_ES"/>
        </w:rPr>
      </w:r>
      <w:r>
        <w:rPr>
          <w:b/>
          <w:lang w:val="es_ES" w:bidi="es_ES"/>
        </w:rPr>
        <w:t>Segunda escena:</w:t>
      </w:r>
      <w:r>
        <w:rPr>
          <w:lang w:val="es_ES" w:bidi="es_ES"/>
        </w:rPr>
        <w:t xml:space="preserve"> El hombre poseído ve a Jesús de lejos y corre a su encuentro. Los espíritus hablan con Jesús.</w:t>
      </w:r>
    </w:p>
    <w:p>
      <w:pPr/>
      <w:r>
        <w:rPr>
          <w:lang w:val="es_ES" w:bidi="es_ES"/>
        </w:rPr>
      </w:r>
      <w:r>
        <w:rPr>
          <w:b/>
          <w:lang w:val="es_ES" w:bidi="es_ES"/>
        </w:rPr>
        <w:t>Tercera escena:</w:t>
      </w:r>
      <w:r>
        <w:rPr>
          <w:lang w:val="es_ES" w:bidi="es_ES"/>
        </w:rPr>
        <w:t xml:space="preserve"> Los espíritus malignos le piden a Jesús que les permita entrar en algunos cerdos cercanos. Los cerdos se vuelven locos, se sumergen en el lago y se ahogan en el agua.</w:t>
      </w:r>
    </w:p>
    <w:p>
      <w:pPr/>
      <w:r>
        <w:rPr>
          <w:lang w:val="es_ES" w:bidi="es_ES"/>
        </w:rPr>
      </w:r>
      <w:r>
        <w:rPr>
          <w:b/>
          <w:lang w:val="es_ES" w:bidi="es_ES"/>
        </w:rPr>
        <w:t>Cuarta escena:</w:t>
      </w:r>
      <w:r>
        <w:rPr>
          <w:lang w:val="es_ES" w:bidi="es_ES"/>
        </w:rPr>
        <w:t xml:space="preserve"> Los pastores ven lo que sucedió. Van a la ciudad cercana y les dicen a todos lo que vieron. Las personas tienen miedo y le piden a Jesús que se vaya.</w:t>
      </w:r>
    </w:p>
    <w:p>
      <w:pPr/>
      <w:r>
        <w:rPr>
          <w:lang w:val="es_ES" w:bidi="es_ES"/>
        </w:rPr>
      </w:r>
      <w:r>
        <w:rPr>
          <w:b/>
          <w:lang w:val="es_ES" w:bidi="es_ES"/>
        </w:rPr>
        <w:t>Quinta escena:</w:t>
      </w:r>
      <w:r>
        <w:rPr>
          <w:lang w:val="es_ES" w:bidi="es_ES"/>
        </w:rPr>
        <w:t xml:space="preserve"> Jesús sube otra vez al barco para regresar al otro lado del lago. El hombre que había sido poseído le pregunta a Jesús si puede ir con él. Jesús dice: "No, regresa con tu familia y cuéntales todo lo que Dios ha hecho por ti y lo misericordioso que ha sido". El hombre va y les dice a todos en esa región lo que Jesús ha hecho por él. Todos están asombrados.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El hombre que ha sido poseído</w:t>
      </w:r>
    </w:p>
    <w:p>
      <w:pPr>
        <w:pStyle w:val="ListBullet"/>
        <w:spacing w:line="240" w:lineRule="auto"/>
        <w:ind w:left="720"/>
      </w:pPr>
      <w:r>
        <w:rPr>
          <w:lang w:val="es_ES" w:bidi="es_ES"/>
        </w:rPr>
      </w:r>
      <w:r>
        <w:rPr>
          <w:lang w:val="es_ES" w:bidi="es_ES"/>
        </w:rPr>
        <w:t>Los espíritus malignos que poseen al hombre</w:t>
      </w:r>
    </w:p>
    <w:p>
      <w:pPr>
        <w:pStyle w:val="ListBullet"/>
        <w:spacing w:line="240" w:lineRule="auto"/>
        <w:ind w:left="720"/>
      </w:pPr>
      <w:r>
        <w:rPr>
          <w:lang w:val="es_ES" w:bidi="es_ES"/>
        </w:rPr>
      </w:r>
      <w:r>
        <w:rPr>
          <w:lang w:val="es_ES" w:bidi="es_ES"/>
        </w:rPr>
        <w:t>Los cerdos (2000 cerdos)</w:t>
      </w:r>
    </w:p>
    <w:p>
      <w:pPr>
        <w:pStyle w:val="ListBullet"/>
        <w:spacing w:line="240" w:lineRule="auto"/>
        <w:ind w:left="720"/>
      </w:pPr>
      <w:r>
        <w:rPr>
          <w:lang w:val="es_ES" w:bidi="es_ES"/>
        </w:rPr>
      </w:r>
      <w:r>
        <w:rPr>
          <w:lang w:val="es_ES" w:bidi="es_ES"/>
        </w:rPr>
        <w:t>Pastores que cuidan a los cerdos</w:t>
      </w:r>
    </w:p>
    <w:p>
      <w:pPr>
        <w:pStyle w:val="ListBullet"/>
        <w:spacing w:line="240" w:lineRule="auto"/>
        <w:ind w:left="720"/>
      </w:pPr>
      <w:r>
        <w:rPr>
          <w:lang w:val="es_ES" w:bidi="es_ES"/>
        </w:rPr>
      </w:r>
      <w:r>
        <w:rPr>
          <w:lang w:val="es_ES" w:bidi="es_ES"/>
        </w:rPr>
        <w:t>Personas del pueblo cercano que vienen a ver lo que ha sucedido</w:t>
      </w:r>
    </w:p>
    <w:p>
      <w:pPr/>
      <w:r>
        <w:rPr>
          <w:lang w:val="es_ES" w:bidi="es_ES"/>
        </w:rPr>
      </w:r>
      <w:r>
        <w:rPr>
          <w:lang w:val="es_ES" w:bidi="es_ES"/>
        </w:rPr>
        <w:t>En la primera escena, Jesús y los discípulos llegan al otro lado del lago. Esta es la mañana después de la tormenta que ocurrió durante la noche. Este lugar es a donde Jesús estaba yendo cuando Jesús dijo: "Vayamos al otro lado del lago". Cuando el barco llega, un hombre con un espíritu impuro sale para saludarlos.</w:t>
      </w:r>
    </w:p>
    <w:p>
      <w:pPr/>
      <w:r>
        <w:rPr>
          <w:lang w:val="es_ES" w:bidi="es_ES"/>
        </w:rPr>
      </w:r>
      <w:r>
        <w:rPr>
          <w:lang w:val="es_ES" w:bidi="es_ES"/>
        </w:rPr>
        <w:t>La acción de la historia se detiene mientras el narrador da una descripción de este hombre que tiene espíritus malignos viviendo en él. El hombre vive en un cementerio. Los muertos están enterrados en cuevas que están en las colinas cerca del lago. El hombre también entra en esas cuevas para dormir. Marcos nos dice estas cosas sobre el hombre.</w:t>
      </w:r>
    </w:p>
    <w:p>
      <w:pPr>
        <w:pStyle w:val="ListBullet"/>
        <w:spacing w:line="240" w:lineRule="auto"/>
        <w:ind w:left="720"/>
      </w:pPr>
      <w:r>
        <w:rPr>
          <w:lang w:val="es_ES" w:bidi="es_ES"/>
        </w:rPr>
      </w:r>
      <w:r>
        <w:rPr>
          <w:lang w:val="es_ES" w:bidi="es_ES"/>
        </w:rPr>
        <w:t>Él está poseído por espíritus malignos o impuros.</w:t>
      </w:r>
    </w:p>
    <w:p>
      <w:pPr>
        <w:pStyle w:val="ListBullet"/>
        <w:spacing w:line="240" w:lineRule="auto"/>
        <w:ind w:left="720"/>
      </w:pPr>
      <w:r>
        <w:rPr>
          <w:lang w:val="es_ES" w:bidi="es_ES"/>
        </w:rPr>
      </w:r>
      <w:r>
        <w:rPr>
          <w:lang w:val="es_ES" w:bidi="es_ES"/>
        </w:rPr>
        <w:t>Él vive en las cuevas funerarias.</w:t>
      </w:r>
    </w:p>
    <w:p>
      <w:pPr>
        <w:pStyle w:val="ListBullet"/>
        <w:spacing w:line="240" w:lineRule="auto"/>
        <w:ind w:left="720"/>
      </w:pPr>
      <w:r>
        <w:rPr>
          <w:lang w:val="es_ES" w:bidi="es_ES"/>
        </w:rPr>
      </w:r>
      <w:r>
        <w:rPr>
          <w:lang w:val="es_ES" w:bidi="es_ES"/>
        </w:rPr>
        <w:t>Él es tan fuerte que nadie puede retenerlo ni siquiera con cadenas.</w:t>
      </w:r>
    </w:p>
    <w:p>
      <w:pPr>
        <w:pStyle w:val="ListBullet"/>
        <w:spacing w:line="240" w:lineRule="auto"/>
        <w:ind w:left="720"/>
      </w:pPr>
      <w:r>
        <w:rPr>
          <w:lang w:val="es_ES" w:bidi="es_ES"/>
        </w:rPr>
      </w:r>
      <w:r>
        <w:rPr>
          <w:lang w:val="es_ES" w:bidi="es_ES"/>
        </w:rPr>
        <w:t>Él se corta con piedras afiladas.</w:t>
      </w:r>
    </w:p>
    <w:p>
      <w:pPr>
        <w:pStyle w:val="ListBullet"/>
        <w:spacing w:line="240" w:lineRule="auto"/>
        <w:ind w:left="720"/>
      </w:pPr>
      <w:r>
        <w:rPr>
          <w:lang w:val="es_ES" w:bidi="es_ES"/>
        </w:rPr>
      </w:r>
      <w:r>
        <w:rPr>
          <w:lang w:val="es_ES" w:bidi="es_ES"/>
        </w:rPr>
        <w:t>Él deambula de día y de noche por las colinas aullando o gritando en voz alta.</w:t>
      </w:r>
    </w:p>
    <w:p>
      <w:pPr>
        <w:pStyle w:val="ListBullet"/>
        <w:spacing w:line="240" w:lineRule="auto"/>
        <w:ind w:left="720"/>
      </w:pPr>
      <w:r>
        <w:rPr>
          <w:lang w:val="es_ES" w:bidi="es_ES"/>
        </w:rPr>
      </w:r>
      <w:r>
        <w:rPr>
          <w:lang w:val="es_ES" w:bidi="es_ES"/>
        </w:rPr>
        <w:t>Al final de la historia, los aldeanos ven que el hombre está usando ropa. Esto implica que el hombre no estaba usando ropa cuando Jesús llegó.</w:t>
      </w:r>
    </w:p>
    <w:p>
      <w:pPr/>
      <w:r>
        <w:rPr>
          <w:lang w:val="es_ES" w:bidi="es_ES"/>
        </w:rPr>
      </w:r>
      <w:r>
        <w:rPr>
          <w:lang w:val="es_ES" w:bidi="es_ES"/>
        </w:rPr>
        <w:t>Esta información nos dice cuán miserable era la vida de este hombre.</w:t>
      </w:r>
    </w:p>
    <w:p>
      <w:pPr/>
      <w:r>
        <w:rPr>
          <w:lang w:val="es_ES" w:bidi="es_ES"/>
        </w:rPr>
      </w:r>
      <w:r>
        <w:rPr>
          <w:lang w:val="es_ES" w:bidi="es_ES"/>
        </w:rPr>
        <w:t>En la segunda escena, el hombre poseído por el espíritu impuro ve a Jesús y corre hacia Jesús. El hombre se inclina profundamente ante Jesús. El hombre chilla y grita. Estos son sonidos fuertes y desagradables. Las personas con salud mental no harían estos sonidos. El hombre le pregunta a Jesús por qué Jesús está interfiriendo con los espíritus malignos. El hombre llama a Jesús "Hijo del Dios Altísimo". El hombre acusa a Jesús de torturar al hombre. En este momento, aprendemos que Jesús ya ha ordenado al espíritu maligno que salga del hombre.</w:t>
      </w:r>
    </w:p>
    <w:p>
      <w:pPr/>
      <w:r>
        <w:rPr>
          <w:lang w:val="es_ES" w:bidi="es_ES"/>
        </w:rPr>
      </w:r>
      <w:r>
        <w:rPr>
          <w:lang w:val="es_ES" w:bidi="es_ES"/>
        </w:rPr>
        <w:t>La dificultad en esta escena es mostrar el orden de los primeros eventos. Jesús ve al hombre y ordena a los espíritus que salgan del hombre. El hombre corre a Jesús y se inclina ante Jesús. El hombre llama a Jesús el Hijo del Dios Altísimo.</w:t>
      </w:r>
    </w:p>
    <w:p>
      <w:pPr/>
      <w:r>
        <w:rPr>
          <w:lang w:val="es_ES" w:bidi="es_ES"/>
        </w:rPr>
      </w:r>
      <w:r>
        <w:rPr>
          <w:lang w:val="es_ES" w:bidi="es_ES"/>
        </w:rPr>
        <w:t>Deténganse y conversen: Cuenten una historia que incluya un evento que ya ha sucedido. ¿Cómo explica el narrador a la audiencia que el evento sucedió antes de que se contara la historia? Detengan la grabación aquí.</w:t>
      </w:r>
    </w:p>
    <w:p>
      <w:pPr/>
      <w:r>
        <w:rPr>
          <w:lang w:val="es_ES" w:bidi="es_ES"/>
        </w:rPr>
      </w:r>
      <w:r>
        <w:rPr>
          <w:lang w:val="es_ES" w:bidi="es_ES"/>
        </w:rPr>
        <w:t>Ahora elaboren la secuencia de eventos para la historia. Practiquen contar la secuencia de eventos de modo que todos tengan claro cuándo Jesús les dice a los espíritus malignos que se vayan del hombre.</w:t>
      </w:r>
    </w:p>
    <w:p>
      <w:pPr/>
      <w:r>
        <w:rPr>
          <w:lang w:val="es_ES" w:bidi="es_ES"/>
        </w:rPr>
      </w:r>
      <w:r>
        <w:rPr>
          <w:lang w:val="es_ES" w:bidi="es_ES"/>
        </w:rPr>
        <w:t>Jesús le pregunta al hombre poseído su nombre. El hombre dice: "Mi nombre es Legión". En esta época, todas las personas sabían que una legión de soldados era de aproximadamente 6000 soldados. El nombre Legión significa que el hombre tenía muchos demonios dentro de él. No significa que el hombre tenía 6000 demonios. En la mayoría de las culturas de hoy, las personas no saben qué significa la palabra legión. Está bien nombrar al hombre con un nombre propio como "Mucho". Este tipo de nombre indicaría que el hombre tiene muchos espíritus viviendo en él. La palabra que elijan debe significar muchos y ser una palabra que pueda usarse como un nombre en su idioma.</w:t>
      </w:r>
    </w:p>
    <w:p>
      <w:pPr/>
      <w:r>
        <w:rPr>
          <w:lang w:val="es_ES" w:bidi="es_ES"/>
        </w:rPr>
      </w:r>
      <w:r>
        <w:rPr>
          <w:lang w:val="es_ES" w:bidi="es_ES"/>
        </w:rPr>
        <w:t>Toda la acción de la historia ocurre cerca del lago. Las colinas con las cuevas funerarias están cerca del lago. Jesús acaba de bajar del barco a la orilla. Los cerdos están en una ladera cerca del lago. Los cerdos caen en el lago y se ahogan.</w:t>
      </w:r>
    </w:p>
    <w:p>
      <w:pPr/>
      <w:r>
        <w:rPr>
          <w:lang w:val="es_ES" w:bidi="es_ES"/>
        </w:rPr>
      </w:r>
      <w:r>
        <w:rPr>
          <w:lang w:val="es_ES" w:bidi="es_ES"/>
        </w:rPr>
        <w:t>En la tercera escena, aprendemos que hay un grupo grande de cerdos en una colina cerca del agua. Los espíritus malignos le piden a Jesús permiso para entrar en los cerdos. Jesús les da permiso: no envía a los espíritus a entrar en los cerdos, sino que les da permiso para entrar en ellos. Al interpretar la historia, tengan cuidado de no mostrar con sus gestos o movimientos de la mano que Jesús ordenó a los espíritus que fueran a los cerdos. Jesús ordenó a los espíritus que abandonaran al hombre. Jesús les dio permiso a los espíritus permiso para ir a los cerdos. Cuando los espíritus entran en los cerdos, los cerdos se precipitan o se sumergen por la ladera del campo, caen por el acantilado y se ahogan en el lago. La historia usa verbos de acción fuertes para describir lo que les sucedió a los cerdos. Los cerdos no se limitaron a correr colina abajo. Los cerdos bajaron corriendo la colina o se lanzaron colina abajo. Esto significa que iban tan rápido que cuando llegaron al borde del acantilado, cayeron al agua y se ahogaron.</w:t>
      </w:r>
    </w:p>
    <w:p>
      <w:pPr/>
      <w:r>
        <w:rPr>
          <w:lang w:val="es_ES" w:bidi="es_ES"/>
        </w:rPr>
      </w:r>
      <w:r>
        <w:rPr>
          <w:lang w:val="es_ES" w:bidi="es_ES"/>
        </w:rPr>
        <w:t>En la cuarta escena, los pastores ven lo que les sucede a los cerdos y van al pueblo cercano para reunir a los pobladores. Las personas del pueblo vienen a la orilla del lago y ven a Jesús hablando con el hombre que anteriormente estaba poseído, que ahora está vestido, calmado y con la mente tranquila. Las personas del pueblo también escuchan a los pastores explicar lo que les sucedió a los cerdos. Los pobladores tienen miedo. Los habitantes del pueblo le rogaron a Jesús o le suplicaron o imploraron a Jesús que se fuera. Estas palabras son mucho más fuertes que pedir. Las personas vieron cosas que no entendían y tuvieron miedo. Querían que Jesús se fuera.</w:t>
      </w:r>
    </w:p>
    <w:p>
      <w:pPr/>
      <w:r>
        <w:rPr>
          <w:lang w:val="es_ES" w:bidi="es_ES"/>
        </w:rPr>
      </w:r>
      <w:r>
        <w:rPr>
          <w:lang w:val="es_ES" w:bidi="es_ES"/>
        </w:rPr>
        <w:t>En la quinta escena, Jesús acepta irse. Jesús está dejando la orilla y regresando al barco para cruzar el lago nuevamente. El hombre que ha sido sanado ruega ir con Jesús. Jesús dice: "Ve con tu familia y diles todo lo que Dios ha hecho por ti y cuán misericordioso ha sido Dios".</w:t>
      </w:r>
    </w:p>
    <w:p>
      <w:pPr/>
      <w:r>
        <w:rPr>
          <w:lang w:val="es_ES" w:bidi="es_ES"/>
        </w:rPr>
      </w:r>
      <w:r>
        <w:rPr>
          <w:lang w:val="es_ES" w:bidi="es_ES"/>
        </w:rPr>
        <w:t>Después de que Jesús se va, el hombre va a las ciudades de esa región y les dice lo que Jesús hizo por él, y las personas se asombran de lo que él les dice. Había diez ciudades en esa región. El nombre del área era "la Decápolis", que significa "Diez Ciudades". No sabemos cuántas de las ciudades fue realmente a visitar el hombre. El hombre contó a todos los que vio lo que Jesús había hecho por él.</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5:1–20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5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El hombre que ha sido poseído</w:t>
      </w:r>
    </w:p>
    <w:p>
      <w:pPr>
        <w:pStyle w:val="ListBullet"/>
        <w:spacing w:line="240" w:lineRule="auto"/>
        <w:ind w:left="720"/>
      </w:pPr>
      <w:r>
        <w:rPr>
          <w:lang w:val="es_ES" w:bidi="es_ES"/>
        </w:rPr>
      </w:r>
      <w:r>
        <w:rPr>
          <w:lang w:val="es_ES" w:bidi="es_ES"/>
        </w:rPr>
        <w:t>Los espíritus malignos que poseen al hombre</w:t>
      </w:r>
    </w:p>
    <w:p>
      <w:pPr>
        <w:pStyle w:val="ListBullet"/>
        <w:spacing w:line="240" w:lineRule="auto"/>
        <w:ind w:left="720"/>
      </w:pPr>
      <w:r>
        <w:rPr>
          <w:lang w:val="es_ES" w:bidi="es_ES"/>
        </w:rPr>
      </w:r>
      <w:r>
        <w:rPr>
          <w:lang w:val="es_ES" w:bidi="es_ES"/>
        </w:rPr>
        <w:t>Los cerdos (2000 cerdos)</w:t>
      </w:r>
    </w:p>
    <w:p>
      <w:pPr>
        <w:pStyle w:val="ListBullet"/>
        <w:spacing w:line="240" w:lineRule="auto"/>
        <w:ind w:left="720"/>
      </w:pPr>
      <w:r>
        <w:rPr>
          <w:lang w:val="es_ES" w:bidi="es_ES"/>
        </w:rPr>
      </w:r>
      <w:r>
        <w:rPr>
          <w:lang w:val="es_ES" w:bidi="es_ES"/>
        </w:rPr>
        <w:t>Pastores mirando a los cerdos</w:t>
      </w:r>
    </w:p>
    <w:p>
      <w:pPr>
        <w:pStyle w:val="ListBullet"/>
        <w:spacing w:line="240" w:lineRule="auto"/>
        <w:ind w:left="720"/>
      </w:pPr>
      <w:r>
        <w:rPr>
          <w:lang w:val="es_ES" w:bidi="es_ES"/>
        </w:rPr>
      </w:r>
      <w:r>
        <w:rPr>
          <w:lang w:val="es_ES" w:bidi="es_ES"/>
        </w:rPr>
        <w:t>Personas del pueblo cercano que vienen a ver lo que ha sucedido</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algunos momentos de la obra, detengan la obra y pregunten a la persona que está interpretando al personaje, "¿Qué estás sintiendo o pensando?" La persona que interpreta al personaje debe responder qué estaría sintiendo o pensando si fuera ese personaje. Luego, reanuden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y los discípulos llegan al otro lado del lago. Es la mañana siguiente a la tormenta que hubo durante la noche. Un hombre poseído por un espíritu maligno corre a encontrarse con Jesús.</w:t>
      </w:r>
    </w:p>
    <w:p>
      <w:pPr/>
      <w:r>
        <w:rPr>
          <w:lang w:val="es_ES" w:bidi="es_ES"/>
        </w:rPr>
      </w:r>
      <w:r>
        <w:rPr>
          <w:lang w:val="es_ES" w:bidi="es_ES"/>
        </w:rPr>
        <w:t>Pausen la acción: Pregúntenles a los discípulos: "¿Qué piensan cuando ven a este hombre?" Puede que escuchen: "Ese pobre hombre se ve miserable. Él debe vivir una vida terrible. Puedo ver llagas en su cuerpo desde aquí. Qué horrible vivir de esta manera. Espero que Jesús pueda ayudarlo como Jesús ayudó a ese otro hombre que estaba poseído por espíritus malignos". Pregúntale al hombre: "¿Por qué estás corriendo hacia Jesús?" Puede que escuchen: "Jesús está diciendo a los espíritus malignos que se vayan. Quiero que se vayan. Estoy fuera de control, estoy desesperado, estoy completamente arruinado, estoy solo, soy un marginado, estoy poseído", o "No puedo controlarme". O los espíritus podrían responder en lugar del hombre: "Jesús nos está diciendo que nos vayamos. ¿A dónde nos va a enviar Jesús? Queremos quedarnos en esta área". Pregúntenle a Jesús: "¿Qué sientes al ver a este hombre?" Puede que escuchen: "Siento compasión por el hombre", o "Ira hacia los espíritus porque están destruyendo a este hombre". Continúen la actuación.</w:t>
      </w:r>
    </w:p>
    <w:p>
      <w:pPr/>
      <w:r>
        <w:rPr>
          <w:lang w:val="es_ES" w:bidi="es_ES"/>
        </w:rPr>
      </w:r>
      <w:r>
        <w:rPr>
          <w:lang w:val="es_ES" w:bidi="es_ES"/>
        </w:rPr>
        <w:t>En la segunda escena, el hombre viene a Jesús y se inclina ante Jesús. Entonces Jesús y los espíritus tienen una conversación. Los espíritus están chillando y gritando. Los espíritus le ruegan a Jesús que no los torture. En este caso, torturar a los espíritus sería enviarlos a un lugar lejano. Ellos quieren quedarse en esa área. Jesús pregunta al hombre: "¿Cuál es tu nombre?" El hombre dice: "Mi nombre es Muchos". O: "Mi nombre es Legión". Los espíritus imploran permanecer en esa región.</w:t>
      </w:r>
    </w:p>
    <w:p>
      <w:pPr/>
      <w:r>
        <w:rPr>
          <w:lang w:val="es_ES" w:bidi="es_ES"/>
        </w:rPr>
      </w:r>
      <w:r>
        <w:rPr>
          <w:lang w:val="es_ES" w:bidi="es_ES"/>
        </w:rPr>
        <w:t>Pausen la acción. Pregúntenle a los espíritus: "¿Por qué no quieren irse de aquí?" Puede que escuchen: "Hemos encontrado un hogar aquí. Es cómodo aquí. La gente no adora a Dios aquí. Pero tenemos que obedecer a Jesús. Es por eso que estamos rogando a Jesús que nos deje quedarnos aquí. Era tan cómodo antes de que Jesús viniera. ¿Por qué Jesús tuvo que venir y perturbarnos a nosotros y a nuestro hogar?" Pregúntenles a los discípulos: "¿En qué piensan cuando escuchan esta conversación?" Puede que escuchen: "¡Esto es asombroso! Suena como si los espíritus estuvieran diciendo que deben obedecer a Jesús o ir a donde Jesús los envía. ¿Significa esto que Jesús tiene poder sobre los espíritus malignos? Sé que Jesús sanó a ese otro hombre. Pero esto hace que parezca que todos los espíritus malignos tienen que hacer lo que Jesús dice". Continúen la actuación.</w:t>
      </w:r>
    </w:p>
    <w:p>
      <w:pPr/>
      <w:r>
        <w:rPr>
          <w:lang w:val="es_ES" w:bidi="es_ES"/>
        </w:rPr>
      </w:r>
      <w:r>
        <w:rPr>
          <w:lang w:val="es_ES" w:bidi="es_ES"/>
        </w:rPr>
        <w:t>En la escena 3, los espíritus malignos piden permiso para ir a los cerdos. Jesús da permiso. Una vez que los espíritus malignos entran en los cerdos, estos se precipitan colina abajo y caen por el acantilado al agua y se ahogan. Los pastores ven esto y corren a la ciudad cercana para decirle a la gente lo que sucedió.</w:t>
      </w:r>
    </w:p>
    <w:p>
      <w:pPr/>
      <w:r>
        <w:rPr>
          <w:lang w:val="es_ES" w:bidi="es_ES"/>
        </w:rPr>
      </w:r>
      <w:r>
        <w:rPr>
          <w:lang w:val="es_ES" w:bidi="es_ES"/>
        </w:rPr>
        <w:t>Pausen la acción. Pregúntenles a los actores que interpretan a los pastores: "¿Cómo se sienten?" Puede que escuchen cosas como: "Todo nuestro dinero ha sido destruido", "Nuestros medios de vida se han ido", "Asustados", "Enojados", "Confundidos" o "No entendemos lo que acabamos de ver". Continúen la actuación.</w:t>
      </w:r>
    </w:p>
    <w:p>
      <w:pPr/>
      <w:r>
        <w:rPr>
          <w:lang w:val="es_ES" w:bidi="es_ES"/>
        </w:rPr>
      </w:r>
      <w:r>
        <w:rPr>
          <w:lang w:val="es_ES" w:bidi="es_ES"/>
        </w:rPr>
        <w:t>En la escena 4, cuando la multitud de personas de la ciudad llega, ven al hombre que estaba poseído ahora sano y vestido. Escuchan a los pastores que les están diciendo lo que les sucedió a los cerdos. Tienen miedo.</w:t>
      </w:r>
    </w:p>
    <w:p>
      <w:pPr/>
      <w:r>
        <w:rPr>
          <w:lang w:val="es_ES" w:bidi="es_ES"/>
        </w:rPr>
      </w:r>
      <w:r>
        <w:rPr>
          <w:lang w:val="es_ES" w:bidi="es_ES"/>
        </w:rPr>
        <w:t>Pausen la acción. Pregúntenle al actor que interpreta al hombre poseído: "¿Cómo te sientes ahora?" Puede que escuchen cosas como: "Estoy sanado", "Estoy mentalmente sano", "Estoy agradecido", o "Ya no estoy avergonzado". Ahora pregúntenle a aquellos que interpretan a la multitud de personas del pueblo: "¿Cómo se sienten?" Escuchen con atención frases como: "Tengo miedo", "Estoy confundido", "Estoy un poco enojado", o "No queremos a Jesús cerca". Pregúntenles a los discípulos: "¿Cómo se sienten en este momento?" Puede que escuchen: "No entiendo por qué el pueblo está enojado y tiene miedo. Este hombre obviamente está bien ahora. Los cerdos son impuros, por lo que las personas no deben estar molestas por perderlos. Pregúntale a Jesús: "¿Cómo te sientes ahora?" Puede que escuchen: "Este hombre ahora está a punto de vivir como Dios quiso que viviera. Estoy realmente contento de haber podido ayudarlo. Me entristece que las personas no entiendan que yo también puedo ayudarlas. Quizás cuando regrese, acepten mi ayuda". Continúen la actuación.</w:t>
      </w:r>
    </w:p>
    <w:p>
      <w:pPr/>
      <w:r>
        <w:rPr>
          <w:lang w:val="es_ES" w:bidi="es_ES"/>
        </w:rPr>
      </w:r>
      <w:r>
        <w:rPr>
          <w:lang w:val="es_ES" w:bidi="es_ES"/>
        </w:rPr>
        <w:t>En la quinta escena, cuando Jesús sube al barco, el hombre le ruega ir con él. Jesús dice: "No, vete a tu casa con tu familia. "Cuéntales lo que Dios ha hecho por ti y su misericordia para contigo".</w:t>
      </w:r>
    </w:p>
    <w:p>
      <w:pPr/>
      <w:r>
        <w:rPr>
          <w:lang w:val="es_ES" w:bidi="es_ES"/>
        </w:rPr>
      </w:r>
      <w:r>
        <w:rPr>
          <w:lang w:val="es_ES" w:bidi="es_ES"/>
        </w:rPr>
        <w:t>Pausen la acción. Pregúntele al actor que interpreta a Jesús: "¿Cómo te sientes?". Puede que escuchen cosas como: "Tristeza de que el pueblo me esté pidiendo que me vaya", "Logro porque hice lo que vine a hacer", "Intencionalidad por enviar al hombre de regreso a su hogar", o "Felicidad por este hombre que está restaurado". Pregúntenle al hombre: "¿Cómo te sientes en este momento?" Puede que escuchen: "Estoy tan contento de ser normal otra vez. Puedo mirar a mi alrededor y ver, escuchar y sentir cosas como las personas normales. Quería ir con Jesús. Me encantaría pasar más tiempo con Jesús. Jesús me sanó. Pero Jesús quiere que vaya con mi familia. Será bueno ver a mi familia nuevamente. Puedo tener una buena relación con mi familia. Estoy tan feliz por eso. Solo quiero decirles a todos lo que me ha sucedido". Continúen la actuación.</w:t>
      </w:r>
    </w:p>
    <w:p>
      <w:pPr/>
      <w:r>
        <w:rPr>
          <w:lang w:val="es_ES" w:bidi="es_ES"/>
        </w:rPr>
      </w:r>
      <w:r>
        <w:rPr>
          <w:lang w:val="es_ES" w:bidi="es_ES"/>
        </w:rPr>
        <w:t>El hombre les dice a todos lo que Jesús ha hecho por él, y todos los que escuchan se asombran.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5:1–20 en la traducción que sea más fácil de entender.</w:t>
      </w:r>
    </w:p>
    <w:p>
      <w:pPr/>
      <w:r>
        <w:rPr>
          <w:lang w:val="es_ES" w:bidi="es_ES"/>
        </w:rPr>
      </w:r>
      <w:r>
        <w:rPr>
          <w:lang w:val="es_ES" w:bidi="es_ES"/>
        </w:rPr>
        <w:t xml:space="preserve">En la mañana, después de la tormenta, ellos llegaron a la región de los </w:t>
      </w:r>
      <w:r>
        <w:rPr>
          <w:b/>
          <w:lang w:val="es_ES" w:bidi="es_ES"/>
        </w:rPr>
        <w:t>gerasenos</w:t>
      </w:r>
      <w:r>
        <w:rPr>
          <w:lang w:val="es_ES" w:bidi="es_ES"/>
        </w:rPr>
        <w:t>. La palabra "ellos" se refiere a Jesús y a los discípulos. La región de los gerasenos es un área en el lado este del Mar de Galilea. No estamos seguros de dónde estaría exactamente, pero el mapa muestra el lugar más probable. Diferentes versiones dicen este nombre de manera diferente. Deténganse y muestren a los traductores dónde se encuentra esta área en el mapa. Detengan el audio aquí.</w:t>
      </w:r>
    </w:p>
    <w:p>
      <w:pPr/>
      <w:r>
        <w:rPr>
          <w:lang w:val="es_ES" w:bidi="es_ES"/>
        </w:rPr>
      </w:r>
      <w:r>
        <w:rPr>
          <w:lang w:val="es_ES" w:bidi="es_ES"/>
        </w:rPr>
        <w:t xml:space="preserve">El hombre estaba </w:t>
      </w:r>
      <w:r>
        <w:rPr>
          <w:b/>
          <w:lang w:val="es_ES" w:bidi="es_ES"/>
        </w:rPr>
        <w:t>poseído</w:t>
      </w:r>
      <w:r>
        <w:rPr>
          <w:lang w:val="es_ES" w:bidi="es_ES"/>
        </w:rPr>
        <w:t xml:space="preserve"> por un </w:t>
      </w:r>
      <w:r>
        <w:rPr>
          <w:b/>
          <w:lang w:val="es_ES" w:bidi="es_ES"/>
        </w:rPr>
        <w:t>espíritu maligno</w:t>
      </w:r>
      <w:r>
        <w:rPr>
          <w:lang w:val="es_ES" w:bidi="es_ES"/>
        </w:rPr>
        <w:t xml:space="preserve"> o un espíritu impuro**. ** El espíritu maligno se menciona en el Glosario Principal. Poseído significa que el espíritu maligno vive en el hombre y ha tomado el control de los pensamientos y acciones del hombre. Usen el mismo término para espíritu maligno que han usado en los pasajes anteriores.</w:t>
      </w:r>
    </w:p>
    <w:p>
      <w:pPr/>
      <w:r>
        <w:rPr>
          <w:lang w:val="es_ES" w:bidi="es_ES"/>
        </w:rPr>
      </w:r>
      <w:r>
        <w:rPr>
          <w:lang w:val="es_ES" w:bidi="es_ES"/>
        </w:rPr>
        <w:t xml:space="preserve">Este hombre vino y se </w:t>
      </w:r>
      <w:r>
        <w:rPr>
          <w:b/>
          <w:lang w:val="es_ES" w:bidi="es_ES"/>
        </w:rPr>
        <w:t>inclinó ante Jesús.</w:t>
      </w:r>
      <w:r>
        <w:rPr>
          <w:lang w:val="es_ES" w:bidi="es_ES"/>
        </w:rPr>
        <w:t xml:space="preserve"> Los espíritus en el hombre estaban mostrando que sabían que Jesús tenía autoridad sobre ellos. Inclinarse ante alguien es mostrar respeto por esa persona.</w:t>
      </w:r>
    </w:p>
    <w:p>
      <w:pPr/>
      <w:r>
        <w:rPr>
          <w:lang w:val="es_ES" w:bidi="es_ES"/>
        </w:rPr>
      </w:r>
      <w:r>
        <w:rPr>
          <w:lang w:val="es_ES" w:bidi="es_ES"/>
        </w:rPr>
        <w:t>Y dijeron: "</w:t>
      </w:r>
      <w:r>
        <w:rPr>
          <w:b/>
          <w:lang w:val="es_ES" w:bidi="es_ES"/>
        </w:rPr>
        <w:t>¿Por qué me atormentas?"</w:t>
      </w:r>
      <w:r>
        <w:rPr>
          <w:lang w:val="es_ES" w:bidi="es_ES"/>
        </w:rPr>
        <w:t xml:space="preserve"> Los espíritus malignos están tratando de defenderse, esta es su reacción al ser puestos de repente frente al mismísimo Jesús. Usen la misma expresión para esta frase que usaron en el pasaje anterior donde Jesús expulsó a un espíritu maligno.</w:t>
      </w:r>
    </w:p>
    <w:p>
      <w:pPr/>
      <w:r>
        <w:rPr>
          <w:lang w:val="es_ES" w:bidi="es_ES"/>
        </w:rPr>
      </w:r>
      <w:r>
        <w:rPr>
          <w:lang w:val="es_ES" w:bidi="es_ES"/>
        </w:rPr>
        <w:t xml:space="preserve">Llamaron a Jesús el </w:t>
      </w:r>
      <w:r>
        <w:rPr>
          <w:b/>
          <w:lang w:val="es_ES" w:bidi="es_ES"/>
        </w:rPr>
        <w:t>Hijo del Dios Altísimo.</w:t>
      </w:r>
      <w:r>
        <w:rPr>
          <w:lang w:val="es_ES" w:bidi="es_ES"/>
        </w:rPr>
        <w:t xml:space="preserve"> Consulten el Glosario Principal para obtener más información sobre el </w:t>
      </w:r>
      <w:r>
        <w:rPr>
          <w:b/>
          <w:lang w:val="es_ES" w:bidi="es_ES"/>
        </w:rPr>
        <w:t>Hijo de Dios.</w:t>
      </w:r>
      <w:r>
        <w:rPr>
          <w:lang w:val="es_ES" w:bidi="es_ES"/>
        </w:rPr>
        <w:t xml:space="preserve"> Usen las mismas palabras que usaron anteriormente para el Hijo de Dios.</w:t>
      </w:r>
    </w:p>
    <w:p>
      <w:pPr/>
      <w:r>
        <w:rPr>
          <w:lang w:val="es_ES" w:bidi="es_ES"/>
        </w:rPr>
      </w:r>
      <w:r>
        <w:rPr>
          <w:lang w:val="es_ES" w:bidi="es_ES"/>
        </w:rPr>
        <w:t>El término "</w:t>
      </w:r>
      <w:r>
        <w:rPr>
          <w:b/>
          <w:lang w:val="es_ES" w:bidi="es_ES"/>
        </w:rPr>
        <w:t>Dios Altísimo</w:t>
      </w:r>
      <w:r>
        <w:rPr>
          <w:lang w:val="es_ES" w:bidi="es_ES"/>
        </w:rPr>
        <w:t xml:space="preserve">" era un título judío para Dios que mostraba que él era más grande y más poderoso que cualquier otro dios. Asegúrense de que la traducción literal de esta palabra "altísimo" no se refiera solo al tamaño físico. Podrían traducir este término de maneras como: Dios </w:t>
      </w:r>
      <w:r>
        <w:rPr>
          <w:b/>
          <w:lang w:val="es_ES" w:bidi="es_ES"/>
        </w:rPr>
        <w:t>grandioso,</w:t>
      </w:r>
      <w:r>
        <w:rPr>
          <w:lang w:val="es_ES" w:bidi="es_ES"/>
        </w:rPr>
        <w:t xml:space="preserve"> o </w:t>
      </w:r>
      <w:r>
        <w:rPr>
          <w:b/>
          <w:lang w:val="es_ES" w:bidi="es_ES"/>
        </w:rPr>
        <w:t>poderosísimo</w:t>
      </w:r>
      <w:r>
        <w:rPr>
          <w:lang w:val="es_ES" w:bidi="es_ES"/>
        </w:rPr>
        <w:t xml:space="preserve">. Deténganse aquí y conversen en grupo sobre qué palabra o frase usarán para el </w:t>
      </w:r>
      <w:r>
        <w:rPr>
          <w:b/>
          <w:lang w:val="es_ES" w:bidi="es_ES"/>
        </w:rPr>
        <w:t>Dios Altísimo</w:t>
      </w:r>
      <w:r>
        <w:rPr>
          <w:lang w:val="es_ES" w:bidi="es_ES"/>
        </w:rPr>
        <w:t>. Pausen este audio aquí.</w:t>
      </w:r>
    </w:p>
    <w:p>
      <w:pPr/>
      <w:r>
        <w:rPr>
          <w:lang w:val="es_ES" w:bidi="es_ES"/>
        </w:rPr>
      </w:r>
      <w:r>
        <w:rPr>
          <w:b/>
          <w:lang w:val="es_ES" w:bidi="es_ES"/>
        </w:rPr>
        <w:t>Legión</w:t>
      </w:r>
      <w:r>
        <w:rPr>
          <w:lang w:val="es_ES" w:bidi="es_ES"/>
        </w:rPr>
        <w:t xml:space="preserve"> es un término militar que designa a 6826 soldados romanos. Es una palabra romana. Los pueblos de esa área del mundo estaban familiarizados con las legiones romanas y las habrían visto. Este es el nombre que los espíritus malignos dan a Jesús. La mayoría de los estudiosos de la Biblia creen que el nombre en sí no es tan importante como el concepto de que había muchos espíritus malignos dentro de este hombre. Una de las traducciones elige cambiar el nombre </w:t>
      </w:r>
      <w:r>
        <w:rPr>
          <w:b/>
          <w:lang w:val="es_ES" w:bidi="es_ES"/>
        </w:rPr>
        <w:t>Legión</w:t>
      </w:r>
      <w:r>
        <w:rPr>
          <w:lang w:val="es_ES" w:bidi="es_ES"/>
        </w:rPr>
        <w:t xml:space="preserve"> a </w:t>
      </w:r>
      <w:r>
        <w:rPr>
          <w:b/>
          <w:lang w:val="es_ES" w:bidi="es_ES"/>
        </w:rPr>
        <w:t>Muchos</w:t>
      </w:r>
      <w:r>
        <w:rPr>
          <w:lang w:val="es_ES" w:bidi="es_ES"/>
        </w:rPr>
        <w:t xml:space="preserve"> para que el nombre sea comprensible para todos. Tengan cuidado de que su audiencia no piense que los espíritus malignos tienen muchos nombres. Deténganse aquí y conversen en grupo sobre la palabra o frase que usarán para </w:t>
      </w:r>
      <w:r>
        <w:rPr>
          <w:b/>
          <w:lang w:val="es_ES" w:bidi="es_ES"/>
        </w:rPr>
        <w:t>Legión</w:t>
      </w:r>
      <w:r>
        <w:rPr>
          <w:lang w:val="es_ES" w:bidi="es_ES"/>
        </w:rPr>
        <w:t>. Pausen este audio aquí.</w:t>
      </w:r>
    </w:p>
    <w:p>
      <w:pPr/>
      <w:r>
        <w:rPr>
          <w:lang w:val="es_ES" w:bidi="es_ES"/>
        </w:rPr>
      </w:r>
      <w:r>
        <w:rPr>
          <w:lang w:val="es_ES" w:bidi="es_ES"/>
        </w:rPr>
        <w:t xml:space="preserve">Después de que Jesús sana al hombre y los aldeanos salen a verlos y ven que está curado, le piden a Jesús que se vaya. Y el hombre pide ir con Jesús. Pero Jesús le dice al hombre: "No, ve con tu familia y diles todo lo que el </w:t>
      </w:r>
      <w:r>
        <w:rPr>
          <w:b/>
          <w:lang w:val="es_ES" w:bidi="es_ES"/>
        </w:rPr>
        <w:t>Señor</w:t>
      </w:r>
      <w:r>
        <w:rPr>
          <w:lang w:val="es_ES" w:bidi="es_ES"/>
        </w:rPr>
        <w:t xml:space="preserve"> ha hecho por ti". </w:t>
      </w:r>
      <w:r>
        <w:rPr>
          <w:b/>
          <w:lang w:val="es_ES" w:bidi="es_ES"/>
        </w:rPr>
        <w:t>Señor</w:t>
      </w:r>
      <w:r>
        <w:rPr>
          <w:lang w:val="es_ES" w:bidi="es_ES"/>
        </w:rPr>
        <w:t xml:space="preserve"> se refiere a Dios el Padre. Dios es la fuente de misericordia. Usen la misma palabra para </w:t>
      </w:r>
      <w:r>
        <w:rPr>
          <w:b/>
          <w:lang w:val="es_ES" w:bidi="es_ES"/>
        </w:rPr>
        <w:t>Señor</w:t>
      </w:r>
      <w:r>
        <w:rPr>
          <w:lang w:val="es_ES" w:bidi="es_ES"/>
        </w:rPr>
        <w:t xml:space="preserve"> que han usado en los pasajes anteriores, y recuerden que el </w:t>
      </w:r>
      <w:r>
        <w:rPr>
          <w:b/>
          <w:lang w:val="es_ES" w:bidi="es_ES"/>
        </w:rPr>
        <w:t>Señor</w:t>
      </w:r>
      <w:r>
        <w:rPr>
          <w:lang w:val="es_ES" w:bidi="es_ES"/>
        </w:rPr>
        <w:t xml:space="preserve"> está en el Glosario Principal. </w:t>
      </w:r>
      <w:r>
        <w:rPr>
          <w:b/>
          <w:lang w:val="es_ES" w:bidi="es_ES"/>
        </w:rPr>
        <w:t>Misericordia</w:t>
      </w:r>
      <w:r>
        <w:rPr>
          <w:lang w:val="es_ES" w:bidi="es_ES"/>
        </w:rPr>
        <w:t xml:space="preserve"> significa mostrar compasión o bondad a alguien que está sufriendo. La misericordia se explica en el Glosario Principal.</w:t>
      </w:r>
    </w:p>
    <w:p>
      <w:pPr/>
      <w:r>
        <w:rPr>
          <w:lang w:val="es_ES" w:bidi="es_ES"/>
        </w:rPr>
      </w:r>
      <w:r>
        <w:rPr>
          <w:lang w:val="es_ES" w:bidi="es_ES"/>
        </w:rPr>
        <w:t xml:space="preserve">Jesús le dice al hombre que se vaya a su casa y le cuente a su </w:t>
      </w:r>
      <w:r>
        <w:rPr>
          <w:b/>
          <w:lang w:val="es_ES" w:bidi="es_ES"/>
        </w:rPr>
        <w:t>hogar,</w:t>
      </w:r>
      <w:r>
        <w:rPr>
          <w:lang w:val="es_ES" w:bidi="es_ES"/>
        </w:rPr>
        <w:t xml:space="preserve"> es decir, su familia. Esto se refiere a los miembros de la familia, o las personas que viven en una casa, incluidos los siervientes. Estas son personas con las que tienes algún tipo de conexión o vínculo, tienes una responsabilidad para con ellas. Consulten el Glosario Principal para obtener más información sobre la palabra </w:t>
      </w:r>
      <w:r>
        <w:rPr>
          <w:b/>
          <w:lang w:val="es_ES" w:bidi="es_ES"/>
        </w:rPr>
        <w:t>hogar.</w:t>
      </w:r>
      <w:r>
        <w:rPr>
          <w:lang w:val="es_ES" w:bidi="es_ES"/>
        </w:rPr>
        <w:t xml:space="preserve"> Deténganse aquí y conversen en grupo sobre la palabra o frase que usarán para </w:t>
      </w:r>
      <w:r>
        <w:rPr>
          <w:b/>
          <w:lang w:val="es_ES" w:bidi="es_ES"/>
        </w:rPr>
        <w:t>hogar</w:t>
      </w:r>
      <w:r>
        <w:rPr>
          <w:lang w:val="es_ES" w:bidi="es_ES"/>
        </w:rPr>
        <w:t>. Pausen este audio aquí.</w:t>
      </w:r>
    </w:p>
    <w:p>
      <w:pPr/>
      <w:r>
        <w:rPr>
          <w:lang w:val="es_ES" w:bidi="es_ES"/>
        </w:rPr>
      </w:r>
      <w:r>
        <w:rPr>
          <w:lang w:val="es_ES" w:bidi="es_ES"/>
        </w:rPr>
        <w:t xml:space="preserve">Así que el hombre partió y fue a visitar la </w:t>
      </w:r>
      <w:r>
        <w:rPr>
          <w:b/>
          <w:lang w:val="es_ES" w:bidi="es_ES"/>
        </w:rPr>
        <w:t>Decápolis</w:t>
      </w:r>
      <w:r>
        <w:rPr>
          <w:lang w:val="es_ES" w:bidi="es_ES"/>
        </w:rPr>
        <w:t xml:space="preserve">. </w:t>
      </w:r>
      <w:r>
        <w:rPr>
          <w:b/>
          <w:lang w:val="es_ES" w:bidi="es_ES"/>
        </w:rPr>
        <w:t>Decápolis</w:t>
      </w:r>
      <w:r>
        <w:rPr>
          <w:lang w:val="es_ES" w:bidi="es_ES"/>
        </w:rPr>
        <w:t xml:space="preserve"> es una palabra griega que significa 10 ciudades. Quizás el hombre no fue a cada ciudad él mismo, sino a la región en la que estaban estas 10 ciudades.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A continuación,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5:21–34</w:t>
      </w:r>
      <w:r>
        <w:rPr>
          <w:lang w:val="es_ES" w:bidi="es_ES"/>
        </w:rPr>
      </w:r>
    </w:p>
    <w:p>
      <w:pPr>
        <w:pStyle w:val="Heading3"/>
      </w:pPr>
      <w:r>
        <w:rPr>
          <w:lang w:val="es_ES" w:bidi="es_ES"/>
        </w:rPr>
        <w:t>Escuchar con el corazón</w:t>
      </w:r>
    </w:p>
    <w:p>
      <w:pPr/>
      <w:r>
        <w:rPr>
          <w:lang w:val="es_ES" w:bidi="es_ES"/>
        </w:rPr>
      </w:r>
      <w:r>
        <w:rPr>
          <w:lang w:val="es_ES" w:bidi="es_ES"/>
        </w:rPr>
        <w:t>Escuchen Marcos 5:21–34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5:21–34 en la traducción que sea más fácil de entender.</w:t>
      </w:r>
    </w:p>
    <w:p>
      <w:pPr/>
      <w:r>
        <w:rPr>
          <w:lang w:val="es_ES" w:bidi="es_ES"/>
        </w:rPr>
      </w:r>
      <w:r>
        <w:rPr>
          <w:lang w:val="es_ES" w:bidi="es_ES"/>
        </w:rPr>
        <w:t>Se le pidió a Jesús que dejara la región de los gerasenos después de sanar al hombre poseído por el demonio. Él y sus discípulos regresaron a el barco, cruzaron el lago nuevamente y regresaron al área de Capernaúm, donde se habían quedado la noche anterior. Los discípulos no se mencionan por su nombre durante el tiempo que Jesús está con el hombre que estaba poseído por el demonio. Los discípulos estaban en el barco durante la tormenta. Los discípulos están con Jesús en el barco cuando regresan a Capernaúm. En términos de tiempo para estas historias en Marcos, Jesús enseñó todo el día, cruzó el lago durante la noche cuando una gran tormenta vino, llegó al otro lado por la mañana y expulsó a los demonios y ahora, más tarde ese mismo día, ha regresado a Capernaúm. Aún no han pasado 24 horas desde que Jesús salió de Capernaúm. Este es un relato narrativo de los siguientes eventos después de que Jesús regresó a Capernaúm. Deténganse y muestren a sus traductores el mapa del área donde Jesús estaba con el hombre poseído por el demonio, y donde ahora está en la orilla de Capernaúm. Pausen la grabación aquí.</w:t>
      </w:r>
    </w:p>
    <w:p>
      <w:pPr/>
      <w:r>
        <w:rPr>
          <w:lang w:val="es_ES" w:bidi="es_ES"/>
        </w:rPr>
      </w:r>
      <w:r>
        <w:rPr>
          <w:lang w:val="es_ES" w:bidi="es_ES"/>
        </w:rPr>
        <w:t>A Marcos le gusta contar historias entre historias. Esta historia comienza con Jairo pidiéndole a Jesús que sane a su hija, y luego termina con Jesús sanando a la hija de Jairo. En el camino a la casa de Jairo, Jesús se encuentra con la mujer: esta es la historia más pequeña dentro de la historia más grande de Jesús sanando a la hija de Jairo. Esta es la manera especial de Marcos de contar historias: le gustan los eventos de una historia para resaltar lo que sucede en la siguiente. La mujer que padecía hemorragias tocó a Jesús. Aunque ella era impura porque estaba sangrando, no hizo impuro a Jesús. En cambio, Jesús la sanó y la limpió. Jesús tocó a la hija muerta de Jairo. Aunque la hija era impura porque estaba muerta, el toque no hizo que Jesús fuera impuro. En cambio, Jesús la limpió tocándola y levantándola a la vida. Vimos en las historias anteriores que Jesús tiene poder sobre la naturaleza (la tormenta) y poder sobre los espíritus malignos o inmundos. Ahora veremos que Jesús tiene poder sobre la enfermedad y la muerte.</w:t>
      </w:r>
    </w:p>
    <w:p>
      <w:pPr/>
      <w:r>
        <w:rPr>
          <w:lang w:val="es_ES" w:bidi="es_ES"/>
        </w:rPr>
      </w:r>
      <w:r>
        <w:rPr>
          <w:lang w:val="es_ES" w:bidi="es_ES"/>
        </w:rPr>
        <w:t>Esta historia muestra tanto la fuerte fe de Jairo como de la mujer en Jesús. Jairo cree que Jesús puede sanar a su hija con un solo toque. La mujer cree tanto que tocar a Jesús la sanará, que valientemente pasa a través de una multitud, aunque hace que todos los que toca sean impuros. La mayoría de los estudiosos de la Biblia creen que el sangrado de la mujer era un problema que las mujeres a veces tienen, pero esta enfermedad era tan difícil que probablemente ella estaba sufriendo y muy cansada. En la cultura bíblica, esta enfermedad hacía que la mujer fuera impura, o no apta para servir a Dios. Las personas podrían enojarse con ella por tocarlos porque ella también los hace impuros. Deténganse y conversen en equipo de traducción sobre las costumbres relacionadas con "impureza" en su cultura. ¿Hay personas en su cultura que son "impuras", lo que significa "no aptas para servir a Dios o estar en comunidad"? En la cultura bíblica, las personas "impuras" no podían ser parte plena de la comunidad. Eran marginados. ¿Qué hace que alguien sea impuro o un marginado en su comunidad? ¿Cómo se sienten y tratan las personas a los marginados en su comunidad? Pausen la grabación aquí.</w:t>
      </w:r>
    </w:p>
    <w:p>
      <w:pPr/>
      <w:r>
        <w:rPr>
          <w:lang w:val="es_ES" w:bidi="es_ES"/>
        </w:rPr>
      </w:r>
      <w:r>
        <w:rPr>
          <w:lang w:val="es_ES" w:bidi="es_ES"/>
        </w:rPr>
        <w:t>Jesús llega a la orilla del lago, pero Marcos no nos dice qué tan rápido se reunió la multitud alrededor de Jesús, ya sea inmediatamente después de que Jesús llegó a la orilla, o en algún momento después.</w:t>
      </w:r>
    </w:p>
    <w:p>
      <w:pPr/>
      <w:r>
        <w:rPr>
          <w:lang w:val="es_ES" w:bidi="es_ES"/>
        </w:rPr>
      </w:r>
      <w:r>
        <w:rPr>
          <w:lang w:val="es_ES" w:bidi="es_ES"/>
        </w:rPr>
        <w:t>Después de que Jesús sale del barco y la multitud está rodeando a Jesús, un hombre llamado Jairo viene. Jairo es un líder de la sinagoga, o del lugar de oración local de los judíos. En cada sinagoga generalmente había un grupo de ancianos gobernantes. El pueblo nombró a un líder principal del grupo de ancianos. El principal anciano dirigió la adoración y la enseñanza. Aunque estos hombres eran básicamente administradores y no maestros de las Escrituras, serían muy influyentes y las personas en la comunidad los habrían respetado. Jairo es probablemente uno de los ancianos en la sinagoga en lugar del principal anciano que tiene la máxima responsabilidad y autoridad, pero Marcos no nos da ese detalle.</w:t>
      </w:r>
    </w:p>
    <w:p>
      <w:pPr/>
      <w:r>
        <w:rPr>
          <w:lang w:val="es_ES" w:bidi="es_ES"/>
        </w:rPr>
      </w:r>
      <w:r>
        <w:rPr>
          <w:lang w:val="es_ES" w:bidi="es_ES"/>
        </w:rPr>
        <w:t>Jairo cae a los pies de Jesús. Esto significa que Jairo se arrodilló frente a Jesús y bajó su rostro al suelo. No significa que él cayó accidentalmente. Inclinarse de esta manera era una manera de mostrar respeto y honor a alguien de alta posición. Decir que Jairo cae a los pies de Jesús indica cierta urgencia en la actitud de Jairo. Vemos que Jairo viene rápidamente, se postra y ruega antes Jesús que venga a poner las manos sobre su hija que está enferma y a punto de morir. Las palabras de acción usadas indican que Jairo piensa que su hija va a morir pronto. Jairo quiere que Jesús venga rápidamente y ponga sus manos sobre la niña para sanarla.</w:t>
      </w:r>
    </w:p>
    <w:p>
      <w:pPr/>
      <w:r>
        <w:rPr>
          <w:lang w:val="es_ES" w:bidi="es_ES"/>
        </w:rPr>
      </w:r>
      <w:r>
        <w:rPr>
          <w:lang w:val="es_ES" w:bidi="es_ES"/>
        </w:rPr>
        <w:t>Jesús acepta ir a la casa de Jairo. Comienzan a caminar por las calles de Capernaúm hacia la casa. En ciudades como Capernaúm en aquella época, las calles eran estrechas. Tenemos a Jesús, Jairo, los 12 discípulos y la multitud todos caminando por las calles estrechas. Marcos dice que la multitud estaba viniendo alrededor de Jesús. Y en la multitud, también había una mujer. Esta declaración comienza la historia dentro de la historia. Deténganse y muestren una imagen de las calles de Capernaúm. Pausen la grabación aquí.</w:t>
      </w:r>
    </w:p>
    <w:p>
      <w:pPr/>
      <w:r>
        <w:rPr>
          <w:lang w:val="es_ES" w:bidi="es_ES"/>
        </w:rPr>
      </w:r>
      <w:r>
        <w:rPr>
          <w:lang w:val="es_ES" w:bidi="es_ES"/>
        </w:rPr>
        <w:t>Cuando Marcos describe a la mujer, usa palabras que resaltan cómo el problema de la mujer empeoró con los años. Deténganse y cuenten una historia sobre alguien que tenía una enfermedad crónica. Esta enfermedad dura años y cada año la persona está peor o está más enferma que el año anterior. Observe el idioma que el narrador usa para indicar cómo la condición de la persona empeora cada vez. Pausen la grabación aquí.</w:t>
      </w:r>
    </w:p>
    <w:p>
      <w:pPr/>
      <w:r>
        <w:rPr>
          <w:lang w:val="es_ES" w:bidi="es_ES"/>
        </w:rPr>
      </w:r>
      <w:r>
        <w:rPr>
          <w:lang w:val="es_ES" w:bidi="es_ES"/>
        </w:rPr>
        <w:t>Marcos describe la vida de la mujer durante los 12 años de sangrado constante. Este sangrado proviene del vientre de la mujer. Marcos habla de los doctores, pero no describe la vida diaria de la mujer. La audiencia de Marcos conocía la ley religiosa que decía que la sangre menstrual o el sangrado del vientre era impuro. Marcos no puso esta información en la historia. Sin embargo, de acuerdo con la ley religiosa, esta mujer era impura y cualquier cosa o persona que tocara se volvía impura. Por lo tanto, ella estaba muy aislada y sola en su vida diaria. La mujer se arriesgó a enojar con ella a todos los hombres en Capernaúm cuando la mujer decidió pasar entre la multitud para tocar a Jesús. Todas las personas a las que tocaba en su camino hacia Jesús quedaban impuras. Deténganse y cuenten una historia sobre una mujer con un problema crónico de sangrado o flujo menstrual. El que cuenta historias usará un idioma para describir el problema que se puede usar en cualquier grupo con hombres, mujeres y niños que escuchen. El idioma usado sería aceptable para todos los que están escuchando. Presten atención a las palabras que se usan y a la manera de describir el problema. Pausen la grabación aquí.</w:t>
      </w:r>
    </w:p>
    <w:p>
      <w:pPr/>
      <w:r>
        <w:rPr>
          <w:lang w:val="es_ES" w:bidi="es_ES"/>
        </w:rPr>
      </w:r>
      <w:r>
        <w:rPr>
          <w:lang w:val="es_ES" w:bidi="es_ES"/>
        </w:rPr>
        <w:t xml:space="preserve">La mujer extendió la mano y tocó la prenda de Jesús. El texto dice que </w:t>
      </w:r>
      <w:r>
        <w:rPr>
          <w:b/>
          <w:lang w:val="es_ES" w:bidi="es_ES"/>
        </w:rPr>
        <w:t>el sangrado se detuvo de inmediato, y ella pudo sentir en su cuerpo que había sido sanada.</w:t>
      </w:r>
      <w:r>
        <w:rPr>
          <w:lang w:val="es_ES" w:bidi="es_ES"/>
        </w:rPr>
        <w:t xml:space="preserve"> El idioma original de esta expresión nos dice que la sanidad fue completa, y más tarde Jesús deja en claro que la sanidad era permanente. Jesús dijo: "Continúen siendo completos, o sanos". La sanación completa significa que todos los efectos del sangrado crónico habían desaparecido. Sanidad completa también significa que Jesús sanó a la mujer tanto física como espiritualmente.</w:t>
      </w:r>
    </w:p>
    <w:p>
      <w:pPr/>
      <w:r>
        <w:rPr>
          <w:lang w:val="es_ES" w:bidi="es_ES"/>
        </w:rPr>
      </w:r>
      <w:r>
        <w:rPr>
          <w:lang w:val="es_ES" w:bidi="es_ES"/>
        </w:rPr>
        <w:t>Jesús sintió que el poder salía de él y se detuvo para preguntar "¿Quién tocó mi manto?" Este poder que dejó a Jesús era el poder para sanar o hacer milagros. Esta no era la fuerza física de Jesús. Algunas traducciones dicen que el poder para sanar salió del cuerpo de Jesús y sanó a la mujer. La respuesta de los discípulos muestra su sorpresa de que Jesús hiciera tal pregunta. Las personas estaban por todas partes. Las personas estaban empujando y tratando de acercarse a Jesús. Las calles eran estrechas. Por supuesto, las personas estaban tocando a Jesús. Los discípulos hacen una pregunta que no requiere una respuesta. Esta pregunta se puede convertir en una declaración positiva: "Parece extraño que pregunten: ¿Quién me tocó?" Cuando Jesús dice: "¿Quién me tocó?" Jesús dice: "¿Quién tocó mi manto para ser sanado?"</w:t>
      </w:r>
    </w:p>
    <w:p>
      <w:pPr/>
      <w:r>
        <w:rPr>
          <w:lang w:val="es_ES" w:bidi="es_ES"/>
        </w:rPr>
      </w:r>
      <w:r>
        <w:rPr>
          <w:lang w:val="es_ES" w:bidi="es_ES"/>
        </w:rPr>
        <w:t>Jesús siguió buscando a la persona que había tocado su manto. La historia dice que la mujer tenía miedo, pero no nos dice por qué la mujer tenía miedo. La mujer estaba temblando al darse cuenta de todo lo que le acababa de suceder. La mujer vino y se arrodilló frente a Jesús. Esto no fue un tropiezo y una caída accidental. La mujer se inclinó para mostrar su respeto. La mujer intencionalmente se arrodilló ante Jesús y se inclinó con su rostro en tierra. La mujer le dijo a Jesús toda la verdad. Esto significa que ella le dijo a Jesús sobre su enfermedad, lo que había hecho para tratarla y por qué había decidido tocar la prenda de Jesús. Después de que la mujer terminó de hablar, Jesús dijo: "Hija, tu fe te ha sanado. Vete en paz". Jesús no quería decir que la mujer fuera hija suya. Jesús usa el término hija para mostrar que Jesús se preocupa por ella y también para tranquilizar a la mujer. Si no pueden decir hija en su idioma, podrían usar palabras culturalmente apropiadas como mujer buena, o mi pequeña mujer. Cuando Jesús dijo: "Tu fe", Jesús estaba hablando de la creencia de la mujer en que Jesús podía sanarla, o la confianza de la mujer en que Jesús la sanaría.</w:t>
      </w:r>
    </w:p>
    <w:p>
      <w:pPr/>
      <w:r>
        <w:rPr>
          <w:lang w:val="es_ES" w:bidi="es_ES"/>
        </w:rPr>
      </w:r>
      <w:r>
        <w:rPr>
          <w:lang w:val="es_ES" w:bidi="es_ES"/>
        </w:rPr>
        <w:t xml:space="preserve">Jesús le dice a la mujer que se vaya en paz. Su tiempo de sufrimiento ha terminado. Jesús está diciéndole a la mujer que ella ha sido sanada por completo. Este problema de sangrado ha terminado. Este problema de sangrado no le sucederá a ella nuevamente. Si es necesario, puedes decir algo como que </w:t>
      </w:r>
      <w:r>
        <w:rPr>
          <w:b/>
          <w:lang w:val="es_ES" w:bidi="es_ES"/>
        </w:rPr>
        <w:t>tu enfermedad nunca regresará a ti.</w:t>
      </w:r>
    </w:p>
    <w:p>
      <w:pPr/>
      <w:r>
        <w:rPr>
          <w:lang w:val="es_ES" w:bidi="es_ES"/>
        </w:rPr>
      </w:r>
      <w:r>
        <w:rPr>
          <w:lang w:val="es_ES" w:bidi="es_ES"/>
        </w:rPr>
        <w:t>¡Esta historia muestra una sanidad completa!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5:21–34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4 escenas.</w:t>
      </w:r>
    </w:p>
    <w:p>
      <w:pPr/>
      <w:r>
        <w:rPr>
          <w:lang w:val="es_ES" w:bidi="es_ES"/>
        </w:rPr>
      </w:r>
      <w:r>
        <w:rPr>
          <w:b/>
          <w:lang w:val="es_ES" w:bidi="es_ES"/>
        </w:rPr>
        <w:t>Primera escena:</w:t>
      </w:r>
      <w:r>
        <w:rPr>
          <w:lang w:val="es_ES" w:bidi="es_ES"/>
        </w:rPr>
        <w:t xml:space="preserve"> Después de cruzar el lago nuevamente, cuando Jesús baja de el barco, un gobernante de la sinagoga se acerca y le ruega a Jesús que vaya y ponga las manos sobre su hija enferma para que sane y viva.</w:t>
      </w:r>
    </w:p>
    <w:p>
      <w:pPr/>
      <w:r>
        <w:rPr>
          <w:lang w:val="es_ES" w:bidi="es_ES"/>
        </w:rPr>
      </w:r>
      <w:r>
        <w:rPr>
          <w:b/>
          <w:lang w:val="es_ES" w:bidi="es_ES"/>
        </w:rPr>
        <w:t>Segunda escena:</w:t>
      </w:r>
      <w:r>
        <w:rPr>
          <w:lang w:val="es_ES" w:bidi="es_ES"/>
        </w:rPr>
        <w:t xml:space="preserve"> Jesús, sus discípulos, Jairo y la multitud están caminando por Capernaúm. Entre la multitud hay una mujer que lleva 12 años padeciendo un problema de sangrado. </w:t>
      </w:r>
    </w:p>
    <w:p>
      <w:pPr/>
      <w:r>
        <w:rPr>
          <w:lang w:val="es_ES" w:bidi="es_ES"/>
        </w:rPr>
      </w:r>
      <w:r>
        <w:rPr>
          <w:b/>
          <w:lang w:val="es_ES" w:bidi="es_ES"/>
        </w:rPr>
        <w:t>Tercera escena:</w:t>
      </w:r>
      <w:r>
        <w:rPr>
          <w:lang w:val="es_ES" w:bidi="es_ES"/>
        </w:rPr>
        <w:t xml:space="preserve"> La mujer viene por atrás a través de la multitud y toca el manto de Jesús. Ella es sanada inmediatamente. Jesús siente que el poder sanador sale de él y se detiene para ver quién lo ha tocado. </w:t>
      </w:r>
    </w:p>
    <w:p>
      <w:pPr/>
      <w:r>
        <w:rPr>
          <w:lang w:val="es_ES" w:bidi="es_ES"/>
        </w:rPr>
      </w:r>
      <w:r>
        <w:rPr>
          <w:b/>
          <w:lang w:val="es_ES" w:bidi="es_ES"/>
        </w:rPr>
        <w:t>Cuarta escena:</w:t>
      </w:r>
      <w:r>
        <w:rPr>
          <w:lang w:val="es_ES" w:bidi="es_ES"/>
        </w:rPr>
        <w:t xml:space="preserve"> La mujer se acerca y le cuenta a Jesús su historia. Jesús dice: "Porque has creído en mí, has sido sanada. Su tiempo de sufrimiento ha terminado. Vaya en paz".</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Las multitudes de personas</w:t>
      </w:r>
    </w:p>
    <w:p>
      <w:pPr>
        <w:pStyle w:val="ListBullet"/>
        <w:spacing w:line="240" w:lineRule="auto"/>
        <w:ind w:left="720"/>
      </w:pPr>
      <w:r>
        <w:rPr>
          <w:lang w:val="es_ES" w:bidi="es_ES"/>
        </w:rPr>
      </w:r>
      <w:r>
        <w:rPr>
          <w:lang w:val="es_ES" w:bidi="es_ES"/>
        </w:rPr>
        <w:t>Jairo</w:t>
      </w:r>
    </w:p>
    <w:p>
      <w:pPr>
        <w:pStyle w:val="ListBullet"/>
        <w:spacing w:line="240" w:lineRule="auto"/>
        <w:ind w:left="720"/>
      </w:pPr>
      <w:r>
        <w:rPr>
          <w:lang w:val="es_ES" w:bidi="es_ES"/>
        </w:rPr>
      </w:r>
      <w:r>
        <w:rPr>
          <w:lang w:val="es_ES" w:bidi="es_ES"/>
        </w:rPr>
        <w:t>La mujer</w:t>
      </w:r>
    </w:p>
    <w:p>
      <w:pPr/>
      <w:r>
        <w:rPr>
          <w:lang w:val="es_ES" w:bidi="es_ES"/>
        </w:rPr>
      </w:r>
      <w:r>
        <w:rPr>
          <w:lang w:val="es_ES" w:bidi="es_ES"/>
        </w:rPr>
        <w:t>En la primera escena, Jesús y los discípulos regresan a Caperrnaúm desde el otro lado del lago donde Jesús sanó al hombre de los espíritus malignos. Aún no han pasado 24 horas desde que salieron de Capernaúm la noche anterior. Las multitudes se reúnen alrededor de Jesús. Jairo, un líder de la sinagoga, viene a través de la multitud y cae a los pies de Jesús. Jairo le rogó a Jesús que fuera a imponerle las manos a su hija que estaba a punto de morir. Jesús aceptó ir. Jesús, Jairo, los discípulos y la multitud comienzan a moverse hacia la casa de Jairo. Van por las calles de Capernaúm. Las calles en Capernaúm habrían sido muy estrechas.</w:t>
      </w:r>
    </w:p>
    <w:p>
      <w:pPr/>
      <w:r>
        <w:rPr>
          <w:lang w:val="es_ES" w:bidi="es_ES"/>
        </w:rPr>
      </w:r>
      <w:r>
        <w:rPr>
          <w:lang w:val="es_ES" w:bidi="es_ES"/>
        </w:rPr>
        <w:t>Deténganse y conversen: Mientras interpreten a Jairo, elijan palabras de acción que indiquen que Jairo tiene prisa. La hija de Jairo está a punto de morir. Jairo quiere que Jesús venga ahora. Jairo le ruega a Jesús que vaya y le imponga las manos sobre su hija. Jairo cae a los pies de Jesús. Esto indicaría que Jairo se acercó rápidamente y se postró en lugar de caminar lentamente y con dignidad para inclinarse. Pausen la grabación aquí.</w:t>
      </w:r>
    </w:p>
    <w:p>
      <w:pPr/>
      <w:r>
        <w:rPr>
          <w:lang w:val="es_ES" w:bidi="es_ES"/>
        </w:rPr>
      </w:r>
      <w:r>
        <w:rPr>
          <w:lang w:val="es_ES" w:bidi="es_ES"/>
        </w:rPr>
        <w:t>En la segunda escena, Jesús, Jairo, los discípulos y la multitud están caminando por las calles. Hay una mujer en la multitud. Marcos nos habla de la enfermedad de esta mujer. Las palabras en la historia original nos dicen que ella estaba continuamente pensando que debía tocar a Jesús para ser sanada. La historia va de la acción presente a pensamientos y acciones pasadas y de regreso a la acción presente. Marcos describe su vida y la enfermedad. Marcos describe su dolor y sufrimiento a manos de diferentes doctores. Marcos nos dice que ella ha gastado todo su dinero en médicos y ahora no tiene dinero. Marcos nos dice que esta mujer ha escuchado hablar de Jesús. Marcos nos habla de la decisión de ella de tocar el manto de Jesús. Marcos nos dice que ella se acerca a Jesús por detrás. Marcos no nos dice que esta enfermedad hace que la mujer sea impura. Este hecho era bien conocido en esa cultura. Deténganse y practiquen esta parte de la historia hasta que puedan hacer transiciones suaves entre las acciones que ella hizo en el pasado y las decisiones que ella está tomando en el presente. Pausen la grabación aquí.</w:t>
      </w:r>
    </w:p>
    <w:p>
      <w:pPr/>
      <w:r>
        <w:rPr>
          <w:lang w:val="es_ES" w:bidi="es_ES"/>
        </w:rPr>
      </w:r>
      <w:r>
        <w:rPr>
          <w:lang w:val="es_ES" w:bidi="es_ES"/>
        </w:rPr>
        <w:t>La enfermedad de la mujer es un sangrado continuo del útero. Normalmente, esto sucede unos pocos días cada mes. Para esta mujer, el sangrado no se detuvo. Deténganse y conversen: Cada cultura tiene una manera de describir este sangrado del que se puede hablar en grupos con hombres y mujeres, con personas mayores y jóvenes presentes sin que nadie se sienta ofendido o perturbado por la expresión. Hablen en grupo y decidan los términos que usarán para describir este sangrado para que todos puedan escuchar la historia. Pausen la grabación aquí.</w:t>
      </w:r>
    </w:p>
    <w:p>
      <w:pPr/>
      <w:r>
        <w:rPr>
          <w:lang w:val="es_ES" w:bidi="es_ES"/>
        </w:rPr>
      </w:r>
      <w:r>
        <w:rPr>
          <w:lang w:val="es_ES" w:bidi="es_ES"/>
        </w:rPr>
        <w:t>A medida que Marcos describe esta escena, podemos imaginar que todos en la multitud están tratando de ver a Jesús y trabajando para acercarse a Jesús. Nadie está prestando atención a esta mujer. Los ojos de todos están vueltos hacia la parte delantera del grupo por donde Jesús está caminando. La mujer se acerca por detrás Ella tiene que abrirse camino entre la multitud de manera que nadie la note ni la reconozca. Ella sabe que está haciendo impuros a todos los que toca en su camino. Todos estarán muy enojados con ella si la reconocen.</w:t>
      </w:r>
    </w:p>
    <w:p>
      <w:pPr/>
      <w:r>
        <w:rPr>
          <w:lang w:val="es_ES" w:bidi="es_ES"/>
        </w:rPr>
      </w:r>
      <w:r>
        <w:rPr>
          <w:lang w:val="es_ES" w:bidi="es_ES"/>
        </w:rPr>
        <w:t>En la tercera escena, la mujer se acerca lo suficiente como para alargar la mano y tocar el manto de Jesús. El manto tendría borlas en las esquinas. La mujer probablemente tocó una de las borlas. La mujer puede haber tocado el dobladillo o el borde inferior del manto. Deténganse y muestren una imagen de estas borlas. Pausen la grabación aquí.</w:t>
      </w:r>
    </w:p>
    <w:p>
      <w:pPr/>
      <w:r>
        <w:rPr>
          <w:lang w:val="es_ES" w:bidi="es_ES"/>
        </w:rPr>
      </w:r>
      <w:r>
        <w:rPr>
          <w:lang w:val="es_ES" w:bidi="es_ES"/>
        </w:rPr>
        <w:t>Cuando la mujer toca el manto, siente un cambio en su cuerpo inmediatamente. Ella sabe que ha sido sanada. En el mismo momento, Jesús siente que el poder para sanar sale de él. Jesús se detiene y pregunta: "¿Quién me tocó?" Los discípulos están sorprendidos por esta pregunta. Ellos ven a todas las personas empujándose y abriéndose paso para acercarse a Jesús. Por supuesto, alguien está tocando a Jesús. Pero Jesús sintió que el poder sanador salió de él. Jesús sabe que alguien ha tocado a Jesús para ser sanado. Jesús está buscando a esta persona. Deténganse y discutan: Jesús sintió que el poder salió de él. Este era un poder sanador. Jesús no perdió todo su poder o fuerza. Jesús todavía tenía poder. Conversen sobre cómo contarán sobre esto. Pausen la grabación aquí.</w:t>
      </w:r>
    </w:p>
    <w:p>
      <w:pPr/>
      <w:r>
        <w:rPr>
          <w:lang w:val="es_ES" w:bidi="es_ES"/>
        </w:rPr>
      </w:r>
      <w:r>
        <w:rPr>
          <w:lang w:val="es_ES" w:bidi="es_ES"/>
        </w:rPr>
        <w:t>En la cuarta escena, la mujer se da cuenta de que Jesús la está buscando. Ahora esta mujer tiene miedo. Esta mujer también está temblando al darse cuenta de lo que le ha sucedido. Esta mujer viene al frente y se arrodilla ante Jesús. Nuevamente, esto no es tropezar y caer. Esto es ponerse de rodillas deliberadamente ante Jesús. Al ponerse de rodillas ante Jesús, la mujer está mostrando su respeto por Jesús. La mujer le cuenta a Jesús su historia. Ella le dice a Jesús toda la verdad o todo lo que le ha sucedido. Marcos no menciona a Jairo en este punto, pero más tarde nos enteramos de que Jairo está cerca de Jesús mientras esto está sucediendo. No sabemos cuánto tiempo la mujer habló. Jesús no interrumpe a la mujer, sino que permite que la mujer cuente su historia. Jairo está esperando al lado de Jesús. Cuando la mujer termina, Jesús le dirige palabras tiernas o amables. Jesús dice hija. En algunas culturas, es posible que tengan que usar otro término amable, como querida mujer o mi pequeña mujer. Jesús dice: tu fe te ha sanado. Su tiempo de sufrimiento ha terminado. Vete en paz.</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5:21–34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cuatro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Las multitudes de personas</w:t>
      </w:r>
    </w:p>
    <w:p>
      <w:pPr>
        <w:pStyle w:val="ListBullet"/>
        <w:spacing w:line="240" w:lineRule="auto"/>
        <w:ind w:left="720"/>
      </w:pPr>
      <w:r>
        <w:rPr>
          <w:lang w:val="es_ES" w:bidi="es_ES"/>
        </w:rPr>
      </w:r>
      <w:r>
        <w:rPr>
          <w:lang w:val="es_ES" w:bidi="es_ES"/>
        </w:rPr>
        <w:t>Jairo</w:t>
      </w:r>
    </w:p>
    <w:p>
      <w:pPr>
        <w:pStyle w:val="ListBullet"/>
        <w:spacing w:line="240" w:lineRule="auto"/>
        <w:ind w:left="720"/>
      </w:pPr>
      <w:r>
        <w:rPr>
          <w:lang w:val="es_ES" w:bidi="es_ES"/>
        </w:rPr>
      </w:r>
      <w:r>
        <w:rPr>
          <w:lang w:val="es_ES" w:bidi="es_ES"/>
        </w:rPr>
        <w:t>La mujer</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Pausen este audio aquí y dramaticen el pasaje.</w:t>
      </w:r>
    </w:p>
    <w:p>
      <w:pPr/>
      <w:r>
        <w:rPr>
          <w:lang w:val="es_ES" w:bidi="es_ES"/>
        </w:rPr>
      </w:r>
      <w:r>
        <w:rPr>
          <w:lang w:val="es_ES" w:bidi="es_ES"/>
        </w:rPr>
        <w:t xml:space="preserve">El grupo debe dramatizar este pasaje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reanuden la actuación. </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La primera vez que el equipo interprete la historia, presten atención a la distribución espacial de la historia. La historia comienza a la orilla del lago, con Jairo rogando a Jesús que vaya y sane a su hija. Jesús está de acuerdo, y mientras Jesús camina con Jairo, multitudes de personas los siguen.</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la historia comienza cuando Jesús y los discípulos regresan a Capernaúm. La multitud viene y rodea a Jesús. Entonces Jairo viene y se arrodilla ante Jesús. Jairo le ruega a Jesús que vaya a imponerle las manos a su hija moribunda para que pueda vivir.</w:t>
      </w:r>
    </w:p>
    <w:p>
      <w:pPr/>
      <w:r>
        <w:rPr>
          <w:lang w:val="es_ES" w:bidi="es_ES"/>
        </w:rPr>
      </w:r>
      <w:r>
        <w:rPr>
          <w:lang w:val="es_ES" w:bidi="es_ES"/>
        </w:rPr>
        <w:t>Pausen la actuación. Pregúntenle a Jairo: "¿Cómo te sientes?" Puede que escuchen cosas como: "Desesperado", "Amo a mi hija", o "Haría cualquier cosa por mi hija. Sé que a la mayoría de los líderes religiosos no les gusta Jesús, pero si él puede sanar a mi hija, estoy dispuesto a dejar que los líderes se enojen conmigo. Mi hija lo significa todo para mí". Continúen con la actuación.</w:t>
      </w:r>
    </w:p>
    <w:p>
      <w:pPr/>
      <w:r>
        <w:rPr>
          <w:lang w:val="es_ES" w:bidi="es_ES"/>
        </w:rPr>
      </w:r>
      <w:r>
        <w:rPr>
          <w:lang w:val="es_ES" w:bidi="es_ES"/>
        </w:rPr>
        <w:t>En la segunda escena, Jesús, Jairo, los discípulos y la multitud comienzan a caminar hacia la casa de Jairo. Están caminando por las calles estrechas de Capernaúm. Entre la multitud hay una mujer que lleva más de 12 años padeciendo un problema de flujo de sangre. Ella ha escuchado hablar de Jesús, y piensa para sí misma: "Si tan solo puedo tocar su manto, seré sanada". Las multitudes empujan a Jesús en la calle estrecha. La mujer se abre camino a través de esta multitud.</w:t>
      </w:r>
    </w:p>
    <w:p>
      <w:pPr/>
      <w:r>
        <w:rPr>
          <w:lang w:val="es_ES" w:bidi="es_ES"/>
        </w:rPr>
      </w:r>
      <w:r>
        <w:rPr>
          <w:lang w:val="es_ES" w:bidi="es_ES"/>
        </w:rPr>
        <w:t>Pausen la actuación. Pregúntenle a la mujer: "¿Cómo se siente?" Puede que escuchen cosas como: "Desesperada", "Agotada, he estado sangrando durante 12 años. He gastado todo mi dinero en médicos y no me queda dinero. He intentado todos los tratamientos, pero nada ha funcionado. Estoy en una condición mucho peor ahora". O: "Determinada, estoy dispuesta a atravesar esta multitud, a pesar de una enfermedad que me ha hecho impura a los ojos de las multitudes". Pregúntale a la mujer: "¿Por qué quieres llegar a Jesús?" Puede que escuchen: "He escuchado hablar de Jesús y de cómo Jesús ha sanado a otras personas. Conozco a una mujer que tenía fiebre y Jesús la sanó para que pudiera levantarse y alimentar a una multitud en ese momento. Quiero estar bien. Creo que Jesús puede ayudarme, si me acerco lo suficiente para tocar su manto". Continúen con la actuación.</w:t>
      </w:r>
    </w:p>
    <w:p>
      <w:pPr/>
      <w:r>
        <w:rPr>
          <w:lang w:val="es_ES" w:bidi="es_ES"/>
        </w:rPr>
      </w:r>
      <w:r>
        <w:rPr>
          <w:lang w:val="es_ES" w:bidi="es_ES"/>
        </w:rPr>
        <w:t>En la tercera escena, la mujer se abre paso a través de la multitud, acercándose por detrás, y toca el manto de Jesús. Ella siente al instante en su cuerpo que ha sido sanada.</w:t>
      </w:r>
    </w:p>
    <w:p>
      <w:pPr/>
      <w:r>
        <w:rPr>
          <w:lang w:val="es_ES" w:bidi="es_ES"/>
        </w:rPr>
      </w:r>
      <w:r>
        <w:rPr>
          <w:lang w:val="es_ES" w:bidi="es_ES"/>
        </w:rPr>
        <w:t>Pausen la actuación. Pregúntenle a la mujer: "¿Cómo se siente?" Puede que escuchen cosas como: "Aliviada", "Alegre", o "Emocionada. Puedo sentir cambios en mi cuerpo. Mi corazón está latiendo normalmente. Miren, mi piel es de color normal. De repente siento que tengo energía para hacer algo. ¡No me he sentido así en muchos años!" Continúen con la actuación.</w:t>
      </w:r>
    </w:p>
    <w:p>
      <w:pPr/>
      <w:r>
        <w:rPr>
          <w:lang w:val="es_ES" w:bidi="es_ES"/>
        </w:rPr>
      </w:r>
      <w:r>
        <w:rPr>
          <w:lang w:val="es_ES" w:bidi="es_ES"/>
        </w:rPr>
        <w:t xml:space="preserve">Al mismo tiempo que la mujer tocó a Jesús, él siente que poder salió de él. Jesús sabe que alguien acaba de tocarlo para ser sanado. Jesús pregunta a sus discípulos: "¿Quién tocó mi manto?" </w:t>
      </w:r>
    </w:p>
    <w:p>
      <w:pPr/>
      <w:r>
        <w:rPr>
          <w:lang w:val="es_ES" w:bidi="es_ES"/>
        </w:rPr>
      </w:r>
      <w:r>
        <w:rPr>
          <w:lang w:val="es_ES" w:bidi="es_ES"/>
        </w:rPr>
        <w:t>Sus discípulos responden: "¡Mira esta multitud que te rodea! ¿Cómo puedes preguntar: '¿Quién me tocó?'"</w:t>
      </w:r>
    </w:p>
    <w:p>
      <w:pPr/>
      <w:r>
        <w:rPr>
          <w:lang w:val="es_ES" w:bidi="es_ES"/>
        </w:rPr>
      </w:r>
      <w:r>
        <w:rPr>
          <w:lang w:val="es_ES" w:bidi="es_ES"/>
        </w:rPr>
        <w:t xml:space="preserve">Pausen la acción. Pregúntenles a los discípulos: "¿Cómo se sienten con respecto a Jesús en este momento?" Pueden escuchar: "No entiendo. Miren a todas estas personas empujandose y tratando de acercarse a Jesús. Están a punto de empujarnos hacia abajo. Por supuesto, las personas están tocando a Jesús. ¿Por qué haría Jesús tal pregunta? No tiene sentido". O: "Solo estoy cansado. He venido de un largo viaje, hay una multitud a mi alrededor, y ahora Jesús está haciendo una pregunta que creo que es ridícula". Pregúntenle a Jesús: "¿Cómo te sientes ahora?" Puede que escuchen cosas como: "Sé que he sanado a alguien, y quiero que se muestre. Necesito asegurarme de que esta persona entienda lo que acaba de suceder. Quiero que la sanidad sea completa. Necesito integrar a esta persona a la comunidad". Continúen la actuación </w:t>
      </w:r>
    </w:p>
    <w:p>
      <w:pPr/>
      <w:r>
        <w:rPr>
          <w:lang w:val="es_ES" w:bidi="es_ES"/>
        </w:rPr>
      </w:r>
      <w:r>
        <w:rPr>
          <w:lang w:val="es_ES" w:bidi="es_ES"/>
        </w:rPr>
        <w:t>En la cuarta escena, Jesús sigue mirando a su alrededor. La mujer, que está temblando de miedo, viene y cae a los pies de Jesús. Ella le dice lo que ha hecho. La mujer le cuenta a Jesús toda su historia. Jairo está cerca de Jesús mientras la mujer está hablando.</w:t>
      </w:r>
    </w:p>
    <w:p>
      <w:pPr/>
      <w:r>
        <w:rPr>
          <w:lang w:val="es_ES" w:bidi="es_ES"/>
        </w:rPr>
      </w:r>
      <w:r>
        <w:rPr>
          <w:lang w:val="es_ES" w:bidi="es_ES"/>
        </w:rPr>
        <w:t>Pausen la actuación. Pregúntenle a la mujer: "¿Por qué tienes miedo?" Puede que escuchen cosas como: "Yo era impura y toqué a un hombre santo. Acabo de caminar a través de esta multitud y toqué a muchas personas. Todos estarán muy enojados conmigo porque los hice impuros a todos. No sé cómo Jesús va a reaccionar a que lo toque y lo haga impuro. Espero que Jesús no esté demasiado enojado conmigo". O: "Estaba planeando tocar el manto de Jesús e irme sin que me vieran. No tenía idea de que tendría que admitir que toqué a Jesús. Pero esto vale la pena porque sé que estoy sanada". Continúen la actuación.</w:t>
      </w:r>
    </w:p>
    <w:p>
      <w:pPr/>
      <w:r>
        <w:rPr>
          <w:lang w:val="es_ES" w:bidi="es_ES"/>
        </w:rPr>
      </w:r>
      <w:r>
        <w:rPr>
          <w:lang w:val="es_ES" w:bidi="es_ES"/>
        </w:rPr>
        <w:t>Jesús le dice a la mujer: "Hija, tu fe te ha sanado. Ve en paz, tu sufrimiento ha terminado".</w:t>
      </w:r>
    </w:p>
    <w:p>
      <w:pPr/>
      <w:r>
        <w:rPr>
          <w:lang w:val="es_ES" w:bidi="es_ES"/>
        </w:rPr>
      </w:r>
      <w:r>
        <w:rPr>
          <w:lang w:val="es_ES" w:bidi="es_ES"/>
        </w:rPr>
        <w:t xml:space="preserve">Pausen la actuación. Pregúntenle a Jesús: "¿Cómo te sientes?" Puede que escuchen cosas como: "Feliz por la fe de la mujer", o "Estoy feliz de llamarla hija. Me alegro mucho de que tuviera la confianza necesaria para acercarse y tocarme. Me siento triste de que todas estas otras personas no tuvieran fe como ella la tiene. Ninguno de los que se han esforzado por acercarse tiene la fe necesaria para ser sanado". Pregúntenle a la mujer cómo se siente. Puede que escuchen cosas como: "Aliviada", "Alegre", o "Como si este fuera mi lugar me ha llamado hija, y se siente como si todo se hubiera restaurado". Pregúntenle a Jairo: "¿Cómo te sientes ahora? Puede que escuchen: "Estoy tan frustrado y asustado. Mi hija está tan enferma. Debemos darnos prisa o ella morirá antes de que lleguemos allí. Esta mujer ha estado enferma durante 12 años. La conozco. Todos saben que tenemos que alejarnos de ella o quedaremos impuros. No sé por qué tuvimos que detenernos ahora para escucharla. Me gustaría llevarme a Jesús conmigo y correr a mi casa. Debemos irnos o será demasiado tarde". Continúen la actuación. </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5:21–34 en la traducción que sea más fácil de entender.</w:t>
      </w:r>
    </w:p>
    <w:p>
      <w:pPr/>
      <w:r>
        <w:rPr>
          <w:lang w:val="es_ES" w:bidi="es_ES"/>
        </w:rPr>
      </w:r>
      <w:r>
        <w:rPr>
          <w:lang w:val="es_ES" w:bidi="es_ES"/>
        </w:rPr>
        <w:t xml:space="preserve">Jairo era un líder de la </w:t>
      </w:r>
      <w:r>
        <w:rPr>
          <w:b/>
          <w:lang w:val="es_ES" w:bidi="es_ES"/>
        </w:rPr>
        <w:t>sinagoga</w:t>
      </w:r>
      <w:r>
        <w:rPr>
          <w:lang w:val="es_ES" w:bidi="es_ES"/>
        </w:rPr>
        <w:t>. Sinagoga se menciona en el Glosario Principal. Usen el mismo término que han usado anteriormente. Como gobernante o líder de la sinagoga, Jairo sería uno de los responsables de la enseñanza y la lectura de las escrituras. Algunas personas usan la palabra "anciano" para describir esta posición.</w:t>
      </w:r>
    </w:p>
    <w:p>
      <w:pPr/>
      <w:r>
        <w:rPr>
          <w:lang w:val="es_ES" w:bidi="es_ES"/>
        </w:rPr>
      </w:r>
      <w:r>
        <w:rPr>
          <w:lang w:val="es_ES" w:bidi="es_ES"/>
        </w:rPr>
        <w:t xml:space="preserve">Usen las mismas palabras para el </w:t>
      </w:r>
      <w:r>
        <w:rPr>
          <w:b/>
          <w:lang w:val="es_ES" w:bidi="es_ES"/>
        </w:rPr>
        <w:t>Mar de Galilea</w:t>
      </w:r>
      <w:r>
        <w:rPr>
          <w:lang w:val="es_ES" w:bidi="es_ES"/>
        </w:rPr>
        <w:t xml:space="preserve"> y </w:t>
      </w:r>
      <w:r>
        <w:rPr>
          <w:b/>
          <w:lang w:val="es_ES" w:bidi="es_ES"/>
        </w:rPr>
        <w:t>barco</w:t>
      </w:r>
      <w:r>
        <w:rPr>
          <w:lang w:val="es_ES" w:bidi="es_ES"/>
        </w:rPr>
        <w:t xml:space="preserve"> que han usado anteriormente. Usen la misma palabra para </w:t>
      </w:r>
      <w:r>
        <w:rPr>
          <w:b/>
          <w:lang w:val="es_ES" w:bidi="es_ES"/>
        </w:rPr>
        <w:t>discípulo</w:t>
      </w:r>
      <w:r>
        <w:rPr>
          <w:lang w:val="es_ES" w:bidi="es_ES"/>
        </w:rPr>
        <w:t xml:space="preserve"> que han usado anteriormente. </w:t>
      </w:r>
      <w:r>
        <w:rPr>
          <w:b/>
          <w:lang w:val="es_ES" w:bidi="es_ES"/>
        </w:rPr>
        <w:t>Mar de Galilea, barco,</w:t>
      </w:r>
      <w:r>
        <w:rPr>
          <w:lang w:val="es_ES" w:bidi="es_ES"/>
        </w:rPr>
        <w:t xml:space="preserve"> y </w:t>
      </w:r>
      <w:r>
        <w:rPr>
          <w:b/>
          <w:lang w:val="es_ES" w:bidi="es_ES"/>
        </w:rPr>
        <w:t>discípulo</w:t>
      </w:r>
      <w:r>
        <w:rPr>
          <w:lang w:val="es_ES" w:bidi="es_ES"/>
        </w:rPr>
        <w:t xml:space="preserve"> se pueden encontrar en el Glosario Principal.</w:t>
      </w:r>
    </w:p>
    <w:p>
      <w:pPr/>
      <w:r>
        <w:rPr>
          <w:lang w:val="es_ES" w:bidi="es_ES"/>
        </w:rPr>
      </w:r>
      <w:r>
        <w:rPr>
          <w:lang w:val="es_ES" w:bidi="es_ES"/>
        </w:rPr>
        <w:t xml:space="preserve">La palabra para </w:t>
      </w:r>
      <w:r>
        <w:rPr>
          <w:b/>
          <w:lang w:val="es_ES" w:bidi="es_ES"/>
        </w:rPr>
        <w:t>sanar</w:t>
      </w:r>
      <w:r>
        <w:rPr>
          <w:lang w:val="es_ES" w:bidi="es_ES"/>
        </w:rPr>
        <w:t xml:space="preserve"> que tanto Jairo usa y que Jesús usa para decirle a la mujer que ella ha sido sanada tiene un gran significado. Puede referirse tanto a la curación física como a la espiritual, o al hecho de sentirse completo o íntegro. </w:t>
      </w:r>
    </w:p>
    <w:p>
      <w:pPr/>
      <w:r>
        <w:rPr>
          <w:lang w:val="es_ES" w:bidi="es_ES"/>
        </w:rPr>
      </w:r>
      <w:r>
        <w:rPr>
          <w:lang w:val="es_ES" w:bidi="es_ES"/>
        </w:rPr>
        <w:t xml:space="preserve">El </w:t>
      </w:r>
      <w:r>
        <w:rPr>
          <w:b/>
          <w:lang w:val="es_ES" w:bidi="es_ES"/>
        </w:rPr>
        <w:t>manto</w:t>
      </w:r>
      <w:r>
        <w:rPr>
          <w:lang w:val="es_ES" w:bidi="es_ES"/>
        </w:rPr>
        <w:t xml:space="preserve"> que la mujer tocó podría haberse referido a cualquier prenda de ropa, pero en este caso probablemente era la prenda exterior que la mayoría de las personas usaban sobre su ropa principal. Por lo general, estaba hecho de un pedazo de tela grande casi cuadrado hecho de lana de oveja. Estaba envuelto alrededor de una persona y sujetado alrededor de los hombros. Las personas a menudo lo usaban como cubierta por la noche, y cuando no lo necesitaban, lo dejaban a un lado. Este manto probablemente tenía borlas en la parte inferior del manto. </w:t>
      </w:r>
    </w:p>
    <w:p>
      <w:pPr/>
      <w:r>
        <w:rPr>
          <w:lang w:val="es_ES" w:bidi="es_ES"/>
        </w:rPr>
      </w:r>
      <w:r>
        <w:rPr>
          <w:lang w:val="es_ES" w:bidi="es_ES"/>
        </w:rPr>
        <w:t xml:space="preserve">Deténganse aquí y muestren a su equipo la imagen del manto y las borlas. </w:t>
      </w:r>
      <w:r>
        <w:rPr>
          <w:b/>
          <w:lang w:val="es_ES" w:bidi="es_ES"/>
        </w:rPr>
        <w:t>Manto</w:t>
      </w:r>
      <w:r>
        <w:rPr>
          <w:lang w:val="es_ES" w:bidi="es_ES"/>
        </w:rPr>
        <w:t xml:space="preserve"> se encuentra en el Glosario Principal. Pausen la grabación aquí.</w:t>
      </w:r>
    </w:p>
    <w:p>
      <w:pPr/>
      <w:r>
        <w:rPr>
          <w:lang w:val="es_ES" w:bidi="es_ES"/>
        </w:rPr>
      </w:r>
      <w:r>
        <w:rPr>
          <w:lang w:val="es_ES" w:bidi="es_ES"/>
        </w:rPr>
        <w:t xml:space="preserve">La mujer tocó el manto de Jesús. Jesús sintió que el poder salió de él. Asegúrense de que la traducción indique que Jesús no sintió el contacto. Jesús sintió que el poder salió de él. </w:t>
      </w:r>
    </w:p>
    <w:p>
      <w:pPr/>
      <w:r>
        <w:rPr>
          <w:lang w:val="es_ES" w:bidi="es_ES"/>
        </w:rPr>
      </w:r>
      <w:r>
        <w:rPr>
          <w:lang w:val="es_ES" w:bidi="es_ES"/>
        </w:rPr>
        <w:t>La sanidad de la mujer es inmediata y completa. Ella podía sentir los cambios en su cuerpo.</w:t>
      </w:r>
    </w:p>
    <w:p>
      <w:pPr/>
      <w:r>
        <w:rPr>
          <w:lang w:val="es_ES" w:bidi="es_ES"/>
        </w:rPr>
      </w:r>
      <w:r>
        <w:rPr>
          <w:lang w:val="es_ES" w:bidi="es_ES"/>
        </w:rPr>
        <w:t xml:space="preserve">Jesús le dijo a la mujer que su </w:t>
      </w:r>
      <w:r>
        <w:rPr>
          <w:b/>
          <w:lang w:val="es_ES" w:bidi="es_ES"/>
        </w:rPr>
        <w:t>fe</w:t>
      </w:r>
      <w:r>
        <w:rPr>
          <w:lang w:val="es_ES" w:bidi="es_ES"/>
        </w:rPr>
        <w:t xml:space="preserve"> la sanó, o la hizo completa. Esta </w:t>
      </w:r>
      <w:r>
        <w:rPr>
          <w:b/>
          <w:lang w:val="es_ES" w:bidi="es_ES"/>
        </w:rPr>
        <w:t>fe</w:t>
      </w:r>
      <w:r>
        <w:rPr>
          <w:lang w:val="es_ES" w:bidi="es_ES"/>
        </w:rPr>
        <w:t xml:space="preserve"> describe la respuesta de las personas a la promesa de Dios. Esto se trata de poner su fe o confianza en Dios. En este caso, la mujer confió en Jesús mismo. Fe se habla en el Glosario Principal. Usen la misma palabra para fe que han usado en otros pasajes.</w:t>
      </w:r>
    </w:p>
    <w:p>
      <w:pPr/>
      <w:r>
        <w:rPr>
          <w:lang w:val="es_ES" w:bidi="es_ES"/>
        </w:rPr>
      </w:r>
      <w:r>
        <w:rPr>
          <w:b/>
          <w:lang w:val="es_ES" w:bidi="es_ES"/>
        </w:rPr>
        <w:t>Herramienta de enseñanza:</w:t>
      </w:r>
      <w:r>
        <w:rPr>
          <w:lang w:val="es_ES" w:bidi="es_ES"/>
        </w:rPr>
        <w:t xml:space="preserve"> Pida a un voluntario con anticipación que lo ayude con esto. Tome un vaso de vidrio y llénelo de agua limpia. Asegúrense de que todos puedan ver que el vaso de vidrio está lleno de agua limpia. Seleccionen a su voluntario y pregúntenle si esto es un vaso de agua. Pregunten si el agua está limpia y es adecuada para beber. Pregúntenle al voluntario si tiene sed. Pregúntenle al voluntario si beber el agua le ayudará a saciar su sed. El voluntario debe responder a cada pregunta con sí. Luego, pida al voluntario que beba del agua. El voluntario se negaría a beber el agua. Lean las preguntas nuevamente y luego pidan al voluntario que beba del agua. El voluntario se negará a beber el agua. Explica al grupo que este es un ejemplo de lo que trata la fe. Si la persona no bebe el agua, realmente no tiene fe en el agua ni cree que el agua es limpia y saciará su sed. Pausen la grabación aquí.</w:t>
      </w:r>
    </w:p>
    <w:p>
      <w:pPr/>
      <w:r>
        <w:rPr>
          <w:lang w:val="es_ES" w:bidi="es_ES"/>
        </w:rPr>
      </w:r>
      <w:r>
        <w:rPr>
          <w:b/>
          <w:lang w:val="es_ES" w:bidi="es_ES"/>
        </w:rPr>
        <w:t>Ir en paz</w:t>
      </w:r>
      <w:r>
        <w:rPr>
          <w:lang w:val="es_ES" w:bidi="es_ES"/>
        </w:rPr>
        <w:t xml:space="preserve"> es una despedida tradicional, pero aquí Jesús la usa para explicar la integridad de la sanidad de la mujer, que incluye la profunda paz que se encuentra en su salvación. Es posible que en tu idioma haya una forma especial de expresar esto, y en algunas culturas (especialmente en las musulmanas) se suele dar una bendición de paz cuando alguien se despide. En algunas lenguas se ha utilizado </w:t>
      </w:r>
      <w:r>
        <w:rPr>
          <w:b/>
          <w:lang w:val="es_ES" w:bidi="es_ES"/>
        </w:rPr>
        <w:t>la expresión ir con el corazón lleno de dulzura o ir con el corazón en paz</w:t>
      </w:r>
    </w:p>
    <w:p>
      <w:pPr/>
      <w:r>
        <w:rPr>
          <w:lang w:val="es_ES" w:bidi="es_ES"/>
        </w:rPr>
      </w:r>
      <w:r>
        <w:rPr>
          <w:lang w:val="es_ES" w:bidi="es_ES"/>
        </w:rPr>
        <w:t xml:space="preserve">Jesús llama a la mujer </w:t>
      </w:r>
      <w:r>
        <w:rPr>
          <w:b/>
          <w:lang w:val="es_ES" w:bidi="es_ES"/>
        </w:rPr>
        <w:t>hija</w:t>
      </w:r>
      <w:r>
        <w:rPr>
          <w:lang w:val="es_ES" w:bidi="es_ES"/>
        </w:rPr>
        <w:t xml:space="preserve"> para tranquilizarla porque la mujer tenía miedo. En algunas culturas, la palabra </w:t>
      </w:r>
      <w:r>
        <w:rPr>
          <w:b/>
          <w:lang w:val="es_ES" w:bidi="es_ES"/>
        </w:rPr>
        <w:t>hija</w:t>
      </w:r>
      <w:r>
        <w:rPr>
          <w:lang w:val="es_ES" w:bidi="es_ES"/>
        </w:rPr>
        <w:t xml:space="preserve"> no se podía usar porque su único significado es el de un hijo biológico. Usen un término que muestre el mismo tipo de afecto que Jesús mostró aquí. Ejemplos de otras traducciones incluyen frases como </w:t>
      </w:r>
      <w:r>
        <w:rPr>
          <w:b/>
          <w:lang w:val="es_ES" w:bidi="es_ES"/>
        </w:rPr>
        <w:t>mi pequeña mujer.</w:t>
      </w:r>
    </w:p>
    <w:p>
      <w:pPr/>
      <w:r>
        <w:rPr>
          <w:lang w:val="es_ES" w:bidi="es_ES"/>
        </w:rPr>
      </w:r>
      <w:r>
        <w:rPr>
          <w:b/>
          <w:lang w:val="es_ES" w:bidi="es_ES"/>
        </w:rPr>
        <w:t>Tu sufrimiento ha terminado</w:t>
      </w:r>
      <w:r>
        <w:rPr>
          <w:lang w:val="es_ES" w:bidi="es_ES"/>
        </w:rPr>
        <w:t xml:space="preserve"> también se ha traducido como </w:t>
      </w:r>
      <w:r>
        <w:rPr>
          <w:b/>
          <w:lang w:val="es_ES" w:bidi="es_ES"/>
        </w:rPr>
        <w:t>hágase completa después de su sufrimiento.</w:t>
      </w:r>
      <w:r>
        <w:rPr>
          <w:lang w:val="es_ES" w:bidi="es_ES"/>
        </w:rPr>
        <w:t xml:space="preserve"> La expresión en griego se refiere a la curación física o a la curación espiritual de las fuerzas malignas. Jesús quiere decirle que su sanación es permanente y que él le está dando la salvación espiritual, y su sanación la restaura a la comunidad porque la vuelve a purificar.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5:35–43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5:35–43 y guárdenlo en sus corazones.</w:t>
      </w:r>
    </w:p>
    <w:p>
      <w:pPr/>
      <w:r>
        <w:rPr>
          <w:lang w:val="es_ES" w:bidi="es_ES"/>
        </w:rPr>
      </w:r>
      <w:r>
        <w:rPr>
          <w:lang w:val="es_ES" w:bidi="es_ES"/>
        </w:rPr>
        <w:t>Escuchen una versión en audio de Marcos 5:35–43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5:35–43 en la traducción que sea más fácil de entender.</w:t>
      </w:r>
    </w:p>
    <w:p>
      <w:pPr/>
      <w:r>
        <w:rPr>
          <w:lang w:val="es_ES" w:bidi="es_ES"/>
        </w:rPr>
      </w:r>
      <w:r>
        <w:rPr>
          <w:lang w:val="es_ES" w:bidi="es_ES"/>
        </w:rPr>
        <w:t>Esta historia continúa la historia de Jairo y la hija enferma de Jairo. Jesús iba en camino a la casa de Jairo para poner sus manos sobre la hija para sanarla de su enfermedad. La hija estaba muy enferma y cerca de la muerte cuando Jairo vino a Jesús. En el camino a la casa de Jairo, Jesús se detuvo para escuchar a una mujer a la que Jesús había sanado. La mujer ya había sido sanada cuando Jesús se detuvo para hablar con ella. Este es un relato narrativo de la siguiente parte de la historia. Deténganse y muestren el mapa del Mar de Galilea con Capernaún marcada. Muestren una imagen de las calles estrechas de Capernaúm. Pausen la grabación aquí.</w:t>
      </w:r>
    </w:p>
    <w:p>
      <w:pPr/>
      <w:r>
        <w:rPr>
          <w:lang w:val="es_ES" w:bidi="es_ES"/>
        </w:rPr>
      </w:r>
      <w:r>
        <w:rPr>
          <w:lang w:val="es_ES" w:bidi="es_ES"/>
        </w:rPr>
        <w:t>Jesús todavía estaba hablando con la mujer que había sido sanada cuando algunos hombres vinieron de la casa de Jairo. Los hombres hablaron a Jairo y le dieron la noticia de que la hija de Jairo había muerto. Los hombres dijeron: "Tu hija está muerta. Ya no necesitas molestar al maestro". No sabemos si estos hombres eran siervos, miembros de la familia o amigos. Los hombres vinieron a dar este mensaje a Jairo. Los hombres creen que Jesús no puede hacer nada en este punto. No hay necesidad de que Jairo se quede con Jesús o que traiga a Jesús a la casa.</w:t>
      </w:r>
    </w:p>
    <w:p>
      <w:pPr/>
      <w:r>
        <w:rPr>
          <w:lang w:val="es_ES" w:bidi="es_ES"/>
        </w:rPr>
      </w:r>
      <w:r>
        <w:rPr>
          <w:lang w:val="es_ES" w:bidi="es_ES"/>
        </w:rPr>
        <w:t>Los hombres llamaron a Jesús el Maestro. Esta palabra es un título de respeto para un hombre que tenía la autoridad para enseñar la palabra de Dios o enseñar a las personas sobre Dios.</w:t>
      </w:r>
    </w:p>
    <w:p>
      <w:pPr/>
      <w:r>
        <w:rPr>
          <w:lang w:val="es_ES" w:bidi="es_ES"/>
        </w:rPr>
      </w:r>
      <w:r>
        <w:rPr>
          <w:lang w:val="es_ES" w:bidi="es_ES"/>
        </w:rPr>
        <w:t>Jesús escuchó a los hombres mientras estaban hablando con Jairo. Esto significa que Jairo estaba cerca de donde Jesús estaba hablando con la mujer. Jesús podía hablar con la mujer y aún así escuchar lo que los hombres estaban diciendo a Jairo.</w:t>
      </w:r>
    </w:p>
    <w:p>
      <w:pPr/>
      <w:r>
        <w:rPr>
          <w:lang w:val="es_ES" w:bidi="es_ES"/>
        </w:rPr>
      </w:r>
      <w:r>
        <w:rPr>
          <w:lang w:val="es_ES" w:bidi="es_ES"/>
        </w:rPr>
        <w:t>Jesús interrumpió a los hombres y le dijo a Jairo. "No tengas miedo. Solo cree". Entonces Jesús detiene a la multitud. Jesús no permitió que la multitud continuara caminando por la ciudad con él y Jairo. Jesús también hizo que 9 de sus discípulos se quedaran con la multitud. Jesús llevó a 3 de los discípulos con Jairo para ir a la casa de Jairo. Los 3 discípulos eran Pedro, Jacobo y Juan, que era el hermano menor de Jacobo. Jesús le ha dicho a Jairo que crea. En este punto parece que Jairo cree porque Jairo va con Jesús a la casa. Jairo no tiene idea de lo que Jesús puede hacer en este momento. La hija de Jairo está muerta. Jairo debe estar aferrándose a alguna esperanza de que Jesús pueda hacer algo. Deténganse y conversen: Cuenten una historia sobre alguien que pide a las personas en la comunidad que crean en algo que parece imposible. ¿Cómo responde el pueblo? ¿Qué palabras o acciones hacen que te muestren que creen? Pausen la grabación aquí.</w:t>
      </w:r>
    </w:p>
    <w:p>
      <w:pPr/>
      <w:r>
        <w:rPr>
          <w:lang w:val="es_ES" w:bidi="es_ES"/>
        </w:rPr>
      </w:r>
      <w:r>
        <w:rPr>
          <w:lang w:val="es_ES" w:bidi="es_ES"/>
        </w:rPr>
        <w:t>Cuando llegaron a la casa de Jairo, pudieron ver a la gente llorando y oír a la gente lamentándose. Había mucha confusión y emoción. Las personas se estaban lamentando, o dando gritos largos y fuertes que expresan dolor o gran tristeza. El pueblo estaba llorando, o mostrando tristeza cuando algo sucede, como una pérdida grave o la muerte de alguien. Las personas que hacían todo este ruido y conmoción eran profesionales que estaban en luto. Incluso la familia más pobre contrataría a profesionales de duelo cuando alguien moría. A los profesionales de duelo se pagaba una suma de dinero para ir a la casa de alguien que había muerto y mostrar señales de dolor, como llorar y lamentarse. Jairo era un líder importante de la sinagoga. Jairo tendría una gran cantidad de dolientes profesionales. Los profesionales que lloraban no estaban en realidad tristes. Estaban actuando como si estuvieran tristes y afligidos por la muerte de esta niña. Se les pagó para actuar de esta manera. Deténganse y conversen: hablen de lo que sucede en su comunidad cuando alguien muere. ¿Cómo guarda luto la familia? ¿Cuáles son las costumbres que la familia debe respetar? ¿Qué hace la comunidad para ayudar a la familia con su luto? ¿Usan palabras especiales para describir el llanto de los dolientes? Pausen la grabación aquí.</w:t>
      </w:r>
    </w:p>
    <w:p>
      <w:pPr/>
      <w:r>
        <w:rPr>
          <w:lang w:val="es_ES" w:bidi="es_ES"/>
        </w:rPr>
      </w:r>
      <w:r>
        <w:rPr>
          <w:lang w:val="es_ES" w:bidi="es_ES"/>
        </w:rPr>
        <w:t>Jesús fue a donde estaban reunidos los dolientes profesionales. Jesús preguntó a los dolientes profesionales por qué estaban haciendo toda esa conmoción y llorando. Jesús dijo: "La niña no está muerta. Ella está durmiendo". La multitud se rió de Jesús cuando Jesús dijo que la niña estaba durmiendo. Esta niña tiene 12 años. Usen la palabra apropiada para una niña de 12 años al traducir la palabra niña. No nos enteramos de que ella tiene 12 años hasta el final de la historia, pero de todos modos deben usar palabras apropiadas para una niña de 12 años cuando hablen de ella.</w:t>
      </w:r>
    </w:p>
    <w:p>
      <w:pPr/>
      <w:r>
        <w:rPr>
          <w:lang w:val="es_ES" w:bidi="es_ES"/>
        </w:rPr>
      </w:r>
      <w:r>
        <w:rPr>
          <w:lang w:val="es_ES" w:bidi="es_ES"/>
        </w:rPr>
        <w:t>Jesús a menudo decía que alguien muerto solo estaba durmiendo. Jesús usó el término dormir para alguien que ha muerto, pero que va a ser resucitado de nuevo a la vida. La niña realmente estaba muerta y la multitud de dolientes sabía que estaba muerta. Pensaron que Jesús realmente estaba diciendo que la niña solo estaba durmiendo. Esta es la razón por la que los dolientes se rieron. Cuando los profesionales que lloraban se rieron, se estaban burlando de Jesús o ridiculizando a Jesús. Esto era más que reírse de algo gracioso. Sabían que la niña estaba muerta. Jesús también sabía que la niña estaba muerta. Jesús también sabía que la niña iba a regresar a la vida. Deténganse y conversen: Cuenten una historia en la que el personaje principal haga o diga algo que les parezca extraño a las personas. Comienzan a reírse de esta persona o se burlan o ridiculizan a esta persona. Presten atención a las palabras que el narrador usa para describir la risa. Pausen la grabación aquí.</w:t>
      </w:r>
    </w:p>
    <w:p>
      <w:pPr/>
      <w:r>
        <w:rPr>
          <w:lang w:val="es_ES" w:bidi="es_ES"/>
        </w:rPr>
      </w:r>
      <w:r>
        <w:rPr>
          <w:lang w:val="es_ES" w:bidi="es_ES"/>
        </w:rPr>
        <w:t>Jesús hizo que todos los dolientes profesionales salieran de la casa. Entonces Jesús tomó a Pedro, a Jacobo y a Juan, y a la madre y al padre de la niña, y entró en la habitación donde la niña estaba acostada. Jairo es el padre de la niña. No sabemos cuánto tiempo esta niña ha estado muerta. Ella murió después de que Jairo dejó la casa para ir a buscar a Jesús. Ha habido suficiente tiempo para preparar su cuerpo y espacio para su entierro. En esta cultura y en esta época, el entierro generalmente ocurría el mismo día en que la persona moría.</w:t>
      </w:r>
    </w:p>
    <w:p>
      <w:pPr/>
      <w:r>
        <w:rPr>
          <w:lang w:val="es_ES" w:bidi="es_ES"/>
        </w:rPr>
      </w:r>
      <w:r>
        <w:rPr>
          <w:lang w:val="es_ES" w:bidi="es_ES"/>
        </w:rPr>
        <w:t>Jesús fue al lado de la cama donde la niña muerta estaba acostada. Jesús tomó la mano de la niña. La ley religiosa decía que tocar a una persona muerta hacía que la persona que la tocaba se volviera impura. Jesús conocía la ley. Jairo conocía la ley. Jesús tomó la mano de la niña muerta aunque eso hizo que Jesús fuera impuro de acuerdo con la ley.</w:t>
      </w:r>
    </w:p>
    <w:p>
      <w:pPr/>
      <w:r>
        <w:rPr>
          <w:lang w:val="es_ES" w:bidi="es_ES"/>
        </w:rPr>
      </w:r>
      <w:r>
        <w:rPr>
          <w:lang w:val="es_ES" w:bidi="es_ES"/>
        </w:rPr>
        <w:t>Jesús habló a la niña muerta usando su propio idioma o el idioma que Jesús y esta niña hablaban en casa. Jesús dijo: "Talita Cum". Usen estas mismas palabras al contar la historia. Marcos entonces da la traducción de las dos palabras o el significado de las dos palabras. Jesús estaba diciendo: "Niña, levántate". Al traducir la palabra Talita, asegúrense de usar una palabra que sea apropiada para una niña de 12 años. Levántate es una orden. Esto también se puede traducir como "ponte de pie". La niña inmediatamente se puso de pie y comenzó a caminar. Aquí es cuando Marcos nos dice que la niña tiene 12 años.</w:t>
      </w:r>
    </w:p>
    <w:p>
      <w:pPr/>
      <w:r>
        <w:rPr>
          <w:lang w:val="es_ES" w:bidi="es_ES"/>
        </w:rPr>
      </w:r>
      <w:r>
        <w:rPr>
          <w:lang w:val="es_ES" w:bidi="es_ES"/>
        </w:rPr>
        <w:t>Jairo y la madre de la niña estaban colmados de alegría. Este es un sentimiento de sorpresa mezclado con miedo y asombro. Estaban muy felices. Estaban totalmente asombrados. Sabían que su hija estaba muerta y ahora ella está caminando por la habitación. Jesús les dio órdenes estrictas de no decirle a nadie lo que había sucedido. Entonces Jesús dijo que le dieran a la niña algo de comer.</w:t>
      </w:r>
    </w:p>
    <w:p>
      <w:pPr/>
      <w:r>
        <w:rPr>
          <w:lang w:val="es_ES" w:bidi="es_ES"/>
        </w:rPr>
      </w:r>
      <w:r>
        <w:rPr>
          <w:lang w:val="es_ES" w:bidi="es_ES"/>
        </w:rPr>
        <w:t>Al ver las dos historias, la historia de la mujer que sangraba y la historia de la niña muerta, Marcos nos dice que la mujer estuvo enferma o sangrando durante 12 años. La mujer probablemente había estado impura y aislada durante aproximadamente 1/3 de su vida. Ahora, la niña que ha muerto tiene 12 años. Ella está lista para comenzar su vida como una mujer joven. Jesús sana a estas dos mujeres y Jesús muestra que Jesús tiene poder sobre la enfermedad y la muerte.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5:35–43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3 escenas.</w:t>
      </w:r>
    </w:p>
    <w:p>
      <w:pPr/>
      <w:r>
        <w:rPr>
          <w:lang w:val="es_ES" w:bidi="es_ES"/>
        </w:rPr>
      </w:r>
      <w:r>
        <w:rPr>
          <w:b/>
          <w:lang w:val="es_ES" w:bidi="es_ES"/>
        </w:rPr>
        <w:t>Primera escena:</w:t>
      </w:r>
      <w:r>
        <w:rPr>
          <w:lang w:val="es_ES" w:bidi="es_ES"/>
        </w:rPr>
        <w:t xml:space="preserve"> Los mensajeros vienen a decirle a Jairo que su hija está muerta. Jesús le dice a Jairo que crea. Van a la casa de Jairo.</w:t>
      </w:r>
    </w:p>
    <w:p>
      <w:pPr/>
      <w:r>
        <w:rPr>
          <w:lang w:val="es_ES" w:bidi="es_ES"/>
        </w:rPr>
      </w:r>
      <w:r>
        <w:rPr>
          <w:b/>
          <w:lang w:val="es_ES" w:bidi="es_ES"/>
        </w:rPr>
        <w:t>Segunda escena:</w:t>
      </w:r>
      <w:r>
        <w:rPr>
          <w:lang w:val="es_ES" w:bidi="es_ES"/>
        </w:rPr>
        <w:t xml:space="preserve"> Cuando llegan a la casa de Jairo, ven a personas que están llorando y lamentándose. Jesús dice: "¿Por qué toda esta conmoción? La niña no está muerta, solo está durmiendo". Pero la gente se ríe de él.</w:t>
      </w:r>
    </w:p>
    <w:p>
      <w:pPr/>
      <w:r>
        <w:rPr>
          <w:lang w:val="es_ES" w:bidi="es_ES"/>
        </w:rPr>
      </w:r>
      <w:r>
        <w:rPr>
          <w:b/>
          <w:lang w:val="es_ES" w:bidi="es_ES"/>
        </w:rPr>
        <w:t>Tercera escena:</w:t>
      </w:r>
      <w:r>
        <w:rPr>
          <w:lang w:val="es_ES" w:bidi="es_ES"/>
        </w:rPr>
        <w:t xml:space="preserve"> Jesús toma a Jairo, la madre de la niña, y a sus tres discípulos y entra en la habitación donde la niña está acostada. Jesús trae a la niña de regreso a la vida y les dice a sus padres que le den alimento para comer.</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Jairo</w:t>
      </w:r>
    </w:p>
    <w:p>
      <w:pPr>
        <w:pStyle w:val="ListBullet"/>
        <w:spacing w:line="240" w:lineRule="auto"/>
        <w:ind w:left="720"/>
      </w:pPr>
      <w:r>
        <w:rPr>
          <w:lang w:val="es_ES" w:bidi="es_ES"/>
        </w:rPr>
      </w:r>
      <w:r>
        <w:rPr>
          <w:lang w:val="es_ES" w:bidi="es_ES"/>
        </w:rPr>
        <w:t>Las multitudes</w:t>
      </w:r>
    </w:p>
    <w:p>
      <w:pPr>
        <w:pStyle w:val="ListBullet"/>
        <w:spacing w:line="240" w:lineRule="auto"/>
        <w:ind w:left="720"/>
      </w:pPr>
      <w:r>
        <w:rPr>
          <w:lang w:val="es_ES" w:bidi="es_ES"/>
        </w:rPr>
      </w:r>
      <w:r>
        <w:rPr>
          <w:lang w:val="es_ES" w:bidi="es_ES"/>
        </w:rPr>
        <w:t>La mujer</w:t>
      </w:r>
    </w:p>
    <w:p>
      <w:pPr>
        <w:pStyle w:val="ListBullet"/>
        <w:spacing w:line="240" w:lineRule="auto"/>
        <w:ind w:left="720"/>
      </w:pPr>
      <w:r>
        <w:rPr>
          <w:lang w:val="es_ES" w:bidi="es_ES"/>
        </w:rPr>
      </w:r>
      <w:r>
        <w:rPr>
          <w:lang w:val="es_ES" w:bidi="es_ES"/>
        </w:rPr>
        <w:t>Mensajeros de la casa de Jairo</w:t>
      </w:r>
    </w:p>
    <w:p>
      <w:pPr>
        <w:pStyle w:val="ListBullet"/>
        <w:spacing w:line="240" w:lineRule="auto"/>
        <w:ind w:left="720"/>
      </w:pPr>
      <w:r>
        <w:rPr>
          <w:lang w:val="es_ES" w:bidi="es_ES"/>
        </w:rPr>
      </w:r>
      <w:r>
        <w:rPr>
          <w:lang w:val="es_ES" w:bidi="es_ES"/>
        </w:rPr>
        <w:t>Personas que lloran la muerte de la hija de Jairo</w:t>
      </w:r>
    </w:p>
    <w:p>
      <w:pPr>
        <w:pStyle w:val="ListBullet"/>
        <w:spacing w:line="240" w:lineRule="auto"/>
        <w:ind w:left="720"/>
      </w:pPr>
      <w:r>
        <w:rPr>
          <w:lang w:val="es_ES" w:bidi="es_ES"/>
        </w:rPr>
      </w:r>
      <w:r>
        <w:rPr>
          <w:lang w:val="es_ES" w:bidi="es_ES"/>
        </w:rPr>
        <w:t>La madre</w:t>
      </w:r>
    </w:p>
    <w:p>
      <w:pPr>
        <w:pStyle w:val="ListBullet"/>
        <w:spacing w:line="240" w:lineRule="auto"/>
        <w:ind w:left="720"/>
      </w:pPr>
      <w:r>
        <w:rPr>
          <w:lang w:val="es_ES" w:bidi="es_ES"/>
        </w:rPr>
      </w:r>
      <w:r>
        <w:rPr>
          <w:lang w:val="es_ES" w:bidi="es_ES"/>
        </w:rPr>
        <w:t>La niña</w:t>
      </w:r>
    </w:p>
    <w:p>
      <w:pPr>
        <w:pStyle w:val="ListBullet"/>
        <w:spacing w:line="240" w:lineRule="auto"/>
        <w:ind w:left="720"/>
      </w:pPr>
      <w:r>
        <w:rPr>
          <w:lang w:val="es_ES" w:bidi="es_ES"/>
        </w:rPr>
      </w:r>
      <w:r>
        <w:rPr>
          <w:lang w:val="es_ES" w:bidi="es_ES"/>
        </w:rPr>
        <w:t>Tres de los discípulos de Jesús (Pedro, Jacobo y Juan)</w:t>
      </w:r>
    </w:p>
    <w:p>
      <w:pPr/>
      <w:r>
        <w:rPr>
          <w:lang w:val="es_ES" w:bidi="es_ES"/>
        </w:rPr>
      </w:r>
      <w:r>
        <w:rPr>
          <w:lang w:val="es_ES" w:bidi="es_ES"/>
        </w:rPr>
        <w:t>La primera escena todavía se encuentra en una calle estrecha en la ciudad de Capernaúm. Jesús le está hablando a la mujer que acaba de ser sanada. Mientras Jesús todavía está hablando con la mujer, algunos hombres vienen de la casa de Jairo. Los hombres le dicen a Jairo que su hija ha muerto. Los hombres le dicen a Jairo que no moleste más al maestro.</w:t>
      </w:r>
    </w:p>
    <w:p>
      <w:pPr/>
      <w:r>
        <w:rPr>
          <w:lang w:val="es_ES" w:bidi="es_ES"/>
        </w:rPr>
      </w:r>
      <w:r>
        <w:rPr>
          <w:lang w:val="es_ES" w:bidi="es_ES"/>
        </w:rPr>
        <w:t>Jesús escucha a los hombres.</w:t>
      </w:r>
    </w:p>
    <w:p>
      <w:pPr/>
      <w:r>
        <w:rPr>
          <w:lang w:val="es_ES" w:bidi="es_ES"/>
        </w:rPr>
      </w:r>
      <w:r>
        <w:rPr>
          <w:lang w:val="es_ES" w:bidi="es_ES"/>
        </w:rPr>
        <w:t>Deténganse y practiquen esta escena. Determinen la posición de cada persona para que Jesús pueda escuchar a la mujer y a los mensajeros. Jesús está hablando con la mujer. La mujer está de rodillas frente a Jesús. Jairo está cerca de Jesús. Los hombres vienen a hablar con Jairo. Jesús escucha a los hombres. Jesús habla a Jairo. Pausen la grabación aquí.</w:t>
      </w:r>
    </w:p>
    <w:p>
      <w:pPr/>
      <w:r>
        <w:rPr>
          <w:lang w:val="es_ES" w:bidi="es_ES"/>
        </w:rPr>
      </w:r>
      <w:r>
        <w:rPr>
          <w:lang w:val="es_ES" w:bidi="es_ES"/>
        </w:rPr>
        <w:t>Jesús le dice a Jairo que crea en él. Jesús no dice lo que él planea hacer. Entonces Jesús hace que la multitud se quede en la calle. Jesús también deja a 9 de los discípulos con la multitud. Jesús lleva a Pedro, a Jacobo y a Juan y camina con Jairo a la casa de Jairo.</w:t>
      </w:r>
    </w:p>
    <w:p>
      <w:pPr/>
      <w:r>
        <w:rPr>
          <w:lang w:val="es_ES" w:bidi="es_ES"/>
        </w:rPr>
      </w:r>
      <w:r>
        <w:rPr>
          <w:lang w:val="es_ES" w:bidi="es_ES"/>
        </w:rPr>
        <w:t>En la segunda escena, Jesús llega a la casa de Jairo. Como Jairo era un hombre importante, Jairo probablemente tenía una casa grande con una puerta y un patio. Los dolientes profesionales que lloran estarían en este espacio abierto dentro de la puerta, pero no en la casa. Jesús y Jairo pueden ver y escuchar la conmoción. Los dolientes profesionales están llorando y lamentándose. El lamento es un grito fuerte que expresa gran tristeza. Jesús entra en el patio y pregunta a los que lloran por qué están llorando y lamentándose. Entonces Jesús dice: "La niña no está muerta. La niña solo está durmiendo". Cuando los profesionales que lloran escuchan a Jesús decir que la niña está dormida, la multitud de profesionales que lloran comienza a reírse de una manera burladora. Saben que la niña está muerta y actúan como si pensaran que Jesús es insensato. Jesús ordena a todos que salgan de la casa.</w:t>
      </w:r>
    </w:p>
    <w:p>
      <w:pPr/>
      <w:r>
        <w:rPr>
          <w:lang w:val="es_ES" w:bidi="es_ES"/>
        </w:rPr>
      </w:r>
      <w:r>
        <w:rPr>
          <w:lang w:val="es_ES" w:bidi="es_ES"/>
        </w:rPr>
        <w:t>Deténganse y conversen: Cuenten una historia en la que alguien diga algo que parezca tonto o loco a todos los demás. Todos se ríen de la persona que dijo esta cosa. Se están riendo de una manera que se burla de la persona. Escuchen la risa. Describan la risa. ¿Qué palabras están usando para describir esta manera de reír? Pausen la grabación aquí.</w:t>
      </w:r>
    </w:p>
    <w:p>
      <w:pPr/>
      <w:r>
        <w:rPr>
          <w:lang w:val="es_ES" w:bidi="es_ES"/>
        </w:rPr>
      </w:r>
      <w:r>
        <w:rPr>
          <w:lang w:val="es_ES" w:bidi="es_ES"/>
        </w:rPr>
        <w:t>La tercera escena comienza después de que los dolientes profesionales se van. Jesús toma a Jairo y a la madre de la niña, más a Pedro, Jacobo y Juan, y entra en la casa. Todos entran en la habitación donde la niña muerta está acostada en una cama. Esta cama podría ser un colchón en el suelo o podría estar en una estructura por encima del suelo. Jesús se acerca a la niña y le toma la mano. Jesús dice: "Talita Cum". Estas dos palabras están en el idioma que las personas en esta área hablaban en casa. Este es el idioma que la niña habría hablado con su madre en su casa. Este no es el idioma del comercio. Entonces Marcos da la traducción de estas dos palabras. Jesús estaba diciendo: "Niña, yo te digo, levántate". Asegúrense de usar la palabra apropiada para una niña de 12 años cuando digan "Niña". "Levántate" es una palabra de mando. Cum también significa ponerse de pie. La niña volvió a cobrar vida y se puso de pie. La acción es inmediata. Ella no se despierta lentamente. Ella se pone de pie al instante en cuanto Jesús le dice que lo haga. Ella comenzó a caminar por la habitación. Aquí es cuando Marcos nos dice que ella tiene 12 años. Como ella tiene 12 años, necesitas asegurarte de que todas las palabras que se usan para describirla sean apropiadas para alguien que tiene 12 años.</w:t>
      </w:r>
    </w:p>
    <w:p>
      <w:pPr/>
      <w:r>
        <w:rPr>
          <w:lang w:val="es_ES" w:bidi="es_ES"/>
        </w:rPr>
      </w:r>
      <w:r>
        <w:rPr>
          <w:lang w:val="es_ES" w:bidi="es_ES"/>
        </w:rPr>
        <w:t>Estaban asombrados y abrumados. Esto significa todas las personas que están en la habitación. Este era Jairo, la madre, y Pedro, Jacobo y Juan. Esto significa que tenían una mezcla de miedo y reverencia en su asombro.</w:t>
      </w:r>
    </w:p>
    <w:p>
      <w:pPr/>
      <w:r>
        <w:rPr>
          <w:lang w:val="es_ES" w:bidi="es_ES"/>
        </w:rPr>
      </w:r>
      <w:r>
        <w:rPr>
          <w:lang w:val="es_ES" w:bidi="es_ES"/>
        </w:rPr>
        <w:t>Deténganse y conversen: Cuenten una historia de un milagro. Hablen de cómo respondieron las personas que vieron el milagro. Escuchen con cuidado las palabras o frases que se usan para describir sus sentimientos. Puede que tengas una manera especial de describir el asombro, el miedo y la conmoción que el pueblo estaba sintiendo. Pausen la grabación aquí.</w:t>
      </w:r>
    </w:p>
    <w:p>
      <w:pPr/>
      <w:r>
        <w:rPr>
          <w:lang w:val="es_ES" w:bidi="es_ES"/>
        </w:rPr>
      </w:r>
      <w:r>
        <w:rPr>
          <w:lang w:val="es_ES" w:bidi="es_ES"/>
        </w:rPr>
        <w:t>Jesús les dio órdenes estrictas de no decirle a nadie lo que había sucedido. Jesús también les dijo que dieran a la niña algo de comer.</w:t>
      </w:r>
    </w:p>
    <w:p>
      <w:pPr/>
      <w:r>
        <w:rPr>
          <w:lang w:val="es_ES" w:bidi="es_ES"/>
        </w:rPr>
      </w:r>
      <w:r>
        <w:rPr>
          <w:lang w:val="es_ES" w:bidi="es_ES"/>
        </w:rPr>
        <w:t>Ahora, el grupo debe crear una gráfica,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5:35–43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Jairo</w:t>
      </w:r>
    </w:p>
    <w:p>
      <w:pPr>
        <w:pStyle w:val="ListBullet"/>
        <w:spacing w:line="240" w:lineRule="auto"/>
        <w:ind w:left="720"/>
      </w:pPr>
      <w:r>
        <w:rPr>
          <w:lang w:val="es_ES" w:bidi="es_ES"/>
        </w:rPr>
      </w:r>
      <w:r>
        <w:rPr>
          <w:lang w:val="es_ES" w:bidi="es_ES"/>
        </w:rPr>
        <w:t>Las multitudes</w:t>
      </w:r>
    </w:p>
    <w:p>
      <w:pPr>
        <w:pStyle w:val="ListBullet"/>
        <w:spacing w:line="240" w:lineRule="auto"/>
        <w:ind w:left="720"/>
      </w:pPr>
      <w:r>
        <w:rPr>
          <w:lang w:val="es_ES" w:bidi="es_ES"/>
        </w:rPr>
      </w:r>
      <w:r>
        <w:rPr>
          <w:lang w:val="es_ES" w:bidi="es_ES"/>
        </w:rPr>
        <w:t>La mujer</w:t>
      </w:r>
    </w:p>
    <w:p>
      <w:pPr>
        <w:pStyle w:val="ListBullet"/>
        <w:spacing w:line="240" w:lineRule="auto"/>
        <w:ind w:left="720"/>
      </w:pPr>
      <w:r>
        <w:rPr>
          <w:lang w:val="es_ES" w:bidi="es_ES"/>
        </w:rPr>
      </w:r>
      <w:r>
        <w:rPr>
          <w:lang w:val="es_ES" w:bidi="es_ES"/>
        </w:rPr>
        <w:t>Mensajeros de la casa de Jairo</w:t>
      </w:r>
    </w:p>
    <w:p>
      <w:pPr>
        <w:pStyle w:val="ListBullet"/>
        <w:spacing w:line="240" w:lineRule="auto"/>
        <w:ind w:left="720"/>
      </w:pPr>
      <w:r>
        <w:rPr>
          <w:lang w:val="es_ES" w:bidi="es_ES"/>
        </w:rPr>
      </w:r>
      <w:r>
        <w:rPr>
          <w:lang w:val="es_ES" w:bidi="es_ES"/>
        </w:rPr>
        <w:t>Personas que lloran la muerte de la hija de Jairo</w:t>
      </w:r>
    </w:p>
    <w:p>
      <w:pPr>
        <w:pStyle w:val="ListBullet"/>
        <w:spacing w:line="240" w:lineRule="auto"/>
        <w:ind w:left="720"/>
      </w:pPr>
      <w:r>
        <w:rPr>
          <w:lang w:val="es_ES" w:bidi="es_ES"/>
        </w:rPr>
      </w:r>
      <w:r>
        <w:rPr>
          <w:lang w:val="es_ES" w:bidi="es_ES"/>
        </w:rPr>
        <w:t>La madre</w:t>
      </w:r>
    </w:p>
    <w:p>
      <w:pPr>
        <w:pStyle w:val="ListBullet"/>
        <w:spacing w:line="240" w:lineRule="auto"/>
        <w:ind w:left="720"/>
      </w:pPr>
      <w:r>
        <w:rPr>
          <w:lang w:val="es_ES" w:bidi="es_ES"/>
        </w:rPr>
      </w:r>
      <w:r>
        <w:rPr>
          <w:lang w:val="es_ES" w:bidi="es_ES"/>
        </w:rPr>
        <w:t>La niña</w:t>
      </w:r>
    </w:p>
    <w:p>
      <w:pPr>
        <w:pStyle w:val="ListBullet"/>
        <w:spacing w:line="240" w:lineRule="auto"/>
        <w:ind w:left="720"/>
      </w:pPr>
      <w:r>
        <w:rPr>
          <w:lang w:val="es_ES" w:bidi="es_ES"/>
        </w:rPr>
      </w:r>
      <w:r>
        <w:rPr>
          <w:lang w:val="es_ES" w:bidi="es_ES"/>
        </w:rPr>
        <w:t>Tres de los discípulos de Jesús (Pedro, Jacobo y Juan)</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reanuden la obra.</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se ha detenido en la calle y está hablando con la mujer que ha sido sanada. Ella le está contando a Jesús la historia de su enfermedad. Jairo está esperando a que Jesús termine con la mujer y continúe a la casa de Jairo, donde la hija de Jairo está muy enferma.</w:t>
      </w:r>
    </w:p>
    <w:p>
      <w:pPr/>
      <w:r>
        <w:rPr>
          <w:lang w:val="es_ES" w:bidi="es_ES"/>
        </w:rPr>
      </w:r>
      <w:r>
        <w:rPr>
          <w:lang w:val="es_ES" w:bidi="es_ES"/>
        </w:rPr>
        <w:t>Pausen la acción: Pregúntenle a Jairo: "¿Cómo te sientes en este momento?" Puede que escuchen: "Ansioso", "Preocupado por mi hija", o "Pregúntandome por qué Jesús está perdiendo su tiempo con esta mujer". Continúen la actuación.</w:t>
      </w:r>
    </w:p>
    <w:p>
      <w:pPr/>
      <w:r>
        <w:rPr>
          <w:lang w:val="es_ES" w:bidi="es_ES"/>
        </w:rPr>
      </w:r>
      <w:r>
        <w:rPr>
          <w:lang w:val="es_ES" w:bidi="es_ES"/>
        </w:rPr>
        <w:t>Jesús todavía está hablando con la mujer cuando los mensajeros de la casa de Jairo llegan y dicen: "Tu hija está muerta, ya no sirve de nada molestar al Maestro".</w:t>
      </w:r>
    </w:p>
    <w:p>
      <w:pPr/>
      <w:r>
        <w:rPr>
          <w:lang w:val="es_ES" w:bidi="es_ES"/>
        </w:rPr>
      </w:r>
      <w:r>
        <w:rPr>
          <w:lang w:val="es_ES" w:bidi="es_ES"/>
        </w:rPr>
        <w:t>Pausen la acción: Pregúntenle a Jairo: "¿Cómo te sientes en este momento?" Puede que escuches cosas como: "No puedo creer esto. ¿Por qué Jesús se detuvo para hablar con esta mujer? Ella ha estado enferma 12 años. ¡Esto podría haber esperado! Si hubiéramos continuado, podríamos haber llegado allí a tiempo para que Jesús pusiera las manos sobre ella. ¡Mi hija está muerta! ¿Cómo podré soportar esto?" Continúen la actuación.</w:t>
      </w:r>
    </w:p>
    <w:p>
      <w:pPr/>
      <w:r>
        <w:rPr>
          <w:lang w:val="es_ES" w:bidi="es_ES"/>
        </w:rPr>
      </w:r>
      <w:r>
        <w:rPr>
          <w:lang w:val="es_ES" w:bidi="es_ES"/>
        </w:rPr>
        <w:t>Jesús escucha a los mensajeros diciendo que la hija de Jairo está muerta. Jesús le dice a Jairo: "No temas, solo ten fe".</w:t>
      </w:r>
    </w:p>
    <w:p>
      <w:pPr/>
      <w:r>
        <w:rPr>
          <w:lang w:val="es_ES" w:bidi="es_ES"/>
        </w:rPr>
      </w:r>
      <w:r>
        <w:rPr>
          <w:lang w:val="es_ES" w:bidi="es_ES"/>
        </w:rPr>
        <w:t>Pausen la acción. Pregúntale al actor que interpreta a Jairo: "¿Cómo te sientes ahora?" Puede que escuchen cosas como: "Triste", "Devastado", o "Confundido por las palabras de Jesús. ¿Qué quiere decir Jesús cuando dice "ten fe"? Ella está muerta. "¿Qué puede hacer Jesús?" "Voy a ir con Jesús y ver qué pasa. Quizás Jesús sabe algo que yo no sé". Continúen la actuación.</w:t>
      </w:r>
    </w:p>
    <w:p>
      <w:pPr/>
      <w:r>
        <w:rPr>
          <w:lang w:val="es_ES" w:bidi="es_ES"/>
        </w:rPr>
      </w:r>
      <w:r>
        <w:rPr>
          <w:lang w:val="es_ES" w:bidi="es_ES"/>
        </w:rPr>
        <w:t>En la segunda escena, Jesús y Jairo ven la conmoción y escuchan el llanto cuando llegan a la casa. Jesús pregunta a los que lloran: "¿Por qué están haciendo todo este ruido?" Jesús les dice a los que lloran que la niña no está muerta, sino que solo duerme, la multitud se ríe de él.</w:t>
      </w:r>
    </w:p>
    <w:p>
      <w:pPr/>
      <w:r>
        <w:rPr>
          <w:lang w:val="es_ES" w:bidi="es_ES"/>
        </w:rPr>
      </w:r>
      <w:r>
        <w:rPr>
          <w:lang w:val="es_ES" w:bidi="es_ES"/>
        </w:rPr>
        <w:t xml:space="preserve">Pausen la actuación Pregúntenle a la multitud: "¿Por qué se ríen?" Puede que escuchen cosas como: "Sabemos que la niña está muerta, y no creemos que Jesús pueda pensar que ella solo está dormida", "¿Quién se cree Jesús? Jesús ni siquiera la ha visto. ¿Cómo puede Jesús saber que ella está durmiendo? Todos sabemos que ella está muerta". Continúen la actuación. </w:t>
      </w:r>
    </w:p>
    <w:p>
      <w:pPr/>
      <w:r>
        <w:rPr>
          <w:lang w:val="es_ES" w:bidi="es_ES"/>
        </w:rPr>
      </w:r>
      <w:r>
        <w:rPr>
          <w:lang w:val="es_ES" w:bidi="es_ES"/>
        </w:rPr>
        <w:t>En la tercera escena, Jesús hace que todos los profesionales que lloran se vayan. Entonces Jesús lleva a Jairo, la madre de la niña, y a Pedro, Jacobo y Juan, y todos entran en la habitación donde la niña está acostada. Jesús extiende la mano, toma la mano de la niña muerta y dice: "Talita cum", que significa: "Niña, levántate". Inmediatamente ella se pone de pie y camina.</w:t>
      </w:r>
    </w:p>
    <w:p>
      <w:pPr/>
      <w:r>
        <w:rPr>
          <w:lang w:val="es_ES" w:bidi="es_ES"/>
        </w:rPr>
      </w:r>
      <w:r>
        <w:rPr>
          <w:lang w:val="es_ES" w:bidi="es_ES"/>
        </w:rPr>
        <w:t>Pausen la actuación Pregúntenle a la madre y al padre: "¿Cómo se sienten en este momento?" Puede que escuchen cosas como: "Estamos abrumados", "Estamos asombrados", "Estamos muy felices de que nuestra hija esté viva", o "Ahora creemos. ¿Cómo puede ser esto? Sé que ella estaba muerta, pero aquí está viva nuevamente. ¡Esto es un milagro!" Pregúntenle a Pedro, a Jacobo y a Juan: "¿Cómo se sienten en este momento?" Puede que escuchen: "Asombrado. Más allá del asombro. Cuando el viento y el agua obedecieron a Jesús, pensé que habíamos visto todo. ¡Esto es mucho más increíble! ¿Cómo puede Jesús hacer estas cosas? No entiendo quién es Jesús realmente, pero quiero saber más". Continúen la actuación.</w:t>
      </w:r>
    </w:p>
    <w:p>
      <w:pPr/>
      <w:r>
        <w:rPr>
          <w:lang w:val="es_ES" w:bidi="es_ES"/>
        </w:rPr>
      </w:r>
      <w:r>
        <w:rPr>
          <w:lang w:val="es_ES" w:bidi="es_ES"/>
        </w:rPr>
        <w:t>Finalmente, Jesús da órdenes a los que están en la habitación de que no le digan a nadie lo que ha sucedido y que le den a la niña algo de comer. Después de la acción, pregúntenle al equipo: "¿Por qué creen que Jesús les dio órdenes de no decirle a nadie lo que había sucedido?" Puede que escuchen cosas como: "No era hora de que él mostrara quién era realmente", o "él estaba preocupado por la niña. Él no quería que ella se convirtiera en un objeto que las personas quisieran venir a ver, y no quería que su futuro estuviera marcado por el hecho de que ella estaba muerta y ahora está viva".</w:t>
      </w:r>
    </w:p>
    <w:p>
      <w:pPr/>
      <w:r>
        <w:rPr>
          <w:lang w:val="es_ES" w:bidi="es_ES"/>
        </w:rPr>
      </w:r>
      <w:r>
        <w:rPr>
          <w:lang w:val="es_ES" w:bidi="es_ES"/>
        </w:rPr>
        <w:t>Pregúntenle por qué Jesús les dijo que le dieran algo de comer. Puede que escuchen cosas como: "Él estaba interesado no solo en resucitarla a la vida, sino en satisfacer sus necesidades, ella tenía hambre", o "Tal vez quería demostrar que ella realmente estaba viva y no era un fantasma".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5:35–43 en la traducción que sea más fácil de entender.</w:t>
      </w:r>
    </w:p>
    <w:p>
      <w:pPr/>
      <w:r>
        <w:rPr>
          <w:lang w:val="es_ES" w:bidi="es_ES"/>
        </w:rPr>
      </w:r>
      <w:r>
        <w:rPr>
          <w:lang w:val="es_ES" w:bidi="es_ES"/>
        </w:rPr>
        <w:t xml:space="preserve">Usen los mismos términos para </w:t>
      </w:r>
      <w:r>
        <w:rPr>
          <w:lang w:val="es_ES" w:bidi="es_ES"/>
        </w:rPr>
        <w:t>sinagoga</w:t>
      </w:r>
      <w:r>
        <w:rPr>
          <w:lang w:val="es_ES" w:bidi="es_ES"/>
        </w:rPr>
        <w:t xml:space="preserve"> y </w:t>
      </w:r>
      <w:r>
        <w:rPr>
          <w:b/>
          <w:lang w:val="es_ES" w:bidi="es_ES"/>
        </w:rPr>
        <w:t>gobernante</w:t>
      </w:r>
      <w:r>
        <w:rPr>
          <w:lang w:val="es_ES" w:bidi="es_ES"/>
        </w:rPr>
        <w:t xml:space="preserve"> o </w:t>
      </w:r>
      <w:r>
        <w:rPr>
          <w:lang w:val="es_ES" w:bidi="es_ES"/>
        </w:rPr>
        <w:t>líder de la sinagoga</w:t>
      </w:r>
      <w:r>
        <w:rPr>
          <w:lang w:val="es_ES" w:bidi="es_ES"/>
        </w:rPr>
        <w:t xml:space="preserve"> que han estado usando.</w:t>
      </w:r>
    </w:p>
    <w:p>
      <w:pPr/>
      <w:r>
        <w:rPr>
          <w:lang w:val="es_ES" w:bidi="es_ES"/>
        </w:rPr>
      </w:r>
      <w:r>
        <w:rPr>
          <w:lang w:val="es_ES" w:bidi="es_ES"/>
        </w:rPr>
        <w:t xml:space="preserve">Los mensajeros llamaron a Jesús </w:t>
      </w:r>
      <w:r>
        <w:rPr>
          <w:lang w:val="es_ES" w:bidi="es_ES"/>
        </w:rPr>
        <w:t>Maestro</w:t>
      </w:r>
      <w:r>
        <w:rPr>
          <w:lang w:val="es_ES" w:bidi="es_ES"/>
        </w:rPr>
        <w:t>. Esta es una forma respetuosa de dirigirse para mostrar que Jesús era un maestro de las cosas de Dios y tenía discípulos/estudiantes que lo siguieron y escucharon sus enseñanzas. Asegúrense de no usar un término que solo se refiera a un maestro. Usen la misma palabra que usaron en la historia de la tempestad calmada.</w:t>
      </w:r>
    </w:p>
    <w:p>
      <w:pPr/>
      <w:r>
        <w:rPr>
          <w:lang w:val="es_ES" w:bidi="es_ES"/>
        </w:rPr>
      </w:r>
      <w:r>
        <w:rPr>
          <w:lang w:val="es_ES" w:bidi="es_ES"/>
        </w:rPr>
        <w:t xml:space="preserve">Jesús </w:t>
      </w:r>
      <w:r>
        <w:rPr>
          <w:b/>
          <w:lang w:val="es_ES" w:bidi="es_ES"/>
        </w:rPr>
        <w:t>escuchó</w:t>
      </w:r>
      <w:r>
        <w:rPr>
          <w:lang w:val="es_ES" w:bidi="es_ES"/>
        </w:rPr>
        <w:t xml:space="preserve"> a los mensajeros decirle a Jairo que no molestara a Jesús. Algunas traducciones dicen que Jesús ignoró el mensaje porque eso es realmente lo que sucedió. Jesús en realidad interrumpió a los mensajeros mientras ellos todavía estaban hablando con Jairo.</w:t>
      </w:r>
    </w:p>
    <w:p>
      <w:pPr/>
      <w:r>
        <w:rPr>
          <w:lang w:val="es_ES" w:bidi="es_ES"/>
        </w:rPr>
      </w:r>
      <w:r>
        <w:rPr>
          <w:lang w:val="es_ES" w:bidi="es_ES"/>
        </w:rPr>
        <w:t xml:space="preserve">Jesús le dijo a Jairo: "No tengas miedo, solo cree". La </w:t>
      </w:r>
      <w:r>
        <w:rPr>
          <w:b/>
          <w:lang w:val="es_ES" w:bidi="es_ES"/>
        </w:rPr>
        <w:t>fe</w:t>
      </w:r>
      <w:r>
        <w:rPr>
          <w:lang w:val="es_ES" w:bidi="es_ES"/>
        </w:rPr>
        <w:t xml:space="preserve">, o </w:t>
      </w:r>
      <w:r>
        <w:rPr>
          <w:b/>
          <w:lang w:val="es_ES" w:bidi="es_ES"/>
        </w:rPr>
        <w:t>creer</w:t>
      </w:r>
      <w:r>
        <w:rPr>
          <w:lang w:val="es_ES" w:bidi="es_ES"/>
        </w:rPr>
        <w:t xml:space="preserve">, describe la respuesta de las personas a la promesa de Dios. Esto se trata de poner su confianza en Dios. En este caso, Jesús le estaba diciendo a Jairo que creyera en él. Jairo fue con Jesús a la casa. Jairo permitió que Jesús enviara a los dolientes profesionales. Estas son acciones que muestran que Jairo cree que Jesús va a hacer algo. Jairo no sabe lo que Jesús hará. Usen la misma palabra para fe o "creer" que han estado usando. La </w:t>
      </w:r>
      <w:r>
        <w:rPr>
          <w:lang w:val="es_ES" w:bidi="es_ES"/>
        </w:rPr>
        <w:t>fe</w:t>
      </w:r>
      <w:r>
        <w:rPr>
          <w:lang w:val="es_ES" w:bidi="es_ES"/>
        </w:rPr>
        <w:t xml:space="preserve"> se encuentra en el Glosario Principal.</w:t>
      </w:r>
    </w:p>
    <w:p>
      <w:pPr/>
      <w:r>
        <w:rPr>
          <w:lang w:val="es_ES" w:bidi="es_ES"/>
        </w:rPr>
      </w:r>
      <w:r>
        <w:rPr>
          <w:lang w:val="es_ES" w:bidi="es_ES"/>
        </w:rPr>
        <w:t xml:space="preserve">Cuando Jesús llegó a la casa de Jairo, los dolientes estaban </w:t>
      </w:r>
      <w:r>
        <w:rPr>
          <w:b/>
          <w:lang w:val="es_ES" w:bidi="es_ES"/>
        </w:rPr>
        <w:t>llorando</w:t>
      </w:r>
      <w:r>
        <w:rPr>
          <w:lang w:val="es_ES" w:bidi="es_ES"/>
        </w:rPr>
        <w:t>. La palabra que se utiliza para "llanto" suena como los llantos o los lamentos en ese idioma. Si su idioma tiene una manera similar de expresar el llanto fuerte que en realidad suene a sonidos de llanto, puedes usarla aquí.</w:t>
      </w:r>
    </w:p>
    <w:p>
      <w:pPr/>
      <w:r>
        <w:rPr>
          <w:lang w:val="es_ES" w:bidi="es_ES"/>
        </w:rPr>
      </w:r>
      <w:r>
        <w:rPr>
          <w:lang w:val="es_ES" w:bidi="es_ES"/>
        </w:rPr>
        <w:t xml:space="preserve">En esos días, las personas contrataban a </w:t>
      </w:r>
      <w:r>
        <w:rPr>
          <w:b/>
          <w:lang w:val="es_ES" w:bidi="es_ES"/>
        </w:rPr>
        <w:t>dolientes</w:t>
      </w:r>
      <w:r>
        <w:rPr>
          <w:lang w:val="es_ES" w:bidi="es_ES"/>
        </w:rPr>
        <w:t xml:space="preserve"> o judíos profesionales cuando alguien moría. Cuanto más influyente o rica era una persona, más dolientes se esperaría que contratara. Un líder de un lugar de adoración sería considerado lo suficientemente influyente como para que se le exigiera contratar a varias personas. Los dolientes profesionales bailaban mientras cantaban y aplaudían, y se volvieron cada vez más intensos a medida que el entierro se acercaba. Este era el ruido fuerte que se encontró con Jesús cuando llegó a la casa. Pero los dolientes pasaron rápidamente de llorar a reírse de Jesús. Ellos no estaban realmente tristes, sino que solo fingían estarlo.</w:t>
      </w:r>
    </w:p>
    <w:p>
      <w:pPr/>
      <w:r>
        <w:rPr>
          <w:lang w:val="es_ES" w:bidi="es_ES"/>
        </w:rPr>
      </w:r>
      <w:r>
        <w:rPr>
          <w:b/>
          <w:lang w:val="es_ES" w:bidi="es_ES"/>
        </w:rPr>
        <w:t>La multitud se rio de él</w:t>
      </w:r>
      <w:r>
        <w:rPr>
          <w:lang w:val="es_ES" w:bidi="es_ES"/>
        </w:rPr>
        <w:t xml:space="preserve"> puede necesitar traducirse de manera diferente en algunos idiomas. La audiencia debe entender que las personas se estaban riendo porque pensaban que Jesús estaba loco por decir que la niña solo estaba dormida. Este tipo de risa era de burla o desprecio para burlarse de Jesús. Esta no era la risa que viene cuando escuchan algo gracioso.</w:t>
      </w:r>
    </w:p>
    <w:p>
      <w:pPr/>
      <w:r>
        <w:rPr>
          <w:lang w:val="es_ES" w:bidi="es_ES"/>
        </w:rPr>
      </w:r>
      <w:r>
        <w:rPr>
          <w:b/>
          <w:lang w:val="es_ES" w:bidi="es_ES"/>
        </w:rPr>
        <w:t>Él hizo que todos se fueran</w:t>
      </w:r>
      <w:r>
        <w:rPr>
          <w:lang w:val="es_ES" w:bidi="es_ES"/>
        </w:rPr>
        <w:t xml:space="preserve"> es una orden fuerte que implica que los expulsó de la casa por la fuerza.</w:t>
      </w:r>
    </w:p>
    <w:p>
      <w:pPr/>
      <w:r>
        <w:rPr>
          <w:lang w:val="es_ES" w:bidi="es_ES"/>
        </w:rPr>
      </w:r>
      <w:r>
        <w:rPr>
          <w:b/>
          <w:lang w:val="es_ES" w:bidi="es_ES"/>
        </w:rPr>
        <w:t>Jesús les dio órdenes estrictas</w:t>
      </w:r>
      <w:r>
        <w:rPr>
          <w:lang w:val="es_ES" w:bidi="es_ES"/>
        </w:rPr>
        <w:t xml:space="preserve"> es un mandamiento fuerte que debe traducirse de esa manera.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6:1–6</w:t>
      </w:r>
      <w:r>
        <w:rPr>
          <w:lang w:val="es_ES" w:bidi="es_ES"/>
        </w:rPr>
      </w:r>
    </w:p>
    <w:p>
      <w:pPr>
        <w:pStyle w:val="Heading3"/>
      </w:pPr>
      <w:r>
        <w:rPr>
          <w:lang w:val="es_ES" w:bidi="es_ES"/>
        </w:rPr>
        <w:t>Escuchar con el corazón</w:t>
      </w:r>
    </w:p>
    <w:p>
      <w:pPr/>
      <w:r>
        <w:rPr>
          <w:lang w:val="es_ES" w:bidi="es_ES"/>
        </w:rPr>
      </w:r>
      <w:r>
        <w:rPr>
          <w:lang w:val="es_ES" w:bidi="es_ES"/>
        </w:rPr>
        <w:t>Escuchen Marcos 6:1–6a y guárdenlo en sus corazones.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6:1–6a en la traducción que sea más fácil de entender.</w:t>
      </w:r>
    </w:p>
    <w:p>
      <w:pPr/>
      <w:r>
        <w:rPr>
          <w:lang w:val="es_ES" w:bidi="es_ES"/>
        </w:rPr>
      </w:r>
      <w:r>
        <w:rPr>
          <w:lang w:val="es_ES" w:bidi="es_ES"/>
        </w:rPr>
        <w:t>En esta historia, Jesús acaba de realizar milagros asombrosos y se está volviendo famoso. Sin embargo, Marcos comienza a hablar más sobre el rechazo de Jesús por parte de las personas nuevamente. En un pasaje anterior en Marcos, vemos a los líderes religiosos conspirando contra Jesús. Esta historia es un relato narrativo del siguiente evento en el ministerio de Jesús después de que resucitó a la hija de Jairo de entre los muertos.</w:t>
      </w:r>
    </w:p>
    <w:p>
      <w:pPr/>
      <w:r>
        <w:rPr>
          <w:lang w:val="es_ES" w:bidi="es_ES"/>
        </w:rPr>
      </w:r>
      <w:r>
        <w:rPr>
          <w:lang w:val="es_ES" w:bidi="es_ES"/>
        </w:rPr>
        <w:t>En esta historia, Jesús regresa a su ciudad natal. Aunque no se dice, los estudiosos de la Biblia creen que esto se está refiriendo a Nazaret. Una ciudad natal es la ciudad, aldea o lugar donde alguien nace o crece. Jesús nació en Belén, pero María y José regresaron a Nazaret y Jesús creció en Nazaret. Las personas considerarían a Nazaret la ciudad natal de Jesús.</w:t>
      </w:r>
    </w:p>
    <w:p>
      <w:pPr/>
      <w:r>
        <w:rPr>
          <w:lang w:val="es_ES" w:bidi="es_ES"/>
        </w:rPr>
      </w:r>
      <w:r>
        <w:rPr>
          <w:lang w:val="es_ES" w:bidi="es_ES"/>
        </w:rPr>
        <w:t>Deténganse aquí y muestren a su equipo un mapa de Nazaret, el Mar de Galilea y Capernaúm marcados. La ruta normal entre Capernaúm y Nazaret debe estar marcada. Pausen la grabación aquí.</w:t>
      </w:r>
    </w:p>
    <w:p>
      <w:pPr/>
      <w:r>
        <w:rPr>
          <w:lang w:val="es_ES" w:bidi="es_ES"/>
        </w:rPr>
      </w:r>
      <w:r>
        <w:rPr>
          <w:lang w:val="es_ES" w:bidi="es_ES"/>
        </w:rPr>
        <w:t>Los discípulos acompañaron a Jesús a Nazaret. Jesús había pedido a 12 hombres que fueran discípulos. Por lo general, cuando la Escritura dice que los discípulos estaban allí, significa que los 12 hombres elegidos estaban allí. A veces, Jesús se lleva menos de 12 con él. Vimos esto en la historia de Jairo, donde Jesús llevó a tres de los discípulos con él a la casa de Jairo. Probablemente los 12 fueron a Nazaret con Jesús.</w:t>
      </w:r>
    </w:p>
    <w:p>
      <w:pPr/>
      <w:r>
        <w:rPr>
          <w:lang w:val="es_ES" w:bidi="es_ES"/>
        </w:rPr>
      </w:r>
      <w:r>
        <w:rPr>
          <w:lang w:val="es_ES" w:bidi="es_ES"/>
        </w:rPr>
        <w:t xml:space="preserve">Como un maestro conocido, Jesús a menudo enseñaba en la sinagoga, el lugar de oración judío, el sábado. El sábado era el día judío de descanso y adoración. En este día en Nazaret, el pueblo estaba </w:t>
      </w:r>
      <w:r>
        <w:rPr>
          <w:b/>
          <w:lang w:val="es_ES" w:bidi="es_ES"/>
        </w:rPr>
        <w:t>asombrado</w:t>
      </w:r>
      <w:r>
        <w:rPr>
          <w:lang w:val="es_ES" w:bidi="es_ES"/>
        </w:rPr>
        <w:t xml:space="preserve"> de su enseñanza, pero no de una manera positiva. El asombro estaba mezclado con resentimiento. Estaban disgustados u ofendidos de que una persona común pudiera tener tal sabiduría y poder. La sabiduría se refiere a tener una comprensión de las cosas espirituales que no viene de estudiar.</w:t>
      </w:r>
    </w:p>
    <w:p>
      <w:pPr/>
      <w:r>
        <w:rPr>
          <w:lang w:val="es_ES" w:bidi="es_ES"/>
        </w:rPr>
      </w:r>
      <w:r>
        <w:rPr>
          <w:lang w:val="es_ES" w:bidi="es_ES"/>
        </w:rPr>
        <w:t>Las personas hacen una serie de preguntas que no requieren una respuesta. Estas preguntas se pueden hacer en declaraciones positivas. Por ejemplo, "¿de dónde obtuvo Jesús esta sabiduría?" podrían expresarse como "Jesús no debía tener este tipo de sabiduría. Jesús es solo un carpintero". O: "No sabemos cómo Jesús obtuvo esta sabiduría. Jesús es solo un carpintero". Al hacer estas preguntas, las personas están diciendo que un carpintero común que creció en Nazaret normalmente no podría tener esta sabiduría y el poder para realizar milagros que Jesús tiene. Deténganse y conversen: Cuenten una historia sobre alguien que dejó la comunidad y luego regresó como una persona famosa. Las personas en la comunidad recuerdan cuando esta persona estaba viviendo allí. ¿Cómo se sentiría la comunidad hacia esta persona que vieron crecer entre ellos ahora que él regresa a la comunidad? Escuchen con cuidado cómo el narrador describe su recepción por parte de la comunidad. Pausen la grabación aquí.</w:t>
      </w:r>
    </w:p>
    <w:p>
      <w:pPr/>
      <w:r>
        <w:rPr>
          <w:lang w:val="es_ES" w:bidi="es_ES"/>
        </w:rPr>
      </w:r>
      <w:r>
        <w:rPr>
          <w:lang w:val="es_ES" w:bidi="es_ES"/>
        </w:rPr>
        <w:t>El pueblo se refiere a Jesús como "este hombre". Esta es una manera de mostrar falta de respeto o rechazo. Conocían a Jesús. Al hablar de esta manera, están mostrando que no aceptan a Jesús como maestro. Deténganse y conversen: Cuenten una historia sobre alguien que no le gusta a la comunidad. Escuchen con cuidado cómo el narrador describe a la persona. Pausen la grabación aquí.</w:t>
      </w:r>
    </w:p>
    <w:p>
      <w:pPr/>
      <w:r>
        <w:rPr>
          <w:lang w:val="es_ES" w:bidi="es_ES"/>
        </w:rPr>
      </w:r>
      <w:r>
        <w:rPr>
          <w:lang w:val="es_ES" w:bidi="es_ES"/>
        </w:rPr>
        <w:t xml:space="preserve">A continuación hablan de los orígenes de Jesús: no es más que un carpintero, un simple obrero. </w:t>
      </w:r>
    </w:p>
    <w:p>
      <w:pPr/>
      <w:r>
        <w:rPr>
          <w:lang w:val="es_ES" w:bidi="es_ES"/>
        </w:rPr>
      </w:r>
      <w:r>
        <w:rPr>
          <w:lang w:val="es_ES" w:bidi="es_ES"/>
        </w:rPr>
        <w:t>La palabra carpintero podría referirse a cualquier tipo de hombre que trabajaba con sus manos, incluido un albañil (alguien que trabaja con ladrillos), un herrero (alguien que trabaja con hierro o metal), un constructor de barcos (alguien que construye barcos) o un escultor (alguien que talla cosas de piedra o madera). La gente de Nazaret consideraba a Jesús como el hijo de José, que era carpintero. Jesús habría aprendido el oficio de José. Las personas judías generalmente respetaban a aquellos que trabajaban duro.</w:t>
      </w:r>
    </w:p>
    <w:p>
      <w:pPr/>
      <w:r>
        <w:rPr>
          <w:lang w:val="es_ES" w:bidi="es_ES"/>
        </w:rPr>
      </w:r>
      <w:r>
        <w:rPr>
          <w:lang w:val="es_ES" w:bidi="es_ES"/>
        </w:rPr>
        <w:t>Entonces las personas se refieren a Jesús como el hijo de María. Los judíos solían referirse a un hombre como el hijo de su padre, incluso aunque el padre hubiera fallecido. Esta manera de hablar de Jesús podría mostrar que creían que Jesús era ilegítimo o que nació de una madre y un padre que no estaban casados entre sí. Deténganse y discutan: ¿Qué siente su comunidad por alguien que es pobre y trabaja duro para ganarse la vida? ¿Cómo se siente su comunidad con respecto a alguien que podría ser ilegítimo? Pausen la grabación aquí.</w:t>
      </w:r>
    </w:p>
    <w:p>
      <w:pPr/>
      <w:r>
        <w:rPr>
          <w:lang w:val="es_ES" w:bidi="es_ES"/>
        </w:rPr>
      </w:r>
      <w:r>
        <w:rPr>
          <w:lang w:val="es_ES" w:bidi="es_ES"/>
        </w:rPr>
        <w:t>El pasaje enumera los nombres de 4 hermanos de Jesús. Estos 4 hermanos son todos más jóvenes que Jesús. Jesús era el hijo primogénito de María. Las hermanas no son nombradas. Las hermanas también son más jóvenes que Jesús. Decir que viven allí entre el pueblo podría sugerir que las hermanas están casadas. Jesús tenía 30 años cuando comenzó su ministerio público. Por lo tanto, cualquier hermano o hermana de Jesús probablemente tendría la edad suficiente para estar casado. Las personas están diciendo que la familia de Jesús está "aquí con ellos" porque saben quién es Jesús y conocen la familia de Jesús. Piensan que no hay manera de que Jesús tenga la educación y el entrenamiento para hablar con sabiduría. Deténganse y conversen: Hablen de familias grandes con muchos hermanos y hermanas. ¿Qué palabras usan para el hermano mayor o la hermana mayor? ¿Qué palabras usan para los hermanos y hermanas menores? Pausen la grabación aquí.</w:t>
      </w:r>
    </w:p>
    <w:p>
      <w:pPr/>
      <w:r>
        <w:rPr>
          <w:lang w:val="es_ES" w:bidi="es_ES"/>
        </w:rPr>
      </w:r>
      <w:r>
        <w:rPr>
          <w:lang w:val="es_ES" w:bidi="es_ES"/>
        </w:rPr>
        <w:t>Las personas en Nazaret estaban ofendidas. Esto significa que las personas estaban infelices y enojadas con Jesús. Las personas estaban enojadas y asombradas de que Jesús viniera a enseñar de esta manera. El pueblo rechazó o dejó de creer en Jesús. Deténganse y conversen: Cuenten una historia sobre alguien que dejó la aldea, pero que luego regresó a ella. Las personas no entendían los cambios en esta persona. A las personas no les gustaba la manera en que esta persona ahora se comportaba o hablaba. Escuchen las palabras que se usan para describir a esta persona. Pausen la grabación aquí.</w:t>
      </w:r>
    </w:p>
    <w:p>
      <w:pPr/>
      <w:r>
        <w:rPr>
          <w:lang w:val="es_ES" w:bidi="es_ES"/>
        </w:rPr>
      </w:r>
      <w:r>
        <w:rPr>
          <w:lang w:val="es_ES" w:bidi="es_ES"/>
        </w:rPr>
        <w:t xml:space="preserve">Jesús responde con una declaración que es común en aquel tiempo: las comunidades parecen a menudo rechazar a los profetas, o a las personas que les son bien conocidas o que son de su propia comunidad. Jesús dice: "Un profeta es honrado en todas partes, menos en su propia ciudad natal". Jesús quiere decir que las personas en otros lugares aceptarán y escucharán la enseñanza de un profeta. Pero en su ciudad natal o entre su familia, el profeta generalmente es rechazado. Las personas se niegan a escucharlo. Como resultado, Jesús no hace muchos milagros allí, no porque </w:t>
      </w:r>
      <w:r>
        <w:rPr>
          <w:b/>
          <w:lang w:val="es_ES" w:bidi="es_ES"/>
        </w:rPr>
        <w:t>no pueda,</w:t>
      </w:r>
      <w:r>
        <w:rPr>
          <w:lang w:val="es_ES" w:bidi="es_ES"/>
        </w:rPr>
        <w:t xml:space="preserve"> sabemos que Jesús tiene el poder, sino porque elige no hacerlo. Jesús sanó a algunas personas enfermas antes de salir de Nazaret.</w:t>
      </w:r>
    </w:p>
    <w:p>
      <w:pPr/>
      <w:r>
        <w:rPr>
          <w:lang w:val="es_ES" w:bidi="es_ES"/>
        </w:rPr>
      </w:r>
      <w:r>
        <w:rPr>
          <w:lang w:val="es_ES" w:bidi="es_ES"/>
        </w:rPr>
        <w:t xml:space="preserve">Esta historia termina en </w:t>
      </w:r>
      <w:r>
        <w:rPr>
          <w:b/>
          <w:lang w:val="es_ES" w:bidi="es_ES"/>
        </w:rPr>
        <w:t>asombro</w:t>
      </w:r>
      <w:r>
        <w:rPr>
          <w:lang w:val="es_ES" w:bidi="es_ES"/>
        </w:rPr>
        <w:t xml:space="preserve"> nuevamente. Aunque esta es una palabra diferente, también implica una reacción negativa. Jesús está asombrado, o no está feliz de que las personas todavía no crean en él.</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6:1–6a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Jesús deja Capernaúm, la parte del país en que estaba, y va a Nazaret. La primera escena es su viaje hasta allí.</w:t>
      </w:r>
    </w:p>
    <w:p>
      <w:pPr/>
      <w:r>
        <w:rPr>
          <w:lang w:val="es_ES" w:bidi="es_ES"/>
        </w:rPr>
      </w:r>
      <w:r>
        <w:rPr>
          <w:b/>
          <w:lang w:val="es_ES" w:bidi="es_ES"/>
        </w:rPr>
        <w:t>En la segunda escena:</w:t>
      </w:r>
      <w:r>
        <w:rPr>
          <w:lang w:val="es_ES" w:bidi="es_ES"/>
        </w:rPr>
        <w:t xml:space="preserve"> el sábado, Jesús enseña en la sinagoga. Las personas están asombradas. Y el pueblo se niega a creer en él.</w:t>
      </w:r>
    </w:p>
    <w:p>
      <w:pPr/>
      <w:r>
        <w:rPr>
          <w:lang w:val="es_ES" w:bidi="es_ES"/>
        </w:rPr>
      </w:r>
      <w:r>
        <w:rPr>
          <w:b/>
          <w:lang w:val="es_ES" w:bidi="es_ES"/>
        </w:rPr>
        <w:t>En la tercera escena:</w:t>
      </w:r>
      <w:r>
        <w:rPr>
          <w:lang w:val="es_ES" w:bidi="es_ES"/>
        </w:rPr>
        <w:t xml:space="preserve"> Jesús dice: "Un profeta es honrado en todas partes, menos en su propia ciudad, entre sus propios parientes y su propia familia". Jesús está asombrado de la incredulidad del pueblo.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Hombres en la sinagoga de Nazaret</w:t>
      </w:r>
    </w:p>
    <w:p>
      <w:pPr>
        <w:pStyle w:val="ListBullet"/>
        <w:spacing w:line="240" w:lineRule="auto"/>
        <w:ind w:left="720"/>
      </w:pPr>
      <w:r>
        <w:rPr>
          <w:lang w:val="es_ES" w:bidi="es_ES"/>
        </w:rPr>
      </w:r>
      <w:r>
        <w:rPr>
          <w:lang w:val="es_ES" w:bidi="es_ES"/>
        </w:rPr>
        <w:t>Unos pocos enfermos que son sanados</w:t>
      </w:r>
    </w:p>
    <w:p>
      <w:pPr/>
      <w:r>
        <w:rPr>
          <w:lang w:val="es_ES" w:bidi="es_ES"/>
        </w:rPr>
      </w:r>
      <w:r>
        <w:rPr>
          <w:lang w:val="es_ES" w:bidi="es_ES"/>
        </w:rPr>
        <w:t>En grupo, presten atención a estas partes del contexto del pasaje: La primera escena comienza con Jesús saliendo de Capernaúm y regresando a Nazaret. Las Escrituras dice que Jesús se fue de allí, o dejó ese lugar. Esto significa que después de resucitar a la hija de Jairo de entre los muertos, Jesús dejó la casa de Jairo, o dejó Capernaúm para regresar a Nazaret.</w:t>
      </w:r>
    </w:p>
    <w:p>
      <w:pPr/>
      <w:r>
        <w:rPr>
          <w:lang w:val="es_ES" w:bidi="es_ES"/>
        </w:rPr>
      </w:r>
      <w:r>
        <w:rPr>
          <w:lang w:val="es_ES" w:bidi="es_ES"/>
        </w:rPr>
        <w:t>Deténganse y conversen: Cuenten una historia en la que suceda un evento. Entonces, el personaje principal deja ese lugar y se va a otro lugar para que la historia continúe. Escuchen cómo el que narra una historia conecta la historia. Pausen la grabación aquí.</w:t>
      </w:r>
    </w:p>
    <w:p>
      <w:pPr/>
      <w:r>
        <w:rPr>
          <w:lang w:val="es_ES" w:bidi="es_ES"/>
        </w:rPr>
      </w:r>
      <w:r>
        <w:rPr>
          <w:lang w:val="es_ES" w:bidi="es_ES"/>
        </w:rPr>
        <w:t>En la primera escena, Jesús deja a Caperrnaúm y va a Nazaret. Los discípulos viajan con Jesús. Nazaret es la ciudad natal de Jesús. Esto significa que Jesús creció en Nazaret. La familia de Jesús vive en Nazaret.</w:t>
      </w:r>
    </w:p>
    <w:p>
      <w:pPr/>
      <w:r>
        <w:rPr>
          <w:lang w:val="es_ES" w:bidi="es_ES"/>
        </w:rPr>
      </w:r>
      <w:r>
        <w:rPr>
          <w:lang w:val="es_ES" w:bidi="es_ES"/>
        </w:rPr>
        <w:t>En la segunda escena, Jesús va a la sinagoga en el sábado y comienza a enseñar. El pueblo de Nazaret está asombrado. Esta no es una buena sensación. Las personas están asombradas de una manera negativa. Las personas se preguntan cómo Jesús, que es un carpintero, puede tener la sabiduría para enseñar y el poder para realizar milagros. Las personas en la sinagoga hablan de Jesús de manera negativa. Hacen una serie de preguntas sobre Jesús y su familia, como "¿No es este un carpintero?" Esta pregunta no tiene una respuesta, o como en este caso, la respuesta ya se conoce. El pasaje tiene varias preguntas de este tipo. En su idioma, es posible que necesiten hacerlas como declaraciones positivas en lugar de preguntas que no requieren una respuesta. Por ejemplo, puedes decir simplemente: "Jesús es un carpintero". Las preguntas son una manera para que las personas digan que no piensan que Jesús puede tener sabiduría de Dios para enseñar como él lo hace. Hablan de los hermanos y hermanas de Jesús. Hablan de la madre de Jesús, María. En todo esto, están mostrando que no respetan a Jesús. Se niegan a creer en Jesús.</w:t>
      </w:r>
    </w:p>
    <w:p>
      <w:pPr/>
      <w:r>
        <w:rPr>
          <w:lang w:val="es_ES" w:bidi="es_ES"/>
        </w:rPr>
      </w:r>
      <w:r>
        <w:rPr>
          <w:lang w:val="es_ES" w:bidi="es_ES"/>
        </w:rPr>
        <w:t>En la tercera escena, Jesús habla. Jesús le dice al pueblo: "Un profeta es honrado en todas partes, excepto en su propia ciudad natal y entre sus parientes y su familia". Jesús quiere decir que en otros lugares, las personas están dispuestas a escuchar la enseñanza y aprender de la enseñanza. Aquí en Nazaret, el pueblo se niega a aceptar que Jesús pueda estar dando un mensaje de Dios. Las personas también se niegan a creer que Jesús puede realizar milagros.</w:t>
      </w:r>
    </w:p>
    <w:p>
      <w:pPr/>
      <w:r>
        <w:rPr>
          <w:lang w:val="es_ES" w:bidi="es_ES"/>
        </w:rPr>
      </w:r>
      <w:r>
        <w:rPr>
          <w:lang w:val="es_ES" w:bidi="es_ES"/>
        </w:rPr>
        <w:t>Debido a esta incredulidad, Jesús sanó solo a unas pocas personas enfermas. Jesús no realizó muchos milagros mientras estaba en Nazaret. Jesús está asombrado de la incredulidad del pueblo. Esta palabra asombrado también tiene un significado negativo. Jesús no estaba contento con su incredulidad.</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6:1–6a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Hombres en la sinagoga de Nazaret</w:t>
      </w:r>
    </w:p>
    <w:p>
      <w:pPr>
        <w:pStyle w:val="ListBullet"/>
        <w:spacing w:line="240" w:lineRule="auto"/>
        <w:ind w:left="720"/>
      </w:pPr>
      <w:r>
        <w:rPr>
          <w:lang w:val="es_ES" w:bidi="es_ES"/>
        </w:rPr>
      </w:r>
      <w:r>
        <w:rPr>
          <w:lang w:val="es_ES" w:bidi="es_ES"/>
        </w:rPr>
        <w:t>Unos pocos enfermos que son sanados</w:t>
      </w:r>
    </w:p>
    <w:p>
      <w:pPr/>
      <w:r>
        <w:rPr>
          <w:lang w:val="es_ES" w:bidi="es_ES"/>
        </w:rPr>
      </w:r>
      <w:r>
        <w:rPr>
          <w:lang w:val="es_ES" w:bidi="es_ES"/>
        </w:rPr>
        <w:t>En grupo, dramaticen el texto dos veces. Deben actuar el texto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dramatización de las partes difíciles o importantes de la historia. Ayúdense unos a otros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y sus discípulos están regresando a Nazaret de Capernaúm. Nazaret es la ciudad natal de Jesús.</w:t>
      </w:r>
    </w:p>
    <w:p>
      <w:pPr/>
      <w:r>
        <w:rPr>
          <w:lang w:val="es_ES" w:bidi="es_ES"/>
        </w:rPr>
      </w:r>
      <w:r>
        <w:rPr>
          <w:lang w:val="es_ES" w:bidi="es_ES"/>
        </w:rPr>
        <w:t>En la segunda escena, el sábado, Jesús va a la sinagoga y comienza a enseñar. Las personas están asombradas de lo que Jesús está enseñando. Preguntan: "¿Cómo está Jesús obteniendo toda esta sabiduría y poder para realizar tales milagros?"</w:t>
      </w:r>
    </w:p>
    <w:p>
      <w:pPr/>
      <w:r>
        <w:rPr>
          <w:lang w:val="es_ES" w:bidi="es_ES"/>
        </w:rPr>
      </w:r>
      <w:r>
        <w:rPr>
          <w:lang w:val="es_ES" w:bidi="es_ES"/>
        </w:rPr>
        <w:t>Detengan la acción: Pregunten a las personas: ¿Por qué están asombradas de esto? ¿Cómo se sienten?" Puede que escuches cosas como: "Conozco a Jesús desde que él era niño. Jesús no ha tenido la instrucción especial para un maestro. Jesús es solo un carpintero. ¿Cómo puede Jesús tener la sabiduría para enseñarnos sobre las cosas espirituales?" "No sé de dónde viene el poder para realizar milagros. Conozco a Jesús. Conozco a sus hermanos y a sus hermanas. Conozco a su madre, María. Jesús no es especial. Esto no tiene sentido". "Encuentro ofensivo que Jesús, un carpintero, intente enseñarnos sobre Dios". Continúen la actuación.</w:t>
      </w:r>
    </w:p>
    <w:p>
      <w:pPr/>
      <w:r>
        <w:rPr>
          <w:lang w:val="es_ES" w:bidi="es_ES"/>
        </w:rPr>
      </w:r>
      <w:r>
        <w:rPr>
          <w:lang w:val="es_ES" w:bidi="es_ES"/>
        </w:rPr>
        <w:t>El pueblo comienza a burlarse de Jesús, diciendo: "él es solo un carpintero, el hijo de María, el hermano de Jacobo, de José, de Judas y de Simón. Sus hermanas viven aquí entre nosotros".</w:t>
      </w:r>
    </w:p>
    <w:p>
      <w:pPr/>
      <w:r>
        <w:rPr>
          <w:lang w:val="es_ES" w:bidi="es_ES"/>
        </w:rPr>
      </w:r>
      <w:r>
        <w:rPr>
          <w:lang w:val="es_ES" w:bidi="es_ES"/>
        </w:rPr>
        <w:t>Detengan la acción: Pregúntenles a los que se burlan: "¿Cómo se sienten ahora?" Puede que escuchen cosas como: "Estamos ofendidos", o "No creemos que Jesús tenga poder especial". O: "¿Cómo se atreve Jesús a venir a casa y comenzar a enseñarnos?" Sabemos que él no está educado como un maestro religioso. No creeré nada de lo que Jesús diga". Continúen la actuación.</w:t>
      </w:r>
    </w:p>
    <w:p>
      <w:pPr/>
      <w:r>
        <w:rPr>
          <w:lang w:val="es_ES" w:bidi="es_ES"/>
        </w:rPr>
      </w:r>
      <w:r>
        <w:rPr>
          <w:lang w:val="es_ES" w:bidi="es_ES"/>
        </w:rPr>
        <w:t>En la tercera escena, Jesús dice: "Un profeta es honrado en todas partes, menos en su ciudad natal, entre sus parientes, en su propia familia". Él está asombrado de la incredulidad del pueblo.</w:t>
      </w:r>
    </w:p>
    <w:p>
      <w:pPr/>
      <w:r>
        <w:rPr>
          <w:lang w:val="es_ES" w:bidi="es_ES"/>
        </w:rPr>
      </w:r>
      <w:r>
        <w:rPr>
          <w:lang w:val="es_ES" w:bidi="es_ES"/>
        </w:rPr>
        <w:t>Pregúntenle a Jesús: "¿Cómo te sientes?" Puede que escuchen cosas como: "Triste", "Enojado", o "Asombrado de su incredulidad". Había esperado poder enseñar a estas personas que son mi pueblo sobre el Reino de Dios, pero no quieren escuchar. Tienen corazones duros. Me pone realmente triste y decepcionado". Continúen la actuación.</w:t>
      </w:r>
    </w:p>
    <w:p>
      <w:pPr/>
      <w:r>
        <w:rPr>
          <w:lang w:val="es_ES" w:bidi="es_ES"/>
        </w:rPr>
      </w:r>
      <w:r>
        <w:rPr>
          <w:lang w:val="es_ES" w:bidi="es_ES"/>
        </w:rPr>
        <w:t>Jesús solo sanó a unas pocas personas enfermas. Jesús estaba asombrado de la incredulidad del pueblo.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6:1–6a en la traducción que sea más fácil de entender.</w:t>
      </w:r>
    </w:p>
    <w:p>
      <w:pPr/>
      <w:r>
        <w:rPr>
          <w:lang w:val="es_ES" w:bidi="es_ES"/>
        </w:rPr>
      </w:r>
      <w:r>
        <w:rPr>
          <w:lang w:val="es_ES" w:bidi="es_ES"/>
        </w:rPr>
        <w:t xml:space="preserve">Jesús salió de </w:t>
      </w:r>
      <w:r>
        <w:rPr>
          <w:lang w:val="es_ES" w:bidi="es_ES"/>
        </w:rPr>
        <w:t>Capernaúm</w:t>
      </w:r>
      <w:r>
        <w:rPr>
          <w:lang w:val="es_ES" w:bidi="es_ES"/>
        </w:rPr>
        <w:t xml:space="preserve"> y fue a </w:t>
      </w:r>
      <w:r>
        <w:rPr>
          <w:lang w:val="es_ES" w:bidi="es_ES"/>
        </w:rPr>
        <w:t>Nazaret</w:t>
      </w:r>
      <w:r>
        <w:rPr>
          <w:lang w:val="es_ES" w:bidi="es_ES"/>
        </w:rPr>
        <w:t xml:space="preserve">. Jesús llevó a los </w:t>
      </w:r>
      <w:r>
        <w:rPr>
          <w:b/>
          <w:lang w:val="es_ES" w:bidi="es_ES"/>
        </w:rPr>
        <w:t>discípulos</w:t>
      </w:r>
      <w:r>
        <w:rPr>
          <w:lang w:val="es_ES" w:bidi="es_ES"/>
        </w:rPr>
        <w:t xml:space="preserve"> con él. En el </w:t>
      </w:r>
      <w:r>
        <w:rPr>
          <w:b/>
          <w:lang w:val="es_ES" w:bidi="es_ES"/>
        </w:rPr>
        <w:t>sábado</w:t>
      </w:r>
      <w:r>
        <w:rPr>
          <w:lang w:val="es_ES" w:bidi="es_ES"/>
        </w:rPr>
        <w:t xml:space="preserve">, Jesús fue a la </w:t>
      </w:r>
      <w:r>
        <w:rPr>
          <w:b/>
          <w:lang w:val="es_ES" w:bidi="es_ES"/>
        </w:rPr>
        <w:t>sinagoga</w:t>
      </w:r>
      <w:r>
        <w:rPr>
          <w:lang w:val="es_ES" w:bidi="es_ES"/>
        </w:rPr>
        <w:t xml:space="preserve">. Usen la misma palabra para </w:t>
      </w:r>
      <w:r>
        <w:rPr>
          <w:lang w:val="es_ES" w:bidi="es_ES"/>
        </w:rPr>
        <w:t>discípulos</w:t>
      </w:r>
      <w:r>
        <w:rPr>
          <w:lang w:val="es_ES" w:bidi="es_ES"/>
        </w:rPr>
        <w:t xml:space="preserve">, </w:t>
      </w:r>
      <w:r>
        <w:rPr>
          <w:lang w:val="es_ES" w:bidi="es_ES"/>
        </w:rPr>
        <w:t>sábado</w:t>
      </w:r>
      <w:r>
        <w:rPr>
          <w:lang w:val="es_ES" w:bidi="es_ES"/>
        </w:rPr>
        <w:t xml:space="preserve"> y </w:t>
      </w:r>
      <w:r>
        <w:rPr>
          <w:lang w:val="es_ES" w:bidi="es_ES"/>
        </w:rPr>
        <w:t>sinagoga</w:t>
      </w:r>
      <w:r>
        <w:rPr>
          <w:lang w:val="es_ES" w:bidi="es_ES"/>
        </w:rPr>
        <w:t xml:space="preserve"> que han usado en los pasajes anteriores. Cada una de estas palabras se menciona en el Glosario Principal.</w:t>
      </w:r>
    </w:p>
    <w:p>
      <w:pPr/>
      <w:r>
        <w:rPr>
          <w:lang w:val="es_ES" w:bidi="es_ES"/>
        </w:rPr>
      </w:r>
      <w:r>
        <w:rPr>
          <w:lang w:val="es_ES" w:bidi="es_ES"/>
        </w:rPr>
        <w:t xml:space="preserve">Las dos palabras diferentes para </w:t>
      </w:r>
      <w:r>
        <w:rPr>
          <w:b/>
          <w:lang w:val="es_ES" w:bidi="es_ES"/>
        </w:rPr>
        <w:t>asombrado</w:t>
      </w:r>
      <w:r>
        <w:rPr>
          <w:lang w:val="es_ES" w:bidi="es_ES"/>
        </w:rPr>
        <w:t xml:space="preserve"> en esta historia tienen significados negativos. Las personas se sorprendieron de que alguien como Jesús, con experiencia en trabajo manual, pudiera hablar con tal autoridad. Y al final de la historia, Jesús estaba asombrado de que las personas todavía no creyeran en él. Las personas usan esta palabra "asombradas" para hablar de estar desagradablemente sorprendidas.</w:t>
      </w:r>
    </w:p>
    <w:p>
      <w:pPr/>
      <w:r>
        <w:rPr>
          <w:lang w:val="es_ES" w:bidi="es_ES"/>
        </w:rPr>
      </w:r>
      <w:r>
        <w:rPr>
          <w:lang w:val="es_ES" w:bidi="es_ES"/>
        </w:rPr>
        <w:t xml:space="preserve">Las personas estaban asombradas de la </w:t>
      </w:r>
      <w:r>
        <w:rPr>
          <w:b/>
          <w:lang w:val="es_ES" w:bidi="es_ES"/>
        </w:rPr>
        <w:t>sabiduría</w:t>
      </w:r>
      <w:r>
        <w:rPr>
          <w:lang w:val="es_ES" w:bidi="es_ES"/>
        </w:rPr>
        <w:t xml:space="preserve"> de Jesús. La sabiduría incluye las ideas de "pensar en cosas que son verdaderas y hacer cosas que son buenas". Solo Dios puede hacer que alguien sea sabio.</w:t>
      </w:r>
    </w:p>
    <w:p>
      <w:pPr/>
      <w:r>
        <w:rPr>
          <w:lang w:val="es_ES" w:bidi="es_ES"/>
        </w:rPr>
      </w:r>
      <w:r>
        <w:rPr>
          <w:lang w:val="es_ES" w:bidi="es_ES"/>
        </w:rPr>
        <w:t xml:space="preserve">Deténganse aquí y conversen sobre cómo hablarán de </w:t>
      </w:r>
      <w:r>
        <w:rPr>
          <w:b/>
          <w:lang w:val="es_ES" w:bidi="es_ES"/>
        </w:rPr>
        <w:t>sabiduría</w:t>
      </w:r>
      <w:r>
        <w:rPr>
          <w:lang w:val="es_ES" w:bidi="es_ES"/>
        </w:rPr>
        <w:t xml:space="preserve">. </w:t>
      </w:r>
      <w:r>
        <w:rPr>
          <w:lang w:val="es_ES" w:bidi="es_ES"/>
        </w:rPr>
        <w:t>Sabiduría</w:t>
      </w:r>
      <w:r>
        <w:rPr>
          <w:lang w:val="es_ES" w:bidi="es_ES"/>
        </w:rPr>
        <w:t xml:space="preserve"> está en el Glosario Principal. Pausen este audio aquí.</w:t>
      </w:r>
    </w:p>
    <w:p>
      <w:pPr/>
      <w:r>
        <w:rPr>
          <w:lang w:val="es_ES" w:bidi="es_ES"/>
        </w:rPr>
      </w:r>
      <w:r>
        <w:rPr>
          <w:lang w:val="es_ES" w:bidi="es_ES"/>
        </w:rPr>
        <w:t xml:space="preserve">Jesús dice que un </w:t>
      </w:r>
      <w:r>
        <w:rPr>
          <w:b/>
          <w:lang w:val="es_ES" w:bidi="es_ES"/>
        </w:rPr>
        <w:t>profeta</w:t>
      </w:r>
      <w:r>
        <w:rPr>
          <w:lang w:val="es_ES" w:bidi="es_ES"/>
        </w:rPr>
        <w:t xml:space="preserve"> no es honrado en su ciudad natal. Elijan un término para </w:t>
      </w:r>
      <w:r>
        <w:rPr>
          <w:lang w:val="es_ES" w:bidi="es_ES"/>
        </w:rPr>
        <w:t>profeta</w:t>
      </w:r>
      <w:r>
        <w:rPr>
          <w:lang w:val="es_ES" w:bidi="es_ES"/>
        </w:rPr>
        <w:t xml:space="preserve"> que describa adecuadamente la función del profeta. Un profeta:</w:t>
      </w:r>
    </w:p>
    <w:p>
      <w:pPr>
        <w:pStyle w:val="ListBullet"/>
        <w:spacing w:line="240" w:lineRule="auto"/>
        <w:ind w:left="720"/>
      </w:pPr>
      <w:r>
        <w:rPr>
          <w:lang w:val="es_ES" w:bidi="es_ES"/>
        </w:rPr>
      </w:r>
      <w:r>
        <w:rPr>
          <w:lang w:val="es_ES" w:bidi="es_ES"/>
        </w:rPr>
        <w:t>recibe un llamado y un mensaje de Dios</w:t>
      </w:r>
    </w:p>
    <w:p>
      <w:pPr>
        <w:pStyle w:val="ListBullet"/>
        <w:spacing w:line="240" w:lineRule="auto"/>
        <w:ind w:left="720"/>
      </w:pPr>
      <w:r>
        <w:rPr>
          <w:lang w:val="es_ES" w:bidi="es_ES"/>
        </w:rPr>
      </w:r>
      <w:r>
        <w:rPr>
          <w:lang w:val="es_ES" w:bidi="es_ES"/>
        </w:rPr>
        <w:t>lleva el mensaje de Dios a las personas</w:t>
      </w:r>
    </w:p>
    <w:p>
      <w:pPr>
        <w:pStyle w:val="ListBullet"/>
        <w:spacing w:line="240" w:lineRule="auto"/>
        <w:ind w:left="720"/>
      </w:pPr>
      <w:r>
        <w:rPr>
          <w:lang w:val="es_ES" w:bidi="es_ES"/>
        </w:rPr>
      </w:r>
      <w:r>
        <w:rPr>
          <w:lang w:val="es_ES" w:bidi="es_ES"/>
        </w:rPr>
        <w:t>sabe que su trabajo más importante es llevar la Palabra o el mensaje de Dios a las personas</w:t>
      </w:r>
    </w:p>
    <w:p>
      <w:pPr/>
      <w:r>
        <w:rPr>
          <w:lang w:val="es_ES" w:bidi="es_ES"/>
        </w:rPr>
      </w:r>
      <w:r>
        <w:rPr>
          <w:lang w:val="es_ES" w:bidi="es_ES"/>
        </w:rPr>
        <w:t>Honrar a un profeta significa escuchar el mensaje y aceptar el mensaje del profeta. Las personas en Nazaret no honraron a Jesús. Usen la misma palabra para profeta que han usado en los pasajes anteriores.</w:t>
      </w:r>
    </w:p>
    <w:p>
      <w:pPr/>
      <w:r>
        <w:rPr>
          <w:lang w:val="es_ES" w:bidi="es_ES"/>
        </w:rPr>
      </w:r>
      <w:r>
        <w:rPr>
          <w:lang w:val="es_ES" w:bidi="es_ES"/>
        </w:rPr>
        <w:t xml:space="preserve">Jesús eligió no hacer muchos </w:t>
      </w:r>
      <w:r>
        <w:rPr>
          <w:b/>
          <w:lang w:val="es_ES" w:bidi="es_ES"/>
        </w:rPr>
        <w:t>milagros</w:t>
      </w:r>
      <w:r>
        <w:rPr>
          <w:lang w:val="es_ES" w:bidi="es_ES"/>
        </w:rPr>
        <w:t xml:space="preserve"> en Nazaret. Estas palabras se refieren a acciones poderosas que solo Dios puede hacer, y hacen que las personas estén asombradas de Dios.</w:t>
      </w:r>
    </w:p>
    <w:p>
      <w:pPr/>
      <w:r>
        <w:rPr>
          <w:lang w:val="es_ES" w:bidi="es_ES"/>
        </w:rPr>
      </w:r>
      <w:r>
        <w:rPr>
          <w:lang w:val="es_ES" w:bidi="es_ES"/>
        </w:rPr>
        <w:t xml:space="preserve">Deténganse aquí y conversen sobre cómo hablarán de </w:t>
      </w:r>
      <w:r>
        <w:rPr>
          <w:b/>
          <w:lang w:val="es_ES" w:bidi="es_ES"/>
        </w:rPr>
        <w:t>milagros</w:t>
      </w:r>
      <w:r>
        <w:rPr>
          <w:lang w:val="es_ES" w:bidi="es_ES"/>
        </w:rPr>
        <w:t xml:space="preserve">. </w:t>
      </w:r>
      <w:r>
        <w:rPr>
          <w:lang w:val="es_ES" w:bidi="es_ES"/>
        </w:rPr>
        <w:t>Milagros</w:t>
      </w:r>
      <w:r>
        <w:rPr>
          <w:lang w:val="es_ES" w:bidi="es_ES"/>
        </w:rPr>
        <w:t xml:space="preserve"> se encuentra en el Glosario Principal.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6:6–13</w:t>
      </w:r>
      <w:r>
        <w:rPr>
          <w:lang w:val="es_ES" w:bidi="es_ES"/>
        </w:rPr>
      </w:r>
    </w:p>
    <w:p>
      <w:pPr>
        <w:pStyle w:val="Heading3"/>
      </w:pPr>
      <w:r>
        <w:rPr>
          <w:lang w:val="es_ES" w:bidi="es_ES"/>
        </w:rPr>
        <w:t>Escuchar con el corazón</w:t>
      </w:r>
    </w:p>
    <w:p>
      <w:pPr/>
      <w:r>
        <w:rPr>
          <w:lang w:val="es_ES" w:bidi="es_ES"/>
        </w:rPr>
      </w:r>
      <w:r>
        <w:rPr>
          <w:lang w:val="es_ES" w:bidi="es_ES"/>
        </w:rPr>
        <w:t>Escuchen Marcos 6:6b-13 y guárdelo en sus corazónes.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acababa de ser rechazado en Nazaret, su ciudad natal. Jesús comenzó a viajar de aldea en aldea, enseñando a las personas. Estas aldeas estaban alrededor de Nazaret. Esta es la tercera vez que Marcos nos dice que Jesús viaja de aldea en aldea enseñando al pueblo. Entonces Jesús envía a los discípulos a las aldeas. Esta historia es una narración de lo que Jesús les dijo a los discípulos que hicieran. Deténganse y muestren el mapa con Nazaret marcado. Ayuden al equipo a ver que Jesús habría ido a las aldeas que rodean Nazaret. Pausen la grabación aquí.</w:t>
      </w:r>
    </w:p>
    <w:p>
      <w:pPr/>
      <w:r>
        <w:rPr>
          <w:lang w:val="es_ES" w:bidi="es_ES"/>
        </w:rPr>
      </w:r>
      <w:r>
        <w:rPr>
          <w:lang w:val="es_ES" w:bidi="es_ES"/>
        </w:rPr>
        <w:t>Esta historia comienza aquí, pero en realidad termina después de la siguiente historia sobre Juan el Bautista, cuando los discípulos regresan para informar todo lo que sucedió.</w:t>
      </w:r>
    </w:p>
    <w:p>
      <w:pPr/>
      <w:r>
        <w:rPr>
          <w:lang w:val="es_ES" w:bidi="es_ES"/>
        </w:rPr>
      </w:r>
      <w:r>
        <w:rPr>
          <w:lang w:val="es_ES" w:bidi="es_ES"/>
        </w:rPr>
        <w:t>Los discípulos han estado con Jesús por algún tiempo. Los discípulos han visto a Jesús expulsar espíritus malignos de las personas. Los discípulos han escuchado la enseñanza que Jesús estaba dando al pueblo. Los discípulos han visto varios milagros. Ahora Jesús los envía con poder para expulsar a los espíritus malignos o inmundos. Ellos deben hacer lo que han visto hacer a Jesús.</w:t>
      </w:r>
    </w:p>
    <w:p>
      <w:pPr/>
      <w:r>
        <w:rPr>
          <w:lang w:val="es_ES" w:bidi="es_ES"/>
        </w:rPr>
      </w:r>
      <w:r>
        <w:rPr>
          <w:lang w:val="es_ES" w:bidi="es_ES"/>
        </w:rPr>
        <w:t>Cuando Jesús envió a sus discípulos, Jesús les dio autoridad sobre los espíritus malignos. En la cultura judía, las personas podían dar a un representante su autoridad y poder para hacer un trabajo o para dar un mensaje. Era aún mejor enviar a dos representantes a la vez. La ley judía, dada por Moisés, nos dice que el testimonio de dos testigos es válido.</w:t>
      </w:r>
    </w:p>
    <w:p>
      <w:pPr/>
      <w:r>
        <w:rPr>
          <w:lang w:val="es_ES" w:bidi="es_ES"/>
        </w:rPr>
      </w:r>
      <w:r>
        <w:rPr>
          <w:lang w:val="es_ES" w:bidi="es_ES"/>
        </w:rPr>
        <w:t>Jesús dijo a sus discípulos que no llevaran comida, dinero ni ropa de más con ellos. Este no es un mandamiento para todas las personas en todo momento, sino un mandamiento solo para esta situación. Solo podían llevar lo que estaban usando, incluidos sus zapatos, más un bastón. Las personas usaban un bastón para ayudar en lugares difíciles como colinas y para protección contra animales salvajes. A los discípulos no se les permitía llevar una muda de ropa, ni comida, ni dinero. A los discípulos no se les permitía llevar la bolsa de un viajero.</w:t>
      </w:r>
    </w:p>
    <w:p>
      <w:pPr/>
      <w:r>
        <w:rPr>
          <w:lang w:val="es_ES" w:bidi="es_ES"/>
        </w:rPr>
      </w:r>
      <w:r>
        <w:rPr>
          <w:lang w:val="es_ES" w:bidi="es_ES"/>
        </w:rPr>
        <w:t>Deténganse y muestren una imagen del tipo de sandalia que se usaba en el primer siglo. Muestren una imagen de la bolsa de un viajero. Muestren una imagen de un bastón para caminar como el que uno usaría en el primer siglo. Muestren una imagen de algunas monedas del primer siglo. Muestren una imagen del tipo de túnica que un hombre habría usado en la Palestina del primer siglo. Pausen la grabación aquí.</w:t>
      </w:r>
    </w:p>
    <w:p>
      <w:pPr/>
      <w:r>
        <w:rPr>
          <w:lang w:val="es_ES" w:bidi="es_ES"/>
        </w:rPr>
      </w:r>
      <w:r>
        <w:rPr>
          <w:lang w:val="es_ES" w:bidi="es_ES"/>
        </w:rPr>
        <w:t>Jesús les dijo que se quedaran en la primera casa que ofreciera hospitalidad en una aldea. Debían permanecer en esa casa todo el tiempo que estuvieran en la aldea. No podían mudarse a otra casa para quedarse mientras estaban en esa misma aldea. Jesús les decía a los discípulos que hicieran algo diferente de lo que los maestros religiosos normalmente hacían. Por lo general, los maestros religiosos iban de casa en casa y tomaban tanto como podían de tantas personas como podían.</w:t>
      </w:r>
    </w:p>
    <w:p>
      <w:pPr/>
      <w:r>
        <w:rPr>
          <w:lang w:val="es_ES" w:bidi="es_ES"/>
        </w:rPr>
      </w:r>
      <w:r>
        <w:rPr>
          <w:lang w:val="es_ES" w:bidi="es_ES"/>
        </w:rPr>
        <w:t>Deténganse y conversen en grupo: ¿Cómo interactúan los líderes religiosos con las personas en su cultura? ¿Viajan, y qué hacen cuando viajan? Pausen la grabación aquí.</w:t>
      </w:r>
    </w:p>
    <w:p>
      <w:pPr/>
      <w:r>
        <w:rPr>
          <w:lang w:val="es_ES" w:bidi="es_ES"/>
        </w:rPr>
      </w:r>
      <w:r>
        <w:rPr>
          <w:lang w:val="es_ES" w:bidi="es_ES"/>
        </w:rPr>
        <w:t>Al no llevar nada con ellos, los discípulos tuvieron que depender de Dios para el alimento y el refugio. Alguien en la aldea necesitaba ofrecerles un lugar para dormir. Alguien en la aldea necesitaba ofrecerles alimento para comer. Los discípulos no tenían manera de pagar por comida o refugio.</w:t>
      </w:r>
    </w:p>
    <w:p>
      <w:pPr/>
      <w:r>
        <w:rPr>
          <w:lang w:val="es_ES" w:bidi="es_ES"/>
        </w:rPr>
      </w:r>
      <w:r>
        <w:rPr>
          <w:lang w:val="es_ES" w:bidi="es_ES"/>
        </w:rPr>
        <w:t>Entonces Jesús les dio instrucciones sobre qué hacer si nadie les ofrecía hospitalidad u ofrecía alimento y refugio. Debían dejar la aldea y sacudir el polvo de sus pies cuando se iban. La costumbre de este tiempo era que alguien que adoraba a Dios sacudiera el polvo de sus pies si visitaba un lugar pagano. Esta acción es un símbolo de deshacerse de cualquier cosa que no sea pura o limpia. Jesús les dice a los discípulos que hagan una demostración pública de sacudir el polvo de sus pies. Esto les dirá a los aldeanos que han rechazado el mensaje de Dios y ahora deben responder a Dios. Esta sacudida del polvo era una advertencia pública o un testimonio para el pueblo.</w:t>
      </w:r>
    </w:p>
    <w:p>
      <w:pPr/>
      <w:r>
        <w:rPr>
          <w:lang w:val="es_ES" w:bidi="es_ES"/>
        </w:rPr>
      </w:r>
      <w:r>
        <w:rPr>
          <w:lang w:val="es_ES" w:bidi="es_ES"/>
        </w:rPr>
        <w:t>Al igual que las insinuaciones de los eventos anteriores en Marcos, sabemos que Jesús será rechazado cada vez más a medida que pase el tiempo. Jesús recuerda a sus discípulos que ellos también podrían ser rechazados y que deben sacudir el polvo de sus pies si eso sucede. Los judíos creían que las tierras extranjeras estaban contaminadas porque no eran las tierras del pueblo elegido de Dios, por lo que los viajeros judíos querrían limpiarse después de un viaje. En este caso, los discípulos debían mostrar que aquellos que rechazan la misión de Dios tendrían que enfrentar a Dios mismo y las consecuencias de su decisión. Los discípulos de Jesús son muy parecidos a Jesús: sus enseñanzas muestran quién quiere seguir a Dios a través de Jesús, y quién no lo hace.</w:t>
      </w:r>
    </w:p>
    <w:p>
      <w:pPr/>
      <w:r>
        <w:rPr>
          <w:lang w:val="es_ES" w:bidi="es_ES"/>
        </w:rPr>
      </w:r>
      <w:r>
        <w:rPr>
          <w:lang w:val="es_ES" w:bidi="es_ES"/>
        </w:rPr>
        <w:t>Deténganse y conversen en grupo: Cuenten una historia sobre un viajero que viene a una aldea. Las personas en la aldea no ofrecen hospitalidad a este viajero. ¿Qué hace el viajero cuando deja la aldea? Pausen la grabación aquí.</w:t>
      </w:r>
    </w:p>
    <w:p>
      <w:pPr/>
      <w:r>
        <w:rPr>
          <w:lang w:val="es_ES" w:bidi="es_ES"/>
        </w:rPr>
      </w:r>
      <w:r>
        <w:rPr>
          <w:lang w:val="es_ES" w:bidi="es_ES"/>
        </w:rPr>
        <w:t>Los discípulos salieron a otras aldeas como Jesús les dijo que hicieran. Los discípulos les dijeron a todos los que conocieron que se arrepintieran de sus pecados y se volvieran a Dios. Arrepentirse significa lamentarse por el pecado que se cometió y hacer una promesa de no repetir ese pecado nuevamente. Arrepentirse es una palabra fuerte. Si una persona se arrepiente de verdad, entonces intentará no repetir la acción pecaminosa nuevamente.</w:t>
      </w:r>
    </w:p>
    <w:p>
      <w:pPr/>
      <w:r>
        <w:rPr>
          <w:lang w:val="es_ES" w:bidi="es_ES"/>
        </w:rPr>
      </w:r>
      <w:r>
        <w:rPr>
          <w:lang w:val="es_ES" w:bidi="es_ES"/>
        </w:rPr>
        <w:t>Los discípulos expulsaron demonios. Algunas traducciones dicen que los obligaron a salir y otras dicen que expulsaron a los demonios. Cuando los discípulos ordenaron a los demonios que se fueran, los demonios no tuvieron otra opción. Los demonios tuvieron que dejar a la persona. Jesús ha dado a los discípulos la autoridad para expulsar demonios. Cuando los discípulos les dicen a los demonios que se vayan, los discípulos están usando el poder que Jesús dio a los discípulos. Los demonios obedecieron a ese poder y dejaron a la persona.</w:t>
      </w:r>
    </w:p>
    <w:p>
      <w:pPr/>
      <w:r>
        <w:rPr>
          <w:lang w:val="es_ES" w:bidi="es_ES"/>
        </w:rPr>
      </w:r>
      <w:r>
        <w:rPr>
          <w:lang w:val="es_ES" w:bidi="es_ES"/>
        </w:rPr>
        <w:t>Los discípulos usaron aceite de oliva para ungir a los enfermos. El aceite de oliva se usaba a menudo como medicina. El aceite de oliva era el aceite común que se usaba para cocinar, como medicina, e incluso se quemaba en las lámparas. Todos tenían aceite de oliva. Para ungir a una persona, los discípulos ponían algunas gotas de aceite en ella como un símbolo de que Dios estaba bendiciendo a la persona y que Dios estaba sanando a la persona. Después de esta unción, muchos de los enfermos fueron sanados, se recuperaron o ya no estaban enfermos.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6:6b-13 en la traducción que sea más fácil de entender.</w:t>
      </w:r>
    </w:p>
    <w:p>
      <w:pPr/>
      <w:r>
        <w:rPr>
          <w:lang w:val="es_ES" w:bidi="es_ES"/>
        </w:rPr>
      </w:r>
      <w:r>
        <w:rPr>
          <w:lang w:val="es_ES" w:bidi="es_ES"/>
        </w:rPr>
        <w:t>En este paso, el grupo definirá las escenas, personajes y el contexto de este texto.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Jesús deja Nazaret y enseña en las aldeas.</w:t>
      </w:r>
    </w:p>
    <w:p>
      <w:pPr/>
      <w:r>
        <w:rPr>
          <w:lang w:val="es_ES" w:bidi="es_ES"/>
        </w:rPr>
      </w:r>
      <w:r>
        <w:rPr>
          <w:b/>
          <w:lang w:val="es_ES" w:bidi="es_ES"/>
        </w:rPr>
        <w:t>En la segunda escena:</w:t>
      </w:r>
      <w:r>
        <w:rPr>
          <w:lang w:val="es_ES" w:bidi="es_ES"/>
        </w:rPr>
        <w:t xml:space="preserve"> Jesús envía a los discípulos a las aldeas y les da el poder para expulsar demonios. Jesús da a los discípulos instrucciones para su viaje.</w:t>
      </w:r>
    </w:p>
    <w:p>
      <w:pPr/>
      <w:r>
        <w:rPr>
          <w:lang w:val="es_ES" w:bidi="es_ES"/>
        </w:rPr>
      </w:r>
      <w:r>
        <w:rPr>
          <w:b/>
          <w:lang w:val="es_ES" w:bidi="es_ES"/>
        </w:rPr>
        <w:t>En la tercera escena:</w:t>
      </w:r>
      <w:r>
        <w:rPr>
          <w:lang w:val="es_ES" w:bidi="es_ES"/>
        </w:rPr>
        <w:t xml:space="preserve"> Los discípulos salen y les dicen a todos con quienes se encuentran que se arrepientan de sus pecados y se vuelvan a Dios. Expulsan a muchos demonios y sanan a muchos enfermos.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w:t>
      </w:r>
    </w:p>
    <w:p>
      <w:pPr>
        <w:pStyle w:val="ListBullet"/>
        <w:spacing w:line="240" w:lineRule="auto"/>
        <w:ind w:left="720"/>
      </w:pPr>
      <w:r>
        <w:rPr>
          <w:lang w:val="es_ES" w:bidi="es_ES"/>
        </w:rPr>
      </w:r>
      <w:r>
        <w:rPr>
          <w:lang w:val="es_ES" w:bidi="es_ES"/>
        </w:rPr>
        <w:t>Personas que invitan a los discípulos a sus hogares</w:t>
      </w:r>
    </w:p>
    <w:p>
      <w:pPr>
        <w:pStyle w:val="ListBullet"/>
        <w:spacing w:line="240" w:lineRule="auto"/>
        <w:ind w:left="720"/>
      </w:pPr>
      <w:r>
        <w:rPr>
          <w:lang w:val="es_ES" w:bidi="es_ES"/>
        </w:rPr>
      </w:r>
      <w:r>
        <w:rPr>
          <w:lang w:val="es_ES" w:bidi="es_ES"/>
        </w:rPr>
        <w:t>Personas que se niegan a dar la bienvenida a los discípulos</w:t>
      </w:r>
    </w:p>
    <w:p>
      <w:pPr>
        <w:pStyle w:val="ListBullet"/>
        <w:spacing w:line="240" w:lineRule="auto"/>
        <w:ind w:left="720"/>
      </w:pPr>
      <w:r>
        <w:rPr>
          <w:lang w:val="es_ES" w:bidi="es_ES"/>
        </w:rPr>
      </w:r>
      <w:r>
        <w:rPr>
          <w:lang w:val="es_ES" w:bidi="es_ES"/>
        </w:rPr>
        <w:t>Personas enfermas que son sanadas</w:t>
      </w:r>
    </w:p>
    <w:p>
      <w:pPr>
        <w:pStyle w:val="ListBullet"/>
        <w:spacing w:line="240" w:lineRule="auto"/>
        <w:ind w:left="720"/>
      </w:pPr>
      <w:r>
        <w:rPr>
          <w:lang w:val="es_ES" w:bidi="es_ES"/>
        </w:rPr>
      </w:r>
      <w:r>
        <w:rPr>
          <w:lang w:val="es_ES" w:bidi="es_ES"/>
        </w:rPr>
        <w:t>Personas sanadas de demonios</w:t>
      </w:r>
    </w:p>
    <w:p>
      <w:pPr/>
      <w:r>
        <w:rPr>
          <w:lang w:val="es_ES" w:bidi="es_ES"/>
        </w:rPr>
      </w:r>
      <w:r>
        <w:rPr>
          <w:lang w:val="es_ES" w:bidi="es_ES"/>
        </w:rPr>
        <w:t>Como grupo, pongan atención a estas partes de la ambientación del texto:</w:t>
      </w:r>
    </w:p>
    <w:p>
      <w:pPr/>
      <w:r>
        <w:rPr>
          <w:lang w:val="es_ES" w:bidi="es_ES"/>
        </w:rPr>
      </w:r>
      <w:r>
        <w:rPr>
          <w:lang w:val="es_ES" w:bidi="es_ES"/>
        </w:rPr>
        <w:t>Prueben esta actividad en grupo: Busquen una manera de mostrar el significado del arrepentimiento a través de algún tipo de acción. Una sugerencia sería poner algo para representar el pecado en un lado de una persona y algo para representar a Dios en el otro lado de la persona. La persona comenzaría a enfrentar el pecado. Entonces esta persona se daría la vuelta y enfrentaría a Dios. Su espalda estaría hacia el objeto del pecado. Cada vez que dicen "arrepentirse", pueden hacer este movimiento de giro para alejarse del pecado y volverse hacia Dios. Otra acción es que la persona dirija las manos hacia el suelo cuando habla del pecado. Luego, giren y apunten las manos hacia el cielo para representar que se vuelven a Dios. Esta acción hace que la persona retroceda al pecado. ¿Qué otras acciones podría sugerir tu equipo que sean una representación visual del arrepentimiento? Pausen la grabación aquí.</w:t>
      </w:r>
    </w:p>
    <w:p>
      <w:pPr/>
      <w:r>
        <w:rPr>
          <w:lang w:val="es_ES" w:bidi="es_ES"/>
        </w:rPr>
      </w:r>
      <w:r>
        <w:rPr>
          <w:lang w:val="es_ES" w:bidi="es_ES"/>
        </w:rPr>
        <w:t>En la primera escena, Jesús ha salido de Nazaret y está yendo de aldea en aldea enseñando a las personas. Estas aldeas están en el área alrededor de Nazaret.</w:t>
      </w:r>
    </w:p>
    <w:p>
      <w:pPr/>
      <w:r>
        <w:rPr>
          <w:lang w:val="es_ES" w:bidi="es_ES"/>
        </w:rPr>
      </w:r>
      <w:r>
        <w:rPr>
          <w:lang w:val="es_ES" w:bidi="es_ES"/>
        </w:rPr>
        <w:t>En la segunda escena, Jesús llama a sus doce discípulos, lo que significa que habló especialmente a los doce discípulos. Jesús envía a sus 12 discípulos de dos en dos. Esto significa, por ejemplo, que dos hombres fueron en una dirección, y dos hombres fueron en otra dirección. Jesús da a los discípulos poder para expulsar demonios o espíritus malignos.</w:t>
      </w:r>
    </w:p>
    <w:p>
      <w:pPr/>
      <w:r>
        <w:rPr>
          <w:lang w:val="es_ES" w:bidi="es_ES"/>
        </w:rPr>
      </w:r>
      <w:r>
        <w:rPr>
          <w:lang w:val="es_ES" w:bidi="es_ES"/>
        </w:rPr>
        <w:t>Jesús da instrucciones a sus discípulos antes de que se vayan en parejas. Primero, él les dice a los discípulos que no deben llevar nada con ellos, excepto un bastón. No pueden llevar una muda de ropa, comida ni dinero. No pueden llevarse la bolsa de un viajero. Pueden usar sus zapatos. Cuando llegan a una aldea, deben quedarse en la casa de la primera persona que los invita. Deben quedarse en esa casa mientras estén en la aldea.</w:t>
      </w:r>
    </w:p>
    <w:p>
      <w:pPr/>
      <w:r>
        <w:rPr>
          <w:lang w:val="es_ES" w:bidi="es_ES"/>
        </w:rPr>
      </w:r>
      <w:r>
        <w:rPr>
          <w:lang w:val="es_ES" w:bidi="es_ES"/>
        </w:rPr>
        <w:t>Si van a una aldea y nadie les ofrece un lugar donde quedarse, y nadie está dispuesto a escucharlos, los discípulos deben dejar esa aldea y sacudir el polvo de la aldea de sus pies. Esta es una acción simbólica para decir que el pueblo se ha negado a escuchar a Dios y ahora Dios los juzgará por esto. Esta acción es un testimonio de que Dios castigará al pueblo porque no aceptaron a los discípulos y su mensaje de arrepentimiento.</w:t>
      </w:r>
    </w:p>
    <w:p>
      <w:pPr/>
      <w:r>
        <w:rPr>
          <w:lang w:val="es_ES" w:bidi="es_ES"/>
        </w:rPr>
      </w:r>
      <w:r>
        <w:rPr>
          <w:lang w:val="es_ES" w:bidi="es_ES"/>
        </w:rPr>
        <w:t>En la última escena, los discípulos salen y hacen lo que Jesús dijo. Van de aldea en aldea. Ellos expulsan demonios. Los discípulos ungen a los enfermos con aceite de oliva y sanan a los enfermos.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6:6b-13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Esta historia tiene 3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w:t>
      </w:r>
    </w:p>
    <w:p>
      <w:pPr>
        <w:pStyle w:val="ListBullet"/>
        <w:spacing w:line="240" w:lineRule="auto"/>
        <w:ind w:left="720"/>
      </w:pPr>
      <w:r>
        <w:rPr>
          <w:lang w:val="es_ES" w:bidi="es_ES"/>
        </w:rPr>
      </w:r>
      <w:r>
        <w:rPr>
          <w:lang w:val="es_ES" w:bidi="es_ES"/>
        </w:rPr>
        <w:t>Personas que invitan a los discípulos a sus hogares</w:t>
      </w:r>
    </w:p>
    <w:p>
      <w:pPr>
        <w:pStyle w:val="ListBullet"/>
        <w:spacing w:line="240" w:lineRule="auto"/>
        <w:ind w:left="720"/>
      </w:pPr>
      <w:r>
        <w:rPr>
          <w:lang w:val="es_ES" w:bidi="es_ES"/>
        </w:rPr>
      </w:r>
      <w:r>
        <w:rPr>
          <w:lang w:val="es_ES" w:bidi="es_ES"/>
        </w:rPr>
        <w:t>Personas que se niegan a dar la bienvenida a los discípulos</w:t>
      </w:r>
    </w:p>
    <w:p>
      <w:pPr>
        <w:pStyle w:val="ListBullet"/>
        <w:spacing w:line="240" w:lineRule="auto"/>
        <w:ind w:left="720"/>
      </w:pPr>
      <w:r>
        <w:rPr>
          <w:lang w:val="es_ES" w:bidi="es_ES"/>
        </w:rPr>
      </w:r>
      <w:r>
        <w:rPr>
          <w:lang w:val="es_ES" w:bidi="es_ES"/>
        </w:rPr>
        <w:t>Personas enfermas que son sanadas</w:t>
      </w:r>
    </w:p>
    <w:p>
      <w:pPr>
        <w:pStyle w:val="ListBullet"/>
        <w:spacing w:line="240" w:lineRule="auto"/>
        <w:ind w:left="720"/>
      </w:pPr>
      <w:r>
        <w:rPr>
          <w:lang w:val="es_ES" w:bidi="es_ES"/>
        </w:rPr>
      </w:r>
      <w:r>
        <w:rPr>
          <w:lang w:val="es_ES" w:bidi="es_ES"/>
        </w:rPr>
        <w:t>Personas sanadas de demonios</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saltarse la actuación de las partes difíciles o importantes de la historia. Ayúdense unos a otros a recordar cada parte de la historia.</w:t>
      </w:r>
    </w:p>
    <w:p>
      <w:pPr/>
      <w:r>
        <w:rPr>
          <w:lang w:val="es_ES" w:bidi="es_ES"/>
        </w:rPr>
      </w:r>
      <w:r>
        <w:rPr>
          <w:lang w:val="es_ES" w:bidi="es_ES"/>
        </w:rPr>
        <w:t>Detengan este audio aquí y dramaticen el texto.</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Jesús deja Nazaret y va a las aldeas circundantes para enseñar al pueblo.</w:t>
      </w:r>
    </w:p>
    <w:p>
      <w:pPr/>
      <w:r>
        <w:rPr>
          <w:lang w:val="es_ES" w:bidi="es_ES"/>
        </w:rPr>
      </w:r>
      <w:r>
        <w:rPr>
          <w:lang w:val="es_ES" w:bidi="es_ES"/>
        </w:rPr>
        <w:t>Detengan la acción: Pregúntenle a Jesús: "¿Qué sientes por estas aldeas?" Puede que escuchen: "Me complace que las personas en las aldeas estén escuchando la enseñanza sobre el Reino de Dios. Hay esperanza para estas personas". Continúen con la actuación.</w:t>
      </w:r>
    </w:p>
    <w:p>
      <w:pPr/>
      <w:r>
        <w:rPr>
          <w:lang w:val="es_ES" w:bidi="es_ES"/>
        </w:rPr>
      </w:r>
      <w:r>
        <w:rPr>
          <w:lang w:val="es_ES" w:bidi="es_ES"/>
        </w:rPr>
        <w:t>En la segunda escena, Jesús reúne a sus discípulos. Él comienza a explicarles lo que van a hacer. Van a ir de dos en dos, o en parejas, a las aldeas. Jesús da a los discípulos autoridad para expulsar a los espíritus malignos. Jesús les dice que no lleven nada en su viaje.</w:t>
      </w:r>
    </w:p>
    <w:p>
      <w:pPr/>
      <w:r>
        <w:rPr>
          <w:lang w:val="es_ES" w:bidi="es_ES"/>
        </w:rPr>
      </w:r>
      <w:r>
        <w:rPr>
          <w:lang w:val="es_ES" w:bidi="es_ES"/>
        </w:rPr>
        <w:t>Detengan la acción: Pregúntale a los discípulos: "¿Cómo se sienten?" ¿En qué estás pensando?" Puede que escuchen cosas como: "Estamos emocionados de tener autoridad para expulsar espíritus malignos", "Tenemos un poco de miedo y somos tímidos de que estamos saliendo sin nada", o "Estamos confundidos por las instrucciones de Jesús". O: "Se siente extraño ir sin dinero o comida. Espero que alguien en la aldea nos ofrezca algo para comer y un lugar donde quedarnos". Continúen con la actuación.</w:t>
      </w:r>
    </w:p>
    <w:p>
      <w:pPr/>
      <w:r>
        <w:rPr>
          <w:lang w:val="es_ES" w:bidi="es_ES"/>
        </w:rPr>
      </w:r>
      <w:r>
        <w:rPr>
          <w:lang w:val="es_ES" w:bidi="es_ES"/>
        </w:rPr>
        <w:t>Jesús dice: "Dondequiera que vayan, quédense en la misma casa hasta que salgan de la ciudad. Si algún lugar se niega a recibirlos, sacudan el polvo de sus pies al salir de allí. Han abandonado a esas personas a su suerte".</w:t>
      </w:r>
    </w:p>
    <w:p>
      <w:pPr/>
      <w:r>
        <w:rPr>
          <w:lang w:val="es_ES" w:bidi="es_ES"/>
        </w:rPr>
      </w:r>
      <w:r>
        <w:rPr>
          <w:lang w:val="es_ES" w:bidi="es_ES"/>
        </w:rPr>
        <w:t>Detengan la acción: Pregúntenles a los discípulos: "¿Por qué creen que Jesús dice esto?" Puede que escuchen cosas como: "él está buscando personas que lo acepten y reciban su mensaje", "él no está obligando a nadie a seguirlo", o "él está mostrando que aquellas personas que lo rechazan han tomado su propia decisión sobre su destino", o "sacudir el polvo hace que parezca que estas personas están rechazando a Dios. Es un símbolo poderoso y espero que los haga cambiar de opinión y nos escuchen". Continúen con la actuación.</w:t>
      </w:r>
    </w:p>
    <w:p>
      <w:pPr/>
      <w:r>
        <w:rPr>
          <w:lang w:val="es_ES" w:bidi="es_ES"/>
        </w:rPr>
      </w:r>
      <w:r>
        <w:rPr>
          <w:lang w:val="es_ES" w:bidi="es_ES"/>
        </w:rPr>
        <w:t>En la tercera escena, los discípulos salen y les dicen a las personas que se arrepientan de sus pecados y se vuelvan a Dios. Expulsan demonios y sanan a muchos enfermos.</w:t>
      </w:r>
    </w:p>
    <w:p>
      <w:pPr/>
      <w:r>
        <w:rPr>
          <w:lang w:val="es_ES" w:bidi="es_ES"/>
        </w:rPr>
      </w:r>
      <w:r>
        <w:rPr>
          <w:lang w:val="es_ES" w:bidi="es_ES"/>
        </w:rPr>
        <w:t>Detengan la acción: Pregúntenles a los discípulos: "¿Cómo se sienten ahora?" Puede que escuches cosas como: "Me siento tan exitoso. Esos demonios nos obedecían tal como obedecen a Jesús. Es porque Jesús nos dio poder para expulsarlos", o "Estoy tan contento de que algunas de las personas se estén arrepintiendo de sus pecados y volviéndose a Dios. "Esto es tan importante para todos nosotros", o "Estamos emocionados de poder unirnos a Jesús en este ministerio". 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Los </w:t>
      </w:r>
      <w:r>
        <w:rPr>
          <w:b/>
          <w:lang w:val="es_ES" w:bidi="es_ES"/>
        </w:rPr>
        <w:t>Doce</w:t>
      </w:r>
      <w:r>
        <w:rPr>
          <w:lang w:val="es_ES" w:bidi="es_ES"/>
        </w:rPr>
        <w:t xml:space="preserve"> se refieren a los 12 discípulos más cercanos de Jesús. A menudo se les llama simplemente </w:t>
      </w:r>
      <w:r>
        <w:rPr>
          <w:b/>
          <w:lang w:val="es_ES" w:bidi="es_ES"/>
        </w:rPr>
        <w:t>Los Doce</w:t>
      </w:r>
      <w:r>
        <w:rPr>
          <w:lang w:val="es_ES" w:bidi="es_ES"/>
        </w:rPr>
        <w:t xml:space="preserve"> como título para el grupo*. *</w:t>
      </w:r>
    </w:p>
    <w:p>
      <w:pPr/>
      <w:r>
        <w:rPr>
          <w:lang w:val="es_ES" w:bidi="es_ES"/>
        </w:rPr>
      </w:r>
      <w:r>
        <w:rPr>
          <w:lang w:val="es_ES" w:bidi="es_ES"/>
        </w:rPr>
        <w:t xml:space="preserve">Jesús dio a los discípulos poder para expulsar a los </w:t>
      </w:r>
      <w:r>
        <w:rPr>
          <w:b/>
          <w:lang w:val="es_ES" w:bidi="es_ES"/>
        </w:rPr>
        <w:t>demonios</w:t>
      </w:r>
      <w:r>
        <w:rPr>
          <w:lang w:val="es_ES" w:bidi="es_ES"/>
        </w:rPr>
        <w:t xml:space="preserve"> </w:t>
      </w:r>
      <w:r>
        <w:rPr>
          <w:b/>
          <w:lang w:val="es_ES" w:bidi="es_ES"/>
        </w:rPr>
        <w:t>o espíritus inmundos</w:t>
      </w:r>
      <w:r>
        <w:rPr>
          <w:lang w:val="es_ES" w:bidi="es_ES"/>
        </w:rPr>
        <w:t>. Usen la misma palabra para demonios o espíritus inmundos que han estado usando. En el Glosario Principal se mencionan los demonios y los espíritus inmundos.</w:t>
      </w:r>
    </w:p>
    <w:p>
      <w:pPr/>
      <w:r>
        <w:rPr>
          <w:lang w:val="es_ES" w:bidi="es_ES"/>
        </w:rPr>
      </w:r>
      <w:r>
        <w:rPr>
          <w:lang w:val="es_ES" w:bidi="es_ES"/>
        </w:rPr>
        <w:t>Cuando hablen de las cosas que Jesús dijo que podían llevar y las cosas que no pueden llevar, presten atención cómo funciona en su idioma. Pongan estos artículos en el orden más natural. Por ejemplo, pueden poner todo lo que puedan llevar al principio de la oración, o al final. Deténganse y muestren nuevamente las imágenes del bastón, la bolsa, el dinero, las sandalias y la túnica. Cuando hablen del bastón, de la bolsa, del dinero, de las sandalias y de la túnica, muestren imágenes de cada cosa al equipo de traducción. Pausen la grabación aquí.</w:t>
      </w:r>
    </w:p>
    <w:p>
      <w:pPr/>
      <w:r>
        <w:rPr>
          <w:lang w:val="es_ES" w:bidi="es_ES"/>
        </w:rPr>
      </w:r>
      <w:r>
        <w:rPr>
          <w:lang w:val="es_ES" w:bidi="es_ES"/>
        </w:rPr>
        <w:t xml:space="preserve">El arrepentimiento era una de las enseñanzas clave de Jesús. En esta historia, los discípulos dicen a las personas que se </w:t>
      </w:r>
      <w:r>
        <w:rPr>
          <w:b/>
          <w:lang w:val="es_ES" w:bidi="es_ES"/>
        </w:rPr>
        <w:t>arrepientan</w:t>
      </w:r>
      <w:r>
        <w:rPr>
          <w:lang w:val="es_ES" w:bidi="es_ES"/>
        </w:rPr>
        <w:t>, o que se alejen de sus pecados y se vuelvan a Dios. Usen la misma palabra para arrepentirse que han usado en los pasajes anteriores, y recuerden que arrepentirse se menciona en el Glosario Principal.</w:t>
      </w:r>
    </w:p>
    <w:p>
      <w:pPr/>
      <w:r>
        <w:rPr>
          <w:lang w:val="es_ES" w:bidi="es_ES"/>
        </w:rPr>
      </w:r>
      <w:r>
        <w:rPr>
          <w:lang w:val="es_ES" w:bidi="es_ES"/>
        </w:rPr>
        <w:t xml:space="preserve">Los discípulos </w:t>
      </w:r>
      <w:r>
        <w:rPr>
          <w:b/>
          <w:lang w:val="es_ES" w:bidi="es_ES"/>
        </w:rPr>
        <w:t>ungieron</w:t>
      </w:r>
      <w:r>
        <w:rPr>
          <w:lang w:val="es_ES" w:bidi="es_ES"/>
        </w:rPr>
        <w:t xml:space="preserve"> a los enfermos con aceite. El aceite de oliva se usaba como medicina, y ese es uno de sus propósitos en esta historia. El aceite también es un símbolo de la presencia y de la gracia de Dios. Las personas probablemente frotaban un poco de aceite en una parte del cuerpo como símbolo. El lugar más probable para frotar el aceite sería en la cabeza. Deténganse aquí y conversen sobre cómo hablarán sobre ungir con aceite a los enfermos. El término "unción" se menciona en el Glosario Principal.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6:14–29</w:t>
      </w:r>
      <w:r>
        <w:rPr>
          <w:lang w:val="es_ES" w:bidi="es_ES"/>
        </w:rPr>
      </w:r>
    </w:p>
    <w:p>
      <w:pPr>
        <w:pStyle w:val="Heading3"/>
      </w:pPr>
      <w:r>
        <w:rPr>
          <w:lang w:val="es_ES" w:bidi="es_ES"/>
        </w:rPr>
        <w:t>Escuchar con el corazón</w:t>
      </w:r>
    </w:p>
    <w:p>
      <w:pPr/>
      <w:r>
        <w:rPr>
          <w:lang w:val="es_ES" w:bidi="es_ES"/>
        </w:rPr>
      </w:r>
      <w:r>
        <w:rPr>
          <w:lang w:val="es_ES" w:bidi="es_ES"/>
        </w:rPr>
        <w:t>Escuchen Marcos 6:14–29 y guárdenlo en su corazón. Escuchen el texto tres veces (en tres traducciones diferentes, si es posible).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necesita oír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6:14–29 en la traducción que sea más fácil de entender.</w:t>
      </w:r>
    </w:p>
    <w:p>
      <w:pPr/>
      <w:r>
        <w:rPr>
          <w:lang w:val="es_ES" w:bidi="es_ES"/>
        </w:rPr>
      </w:r>
      <w:r>
        <w:rPr>
          <w:lang w:val="es_ES" w:bidi="es_ES"/>
        </w:rPr>
        <w:t>¿Recuerdan a Juan el Bautista de historias anteriores en Marcos?</w:t>
      </w:r>
    </w:p>
    <w:p>
      <w:pPr/>
      <w:r>
        <w:rPr>
          <w:lang w:val="es_ES" w:bidi="es_ES"/>
        </w:rPr>
      </w:r>
      <w:r>
        <w:rPr>
          <w:lang w:val="es_ES" w:bidi="es_ES"/>
        </w:rPr>
        <w:t>Deténganse aquí y, como equipo de traducción, recuerden juntos lo que saben de Juan el Bautista. Pausen la grabación aquí.</w:t>
      </w:r>
    </w:p>
    <w:p>
      <w:pPr/>
      <w:r>
        <w:rPr>
          <w:lang w:val="es_ES" w:bidi="es_ES"/>
        </w:rPr>
      </w:r>
      <w:r>
        <w:rPr>
          <w:lang w:val="es_ES" w:bidi="es_ES"/>
        </w:rPr>
        <w:t>Marcos hace una pausa en la historia del envío de los discípulos para hablar de la muerte de Juan el Bautista. Este es un relato de la muerte de Juan el Bautista.</w:t>
      </w:r>
    </w:p>
    <w:p>
      <w:pPr/>
      <w:r>
        <w:rPr>
          <w:lang w:val="es_ES" w:bidi="es_ES"/>
        </w:rPr>
      </w:r>
      <w:r>
        <w:rPr>
          <w:lang w:val="es_ES" w:bidi="es_ES"/>
        </w:rPr>
        <w:t>Herodes Antipas gobierna la región de Galilea. Herodes Antipas, hijo de Herodes el Grande, gobernaba toda Judea cuando nació Jesús. Herodes Antipas fue puesto como gobernante por el gobierno romano, que controlaba la región en ese tiempo. Herodes Antipas no seguía la ley religiosa de los judíos. Marcos se refiere a Herodes como el rey. Sin embargo, Herodes no era un rey. Herodes Antipas tenía autoridad sobre cerca de un cuarto del territorio judío. Deténganse un momento y vean un mapa de la región de Galilea bajo el gobierno de Herodes. Pausen la grabación aquí.</w:t>
      </w:r>
    </w:p>
    <w:p>
      <w:pPr/>
      <w:r>
        <w:rPr>
          <w:lang w:val="es_ES" w:bidi="es_ES"/>
        </w:rPr>
      </w:r>
      <w:r>
        <w:rPr>
          <w:lang w:val="es_ES" w:bidi="es_ES"/>
        </w:rPr>
        <w:t>Marcos incluye la historia de Juan el Bautista en este punto porque Herodes ya se ha enterado de Jesús y de todo lo que enseñó e hizo. Herodes no sabía mucho, o nada, acerca de Jesús hasta este momento.</w:t>
      </w:r>
    </w:p>
    <w:p>
      <w:pPr/>
      <w:r>
        <w:rPr>
          <w:lang w:val="es_ES" w:bidi="es_ES"/>
        </w:rPr>
      </w:r>
      <w:r>
        <w:rPr>
          <w:lang w:val="es_ES" w:bidi="es_ES"/>
        </w:rPr>
        <w:t>La primera parte de esta historia empieza con Herodes enterándose de Jesús y reaccionando a lo que oye. Después, la historia se centra en lo que pasó antes de que Herodes supiera de Jesús. Marcos relata el arresto y la muerte de Juan el Bautista.</w:t>
      </w:r>
    </w:p>
    <w:p>
      <w:pPr/>
      <w:r>
        <w:rPr>
          <w:lang w:val="es_ES" w:bidi="es_ES"/>
        </w:rPr>
      </w:r>
      <w:r>
        <w:rPr>
          <w:lang w:val="es_ES" w:bidi="es_ES"/>
        </w:rPr>
        <w:t>Las personas están hablando de Jesús. Herodes ya había matado a Juan el Bautista. Algunos pensaban que Jesús era Juan el Bautista, que había resucitado de entre los muertos. Juan nunca realizó ningún milagro. Juan únicamente enseñaba a la gente a arrepentirse de sus pecados, volverse a Dios y recibir el bautismo como señal de que lo habían hecho. Había quienes pensaban que Jesús era el profeta Elías, que había regresado entre ellos. Elías era considerado uno de los profetas más importantes de Israel. Elías vivió muchos siglos antes de que ocurriera esta historia. Algunas personas pensaban que Elías había regresado y estaba realizando milagros. Había quienes creían que Jesús era simplemente un profeta, como otros que Dios había enviado antes.</w:t>
      </w:r>
    </w:p>
    <w:p>
      <w:pPr/>
      <w:r>
        <w:rPr>
          <w:lang w:val="es_ES" w:bidi="es_ES"/>
        </w:rPr>
      </w:r>
      <w:r>
        <w:rPr>
          <w:lang w:val="es_ES" w:bidi="es_ES"/>
        </w:rPr>
        <w:t>Un profeta es alguien que lleva el mensaje de Dios al pueblo. Un profeta recibe un llamado y un mensaje de Dios, lo comunica a la gente y sabe que su tarea principal es llevar la Palabra de Dios a todos. Todo esto significa que la gente estaba tratando de descubrir quién es Jesús. Herodes escuchó lo que las personas estaban diciendo y pensó que Jesús debía ser Juan el Bautista resucitado. Como los judíos creían que una persona resucitada regresaba para juzgar, Herodes temía que Juan hubiera resucitado y que él fuera castigado por su muerte.</w:t>
      </w:r>
    </w:p>
    <w:p>
      <w:pPr/>
      <w:r>
        <w:rPr>
          <w:lang w:val="es_ES" w:bidi="es_ES"/>
        </w:rPr>
      </w:r>
      <w:r>
        <w:rPr>
          <w:lang w:val="es_ES" w:bidi="es_ES"/>
        </w:rPr>
        <w:t>A continuación, la historia nos relata lo que ocurrió con Juan el Bautista. Juan el Bautista era primo de Jesús. Juan predicaba que las personas debían arrepentirse de sus pecados. Juan bautizó a todos los que deseaban seguir a Dios. Juan fue muy audaz y les decía a las personas cuando estaban haciendo algo malo o pecando.</w:t>
      </w:r>
    </w:p>
    <w:p>
      <w:pPr/>
      <w:r>
        <w:rPr>
          <w:lang w:val="es_ES" w:bidi="es_ES"/>
        </w:rPr>
      </w:r>
      <w:r>
        <w:rPr>
          <w:lang w:val="es_ES" w:bidi="es_ES"/>
        </w:rPr>
        <w:t>Juan, con gran audacia, señaló que Herodes, quien gobernaba esa región de Israel, estaba en pecado. Herodes tomó por esposa a Herodías, la mujer de su hermano. Con esto, se estaba violando de manera evidente la ley religiosa judía que Dios había entregado a Moisés. Herodes encarceló a Juan para complacer a su esposa, Herodías. Herodías guardaba rencor contra Juan. El rencor es un sentimiento intenso de enemistad hacia alguien por un resentimiento pasado. Herodías se molestó porque Juan decía que su matrimonio con Herodes violaba la ley de Dios. Sin embargo, Herodes creía que Juan era un hombre justo, bueno y santo. Justo significa que Juan vivía y actuaba conforme a las normas de Dios. Un hombre santo es alguien que ha sido apartado para servir a Dios. Un hombre santo no está libre de pecado, pero vive de manera que se mantiene moralmente puro y limpio ante Dios. Herodes tenía miedo de hacerle daño a Juan. En realidad, Herodes disfrutaba escuchar a Juan. Herodes protegió a Juan.</w:t>
      </w:r>
    </w:p>
    <w:p>
      <w:pPr/>
      <w:r>
        <w:rPr>
          <w:lang w:val="es_ES" w:bidi="es_ES"/>
        </w:rPr>
      </w:r>
      <w:r>
        <w:rPr>
          <w:lang w:val="es_ES" w:bidi="es_ES"/>
        </w:rPr>
        <w:t xml:space="preserve">Herodías, sin embargo, estaba enojada y quería matar a Juan. En una noche, durante un gran banquete por el cumpleaños de Herodes, Herodías encontró la oportunidad de hacer que mataran a Juan. La hija de Herodías bailó ante todos los presentes. Dado que Herodes y Herodías tenían fama de inmorales, no era extraño que una mujer joven realizara un baile así ante numerosos invitados. En el banquete estaban presentes altos funcionarios, comandantes del ejército y líderes influyentes de la región. Por lo general, una hija no bailaría así frente a hombres que no pertenecen a su familia. El baile de la hija probablemente era de esos que no se consideraban adecuados para que una mujer lo hiciera ante un hombre. Todos en la fiesta estaban complacidos con su baile. Herodes se mostró dispuesto a concederle a la hija cualquier deseo que pidiera. Él le ofreció "hasta la mitad del reino", es decir, la mitad de la tierra que él gobernaba. Herodes hizo un </w:t>
      </w:r>
      <w:r>
        <w:rPr>
          <w:b/>
          <w:lang w:val="es_ES" w:bidi="es_ES"/>
        </w:rPr>
        <w:t>juramento,</w:t>
      </w:r>
      <w:r>
        <w:rPr>
          <w:lang w:val="es_ES" w:bidi="es_ES"/>
        </w:rPr>
        <w:t xml:space="preserve"> es decir, una promesa solemne que implicaba que si no la cumplía, Dios podría castigarlo. Herodes pronunció este juramento ante todos los presentes en la fiesta. Herodes no tenía la autoridad para dar parte de su reino. Solo los romanos podían hacer eso. Como se trataba del banquete de cumpleaños de Herodes, es muy probable que estuviera borracho cuando hizo este juramento. Estar borracho quiere decir que el alcohol que bebiste controla tu comportamiento. Cuando estás borracho, o el alcohol domina lo que haces, no se toman buenas decisiones.</w:t>
      </w:r>
    </w:p>
    <w:p>
      <w:pPr/>
      <w:r>
        <w:rPr>
          <w:lang w:val="es_ES" w:bidi="es_ES"/>
        </w:rPr>
      </w:r>
      <w:r>
        <w:rPr>
          <w:lang w:val="es_ES" w:bidi="es_ES"/>
        </w:rPr>
        <w:t>Ella entendía que Herodes no hablaba en serio sobre "la mitad del reino", pero que podía pedir algo muy valioso o significativo. La hija le preguntó a su madre, Herodías, qué debía hacer, y ella le dijo que pidiera la cabeza de Juan en una bandeja para servir. Muestren una imagen de una bandeja.</w:t>
      </w:r>
    </w:p>
    <w:p>
      <w:pPr/>
      <w:r>
        <w:rPr>
          <w:lang w:val="es_ES" w:bidi="es_ES"/>
        </w:rPr>
      </w:r>
      <w:r>
        <w:rPr>
          <w:lang w:val="es_ES" w:bidi="es_ES"/>
        </w:rPr>
        <w:t>Pausen la grabación aquí.</w:t>
      </w:r>
    </w:p>
    <w:p>
      <w:pPr/>
      <w:r>
        <w:rPr>
          <w:lang w:val="es_ES" w:bidi="es_ES"/>
        </w:rPr>
      </w:r>
      <w:r>
        <w:rPr>
          <w:lang w:val="es_ES" w:bidi="es_ES"/>
        </w:rPr>
        <w:t>Herodes se sintió profundamente triste por esto. Como Herodes había hecho su promesa o juramento frente a todos los invitados de la fiesta, no pudo negarse a concederle a su hija lo que deseaba. Herodes envió a un verdugo o un soldado para cortar la cabeza de Juan con una espada. La cabeza de Juan fue llevada por el soldado en una bandeja y mostrada durante el banquete. La hija llevó la cabeza a su madre. Debido a su promesa, Herodes se vio obligado a hacerlo, pues habría sentido vergüenza si no la cumplía. Los discípulos de Juan vinieron a tomar su cuerpo para enterrarlo en una tumba, por respeto a su maestro. Es probable que la tumba fuera una cueva. El lugar de entierro habitual era una cueva. Muestren una imagen de una tumba.</w:t>
      </w:r>
    </w:p>
    <w:p>
      <w:pPr/>
      <w:r>
        <w:rPr>
          <w:lang w:val="es_ES" w:bidi="es_ES"/>
        </w:rPr>
      </w:r>
      <w:r>
        <w:rPr>
          <w:b/>
          <w:lang w:val="es_ES" w:bidi="es_ES"/>
        </w:rPr>
        <w:t>Este es el fin de la grabación.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6:14–29 en una traducción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4 escenas.</w:t>
      </w:r>
    </w:p>
    <w:p>
      <w:pPr/>
      <w:r>
        <w:rPr>
          <w:lang w:val="es_ES" w:bidi="es_ES"/>
        </w:rPr>
      </w:r>
      <w:r>
        <w:rPr>
          <w:b/>
          <w:lang w:val="es_ES" w:bidi="es_ES"/>
        </w:rPr>
        <w:t>La primera escena</w:t>
      </w:r>
      <w:r>
        <w:rPr>
          <w:lang w:val="es_ES" w:bidi="es_ES"/>
        </w:rPr>
        <w:t xml:space="preserve"> da el contexto de la historia. Muchas personas hablan de Jesús, y el rey Herodes oye hablar de él.</w:t>
      </w:r>
    </w:p>
    <w:p>
      <w:pPr/>
      <w:r>
        <w:rPr>
          <w:lang w:val="es_ES" w:bidi="es_ES"/>
        </w:rPr>
      </w:r>
      <w:r>
        <w:rPr>
          <w:lang w:val="es_ES" w:bidi="es_ES"/>
        </w:rPr>
        <w:t>Esta primera escena ocurre después de las otras tres. Es el contexto antes de contar una historia del pasado. Es posible que desee poner marcas claras en la historia para explicar que la primera escena ocurre después de la segunda, tercera y cuarta.</w:t>
      </w:r>
    </w:p>
    <w:p>
      <w:pPr/>
      <w:r>
        <w:rPr>
          <w:lang w:val="es_ES" w:bidi="es_ES"/>
        </w:rPr>
      </w:r>
      <w:r>
        <w:rPr>
          <w:lang w:val="es_ES" w:bidi="es_ES"/>
        </w:rPr>
        <w:t xml:space="preserve">En la </w:t>
      </w:r>
      <w:r>
        <w:rPr>
          <w:b/>
          <w:lang w:val="es_ES" w:bidi="es_ES"/>
        </w:rPr>
        <w:t>segunda escena</w:t>
      </w:r>
      <w:r>
        <w:rPr>
          <w:lang w:val="es_ES" w:bidi="es_ES"/>
        </w:rPr>
        <w:t xml:space="preserve"> se explica por qué Herodes mató a Juan.</w:t>
      </w:r>
    </w:p>
    <w:p>
      <w:pPr/>
      <w:r>
        <w:rPr>
          <w:lang w:val="es_ES" w:bidi="es_ES"/>
        </w:rPr>
      </w:r>
      <w:r>
        <w:rPr>
          <w:lang w:val="es_ES" w:bidi="es_ES"/>
        </w:rPr>
        <w:t xml:space="preserve">La </w:t>
      </w:r>
      <w:r>
        <w:rPr>
          <w:b/>
          <w:lang w:val="es_ES" w:bidi="es_ES"/>
        </w:rPr>
        <w:t>tercera escena</w:t>
      </w:r>
      <w:r>
        <w:rPr>
          <w:lang w:val="es_ES" w:bidi="es_ES"/>
        </w:rPr>
        <w:t xml:space="preserve"> muestra el banquete de Herodes como una gran fiesta de cumpleaños.</w:t>
      </w:r>
    </w:p>
    <w:p>
      <w:pPr/>
      <w:r>
        <w:rPr>
          <w:lang w:val="es_ES" w:bidi="es_ES"/>
        </w:rPr>
      </w:r>
      <w:r>
        <w:rPr>
          <w:lang w:val="es_ES" w:bidi="es_ES"/>
        </w:rPr>
        <w:t xml:space="preserve">La </w:t>
      </w:r>
      <w:r>
        <w:rPr>
          <w:b/>
          <w:lang w:val="es_ES" w:bidi="es_ES"/>
        </w:rPr>
        <w:t>cuarta escena</w:t>
      </w:r>
      <w:r>
        <w:rPr>
          <w:lang w:val="es_ES" w:bidi="es_ES"/>
        </w:rPr>
        <w:t xml:space="preserve"> narra la muerte y el entierro de Juan el Bautista.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Herodes, el rey</w:t>
      </w:r>
    </w:p>
    <w:p>
      <w:pPr>
        <w:pStyle w:val="ListBullet"/>
        <w:spacing w:line="240" w:lineRule="auto"/>
        <w:ind w:left="720"/>
      </w:pPr>
      <w:r>
        <w:rPr>
          <w:lang w:val="es_ES" w:bidi="es_ES"/>
        </w:rPr>
      </w:r>
      <w:r>
        <w:rPr>
          <w:lang w:val="es_ES" w:bidi="es_ES"/>
        </w:rPr>
        <w:t xml:space="preserve">Las personas están hablando de Jesús. </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soldados que Herodes envió a encarcelar a Juan</w:t>
      </w:r>
    </w:p>
    <w:p>
      <w:pPr>
        <w:pStyle w:val="ListBullet"/>
        <w:spacing w:line="240" w:lineRule="auto"/>
        <w:ind w:left="720"/>
      </w:pPr>
      <w:r>
        <w:rPr>
          <w:lang w:val="es_ES" w:bidi="es_ES"/>
        </w:rPr>
      </w:r>
      <w:r>
        <w:rPr>
          <w:lang w:val="es_ES" w:bidi="es_ES"/>
        </w:rPr>
        <w:t>Herodías</w:t>
      </w:r>
    </w:p>
    <w:p>
      <w:pPr>
        <w:pStyle w:val="ListBullet"/>
        <w:spacing w:line="240" w:lineRule="auto"/>
        <w:ind w:left="720"/>
      </w:pPr>
      <w:r>
        <w:rPr>
          <w:lang w:val="es_ES" w:bidi="es_ES"/>
        </w:rPr>
      </w:r>
      <w:r>
        <w:rPr>
          <w:lang w:val="es_ES" w:bidi="es_ES"/>
        </w:rPr>
        <w:t>Los invitados de Herodes, entre ellos altos funcionarios, oficiales del ejército y ciudadanos importantes de Galilea</w:t>
      </w:r>
    </w:p>
    <w:p>
      <w:pPr>
        <w:pStyle w:val="ListBullet"/>
        <w:spacing w:line="240" w:lineRule="auto"/>
        <w:ind w:left="720"/>
      </w:pPr>
      <w:r>
        <w:rPr>
          <w:lang w:val="es_ES" w:bidi="es_ES"/>
        </w:rPr>
      </w:r>
      <w:r>
        <w:rPr>
          <w:lang w:val="es_ES" w:bidi="es_ES"/>
        </w:rPr>
        <w:t>La hija de Herodías</w:t>
      </w:r>
    </w:p>
    <w:p>
      <w:pPr>
        <w:pStyle w:val="ListBullet"/>
        <w:spacing w:line="240" w:lineRule="auto"/>
        <w:ind w:left="720"/>
      </w:pPr>
      <w:r>
        <w:rPr>
          <w:lang w:val="es_ES" w:bidi="es_ES"/>
        </w:rPr>
      </w:r>
      <w:r>
        <w:rPr>
          <w:lang w:val="es_ES" w:bidi="es_ES"/>
        </w:rPr>
        <w:t>Un verdugo</w:t>
      </w:r>
    </w:p>
    <w:p>
      <w:pPr>
        <w:pStyle w:val="ListBullet"/>
        <w:spacing w:line="240" w:lineRule="auto"/>
        <w:ind w:left="720"/>
      </w:pPr>
      <w:r>
        <w:rPr>
          <w:lang w:val="es_ES" w:bidi="es_ES"/>
        </w:rPr>
      </w:r>
      <w:r>
        <w:rPr>
          <w:lang w:val="es_ES" w:bidi="es_ES"/>
        </w:rPr>
        <w:t>Discípulos de Juan</w:t>
      </w:r>
    </w:p>
    <w:p>
      <w:pPr/>
      <w:r>
        <w:rPr>
          <w:lang w:val="es_ES" w:bidi="es_ES"/>
        </w:rPr>
      </w:r>
      <w:r>
        <w:rPr>
          <w:lang w:val="es_ES" w:bidi="es_ES"/>
        </w:rPr>
        <w:t>En grupo, presten atención a estas partes del contexto del pasaje. Antes de interpretar la historia, hablen sobre cómo contarla para que todos entiendan la secuencia de los hechos. Esta historia comienza, en realidad, después de la muerte de Juan. Herodes se entera de Jesús y de lo que la gente está diciendo de él. Muchos, incluso Herodes, piensan que Jesús es Juan el Bautista que ha vuelto a la vida. Entonces, Marcos nos cuenta la historia de la muerte de Juan.</w:t>
      </w:r>
    </w:p>
    <w:p>
      <w:pPr/>
      <w:r>
        <w:rPr>
          <w:lang w:val="es_ES" w:bidi="es_ES"/>
        </w:rPr>
      </w:r>
      <w:r>
        <w:rPr>
          <w:lang w:val="es_ES" w:bidi="es_ES"/>
        </w:rPr>
        <w:t>Deténganse aquí y cuenten la historia. La primera parte de la historia habla de algo que sucede ahora. Esta puede ser una historia feliz, como una boda o la compra de una casa, o también puede ser una historia triste. Después de contar lo que está sucediendo ahora, el narrador regresará y contará eventos que sucedieron antes de esta vez. Presten mucha atención a cómo el narrador cuenta lo que pasó en el pasado. Pausen la grabación aquí.</w:t>
      </w:r>
    </w:p>
    <w:p>
      <w:pPr/>
      <w:r>
        <w:rPr>
          <w:lang w:val="es_ES" w:bidi="es_ES"/>
        </w:rPr>
      </w:r>
      <w:r>
        <w:rPr>
          <w:lang w:val="es_ES" w:bidi="es_ES"/>
        </w:rPr>
        <w:t>En la escena uno se cuenta cómo Herodes Antipas oye hablar de Jesús. Para ese momento, Jesús ya llevaba un tiempo enseñando y sanando. La gente está tratando de entender quién es Jesús. Algunos creen que Jesús es Juan el Bautista, que ha resucitado. Otros piensan que Jesús es el profeta Elías, que ha regresado. Otros piensan que Jesús es algún otro profeta. Herodes Antipas escucha todo esto. Herodes Antipas cree que Jesús es Juan el Bautista, aquel a quien ordenó decapitar.</w:t>
      </w:r>
    </w:p>
    <w:p>
      <w:pPr/>
      <w:r>
        <w:rPr>
          <w:lang w:val="es_ES" w:bidi="es_ES"/>
        </w:rPr>
      </w:r>
      <w:r>
        <w:rPr>
          <w:lang w:val="es_ES" w:bidi="es_ES"/>
        </w:rPr>
        <w:t>La escena dos describe los antecedentes del matrimonio de Herodes Antipas con Herodías. Antes, Herodías estaba casada con el hermano de Herodes Antipas. Según la ley religiosa, un hombre no podía casarse con la mujer de su hermano si éste seguía vivo. Juan el Bautista le dijo a Herodes Antipas que al casarse así estaba violando la ley de Dios, y eso es pecado. Herodías odiaba a Juan el Bautista porque él decía esas cosas. Herodías deseaba que Juan el Bautista fuera eliminado. Herodes Antipas hizo arrestar a Juan el Bautista y lo encarceló para complacer a Herodías. Herodes Antipas respetaba a Juan el Bautista y lo escuchaba. Herodes Antipas pensaba que Juan el Bautista era un hombre justo. Herodes Antipas pensaba que Juan el Bautista era un hombre santo. Herodes protegió a Juan. Cuando Juan el Bautista hablaba, Herodes Antipas se sentía muy incómodo, aunque aún así disfrutaba escucharlo.</w:t>
      </w:r>
    </w:p>
    <w:p>
      <w:pPr/>
      <w:r>
        <w:rPr>
          <w:lang w:val="es_ES" w:bidi="es_ES"/>
        </w:rPr>
      </w:r>
      <w:r>
        <w:rPr>
          <w:lang w:val="es_ES" w:bidi="es_ES"/>
        </w:rPr>
        <w:t>En la escena tres, estamos en el palacio, en medio de la fiesta de cumpleaños, rodeados de los invitados. Herodes Antipas invita a todos los hombres importantes, incluidos funcionarios del gobierno y oficiales militares, al banquete. La hija de Herodías baila delante del rey y de todos los invitados del rey. Todos quedan complacidos con su baile. Herodes Antipas le promete concederle lo que quiera, incluso hasta la mitad de su reino. Herodes Antipas hace un voto u juramento, lo que significa que debe cumplir lo que ha prometido. Después no puede decidir no darle lo que ella pida. La hija salió y le preguntó a su madre qué debía pedir. Esto supone que la madre no estaba en la sala durante la fiesta, en el momento del baile o de la promesa. Herodías le dice: "Pide que te traigan la cabeza de Juan el Bautista".</w:t>
      </w:r>
    </w:p>
    <w:p>
      <w:pPr/>
      <w:r>
        <w:rPr>
          <w:lang w:val="es_ES" w:bidi="es_ES"/>
        </w:rPr>
      </w:r>
      <w:r>
        <w:rPr>
          <w:lang w:val="es_ES" w:bidi="es_ES"/>
        </w:rPr>
        <w:t>En la escena cuatro, la hija de Herodías corre de regreso al rey y solicita que le traigan la cabeza de Juan el Bautista sobre una bandeja. De inmediato, el rey cumple su promesa, ya que la había hecho delante de todos sus invitados y ahora no puede retractarse. Herodes envía al verdugo a la prisión. El verdugo se dirige a la prisión, decapita a Juan el Bautista, coloca su cabeza en una bandeja y se la entrega a la hija de Herodías. La hija de Herodías lleva la bandeja con la cabeza a su madre. Todo esto ocurre mientras la fiesta todavía continúa.</w:t>
      </w:r>
    </w:p>
    <w:p>
      <w:pPr/>
      <w:r>
        <w:rPr>
          <w:lang w:val="es_ES" w:bidi="es_ES"/>
        </w:rPr>
      </w:r>
      <w:r>
        <w:rPr>
          <w:lang w:val="es_ES" w:bidi="es_ES"/>
        </w:rPr>
        <w:t>Los discípulos de Juan escuchan lo que sucedió. Los discípulos de Juan vienen y toman el cuerpo de Juan y lo entierran en una tumba.</w:t>
      </w:r>
    </w:p>
    <w:p>
      <w:pPr/>
      <w:r>
        <w:rPr>
          <w:lang w:val="es_ES" w:bidi="es_ES"/>
        </w:rPr>
      </w:r>
      <w:r>
        <w:rPr>
          <w:lang w:val="es_ES" w:bidi="es_ES"/>
        </w:rPr>
        <w:t>Ahora, el grupo puede crear un storyboard, hacer dibujos o usar objetos para representar visualmente el pasaje y lo que sucede en él.</w:t>
      </w:r>
    </w:p>
    <w:p>
      <w:pPr/>
      <w:r>
        <w:rPr>
          <w:lang w:val="es_ES" w:bidi="es_ES"/>
        </w:rPr>
      </w:r>
      <w:r>
        <w:rPr>
          <w:b/>
          <w:lang w:val="es_ES" w:bidi="es_ES"/>
        </w:rPr>
        <w:t>Este es el fin de la grabación.</w:t>
      </w:r>
      <w:r>
        <w:rPr>
          <w:lang w:val="es_ES" w:bidi="es_ES"/>
        </w:rPr>
      </w:r>
    </w:p>
    <w:p>
      <w:pPr>
        <w:pStyle w:val="Heading3"/>
      </w:pPr>
      <w:r>
        <w:rPr>
          <w:lang w:val="es_ES" w:bidi="es_ES"/>
        </w:rPr>
        <w:t>Actuemos el texto</w:t>
      </w:r>
    </w:p>
    <w:p>
      <w:pPr/>
      <w:r>
        <w:rPr>
          <w:lang w:val="es_ES" w:bidi="es_ES"/>
        </w:rPr>
      </w:r>
      <w:r>
        <w:rPr>
          <w:lang w:val="es_ES" w:bidi="es_ES"/>
        </w:rPr>
        <w:t>Escuchen en audio Marcos 6:14–29 usando la versión más sencilla y fácil de comprender.</w:t>
      </w:r>
    </w:p>
    <w:p>
      <w:pPr/>
      <w:r>
        <w:rPr>
          <w:lang w:val="es_ES" w:bidi="es_ES"/>
        </w:rPr>
      </w:r>
      <w:r>
        <w:rPr>
          <w:lang w:val="es_ES" w:bidi="es_ES"/>
        </w:rPr>
        <w:t>En este paso, el grupo dramatizará el texto.</w:t>
      </w:r>
    </w:p>
    <w:p>
      <w:pPr/>
      <w:r>
        <w:rPr>
          <w:lang w:val="es_ES" w:bidi="es_ES"/>
        </w:rPr>
      </w:r>
      <w:r>
        <w:rPr>
          <w:lang w:val="es_ES" w:bidi="es_ES"/>
        </w:rPr>
        <w:t xml:space="preserve">Esta historia tiene cuatro escenas. </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Herodes, el rey</w:t>
      </w:r>
    </w:p>
    <w:p>
      <w:pPr>
        <w:pStyle w:val="ListBullet"/>
        <w:spacing w:line="240" w:lineRule="auto"/>
        <w:ind w:left="720"/>
      </w:pPr>
      <w:r>
        <w:rPr>
          <w:lang w:val="es_ES" w:bidi="es_ES"/>
        </w:rPr>
      </w:r>
      <w:r>
        <w:rPr>
          <w:lang w:val="es_ES" w:bidi="es_ES"/>
        </w:rPr>
        <w:t>Las personas que están hablando de 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soldados que Herodes envió a encarcelar a Juan</w:t>
      </w:r>
    </w:p>
    <w:p>
      <w:pPr>
        <w:pStyle w:val="ListBullet"/>
        <w:spacing w:line="240" w:lineRule="auto"/>
        <w:ind w:left="720"/>
      </w:pPr>
      <w:r>
        <w:rPr>
          <w:lang w:val="es_ES" w:bidi="es_ES"/>
        </w:rPr>
      </w:r>
      <w:r>
        <w:rPr>
          <w:lang w:val="es_ES" w:bidi="es_ES"/>
        </w:rPr>
        <w:t>Herodías</w:t>
      </w:r>
    </w:p>
    <w:p>
      <w:pPr>
        <w:pStyle w:val="ListBullet"/>
        <w:spacing w:line="240" w:lineRule="auto"/>
        <w:ind w:left="720"/>
      </w:pPr>
      <w:r>
        <w:rPr>
          <w:lang w:val="es_ES" w:bidi="es_ES"/>
        </w:rPr>
      </w:r>
      <w:r>
        <w:rPr>
          <w:lang w:val="es_ES" w:bidi="es_ES"/>
        </w:rPr>
        <w:t>Los invitados de Herodes Antipas, es decir, altos funcionarios del gobierno, oficiales del ejército y ciudadanos destacados de la Galilea</w:t>
      </w:r>
    </w:p>
    <w:p>
      <w:pPr>
        <w:pStyle w:val="ListBullet"/>
        <w:spacing w:line="240" w:lineRule="auto"/>
        <w:ind w:left="720"/>
      </w:pPr>
      <w:r>
        <w:rPr>
          <w:lang w:val="es_ES" w:bidi="es_ES"/>
        </w:rPr>
      </w:r>
      <w:r>
        <w:rPr>
          <w:lang w:val="es_ES" w:bidi="es_ES"/>
        </w:rPr>
        <w:t>La hija de Herodías</w:t>
      </w:r>
    </w:p>
    <w:p>
      <w:pPr>
        <w:pStyle w:val="ListBullet"/>
        <w:spacing w:line="240" w:lineRule="auto"/>
        <w:ind w:left="720"/>
      </w:pPr>
      <w:r>
        <w:rPr>
          <w:lang w:val="es_ES" w:bidi="es_ES"/>
        </w:rPr>
      </w:r>
      <w:r>
        <w:rPr>
          <w:lang w:val="es_ES" w:bidi="es_ES"/>
        </w:rPr>
        <w:t>Un verdugo</w:t>
      </w:r>
    </w:p>
    <w:p>
      <w:pPr>
        <w:pStyle w:val="ListBullet"/>
        <w:spacing w:line="240" w:lineRule="auto"/>
        <w:ind w:left="720"/>
      </w:pPr>
      <w:r>
        <w:rPr>
          <w:lang w:val="es_ES" w:bidi="es_ES"/>
        </w:rPr>
      </w:r>
      <w:r>
        <w:rPr>
          <w:lang w:val="es_ES" w:bidi="es_ES"/>
        </w:rPr>
        <w:t>Los discípulos de Juan</w:t>
      </w:r>
    </w:p>
    <w:p>
      <w:pPr/>
      <w:r>
        <w:rPr>
          <w:lang w:val="es_ES" w:bidi="es_ES"/>
        </w:rPr>
      </w:r>
      <w:r>
        <w:rPr>
          <w:lang w:val="es_ES" w:bidi="es_ES"/>
        </w:rPr>
        <w:t>En grupo, dramaticen el texto dos veces. Interpreten el texto en su propio idioma.</w:t>
      </w:r>
    </w:p>
    <w:p>
      <w:pPr/>
      <w:r>
        <w:rPr>
          <w:lang w:val="es_ES" w:bidi="es_ES"/>
        </w:rPr>
      </w:r>
      <w:r>
        <w:rPr>
          <w:lang w:val="es_ES" w:bidi="es_ES"/>
        </w:rPr>
        <w:t>Primero, dramaticen la historia sin hacer pausas. Pongan atención al diálogo, a cómo fluye, a la trama y a los tiempos en que se desarrolla la historia. Asegúrense de no omitir la actuación de las partes difíciles o importantes de la historia. Ayúdense unos a otros a recordar cada parte de la historia. Detengan este audio aquí y dramatizen el texto.</w:t>
      </w:r>
    </w:p>
    <w:p>
      <w:pPr/>
      <w:r>
        <w:rPr>
          <w:lang w:val="es_ES" w:bidi="es_ES"/>
        </w:rPr>
      </w:r>
      <w:r>
        <w:rPr>
          <w:lang w:val="es_ES" w:bidi="es_ES"/>
        </w:rPr>
        <w:t>El grupo debe dramatizar este texto por segunda vez. En ciertos momentos de la actuación, hagan una pausa y pregunten a la persona que está interpretando el personaje: ¿Qué estás sintiendo o pensando? La persona que está interpretando el personaje debe responder qué es lo que está sintiendo o pensando como si fuera ese personaje. Luego, reinicien la actuación. Pausen este audio aquí y representen el pasaje por segunda vez.</w:t>
      </w:r>
    </w:p>
    <w:p>
      <w:pPr/>
      <w:r>
        <w:rPr>
          <w:lang w:val="es_ES" w:bidi="es_ES"/>
        </w:rPr>
      </w:r>
      <w:r>
        <w:rPr>
          <w:lang w:val="es_ES" w:bidi="es_ES"/>
        </w:rPr>
        <w:t>A continuación tienen un ejemplo de cómo dramatizar y de las posibles respuestas.</w:t>
      </w:r>
    </w:p>
    <w:p>
      <w:pPr/>
      <w:r>
        <w:rPr>
          <w:lang w:val="es_ES" w:bidi="es_ES"/>
        </w:rPr>
      </w:r>
      <w:r>
        <w:rPr>
          <w:lang w:val="es_ES" w:bidi="es_ES"/>
        </w:rPr>
        <w:t xml:space="preserve">En la escena uno, cuando empieza la historia, Herodes Antipas se entera de Jesús. Las personas dicen: "Quizá Jesús sea Elías, o Juan el Bautista, o tal vez algún otro profeta". Pero Herodes Antipas empieza a pensar que Jesús es Juan el Bautista, el hombre a quien él había decapitado, que ha vuelto de entre los muertos. </w:t>
      </w:r>
      <w:r>
        <w:rPr>
          <w:b/>
          <w:lang w:val="es_ES" w:bidi="es_ES"/>
        </w:rPr>
        <w:t>Detengan la actuación</w:t>
      </w:r>
      <w:r>
        <w:rPr>
          <w:lang w:val="es_ES" w:bidi="es_ES"/>
        </w:rPr>
        <w:t>. Pregúntenle a Herodes Antipas: "¿Cómo te sientes ahora?" Puede que escuchen cosas como: ‘Estoy confundido. ¿Cómo podría Juan regresar a la vida?" o "Tengo miedo. ¿Qué pasa si esta persona es realmente Juan el Bautista?" o "Siento pena de haber matado a Juan. Reanuden la acción.</w:t>
      </w:r>
    </w:p>
    <w:p>
      <w:pPr/>
      <w:r>
        <w:rPr>
          <w:lang w:val="es_ES" w:bidi="es_ES"/>
        </w:rPr>
      </w:r>
      <w:r>
        <w:rPr>
          <w:lang w:val="es_ES" w:bidi="es_ES"/>
        </w:rPr>
        <w:t xml:space="preserve">En la escena dos, Herodes había enviado soldados que arrestaron y encarcelaron a Juan. Juan le había estado diciendo a Herodes que estaba en contra de las leyes de Dios que él se casara con la esposa de su hermano Felipe. El nombre de esta mujer era Herodías. Herodías tenía rencor contra Juan y quería matarlo. </w:t>
      </w:r>
      <w:r>
        <w:rPr>
          <w:b/>
          <w:lang w:val="es_ES" w:bidi="es_ES"/>
        </w:rPr>
        <w:t>Detengan la actuación.</w:t>
      </w:r>
      <w:r>
        <w:rPr>
          <w:lang w:val="es_ES" w:bidi="es_ES"/>
        </w:rPr>
        <w:t xml:space="preserve"> Pregúntenle a Herodías: "¿Cómo te sientes?" Pueden escuchar cosas como: "Estoy enojada con Juan", "Odio a Juan", o "¿Cómo se atreve Juan a decirle a las personas que estoy viviendo en pecado! Yo soy la esposa del rey. ¡Puedo hacer lo que quiero! Esas leyes religiosas son antiguas. Ahora vivimos bajo la ley romana. Juan necesita dejar de hablar de esta manera". Continúen con la actuación.</w:t>
      </w:r>
    </w:p>
    <w:p>
      <w:pPr/>
      <w:r>
        <w:rPr>
          <w:lang w:val="es_ES" w:bidi="es_ES"/>
        </w:rPr>
      </w:r>
      <w:r>
        <w:rPr>
          <w:lang w:val="es_ES" w:bidi="es_ES"/>
        </w:rPr>
        <w:t xml:space="preserve">Herodes respetaba a Juan. Herodes sabía que Juan era un hombre bueno y santo. Herodes protegía a Juan, aunque se sentía perturbado cada vez que hablaba con él. </w:t>
      </w:r>
      <w:r>
        <w:rPr>
          <w:b/>
          <w:lang w:val="es_ES" w:bidi="es_ES"/>
        </w:rPr>
        <w:t>Detengan la acción:</w:t>
      </w:r>
      <w:r>
        <w:rPr>
          <w:lang w:val="es_ES" w:bidi="es_ES"/>
        </w:rPr>
        <w:t xml:space="preserve"> Pregúntenle a Herodes: "¿Por qué Juan te molesta o te hace sentir incómodo?" Puede que escuchen: "Juan es un hombre santo. Juan habla de Dios. Juan me recuerda cosas que aprendí sobre Dios pero que ya no practico. Juan me recuerda que Dios quiere que yo obedezca a Dios. He decidido obedecer las leyes romanas. Juan pone a Dios por encima de todo. Juan también me desafía a pensar". Continúen con la actuación.</w:t>
      </w:r>
    </w:p>
    <w:p>
      <w:pPr/>
      <w:r>
        <w:rPr>
          <w:lang w:val="es_ES" w:bidi="es_ES"/>
        </w:rPr>
      </w:r>
      <w:r>
        <w:rPr>
          <w:lang w:val="es_ES" w:bidi="es_ES"/>
        </w:rPr>
        <w:t xml:space="preserve">En la escena tres, tenemos el cumpleaños de Herodes. Herodes organizó una fiesta con funcionarios del gobierno, oficiales del ejército y destacados ciudadanos de Galilea. La hija de Herodías entró y bailó frente a Herodes y a todos los invitados varones. Herodes dijo: "Pídeme lo que quieras, y te lo daré. Te daré lo que pidas, hasta la mitad de mi reino". Herodes hizo esta declaración como un voto o juramento, lo que significa que Herodes no podía cambiar de opinión después. </w:t>
      </w:r>
      <w:r>
        <w:rPr>
          <w:b/>
          <w:lang w:val="es_ES" w:bidi="es_ES"/>
        </w:rPr>
        <w:t>Detengan la actuación.</w:t>
      </w:r>
      <w:r>
        <w:rPr>
          <w:lang w:val="es_ES" w:bidi="es_ES"/>
        </w:rPr>
        <w:t xml:space="preserve"> Pregúntenle a Herodes: "¿Por qué prometes darle a la hija de Herodías todo lo que pida?" Puede que escuchen cosas como: "Estaba muy complacido con su baile. Estaba muy feliz con ella", o "Quería mostrar mi generosidad", o "Quería impresionar a mis invitados". O "Ella es una buena chica. Quiero que ella sea feliz". Continúen con la actuación.</w:t>
      </w:r>
    </w:p>
    <w:p>
      <w:pPr/>
      <w:r>
        <w:rPr>
          <w:lang w:val="es_ES" w:bidi="es_ES"/>
        </w:rPr>
      </w:r>
      <w:r>
        <w:rPr>
          <w:lang w:val="es_ES" w:bidi="es_ES"/>
        </w:rPr>
        <w:t>La hija le preguntó a su madre qué debía pedir, y su madre le dijo: "Pide la cabeza de Juan el Bautista". Detengan la acción y pregúntenle a Herodías: "¿Cómo te sientes cuando le dices a tu hija que pida la cabeza de Juan?" Puede que escuchen: "Felices. Por fin me voy a deshacer de ese revoltoso. Él sigue hablando con Herodes y Herodes lo escucha. Él va a convencer a Herodes de que me deje y se divorcie de mí. Tengo que aprovechar esta oportunidad para deshacerme de Juan". Continúen con la actuación.</w:t>
      </w:r>
    </w:p>
    <w:p>
      <w:pPr/>
      <w:r>
        <w:rPr>
          <w:lang w:val="es_ES" w:bidi="es_ES"/>
        </w:rPr>
      </w:r>
      <w:r>
        <w:rPr>
          <w:lang w:val="es_ES" w:bidi="es_ES"/>
        </w:rPr>
        <w:t xml:space="preserve">La hija de Herodías volvió rápidamente al rey y dijo: "Quiero la cabeza de Juan el Bautista ahora mismo, en una bandeja". </w:t>
      </w:r>
      <w:r>
        <w:rPr>
          <w:b/>
          <w:lang w:val="es_ES" w:bidi="es_ES"/>
        </w:rPr>
        <w:t>Detengan la actuación.</w:t>
      </w:r>
      <w:r>
        <w:rPr>
          <w:lang w:val="es_ES" w:bidi="es_ES"/>
        </w:rPr>
        <w:t xml:space="preserve"> Pregúntenle a Herodes: "¿Cómo te sientes?" Puede que escuchen cosas como: "Lamento haber hecho la promesa" o "Estoy muy triste porque no puedo rechazar su pedido". Continúen con la actuación.</w:t>
      </w:r>
    </w:p>
    <w:p>
      <w:pPr/>
      <w:r>
        <w:rPr>
          <w:lang w:val="es_ES" w:bidi="es_ES"/>
        </w:rPr>
      </w:r>
      <w:r>
        <w:rPr>
          <w:lang w:val="es_ES" w:bidi="es_ES"/>
        </w:rPr>
        <w:t xml:space="preserve">En la escena cuatro, Herodes envió de inmediato a un verdugo para cortar la cabeza de Juan y traerla. Herodes trajo la cabeza de Juan en una bandeja y se la dio a la hija de Herodías, quien la llevó a su madre. </w:t>
      </w:r>
      <w:r>
        <w:rPr>
          <w:b/>
          <w:lang w:val="es_ES" w:bidi="es_ES"/>
        </w:rPr>
        <w:t>Detengan la actuación.</w:t>
      </w:r>
      <w:r>
        <w:rPr>
          <w:lang w:val="es_ES" w:bidi="es_ES"/>
        </w:rPr>
        <w:t xml:space="preserve"> Pregúntenle a la esposa de Herodes: "¿Cómo te sientes?" Puede que escuchen cosas como: "Me siento triunfante. Gané", "Estoy muy complacida", o "Quería ver a Juan muerto. Estoy feliz. Ese revoltoso finalmente desaparecerá de mi vida. Ahora puedo vivir en paz". Continúen con la actuación.</w:t>
      </w:r>
    </w:p>
    <w:p>
      <w:pPr/>
      <w:r>
        <w:rPr>
          <w:lang w:val="es_ES" w:bidi="es_ES"/>
        </w:rPr>
      </w:r>
      <w:r>
        <w:rPr>
          <w:lang w:val="es_ES" w:bidi="es_ES"/>
        </w:rPr>
        <w:t>Cuando los discípulos de Juan supieron lo que había pasado, fueron a recoger su cuerpo y lo enterraron en una tumba. Pregúntenle a los discípulos de Juan: "¿Cómo se sienten?" Puede que escuchen cosas como: "Muy tristes, estamos devastados" o "No entendemos por qué esto sucedió. Juan era un hombre bueno, dedicado a cumplir la voluntad de Dios. ¿Por qué le tenía que pasar esto? No lo entiendo. Sé que Juan continuó sirviendo a Dios. Yo haré lo mismo". Continúen con la actuación.</w:t>
      </w:r>
    </w:p>
    <w:p>
      <w:pPr/>
      <w:r>
        <w:rPr>
          <w:lang w:val="es_ES" w:bidi="es_ES"/>
        </w:rPr>
      </w:r>
      <w:r>
        <w:rPr>
          <w:b/>
          <w:lang w:val="es_ES" w:bidi="es_ES"/>
        </w:rPr>
        <w:t>Este es el fin de la grabación.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6:14–29 en la traducción que sea más fácil de entender.</w:t>
      </w:r>
    </w:p>
    <w:p>
      <w:pPr/>
      <w:r>
        <w:rPr>
          <w:lang w:val="es_ES" w:bidi="es_ES"/>
        </w:rPr>
      </w:r>
      <w:r>
        <w:rPr>
          <w:lang w:val="es_ES" w:bidi="es_ES"/>
        </w:rPr>
        <w:t xml:space="preserve">La gente que hablaba de Jesús pensaba que podría ser un </w:t>
      </w:r>
      <w:r>
        <w:rPr>
          <w:b/>
          <w:lang w:val="es_ES" w:bidi="es_ES"/>
        </w:rPr>
        <w:t>profeta</w:t>
      </w:r>
      <w:r>
        <w:rPr>
          <w:lang w:val="es_ES" w:bidi="es_ES"/>
        </w:rPr>
        <w:t>. Usen la misma palabra para profeta que ya han usado. La palabra "profeta" aparece en el Glosario Principal.</w:t>
      </w:r>
    </w:p>
    <w:p>
      <w:pPr/>
      <w:r>
        <w:rPr>
          <w:lang w:val="es_ES" w:bidi="es_ES"/>
        </w:rPr>
      </w:r>
      <w:r>
        <w:rPr>
          <w:lang w:val="es_ES" w:bidi="es_ES"/>
        </w:rPr>
        <w:t xml:space="preserve">Herodes creía que Juan el Bautista era un hombre </w:t>
      </w:r>
      <w:r>
        <w:rPr>
          <w:b/>
          <w:lang w:val="es_ES" w:bidi="es_ES"/>
        </w:rPr>
        <w:t>justo</w:t>
      </w:r>
      <w:r>
        <w:rPr>
          <w:lang w:val="es_ES" w:bidi="es_ES"/>
        </w:rPr>
        <w:t xml:space="preserve"> y </w:t>
      </w:r>
      <w:r>
        <w:rPr>
          <w:b/>
          <w:lang w:val="es_ES" w:bidi="es_ES"/>
        </w:rPr>
        <w:t>santo</w:t>
      </w:r>
      <w:r>
        <w:rPr>
          <w:lang w:val="es_ES" w:bidi="es_ES"/>
        </w:rPr>
        <w:t>. La idea de justicia en el Antiguo Testamento se basa en la relación entre Dios y las personas, o entre las personas mismas. La justicia se refiere a la santidad, a tener una buena relación con alguien y a la ausencia de culpa.</w:t>
      </w:r>
    </w:p>
    <w:p>
      <w:pPr/>
      <w:r>
        <w:rPr>
          <w:lang w:val="es_ES" w:bidi="es_ES"/>
        </w:rPr>
      </w:r>
      <w:r>
        <w:rPr>
          <w:lang w:val="es_ES" w:bidi="es_ES"/>
        </w:rPr>
        <w:t>Deben describir el concepto de "justicia" de la misma manera en toda su traducción. Por ejemplo, pueden describir justicia como una "relación correcta con Dios". También se puede describir en términos legales como intachable o inocente. Otras formas de describir estos conceptos son:</w:t>
      </w:r>
    </w:p>
    <w:p>
      <w:pPr/>
      <w:r>
        <w:rPr>
          <w:lang w:val="es_ES" w:bidi="es_ES"/>
        </w:rPr>
      </w:r>
      <w:r>
        <w:rPr>
          <w:lang w:val="es_ES" w:bidi="es_ES"/>
        </w:rPr>
        <w:t>ser correcto a la vista de Dios</w:t>
      </w:r>
    </w:p>
    <w:p>
      <w:pPr/>
      <w:r>
        <w:rPr>
          <w:lang w:val="es_ES" w:bidi="es_ES"/>
        </w:rPr>
      </w:r>
      <w:r>
        <w:rPr>
          <w:lang w:val="es_ES" w:bidi="es_ES"/>
        </w:rPr>
        <w:t>estar en posición correcta con Dios</w:t>
      </w:r>
    </w:p>
    <w:p>
      <w:pPr/>
      <w:r>
        <w:rPr>
          <w:lang w:val="es_ES" w:bidi="es_ES"/>
        </w:rPr>
      </w:r>
      <w:r>
        <w:rPr>
          <w:lang w:val="es_ES" w:bidi="es_ES"/>
        </w:rPr>
        <w:t>ser aceptado por Dios</w:t>
      </w:r>
    </w:p>
    <w:p>
      <w:pPr/>
      <w:r>
        <w:rPr>
          <w:lang w:val="es_ES" w:bidi="es_ES"/>
        </w:rPr>
      </w:r>
      <w:r>
        <w:rPr>
          <w:lang w:val="es_ES" w:bidi="es_ES"/>
        </w:rPr>
        <w:t xml:space="preserve">Su audiencia también puede tener un lenguaje especial que describa el concepto de justicia, como tener un corazón recto, ser recto, ser sin mancha o inocente, caminar en el camino de Dios, etc. Tengan en cuenta esto al escoger la redacción apropiada para esta traducción. Recuerden que en la Biblia nadie puede ser justo por sí mismo, ni haciendo suficientes cosas buenas. Su término o frase para </w:t>
      </w:r>
      <w:r>
        <w:rPr>
          <w:b/>
          <w:lang w:val="es_ES" w:bidi="es_ES"/>
        </w:rPr>
        <w:t>justicia</w:t>
      </w:r>
      <w:r>
        <w:rPr>
          <w:lang w:val="es_ES" w:bidi="es_ES"/>
        </w:rPr>
        <w:t xml:space="preserve"> no debe basarse en hacer buenas obras.</w:t>
      </w:r>
    </w:p>
    <w:p>
      <w:pPr/>
      <w:r>
        <w:rPr>
          <w:lang w:val="es_ES" w:bidi="es_ES"/>
        </w:rPr>
      </w:r>
      <w:r>
        <w:rPr>
          <w:b/>
          <w:lang w:val="es_ES" w:bidi="es_ES"/>
        </w:rPr>
        <w:t>Herramienta de enseñanza:</w:t>
      </w:r>
      <w:r>
        <w:rPr>
          <w:lang w:val="es_ES" w:bidi="es_ES"/>
        </w:rPr>
        <w:t xml:space="preserve"> como este es un término clave muy importante, dediquenle un poco de tiempo. Pueden encontrar algún tipo de analogía adecuada dentro de la cultura. Por ejemplo, pueden usar la analogía de que algo está roto y, por lo tanto, no se puede usar. Una vez que algo se rompe, realmente no hay forma de repararlo para que quede perfectamente como antes, o sea, tal vez sea una vasija de barro, una jarra, un arco con flecha, etc. podría ser una flecha doblada que ya no puede dar en el blanco. La </w:t>
      </w:r>
      <w:r>
        <w:rPr>
          <w:b/>
          <w:lang w:val="es_ES" w:bidi="es_ES"/>
        </w:rPr>
        <w:t>justicia</w:t>
      </w:r>
      <w:r>
        <w:rPr>
          <w:lang w:val="es_ES" w:bidi="es_ES"/>
        </w:rPr>
        <w:t xml:space="preserve"> es el concepto de que Dios restaura aquellas cosas que no se pueden restaurar. Él no sólo repara el objeto, sino que lo hace útil para su propósito nuevamente, como si nunca se hubiera roto. También pueden pedirles a los participantes que ‘muestren’ la </w:t>
      </w:r>
      <w:r>
        <w:rPr>
          <w:b/>
          <w:lang w:val="es_ES" w:bidi="es_ES"/>
        </w:rPr>
        <w:t>justicia</w:t>
      </w:r>
      <w:r>
        <w:rPr>
          <w:lang w:val="es_ES" w:bidi="es_ES"/>
        </w:rPr>
        <w:t xml:space="preserve"> en parejas, actuándola. El grupo puede comentar sobre lo que ven y determinar si las acciones muestra el concepto con precisión. Si es así, pueden usar esas acciones para ayudarles a encontrar una manera adecuada de describir la </w:t>
      </w:r>
      <w:r>
        <w:rPr>
          <w:b/>
          <w:lang w:val="es_ES" w:bidi="es_ES"/>
        </w:rPr>
        <w:t>justicia</w:t>
      </w:r>
      <w:r>
        <w:rPr>
          <w:lang w:val="es_ES" w:bidi="es_ES"/>
        </w:rPr>
        <w:t>. Usen la misma palabra para "justo" que han usado en los pasajes anteriores, y recuerden que la justicia se menciona en el Glosario Principal.</w:t>
      </w:r>
    </w:p>
    <w:p>
      <w:pPr/>
      <w:r>
        <w:rPr>
          <w:lang w:val="es_ES" w:bidi="es_ES"/>
        </w:rPr>
      </w:r>
      <w:r>
        <w:rPr>
          <w:lang w:val="es_ES" w:bidi="es_ES"/>
        </w:rPr>
        <w:t>Pausen la grabación aquí.</w:t>
      </w:r>
    </w:p>
    <w:p>
      <w:pPr/>
      <w:r>
        <w:rPr>
          <w:lang w:val="es_ES" w:bidi="es_ES"/>
        </w:rPr>
      </w:r>
      <w:r>
        <w:rPr>
          <w:lang w:val="es_ES" w:bidi="es_ES"/>
        </w:rPr>
        <w:t xml:space="preserve">La palabra </w:t>
      </w:r>
      <w:r>
        <w:rPr>
          <w:b/>
          <w:lang w:val="es_ES" w:bidi="es_ES"/>
        </w:rPr>
        <w:t>santo</w:t>
      </w:r>
      <w:r>
        <w:rPr>
          <w:lang w:val="es_ES" w:bidi="es_ES"/>
        </w:rPr>
        <w:t xml:space="preserve"> o </w:t>
      </w:r>
      <w:r>
        <w:rPr>
          <w:b/>
          <w:lang w:val="es_ES" w:bidi="es_ES"/>
        </w:rPr>
        <w:t>santidad</w:t>
      </w:r>
      <w:r>
        <w:rPr>
          <w:lang w:val="es_ES" w:bidi="es_ES"/>
        </w:rPr>
        <w:t xml:space="preserve"> se refiere a estar separado de lo común y dedicado a lo puro. Cuando </w:t>
      </w:r>
      <w:r>
        <w:rPr>
          <w:b/>
          <w:lang w:val="es_ES" w:bidi="es_ES"/>
        </w:rPr>
        <w:t>santo</w:t>
      </w:r>
      <w:r>
        <w:rPr>
          <w:lang w:val="es_ES" w:bidi="es_ES"/>
        </w:rPr>
        <w:t xml:space="preserve"> se refiere a Dios mismo, significa que él es distinto de su creación y que es moralmente perfecto. Esto hace referencia a su majestad y poder. La palabra "santo" aparece en el Glosario Principal.</w:t>
      </w:r>
    </w:p>
    <w:p>
      <w:pPr/>
      <w:r>
        <w:rPr>
          <w:lang w:val="es_ES" w:bidi="es_ES"/>
        </w:rPr>
      </w:r>
      <w:r>
        <w:rPr>
          <w:lang w:val="es_ES" w:bidi="es_ES"/>
        </w:rPr>
        <w:t xml:space="preserve">Herodes celebró un gran banquete. Un </w:t>
      </w:r>
      <w:r>
        <w:rPr>
          <w:b/>
          <w:lang w:val="es_ES" w:bidi="es_ES"/>
        </w:rPr>
        <w:t>banquete</w:t>
      </w:r>
      <w:r>
        <w:rPr>
          <w:lang w:val="es_ES" w:bidi="es_ES"/>
        </w:rPr>
        <w:t xml:space="preserve"> es una cena formal a la que se invita a la gente de manera especial.</w:t>
      </w:r>
    </w:p>
    <w:p>
      <w:pPr/>
      <w:r>
        <w:rPr>
          <w:lang w:val="es_ES" w:bidi="es_ES"/>
        </w:rPr>
      </w:r>
      <w:r>
        <w:rPr>
          <w:lang w:val="es_ES" w:bidi="es_ES"/>
        </w:rPr>
        <w:t xml:space="preserve">En algunas culturas, se celebra el </w:t>
      </w:r>
      <w:r>
        <w:rPr>
          <w:b/>
          <w:lang w:val="es_ES" w:bidi="es_ES"/>
        </w:rPr>
        <w:t>cumpleaños</w:t>
      </w:r>
      <w:r>
        <w:rPr>
          <w:lang w:val="es_ES" w:bidi="es_ES"/>
        </w:rPr>
        <w:t xml:space="preserve"> de una persona, para conmemorar la fecha en que nació.</w:t>
      </w:r>
    </w:p>
    <w:p>
      <w:pPr/>
      <w:r>
        <w:rPr>
          <w:lang w:val="es_ES" w:bidi="es_ES"/>
        </w:rPr>
      </w:r>
      <w:r>
        <w:rPr>
          <w:lang w:val="es_ES" w:bidi="es_ES"/>
        </w:rPr>
        <w:t xml:space="preserve">Herodes invitó a muchos altos funcionarios, comandantes militares y hombres importantes a su fiesta de cumpleaños. </w:t>
      </w:r>
      <w:r>
        <w:rPr>
          <w:b/>
          <w:lang w:val="es_ES" w:bidi="es_ES"/>
        </w:rPr>
        <w:t>Altos funcionarios</w:t>
      </w:r>
      <w:r>
        <w:rPr>
          <w:lang w:val="es_ES" w:bidi="es_ES"/>
        </w:rPr>
        <w:t xml:space="preserve"> se refiere a los hombres principales o importantes del área, que cumplen funciones oficiales ayudando a gobernarla. El término </w:t>
      </w:r>
      <w:r>
        <w:rPr>
          <w:b/>
          <w:lang w:val="es_ES" w:bidi="es_ES"/>
        </w:rPr>
        <w:t>comandantes militares</w:t>
      </w:r>
      <w:r>
        <w:rPr>
          <w:lang w:val="es_ES" w:bidi="es_ES"/>
        </w:rPr>
        <w:t xml:space="preserve"> se usaba para los hombres que dirigían mil soldados, aunque también se aplica a cualquier líder militar de alto rango. </w:t>
      </w:r>
      <w:r>
        <w:rPr>
          <w:b/>
          <w:lang w:val="es_ES" w:bidi="es_ES"/>
        </w:rPr>
        <w:t>Los hombres principales de Galilea</w:t>
      </w:r>
      <w:r>
        <w:rPr>
          <w:lang w:val="es_ES" w:bidi="es_ES"/>
        </w:rPr>
        <w:t xml:space="preserve"> son los hombres importantes que todos conocen y que han sido influyentes durante muchos años.</w:t>
      </w:r>
    </w:p>
    <w:p>
      <w:pPr/>
      <w:r>
        <w:rPr>
          <w:lang w:val="es_ES" w:bidi="es_ES"/>
        </w:rPr>
      </w:r>
      <w:r>
        <w:rPr>
          <w:lang w:val="es_ES" w:bidi="es_ES"/>
        </w:rPr>
        <w:t xml:space="preserve">Herodías pidió la cabeza de Juan en una bandeja. Una </w:t>
      </w:r>
      <w:r>
        <w:rPr>
          <w:b/>
          <w:lang w:val="es_ES" w:bidi="es_ES"/>
        </w:rPr>
        <w:t>bandeja</w:t>
      </w:r>
      <w:r>
        <w:rPr>
          <w:lang w:val="es_ES" w:bidi="es_ES"/>
        </w:rPr>
        <w:t xml:space="preserve"> es un plato grande y plano que se usa para servir comida en un banquete o comida grande. Podría ser de cerámica, pero probablemente estaba hecha de plata o de oro.</w:t>
      </w:r>
    </w:p>
    <w:p>
      <w:pPr/>
      <w:r>
        <w:rPr>
          <w:lang w:val="es_ES" w:bidi="es_ES"/>
        </w:rPr>
      </w:r>
      <w:r>
        <w:rPr>
          <w:lang w:val="es_ES" w:bidi="es_ES"/>
        </w:rPr>
        <w:t>Muestren una imagen de una bandeja. Detengan el audio aquí.</w:t>
      </w:r>
    </w:p>
    <w:p>
      <w:pPr/>
      <w:r>
        <w:rPr>
          <w:lang w:val="es_ES" w:bidi="es_ES"/>
        </w:rPr>
      </w:r>
      <w:r>
        <w:rPr>
          <w:lang w:val="es_ES" w:bidi="es_ES"/>
        </w:rPr>
        <w:t xml:space="preserve">Herodes hizo un </w:t>
      </w:r>
      <w:r>
        <w:rPr>
          <w:b/>
          <w:lang w:val="es_ES" w:bidi="es_ES"/>
        </w:rPr>
        <w:t>juramento,</w:t>
      </w:r>
      <w:r>
        <w:rPr>
          <w:lang w:val="es_ES" w:bidi="es_ES"/>
        </w:rPr>
        <w:t xml:space="preserve"> que es una promesa muy seria en la que quien la hace dice que, si no la cumple, Dios puede castigarlo. Deténganse aquí y discutan sobre qué palabra usarán para "juramento". Busquen la palabra "juramento" en el Glosario Principal para obtener más información. Pausen este audio aquí.</w:t>
      </w:r>
    </w:p>
    <w:p>
      <w:pPr/>
      <w:r>
        <w:rPr>
          <w:lang w:val="es_ES" w:bidi="es_ES"/>
        </w:rPr>
      </w:r>
      <w:r>
        <w:rPr>
          <w:lang w:val="es_ES" w:bidi="es_ES"/>
        </w:rPr>
        <w:t xml:space="preserve">Herodes se sintió </w:t>
      </w:r>
      <w:r>
        <w:rPr>
          <w:b/>
          <w:lang w:val="es_ES" w:bidi="es_ES"/>
        </w:rPr>
        <w:t>profundamente afligido,</w:t>
      </w:r>
      <w:r>
        <w:rPr>
          <w:lang w:val="es_ES" w:bidi="es_ES"/>
        </w:rPr>
        <w:t xml:space="preserve"> o muy triste, cuando la hija de Herodías pidió la cabeza de Juan el Bautista.</w:t>
      </w:r>
    </w:p>
    <w:p>
      <w:pPr/>
      <w:r>
        <w:rPr>
          <w:lang w:val="es_ES" w:bidi="es_ES"/>
        </w:rPr>
      </w:r>
      <w:r>
        <w:rPr>
          <w:lang w:val="es_ES" w:bidi="es_ES"/>
        </w:rPr>
        <w:t xml:space="preserve">Los discípulos de Juan colocaron su cuerpo en una </w:t>
      </w:r>
      <w:r>
        <w:rPr>
          <w:b/>
          <w:lang w:val="es_ES" w:bidi="es_ES"/>
        </w:rPr>
        <w:t>tumba.</w:t>
      </w:r>
      <w:r>
        <w:rPr>
          <w:lang w:val="es_ES" w:bidi="es_ES"/>
        </w:rPr>
        <w:t xml:space="preserve"> Una tumba es una cueva tallada en el costado de una colina en la roca. Por lo general, era lo suficientemente grande para estar de pie en su interior, con un estante a un lado en el que se podía poner el cuerpo envuelto en paños. Los discípulos de Juan querían mostrarle respeto, por eso vinieron a enterrar su cuerpo.</w:t>
      </w:r>
    </w:p>
    <w:p>
      <w:pPr/>
      <w:r>
        <w:rPr>
          <w:lang w:val="es_ES" w:bidi="es_ES"/>
        </w:rPr>
      </w:r>
      <w:r>
        <w:rPr>
          <w:lang w:val="es_ES" w:bidi="es_ES"/>
        </w:rPr>
        <w:t>Muestren una imagen de una tumba.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6:30–44</w:t>
      </w:r>
      <w:r>
        <w:rPr>
          <w:lang w:val="es_ES" w:bidi="es_ES"/>
        </w:rPr>
      </w:r>
    </w:p>
    <w:p>
      <w:pPr>
        <w:pStyle w:val="Heading3"/>
      </w:pPr>
      <w:r>
        <w:rPr>
          <w:lang w:val="es_ES" w:bidi="es_ES"/>
        </w:rPr>
        <w:t>Escuchar con el corazón</w:t>
      </w:r>
    </w:p>
    <w:p>
      <w:pPr/>
      <w:r>
        <w:rPr>
          <w:lang w:val="es_ES" w:bidi="es_ES"/>
        </w:rPr>
      </w:r>
      <w:r>
        <w:rPr>
          <w:lang w:val="es_ES" w:bidi="es_ES"/>
        </w:rPr>
        <w:t>Escuchen Marcos 6:30–44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6:30–44 en la traducción que sea más fácil de entender.</w:t>
      </w:r>
    </w:p>
    <w:p>
      <w:pPr/>
      <w:r>
        <w:rPr>
          <w:lang w:val="es_ES" w:bidi="es_ES"/>
        </w:rPr>
      </w:r>
      <w:r>
        <w:rPr>
          <w:lang w:val="es_ES" w:bidi="es_ES"/>
        </w:rPr>
        <w:t>Esta historia sucede justo después de que los discípulos regresan de su misión de ir de dos en dos. La historia se interrumpió al contar la muerte de Juan el Bautista. Los discípulos regresan y le dicen a Jesús todo lo que hicieron y todo lo que enseñaron mientras viajaban de aldea en aldea. Después de que informaron, Jesús sugirió que todos fueran a un lugar tranquilo para descansar un poco. Para este momento, tantas personas estaban viniendo a Jesús y a los apóstoles que no tenían tiempo ni siquiera para comer. Este es un relato de cómo Jesús alimentó a una gran multitud de personas.</w:t>
      </w:r>
    </w:p>
    <w:p>
      <w:pPr/>
      <w:r>
        <w:rPr>
          <w:lang w:val="es_ES" w:bidi="es_ES"/>
        </w:rPr>
      </w:r>
      <w:r>
        <w:rPr>
          <w:lang w:val="es_ES" w:bidi="es_ES"/>
        </w:rPr>
        <w:t xml:space="preserve">Este pasaje es la única vez que Marcos llama al grupo de doce discípulos </w:t>
      </w:r>
      <w:r>
        <w:rPr>
          <w:b/>
          <w:lang w:val="es_ES" w:bidi="es_ES"/>
        </w:rPr>
        <w:t>apóstoles</w:t>
      </w:r>
      <w:r>
        <w:rPr>
          <w:lang w:val="es_ES" w:bidi="es_ES"/>
        </w:rPr>
        <w:t xml:space="preserve"> o </w:t>
      </w:r>
      <w:r>
        <w:rPr>
          <w:b/>
          <w:lang w:val="es_ES" w:bidi="es_ES"/>
        </w:rPr>
        <w:t>los enviados</w:t>
      </w:r>
      <w:r>
        <w:rPr>
          <w:lang w:val="es_ES" w:bidi="es_ES"/>
        </w:rPr>
        <w:t>. Los apóstoles son nombrados por Jesús mismo como sus representantes. Jesús los envió al pueblo y les dio poder para expulsar demonios.</w:t>
      </w:r>
    </w:p>
    <w:p>
      <w:pPr/>
      <w:r>
        <w:rPr>
          <w:lang w:val="es_ES" w:bidi="es_ES"/>
        </w:rPr>
      </w:r>
      <w:r>
        <w:rPr>
          <w:lang w:val="es_ES" w:bidi="es_ES"/>
        </w:rPr>
        <w:t xml:space="preserve">Esta historia es el único milagro de Jesús que está registrado en los cuatro Evangelios. Aparentemente, la iglesia primitiva consideró este evento como muy importante, ya que se registra cuatro veces. Marcos mostró especialmente su importancia por la manera en que habló del evento. Él hizo una larga introducción para preparar la comida, explicando por qué Jesús y sus discípulos fueron a un lugar solitario. Y esta historia también apunta a la Cena del Señor, gran parte del lenguaje es similar. En ambas historias, Jesús </w:t>
      </w:r>
      <w:r>
        <w:rPr>
          <w:b/>
          <w:lang w:val="es_ES" w:bidi="es_ES"/>
        </w:rPr>
        <w:t>toma el pan, da gracias, parte el pan,</w:t>
      </w:r>
      <w:r>
        <w:rPr>
          <w:lang w:val="es_ES" w:bidi="es_ES"/>
        </w:rPr>
        <w:t xml:space="preserve"> y </w:t>
      </w:r>
      <w:r>
        <w:rPr>
          <w:b/>
          <w:lang w:val="es_ES" w:bidi="es_ES"/>
        </w:rPr>
        <w:t>lo da</w:t>
      </w:r>
      <w:r>
        <w:rPr>
          <w:lang w:val="es_ES" w:bidi="es_ES"/>
        </w:rPr>
        <w:t xml:space="preserve"> al pueblo. Esta historia muestra que Jesús es el proveedor y está lleno de compasión. Él tiene autoridad sobre el mundo natural.</w:t>
      </w:r>
    </w:p>
    <w:p>
      <w:pPr/>
      <w:r>
        <w:rPr>
          <w:lang w:val="es_ES" w:bidi="es_ES"/>
        </w:rPr>
      </w:r>
      <w:r>
        <w:rPr>
          <w:lang w:val="es_ES" w:bidi="es_ES"/>
        </w:rPr>
        <w:t>Jesús y sus discípulos acaban de cruzar un rincón del lago a Betsaida. No fueron a la ciudad, sino a un área deshabitada entre Cafarnaúm y Betsaida. Ellos fueron en un barco. Como la distancia no era grande, las personas podían seguirlos por la orilla del lago. Jesús y los discípulos se dirigían a un lugar solitario o aislado. Esto significa un lugar que no está en una aldea. Nadie vive allí. Jesús quería estar solo y tranquilo para que los discípulos pudieran descansar.</w:t>
      </w:r>
    </w:p>
    <w:p>
      <w:pPr/>
      <w:r>
        <w:rPr>
          <w:lang w:val="es_ES" w:bidi="es_ES"/>
        </w:rPr>
      </w:r>
      <w:r>
        <w:rPr>
          <w:lang w:val="es_ES" w:bidi="es_ES"/>
        </w:rPr>
        <w:t>Muestren una imagen de un mapa del lago y muestren al equipo de traducción la ruta desde Cafarnaúm, donde probablemente estaba Jesús, hasta Betsaida. Muestren una imagen de un barco del primer siglo. Pausen la grabación aquí.</w:t>
      </w:r>
    </w:p>
    <w:p>
      <w:pPr/>
      <w:r>
        <w:rPr>
          <w:lang w:val="es_ES" w:bidi="es_ES"/>
        </w:rPr>
      </w:r>
      <w:r>
        <w:rPr>
          <w:lang w:val="es_ES" w:bidi="es_ES"/>
        </w:rPr>
        <w:t>Jesús y los discípulos fueron en barco. Este sería el mismo tipo de barco que han usado en historias anteriores. El barco sería lo suficientemente grande como para llevar a trece personas. La gente los vio partir y corrió a lo largo de la orilla, y llegó allí antes que Jesús y los discípulos arribaran en el barco.</w:t>
      </w:r>
    </w:p>
    <w:p>
      <w:pPr/>
      <w:r>
        <w:rPr>
          <w:lang w:val="es_ES" w:bidi="es_ES"/>
        </w:rPr>
      </w:r>
      <w:r>
        <w:rPr>
          <w:lang w:val="es_ES" w:bidi="es_ES"/>
        </w:rPr>
        <w:t>Jesús tenía compasión por esta multitud. La compasión es un sentimiento de piedad por los sufrimientos de los demás. La persona también siente un fuerte deseo de ayudar a aquellas personas que están sufriendo. Deténganse y discutan: cuenten una historia sobre un grupo de personas que son pobres o enfermas o que han perdido su hogar en una tragedia. Una persona ve a estas personas y siente un deseo de ayudar. Escuchen al narrador mientras describe los sentimientos y acciones de esta persona. ¿Qué palabras usa él? Pausen la grabación aquí.</w:t>
      </w:r>
    </w:p>
    <w:p>
      <w:pPr/>
      <w:r>
        <w:rPr>
          <w:lang w:val="es_ES" w:bidi="es_ES"/>
        </w:rPr>
      </w:r>
      <w:r>
        <w:rPr>
          <w:lang w:val="es_ES" w:bidi="es_ES"/>
        </w:rPr>
        <w:t>Jesús pensaba en las personas que lo siguieron al lugar solitario como ovejas sin pastor. Las ovejas sin pastor probablemente no sobrevivirán. Necesitan un pastor para encontrar hierba y agua. Necesitan que el pastor les dé protección contra los animales salvajes. Necesitan que el pastor los guíe a su refugio por la noche. Jesús había planeado un tiempo de descanso. Pero debido a que Jesús tenía compasión por la gente y los veía como ovejas sin pastor, Jesús comenzó a enseñarles en su lugar.</w:t>
      </w:r>
    </w:p>
    <w:p>
      <w:pPr/>
      <w:r>
        <w:rPr>
          <w:lang w:val="es_ES" w:bidi="es_ES"/>
        </w:rPr>
      </w:r>
      <w:r>
        <w:rPr>
          <w:lang w:val="es_ES" w:bidi="es_ES"/>
        </w:rPr>
        <w:t>Este evento probablemente ocurrió en la primavera, cuando había mucha hierba, ya que la historia menciona hierba verde. En Israel, la estación de lluvias es en el invierno y proporciona hierba verde en la primavera. En Israel no llueve en el verano y la hierba se vuelve marrón.</w:t>
      </w:r>
    </w:p>
    <w:p>
      <w:pPr/>
      <w:r>
        <w:rPr>
          <w:lang w:val="es_ES" w:bidi="es_ES"/>
        </w:rPr>
      </w:r>
      <w:r>
        <w:rPr>
          <w:lang w:val="es_ES" w:bidi="es_ES"/>
        </w:rPr>
        <w:t>Se estaba haciendo tarde. Los discípulos fueron a Jesús para pedirle que enviara a la gente, para que pudieran comprar algo para comer. Jesús no envió a la gente. En cambio, Jesús dijo a los discípulos que dieran comida al pueblo. Jesús dijo esto como una orden.</w:t>
      </w:r>
    </w:p>
    <w:p>
      <w:pPr/>
      <w:r>
        <w:rPr>
          <w:lang w:val="es_ES" w:bidi="es_ES"/>
        </w:rPr>
      </w:r>
      <w:r>
        <w:rPr>
          <w:lang w:val="es_ES" w:bidi="es_ES"/>
        </w:rPr>
        <w:t>Los discípulos le dijeron a Jesús que se necesitarían doscientos denarios para alimentar a todos, ¡lo cual era casi el salario de un año! Los denarios eran monedas pequeñas de plata. Un trabajador podría ganar veinticinco de estas monedas de plata en un mes. Algunas traducciones solo dicen que se necesitaría el salario de un año para tener suficiente dinero para alimentar a la multitud.</w:t>
      </w:r>
    </w:p>
    <w:p>
      <w:pPr/>
      <w:r>
        <w:rPr>
          <w:lang w:val="es_ES" w:bidi="es_ES"/>
        </w:rPr>
      </w:r>
      <w:r>
        <w:rPr>
          <w:lang w:val="es_ES" w:bidi="es_ES"/>
        </w:rPr>
        <w:t>Las aldeas generalmente tenían alrededor de dos mil personas viviendo en ellas. Esta multitud habría abrumado a las aldeas. Las aldeas no habrían tenido suficiente alimento para tal multitud, incluso si los discípulos tuvieran el dinero para comprar la comida.</w:t>
      </w:r>
    </w:p>
    <w:p>
      <w:pPr/>
      <w:r>
        <w:rPr>
          <w:lang w:val="es_ES" w:bidi="es_ES"/>
        </w:rPr>
      </w:r>
      <w:r>
        <w:rPr>
          <w:lang w:val="es_ES" w:bidi="es_ES"/>
        </w:rPr>
        <w:t>Jesús preguntó cuántos panes había. Los discípulos fueron a verificar y regresaron con cinco panes y dos pescados. Un pan sería plano y redondo. El pan se haría de un grano como la cebada. Los pescados eran pequeños y ya estaban preparados para comer. Esto era suficiente comida para dos adultos.</w:t>
      </w:r>
    </w:p>
    <w:p>
      <w:pPr/>
      <w:r>
        <w:rPr>
          <w:lang w:val="es_ES" w:bidi="es_ES"/>
        </w:rPr>
      </w:r>
      <w:r>
        <w:rPr>
          <w:lang w:val="es_ES" w:bidi="es_ES"/>
        </w:rPr>
        <w:t>Deténganse y muestren una imagen de cebada. Muestren una imagen de un pan redondo. Muestren una imagen de peces del Mar de Galilea. Pausen la grabación aquí.</w:t>
      </w:r>
    </w:p>
    <w:p>
      <w:pPr/>
      <w:r>
        <w:rPr>
          <w:lang w:val="es_ES" w:bidi="es_ES"/>
        </w:rPr>
      </w:r>
      <w:r>
        <w:rPr>
          <w:lang w:val="es_ES" w:bidi="es_ES"/>
        </w:rPr>
        <w:t>Jesús les dijo a los discípulos que pusieran a la gente en grupos y les dijeran que se sentaran. El pueblo se sentó en grupos de cincuenta o cien personas por grupo. Las aldeas cercanas solo tenían poblaciones de dos mil a tres mil personas, por lo que cinco mil hombres más mujeres y niños era una multitud muy grande. Jesús dijo que el pueblo debía sentarse.</w:t>
      </w:r>
    </w:p>
    <w:p>
      <w:pPr/>
      <w:r>
        <w:rPr>
          <w:lang w:val="es_ES" w:bidi="es_ES"/>
        </w:rPr>
      </w:r>
      <w:r>
        <w:rPr>
          <w:lang w:val="es_ES" w:bidi="es_ES"/>
        </w:rPr>
        <w:t xml:space="preserve">Antes de que Jesús diera la comida, Jesús dio gracias de la manera típica que los jefes de hogar judíos siempre daban gracias antes de una comida; la única diferencia era que Jesús miró </w:t>
      </w:r>
      <w:r>
        <w:rPr>
          <w:b/>
          <w:lang w:val="es_ES" w:bidi="es_ES"/>
        </w:rPr>
        <w:t>arriba</w:t>
      </w:r>
      <w:r>
        <w:rPr>
          <w:lang w:val="es_ES" w:bidi="es_ES"/>
        </w:rPr>
        <w:t xml:space="preserve"> al cielo en lugar de hacia abajo como lo hacían los judíos. Jesús estaba agradeciendo a Dios por el pan. Jesús miró hacia el cielo o hacia donde Dios vive. Algunas traducciones usan la palabra bendito. Jesús bendijo la comida. Aquí la palabra bendijo significa lo mismo que dar gracias por la comida.</w:t>
      </w:r>
    </w:p>
    <w:p>
      <w:pPr/>
      <w:r>
        <w:rPr>
          <w:lang w:val="es_ES" w:bidi="es_ES"/>
        </w:rPr>
      </w:r>
      <w:r>
        <w:rPr>
          <w:lang w:val="es_ES" w:bidi="es_ES"/>
        </w:rPr>
        <w:t>Deténganse aquí y discutan en equipo: ¿Cómo dan las personas gracias a Dios públicamente en su cultura? ¿En qué es diferente de lo que Jesús hizo? Pausen la grabación aquí.</w:t>
      </w:r>
    </w:p>
    <w:p>
      <w:pPr/>
      <w:r>
        <w:rPr>
          <w:lang w:val="es_ES" w:bidi="es_ES"/>
        </w:rPr>
      </w:r>
      <w:r>
        <w:rPr>
          <w:lang w:val="es_ES" w:bidi="es_ES"/>
        </w:rPr>
        <w:t>Entonces ocurrió el milagro. Jesús comenzó a partir el pan en pedazos. Jesús dio los pedazos a los discípulos para que los distribuyeran al pueblo. Jesús siguió dando pan a los discípulos. Cada persona allí tenía suficiente pan para comer. Jesús también dividió el pescado y lo dio a las personas para que comieran. Todos comieron tanto como quisieron.</w:t>
      </w:r>
    </w:p>
    <w:p>
      <w:pPr/>
      <w:r>
        <w:rPr>
          <w:lang w:val="es_ES" w:bidi="es_ES"/>
        </w:rPr>
      </w:r>
      <w:r>
        <w:rPr>
          <w:lang w:val="es_ES" w:bidi="es_ES"/>
        </w:rPr>
        <w:t>El pan era visto como un regalo de Dios, por lo que las personas siempre recogían las sobras después de las comidas. Los discípulos recogieron las sobras en cestos tejidos a mano que cada judío tenía para llevar su alimento durante todo el día. Los discípulos recogieron doce cestos de pan y pescado que sobraron.</w:t>
      </w:r>
    </w:p>
    <w:p>
      <w:pPr/>
      <w:r>
        <w:rPr>
          <w:lang w:val="es_ES" w:bidi="es_ES"/>
        </w:rPr>
      </w:r>
      <w:r>
        <w:rPr>
          <w:lang w:val="es_ES" w:bidi="es_ES"/>
        </w:rPr>
        <w:t>Deténganse aquí y discutan: el pan era un regalo del cielo. ¿Qué tipo de alimento es un regalo para tu pueblo? Pausen la grabación aquí.</w:t>
      </w:r>
    </w:p>
    <w:p>
      <w:pPr/>
      <w:r>
        <w:rPr>
          <w:lang w:val="es_ES" w:bidi="es_ES"/>
        </w:rPr>
      </w:r>
      <w:r>
        <w:rPr>
          <w:lang w:val="es_ES" w:bidi="es_ES"/>
        </w:rPr>
        <w:t>Deténganse y discutan: ¿Qué se hace con el pan que sobra en su cultura? Muestren una imagen de un cesto tejido a mano. Pausen la grabación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6:30–44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los discípulos regresan de su misión al pueblo e informan sobre lo que hicieron y enseñaron. El término apóstol se usa en esta escena. Tantas personas vinieron a Jesús que él y los apóstoles no tuvieron tiempo para comer.</w:t>
      </w:r>
    </w:p>
    <w:p>
      <w:pPr/>
      <w:r>
        <w:rPr>
          <w:lang w:val="es_ES" w:bidi="es_ES"/>
        </w:rPr>
      </w:r>
      <w:r>
        <w:rPr>
          <w:b/>
          <w:lang w:val="es_ES" w:bidi="es_ES"/>
        </w:rPr>
        <w:t>En la segunda escena:</w:t>
      </w:r>
      <w:r>
        <w:rPr>
          <w:lang w:val="es_ES" w:bidi="es_ES"/>
        </w:rPr>
        <w:t xml:space="preserve"> Jesús y los discípulos se van en barco a un lugar aislado para descansar. Las personas los siguen a lo largo de la orilla. Jesús comienza a enseñar al pueblo.</w:t>
      </w:r>
    </w:p>
    <w:p>
      <w:pPr/>
      <w:r>
        <w:rPr>
          <w:lang w:val="es_ES" w:bidi="es_ES"/>
        </w:rPr>
      </w:r>
      <w:r>
        <w:rPr>
          <w:b/>
          <w:lang w:val="es_ES" w:bidi="es_ES"/>
        </w:rPr>
        <w:t>En la tercera escena:</w:t>
      </w:r>
      <w:r>
        <w:rPr>
          <w:lang w:val="es_ES" w:bidi="es_ES"/>
        </w:rPr>
        <w:t xml:space="preserve"> es al final de la tarde. El pueblo no tiene comida. Jesús les dice a los discípulos que alimenten al pueblo. Los discípulos encuentran cinco panes y dos pescados.</w:t>
      </w:r>
    </w:p>
    <w:p>
      <w:pPr/>
      <w:r>
        <w:rPr>
          <w:lang w:val="es_ES" w:bidi="es_ES"/>
        </w:rPr>
      </w:r>
      <w:r>
        <w:rPr>
          <w:b/>
          <w:lang w:val="es_ES" w:bidi="es_ES"/>
        </w:rPr>
        <w:t>En la cuarta escena:</w:t>
      </w:r>
      <w:r>
        <w:rPr>
          <w:lang w:val="es_ES" w:bidi="es_ES"/>
        </w:rPr>
        <w:t xml:space="preserve"> Jesús les dice a sus discípulos que hagan que las personas se sienten en grupos sobre el pasto. Jesús toma el pan y lo parte para dar pedazos al pueblo. Todos comen todo lo que quieren. Los discípulos recogen las sobras y quedan doce cestos de pan y pescado. Los cinco panes y dos pescados alimentaron a un total de cinco mil hombres y sus familias.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discípulos de Jesús</w:t>
      </w:r>
    </w:p>
    <w:p>
      <w:pPr>
        <w:pStyle w:val="ListBullet"/>
        <w:spacing w:line="240" w:lineRule="auto"/>
        <w:ind w:left="720"/>
      </w:pPr>
      <w:r>
        <w:rPr>
          <w:lang w:val="es_ES" w:bidi="es_ES"/>
        </w:rPr>
      </w:r>
      <w:r>
        <w:rPr>
          <w:lang w:val="es_ES" w:bidi="es_ES"/>
        </w:rPr>
        <w:t>Las multitudes de personas que los siguen.</w:t>
      </w:r>
    </w:p>
    <w:p>
      <w:pPr/>
      <w:r>
        <w:rPr>
          <w:lang w:val="es_ES" w:bidi="es_ES"/>
        </w:rPr>
      </w:r>
      <w:r>
        <w:rPr>
          <w:lang w:val="es_ES" w:bidi="es_ES"/>
        </w:rPr>
        <w:t>En la primera escena, los discípulos regresan del viaje al que Jesús los había enviado con el poder para expulsar demonios. Le informan a Jesús lo que enseñaron y lo que hicieron. En esta escena, Marcos usa la palabra "apóstoles" para describir a los discípulos. Jesús quería ir a un lugar tranquilo para descansar después del informe. Había tantas personas que iban y venían que Jesús y los apóstoles no tuvieron tiempo para comer.</w:t>
      </w:r>
    </w:p>
    <w:p>
      <w:pPr/>
      <w:r>
        <w:rPr>
          <w:lang w:val="es_ES" w:bidi="es_ES"/>
        </w:rPr>
      </w:r>
      <w:r>
        <w:rPr>
          <w:lang w:val="es_ES" w:bidi="es_ES"/>
        </w:rPr>
        <w:t>En la segunda escena, Jesús y los discípulos suben a un barco y cruzan por una parte del Mar de Galilea. Están yendo al norte hacia un lugar donde no hay ninguna aldea. Estaban buscando un lugar tranquilo donde Jesús y los discípulos pudieran estar solos. Las multitudes de personas podían verlos mientras viajaban en barco, por lo que podían adelantarse corriendo, siguiendo la orilla del lago. Cuando Jesús bajó del barco, había multitudes de personas esperando.</w:t>
      </w:r>
    </w:p>
    <w:p>
      <w:pPr/>
      <w:r>
        <w:rPr>
          <w:lang w:val="es_ES" w:bidi="es_ES"/>
        </w:rPr>
      </w:r>
      <w:r>
        <w:rPr>
          <w:lang w:val="es_ES" w:bidi="es_ES"/>
        </w:rPr>
        <w:t>Jesús tenía compasión por estas personas. Jesús pensaba en las personas como ovejas sin un pastor. Jesús comenzó a enseñar a las personas.</w:t>
      </w:r>
    </w:p>
    <w:p>
      <w:pPr/>
      <w:r>
        <w:rPr>
          <w:lang w:val="es_ES" w:bidi="es_ES"/>
        </w:rPr>
      </w:r>
      <w:r>
        <w:rPr>
          <w:lang w:val="es_ES" w:bidi="es_ES"/>
        </w:rPr>
        <w:t>En la tercera escena, Jesús ha estado enseñando a las multitudes todo el día y se está haciendo tarde. Los discípulos se acercan a Jesús y le piden que envíe a las multitudes para que puedan conseguir algo para comer. Entonces, Jesús les dice a los discípulos: "Ustedes den de comer a esta gente".</w:t>
      </w:r>
    </w:p>
    <w:p>
      <w:pPr/>
      <w:r>
        <w:rPr>
          <w:lang w:val="es_ES" w:bidi="es_ES"/>
        </w:rPr>
      </w:r>
      <w:r>
        <w:rPr>
          <w:lang w:val="es_ES" w:bidi="es_ES"/>
        </w:rPr>
        <w:t>Los discípulos responden: "No tenemos nada con que alimentarlos". Los discípulos dicen que se necesitaría el salario de un año para tener suficiente dinero para comprar comida para alimentar a todo el pueblo. Jesús envió a los discípulos para descubrir cuánta comida había disponible. Los discípulos van a las multitudes. Los discípulos encuentran cinco panes y dos pescados, y llevan esos panes y pescados a Jesús.</w:t>
      </w:r>
    </w:p>
    <w:p>
      <w:pPr/>
      <w:r>
        <w:rPr>
          <w:lang w:val="es_ES" w:bidi="es_ES"/>
        </w:rPr>
      </w:r>
      <w:r>
        <w:rPr>
          <w:lang w:val="es_ES" w:bidi="es_ES"/>
        </w:rPr>
        <w:t>En la cuarta escena, Jesús hace que sus discípulos pongan a las personas en grupos y les digan que se sienten. Los discípulos ponen a las personas en grupos de cincuenta o cien. Jesús toma los panes y los pescados y mira hacia arriba al cielo. Jesús bendice los panes y el pescado o da gracias por el pan y el pescado. Jesús parte los panes en pedazos. Primero, él da el pan a los discípulos, y ellos lo distribuyen al pueblo. Entonces él divide el pescado en pedazos, y los discípulos también lo distribuyen a la multitud. Después de que todos comieron todo lo que quisieron, los discípulos recogen las sobras y llenan doce cestos. Los cinco panes y dos pescados alimentaron a cinco mil hombres más sus esposas e hijos.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6:30–44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cuatro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discípulos de Jesús</w:t>
      </w:r>
    </w:p>
    <w:p>
      <w:pPr>
        <w:pStyle w:val="ListBullet"/>
        <w:spacing w:line="240" w:lineRule="auto"/>
        <w:ind w:left="720"/>
      </w:pPr>
      <w:r>
        <w:rPr>
          <w:lang w:val="es_ES" w:bidi="es_ES"/>
        </w:rPr>
      </w:r>
      <w:r>
        <w:rPr>
          <w:lang w:val="es_ES" w:bidi="es_ES"/>
        </w:rPr>
        <w:t>Las multitudes de personas que los siguen.</w:t>
      </w:r>
    </w:p>
    <w:p>
      <w:pPr/>
      <w:r>
        <w:rPr>
          <w:lang w:val="es_ES" w:bidi="es_ES"/>
        </w:rPr>
      </w:r>
      <w:r>
        <w:rPr>
          <w:lang w:val="es_ES" w:bidi="es_ES"/>
        </w:rPr>
        <w:t>Como grupo, dramaticen el pasaje dos veces. Deben interpretar el pasaje en su propio idioma.</w:t>
      </w:r>
    </w:p>
    <w:p>
      <w:pPr/>
      <w:r>
        <w:rPr>
          <w:lang w:val="es_ES" w:bidi="es_ES"/>
        </w:rPr>
      </w:r>
      <w:r>
        <w:rPr>
          <w:lang w:val="es_ES" w:bidi="es_ES"/>
        </w:rPr>
        <w:t>Primero, dramaticen la historia sin hacer pausas. Presten atención al diálogo, cómo fluye, a la trama y a los tiempos en que se da la historia. Asegúrense de no omitir la actuación de las partes difíciles o importantes de la historia. Ayúdense unos a otros a recordar cada parte de la historia.</w:t>
      </w:r>
    </w:p>
    <w:p>
      <w:pPr/>
      <w:r>
        <w:rPr>
          <w:lang w:val="es_ES" w:bidi="es_ES"/>
        </w:rPr>
      </w:r>
      <w:r>
        <w:rPr>
          <w:lang w:val="es_ES" w:bidi="es_ES"/>
        </w:rPr>
        <w:t>Pausen este audio aquí y dramaticen el pasaje.</w:t>
      </w:r>
    </w:p>
    <w:p>
      <w:pPr/>
      <w:r>
        <w:rPr>
          <w:lang w:val="es_ES" w:bidi="es_ES"/>
        </w:rPr>
      </w:r>
      <w:r>
        <w:rPr>
          <w:lang w:val="es_ES" w:bidi="es_ES"/>
        </w:rPr>
        <w:t>El grupo debe dramatizar este pasaje por segunda vez. En algunos puntos de la actuación, detengan la escena y pregunten a la persona que está actuando el personaje, "¿Qué está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dramaticen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los discípulos van a Jesús después de su viaje a las aldeas. Ahora informan a Jesús todo lo que enseñaron y todo lo que hicieron. Hay muchas personas que vienen y van, y ni siquiera tienen tiempo para comer. Jesús sugiere que vayan a un lugar aislado para descansar un poco.</w:t>
      </w:r>
    </w:p>
    <w:p>
      <w:pPr/>
      <w:r>
        <w:rPr>
          <w:lang w:val="es_ES" w:bidi="es_ES"/>
        </w:rPr>
      </w:r>
      <w:r>
        <w:rPr>
          <w:lang w:val="es_ES" w:bidi="es_ES"/>
        </w:rPr>
        <w:t>Pausen la acción. Pregúntenle a Jesús: "¿Cómo te sientes?" Puede que escuchen cosas como: "Estoy muy cansado", "Tengo mucha hambre", o "Quiero pasar tiempo con mis discípulos que acabo de enviar". O, estoy tan contento con su informe. Quiero que todos tengamos un tiempo para descansar ahora". O: "Acabo de enterarme de que mi primo Juan fue asesinado y estoy triste". Continúen la actuación.</w:t>
      </w:r>
    </w:p>
    <w:p>
      <w:pPr/>
      <w:r>
        <w:rPr>
          <w:lang w:val="es_ES" w:bidi="es_ES"/>
        </w:rPr>
      </w:r>
      <w:r>
        <w:rPr>
          <w:lang w:val="es_ES" w:bidi="es_ES"/>
        </w:rPr>
        <w:t>Pregúntenles a los discípulos, a quienes ahora se refiere como apóstoles, o a los que fueron enviados: "¿Cómo se sienten?" Puede que escuchen cosas como: "Estamos muy cansados, hemos estado de viaje y ahora hemos regresado y hay multitudes de personas aquí", "Solo queríamos pasar tiempo con Jesús y ahora todas estas multitudes de personas están aquí", o "Estábamos muy emocionados con lo que Dios hizo cuando salimos y queríamos compartir estas cosas con Jesús". Continúen la actuación.</w:t>
      </w:r>
    </w:p>
    <w:p>
      <w:pPr/>
      <w:r>
        <w:rPr>
          <w:lang w:val="es_ES" w:bidi="es_ES"/>
        </w:rPr>
      </w:r>
      <w:r>
        <w:rPr>
          <w:lang w:val="es_ES" w:bidi="es_ES"/>
        </w:rPr>
        <w:t>En la segunda escena, suben al barco y cruzan por una parte del Mar de Galilea. Las personas ven a dónde van y corren por la orilla. Las personas llegan antes que Jesús y los discípulos a un lugar aislado. Cuando Jesús y los discípulos llegan allí y Jesús baja del barco, hay una multitud esperándolos.</w:t>
      </w:r>
    </w:p>
    <w:p>
      <w:pPr/>
      <w:r>
        <w:rPr>
          <w:lang w:val="es_ES" w:bidi="es_ES"/>
        </w:rPr>
      </w:r>
      <w:r>
        <w:rPr>
          <w:lang w:val="es_ES" w:bidi="es_ES"/>
        </w:rPr>
        <w:t>Pausen la acción. Pregúntenle a Jesús: "¿Cómo te sientes?" Puede que escuchen cosas como: "Muy cansado", "Siento pena por estas personas que corrían adelante solo para que alguien las guiara y les enseñara", o "Tengo compasión por estas personas que no tienen a nadie que las dirija", "Sé que estamos cansados, pero estas personas necesitan mi ayuda". Pregúntenle a la gente: "¿Por qué están siguiendo a Jesús a este lugar aislado?" Puede que escuchen: "Quiero que Jesús sane a mi esposa o a mi hijo". O, "Jesús cuenta historias tan interesantes. Quiero escuchar más". O, "A veces Jesús realiza milagros. Espero que pueda ver a uno hoy". Continúen la actuación.</w:t>
      </w:r>
    </w:p>
    <w:p>
      <w:pPr/>
      <w:r>
        <w:rPr>
          <w:lang w:val="es_ES" w:bidi="es_ES"/>
        </w:rPr>
      </w:r>
      <w:r>
        <w:rPr>
          <w:lang w:val="es_ES" w:bidi="es_ES"/>
        </w:rPr>
        <w:t>En la tercera escena, Jesús enseña al pueblo durante todo el día. Al final de la tarde, los discípulos vienen a él y dicen: "Este es un lugar aislado, se está haciendo tarde, por favor despida a las multitudes para que puedan comprar algo de comida".</w:t>
      </w:r>
    </w:p>
    <w:p>
      <w:pPr/>
      <w:r>
        <w:rPr>
          <w:lang w:val="es_ES" w:bidi="es_ES"/>
        </w:rPr>
      </w:r>
      <w:r>
        <w:rPr>
          <w:lang w:val="es_ES" w:bidi="es_ES"/>
        </w:rPr>
        <w:t>Jesús dice: "Ustedes denles de comer".</w:t>
      </w:r>
    </w:p>
    <w:p>
      <w:pPr/>
      <w:r>
        <w:rPr>
          <w:lang w:val="es_ES" w:bidi="es_ES"/>
        </w:rPr>
      </w:r>
      <w:r>
        <w:rPr>
          <w:lang w:val="es_ES" w:bidi="es_ES"/>
        </w:rPr>
        <w:t>Pausen la acción. Pregúntenles a los discípulos: "¿Cómo se sienten?" Puede que escuchen cosas como: "Frustrados", "Confundidos", "Agotados, y ahora Jesús quiere que alimentemos a estas personas". O, "No tenemos idea de qué hacer, no tenemos comida", "¿Cómo podemos alimentarlos? No tenemos el dinero para comprar alimento y de todos modos no hay nada en esta área para comprar. Se necesitaría el salario de un año para comprar suficiente alimento para todas estas personas". Continúen la actuación.</w:t>
      </w:r>
    </w:p>
    <w:p>
      <w:pPr/>
      <w:r>
        <w:rPr>
          <w:lang w:val="es_ES" w:bidi="es_ES"/>
        </w:rPr>
      </w:r>
      <w:r>
        <w:rPr>
          <w:lang w:val="es_ES" w:bidi="es_ES"/>
        </w:rPr>
        <w:t>Jesús pregunta: "¿Cuánto alimento tienen? Vayan y averigüen". Los discípulos regresan con cinco panes y dos pescados. Jesús les dice a los discípulos que hagan que las personas se sienten en grupos. La multitud de personas, cinco mil hombres y sus familias, se sienta en grupos de cincuenta y cien.</w:t>
      </w:r>
    </w:p>
    <w:p>
      <w:pPr/>
      <w:r>
        <w:rPr>
          <w:lang w:val="es_ES" w:bidi="es_ES"/>
        </w:rPr>
      </w:r>
      <w:r>
        <w:rPr>
          <w:lang w:val="es_ES" w:bidi="es_ES"/>
        </w:rPr>
        <w:t>Pausen la acción. Pregúntenles a los grupos de personas: "¿Cómo se sienten?" Puede que escuchen cosas como: "Confundidos", o "Tenemos hambre y estamos cansados, pero aún así queremos escuchar la enseñanza de Jesús", o "Me pregunto por qué quieren que nos sentemos en la hierba. Espero que podamos encontrar un poco de comida pronto. No pensé en traer a nadie conmigo". Continúen la actuación.</w:t>
      </w:r>
    </w:p>
    <w:p>
      <w:pPr/>
      <w:r>
        <w:rPr>
          <w:lang w:val="es_ES" w:bidi="es_ES"/>
        </w:rPr>
      </w:r>
      <w:r>
        <w:rPr>
          <w:lang w:val="es_ES" w:bidi="es_ES"/>
        </w:rPr>
        <w:t>En la cuarta escena, Jesús mira hacia el cielo y bendice los cinco panes y los dos pescados. Jesús está dando gracias por la comida. Entonces Jesús parte el pan en pedazos y comienza a dárselo a los discípulos. Los discípulos dan el pan al pueblo. Hay suficiente pan para que todos tengan suficiente para comer. Jesús rompe el pescado y da pedazos a los discípulos. Los discípulos dan al pueblo pedazos de pescado. Hay suficiente pescado para que todos coman. Todos comen tanto como quieren. Los discípulos recogen suficiente pan y pescado para llenar doce cestos.</w:t>
      </w:r>
    </w:p>
    <w:p>
      <w:pPr/>
      <w:r>
        <w:rPr>
          <w:lang w:val="es_ES" w:bidi="es_ES"/>
        </w:rPr>
      </w:r>
      <w:r>
        <w:rPr>
          <w:lang w:val="es_ES" w:bidi="es_ES"/>
        </w:rPr>
        <w:t>Pausen la acción y pregúntenles a los discípulos: "¿Cómo se sienten ahora?" Puede que escuchen cosas como: "¡Estamos asombrados! Nunca he visto nada como esto. ¿De dónde vino todo ese pan? ¡Jesús me siguió dándome pan!" "Todavía estamos cansados, pero estamos felices de ver a Dios trabajando", o "¿Cómo es posible que cinco mil hombres, más sus esposas e hijos, tuvieran lo suficiente para comer?" Pregúntenle a Jesús: "¿Cómo te sientes en este momento?" Puede que escuchen: "Estoy contento con el día de hoy. Creo que mis discípulos aprendieron una buena lección. Espero que el pueblo también haya aprendido algo. Quizás ahora, se vayan a casa y nosotros podamos tener un tiempo de descanso. Es importante que nosotros tengamos tiempo para descansar". Pregúntenle al pueblo: "¿Cómo se sienten ahora que han comido?" Puede que escuchen: "Estoy lleno. No sé cuándo tuve tanto para comer. No sé de dónde vino todo ese pan. No vi ningún pan cuando llegué aquí y nadie fue a buscarlo. No lo entiendo. Pero el pan estaba bueno y había en abundancia. Mis hijos deben dormir bien esta noche porque están llenos". Continúen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6:30–44 en la traducción que sea más fácil de entender.</w:t>
      </w:r>
    </w:p>
    <w:p>
      <w:pPr/>
      <w:r>
        <w:rPr>
          <w:lang w:val="es_ES" w:bidi="es_ES"/>
        </w:rPr>
      </w:r>
      <w:r>
        <w:rPr>
          <w:lang w:val="es_ES" w:bidi="es_ES"/>
        </w:rPr>
        <w:t xml:space="preserve">Esta historia es el único lugar en Marcos donde los discípulos son llamados "apóstoles", que significa "enviados". Los </w:t>
      </w:r>
      <w:r>
        <w:rPr>
          <w:b/>
          <w:lang w:val="es_ES" w:bidi="es_ES"/>
        </w:rPr>
        <w:t>apóstoles</w:t>
      </w:r>
      <w:r>
        <w:rPr>
          <w:lang w:val="es_ES" w:bidi="es_ES"/>
        </w:rPr>
        <w:t xml:space="preserve"> son nombrados por Jesús mismo como sus representantes. Si en su idioma hay un término aceptado para "apóstol" que es entendido por todos, pueden usar ese término aquí. Sin embargo, si su audiencia no va a la iglesia o son nuevos creyentes, es posible que necesiten más explicación, y un término diferente puede serles útil. Algunas sugerencias son:</w:t>
      </w:r>
    </w:p>
    <w:p>
      <w:pPr>
        <w:pStyle w:val="ListBullet"/>
        <w:spacing w:line="240" w:lineRule="auto"/>
        <w:ind w:left="720"/>
      </w:pPr>
      <w:r>
        <w:rPr>
          <w:lang w:val="es_ES" w:bidi="es_ES"/>
        </w:rPr>
      </w:r>
      <w:r>
        <w:rPr>
          <w:lang w:val="es_ES" w:bidi="es_ES"/>
        </w:rPr>
        <w:t>representantes de Jesús</w:t>
      </w:r>
    </w:p>
    <w:p>
      <w:pPr>
        <w:pStyle w:val="ListBullet"/>
        <w:spacing w:line="240" w:lineRule="auto"/>
        <w:ind w:left="720"/>
      </w:pPr>
      <w:r>
        <w:rPr>
          <w:lang w:val="es_ES" w:bidi="es_ES"/>
        </w:rPr>
      </w:r>
      <w:r>
        <w:rPr>
          <w:lang w:val="es_ES" w:bidi="es_ES"/>
        </w:rPr>
        <w:t>Mensajeros (especiales) de Jesús</w:t>
      </w:r>
    </w:p>
    <w:p>
      <w:pPr>
        <w:pStyle w:val="ListBullet"/>
        <w:spacing w:line="240" w:lineRule="auto"/>
        <w:ind w:left="720"/>
      </w:pPr>
      <w:r>
        <w:rPr>
          <w:lang w:val="es_ES" w:bidi="es_ES"/>
        </w:rPr>
      </w:r>
      <w:r>
        <w:rPr>
          <w:lang w:val="es_ES" w:bidi="es_ES"/>
        </w:rPr>
        <w:t>personas enviadas por Jesús</w:t>
      </w:r>
    </w:p>
    <w:p>
      <w:pPr/>
      <w:r>
        <w:rPr>
          <w:lang w:val="es_ES" w:bidi="es_ES"/>
        </w:rPr>
      </w:r>
      <w:r>
        <w:rPr>
          <w:lang w:val="es_ES" w:bidi="es_ES"/>
        </w:rPr>
        <w:t>Cualquier término que elijan debe implicar que estas personas están en una posición de confianza y autoridad Ustedes usarán el mismo término en el libro de Hechos.</w:t>
      </w:r>
    </w:p>
    <w:p>
      <w:pPr/>
      <w:r>
        <w:rPr>
          <w:lang w:val="es_ES" w:bidi="es_ES"/>
        </w:rPr>
      </w:r>
      <w:r>
        <w:rPr>
          <w:lang w:val="es_ES" w:bidi="es_ES"/>
        </w:rPr>
        <w:t xml:space="preserve">Deténganse y discutan: ¿Qué palabra usarían para </w:t>
      </w:r>
      <w:r>
        <w:rPr>
          <w:b/>
          <w:lang w:val="es_ES" w:bidi="es_ES"/>
        </w:rPr>
        <w:t>apóstoles</w:t>
      </w:r>
      <w:r>
        <w:rPr>
          <w:lang w:val="es_ES" w:bidi="es_ES"/>
        </w:rPr>
        <w:t xml:space="preserve">? Esta palabra se usa con más frecuencia en el libro de Hechos y en las cartas. Asegúrense de que la palabra que elijan indique que estas personas están en una posición de confianza y autoridad. Este término generalmente solo lo usan los discípulos y Pablo después de la ascensión de Jesús. </w:t>
      </w:r>
      <w:r>
        <w:rPr>
          <w:lang w:val="es_ES" w:bidi="es_ES"/>
        </w:rPr>
        <w:t>Apóstoles</w:t>
      </w:r>
      <w:r>
        <w:rPr>
          <w:lang w:val="es_ES" w:bidi="es_ES"/>
        </w:rPr>
        <w:t xml:space="preserve"> se encuentra en el Glosario Principal. Pausen la grabación aquí.</w:t>
      </w:r>
    </w:p>
    <w:p>
      <w:pPr/>
      <w:r>
        <w:rPr>
          <w:lang w:val="es_ES" w:bidi="es_ES"/>
        </w:rPr>
      </w:r>
      <w:r>
        <w:rPr>
          <w:lang w:val="es_ES" w:bidi="es_ES"/>
        </w:rPr>
        <w:t xml:space="preserve">Usen el mismo término para </w:t>
      </w:r>
      <w:r>
        <w:rPr>
          <w:b/>
          <w:lang w:val="es_ES" w:bidi="es_ES"/>
        </w:rPr>
        <w:t>discípulos</w:t>
      </w:r>
      <w:r>
        <w:rPr>
          <w:lang w:val="es_ES" w:bidi="es_ES"/>
        </w:rPr>
        <w:t xml:space="preserve">, </w:t>
      </w:r>
      <w:r>
        <w:rPr>
          <w:lang w:val="es_ES" w:bidi="es_ES"/>
        </w:rPr>
        <w:t>barco</w:t>
      </w:r>
      <w:r>
        <w:rPr>
          <w:lang w:val="es_ES" w:bidi="es_ES"/>
        </w:rPr>
        <w:t xml:space="preserve"> y </w:t>
      </w:r>
      <w:r>
        <w:rPr>
          <w:lang w:val="es_ES" w:bidi="es_ES"/>
        </w:rPr>
        <w:t>Mar de Galilea</w:t>
      </w:r>
      <w:r>
        <w:rPr>
          <w:lang w:val="es_ES" w:bidi="es_ES"/>
        </w:rPr>
        <w:t xml:space="preserve"> que han estado usando en el resto de Marcos. </w:t>
      </w:r>
      <w:r>
        <w:rPr>
          <w:lang w:val="es_ES" w:bidi="es_ES"/>
        </w:rPr>
        <w:t>Discípulo</w:t>
      </w:r>
      <w:r>
        <w:rPr>
          <w:lang w:val="es_ES" w:bidi="es_ES"/>
        </w:rPr>
        <w:t xml:space="preserve"> se encuentra en el Glosario Principal.</w:t>
      </w:r>
    </w:p>
    <w:p>
      <w:pPr/>
      <w:r>
        <w:rPr>
          <w:lang w:val="es_ES" w:bidi="es_ES"/>
        </w:rPr>
      </w:r>
      <w:r>
        <w:rPr>
          <w:lang w:val="es_ES" w:bidi="es_ES"/>
        </w:rPr>
        <w:t xml:space="preserve">Jesús miró al </w:t>
      </w:r>
      <w:r>
        <w:rPr>
          <w:b/>
          <w:lang w:val="es_ES" w:bidi="es_ES"/>
        </w:rPr>
        <w:t>cielo</w:t>
      </w:r>
      <w:r>
        <w:rPr>
          <w:lang w:val="es_ES" w:bidi="es_ES"/>
        </w:rPr>
        <w:t xml:space="preserve"> y </w:t>
      </w:r>
      <w:r>
        <w:rPr>
          <w:b/>
          <w:lang w:val="es_ES" w:bidi="es_ES"/>
        </w:rPr>
        <w:t>bendijo</w:t>
      </w:r>
      <w:r>
        <w:rPr>
          <w:lang w:val="es_ES" w:bidi="es_ES"/>
        </w:rPr>
        <w:t xml:space="preserve"> el pan. En este caso, "cielo" se refiere al lugar donde Dios y sus ángeles viven, dependiendo del contexto. A menudo se piensa que el lugar donde Dios vive está "arriba" en el cielo, por lo que mirar hacia arriba puede ser una manera de orar a Dios en este contexto. Usen la misma palabra para cielo que en los pasajes anteriores, y recuerden que el </w:t>
      </w:r>
      <w:r>
        <w:rPr>
          <w:lang w:val="es_ES" w:bidi="es_ES"/>
        </w:rPr>
        <w:t>cielo</w:t>
      </w:r>
      <w:r>
        <w:rPr>
          <w:lang w:val="es_ES" w:bidi="es_ES"/>
        </w:rPr>
        <w:t xml:space="preserve"> se menciona en el Glosario Principal.</w:t>
      </w:r>
    </w:p>
    <w:p>
      <w:pPr/>
      <w:r>
        <w:rPr>
          <w:lang w:val="es_ES" w:bidi="es_ES"/>
        </w:rPr>
      </w:r>
      <w:r>
        <w:rPr>
          <w:lang w:val="es_ES" w:bidi="es_ES"/>
        </w:rPr>
        <w:t>En este caso, Jesús "bendijo" el pan para apartarlo para la tarea especial de ser comido. Sin embargo, este no es un ritual mágico que Jesús hace sobre la comida. Pueden evitar este malentendido diciendo algo más general que signifique "dar gracias" por la comida.</w:t>
      </w:r>
    </w:p>
    <w:p>
      <w:pPr/>
      <w:r>
        <w:rPr>
          <w:lang w:val="es_ES" w:bidi="es_ES"/>
        </w:rPr>
      </w:r>
      <w:r>
        <w:rPr>
          <w:lang w:val="es_ES" w:bidi="es_ES"/>
        </w:rPr>
        <w:t xml:space="preserve">Deténganse aquí y discutan en grupo sobre la palabra que usarán para </w:t>
      </w:r>
      <w:r>
        <w:rPr>
          <w:b/>
          <w:lang w:val="es_ES" w:bidi="es_ES"/>
        </w:rPr>
        <w:t>bendecir</w:t>
      </w:r>
      <w:r>
        <w:rPr>
          <w:lang w:val="es_ES" w:bidi="es_ES"/>
        </w:rPr>
        <w:t xml:space="preserve">. </w:t>
      </w:r>
      <w:r>
        <w:rPr>
          <w:lang w:val="es_ES" w:bidi="es_ES"/>
        </w:rPr>
        <w:t>Bendecir</w:t>
      </w:r>
      <w:r>
        <w:rPr>
          <w:lang w:val="es_ES" w:bidi="es_ES"/>
        </w:rPr>
        <w:t xml:space="preserve"> se encuentra en el Glosario Principal. Pausen este audio aquí.</w:t>
      </w:r>
    </w:p>
    <w:p>
      <w:pPr/>
      <w:r>
        <w:rPr>
          <w:lang w:val="es_ES" w:bidi="es_ES"/>
        </w:rPr>
      </w:r>
      <w:r>
        <w:rPr>
          <w:lang w:val="es_ES" w:bidi="es_ES"/>
        </w:rPr>
        <w:t xml:space="preserve">Las personas estaban </w:t>
      </w:r>
      <w:r>
        <w:rPr>
          <w:b/>
          <w:lang w:val="es_ES" w:bidi="es_ES"/>
        </w:rPr>
        <w:t>satisfechas</w:t>
      </w:r>
      <w:r>
        <w:rPr>
          <w:lang w:val="es_ES" w:bidi="es_ES"/>
        </w:rPr>
        <w:t xml:space="preserve"> después de comer el pescado y el pan. Esta palabra "satisfecho" significa estar lleno, no en exceso de comida, sino estar satisfecho hasta el punto de que no haya más hambre.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6:45–56</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6:45–56 y guárdenlo en sus corazones.</w:t>
      </w:r>
    </w:p>
    <w:p>
      <w:pPr/>
      <w:r>
        <w:rPr>
          <w:lang w:val="es_ES" w:bidi="es_ES"/>
        </w:rPr>
      </w:r>
      <w:r>
        <w:rPr>
          <w:lang w:val="es_ES" w:bidi="es_ES"/>
        </w:rPr>
        <w:t>Escuchen una versión en audio de Marcos 6:45–56 tres veces, de ser posible, en tres traducciones diferentes. Luego, como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 o de Jesús?</w:t>
      </w:r>
    </w:p>
    <w:p>
      <w:pPr>
        <w:pStyle w:val="ListBullet"/>
        <w:spacing w:line="240" w:lineRule="auto"/>
        <w:ind w:left="720"/>
      </w:pPr>
      <w:r>
        <w:rPr>
          <w:lang w:val="es_ES" w:bidi="es_ES"/>
        </w:rPr>
      </w:r>
      <w:r>
        <w:rPr>
          <w:lang w:val="es_ES" w:bidi="es_ES"/>
        </w:rPr>
        <w:t>¿Qué nos dice este pasaje de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6:45–56 en la traducción que sea más fácil de entender.</w:t>
      </w:r>
    </w:p>
    <w:p>
      <w:pPr/>
      <w:r>
        <w:rPr>
          <w:lang w:val="es_ES" w:bidi="es_ES"/>
        </w:rPr>
      </w:r>
      <w:r>
        <w:rPr>
          <w:lang w:val="es_ES" w:bidi="es_ES"/>
        </w:rPr>
        <w:t>Esta historia es una continuación de la historia de la alimentación de los cinco mil que la precede. Este es un relato narrativo de los siguientes eventos que sucedieron la misma noche justo después de que el pueblo fue alimentado.</w:t>
      </w:r>
    </w:p>
    <w:p>
      <w:pPr/>
      <w:r>
        <w:rPr>
          <w:lang w:val="es_ES" w:bidi="es_ES"/>
        </w:rPr>
      </w:r>
      <w:r>
        <w:rPr>
          <w:lang w:val="es_ES" w:bidi="es_ES"/>
        </w:rPr>
        <w:t>Deténganse y muestren a su equipo un mapa del Mar de Galilea que incluya a Betsaida. Jesús estaba cerca de Betsaida, pero en un lugar aislado, cuando Jesús alimentó a los cinco mil hombres y a sus familias. Pausen la grabación aquí.</w:t>
      </w:r>
    </w:p>
    <w:p>
      <w:pPr/>
      <w:r>
        <w:rPr>
          <w:lang w:val="es_ES" w:bidi="es_ES"/>
        </w:rPr>
      </w:r>
      <w:r>
        <w:rPr>
          <w:lang w:val="es_ES" w:bidi="es_ES"/>
        </w:rPr>
        <w:t>Algo sucedió después de que las personas comieron su comida que hizo que Jesús les dijera a sus discípulos que se fueran de inmediato. El relato de este evento en el evangelio de Juan, capítulo 6, nos dice que el pueblo quería usar la fuerza para hacer de Jesús su rey. Marcos no nos dice por qué Jesús quería que los discípulos se fueran de inmediato. Tan pronto como los discípulos habían terminado de recoger las sobras, Jesús envió a los discípulos en el barco a la ciudad de Betsaida. Entonces Jesús envió a la multitud a casa. Entonces, Jesús se fue solo a las colinas que estaban cerca para orar. Estos eventos sucedieron rápidamente. Los discípulos se fueron. La multitud se fue. Entonces Jesús dejó ese lugar.</w:t>
      </w:r>
    </w:p>
    <w:p>
      <w:pPr/>
      <w:r>
        <w:rPr>
          <w:lang w:val="es_ES" w:bidi="es_ES"/>
        </w:rPr>
      </w:r>
      <w:r>
        <w:rPr>
          <w:lang w:val="es_ES" w:bidi="es_ES"/>
        </w:rPr>
        <w:t>En esta historia, las multitudes probablemente están tratando de obligar a Jesús a convertirse en el rey, y Jesús responde orando a su Padre. Jesús subió a las colinas a orar. Las montañas están cerca del extremo norte del Mar de Galilea. Jesús había estado cerca de la orilla del lago. Ahora, Jesús sube a algún lugar del lado del monte y tiene un tiempo a solas mientras él habla con Dios. Jesús estaba orando. Orar es hablar con Dios. Jesús estaba conversando con Dios. La palabra orar sería una palabra general que significa comunicarse con Dios o hablar con Él. No usen una palabra específica que signifique dar gracias o que utilice palabras mágicas. Deténganse y discutan: cuenten algunas historias de diferentes personas orando por diferentes razones. Presten atención a las palabras que usan para los diferentes tipos de oración. Pausen la grabación aquí.</w:t>
      </w:r>
    </w:p>
    <w:p>
      <w:pPr/>
      <w:r>
        <w:rPr>
          <w:lang w:val="es_ES" w:bidi="es_ES"/>
        </w:rPr>
      </w:r>
      <w:r>
        <w:rPr>
          <w:lang w:val="es_ES" w:bidi="es_ES"/>
        </w:rPr>
        <w:t>Al final de la noche, durante la cuarta vigilancia, o entre las 3 y las 6 de la mañana, Jesús todavía estaba solo en la montaña. Jesús podía ver a los discípulos en el lago. El viento estaba soplando con fuerza haciendo olas grandes. Los discípulos estaban realmente luchando para remar el barco. El gobierno romano dividió el tiempo en períodos llamados vigilancia. La noche tenía cuatro períodos de vigilancia y cada uno era de tres horas. La cuarta vigilancia era de 3 a 6 de la mañana. Todavía está oscuro en esta historia, por lo que puede estar más cerca de las 3 de la mañana que de las 6 de la mañana. Deténganse y discutan: hablen de cómo su cultura marca el tiempo. ¿Cómo le dirían a alguien cuando este evento sucedió? Algunos podrían decir alrededor de las 3 de la mañana, mientras que otros podrían decir tarde en la noche y otros podrían decir temprano en la mañana, antes del amanecer. Pausen la grabación aquí.</w:t>
      </w:r>
    </w:p>
    <w:p>
      <w:pPr/>
      <w:r>
        <w:rPr>
          <w:lang w:val="es_ES" w:bidi="es_ES"/>
        </w:rPr>
      </w:r>
      <w:r>
        <w:rPr>
          <w:lang w:val="es_ES" w:bidi="es_ES"/>
        </w:rPr>
        <w:t>Jesús estaba en la ladera de la montaña. Jesús vio que los discípulos que estaban en el lago, en el barco, tenían problemas con el viento y las olas. Jesús comenzó a caminar por la ladera de la montaña hasta el lago. Entonces Jesús caminó sobre el agua hacia el barco. Jesús estaba caminando sobre la superficie o sobre el agua. Jesús no estaba nadando. Jesús tenía la intención de seguir caminando e ir más allá del barco. Sin embargo, cuando los discípulos vieron a Jesús caminando sobre el agua, estaban aterrorizados. Pensaban que Jesús era un fantasma. Cada uno de los discípulos estaba aterrorizado.</w:t>
      </w:r>
    </w:p>
    <w:p>
      <w:pPr/>
      <w:r>
        <w:rPr>
          <w:lang w:val="es_ES" w:bidi="es_ES"/>
        </w:rPr>
      </w:r>
      <w:r>
        <w:rPr>
          <w:lang w:val="es_ES" w:bidi="es_ES"/>
        </w:rPr>
        <w:t>Los discípulos están cansados, tanto física como emocionalmente. Habían tenido un largo día que terminó con el milagro de alimentar a los cinco mil hombres y sus familias. Entonces se subieron a un barco con la intención de recorrer una distancia corta. La tormenta vino y el viento estaba soplando sobre el barco y haciendo grandes olas. Los discípulos estaban realmente luchando para controlar el barco. Nadie había visto a una persona caminar sobre el agua antes de este momento. Las supersticiones judías populares de esa época decían que los espíritus del agua venían de noche y traían desastre. Eso puede ser la razón por la que, cuando ven a Jesús caminando sobre el agua, piensan que están viendo un fantasma, que es un espíritu de algún tipo, a veces de una persona muerta.</w:t>
      </w:r>
    </w:p>
    <w:p>
      <w:pPr/>
      <w:r>
        <w:rPr>
          <w:lang w:val="es_ES" w:bidi="es_ES"/>
        </w:rPr>
      </w:r>
      <w:r>
        <w:rPr>
          <w:lang w:val="es_ES" w:bidi="es_ES"/>
        </w:rPr>
        <w:t xml:space="preserve">Es difícil entender lo que significa cuando la historia dice que Jesús tenía la intención de pasar junto al barco. El idioma aquí probablemente muestra que Jesús en realidad </w:t>
      </w:r>
      <w:r>
        <w:rPr>
          <w:b/>
          <w:lang w:val="es_ES" w:bidi="es_ES"/>
        </w:rPr>
        <w:t>quería</w:t>
      </w:r>
      <w:r>
        <w:rPr>
          <w:lang w:val="es_ES" w:bidi="es_ES"/>
        </w:rPr>
        <w:t xml:space="preserve"> acercarse a ellos para mostrarles que estaba allí. Tan pronto como Jesús se dio cuenta de que los discípulos estaban asustados, Jesús habló de inmediato. Cuando Jesús dice: "Yo soy él, no teman", debe haber habido un gran alivio. Los discípulos habrían recordado la manera en que Dios se describe a sí mismo como "Yo soy", y cómo habla palabras de consuelo las muchas veces que dice: "No teman". Deténganse y discutan: cuenten una historia sobre alguien que intenta ofrecer consuelo a otros que están en angustia o problemas. ¿Qué dice el narrador que da consuelo? ¿Qué hace la persona para dar consuelo? Pausen la grabación aquí.</w:t>
      </w:r>
    </w:p>
    <w:p>
      <w:pPr/>
      <w:r>
        <w:rPr>
          <w:lang w:val="es_ES" w:bidi="es_ES"/>
        </w:rPr>
      </w:r>
      <w:r>
        <w:rPr>
          <w:lang w:val="es_ES" w:bidi="es_ES"/>
        </w:rPr>
        <w:t>Cuando Jesús subió al barco, el viento se detuvo. Las historias en el libro de Marcos a menudo dependen entre sí, y esta historia nos recuerda la anterior sobre el pan y el pescado. Los discípulos no entendieron completamente que, cuando Jesús hizo que el pan y los pescados se multiplicaran, estaba mostrando su papel como proveedor. Si hubieran entendido que Jesús era Dios mismo, habrían entendido que cuando Jesús caminó sobre el agua, estaba revelando que tenía poder sobre la naturaleza. Ellos no habrían tenido miedo. Sus corazones estaban "duros", o "ciegos", no entendían ni tenían fe o confianza en Jesús. Corazones duros es una imagen que describe a alguien que se niega a entender. Deténganse y discutan: en su cultura, puede haber personas que no pueden entender o no comprenden la verdad, sin importar los milagros que vean. Cuenten una historia sobre alguien que vio o experimentó un milagro en su vida, pero esta persona no creyó en Jesús después del milagro. ¿Cómo describirían a esta persona? ¿Qué tipo de descripciones usan para describir a alguien que no cree después de los milagros? Pausen la grabación aquí.</w:t>
      </w:r>
    </w:p>
    <w:p>
      <w:pPr/>
      <w:r>
        <w:rPr>
          <w:lang w:val="es_ES" w:bidi="es_ES"/>
        </w:rPr>
      </w:r>
      <w:r>
        <w:rPr>
          <w:lang w:val="es_ES" w:bidi="es_ES"/>
        </w:rPr>
        <w:t xml:space="preserve">Cuando los discípulos subieron al barco, se dirigían al norte hacia Betsaida. La tormenta había empujado el barco de los discípulos hacia el suroeste, y ellos desembarcaron en la región de Genesaret. Esta región queda al sur de Capernaúm. Deténganse y muestren a su equipo un mapa del Mar de Galilea y tracen la ruta de Betsaida a Genesaret. Noten que los discípulos se dirigieron hacia el sur, pero no cruzaron el lago, como podrían haber esperado al leer la frase en español "cruzar". Querrán usar un término apropiado para referirse a </w:t>
      </w:r>
      <w:r>
        <w:rPr>
          <w:b/>
          <w:lang w:val="es_ES" w:bidi="es_ES"/>
        </w:rPr>
        <w:t>llegar a la orilla</w:t>
      </w:r>
      <w:r>
        <w:rPr>
          <w:lang w:val="es_ES" w:bidi="es_ES"/>
        </w:rPr>
        <w:t xml:space="preserve"> o </w:t>
      </w:r>
      <w:r>
        <w:rPr>
          <w:b/>
          <w:lang w:val="es_ES" w:bidi="es_ES"/>
        </w:rPr>
        <w:t>cruzar el agua hacia otro punto en tierra</w:t>
      </w:r>
      <w:r>
        <w:rPr>
          <w:lang w:val="es_ES" w:bidi="es_ES"/>
        </w:rPr>
        <w:t>. Pausen la grabación aquí.</w:t>
      </w:r>
    </w:p>
    <w:p>
      <w:pPr/>
      <w:r>
        <w:rPr>
          <w:lang w:val="es_ES" w:bidi="es_ES"/>
        </w:rPr>
      </w:r>
      <w:r>
        <w:rPr>
          <w:lang w:val="es_ES" w:bidi="es_ES"/>
        </w:rPr>
        <w:t xml:space="preserve">Las personas en la región de Genesaret habían oído hablar de que Jesús sanaba a las personas. Reconocieron a Jesús de inmediato. Jesús había estado recientemente en Capernaúm, cerca de esta zona. La gente de Genesaret habría oído todo acerca de otros que venían a tocar a Jesús y eran sanados. Eso es lo que las personas querían aquí: que se les permitiera tocarlo. Esto sigue el mismo patrón que otras sanaciones en Marcos, donde la gente confiaba en que Jesús tenía poder sanador y se acercaba a él con fe, creyendo que si lo tocaban, serían sanados. Aquí se usa la misma palabra para </w:t>
      </w:r>
      <w:r>
        <w:rPr>
          <w:b/>
          <w:lang w:val="es_ES" w:bidi="es_ES"/>
        </w:rPr>
        <w:t>sanado</w:t>
      </w:r>
      <w:r>
        <w:rPr>
          <w:lang w:val="es_ES" w:bidi="es_ES"/>
        </w:rPr>
        <w:t xml:space="preserve"> que en la historia de la mujer que sangra; es una palabra que significa plenitud o totalidad. Incluye los significados de salvación o sanación, tanto física como espiritual.</w:t>
      </w:r>
    </w:p>
    <w:p>
      <w:pPr/>
      <w:r>
        <w:rPr>
          <w:lang w:val="es_ES" w:bidi="es_ES"/>
        </w:rPr>
      </w:r>
      <w:r>
        <w:rPr>
          <w:lang w:val="es_ES" w:bidi="es_ES"/>
        </w:rPr>
        <w:t>Este tiempo en Genesaret incluía ir a las aldeas circundantes y al campo, o a los mercados fuera de las aldeas. El mercado es donde las personas se reunían en un día de mercado para vender su cosecha o las cosas que querían vender a otras personas. Llevaron a los enfermos en esterillas. La esterilla era como una camilla o plataforma que es lo suficientemente resistente para que las personas tomen las esquinas y lleven a la persona enferma que está acostada en ella. Deténganse y muestren una imagen de una esterilla con alguien siendo llevado. Pausen la grabación aquí.</w:t>
      </w:r>
    </w:p>
    <w:p>
      <w:pPr/>
      <w:r>
        <w:rPr>
          <w:lang w:val="es_ES" w:bidi="es_ES"/>
        </w:rPr>
      </w:r>
      <w:r>
        <w:rPr>
          <w:lang w:val="es_ES" w:bidi="es_ES"/>
        </w:rPr>
        <w:t>Las personas le pidieron a Jesús que permitiera que los enfermos tocaran el borde de la túnica de Jesús. El borde de la túnica se refiere a un fleco. Los hombres judíos usaban una prenda exterior que a menudo tenía un fleco en cada esquina. El propósito del fleco era recordarle a la persona que guardara los mandamientos de Dios. Jesús era un hombre judío, lo que significa que Jesús usaba una túnica con los cuatro flecos. Deténganse y muestren una imagen de un hombre judío usando una túnica con los cuatro flecos visibles. Pausen la grabación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6:45–56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inmediatamente después de alimentar al pueblo, Jesús les dice a sus discípulos que regresen al barco y se dirijan al otro lado del lago mientras él envía a las personas a casa. Jesús entonces va a las colinas solo a orar.</w:t>
      </w:r>
    </w:p>
    <w:p>
      <w:pPr/>
      <w:r>
        <w:rPr>
          <w:lang w:val="es_ES" w:bidi="es_ES"/>
        </w:rPr>
      </w:r>
      <w:r>
        <w:rPr>
          <w:b/>
          <w:lang w:val="es_ES" w:bidi="es_ES"/>
        </w:rPr>
        <w:t>En la segunda escena:</w:t>
      </w:r>
      <w:r>
        <w:rPr>
          <w:lang w:val="es_ES" w:bidi="es_ES"/>
        </w:rPr>
        <w:t xml:space="preserve"> cerca de las 3 de la mañana, Jesús camina sobre el agua del lago hacia los discípulos que están en el barco.</w:t>
      </w:r>
    </w:p>
    <w:p>
      <w:pPr/>
      <w:r>
        <w:rPr>
          <w:lang w:val="es_ES" w:bidi="es_ES"/>
        </w:rPr>
      </w:r>
      <w:r>
        <w:rPr>
          <w:b/>
          <w:lang w:val="es_ES" w:bidi="es_ES"/>
        </w:rPr>
        <w:t>Tercera escena:</w:t>
      </w:r>
      <w:r>
        <w:rPr>
          <w:lang w:val="es_ES" w:bidi="es_ES"/>
        </w:rPr>
        <w:t xml:space="preserve"> Jesús habla a los discípulos, diciendo: "No tengan miedo, yo estoy aquí". Jesús entra en el barco y el viento se detiene. Los discípulos están asombrados.</w:t>
      </w:r>
    </w:p>
    <w:p>
      <w:pPr/>
      <w:r>
        <w:rPr>
          <w:lang w:val="es_ES" w:bidi="es_ES"/>
        </w:rPr>
      </w:r>
      <w:r>
        <w:rPr>
          <w:b/>
          <w:lang w:val="es_ES" w:bidi="es_ES"/>
        </w:rPr>
        <w:t>Cuarta escena:</w:t>
      </w:r>
      <w:r>
        <w:rPr>
          <w:lang w:val="es_ES" w:bidi="es_ES"/>
        </w:rPr>
        <w:t xml:space="preserve"> ellos cruzan al otro lado del lago. Llegan a la orilla y salen. Las personas enfermas de esa área vienen y todos los que tocan a Jesús son sanados.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Las multitudes de personas que Jesús despide.</w:t>
      </w:r>
    </w:p>
    <w:p>
      <w:pPr>
        <w:pStyle w:val="ListBullet"/>
        <w:spacing w:line="240" w:lineRule="auto"/>
        <w:ind w:left="720"/>
      </w:pPr>
      <w:r>
        <w:rPr>
          <w:lang w:val="es_ES" w:bidi="es_ES"/>
        </w:rPr>
      </w:r>
      <w:r>
        <w:rPr>
          <w:lang w:val="es_ES" w:bidi="es_ES"/>
        </w:rPr>
        <w:t>Las multitudes de personas que reconocen a Jesús al otro lado de la orilla.</w:t>
      </w:r>
    </w:p>
    <w:p>
      <w:pPr>
        <w:pStyle w:val="ListBullet"/>
        <w:spacing w:line="240" w:lineRule="auto"/>
        <w:ind w:left="720"/>
      </w:pPr>
      <w:r>
        <w:rPr>
          <w:lang w:val="es_ES" w:bidi="es_ES"/>
        </w:rPr>
      </w:r>
      <w:r>
        <w:rPr>
          <w:lang w:val="es_ES" w:bidi="es_ES"/>
        </w:rPr>
        <w:t>Personas enfermas que tocan a Jesús y son sanadas.</w:t>
      </w:r>
    </w:p>
    <w:p>
      <w:pPr/>
      <w:r>
        <w:rPr>
          <w:lang w:val="es_ES" w:bidi="es_ES"/>
        </w:rPr>
      </w:r>
      <w:r>
        <w:rPr>
          <w:lang w:val="es_ES" w:bidi="es_ES"/>
        </w:rPr>
        <w:t>Como grupo, presten atención a estas partes del contexto del pasaje:</w:t>
      </w:r>
    </w:p>
    <w:p>
      <w:pPr/>
      <w:r>
        <w:rPr>
          <w:lang w:val="es_ES" w:bidi="es_ES"/>
        </w:rPr>
      </w:r>
      <w:r>
        <w:rPr>
          <w:lang w:val="es_ES" w:bidi="es_ES"/>
        </w:rPr>
        <w:t>La primera palabra en este pasaje es inmediatamente o alguna otra palabra o frase que significa lo mismo. Esto es lo siguiente que sucedió. No hubo tiempo entre el evento anterior de alimentar a las personas y Jesús diciéndoles a los discípulos que suban al barco y se vayan. Deténganse y discutan: cuenten una historia con dos eventos. El segundo evento ocurre el mismo día y solo unos minutos después de que termine el primer evento. Escuchen las palabras que el narrador usa para vincular las dos historias. Pausen la grabación aquí.</w:t>
      </w:r>
    </w:p>
    <w:p>
      <w:pPr/>
      <w:r>
        <w:rPr>
          <w:lang w:val="es_ES" w:bidi="es_ES"/>
        </w:rPr>
      </w:r>
      <w:r>
        <w:rPr>
          <w:lang w:val="es_ES" w:bidi="es_ES"/>
        </w:rPr>
        <w:t>Antes de representar toda la historia, hagan que alguien o un grupo se pare en un solo lugar. Hagan que otra persona camine hacia el grupo, pero sigan caminando y pasen de largo. Deténganse y discutan: ¿Cómo describirán la acción que acaba de suceder? ¿Cómo dirán lo que hizo la persona que siguió caminando sin detenerse? Pausen la grabación aquí.</w:t>
      </w:r>
    </w:p>
    <w:p>
      <w:pPr/>
      <w:r>
        <w:rPr>
          <w:lang w:val="es_ES" w:bidi="es_ES"/>
        </w:rPr>
      </w:r>
      <w:r>
        <w:rPr>
          <w:lang w:val="es_ES" w:bidi="es_ES"/>
        </w:rPr>
        <w:t>Este pasaje usa palabras direccionales. El pasaje dice que el barco estaba en el medio del lago. El barco no estaba en el medio o en el centro del lago. El barco estaba en el lago a cierta distancia de la orilla, pero lo suficientemente cerca como para ser visto desde la orilla. Cruzaron el lago. Los discípulos no cruzaron el lago de un lado al otro. Los discípulos fueron de un punto al norte de Capernaúm a un punto al sur de Capernaúm. Esto está en un lado específico del lago, pero es una línea recta entre las dos ciudades. El barco cruzó una porción del lago. Deténganse y usen el mapa o dibujen un contorno del lago en el suelo. Pongan algo para representar el barco en el lago. Ahora discutan sobre las palabras que usarán para indicar dónde se encuentra el barco y lo que hace. Pueden decir que el barco está en medio del lago, a menos que esto confunda a las personas. Pueden decir que el barco cruzó el lago, a menos que esto confunda a las personas. Pausen la grabación aquí.</w:t>
      </w:r>
    </w:p>
    <w:p>
      <w:pPr/>
      <w:r>
        <w:rPr>
          <w:lang w:val="es_ES" w:bidi="es_ES"/>
        </w:rPr>
      </w:r>
      <w:r>
        <w:rPr>
          <w:lang w:val="es_ES" w:bidi="es_ES"/>
        </w:rPr>
        <w:t>En la primera escena, Jesús está en el mismo lugar donde alimentó a los cinco mil, un área remota y muy cubierta de hierba que habría sido una especie de llanura. Está cerca del lago. Inmediatamente después de que se recoge la comida que sobra, Jesús envía a los discípulos de regreso al barco para irse a Betsaida. Jesús se despide del pueblo y lo envía a su casa. Jesús se va para subir a las colinas. Jesús va a esta área para estar solo y orar. Recuerden que el Mar de Galilea tenía colinas a su alrededor. Deténganse y muestren al equipo una imagen del Mar de Galilea con estas colinas. Pausen la grabación aquí.</w:t>
      </w:r>
    </w:p>
    <w:p>
      <w:pPr/>
      <w:r>
        <w:rPr>
          <w:lang w:val="es_ES" w:bidi="es_ES"/>
        </w:rPr>
      </w:r>
      <w:r>
        <w:rPr>
          <w:lang w:val="es_ES" w:bidi="es_ES"/>
        </w:rPr>
        <w:t>En la segunda escena, los discípulos están en el barco. El viento es fuerte y está soplando grandes olas. Es la mitad de la noche. Los discípulos están luchando para controlar el barco. Jesús los ve mientras todavía está en la orilla. Jesús sale al lago sobre el agua o sobre la superficie del agua. Es la cuarta vigilia de la noche, entre las 3 y las 6 de la madrugada, pero todavía está oscuro cuando Jesús sale a los discípulos. Jesús tiene la intención de pasar junto al barco.</w:t>
      </w:r>
    </w:p>
    <w:p>
      <w:pPr/>
      <w:r>
        <w:rPr>
          <w:lang w:val="es_ES" w:bidi="es_ES"/>
        </w:rPr>
      </w:r>
      <w:r>
        <w:rPr>
          <w:lang w:val="es_ES" w:bidi="es_ES"/>
        </w:rPr>
        <w:t>En la tercera escena, los discípulos están aterrorizados cuando ven a Jesús. Ellos piensan que Jesús es un fantasma. Jesús les habla, diciendo: "No teman, tengan ánimo, yo estoy aquí". Jesús sube al barco. El viento se detiene. El agua se calma. Los discípulos están asombrados. Ellos todavía no entienden la importancia de la multiplicación del pan. Saben que esto era un milagro, pero no entienden lo que el milagro significa. Sus corazones están demasiado duros para entender.</w:t>
      </w:r>
    </w:p>
    <w:p>
      <w:pPr/>
      <w:r>
        <w:rPr>
          <w:lang w:val="es_ES" w:bidi="es_ES"/>
        </w:rPr>
      </w:r>
      <w:r>
        <w:rPr>
          <w:lang w:val="es_ES" w:bidi="es_ES"/>
        </w:rPr>
        <w:t>En la cuarta escena, cruzan al otro lado del lago. Llegan a una ciudad llamada Genesaret, que está al sur de Capernaúm. Esta es la dirección opuesta a Betsaida, a donde habían planeado ir. Los discípulos trajeron el barco a la orilla. Las personas reconocieron a Jesús inmediatamente. Jesús fue por esa área a aldeas, ciudades y al campo. Las personas corrían llevando a los enfermos en camillas a donde oían que estaba Jesús. Le ruegan a Jesús que deje que los enfermos lo toquen. El idioma original no está claro aquí: no estamos seguros si eran las personas que llevaban a los enfermos, o los mismos enfermos, quienes pedían tocar el borde del manto de Jesús. Si pueden dejarlo sin aclarar, sería mejor. Si deben decir qué personas le pidieron a Jesús tocar su manto o túnica, es mejor decir que fueron los mismos enfermos quienes pidieron tocar el manto de Jesús. Todos los que tocan a Jesús, incluso si solo tocan el borde de su manto, son sanados.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6:45–56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cuatro escenas. </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Multitudes de personas que Jesús despide</w:t>
      </w:r>
    </w:p>
    <w:p>
      <w:pPr>
        <w:pStyle w:val="ListBullet"/>
        <w:spacing w:line="240" w:lineRule="auto"/>
        <w:ind w:left="720"/>
      </w:pPr>
      <w:r>
        <w:rPr>
          <w:lang w:val="es_ES" w:bidi="es_ES"/>
        </w:rPr>
      </w:r>
      <w:r>
        <w:rPr>
          <w:lang w:val="es_ES" w:bidi="es_ES"/>
        </w:rPr>
        <w:t>Las multitudes de personas que reconocen a Jesús al otro lado de la orilla</w:t>
      </w:r>
    </w:p>
    <w:p>
      <w:pPr>
        <w:pStyle w:val="ListBullet"/>
        <w:spacing w:line="240" w:lineRule="auto"/>
        <w:ind w:left="720"/>
      </w:pPr>
      <w:r>
        <w:rPr>
          <w:lang w:val="es_ES" w:bidi="es_ES"/>
        </w:rPr>
      </w:r>
      <w:r>
        <w:rPr>
          <w:lang w:val="es_ES" w:bidi="es_ES"/>
        </w:rPr>
        <w:t>Personas enfermas que tocan a Jesús y son sanadas</w:t>
      </w:r>
    </w:p>
    <w:p>
      <w:pPr/>
      <w:r>
        <w:rPr>
          <w:lang w:val="es_ES" w:bidi="es_ES"/>
        </w:rPr>
      </w:r>
      <w:r>
        <w:rPr>
          <w:lang w:val="es_ES" w:bidi="es_ES"/>
        </w:rPr>
        <w:t>En grupo, dramaticen el pasaje dos veces. Deben interpretar el pasaje en su propio idioma.</w:t>
      </w:r>
    </w:p>
    <w:p>
      <w:pPr/>
      <w:r>
        <w:rPr>
          <w:lang w:val="es_ES" w:bidi="es_ES"/>
        </w:rPr>
      </w:r>
      <w:r>
        <w:rPr>
          <w:lang w:val="es_ES" w:bidi="es_ES"/>
        </w:rPr>
        <w:t>Primero, dramaticen la historia sin hacer pausas. Presten atención al diálogo, cómo fluye, a la trama y a los tiempos en que se da la historia. Asegúrense de no omitir la actuación de las partes difíciles o importantes de la historia. Ayúdense unos a otros a recordar cada parte de la historia.</w:t>
      </w:r>
    </w:p>
    <w:p>
      <w:pPr/>
      <w:r>
        <w:rPr>
          <w:lang w:val="es_ES" w:bidi="es_ES"/>
        </w:rPr>
      </w:r>
      <w:r>
        <w:rPr>
          <w:lang w:val="es_ES" w:bidi="es_ES"/>
        </w:rPr>
        <w:t>Pausen este audio aquí y dramatiza el pasaje.</w:t>
      </w:r>
    </w:p>
    <w:p>
      <w:pPr/>
      <w:r>
        <w:rPr>
          <w:lang w:val="es_ES" w:bidi="es_ES"/>
        </w:rPr>
      </w:r>
      <w:r>
        <w:rPr>
          <w:lang w:val="es_ES" w:bidi="es_ES"/>
        </w:rPr>
        <w:t>El grupo debe dramatizar este pasaje por segunda vez. En algunos puntos de la actuación, detengan la escena y pregunten a la persona que está actuando el personaje, "¿Qué está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Jesús inmediatamente envía a los discípulos lejos. Jesús les dice a las personas que se vayan a casa. Jesús sube solo a las colinas para orar.</w:t>
      </w:r>
    </w:p>
    <w:p>
      <w:pPr/>
      <w:r>
        <w:rPr>
          <w:lang w:val="es_ES" w:bidi="es_ES"/>
        </w:rPr>
      </w:r>
      <w:r>
        <w:rPr>
          <w:lang w:val="es_ES" w:bidi="es_ES"/>
        </w:rPr>
        <w:t>Pausen la acción. Pregúntenle a Jesús: "¿Cómo te sientes?" Puede que escuchen cosas como: "Estoy muy cansado" o "Acabo de realizar un gran milagro y quiero pasar tiempo con Dios, mi Padre". Pregúntenles a los discípulos cómo se sienten. Puede que escuchen: "Estoy realmente cansado". O: "No entiendo por qué Jesús nos envió. Quería preguntarle a Jesús sobre ese pan". O: "Acabo de ver lo más increíble. No sé cómo Jesús pudo hacer que ese pan se multiplicara de esa manera. No entiendo cómo Jesús puede hacer estas cosas. Quiero saber más". Continúen la actuación.</w:t>
      </w:r>
    </w:p>
    <w:p>
      <w:pPr/>
      <w:r>
        <w:rPr>
          <w:lang w:val="es_ES" w:bidi="es_ES"/>
        </w:rPr>
      </w:r>
      <w:r>
        <w:rPr>
          <w:lang w:val="es_ES" w:bidi="es_ES"/>
        </w:rPr>
        <w:t>En la segunda escena, los discípulos están en su barco en medio del lago. Es durante la noche. Jesús está en la tierra. Hay viento fuerte y olas altas. Jesús ve que los discípulos están teniendo dificultades en el barco. Aproximadamente a las 3 de la mañana, Jesús camina sobre el agua hacia el barco. Jesús tiene la intención de seguir caminando y pasar del barco. Los discípulos ven a Jesús caminando sobre el agua y piensan que es un fantasma. Los discípulos están aterrorizados.</w:t>
      </w:r>
    </w:p>
    <w:p>
      <w:pPr/>
      <w:r>
        <w:rPr>
          <w:lang w:val="es_ES" w:bidi="es_ES"/>
        </w:rPr>
      </w:r>
      <w:r>
        <w:rPr>
          <w:lang w:val="es_ES" w:bidi="es_ES"/>
        </w:rPr>
        <w:t>Detengan la acción y pregúntenles a los discípulos: "¿Cómo se sienten?" Puede que escuchen cosas como: "Estamos aterrorizados", "Simplemente no entendemos", o "Estamos confundidos. ¿Es realmente Jesús o es un fantasma que se parece a Jesús? Nadie puede caminar sobre el agua de esa manera. ¿Quién es Jesús?" Continúen la actuación.</w:t>
      </w:r>
    </w:p>
    <w:p>
      <w:pPr/>
      <w:r>
        <w:rPr>
          <w:lang w:val="es_ES" w:bidi="es_ES"/>
        </w:rPr>
      </w:r>
      <w:r>
        <w:rPr>
          <w:lang w:val="es_ES" w:bidi="es_ES"/>
        </w:rPr>
        <w:t>En la escena tres, Jesús les habla de inmediato. "No tengan miedo", dice Jesús. "Tengan ánimo, yo estoy aquí". Jesús sube al barco, y el viento se detiene.</w:t>
      </w:r>
    </w:p>
    <w:p>
      <w:pPr/>
      <w:r>
        <w:rPr>
          <w:lang w:val="es_ES" w:bidi="es_ES"/>
        </w:rPr>
      </w:r>
      <w:r>
        <w:rPr>
          <w:lang w:val="es_ES" w:bidi="es_ES"/>
        </w:rPr>
        <w:t>Pausen la acción. Pregúntenle a Jesús: "¿Cómo te sientes?" Puede que escuchen cosas como: "Estoy frustrado de que todavía no entiendan quién soy" o "Estoy tratando de enseñarles a mis discípulos a entender más claramente quién soy". Continúen la actuación.</w:t>
      </w:r>
    </w:p>
    <w:p>
      <w:pPr/>
      <w:r>
        <w:rPr>
          <w:lang w:val="es_ES" w:bidi="es_ES"/>
        </w:rPr>
      </w:r>
      <w:r>
        <w:rPr>
          <w:lang w:val="es_ES" w:bidi="es_ES"/>
        </w:rPr>
        <w:t>Los discípulos están asombrados. Ellos todavía no entienden el milagro de los panes y sus corazones están demasiado duros para aceptarlo.</w:t>
      </w:r>
    </w:p>
    <w:p>
      <w:pPr/>
      <w:r>
        <w:rPr>
          <w:lang w:val="es_ES" w:bidi="es_ES"/>
        </w:rPr>
      </w:r>
      <w:r>
        <w:rPr>
          <w:lang w:val="es_ES" w:bidi="es_ES"/>
        </w:rPr>
        <w:t>Pausen la acción y pregúntenles a los discípulos: "¿Cómo se sienten ahora?" Puede que escuchen: "Mucho mejor. Las cosas siempre son mejores cuando Jesús está con nosotros. El viento se detuvo, igual que cuando tuvimos esa otra terrible tormenta. Jesús es increíble. Pero no entiendo cómo es que Jesús puede hacer estas cosas. No sé cómo Jesús pudo dar pan a todos los que estaban allí hoy. Solo Dios puede hacer cosas como eso. ¿Quién es Jesús?" Continúen la actuación.</w:t>
      </w:r>
    </w:p>
    <w:p>
      <w:pPr/>
      <w:r>
        <w:rPr>
          <w:lang w:val="es_ES" w:bidi="es_ES"/>
        </w:rPr>
      </w:r>
      <w:r>
        <w:rPr>
          <w:lang w:val="es_ES" w:bidi="es_ES"/>
        </w:rPr>
        <w:t>En la escena cuatro, llegan al otro lado del lago, y el pueblo reconoce a Jesús. Las personas corren por toda el área, llevando a personas enfermas en esterillas a dondequiera que escuchen que Jesús está. Dondequiera que va Jesús, en las aldeas, ciudades o en el campo, las personas traen a los enfermos al mercado. El pueblo le ruega a Jesús que deje que los enfermos toquen al menos el borde de la túnica de Jesús. Todos los que tocan a Jesús son sanados.</w:t>
      </w:r>
    </w:p>
    <w:p>
      <w:pPr/>
      <w:r>
        <w:rPr>
          <w:lang w:val="es_ES" w:bidi="es_ES"/>
        </w:rPr>
      </w:r>
      <w:r>
        <w:rPr>
          <w:lang w:val="es_ES" w:bidi="es_ES"/>
        </w:rPr>
        <w:t>Al final de la acción, pregúnteles a las personas enfermas: "¿Cómo se sienten?" Puede que escuchen cosas como: "Estaba desesperado, y ahora estoy sanado", "Estoy tan feliz", o "Creo en Jesús". Pregúntenles a los discípulos: "¿Cómo se sienten ahora?" Puede que escuchen: "Estoy asombrado cuando veo a todas estas personas enfermas siendo sanadas. ¿De dónde viene este poder para sanar? Jesús nos dio un poco de este poder cuando fuimos a las aldeas para expulsar demonios. Tenía ese poder, pero no lo entiendo ni sé de dónde viene ese poder". Continúen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6:45–56 en la traducción que sea más fácil de entender.</w:t>
      </w:r>
    </w:p>
    <w:p>
      <w:pPr/>
      <w:r>
        <w:rPr>
          <w:lang w:val="es_ES" w:bidi="es_ES"/>
        </w:rPr>
      </w:r>
      <w:r>
        <w:rPr>
          <w:lang w:val="es_ES" w:bidi="es_ES"/>
        </w:rPr>
        <w:t xml:space="preserve">Inmediatamente, Jesús hizo que sus </w:t>
      </w:r>
      <w:r>
        <w:rPr>
          <w:lang w:val="es_ES" w:bidi="es_ES"/>
        </w:rPr>
        <w:t>discípulos</w:t>
      </w:r>
      <w:r>
        <w:rPr>
          <w:lang w:val="es_ES" w:bidi="es_ES"/>
        </w:rPr>
        <w:t xml:space="preserve"> suban al barco para ir al otro lado del </w:t>
      </w:r>
      <w:r>
        <w:rPr>
          <w:b/>
          <w:lang w:val="es_ES" w:bidi="es_ES"/>
        </w:rPr>
        <w:t>lago</w:t>
      </w:r>
      <w:r>
        <w:rPr>
          <w:lang w:val="es_ES" w:bidi="es_ES"/>
        </w:rPr>
        <w:t>. Usen las mismas palabras para el lago y los discípulos que han estado usando en textos anteriores.</w:t>
      </w:r>
    </w:p>
    <w:p>
      <w:pPr/>
      <w:r>
        <w:rPr>
          <w:lang w:val="es_ES" w:bidi="es_ES"/>
        </w:rPr>
      </w:r>
      <w:r>
        <w:rPr>
          <w:lang w:val="es_ES" w:bidi="es_ES"/>
        </w:rPr>
        <w:t xml:space="preserve">Jesús se fue para estar solo y para </w:t>
      </w:r>
      <w:r>
        <w:rPr>
          <w:b/>
          <w:lang w:val="es_ES" w:bidi="es_ES"/>
        </w:rPr>
        <w:t>orar</w:t>
      </w:r>
      <w:r>
        <w:rPr>
          <w:lang w:val="es_ES" w:bidi="es_ES"/>
        </w:rPr>
        <w:t xml:space="preserve">. La palabra "orar" significa estar en comunicación con Dios. </w:t>
      </w:r>
      <w:r>
        <w:rPr>
          <w:lang w:val="es_ES" w:bidi="es_ES"/>
        </w:rPr>
        <w:t>Orar</w:t>
      </w:r>
      <w:r>
        <w:rPr>
          <w:lang w:val="es_ES" w:bidi="es_ES"/>
        </w:rPr>
        <w:t xml:space="preserve"> se encuentra en el Glosario Principal. Usen la misma palabra para orar que han usado anteriormente.</w:t>
      </w:r>
    </w:p>
    <w:p>
      <w:pPr/>
      <w:r>
        <w:rPr>
          <w:lang w:val="es_ES" w:bidi="es_ES"/>
        </w:rPr>
      </w:r>
      <w:r>
        <w:rPr>
          <w:lang w:val="es_ES" w:bidi="es_ES"/>
        </w:rPr>
        <w:t>Los discípulos hicieron que el barco se moviera con postes de madera que son planos en un extremo. Cuando el viento vino, era mucho más difícil mantener el barco moviéndose en la dirección que ellos querían que fuera.</w:t>
      </w:r>
    </w:p>
    <w:p>
      <w:pPr/>
      <w:r>
        <w:rPr>
          <w:lang w:val="es_ES" w:bidi="es_ES"/>
        </w:rPr>
      </w:r>
      <w:r>
        <w:rPr>
          <w:lang w:val="es_ES" w:bidi="es_ES"/>
        </w:rPr>
        <w:t xml:space="preserve">Muestren a su equipo una imagen de un </w:t>
      </w:r>
      <w:r>
        <w:rPr>
          <w:lang w:val="es_ES" w:bidi="es_ES"/>
        </w:rPr>
        <w:t>barco y remos</w:t>
      </w:r>
      <w:r>
        <w:rPr>
          <w:lang w:val="es_ES" w:bidi="es_ES"/>
        </w:rPr>
        <w:t xml:space="preserve"> y recuérdenles que es el mismo tipo de barco que usaron anteriormente en Marcos. Pausen este audio aquí.</w:t>
      </w:r>
    </w:p>
    <w:p>
      <w:pPr/>
      <w:r>
        <w:rPr>
          <w:lang w:val="es_ES" w:bidi="es_ES"/>
        </w:rPr>
      </w:r>
      <w:r>
        <w:rPr>
          <w:lang w:val="es_ES" w:bidi="es_ES"/>
        </w:rPr>
        <w:t xml:space="preserve">Más tarde, Jesús salió hacia el barco caminando sobre el agua. Él estaba a punto de </w:t>
      </w:r>
      <w:r>
        <w:rPr>
          <w:b/>
          <w:lang w:val="es_ES" w:bidi="es_ES"/>
        </w:rPr>
        <w:t>pasar junto a ellos</w:t>
      </w:r>
      <w:r>
        <w:rPr>
          <w:lang w:val="es_ES" w:bidi="es_ES"/>
        </w:rPr>
        <w:t>. Esto no significa que Jesús estaba pasando por ellos sin detenerse. La manera en que el idioma original usa las palabras en realidad significa que Jesús venía a unirse a ellos, o a pasar por donde ellos pudieran verlo. Él quería que ellos lo vieran.</w:t>
      </w:r>
    </w:p>
    <w:p>
      <w:pPr/>
      <w:r>
        <w:rPr>
          <w:lang w:val="es_ES" w:bidi="es_ES"/>
        </w:rPr>
      </w:r>
      <w:r>
        <w:rPr>
          <w:lang w:val="es_ES" w:bidi="es_ES"/>
        </w:rPr>
        <w:t xml:space="preserve">Los discípulos pensaron que veían un </w:t>
      </w:r>
      <w:r>
        <w:rPr>
          <w:b/>
          <w:lang w:val="es_ES" w:bidi="es_ES"/>
        </w:rPr>
        <w:t>fantasma</w:t>
      </w:r>
      <w:r>
        <w:rPr>
          <w:lang w:val="es_ES" w:bidi="es_ES"/>
        </w:rPr>
        <w:t>, o el espíritu de una persona muerta.</w:t>
      </w:r>
    </w:p>
    <w:p>
      <w:pPr/>
      <w:r>
        <w:rPr>
          <w:lang w:val="es_ES" w:bidi="es_ES"/>
        </w:rPr>
      </w:r>
      <w:r>
        <w:rPr>
          <w:lang w:val="es_ES" w:bidi="es_ES"/>
        </w:rPr>
        <w:t xml:space="preserve">Los discípulos estaban </w:t>
      </w:r>
      <w:r>
        <w:rPr>
          <w:b/>
          <w:lang w:val="es_ES" w:bidi="es_ES"/>
        </w:rPr>
        <w:t>asombrados</w:t>
      </w:r>
      <w:r>
        <w:rPr>
          <w:lang w:val="es_ES" w:bidi="es_ES"/>
        </w:rPr>
        <w:t>, o aliviados y sorprendidos de que habían sido salvados de la tormenta. Estaban sorprendidos porque no entendían quién era Jesús.</w:t>
      </w:r>
    </w:p>
    <w:p>
      <w:pPr/>
      <w:r>
        <w:rPr>
          <w:lang w:val="es_ES" w:bidi="es_ES"/>
        </w:rPr>
      </w:r>
      <w:r>
        <w:rPr>
          <w:lang w:val="es_ES" w:bidi="es_ES"/>
        </w:rPr>
        <w:t xml:space="preserve">Muchas personas fueron </w:t>
      </w:r>
      <w:r>
        <w:rPr>
          <w:lang w:val="es_ES" w:bidi="es_ES"/>
        </w:rPr>
        <w:t>sanadas</w:t>
      </w:r>
      <w:r>
        <w:rPr>
          <w:lang w:val="es_ES" w:bidi="es_ES"/>
        </w:rPr>
        <w:t xml:space="preserve">. El término para </w:t>
      </w:r>
      <w:r>
        <w:rPr>
          <w:b/>
          <w:lang w:val="es_ES" w:bidi="es_ES"/>
        </w:rPr>
        <w:t>sanado</w:t>
      </w:r>
      <w:r>
        <w:rPr>
          <w:lang w:val="es_ES" w:bidi="es_ES"/>
        </w:rPr>
        <w:t xml:space="preserve"> en esta historia es el término que se refiere a una sanación completa, tanto espiritual como física.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7:1–8</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7:1–8 y guárdenlo en sus corazones.</w:t>
      </w:r>
    </w:p>
    <w:p>
      <w:pPr/>
      <w:r>
        <w:rPr>
          <w:lang w:val="es_ES" w:bidi="es_ES"/>
        </w:rPr>
      </w:r>
      <w:r>
        <w:rPr>
          <w:lang w:val="es_ES" w:bidi="es_ES"/>
        </w:rPr>
        <w:t>Escuchen una versión en audio de Marcos 7:1–8 tres veces, si es posible, en tres traducciones diferentes. Luego, como grupo, discutan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 o de Jesús?</w:t>
      </w:r>
    </w:p>
    <w:p>
      <w:pPr>
        <w:pStyle w:val="ListBullet"/>
        <w:spacing w:line="240" w:lineRule="auto"/>
        <w:ind w:left="720"/>
      </w:pPr>
      <w:r>
        <w:rPr>
          <w:lang w:val="es_ES" w:bidi="es_ES"/>
        </w:rPr>
      </w:r>
      <w:r>
        <w:rPr>
          <w:lang w:val="es_ES" w:bidi="es_ES"/>
        </w:rPr>
        <w:t>¿Qué nos dice este pasaje de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7:1–8 en la traducción que sea más fácil de entender.</w:t>
      </w:r>
    </w:p>
    <w:p>
      <w:pPr/>
      <w:r>
        <w:rPr>
          <w:lang w:val="es_ES" w:bidi="es_ES"/>
        </w:rPr>
      </w:r>
      <w:r>
        <w:rPr>
          <w:lang w:val="es_ES" w:bidi="es_ES"/>
        </w:rPr>
        <w:t>No sabemos cuándo sucedió esta enseñanza, si sucedió justo después de los eventos anteriores a los descritos en Marcos, o si Marcos pone esta enseñanza de Jesús aquí para mostrarnos algo en medio de las historias que él cuenta de Jesús.</w:t>
      </w:r>
    </w:p>
    <w:p>
      <w:pPr/>
      <w:r>
        <w:rPr>
          <w:lang w:val="es_ES" w:bidi="es_ES"/>
        </w:rPr>
      </w:r>
      <w:r>
        <w:rPr>
          <w:lang w:val="es_ES" w:bidi="es_ES"/>
        </w:rPr>
        <w:t>Esta enseñanza es la primera parte de una enseñanza más larga. La enseñanza más larga está dividida en tres partes. Esta sección describe el problema que los fariseos tenían con Jesús y cómo Jesús responde a ello por primera vez. En la segunda parte, Jesús explicará que la tradición de los líderes religiosos no es igual a la ley de Dios, y que, en ocasiones, su tradición va en contra de la ley de Dios. En la tercera parte, Jesús explicará cómo las personas realmente se contaminan, lo que significa que se vuelven inaceptables para la obra de Dios. ¡Esta enseñanza sucede justo antes de que veamos cómo Jesús ayuda a personas no judías tres veces diferentes! Esta enseñanza puede estar aquí para mostrarnos que incluso las personas que no son judías pueden ser aceptables para Dios si lo siguen en sus corazones, incluso si no están siguiendo todas las costumbres judías.</w:t>
      </w:r>
    </w:p>
    <w:p>
      <w:pPr/>
      <w:r>
        <w:rPr>
          <w:lang w:val="es_ES" w:bidi="es_ES"/>
        </w:rPr>
      </w:r>
      <w:r>
        <w:rPr>
          <w:lang w:val="es_ES" w:bidi="es_ES"/>
        </w:rPr>
        <w:t>Los fariseos y otros maestros de la ley han venido del templo en Jerusalén hasta donde estaba Jesús. Querían verlo. Los fariseos eran un grupo de líderes religiosos judíos que tenían mucho cuidado de obedecer todas las leyes y tradiciones judías en detalle. Los maestros de la ley, a veces llamados escribas, eran estudiosos y expertos en las interpretaciones de la ley de las Sagradas Escrituras. Ellos se reúnen alrededor de Jesús y sus discípulos, que están comiendo, y notan un problema: los discípulos no se han lavado las manos antes de comer de la manera específica que se requiere en la tradición judía. Los fariseos y maestros de la ley pensaban que esto hacía que los discípulos se volvieran impuros. Impuro no significa que los discípulos estaban físicamente sucios, sino que los fariseos creían que eran ritualmente impuros o no aptos ante Dios. A los ojos de Dios, la verdadera impureza no es causada por cosas externas, como la suciedad o no seguir rituales o ceremonias hechas por el hombre, sino que es causada por cosas pecaminosas que una persona dice o hace. En este pasaje, Jesús nos enseña la diferencia entre la pureza ritual y la pureza moral, lo que está en nuestros corazones y mentes.</w:t>
      </w:r>
    </w:p>
    <w:p>
      <w:pPr/>
      <w:r>
        <w:rPr>
          <w:lang w:val="es_ES" w:bidi="es_ES"/>
        </w:rPr>
      </w:r>
      <w:r>
        <w:rPr>
          <w:lang w:val="es_ES" w:bidi="es_ES"/>
        </w:rPr>
        <w:t>Hemos visto en las partes anteriores de Marcos que Jesús no siempre sigue las tradiciones de los líderes religiosos. Las tradiciones religiosas judías a veces se llamaban ley oral. El pueblo judío tenía la ley escrita de Moisés, pero a veces la ley no estaba totalmente clara. Con el paso de los años, los ancianos, líderes religiosos de generaciones anteriores, interpretaron la ley escrita y dieron instrucciones adicionales para tratar de que la ley fuera más clara. Las personas transmitieron estas instrucciones adicionales a las siguientes generaciones de forma oral. Estas instrucciones se convirtieron en tradiciones que los líderes religiosos ordenaron al pueblo judío que hicieran para acercarse a Dios. Era difícil seguir todas estas reglas. En esta sección, Marcos nos ayuda a entender las leyes adicionales de los líderes religiosos al darnos un poco de explicación adicional.</w:t>
      </w:r>
    </w:p>
    <w:p>
      <w:pPr/>
      <w:r>
        <w:rPr>
          <w:lang w:val="es_ES" w:bidi="es_ES"/>
        </w:rPr>
      </w:r>
      <w:r>
        <w:rPr>
          <w:lang w:val="es_ES" w:bidi="es_ES"/>
        </w:rPr>
        <w:t>Deténganse aquí y discutan con su equipo de traducción: ¿Qué tipo de reglas y rituales religiosos hacen las personas en su comunidad? ¿Cómo se sienten las personas acerca de estas reglas y rituales religiosos? ¿Quién les dice que hagan los rituales y por qué piensan que tienen que hacerlos? Pausen este audio aquí.</w:t>
      </w:r>
    </w:p>
    <w:p>
      <w:pPr/>
      <w:r>
        <w:rPr>
          <w:lang w:val="es_ES" w:bidi="es_ES"/>
        </w:rPr>
      </w:r>
      <w:r>
        <w:rPr>
          <w:lang w:val="es_ES" w:bidi="es_ES"/>
        </w:rPr>
        <w:t>La ley ceremonial del Antiguo Testamento no decía que era necesario que todas las personas se lavaran antes de cada comida para ser aceptables para Dios. Esta instrucción y la manera específica de lavarse las manos fueron agregadas por líderes religiosos con el tiempo. Las leyes escritas de Moisés solo requerían que los sacerdotes en el Templo se lavaran las manos, pero los fariseos querían que todos fueran tan devotos a Dios como los sacerdotes. Con el paso de los años, todos comenzaron a estar obligados a lavarse las manos antes de comer pan. No era un lavado completo para quitar toda la suciedad — lo único que las personas tenían que hacer era enjuagarse las manos una vez con agua. Pensamos que hicieron esto llenando una mano con agua, formando un cuenco, derramándola sobre la otra mano.</w:t>
      </w:r>
    </w:p>
    <w:p>
      <w:pPr/>
      <w:r>
        <w:rPr>
          <w:lang w:val="es_ES" w:bidi="es_ES"/>
        </w:rPr>
      </w:r>
      <w:r>
        <w:rPr>
          <w:lang w:val="es_ES" w:bidi="es_ES"/>
        </w:rPr>
        <w:t>Entonces Marcos nos dice lo que los líderes religiosos hacen cuando regresan del mercado. El idioma es difícil de entender, por lo que no estamos seguros de lo que hacen los líderes religiosos. Los líderes religiosos lavan todo lo que viene del mercado, o se lavan a sí mismos cuando regresan del mercado. Se lavarían ya sea a sí mismos o cubriéndose completamente con agua. Como no estamos seguros de si Marcos nos está diciendo que los líderes religiosos se lavan a sí mismos o las cosas que traen del mercado, pueden decir cualquiera de las dos cosas en su traducción.</w:t>
      </w:r>
    </w:p>
    <w:p>
      <w:pPr/>
      <w:r>
        <w:rPr>
          <w:lang w:val="es_ES" w:bidi="es_ES"/>
        </w:rPr>
      </w:r>
      <w:r>
        <w:rPr>
          <w:lang w:val="es_ES" w:bidi="es_ES"/>
        </w:rPr>
        <w:t>Marcos continúa explicando todas las cosas que las personas tienen que lavar, y cómo tienen que lavarlas de acuerdo con la ley de los líderes religiosos. Había muchas cosas que debían ser purificadas o hechas aceptables para servir a Dios. Marcos da una larga lista como ejemplo, "tazas, jarras, calderas", para que veamos cuánto trabajo adicional dieron los líderes religiosos a las personas. Los fariseos creían que las personas podían acercarse más a Dios si hacían todas estas cosas.</w:t>
      </w:r>
    </w:p>
    <w:p>
      <w:pPr/>
      <w:r>
        <w:rPr>
          <w:lang w:val="es_ES" w:bidi="es_ES"/>
        </w:rPr>
      </w:r>
      <w:r>
        <w:rPr>
          <w:lang w:val="es_ES" w:bidi="es_ES"/>
        </w:rPr>
        <w:t>Las tazas que se mencionan aquí son recipientes que se usan para beber, las jarras son recipientes como una jarra de la que las personas vierten líquido, y las calderas se refieren a recipientes de metal que se usan para cocinar.</w:t>
      </w:r>
    </w:p>
    <w:p>
      <w:pPr/>
      <w:r>
        <w:rPr>
          <w:lang w:val="es_ES" w:bidi="es_ES"/>
        </w:rPr>
      </w:r>
      <w:r>
        <w:rPr>
          <w:lang w:val="es_ES" w:bidi="es_ES"/>
        </w:rPr>
        <w:t>Deténganse aquí y miren una imagen de tazas, jarras y calderas. Cuéntense entre sí una historia de una vez en que conocieron a alguien que hizo algo para obtener el favor de Dios o de un espíritu. Pausen este audio aquí.</w:t>
      </w:r>
    </w:p>
    <w:p>
      <w:pPr/>
      <w:r>
        <w:rPr>
          <w:lang w:val="es_ES" w:bidi="es_ES"/>
        </w:rPr>
      </w:r>
      <w:r>
        <w:rPr>
          <w:lang w:val="es_ES" w:bidi="es_ES"/>
        </w:rPr>
        <w:t>Los fariseos y los maestros de la ley reprenden a Jesús — preguntándole por qué sus discípulos no siguen la tradición judía y en cambio están comiendo con manos impuras o contaminadas. Jesús no les explica directamente por qué sus discípulos no siguieron estas tradiciones. En cambio, Jesús responde con una cita de uno de sus profetas más famosos, Isaías. Esta cita de Isaías sobre los hipócritas muestra que las personas pueden lavarse y seguir todas las reglas estrictas sobre cómo limpiarse a sí mismos y a otras cosas, pero eso no significa que sus corazones estén limpios o que sean aceptables para Dios. Isaías dice que Dios dice: "Estas personas me honran con sus labios, pero sus corazones están lejos de mí". El mensaje de Dios nos muestra la diferencia entre la adoración externa, alabar a Dios con nuestras palabras o "con sus labios", y la realidad interna de lo que está sucediendo en nuestros corazones y mentes. Jesús les está diciendo a los fariseos y maestros de la ley que la profecía de Isaías se está cumpliendo aquí. Los fariseos y maestros de la ley son los hipócritas que Dios describió a través de Isaías. Ser un hipócrita es tener la apariencia de ser algo que uno no es. Dios dice: "Ellos me adoran en vano; sus enseñanzas son meramente reglas humanas". Los fariseos adoran sin propósito porque solo piensan en las tradiciones y leyes humanas. Han reemplazado los mandamientos de Dios con sus propias enseñanzas humanas.</w:t>
      </w:r>
    </w:p>
    <w:p>
      <w:pPr/>
      <w:r>
        <w:rPr>
          <w:lang w:val="es_ES" w:bidi="es_ES"/>
        </w:rPr>
      </w:r>
      <w:r>
        <w:rPr>
          <w:lang w:val="es_ES" w:bidi="es_ES"/>
        </w:rPr>
        <w:t>No están más cerca de Dios porque hacen estas cosas: están más cerca de Dios cuando sus corazones están cerca de Dios. Esta cita muestra a los líderes religiosos que la ley de Dios tiene autoridad sobre sus tradiciones, aunque sus tradiciones podrían haber sido creadas para ayudar a las personas.</w:t>
      </w:r>
    </w:p>
    <w:p>
      <w:pPr/>
      <w:r>
        <w:rPr>
          <w:lang w:val="es_ES" w:bidi="es_ES"/>
        </w:rPr>
      </w:r>
      <w:r>
        <w:rPr>
          <w:lang w:val="es_ES" w:bidi="es_ES"/>
        </w:rPr>
        <w:t>Deténganse aquí y discutan: ¿Quién tiene la autoridad religiosa en su comunidad? ¿Es la Biblia/Escritura misma, o ciertos líderes de la iglesia? Describan cualquier ritual religioso que su comunidad haga que vaya más allá de lo que la Biblia les dice que hagan.</w:t>
      </w:r>
    </w:p>
    <w:p>
      <w:pPr/>
      <w:r>
        <w:rPr>
          <w:lang w:val="es_ES" w:bidi="es_ES"/>
        </w:rPr>
      </w:r>
      <w:r>
        <w:rPr>
          <w:lang w:val="es_ES" w:bidi="es_ES"/>
        </w:rPr>
        <w:t>Pausen el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7:1–8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los fariseos y los maestros de la ley religiosa notan que los discípulos de Jesús no se lavaron las manos antes de comer, como es parte de la tradición judía.</w:t>
      </w:r>
    </w:p>
    <w:p>
      <w:pPr/>
      <w:r>
        <w:rPr>
          <w:lang w:val="es_ES" w:bidi="es_ES"/>
        </w:rPr>
      </w:r>
      <w:r>
        <w:rPr>
          <w:b/>
          <w:lang w:val="es_ES" w:bidi="es_ES"/>
        </w:rPr>
        <w:t>En la segunda escena:</w:t>
      </w:r>
      <w:r>
        <w:rPr>
          <w:lang w:val="es_ES" w:bidi="es_ES"/>
        </w:rPr>
        <w:t xml:space="preserve"> los fariseos y los maestros de la ley religiosa le preguntan a Jesús: "¿Por qué tus discípulos no siguen nuestra tradición?"</w:t>
      </w:r>
    </w:p>
    <w:p>
      <w:pPr/>
      <w:r>
        <w:rPr>
          <w:lang w:val="es_ES" w:bidi="es_ES"/>
        </w:rPr>
      </w:r>
      <w:r>
        <w:rPr>
          <w:lang w:val="es_ES" w:bidi="es_ES"/>
        </w:rPr>
        <w:t>Jesús responde que ellos son hipócritas. Jesús cita al profeta Isaías, quien dijo: "Estas personas me honran con sus labios, pero sus corazones están lejos de mí. Su adoración es una farsa, porque enseñan ideas hechas por el hombre como si fueran mandamientos de Dios".</w:t>
      </w:r>
    </w:p>
    <w:p>
      <w:pPr/>
      <w:r>
        <w:rPr>
          <w:lang w:val="es_ES" w:bidi="es_ES"/>
        </w:rPr>
      </w:r>
      <w:r>
        <w:rPr>
          <w:lang w:val="es_ES" w:bidi="es_ES"/>
        </w:rPr>
        <w:t>Jesús dice: "Ustedes ignoran la ley de Dios y la sustituyen por su propia tradición".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 religiosa</w:t>
      </w:r>
    </w:p>
    <w:p>
      <w:pPr>
        <w:pStyle w:val="ListBullet"/>
        <w:spacing w:line="240" w:lineRule="auto"/>
        <w:ind w:left="720"/>
      </w:pPr>
      <w:r>
        <w:rPr>
          <w:lang w:val="es_ES" w:bidi="es_ES"/>
        </w:rPr>
      </w:r>
      <w:r>
        <w:rPr>
          <w:lang w:val="es_ES" w:bidi="es_ES"/>
        </w:rPr>
        <w:t>El profeta Isaías (quien es citado)</w:t>
      </w:r>
    </w:p>
    <w:p>
      <w:pPr/>
      <w:r>
        <w:rPr>
          <w:lang w:val="es_ES" w:bidi="es_ES"/>
        </w:rPr>
      </w:r>
      <w:r>
        <w:rPr>
          <w:lang w:val="es_ES" w:bidi="es_ES"/>
        </w:rPr>
        <w:t>En grupo, presten atención a estas partes del contexto del pasaje: no sabemos cuándo ni dónde ocurre la primera escena, pero Jesús está con sus discípulos, y ellos están comiendo. Los fariseos y los maestros de la ley religiosa han venido de Jerusalén para ver a Jesús. No sabemos por qué los fariseos han venido a ver a Jesús; puede ser que hayan venido con el propósito de encontrar faltas en las enseñanzas y acciones de Jesús. Vemos a lo largo de Marcos que muchos de los líderes religiosos no están contentos con las enseñanzas de Jesús.</w:t>
      </w:r>
    </w:p>
    <w:p>
      <w:pPr/>
      <w:r>
        <w:rPr>
          <w:lang w:val="es_ES" w:bidi="es_ES"/>
        </w:rPr>
      </w:r>
      <w:r>
        <w:rPr>
          <w:lang w:val="es_ES" w:bidi="es_ES"/>
        </w:rPr>
        <w:t>Estos fariseos y maestros de la ley religiosa notan que los discípulos no se lavan las manos antes de comer, como se esperaba en la tradición judía.</w:t>
      </w:r>
    </w:p>
    <w:p>
      <w:pPr/>
      <w:r>
        <w:rPr>
          <w:lang w:val="es_ES" w:bidi="es_ES"/>
        </w:rPr>
      </w:r>
      <w:r>
        <w:rPr>
          <w:lang w:val="es_ES" w:bidi="es_ES"/>
        </w:rPr>
        <w:t>Ahora Marcos da a su audiencia información de fondo para que puedan entender el pasaje. Marcos explica que el pueblo judío, especialmente los fariseos, tradicionalmente se lavaban las manos y lavaban ceremonialmente tazas, jarras y calderas. Aunque el pasaje dice "todos los judíos", esto es probablemente una exageración y significa "la mayoría de los judíos". La manera específica de lavarse las manos y muchas de las otras tradiciones no eran de la ley de Moisés, sino que eran instrucciones que los líderes religiosos habían agregado con el tiempo. Los fariseos habían inventado y desarrollado seiscientas y trece leyes y estaban más preocupados por sus hábitos religiosos que por sus corazones y por tener una relación con Dios. Era difícil para el pueblo judío seguir tantas leyes y rituales específicos. El lavado ceremonial era importante para muchos judíos, especialmente para los fariseos. El mandamiento de lavarse las manos viene de la tradición de los ancianos, no de la ley que Dios dio a Moisés.</w:t>
      </w:r>
    </w:p>
    <w:p>
      <w:pPr/>
      <w:r>
        <w:rPr>
          <w:lang w:val="es_ES" w:bidi="es_ES"/>
        </w:rPr>
      </w:r>
      <w:r>
        <w:rPr>
          <w:lang w:val="es_ES" w:bidi="es_ES"/>
        </w:rPr>
        <w:t>En la segunda escena, los maestros de la ley religiosa y los fariseos le preguntan a Jesús por qué sus discípulos no siguen estas tradiciones. Reprenden a Jesús por las acciones de sus discípulos. Los fariseos piensan que si los discípulos de Jesús no se están comportando de una manera que creen que es aceptable ante Dios, entonces Jesús tampoco se está comportando de una manera aceptable, porque él es su maestro. Jesús no responde a la pregunta de los fariseos con una explicación directa de por qué los discípulos no han seguido la tradición. En cambio, él responde diciéndoles a los maestros de la ley religiosa y a los fariseos que son hipócritas. Jesús cita al profeta Isaías, quien dijo: "Estas personas me honran con sus labios, pero sus corazones están lejos de mí. Su adoración es una farsa, porque enseñan ideas hechas por el hombre como si fueran mandamientos de Dios".</w:t>
      </w:r>
    </w:p>
    <w:p>
      <w:pPr/>
      <w:r>
        <w:rPr>
          <w:lang w:val="es_ES" w:bidi="es_ES"/>
        </w:rPr>
      </w:r>
      <w:r>
        <w:rPr>
          <w:lang w:val="es_ES" w:bidi="es_ES"/>
        </w:rPr>
        <w:t>Jesús dice: "Ustedes ignoran, o dejan de lado, la ley de Dios y sustituyen, o se aferran, a su propia tradición".</w:t>
      </w:r>
    </w:p>
    <w:p>
      <w:pPr/>
      <w:r>
        <w:rPr>
          <w:lang w:val="es_ES" w:bidi="es_ES"/>
        </w:rPr>
      </w:r>
      <w:r>
        <w:rPr>
          <w:lang w:val="es_ES" w:bidi="es_ES"/>
        </w:rPr>
        <w:t>Jesús no está diciendo que todas las tradiciones sean incorrectas. Muchas personas y culturas siguen muchas tradiciones. Jesús está mostrando a los fariseos el problema de las tradiciones religiosas que se han vuelto más importantes que la palabra de Dios. Marcos quiere que sigamos a Jesús en nuestros corazones en lugar de seguir tradiciones religiosas hechas por el hombre. Los fariseos juzgarían a alguien como aceptable ante Dios con base en los hábitos y comportamientos de una persona. Si veían a alguien que no seguía las tradiciones, lo consideraban como pecador contra Dios o como impuro. Los fariseos amaban las tradiciones religiosas y las enseñaban como si tuvieran la misma autoridad que los mandamientos de Dios. Amaban estas tradiciones y hábitos más de lo que amaban a Dios.</w:t>
      </w:r>
    </w:p>
    <w:p>
      <w:pPr/>
      <w:r>
        <w:rPr>
          <w:lang w:val="es_ES" w:bidi="es_ES"/>
        </w:rPr>
      </w:r>
      <w:r>
        <w:rPr>
          <w:lang w:val="es_ES" w:bidi="es_ES"/>
        </w:rPr>
        <w:t>Ahora, el grupo debe crear un guión gráfico, dibujar o usar objetos para visualizar el pasaje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7:1–8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dos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 religiosa</w:t>
      </w:r>
    </w:p>
    <w:p>
      <w:pPr>
        <w:pStyle w:val="ListBullet"/>
        <w:spacing w:line="240" w:lineRule="auto"/>
        <w:ind w:left="720"/>
      </w:pPr>
      <w:r>
        <w:rPr>
          <w:lang w:val="es_ES" w:bidi="es_ES"/>
        </w:rPr>
      </w:r>
      <w:r>
        <w:rPr>
          <w:lang w:val="es_ES" w:bidi="es_ES"/>
        </w:rPr>
        <w:t>El profeta Isaías (quien es citado)</w:t>
      </w:r>
    </w:p>
    <w:p>
      <w:pPr/>
      <w:r>
        <w:rPr>
          <w:lang w:val="es_ES" w:bidi="es_ES"/>
        </w:rPr>
      </w:r>
      <w:r>
        <w:rPr>
          <w:lang w:val="es_ES" w:bidi="es_ES"/>
        </w:rPr>
        <w:t>En grupo, dramaticen el pasaje dos veces. Deben interpretar el pasaje en su propio idioma.</w:t>
      </w:r>
    </w:p>
    <w:p>
      <w:pPr/>
      <w:r>
        <w:rPr>
          <w:lang w:val="es_ES" w:bidi="es_ES"/>
        </w:rPr>
      </w:r>
      <w:r>
        <w:rPr>
          <w:lang w:val="es_ES" w:bidi="es_ES"/>
        </w:rPr>
        <w:t>Primero, dramaticen la historia sin hacer pausas. Presten atención al diálogo, al flujo, a la trama y a los tiempos en que se da la historia. Asegúrense de no omitir la actuación de las partes difíciles o importantes de la historia. Ayúdense unos a otros a recordar cada parte de la historia.</w:t>
      </w:r>
    </w:p>
    <w:p>
      <w:pPr/>
      <w:r>
        <w:rPr>
          <w:lang w:val="es_ES" w:bidi="es_ES"/>
        </w:rPr>
      </w:r>
      <w:r>
        <w:rPr>
          <w:lang w:val="es_ES" w:bidi="es_ES"/>
        </w:rPr>
        <w:t>Pausen este audio aquí y dramatizen el pasaje.</w:t>
      </w:r>
    </w:p>
    <w:p>
      <w:pPr/>
      <w:r>
        <w:rPr>
          <w:lang w:val="es_ES" w:bidi="es_ES"/>
        </w:rPr>
      </w:r>
      <w:r>
        <w:rPr>
          <w:lang w:val="es_ES" w:bidi="es_ES"/>
        </w:rPr>
        <w:t>El grupo debe dramatizar este pasaje por segunda vez. En ciertos momentos de la actuación, pausen la actuación y pregúnten a la persona que interpreta al personaje: "¿Qué estás pensando o sintiendo?"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dramaticen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los fariseos y maestros de la ley religiosa vienen de Jerusalén para ver a Jesús. Ellos notan que algunos de sus discípulos no siguen el ritual judío de lavarse las manos antes de comer.</w:t>
      </w:r>
    </w:p>
    <w:p>
      <w:pPr/>
      <w:r>
        <w:rPr>
          <w:lang w:val="es_ES" w:bidi="es_ES"/>
        </w:rPr>
      </w:r>
      <w:r>
        <w:rPr>
          <w:lang w:val="es_ES" w:bidi="es_ES"/>
        </w:rPr>
        <w:t>Pausen la actuación. Pregúntenles a las personas que interpretan a los fariseos y maestros de la ley religiosa: "¿Qué están pensando o sintiendo?" Puede que escuchen cosas como: "Estamos sorprendidos", "Sabíamos que había algún problema con este Jesús y sus discípulos", "Sentimos que esto es blasfemia", "Sentimos que no nos respetan", o "Sentimos que los discípulos están faltando al respeto a Dios". Ahora pregúntenles a los actores que interpretan a los discípulos: "¿Cómo se sienten?" Puede que escuchen cosas como: "Ni siquiera estamos prestando atención a cosas como lavarnos las manos, estamos con Jesús, solo hacemos lo que él hace". Continúen la actuación.</w:t>
      </w:r>
    </w:p>
    <w:p>
      <w:pPr/>
      <w:r>
        <w:rPr>
          <w:lang w:val="es_ES" w:bidi="es_ES"/>
        </w:rPr>
      </w:r>
      <w:r>
        <w:rPr>
          <w:lang w:val="es_ES" w:bidi="es_ES"/>
        </w:rPr>
        <w:t>Asegúrense de dramatizar las tradiciones de derramar agua sobre las manos en forma de cuenco, no comer nada del mercado hasta que pongan sus manos bajo el agua, y lavar ceremonialmente tazas y jarras.</w:t>
      </w:r>
    </w:p>
    <w:p>
      <w:pPr/>
      <w:r>
        <w:rPr>
          <w:lang w:val="es_ES" w:bidi="es_ES"/>
        </w:rPr>
      </w:r>
      <w:r>
        <w:rPr>
          <w:lang w:val="es_ES" w:bidi="es_ES"/>
        </w:rPr>
        <w:t>Pausen la actuación. Pregúntenles a las personas que interpretan a los fariseos y a los maestros de la ley religiosa, quienes estarían realizando estas tradiciones: "¿Por qué están haciendo estas cosas?" Puede que escuchen cosas como: "Esto es lo que siempre hemos hecho" o "Pensamos que esto es lo que Dios requería de nosotros". Continúen la actuación.</w:t>
      </w:r>
    </w:p>
    <w:p>
      <w:pPr/>
      <w:r>
        <w:rPr>
          <w:lang w:val="es_ES" w:bidi="es_ES"/>
        </w:rPr>
      </w:r>
      <w:r>
        <w:rPr>
          <w:lang w:val="es_ES" w:bidi="es_ES"/>
        </w:rPr>
        <w:t>Los fariseos y maestros de la ley religiosa le preguntan a Jesús por qué sus discípulos no siguen la tradición. Jesús responde: "Hipócritas. Isaías tenía razón cuando profetizó acerca de ustedes".</w:t>
      </w:r>
    </w:p>
    <w:p>
      <w:pPr/>
      <w:r>
        <w:rPr>
          <w:lang w:val="es_ES" w:bidi="es_ES"/>
        </w:rPr>
      </w:r>
      <w:r>
        <w:rPr>
          <w:lang w:val="es_ES" w:bidi="es_ES"/>
        </w:rPr>
        <w:t>Pausen la actuación. Pregúntale a la persona que interpreta a Jesús: "¿Qué estás pensando o sintiendo?" Puede que escuchen cosas como: "Estoy enojado", "Estoy frustrado, se supone que estos deben ser líderes religiosos, pero realmente no entienden lo que Dios quiere", o "Siento que estas personas están tratando de cargar a mis discípulos con cosas que Dios no requiere". Continúen la actuación.</w:t>
      </w:r>
    </w:p>
    <w:p>
      <w:pPr/>
      <w:r>
        <w:rPr>
          <w:lang w:val="es_ES" w:bidi="es_ES"/>
        </w:rPr>
      </w:r>
      <w:r>
        <w:rPr>
          <w:lang w:val="es_ES" w:bidi="es_ES"/>
        </w:rPr>
        <w:t>Jesús cita a Isaías, quien dijo: "Estas personas me honran con sus labios, pero sus corazones están lejos de mí. Su adoración no es verdadera ni genuina. Enseñan ideas hechas por el hombre como mandamientos de Dios, ignoran la ley de Dios y sustituyen sus propias tradiciones".</w:t>
      </w:r>
    </w:p>
    <w:p>
      <w:pPr/>
      <w:r>
        <w:rPr>
          <w:lang w:val="es_ES" w:bidi="es_ES"/>
        </w:rPr>
      </w:r>
      <w:r>
        <w:rPr>
          <w:lang w:val="es_ES" w:bidi="es_ES"/>
        </w:rPr>
        <w:t>Al final de la actuación, pregúntenle a la persona que interpreta a Jesús: "¿Qué estás pensando o sintiendo?" Puede que escuchen cosas como: "Estoy enojado de que estas personas estén enseñando ideas hechas por el hombre como mandamientos de Dios" o "Estoy protegiendo a mis discípulos de esta religión hecha por el hombre".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7:1–8 en la traducción que sea más fácil de entender.</w:t>
      </w:r>
    </w:p>
    <w:p>
      <w:pPr/>
      <w:r>
        <w:rPr>
          <w:lang w:val="es_ES" w:bidi="es_ES"/>
        </w:rPr>
      </w:r>
      <w:r>
        <w:rPr>
          <w:lang w:val="es_ES" w:bidi="es_ES"/>
        </w:rPr>
        <w:t>En este paso, el grupo discutirá sobre los términos y palabras clave de este pasaje.</w:t>
      </w:r>
    </w:p>
    <w:p>
      <w:pPr/>
      <w:r>
        <w:rPr>
          <w:lang w:val="es_ES" w:bidi="es_ES"/>
        </w:rPr>
      </w:r>
      <w:r>
        <w:rPr>
          <w:lang w:val="es_ES" w:bidi="es_ES"/>
        </w:rPr>
        <w:t xml:space="preserve">Los </w:t>
      </w:r>
      <w:r>
        <w:rPr>
          <w:b/>
          <w:lang w:val="es_ES" w:bidi="es_ES"/>
        </w:rPr>
        <w:t>fariseos</w:t>
      </w:r>
      <w:r>
        <w:rPr>
          <w:lang w:val="es_ES" w:bidi="es_ES"/>
        </w:rPr>
        <w:t xml:space="preserve"> y </w:t>
      </w:r>
      <w:r>
        <w:rPr>
          <w:b/>
          <w:lang w:val="es_ES" w:bidi="es_ES"/>
        </w:rPr>
        <w:t>maestros de la ley</w:t>
      </w:r>
      <w:r>
        <w:rPr>
          <w:lang w:val="es_ES" w:bidi="es_ES"/>
        </w:rPr>
        <w:t xml:space="preserve"> vienen a ver a Jesús. Un "maestro de la ley" a veces se traduce como </w:t>
      </w:r>
      <w:r>
        <w:rPr>
          <w:b/>
          <w:lang w:val="es_ES" w:bidi="es_ES"/>
        </w:rPr>
        <w:t>escribas</w:t>
      </w:r>
      <w:r>
        <w:rPr>
          <w:lang w:val="es_ES" w:bidi="es_ES"/>
        </w:rPr>
        <w:t xml:space="preserve"> o personas que escribían la ley: eran estudiosos y expertos en la interpretación de la ley de las Sagradas Escrituras. Estos maestros no escribían las interpretaciones, sino que las memorizaban y las enseñaban oralmente. Para obtener más información sobre </w:t>
      </w:r>
      <w:r>
        <w:rPr>
          <w:lang w:val="es_ES" w:bidi="es_ES"/>
        </w:rPr>
        <w:t>maestro de la ley</w:t>
      </w:r>
      <w:r>
        <w:rPr>
          <w:lang w:val="es_ES" w:bidi="es_ES"/>
        </w:rPr>
        <w:t>, consulten el Glosario Principal y use aquí el mismo término que ha usado en otros pasajes.</w:t>
      </w:r>
    </w:p>
    <w:p>
      <w:pPr/>
      <w:r>
        <w:rPr>
          <w:lang w:val="es_ES" w:bidi="es_ES"/>
        </w:rPr>
      </w:r>
      <w:r>
        <w:rPr>
          <w:lang w:val="es_ES" w:bidi="es_ES"/>
        </w:rPr>
        <w:t xml:space="preserve">El nombre “Fariseo” significa “estar separado”. Los </w:t>
      </w:r>
      <w:r>
        <w:rPr>
          <w:b/>
          <w:lang w:val="es_ES" w:bidi="es_ES"/>
        </w:rPr>
        <w:t>Fariseos</w:t>
      </w:r>
      <w:r>
        <w:rPr>
          <w:lang w:val="es_ES" w:bidi="es_ES"/>
        </w:rPr>
        <w:t xml:space="preserve"> eran considerados muy influyentes y justos. Ellos eran buen ejemplo para las personas porque eran devotos a la ley de Dios. Reconocían las leyes y tradiciones religiosas tanto orales como escritas. El término Fariseos es el nombre de estos tipos de líderes religiosos. Para obtener más información sobre </w:t>
      </w:r>
      <w:r>
        <w:rPr>
          <w:lang w:val="es_ES" w:bidi="es_ES"/>
        </w:rPr>
        <w:t>Fariseo</w:t>
      </w:r>
      <w:r>
        <w:rPr>
          <w:lang w:val="es_ES" w:bidi="es_ES"/>
        </w:rPr>
        <w:t>, consulten el Glosario Principal y use aquí el mismo término que ha usado en otros pasajes.</w:t>
      </w:r>
    </w:p>
    <w:p>
      <w:pPr/>
      <w:r>
        <w:rPr>
          <w:lang w:val="es_ES" w:bidi="es_ES"/>
        </w:rPr>
      </w:r>
      <w:r>
        <w:rPr>
          <w:lang w:val="es_ES" w:bidi="es_ES"/>
        </w:rPr>
        <w:t xml:space="preserve">Los fariseos y maestros de la ley viajan desde </w:t>
      </w:r>
      <w:r>
        <w:rPr>
          <w:b/>
          <w:lang w:val="es_ES" w:bidi="es_ES"/>
        </w:rPr>
        <w:t>Jerusalén</w:t>
      </w:r>
      <w:r>
        <w:rPr>
          <w:lang w:val="es_ES" w:bidi="es_ES"/>
        </w:rPr>
        <w:t xml:space="preserve"> para ver a Jesús. </w:t>
      </w:r>
      <w:r>
        <w:rPr>
          <w:lang w:val="es_ES" w:bidi="es_ES"/>
        </w:rPr>
        <w:t>Jerusalén</w:t>
      </w:r>
      <w:r>
        <w:rPr>
          <w:lang w:val="es_ES" w:bidi="es_ES"/>
        </w:rPr>
        <w:t xml:space="preserve"> es el nombre de la capital religiosa del pueblo judío. El lugar oficial al que los judíos iban a sacrificar a Dios, el templo, estaba ubicado en Jerusalén. Este era el lugar más sagrado para el pueblo judío, y el lugar donde se reunían los líderes de la ley religiosa judía.</w:t>
      </w:r>
    </w:p>
    <w:p>
      <w:pPr/>
      <w:r>
        <w:rPr>
          <w:lang w:val="es_ES" w:bidi="es_ES"/>
        </w:rPr>
      </w:r>
      <w:r>
        <w:rPr>
          <w:lang w:val="es_ES" w:bidi="es_ES"/>
        </w:rPr>
        <w:t xml:space="preserve">Los fariseos notan que los </w:t>
      </w:r>
      <w:r>
        <w:rPr>
          <w:b/>
          <w:lang w:val="es_ES" w:bidi="es_ES"/>
        </w:rPr>
        <w:t>discípulos</w:t>
      </w:r>
      <w:r>
        <w:rPr>
          <w:lang w:val="es_ES" w:bidi="es_ES"/>
        </w:rPr>
        <w:t xml:space="preserve"> están comiendo sin lavarse las manos, como se esperaba según la tradición judía. Para obtener más información sobre los </w:t>
      </w:r>
      <w:r>
        <w:rPr>
          <w:lang w:val="es_ES" w:bidi="es_ES"/>
        </w:rPr>
        <w:t>discípulos</w:t>
      </w:r>
      <w:r>
        <w:rPr>
          <w:lang w:val="es_ES" w:bidi="es_ES"/>
        </w:rPr>
        <w:t>, consulten el Glosario Principal y use aquí el mismo término que han usado para "discípulo" en todo el libro de Marcos.</w:t>
      </w:r>
    </w:p>
    <w:p>
      <w:pPr/>
      <w:r>
        <w:rPr>
          <w:lang w:val="es_ES" w:bidi="es_ES"/>
        </w:rPr>
      </w:r>
      <w:r>
        <w:rPr>
          <w:lang w:val="es_ES" w:bidi="es_ES"/>
        </w:rPr>
        <w:t xml:space="preserve">Marcos explica que los fariseos y todos los judíos no comen a menos que se laven las manos. </w:t>
      </w:r>
      <w:r>
        <w:rPr>
          <w:b/>
          <w:lang w:val="es_ES" w:bidi="es_ES"/>
        </w:rPr>
        <w:t>Judíos</w:t>
      </w:r>
      <w:r>
        <w:rPr>
          <w:lang w:val="es_ES" w:bidi="es_ES"/>
        </w:rPr>
        <w:t xml:space="preserve"> se refiere al grupo de personas descendientes de Isaac, hijo de Abraham. Este es el grupo con el que Dios hizo un pacto para darles la tierra de Israel. Comenzaron a ser llamados judíos cuando, quinientos años antes de Jesús, fueron conquistados por ejércitos enemigos y llevados a otro país. Se llamaron a sí mismos judíos para preservar su identidad como el pueblo elegido de Dios. "Los judíos" son tanto un grupo étnico (los descendientes de Isaac) como un grupo de personas que practican la religión del judaísmo. En esta historia, Marcos dice que los judíos siempre se lavan las manos antes de comer. Esto es probablemente una exageración para decir que la mayoría de los judíos, si siguen los rituales religiosos de los fariseos y maestros de la ley, se lavarán las manos.</w:t>
      </w:r>
    </w:p>
    <w:p>
      <w:pPr/>
      <w:r>
        <w:rPr>
          <w:lang w:val="es_ES" w:bidi="es_ES"/>
        </w:rPr>
      </w:r>
      <w:r>
        <w:rPr>
          <w:lang w:val="es_ES" w:bidi="es_ES"/>
        </w:rPr>
        <w:t xml:space="preserve">Deténganse aquí y discutan sobre el término que usarán para </w:t>
      </w:r>
      <w:r>
        <w:rPr>
          <w:b/>
          <w:lang w:val="es_ES" w:bidi="es_ES"/>
        </w:rPr>
        <w:t>judíos</w:t>
      </w:r>
      <w:r>
        <w:rPr>
          <w:lang w:val="es_ES" w:bidi="es_ES"/>
        </w:rPr>
        <w:t xml:space="preserve">. Para obtener más información sobre </w:t>
      </w:r>
      <w:r>
        <w:rPr>
          <w:lang w:val="es_ES" w:bidi="es_ES"/>
        </w:rPr>
        <w:t>judíos</w:t>
      </w:r>
      <w:r>
        <w:rPr>
          <w:lang w:val="es_ES" w:bidi="es_ES"/>
        </w:rPr>
        <w:t>, consulte el Glosario Principal y usen aquí el mismo término que ha usado en otros pasajes. Pausen este audio aquí.</w:t>
      </w:r>
    </w:p>
    <w:p>
      <w:pPr/>
      <w:r>
        <w:rPr>
          <w:lang w:val="es_ES" w:bidi="es_ES"/>
        </w:rPr>
      </w:r>
      <w:r>
        <w:rPr>
          <w:lang w:val="es_ES" w:bidi="es_ES"/>
        </w:rPr>
        <w:t xml:space="preserve">Jesús responde a la reprensión de los fariseos citando a Isaías. Jesús dice que </w:t>
      </w:r>
      <w:r>
        <w:rPr>
          <w:lang w:val="es_ES" w:bidi="es_ES"/>
        </w:rPr>
        <w:t>Isaías</w:t>
      </w:r>
      <w:r>
        <w:rPr>
          <w:lang w:val="es_ES" w:bidi="es_ES"/>
        </w:rPr>
        <w:t xml:space="preserve"> tenía razón cuando profetizó sobre la </w:t>
      </w:r>
      <w:r>
        <w:rPr>
          <w:b/>
          <w:lang w:val="es_ES" w:bidi="es_ES"/>
        </w:rPr>
        <w:t>hipocresía</w:t>
      </w:r>
      <w:r>
        <w:rPr>
          <w:lang w:val="es_ES" w:bidi="es_ES"/>
        </w:rPr>
        <w:t xml:space="preserve"> de las personas. Isaías es un profeta judío que profetizó a los judíos, el pueblo de Dios, más de setecientos años antes de la época de Jesús. Isaías advirtió al pueblo de Dios que si no seguían a Dios serían conquistados por el enemigo y arrebatados de su tierra. Él también profetizó que serían salvados de su exilio y traídos de regreso a la tierra. Él profetizó que un salvador vendría a salvarlos. En este caso, Jesús cita a Isaías para mostrar que a Dios le importa más lo que está dentro del corazón de una persona que las reglas que sigue. Usen la misma palabra para </w:t>
      </w:r>
      <w:r>
        <w:rPr>
          <w:b/>
          <w:lang w:val="es_ES" w:bidi="es_ES"/>
        </w:rPr>
        <w:t>profecía</w:t>
      </w:r>
      <w:r>
        <w:rPr>
          <w:lang w:val="es_ES" w:bidi="es_ES"/>
        </w:rPr>
        <w:t xml:space="preserve"> e </w:t>
      </w:r>
      <w:r>
        <w:rPr>
          <w:b/>
          <w:lang w:val="es_ES" w:bidi="es_ES"/>
        </w:rPr>
        <w:t>hipocresía</w:t>
      </w:r>
      <w:r>
        <w:rPr>
          <w:lang w:val="es_ES" w:bidi="es_ES"/>
        </w:rPr>
        <w:t xml:space="preserve"> que en los pasajes anteriores, y recuerden que </w:t>
      </w:r>
      <w:r>
        <w:rPr>
          <w:lang w:val="es_ES" w:bidi="es_ES"/>
        </w:rPr>
        <w:t>profecía</w:t>
      </w:r>
      <w:r>
        <w:rPr>
          <w:lang w:val="es_ES" w:bidi="es_ES"/>
        </w:rPr>
        <w:t xml:space="preserve"> e </w:t>
      </w:r>
      <w:r>
        <w:rPr>
          <w:lang w:val="es_ES" w:bidi="es_ES"/>
        </w:rPr>
        <w:t>hipocresía</w:t>
      </w:r>
      <w:r>
        <w:rPr>
          <w:lang w:val="es_ES" w:bidi="es_ES"/>
        </w:rPr>
        <w:t xml:space="preserve"> están en el Glosario Principal.</w:t>
      </w:r>
    </w:p>
    <w:p>
      <w:pPr/>
      <w:r>
        <w:rPr>
          <w:lang w:val="es_ES" w:bidi="es_ES"/>
        </w:rPr>
      </w:r>
      <w:r>
        <w:rPr>
          <w:lang w:val="es_ES" w:bidi="es_ES"/>
        </w:rPr>
        <w:t xml:space="preserve">Jesús habla de aferrarse a la </w:t>
      </w:r>
      <w:r>
        <w:rPr>
          <w:b/>
          <w:lang w:val="es_ES" w:bidi="es_ES"/>
        </w:rPr>
        <w:t>tradición humana</w:t>
      </w:r>
      <w:r>
        <w:rPr>
          <w:lang w:val="es_ES" w:bidi="es_ES"/>
        </w:rPr>
        <w:t xml:space="preserve"> o a la </w:t>
      </w:r>
      <w:r>
        <w:rPr>
          <w:b/>
          <w:lang w:val="es_ES" w:bidi="es_ES"/>
        </w:rPr>
        <w:t>tradición de los hombres</w:t>
      </w:r>
      <w:r>
        <w:rPr>
          <w:lang w:val="es_ES" w:bidi="es_ES"/>
        </w:rPr>
        <w:t>. Esto se refiere a la tradición oral que los escribas transmitieron al pueblo y les dijeron que debían seguir. Jesús la llama la "tradición de los hombres" para mostrar la diferencia entre estas reglas y las reglas más importantes que Dios quiere que las personas sigan.</w:t>
      </w:r>
    </w:p>
    <w:p>
      <w:pPr/>
      <w:r>
        <w:rPr>
          <w:lang w:val="es_ES" w:bidi="es_ES"/>
        </w:rPr>
      </w:r>
      <w:r>
        <w:rPr>
          <w:lang w:val="es_ES" w:bidi="es_ES"/>
        </w:rPr>
        <w:t xml:space="preserve">Deténganse aquí y discutan sobre qué término usarán para </w:t>
      </w:r>
      <w:r>
        <w:rPr>
          <w:b/>
          <w:lang w:val="es_ES" w:bidi="es_ES"/>
        </w:rPr>
        <w:t>tradición de los hombres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7:9–13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7:9–13 y guárdenlo en sus corazones.</w:t>
      </w:r>
    </w:p>
    <w:p>
      <w:pPr/>
      <w:r>
        <w:rPr>
          <w:lang w:val="es_ES" w:bidi="es_ES"/>
        </w:rPr>
      </w:r>
      <w:r>
        <w:rPr>
          <w:lang w:val="es_ES" w:bidi="es_ES"/>
        </w:rPr>
        <w:t>Escuchen una versión en audio de Marcos 7:9–13 tres veces, en tres traducciones diferentes, si es posible. Luego, como grupo, discutan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 o de Jesús?</w:t>
      </w:r>
    </w:p>
    <w:p>
      <w:pPr>
        <w:pStyle w:val="ListBullet"/>
        <w:spacing w:line="240" w:lineRule="auto"/>
        <w:ind w:left="720"/>
      </w:pPr>
      <w:r>
        <w:rPr>
          <w:lang w:val="es_ES" w:bidi="es_ES"/>
        </w:rPr>
      </w:r>
      <w:r>
        <w:rPr>
          <w:lang w:val="es_ES" w:bidi="es_ES"/>
        </w:rPr>
        <w:t>¿Qué nos dice este pasaje de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7:9–13 en la traducción que sea más fácil de entender.</w:t>
      </w:r>
    </w:p>
    <w:p>
      <w:pPr/>
      <w:r>
        <w:rPr>
          <w:lang w:val="es_ES" w:bidi="es_ES"/>
        </w:rPr>
      </w:r>
      <w:r>
        <w:rPr>
          <w:lang w:val="es_ES" w:bidi="es_ES"/>
        </w:rPr>
        <w:t>En la sección anterior, Jesús les dijo a los líderes religiosos que las leyes de Dios son más importantes que las tradiciones orales y adicionales que los líderes religiosos hacían seguir al pueblo. En esta sección, Marcos introduce más cosas que Jesús dice a los fariseos y maestros de la ley y da un ejemplo específico de cómo sus leyes, hechas por el hombre, van en contra de las leyes de Dios.</w:t>
      </w:r>
    </w:p>
    <w:p>
      <w:pPr/>
      <w:r>
        <w:rPr>
          <w:lang w:val="es_ES" w:bidi="es_ES"/>
        </w:rPr>
      </w:r>
      <w:r>
        <w:rPr>
          <w:lang w:val="es_ES" w:bidi="es_ES"/>
        </w:rPr>
        <w:t>Jesús dice: "¡Tienen una buena manera de rechazar el mandamiento de Dios para establecer su tradición!" El tono de Jesús aquí era sarcástico. Él está argumentando que los fariseos y maestros de la ley encuentran maneras inteligentes de desobedecer las leyes de Dios para mantener sus propias tradiciones hechas por el hombre. Jesús usa el ejemplo de la ley de Moisés sobre honrar a los padres para mostrar cómo las leyes orales de los líderes religiosos permitían que las personas evitaran honrar a sus padres. Moisés habla sobre honrar a los padres dos veces en el Antiguo Testamento:</w:t>
      </w:r>
    </w:p>
    <w:p>
      <w:pPr/>
      <w:r>
        <w:rPr>
          <w:lang w:val="es_ES" w:bidi="es_ES"/>
        </w:rPr>
      </w:r>
      <w:r>
        <w:rPr>
          <w:lang w:val="es_ES" w:bidi="es_ES"/>
        </w:rPr>
        <w:t>La primera vez que Moisés menciona honrar a los padres es en el quinto mandamiento, que establece que las personas deben honrar a sus padres para que vivan muchos años. La segunda vez que Moisés menciona esto, dice que si alguien no honra a sus padres, debe ser castigado con la muerte.</w:t>
      </w:r>
    </w:p>
    <w:p>
      <w:pPr/>
      <w:r>
        <w:rPr>
          <w:lang w:val="es_ES" w:bidi="es_ES"/>
        </w:rPr>
      </w:r>
      <w:r>
        <w:rPr>
          <w:lang w:val="es_ES" w:bidi="es_ES"/>
        </w:rPr>
        <w:t>Honrar a alguien es mostrarle respeto. Una persona podía honrar a su padre o madre de muchas maneras. Una persona podía honrarlos de forma práctica con cosas como dinero o comida, o de otras maneras, como bondad o ayuda. Esta ley que Dios dio a Moisés era para que todo el pueblo de Israel la obedeciera. Era muy importante que una persona honrara a su padre y a su madre en la ley judía; las consecuencias de no comportarse con respeto y honrar a su padre y a su madre eran graves. La ley de Moisés decía que una persona debía morir si desobedecía este mandamiento. Algunas traducciones usan el término: "Aquel que maldiga a su padre o a su madre será condenado a muerte". Esto no significa realmente echar una maldición sobre alguien, sino insultar a alguien o hablar mal de él.</w:t>
      </w:r>
    </w:p>
    <w:p>
      <w:pPr/>
      <w:r>
        <w:rPr>
          <w:lang w:val="es_ES" w:bidi="es_ES"/>
        </w:rPr>
      </w:r>
      <w:r>
        <w:rPr>
          <w:lang w:val="es_ES" w:bidi="es_ES"/>
        </w:rPr>
        <w:t>Deténganse aquí y discutan esta pregunta en grupo: ¿A quién honran en su cultura y cómo lo demuestran? Pausen este audio aquí.</w:t>
      </w:r>
    </w:p>
    <w:p>
      <w:pPr/>
      <w:r>
        <w:rPr>
          <w:lang w:val="es_ES" w:bidi="es_ES"/>
        </w:rPr>
      </w:r>
      <w:r>
        <w:rPr>
          <w:lang w:val="es_ES" w:bidi="es_ES"/>
        </w:rPr>
        <w:t>Jesús continúa diciendo a los fariseos y maestros de la ley que sus enseñanzas son muy distintas de la ley de Moisés. Enseñan tradiciones humanas y dan a esas tradiciones más autoridad que la ley de Dios. Los fariseos no solo hicieron caso omiso de la ley de Dios al seguir estas tradiciones, sino que también enseñaron a otros a hacer lo mismo. Los líderes religiosos habían dicho que las personas no tenían que ayudar a sus padres si ya habían prometido dar lo que habrían usado para ayudarlos como ofrenda a Dios. Jesús se está refiriendo a un tipo especial de voto en este pasaje, un "corbán". Corbán viene de la palabra hebrea que significa "regalo dedicado a Dios" o "una ofrenda". Cuando las personas hacían este tipo de ofrenda, también prometían que los elementos serían dedicados a Dios y no podrían ser retirados de Dios. Este era un voto muy serio. Había consecuencias graves si alguien rompía el voto al dar la ofrenda a alguien más. Aunque el objeto pertenecía a Dios, una persona no tenía que darlo como ofrenda, podía guardarlo para sí misma. Jesús está diciendo que los fariseos hicieron estos votos por razones egoístas, para quedarse con las cosas para sí mismos y evitar tener que ayudar a su padre y a su madre.</w:t>
      </w:r>
    </w:p>
    <w:p>
      <w:pPr/>
      <w:r>
        <w:rPr>
          <w:lang w:val="es_ES" w:bidi="es_ES"/>
        </w:rPr>
      </w:r>
      <w:r>
        <w:rPr>
          <w:lang w:val="es_ES" w:bidi="es_ES"/>
        </w:rPr>
        <w:t>De hecho, si alguien había ofrecido estos regalos a Dios con este tipo especial de voto, 'no deberían' dárselos a sus padres, aunque ellos los necesitaran, porque eso sería romper su voto con Dios. Se le prohíbe a la persona hacer cualquier cosa para ayudar. Esto no es una exageración, ya que una persona podría evitar incluso ayudar o ser amable con sus padres diciendo que tenía deberes religiosos.</w:t>
      </w:r>
    </w:p>
    <w:p>
      <w:pPr/>
      <w:r>
        <w:rPr>
          <w:lang w:val="es_ES" w:bidi="es_ES"/>
        </w:rPr>
      </w:r>
      <w:r>
        <w:rPr>
          <w:lang w:val="es_ES" w:bidi="es_ES"/>
        </w:rPr>
        <w:t>Es cierto que romper una promesa a Dios era inaceptable cuando una persona hacía este tipo de voto para hacer una ofrenda. También es verdad que Dios debe ser más importante para nosotros que cualquier otra persona, incluidos nuestro padre y nuestra madre. Sin embargo, Jesús dice aquí que no es correcto usar una ley de Dios para romper otra ley de Dios. Así no es como se deben usar las leyes de Dios. Jesús les está diciendo a los fariseos y maestros de la ley que sus tradiciones están causando que las personas desobedezcan la Palabra de Dios. Jesús continúa diciendo que este es solo un ejemplo de las muchas maneras en que los líderes religiosos hacen que otros desobedezcan.</w:t>
      </w:r>
    </w:p>
    <w:p>
      <w:pPr/>
      <w:r>
        <w:rPr>
          <w:lang w:val="es_ES" w:bidi="es_ES"/>
        </w:rPr>
      </w:r>
      <w:r>
        <w:rPr>
          <w:lang w:val="es_ES" w:bidi="es_ES"/>
        </w:rPr>
        <w:t>Paren aquí y discutan esta pregunta en grupo: Den algunos ejemplos en su cultura de momentos en que los líderes religiosos tuercen sus leyes para beneficiarse a sí mismos.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7:9–13 en la traducción que sea más fácil de entender.</w:t>
      </w:r>
    </w:p>
    <w:p>
      <w:pPr/>
      <w:r>
        <w:rPr>
          <w:lang w:val="es_ES" w:bidi="es_ES"/>
        </w:rPr>
      </w:r>
      <w:r>
        <w:rPr>
          <w:lang w:val="es_ES" w:bidi="es_ES"/>
        </w:rPr>
        <w:t>En este paso, el grupo definirá las escenas, personajes y el contexto de este pasaje. Entonces el grupo visualizará este pasaje.</w:t>
      </w:r>
    </w:p>
    <w:p>
      <w:pPr/>
      <w:r>
        <w:rPr>
          <w:lang w:val="es_ES" w:bidi="es_ES"/>
        </w:rPr>
      </w:r>
      <w:r>
        <w:rPr>
          <w:lang w:val="es_ES" w:bidi="es_ES"/>
        </w:rPr>
        <w:t>Este pasaje tiene 1 escena.</w:t>
      </w:r>
    </w:p>
    <w:p>
      <w:pPr/>
      <w:r>
        <w:rPr>
          <w:lang w:val="es_ES" w:bidi="es_ES"/>
        </w:rPr>
      </w:r>
      <w:r>
        <w:rPr>
          <w:b/>
          <w:lang w:val="es_ES" w:bidi="es_ES"/>
        </w:rPr>
        <w:t>En la primera escena:</w:t>
      </w:r>
      <w:r>
        <w:rPr>
          <w:lang w:val="es_ES" w:bidi="es_ES"/>
        </w:rPr>
        <w:t xml:space="preserve"> Jesús continúa reprendiéndo a los fariseos y a los maestros de la ley dando un ejemplo específico de cómo encuentran maneras ingeniosas de ignorar el mandamiento de Dios para poder seguir sus propias tradiciones.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Moisés (quien dio la ley de parte de Dios)</w:t>
      </w:r>
    </w:p>
    <w:p>
      <w:pPr>
        <w:pStyle w:val="ListBullet"/>
        <w:spacing w:line="240" w:lineRule="auto"/>
        <w:ind w:left="720"/>
      </w:pPr>
      <w:r>
        <w:rPr>
          <w:lang w:val="es_ES" w:bidi="es_ES"/>
        </w:rPr>
      </w:r>
      <w:r>
        <w:rPr>
          <w:lang w:val="es_ES" w:bidi="es_ES"/>
        </w:rPr>
        <w:t>Niños que se niegan a ayudar a sus padres (en el ejemplo de Jesús)</w:t>
      </w:r>
    </w:p>
    <w:p>
      <w:pPr/>
      <w:r>
        <w:rPr>
          <w:lang w:val="es_ES" w:bidi="es_ES"/>
        </w:rPr>
      </w:r>
      <w:r>
        <w:rPr>
          <w:lang w:val="es_ES" w:bidi="es_ES"/>
        </w:rPr>
        <w:t>Como grupo, presten atención a estas partes del contexto del pasaje: en este pasaje, Jesús continúa hablando a los fariseos y a los maestros de la ley. Él les dice que están desobedeciendo la ley de Dios para poder cumplir con sus propias tradiciones. Él les da un ejemplo. Moisés, en los diez mandamientos de la ley de Dios, dijo: "Honren a su madre y a su padre". En otra parte de sus escritos, Moisés también dijo: "Cualquiera que hable con falta de respeto a su padre o a su madre debe ser condenado a muerte".</w:t>
      </w:r>
    </w:p>
    <w:p>
      <w:pPr/>
      <w:r>
        <w:rPr>
          <w:lang w:val="es_ES" w:bidi="es_ES"/>
        </w:rPr>
      </w:r>
      <w:r>
        <w:rPr>
          <w:lang w:val="es_ES" w:bidi="es_ES"/>
        </w:rPr>
        <w:t>Jesús dice: "Pero ustedes dicen que está bien que las personas le digan a sus padres: 'No puedo ayudarlos” si han prometido dar a Dios los artículos que habrían dado a sus padres'". El argumento de Jesús es: "Ustedes están usando estas tradiciones para que las personas desatiendan a sus padres necesitados, y han anulado la palabra de Dios para transmitir sus propias tradiciones". Esta tradición permitía que las personas que podían estar enojadas con sus padres o incluso ser codiciosas declararan que sus bienes o posesiones estaban dedicados a Dios. Sin embargo, esto no significaba que una persona tuviera que llevar los artículos al templo como ofrenda, y tampoco significaba que no pudieran usar los artículos ellos mismos; solo significaba que no tendrían que dárselos a sus padres. De hecho, tenían prohibido hacerlo.</w:t>
      </w:r>
    </w:p>
    <w:p>
      <w:pPr/>
      <w:r>
        <w:rPr>
          <w:lang w:val="es_ES" w:bidi="es_ES"/>
        </w:rPr>
      </w:r>
      <w:r>
        <w:rPr>
          <w:lang w:val="es_ES" w:bidi="es_ES"/>
        </w:rPr>
        <w:t>Tradiciones como este ejemplo que dio Jesús hacen que las personas desobedezcan la ley de Dios y nos alejan de lo que Dios quiso para nosotros. En este caso, a través de las leyes que Dios dio a Moisés, Dios nos ha mostrado la importancia de cuidar a nuestras madres y padres cuando ya no pueden cuidarse a sí mismos. Esta ley oral o tradición de los hombres permitía que las personas se comportaran de manera egoísta y no cuidaran de sus padres. Cuando nos comprometemos con Dios, ese compromiso incluye un compromiso con nuestras familias, con las personas necesitadas e incluso con nuestros enemigos. Jesús dice que siempre debemos cuidar a las personas necesitadas. Si no cuidamos a los demás, entonces realmente no estamos obedeciendo a Dios.</w:t>
      </w:r>
    </w:p>
    <w:p>
      <w:pPr/>
      <w:r>
        <w:rPr>
          <w:lang w:val="es_ES" w:bidi="es_ES"/>
        </w:rPr>
      </w:r>
      <w:r>
        <w:rPr>
          <w:lang w:val="es_ES" w:bidi="es_ES"/>
        </w:rPr>
        <w:t>Jesús termina diciendo que hay muchos otros ejemplos de los líderes religiosos que hacen inválidas las leyes de Dios.</w:t>
      </w:r>
    </w:p>
    <w:p>
      <w:pPr/>
      <w:r>
        <w:rPr>
          <w:lang w:val="es_ES" w:bidi="es_ES"/>
        </w:rPr>
      </w:r>
      <w:r>
        <w:rPr>
          <w:lang w:val="es_ES" w:bidi="es_ES"/>
        </w:rPr>
        <w:t>Ahora, el grupo debe hacer un guion gráfico, dibujar o usar objetos para visualizar el pasaje y la acción que ocurre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7:9–13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1 escena.</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Moisés (quien dio la ley de parte de Dios)</w:t>
      </w:r>
    </w:p>
    <w:p>
      <w:pPr>
        <w:pStyle w:val="ListBullet"/>
        <w:spacing w:line="240" w:lineRule="auto"/>
        <w:ind w:left="720"/>
      </w:pPr>
      <w:r>
        <w:rPr>
          <w:lang w:val="es_ES" w:bidi="es_ES"/>
        </w:rPr>
      </w:r>
      <w:r>
        <w:rPr>
          <w:lang w:val="es_ES" w:bidi="es_ES"/>
        </w:rPr>
        <w:t>Niños que se niegan a ayudar a sus padres (en el ejemplo de Jesús)</w:t>
      </w:r>
    </w:p>
    <w:p>
      <w:pPr/>
      <w:r>
        <w:rPr>
          <w:lang w:val="es_ES" w:bidi="es_ES"/>
        </w:rPr>
      </w:r>
      <w:r>
        <w:rPr>
          <w:lang w:val="es_ES" w:bidi="es_ES"/>
        </w:rPr>
        <w:t>En grupo, dramaticen el pasaje dos veces. Deben dramatizar el pasaje en su propio idioma.</w:t>
      </w:r>
    </w:p>
    <w:p>
      <w:pPr/>
      <w:r>
        <w:rPr>
          <w:lang w:val="es_ES" w:bidi="es_ES"/>
        </w:rPr>
      </w:r>
      <w:r>
        <w:rPr>
          <w:lang w:val="es_ES" w:bidi="es_ES"/>
        </w:rPr>
        <w:t>Primero, dramaticen la historia sin hacer pausas. Presten atención al diálogo, la fluidez, la trama y la cronología de la historia. Asegúrense de no omitir la actuación de las partes difíciles o importantes de la historia. Ayúdense unos a otros a recordar cada parte de la historia.</w:t>
      </w:r>
    </w:p>
    <w:p>
      <w:pPr/>
      <w:r>
        <w:rPr>
          <w:lang w:val="es_ES" w:bidi="es_ES"/>
        </w:rPr>
      </w:r>
      <w:r>
        <w:rPr>
          <w:lang w:val="es_ES" w:bidi="es_ES"/>
        </w:rPr>
        <w:t>Pausen este audio aquí y dramaticen el pasaje.</w:t>
      </w:r>
    </w:p>
    <w:p>
      <w:pPr/>
      <w:r>
        <w:rPr>
          <w:lang w:val="es_ES" w:bidi="es_ES"/>
        </w:rPr>
      </w:r>
      <w:r>
        <w:rPr>
          <w:lang w:val="es_ES" w:bidi="es_ES"/>
        </w:rPr>
        <w:t>El grupo debe dramatizar este pasaje por segunda vez. En algunos momentos de la actuación, detengan la escena y pregunten a la persona que está actuando el personaje, "¿Qué estás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dramaticen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Jesús responde a los fariseos y a los maestros de la ley. Él cita a Moisés, quien dijo: "Honra a tu padre y a tu madre. Cualquiera que hable con falta de respeto a su madre o a su padre debe ser condenado a muerte".</w:t>
      </w:r>
    </w:p>
    <w:p>
      <w:pPr/>
      <w:r>
        <w:rPr>
          <w:lang w:val="es_ES" w:bidi="es_ES"/>
        </w:rPr>
      </w:r>
      <w:r>
        <w:rPr>
          <w:lang w:val="es_ES" w:bidi="es_ES"/>
        </w:rPr>
        <w:t>Luego Jesús da un ejemplo de hijos que les dicen a sus padres necesitados: "Lo siento, no puedo ayudarlos, porque he prometido dar a Dios lo que les habría dado a ustedes".</w:t>
      </w:r>
    </w:p>
    <w:p>
      <w:pPr/>
      <w:r>
        <w:rPr>
          <w:lang w:val="es_ES" w:bidi="es_ES"/>
        </w:rPr>
      </w:r>
      <w:r>
        <w:rPr>
          <w:lang w:val="es_ES" w:bidi="es_ES"/>
        </w:rPr>
        <w:t>Pausen la actuación. Pregúntenles a las personas que están interpretando a los padres en el ejemplo de Jesús: "¿Cómo se sienten?" Puede que escuchen cosas como: "Decepcionado", "Siento que mis hijos no me están respetando ni honrando", o "Estoy tan triste. Siento que nadie me ama. Mis hijos están tratando de no ayudarme usando a Dios". Continúen con la actuación.</w:t>
      </w:r>
    </w:p>
    <w:p>
      <w:pPr/>
      <w:r>
        <w:rPr>
          <w:lang w:val="es_ES" w:bidi="es_ES"/>
        </w:rPr>
      </w:r>
      <w:r>
        <w:rPr>
          <w:lang w:val="es_ES" w:bidi="es_ES"/>
        </w:rPr>
        <w:t>Jesús continúa argumentando: "Ustedes cancelan la palabra de Dios para transmitir sus propias tradiciones. Este es solo un ejemplo entre muchos otros".</w:t>
      </w:r>
    </w:p>
    <w:p>
      <w:pPr/>
      <w:r>
        <w:rPr>
          <w:lang w:val="es_ES" w:bidi="es_ES"/>
        </w:rPr>
      </w:r>
      <w:r>
        <w:rPr>
          <w:lang w:val="es_ES" w:bidi="es_ES"/>
        </w:rPr>
        <w:t>Pausen la actuación. Pregúntenles a las personas que interpretan a los fariseos y maestros de la ley religiosa: "¿Qué están pensando o sintiendo?" Puede que escuchen cosas como: "‘¡Enojado! ¿Cómo se atreve Jesús a cuestionar nuestras tradiciones?" "Insultado", "Asustado. Sé que nunca podré cumplir todas las leyes de Dios. Es demasiado difícil".</w:t>
      </w:r>
    </w:p>
    <w:p>
      <w:pPr/>
      <w:r>
        <w:rPr>
          <w:lang w:val="es_ES" w:bidi="es_ES"/>
        </w:rPr>
      </w:r>
      <w:r>
        <w:rPr>
          <w:lang w:val="es_ES" w:bidi="es_ES"/>
        </w:rPr>
        <w:t>Al final de la acción, pregúntele al actor que interpreta a Jesús: "¿Cómo te sientes?" Puede que escuchen cosas como: "Estoy enojado porque estos fariseos y maestros de la ley están anulando la palabra de Dios por sus propias tradiciones" o "Estoy tratando de mostrarle a la gente cómo se ve su hipocresía".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7:9–13 en la traducción que sea más fácil de entender.</w:t>
      </w:r>
    </w:p>
    <w:p>
      <w:pPr/>
      <w:r>
        <w:rPr>
          <w:lang w:val="es_ES" w:bidi="es_ES"/>
        </w:rPr>
      </w:r>
      <w:r>
        <w:rPr>
          <w:lang w:val="es_ES" w:bidi="es_ES"/>
        </w:rPr>
        <w:t xml:space="preserve">En este paso, el grupo discutirá los términos y palabras clave en este pasaje. </w:t>
      </w:r>
    </w:p>
    <w:p>
      <w:pPr/>
      <w:r>
        <w:rPr>
          <w:lang w:val="es_ES" w:bidi="es_ES"/>
        </w:rPr>
      </w:r>
      <w:r>
        <w:rPr>
          <w:lang w:val="es_ES" w:bidi="es_ES"/>
        </w:rPr>
        <w:t xml:space="preserve">Jesús cita de la </w:t>
      </w:r>
      <w:r>
        <w:rPr>
          <w:b/>
          <w:lang w:val="es_ES" w:bidi="es_ES"/>
        </w:rPr>
        <w:t>ley de Moisés</w:t>
      </w:r>
      <w:r>
        <w:rPr>
          <w:lang w:val="es_ES" w:bidi="es_ES"/>
        </w:rPr>
        <w:t xml:space="preserve"> cuando les da a los líderes religiosos un ejemplo de su hipocresía. Dios le dio al profeta Moisés las leyes de Dios para que las entregara al pueblo de Dios antes de que entraran en la tierra que Dios les había dado. Estas leyes fueron escritas y se convirtieron en el fundamento de las leyes religiosas del pueblo judío. Los líderes religiosos entonces agregaron más leyes orales sobre la ley escrita, imponiendo una carga innecesaria y adicional al pueblo. El Nuevo Testamento a menudo simplemente dice que </w:t>
      </w:r>
      <w:r>
        <w:rPr>
          <w:b/>
          <w:lang w:val="es_ES" w:bidi="es_ES"/>
        </w:rPr>
        <w:t>Moisés</w:t>
      </w:r>
      <w:r>
        <w:rPr>
          <w:lang w:val="es_ES" w:bidi="es_ES"/>
        </w:rPr>
        <w:t xml:space="preserve"> o </w:t>
      </w:r>
      <w:r>
        <w:rPr>
          <w:b/>
          <w:lang w:val="es_ES" w:bidi="es_ES"/>
        </w:rPr>
        <w:t>la ley</w:t>
      </w:r>
      <w:r>
        <w:rPr>
          <w:lang w:val="es_ES" w:bidi="es_ES"/>
        </w:rPr>
        <w:t xml:space="preserve"> dijeron algo. Tanto "Moisés" como "la ley" se refieren a lo mismo.</w:t>
      </w:r>
    </w:p>
    <w:p>
      <w:pPr/>
      <w:r>
        <w:rPr>
          <w:lang w:val="es_ES" w:bidi="es_ES"/>
        </w:rPr>
      </w:r>
      <w:r>
        <w:rPr>
          <w:lang w:val="es_ES" w:bidi="es_ES"/>
        </w:rPr>
        <w:t xml:space="preserve">Deténganse aquí y discutan sobre el término que usarán para la </w:t>
      </w:r>
      <w:r>
        <w:rPr>
          <w:b/>
          <w:lang w:val="es_ES" w:bidi="es_ES"/>
        </w:rPr>
        <w:t>ley de Moisés</w:t>
      </w:r>
      <w:r>
        <w:rPr>
          <w:lang w:val="es_ES" w:bidi="es_ES"/>
        </w:rPr>
        <w:t xml:space="preserve">. La </w:t>
      </w:r>
      <w:r>
        <w:rPr>
          <w:lang w:val="es_ES" w:bidi="es_ES"/>
        </w:rPr>
        <w:t>ley de Moisés</w:t>
      </w:r>
      <w:r>
        <w:rPr>
          <w:lang w:val="es_ES" w:bidi="es_ES"/>
        </w:rPr>
        <w:t xml:space="preserve"> se encuentra en el Glosario Principal. Pausen este audio aquí.</w:t>
      </w:r>
    </w:p>
    <w:p>
      <w:pPr/>
      <w:r>
        <w:rPr>
          <w:lang w:val="es_ES" w:bidi="es_ES"/>
        </w:rPr>
      </w:r>
      <w:r>
        <w:rPr>
          <w:lang w:val="es_ES" w:bidi="es_ES"/>
        </w:rPr>
        <w:t xml:space="preserve">En la tradición judía, una persona podía hacer un voto u ofrenda llamada </w:t>
      </w:r>
      <w:r>
        <w:rPr>
          <w:b/>
          <w:lang w:val="es_ES" w:bidi="es_ES"/>
        </w:rPr>
        <w:t>Corbán</w:t>
      </w:r>
      <w:r>
        <w:rPr>
          <w:lang w:val="es_ES" w:bidi="es_ES"/>
        </w:rPr>
        <w:t>. La palabra corbán viene de la palabra hebrea que significa "regalo dedicado a Dios" o "una ofrenda". Cuando las personas hacían este tipo de ofrenda, también prometían que los objetos serían dedicados a Dios y no podrían ser retirados de Dios. Este era un voto muy serio. Había consecuencias graves si alguien rompía el voto al dar la ofrenda a alguien más.</w:t>
      </w:r>
    </w:p>
    <w:p>
      <w:pPr/>
      <w:r>
        <w:rPr>
          <w:lang w:val="es_ES" w:bidi="es_ES"/>
        </w:rPr>
      </w:r>
      <w:r>
        <w:rPr>
          <w:lang w:val="es_ES" w:bidi="es_ES"/>
        </w:rPr>
        <w:t xml:space="preserve">Deténganse aquí y discutan sobre el término que usarán para </w:t>
      </w:r>
      <w:r>
        <w:rPr>
          <w:b/>
          <w:lang w:val="es_ES" w:bidi="es_ES"/>
        </w:rPr>
        <w:t>Corbán</w:t>
      </w:r>
      <w:r>
        <w:rPr>
          <w:lang w:val="es_ES" w:bidi="es_ES"/>
        </w:rPr>
        <w:t>.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7:14–23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7:14–23 y guárdenlo en sus corazones.</w:t>
      </w:r>
    </w:p>
    <w:p>
      <w:pPr/>
      <w:r>
        <w:rPr>
          <w:lang w:val="es_ES" w:bidi="es_ES"/>
        </w:rPr>
      </w:r>
      <w:r>
        <w:rPr>
          <w:lang w:val="es_ES" w:bidi="es_ES"/>
        </w:rPr>
        <w:t>Escuchen una versión en audio de Marcos 7:14–23 tres veces, en tres traducciones diferentes, si es posible. Luego, como grupo,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 o de Jesús?</w:t>
      </w:r>
    </w:p>
    <w:p>
      <w:pPr>
        <w:pStyle w:val="ListBullet"/>
        <w:spacing w:line="240" w:lineRule="auto"/>
        <w:ind w:left="720"/>
      </w:pPr>
      <w:r>
        <w:rPr>
          <w:lang w:val="es_ES" w:bidi="es_ES"/>
        </w:rPr>
      </w:r>
      <w:r>
        <w:rPr>
          <w:lang w:val="es_ES" w:bidi="es_ES"/>
        </w:rPr>
        <w:t>¿Qué nos dice este pasaje de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7:14–23 en la traducción que sea más fácil de entender.</w:t>
      </w:r>
    </w:p>
    <w:p>
      <w:pPr/>
      <w:r>
        <w:rPr>
          <w:lang w:val="es_ES" w:bidi="es_ES"/>
        </w:rPr>
      </w:r>
      <w:r>
        <w:rPr>
          <w:lang w:val="es_ES" w:bidi="es_ES"/>
        </w:rPr>
        <w:t>Jesús acaba de reprender a los fariseos y a los maestros de la ley por encontrar formas astutas de desobedecer las leyes de Dios mediante las tradiciones que se han transmitido de generación en generación. Jesús ahora vuelve a hablar sobre lo que contamina a una persona y lo que la hace limpia o impura. No son las cosas que hacemos o mostramos por fuera, sino lo que hay en nuestro corazón lo que le importa a Dios. Jesús ahora llama a la multitud a que se acerque a él para que todos puedan escuchar el importante mensaje que tiene para dar. Jesús le dice a la multitud que "escuchen y entiendan". Él les está pidiendo que escuchen con atención; lo que está a punto de decir es importante. Jesús quiere que la multitud preste atención y comprenda que él está tratando de revelarles la verdad de Dios.</w:t>
      </w:r>
    </w:p>
    <w:p>
      <w:pPr/>
      <w:r>
        <w:rPr>
          <w:lang w:val="es_ES" w:bidi="es_ES"/>
        </w:rPr>
      </w:r>
      <w:r>
        <w:rPr>
          <w:lang w:val="es_ES" w:bidi="es_ES"/>
        </w:rPr>
        <w:t>Deténganse aquí y discutan cómo sus maestros o personas sabias llaman la atención de la gente cuando enseñan, para mostrarles que la enseñanza es importante. Pausen este audio aquí.</w:t>
      </w:r>
    </w:p>
    <w:p>
      <w:pPr/>
      <w:r>
        <w:rPr>
          <w:lang w:val="es_ES" w:bidi="es_ES"/>
        </w:rPr>
      </w:r>
      <w:r>
        <w:rPr>
          <w:lang w:val="es_ES" w:bidi="es_ES"/>
        </w:rPr>
        <w:t>Jesús cuenta una parábola. Una parábola era un tipo especial de historia que Jesús contó. Las parábolas utilizan cosas cotidianas para describir aspectos más profundos acerca de Dios. Las parábolas a menudo eran difíciles de entender a menos que las personas realmente intentaran escuchar. Jesús dice: "Nada de lo que está fuera de una persona puede contaminarla al entrar en ella. Más bien, es lo que sale de una persona lo que la contamina". Cuando Jesús dice "nada de lo que está fuera de una persona" aquí, se está refiriendo a cualquier tipo de alimento. Él está diciendo que la comida que uno pone en la boca no te hace impuro ni inepto para servir a Dios. En cambio, es lo que sale de una persona lo que la hace impura. Jesús quiere decir que lo que sale de una persona son nuestros pensamientos internos, nuestro corazón, quiénes somos realmente.</w:t>
      </w:r>
    </w:p>
    <w:p>
      <w:pPr/>
      <w:r>
        <w:rPr>
          <w:lang w:val="es_ES" w:bidi="es_ES"/>
        </w:rPr>
      </w:r>
      <w:r>
        <w:rPr>
          <w:lang w:val="es_ES" w:bidi="es_ES"/>
        </w:rPr>
        <w:t>En el Antiguo Testamento había ciertos alimentos que las personas no debían comer. Estos alimentos eran considerados impuros. Los fariseos creían que si una persona comía alimentos impuros, necesitaría pasar por un rito de purificación para volver a estar limpia y ser aceptable ante Dios. Los fariseos y los discípulos habían malentendido el propósito de los alimentos impuros en el Antiguo Testamento. Estos alimentos, junto con otros rituales de purificación, como los sacrificios, servían como recordatorio de que todos nacen con pecado en el corazón y necesitan un Salvador que los limpie de su pecado. Jesús es el salvador prometido que las personas han estado esperando. Él es quien finalmente hará que todo vuelva a estar bien. Él incluso limpiará el interior de una persona y hará que sus pensamientos y su corazón sean puros y buenos.</w:t>
      </w:r>
    </w:p>
    <w:p>
      <w:pPr/>
      <w:r>
        <w:rPr>
          <w:lang w:val="es_ES" w:bidi="es_ES"/>
        </w:rPr>
      </w:r>
      <w:r>
        <w:rPr>
          <w:lang w:val="es_ES" w:bidi="es_ES"/>
        </w:rPr>
        <w:t>Las personas son impuras o están contaminadas cuando no son aptas para servir a Dios. Las tradiciones religiosas daban a las personas listas de reglas para mantenerse "limpios" o "puros": cosas que debían hacer para lavarse, y cosas que no debían comer ni tocar. Cuando las personas estaban "puras" o "limpias", podían adorar a Dios y ser parte de la sociedad. Jesús revierte esta forma tradicional de pensar y explica que nadie puede seguir suficientes reglas para estar "limpio" o "aceptable para servir a Dios". El corazón de una persona es lo más importante: su carácter moral, es decir, si se comporta o no de una manera que agrada a Dios. Jesús no está diciendo de ninguna manera que las leyes judías sobre la pureza sean incorrectas ni que las personas deban dejar de seguirlas, pero sí explica de dónde proviene la verdadera limpieza. Jesús explica que seguir las reglas judías nos hace parecer limpios por fuera, pero es lo que hay en nuestro corazón lo que le interesa a Dios. Las personas describían el corazón como el lugar donde se encuentran las emociones y las características de una persona.</w:t>
      </w:r>
    </w:p>
    <w:p>
      <w:pPr/>
      <w:r>
        <w:rPr>
          <w:lang w:val="es_ES" w:bidi="es_ES"/>
        </w:rPr>
      </w:r>
      <w:r>
        <w:rPr>
          <w:lang w:val="es_ES" w:bidi="es_ES"/>
        </w:rPr>
        <w:t>Deténganse aquí y discutan: ¿Qué cosas en su cultura hacen que alguien sea aceptable para adorar y servir a los dioses en su cultura? ¿Hay ceremonias especiales que deban realizar? Descríbanlas. Pausen este audio aquí.</w:t>
      </w:r>
    </w:p>
    <w:p>
      <w:pPr/>
      <w:r>
        <w:rPr>
          <w:lang w:val="es_ES" w:bidi="es_ES"/>
        </w:rPr>
      </w:r>
      <w:r>
        <w:rPr>
          <w:lang w:val="es_ES" w:bidi="es_ES"/>
        </w:rPr>
        <w:t>El libro de Marcos muestra un ciclo común: Jesús enseña públicamente y luego explica a sus discípulos en privado. Sucede de nuevo aquí. Jesús dice algo en público a una gran multitud, y luego se retira (o entra en una casa) y sus discípulos piden más explicación.</w:t>
      </w:r>
    </w:p>
    <w:p>
      <w:pPr/>
      <w:r>
        <w:rPr>
          <w:lang w:val="es_ES" w:bidi="es_ES"/>
        </w:rPr>
      </w:r>
      <w:r>
        <w:rPr>
          <w:lang w:val="es_ES" w:bidi="es_ES"/>
        </w:rPr>
        <w:t>Jesús comienza a explicar su enseñanza. Primero, Jesús dice que la comida no puede hacer que alguien sea impuro. La comida entra en nuestro estómago, no en nuestros corazones. Marcos nos da la interpretación adicional de que Jesús está declarando que todos los alimentos son aceptables, según la enseñanza de Jesús. Entonces Jesús da una lista de 13 cosas malas, cosas que realmente contaminan a una persona o la hacen impura. Después de "malos pensamientos", Marcos nos da seis acciones malas, y luego seis características morales malas.</w:t>
      </w:r>
    </w:p>
    <w:p>
      <w:pPr/>
      <w:r>
        <w:rPr>
          <w:lang w:val="es_ES" w:bidi="es_ES"/>
        </w:rPr>
      </w:r>
      <w:r>
        <w:rPr>
          <w:lang w:val="es_ES" w:bidi="es_ES"/>
        </w:rPr>
        <w:t>Las acciones de las que Jesús habla son inmoralidad sexual (o fornicación). Este es un término amplio que se refiere a cualquier tipo de inmoralidad sexual. Luego habla del robo, o hurto, y del asesinato.</w:t>
      </w:r>
    </w:p>
    <w:p>
      <w:pPr/>
      <w:r>
        <w:rPr>
          <w:lang w:val="es_ES" w:bidi="es_ES"/>
        </w:rPr>
      </w:r>
      <w:r>
        <w:rPr>
          <w:lang w:val="es_ES" w:bidi="es_ES"/>
        </w:rPr>
        <w:t>Habla del adulterio, que es la inmoralidad sexual con alguien que no es su esposa o su esposo. Habla de la codicia, que puede referirse a los celos de manera sexual. Él habla de la maldad, que es un término general que se refiere a actos deliberados de mal.</w:t>
      </w:r>
    </w:p>
    <w:p>
      <w:pPr/>
      <w:r>
        <w:rPr>
          <w:lang w:val="es_ES" w:bidi="es_ES"/>
        </w:rPr>
      </w:r>
      <w:r>
        <w:rPr>
          <w:lang w:val="es_ES" w:bidi="es_ES"/>
        </w:rPr>
        <w:t>Entonces Jesús enumera las características sobre una persona que son malas. La primera que Jesús menciona es el engaño, que es cuando alguien miente y está lleno de traición. Luego menciona los deseos lujuriosos y la envidia, que es cuando alguien quiere algo que otra persona tiene. Jesús menciona la calumnia, que es decir algo malo sobre otra persona, pero que más a menudo se usa para referirse a decir algo malo sobre Dios. Habla del orgullo, que es la arrogancia o pensar que uno es mejor que los demás, y de la necedad, que se refiere a la característica de alguien que no conoce a Dios y no desea conocerlo.</w:t>
      </w:r>
    </w:p>
    <w:p>
      <w:pPr/>
      <w:r>
        <w:rPr>
          <w:lang w:val="es_ES" w:bidi="es_ES"/>
        </w:rPr>
      </w:r>
      <w:r>
        <w:rPr>
          <w:lang w:val="es_ES" w:bidi="es_ES"/>
        </w:rPr>
        <w:t>Deténganse aquí y discutan: ¿Qué tipos de características hacen que alguien sea considerado una “mala persona” en su cultura? ¿Qué hace que alguien sea considerado una “buena persona” en su cultura? Descríbanlas entre ustedes.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7:14–23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Jesús llama a la multitud para que venga y lo escuchen. Acaba de hablar con los fariseos y los maestros de la ley religiosa. Él les dice a la multitud: “Todos ustedes escuchen y traten de entender. No es lo que entra en tu cuerpo lo que te hace impuro. Uno se vuelve impuro por lo que sale del corazón".</w:t>
      </w:r>
    </w:p>
    <w:p>
      <w:pPr/>
      <w:r>
        <w:rPr>
          <w:lang w:val="es_ES" w:bidi="es_ES"/>
        </w:rPr>
      </w:r>
      <w:r>
        <w:rPr>
          <w:b/>
          <w:lang w:val="es_ES" w:bidi="es_ES"/>
        </w:rPr>
        <w:t>En la segunda escena:</w:t>
      </w:r>
      <w:r>
        <w:rPr>
          <w:lang w:val="es_ES" w:bidi="es_ES"/>
        </w:rPr>
        <w:t xml:space="preserve"> Jesús entra en una casa, y sus discípulos le preguntan qué quiere decir con esto. Él les explica lo que quiso decir.</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 y los maestros de la ley religiosa todavía están allí (aunque no se mencionan en la historia)</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Como grupo, presten atención a estas partes del contexto del pasaje: en la primera escena, Jesús acaba de terminar su discusión con los fariseos y los maestros de la ley. La multitud ya estaba con Jesús y los fariseos, pero él había estado hablando directamente con los fariseos en el pasaje anterior. Ahora Jesús atrae a la multitud hacia él y les dice que escuchen y traten de entender: lo que va a decir es importante. Cuando Jesús pide a la multitud que traten de entender, no es porque el mensaje que tiene sea demasiado complicado, sino porque puede ser difícil de aceptar para las personas. Las personas, especialmente los fariseos, seguían de cerca sus tradiciones religiosas y pensaban que si lavaban las cosas de cierta manera, no comían ciertos alimentos y seguían muchas otras tradiciones y rituales de purificación, podían mantenerse alejados del pecado y ser espiritualmente limpios y aceptables ante Dios. Jesús hace la declaración de que uno se vuelve impuro por lo que sale del corazón, no por lo que entra en el cuerpo. No se nos dice cómo responden los fariseos o la multitud a la enseñanza de Jesús. Jesús no explica más a la multitud; en cambio, se aleja. Probablemente esta fue una declaración difícil de aceptar; significaría un cambio completo en la manera en que las personas entienden cómo ser aceptables ante Dios. Sabemos que incluso los discípulos, que tienen una relación cercana con Jesús, no entendían el significado de lo que él decía, no porque no fueran inteligentes, sino porque esta era una forma nueva de pensar.</w:t>
      </w:r>
    </w:p>
    <w:p>
      <w:pPr/>
      <w:r>
        <w:rPr>
          <w:lang w:val="es_ES" w:bidi="es_ES"/>
        </w:rPr>
      </w:r>
      <w:r>
        <w:rPr>
          <w:lang w:val="es_ES" w:bidi="es_ES"/>
        </w:rPr>
        <w:t>Deténganse aquí y discutan esta pregunta en grupo: describan un momento en que su comprensión de algo cambió. ¿Qué tan fácil fue aceptar la nueva manera de pensar? Pausen este audio aquí.</w:t>
      </w:r>
    </w:p>
    <w:p>
      <w:pPr/>
      <w:r>
        <w:rPr>
          <w:lang w:val="es_ES" w:bidi="es_ES"/>
        </w:rPr>
      </w:r>
      <w:r>
        <w:rPr>
          <w:lang w:val="es_ES" w:bidi="es_ES"/>
        </w:rPr>
        <w:t>En la segunda escena, Jesús está dentro de una casa. Sus discípulos se acercan a él y le preguntan qué quiere decir. Era común que los discípulos hicieran preguntas sobre lo que Jesús quería decir. Están aprendiendo de Jesús; él es su maestro. Jesús les hace preguntas a sus discípulos que no espera que respondan. Jesús pregunta si no entienden. Lo que Jesús realmente está diciendo es que no es la comida lo que puede volverte impuro. La comida no entra en tu corazón; entra en tu estómago y luego sale de tu cuerpo. Entonces la acción cambia de Jesús hablando a Marcos dándonos información adicional. Marcos dice que al declarar esto, Jesús declaró que todo tipo de comida es aceptable ante los ojos de Dios. Algunos alimentos se consideraban impuros en el Antiguo Testamento, para servir como recordatorio de que todos nacemos con pecado en nuestro corazón y necesitamos un Salvador. Marcos nos está diciendo que Jesús está declarando que todos los alimentos son ‘puros’ (‘puros’ significa aceptables para Dios). Jesús es el Salvador prometido, que limpiará a las personas de sus pecados y cambiará los deseos de sus corazones.</w:t>
      </w:r>
    </w:p>
    <w:p>
      <w:pPr/>
      <w:r>
        <w:rPr>
          <w:lang w:val="es_ES" w:bidi="es_ES"/>
        </w:rPr>
      </w:r>
      <w:r>
        <w:rPr>
          <w:lang w:val="es_ES" w:bidi="es_ES"/>
        </w:rPr>
        <w:t>Jesús continúa diciendo que lo que sale de una persona es lo que la hace impura. Lo que hay dentro del corazón de una persona es lo que sale de ella: pensamientos malvados, inmoralidad sexual, robo, asesinato, adulterio, codicia, maldad, engaño, sensualidad, envidia, calumnia, orgullo, necedad. Todos estos provienen del interior y hacen que una persona se vuelva impura.</w:t>
      </w:r>
    </w:p>
    <w:p>
      <w:pPr/>
      <w:r>
        <w:rPr>
          <w:lang w:val="es_ES" w:bidi="es_ES"/>
        </w:rPr>
      </w:r>
      <w:r>
        <w:rPr>
          <w:lang w:val="es_ES" w:bidi="es_ES"/>
        </w:rPr>
        <w:t>Deténganse aquí y discutan en grupo: ¿Cómo hablan de acciones y características malas cuando enseñan a alguien lo que está mal hacer? ¿Cómo van a describir esta lista de características? ¿Cómo van a recordar las acciones de la lista? Practiquen decir la lista de las trece acciones y características, y decidan la mejor manera de hablar de ellas. Pueden reordenar la lista si es más fácil recordarla de otra manera. Pausen este audio aquí.</w:t>
      </w:r>
    </w:p>
    <w:p>
      <w:pPr/>
      <w:r>
        <w:rPr>
          <w:lang w:val="es_ES" w:bidi="es_ES"/>
        </w:rPr>
      </w:r>
      <w:r>
        <w:rPr>
          <w:lang w:val="es_ES" w:bidi="es_ES"/>
        </w:rPr>
        <w:t>Ahora, el grupo debe crear un guion gráfico, dibujar o usar objetos para visualizar el pasaje y la acción que contiene.</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7:14–23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dos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 y los maestros de la ley religiosa todavía están allí (aunque no se mencionan en la historia)</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En grupo, dramaticen el pasaje dos veces. Deben representar el pasaje en su propio idioma.</w:t>
      </w:r>
    </w:p>
    <w:p>
      <w:pPr/>
      <w:r>
        <w:rPr>
          <w:lang w:val="es_ES" w:bidi="es_ES"/>
        </w:rPr>
      </w:r>
      <w:r>
        <w:rPr>
          <w:lang w:val="es_ES" w:bidi="es_ES"/>
        </w:rPr>
        <w:t>Primero, dramaticen la historia sin hacer pausas. Presten atención al diálogo, cómo fluye, a la trama y a los tiempos en que se da la historia. Asegúrense de no omitir la representación de las partes difíciles o importantes de la historia. Ayúdense unos a otros a recordar cada parte de la historia.</w:t>
      </w:r>
    </w:p>
    <w:p>
      <w:pPr/>
      <w:r>
        <w:rPr>
          <w:lang w:val="es_ES" w:bidi="es_ES"/>
        </w:rPr>
      </w:r>
      <w:r>
        <w:rPr>
          <w:lang w:val="es_ES" w:bidi="es_ES"/>
        </w:rPr>
        <w:t>Pausen este audio aquí y dramatiza el pasaje.</w:t>
      </w:r>
    </w:p>
    <w:p>
      <w:pPr/>
      <w:r>
        <w:rPr>
          <w:lang w:val="es_ES" w:bidi="es_ES"/>
        </w:rPr>
      </w:r>
      <w:r>
        <w:rPr>
          <w:lang w:val="es_ES" w:bidi="es_ES"/>
        </w:rPr>
        <w:t>El grupo debe dramatizar este pasaje por segunda vez. En algunos momentos de la actuación, detengan la escena y pregunten a la persona que está actuando el personaje, "¿Qué estás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dramaticen el pasaje por segunda vez.</w:t>
      </w:r>
    </w:p>
    <w:p>
      <w:pPr/>
      <w:r>
        <w:rPr>
          <w:lang w:val="es_ES" w:bidi="es_ES"/>
        </w:rPr>
      </w:r>
      <w:r>
        <w:rPr>
          <w:lang w:val="es_ES" w:bidi="es_ES"/>
        </w:rPr>
        <w:t>A continuación, se muestra un ejemplo de la actuación y las posibles respuestas.</w:t>
      </w:r>
    </w:p>
    <w:p>
      <w:pPr/>
      <w:r>
        <w:rPr>
          <w:lang w:val="es_ES" w:bidi="es_ES"/>
        </w:rPr>
      </w:r>
      <w:r>
        <w:rPr>
          <w:lang w:val="es_ES" w:bidi="es_ES"/>
        </w:rPr>
        <w:t>En la primera escena, Jesús llama a las multitudes hacia él. Les explica que nada de lo que entra en una persona desde afuera puede hacerla impura. Son las cosas que salen de uno las que lo hacen impuro.</w:t>
      </w:r>
    </w:p>
    <w:p>
      <w:pPr/>
      <w:r>
        <w:rPr>
          <w:lang w:val="es_ES" w:bidi="es_ES"/>
        </w:rPr>
      </w:r>
      <w:r>
        <w:rPr>
          <w:lang w:val="es_ES" w:bidi="es_ES"/>
        </w:rPr>
        <w:t>Pausen la actuación. Pregúntenle a la persona que interpreta a Jesús: "¿Qué estás pensando o sintiendo?" Puede que escuchen cosas como: "Quiero asegurarme de que todos entiendan", "Estoy frustrado con los fariseos y los maestros de la ley religiosa", o "Estoy tratando de ayudar a las personas que no entienden realmente las cosas verdaderas sobre Dios". Continúen la actuación.</w:t>
      </w:r>
    </w:p>
    <w:p>
      <w:pPr/>
      <w:r>
        <w:rPr>
          <w:lang w:val="es_ES" w:bidi="es_ES"/>
        </w:rPr>
      </w:r>
      <w:r>
        <w:rPr>
          <w:lang w:val="es_ES" w:bidi="es_ES"/>
        </w:rPr>
        <w:t>Jesús entra en una casa. Sus discípulos preguntan sobre su enseñanza.</w:t>
      </w:r>
    </w:p>
    <w:p>
      <w:pPr/>
      <w:r>
        <w:rPr>
          <w:lang w:val="es_ES" w:bidi="es_ES"/>
        </w:rPr>
      </w:r>
      <w:r>
        <w:rPr>
          <w:lang w:val="es_ES" w:bidi="es_ES"/>
        </w:rPr>
        <w:t>Pausen la actuación. Pregúntenles a las personas que interpretan a los discípulos: "¿Qué están pensando o sintiendo?" Puede que escuchen cosas como: "Todavía estamos confundidos", "No entendemos", o "Parece que Jesús va en contra de nuestras tradiciones y no lo entendemos". Continúen la actuación.</w:t>
      </w:r>
    </w:p>
    <w:p>
      <w:pPr/>
      <w:r>
        <w:rPr>
          <w:lang w:val="es_ES" w:bidi="es_ES"/>
        </w:rPr>
      </w:r>
      <w:r>
        <w:rPr>
          <w:lang w:val="es_ES" w:bidi="es_ES"/>
        </w:rPr>
        <w:t>Jesús les dice: "¿También ustedes no entienden? ¿No ven que nada de lo que entra en una persona desde afuera puede hacerla impura? No entra en su corazón, sino en su estómago, y luego sale de su cuerpo". Entonces él explica: "Lo que sale de una persona es lo que la hace impura".</w:t>
      </w:r>
    </w:p>
    <w:p>
      <w:pPr/>
      <w:r>
        <w:rPr>
          <w:lang w:val="es_ES" w:bidi="es_ES"/>
        </w:rPr>
      </w:r>
      <w:r>
        <w:rPr>
          <w:lang w:val="es_ES" w:bidi="es_ES"/>
        </w:rPr>
        <w:t>Pausen la actuación. Pregúntenle al actor que interpreta a Jesús: "¿Qué estás pensando o sintiendo?" Puede que escuchen cosas como: "Frustración" o "Estoy tratando de llevarlos de solo fijarse en las acciones de las personas y lo que muestran por fuera, a mirar lo que hay dentro del corazón de las personas". Continúen la actuación.</w:t>
      </w:r>
    </w:p>
    <w:p>
      <w:pPr/>
      <w:r>
        <w:rPr>
          <w:lang w:val="es_ES" w:bidi="es_ES"/>
        </w:rPr>
      </w:r>
      <w:r>
        <w:rPr>
          <w:lang w:val="es_ES" w:bidi="es_ES"/>
        </w:rPr>
        <w:t>Después de la actuación, pregúnten a las personas que interpretan a los discípulos: "¿Cómo se sienten?" Puede que escuchen cosas como: "Sentimos que todo está cambiando" o "Todavía no entendemos".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7:14–23 en la traducción que sea más fácil de entender.</w:t>
      </w:r>
    </w:p>
    <w:p>
      <w:pPr/>
      <w:r>
        <w:rPr>
          <w:lang w:val="es_ES" w:bidi="es_ES"/>
        </w:rPr>
      </w:r>
      <w:r>
        <w:rPr>
          <w:lang w:val="es_ES" w:bidi="es_ES"/>
        </w:rPr>
        <w:t xml:space="preserve">En este paso, el grupo discutirá los términos y palabras clave en este pasaje. </w:t>
      </w:r>
    </w:p>
    <w:p>
      <w:pPr/>
      <w:r>
        <w:rPr>
          <w:lang w:val="es_ES" w:bidi="es_ES"/>
        </w:rPr>
      </w:r>
      <w:r>
        <w:rPr>
          <w:lang w:val="es_ES" w:bidi="es_ES"/>
        </w:rPr>
        <w:t>Jesús llamó a la multitud a que viniera a escucharlo, y dijo: ‘Todos ustedes, escuchen. Traten de entender. No es lo que entra en tu cuerpo lo que te hace impuro. Ustedes se contaminan por lo que sale de su corazón.</w:t>
      </w:r>
    </w:p>
    <w:p>
      <w:pPr/>
      <w:r>
        <w:rPr>
          <w:lang w:val="es_ES" w:bidi="es_ES"/>
        </w:rPr>
      </w:r>
      <w:r>
        <w:rPr>
          <w:lang w:val="es_ES" w:bidi="es_ES"/>
        </w:rPr>
        <w:t xml:space="preserve">Cuando Jesús habla de </w:t>
      </w:r>
      <w:r>
        <w:rPr>
          <w:b/>
          <w:lang w:val="es_ES" w:bidi="es_ES"/>
        </w:rPr>
        <w:t>impureza</w:t>
      </w:r>
      <w:r>
        <w:rPr>
          <w:lang w:val="es_ES" w:bidi="es_ES"/>
        </w:rPr>
        <w:t>, se refiere a un estado en el que alguien o algo es apto para servir a Dios o tiene alguna característica que lo hace no apto para servir en ese momento. Las personas pueden volverse impuras o limpias nuevamente por sus acciones y por su salud.</w:t>
      </w:r>
    </w:p>
    <w:p>
      <w:pPr/>
      <w:r>
        <w:rPr>
          <w:lang w:val="es_ES" w:bidi="es_ES"/>
        </w:rPr>
      </w:r>
      <w:r>
        <w:rPr>
          <w:lang w:val="es_ES" w:bidi="es_ES"/>
        </w:rPr>
        <w:t xml:space="preserve">Deténganse aquí y discutan en grupo sobre la palabra o frase que usarán para </w:t>
      </w:r>
      <w:r>
        <w:rPr>
          <w:b/>
          <w:lang w:val="es_ES" w:bidi="es_ES"/>
        </w:rPr>
        <w:t>impureza</w:t>
      </w:r>
      <w:r>
        <w:rPr>
          <w:lang w:val="es_ES" w:bidi="es_ES"/>
        </w:rPr>
        <w:t>. Pausen este audio aquí.</w:t>
      </w:r>
    </w:p>
    <w:p>
      <w:pPr/>
      <w:r>
        <w:rPr>
          <w:lang w:val="es_ES" w:bidi="es_ES"/>
        </w:rPr>
      </w:r>
      <w:r>
        <w:rPr>
          <w:lang w:val="es_ES" w:bidi="es_ES"/>
        </w:rPr>
        <w:t xml:space="preserve">Jesús dice que ustedes están contaminados por lo que sale de su corazón. El </w:t>
      </w:r>
      <w:r>
        <w:rPr>
          <w:b/>
          <w:lang w:val="es_ES" w:bidi="es_ES"/>
        </w:rPr>
        <w:t>corazón</w:t>
      </w:r>
      <w:r>
        <w:rPr>
          <w:lang w:val="es_ES" w:bidi="es_ES"/>
        </w:rPr>
        <w:t xml:space="preserve"> era considerado el lugar donde estaban las emociones y características de las personas. Usen la misma palabra o frase para "corazón" que usaron en los pasajes anteriores.</w:t>
      </w:r>
    </w:p>
    <w:p>
      <w:pPr/>
      <w:r>
        <w:rPr>
          <w:lang w:val="es_ES" w:bidi="es_ES"/>
        </w:rPr>
      </w:r>
      <w:r>
        <w:rPr>
          <w:lang w:val="es_ES" w:bidi="es_ES"/>
        </w:rPr>
        <w:t xml:space="preserve">Jesús entró en una casa para alejarse de la multitud, y sus discípulos le preguntaron qué quería decir con la parábola que acababa de usar. Recuerden usar la misma palabra para </w:t>
      </w:r>
      <w:r>
        <w:rPr>
          <w:lang w:val="es_ES" w:bidi="es_ES"/>
        </w:rPr>
        <w:t>discípulos</w:t>
      </w:r>
      <w:r>
        <w:rPr>
          <w:lang w:val="es_ES" w:bidi="es_ES"/>
        </w:rPr>
        <w:t xml:space="preserve"> en este pasaje que han usado en los pasajes anteriores de Marcos.</w:t>
      </w:r>
    </w:p>
    <w:p>
      <w:pPr/>
      <w:r>
        <w:rPr>
          <w:lang w:val="es_ES" w:bidi="es_ES"/>
        </w:rPr>
      </w:r>
      <w:r>
        <w:rPr>
          <w:lang w:val="es_ES" w:bidi="es_ES"/>
        </w:rPr>
        <w:t xml:space="preserve">Una </w:t>
      </w:r>
      <w:r>
        <w:rPr>
          <w:b/>
          <w:lang w:val="es_ES" w:bidi="es_ES"/>
        </w:rPr>
        <w:t>parábola</w:t>
      </w:r>
      <w:r>
        <w:rPr>
          <w:lang w:val="es_ES" w:bidi="es_ES"/>
        </w:rPr>
        <w:t xml:space="preserve"> era un tipo especial de historia que Jesús contó. Se contó usando cosas cotidianas para describir cosas más profundas sobre Dios. Las parábolas a menudo eran difíciles de entender a menos que las personas realmente intentaran escuchar.</w:t>
      </w:r>
    </w:p>
    <w:p>
      <w:pPr/>
      <w:r>
        <w:rPr>
          <w:lang w:val="es_ES" w:bidi="es_ES"/>
        </w:rPr>
      </w:r>
      <w:r>
        <w:rPr>
          <w:lang w:val="es_ES" w:bidi="es_ES"/>
        </w:rPr>
        <w:t xml:space="preserve">Deténganse aquí y discutan en grupo sobre qué palabra o frase usarán para </w:t>
      </w:r>
      <w:r>
        <w:rPr>
          <w:b/>
          <w:lang w:val="es_ES" w:bidi="es_ES"/>
        </w:rPr>
        <w:t>parábola</w:t>
      </w:r>
      <w:r>
        <w:rPr>
          <w:lang w:val="es_ES" w:bidi="es_ES"/>
        </w:rPr>
        <w:t xml:space="preserve">. Busquen </w:t>
      </w:r>
      <w:r>
        <w:rPr>
          <w:lang w:val="es_ES" w:bidi="es_ES"/>
        </w:rPr>
        <w:t>parábola</w:t>
      </w:r>
      <w:r>
        <w:rPr>
          <w:lang w:val="es_ES" w:bidi="es_ES"/>
        </w:rPr>
        <w:t xml:space="preserve"> en el Glosario Principal para más información. Pausen este audio aquí.</w:t>
      </w:r>
    </w:p>
    <w:p>
      <w:pPr/>
      <w:r>
        <w:rPr>
          <w:lang w:val="es_ES" w:bidi="es_ES"/>
        </w:rPr>
      </w:r>
      <w:r>
        <w:rPr>
          <w:lang w:val="es_ES" w:bidi="es_ES"/>
        </w:rPr>
        <w:t>Jesús continúa hablando de las cosas malas.</w:t>
      </w:r>
    </w:p>
    <w:p>
      <w:pPr/>
      <w:r>
        <w:rPr>
          <w:lang w:val="es_ES" w:bidi="es_ES"/>
        </w:rPr>
      </w:r>
      <w:r>
        <w:rPr>
          <w:lang w:val="es_ES" w:bidi="es_ES"/>
        </w:rPr>
        <w:t xml:space="preserve">Los </w:t>
      </w:r>
      <w:r>
        <w:rPr>
          <w:b/>
          <w:lang w:val="es_ES" w:bidi="es_ES"/>
        </w:rPr>
        <w:t>malos pensamientos</w:t>
      </w:r>
      <w:r>
        <w:rPr>
          <w:lang w:val="es_ES" w:bidi="es_ES"/>
        </w:rPr>
        <w:t xml:space="preserve"> son los pensamientos de las personas que las llevan a hacer cosas malas.. Entonces, podemos dividir las cosas malas en acciones y características.</w:t>
      </w:r>
    </w:p>
    <w:p>
      <w:pPr/>
      <w:r>
        <w:rPr>
          <w:lang w:val="es_ES" w:bidi="es_ES"/>
        </w:rPr>
      </w:r>
      <w:r>
        <w:rPr>
          <w:lang w:val="es_ES" w:bidi="es_ES"/>
        </w:rPr>
        <w:t xml:space="preserve">Las acciones de las que Jesús habla son </w:t>
      </w:r>
      <w:r>
        <w:rPr>
          <w:b/>
          <w:lang w:val="es_ES" w:bidi="es_ES"/>
        </w:rPr>
        <w:t>inmoralidad sexual</w:t>
      </w:r>
      <w:r>
        <w:rPr>
          <w:lang w:val="es_ES" w:bidi="es_ES"/>
        </w:rPr>
        <w:t xml:space="preserve"> (o </w:t>
      </w:r>
      <w:r>
        <w:rPr>
          <w:b/>
          <w:lang w:val="es_ES" w:bidi="es_ES"/>
        </w:rPr>
        <w:t>fornicación</w:t>
      </w:r>
      <w:r>
        <w:rPr>
          <w:lang w:val="es_ES" w:bidi="es_ES"/>
        </w:rPr>
        <w:t>). Este es un término amplio que se refiere a cualquier tipo de inmoralidad sexual.</w:t>
      </w:r>
    </w:p>
    <w:p>
      <w:pPr/>
      <w:r>
        <w:rPr>
          <w:lang w:val="es_ES" w:bidi="es_ES"/>
        </w:rPr>
      </w:r>
      <w:r>
        <w:rPr>
          <w:lang w:val="es_ES" w:bidi="es_ES"/>
        </w:rPr>
        <w:t xml:space="preserve">Él entonces habla del </w:t>
      </w:r>
      <w:r>
        <w:rPr>
          <w:b/>
          <w:lang w:val="es_ES" w:bidi="es_ES"/>
        </w:rPr>
        <w:t>robo</w:t>
      </w:r>
      <w:r>
        <w:rPr>
          <w:lang w:val="es_ES" w:bidi="es_ES"/>
        </w:rPr>
        <w:t xml:space="preserve">, o </w:t>
      </w:r>
      <w:r>
        <w:rPr>
          <w:b/>
          <w:lang w:val="es_ES" w:bidi="es_ES"/>
        </w:rPr>
        <w:t>hurto</w:t>
      </w:r>
      <w:r>
        <w:rPr>
          <w:lang w:val="es_ES" w:bidi="es_ES"/>
        </w:rPr>
        <w:t xml:space="preserve"> y del </w:t>
      </w:r>
      <w:r>
        <w:rPr>
          <w:b/>
          <w:lang w:val="es_ES" w:bidi="es_ES"/>
        </w:rPr>
        <w:t>asesinato</w:t>
      </w:r>
      <w:r>
        <w:rPr>
          <w:lang w:val="es_ES" w:bidi="es_ES"/>
        </w:rPr>
        <w:t>.</w:t>
      </w:r>
    </w:p>
    <w:p>
      <w:pPr/>
      <w:r>
        <w:rPr>
          <w:lang w:val="es_ES" w:bidi="es_ES"/>
        </w:rPr>
      </w:r>
      <w:r>
        <w:rPr>
          <w:lang w:val="es_ES" w:bidi="es_ES"/>
        </w:rPr>
        <w:t xml:space="preserve">Habla del </w:t>
      </w:r>
      <w:r>
        <w:rPr>
          <w:lang w:val="es_ES" w:bidi="es_ES"/>
        </w:rPr>
        <w:t>adulterio</w:t>
      </w:r>
      <w:r>
        <w:rPr>
          <w:lang w:val="es_ES" w:bidi="es_ES"/>
        </w:rPr>
        <w:t>, que es la inmoralidad sexual con alguien que no es su esposa o esposo.</w:t>
      </w:r>
    </w:p>
    <w:p>
      <w:pPr/>
      <w:r>
        <w:rPr>
          <w:lang w:val="es_ES" w:bidi="es_ES"/>
        </w:rPr>
      </w:r>
      <w:r>
        <w:rPr>
          <w:lang w:val="es_ES" w:bidi="es_ES"/>
        </w:rPr>
        <w:t xml:space="preserve">Habla de la </w:t>
      </w:r>
      <w:r>
        <w:rPr>
          <w:b/>
          <w:lang w:val="es_ES" w:bidi="es_ES"/>
        </w:rPr>
        <w:t>codicia</w:t>
      </w:r>
      <w:r>
        <w:rPr>
          <w:lang w:val="es_ES" w:bidi="es_ES"/>
        </w:rPr>
        <w:t>, que puede referirse a celos de una manera sexual.</w:t>
      </w:r>
    </w:p>
    <w:p>
      <w:pPr/>
      <w:r>
        <w:rPr>
          <w:lang w:val="es_ES" w:bidi="es_ES"/>
        </w:rPr>
      </w:r>
      <w:r>
        <w:rPr>
          <w:lang w:val="es_ES" w:bidi="es_ES"/>
        </w:rPr>
        <w:t xml:space="preserve">Él habla de </w:t>
      </w:r>
      <w:r>
        <w:rPr>
          <w:b/>
          <w:lang w:val="es_ES" w:bidi="es_ES"/>
        </w:rPr>
        <w:t>maldad</w:t>
      </w:r>
      <w:r>
        <w:rPr>
          <w:lang w:val="es_ES" w:bidi="es_ES"/>
        </w:rPr>
        <w:t>, que es un término general que se refiere a actos deliberados de mal.</w:t>
      </w:r>
    </w:p>
    <w:p>
      <w:pPr/>
      <w:r>
        <w:rPr>
          <w:lang w:val="es_ES" w:bidi="es_ES"/>
        </w:rPr>
      </w:r>
      <w:r>
        <w:rPr>
          <w:lang w:val="es_ES" w:bidi="es_ES"/>
        </w:rPr>
        <w:t>Entonces Jesús enumera las características que son malas:</w:t>
      </w:r>
    </w:p>
    <w:p>
      <w:pPr>
        <w:pStyle w:val="ListBullet"/>
        <w:spacing w:line="240" w:lineRule="auto"/>
        <w:ind w:left="720"/>
      </w:pPr>
      <w:r>
        <w:rPr>
          <w:lang w:val="es_ES" w:bidi="es_ES"/>
        </w:rPr>
      </w:r>
      <w:r>
        <w:rPr>
          <w:lang w:val="es_ES" w:bidi="es_ES"/>
        </w:rPr>
        <w:t xml:space="preserve">El </w:t>
      </w:r>
      <w:r>
        <w:rPr>
          <w:b/>
          <w:lang w:val="es_ES" w:bidi="es_ES"/>
        </w:rPr>
        <w:t>engaño</w:t>
      </w:r>
      <w:r>
        <w:rPr>
          <w:lang w:val="es_ES" w:bidi="es_ES"/>
        </w:rPr>
        <w:t>, que es cuando alguien miente y está lleno de traición.</w:t>
      </w:r>
    </w:p>
    <w:p>
      <w:pPr>
        <w:pStyle w:val="ListBullet"/>
        <w:spacing w:line="240" w:lineRule="auto"/>
        <w:ind w:left="720"/>
      </w:pPr>
      <w:r>
        <w:rPr>
          <w:lang w:val="es_ES" w:bidi="es_ES"/>
        </w:rPr>
      </w:r>
      <w:r>
        <w:rPr>
          <w:lang w:val="es_ES" w:bidi="es_ES"/>
        </w:rPr>
        <w:t xml:space="preserve">Los </w:t>
      </w:r>
      <w:r>
        <w:rPr>
          <w:b/>
          <w:lang w:val="es_ES" w:bidi="es_ES"/>
        </w:rPr>
        <w:t>deseos lujuriosos</w:t>
      </w:r>
    </w:p>
    <w:p>
      <w:pPr>
        <w:pStyle w:val="ListBullet"/>
        <w:spacing w:line="240" w:lineRule="auto"/>
        <w:ind w:left="720"/>
      </w:pPr>
      <w:r>
        <w:rPr>
          <w:lang w:val="es_ES" w:bidi="es_ES"/>
        </w:rPr>
      </w:r>
      <w:r>
        <w:rPr>
          <w:lang w:val="es_ES" w:bidi="es_ES"/>
        </w:rPr>
        <w:t xml:space="preserve">La </w:t>
      </w:r>
      <w:r>
        <w:rPr>
          <w:b/>
          <w:lang w:val="es_ES" w:bidi="es_ES"/>
        </w:rPr>
        <w:t>envidia</w:t>
      </w:r>
      <w:r>
        <w:rPr>
          <w:lang w:val="es_ES" w:bidi="es_ES"/>
        </w:rPr>
        <w:t>, cuando alguien quiere algo que otra persona tiene.</w:t>
      </w:r>
    </w:p>
    <w:p>
      <w:pPr>
        <w:pStyle w:val="ListBullet"/>
        <w:spacing w:line="240" w:lineRule="auto"/>
        <w:ind w:left="720"/>
      </w:pPr>
      <w:r>
        <w:rPr>
          <w:lang w:val="es_ES" w:bidi="es_ES"/>
        </w:rPr>
      </w:r>
      <w:r>
        <w:rPr>
          <w:lang w:val="es_ES" w:bidi="es_ES"/>
        </w:rPr>
        <w:t xml:space="preserve">La </w:t>
      </w:r>
      <w:r>
        <w:rPr>
          <w:b/>
          <w:lang w:val="es_ES" w:bidi="es_ES"/>
        </w:rPr>
        <w:t>calumnia</w:t>
      </w:r>
      <w:r>
        <w:rPr>
          <w:lang w:val="es_ES" w:bidi="es_ES"/>
        </w:rPr>
        <w:t>, que es decir algo malo sobre otra persona, pero que con mayor frecuencia se usa para decir algo malo sobre Dios.</w:t>
      </w:r>
    </w:p>
    <w:p>
      <w:pPr>
        <w:pStyle w:val="ListBullet"/>
        <w:spacing w:line="240" w:lineRule="auto"/>
        <w:ind w:left="720"/>
      </w:pPr>
      <w:r>
        <w:rPr>
          <w:lang w:val="es_ES" w:bidi="es_ES"/>
        </w:rPr>
      </w:r>
      <w:r>
        <w:rPr>
          <w:lang w:val="es_ES" w:bidi="es_ES"/>
        </w:rPr>
        <w:t xml:space="preserve">El </w:t>
      </w:r>
      <w:r>
        <w:rPr>
          <w:b/>
          <w:lang w:val="es_ES" w:bidi="es_ES"/>
        </w:rPr>
        <w:t>orgullo</w:t>
      </w:r>
      <w:r>
        <w:rPr>
          <w:lang w:val="es_ES" w:bidi="es_ES"/>
        </w:rPr>
        <w:t>, es la arrogancia o pensar que uno es mejor que los demás.</w:t>
      </w:r>
    </w:p>
    <w:p>
      <w:pPr>
        <w:pStyle w:val="ListBullet"/>
        <w:spacing w:line="240" w:lineRule="auto"/>
        <w:ind w:left="720"/>
      </w:pPr>
      <w:r>
        <w:rPr>
          <w:lang w:val="es_ES" w:bidi="es_ES"/>
        </w:rPr>
      </w:r>
      <w:r>
        <w:rPr>
          <w:b/>
          <w:lang w:val="es_ES" w:bidi="es_ES"/>
        </w:rPr>
        <w:t>La necedad</w:t>
      </w:r>
      <w:r>
        <w:rPr>
          <w:lang w:val="es_ES" w:bidi="es_ES"/>
        </w:rPr>
        <w:t xml:space="preserve"> se refiere a la característica de alguien que no conoce a Dios y no desea conocerlo.</w:t>
      </w:r>
    </w:p>
    <w:p>
      <w:pPr/>
      <w:r>
        <w:rPr>
          <w:lang w:val="es_ES" w:bidi="es_ES"/>
        </w:rPr>
      </w:r>
      <w:r>
        <w:rPr>
          <w:lang w:val="es_ES" w:bidi="es_ES"/>
        </w:rPr>
        <w:t>Estas son cosas que vienen del carácter de una persona. Estas son las cosas que hacen que alguien se vuelva impuro o contaminado, o que no sea apto para el servicio a Dios.</w:t>
      </w:r>
    </w:p>
    <w:p>
      <w:pPr/>
      <w:r>
        <w:rPr>
          <w:lang w:val="es_ES" w:bidi="es_ES"/>
        </w:rPr>
      </w:r>
      <w:r>
        <w:rPr>
          <w:lang w:val="es_ES" w:bidi="es_ES"/>
        </w:rPr>
        <w:t>Deténganse aquí y discutan en grupo qué palabras o frases van a usar para estas acciones y características malas.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7:24–30</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7:24–30 y guárdenlo en sus corazones.</w:t>
      </w:r>
    </w:p>
    <w:p>
      <w:pPr/>
      <w:r>
        <w:rPr>
          <w:lang w:val="es_ES" w:bidi="es_ES"/>
        </w:rPr>
      </w:r>
      <w:r>
        <w:rPr>
          <w:lang w:val="es_ES" w:bidi="es_ES"/>
        </w:rPr>
        <w:t>Escuchen una versión en audio de Marcos 7:24–30 tres veces, en tres traducciones diferentes, si es posible. Luego, como grupo, discutan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7:24–30 en la traducción que sea más fácil de entender.</w:t>
      </w:r>
    </w:p>
    <w:p>
      <w:pPr/>
      <w:r>
        <w:rPr>
          <w:lang w:val="es_ES" w:bidi="es_ES"/>
        </w:rPr>
      </w:r>
      <w:r>
        <w:rPr>
          <w:lang w:val="es_ES" w:bidi="es_ES"/>
        </w:rPr>
        <w:t>Sabemos que esta historia ocurrió después de la enseñanza inmediatamente anterior, pero no sabemos cuánto tiempo después. Asegúrense de usar un término general para el tiempo que ha pasado. Sabemos por la misma historia en Mateo que los discípulos fueron con Jesús, aunque aquí no se los menciona. En los versículos anteriores, Jesús acaba de enseñar que la pureza interior es mejor que la pureza ritual externa. Una de las reglas rituales judías era que si tocaban o hacían algo con personas no judías (llamadas gentiles), quedarían impuros. Sin embargo, Jesús va a la región de Tiro, en la Siria Fenicia, al norte de la tierra de los judíos. Esta es la única vez que Jesús viajó fuera de las fronteras de Israel. Jesús nos está mostrando con acciones lo que acaba de enseñar con palabras: que no nos hacen limpios ni impuros nuestras acciones externas. Recuerden que Marcos está hablando a nuevos creyentes gentiles (creyentes no judíos) en su libro. Marcos también puede haber querido recordar a los nuevos creyentes gentiles que Jesús realmente los veía como limpios y dignos de su atención.</w:t>
      </w:r>
    </w:p>
    <w:p>
      <w:pPr/>
      <w:r>
        <w:rPr>
          <w:lang w:val="es_ES" w:bidi="es_ES"/>
        </w:rPr>
      </w:r>
      <w:r>
        <w:rPr>
          <w:lang w:val="es_ES" w:bidi="es_ES"/>
        </w:rPr>
        <w:t>Muestren al equipo de traducción mapas que muestren Galilea y la Siria Fenicia, en la que Tiro es la ciudad central. Pausen este audio aquí.</w:t>
      </w:r>
    </w:p>
    <w:p>
      <w:pPr/>
      <w:r>
        <w:rPr>
          <w:lang w:val="es_ES" w:bidi="es_ES"/>
        </w:rPr>
      </w:r>
      <w:r>
        <w:rPr>
          <w:lang w:val="es_ES" w:bidi="es_ES"/>
        </w:rPr>
        <w:t>Jesús quería alejarse para descansar por todo el trabajo que había estado haciendo, y no quería ser visto por nadie. Pero el pueblo de Tiro ya había escuchado hablar de sus milagros. Sabemos esto porque algunos de ellos fueron a ver a Jesús cuando él estaba junto al mar de Galilea. El pueblo de Tiro quería conocer a Jesús. Una mujer, gentil o no judía, de esta región oyó que Jesús estaba allí. Esta mujer era sirofenicia, lo que significa que provenía de una parte de la provincia de Siria llamada Fenicia. Ella vino a Jesús porque su hija estaba poseída por un demonio. Por otras historias en Marcos, sabemos que los demonios eran crueles con las personas que poseían. Los demonios pueden controlar los pensamientos o las acciones de una persona. Esta niña puede haber estado teniendo convulsiones o cayendo en el fuego o en el agua. La mujer cayó a los pies de Jesús. Esto no significa que ella tropezó y se cayó, sino que se inclinó ante los pies de Jesús: se puso de rodillas y apoyó su rostro en el suelo, para mostrar su profundo respeto y su dolor por su situación. Ella suplicaba y seguía suplicándole a Jesús que hiciera que el demonio saliera de su hija y dejara de controlarla. Su hija todavía estaba en casa; no estaba con su madre.</w:t>
      </w:r>
    </w:p>
    <w:p>
      <w:pPr/>
      <w:r>
        <w:rPr>
          <w:lang w:val="es_ES" w:bidi="es_ES"/>
        </w:rPr>
      </w:r>
      <w:r>
        <w:rPr>
          <w:lang w:val="es_ES" w:bidi="es_ES"/>
        </w:rPr>
        <w:t>Deténganse aquí y discutan con su equipo de traducción. ¿Cómo muestran respeto hacia un maestro a quien le están suplicando ayuda? En su cultura, ¿qué significa inclinarse frente a alguien? Pausen este audio aquí.</w:t>
      </w:r>
    </w:p>
    <w:p>
      <w:pPr/>
      <w:r>
        <w:rPr>
          <w:lang w:val="es_ES" w:bidi="es_ES"/>
        </w:rPr>
      </w:r>
      <w:r>
        <w:rPr>
          <w:lang w:val="es_ES" w:bidi="es_ES"/>
        </w:rPr>
        <w:t>Jesús responde a la mujer gentil usando una parábola, o una historia, para explicarle. Él dice: "No es correcto tomar el pan de los hijos y dárselo a los perros. Primero dejen que los hijos coman todo lo que quieran". La mujer habría entendido esta historia, pero su audiencia puede que no. Esto es lo que significa esta historia: Jesús nos da una imagen de un hogar familiar donde los niños están sentados y comiendo una comida. Los "hijos" en esta historia se refieren al pueblo judío. Los perros en la parábola son los perros de la familia querida que se les permite estar presentes mientras se come; no son perros callejeros ni salvajes. Por lo general, se sientan o esperan debajo de la mesa a que la familia les dé comida de la mesa. Jesús le está diciendo a la mujer que él vino a servir primero al pueblo judío. En el Antiguo Testamento, el pueblo judío de Israel era el pueblo de Dios o el pueblo elegido por Dios. Jesús compartió el evangelio o las buenas nuevas con los judíos antes que con los gentiles. Esto podría parecer una respuesta dura de parte de Jesús. Sin embargo, esto también era como una prueba para la mujer. Jesús no quiere que ella piense que él es un mago que simplemente hará todo lo que ella quiera. ¿Cuánta fe, o sea, confianza, en Jesús tiene ella? La mujer no se siente insultada por la comparación con un perro. En cambio, ella sabe que en la casa los niños usualmente dejan caer intencionalmente migas de pan para los perros durante la comida. La mujer no está pidiendo recibir más que los judíos ni en lugar de ellos. ¡Ella tiene fe y confianza en que Jesús puede hacerlo todo al mismo tiempo!</w:t>
      </w:r>
    </w:p>
    <w:p>
      <w:pPr/>
      <w:r>
        <w:rPr>
          <w:lang w:val="es_ES" w:bidi="es_ES"/>
        </w:rPr>
      </w:r>
      <w:r>
        <w:rPr>
          <w:lang w:val="es_ES" w:bidi="es_ES"/>
        </w:rPr>
        <w:t>Deténganse aquí y discutan como equipo de traducción: ¿hay ciertas personas que podrían ser consideradas "impuras" en sus comunidades ¿Cómo los tratan? Pausen el audio aquí.</w:t>
      </w:r>
    </w:p>
    <w:p>
      <w:pPr/>
      <w:r>
        <w:rPr>
          <w:lang w:val="es_ES" w:bidi="es_ES"/>
        </w:rPr>
      </w:r>
      <w:r>
        <w:rPr>
          <w:lang w:val="es_ES" w:bidi="es_ES"/>
        </w:rPr>
        <w:t>Jesús muestra felicidad por la fe de la mujer. Luego le dice que vaya a su casa como una forma de decir: "Tu hija está sanada".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7:24–30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Jesús deja el área de Galilea y va al norte de la región de Tiro. Él va a una casa donde no quiere ser encontrado, pero una mujer se entera de él y va a buscarlo. Ella le pide que expulse al demonio de su hija, quien está poseída.</w:t>
      </w:r>
    </w:p>
    <w:p>
      <w:pPr/>
      <w:r>
        <w:rPr>
          <w:lang w:val="es_ES" w:bidi="es_ES"/>
        </w:rPr>
      </w:r>
      <w:r>
        <w:rPr>
          <w:b/>
          <w:lang w:val="es_ES" w:bidi="es_ES"/>
        </w:rPr>
        <w:t>En la segunda escena:</w:t>
      </w:r>
      <w:r>
        <w:rPr>
          <w:lang w:val="es_ES" w:bidi="es_ES"/>
        </w:rPr>
        <w:t xml:space="preserve"> hay una conversación con la mujer, que no es judía sino una gentil nacida en la Siria Fenicia. Jesús dice que debe alimentar a su propia familia, los judíos. Él dice: "No es correcto tomar la comida de los hijos y dársela a los perros".</w:t>
      </w:r>
    </w:p>
    <w:p>
      <w:pPr/>
      <w:r>
        <w:rPr>
          <w:lang w:val="es_ES" w:bidi="es_ES"/>
        </w:rPr>
      </w:r>
      <w:r>
        <w:rPr>
          <w:lang w:val="es_ES" w:bidi="es_ES"/>
        </w:rPr>
        <w:t>Ella responde: "Es verdad, pero incluso a los perros debajo de la mesa se les permite comer las migas de los platos de los niños".</w:t>
      </w:r>
    </w:p>
    <w:p>
      <w:pPr/>
      <w:r>
        <w:rPr>
          <w:lang w:val="es_ES" w:bidi="es_ES"/>
        </w:rPr>
      </w:r>
      <w:r>
        <w:rPr>
          <w:lang w:val="es_ES" w:bidi="es_ES"/>
        </w:rPr>
        <w:t>**En la tercera escena: **Jesús dice: "Buena respuesta. Ahora ve a tu casa; el demonio ha salido de tu hija". La mujer llega a su casa y encuentra a su niña acostada tranquilamente en la cama; el demonio se ha ido.</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mujer sirofenicia</w:t>
      </w:r>
    </w:p>
    <w:p>
      <w:pPr>
        <w:pStyle w:val="ListBullet"/>
        <w:spacing w:line="240" w:lineRule="auto"/>
        <w:ind w:left="720"/>
      </w:pPr>
      <w:r>
        <w:rPr>
          <w:lang w:val="es_ES" w:bidi="es_ES"/>
        </w:rPr>
      </w:r>
      <w:r>
        <w:rPr>
          <w:lang w:val="es_ES" w:bidi="es_ES"/>
        </w:rPr>
        <w:t>La hija de la mujer que estaba poseída por un demonio.</w:t>
      </w:r>
    </w:p>
    <w:p>
      <w:pPr>
        <w:pStyle w:val="ListBullet"/>
        <w:spacing w:line="240" w:lineRule="auto"/>
        <w:ind w:left="720"/>
      </w:pPr>
      <w:r>
        <w:rPr>
          <w:lang w:val="es_ES" w:bidi="es_ES"/>
        </w:rPr>
      </w:r>
      <w:r>
        <w:rPr>
          <w:lang w:val="es_ES" w:bidi="es_ES"/>
        </w:rPr>
        <w:t>Hay referencias a los judíos y a los gentiles</w:t>
      </w:r>
    </w:p>
    <w:p>
      <w:pPr/>
      <w:r>
        <w:rPr>
          <w:lang w:val="es_ES" w:bidi="es_ES"/>
        </w:rPr>
      </w:r>
      <w:r>
        <w:rPr>
          <w:lang w:val="es_ES" w:bidi="es_ES"/>
        </w:rPr>
        <w:t>Como grupo, presten atención a estas partes del contexto del pasaje: en la primera escena, Jesús deja la región de Galilea con sus discípulos y va a la región de Tiro. No sabemos exactamente dónde estaba Jesús, pero el viaje probablemente fue de unos 32 kilómetros. Jesús estaba en las "cercanías" de Tiro, lo que significa que estaba en un área cerca de la ciudad llamada Tiro, que se encuentra al noroeste del lago de Galilea. Jesús probablemente no entró en ninguna ciudad, ya que no quería que nadie lo notara; quería descansar. Sin embargo, la gente sí notó a Jesús; su presencia en la zona no podía mantenerse en secreto. Esto probablemente fue frustrante para Jesús.</w:t>
      </w:r>
    </w:p>
    <w:p>
      <w:pPr/>
      <w:r>
        <w:rPr>
          <w:lang w:val="es_ES" w:bidi="es_ES"/>
        </w:rPr>
      </w:r>
      <w:r>
        <w:rPr>
          <w:lang w:val="es_ES" w:bidi="es_ES"/>
        </w:rPr>
        <w:t>Deténganse aquí y muestren un mapa que muestre Galilea y la región de Tiro.</w:t>
      </w:r>
    </w:p>
    <w:p>
      <w:pPr/>
      <w:r>
        <w:rPr>
          <w:lang w:val="es_ES" w:bidi="es_ES"/>
        </w:rPr>
      </w:r>
      <w:r>
        <w:rPr>
          <w:lang w:val="es_ES" w:bidi="es_ES"/>
        </w:rPr>
        <w:t>Pausen el audio aquí.</w:t>
      </w:r>
    </w:p>
    <w:p>
      <w:pPr/>
      <w:r>
        <w:rPr>
          <w:lang w:val="es_ES" w:bidi="es_ES"/>
        </w:rPr>
      </w:r>
      <w:r>
        <w:rPr>
          <w:lang w:val="es_ES" w:bidi="es_ES"/>
        </w:rPr>
        <w:t>Jesús encuentra una casa donde quedarse. Marcos no nos dice de quién es la casa. Una mujer no judía se le acerca en la casa y se postra a sus pies. Ella se inclina y pone su rostro en el suelo como un acto de respeto. La mujer suplica repetidamente a Jesús que expulse al demonio de su hija. La mujer habría estado muy angustiada por el sufrimiento de su hija. No sabemos cuánto tiempo había estado la hija poseída por un demonio ni la edad que tenía. Sin embargo, la misma palabra se usa para la hija de Jairo en una historia anterior en Marcos 5. Por lo tanto, probablemente era soltera y estaba en sus primeros años de adolescencia. Algunas traducciones dicen "hija pequeña"; esto no significa físicamente pequeña o baja, sino que es un término afectuoso.</w:t>
      </w:r>
    </w:p>
    <w:p>
      <w:pPr/>
      <w:r>
        <w:rPr>
          <w:lang w:val="es_ES" w:bidi="es_ES"/>
        </w:rPr>
      </w:r>
      <w:r>
        <w:rPr>
          <w:lang w:val="es_ES" w:bidi="es_ES"/>
        </w:rPr>
        <w:t>En la segunda escena, Jesús da una pequeña parábola para explicar que debe alimentar primero a sus hijos, a su propia familia, a los judíos. Él dice: "No es correcto tomar la comida de los hijos y dársela a los perros". Cuando Jesús dice "no es correcto", no quiere decir que es un pecado; quiere decir que no es apropiado o no es bueno. Jesús está diciendo que no es bueno quitarle el pan a los hijos. El pan era el alimento principal de la gente en esta región, pero aquí significa que no es bueno quitarles cosas que beneficien a los judíos, es decir, la ayuda que Jesús da para sanar a las personas. Vemos en otros pasajes de Marcos cómo las acciones de Jesús muestran amor a todas las personas, incluso a los marginados. Por lo tanto, puede parecer que su respuesta aquí es dura y no es igual que los otros mensajes. Sin embargo, Jesús está poniendo a prueba la fe de la mujer.</w:t>
      </w:r>
    </w:p>
    <w:p>
      <w:pPr/>
      <w:r>
        <w:rPr>
          <w:lang w:val="es_ES" w:bidi="es_ES"/>
        </w:rPr>
      </w:r>
      <w:r>
        <w:rPr>
          <w:lang w:val="es_ES" w:bidi="es_ES"/>
        </w:rPr>
        <w:t>La mujer responde y llama a Jesús "Señor". Este título se daba a alguien que ocupaba un puesto alto o tenía autoridad, pero también se usaba como título para referirse a Dios. No sabemos de qué manera la mujer estaba usando este término, pero sabemos que tenía confianza en el poder y la bondad de Jesús, y fe en su autoridad para sanar. La mujer continúa diciendo: "Incluso los perros tienen derecho a comer las migas del plato de los hijos".</w:t>
      </w:r>
    </w:p>
    <w:p>
      <w:pPr/>
      <w:r>
        <w:rPr>
          <w:lang w:val="es_ES" w:bidi="es_ES"/>
        </w:rPr>
      </w:r>
      <w:r>
        <w:rPr>
          <w:lang w:val="es_ES" w:bidi="es_ES"/>
        </w:rPr>
        <w:t>Hay un contraste aquí con los pasajes anteriores, donde vemos la incredulidad de los líderes religiosos judíos y la falta de entendimiento que incluso tenían los discípulos cuando Jesús contó la parábola sobre lo que hace que una persona sea impura. Esta mujer es una gentil y, sin embargo, entiende el mensaje de Jesús y tiene fe en él y en su poder para sanar.</w:t>
      </w:r>
    </w:p>
    <w:p>
      <w:pPr/>
      <w:r>
        <w:rPr>
          <w:lang w:val="es_ES" w:bidi="es_ES"/>
        </w:rPr>
      </w:r>
      <w:r>
        <w:rPr>
          <w:lang w:val="es_ES" w:bidi="es_ES"/>
        </w:rPr>
        <w:t>Inmediatamente, Jesús dice: "Buena respuesta. El demonio ya ha salido de tu hija". Jesús le dice a la mujer que se vaya; esto no es un reproche. Jesús le está diciendo que le ha dado lo que pidió y que ha sanado a su hija. Jesús no necesitaba pronunciar palabras de sanidad ni estar en la presencia de la hija para sanarla.</w:t>
      </w:r>
    </w:p>
    <w:p>
      <w:pPr/>
      <w:r>
        <w:rPr>
          <w:lang w:val="es_ES" w:bidi="es_ES"/>
        </w:rPr>
      </w:r>
      <w:r>
        <w:rPr>
          <w:lang w:val="es_ES" w:bidi="es_ES"/>
        </w:rPr>
        <w:t>La mujer encuentra a su hija sanada, acostada tranquilamente en la cama; el demonio se había ido.</w:t>
      </w:r>
    </w:p>
    <w:p>
      <w:pPr/>
      <w:r>
        <w:rPr>
          <w:lang w:val="es_ES" w:bidi="es_ES"/>
        </w:rPr>
      </w:r>
      <w:r>
        <w:rPr>
          <w:lang w:val="es_ES" w:bidi="es_ES"/>
        </w:rPr>
        <w:t>Ahora, el grupo debe hacer un guion gráfico, dibujar o usar objetos para visualizar el pasaje y las acciones que ocurren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7:24–30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mujer sirofenicia</w:t>
      </w:r>
    </w:p>
    <w:p>
      <w:pPr>
        <w:pStyle w:val="ListBullet"/>
        <w:spacing w:line="240" w:lineRule="auto"/>
        <w:ind w:left="720"/>
      </w:pPr>
      <w:r>
        <w:rPr>
          <w:lang w:val="es_ES" w:bidi="es_ES"/>
        </w:rPr>
      </w:r>
      <w:r>
        <w:rPr>
          <w:lang w:val="es_ES" w:bidi="es_ES"/>
        </w:rPr>
        <w:t>La hija de la mujer que estaba poseída por un demonio.</w:t>
      </w:r>
    </w:p>
    <w:p>
      <w:pPr>
        <w:pStyle w:val="ListBullet"/>
        <w:spacing w:line="240" w:lineRule="auto"/>
        <w:ind w:left="720"/>
      </w:pPr>
      <w:r>
        <w:rPr>
          <w:lang w:val="es_ES" w:bidi="es_ES"/>
        </w:rPr>
      </w:r>
      <w:r>
        <w:rPr>
          <w:lang w:val="es_ES" w:bidi="es_ES"/>
        </w:rPr>
        <w:t>Hay referencias a los judíos y a los gentiles</w:t>
      </w:r>
    </w:p>
    <w:p>
      <w:pPr/>
      <w:r>
        <w:rPr>
          <w:lang w:val="es_ES" w:bidi="es_ES"/>
        </w:rPr>
      </w:r>
      <w:r>
        <w:rPr>
          <w:lang w:val="es_ES" w:bidi="es_ES"/>
        </w:rPr>
        <w:t>En grupo, dramaticen el pasaje dos veces. Dramaticen el pasaje en su propio idioma.</w:t>
      </w:r>
    </w:p>
    <w:p>
      <w:pPr/>
      <w:r>
        <w:rPr>
          <w:lang w:val="es_ES" w:bidi="es_ES"/>
        </w:rPr>
      </w:r>
      <w:r>
        <w:rPr>
          <w:lang w:val="es_ES" w:bidi="es_ES"/>
        </w:rPr>
        <w:t>Primero, dramaticen la historia sin hacer pausas. Presten atención al diálogo, al flujo, a la trama y a la cronología de la historia. Asegúrense de no omitir la actuación de las partes difíciles o importantes de la historia. Ayúdense mutuamente a recordar cada parte de la historia.</w:t>
      </w:r>
    </w:p>
    <w:p>
      <w:pPr/>
      <w:r>
        <w:rPr>
          <w:lang w:val="es_ES" w:bidi="es_ES"/>
        </w:rPr>
      </w:r>
      <w:r>
        <w:rPr>
          <w:lang w:val="es_ES" w:bidi="es_ES"/>
        </w:rPr>
        <w:t>Pausen este audio aquí y dramaticen el pasaje.</w:t>
      </w:r>
    </w:p>
    <w:p>
      <w:pPr/>
      <w:r>
        <w:rPr>
          <w:lang w:val="es_ES" w:bidi="es_ES"/>
        </w:rPr>
      </w:r>
      <w:r>
        <w:rPr>
          <w:lang w:val="es_ES" w:bidi="es_ES"/>
        </w:rPr>
        <w:t>El grupo debe dramatizar este pasaje por segunda vez. En ciertos momentos de la actuación, pausen la actuación y pregúntenle a la persona que interpreta al personaje: "¿Qué estás sintiendo o pensando?" La persona que está interpretando el personaje debe responder qué es lo que está sintiendo o pensando como si fuera ese personaje. Luego, reinicien la actuación.</w:t>
      </w:r>
    </w:p>
    <w:p>
      <w:pPr/>
      <w:r>
        <w:rPr>
          <w:lang w:val="es_ES" w:bidi="es_ES"/>
        </w:rPr>
      </w:r>
      <w:r>
        <w:rPr>
          <w:lang w:val="es_ES" w:bidi="es_ES"/>
        </w:rPr>
        <w:t>Pausen este audio aquí y dramaticen el pasaje por segunda vez.</w:t>
      </w:r>
    </w:p>
    <w:p>
      <w:pPr/>
      <w:r>
        <w:rPr>
          <w:lang w:val="es_ES" w:bidi="es_ES"/>
        </w:rPr>
      </w:r>
      <w:r>
        <w:rPr>
          <w:lang w:val="es_ES" w:bidi="es_ES"/>
        </w:rPr>
        <w:t>Lo siguiente es un ejemplo de la actuación y de posibles respuestas.</w:t>
      </w:r>
    </w:p>
    <w:p>
      <w:pPr/>
      <w:r>
        <w:rPr>
          <w:lang w:val="es_ES" w:bidi="es_ES"/>
        </w:rPr>
      </w:r>
      <w:r>
        <w:rPr>
          <w:lang w:val="es_ES" w:bidi="es_ES"/>
        </w:rPr>
        <w:t>Jesús ha salido de la región de Galilea. Él va a la región de Tiro. Jesus no quiere que nadie sepa en qué casa se está quedando, pero no puede ocultarse. Enseguida, una mujer que ha oído hablar de él viene y se postra a sus pies. Su hija pequeña está poseída por un demonio, así que la mujer le ruega a Jesús que expulse el demonio de su hija.</w:t>
      </w:r>
    </w:p>
    <w:p>
      <w:pPr/>
      <w:r>
        <w:rPr>
          <w:lang w:val="es_ES" w:bidi="es_ES"/>
        </w:rPr>
      </w:r>
      <w:r>
        <w:rPr>
          <w:lang w:val="es_ES" w:bidi="es_ES"/>
        </w:rPr>
        <w:t>Pausen la actuación. Pregúntenle a la persona que interpreta a Jesús: "¿Qué estás pensando o sintiendo?" Puede que escuchen cosas como: "Frustrado. Quería mantener mi ubicación en secreto, pero la gente se enteró", "Incómodo" o "Interesado en que esta persona no judía haya venido a mí". Continúen la actuación.</w:t>
      </w:r>
    </w:p>
    <w:p>
      <w:pPr/>
      <w:r>
        <w:rPr>
          <w:lang w:val="es_ES" w:bidi="es_ES"/>
        </w:rPr>
      </w:r>
      <w:r>
        <w:rPr>
          <w:lang w:val="es_ES" w:bidi="es_ES"/>
        </w:rPr>
        <w:t>Dramaticen el diálogo entre Jesús y la mujer. Jesús dice: "Debo alimentar a los hijos, a mi propia familia, a los judíos. No es correcto tomar la comida de los hijos y dársela a los perros"</w:t>
      </w:r>
    </w:p>
    <w:p>
      <w:pPr/>
      <w:r>
        <w:rPr>
          <w:lang w:val="es_ES" w:bidi="es_ES"/>
        </w:rPr>
      </w:r>
      <w:r>
        <w:rPr>
          <w:lang w:val="es_ES" w:bidi="es_ES"/>
        </w:rPr>
        <w:t>Pausen la actuación. Pregúntele a la persona que interpreta a la mujer: "¿Qué estás pensando o sintiendo?" Puede que escuchen cosas como: "Acabo de ser llamada perro por Jesús, aquel de quien vine en busca de ayuda, aquel de quien tanto he oído", "Estoy tan desesperada, que no me importa", o "Estoy determinada a convencer a Jesús de que ayude a mi hija". Continúen la actuación.</w:t>
      </w:r>
    </w:p>
    <w:p>
      <w:pPr/>
      <w:r>
        <w:rPr>
          <w:lang w:val="es_ES" w:bidi="es_ES"/>
        </w:rPr>
      </w:r>
      <w:r>
        <w:rPr>
          <w:lang w:val="es_ES" w:bidi="es_ES"/>
        </w:rPr>
        <w:t>La mujer responde: "Incluso a los perros se les permite comer las migas de los platos de los hijos". Jesús dice: "Buena respuesta. Ahora vete a casa, el demonio ha salido de tu hija". Cuando la mujer llega a casa, encuentra a su pequeña hija acostada en su cama, el demonio ha salido.</w:t>
      </w:r>
    </w:p>
    <w:p>
      <w:pPr/>
      <w:r>
        <w:rPr>
          <w:lang w:val="es_ES" w:bidi="es_ES"/>
        </w:rPr>
      </w:r>
      <w:r>
        <w:rPr>
          <w:lang w:val="es_ES" w:bidi="es_ES"/>
        </w:rPr>
        <w:t>Al final de la actuación, pregúntenle a la persona que interpreta a Jesús: "¿Qué estás pensando o sintiendo?" Puede que escuchen cosas como: "Muy feliz de que esta mujer tuviera tanta fe" o "Impresionado por la determinación de esta mujer".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7:24–30 en la traducción que sea más fácil de entender.</w:t>
      </w:r>
    </w:p>
    <w:p>
      <w:pPr/>
      <w:r>
        <w:rPr>
          <w:lang w:val="es_ES" w:bidi="es_ES"/>
        </w:rPr>
      </w:r>
      <w:r>
        <w:rPr>
          <w:lang w:val="es_ES" w:bidi="es_ES"/>
        </w:rPr>
        <w:t>En este paso, el grupo discutirá los términos y palabras clave de este pasaje.</w:t>
      </w:r>
    </w:p>
    <w:p>
      <w:pPr/>
      <w:r>
        <w:rPr>
          <w:lang w:val="es_ES" w:bidi="es_ES"/>
        </w:rPr>
      </w:r>
      <w:r>
        <w:rPr>
          <w:lang w:val="es_ES" w:bidi="es_ES"/>
        </w:rPr>
        <w:t>Para comenzar, muestren al grupo los mapas que muestran Galilea, Siria Fenicia y Tiro en Siria Fenicia.</w:t>
      </w:r>
    </w:p>
    <w:p>
      <w:pPr/>
      <w:r>
        <w:rPr>
          <w:lang w:val="es_ES" w:bidi="es_ES"/>
        </w:rPr>
      </w:r>
      <w:r>
        <w:rPr>
          <w:lang w:val="es_ES" w:bidi="es_ES"/>
        </w:rPr>
        <w:t>Sabemos que Jesús salió de Galilea y se dirigió al norte, a la región de Tiro. Jesus no pudo mantener en secreto dónde se estaba quedando, y así una mujer se enteró de él, vino y se postró a sus pies. Su hija estaba poseída por un espíritu maligno, y ella le rogó a Jesús que expulsara al demonio.</w:t>
      </w:r>
    </w:p>
    <w:p>
      <w:pPr/>
      <w:r>
        <w:rPr>
          <w:lang w:val="es_ES" w:bidi="es_ES"/>
        </w:rPr>
      </w:r>
      <w:r>
        <w:rPr>
          <w:lang w:val="es_ES" w:bidi="es_ES"/>
        </w:rPr>
        <w:t xml:space="preserve">Usen el mismo término que han estado usando tanto para </w:t>
      </w:r>
      <w:r>
        <w:rPr>
          <w:b/>
          <w:lang w:val="es_ES" w:bidi="es_ES"/>
        </w:rPr>
        <w:t>espíritu maligno</w:t>
      </w:r>
      <w:r>
        <w:rPr>
          <w:lang w:val="es_ES" w:bidi="es_ES"/>
        </w:rPr>
        <w:t xml:space="preserve"> como para </w:t>
      </w:r>
      <w:r>
        <w:rPr>
          <w:b/>
          <w:lang w:val="es_ES" w:bidi="es_ES"/>
        </w:rPr>
        <w:t>demonio</w:t>
      </w:r>
      <w:r>
        <w:rPr>
          <w:lang w:val="es_ES" w:bidi="es_ES"/>
        </w:rPr>
        <w:t xml:space="preserve">. Si están usando dos palabras separadas para espíritu maligno y otra para demonio, usen cada una de las dos palabras: su hija pequeña estaba poseída por un </w:t>
      </w:r>
      <w:r>
        <w:rPr>
          <w:b/>
          <w:lang w:val="es_ES" w:bidi="es_ES"/>
        </w:rPr>
        <w:t>espíritu maligno,</w:t>
      </w:r>
      <w:r>
        <w:rPr>
          <w:lang w:val="es_ES" w:bidi="es_ES"/>
        </w:rPr>
        <w:t xml:space="preserve"> y ella le rogó que expulsara al </w:t>
      </w:r>
      <w:r>
        <w:rPr>
          <w:b/>
          <w:lang w:val="es_ES" w:bidi="es_ES"/>
        </w:rPr>
        <w:t>demonio</w:t>
      </w:r>
      <w:r>
        <w:rPr>
          <w:lang w:val="es_ES" w:bidi="es_ES"/>
        </w:rPr>
        <w:t xml:space="preserve"> de su hija.</w:t>
      </w:r>
    </w:p>
    <w:p>
      <w:pPr/>
      <w:r>
        <w:rPr>
          <w:lang w:val="es_ES" w:bidi="es_ES"/>
        </w:rPr>
      </w:r>
      <w:r>
        <w:rPr>
          <w:lang w:val="es_ES" w:bidi="es_ES"/>
        </w:rPr>
        <w:t xml:space="preserve">Para obtener más información sobre </w:t>
      </w:r>
      <w:r>
        <w:rPr>
          <w:b/>
          <w:lang w:val="es_ES" w:bidi="es_ES"/>
        </w:rPr>
        <w:t>espíritu maligno</w:t>
      </w:r>
      <w:r>
        <w:rPr>
          <w:lang w:val="es_ES" w:bidi="es_ES"/>
        </w:rPr>
        <w:t xml:space="preserve"> y </w:t>
      </w:r>
      <w:r>
        <w:rPr>
          <w:b/>
          <w:lang w:val="es_ES" w:bidi="es_ES"/>
        </w:rPr>
        <w:t>demonio</w:t>
      </w:r>
      <w:r>
        <w:rPr>
          <w:lang w:val="es_ES" w:bidi="es_ES"/>
        </w:rPr>
        <w:t>, consulten el Glosario Principal.</w:t>
      </w:r>
    </w:p>
    <w:p>
      <w:pPr/>
      <w:r>
        <w:rPr>
          <w:lang w:val="es_ES" w:bidi="es_ES"/>
        </w:rPr>
      </w:r>
      <w:r>
        <w:rPr>
          <w:lang w:val="es_ES" w:bidi="es_ES"/>
        </w:rPr>
        <w:t xml:space="preserve">Esta mujer era </w:t>
      </w:r>
      <w:r>
        <w:rPr>
          <w:b/>
          <w:lang w:val="es_ES" w:bidi="es_ES"/>
        </w:rPr>
        <w:t>gentil,</w:t>
      </w:r>
      <w:r>
        <w:rPr>
          <w:lang w:val="es_ES" w:bidi="es_ES"/>
        </w:rPr>
        <w:t xml:space="preserve"> nacida en Siria Fenicia. Gentil, en este contexto, significa que ella era griega. Lo importante es mostrar que ella no era una persona judía como lo era Jesús. Deténganse aquí y discutan sobre qué palabra o frase usarán para gentil o griega. Usen la misma palabra que han usado antes. Para más información sobre </w:t>
      </w:r>
      <w:r>
        <w:rPr>
          <w:b/>
          <w:lang w:val="es_ES" w:bidi="es_ES"/>
        </w:rPr>
        <w:t>griegos</w:t>
      </w:r>
      <w:r>
        <w:rPr>
          <w:lang w:val="es_ES" w:bidi="es_ES"/>
        </w:rPr>
        <w:t xml:space="preserve"> o </w:t>
      </w:r>
      <w:r>
        <w:rPr>
          <w:b/>
          <w:lang w:val="es_ES" w:bidi="es_ES"/>
        </w:rPr>
        <w:t>gentiles,</w:t>
      </w:r>
      <w:r>
        <w:rPr>
          <w:lang w:val="es_ES" w:bidi="es_ES"/>
        </w:rPr>
        <w:t xml:space="preserve"> consulten el Glosario Principal. Pausen este audio aquí.</w:t>
      </w:r>
    </w:p>
    <w:p>
      <w:pPr/>
      <w:r>
        <w:rPr>
          <w:lang w:val="es_ES" w:bidi="es_ES"/>
        </w:rPr>
      </w:r>
      <w:r>
        <w:rPr>
          <w:lang w:val="es_ES" w:bidi="es_ES"/>
        </w:rPr>
        <w:t xml:space="preserve">Jesús le dijo: "Primero debo alimentar a mi propia familia, los judíos". </w:t>
      </w:r>
      <w:r>
        <w:rPr>
          <w:b/>
          <w:lang w:val="es_ES" w:bidi="es_ES"/>
        </w:rPr>
        <w:t>Judíos</w:t>
      </w:r>
      <w:r>
        <w:rPr>
          <w:lang w:val="es_ES" w:bidi="es_ES"/>
        </w:rPr>
        <w:t xml:space="preserve"> se refiere al grupo de personas descendientes de Isaac, el hijo de Abraham. Este es el grupo con el que Dios hizo un pacto para darles la tierra de Israel. Es tanto un grupo étnico como un grupo de personas que practican la religión del judaísmo, o que son judíos. Usen la misma palabra que han usado antes para </w:t>
      </w:r>
      <w:r>
        <w:rPr>
          <w:b/>
          <w:lang w:val="es_ES" w:bidi="es_ES"/>
        </w:rPr>
        <w:t>judíos</w:t>
      </w:r>
      <w:r>
        <w:rPr>
          <w:lang w:val="es_ES" w:bidi="es_ES"/>
        </w:rPr>
        <w:t>.</w:t>
      </w:r>
    </w:p>
    <w:p>
      <w:pPr/>
      <w:r>
        <w:rPr>
          <w:lang w:val="es_ES" w:bidi="es_ES"/>
        </w:rPr>
      </w:r>
      <w:r>
        <w:rPr>
          <w:lang w:val="es_ES" w:bidi="es_ES"/>
        </w:rPr>
        <w:t xml:space="preserve">Para obtener más información sobre los </w:t>
      </w:r>
      <w:r>
        <w:rPr>
          <w:b/>
          <w:lang w:val="es_ES" w:bidi="es_ES"/>
        </w:rPr>
        <w:t>judíos</w:t>
      </w:r>
      <w:r>
        <w:rPr>
          <w:lang w:val="es_ES" w:bidi="es_ES"/>
        </w:rPr>
        <w:t>, consulten el Glosario Principal.</w:t>
      </w:r>
    </w:p>
    <w:p>
      <w:pPr/>
      <w:r>
        <w:rPr>
          <w:lang w:val="es_ES" w:bidi="es_ES"/>
        </w:rPr>
      </w:r>
      <w:r>
        <w:rPr>
          <w:lang w:val="es_ES" w:bidi="es_ES"/>
        </w:rPr>
        <w:t xml:space="preserve">Ella respondió: </w:t>
      </w:r>
      <w:r>
        <w:rPr>
          <w:b/>
          <w:lang w:val="es_ES" w:bidi="es_ES"/>
        </w:rPr>
        <w:t>Señor,</w:t>
      </w:r>
      <w:r>
        <w:rPr>
          <w:lang w:val="es_ES" w:bidi="es_ES"/>
        </w:rPr>
        <w:t xml:space="preserve"> eso es verdad. Pero incluso los perros que están debajo de la mesa pueden comer las migas de los platos de los hijos. La palabra </w:t>
      </w:r>
      <w:r>
        <w:rPr>
          <w:b/>
          <w:lang w:val="es_ES" w:bidi="es_ES"/>
        </w:rPr>
        <w:t>Señor</w:t>
      </w:r>
      <w:r>
        <w:rPr>
          <w:lang w:val="es_ES" w:bidi="es_ES"/>
        </w:rPr>
        <w:t xml:space="preserve"> se refiere a un Maestro, o alguien que tiene autoridad sobre los demás. Señor también era, a veces, el título que se daba para referirse a Dios. Usen la misma palabra que han usado antes para </w:t>
      </w:r>
      <w:r>
        <w:rPr>
          <w:b/>
          <w:lang w:val="es_ES" w:bidi="es_ES"/>
        </w:rPr>
        <w:t>Señor.</w:t>
      </w:r>
      <w:r>
        <w:rPr>
          <w:lang w:val="es_ES" w:bidi="es_ES"/>
        </w:rPr>
        <w:t xml:space="preserve"> Para obtener más información sobre </w:t>
      </w:r>
      <w:r>
        <w:rPr>
          <w:b/>
          <w:lang w:val="es_ES" w:bidi="es_ES"/>
        </w:rPr>
        <w:t>Señor</w:t>
      </w:r>
      <w:r>
        <w:rPr>
          <w:lang w:val="es_ES" w:bidi="es_ES"/>
        </w:rPr>
        <w:t>, consulten el Glosario Principal.</w:t>
      </w:r>
    </w:p>
    <w:p>
      <w:pPr/>
      <w:r>
        <w:rPr>
          <w:lang w:val="es_ES" w:bidi="es_ES"/>
        </w:rPr>
      </w:r>
      <w:r>
        <w:rPr>
          <w:lang w:val="es_ES" w:bidi="es_ES"/>
        </w:rPr>
        <w:t xml:space="preserve">La palabra </w:t>
      </w:r>
      <w:r>
        <w:rPr>
          <w:b/>
          <w:lang w:val="es_ES" w:bidi="es_ES"/>
        </w:rPr>
        <w:t>perro</w:t>
      </w:r>
      <w:r>
        <w:rPr>
          <w:lang w:val="es_ES" w:bidi="es_ES"/>
        </w:rPr>
        <w:t xml:space="preserve"> no se refiere a perros callejeros o salvajes que las comunidades tratan de eliminar. Las familias habrían alimentado a estos perros.</w:t>
      </w:r>
    </w:p>
    <w:p>
      <w:pPr/>
      <w:r>
        <w:rPr>
          <w:lang w:val="es_ES" w:bidi="es_ES"/>
        </w:rPr>
      </w:r>
      <w:r>
        <w:rPr>
          <w:lang w:val="es_ES" w:bidi="es_ES"/>
        </w:rPr>
        <w:t xml:space="preserve">A estos perros generalmente se les da comida sobrante o </w:t>
      </w:r>
      <w:r>
        <w:rPr>
          <w:b/>
          <w:lang w:val="es_ES" w:bidi="es_ES"/>
        </w:rPr>
        <w:t>migas. Las migas</w:t>
      </w:r>
      <w:r>
        <w:rPr>
          <w:lang w:val="es_ES" w:bidi="es_ES"/>
        </w:rPr>
        <w:t xml:space="preserve"> son pedazos de comida que caen al suelo de manera natural mientras las personas están comiendo.</w:t>
      </w:r>
    </w:p>
    <w:p>
      <w:pPr/>
      <w:r>
        <w:rPr>
          <w:lang w:val="es_ES" w:bidi="es_ES"/>
        </w:rPr>
      </w:r>
      <w:r>
        <w:rPr>
          <w:lang w:val="es_ES" w:bidi="es_ES"/>
        </w:rPr>
        <w:t xml:space="preserve">Jesús le dice a la mujer: </w:t>
      </w:r>
      <w:r>
        <w:rPr>
          <w:b/>
          <w:lang w:val="es_ES" w:bidi="es_ES"/>
        </w:rPr>
        <w:t>"No es correcto tomar el pan de los hijos y dárselo a los perros. Primero dejen que los hijos coman todo lo que quieran".</w:t>
      </w:r>
    </w:p>
    <w:p>
      <w:pPr/>
      <w:r>
        <w:rPr>
          <w:lang w:val="es_ES" w:bidi="es_ES"/>
        </w:rPr>
      </w:r>
      <w:r>
        <w:rPr>
          <w:lang w:val="es_ES" w:bidi="es_ES"/>
        </w:rPr>
        <w:t>Deténganse aquí y discutan cómo van a traducir esta parábola. Pueden hacerlo de dos maneras:</w:t>
      </w:r>
    </w:p>
    <w:p>
      <w:pPr/>
      <w:r>
        <w:rPr>
          <w:lang w:val="es_ES" w:bidi="es_ES"/>
        </w:rPr>
      </w:r>
      <w:r>
        <w:rPr>
          <w:lang w:val="es_ES" w:bidi="es_ES"/>
        </w:rPr>
        <w:t>1 Tradúzcanla tal como está. ¿Entenderá su audiencia que los "hijos" se refieren a los judíos? Si no, podrían</w:t>
      </w:r>
    </w:p>
    <w:p>
      <w:pPr/>
      <w:r>
        <w:rPr>
          <w:lang w:val="es_ES" w:bidi="es_ES"/>
        </w:rPr>
      </w:r>
      <w:r>
        <w:rPr>
          <w:lang w:val="es_ES" w:bidi="es_ES"/>
        </w:rPr>
        <w:t>2 Mantengan el idioma, pero aclaren el significado diciendo algo como "Primero permítame ayudar a mi propio pueblo, los judíos".</w:t>
      </w:r>
    </w:p>
    <w:p>
      <w:pPr/>
      <w:r>
        <w:rPr>
          <w:lang w:val="es_ES" w:bidi="es_ES"/>
        </w:rPr>
      </w:r>
      <w:r>
        <w:rPr>
          <w:lang w:val="es_ES" w:bidi="es_ES"/>
        </w:rPr>
        <w:t>Si la parábola no tiene sentido para su audiencia, podrían</w:t>
      </w:r>
    </w:p>
    <w:p>
      <w:pPr/>
      <w:r>
        <w:rPr>
          <w:lang w:val="es_ES" w:bidi="es_ES"/>
        </w:rPr>
      </w:r>
      <w:r>
        <w:rPr>
          <w:lang w:val="es_ES" w:bidi="es_ES"/>
        </w:rPr>
        <w:t xml:space="preserve">3 No usar la parábola en absoluto y simplemente decir algo como: </w:t>
      </w:r>
      <w:r>
        <w:rPr>
          <w:b/>
          <w:lang w:val="es_ES" w:bidi="es_ES"/>
        </w:rPr>
        <w:t>"Debo ayudar primero al pueblo de Israel antes de ayudar al pueblo de otras naciones".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7:31–37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7:31–37 y guárdenlo en sus corazones.</w:t>
      </w:r>
    </w:p>
    <w:p>
      <w:pPr/>
      <w:r>
        <w:rPr>
          <w:lang w:val="es_ES" w:bidi="es_ES"/>
        </w:rPr>
      </w:r>
      <w:r>
        <w:rPr>
          <w:lang w:val="es_ES" w:bidi="es_ES"/>
        </w:rPr>
        <w:t>Escuchen una versión en audio de Marcos 7:31–37 tres veces, de ser posible, en tres traducciones diferentes. Luego, como grupo, se pueden discutir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acerca de Dios o de Jesús?</w:t>
      </w:r>
    </w:p>
    <w:p>
      <w:pPr>
        <w:pStyle w:val="ListBullet"/>
        <w:spacing w:line="240" w:lineRule="auto"/>
        <w:ind w:left="720"/>
      </w:pPr>
      <w:r>
        <w:rPr>
          <w:lang w:val="es_ES" w:bidi="es_ES"/>
        </w:rPr>
      </w:r>
      <w:r>
        <w:rPr>
          <w:lang w:val="es_ES" w:bidi="es_ES"/>
        </w:rPr>
        <w:t>¿Qué nos dice este pasaje de las personas?</w:t>
      </w:r>
    </w:p>
    <w:p>
      <w:pPr>
        <w:pStyle w:val="ListBullet"/>
        <w:spacing w:line="240" w:lineRule="auto"/>
        <w:ind w:left="720"/>
      </w:pPr>
      <w:r>
        <w:rPr>
          <w:lang w:val="es_ES" w:bidi="es_ES"/>
        </w:rPr>
      </w:r>
      <w:r>
        <w:rPr>
          <w:lang w:val="es_ES" w:bidi="es_ES"/>
        </w:rPr>
        <w:t>¿Cómo afecta este pasaje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7:31–37 en la traducción que sea más fácil de entender.</w:t>
      </w:r>
    </w:p>
    <w:p>
      <w:pPr/>
      <w:r>
        <w:rPr>
          <w:lang w:val="es_ES" w:bidi="es_ES"/>
        </w:rPr>
      </w:r>
      <w:r>
        <w:rPr>
          <w:lang w:val="es_ES" w:bidi="es_ES"/>
        </w:rPr>
        <w:t>Esta historia ocurre justo después de que Jesús expulsara al demonio de la hija de la mujer fenicia. Jesús deja Tiro. Jesús viaja hacia el norte por la costa desde Tiro, aproximadamente 32 kilómetros, hasta la zona de Sidón. Luego, Jesús viaja hacia el sureste, hasta la orilla oriental del Mar de Galilea. Durante este tiempo, Jesús permanece en áreas que no son judías, o sea, gentiles. Como se mencionó anteriormente, Jesús probablemente estaba tratando de escapar y descansar un poco con sus discípulos. Los discípulos no se mencionan en el pasaje, pero más adelante en este viaje están con Jesús. Esto significa que los discípulos estaban con Jesús cuando él realizó el milagro en este pasaje.</w:t>
      </w:r>
    </w:p>
    <w:p>
      <w:pPr/>
      <w:r>
        <w:rPr>
          <w:lang w:val="es_ES" w:bidi="es_ES"/>
        </w:rPr>
      </w:r>
      <w:r>
        <w:rPr>
          <w:lang w:val="es_ES" w:bidi="es_ES"/>
        </w:rPr>
        <w:t>Deténganse aquí y muestren a su equipo el mapa de Tiro, Sidón y del Mar de Galilea con la Decápolis, indicando la ruta que Jesús siguió. Tengan en cuenta que Tiro y Sidón están en un país diferente y que la Decápolis pertenece a otro país. Pausen este audio aquí.</w:t>
      </w:r>
    </w:p>
    <w:p>
      <w:pPr/>
      <w:r>
        <w:rPr>
          <w:lang w:val="es_ES" w:bidi="es_ES"/>
        </w:rPr>
      </w:r>
      <w:r>
        <w:rPr>
          <w:lang w:val="es_ES" w:bidi="es_ES"/>
        </w:rPr>
        <w:t>Cuenten una historia sobre alguien que viaja de un lugar a otro. Escuchen cómo el narrador describe el viaje o la manera en que la persona se traslada de un lugar a otro. Nada sucedió en Sidón, esta es solo una descripción de a dónde viajó Jesús.</w:t>
      </w:r>
    </w:p>
    <w:p>
      <w:pPr/>
      <w:r>
        <w:rPr>
          <w:lang w:val="es_ES" w:bidi="es_ES"/>
        </w:rPr>
      </w:r>
      <w:r>
        <w:rPr>
          <w:lang w:val="es_ES" w:bidi="es_ES"/>
        </w:rPr>
        <w:t>Pausen este audio aquí.</w:t>
      </w:r>
    </w:p>
    <w:p>
      <w:pPr/>
      <w:r>
        <w:rPr>
          <w:lang w:val="es_ES" w:bidi="es_ES"/>
        </w:rPr>
      </w:r>
      <w:r>
        <w:rPr>
          <w:lang w:val="es_ES" w:bidi="es_ES"/>
        </w:rPr>
        <w:t>Muchos años antes de este tiempo, el profeta Isaías había dicho que Dios viene a abrir los ojos de los ciegos y abrir los oídos de los sordos. El escritor Marcos conocía esta Escritura. Él quería mostrar que Jesús era el cumplimiento de esa promesa.</w:t>
      </w:r>
    </w:p>
    <w:p>
      <w:pPr/>
      <w:r>
        <w:rPr>
          <w:lang w:val="es_ES" w:bidi="es_ES"/>
        </w:rPr>
      </w:r>
      <w:r>
        <w:rPr>
          <w:lang w:val="es_ES" w:bidi="es_ES"/>
        </w:rPr>
        <w:t>Jesús y los discípulos llegaron a la zona de la Decápolis, o Diez Ciudades, en la orilla oriental del Mar de Galilea. Esta es la misma área general donde Jesús expulsó demonios de un hombre en Marcos 5. En ese momento, las personas tenían miedo y le pidieron a Jesús que se fuera. Esta vez, cuando Jesús regresa a esta zona, la gente no parece tenerle miedo. La región de las Diez Ciudades, o Decápolis, estaba gobernada por un dirigente distinto designado por el gobierno romano y no era una zona judía.</w:t>
      </w:r>
    </w:p>
    <w:p>
      <w:pPr/>
      <w:r>
        <w:rPr>
          <w:lang w:val="es_ES" w:bidi="es_ES"/>
        </w:rPr>
      </w:r>
      <w:r>
        <w:rPr>
          <w:lang w:val="es_ES" w:bidi="es_ES"/>
        </w:rPr>
        <w:t>Una multitud llevó a un hombre hasta Jesús. No sabemos si eran judíos o no, pero Jesús estaba en una zona mayormente no judía. En cualquier caso, la multitud había escuchado algo sobre Jesús. La multitud había escuchado que Jesús ya había sanado a otras personas. La multitud llevó a un hombre ante Jesús. Este hombre era sordo y no podía hablar bien. Según la palabra usada en el idioma original, él podía hablar un poco, pero con mucha dificultad, por lo que probablemente no nació sordo. Un impedimento del habla significa que el hombre puede emitir sonidos, pero estos no son claros. Algunas personas sordas son mudas, lo que significa que no pueden emitir sonidos. Cuando una persona no puede oír de niño, no aprende a pronunciar las palabras correctamente, de manera que los demás puedan entenderlas. Otras cosas, como la tartamudez, también pueden llamarse impedimentos del habla. Algunas personas que no pueden hablar con claridad tienen una condición en la que la lengua está atada a la boca o la lengua no se mueve adecuadamente cuando intentan hablar. Marcos no nos dice cuál era el impedimento del habla, por lo que no sabemos si se trataba de tartamudez, lengua atada o qué causaba que el hombre hablara de manera que las personas no pudieran entenderlo. Deténganse aquí y discutan: cuenten una historia sobre alguien que es sordo y no puede hablar con claridad. Escuchen la descripción del personaje que hace el narrador. ¿Cómo está describiendo el narrador a la persona sorda? ¿Cómo está describiendo el narrador el habla de la persona sorda? Presten atención a las palabras descriptivas que se usan. Pausen la grabación aquí.</w:t>
      </w:r>
    </w:p>
    <w:p>
      <w:pPr/>
      <w:r>
        <w:rPr>
          <w:lang w:val="es_ES" w:bidi="es_ES"/>
        </w:rPr>
      </w:r>
      <w:r>
        <w:rPr>
          <w:lang w:val="es_ES" w:bidi="es_ES"/>
        </w:rPr>
        <w:t>La gente le pidió a Jesús que colocara sus manos sobre el hombre sordo. Los maestros y líderes religiosos judíos a menudo imponían las manos sobre las personas para darles bendición y sanación. Jesús hizo aún más. Jesús quiso mostrar una relación con este hombre, así que lo apartó de la multitud para interactuar con él de manera personal. Luego, Jesús realizó una serie de acciones. Con las yemas de sus dedos, Jesús tocó los oídos del hombre por dentro. Jesús escupió, probablemente en el suelo, y luego tocó la lengua del hombre. No estamos seguros si escupió sobre sus dedos antes de tocar la lengua del hombre, o si simplemente escupió en el suelo. Entonces Jesús miró hacia arriba "hacia el cielo", o "al cielo". Esto mostraba que estaba hablando con Dios. Él suspiró profundamente para mostrar una gran emoción. Suspirar es tomar una respiración muy profunda y lenta. Normalmente suspiramos varias veces cada hora. Jesús dijo: "Efata", que significa "Ábrete". Jesús quería que los oídos del hombre escucharan y que su lengua hablara sin ningún problema.</w:t>
      </w:r>
    </w:p>
    <w:p>
      <w:pPr/>
      <w:r>
        <w:rPr>
          <w:lang w:val="es_ES" w:bidi="es_ES"/>
        </w:rPr>
      </w:r>
      <w:r>
        <w:rPr>
          <w:lang w:val="es_ES" w:bidi="es_ES"/>
        </w:rPr>
        <w:t>“Efata” es una palabra en arameo, que era el idioma local que se hablaba en los hogares de la gente de esta zona. Si este hombre hubiera podido oír de niño, este sería el idioma que él conocería. La primera palabra que este hombre escucharía sería algo en su propio idioma del corazón. La sanidad fue instantánea y completa. El hombre podía oír y hablar con claridad. El impedimento del habla desapareció.</w:t>
      </w:r>
    </w:p>
    <w:p>
      <w:pPr/>
      <w:r>
        <w:rPr>
          <w:lang w:val="es_ES" w:bidi="es_ES"/>
        </w:rPr>
      </w:r>
      <w:r>
        <w:rPr>
          <w:lang w:val="es_ES" w:bidi="es_ES"/>
        </w:rPr>
        <w:t>Deténganse aquí y discutan sobre cómo describirían esta sanación de la sordera. Repitan los pasos del proceso de lo que hizo Jesús. Presten atención a las palabras que están usando para describir cada paso. Jesús dijo: "Ábrete". ¿Cómo entendería tu audiencia esta orden? Pausen la grabación aquí.</w:t>
      </w:r>
    </w:p>
    <w:p>
      <w:pPr/>
      <w:r>
        <w:rPr>
          <w:lang w:val="es_ES" w:bidi="es_ES"/>
        </w:rPr>
      </w:r>
      <w:r>
        <w:rPr>
          <w:lang w:val="es_ES" w:bidi="es_ES"/>
        </w:rPr>
        <w:t>Cuenten una historia sobre un líder religioso que llega al pueblo para sanar o bendecir a alguien. Describan lo que hace esta persona. ¿Hay algún ritual, como escupir o mirar hacia arriba y hablar con Dios, que realicen cuando sanan? Pausen la grabación aquí.</w:t>
      </w:r>
    </w:p>
    <w:p>
      <w:pPr/>
      <w:r>
        <w:rPr>
          <w:lang w:val="es_ES" w:bidi="es_ES"/>
        </w:rPr>
      </w:r>
      <w:r>
        <w:rPr>
          <w:lang w:val="es_ES" w:bidi="es_ES"/>
        </w:rPr>
        <w:t>Jesús pidió a las personas que no dijeran nada sobre esta sanación. Sin embargo, las multitudes estaban tan emocionadas que se lo contaron a todos. Cuanto más Jesús decía que no lo contaran, más la gente lo contaba. Es posible que la gente hubiera escuchado antes las escrituras del profeta Isaías. Quizás la gente vio que Jesús estaba cumpliendo las palabras de Isaías.</w:t>
      </w:r>
    </w:p>
    <w:p>
      <w:pPr/>
      <w:r>
        <w:rPr>
          <w:lang w:val="es_ES" w:bidi="es_ES"/>
        </w:rPr>
      </w:r>
      <w:r>
        <w:rPr>
          <w:lang w:val="es_ES" w:bidi="es_ES"/>
        </w:rPr>
        <w:t>Deténganse aquí y discutan en equipo: la multitud dice que Jesús hace que los sordos escuchen y que los mudos hablen. En su idioma, ¿cómo hablan ustedes sobre la sanación? Pausen la grabación aquí.</w:t>
      </w:r>
    </w:p>
    <w:p>
      <w:pPr/>
      <w:r>
        <w:rPr>
          <w:lang w:val="es_ES" w:bidi="es_ES"/>
        </w:rPr>
      </w:r>
      <w:r>
        <w:rPr>
          <w:lang w:val="es_ES" w:bidi="es_ES"/>
        </w:rPr>
        <w:t>El pueblo estaba asombrado. En un pasaje anterior, cuando Jesús fue a Nazaret a enseñar, el pueblo estaba asombrado. En ese pasaje, el asombro era negativo. No era un sentimiento bueno. Aquí, la palabra "asombrado" significa que el pueblo estaba maravillado o sorprendido, pero de una manera positiva. Ellos decían: “Todo lo que hace Jesús es maravilloso". La gente hablaba de cómo Jesús podía hacer que los sordos oyeran y que los que no podían hablar pudieran hablar claramente. Como estaban tan asombrados, le contaron a otros lo que habían visto.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7:31–37 en la traducción que sea más fácil de entender.</w:t>
      </w:r>
    </w:p>
    <w:p>
      <w:pPr/>
      <w:r>
        <w:rPr>
          <w:lang w:val="es_ES" w:bidi="es_ES"/>
        </w:rPr>
      </w:r>
      <w:r>
        <w:rPr>
          <w:lang w:val="es_ES" w:bidi="es_ES"/>
        </w:rPr>
        <w:t>En este paso, el grupo definirá las escenas, los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Jesús está viajando a la Decápolis, una región de diez ciudades. Un hombre sordo es llevado hacia él.</w:t>
      </w:r>
    </w:p>
    <w:p>
      <w:pPr/>
      <w:r>
        <w:rPr>
          <w:lang w:val="es_ES" w:bidi="es_ES"/>
        </w:rPr>
      </w:r>
      <w:r>
        <w:rPr>
          <w:b/>
          <w:lang w:val="es_ES" w:bidi="es_ES"/>
        </w:rPr>
        <w:t>En la segunda escena:</w:t>
      </w:r>
      <w:r>
        <w:rPr>
          <w:lang w:val="es_ES" w:bidi="es_ES"/>
        </w:rPr>
        <w:t xml:space="preserve"> esta escena describe el proceso que Jesús utiliza para sanar al hombre sordo.</w:t>
      </w:r>
    </w:p>
    <w:p>
      <w:pPr/>
      <w:r>
        <w:rPr>
          <w:lang w:val="es_ES" w:bidi="es_ES"/>
        </w:rPr>
      </w:r>
      <w:r>
        <w:rPr>
          <w:b/>
          <w:lang w:val="es_ES" w:bidi="es_ES"/>
        </w:rPr>
        <w:t>En la tercera escena:</w:t>
      </w:r>
      <w:r>
        <w:rPr>
          <w:lang w:val="es_ES" w:bidi="es_ES"/>
        </w:rPr>
        <w:t xml:space="preserve"> Jesús habla a la multitud y les dice que no cuenten a nadie lo que sucedió. La multitud se lo cuenta a todos.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(que probablemente estaban con él, aunque no se mencionan)</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Un hombre sordo</w:t>
      </w:r>
    </w:p>
    <w:p>
      <w:pPr/>
      <w:r>
        <w:rPr>
          <w:lang w:val="es_ES" w:bidi="es_ES"/>
        </w:rPr>
      </w:r>
      <w:r>
        <w:rPr>
          <w:lang w:val="es_ES" w:bidi="es_ES"/>
        </w:rPr>
        <w:t>Como grupo, presten atención a estas partes del contexto del pasaje: en la primera escena, Jesús viaja desde Tiro hacia el norte hasta Sidón y luego hacia el sur y el este hasta la Decápolis. Deténganse y muestren el mapa con estos lugares marcados. Discutan cómo describir mejor este viaje. Pausen la grabación aquí.</w:t>
      </w:r>
    </w:p>
    <w:p>
      <w:pPr/>
      <w:r>
        <w:rPr>
          <w:lang w:val="es_ES" w:bidi="es_ES"/>
        </w:rPr>
      </w:r>
      <w:r>
        <w:rPr>
          <w:lang w:val="es_ES" w:bidi="es_ES"/>
        </w:rPr>
        <w:t>En la primera escena, Jesús y los discípulos van hacia el norte desde Tiro hasta Sidón. Luego, Jesús y los discípulos se dirigen hacia el sur y el este, pasando por el lado oriental del Mar de Galilea y llegando a la región de la Decápolis, una región con diez ciudades.</w:t>
      </w:r>
    </w:p>
    <w:p>
      <w:pPr/>
      <w:r>
        <w:rPr>
          <w:lang w:val="es_ES" w:bidi="es_ES"/>
        </w:rPr>
      </w:r>
      <w:r>
        <w:rPr>
          <w:lang w:val="es_ES" w:bidi="es_ES"/>
        </w:rPr>
        <w:t>Cuando Jesús llega a la región de las Diez Ciudades, o Decápolis, una multitud de personas le trae a un hombre sordo. El hombre no solo es sordo, sino que también tiene problemas para hablar. El pueblo le ruega a Jesús que ponga sus manos sobre el hombre para sanarlo. Deténganse y discutan: no sabemos en qué ciudad ni en qué parte de la Decápolis estaba Jesús cuando ocurrió este evento. Hablen sobre cómo describir dónde estaba Jesús cuando ocurrió este milagro. Pausen la grabación aquí.</w:t>
      </w:r>
    </w:p>
    <w:p>
      <w:pPr/>
      <w:r>
        <w:rPr>
          <w:lang w:val="es_ES" w:bidi="es_ES"/>
        </w:rPr>
      </w:r>
      <w:r>
        <w:rPr>
          <w:lang w:val="es_ES" w:bidi="es_ES"/>
        </w:rPr>
        <w:t>En la segunda escena, es importante reconocer cada una de las acciones que Jesús realiza. Primero, Jesús lleva al hombre lejos de la multitud. Jesús está completamente solo con el hombre sordo. Entonces, Jesús pone sus dedos en los oídos del hombre. Jesús escupe en sus propios dedos. Jesús usa sus propios dedos y toca la lengua del hombre. Jesús mira hacia el cielo y suspira, o sea, deja salir un profundo aliento. Jesús declara: "Efata", que significa "ábrete", y el hombre puede escuchar perfectamente y hablar con claridad al instante. Deténganse aquí y practiquen la secuencia de los acontecimientos. Luego, describan lo que la persona hace en cada paso. Pausen la grabación aquí.</w:t>
      </w:r>
    </w:p>
    <w:p>
      <w:pPr/>
      <w:r>
        <w:rPr>
          <w:lang w:val="es_ES" w:bidi="es_ES"/>
        </w:rPr>
      </w:r>
      <w:r>
        <w:rPr>
          <w:lang w:val="es_ES" w:bidi="es_ES"/>
        </w:rPr>
        <w:t>En la tercera escena, Jesús habla a la multitud. Ven que el hombre ya ha sido sanado, pero Jesús les dice que no cuenten a nadie. Pero cuanto más Jesús les dice que no cuenten a otros, más ellos se lo cuentan a todos. La gente está asombrada y dice: “Todo lo que hace Jesús es maravilloso. Jesús incluso hace que los sordos escuchen y da el habla a los que no pueden hablar".</w:t>
      </w:r>
    </w:p>
    <w:p>
      <w:pPr/>
      <w:r>
        <w:rPr>
          <w:lang w:val="es_ES" w:bidi="es_ES"/>
        </w:rPr>
      </w:r>
      <w:r>
        <w:rPr>
          <w:lang w:val="es_ES" w:bidi="es_ES"/>
        </w:rPr>
        <w:t>Ahora, el grupo debe crear un guion gráfico, dibujar o usar objetos para visualizar el pasaje y sus acciones.</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7:31–37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(que probablemente estaban con él, aunque no se mencionan)</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Un hombre sordo</w:t>
      </w:r>
    </w:p>
    <w:p>
      <w:pPr/>
      <w:r>
        <w:rPr>
          <w:lang w:val="es_ES" w:bidi="es_ES"/>
        </w:rPr>
      </w:r>
      <w:r>
        <w:rPr>
          <w:lang w:val="es_ES" w:bidi="es_ES"/>
        </w:rPr>
        <w:t>En grupo, dramaticen el texto dos veces. Deben dramatizar el pasaje en su propio idioma.</w:t>
      </w:r>
    </w:p>
    <w:p>
      <w:pPr/>
      <w:r>
        <w:rPr>
          <w:lang w:val="es_ES" w:bidi="es_ES"/>
        </w:rPr>
      </w:r>
      <w:r>
        <w:rPr>
          <w:lang w:val="es_ES" w:bidi="es_ES"/>
        </w:rPr>
        <w:t>Primero, dramaticen el pasaje sin detenerse. Presten atención al diálogo, al flujo, a la trama y a la cronología del pasaje. Asegúrense de no omitir interpretar las partes difíciles o importantes del pasaje. Ayúdense mutuamente a recordar cada parte del pasaje.</w:t>
      </w:r>
    </w:p>
    <w:p>
      <w:pPr/>
      <w:r>
        <w:rPr>
          <w:lang w:val="es_ES" w:bidi="es_ES"/>
        </w:rPr>
      </w:r>
      <w:r>
        <w:rPr>
          <w:lang w:val="es_ES" w:bidi="es_ES"/>
        </w:rPr>
        <w:t>Pausen este audio aquí y dramaticen el pasaje.</w:t>
      </w:r>
    </w:p>
    <w:p>
      <w:pPr/>
      <w:r>
        <w:rPr>
          <w:lang w:val="es_ES" w:bidi="es_ES"/>
        </w:rPr>
      </w:r>
      <w:r>
        <w:rPr>
          <w:lang w:val="es_ES" w:bidi="es_ES"/>
        </w:rPr>
        <w:t>El grupo debe dramatizar este pasaje por segunda vez. En ciertos momentos de la actuación, pausen la actuación y pregunten a la persona que interpreta al personaje: “¿Qué estás sintiendo o pensando?” La persona que interpreta al personaje debe responder lo que estaría sintiendo o pensando si fuera ese personaje. Luego, continúen con la actuación.</w:t>
      </w:r>
    </w:p>
    <w:p>
      <w:pPr/>
      <w:r>
        <w:rPr>
          <w:lang w:val="es_ES" w:bidi="es_ES"/>
        </w:rPr>
      </w:r>
      <w:r>
        <w:rPr>
          <w:lang w:val="es_ES" w:bidi="es_ES"/>
        </w:rPr>
        <w:t>Pausen este audio aquí y dramaticen el pasaje por segunda vez.</w:t>
      </w:r>
    </w:p>
    <w:p>
      <w:pPr/>
      <w:r>
        <w:rPr>
          <w:lang w:val="es_ES" w:bidi="es_ES"/>
        </w:rPr>
      </w:r>
      <w:r>
        <w:rPr>
          <w:lang w:val="es_ES" w:bidi="es_ES"/>
        </w:rPr>
        <w:t>Lo siguiente es un ejemplo de la actuación y de posibles respuestas.</w:t>
      </w:r>
    </w:p>
    <w:p>
      <w:pPr/>
      <w:r>
        <w:rPr>
          <w:lang w:val="es_ES" w:bidi="es_ES"/>
        </w:rPr>
      </w:r>
      <w:r>
        <w:rPr>
          <w:lang w:val="es_ES" w:bidi="es_ES"/>
        </w:rPr>
        <w:t>En la primera escena, Jesús sale de Tiro, va a Sidón y desciende hasta la Decápolis. Cuando Jesús llega a algún lugar de la Decápolis, una multitud de personas le trae a un hombre sordo. La multitud le ruega a Jesús que ponga sus manos sobre este hombre sordo que tiene problemas para hablar. Pero Jesús lleva al hombre lejos de la multitud para que puedan estar solos.</w:t>
      </w:r>
    </w:p>
    <w:p>
      <w:pPr/>
      <w:r>
        <w:rPr>
          <w:lang w:val="es_ES" w:bidi="es_ES"/>
        </w:rPr>
      </w:r>
      <w:r>
        <w:rPr>
          <w:lang w:val="es_ES" w:bidi="es_ES"/>
        </w:rPr>
        <w:t>Pausen la acción. Pregúntenle a Jesús: "¿Cómo te sientes?" Puede que escuchen cosas como: "Quiero estar solo con este hombre para sanarlo porque él quiere ser sanado, no por los demás", "Quiero concentrarme en esta persona", o "No quiero ser entretenimiento para personas que solo quieren que sane, por eso llevé al hombre aparte.". O: "Me alegra mucho que esta vez las personas no tengan miedo de mí. Esto no es como la otra vez que sané al hombre poseído por un demonio". Continúen con la actuación.</w:t>
      </w:r>
    </w:p>
    <w:p>
      <w:pPr/>
      <w:r>
        <w:rPr>
          <w:lang w:val="es_ES" w:bidi="es_ES"/>
        </w:rPr>
      </w:r>
      <w:r>
        <w:rPr>
          <w:lang w:val="es_ES" w:bidi="es_ES"/>
        </w:rPr>
        <w:t>En la segunda escena, Jesús tiene al hombre a solas, lejos de la multitud. Jesús pone sus dedos en los oídos del hombre. Jesús escupe en sus propios dedos. Jesús toca la lengua del hombre. Jesús mira hacia arriba al cielo. Jesús suspira.</w:t>
      </w:r>
    </w:p>
    <w:p>
      <w:pPr/>
      <w:r>
        <w:rPr>
          <w:lang w:val="es_ES" w:bidi="es_ES"/>
        </w:rPr>
      </w:r>
      <w:r>
        <w:rPr>
          <w:lang w:val="es_ES" w:bidi="es_ES"/>
        </w:rPr>
        <w:t>Pausen la acción. Pregúntenle al hombre sordo: "¿Cómo te sientes?" Puede que escuchen cosas como: "Me siento esperanzado, pero también tengo miedo. Este hombre me está haciendo cosas extrañas. No entiendo por qué este hombre está poniendo sus dedos en mis oídos y tocando mi lengua. Parece que este hombre quiere ayudarme. ¿Este hombre me va a hacer capaz de oír?" Pregúntenle a la multitud: "¿Cómo se sienten ahora?" Puede que escuchen: "Estoy confundido. No sé lo que Jesús está haciendo. Jesús se fue para allá con el hombre, así que no podemos ver ni escuchar lo que está pasando. Espero que Jesús esté ayudando a mi amigo. Desearía poder ver lo que Jesús está haciendo". Continúen con la actuación.</w:t>
      </w:r>
    </w:p>
    <w:p>
      <w:pPr/>
      <w:r>
        <w:rPr>
          <w:lang w:val="es_ES" w:bidi="es_ES"/>
        </w:rPr>
      </w:r>
      <w:r>
        <w:rPr>
          <w:lang w:val="es_ES" w:bidi="es_ES"/>
        </w:rPr>
        <w:t>Jesús dice "Efata", que significa: "ábrete", y al instante el hombre puede oír perfectamente. Al mismo tiempo, su lengua se libera para que pueda hablar con claridad.</w:t>
      </w:r>
    </w:p>
    <w:p>
      <w:pPr/>
      <w:r>
        <w:rPr>
          <w:lang w:val="es_ES" w:bidi="es_ES"/>
        </w:rPr>
      </w:r>
      <w:r>
        <w:rPr>
          <w:lang w:val="es_ES" w:bidi="es_ES"/>
        </w:rPr>
        <w:t>Pausen la acción. Pregúntenle al hombre que era sordo: “¿Cómo te sientes?” Puede que escuchen cosas como: "Estoy asombrado y lleno de alegría", "Por fin puedo oír", o "Puedo hablar para que las personas puedan entenderme", "Estoy escuchando a los pájaros cantar y a las personas reír. ¡Esto es maravilloso!" Continúen con la actuación.</w:t>
      </w:r>
    </w:p>
    <w:p>
      <w:pPr/>
      <w:r>
        <w:rPr>
          <w:lang w:val="es_ES" w:bidi="es_ES"/>
        </w:rPr>
      </w:r>
      <w:r>
        <w:rPr>
          <w:lang w:val="es_ES" w:bidi="es_ES"/>
        </w:rPr>
        <w:t>En la tercera escena, Jesús les dice a la multitud que no hablen a nadie sobre este milagro. Pero cuanto más Jesús les dice que no hablen, más ellos difunden la noticia. Dicen: "Todo lo que Jesús hace es maravilloso. Jesús incluso hace que los sordos escuchen y da el habla a los que no pueden hablar".</w:t>
      </w:r>
    </w:p>
    <w:p>
      <w:pPr/>
      <w:r>
        <w:rPr>
          <w:lang w:val="es_ES" w:bidi="es_ES"/>
        </w:rPr>
      </w:r>
      <w:r>
        <w:rPr>
          <w:lang w:val="es_ES" w:bidi="es_ES"/>
        </w:rPr>
        <w:t>Al final de la acción, pregúntenle a la multitud: "¿Cómo se sienten?" Puede que escuchen cosas como: "Estamos asombrados", "Estamos felices de que nuestro amigo haya sido sanado", o "Nunca antes habíamos visto a alguien como este". Pregúntenle a Jesús: "¿Cómo te sientes?" Puede que escuchen cosas como: "Desearía que no le contaran a todos. Necesito un poco de tiempo para estar con mis discípulos y enseñarles bien".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7:31–37 en la traducción que sea más fácil de entender.</w:t>
      </w:r>
    </w:p>
    <w:p>
      <w:pPr/>
      <w:r>
        <w:rPr>
          <w:lang w:val="es_ES" w:bidi="es_ES"/>
        </w:rPr>
      </w:r>
      <w:r>
        <w:rPr>
          <w:lang w:val="es_ES" w:bidi="es_ES"/>
        </w:rPr>
        <w:t xml:space="preserve">Los discípulos están con Jesús en este viaje. Es posible que necesiten expresar esto diciendo que Jesús y los </w:t>
      </w:r>
      <w:r>
        <w:rPr>
          <w:lang w:val="es_ES" w:bidi="es_ES"/>
        </w:rPr>
        <w:t>discípulos</w:t>
      </w:r>
      <w:r>
        <w:rPr>
          <w:lang w:val="es_ES" w:bidi="es_ES"/>
        </w:rPr>
        <w:t xml:space="preserve"> llegaron a la región de las Diez Ciudades. Usen la misma palabra que han usado previamente para la </w:t>
      </w:r>
      <w:r>
        <w:rPr>
          <w:lang w:val="es_ES" w:bidi="es_ES"/>
        </w:rPr>
        <w:t>Decápolis</w:t>
      </w:r>
      <w:r>
        <w:rPr>
          <w:lang w:val="es_ES" w:bidi="es_ES"/>
        </w:rPr>
        <w:t xml:space="preserve"> o las Diez Ciudades. </w:t>
      </w:r>
    </w:p>
    <w:p>
      <w:pPr/>
      <w:r>
        <w:rPr>
          <w:lang w:val="es_ES" w:bidi="es_ES"/>
        </w:rPr>
      </w:r>
      <w:r>
        <w:rPr>
          <w:lang w:val="es_ES" w:bidi="es_ES"/>
        </w:rPr>
        <w:t xml:space="preserve">Jesús salió de </w:t>
      </w:r>
      <w:r>
        <w:rPr>
          <w:lang w:val="es_ES" w:bidi="es_ES"/>
        </w:rPr>
        <w:t>Tiro</w:t>
      </w:r>
      <w:r>
        <w:rPr>
          <w:lang w:val="es_ES" w:bidi="es_ES"/>
        </w:rPr>
        <w:t xml:space="preserve"> y subió a Sidón, antes de regresar al </w:t>
      </w:r>
      <w:r>
        <w:rPr>
          <w:lang w:val="es_ES" w:bidi="es_ES"/>
        </w:rPr>
        <w:t>Mar de Galilea</w:t>
      </w:r>
      <w:r>
        <w:rPr>
          <w:lang w:val="es_ES" w:bidi="es_ES"/>
        </w:rPr>
        <w:t xml:space="preserve"> y a las Diez Ciudades, o la </w:t>
      </w:r>
      <w:r>
        <w:rPr>
          <w:b/>
          <w:lang w:val="es_ES" w:bidi="es_ES"/>
        </w:rPr>
        <w:t>Decápolis</w:t>
      </w:r>
      <w:r>
        <w:rPr>
          <w:lang w:val="es_ES" w:bidi="es_ES"/>
        </w:rPr>
        <w:t xml:space="preserve">. En algún lugar de la región de las Diez Ciudades, Jesús se encontró con un hombre sordo que tenía un </w:t>
      </w:r>
      <w:r>
        <w:rPr>
          <w:b/>
          <w:lang w:val="es_ES" w:bidi="es_ES"/>
        </w:rPr>
        <w:t>impedimento para hablar</w:t>
      </w:r>
      <w:r>
        <w:rPr>
          <w:lang w:val="es_ES" w:bidi="es_ES"/>
        </w:rPr>
        <w:t>. Esto significa que el hombre puede hablar, pero con mucha dificultad. Cuando el hombre habla, a las personas les cuesta entender lo que dice. El hombre no puede pronunciar las palabras correctamente.</w:t>
      </w:r>
    </w:p>
    <w:p>
      <w:pPr/>
      <w:r>
        <w:rPr>
          <w:lang w:val="es_ES" w:bidi="es_ES"/>
        </w:rPr>
      </w:r>
      <w:r>
        <w:rPr>
          <w:lang w:val="es_ES" w:bidi="es_ES"/>
        </w:rPr>
        <w:t xml:space="preserve">El pueblo le ruega a Jesús que </w:t>
      </w:r>
      <w:r>
        <w:rPr>
          <w:b/>
          <w:lang w:val="es_ES" w:bidi="es_ES"/>
        </w:rPr>
        <w:t>ponga sus manos</w:t>
      </w:r>
      <w:r>
        <w:rPr>
          <w:lang w:val="es_ES" w:bidi="es_ES"/>
        </w:rPr>
        <w:t xml:space="preserve"> sobre el hombre para sanarlo. Poner la mano sobre alguien para sanarlo es una costumbre judía que se hacía para bendecir a alguien, mostrarle favor o sanarlo. Pueden decir algo como: “Le suplicaron a Jesús que pusiera su mano sobre el hombre para sanarlo,” si eso es necesario que su audiencia lo sepa.</w:t>
      </w:r>
    </w:p>
    <w:p>
      <w:pPr/>
      <w:r>
        <w:rPr>
          <w:lang w:val="es_ES" w:bidi="es_ES"/>
        </w:rPr>
      </w:r>
      <w:r>
        <w:rPr>
          <w:lang w:val="es_ES" w:bidi="es_ES"/>
        </w:rPr>
        <w:t xml:space="preserve">Cuando Jesús miró al cielo para hablar con Dios, suspiró para mostrar una emoción profunda y dijo </w:t>
      </w:r>
      <w:r>
        <w:rPr>
          <w:b/>
          <w:lang w:val="es_ES" w:bidi="es_ES"/>
        </w:rPr>
        <w:t>Efata</w:t>
      </w:r>
      <w:r>
        <w:rPr>
          <w:lang w:val="es_ES" w:bidi="es_ES"/>
        </w:rPr>
        <w:t>, que significa "ábrete". Efata probablemente está en arameo. Se inserta para mostrar las palabras exactas de Jesús, pero en el texto se traduce inmediatamente como "ábrete". Jesús está diciendo que los oídos se abran para que puedan oír, pero probablemente también se está dirigiendo a toda la persona. Jesus quiere que el hombre esté abierto a escuchar y entender todo lo que Dios quiere mostrarle y hacer por él. Puede que necesiten decir: "Jesús dijo 'Efata' en su propio idioma" antes de esta oración, para mostrar a su audiencia por qué hay una palabra extranjera en la traducción.</w:t>
      </w:r>
    </w:p>
    <w:p>
      <w:pPr/>
      <w:r>
        <w:rPr>
          <w:lang w:val="es_ES" w:bidi="es_ES"/>
        </w:rPr>
      </w:r>
      <w:r>
        <w:rPr>
          <w:lang w:val="es_ES" w:bidi="es_ES"/>
        </w:rPr>
        <w:t>Deténganse aquí y discutan en equipo la frase "ábrete". Cuando digan esto a su audiencia, ¿qué entienden que le ocurrió al hombre? ¿Hay otra manera de expresar que alguien puede oír después de haber sido sordo? Jesús también dijo que la lengua se "aflojara". Esto significa que el hombre podía hablar normalmente de nuevo. ¿Cómo dirían esto en su idioma?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8:1–10</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8:1–10 y guárdenlo en sus corazones.</w:t>
      </w:r>
    </w:p>
    <w:p>
      <w:pPr/>
      <w:r>
        <w:rPr>
          <w:lang w:val="es_ES" w:bidi="es_ES"/>
        </w:rPr>
      </w:r>
      <w:r>
        <w:rPr>
          <w:lang w:val="es_ES" w:bidi="es_ES"/>
        </w:rPr>
        <w:t>Escuchen una versión en audio de Marcos 8:1–10 tres veces, en tres traducciones diferentes, si es posible. Luego, como grupo, discutan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quiénes conocen que necesitan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8:1–10 en la traducción más fácil de entender.</w:t>
      </w:r>
    </w:p>
    <w:p>
      <w:pPr/>
      <w:r>
        <w:rPr>
          <w:lang w:val="es_ES" w:bidi="es_ES"/>
        </w:rPr>
      </w:r>
      <w:r>
        <w:rPr>
          <w:lang w:val="es_ES" w:bidi="es_ES"/>
        </w:rPr>
        <w:t>Jesús acaba de sanar al hombre sordo y mudo. Jesús y los discípulos todavía están en la región de las Diez Ciudades, o Decápolis, cerca del Mar de Galilea. Jesús y los discípulos están en un lugar apartado, sin ninguna aldea o ciudad cercana. Esta es la narración del próximo evento.</w:t>
      </w:r>
    </w:p>
    <w:p>
      <w:pPr/>
      <w:r>
        <w:rPr>
          <w:lang w:val="es_ES" w:bidi="es_ES"/>
        </w:rPr>
      </w:r>
      <w:r>
        <w:rPr>
          <w:lang w:val="es_ES" w:bidi="es_ES"/>
        </w:rPr>
        <w:t>Jesús ha estado enseñando al pueblo y se ha reunido una gran multitud. Al igual que en la otra historia, donde Jesús alimentó a cinco mil hombres más mujeres y niños, la multitud en esta historia está en el campo, lejos del pueblo, y no tiene nada para comer. Esta no es una repetición de la historia de cuando Jesús alimentó a los cinco mil. Esta es una historia diferente que ocurrió en otro momento. Al ir leyendo esta historia, noten las diferencias. Casi todos los detalles, excepto la multiplicación de la comida, son diferentes.</w:t>
      </w:r>
    </w:p>
    <w:p>
      <w:pPr/>
      <w:r>
        <w:rPr>
          <w:lang w:val="es_ES" w:bidi="es_ES"/>
        </w:rPr>
      </w:r>
      <w:r>
        <w:rPr>
          <w:lang w:val="es_ES" w:bidi="es_ES"/>
        </w:rPr>
        <w:t>Jesús continúa en una región que es mayormente no judía, es decir, gentil. Recuerden que incluso el gobierno de la región de las Diez Ciudades era diferente del gobierno en Israel. En esta historia, puede que haya tanto judíos como no judíos presentes.</w:t>
      </w:r>
    </w:p>
    <w:p>
      <w:pPr/>
      <w:r>
        <w:rPr>
          <w:lang w:val="es_ES" w:bidi="es_ES"/>
        </w:rPr>
      </w:r>
      <w:r>
        <w:rPr>
          <w:lang w:val="es_ES" w:bidi="es_ES"/>
        </w:rPr>
        <w:t>Como de costumbre, grandes multitudes vienen a escuchar a Jesús enseñar. Jesús está cerca del Mar de Galilea, pero en un lugar apartado donde no hay aldeas. Jesús ha estado enseñando al pueblo durante 3 días. Parece que la gente trajo comida, pero se les terminó. Solo al tercer día la multitud necesita comida. Jesús, nuevamente, tiene compasión y quiere darles de comer. Él sabe que se debilitarán por el hambre. Tener compasión quiere decir sentir pena o simpatía por alguien y querer ayudarle. Jesús llama a los discípulos. Jesús dice que las personas tienen hambre y necesitan comer. Deténganse y muestren un mapa de la ubicación de Jesús al alimentar a los cuatro mil. Muestren una imagen del desierto en el área donde Jesús podría estar cerca del Mar de Galilea. Pausen la grabación aquí.</w:t>
      </w:r>
    </w:p>
    <w:p>
      <w:pPr/>
      <w:r>
        <w:rPr>
          <w:lang w:val="es_ES" w:bidi="es_ES"/>
        </w:rPr>
      </w:r>
      <w:r>
        <w:rPr>
          <w:lang w:val="es_ES" w:bidi="es_ES"/>
        </w:rPr>
        <w:t>Deténganse y discutan: cuenten una historia sobre alguien que esté débil de hambre o muy hambriento en su cultura. Presten atención a cómo describen a esta persona o en las palabras que usan para hablar de ella Pausen la grabación aquí.</w:t>
      </w:r>
    </w:p>
    <w:p>
      <w:pPr/>
      <w:r>
        <w:rPr>
          <w:lang w:val="es_ES" w:bidi="es_ES"/>
        </w:rPr>
      </w:r>
      <w:r>
        <w:rPr>
          <w:lang w:val="es_ES" w:bidi="es_ES"/>
        </w:rPr>
        <w:t>De nuevo, sus discípulos parecen no saber qué hacer. Esto es sorprendente. Quizá haya pasado un tiempo desde que Jesús alimentó a los cinco mil y los discípulos se han olvidado. O tal vez los discípulos saben y creen que Jesús alimentará a la multitud, pero solo están preguntando cómo lo hará. Los discípulos comentan que están en el desierto. En algunas traducciones aparece como "lugar desolado". Otros describen el lugar como un desierto y otros como un lugar apartado. Deténganse y muestren una imagen del desierto o del área desértica. ¿Qué palabras usarían para describir lo que ven? Las palabras indicarían que no hay comida para comprar ni para sacar de la tierra o de los árboles. No hay nada para comer allí. Pausen la grabación aquí.</w:t>
      </w:r>
    </w:p>
    <w:p>
      <w:pPr/>
      <w:r>
        <w:rPr>
          <w:lang w:val="es_ES" w:bidi="es_ES"/>
        </w:rPr>
      </w:r>
      <w:r>
        <w:rPr>
          <w:lang w:val="es_ES" w:bidi="es_ES"/>
        </w:rPr>
        <w:t>Los discípulos le preguntan a Jesús cómo y dónde pueden encontrar comida para la gente. Noten que los discípulos sugieren enviar a la gente a los pueblos o ciudades cercanas. Este es un lugar apartado o desértico. No hay aldeas cerca. JJesús les pregunta a los discípulos cuántos panes tienen. En esta ocasión, los discípulos encontraron siete panes. Cada pan era parecido a un pastelito redondo. Normalmente, una persona comería dos o tres panes en una comida.</w:t>
      </w:r>
    </w:p>
    <w:p>
      <w:pPr/>
      <w:r>
        <w:rPr>
          <w:lang w:val="es_ES" w:bidi="es_ES"/>
        </w:rPr>
      </w:r>
      <w:r>
        <w:rPr>
          <w:lang w:val="es_ES" w:bidi="es_ES"/>
        </w:rPr>
        <w:t>Jesús les pide a todos que se sienten. Entonces Jesús toma el pan y lo bendice. La bendición sirve para agradecerle a Dios por el pan. La costumbre judía era dar gracias antes de empezar a comer. Después de bendecir el pan, Jesús lo partió en pedazos y dio los pedazos a los discípulos para que los repartieran entre la gente que estaba sentada en el suelo.</w:t>
      </w:r>
    </w:p>
    <w:p>
      <w:pPr/>
      <w:r>
        <w:rPr>
          <w:lang w:val="es_ES" w:bidi="es_ES"/>
        </w:rPr>
      </w:r>
      <w:r>
        <w:rPr>
          <w:lang w:val="es_ES" w:bidi="es_ES"/>
        </w:rPr>
        <w:t>Los discípulos encontraron unos pocos peces pequeños y se los dieron a Jesús. Esto significa que alguien o algunas personas entre la multitud tenían algunos peces consigo y estaban dispuestos a compartirlos con los demás. El pescado estaría seco o conservado de alguna manera, de modo que estuviera listo para comer. Jesús bendijo los peces y luego los partió en pedazos para que los discípulos los distribuyeran a la multitud. Bendecir los peces por separado no era nada común. La bendición normalmente se hacía al comienzo de la comida. Algunos piensan que Jesús estaba enseñándole a la gente a dar gracias a Dios por la comida. Deténganse y muestren la imagen de los panes y la imagen de los peces. Pausen la grabación aquí.</w:t>
      </w:r>
    </w:p>
    <w:p>
      <w:pPr/>
      <w:r>
        <w:rPr>
          <w:lang w:val="es_ES" w:bidi="es_ES"/>
        </w:rPr>
      </w:r>
      <w:r>
        <w:rPr>
          <w:lang w:val="es_ES" w:bidi="es_ES"/>
        </w:rPr>
        <w:t>Todos comieron tanto como quisieron. Los discípulos recogieron siete cestos grandes de comida que había sobrado. Los discípulos juntaron los pedazos de pan y de pescado que habían repartido. Eso significa que muchas más personas podrían haber comido. Jesús dio más que suficiente comida para todos. Estos cestos eran más grandes que las de la otra historia de cuando Jesús alimentó a los cinco mil. Esos cestos eran de juncos y se usaban para cargar pescado.</w:t>
      </w:r>
    </w:p>
    <w:p>
      <w:pPr/>
      <w:r>
        <w:rPr>
          <w:lang w:val="es_ES" w:bidi="es_ES"/>
        </w:rPr>
      </w:r>
      <w:r>
        <w:rPr>
          <w:lang w:val="es_ES" w:bidi="es_ES"/>
        </w:rPr>
        <w:t>Deténganse aquí y muestren una imagen de los cestos que los discípulos usaron para recoger la comida que sobró. Pausen la grabación aquí.</w:t>
      </w:r>
    </w:p>
    <w:p>
      <w:pPr/>
      <w:r>
        <w:rPr>
          <w:lang w:val="es_ES" w:bidi="es_ES"/>
        </w:rPr>
      </w:r>
      <w:r>
        <w:rPr>
          <w:lang w:val="es_ES" w:bidi="es_ES"/>
        </w:rPr>
        <w:t>El número cuatro mil probablemente se refiere al número de hombres. Eso quiere decir que, sumando a las mujeres y los niños, habrían muchísimas más personas comiendo.</w:t>
      </w:r>
    </w:p>
    <w:p>
      <w:pPr/>
      <w:r>
        <w:rPr>
          <w:lang w:val="es_ES" w:bidi="es_ES"/>
        </w:rPr>
      </w:r>
      <w:r>
        <w:rPr>
          <w:lang w:val="es_ES" w:bidi="es_ES"/>
        </w:rPr>
        <w:t>Deténganse aquí y discutan: en su cultura, ¿cómo cuentan a las personas? ¿Incluyen a los niños y a las mujeres al contar a las personas? ¿Dan números exactos? ¿Cuándo creen que es importante contar a las personas? Describan una ocasión en la que alguien contó cuántas personas había en un evento. ¿Por qué lo hicieron? Pausen la grabación aquí.</w:t>
      </w:r>
    </w:p>
    <w:p>
      <w:pPr/>
      <w:r>
        <w:rPr>
          <w:lang w:val="es_ES" w:bidi="es_ES"/>
        </w:rPr>
      </w:r>
      <w:r>
        <w:rPr>
          <w:lang w:val="es_ES" w:bidi="es_ES"/>
        </w:rPr>
        <w:t>Después de que Jesús dio de comer a la gente, los mandó a sus casas. Entonces, Jesús y sus discípulos suben al barco y navegan hasta la orilla oeste del Mar de Galilea, ya en el área judía. No tenemos claro dónde está Dalmanuta.</w:t>
      </w:r>
    </w:p>
    <w:p>
      <w:pPr/>
      <w:r>
        <w:rPr>
          <w:lang w:val="es_ES" w:bidi="es_ES"/>
        </w:rPr>
      </w:r>
      <w:r>
        <w:rPr>
          <w:lang w:val="es_ES" w:bidi="es_ES"/>
        </w:rPr>
        <w:t>Si les sirve, paren aquí y enseñen el mismo mapa de antes, mostrando dónde estaba Jesús cuando dio de comer a los cuatro mil y dónde podría estar Dalmanuta.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8:1–10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Las multitudes están reunidas. Jesús les ha estado enseñando durante tres días. Jesús decide alimentar a las personas antes de que se vayan a casa.</w:t>
      </w:r>
    </w:p>
    <w:p>
      <w:pPr/>
      <w:r>
        <w:rPr>
          <w:lang w:val="es_ES" w:bidi="es_ES"/>
        </w:rPr>
      </w:r>
      <w:r>
        <w:rPr>
          <w:b/>
          <w:lang w:val="es_ES" w:bidi="es_ES"/>
        </w:rPr>
        <w:t>En la segunda escena:</w:t>
      </w:r>
      <w:r>
        <w:rPr>
          <w:lang w:val="es_ES" w:bidi="es_ES"/>
        </w:rPr>
        <w:t xml:space="preserve"> Jesús les dice a las personas que se sienten en el suelo. Jesús bendice el pan y lo distribuye. Jesús bendice el pescado y lo distribuye. Comen cuatro mil personas.</w:t>
      </w:r>
    </w:p>
    <w:p>
      <w:pPr/>
      <w:r>
        <w:rPr>
          <w:lang w:val="es_ES" w:bidi="es_ES"/>
        </w:rPr>
      </w:r>
      <w:r>
        <w:rPr>
          <w:b/>
          <w:lang w:val="es_ES" w:bidi="es_ES"/>
        </w:rPr>
        <w:t>En la tercera escena:</w:t>
      </w:r>
      <w:r>
        <w:rPr>
          <w:lang w:val="es_ES" w:bidi="es_ES"/>
        </w:rPr>
        <w:t xml:space="preserve"> Jesús se sube a un barco con sus discípulos y cruza de nuevo el lago.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Una multitud de cuatro mil personas</w:t>
      </w:r>
    </w:p>
    <w:p>
      <w:pPr/>
      <w:r>
        <w:rPr>
          <w:lang w:val="es_ES" w:bidi="es_ES"/>
        </w:rPr>
      </w:r>
      <w:r>
        <w:rPr>
          <w:lang w:val="es_ES" w:bidi="es_ES"/>
        </w:rPr>
        <w:t>Como grupo, presten atención a estas partes del contexto del pasaje: mientras visualizan este pasaje, asegúrense de que no mezclen detalles de la historia de la alimentación de los cinco mil. Los detalles de este pasaje difieren en casi todos los aspectos.</w:t>
      </w:r>
    </w:p>
    <w:p>
      <w:pPr/>
      <w:r>
        <w:rPr>
          <w:lang w:val="es_ES" w:bidi="es_ES"/>
        </w:rPr>
      </w:r>
      <w:r>
        <w:rPr>
          <w:lang w:val="es_ES" w:bidi="es_ES"/>
        </w:rPr>
        <w:t>En la primera escena, Jesús ha estado enseñando durante tres días en la Decápolis (la región de las diez ciudades). Esta región estaba en el lado oriental del mar de Galilea. Está en una zona remota cerca del mar de Galilea y lejos de ciudades o aldeas. Una gran multitud se ha reunido para escuchar la enseñanza de Jesús. La gente se ha quedado sin comida. Jesús siente compasión por ellos o siente lástima por ellos.</w:t>
      </w:r>
    </w:p>
    <w:p>
      <w:pPr/>
      <w:r>
        <w:rPr>
          <w:lang w:val="es_ES" w:bidi="es_ES"/>
        </w:rPr>
      </w:r>
      <w:r>
        <w:rPr>
          <w:lang w:val="es_ES" w:bidi="es_ES"/>
        </w:rPr>
        <w:t>Jesús llama a sus discípulos hacia él. Jesús les explica que, si envía a la multitud de personas sin comer, podrían desfallecer en el camino, ya que han venido desde distancias muy largas. Los discípulos de Jesús le preguntan cómo pueden encontrar comida donde están, o sea, en el desierto remoto, sin ciudades alrededor.</w:t>
      </w:r>
    </w:p>
    <w:p>
      <w:pPr/>
      <w:r>
        <w:rPr>
          <w:lang w:val="es_ES" w:bidi="es_ES"/>
        </w:rPr>
      </w:r>
      <w:r>
        <w:rPr>
          <w:lang w:val="es_ES" w:bidi="es_ES"/>
        </w:rPr>
        <w:t>En la segunda escena, Jesús les dice a las personas que se sienten en el suelo. Los discípulos han encontrado siete panes. Jesús toma los siete panes y da gracias a Dios por ellos. Jesús parte el pan en pedazos y les da esos pedazos a sus discípulos. Los discípulos distribuyen el pan a la multitud.</w:t>
      </w:r>
    </w:p>
    <w:p>
      <w:pPr/>
      <w:r>
        <w:rPr>
          <w:lang w:val="es_ES" w:bidi="es_ES"/>
        </w:rPr>
      </w:r>
      <w:r>
        <w:rPr>
          <w:lang w:val="es_ES" w:bidi="es_ES"/>
        </w:rPr>
        <w:t>Alguien encuentra algunos pescados pequeños. Jesús bendice el pescado. Jesús parte el pescado en pedazos y los da a los discípulos para que los distribuyan al pueblo. Todos comen tanto como quieren. Cuando todos han terminado de comer, los discípulos recogen los pedazos de pan y pescado que sobraron en siete cestos. Había alrededor de cuatro mil hombres, además de las mujeres y los niños, en esa multitud.</w:t>
      </w:r>
    </w:p>
    <w:p>
      <w:pPr/>
      <w:r>
        <w:rPr>
          <w:lang w:val="es_ES" w:bidi="es_ES"/>
        </w:rPr>
      </w:r>
      <w:r>
        <w:rPr>
          <w:lang w:val="es_ES" w:bidi="es_ES"/>
        </w:rPr>
        <w:t>La historia concluye con Jesús regresando al barco con sus discípulos y cruzando el Mar de Galilea. Jesús y los discípulos van al área de Dalmanuta, que estaría en algún lugar del lado occidental del lago.</w:t>
      </w:r>
    </w:p>
    <w:p>
      <w:pPr/>
      <w:r>
        <w:rPr>
          <w:lang w:val="es_ES" w:bidi="es_ES"/>
        </w:rPr>
      </w:r>
      <w:r>
        <w:rPr>
          <w:lang w:val="es_ES" w:bidi="es_ES"/>
        </w:rPr>
        <w:t>Deténganse aquí y muestren de nuevo el mapa del Mar de Galilea, la región de las Diez Ciudades, o Decápolis, y donde Dalmanuta podría haber estado. Pausen este audio aquí.</w:t>
      </w:r>
    </w:p>
    <w:p>
      <w:pPr/>
      <w:r>
        <w:rPr>
          <w:lang w:val="es_ES" w:bidi="es_ES"/>
        </w:rPr>
      </w:r>
      <w:r>
        <w:rPr>
          <w:lang w:val="es_ES" w:bidi="es_ES"/>
        </w:rPr>
        <w:t>Ahora, el grupo debe hacer un guion gráfico, dibujar o usar objetos para visualizar el pasaje y la acción que ocurre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8:1–10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2 escenas.</w:t>
      </w:r>
    </w:p>
    <w:p>
      <w:pPr/>
      <w:r>
        <w:rPr>
          <w:lang w:val="es_ES" w:bidi="es_ES"/>
        </w:rPr>
      </w:r>
      <w:r>
        <w:rPr>
          <w:lang w:val="es_ES" w:bidi="es_ES"/>
        </w:rPr>
        <w:t>Los personajes de este pasaje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Una multitud de cuatro mil personas</w:t>
      </w:r>
    </w:p>
    <w:p>
      <w:pPr/>
      <w:r>
        <w:rPr>
          <w:lang w:val="es_ES" w:bidi="es_ES"/>
        </w:rPr>
      </w:r>
      <w:r>
        <w:rPr>
          <w:lang w:val="es_ES" w:bidi="es_ES"/>
        </w:rPr>
        <w:t>En grupo, dramaticen el texto dos veces. Deben dramatizar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dramatizar el texto.</w:t>
      </w:r>
    </w:p>
    <w:p>
      <w:pPr/>
      <w:r>
        <w:rPr>
          <w:lang w:val="es_ES" w:bidi="es_ES"/>
        </w:rPr>
      </w:r>
      <w:r>
        <w:rPr>
          <w:lang w:val="es_ES" w:bidi="es_ES"/>
        </w:rPr>
        <w:t>El grupo debe dramatizar este pasaje por segunda vez. En ciertos momentos de la actuación, pausen la representación y pregúntenle a la persona que interpreta al personaje: “¿Qué estás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escena 1, Jesús está en un área remota de la Decápolis cerca del Mar de Galilea. Jesús ha estado con una gran multitud durante tres días. La gente no tiene nada para comer y tiene hambre. Jesús llama a sus discípulos y les dice que no puede enviar al pueblo sin darles comida primero. Jesús siente compasión por la gente. Los discípulos de Jesús responden: ¿Cómo se supone que encontremos suficiente comida para alimentarlos aquí en el desierto?</w:t>
      </w:r>
    </w:p>
    <w:p>
      <w:pPr/>
      <w:r>
        <w:rPr>
          <w:lang w:val="es_ES" w:bidi="es_ES"/>
        </w:rPr>
      </w:r>
      <w:r>
        <w:rPr>
          <w:lang w:val="es_ES" w:bidi="es_ES"/>
        </w:rPr>
        <w:t>Pausen la acción. Pregúntenles a los discípulos: "¿Cómo se sienten?" Puede escuchar cosas como: "Recordamos que Jesús alimentó a los cinco mil, pero no estamos seguros de si hará lo mismo otra vez", "Jesús sigue pidiéndonos que hagamos cosas imposibles", o "Esperamos que Jesús provea comida para las multitudes". Pregúntenle a Jesús: "¿Cómo te sientes ahora?" Puede que escuchen: "Siento pena por estas personas. No puedo enviarlos sin darles primero algo de comida". Continúen con la actuación.</w:t>
      </w:r>
    </w:p>
    <w:p>
      <w:pPr/>
      <w:r>
        <w:rPr>
          <w:lang w:val="es_ES" w:bidi="es_ES"/>
        </w:rPr>
      </w:r>
      <w:r>
        <w:rPr>
          <w:lang w:val="es_ES" w:bidi="es_ES"/>
        </w:rPr>
        <w:t>En la segunda escena, Jesús pregunta a los discípulos: "¿Cuánto pan tienen?"</w:t>
      </w:r>
    </w:p>
    <w:p>
      <w:pPr/>
      <w:r>
        <w:rPr>
          <w:lang w:val="es_ES" w:bidi="es_ES"/>
        </w:rPr>
      </w:r>
      <w:r>
        <w:rPr>
          <w:lang w:val="es_ES" w:bidi="es_ES"/>
        </w:rPr>
        <w:t>Pausen la acción. Pregúntele a Jesús: "¿Cómo te sientes?" Puede que escuchen cosas como: "Me pregunto por qué mis discípulos me están preguntando cómo pueden conseguir suficiente comida para alimentar a esta gente, cuando ya me han visto alimentar a cinco mil personas antes" o "Estoy dando a mis discípulos la oportunidad de traer lo que tienen para que yo pueda mostrarles de nuevo lo que puedo hacer con lo que tienen". O: "Estoy frustrado con los discípulos. Ellos presenciaron la alimentación de las cinco mil personas. ¿Por qué no pueden recordarlo y saber qué hacer esta vez?" Continúen con la actuación.</w:t>
      </w:r>
    </w:p>
    <w:p>
      <w:pPr/>
      <w:r>
        <w:rPr>
          <w:lang w:val="es_ES" w:bidi="es_ES"/>
        </w:rPr>
      </w:r>
      <w:r>
        <w:rPr>
          <w:lang w:val="es_ES" w:bidi="es_ES"/>
        </w:rPr>
        <w:t>Los discípulos responden: "Tenemos siete panes". Jesús hace que todas las personas se sienten en el suelo. Jesús toma los panes, da gracias a Dios por ellos, los parte en pedazos y da los pedazos de pan a sus discípulos para que los distribuyan al pueblo. Los discípulos distribuyen la comida a la multitud.</w:t>
      </w:r>
    </w:p>
    <w:p>
      <w:pPr/>
      <w:r>
        <w:rPr>
          <w:lang w:val="es_ES" w:bidi="es_ES"/>
        </w:rPr>
      </w:r>
      <w:r>
        <w:rPr>
          <w:lang w:val="es_ES" w:bidi="es_ES"/>
        </w:rPr>
        <w:t>Alguien encuentra algunos pescados pequeños. Jesús da gracias por los pescados, los parte en pedazos y entrega los pedazos a los discípulos para que los distribuyan. Todos en la multitud comen todo lo que quieren, y los discípulos recogen siete cestos grandes con la comida que sobra. La multitud ese día era de cuatro mil personas.</w:t>
      </w:r>
    </w:p>
    <w:p>
      <w:pPr/>
      <w:r>
        <w:rPr>
          <w:lang w:val="es_ES" w:bidi="es_ES"/>
        </w:rPr>
      </w:r>
      <w:r>
        <w:rPr>
          <w:lang w:val="es_ES" w:bidi="es_ES"/>
        </w:rPr>
        <w:t>Pausen la acción. Pregúntenle a la multitud: "¿Cómo se sienten?" Puede que escuchen cosas como: "Me siento satisfecho", "Me siento cuidado", o "Me asombra que Jesús haya realizado este milagro". O no sé de dónde vino todo ese pan, pero era bueno. Tenía mucha hambre, y ahora estoy lleno". O: "Estos tres días con Jesús han sido maravillosos. He aprendido mucho de Jesús. Quiero saber más". Pregúntenles a los discípulos: "¿Cómo se sienten ahora?" Puede que escuchen: "Ese fue un milagro increíble. Jesús convirtió esos siete panes y unos pocos pescados en una gran comida para esa multitud. No comprendo por qué Jesús nos pregunta qué hacer primero. Jesús sabe que no somos capaces de multiplicar el pan así Todavía no entiendo qué quiere Jesús que hagamos". O: "Estoy muy contento de haber visto a Jesús hacer esto. Esto me hace confiar en que Jesús suplirá mis necesidades". Pregúntele a Jesús: "¿Cómo te sientes?" Puede que escuchen: "I am happy that the people had enough to eat and can go home safely now. Tengo la esperanza de que mis discípulos están empezando a entender más, pero todavía les queda mucho por aprender". Continúen con la actuación.</w:t>
      </w:r>
    </w:p>
    <w:p>
      <w:pPr/>
      <w:r>
        <w:rPr>
          <w:lang w:val="es_ES" w:bidi="es_ES"/>
        </w:rPr>
      </w:r>
      <w:r>
        <w:rPr>
          <w:lang w:val="es_ES" w:bidi="es_ES"/>
        </w:rPr>
        <w:t>Inmediatamente después de esto, Jesús envió a la multitud a sus casas. Después, Jesús se sube a un barco con sus discípulos y cruza el mar.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8:1–10 en la traducción que sea más fácil de entender.</w:t>
      </w:r>
    </w:p>
    <w:p>
      <w:pPr/>
      <w:r>
        <w:rPr>
          <w:lang w:val="es_ES" w:bidi="es_ES"/>
        </w:rPr>
      </w:r>
      <w:r>
        <w:rPr>
          <w:lang w:val="es_ES" w:bidi="es_ES"/>
        </w:rPr>
        <w:t xml:space="preserve">Jesús se había quedado en la región gentil llamada las Diez Ciudades. También habría algunos judíos allí. La multitud probablemente incluía tanto judíos como gentiles que vinieron a escuchar a Jesús. Jesús llamó a sus </w:t>
      </w:r>
      <w:r>
        <w:rPr>
          <w:b/>
          <w:lang w:val="es_ES" w:bidi="es_ES"/>
        </w:rPr>
        <w:t>discípulos</w:t>
      </w:r>
      <w:r>
        <w:rPr>
          <w:lang w:val="es_ES" w:bidi="es_ES"/>
        </w:rPr>
        <w:t>. Usen aquí el mismo término que han estado usando para discípulos en todo el libro de Marcos.</w:t>
      </w:r>
    </w:p>
    <w:p>
      <w:pPr/>
      <w:r>
        <w:rPr>
          <w:lang w:val="es_ES" w:bidi="es_ES"/>
        </w:rPr>
      </w:r>
      <w:r>
        <w:rPr>
          <w:lang w:val="es_ES" w:bidi="es_ES"/>
        </w:rPr>
        <w:t xml:space="preserve">Jesús tenía compasión de ellos porque no habían comido nada en tres días. Pero los discípulos de Jesús respondieron: "¿De dónde se puede conseguir suficiente comida en este </w:t>
      </w:r>
      <w:r>
        <w:rPr>
          <w:b/>
          <w:lang w:val="es_ES" w:bidi="es_ES"/>
        </w:rPr>
        <w:t>desierto,</w:t>
      </w:r>
      <w:r>
        <w:rPr>
          <w:lang w:val="es_ES" w:bidi="es_ES"/>
        </w:rPr>
        <w:t xml:space="preserve"> o en este lugar remoto?</w:t>
      </w:r>
    </w:p>
    <w:p>
      <w:pPr/>
      <w:r>
        <w:rPr>
          <w:lang w:val="es_ES" w:bidi="es_ES"/>
        </w:rPr>
      </w:r>
      <w:r>
        <w:rPr>
          <w:b/>
          <w:lang w:val="es_ES" w:bidi="es_ES"/>
        </w:rPr>
        <w:t>Desierto</w:t>
      </w:r>
      <w:r>
        <w:rPr>
          <w:lang w:val="es_ES" w:bidi="es_ES"/>
        </w:rPr>
        <w:t xml:space="preserve"> se refiere a un área de tierra donde nadie vivía y donde crecía muy poca comida. Algunas traducciones usan la palabra desierto. Otras dicen zona remota.</w:t>
      </w:r>
    </w:p>
    <w:p>
      <w:pPr/>
      <w:r>
        <w:rPr>
          <w:lang w:val="es_ES" w:bidi="es_ES"/>
        </w:rPr>
      </w:r>
      <w:r>
        <w:rPr>
          <w:lang w:val="es_ES" w:bidi="es_ES"/>
        </w:rPr>
        <w:t>Muestren una imagen del desierto y describan lo que ven. Pausen la grabación aquí.</w:t>
      </w:r>
    </w:p>
    <w:p>
      <w:pPr/>
      <w:r>
        <w:rPr>
          <w:lang w:val="es_ES" w:bidi="es_ES"/>
        </w:rPr>
      </w:r>
      <w:r>
        <w:rPr>
          <w:lang w:val="es_ES" w:bidi="es_ES"/>
        </w:rPr>
        <w:t>Jesús les preguntó a sus discípulos cuántos panes tenían. Los discípulos dijeron siete. Un pan era como un pequeño pastel redondo. La mayoría de las personas comían dos o tres panes en una comida.</w:t>
      </w:r>
    </w:p>
    <w:p>
      <w:pPr/>
      <w:r>
        <w:rPr>
          <w:lang w:val="es_ES" w:bidi="es_ES"/>
        </w:rPr>
      </w:r>
      <w:r>
        <w:rPr>
          <w:lang w:val="es_ES" w:bidi="es_ES"/>
        </w:rPr>
        <w:t xml:space="preserve">Jesús les dijo a la multitud que se sentaran. Jesús bendijo el pan. </w:t>
      </w:r>
      <w:r>
        <w:rPr>
          <w:b/>
          <w:lang w:val="es_ES" w:bidi="es_ES"/>
        </w:rPr>
        <w:t>Bendecir</w:t>
      </w:r>
      <w:r>
        <w:rPr>
          <w:lang w:val="es_ES" w:bidi="es_ES"/>
        </w:rPr>
        <w:t xml:space="preserve"> se refiere a cuando Dios ayuda, hace el bien o favorece a alguien o algo. Aquí, la bendición se expresó en forma de acción de gracias a Dios por proveer el pan. Usen la misma palabra para bendecir que han usado en historias anteriores. La palabra “bendecir” parace en el Glosario Principal. Pueden decir: "Jesús dio gracias a Dios por el pan".</w:t>
      </w:r>
    </w:p>
    <w:p>
      <w:pPr/>
      <w:r>
        <w:rPr>
          <w:lang w:val="es_ES" w:bidi="es_ES"/>
        </w:rPr>
      </w:r>
      <w:r>
        <w:rPr>
          <w:lang w:val="es_ES" w:bidi="es_ES"/>
        </w:rPr>
        <w:t>Jesús también bendijo los pescados. Esta fue una bendición posterior, y Jesús no la dio al mismo tiempo que bendijo el pan. Esto era inusual. De nuevo, aquí la palabra “bendecir” significa dar gracias. Usen la misma palabra que han usado en los pasajes anteriores.</w:t>
      </w:r>
    </w:p>
    <w:p>
      <w:pPr/>
      <w:r>
        <w:rPr>
          <w:lang w:val="es_ES" w:bidi="es_ES"/>
        </w:rPr>
      </w:r>
      <w:r>
        <w:rPr>
          <w:lang w:val="es_ES" w:bidi="es_ES"/>
        </w:rPr>
        <w:t xml:space="preserve">La gente comió y quedó satisfecha, y luego los discípulos recogieron siete cestos llenos de los pedazos que sobraron. En Marcos 8, este </w:t>
      </w:r>
      <w:r>
        <w:rPr>
          <w:b/>
          <w:lang w:val="es_ES" w:bidi="es_ES"/>
        </w:rPr>
        <w:t>cesto</w:t>
      </w:r>
      <w:r>
        <w:rPr>
          <w:lang w:val="es_ES" w:bidi="es_ES"/>
        </w:rPr>
        <w:t xml:space="preserve"> un cesto grande de mimbre o de cuerda, hecho para transportar provisiones más grandes. Por lo tanto, es más grande que las cestas diarias descritas en Marcos 6.</w:t>
      </w:r>
    </w:p>
    <w:p>
      <w:pPr/>
      <w:r>
        <w:rPr>
          <w:lang w:val="es_ES" w:bidi="es_ES"/>
        </w:rPr>
      </w:r>
      <w:r>
        <w:rPr>
          <w:lang w:val="es_ES" w:bidi="es_ES"/>
        </w:rPr>
        <w:t>Muestren una imagen del cesto y del pan. Pausen la grabación aquí.</w:t>
      </w:r>
    </w:p>
    <w:p>
      <w:pPr/>
      <w:r>
        <w:rPr>
          <w:lang w:val="es_ES" w:bidi="es_ES"/>
        </w:rPr>
      </w:r>
      <w:r>
        <w:rPr>
          <w:lang w:val="es_ES" w:bidi="es_ES"/>
        </w:rPr>
        <w:t xml:space="preserve">Después de que Jesús envió a los cuatro mil hombres, Jesús se subió a un </w:t>
      </w:r>
      <w:r>
        <w:rPr>
          <w:b/>
          <w:lang w:val="es_ES" w:bidi="es_ES"/>
        </w:rPr>
        <w:t>barco</w:t>
      </w:r>
      <w:r>
        <w:rPr>
          <w:lang w:val="es_ES" w:bidi="es_ES"/>
        </w:rPr>
        <w:t xml:space="preserve"> con sus discípulos. El barco común tenía unos 8 metros de largo y 2,5 metros de ancho. TSu profundidad era de unos 1,25 metros. Un barco de ese tamaño podía acomodar cómodamente a trece personas. Usen la misma palabra para barco que han usado en los pasajes anteriores.</w:t>
      </w:r>
    </w:p>
    <w:p>
      <w:pPr/>
      <w:r>
        <w:rPr>
          <w:lang w:val="es_ES" w:bidi="es_ES"/>
        </w:rPr>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8:11–21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8:11–21 y guárdenlo en sus corazones.</w:t>
      </w:r>
    </w:p>
    <w:p>
      <w:pPr/>
      <w:r>
        <w:rPr>
          <w:lang w:val="es_ES" w:bidi="es_ES"/>
        </w:rPr>
      </w:r>
      <w:r>
        <w:rPr>
          <w:lang w:val="es_ES" w:bidi="es_ES"/>
        </w:rPr>
        <w:t>Escuchen una versión en audio de Marcos 8:11–21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Muestren un mapa del Mar de Galilea y de la orilla occidental, donde tiene lugar esta historia. Pausen la grabación aquí.</w:t>
      </w:r>
    </w:p>
    <w:p>
      <w:pPr/>
      <w:r>
        <w:rPr>
          <w:lang w:val="es_ES" w:bidi="es_ES"/>
        </w:rPr>
      </w:r>
      <w:r>
        <w:rPr>
          <w:lang w:val="es_ES" w:bidi="es_ES"/>
        </w:rPr>
        <w:t>No sabemos lo que sucedió justo antes de esta historia. Sabemos que sucedió en la orilla occidental del Mar de Galilea, porque allí es donde estarían los fariseos. El lado occidental de Galilea es donde vive el pueblo judío, y los fariseos son un cierto tipo de líderes religiosos judíos. Este pasaje es un relato narrativo de la reunión de Jesús con los fariseos y luego la enseñanza de Jesús sobre los fariseos a los discípulos.</w:t>
      </w:r>
    </w:p>
    <w:p>
      <w:pPr/>
      <w:r>
        <w:rPr>
          <w:lang w:val="es_ES" w:bidi="es_ES"/>
        </w:rPr>
      </w:r>
      <w:r>
        <w:rPr>
          <w:lang w:val="es_ES" w:bidi="es_ES"/>
        </w:rPr>
        <w:t>Los judíos consideraban que los fariseos eran muy influyentes y justos. Los fariseos eran buenos ejemplos para el pueblo porque los fariseos se dedicaron a obedecer la ley de Dios. Los fariseos reconocían las tradiciones y leyes religiosas tanto escritas como orales. Los fariseos se mantenían separados del pueblo. El nombre Fariseo significa separado.</w:t>
      </w:r>
    </w:p>
    <w:p>
      <w:pPr/>
      <w:r>
        <w:rPr>
          <w:lang w:val="es_ES" w:bidi="es_ES"/>
        </w:rPr>
      </w:r>
      <w:r>
        <w:rPr>
          <w:lang w:val="es_ES" w:bidi="es_ES"/>
        </w:rPr>
        <w:t>Jesús y los fariseos han estado teniendo una conversación, pero no sabemos lo que dijeron. Los fariseos le pidieron a Jesús una señal para demostrar que lo que hacía era cierto y venía de Dios. Una señal sería algo inusual o algo que no ocurría normalmente. Muchos considerarían que la señal es un milagro. El pasaje usa el término "señal milagrosa". Estas señales podrían ser 1) otra profecía que sucedería de inmediato, o 2) una acción milagrosa inmediata y grande. Cuando los fariseos vieron los milagros de Jesús, no estaban seguros de si los milagros eran de Dios o de Satanás, por lo que los fariseos querían otra señal para demostrar que las acciones de Jesús eran de Dios. Los fariseos no vieron los milagros que Jesús realizó como prueba de que Jesús era de Dios. En los pasajes anteriores, los fariseos han acusado a Jesús de actuar en nombre de Satanás. Los fariseos estaban convencidos de que Jesús estaba actuando con la autoridad de Satanás.</w:t>
      </w:r>
    </w:p>
    <w:p>
      <w:pPr/>
      <w:r>
        <w:rPr>
          <w:lang w:val="es_ES" w:bidi="es_ES"/>
        </w:rPr>
      </w:r>
      <w:r>
        <w:rPr>
          <w:lang w:val="es_ES" w:bidi="es_ES"/>
        </w:rPr>
        <w:t>Deténganse aquí y conversen con su equipo de traducción. Cuenten una historia de un maestro o líder religioso que ha estado enseñando en tu pueblo. En su cultura, ¿cómo saben que este maestro o líder religioso está enseñando las cosas correctas? ¿Qué cosas tiene que hacer el maestro o líder religioso para demostrar que tienen la autoridad de Dios para enseñar? Pausen la grabación aquí.</w:t>
      </w:r>
    </w:p>
    <w:p>
      <w:pPr/>
      <w:r>
        <w:rPr>
          <w:lang w:val="es_ES" w:bidi="es_ES"/>
        </w:rPr>
      </w:r>
      <w:r>
        <w:rPr>
          <w:lang w:val="es_ES" w:bidi="es_ES"/>
        </w:rPr>
        <w:t>La primera respuesta de Jesús fue suspirar profundamente. Un suspiro es tomar una respiración profunda y lenta y dejarla salir lentamente. Normalmente se oye un sonido cuando la persona exhala lentamente. Este tipo de suspiro es diferente de los suspiros normales que los humanos hacen varias veces por hora. Este tipo de suspiro es para mostrar tristeza, ira o frustración. Otra palabra para este tipo de suspiro es gemir.</w:t>
      </w:r>
    </w:p>
    <w:p>
      <w:pPr/>
      <w:r>
        <w:rPr>
          <w:lang w:val="es_ES" w:bidi="es_ES"/>
        </w:rPr>
      </w:r>
      <w:r>
        <w:rPr>
          <w:lang w:val="es_ES" w:bidi="es_ES"/>
        </w:rPr>
        <w:t>Deténganse aquí y conversen en grupo: ¿Qué tipo de cosas hacen con su cuerpo para mostrar frustración o ira? Pausen esta grabación aquí.</w:t>
      </w:r>
    </w:p>
    <w:p>
      <w:pPr/>
      <w:r>
        <w:rPr>
          <w:lang w:val="es_ES" w:bidi="es_ES"/>
        </w:rPr>
      </w:r>
      <w:r>
        <w:rPr>
          <w:lang w:val="es_ES" w:bidi="es_ES"/>
        </w:rPr>
        <w:t>Jesús estaba mostrando que Jesús estaba frustrado con los fariseos. Jesús no estaba de acuerdo con los líderes religiosos que querían señales. Jesús quería que las personas le respondieran con fe y confianza de que Jesús es quien él dice que es. Jesús pregunta por qué esta generación, o las personas que viven ahora, piden una señal. Jesús se negó a darles una señal.</w:t>
      </w:r>
    </w:p>
    <w:p>
      <w:pPr/>
      <w:r>
        <w:rPr>
          <w:lang w:val="es_ES" w:bidi="es_ES"/>
        </w:rPr>
      </w:r>
      <w:r>
        <w:rPr>
          <w:lang w:val="es_ES" w:bidi="es_ES"/>
        </w:rPr>
        <w:t>Jesús y los discípulos regresaron al barco y cruzaron el lago. Jesús y los discípulos estaban en el orilla occidental del lago. Jesús y los discípulos fueron al norte, a la ciudad de Betsaida. El pasaje dice que fueron a través del lago. Esto significa que fueron de un punto a otro al otro lado del agua. Deténganse y miren el mapa. Trazen la ruta en el lago desde el lado oeste hasta el norte, donde se encuentra Betsaida. ¿Cómo describirían este viaje? Pausen la grabación aquí.</w:t>
      </w:r>
    </w:p>
    <w:p>
      <w:pPr/>
      <w:r>
        <w:rPr>
          <w:lang w:val="es_ES" w:bidi="es_ES"/>
        </w:rPr>
      </w:r>
      <w:r>
        <w:rPr>
          <w:lang w:val="es_ES" w:bidi="es_ES"/>
        </w:rPr>
        <w:t>Los discípulos solo habían traído una hogaza de pan con ellos al barco. Jesús usa esto para enseñarles una lección de su conversación con los fariseos. Jesús usó este pan para advertirles que no fueran como la "levadura" de los fariseos y de Herodes. La levadura es lo que hace que el pan aumente cuando se hornea. En el tiempo de Jesús, hablar de la levadura en el pan se usaba como una manera de describir la corrupción. Una cantidad muy pequeña de levadura, como 1 o 2 cucharaditas, se extiende en un kilo o más de harina para hacer que el pan crezca. Con esta ilustración, Jesús está diciendo que una pequeña cantidad de mal o corrupción se puede extender por toda una persona o grupo de personas.</w:t>
      </w:r>
    </w:p>
    <w:p>
      <w:pPr/>
      <w:r>
        <w:rPr>
          <w:lang w:val="es_ES" w:bidi="es_ES"/>
        </w:rPr>
      </w:r>
      <w:r>
        <w:rPr>
          <w:lang w:val="es_ES" w:bidi="es_ES"/>
        </w:rPr>
        <w:t>Deténganse y conversen: Describan el proceso de hacer pan. Pida a alguien que hable de la levadura. Hablen en grupo. ¿Qué otras ilustraciones podría usar su cultura para describir cómo una pequeña cantidad de algo se extiende por todo el producto? Pausen la grabación aquí.</w:t>
      </w:r>
    </w:p>
    <w:p>
      <w:pPr/>
      <w:r>
        <w:rPr>
          <w:lang w:val="es_ES" w:bidi="es_ES"/>
        </w:rPr>
      </w:r>
      <w:r>
        <w:rPr>
          <w:lang w:val="es_ES" w:bidi="es_ES"/>
        </w:rPr>
        <w:t>Jesús está diciendo que los fariseos no tienen fe, son corruptos, porque insisten en obtener una señal de Jesús. Herodes era el nombre del gobernante político de ese tiempo. Él y su familia también eran corruptos y codiciosos. Jesús quiere que las personas crean en él voluntariamente, no porque una señal las haya hecho creer en él.</w:t>
      </w:r>
    </w:p>
    <w:p>
      <w:pPr/>
      <w:r>
        <w:rPr>
          <w:lang w:val="es_ES" w:bidi="es_ES"/>
        </w:rPr>
      </w:r>
      <w:r>
        <w:rPr>
          <w:lang w:val="es_ES" w:bidi="es_ES"/>
        </w:rPr>
        <w:t>Cuando Jesús advierte a los discípulos sobre la levadura, los discípulos no entienden a Jesús. Piensan que Jesús está hablando de pan real, por lo que los discípulos comienzan a discutir entre sí sobre quién se olvidó de traer pan. Jesús se da cuenta de que los discípulos no han entendido de lo que Jesús está hablando. Jesús les responde con preguntas: Jesús está sorprendido de que los discípulos todavía no entiendan quién es Jesús después de ver tantos milagros y de estar con Jesús durante tanto tiempo. Jesús hace muchas preguntas, pero Jesús no está esperando una respuesta. Las preguntas muestran que Jesús está frustrado y sorprendido de cómo los discípulos no creen ni confían en Jesús. Jesús dice que sus "corazones están duros", lo que significa que los discípulos no tienen fe para entender quién es Jesús o por qué Jesús hace las cosas que hace. Jesús piensa que la incredulidad de los discípulos es casi como los fariseos. Corazones duros es una palabra que se usa para describir a alguien que se niega a entender o creer. Otras maneras de decir esto podrían incluir: "sus mentes son aburridas, sus mentes están cerradas o no quieren entender".</w:t>
      </w:r>
    </w:p>
    <w:p>
      <w:pPr/>
      <w:r>
        <w:rPr>
          <w:lang w:val="es_ES" w:bidi="es_ES"/>
        </w:rPr>
      </w:r>
      <w:r>
        <w:rPr>
          <w:lang w:val="es_ES" w:bidi="es_ES"/>
        </w:rPr>
        <w:t>Deténganse aquí y conversen con su equipo. Cuenten una historia sobre alguien a quien se le ha enseñado algo importante, pero se niega a creer en la enseñanza. ¿Tienen frases especiales para describir a personas como esta? Escuchen cómo el que narra una historia describe a esta persona. Pausen esta grabación aquí.</w:t>
      </w:r>
    </w:p>
    <w:p>
      <w:pPr/>
      <w:r>
        <w:rPr>
          <w:lang w:val="es_ES" w:bidi="es_ES"/>
        </w:rPr>
      </w:r>
      <w:r>
        <w:rPr>
          <w:lang w:val="es_ES" w:bidi="es_ES"/>
        </w:rPr>
        <w:t>Jesús hace preguntas a los discípulos sobre los dos milagros de alimentar a las multitudes. Primero, Jesús les recuerda que deben alimentar a los 5000. Entonces Jesús les recuerda que deben alimentar a los 4000. Cada vez, los discípulos parecen recordar perfectamente lo que sucedió en el milagro. Sin embargo, parece que los discípulos no han entendido lo que Jesús está tratando de enseñarles.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8:11–21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Jesús regresa al lado occidental del Mar de Galilea. Los fariseos escuchan que Jesús ha llegado. Vienen y comienzan a discutir con él, poniéndolo a prueba.</w:t>
      </w:r>
    </w:p>
    <w:p>
      <w:pPr/>
      <w:r>
        <w:rPr>
          <w:lang w:val="es_ES" w:bidi="es_ES"/>
        </w:rPr>
      </w:r>
      <w:r>
        <w:rPr>
          <w:lang w:val="es_ES" w:bidi="es_ES"/>
        </w:rPr>
        <w:t>Jesús regresa en un barco y los deja, regresando al lado oriental del lago.</w:t>
      </w:r>
    </w:p>
    <w:p>
      <w:pPr/>
      <w:r>
        <w:rPr>
          <w:lang w:val="es_ES" w:bidi="es_ES"/>
        </w:rPr>
      </w:r>
      <w:r>
        <w:rPr>
          <w:b/>
          <w:lang w:val="es_ES" w:bidi="es_ES"/>
        </w:rPr>
        <w:t>En la segunda escena:</w:t>
      </w:r>
      <w:r>
        <w:rPr>
          <w:lang w:val="es_ES" w:bidi="es_ES"/>
        </w:rPr>
        <w:t xml:space="preserve"> Mientras Jesús y sus discípulos están cruzando el lago en el barco, Jesús les advierte: "Miren, guárdense de la levadura de los fariseos y de Herodes". Los discípulos piensan que Jesús está hablando de pan. Jesús les recuerda de los dos milagros con respecto a la multiplicación del pan.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Herodes (que solo se menciona)</w:t>
      </w:r>
    </w:p>
    <w:p>
      <w:pPr/>
      <w:r>
        <w:rPr>
          <w:lang w:val="es_ES" w:bidi="es_ES"/>
        </w:rPr>
      </w:r>
      <w:r>
        <w:rPr>
          <w:lang w:val="es_ES" w:bidi="es_ES"/>
        </w:rPr>
        <w:t>Como grupo, pongan atención a estas partes de la ambientación del texto:</w:t>
      </w:r>
    </w:p>
    <w:p>
      <w:pPr/>
      <w:r>
        <w:rPr>
          <w:lang w:val="es_ES" w:bidi="es_ES"/>
        </w:rPr>
      </w:r>
      <w:r>
        <w:rPr>
          <w:lang w:val="es_ES" w:bidi="es_ES"/>
        </w:rPr>
        <w:t>En la primera escena, Jesús y los discípulos cruzan del lado oriental de Galilea, la Decápolis, al lado occidental donde viven los judíos. Algunos fariseos escuchan que Jesús ha llegado y vienen a discutir con Jesús. Los fariseos quieren ver una señal milagrosa para demostrar la autoridad de Jesús. Jesús suspira profundamente para mostrar su ira y frustración con los fariseos. Jesús dice: "¿Por qué siguen exigiendo una señal milagrosa? Les digo la verdad, no daré a esta generación ninguna señal de este tipo". Deténganse y conversen: Cuenten una historia sobre alguien que hace algo que frustra o decepciona al que la cuenta. El que cuenta una historia mostraría esta decepción respirando profundo y dejando que se escape lentamente. Ahora, en grupo, ¿cómo describirían la acción del que cuenta historias? Pausen la grabación aquí.</w:t>
      </w:r>
    </w:p>
    <w:p>
      <w:pPr/>
      <w:r>
        <w:rPr>
          <w:lang w:val="es_ES" w:bidi="es_ES"/>
        </w:rPr>
      </w:r>
      <w:r>
        <w:rPr>
          <w:lang w:val="es_ES" w:bidi="es_ES"/>
        </w:rPr>
        <w:t>Jesús regresa al barco y deja a los fariseos atrás. Jesús y sus discípulos comienzan a cruzar al otro lado del lago. Se están dirigiendo al noreste a Betsaida.</w:t>
      </w:r>
    </w:p>
    <w:p>
      <w:pPr/>
      <w:r>
        <w:rPr>
          <w:lang w:val="es_ES" w:bidi="es_ES"/>
        </w:rPr>
      </w:r>
      <w:r>
        <w:rPr>
          <w:lang w:val="es_ES" w:bidi="es_ES"/>
        </w:rPr>
        <w:t>Deténganse y muestren el mapa del Mar de Galilea. Que el grupo trace la ruta desde la Decápolis hasta el lado occidental del lago, y luego desde el lado occidental hasta Betsaida. Pausen la grabación aquí.</w:t>
      </w:r>
    </w:p>
    <w:p>
      <w:pPr/>
      <w:r>
        <w:rPr>
          <w:lang w:val="es_ES" w:bidi="es_ES"/>
        </w:rPr>
      </w:r>
      <w:r>
        <w:rPr>
          <w:lang w:val="es_ES" w:bidi="es_ES"/>
        </w:rPr>
        <w:t>En la segunda escena, mientras Jesús y los discípulos están cruzando el lago en el barco, Jesús advierte a los discípulos: "Miren, guarden de la levadura de los fariseos y de Herodes". Jesús usa esta ilustración porque los fariseos querían que Jesús probara su autoridad mostrando señales milagrosas, y Herodes, el rey, quería ver a Jesús realizar un milagro.</w:t>
      </w:r>
    </w:p>
    <w:p>
      <w:pPr/>
      <w:r>
        <w:rPr>
          <w:lang w:val="es_ES" w:bidi="es_ES"/>
        </w:rPr>
      </w:r>
      <w:r>
        <w:rPr>
          <w:lang w:val="es_ES" w:bidi="es_ES"/>
        </w:rPr>
        <w:t>Deténganse y visualicen lo que la levadura hace. Una pequeña cantidad de levadura, cuando se pone en masa, se extiende por toda la masa y la hace crecer. Jesús está diciendo a los discípulos que si los discípulos comienzan a pensar solo en milagros, estarán permitiendo que los fariseos y Herodes entren en sus propios corazones. A los fariseos y a Herodes solo les importa ver señales y milagros por fuera. Pausen la grabación aquí.</w:t>
      </w:r>
    </w:p>
    <w:p>
      <w:pPr/>
      <w:r>
        <w:rPr>
          <w:lang w:val="es_ES" w:bidi="es_ES"/>
        </w:rPr>
      </w:r>
      <w:r>
        <w:rPr>
          <w:lang w:val="es_ES" w:bidi="es_ES"/>
        </w:rPr>
        <w:t>Pero los discípulos se habían olvidado de traer alimento con ellos en el barco (solo les quedaba una hogaza de pan para ellos). Los discípulos piensan que Jesús está hablando del hecho de que no han traído pan. Los discípulos comienzan a discutir entre sí. Jesús dice: "¿Por qué no están discutiendo por el pan? ¿Todavía no entienden? ¿Son sus corazones demasiado difíciles para entender? Tienes ojos, pero no puedes ver. Tienes oídos, pero no puedes escuchar. Cuando alimenté a los 5.000 con cinco panes de pan, ¿cuántas cestas de sobras recogieron?"</w:t>
      </w:r>
    </w:p>
    <w:p>
      <w:pPr/>
      <w:r>
        <w:rPr>
          <w:lang w:val="es_ES" w:bidi="es_ES"/>
        </w:rPr>
      </w:r>
      <w:r>
        <w:rPr>
          <w:lang w:val="es_ES" w:bidi="es_ES"/>
        </w:rPr>
        <w:t>"Doce", responden.</w:t>
      </w:r>
    </w:p>
    <w:p>
      <w:pPr/>
      <w:r>
        <w:rPr>
          <w:lang w:val="es_ES" w:bidi="es_ES"/>
        </w:rPr>
      </w:r>
      <w:r>
        <w:rPr>
          <w:lang w:val="es_ES" w:bidi="es_ES"/>
        </w:rPr>
        <w:t>"Cuando alimenté a los 4.000, ¿cuántas cestas grandes de sobras recogieron?" Jesús pregunta.</w:t>
      </w:r>
    </w:p>
    <w:p>
      <w:pPr/>
      <w:r>
        <w:rPr>
          <w:lang w:val="es_ES" w:bidi="es_ES"/>
        </w:rPr>
      </w:r>
      <w:r>
        <w:rPr>
          <w:lang w:val="es_ES" w:bidi="es_ES"/>
        </w:rPr>
        <w:t>"Siete", responden.</w:t>
      </w:r>
    </w:p>
    <w:p>
      <w:pPr/>
      <w:r>
        <w:rPr>
          <w:lang w:val="es_ES" w:bidi="es_ES"/>
        </w:rPr>
      </w:r>
      <w:r>
        <w:rPr>
          <w:lang w:val="es_ES" w:bidi="es_ES"/>
        </w:rPr>
        <w:t>Ten en cuenta que Jesús se refiere a ambas comidas milagrosas, tanto de los 5.000 como de los 4.000. Deténganse y revisen lo que sucedió en los dos milagros de la multiplicación del pan. Pausen la grabación aquí.</w:t>
      </w:r>
    </w:p>
    <w:p>
      <w:pPr/>
      <w:r>
        <w:rPr>
          <w:lang w:val="es_ES" w:bidi="es_ES"/>
        </w:rPr>
      </w:r>
      <w:r>
        <w:rPr>
          <w:lang w:val="es_ES" w:bidi="es_ES"/>
        </w:rPr>
        <w:t>Jesús termina preguntando a los discípulos: "¿Todavía no entienden?"</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8:11–21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texto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Herodes (que solo se menciona)</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Jesús y los discípulos regresan al lado occidental del Mar de Galilea. Los fariseos escuchan que Jesús ha llegado. Los fariseos vienen a Jesús y comienzan a discutir con Jesús. Los fariseos exigen que Jesús muestre una señal milagrosa del cielo para demostrar su autoridad.</w:t>
      </w:r>
    </w:p>
    <w:p>
      <w:pPr/>
      <w:r>
        <w:rPr>
          <w:lang w:val="es_ES" w:bidi="es_ES"/>
        </w:rPr>
      </w:r>
      <w:r>
        <w:rPr>
          <w:lang w:val="es_ES" w:bidi="es_ES"/>
        </w:rPr>
        <w:t>Detengan la acción: Pregúntenle a los fariseos: "¿Cómo se sienten?" Puede que escuchen cosas como: "Estamos tratando de atrapar a Jesús" o "Estamos enojados con Jesús. Seguimos escuchando hablar de milagros que él está realizando, y queremos que Jesús demuestre su autoridad al realizar un milagro frente a nosotros. Necesitamos ver que el milagro o la señal especial suceda para que sepamos de dónde viene la autoridad de Jesús. Reanuden la acción.</w:t>
      </w:r>
    </w:p>
    <w:p>
      <w:pPr/>
      <w:r>
        <w:rPr>
          <w:lang w:val="es_ES" w:bidi="es_ES"/>
        </w:rPr>
      </w:r>
      <w:r>
        <w:rPr>
          <w:lang w:val="es_ES" w:bidi="es_ES"/>
        </w:rPr>
        <w:t>Cuando Jesús escucha esto, suspira profundamente en su espíritu. Otra manera de decir esto es que Jesús gimió en su interior. Jesús dice: "¿Por qué estas personas siguen exigiendo una señal milagrosa? Les digo la verdad, no daré a esta generación ninguna señal de este tipo".</w:t>
      </w:r>
    </w:p>
    <w:p>
      <w:pPr/>
      <w:r>
        <w:rPr>
          <w:lang w:val="es_ES" w:bidi="es_ES"/>
        </w:rPr>
      </w:r>
      <w:r>
        <w:rPr>
          <w:lang w:val="es_ES" w:bidi="es_ES"/>
        </w:rPr>
        <w:t>Detengan la acción: Pregúntenle a Jesús: "¿Cómo te sientes?" Puede que escuchen cosas como: "Estoy muy frustrado", "Estoy enojado con los fariseos", o "Me niego a realizar milagros por el bien de las personas que no creen en mí". Continúen la encena.</w:t>
      </w:r>
    </w:p>
    <w:p>
      <w:pPr/>
      <w:r>
        <w:rPr>
          <w:lang w:val="es_ES" w:bidi="es_ES"/>
        </w:rPr>
      </w:r>
      <w:r>
        <w:rPr>
          <w:lang w:val="es_ES" w:bidi="es_ES"/>
        </w:rPr>
        <w:t>Jesús regresa al barco con sus discípulos. Jesús y los discípulos dejan esa área para cruzar al otro lado del lago. Están yendo hacia Betsaida, lo que significa que cruzan la esquina noroeste del lago. Los discípulos se olvidaron de traer comida. Los discípulos solo tienen una hogaza de pan con ellos. Jesús les advierte: "Cuidado, cuidado, de la levadura de los fariseos y de Herodes".</w:t>
      </w:r>
    </w:p>
    <w:p>
      <w:pPr/>
      <w:r>
        <w:rPr>
          <w:lang w:val="es_ES" w:bidi="es_ES"/>
        </w:rPr>
      </w:r>
      <w:r>
        <w:rPr>
          <w:lang w:val="es_ES" w:bidi="es_ES"/>
        </w:rPr>
        <w:t>Detengan la acción: Pregúntenle a Jesús: "¿Cómo te sientes?" Puede que escuchen cosas como: "Todavía estoy enojado con los fariseos" o "Estoy tratando de advertir y enseñar a mis discípulos. Necesitan saber lo fácil que es corromperse como los fariseos o Herodes". Continúen la encena.</w:t>
      </w:r>
    </w:p>
    <w:p>
      <w:pPr/>
      <w:r>
        <w:rPr>
          <w:lang w:val="es_ES" w:bidi="es_ES"/>
        </w:rPr>
      </w:r>
      <w:r>
        <w:rPr>
          <w:lang w:val="es_ES" w:bidi="es_ES"/>
        </w:rPr>
        <w:t>Los discípulos no entienden la advertencia sobre la levadura. Los discípulos comienzan a discutir entre sí porque se olvidaron del pan. Jesús sabe lo que ellos están diciendo. Jesús dice: "¿Por qué están discutiendo sobre no tener pan?" ¿Ustedes no entienden? ¿Están sus corazones demasiado duros para recibirlo?"</w:t>
      </w:r>
    </w:p>
    <w:p>
      <w:pPr/>
      <w:r>
        <w:rPr>
          <w:lang w:val="es_ES" w:bidi="es_ES"/>
        </w:rPr>
      </w:r>
      <w:r>
        <w:rPr>
          <w:lang w:val="es_ES" w:bidi="es_ES"/>
        </w:rPr>
        <w:t>Detengan la acción: Pregúntenle a Jesús: "¿Cómo te sientes?" Puede que escuchen cosas como: "Estoy frustrado con los discípulos", o "Estoy triste de que mis discípulos todavía no entiendan después de todo lo que han visto". Pregúntenles a los discípulos: "¿Cómo se sienten cuando escuchan a Jesús hacer estas preguntas?" Puede que escuchen: "No entiendo de lo que Jesús está hablando. Pensé que Jesús estaba hablando de pan, pero ahora no lo sé". O, "Estoy confundido". Yo no soy como los fariseos o Herodes. ¿Por qué Jesús me está diciendo cómo hacer pan?" Continúen la encena.</w:t>
      </w:r>
    </w:p>
    <w:p>
      <w:pPr/>
      <w:r>
        <w:rPr>
          <w:lang w:val="es_ES" w:bidi="es_ES"/>
        </w:rPr>
      </w:r>
      <w:r>
        <w:rPr>
          <w:lang w:val="es_ES" w:bidi="es_ES"/>
        </w:rPr>
        <w:t>Jesús dice: "Tienes ojos, ¿no puedes ver? Tienes oídos, ¿no puedes escuchar? ¿No recuerdas nada en absoluto? Jesús recuerda a los discípulos todas las sobras que recogieron después de que él alimentó a los 5.000 y todas las sobras que recogieron después de que él alimentó a los 4.000. Jesús pregunta: "¿Todavía no entienden?"</w:t>
      </w:r>
    </w:p>
    <w:p>
      <w:pPr/>
      <w:r>
        <w:rPr>
          <w:lang w:val="es_ES" w:bidi="es_ES"/>
        </w:rPr>
      </w:r>
      <w:r>
        <w:rPr>
          <w:lang w:val="es_ES" w:bidi="es_ES"/>
        </w:rPr>
        <w:t>Detengan la acción: Pregúntenles a los discípulos: "¿Cómo se sienten?" Puede que escuchen cosas como: "Todavía estamos confundidos, todavía no entendemos", "Por supuesto, recordamos los milagros que Jesús realizó. ¿Cómo puede Jesús pensar que olvidaríamos lo que vimos? Pero no entiendo lo que Jesús está tratando de decir ahora. ¿Cómo se aplica la levadura a esos milagros?" o "Queremos entender, pero seguimos olvidando". Pregúntale a Jesús: "¿Cómo te sientes ahora?" Puede que escuchen: "Todavía estoy frustrado con mis discípulos. Escuchan, pero actúan como si fueran sordos. Ellos ven, pero actúan como si fueran ciegos. Ellos solo se están negando a creer. Continuaré tratando de enseñarles. Creo que ellos serán capaces de entender". Continúen la encena.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8:11–21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Los </w:t>
      </w:r>
      <w:r>
        <w:rPr>
          <w:b/>
          <w:lang w:val="es_ES" w:bidi="es_ES"/>
        </w:rPr>
        <w:t>fariseos</w:t>
      </w:r>
      <w:r>
        <w:rPr>
          <w:lang w:val="es_ES" w:bidi="es_ES"/>
        </w:rPr>
        <w:t xml:space="preserve"> vinieron y comenzaron a cuestionar a Jesús. El nombre “Fariseo” significa “estar separado”. Usen el mismo nombre para fariseos que usaron en los pasajes anteriores. Los </w:t>
      </w:r>
      <w:r>
        <w:rPr>
          <w:lang w:val="es_ES" w:bidi="es_ES"/>
        </w:rPr>
        <w:t>fariseos</w:t>
      </w:r>
      <w:r>
        <w:rPr>
          <w:lang w:val="es_ES" w:bidi="es_ES"/>
        </w:rPr>
        <w:t xml:space="preserve"> se mencionan en el Glosario Principal.</w:t>
      </w:r>
    </w:p>
    <w:p>
      <w:pPr/>
      <w:r>
        <w:rPr>
          <w:lang w:val="es_ES" w:bidi="es_ES"/>
        </w:rPr>
      </w:r>
      <w:r>
        <w:rPr>
          <w:lang w:val="es_ES" w:bidi="es_ES"/>
        </w:rPr>
        <w:t xml:space="preserve">Los fariseos querían probar a Jesús, así que le pidieron una </w:t>
      </w:r>
      <w:r>
        <w:rPr>
          <w:b/>
          <w:lang w:val="es_ES" w:bidi="es_ES"/>
        </w:rPr>
        <w:t>señal milagrosa del cielo</w:t>
      </w:r>
      <w:r>
        <w:rPr>
          <w:lang w:val="es_ES" w:bidi="es_ES"/>
        </w:rPr>
        <w:t xml:space="preserve">. Los milagros son algo que es maravilloso y que las personas normalmente no pueden hacer. Una señal también es como un milagro, pero puede incluir una profecía que sucede de inmediato. Una profecía es una predicción de algo que sucederá. Los </w:t>
      </w:r>
      <w:r>
        <w:rPr>
          <w:lang w:val="es_ES" w:bidi="es_ES"/>
        </w:rPr>
        <w:t>milagros, señales y maravillas</w:t>
      </w:r>
      <w:r>
        <w:rPr>
          <w:lang w:val="es_ES" w:bidi="es_ES"/>
        </w:rPr>
        <w:t xml:space="preserve"> están en el Glosario Principal. Traduzcan "señal milagrosa" de la misma manera que la han traducido anteriormente.</w:t>
      </w:r>
    </w:p>
    <w:p>
      <w:pPr/>
      <w:r>
        <w:rPr>
          <w:lang w:val="es_ES" w:bidi="es_ES"/>
        </w:rPr>
      </w:r>
      <w:r>
        <w:rPr>
          <w:lang w:val="es_ES" w:bidi="es_ES"/>
        </w:rPr>
        <w:t>Cielo</w:t>
      </w:r>
      <w:r>
        <w:rPr>
          <w:lang w:val="es_ES" w:bidi="es_ES"/>
        </w:rPr>
        <w:t xml:space="preserve"> puede referirse al cielo (que vemos), o al lugar donde viven Dios y sus ángeles, dependiendo del contexto. Como está vinculado tan estrechamente al lugar donde está Dios, uno puede reemplazar "una señal del cielo" con "una señal de Dios".</w:t>
      </w:r>
    </w:p>
    <w:p>
      <w:pPr/>
      <w:r>
        <w:rPr>
          <w:lang w:val="es_ES" w:bidi="es_ES"/>
        </w:rPr>
      </w:r>
      <w:r>
        <w:rPr>
          <w:lang w:val="es_ES" w:bidi="es_ES"/>
        </w:rPr>
        <w:t>Jesús suspiró profundamente y preguntó: "¿Por qué esta generación pide una señal?" Esta es una pregunta que no requiere una respuesta. Jesús está mostrando su tristeza e ira cuando dice esto. Jesús usó el suspiro para expresar tristeza e ira. Usen la misma palabra para señal que usaron en un pasaje anterior cuando Jesús sanó a un hombre sordo.</w:t>
      </w:r>
    </w:p>
    <w:p>
      <w:pPr/>
      <w:r>
        <w:rPr>
          <w:lang w:val="es_ES" w:bidi="es_ES"/>
        </w:rPr>
      </w:r>
      <w:r>
        <w:rPr>
          <w:lang w:val="es_ES" w:bidi="es_ES"/>
        </w:rPr>
        <w:t xml:space="preserve">Jesús entonces dice que la </w:t>
      </w:r>
      <w:r>
        <w:rPr>
          <w:lang w:val="es_ES" w:bidi="es_ES"/>
        </w:rPr>
        <w:t>generación</w:t>
      </w:r>
      <w:r>
        <w:rPr>
          <w:lang w:val="es_ES" w:bidi="es_ES"/>
        </w:rPr>
        <w:t>, o las personas que viven hoy, no recibirán una señal. Es posible que necesiten decir quién es el que no dará la señal. Si es así, puedes decir algo como: "No les mostraré un milagro para demostrar que soy de Dios".</w:t>
      </w:r>
    </w:p>
    <w:p>
      <w:pPr/>
      <w:r>
        <w:rPr>
          <w:lang w:val="es_ES" w:bidi="es_ES"/>
        </w:rPr>
      </w:r>
      <w:r>
        <w:rPr>
          <w:lang w:val="es_ES" w:bidi="es_ES"/>
        </w:rPr>
        <w:t xml:space="preserve">Jesús y los discípulos subieron al </w:t>
      </w:r>
      <w:r>
        <w:rPr>
          <w:lang w:val="es_ES" w:bidi="es_ES"/>
        </w:rPr>
        <w:t>barco</w:t>
      </w:r>
      <w:r>
        <w:rPr>
          <w:lang w:val="es_ES" w:bidi="es_ES"/>
        </w:rPr>
        <w:t xml:space="preserve"> y fueron al otro lado. La palabra para </w:t>
      </w:r>
      <w:r>
        <w:rPr>
          <w:b/>
          <w:lang w:val="es_ES" w:bidi="es_ES"/>
        </w:rPr>
        <w:t>barco</w:t>
      </w:r>
      <w:r>
        <w:rPr>
          <w:lang w:val="es_ES" w:bidi="es_ES"/>
        </w:rPr>
        <w:t xml:space="preserve"> no está en el texto original; sin embargo, la palabra acción que se usa significa que se subieron a un barco para ir al otro lado del lago. Si tienes una palabra como esa, puedes usarla. Si no, puedes decir que se subieron a un barco para ir al otro lado. Si usan la palabra para barco, usan la misma palabra que han usado en historias anteriores en Marcos. Aquí, el otro lado del lago no se refiere a la orilla oriental. Jesús y los discípulos cruzaron la esquina noroeste del lago, desde la orilla occidental hasta Betsaida.</w:t>
      </w:r>
    </w:p>
    <w:p>
      <w:pPr/>
      <w:r>
        <w:rPr>
          <w:lang w:val="es_ES" w:bidi="es_ES"/>
        </w:rPr>
      </w:r>
      <w:r>
        <w:rPr>
          <w:lang w:val="es_ES" w:bidi="es_ES"/>
        </w:rPr>
        <w:t xml:space="preserve">Deténganse aquí y muestren la imagen del </w:t>
      </w:r>
      <w:r>
        <w:rPr>
          <w:lang w:val="es_ES" w:bidi="es_ES"/>
        </w:rPr>
        <w:t>barco</w:t>
      </w:r>
      <w:r>
        <w:rPr>
          <w:lang w:val="es_ES" w:bidi="es_ES"/>
        </w:rPr>
        <w:t xml:space="preserve"> si es necesario. Pausen este audio aquí.</w:t>
      </w:r>
    </w:p>
    <w:p>
      <w:pPr/>
      <w:r>
        <w:rPr>
          <w:lang w:val="es_ES" w:bidi="es_ES"/>
        </w:rPr>
      </w:r>
      <w:r>
        <w:rPr>
          <w:lang w:val="es_ES" w:bidi="es_ES"/>
        </w:rPr>
        <w:t xml:space="preserve">Usen la misma palabra para </w:t>
      </w:r>
      <w:r>
        <w:rPr>
          <w:lang w:val="es_ES" w:bidi="es_ES"/>
        </w:rPr>
        <w:t>discípulos</w:t>
      </w:r>
      <w:r>
        <w:rPr>
          <w:lang w:val="es_ES" w:bidi="es_ES"/>
        </w:rPr>
        <w:t xml:space="preserve"> que han usado en historias anteriores en Marcos.</w:t>
      </w:r>
    </w:p>
    <w:p>
      <w:pPr/>
      <w:r>
        <w:rPr>
          <w:lang w:val="es_ES" w:bidi="es_ES"/>
        </w:rPr>
      </w:r>
      <w:r>
        <w:rPr>
          <w:lang w:val="es_ES" w:bidi="es_ES"/>
        </w:rPr>
        <w:t xml:space="preserve">Jesús advierte a sus discípulos que tengan cuidado de la levadura de los fariseos y la de </w:t>
      </w:r>
      <w:r>
        <w:rPr>
          <w:b/>
          <w:lang w:val="es_ES" w:bidi="es_ES"/>
        </w:rPr>
        <w:t>Herodes</w:t>
      </w:r>
      <w:r>
        <w:rPr>
          <w:lang w:val="es_ES" w:bidi="es_ES"/>
        </w:rPr>
        <w:t>. Herodes y su familia gobernaron la tierra de Jesús durante este tiempo. Eran corruptos y codiciosos. Uno de ellos mató a Juan el Bautista. Al pueblo judío no le gustaba Herodes.</w:t>
      </w:r>
    </w:p>
    <w:p>
      <w:pPr/>
      <w:r>
        <w:rPr>
          <w:lang w:val="es_ES" w:bidi="es_ES"/>
        </w:rPr>
      </w:r>
      <w:r>
        <w:rPr>
          <w:lang w:val="es_ES" w:bidi="es_ES"/>
        </w:rPr>
        <w:t xml:space="preserve">En las últimas preguntas que Jesús hace a sus discípulos, les está recordando las dos veces que alimentó a miles de personas. Usen las mismas palabras para </w:t>
      </w:r>
      <w:r>
        <w:rPr>
          <w:lang w:val="es_ES" w:bidi="es_ES"/>
        </w:rPr>
        <w:t>cestas</w:t>
      </w:r>
      <w:r>
        <w:rPr>
          <w:lang w:val="es_ES" w:bidi="es_ES"/>
        </w:rPr>
        <w:t xml:space="preserve"> (cestas pequeñas para los 5.000 y cestas grandes para los 4.000) que usaron en esas historias.</w:t>
      </w:r>
    </w:p>
    <w:p>
      <w:pPr/>
      <w:r>
        <w:rPr>
          <w:lang w:val="es_ES" w:bidi="es_ES"/>
        </w:rPr>
      </w:r>
      <w:r>
        <w:rPr>
          <w:lang w:val="es_ES" w:bidi="es_ES"/>
        </w:rPr>
        <w:t xml:space="preserve">Muestren las imágenes de las </w:t>
      </w:r>
      <w:r>
        <w:rPr>
          <w:lang w:val="es_ES" w:bidi="es_ES"/>
        </w:rPr>
        <w:t>cestas</w:t>
      </w:r>
      <w:r>
        <w:rPr>
          <w:lang w:val="es_ES" w:bidi="es_ES"/>
        </w:rPr>
        <w:t xml:space="preserve"> nuevamente si son necesarias.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8:22–26</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8:22–26 y guárdenlo en sus corazones.</w:t>
      </w:r>
    </w:p>
    <w:p>
      <w:pPr/>
      <w:r>
        <w:rPr>
          <w:lang w:val="es_ES" w:bidi="es_ES"/>
        </w:rPr>
      </w:r>
      <w:r>
        <w:rPr>
          <w:lang w:val="es_ES" w:bidi="es_ES"/>
        </w:rPr>
        <w:t>Escuchen una versión en audio de Marcos 8:22–26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Después de que Jesús dejó a los fariseos que le pidieron una señal, Jesús y los discípulos se acercaron a la parte noreste del lago y llegaron a Betsaida. Betsaida era una aldea grande donde vivían tanto judíos como no judíos. Este es un relato de lo que sucedió en Betsaida.</w:t>
      </w:r>
    </w:p>
    <w:p>
      <w:pPr/>
      <w:r>
        <w:rPr>
          <w:lang w:val="es_ES" w:bidi="es_ES"/>
        </w:rPr>
      </w:r>
      <w:r>
        <w:rPr>
          <w:lang w:val="es_ES" w:bidi="es_ES"/>
        </w:rPr>
        <w:t>Deténganse y muestren al equipo de traducción un mapa del Mar de Galilea con Betsaida. Ten en cuenta que el barco está cruzando la esquina superior noroeste del lago. Pausen la grabación aquí.</w:t>
      </w:r>
    </w:p>
    <w:p>
      <w:pPr/>
      <w:r>
        <w:rPr>
          <w:lang w:val="es_ES" w:bidi="es_ES"/>
        </w:rPr>
      </w:r>
      <w:r>
        <w:rPr>
          <w:lang w:val="es_ES" w:bidi="es_ES"/>
        </w:rPr>
        <w:t>El pasaje dice: "Llegaron a Betsaida". Esto significa que Jesús y los discípulos llegaron en barco a Betsaida. Es posible que necesites hacer explícito que Jesús y los discípulos llegaron.</w:t>
      </w:r>
    </w:p>
    <w:p>
      <w:pPr/>
      <w:r>
        <w:rPr>
          <w:lang w:val="es_ES" w:bidi="es_ES"/>
        </w:rPr>
      </w:r>
      <w:r>
        <w:rPr>
          <w:lang w:val="es_ES" w:bidi="es_ES"/>
        </w:rPr>
        <w:t>Las personas trajeron a un hombre ciego a Jesús y le pidieron que tocara al hombre. Las personas eran las que le pidieron a Jesús que pusiera las manos sobre el hombre. El hombre no pidió nada. El pueblo no le pidió a Jesús específicamente que sanara al hombre. En esa cultura, pedir a alguien que pusiera las manos sobre alguien, o que lo tocara, era lo mismo que pedir una bendición y sanación. Pueden hacer esto explícito en su traducción si es necesario. Podrías decir algo como "Le rogaron a Jesús que tocara al hombre y lo sanara".</w:t>
      </w:r>
    </w:p>
    <w:p>
      <w:pPr/>
      <w:r>
        <w:rPr>
          <w:lang w:val="es_ES" w:bidi="es_ES"/>
        </w:rPr>
      </w:r>
      <w:r>
        <w:rPr>
          <w:lang w:val="es_ES" w:bidi="es_ES"/>
        </w:rPr>
        <w:t>Esta sanidad sucedió de una manera similar a la sanidad del hombre sordo en una historia anterior en Marcos 7. Jesús llevó a ambos hombres, y escupió en ambas historias. Al final, Jesús parecía no querer que todos supieran lo que había sucedido. No sabemos por qué Jesús llevó a este hombre lejos de la aldea. Quizás Jesús sabía que necesitaba mostrar a estos hombres, o al hombre sordo y ahora al hombre ciego, que Jesús los amaba, así que Jesús los llevó a un lado para tener la oportunidad de hablar con ellos y ayudarlos a creer que Jesús podía sanarlos.</w:t>
      </w:r>
    </w:p>
    <w:p>
      <w:pPr/>
      <w:r>
        <w:rPr>
          <w:lang w:val="es_ES" w:bidi="es_ES"/>
        </w:rPr>
      </w:r>
      <w:r>
        <w:rPr>
          <w:lang w:val="es_ES" w:bidi="es_ES"/>
        </w:rPr>
        <w:t>Deténganse y conversen: Cuenten una historia sobre alguien que fue sanado. Escuchen al narrador describir cómo la persona fue sanada. ¿En qué se diferencia esto de lo que Jesús hizo al hombre ciego? Pausen la grabación aquí.</w:t>
      </w:r>
    </w:p>
    <w:p>
      <w:pPr/>
      <w:r>
        <w:rPr>
          <w:lang w:val="es_ES" w:bidi="es_ES"/>
        </w:rPr>
      </w:r>
      <w:r>
        <w:rPr>
          <w:lang w:val="es_ES" w:bidi="es_ES"/>
        </w:rPr>
        <w:t>Jesús tomó al hombre ciego de la mano y lo llevó fuera de la aldea. Deténganse y conversen: ¿Cómo se mueven las personas ciegas en su cultura? ¿Cómo se mueven las personas ciegas de un lugar a otro? ¿Quién guía a la persona ciega? ¿Cómo guía esta persona a la persona ciega? Pausen la grabación aquí.</w:t>
      </w:r>
    </w:p>
    <w:p>
      <w:pPr/>
      <w:r>
        <w:rPr>
          <w:lang w:val="es_ES" w:bidi="es_ES"/>
        </w:rPr>
      </w:r>
      <w:r>
        <w:rPr>
          <w:lang w:val="es_ES" w:bidi="es_ES"/>
        </w:rPr>
        <w:t>El pasaje parece indicar que cuando Jesús llevó al hombre ciego fuera de la aldea, ellos estaban solos. Las personas no estaban cerca de Jesús y del hombre. Sin embargo, las personas estaban lo suficientemente cerca como para que el hombre viera a las personas moviéndose.</w:t>
      </w:r>
    </w:p>
    <w:p>
      <w:pPr/>
      <w:r>
        <w:rPr>
          <w:lang w:val="es_ES" w:bidi="es_ES"/>
        </w:rPr>
      </w:r>
      <w:r>
        <w:rPr>
          <w:lang w:val="es_ES" w:bidi="es_ES"/>
        </w:rPr>
        <w:t>Jesús escupió en los ojos del hombre. Jesús puso sus manos sobre el hombre ciego. Entonces Jesús le preguntó al hombre ciego qué podía ver. El hombre podía ver, pero no con claridad. Sabemos que este hombre debe haberse vuelto ciego más tarde en la vida, porque sabe cómo son los árboles y las personas. Una persona ciega de nacimiento no sabría cómo son los árboles y las personas.</w:t>
      </w:r>
    </w:p>
    <w:p>
      <w:pPr/>
      <w:r>
        <w:rPr>
          <w:lang w:val="es_ES" w:bidi="es_ES"/>
        </w:rPr>
      </w:r>
      <w:r>
        <w:rPr>
          <w:lang w:val="es_ES" w:bidi="es_ES"/>
        </w:rPr>
        <w:t>Esta historia de sanidad es muy diferente a las demás porque sucede en dos etapas. Jesús escupió directamente en los ojos del hombre. Jesús entonces puso sus manos sobre el hombre. Entonces Jesús le preguntó al hombre ciego si podía ver. El hombre solo podía ver en parte, no muy claramente. El hombre describió lo que podía ver: personas, pero no caminando claramente. Parecían árboles que caminan. Jesús tuvo que poner sus manos sobre el hombre ciego por segunda vez para una sanidad completa.</w:t>
      </w:r>
    </w:p>
    <w:p>
      <w:pPr/>
      <w:r>
        <w:rPr>
          <w:lang w:val="es_ES" w:bidi="es_ES"/>
        </w:rPr>
      </w:r>
      <w:r>
        <w:rPr>
          <w:lang w:val="es_ES" w:bidi="es_ES"/>
        </w:rPr>
        <w:t>¿Conoces a alguien que fue sanado en etapas, con el tiempo? Si alguien en su equipo de traducción tiene una historia como esa, que la cuente al grupo. Pausen la grabación aquí.</w:t>
      </w:r>
    </w:p>
    <w:p>
      <w:pPr/>
      <w:r>
        <w:rPr>
          <w:lang w:val="es_ES" w:bidi="es_ES"/>
        </w:rPr>
      </w:r>
      <w:r>
        <w:rPr>
          <w:lang w:val="es_ES" w:bidi="es_ES"/>
        </w:rPr>
        <w:t>Jesús puso sus manos sobre el hombre ciego dos veces. El pasaje no nos dice dónde Jesús puso sus manos la primera vez. La segunda vez, Jesús pone sus manos en los ojos del hombre ciego. Después de esta segunda vez, el hombre podía ver claramente. La vista del hombre estaba completamente restaurada. El hombre estaba mirando a su alrededor fijamente Deténganse y conversen: cuenten una historia sobre un hombre que era ciego y ahora puede ver. Quizás esta persona es alguien a quien se extirparon las cataratas mediante cirugía y ahora puede ver claramente. Escuchen al narrador describir cómo el hombre observa las cosas que lo rodean. ¿Cómo habla el hombre de lo que ahora puede ver? Pausen la grabación aquí.</w:t>
      </w:r>
    </w:p>
    <w:p>
      <w:pPr/>
      <w:r>
        <w:rPr>
          <w:lang w:val="es_ES" w:bidi="es_ES"/>
        </w:rPr>
      </w:r>
      <w:r>
        <w:rPr>
          <w:lang w:val="es_ES" w:bidi="es_ES"/>
        </w:rPr>
        <w:t>Al igual que en otras historias, Jesús le dice al hombre que vaya directamente a su casa sin pasar por la aldea. Jesús no dice por qué ha ordenado esto. Jesús probablemente no quería que el hombre les dijera a todos lo que había sucedido.</w:t>
      </w:r>
    </w:p>
    <w:p>
      <w:pPr/>
      <w:r>
        <w:rPr>
          <w:lang w:val="es_ES" w:bidi="es_ES"/>
        </w:rPr>
      </w:r>
      <w:r>
        <w:rPr>
          <w:lang w:val="es_ES" w:bidi="es_ES"/>
        </w:rPr>
        <w:t>Esta historia es la primera de Jesús sanando a hombres ciegos en el libro de Marcos. En todo Marcos, Marcos quiere mostrar la diferencia entre aquellos que ven y entienden quién es Jesús, y aquellos que no lo hacen. Marcos también quiere que las personas vean que Jesús cumple las profecías de Isaías que dicen que el salvador prometido abrirá los ojos de los ciegos y los oídos de los sordos, o en otras palabras, sanará a los ciegos y sanará a los sordos.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8:22–26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Jesús llega a la orilla norte del mar de Galilea, a una aldea llamada Betsaida. Las personas traen a un hombre ciego a Jesús y le piden a Jesús que lo sane. Jesús lleva al hombre ciego fuera de la aldea.</w:t>
      </w:r>
    </w:p>
    <w:p>
      <w:pPr/>
      <w:r>
        <w:rPr>
          <w:lang w:val="es_ES" w:bidi="es_ES"/>
        </w:rPr>
      </w:r>
      <w:r>
        <w:rPr>
          <w:b/>
          <w:lang w:val="es_ES" w:bidi="es_ES"/>
        </w:rPr>
        <w:t>En la segunda escena:</w:t>
      </w:r>
      <w:r>
        <w:rPr>
          <w:lang w:val="es_ES" w:bidi="es_ES"/>
        </w:rPr>
        <w:t xml:space="preserve"> Jesús sana al hombre y le dice: "No regreses a la aldea camino a casa".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hombre ciego</w:t>
      </w:r>
    </w:p>
    <w:p>
      <w:pPr>
        <w:pStyle w:val="ListBullet"/>
        <w:spacing w:line="240" w:lineRule="auto"/>
        <w:ind w:left="720"/>
      </w:pPr>
      <w:r>
        <w:rPr>
          <w:lang w:val="es_ES" w:bidi="es_ES"/>
        </w:rPr>
      </w:r>
      <w:r>
        <w:rPr>
          <w:lang w:val="es_ES" w:bidi="es_ES"/>
        </w:rPr>
        <w:t>Los discípulos de Jesús (aunque no se mencionan en la historia, habrían estado con él)</w:t>
      </w:r>
    </w:p>
    <w:p>
      <w:pPr>
        <w:pStyle w:val="ListBullet"/>
        <w:spacing w:line="240" w:lineRule="auto"/>
        <w:ind w:left="720"/>
      </w:pPr>
      <w:r>
        <w:rPr>
          <w:lang w:val="es_ES" w:bidi="es_ES"/>
        </w:rPr>
      </w:r>
      <w:r>
        <w:rPr>
          <w:lang w:val="es_ES" w:bidi="es_ES"/>
        </w:rPr>
        <w:t>Los aldeanos de Betsaida</w:t>
      </w:r>
    </w:p>
    <w:p>
      <w:pPr/>
      <w:r>
        <w:rPr>
          <w:lang w:val="es_ES" w:bidi="es_ES"/>
        </w:rPr>
      </w:r>
      <w:r>
        <w:rPr>
          <w:lang w:val="es_ES" w:bidi="es_ES"/>
        </w:rPr>
        <w:t>Como grupo, pongan atención a estas partes de la ambientación del texto:</w:t>
      </w:r>
    </w:p>
    <w:p>
      <w:pPr/>
      <w:r>
        <w:rPr>
          <w:lang w:val="es_ES" w:bidi="es_ES"/>
        </w:rPr>
      </w:r>
      <w:r>
        <w:rPr>
          <w:lang w:val="es_ES" w:bidi="es_ES"/>
        </w:rPr>
        <w:t>En la primera escena, Jesús llega a Betsaida. Las personas traen a un hombre ciego a Jesús y le ruegan a Jesús que toque al hombre y lo sane. Jesús toma al hombre ciego de la mano y lo conduce fuera de la aldea.</w:t>
      </w:r>
    </w:p>
    <w:p>
      <w:pPr/>
      <w:r>
        <w:rPr>
          <w:lang w:val="es_ES" w:bidi="es_ES"/>
        </w:rPr>
      </w:r>
      <w:r>
        <w:rPr>
          <w:lang w:val="es_ES" w:bidi="es_ES"/>
        </w:rPr>
        <w:t>En la segunda escena, Jesús comienza escupiendo en los ojos del hombre. Entonces Jesús pone sus manos sobre el hombre y pregunta: "¿Puedes ver algo ahora?"</w:t>
      </w:r>
    </w:p>
    <w:p>
      <w:pPr/>
      <w:r>
        <w:rPr>
          <w:lang w:val="es_ES" w:bidi="es_ES"/>
        </w:rPr>
      </w:r>
      <w:r>
        <w:rPr>
          <w:lang w:val="es_ES" w:bidi="es_ES"/>
        </w:rPr>
        <w:t>El hombre mira a su alrededor y dice: "Sí, veo a las personas, pero no puedo verlas muy claramente. Se ven como árboles que caminan". Él habría estado viendo imágenes borrosas de personas caminando, pero no los detalles de sus rasgos.</w:t>
      </w:r>
    </w:p>
    <w:p>
      <w:pPr/>
      <w:r>
        <w:rPr>
          <w:lang w:val="es_ES" w:bidi="es_ES"/>
        </w:rPr>
      </w:r>
      <w:r>
        <w:rPr>
          <w:lang w:val="es_ES" w:bidi="es_ES"/>
        </w:rPr>
        <w:t>Jesús pone sus manos en los ojos del hombre nuevamente. Esto implica que la primera vez que Jesús puso sus manos sobre el hombre, puso sus manos sobre los ojos del hombre. Los ojos del hombre están abiertos, lo que significa que puede ver con claridad, y su vista está completamente restaurada. Jesús lo envía lejos y le dice que no regrese a la aldea camino a casa.</w:t>
      </w:r>
    </w:p>
    <w:p>
      <w:pPr/>
      <w:r>
        <w:rPr>
          <w:lang w:val="es_ES" w:bidi="es_ES"/>
        </w:rPr>
      </w:r>
      <w:r>
        <w:rPr>
          <w:lang w:val="es_ES" w:bidi="es_ES"/>
        </w:rPr>
        <w:t>Deténganse aquí y conversen: ¿Cómo hablarían sobre volver a ver? ¿Es natural en su idioma decir "se abrieron los ojos" para hablar de ver nuevamente? Pausen esta grabación aquí.</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8:22–26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texto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hombre ciego</w:t>
      </w:r>
    </w:p>
    <w:p>
      <w:pPr>
        <w:pStyle w:val="ListBullet"/>
        <w:spacing w:line="240" w:lineRule="auto"/>
        <w:ind w:left="720"/>
      </w:pPr>
      <w:r>
        <w:rPr>
          <w:lang w:val="es_ES" w:bidi="es_ES"/>
        </w:rPr>
      </w:r>
      <w:r>
        <w:rPr>
          <w:lang w:val="es_ES" w:bidi="es_ES"/>
        </w:rPr>
        <w:t>Los discípulos de Jesús (aunque no se mencionan en la historia, habrían estado con él)</w:t>
      </w:r>
    </w:p>
    <w:p>
      <w:pPr>
        <w:pStyle w:val="ListBullet"/>
        <w:spacing w:line="240" w:lineRule="auto"/>
        <w:ind w:left="720"/>
      </w:pPr>
      <w:r>
        <w:rPr>
          <w:lang w:val="es_ES" w:bidi="es_ES"/>
        </w:rPr>
      </w:r>
      <w:r>
        <w:rPr>
          <w:lang w:val="es_ES" w:bidi="es_ES"/>
        </w:rPr>
        <w:t>Los aldeanos de Betsaida</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Jesús y los discípulos llegan a Betsaida. Las personas traen a un hombre ciego a Jesús y le ruegan a Jesús que toque al hombre y lo sane. Jesús toma al hombre ciego de la mano y lo conduce fuera de la aldea.</w:t>
      </w:r>
    </w:p>
    <w:p>
      <w:pPr/>
      <w:r>
        <w:rPr>
          <w:lang w:val="es_ES" w:bidi="es_ES"/>
        </w:rPr>
      </w:r>
      <w:r>
        <w:rPr>
          <w:lang w:val="es_ES" w:bidi="es_ES"/>
        </w:rPr>
        <w:t>Pausen la actuación. Pregúntale a Jesús: "¿Cómo te sientes?" Puede que escuchen cosas como: "Tengo compasión de este hombre ciego", o "Saqué a este hombre del pueblo porque ellos solo querían ver un milagro, pero yo quería sanar al hombre". Pregúntenle al hombre ciego: "¿Cómo se siente?" Puede que escuchen cosas como: "Estoy confundido, no sé lo que está sucediendo" o "He escuchado que Jesús sana a las personas. Espero que Jesús pueda sanarme". Continúen con la actuación.</w:t>
      </w:r>
    </w:p>
    <w:p>
      <w:pPr/>
      <w:r>
        <w:rPr>
          <w:lang w:val="es_ES" w:bidi="es_ES"/>
        </w:rPr>
      </w:r>
      <w:r>
        <w:rPr>
          <w:lang w:val="es_ES" w:bidi="es_ES"/>
        </w:rPr>
        <w:t>En la segunda escena, Jesús escupe en los ojos del hombre y pone sus manos en los ojos del hombre. Jesús pregunta al hombre: "¿Puedes ver algo ahora?"</w:t>
      </w:r>
    </w:p>
    <w:p>
      <w:pPr/>
      <w:r>
        <w:rPr>
          <w:lang w:val="es_ES" w:bidi="es_ES"/>
        </w:rPr>
      </w:r>
      <w:r>
        <w:rPr>
          <w:lang w:val="es_ES" w:bidi="es_ES"/>
        </w:rPr>
        <w:t>El hombre mira a su alrededor y dice: "Sí, veo a las personas, pero no puedo verlas muy claramente. Se ven como árboles que caminan". Entonces Jesús pone sus manos en los ojos del hombre por segunda vez. Los ojos del hombre estaban abiertos. El hombre puede ver claramente.</w:t>
      </w:r>
    </w:p>
    <w:p>
      <w:pPr/>
      <w:r>
        <w:rPr>
          <w:lang w:val="es_ES" w:bidi="es_ES"/>
        </w:rPr>
      </w:r>
      <w:r>
        <w:rPr>
          <w:lang w:val="es_ES" w:bidi="es_ES"/>
        </w:rPr>
        <w:t>Pausen la actuación. Pregúntenle al hombre ciego: "¿Cómo se siente?" Puede que escuchen cosas como: "Estoy aliviado. Pensé que solo iba a ser sanado parcialmente, pero ahora estoy sanado del todo" o "Estoy muy contento. Puedo ver de nuevo. Esto es maravilloso. Ya no tendré que ser guiado. ¡Puedo ser independiente!" Continúen con la actuación.</w:t>
      </w:r>
    </w:p>
    <w:p>
      <w:pPr/>
      <w:r>
        <w:rPr>
          <w:lang w:val="es_ES" w:bidi="es_ES"/>
        </w:rPr>
      </w:r>
      <w:r>
        <w:rPr>
          <w:lang w:val="es_ES" w:bidi="es_ES"/>
        </w:rPr>
        <w:t>La vista del hombre está completamente restaurada, y puede ver todo con claridad. Jesús lo envía diciendo: "No regreses a la aldea camino a casa".</w:t>
      </w:r>
    </w:p>
    <w:p>
      <w:pPr/>
      <w:r>
        <w:rPr>
          <w:lang w:val="es_ES" w:bidi="es_ES"/>
        </w:rPr>
      </w:r>
      <w:r>
        <w:rPr>
          <w:lang w:val="es_ES" w:bidi="es_ES"/>
        </w:rPr>
        <w:t>Al final de la acción, pregúntale a Jesús: "¿Cómo te sientes?" o "¿Por qué dijiste eso al hombre?" Puede que escuchen cosas como: "Estoy feliz por el hombre", o "No quiero que él regrese a la aldea porque no quiero que se difunda la noticia de este milagro", o "No quiero que las personas vean el milagro y luego solo quieran ver más milagros, como los fariseos lo hicieron en la historia anterior". Pregúntenles a los discípulos: "¿Cómo se sienten ahora?" Puede que escuchen: "Estoy asombrado. No sé cómo Jesús hace estas cosas. Ese hombre no podía ver y ahora ese hombre puede ver claramente. ¿De dónde viene este poder que tiene Jesús?" Pregúntale a la multitud: "¿Cómo se sienten?" Puede que escuchen: "Estoy tan decepcionado. Quería ver a este Jesús realizar un milagro. Quería ver cómo Jesús hace estas cosas". O: "Estoy feliz por mi amigo. Él puede ver ahora. Él puede recuperar su vida y trabajar nuevamente". O: "¿Por qué Jesús lo envió a casa sin dejarnos ver a nuestro amigo? No entiendo por qué Jesús se lo llevó solo. Estoy contento de que él pueda ver nuevamente. Jesús es una persona poderosa. Quiero saber más sobre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Vinieron a </w:t>
      </w:r>
      <w:r>
        <w:rPr>
          <w:lang w:val="es_ES" w:bidi="es_ES"/>
        </w:rPr>
        <w:t>Betsaida</w:t>
      </w:r>
      <w:r>
        <w:rPr>
          <w:lang w:val="es_ES" w:bidi="es_ES"/>
        </w:rPr>
        <w:t xml:space="preserve"> y algunas personas trajeron a un hombre ciego y le rogaron a Jesús que lo tocara. Jesús y sus discípulos vinieron a </w:t>
      </w:r>
      <w:r>
        <w:rPr>
          <w:b/>
          <w:lang w:val="es_ES" w:bidi="es_ES"/>
        </w:rPr>
        <w:t>Betsaida</w:t>
      </w:r>
      <w:r>
        <w:rPr>
          <w:lang w:val="es_ES" w:bidi="es_ES"/>
        </w:rPr>
        <w:t>, que era una aldea donde vivían tanto judíos como no judíos. Algunas traducciones afirman que los discípulos estaban con Jesús. La palabra "ellos" significa que fueron Jesús y los discípulos los que vinieron a Betsaida.</w:t>
      </w:r>
    </w:p>
    <w:p>
      <w:pPr/>
      <w:r>
        <w:rPr>
          <w:lang w:val="es_ES" w:bidi="es_ES"/>
        </w:rPr>
      </w:r>
      <w:r>
        <w:rPr>
          <w:lang w:val="es_ES" w:bidi="es_ES"/>
        </w:rPr>
        <w:t xml:space="preserve">El pueblo no le pidió a Jesús específicamente que </w:t>
      </w:r>
      <w:r>
        <w:rPr>
          <w:lang w:val="es_ES" w:bidi="es_ES"/>
        </w:rPr>
        <w:t>sanara</w:t>
      </w:r>
      <w:r>
        <w:rPr>
          <w:lang w:val="es_ES" w:bidi="es_ES"/>
        </w:rPr>
        <w:t xml:space="preserve"> al hombre, sino que le pidieron que </w:t>
      </w:r>
      <w:r>
        <w:rPr>
          <w:b/>
          <w:lang w:val="es_ES" w:bidi="es_ES"/>
        </w:rPr>
        <w:t>tocara</w:t>
      </w:r>
      <w:r>
        <w:rPr>
          <w:lang w:val="es_ES" w:bidi="es_ES"/>
        </w:rPr>
        <w:t xml:space="preserve"> al hombre. En esos días, esta era una manera de pedir bendición y sanidad. Si necesitas decir que "le rogaron a Jesús que tocara y sanara al hombre", puedes hacerlo.</w:t>
      </w:r>
    </w:p>
    <w:p>
      <w:pPr/>
      <w:r>
        <w:rPr>
          <w:lang w:val="es_ES" w:bidi="es_ES"/>
        </w:rPr>
      </w:r>
      <w:r>
        <w:rPr>
          <w:lang w:val="es_ES" w:bidi="es_ES"/>
        </w:rPr>
        <w:t xml:space="preserve">Los ojos del hombre </w:t>
      </w:r>
      <w:r>
        <w:rPr>
          <w:b/>
          <w:lang w:val="es_ES" w:bidi="es_ES"/>
        </w:rPr>
        <w:t>estaban abiertos</w:t>
      </w:r>
      <w:r>
        <w:rPr>
          <w:lang w:val="es_ES" w:bidi="es_ES"/>
        </w:rPr>
        <w:t>. Sus ojos no estaban abiertos físicamente porque ya estaban abiertos, simplemente no podían ver. Esta frase significa que él podía ver perfectamente nuevamente. Algunas traducciones dicen que el hombre miró, mientras que otras traducciones dicen que miró fijamente Todas estas expresiones son maneras de decir que el hombre podía ver perfectamente.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8:27–30</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8:27–30 y pónganlo en sus corazones.</w:t>
      </w:r>
    </w:p>
    <w:p>
      <w:pPr/>
      <w:r>
        <w:rPr>
          <w:lang w:val="es_ES" w:bidi="es_ES"/>
        </w:rPr>
      </w:r>
      <w:r>
        <w:rPr>
          <w:lang w:val="es_ES" w:bidi="es_ES"/>
        </w:rPr>
        <w:t>Escuchen una versión en audio de Marcos 8:27–30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y sus discípulos salieron de Betsaida en el mar de Galilea y caminaron 40 kilómetros al área alrededor de la ciudad de Cesarea de Filipo. Pueden haber estado en las aldeas de los alrededores de la ciudad. No sabemos cuánto tiempo fue esto después de que Jesús sanó al hombre ciego. Este es un relato de su viaje a Cesarea de Filipo.</w:t>
      </w:r>
    </w:p>
    <w:p>
      <w:pPr/>
      <w:r>
        <w:rPr>
          <w:lang w:val="es_ES" w:bidi="es_ES"/>
        </w:rPr>
      </w:r>
      <w:r>
        <w:rPr>
          <w:lang w:val="es_ES" w:bidi="es_ES"/>
        </w:rPr>
        <w:t>Deténganse y muestren a su equipo de traducción el mapa del Mar de Galilea, que incluye a Betsaida y la ciudad del norte de Cesarea de Filipo. Pausen la grabación aquí.</w:t>
      </w:r>
    </w:p>
    <w:p>
      <w:pPr/>
      <w:r>
        <w:rPr>
          <w:lang w:val="es_ES" w:bidi="es_ES"/>
        </w:rPr>
      </w:r>
      <w:r>
        <w:rPr>
          <w:lang w:val="es_ES" w:bidi="es_ES"/>
        </w:rPr>
        <w:t>Cesarea de Filipo se encontraba en un área donde había un templo dedicado al dios griego (del país de Grecia) llamado Pan. Más tarde, los romanos invadieron esta área. Construyeron una ciudad y la llamaron en honor del César, o el rey, de los romanos. Este era un lugar donde el pueblo veía al rey romano como un amo sobre ellos y casi lo adoró. Este era un buen lugar para que Jesús tuviera una conversación con sus discípulos sobre quién era él realmente y por qué vino.</w:t>
      </w:r>
    </w:p>
    <w:p>
      <w:pPr/>
      <w:r>
        <w:rPr>
          <w:lang w:val="es_ES" w:bidi="es_ES"/>
        </w:rPr>
      </w:r>
      <w:r>
        <w:rPr>
          <w:lang w:val="es_ES" w:bidi="es_ES"/>
        </w:rPr>
        <w:t>La mayoría de los estudiantes hacían preguntas a sus maestros religiosos, pero Jesús era un tipo diferente de maestro. Él hizo preguntas a sus estudiantes. Jesús preguntó a sus discípulos quiénes las personas pensaban que él era. Él no les estaba preguntando cuál era su nombre, sino qué tipo de persona era y cuál era su propósito. Sus respuestas mostraban que el pueblo todavía no tenía idea de quién era él. Una respuesta fue "Juan el Bautista". Juan el Bautista era el primo de Jesús, el hombre que predicó en el desierto y dijo a las personas que se arrepintieran y regresaran a Dios. Juan bautizó a Jesús en el río Jordán. Juan fue asesinado más tarde por el rey. Algunas personas pensaban que Jesús era Juan el Bautista que resucitó de entre los muertos. Otros dijeron que él era Elías. Elías era un profeta famoso que hizo milagros. Había una profecía de que Elías regresaría un día, así que algunas personas pensaron que tal vez Jesús era él. El pueblo asumió que Jesús era algún tipo de profeta, porque enseñó e hizo milagros como los profetas.</w:t>
      </w:r>
    </w:p>
    <w:p>
      <w:pPr/>
      <w:r>
        <w:rPr>
          <w:lang w:val="es_ES" w:bidi="es_ES"/>
        </w:rPr>
      </w:r>
      <w:r>
        <w:rPr>
          <w:lang w:val="es_ES" w:bidi="es_ES"/>
        </w:rPr>
        <w:t>Entonces Jesús quería saber lo que los discípulos pensaban de quién era Jesús. Jesús contrasta lo que otras personas pensaban de él con lo que sus discípulos pensaban al decir "¿Qué piensan USTEDES?" de manera enfática. Pedro respondió. Pedro estaba actuando como un líder entre los discípulos. Pedro dijo a Jesús: "Tú eres el "Mesías" o "Cristo". David era un rey importante en el Antiguo Testamento. Dios prometió que alguien de la línea de David reinaría sobre Israel para siempre. Cuando los israelitas no tenían rey, los profetas profetizaron que Dios ungiría o comisionaría a alguien para que viniera a suceder al rey David en el trono y realizara muchos milagros. Este rey se llamaría el "Mesías" o "Cristo". "Mesías" y "Cristo" son los mismos términos en diferentes idiomas. En esos días, las personas ungían a otros con aceite para mostrar que estaban dedicados a Dios. El Mesías es alguien dedicado a Dios y especial para Dios, por lo que es ungido.</w:t>
      </w:r>
    </w:p>
    <w:p>
      <w:pPr/>
      <w:r>
        <w:rPr>
          <w:lang w:val="es_ES" w:bidi="es_ES"/>
        </w:rPr>
      </w:r>
      <w:r>
        <w:rPr>
          <w:lang w:val="es_ES" w:bidi="es_ES"/>
        </w:rPr>
        <w:t>Deténganse y discutan: La palabra Mesías y la palabra Cristo son títulos que se usan en todo el Nuevo Testamento. Mesías también se usa en las profecías del Antiguo Testamento. Hablen en grupo sobre cómo pronunciarán este título. Pausen la grabación aquí.</w:t>
      </w:r>
    </w:p>
    <w:p>
      <w:pPr/>
      <w:r>
        <w:rPr>
          <w:lang w:val="es_ES" w:bidi="es_ES"/>
        </w:rPr>
      </w:r>
      <w:r>
        <w:rPr>
          <w:lang w:val="es_ES" w:bidi="es_ES"/>
        </w:rPr>
        <w:t>Jesús advirtió encarecidamente a los discípulos que no le dijeran a nadie que Jesús era el Mesías. Se esperaba que el Mesías se convirtiera en un rey como todos los demás reyes, pero Jesús iba a hacer algo diferente. Él no quería llamarse a sí mismo públicamente Mesías cuando las personas estaban esperando algo diferente.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8:27–30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una escena.</w:t>
      </w:r>
    </w:p>
    <w:p>
      <w:pPr/>
      <w:r>
        <w:rPr>
          <w:lang w:val="es_ES" w:bidi="es_ES"/>
        </w:rPr>
      </w:r>
      <w:r>
        <w:rPr>
          <w:b/>
          <w:lang w:val="es_ES" w:bidi="es_ES"/>
        </w:rPr>
        <w:t>En la escena:</w:t>
      </w:r>
      <w:r>
        <w:rPr>
          <w:lang w:val="es_ES" w:bidi="es_ES"/>
        </w:rPr>
        <w:t xml:space="preserve"> Jesús y los discípulos caminan hacia Cesarea de Filipo. Jesús tiene una conversación con los discípulos sobre quién las personas piensan que es Jesús. Pedro dice que Jesús es el Mesías. Jesús advierte a los discípulos que no le hablen a nadie de él.</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Pedro, uno de los discípulos de Jesús</w:t>
      </w:r>
    </w:p>
    <w:p>
      <w:pPr>
        <w:pStyle w:val="ListBullet"/>
        <w:spacing w:line="240" w:lineRule="auto"/>
        <w:ind w:left="720"/>
      </w:pPr>
      <w:r>
        <w:rPr>
          <w:lang w:val="es_ES" w:bidi="es_ES"/>
        </w:rPr>
      </w:r>
      <w:r>
        <w:rPr>
          <w:lang w:val="es_ES" w:bidi="es_ES"/>
        </w:rPr>
        <w:t>Juan el Bautista es mencionado</w:t>
      </w:r>
    </w:p>
    <w:p>
      <w:pPr>
        <w:pStyle w:val="ListBullet"/>
        <w:spacing w:line="240" w:lineRule="auto"/>
        <w:ind w:left="720"/>
      </w:pPr>
      <w:r>
        <w:rPr>
          <w:lang w:val="es_ES" w:bidi="es_ES"/>
        </w:rPr>
      </w:r>
      <w:r>
        <w:rPr>
          <w:lang w:val="es_ES" w:bidi="es_ES"/>
        </w:rPr>
        <w:t>Elías y otros profetas se mencionan</w:t>
      </w:r>
    </w:p>
    <w:p>
      <w:pPr/>
      <w:r>
        <w:rPr>
          <w:lang w:val="es_ES" w:bidi="es_ES"/>
        </w:rPr>
      </w:r>
      <w:r>
        <w:rPr>
          <w:lang w:val="es_ES" w:bidi="es_ES"/>
        </w:rPr>
        <w:t>Como grupo, pongan atención a estas partes de la ambientación del texto:</w:t>
      </w:r>
    </w:p>
    <w:p>
      <w:pPr/>
      <w:r>
        <w:rPr>
          <w:lang w:val="es_ES" w:bidi="es_ES"/>
        </w:rPr>
      </w:r>
      <w:r>
        <w:rPr>
          <w:lang w:val="es_ES" w:bidi="es_ES"/>
        </w:rPr>
        <w:t>Jesús ha dejado la aldea de Betsaida, en la orilla norte del Mar de Galilea. Jesús y sus discípulos están caminando hacia el norte, hacia las elevaciones más altas de las montañas hacia Cesarea de Filipo. Jesús está caminando con los discípulos. La multitud no está con ellos en este momento.</w:t>
      </w:r>
    </w:p>
    <w:p>
      <w:pPr/>
      <w:r>
        <w:rPr>
          <w:lang w:val="es_ES" w:bidi="es_ES"/>
        </w:rPr>
      </w:r>
      <w:r>
        <w:rPr>
          <w:lang w:val="es_ES" w:bidi="es_ES"/>
        </w:rPr>
        <w:t>Mientras están caminando, Jesús pregunta: "¿Quién dicen las personas que yo soy?"</w:t>
      </w:r>
    </w:p>
    <w:p>
      <w:pPr/>
      <w:r>
        <w:rPr>
          <w:lang w:val="es_ES" w:bidi="es_ES"/>
        </w:rPr>
      </w:r>
      <w:r>
        <w:rPr>
          <w:lang w:val="es_ES" w:bidi="es_ES"/>
        </w:rPr>
        <w:t>Los discípulos responden que algunos dicen que Jesús es Elías u otro profeta, mientras que otros dicen que él es Juan el Bautista.</w:t>
      </w:r>
    </w:p>
    <w:p>
      <w:pPr/>
      <w:r>
        <w:rPr>
          <w:lang w:val="es_ES" w:bidi="es_ES"/>
        </w:rPr>
      </w:r>
      <w:r>
        <w:rPr>
          <w:lang w:val="es_ES" w:bidi="es_ES"/>
        </w:rPr>
        <w:t>Jesús entonces pregunta: "¿Quién dicen que soy yo?"</w:t>
      </w:r>
    </w:p>
    <w:p>
      <w:pPr/>
      <w:r>
        <w:rPr>
          <w:lang w:val="es_ES" w:bidi="es_ES"/>
        </w:rPr>
      </w:r>
      <w:r>
        <w:rPr>
          <w:lang w:val="es_ES" w:bidi="es_ES"/>
        </w:rPr>
        <w:t>Pedro responde: "Tú eres el Mesías", que es a quien ellos están esperando. Jesús advierte a los discípulos que no le digan a nadie que Jesús es el Mesías.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8:27–30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una escena.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Pedro, uno de los discípulos de Jesús</w:t>
      </w:r>
    </w:p>
    <w:p>
      <w:pPr>
        <w:pStyle w:val="ListBullet"/>
        <w:spacing w:line="240" w:lineRule="auto"/>
        <w:ind w:left="720"/>
      </w:pPr>
      <w:r>
        <w:rPr>
          <w:lang w:val="es_ES" w:bidi="es_ES"/>
        </w:rPr>
      </w:r>
      <w:r>
        <w:rPr>
          <w:lang w:val="es_ES" w:bidi="es_ES"/>
        </w:rPr>
        <w:t>Juan el Bautista es mencionado</w:t>
      </w:r>
    </w:p>
    <w:p>
      <w:pPr>
        <w:pStyle w:val="ListBullet"/>
        <w:spacing w:line="240" w:lineRule="auto"/>
        <w:ind w:left="720"/>
      </w:pPr>
      <w:r>
        <w:rPr>
          <w:lang w:val="es_ES" w:bidi="es_ES"/>
        </w:rPr>
      </w:r>
      <w:r>
        <w:rPr>
          <w:lang w:val="es_ES" w:bidi="es_ES"/>
        </w:rPr>
        <w:t>Elías y otros profetas se mencionan</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Deténgan este audio aquí y representen el pasaje.</w:t>
      </w:r>
    </w:p>
    <w:p>
      <w:pPr/>
      <w:r>
        <w:rPr>
          <w:lang w:val="es_ES" w:bidi="es_ES"/>
        </w:rPr>
      </w:r>
      <w:r>
        <w:rPr>
          <w:lang w:val="es_ES" w:bidi="es_ES"/>
        </w:rPr>
        <w:t>El grupo debe dramatizar este pasaje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Jesús y sus discípulos están caminando hacia el norte, hacia Cesarea de Filipo, que se encuentra a una elevación más alta. Mientras están caminando, Jesús hace preguntas a los discípulos. Jesús pregunta: "¿Quién dicen las personas que yo soy?"</w:t>
      </w:r>
    </w:p>
    <w:p>
      <w:pPr/>
      <w:r>
        <w:rPr>
          <w:lang w:val="es_ES" w:bidi="es_ES"/>
        </w:rPr>
      </w:r>
      <w:r>
        <w:rPr>
          <w:lang w:val="es_ES" w:bidi="es_ES"/>
        </w:rPr>
        <w:t>Sus discípulos responden: "Bueno, algunos dicen Juan el Bautista, algunos dicen Elías, otros dicen que tú eres uno de los otros profetas".</w:t>
      </w:r>
    </w:p>
    <w:p>
      <w:pPr/>
      <w:r>
        <w:rPr>
          <w:lang w:val="es_ES" w:bidi="es_ES"/>
        </w:rPr>
      </w:r>
      <w:r>
        <w:rPr>
          <w:lang w:val="es_ES" w:bidi="es_ES"/>
        </w:rPr>
        <w:t>Detengan la acción: Pregúntenles a los discípulos: "¿Cómo se sienten?" Puede que escuchen cosas como: "Nos estamos preguntando por qué Jesús nos hizo esa pregunta", "Nos estamos preguntando si Jesús nos va a explicar quién es él", "Algunos de nosotros creemos que Jesús es Juan el Bautista", o "Algunos de nosotros creemos que Jesús es Elías, u otro profeta. Algunos de nosotros aún no estamos seguros de quién es Jesús". Continúen con la actuación.</w:t>
      </w:r>
    </w:p>
    <w:p>
      <w:pPr/>
      <w:r>
        <w:rPr>
          <w:lang w:val="es_ES" w:bidi="es_ES"/>
        </w:rPr>
      </w:r>
      <w:r>
        <w:rPr>
          <w:lang w:val="es_ES" w:bidi="es_ES"/>
        </w:rPr>
        <w:t>Entonces Jesús pregunta a los discípulos: "¿Quién dicen que soy yo?"</w:t>
      </w:r>
    </w:p>
    <w:p>
      <w:pPr/>
      <w:r>
        <w:rPr>
          <w:lang w:val="es_ES" w:bidi="es_ES"/>
        </w:rPr>
      </w:r>
      <w:r>
        <w:rPr>
          <w:lang w:val="es_ES" w:bidi="es_ES"/>
        </w:rPr>
        <w:t>Pedro responde: "Tú eres el Mesías".</w:t>
      </w:r>
    </w:p>
    <w:p>
      <w:pPr/>
      <w:r>
        <w:rPr>
          <w:lang w:val="es_ES" w:bidi="es_ES"/>
        </w:rPr>
      </w:r>
      <w:r>
        <w:rPr>
          <w:lang w:val="es_ES" w:bidi="es_ES"/>
        </w:rPr>
        <w:t>Detengan la acción: Pregúntenle a Pedro: "¿Cómo se siente?" Puede que escuchen cosas como: "Tengo confianza en que Jesús es a quien hemos estado esperando" o "Estoy esperando que Jesús diga que él es verdaderamente el Mesías. El Mesías va a ser nuestro rey y nos alejará de Roma. Creo que Jesús hará esto". O: "Realmente no había pensado en ello hasta que Jesús preguntó y esa respuesta acaba de salir. Pero ahora que pienso en ello, pienso que Jesús es el Mesías". Pregúntenles a los otros discípulos: "¿Cómo se sienten cuando escuchan a Pedro decir que Jesús es el Mesías?" Puede que escuchen: "Pedro no siempre piensa antes de responder. ¿Puede Jesús ser realmente el rey que hemos estado esperando? Jesús siempre se aleja de las personas cuando estas intentan hacer de Jesús rey. No estoy seguro de que Jesús sea el Mesías que hemos estado esperando". Continúen con la actuación.</w:t>
      </w:r>
    </w:p>
    <w:p>
      <w:pPr/>
      <w:r>
        <w:rPr>
          <w:lang w:val="es_ES" w:bidi="es_ES"/>
        </w:rPr>
      </w:r>
      <w:r>
        <w:rPr>
          <w:lang w:val="es_ES" w:bidi="es_ES"/>
        </w:rPr>
        <w:t>Jesús advierte a los discípulos que no le hablen a nadie de él.</w:t>
      </w:r>
    </w:p>
    <w:p>
      <w:pPr/>
      <w:r>
        <w:rPr>
          <w:lang w:val="es_ES" w:bidi="es_ES"/>
        </w:rPr>
      </w:r>
      <w:r>
        <w:rPr>
          <w:lang w:val="es_ES" w:bidi="es_ES"/>
        </w:rPr>
        <w:t>Detengan la acción: Pregúntenle a Jesús: "¿Cómo se siente? ¿Por qué les dijiste que no le hablaran a nadie de ti?" Puede que escuchen cosas como: "Estoy muy orgulloso de que los discípulos parezcan estar comenzando a entender quién soy yo" o "No es tiempo de que esto se sepa, así que quiero mantener esto solo entre mí y mis discípulos". Pregúntenles a los discípulos: "¿Cómo se sienten?" Puede que escuchen cosas como: "Tenemos confianza en a quien estamos siguiendo" o "Estamos confundidos, ¿por qué no podemos decirle a las personas que Jesús es el Mesías?" 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y sus discípulos fueron a las aldeas alrededor de </w:t>
      </w:r>
      <w:r>
        <w:rPr>
          <w:lang w:val="es_ES" w:bidi="es_ES"/>
        </w:rPr>
        <w:t>Cesarea de Filipo</w:t>
      </w:r>
      <w:r>
        <w:rPr>
          <w:lang w:val="es_ES" w:bidi="es_ES"/>
        </w:rPr>
        <w:t xml:space="preserve">. Dejaron el área de </w:t>
      </w:r>
      <w:r>
        <w:rPr>
          <w:lang w:val="es_ES" w:bidi="es_ES"/>
        </w:rPr>
        <w:t>Galilea</w:t>
      </w:r>
      <w:r>
        <w:rPr>
          <w:lang w:val="es_ES" w:bidi="es_ES"/>
        </w:rPr>
        <w:t xml:space="preserve"> y fueron a </w:t>
      </w:r>
      <w:r>
        <w:rPr>
          <w:b/>
          <w:lang w:val="es_ES" w:bidi="es_ES"/>
        </w:rPr>
        <w:t>Cesarea de Filipo</w:t>
      </w:r>
      <w:r>
        <w:rPr>
          <w:lang w:val="es_ES" w:bidi="es_ES"/>
        </w:rPr>
        <w:t>.</w:t>
      </w:r>
    </w:p>
    <w:p>
      <w:pPr/>
      <w:r>
        <w:rPr>
          <w:lang w:val="es_ES" w:bidi="es_ES"/>
        </w:rPr>
      </w:r>
      <w:r>
        <w:rPr>
          <w:lang w:val="es_ES" w:bidi="es_ES"/>
        </w:rPr>
        <w:t xml:space="preserve">Mientras caminaban, Jesús preguntó a sus </w:t>
      </w:r>
      <w:r>
        <w:rPr>
          <w:b/>
          <w:lang w:val="es_ES" w:bidi="es_ES"/>
        </w:rPr>
        <w:t>discípulos</w:t>
      </w:r>
      <w:r>
        <w:rPr>
          <w:lang w:val="es_ES" w:bidi="es_ES"/>
        </w:rPr>
        <w:t xml:space="preserve">: "¿Quién dicen las personas que yo soy?" Y los discípulos respondieron: "Algunos dicen que </w:t>
      </w:r>
      <w:r>
        <w:rPr>
          <w:b/>
          <w:lang w:val="es_ES" w:bidi="es_ES"/>
        </w:rPr>
        <w:t>Juan el Bautista</w:t>
      </w:r>
      <w:r>
        <w:rPr>
          <w:lang w:val="es_ES" w:bidi="es_ES"/>
        </w:rPr>
        <w:t xml:space="preserve">". </w:t>
      </w:r>
      <w:r>
        <w:rPr>
          <w:lang w:val="es_ES" w:bidi="es_ES"/>
        </w:rPr>
        <w:t>Juan el Bautista</w:t>
      </w:r>
      <w:r>
        <w:rPr>
          <w:lang w:val="es_ES" w:bidi="es_ES"/>
        </w:rPr>
        <w:t xml:space="preserve"> es el mensajero que Dios envió por delante de Jesús. Usen aquí el mismo nombre y título para Juan el Bautista y para los discípulos que usaron en los pasajes anteriores de Marcos. </w:t>
      </w:r>
      <w:r>
        <w:rPr>
          <w:lang w:val="es_ES" w:bidi="es_ES"/>
        </w:rPr>
        <w:t>Discípulos</w:t>
      </w:r>
      <w:r>
        <w:rPr>
          <w:lang w:val="es_ES" w:bidi="es_ES"/>
        </w:rPr>
        <w:t xml:space="preserve"> se encuentra en el Glosario Principal. </w:t>
      </w:r>
    </w:p>
    <w:p>
      <w:pPr/>
      <w:r>
        <w:rPr>
          <w:lang w:val="es_ES" w:bidi="es_ES"/>
        </w:rPr>
      </w:r>
      <w:r>
        <w:rPr>
          <w:lang w:val="es_ES" w:bidi="es_ES"/>
        </w:rPr>
        <w:t xml:space="preserve">Otras personas dicen que tú eres </w:t>
      </w:r>
      <w:r>
        <w:rPr>
          <w:lang w:val="es_ES" w:bidi="es_ES"/>
        </w:rPr>
        <w:t>Elías</w:t>
      </w:r>
      <w:r>
        <w:rPr>
          <w:lang w:val="es_ES" w:bidi="es_ES"/>
        </w:rPr>
        <w:t xml:space="preserve"> o uno de los </w:t>
      </w:r>
      <w:r>
        <w:rPr>
          <w:b/>
          <w:lang w:val="es_ES" w:bidi="es_ES"/>
        </w:rPr>
        <w:t>profetas</w:t>
      </w:r>
      <w:r>
        <w:rPr>
          <w:lang w:val="es_ES" w:bidi="es_ES"/>
        </w:rPr>
        <w:t xml:space="preserve">. Es posible que desee incluir la frase "Profeta Elías" para que las personas sepan que </w:t>
      </w:r>
      <w:r>
        <w:rPr>
          <w:b/>
          <w:lang w:val="es_ES" w:bidi="es_ES"/>
        </w:rPr>
        <w:t>Elías</w:t>
      </w:r>
      <w:r>
        <w:rPr>
          <w:lang w:val="es_ES" w:bidi="es_ES"/>
        </w:rPr>
        <w:t xml:space="preserve"> era un profeta. Usen la misma palabra para "profeta" que en los pasajes anteriores, y recuerden que el </w:t>
      </w:r>
      <w:r>
        <w:rPr>
          <w:lang w:val="es_ES" w:bidi="es_ES"/>
        </w:rPr>
        <w:t>profeta</w:t>
      </w:r>
      <w:r>
        <w:rPr>
          <w:lang w:val="es_ES" w:bidi="es_ES"/>
        </w:rPr>
        <w:t xml:space="preserve"> está en el Glosario Principal.</w:t>
      </w:r>
    </w:p>
    <w:p>
      <w:pPr/>
      <w:r>
        <w:rPr>
          <w:lang w:val="es_ES" w:bidi="es_ES"/>
        </w:rPr>
      </w:r>
      <w:r>
        <w:rPr>
          <w:lang w:val="es_ES" w:bidi="es_ES"/>
        </w:rPr>
        <w:t xml:space="preserve">Jesús pregunta a sus seguidores: "¿Quién dicen </w:t>
      </w:r>
      <w:r>
        <w:rPr>
          <w:b/>
          <w:lang w:val="es_ES" w:bidi="es_ES"/>
        </w:rPr>
        <w:t>vosotros</w:t>
      </w:r>
      <w:r>
        <w:rPr>
          <w:lang w:val="es_ES" w:bidi="es_ES"/>
        </w:rPr>
        <w:t xml:space="preserve"> que soy yo?" Y Pedro respondió: "Tú eres el Mesías". El </w:t>
      </w:r>
      <w:r>
        <w:rPr>
          <w:b/>
          <w:lang w:val="es_ES" w:bidi="es_ES"/>
        </w:rPr>
        <w:t>Mesías</w:t>
      </w:r>
      <w:r>
        <w:rPr>
          <w:lang w:val="es_ES" w:bidi="es_ES"/>
        </w:rPr>
        <w:t xml:space="preserve"> es un título, como otros títulos. Otro término para Mesías es </w:t>
      </w:r>
      <w:r>
        <w:rPr>
          <w:b/>
          <w:lang w:val="es_ES" w:bidi="es_ES"/>
        </w:rPr>
        <w:t>Cristo</w:t>
      </w:r>
      <w:r>
        <w:rPr>
          <w:lang w:val="es_ES" w:bidi="es_ES"/>
        </w:rPr>
        <w:t>. Mesías es el término hebreo, en el idioma original del pueblo judío. Cristo es el término griego, que es el idioma del tiempo en que Jesús vivió. La mayoría de las traducciones usan el título Mesías. Algunos usan el título Cristo.</w:t>
      </w:r>
    </w:p>
    <w:p>
      <w:pPr/>
      <w:r>
        <w:rPr>
          <w:lang w:val="es_ES" w:bidi="es_ES"/>
        </w:rPr>
      </w:r>
      <w:r>
        <w:rPr>
          <w:lang w:val="es_ES" w:bidi="es_ES"/>
        </w:rPr>
        <w:t>Pueden volver a decir la palabra en sí usando la forma de su idioma de hacer nombres, pero también sería bueno incluir una frase corta que explique el significado. Podrías decir algo como: "Cristo, el elegido" o "Cristo, el Salvador prometido" o "Cristo, que viene de Dios".</w:t>
      </w:r>
    </w:p>
    <w:p>
      <w:pPr/>
      <w:r>
        <w:rPr>
          <w:lang w:val="es_ES" w:bidi="es_ES"/>
        </w:rPr>
      </w:r>
      <w:r>
        <w:rPr>
          <w:lang w:val="es_ES" w:bidi="es_ES"/>
        </w:rPr>
        <w:t xml:space="preserve">Tanto el </w:t>
      </w:r>
      <w:r>
        <w:rPr>
          <w:lang w:val="es_ES" w:bidi="es_ES"/>
        </w:rPr>
        <w:t>Mesías</w:t>
      </w:r>
      <w:r>
        <w:rPr>
          <w:lang w:val="es_ES" w:bidi="es_ES"/>
        </w:rPr>
        <w:t xml:space="preserve"> como </w:t>
      </w:r>
      <w:r>
        <w:rPr>
          <w:lang w:val="es_ES" w:bidi="es_ES"/>
        </w:rPr>
        <w:t>Cristo</w:t>
      </w:r>
      <w:r>
        <w:rPr>
          <w:lang w:val="es_ES" w:bidi="es_ES"/>
        </w:rPr>
        <w:t xml:space="preserve"> se mencionan en el Glosario Principal. La palabra que ustedes usan se usará a menudo en el Nuevo Testamento, así como en las traducciones del Antiguo Testamento.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8:31–9:1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8:31–9:1 y guárdenlo en sus corazones.</w:t>
      </w:r>
    </w:p>
    <w:p>
      <w:pPr/>
      <w:r>
        <w:rPr>
          <w:lang w:val="es_ES" w:bidi="es_ES"/>
        </w:rPr>
      </w:r>
      <w:r>
        <w:rPr>
          <w:lang w:val="es_ES" w:bidi="es_ES"/>
        </w:rPr>
        <w:t>Escuchen una versión en audio de Marcos 8:31–9:1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este pasaje, Jesús y los discípulos continúan caminando hacia Cesarea de Filipo. Jesús continúa enseñando a los discípulos. Este pasaje es un relato narrativo de esta enseñanza.</w:t>
      </w:r>
    </w:p>
    <w:p>
      <w:pPr/>
      <w:r>
        <w:rPr>
          <w:lang w:val="es_ES" w:bidi="es_ES"/>
        </w:rPr>
      </w:r>
      <w:r>
        <w:rPr>
          <w:lang w:val="es_ES" w:bidi="es_ES"/>
        </w:rPr>
        <w:t>Deténganse y muestren el mapa del Mar de Galilea y de Cesarea de Filipo. Pausen la grabación aquí.</w:t>
      </w:r>
    </w:p>
    <w:p>
      <w:pPr/>
      <w:r>
        <w:rPr>
          <w:lang w:val="es_ES" w:bidi="es_ES"/>
        </w:rPr>
      </w:r>
      <w:r>
        <w:rPr>
          <w:lang w:val="es_ES" w:bidi="es_ES"/>
        </w:rPr>
        <w:t>Pedro dijo en la historia anterior a esto que cree que Jesús es el Mesías, o el Cristo. Los judíos pensaban que el Mesías vendría y los salvaría del gobierno malo. Aunque la Escritura judía (o el Antiguo Testamento) decía que el Mesías sufriría y moriría, en el tiempo de Jesús nadie entendió eso. Pero Jesús quiere decirles a sus discípulos lo que el Mesías realmente hará.</w:t>
      </w:r>
    </w:p>
    <w:p>
      <w:pPr/>
      <w:r>
        <w:rPr>
          <w:lang w:val="es_ES" w:bidi="es_ES"/>
        </w:rPr>
      </w:r>
      <w:r>
        <w:rPr>
          <w:lang w:val="es_ES" w:bidi="es_ES"/>
        </w:rPr>
        <w:t>Jesús no dijo que era el Mesías, sino que se llamó a sí mismo el "Hijo del Hombre". El Hijo del Hombre puede significar cualquier hombre, o se puede usar como un título especial para el Mesías. Jesús se está refiriendo a sí mismo cuando usa este título. Deténganse y conversen: Cuenten una historia sobre un hombre que viene de su aldea o de su país. Este hombre puede ser un agricultor. El narrador de historias describiría a este hombre como un hijo de la aldea y un hijo de la tierra. El que cuenta una historia también diría que el hombre es el hijo de alguien y daría el nombre de esa persona. Escuchen la palabra que el narrador usa para hijo en cada situación. Algunos idiomas tienen más de una palabra para hijo. Ahora elige la palabra para Hijo del Hombre. Pausen la grabación aquí.</w:t>
      </w:r>
    </w:p>
    <w:p>
      <w:pPr/>
      <w:r>
        <w:rPr>
          <w:lang w:val="es_ES" w:bidi="es_ES"/>
        </w:rPr>
      </w:r>
      <w:r>
        <w:rPr>
          <w:lang w:val="es_ES" w:bidi="es_ES"/>
        </w:rPr>
        <w:t>A Marcos le gusta hablar de todas las veces que Jesús se llamó a sí mismo el Hijo del Hombre para hablar de su destino de sufrir y morir, como un humano. Pero al mismo tiempo, el Hijo del Hombre es más que humano, y resucitará de entre los muertos.</w:t>
      </w:r>
    </w:p>
    <w:p>
      <w:pPr/>
      <w:r>
        <w:rPr>
          <w:lang w:val="es_ES" w:bidi="es_ES"/>
        </w:rPr>
      </w:r>
      <w:r>
        <w:rPr>
          <w:lang w:val="es_ES" w:bidi="es_ES"/>
        </w:rPr>
        <w:t>Jesús comenzó a explicar que sufriría cosas terribles y sería rechazado por los ancianos, los líderes o sumos sacerdotes, y los maestros de la ley religiosa. Los ancianos eran líderes no religiosos en la comunidad. Por lo general, eran hombres mayores que ayudaban a la comunidad a vivir bien.</w:t>
      </w:r>
    </w:p>
    <w:p>
      <w:pPr/>
      <w:r>
        <w:rPr>
          <w:lang w:val="es_ES" w:bidi="es_ES"/>
        </w:rPr>
      </w:r>
      <w:r>
        <w:rPr>
          <w:lang w:val="es_ES" w:bidi="es_ES"/>
        </w:rPr>
        <w:t>Los jefes o sacerdotes principales en la religión judía eran las personas que conectaban al pueblo con Dios haciendo sacrificios por ellos a Dios, educando al pueblo y cuidando del templo de Dios. Los sacerdotes eran representantes de Dios ante su pueblo y representantes de su pueblo ante Dios. Los sumos sacerdotes eran los que eran los más importantes. Los maestros de la ley religiosa a veces se traducen como escribas o personas que redactaron la ley. Ellos tenían grados y eran expertos en interpretar la ley de las Sagradas Escrituras. Estas interpretaciones no se escribieron, sino que los maestros las memorizaron y las enseñaron oralmente. Deténganse aquí y conversen sobre el tipo de términos que usan para líderes religiosos en su cultura. Pausen la grabación aquí.</w:t>
      </w:r>
    </w:p>
    <w:p>
      <w:pPr/>
      <w:r>
        <w:rPr>
          <w:lang w:val="es_ES" w:bidi="es_ES"/>
        </w:rPr>
      </w:r>
      <w:r>
        <w:rPr>
          <w:lang w:val="es_ES" w:bidi="es_ES"/>
        </w:rPr>
        <w:t>Jesús dijo que todos los líderes judíos, incluidos los principales sacerdotes y maestros de la ley de Dios, no lo aceptarían. Jesús dijo a los discípulos que Jesús sería asesinado y resucitaría de entre los muertos tres días después. Jesús estaba hablando de estas cosas abiertamente. Esto significa que Jesús estaba explicando a todos ellos y con una voz normal. Jesús no estaba susurrando a una persona.</w:t>
      </w:r>
    </w:p>
    <w:p>
      <w:pPr/>
      <w:r>
        <w:rPr>
          <w:lang w:val="es_ES" w:bidi="es_ES"/>
        </w:rPr>
      </w:r>
      <w:r>
        <w:rPr>
          <w:lang w:val="es_ES" w:bidi="es_ES"/>
        </w:rPr>
        <w:t>A Pedro no le gustó escuchar que Jesús sufriría cosas terribles, moriría y resucitaría de entre los muertos al tercer día. Pedro se llevó a Jesús a un lado para reprenderlo. Esto significa que Pedro dijo a Jesús: "No debes hablar de esta manera".</w:t>
      </w:r>
    </w:p>
    <w:p>
      <w:pPr/>
      <w:r>
        <w:rPr>
          <w:lang w:val="es_ES" w:bidi="es_ES"/>
        </w:rPr>
      </w:r>
      <w:r>
        <w:rPr>
          <w:lang w:val="es_ES" w:bidi="es_ES"/>
        </w:rPr>
        <w:t>El pueblo realmente quería que un Mesías viniera y lo salvara del gobernante severo que tenían y les restaurara su nación. Es por eso que Pedro se sorprendió y rechazó la idea de Jesús. De hecho, Marcos usa la misma palabra para Pedro reprendiendo a Jesús que usa cuando Jesús reprende a los demonios.</w:t>
      </w:r>
    </w:p>
    <w:p>
      <w:pPr/>
      <w:r>
        <w:rPr>
          <w:lang w:val="es_ES" w:bidi="es_ES"/>
        </w:rPr>
      </w:r>
      <w:r>
        <w:rPr>
          <w:lang w:val="es_ES" w:bidi="es_ES"/>
        </w:rPr>
        <w:t>Jesús entendió su propósito en la tierra, y Jesús quería obedecer este propósito. A Pedro no le gustó esta idea y no quería que Jesús sufriera y muriera. Pero Jesús quería obedecer a Dios. Jesús vio la reacción de Pedro como una tentación para desobedecer a Dios. Jesús reprende a Pedro, nuevamente usando la misma palabra que Jesús usa para reprender a los demonios. Jesús no está diciendo que Pedro es Satanás, sino que Jesús dice que lo que Pedro dice es de Satanás. Jesús quiere que la tentación de Satanás se detenga, o que desaparezca por completo, de su vista. Jesús no le está diciendo a Pedro que se vaya. Jesús les dice a sus discípulos que tienen que entender lo que Dios está tratando de hacer y renunciar a sus propias ideas de lo que el Mesías debe hacer.</w:t>
      </w:r>
    </w:p>
    <w:p>
      <w:pPr/>
      <w:r>
        <w:rPr>
          <w:lang w:val="es_ES" w:bidi="es_ES"/>
        </w:rPr>
      </w:r>
      <w:r>
        <w:rPr>
          <w:lang w:val="es_ES" w:bidi="es_ES"/>
        </w:rPr>
        <w:t>Jesús dijo a Pedro: "Tú estás viendo las cosas desde un punto de vista humano, no desde el punto de vista de Dios. Pedro quería que Jesús fuera el rey que liberaría a las personas de los romanos. Dios tenía un plan diferente para Jesús como rey.</w:t>
      </w:r>
    </w:p>
    <w:p>
      <w:pPr/>
      <w:r>
        <w:rPr>
          <w:lang w:val="es_ES" w:bidi="es_ES"/>
        </w:rPr>
      </w:r>
      <w:r>
        <w:rPr>
          <w:lang w:val="es_ES" w:bidi="es_ES"/>
        </w:rPr>
        <w:t>Entonces Jesús llama a las multitudes de personas a venir y se unirse a los discípulos. Esto significa que había una multitud de personas siguiendo de cerca, pero no lo suficientemente cerca como para escuchar lo que Jesús había estado diciendo a los discípulos. Jesús comenzó a enseñarles sobre lo que debían hacer para ser seguidores de Jesús. Marcos probablemente reunió muchas de las enseñanzas similares de Jesús en esta sección.</w:t>
      </w:r>
    </w:p>
    <w:p>
      <w:pPr/>
      <w:r>
        <w:rPr>
          <w:lang w:val="es_ES" w:bidi="es_ES"/>
        </w:rPr>
      </w:r>
      <w:r>
        <w:rPr>
          <w:lang w:val="es_ES" w:bidi="es_ES"/>
        </w:rPr>
        <w:t>Jesús está hablando a cualquiera que quiera escuchar. Jesús les dice a las personas que tienen que renunciar a su propia manera de hacer las cosas y hacer las cosas de la manera que Jesús las hace. Algunas traducciones usan la frase: "Niégate a ti mismo". Negarte a ti mismo significa que te quitas o pones a un lado lo que quieres hacer y pones lo que Jesús quiere que hagas en el lugar más importante.</w:t>
      </w:r>
    </w:p>
    <w:p>
      <w:pPr/>
      <w:r>
        <w:rPr>
          <w:lang w:val="es_ES" w:bidi="es_ES"/>
        </w:rPr>
      </w:r>
      <w:r>
        <w:rPr>
          <w:lang w:val="es_ES" w:bidi="es_ES"/>
        </w:rPr>
        <w:t>Cuando Marcos contó esta historia, los cristianos de ese tiempo sabían muy bien lo que era una cruz. Una cruz era para ellos un símbolo de ejecución. El gobierno romano hizo que las personas llevaran el travesaño de su propia cruz a su lugar de ejecución. Esta pieza de la cruz era la barra a la que se clavarían las manos cuando la persona fuera crucificada. "Tomar tu cruz" no significaba que tenías que ser crucificado, sino que era como una muerte en la que tus antiguos caminos "murieron", para que pudieras hacer las cosas de la manera en que Jesús las hace. Deténganse y muestren una imagen de una cruz. Muestren una imagen de alguien que lleva la viga de la cruz. Pausen la grabación aquí.</w:t>
      </w:r>
    </w:p>
    <w:p>
      <w:pPr/>
      <w:r>
        <w:rPr>
          <w:lang w:val="es_ES" w:bidi="es_ES"/>
        </w:rPr>
      </w:r>
      <w:r>
        <w:rPr>
          <w:lang w:val="es_ES" w:bidi="es_ES"/>
        </w:rPr>
        <w:t>"Dar tu vida por mí" significa dejar de hacer tus cosas antiguas y comenzar a hacer cosas para compartir las Buenas Nuevas sobre Jesús. Jesús dice tres cosas aquí: Las personas primero deben dejar de hacer las cosas a su manera. Entonces las personas deben hacer las cosas de Jesús (cuando Jesús dice "tomen su cruz"). Y entonces las personas deben seguir a Jesús como sus discípulos compartiendo las Buenas Nuevas con otros.</w:t>
      </w:r>
    </w:p>
    <w:p>
      <w:pPr/>
      <w:r>
        <w:rPr>
          <w:lang w:val="es_ES" w:bidi="es_ES"/>
        </w:rPr>
      </w:r>
      <w:r>
        <w:rPr>
          <w:lang w:val="es_ES" w:bidi="es_ES"/>
        </w:rPr>
        <w:t>Deténganse aquí y conversen con su equipo de traducción: ¿qué hacen las personas cuando siguen a un líder religioso popular? ¿Cómo muestran su devoción a él? ¿Renuncian a todo cuando lo siguen a él o a ella? Pausen la grabación aquí.</w:t>
      </w:r>
    </w:p>
    <w:p>
      <w:pPr/>
      <w:r>
        <w:rPr>
          <w:lang w:val="es_ES" w:bidi="es_ES"/>
        </w:rPr>
      </w:r>
      <w:r>
        <w:rPr>
          <w:lang w:val="es_ES" w:bidi="es_ES"/>
        </w:rPr>
        <w:t>Jesús entonces habla de la vida usando el idioma del mercado. Él habla de obtener ganancias y perder e intercambiar algo. Deténganse y conversen: Cuenten una historia sobre alguien en el mercado que compra cosas y luego las vende. ¿Qué palabras usa el narrador para describir la ganancia o la pérdida de dinero que ocurre? Pausen la grabación aquí.</w:t>
      </w:r>
    </w:p>
    <w:p>
      <w:pPr/>
      <w:r>
        <w:rPr>
          <w:lang w:val="es_ES" w:bidi="es_ES"/>
        </w:rPr>
      </w:r>
      <w:r>
        <w:rPr>
          <w:lang w:val="es_ES" w:bidi="es_ES"/>
        </w:rPr>
        <w:t>Jesús hace preguntas aquí, pero no espera una respuesta.</w:t>
      </w:r>
    </w:p>
    <w:p>
      <w:pPr/>
      <w:r>
        <w:rPr>
          <w:lang w:val="es_ES" w:bidi="es_ES"/>
        </w:rPr>
      </w:r>
      <w:r>
        <w:rPr>
          <w:lang w:val="es_ES" w:bidi="es_ES"/>
        </w:rPr>
        <w:t>Hablen en grupo sobre qué hacer con estas preguntas que no requieren una respuesta: Pueden hacer la pregunta como la hizo Jesús, o pueden hacer una declaración como "No ganarán nada si tienen el mundo entero, sino que pierden sus almas". Hagan lo que sea más natural en su idioma. Pausen la grabación aquí.</w:t>
      </w:r>
    </w:p>
    <w:p>
      <w:pPr/>
      <w:r>
        <w:rPr>
          <w:lang w:val="es_ES" w:bidi="es_ES"/>
        </w:rPr>
      </w:r>
      <w:r>
        <w:rPr>
          <w:lang w:val="es_ES" w:bidi="es_ES"/>
        </w:rPr>
        <w:t>Jesús habla de perder tu alma. El alma representa su vida y su vivir para siempre con Dios. Si ganamos el mundo entero, significa que tal vez ganemos riquezas o poder, o nos hacemos famosos aquí en la tierra. Pero lo que realmente queremos es vivir para siempre con Dios. Aunque nuestros cuerpos mueren, nuestras almas viven para siempre con Dios si seguimos a Jesús. Entonces, no debemos avergonzarnos de Jesús. Las personas en este mundo son infieles a Dios. Personas o generación adúltera significa que las personas no son fieles a Dios, del mismo modo que un esposo o esposa no es fiel al otro. Jesús dice que aunque vivimos entre personas así, no debemos avergonzarnos de Jesús. Jesús va y viene aquí entre llamarse a sí mismo "Yo" y llamarse a sí mismo Hijo del Hombre. De esta manera, Jesús está diciendo claramente que él es el Hijo del Hombre, él es el Mesías.</w:t>
      </w:r>
    </w:p>
    <w:p>
      <w:pPr/>
      <w:r>
        <w:rPr>
          <w:lang w:val="es_ES" w:bidi="es_ES"/>
        </w:rPr>
      </w:r>
      <w:r>
        <w:rPr>
          <w:lang w:val="es_ES" w:bidi="es_ES"/>
        </w:rPr>
        <w:t>Jesús regresará con el poder y la autoridad de Dios, en otras palabras, regresará en gloria. Jesús está hablando aquí de lo que sucederá en el futuro. Jesús tiene que morir y resucitar y luego ascender para estar con Dios. Después de eso, Jesús regresará. Cuando Jesús regrese, los ángeles vendrán con Jesús. Los ángeles siempre son santos, lo que significa que los ángeles están apartados para servir especialmente a Dios.</w:t>
      </w:r>
    </w:p>
    <w:p>
      <w:pPr/>
      <w:r>
        <w:rPr>
          <w:lang w:val="es_ES" w:bidi="es_ES"/>
        </w:rPr>
      </w:r>
      <w:r>
        <w:rPr>
          <w:lang w:val="es_ES" w:bidi="es_ES"/>
        </w:rPr>
        <w:t>Jesús da aliento a las personas que están dando toda su vida por él. Él promete que lo que está a punto de decir sucederá. Él dice que algunos de ellos no "probarán la muerte", o "morirán", antes de ver el Reino de Dios. Eso significa que algunas personas en la multitud verán a Jesús obtener gloria y honor. En la siguiente historia, algunos de los discípulos de Jesús lo verán resplandeciente y maravilloso. Y más tarde, verán a Jesús llevar a cabo la voluntad de Dios y ganar la batalla contra la muerte. Esta es la primera parte del Reino de Dios que viene a la Tierra.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8:31–9:1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Jesús continúa caminando con sus discípulos hacia Cesarea de Filipo, y comienza a decirles que él, el Hijo del Hombre, sufrirá y morirá.</w:t>
      </w:r>
    </w:p>
    <w:p>
      <w:pPr/>
      <w:r>
        <w:rPr>
          <w:lang w:val="es_ES" w:bidi="es_ES"/>
        </w:rPr>
      </w:r>
      <w:r>
        <w:rPr>
          <w:b/>
          <w:lang w:val="es_ES" w:bidi="es_ES"/>
        </w:rPr>
        <w:t>En la segunda escena:</w:t>
      </w:r>
      <w:r>
        <w:rPr>
          <w:lang w:val="es_ES" w:bidi="es_ES"/>
        </w:rPr>
        <w:t xml:space="preserve"> Pedro lleva a Jesús a un lado y le dice que no debe decir tales cosas. Jesús dice: "Apártate de mí, Satanás".</w:t>
      </w:r>
    </w:p>
    <w:p>
      <w:pPr/>
      <w:r>
        <w:rPr>
          <w:lang w:val="es_ES" w:bidi="es_ES"/>
        </w:rPr>
      </w:r>
      <w:r>
        <w:rPr>
          <w:b/>
          <w:lang w:val="es_ES" w:bidi="es_ES"/>
        </w:rPr>
        <w:t>En la tercera escena:</w:t>
      </w:r>
      <w:r>
        <w:rPr>
          <w:lang w:val="es_ES" w:bidi="es_ES"/>
        </w:rPr>
        <w:t xml:space="preserve"> Jesús llama a una multitud de personas para que se unan a sus discípulos, y comienza a enseñarles lo que uno debe hacer si quieren ser sus seguidores.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Jesús se refiere a los ancianos judíos, a los principales sacerdotes y a los maestros de la ley religiosa</w:t>
      </w:r>
    </w:p>
    <w:p>
      <w:pPr>
        <w:pStyle w:val="ListBullet"/>
        <w:spacing w:line="240" w:lineRule="auto"/>
        <w:ind w:left="720"/>
      </w:pPr>
      <w:r>
        <w:rPr>
          <w:lang w:val="es_ES" w:bidi="es_ES"/>
        </w:rPr>
      </w:r>
      <w:r>
        <w:rPr>
          <w:lang w:val="es_ES" w:bidi="es_ES"/>
        </w:rPr>
        <w:t>Jesús se refiere a Satanás</w:t>
      </w:r>
    </w:p>
    <w:p>
      <w:pPr>
        <w:pStyle w:val="ListBullet"/>
        <w:spacing w:line="240" w:lineRule="auto"/>
        <w:ind w:left="720"/>
      </w:pPr>
      <w:r>
        <w:rPr>
          <w:lang w:val="es_ES" w:bidi="es_ES"/>
        </w:rPr>
      </w:r>
      <w:r>
        <w:rPr>
          <w:lang w:val="es_ES" w:bidi="es_ES"/>
        </w:rPr>
        <w:t>Jesús se refiere a Dios el Padre y a los ángeles santos</w:t>
      </w:r>
    </w:p>
    <w:p>
      <w:pPr>
        <w:pStyle w:val="ListBullet"/>
        <w:spacing w:line="240" w:lineRule="auto"/>
        <w:ind w:left="720"/>
      </w:pPr>
      <w:r>
        <w:rPr>
          <w:lang w:val="es_ES" w:bidi="es_ES"/>
        </w:rPr>
      </w:r>
      <w:r>
        <w:rPr>
          <w:lang w:val="es_ES" w:bidi="es_ES"/>
        </w:rPr>
        <w:t>Pedro, que es uno de los discípulos de Jesús</w:t>
      </w:r>
    </w:p>
    <w:p>
      <w:pPr>
        <w:pStyle w:val="ListBullet"/>
        <w:spacing w:line="240" w:lineRule="auto"/>
        <w:ind w:left="720"/>
      </w:pPr>
      <w:r>
        <w:rPr>
          <w:lang w:val="es_ES" w:bidi="es_ES"/>
        </w:rPr>
      </w:r>
      <w:r>
        <w:rPr>
          <w:lang w:val="es_ES" w:bidi="es_ES"/>
        </w:rPr>
        <w:t>Una multitud de personas</w:t>
      </w:r>
    </w:p>
    <w:p>
      <w:pPr/>
      <w:r>
        <w:rPr>
          <w:lang w:val="es_ES" w:bidi="es_ES"/>
        </w:rPr>
      </w:r>
      <w:r>
        <w:rPr>
          <w:lang w:val="es_ES" w:bidi="es_ES"/>
        </w:rPr>
        <w:t>Como grupo, pongan atención a estas partes de la ambientación del texto:</w:t>
      </w:r>
    </w:p>
    <w:p>
      <w:pPr/>
      <w:r>
        <w:rPr>
          <w:lang w:val="es_ES" w:bidi="es_ES"/>
        </w:rPr>
      </w:r>
      <w:r>
        <w:rPr>
          <w:lang w:val="es_ES" w:bidi="es_ES"/>
        </w:rPr>
        <w:t>La primera escena comienza con una palabra que indica la duracion del tiempo. Esta palabra muestra que este pasaje está inmediatamente después del anterior. Este pasaje sucede mientras Jesús y los discípulos continúan caminando hacia Cesarea de Filipo.</w:t>
      </w:r>
    </w:p>
    <w:p>
      <w:pPr/>
      <w:r>
        <w:rPr>
          <w:lang w:val="es_ES" w:bidi="es_ES"/>
        </w:rPr>
      </w:r>
      <w:r>
        <w:rPr>
          <w:lang w:val="es_ES" w:bidi="es_ES"/>
        </w:rPr>
        <w:t>Mientras Jesús camina, Jesús explica a los discípulos que Jesús será rechazado por los ancianos, los principales sacerdotes y los maestros de la ley religiosa. Jesús dice que sufrirá y será asesinado, pero tres días después resucitará de entre los muertos. Jesús está hablando de esto abiertamente con los discípulos.</w:t>
      </w:r>
    </w:p>
    <w:p>
      <w:pPr/>
      <w:r>
        <w:rPr>
          <w:lang w:val="es_ES" w:bidi="es_ES"/>
        </w:rPr>
      </w:r>
      <w:r>
        <w:rPr>
          <w:lang w:val="es_ES" w:bidi="es_ES"/>
        </w:rPr>
        <w:t>En la segunda escena, Pedro se aleja de los otros discípulos, y reprende fuertemente a Jesús por decir este tipo de cosas. Entonces Jesús, ligeramente separado de los otros discípulos con Pedro, se da la vuelta, mira a sus otros discípulos. Jesús reprende a Pedro frente a los otros discípulos. Jesús le dice a Pedro: "¡Aléjate de mí, Satanás!"</w:t>
      </w:r>
    </w:p>
    <w:p>
      <w:pPr/>
      <w:r>
        <w:rPr>
          <w:lang w:val="es_ES" w:bidi="es_ES"/>
        </w:rPr>
      </w:r>
      <w:r>
        <w:rPr>
          <w:lang w:val="es_ES" w:bidi="es_ES"/>
        </w:rPr>
        <w:t>La tercera escena de la historia, en la que Jesús da un sermón, puede ser particularmente difícil. El grupo puede necesitar dividirlo en partes y trabajar en aprender este sermón antes de interpretar todo el pasaje. Hay tres partes de este sermón.</w:t>
      </w:r>
    </w:p>
    <w:p>
      <w:pPr/>
      <w:r>
        <w:rPr>
          <w:lang w:val="es_ES" w:bidi="es_ES"/>
        </w:rPr>
      </w:r>
      <w:r>
        <w:rPr>
          <w:lang w:val="es_ES" w:bidi="es_ES"/>
        </w:rPr>
        <w:t>Después de reprender a Pedro, Jesús llama a una multitud de personas para que vengan y se unan a los discípulos. En la primera parte de su enseñanza, Jesús explica que si alguien quiere ser su seguidor, debe renunciar a su propia vida y su forma de vivir. Si intentan aferrarse a su propia vida, la perderán, pero su vida salvará si la dan por amor a Jesús y por las buenas nuevas (en este caso, Jesús se está refiriendo al mensaje que estaba dando sobre su muerte y resurrección como las buenas nuevas).</w:t>
      </w:r>
    </w:p>
    <w:p>
      <w:pPr/>
      <w:r>
        <w:rPr>
          <w:lang w:val="es_ES" w:bidi="es_ES"/>
        </w:rPr>
      </w:r>
      <w:r>
        <w:rPr>
          <w:lang w:val="es_ES" w:bidi="es_ES"/>
        </w:rPr>
        <w:t>La segunda sección del sermón de Jesús es el discurso del mercado. Jesús explica que, en un mercado, hay beneficios y ganancia. Jesús dice: "¿De qué se benefician si ganan el mundo entero, pero pierden su propia alma? No hay nada que valga más que tu alma".</w:t>
      </w:r>
    </w:p>
    <w:p>
      <w:pPr/>
      <w:r>
        <w:rPr>
          <w:lang w:val="es_ES" w:bidi="es_ES"/>
        </w:rPr>
      </w:r>
      <w:r>
        <w:rPr>
          <w:lang w:val="es_ES" w:bidi="es_ES"/>
        </w:rPr>
        <w:t>En la tercera sección, Jesús dice: "Si alguien se avergüenza de mí y de mi mensaje, el Hijo del Hombre se avergonzará de esa persona cuando regrese con la gloria de su Padre y los ángeles santos". El "mensaje" al que Jesús se refiere aquí es el mensaje de que él morirá y resucitará nuevamente. Pedro puede haber estado reflexionando aquí sobre la posibilidad de que Jesús estuviera hablando de que estaba avergonzado de las palabras que Jesús acababa de decir.</w:t>
      </w:r>
    </w:p>
    <w:p>
      <w:pPr/>
      <w:r>
        <w:rPr>
          <w:lang w:val="es_ES" w:bidi="es_ES"/>
        </w:rPr>
      </w:r>
      <w:r>
        <w:rPr>
          <w:lang w:val="es_ES" w:bidi="es_ES"/>
        </w:rPr>
        <w:t>Jesús concluye diciendo: "Les digo la verdad, algunos que están aquí no probarán la muerte (o morirán) antes de que vean el reino de Dios llegar con gran poder".</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8:31–9:1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Jesús se refiere a los ancianos judíos, a los principales sacerdotes y a los maestros de la ley religiosa</w:t>
      </w:r>
    </w:p>
    <w:p>
      <w:pPr>
        <w:pStyle w:val="ListBullet"/>
        <w:spacing w:line="240" w:lineRule="auto"/>
        <w:ind w:left="720"/>
      </w:pPr>
      <w:r>
        <w:rPr>
          <w:lang w:val="es_ES" w:bidi="es_ES"/>
        </w:rPr>
      </w:r>
      <w:r>
        <w:rPr>
          <w:lang w:val="es_ES" w:bidi="es_ES"/>
        </w:rPr>
        <w:t>Jesús se refiere a Satanás</w:t>
      </w:r>
    </w:p>
    <w:p>
      <w:pPr>
        <w:pStyle w:val="ListBullet"/>
        <w:spacing w:line="240" w:lineRule="auto"/>
        <w:ind w:left="720"/>
      </w:pPr>
      <w:r>
        <w:rPr>
          <w:lang w:val="es_ES" w:bidi="es_ES"/>
        </w:rPr>
      </w:r>
      <w:r>
        <w:rPr>
          <w:lang w:val="es_ES" w:bidi="es_ES"/>
        </w:rPr>
        <w:t>Jesús se refiere a Dios el Padre y a los ángeles santos</w:t>
      </w:r>
    </w:p>
    <w:p>
      <w:pPr>
        <w:pStyle w:val="ListBullet"/>
        <w:spacing w:line="240" w:lineRule="auto"/>
        <w:ind w:left="720"/>
      </w:pPr>
      <w:r>
        <w:rPr>
          <w:lang w:val="es_ES" w:bidi="es_ES"/>
        </w:rPr>
      </w:r>
      <w:r>
        <w:rPr>
          <w:lang w:val="es_ES" w:bidi="es_ES"/>
        </w:rPr>
        <w:t>Pedro, uno de los discípulos de Jesús</w:t>
      </w:r>
    </w:p>
    <w:p>
      <w:pPr>
        <w:pStyle w:val="ListBullet"/>
        <w:spacing w:line="240" w:lineRule="auto"/>
        <w:ind w:left="720"/>
      </w:pPr>
      <w:r>
        <w:rPr>
          <w:lang w:val="es_ES" w:bidi="es_ES"/>
        </w:rPr>
      </w:r>
      <w:r>
        <w:rPr>
          <w:lang w:val="es_ES" w:bidi="es_ES"/>
        </w:rPr>
        <w:t>Una multitud de personas</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En la primera escena, Jesús está caminando con sus discípulos y les explica que sufrirá y morirá, pero resucitará de entre los muertos. Él acaba de hablar de esto abiertamente con sus discípulos.</w:t>
      </w:r>
    </w:p>
    <w:p>
      <w:pPr/>
      <w:r>
        <w:rPr>
          <w:lang w:val="es_ES" w:bidi="es_ES"/>
        </w:rPr>
      </w:r>
      <w:r>
        <w:rPr>
          <w:lang w:val="es_ES" w:bidi="es_ES"/>
        </w:rPr>
        <w:t>Pausen la acción. Pregúntenles a los discípulos: "¿Cómo se sienten?" Puede que escuchen cosas como: "Estamos sorprendidos, pensamos que el Mesías sería un gran rey, pero ahora Jesús está hablando de un Mesías que será asesinado", "Pensamos que el Mesías vendría y haría todo bien. ¿Por qué sería rechazado por los ancianos, los principales sacerdotes y los líderes de la ley religiosa?" o "Todavía no entendemos del todo". Pregúntale a Jesús: "¿Cómo te sientes mientras das esta enseñanza?" Puede que escuchen: "Estoy triste, pero siento que ha llegado el momento en que ellos deben saber lo que les espera. Si ellos me van a seguir, necesitan saber lo que va a suceder. Debo advertirles". Continúen con la actuación.</w:t>
      </w:r>
    </w:p>
    <w:p>
      <w:pPr/>
      <w:r>
        <w:rPr>
          <w:lang w:val="es_ES" w:bidi="es_ES"/>
        </w:rPr>
      </w:r>
      <w:r>
        <w:rPr>
          <w:lang w:val="es_ES" w:bidi="es_ES"/>
        </w:rPr>
        <w:t>En la segunda escena, Pedro lleva a Jesús a un lado y reprende a Jesús.</w:t>
      </w:r>
    </w:p>
    <w:p>
      <w:pPr/>
      <w:r>
        <w:rPr>
          <w:lang w:val="es_ES" w:bidi="es_ES"/>
        </w:rPr>
      </w:r>
      <w:r>
        <w:rPr>
          <w:lang w:val="es_ES" w:bidi="es_ES"/>
        </w:rPr>
        <w:t>Pregúntale a Pedro: "¿Cómo te sientes?" Puede que escuchen cosas como: "Estoy sorprendido de escuchar a Jesús diciendo tales cosas", "Estoy tratando de proteger a Jesús, él está diciendo cosas que enojarán a las personas", o "Enojado y confundido, este no es el Mesías que estoy esperando. No quiero que Jesús hable de esta manera. Podemos perder a algunos de nuestro grupo de discípulos si Jesús habla de esta manera". Continúen con la actuación.</w:t>
      </w:r>
    </w:p>
    <w:p>
      <w:pPr/>
      <w:r>
        <w:rPr>
          <w:lang w:val="es_ES" w:bidi="es_ES"/>
        </w:rPr>
      </w:r>
      <w:r>
        <w:rPr>
          <w:lang w:val="es_ES" w:bidi="es_ES"/>
        </w:rPr>
        <w:t>Jesús se da la vuelta y mira a sus discípulos. Entonces Jesús reprende a Pedro, diciendo: "¡Apártate de mí, Satanás!"</w:t>
      </w:r>
    </w:p>
    <w:p>
      <w:pPr/>
      <w:r>
        <w:rPr>
          <w:lang w:val="es_ES" w:bidi="es_ES"/>
        </w:rPr>
      </w:r>
      <w:r>
        <w:rPr>
          <w:lang w:val="es_ES" w:bidi="es_ES"/>
        </w:rPr>
        <w:t>Pausen la acción. Pregúntale a Jesús: "¿Cómo te sientes?" Puede que escuchen cosas como: "Estoy molesto y enojado de que Pedro todavía no entienda quién soy", "Estoy molesto y frustrado porque pienso que Satanás está cegando a Pedro para que no vea quién soy realmente", o "Quiero asegurarme de compartir lo serio que es seguir el plan de Dios de morir y resucitar de entre los muertos". Pregúntale a Pedro: "¿Cómo te sientes?" Puede que escuchen cosas como: "Estoy completamente devastado de que Jesús me reprenda y me llame Satanás" o "Estoy avergonzado frente a los otros discípulos. Solo estaba tratando de ayudar. Jesús necesita tener cuidado de decir cosas como esta". Continúen con la actuación.</w:t>
      </w:r>
    </w:p>
    <w:p>
      <w:pPr/>
      <w:r>
        <w:rPr>
          <w:lang w:val="es_ES" w:bidi="es_ES"/>
        </w:rPr>
      </w:r>
      <w:r>
        <w:rPr>
          <w:lang w:val="es_ES" w:bidi="es_ES"/>
        </w:rPr>
        <w:t>En la tercera escena, Jesús predica su sermón a las multitudes. Al final de este sermón, Jesús dice: "Les digo la verdad, algunos que están aquí ahora no morirán hasta que vean el reino llegar con gran poder".</w:t>
      </w:r>
    </w:p>
    <w:p>
      <w:pPr/>
      <w:r>
        <w:rPr>
          <w:lang w:val="es_ES" w:bidi="es_ES"/>
        </w:rPr>
      </w:r>
      <w:r>
        <w:rPr>
          <w:lang w:val="es_ES" w:bidi="es_ES"/>
        </w:rPr>
        <w:t>Al final de la acción, pregúntenle a la multitud: "¿Cómo se sienten?" Puede que escuchen cosas como: "Estamos confundidos", "Esto es extraño y completamente diferente de lo que pensábamos que sería el Mesías", "Me pregunto si no moriré antes de que vea el reino de Dios llegar", o "Me pregunto cómo será que el reino de Dios llegue con gran poder". Pregúntenles a los discípulos: "¿Cómo se sienten ahora que han escuchado este mensaje de Jesús?" Puede que escuchen: "Jesús ha dicho algunas cosas duras. Necesito pensar en lo que estoy haciendo aquí. Quiero seguir a Jesús. Quiero saber más. Quiero entender lo que significa dar mi vida y seguir a Jesús. No quiero que Jesús se avergüence de mí cuando Jesús regrese. Pero no entiendo lo que Jesús quiere decir con regresar. Suena como si Jesús nos fuera a dejar por un tiempo y yo no entiendo". Pregúntale a Jesús: "¿Cómo te sientes ahora?" Puede que escuchen: "Me siento bien. Lo he explicado. Sé que aún no entienden del todo, pero recordarán esta enseñanza y la entenderán mejor más adelante. Estoy contento de haberles enseñado esto". 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8:31–9:1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entonces comenzó a decirles que el Hijo del Hombre debía sufrir y ser rechazado por los ancianos, los líderes o sumos sacerdotes, y los maestros de la ley religiosa. Él sería asesinado, pero tres días después resucitaría de entre los muertos. Jesús se llamó a sí mismo el </w:t>
      </w:r>
      <w:r>
        <w:rPr>
          <w:b/>
          <w:lang w:val="es_ES" w:bidi="es_ES"/>
        </w:rPr>
        <w:t>Hijo del Hombre</w:t>
      </w:r>
      <w:r>
        <w:rPr>
          <w:lang w:val="es_ES" w:bidi="es_ES"/>
        </w:rPr>
        <w:t>. En el Antiguo Testamento, esta frase “hijo del hombre” significaba simplemente un ser humano. Jesús usa este término como su forma favorita de hablar de sí mismo. El “Hijo del Hombre” es la persona a quien, en Daniel 7, Dios le da toda la autoridad y el poder. Probablemente le guste a Jesús este término porque el título puede referirse a un ser humano común o a un ser sobrenatural como lo dice en Daniel 7. El término "Hijo del Hombre" obliga a las personas a decidir si Jesús es hombre o Dios. También evitaba el término político del Mesías/Cristo, que es la persona que la gente queria convertir en rey.</w:t>
      </w:r>
    </w:p>
    <w:p>
      <w:pPr/>
      <w:r>
        <w:rPr>
          <w:lang w:val="es_ES" w:bidi="es_ES"/>
        </w:rPr>
      </w:r>
      <w:r>
        <w:rPr>
          <w:lang w:val="es_ES" w:bidi="es_ES"/>
        </w:rPr>
        <w:t>A Marcos le gusta hablar de todas las veces que Jesús se llamó a sí mismo el Hijo del Hombre para hablar de su destino de sufrir y morir, como un humano. Pero al mismo tiempo, el Hijo del Hombre es más que humano, y resucitará de entre los muertos.</w:t>
      </w:r>
    </w:p>
    <w:p>
      <w:pPr/>
      <w:r>
        <w:rPr>
          <w:lang w:val="es_ES" w:bidi="es_ES"/>
        </w:rPr>
      </w:r>
      <w:r>
        <w:rPr>
          <w:lang w:val="es_ES" w:bidi="es_ES"/>
        </w:rPr>
        <w:t>Jesús habla de sí mismo en la tercera persona cuando se da a sí mismo este título. Asegúrense de ser claro cuando traduzcan la manera en que Jesús se refiere a sí mismo.</w:t>
      </w:r>
    </w:p>
    <w:p>
      <w:pPr/>
      <w:r>
        <w:rPr>
          <w:lang w:val="es_ES" w:bidi="es_ES"/>
        </w:rPr>
      </w:r>
      <w:r>
        <w:rPr>
          <w:lang w:val="es_ES" w:bidi="es_ES"/>
        </w:rPr>
        <w:t xml:space="preserve">Usen el mismo término para Hijo del Hombre que han usado en todo el texto de Marcos y recuerden que el </w:t>
      </w:r>
      <w:r>
        <w:rPr>
          <w:lang w:val="es_ES" w:bidi="es_ES"/>
        </w:rPr>
        <w:t>Hijo del Hombre</w:t>
      </w:r>
      <w:r>
        <w:rPr>
          <w:lang w:val="es_ES" w:bidi="es_ES"/>
        </w:rPr>
        <w:t xml:space="preserve"> está en el Glosario Principal.</w:t>
      </w:r>
    </w:p>
    <w:p>
      <w:pPr/>
      <w:r>
        <w:rPr>
          <w:lang w:val="es_ES" w:bidi="es_ES"/>
        </w:rPr>
      </w:r>
      <w:r>
        <w:rPr>
          <w:lang w:val="es_ES" w:bidi="es_ES"/>
        </w:rPr>
        <w:t>Deténganse aquí y conversen en grupo. Asegúrense de que su audiencia entienda que Jesús está hablando de sí mismo cuando dice el Hijo del Hombre. Es posible que necesite agregar una frase corta para dejarla en claro. ¿Cómo hablarán de Jesús hablando del Hijo del Hombre? ¿Qué palabras usarán para Hijo del Hombre? Pausen este audio aquí.</w:t>
      </w:r>
    </w:p>
    <w:p>
      <w:pPr/>
      <w:r>
        <w:rPr>
          <w:lang w:val="es_ES" w:bidi="es_ES"/>
        </w:rPr>
      </w:r>
      <w:r>
        <w:rPr>
          <w:lang w:val="es_ES" w:bidi="es_ES"/>
        </w:rPr>
        <w:t>Jesús dijo que sería rechazado por los ancianos, los líderes o sumos sacerdotes, y los maestros de la ley religiosa.</w:t>
      </w:r>
    </w:p>
    <w:p>
      <w:pPr/>
      <w:r>
        <w:rPr>
          <w:lang w:val="es_ES" w:bidi="es_ES"/>
        </w:rPr>
      </w:r>
      <w:r>
        <w:rPr>
          <w:b/>
          <w:lang w:val="es_ES" w:bidi="es_ES"/>
        </w:rPr>
        <w:t>Los ancianos</w:t>
      </w:r>
      <w:r>
        <w:rPr>
          <w:lang w:val="es_ES" w:bidi="es_ES"/>
        </w:rPr>
        <w:t xml:space="preserve"> eran líderes no religiosos en la comunidad. Por lo general, eran hombres mayores que ayudaban a la comunidad a vivir bien.</w:t>
      </w:r>
    </w:p>
    <w:p>
      <w:pPr/>
      <w:r>
        <w:rPr>
          <w:lang w:val="es_ES" w:bidi="es_ES"/>
        </w:rPr>
      </w:r>
      <w:r>
        <w:rPr>
          <w:lang w:val="es_ES" w:bidi="es_ES"/>
        </w:rPr>
        <w:t xml:space="preserve">Los </w:t>
      </w:r>
      <w:r>
        <w:rPr>
          <w:b/>
          <w:lang w:val="es_ES" w:bidi="es_ES"/>
        </w:rPr>
        <w:t>jefes</w:t>
      </w:r>
      <w:r>
        <w:rPr>
          <w:lang w:val="es_ES" w:bidi="es_ES"/>
        </w:rPr>
        <w:t xml:space="preserve"> o </w:t>
      </w:r>
      <w:r>
        <w:rPr>
          <w:b/>
          <w:lang w:val="es_ES" w:bidi="es_ES"/>
        </w:rPr>
        <w:t>sacerdotes principales</w:t>
      </w:r>
      <w:r>
        <w:rPr>
          <w:lang w:val="es_ES" w:bidi="es_ES"/>
        </w:rPr>
        <w:t xml:space="preserve"> en la religión judía eran las personas que conectaban al pueblo con Dios haciendo sacrificios por ellos a Dios, educando al pueblo y cuidando del templo de Dios. Los sacerdotes eran representantes de Dios ante su pueblo y representantes de su pueblo ante Dios. Los sumos sacerdotes eran los más importantes.</w:t>
      </w:r>
    </w:p>
    <w:p>
      <w:pPr/>
      <w:r>
        <w:rPr>
          <w:lang w:val="es_ES" w:bidi="es_ES"/>
        </w:rPr>
      </w:r>
      <w:r>
        <w:rPr>
          <w:b/>
          <w:lang w:val="es_ES" w:bidi="es_ES"/>
        </w:rPr>
        <w:t>Maestros de la ley religiosa</w:t>
      </w:r>
      <w:r>
        <w:rPr>
          <w:lang w:val="es_ES" w:bidi="es_ES"/>
        </w:rPr>
        <w:t xml:space="preserve"> a veces se traducen como </w:t>
      </w:r>
      <w:r>
        <w:rPr>
          <w:b/>
          <w:lang w:val="es_ES" w:bidi="es_ES"/>
        </w:rPr>
        <w:t>escribas</w:t>
      </w:r>
      <w:r>
        <w:rPr>
          <w:lang w:val="es_ES" w:bidi="es_ES"/>
        </w:rPr>
        <w:t xml:space="preserve"> o </w:t>
      </w:r>
      <w:r>
        <w:rPr>
          <w:b/>
          <w:lang w:val="es_ES" w:bidi="es_ES"/>
        </w:rPr>
        <w:t>personas que escribían la ley</w:t>
      </w:r>
      <w:r>
        <w:rPr>
          <w:lang w:val="es_ES" w:bidi="es_ES"/>
        </w:rPr>
        <w:t>: Eran estudiosos y expertos en las interpretaciones de la ley de las Santas Escrituras. Estas interpretaciones no se escribieron, sino que los maestros las memorizaron y las enseñaron oralmente.</w:t>
      </w:r>
    </w:p>
    <w:p>
      <w:pPr/>
      <w:r>
        <w:rPr>
          <w:lang w:val="es_ES" w:bidi="es_ES"/>
        </w:rPr>
      </w:r>
      <w:r>
        <w:rPr>
          <w:lang w:val="es_ES" w:bidi="es_ES"/>
        </w:rPr>
        <w:t xml:space="preserve">Deténganse aquí y conversen sobre qué tipo de términos usarán para </w:t>
      </w:r>
      <w:r>
        <w:rPr>
          <w:lang w:val="es_ES" w:bidi="es_ES"/>
        </w:rPr>
        <w:t>ancianos</w:t>
      </w:r>
      <w:r>
        <w:rPr>
          <w:lang w:val="es_ES" w:bidi="es_ES"/>
        </w:rPr>
        <w:t xml:space="preserve">, sumos </w:t>
      </w:r>
      <w:r>
        <w:rPr>
          <w:b/>
          <w:lang w:val="es_ES" w:bidi="es_ES"/>
        </w:rPr>
        <w:t>sacerdotes</w:t>
      </w:r>
      <w:r>
        <w:rPr>
          <w:lang w:val="es_ES" w:bidi="es_ES"/>
        </w:rPr>
        <w:t xml:space="preserve"> y </w:t>
      </w:r>
      <w:r>
        <w:rPr>
          <w:lang w:val="es_ES" w:bidi="es_ES"/>
        </w:rPr>
        <w:t>maestros de la ley religiosa</w:t>
      </w:r>
      <w:r>
        <w:rPr>
          <w:lang w:val="es_ES" w:bidi="es_ES"/>
        </w:rPr>
        <w:t>, y usen los mismos términos que han estado usando en todo el libro de Marcos. Estas palabras se encuentran en el Glosario Principal. Pausen este audio aquí.</w:t>
      </w:r>
    </w:p>
    <w:p>
      <w:pPr/>
      <w:r>
        <w:rPr>
          <w:lang w:val="es_ES" w:bidi="es_ES"/>
        </w:rPr>
      </w:r>
      <w:r>
        <w:rPr>
          <w:lang w:val="es_ES" w:bidi="es_ES"/>
        </w:rPr>
        <w:t xml:space="preserve">Jesús dijo que </w:t>
      </w:r>
      <w:r>
        <w:rPr>
          <w:b/>
          <w:lang w:val="es_ES" w:bidi="es_ES"/>
        </w:rPr>
        <w:t>tres días después</w:t>
      </w:r>
      <w:r>
        <w:rPr>
          <w:lang w:val="es_ES" w:bidi="es_ES"/>
        </w:rPr>
        <w:t xml:space="preserve"> resucitaría de entre los muertos. Esto significa "al tercer día". Pueden expresar esto de la manera que necesiten para dejarlo en claro.</w:t>
      </w:r>
    </w:p>
    <w:p>
      <w:pPr/>
      <w:r>
        <w:rPr>
          <w:lang w:val="es_ES" w:bidi="es_ES"/>
        </w:rPr>
      </w:r>
      <w:r>
        <w:rPr>
          <w:lang w:val="es_ES" w:bidi="es_ES"/>
        </w:rPr>
        <w:t xml:space="preserve">Pedro tomó a Jesús aparte y comenzó a reprender a Jesús por decir estas cosas. Entonces Jesús dijo a Pedro: "Apártate de mí, </w:t>
      </w:r>
      <w:r>
        <w:rPr>
          <w:b/>
          <w:lang w:val="es_ES" w:bidi="es_ES"/>
        </w:rPr>
        <w:t>Satanás</w:t>
      </w:r>
      <w:r>
        <w:rPr>
          <w:lang w:val="es_ES" w:bidi="es_ES"/>
        </w:rPr>
        <w:t xml:space="preserve">". Este nombre Satanás se refiere al ser espiritual a quien Dios creó, que es el líder de los seres espirituales malignos que decidieron rebelarse contra Dios. Usen el mismo término para Satanás que han usado en todo el libro de Marcos, y recuerden que </w:t>
      </w:r>
      <w:r>
        <w:rPr>
          <w:lang w:val="es_ES" w:bidi="es_ES"/>
        </w:rPr>
        <w:t>Satanás</w:t>
      </w:r>
      <w:r>
        <w:rPr>
          <w:lang w:val="es_ES" w:bidi="es_ES"/>
        </w:rPr>
        <w:t xml:space="preserve"> está en el Glosario Principal.</w:t>
      </w:r>
    </w:p>
    <w:p>
      <w:pPr/>
      <w:r>
        <w:rPr>
          <w:lang w:val="es_ES" w:bidi="es_ES"/>
        </w:rPr>
      </w:r>
      <w:r>
        <w:rPr>
          <w:lang w:val="es_ES" w:bidi="es_ES"/>
        </w:rPr>
        <w:t>"Apártate de mí, Satanás" significa que Jesús quiere que la idea de Satanás desaparezca por completo.</w:t>
      </w:r>
    </w:p>
    <w:p>
      <w:pPr/>
      <w:r>
        <w:rPr>
          <w:lang w:val="es_ES" w:bidi="es_ES"/>
        </w:rPr>
      </w:r>
      <w:r>
        <w:rPr>
          <w:lang w:val="es_ES" w:bidi="es_ES"/>
        </w:rPr>
        <w:t xml:space="preserve">Jesús llama a la multitud a él con sus discípulos y dice: "Si alguno de vosotros quiere ser mi seguidor, debe renunciar a su propio camino, tomar su </w:t>
      </w:r>
      <w:r>
        <w:rPr>
          <w:b/>
          <w:lang w:val="es_ES" w:bidi="es_ES"/>
        </w:rPr>
        <w:t>cruz</w:t>
      </w:r>
      <w:r>
        <w:rPr>
          <w:lang w:val="es_ES" w:bidi="es_ES"/>
        </w:rPr>
        <w:t xml:space="preserve"> y seguirme". La cruz era la forma romana de ejecución. Los romanos clavaron dos pedazos de madera en forma de cruz y estiraron los brazos y las piernas de los prisioneros sobre ella. Clavaron los brazos y las piernas en la madera, y el prisionero generalmente moría después de varias horas, cuando ya no podían respirar.</w:t>
      </w:r>
    </w:p>
    <w:p>
      <w:pPr/>
      <w:r>
        <w:rPr>
          <w:lang w:val="es_ES" w:bidi="es_ES"/>
        </w:rPr>
      </w:r>
      <w:r>
        <w:rPr>
          <w:lang w:val="es_ES" w:bidi="es_ES"/>
        </w:rPr>
        <w:t xml:space="preserve">Deténganse aquí y conversen en grupo sobre la palabra que usarán para </w:t>
      </w:r>
      <w:r>
        <w:rPr>
          <w:b/>
          <w:lang w:val="es_ES" w:bidi="es_ES"/>
        </w:rPr>
        <w:t>cruz</w:t>
      </w:r>
      <w:r>
        <w:rPr>
          <w:lang w:val="es_ES" w:bidi="es_ES"/>
        </w:rPr>
        <w:t xml:space="preserve">. </w:t>
      </w:r>
      <w:r>
        <w:rPr>
          <w:lang w:val="es_ES" w:bidi="es_ES"/>
        </w:rPr>
        <w:t>Cruz</w:t>
      </w:r>
      <w:r>
        <w:rPr>
          <w:lang w:val="es_ES" w:bidi="es_ES"/>
        </w:rPr>
        <w:t xml:space="preserve"> se encuentra en el Glosario Principal. Pausen este audio aquí.</w:t>
      </w:r>
    </w:p>
    <w:p>
      <w:pPr/>
      <w:r>
        <w:rPr>
          <w:lang w:val="es_ES" w:bidi="es_ES"/>
        </w:rPr>
      </w:r>
      <w:r>
        <w:rPr>
          <w:lang w:val="es_ES" w:bidi="es_ES"/>
        </w:rPr>
        <w:t xml:space="preserve">Jesús dice: "Si tratáis de guardar vuestra vida, la perderéis, pero si entregáis vuestra vida por mi causa o por las </w:t>
      </w:r>
      <w:r>
        <w:rPr>
          <w:b/>
          <w:lang w:val="es_ES" w:bidi="es_ES"/>
        </w:rPr>
        <w:t>buenas nuevas</w:t>
      </w:r>
      <w:r>
        <w:rPr>
          <w:lang w:val="es_ES" w:bidi="es_ES"/>
        </w:rPr>
        <w:t xml:space="preserve">, o por el </w:t>
      </w:r>
      <w:r>
        <w:rPr>
          <w:b/>
          <w:lang w:val="es_ES" w:bidi="es_ES"/>
        </w:rPr>
        <w:t>evangelio</w:t>
      </w:r>
      <w:r>
        <w:rPr>
          <w:lang w:val="es_ES" w:bidi="es_ES"/>
        </w:rPr>
        <w:t>, la salvaréis". El evangelio, o las buenas nuevas, se refiere a las buenas nuevas de la vida, la muerte y la resurrección de Jesús, y cómo él trae nueva vida a las personas en la tierra.</w:t>
      </w:r>
    </w:p>
    <w:p>
      <w:pPr/>
      <w:r>
        <w:rPr>
          <w:lang w:val="es_ES" w:bidi="es_ES"/>
        </w:rPr>
      </w:r>
      <w:r>
        <w:rPr>
          <w:lang w:val="es_ES" w:bidi="es_ES"/>
        </w:rPr>
        <w:t xml:space="preserve">Deténganse aquí y conversen sobre qué palabra usarán para </w:t>
      </w:r>
      <w:r>
        <w:rPr>
          <w:b/>
          <w:lang w:val="es_ES" w:bidi="es_ES"/>
        </w:rPr>
        <w:t>buenas nuevas</w:t>
      </w:r>
      <w:r>
        <w:rPr>
          <w:lang w:val="es_ES" w:bidi="es_ES"/>
        </w:rPr>
        <w:t xml:space="preserve">. Las </w:t>
      </w:r>
      <w:r>
        <w:rPr>
          <w:lang w:val="es_ES" w:bidi="es_ES"/>
        </w:rPr>
        <w:t>buenas nuevas</w:t>
      </w:r>
      <w:r>
        <w:rPr>
          <w:lang w:val="es_ES" w:bidi="es_ES"/>
        </w:rPr>
        <w:t xml:space="preserve">, o </w:t>
      </w:r>
      <w:r>
        <w:rPr>
          <w:lang w:val="es_ES" w:bidi="es_ES"/>
        </w:rPr>
        <w:t>evangelio</w:t>
      </w:r>
      <w:r>
        <w:rPr>
          <w:lang w:val="es_ES" w:bidi="es_ES"/>
        </w:rPr>
        <w:t>, están en el Glosario Principal. Pausen este audio aquí.</w:t>
      </w:r>
    </w:p>
    <w:p>
      <w:pPr/>
      <w:r>
        <w:rPr>
          <w:lang w:val="es_ES" w:bidi="es_ES"/>
        </w:rPr>
      </w:r>
      <w:r>
        <w:rPr>
          <w:lang w:val="es_ES" w:bidi="es_ES"/>
        </w:rPr>
        <w:t xml:space="preserve">Jesús dice: "Si ganas el mundo, pero pierdes tu </w:t>
      </w:r>
      <w:r>
        <w:rPr>
          <w:b/>
          <w:lang w:val="es_ES" w:bidi="es_ES"/>
        </w:rPr>
        <w:t>alma</w:t>
      </w:r>
      <w:r>
        <w:rPr>
          <w:lang w:val="es_ES" w:bidi="es_ES"/>
        </w:rPr>
        <w:t>, ¿de qué te beneficia?" Nuestra alma es nuestra vida plena, que incluye nuestra vida física y nuestra vida espiritual, mental y emocional. Vivimos para siempre con Dios. Incluso puedes traducir esta palabra como "vida", si tu pueblo entiende que la vida también representa nuestros pensamientos y emociones.</w:t>
      </w:r>
    </w:p>
    <w:p>
      <w:pPr/>
      <w:r>
        <w:rPr>
          <w:lang w:val="es_ES" w:bidi="es_ES"/>
        </w:rPr>
      </w:r>
      <w:r>
        <w:rPr>
          <w:lang w:val="es_ES" w:bidi="es_ES"/>
        </w:rPr>
        <w:t xml:space="preserve">Deténganse aquí y conversen sobre qué palabra usarán para </w:t>
      </w:r>
      <w:r>
        <w:rPr>
          <w:b/>
          <w:lang w:val="es_ES" w:bidi="es_ES"/>
        </w:rPr>
        <w:t>alma</w:t>
      </w:r>
      <w:r>
        <w:rPr>
          <w:lang w:val="es_ES" w:bidi="es_ES"/>
        </w:rPr>
        <w:t xml:space="preserve">. </w:t>
      </w:r>
      <w:r>
        <w:rPr>
          <w:lang w:val="es_ES" w:bidi="es_ES"/>
        </w:rPr>
        <w:t>Alma</w:t>
      </w:r>
      <w:r>
        <w:rPr>
          <w:lang w:val="es_ES" w:bidi="es_ES"/>
        </w:rPr>
        <w:t xml:space="preserve"> está en el Glosario Principal. Pausen este audio aquí.</w:t>
      </w:r>
    </w:p>
    <w:p>
      <w:pPr/>
      <w:r>
        <w:rPr>
          <w:lang w:val="es_ES" w:bidi="es_ES"/>
        </w:rPr>
      </w:r>
      <w:r>
        <w:rPr>
          <w:lang w:val="es_ES" w:bidi="es_ES"/>
        </w:rPr>
        <w:t xml:space="preserve">Jesús dice que se avergonzará de cualquiera que se avergüence de él cuando regrese en la </w:t>
      </w:r>
      <w:r>
        <w:rPr>
          <w:lang w:val="es_ES" w:bidi="es_ES"/>
        </w:rPr>
        <w:t>gloria</w:t>
      </w:r>
      <w:r>
        <w:rPr>
          <w:lang w:val="es_ES" w:bidi="es_ES"/>
        </w:rPr>
        <w:t xml:space="preserve"> de Dios su padre con los </w:t>
      </w:r>
      <w:r>
        <w:rPr>
          <w:b/>
          <w:lang w:val="es_ES" w:bidi="es_ES"/>
        </w:rPr>
        <w:t>santos ángeles</w:t>
      </w:r>
      <w:r>
        <w:rPr>
          <w:lang w:val="es_ES" w:bidi="es_ES"/>
        </w:rPr>
        <w:t xml:space="preserve">. </w:t>
      </w:r>
      <w:r>
        <w:rPr>
          <w:b/>
          <w:lang w:val="es_ES" w:bidi="es_ES"/>
        </w:rPr>
        <w:t>Gloria</w:t>
      </w:r>
      <w:r>
        <w:rPr>
          <w:lang w:val="es_ES" w:bidi="es_ES"/>
        </w:rPr>
        <w:t xml:space="preserve"> significa el poder y el esplendor de Dios.</w:t>
      </w:r>
    </w:p>
    <w:p>
      <w:pPr/>
      <w:r>
        <w:rPr>
          <w:lang w:val="es_ES" w:bidi="es_ES"/>
        </w:rPr>
      </w:r>
      <w:r>
        <w:rPr>
          <w:lang w:val="es_ES" w:bidi="es_ES"/>
        </w:rPr>
        <w:t xml:space="preserve">Un ángel es un ser sobrenatural y espiritual, un mensajero de Dios. Los ángeles aparecen a los humanos en forma humana, son inferiores a Jesús, y a menudo vienen con un mensaje específico para realizar o una tarea específica. Es posible que necesite incluir "espíritu (mensajero de Dios)" en esta descripción. Marcos agregó el término santo a ángeles para mostrar que los ángeles están separados para los propósitos de Dios. Usen aquí el mismo término para </w:t>
      </w:r>
      <w:r>
        <w:rPr>
          <w:b/>
          <w:lang w:val="es_ES" w:bidi="es_ES"/>
        </w:rPr>
        <w:t>ángeles</w:t>
      </w:r>
      <w:r>
        <w:rPr>
          <w:lang w:val="es_ES" w:bidi="es_ES"/>
        </w:rPr>
        <w:t xml:space="preserve"> y </w:t>
      </w:r>
      <w:r>
        <w:rPr>
          <w:b/>
          <w:lang w:val="es_ES" w:bidi="es_ES"/>
        </w:rPr>
        <w:t>santos</w:t>
      </w:r>
      <w:r>
        <w:rPr>
          <w:lang w:val="es_ES" w:bidi="es_ES"/>
        </w:rPr>
        <w:t xml:space="preserve"> que han usado en otras partes de su traducción. </w:t>
      </w:r>
      <w:r>
        <w:rPr>
          <w:lang w:val="es_ES" w:bidi="es_ES"/>
        </w:rPr>
        <w:t>Ángeles</w:t>
      </w:r>
      <w:r>
        <w:rPr>
          <w:lang w:val="es_ES" w:bidi="es_ES"/>
        </w:rPr>
        <w:t xml:space="preserve"> y </w:t>
      </w:r>
      <w:r>
        <w:rPr>
          <w:lang w:val="es_ES" w:bidi="es_ES"/>
        </w:rPr>
        <w:t>santos</w:t>
      </w:r>
      <w:r>
        <w:rPr>
          <w:lang w:val="es_ES" w:bidi="es_ES"/>
        </w:rPr>
        <w:t xml:space="preserve"> están en el Glosario Principal.</w:t>
      </w:r>
    </w:p>
    <w:p>
      <w:pPr/>
      <w:r>
        <w:rPr>
          <w:lang w:val="es_ES" w:bidi="es_ES"/>
        </w:rPr>
      </w:r>
      <w:r>
        <w:rPr>
          <w:lang w:val="es_ES" w:bidi="es_ES"/>
        </w:rPr>
        <w:t xml:space="preserve">Él dijo que algunas personas aquí no morirán, o no </w:t>
      </w:r>
      <w:r>
        <w:rPr>
          <w:b/>
          <w:lang w:val="es_ES" w:bidi="es_ES"/>
        </w:rPr>
        <w:t>experimentarán la muerte</w:t>
      </w:r>
      <w:r>
        <w:rPr>
          <w:lang w:val="es_ES" w:bidi="es_ES"/>
        </w:rPr>
        <w:t>. Experimentar la muerte significa "morir".</w:t>
      </w:r>
    </w:p>
    <w:p>
      <w:pPr/>
      <w:r>
        <w:rPr>
          <w:lang w:val="es_ES" w:bidi="es_ES"/>
        </w:rPr>
      </w:r>
      <w:r>
        <w:rPr>
          <w:lang w:val="es_ES" w:bidi="es_ES"/>
        </w:rPr>
        <w:t xml:space="preserve">Jesús dijo: "No morirán antes de que vean el </w:t>
      </w:r>
      <w:r>
        <w:rPr>
          <w:b/>
          <w:lang w:val="es_ES" w:bidi="es_ES"/>
        </w:rPr>
        <w:t>reino de Dios</w:t>
      </w:r>
      <w:r>
        <w:rPr>
          <w:lang w:val="es_ES" w:bidi="es_ES"/>
        </w:rPr>
        <w:t xml:space="preserve"> llegar con gran poder". Un reino es un lugar donde un rey gobierna a un grupo de personas. El reino de Dios en el Nuevo Testamento se refiere al tiempo en que Dios viene a gobernar, su reino y autoridad que comienza su cumplimiento con el ministerio de Jesús en la tierra y la aceptación de él por parte de las personas. Más tarde, el Reino perfecto vendrá. Experimentamos el Reino de Dios ahora cuando lo escuchamos y lo obedecemos siguiendo a Jesús. Asegúrense de usar el mismo término para "reino de Dios" que han usado en otros pasajes. </w:t>
      </w:r>
      <w:r>
        <w:rPr>
          <w:lang w:val="es_ES" w:bidi="es_ES"/>
        </w:rPr>
        <w:t>Reino de Dios</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9:2–13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9:2–13 y guárdenlo en sus corazones.</w:t>
      </w:r>
    </w:p>
    <w:p>
      <w:pPr/>
      <w:r>
        <w:rPr>
          <w:lang w:val="es_ES" w:bidi="es_ES"/>
        </w:rPr>
      </w:r>
      <w:r>
        <w:rPr>
          <w:lang w:val="es_ES" w:bidi="es_ES"/>
        </w:rPr>
        <w:t>Escuchen una versión en audio de Marcos 9:2–13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pasaje?</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9:2–13 en la traducción que sea más fácil de entender.</w:t>
      </w:r>
    </w:p>
    <w:p>
      <w:pPr/>
      <w:r>
        <w:rPr>
          <w:lang w:val="es_ES" w:bidi="es_ES"/>
        </w:rPr>
      </w:r>
      <w:r>
        <w:rPr>
          <w:lang w:val="es_ES" w:bidi="es_ES"/>
        </w:rPr>
        <w:t>El último pasaje terminó con Jesús explicando que el Mesías tendría que sufrir. Pedro, uno de los discípulos de Jesús, no quería creer que Jesús sufriría, por lo que Pedro reprendió a Jesús. Pero Jesús entonces reprendió a Pedro. Jesús les dice a los discípulos que ellos también tendrán que sufrir para seguirlo. Sin embargo, Jesús también promete que algunas personas en la multitud verían el Reino de Dios venir en gloria. Entonces, seis días después, Jesús y tres discípulos suben a la montaña. En esta historia, Pedro, Santiago y Juan comienzan a ver la gloria de Jesús. Aunque Jesús todavía tendrá que sufrir, esta historia da una imagen de cómo serán su gloria y majestad.</w:t>
      </w:r>
    </w:p>
    <w:p>
      <w:pPr/>
      <w:r>
        <w:rPr>
          <w:lang w:val="es_ES" w:bidi="es_ES"/>
        </w:rPr>
      </w:r>
      <w:r>
        <w:rPr>
          <w:lang w:val="es_ES" w:bidi="es_ES"/>
        </w:rPr>
        <w:t>Este pasaje tiene lugar en la cima de una montaña. No sabemos qué montaña alta era. En el Antiguo Testamento, o en las Escrituras judías, Dios a menudo se reveló a su pueblo en la cima de una montaña en medio del desierto. La gloria o esplendor de Dios a menudo se muestra como una luz blanca muy brillante. Jesús estaba "transfigurado". Esto significa que Su apariencia fue cambiada o transformada. Él brilló como una luz brillante. Su apariencia cambió, y se parecía a un ser espiritual en lugar de un ser humano.</w:t>
      </w:r>
    </w:p>
    <w:p>
      <w:pPr/>
      <w:r>
        <w:rPr>
          <w:lang w:val="es_ES" w:bidi="es_ES"/>
        </w:rPr>
      </w:r>
      <w:r>
        <w:rPr>
          <w:lang w:val="es_ES" w:bidi="es_ES"/>
        </w:rPr>
        <w:t>Hay dos hombres con Jesús: Moisés y Elías. Estos dos profetas eran muy importantes para el pueblo judío. Moisés simbolizó la antigua ley religiosa y la promesa de que un salvador vendría a salvarlos de sus pecados. Jesús vino a completar la antigua ley religiosa y a salvarlos. En las Escrituras judías, se dice que el profeta Elías regresará para preparar el camino para el Mesías o Salvador. Elías simboliza que Jesús es verdaderamente el Mesías que los judíos han estado esperando.</w:t>
      </w:r>
    </w:p>
    <w:p>
      <w:pPr/>
      <w:r>
        <w:rPr>
          <w:lang w:val="es_ES" w:bidi="es_ES"/>
        </w:rPr>
      </w:r>
      <w:r>
        <w:rPr>
          <w:lang w:val="es_ES" w:bidi="es_ES"/>
        </w:rPr>
        <w:t>Pedro y los otros discípulos están asustados. Es por eso que Pedro parece decir lo primero en lo que piensa. Pedro sugiere construir tiendas para los tres hombres. Pedro puede haber estado queriendo mantener a Jesús, Elías y Moisés allí indefinidamente, como lugares para que se reunieran con el pueblo de Dios. Dios solía reunirse con Moisés y con el pueblo de Dios en el tabernáculo, o tienda de reunión. Pedro puede haber querido comenzar esa comunión con Dios nuevamente. Dios detuvo a Pedro porque no era hora de construir monumentos a Jesús. Primero, Jesús tiene que sufrir y morir y resucitar de entre los muertos. Pedro usa la misma palabra para "tiendas" que los judíos usaban en su "Fiesta de los Tabernáculos" o "Fiesta de las Tiendas". Estas tiendas probablemente estaban hechos con ramas de árboles. Las personas vivían en ellos durante siete días para celebrar la protección de Dios para ellas.</w:t>
      </w:r>
    </w:p>
    <w:p>
      <w:pPr/>
      <w:r>
        <w:rPr>
          <w:lang w:val="es_ES" w:bidi="es_ES"/>
        </w:rPr>
      </w:r>
      <w:r>
        <w:rPr>
          <w:lang w:val="es_ES" w:bidi="es_ES"/>
        </w:rPr>
        <w:t>Deténganse aquí y miren una imagen de tiendas construidas para la Fiesta de los Tabernáculos, en grupo. Pausen este audio aquí.</w:t>
      </w:r>
    </w:p>
    <w:p>
      <w:pPr/>
      <w:r>
        <w:rPr>
          <w:lang w:val="es_ES" w:bidi="es_ES"/>
        </w:rPr>
      </w:r>
      <w:r>
        <w:rPr>
          <w:lang w:val="es_ES" w:bidi="es_ES"/>
        </w:rPr>
        <w:t>Jesús no dice nada a Pedro; en cambio, Dios responde. Cuando Dios habla, como de costumbre, hay una nube. Esta nube proyecta una sombra sobre el grupo. La voz que viene de la nube, como la voz en el bautismo de Jesús, es de Dios. La voz de Dios afirma a Pedro, a Santiago y a Juan que Jesús es Su Hijo y que necesitan escucharlo. La palabra escuchar aquí también significa obedecer.</w:t>
      </w:r>
    </w:p>
    <w:p>
      <w:pPr/>
      <w:r>
        <w:rPr>
          <w:lang w:val="es_ES" w:bidi="es_ES"/>
        </w:rPr>
      </w:r>
      <w:r>
        <w:rPr>
          <w:lang w:val="es_ES" w:bidi="es_ES"/>
        </w:rPr>
        <w:t>Al bajar de la montaña, Jesús les dijo a los discípulos que no le dijeran a nadie lo que había sucedido. Él sabía que los discípulos todavía no entendían completamente el propósito de Jesús en la tierra. Jesús les dice que después de que resucite de entre los muertos, pueden decirlo a las personas. Pero, por supuesto, los discípulos no saben lo que Jesús quiere decir. Los discípulos esperaban que todos resucitaran de entre los muertos al final de los tiempos. Aún así, los discípulos no se lo dicen a otras personas, sino que hablan de ello entre ellos. Los tres discípulos le preguntan a Jesús por qué Elías debe venir antes del Mesías. Las personas entendieron por el Antiguo Testamento que Elías regresaría para preparar al pueblo pidiéndole que se arrepintieran, o que se alejaran de sus pecados. Pero los discípulos pensaban que Elías prepararía al pueblo para un Mesías que los salvaría de sus gobernantes. En cambio, Jesús les recuerda que el Mesías también debe sufrir. Los discípulos tienen una idea equivocada de cuál es el trabajo de Elías y el trabajo del Mesías. Entonces Jesús identifica quién es Elías. Él dice que Elías ya ha venido y también ha sufrido. Jesús está describiendo a Juan el Bautista aquí.</w:t>
      </w:r>
    </w:p>
    <w:p>
      <w:pPr/>
      <w:r>
        <w:rPr>
          <w:lang w:val="es_ES" w:bidi="es_ES"/>
        </w:rPr>
      </w:r>
      <w:r>
        <w:rPr>
          <w:lang w:val="es_ES" w:bidi="es_ES"/>
        </w:rPr>
        <w:t>Deténganse aquí y conversen sobre esta pregunta en grupo: Describan a los líderes religiosos importantes en su comunidad. ¿Qué tipo de cosas hacen? ¿Están involucrados política o socialmente? ¿O solo hablan de temas religiosos?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9:2–13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Jesús lleva a tres de sus discípulos, Pedro, Santiago y Juan, a una montaña alta donde él cambia de apariencia y Elías y Moisés aparecen. Pedro le dice a Jesús: "Construyamos tiendas de campaña para ti, Moisés y Elías".</w:t>
      </w:r>
    </w:p>
    <w:p>
      <w:pPr/>
      <w:r>
        <w:rPr>
          <w:lang w:val="es_ES" w:bidi="es_ES"/>
        </w:rPr>
      </w:r>
      <w:r>
        <w:rPr>
          <w:b/>
          <w:lang w:val="es_ES" w:bidi="es_ES"/>
        </w:rPr>
        <w:t>En la segunda escena:</w:t>
      </w:r>
      <w:r>
        <w:rPr>
          <w:lang w:val="es_ES" w:bidi="es_ES"/>
        </w:rPr>
        <w:t xml:space="preserve"> Una nube viene sobre ellos y Dios habla desde la nube a los discípulos sobre Jesús.</w:t>
      </w:r>
    </w:p>
    <w:p>
      <w:pPr/>
      <w:r>
        <w:rPr>
          <w:lang w:val="es_ES" w:bidi="es_ES"/>
        </w:rPr>
      </w:r>
      <w:r>
        <w:rPr>
          <w:b/>
          <w:lang w:val="es_ES" w:bidi="es_ES"/>
        </w:rPr>
        <w:t>En la tercera escena:</w:t>
      </w:r>
      <w:r>
        <w:rPr>
          <w:lang w:val="es_ES" w:bidi="es_ES"/>
        </w:rPr>
        <w:t xml:space="preserve"> Bajan del monte y Jesús les dice a los tres discípulos que no le digan a nadie lo que han visto.</w:t>
      </w:r>
    </w:p>
    <w:p>
      <w:pPr/>
      <w:r>
        <w:rPr>
          <w:lang w:val="es_ES" w:bidi="es_ES"/>
        </w:rPr>
      </w:r>
      <w:r>
        <w:rPr>
          <w:b/>
          <w:lang w:val="es_ES" w:bidi="es_ES"/>
        </w:rPr>
        <w:t>En la cuarta escena:</w:t>
      </w:r>
      <w:r>
        <w:rPr>
          <w:lang w:val="es_ES" w:bidi="es_ES"/>
        </w:rPr>
        <w:t xml:space="preserve"> Los discípulos le preguntan a Jesús: "¿Por qué los maestros de la ley religiosa insisten en que Elías debe regresar antes de que el Mesías venga?" Jesús responde.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La voz de Dios</w:t>
      </w:r>
    </w:p>
    <w:p>
      <w:pPr>
        <w:pStyle w:val="ListBullet"/>
        <w:spacing w:line="240" w:lineRule="auto"/>
        <w:ind w:left="720"/>
      </w:pPr>
      <w:r>
        <w:rPr>
          <w:lang w:val="es_ES" w:bidi="es_ES"/>
        </w:rPr>
      </w:r>
      <w:r>
        <w:rPr>
          <w:lang w:val="es_ES" w:bidi="es_ES"/>
        </w:rPr>
        <w:t>Los maestros de la ley religiosa (a quienes se refiere en la pregunta de los discípulos)</w:t>
      </w:r>
    </w:p>
    <w:p>
      <w:pPr/>
      <w:r>
        <w:rPr>
          <w:lang w:val="es_ES" w:bidi="es_ES"/>
        </w:rPr>
      </w:r>
      <w:r>
        <w:rPr>
          <w:lang w:val="es_ES" w:bidi="es_ES"/>
        </w:rPr>
        <w:t>En grupo, presten atención a estas partes del contexto del pasaje: No se sabe mucho sobre la ubicación de la montaña donde se lleva a cabo este pasaje. Jesús y sus discípulos estaban de camino a Cesarea de Filipo en los pasajes anteriores. Esto es ahora, seis días después, por lo que es posible que todavía estén en Cesarea de Filipo o en su camino de regreso a Galilea.</w:t>
      </w:r>
    </w:p>
    <w:p>
      <w:pPr/>
      <w:r>
        <w:rPr>
          <w:lang w:val="es_ES" w:bidi="es_ES"/>
        </w:rPr>
      </w:r>
      <w:r>
        <w:rPr>
          <w:lang w:val="es_ES" w:bidi="es_ES"/>
        </w:rPr>
        <w:t>Este pasaje tiene lugar seis días después de la sección anterior. Jesús lleva solo a tres de sus discípulos, Pedro, Santiago y Juan, a una montaña alta para estar solos. Mientras estos tres discípulos están mirando, Jesús cambia su apariencia. Sus ropas se vuelven extremadamente blancas, y Elías y Moisés aparecen y hablan con Jesús. Esto es cuando Pedro, en su miedo y entusiasmo, sugiere hacer tiendas de campaña, o moradas, para Jesús, Moisés y Elías.</w:t>
      </w:r>
    </w:p>
    <w:p>
      <w:pPr/>
      <w:r>
        <w:rPr>
          <w:lang w:val="es_ES" w:bidi="es_ES"/>
        </w:rPr>
      </w:r>
      <w:r>
        <w:rPr>
          <w:lang w:val="es_ES" w:bidi="es_ES"/>
        </w:rPr>
        <w:t>Una nube viene y cubre a los discípulos. La voz de Dios dice: "Este es mi hijo amado, escúchenlo". Los discípulos deben haber tenido los ojos cerrados, otro evangelio los describe con el rostro en la tierra, porque el texto dice: "Cuando miraron a su alrededor, Moisés y Elías se habían ido y estaban solo con Jesús".</w:t>
      </w:r>
    </w:p>
    <w:p>
      <w:pPr/>
      <w:r>
        <w:rPr>
          <w:lang w:val="es_ES" w:bidi="es_ES"/>
        </w:rPr>
      </w:r>
      <w:r>
        <w:rPr>
          <w:lang w:val="es_ES" w:bidi="es_ES"/>
        </w:rPr>
        <w:t>Mientras bajan de la montaña, Jesús les dice a los tres discípulos que no le digan a nadie lo que han visto hasta que él resucite de entre los muertos. Aquí Jesús dice "el Hijo del Hombre", refiriéndose a sí mismo.</w:t>
      </w:r>
    </w:p>
    <w:p>
      <w:pPr/>
      <w:r>
        <w:rPr>
          <w:lang w:val="es_ES" w:bidi="es_ES"/>
        </w:rPr>
      </w:r>
      <w:r>
        <w:rPr>
          <w:lang w:val="es_ES" w:bidi="es_ES"/>
        </w:rPr>
        <w:t>A partir de ese momento, Pedro, Santiago y Juan no le dijeron a nadie lo que habían visto, pero hablarían entre sí sobre lo que vieron y lo que Jesús quiso decir al resucitar de entre los muertos.</w:t>
      </w:r>
    </w:p>
    <w:p>
      <w:pPr/>
      <w:r>
        <w:rPr>
          <w:lang w:val="es_ES" w:bidi="es_ES"/>
        </w:rPr>
      </w:r>
      <w:r>
        <w:rPr>
          <w:lang w:val="es_ES" w:bidi="es_ES"/>
        </w:rPr>
        <w:t>Los tres discípulos le preguntan a Jesús por qué los maestros de la ley religiosa insisten en que Elías debe regresar antes de que el Mesías venga. Esta era una enseñanza que los maestros de la ley religiosa enseñaban sobre la venida del Mesías. Jesús les dice que Elías lo prepara todo. Entonces les hace una pregunta que no espera una respuesta: "¿Por qué la escritura dice que el Hijo del Hombre debe sufrir mucho y ser tratado con el más absoluto desprecio? Pero les digo que Elías ya ha venido y ellos optaron por abusar de él tal como lo predijeron las escrituras".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9:2–13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4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La voz de Dios</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Maestros de la ley religiosa (a quienes se refiere en las preguntas de los discípulos)</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 Pausen este audio aquí y representen la pasaje.</w:t>
      </w:r>
    </w:p>
    <w:p>
      <w:pPr/>
      <w:r>
        <w:rPr>
          <w:lang w:val="es_ES" w:bidi="es_ES"/>
        </w:rPr>
      </w:r>
      <w:r>
        <w:rPr>
          <w:lang w:val="es_ES" w:bidi="es_ES"/>
        </w:rPr>
        <w:t>El grupo debe representar este pasaje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actuación y de las posibles respuestas.</w:t>
      </w:r>
    </w:p>
    <w:p>
      <w:pPr/>
      <w:r>
        <w:rPr>
          <w:lang w:val="es_ES" w:bidi="es_ES"/>
        </w:rPr>
      </w:r>
      <w:r>
        <w:rPr>
          <w:lang w:val="es_ES" w:bidi="es_ES"/>
        </w:rPr>
        <w:t>Seis días después del pasaje anterior en el que Jesús y los discípulos estaban caminando al norte desde Galilea, Jesús lleva a Pedro, Santiago y a Juan a una montaña alta para estar solos. Jesús cambia completamente su apariencia y Elías y Moisés aparecen y comienzan a hablar con Jesús.</w:t>
      </w:r>
    </w:p>
    <w:p>
      <w:pPr/>
      <w:r>
        <w:rPr>
          <w:lang w:val="es_ES" w:bidi="es_ES"/>
        </w:rPr>
      </w:r>
      <w:r>
        <w:rPr>
          <w:lang w:val="es_ES" w:bidi="es_ES"/>
        </w:rPr>
        <w:t>Pausen la actuación. Pregúntenles a los actores que interpretan a los discípulos: "¿Qué sienten o pensan?" La persona podría responder cosas como: "Estamos completamente confundidos", o "Estamos aterrorizados, no sabemos lo que está sucediendo", o "Solo sabemos que este es Elías y Moisés, no sabemos de cómo lo sabemos". Continúen con la actuación.</w:t>
      </w:r>
    </w:p>
    <w:p>
      <w:pPr/>
      <w:r>
        <w:rPr>
          <w:lang w:val="es_ES" w:bidi="es_ES"/>
        </w:rPr>
      </w:r>
      <w:r>
        <w:rPr>
          <w:lang w:val="es_ES" w:bidi="es_ES"/>
        </w:rPr>
        <w:t>Pedro dice: "Maestro, rabino, es maravilloso que estemos aquí, hagamos tres tiendas". Entonces la nube los cubre con sombra, y una voz de la nube dice: "Este es mi Hijo amado, escúchenlo". Cuando los discípulos miran a su alrededor, Moisés y Elías se han ido y solo ven a Jesús con ellos.</w:t>
      </w:r>
    </w:p>
    <w:p>
      <w:pPr/>
      <w:r>
        <w:rPr>
          <w:lang w:val="es_ES" w:bidi="es_ES"/>
        </w:rPr>
      </w:r>
      <w:r>
        <w:rPr>
          <w:lang w:val="es_ES" w:bidi="es_ES"/>
        </w:rPr>
        <w:t>Pausen la actuación. Pregúntale al actor que interpreta a Pedro: "¿Qué siente o pensa?" La persona podría responder cosas como: "Estoy asustado, estoy confundido, no sé qué pensar". Pregúntenle a los otros actores que interpretan a los discípulos: "¿Qué sienten o pensan?" El pueblo podría responder cosas como: "Hemos escuchado la voz de Dios, y nos asustó" o "Hemos escuchado la voz de Dios y ahora sabemos quién es Jesús realmente". Continúen con la actuación.</w:t>
      </w:r>
    </w:p>
    <w:p>
      <w:pPr/>
      <w:r>
        <w:rPr>
          <w:lang w:val="es_ES" w:bidi="es_ES"/>
        </w:rPr>
      </w:r>
      <w:r>
        <w:rPr>
          <w:lang w:val="es_ES" w:bidi="es_ES"/>
        </w:rPr>
        <w:t>Cuando los discípulos y Jesús bajan del monte, Jesús les explica que no le digan a nadie lo que ha sucedido hasta que el Hijo del Hombre haya resucitado de entre los muertos. Los discípulos a menudo se preguntan entre sí qué quiso decir Jesús con "resucitar de entre los muertos".</w:t>
      </w:r>
    </w:p>
    <w:p>
      <w:pPr/>
      <w:r>
        <w:rPr>
          <w:lang w:val="es_ES" w:bidi="es_ES"/>
        </w:rPr>
      </w:r>
      <w:r>
        <w:rPr>
          <w:lang w:val="es_ES" w:bidi="es_ES"/>
        </w:rPr>
        <w:t>Pausen la actuación. Pregúntenle al actor que está interpretando a Jesús: "¿Qué está sintiendo o pensando?" La persona podría responder cosas como: "No es mi momento de decirles quién soy realmente" o "Estoy frustrado, les sigo diciendo que tendré que morir y resucitar de entre los muertos, pero ellos aún no entienden". Continúen con la actuación.</w:t>
      </w:r>
    </w:p>
    <w:p>
      <w:pPr/>
      <w:r>
        <w:rPr>
          <w:lang w:val="es_ES" w:bidi="es_ES"/>
        </w:rPr>
      </w:r>
      <w:r>
        <w:rPr>
          <w:lang w:val="es_ES" w:bidi="es_ES"/>
        </w:rPr>
        <w:t>Los discípulos le preguntan a Jesús por qué los maestros de la ley religiosa insisten en que Elías debe regresar. Jesús responde que Elías ya ha venido y que ha sido maltratado, tal y como predijo la escritura Él dice que el Hijo del Hombre también sufrirá tal como lo predijeron las escrituras.</w:t>
      </w:r>
    </w:p>
    <w:p>
      <w:pPr/>
      <w:r>
        <w:rPr>
          <w:lang w:val="es_ES" w:bidi="es_ES"/>
        </w:rPr>
      </w:r>
      <w:r>
        <w:rPr>
          <w:lang w:val="es_ES" w:bidi="es_ES"/>
        </w:rPr>
        <w:t>Pausen la actuación. Pregúntenle al actor que está interpretando a Jesús: "¿Qué está sintiendo o pensando?" La persona podría responder cosas como: "Sé que todo está sucediendo como debería", o "He estado hablando con los profetas Moisés y Elías, y Dios ha hablado, afirmando que el plan de Dios se está llevando a cabo", o "Estoy triste de que tendré que ser tratado de esta manera por aquellos que se supone que deben ser los maestros de la ley religiosa".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9:2–13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Seis días después, Jesús tomó a Pedro, a Santiago y a Juan, y los llevó a una montaña alta para estar solos. Cuando los hombres miraban, la apariencia de Jesús estaba </w:t>
      </w:r>
      <w:r>
        <w:rPr>
          <w:b/>
          <w:lang w:val="es_ES" w:bidi="es_ES"/>
        </w:rPr>
        <w:t>transformada, o transfigurada.</w:t>
      </w:r>
      <w:r>
        <w:rPr>
          <w:lang w:val="es_ES" w:bidi="es_ES"/>
        </w:rPr>
        <w:t xml:space="preserve"> Transformado o transfigurado significa cambiar de apariencia, tener un aspecto muy diferente al anterior. No significa cambiar mágicamente o de una mala manera. Jesús no se parecía a una persona diferente, simplemente se volvió muy brillante. Dios es el que hizo que esto sucediera.</w:t>
      </w:r>
    </w:p>
    <w:p>
      <w:pPr/>
      <w:r>
        <w:rPr>
          <w:lang w:val="es_ES" w:bidi="es_ES"/>
        </w:rPr>
      </w:r>
      <w:r>
        <w:rPr>
          <w:lang w:val="es_ES" w:bidi="es_ES"/>
        </w:rPr>
        <w:t xml:space="preserve">Su ropa se puso blanca deslumbrante, mucho más blanca de lo que cualquier blanqueador terrenal podía hacerla. </w:t>
      </w:r>
      <w:r>
        <w:rPr>
          <w:b/>
          <w:lang w:val="es_ES" w:bidi="es_ES"/>
        </w:rPr>
        <w:t>El blanqueador</w:t>
      </w:r>
      <w:r>
        <w:rPr>
          <w:lang w:val="es_ES" w:bidi="es_ES"/>
        </w:rPr>
        <w:t xml:space="preserve"> es un producto químico que se usa para blanquecer la tela y otras cosas. Si no tienen blanqueador, es posible que necesiten decir que esto es algo que hace que la ropa sea blanca y pura. O pueden decir que su ropa era más blanca de lo que cualquier persona podía lavarla.</w:t>
      </w:r>
    </w:p>
    <w:p>
      <w:pPr/>
      <w:r>
        <w:rPr>
          <w:lang w:val="es_ES" w:bidi="es_ES"/>
        </w:rPr>
      </w:r>
      <w:r>
        <w:rPr>
          <w:lang w:val="es_ES" w:bidi="es_ES"/>
        </w:rPr>
        <w:t xml:space="preserve">Entonces </w:t>
      </w:r>
      <w:r>
        <w:rPr>
          <w:b/>
          <w:lang w:val="es_ES" w:bidi="es_ES"/>
        </w:rPr>
        <w:t>Elías</w:t>
      </w:r>
      <w:r>
        <w:rPr>
          <w:lang w:val="es_ES" w:bidi="es_ES"/>
        </w:rPr>
        <w:t xml:space="preserve"> y </w:t>
      </w:r>
      <w:r>
        <w:rPr>
          <w:b/>
          <w:lang w:val="es_ES" w:bidi="es_ES"/>
        </w:rPr>
        <w:t>Moisés</w:t>
      </w:r>
      <w:r>
        <w:rPr>
          <w:lang w:val="es_ES" w:bidi="es_ES"/>
        </w:rPr>
        <w:t xml:space="preserve"> aparecieron y comenzaron a hablar con Jesús. </w:t>
      </w:r>
      <w:r>
        <w:rPr>
          <w:b/>
          <w:lang w:val="es_ES" w:bidi="es_ES"/>
        </w:rPr>
        <w:t>Elías</w:t>
      </w:r>
      <w:r>
        <w:rPr>
          <w:lang w:val="es_ES" w:bidi="es_ES"/>
        </w:rPr>
        <w:t xml:space="preserve"> es un profeta que vivió hace mucho tiempo. Dios dijo a los judíos que alguien como Elías vendría ante el Mesías para preparar el camino para él. </w:t>
      </w:r>
      <w:r>
        <w:rPr>
          <w:b/>
          <w:lang w:val="es_ES" w:bidi="es_ES"/>
        </w:rPr>
        <w:t>Moisés</w:t>
      </w:r>
      <w:r>
        <w:rPr>
          <w:lang w:val="es_ES" w:bidi="es_ES"/>
        </w:rPr>
        <w:t xml:space="preserve"> es un profeta que también vivió hace mucho tiempo. Dios le dio a Moisés la ley que los judíos siguieron.</w:t>
      </w:r>
    </w:p>
    <w:p>
      <w:pPr/>
      <w:r>
        <w:rPr>
          <w:lang w:val="es_ES" w:bidi="es_ES"/>
        </w:rPr>
      </w:r>
      <w:r>
        <w:rPr>
          <w:lang w:val="es_ES" w:bidi="es_ES"/>
        </w:rPr>
        <w:t xml:space="preserve">Pedro exclamó: "Rabí, es maravilloso que nosotros estemos aquí". </w:t>
      </w:r>
      <w:r>
        <w:rPr>
          <w:b/>
          <w:lang w:val="es_ES" w:bidi="es_ES"/>
        </w:rPr>
        <w:t>Rabí</w:t>
      </w:r>
      <w:r>
        <w:rPr>
          <w:lang w:val="es_ES" w:bidi="es_ES"/>
        </w:rPr>
        <w:t xml:space="preserve"> es un título judío que significa "mi grande" o "mi gran maestro". No se refiere a un maestro de escuela. Es una palabra diferente de "Señor". Señor significa un amo o tal vez incluso un ser divino. Deténganse aquí y conversen en grupo sobre la palabra o frase que usarán para </w:t>
      </w:r>
      <w:r>
        <w:rPr>
          <w:b/>
          <w:lang w:val="es_ES" w:bidi="es_ES"/>
        </w:rPr>
        <w:t>rabí</w:t>
      </w:r>
      <w:r>
        <w:rPr>
          <w:lang w:val="es_ES" w:bidi="es_ES"/>
        </w:rPr>
        <w:t xml:space="preserve">. Busquen a </w:t>
      </w:r>
      <w:r>
        <w:rPr>
          <w:b/>
          <w:lang w:val="es_ES" w:bidi="es_ES"/>
        </w:rPr>
        <w:t>rabí</w:t>
      </w:r>
      <w:r>
        <w:rPr>
          <w:lang w:val="es_ES" w:bidi="es_ES"/>
        </w:rPr>
        <w:t xml:space="preserve"> en el Glosario Principal para obtener más información. Pausen este audio aquí. Usen la misma palabra para rabí en todo el libro de Marcos.</w:t>
      </w:r>
    </w:p>
    <w:p>
      <w:pPr/>
      <w:r>
        <w:rPr>
          <w:lang w:val="es_ES" w:bidi="es_ES"/>
        </w:rPr>
      </w:r>
      <w:r>
        <w:rPr>
          <w:lang w:val="es_ES" w:bidi="es_ES"/>
        </w:rPr>
        <w:t xml:space="preserve">Pedro sugiere construir tres refugios, tiendas de campaña o tabernáculos para Moisés, Elías y Jesús. Pedro usa la misma palabra para </w:t>
      </w:r>
      <w:r>
        <w:rPr>
          <w:b/>
          <w:lang w:val="es_ES" w:bidi="es_ES"/>
        </w:rPr>
        <w:t>tienda</w:t>
      </w:r>
      <w:r>
        <w:rPr>
          <w:lang w:val="es_ES" w:bidi="es_ES"/>
        </w:rPr>
        <w:t xml:space="preserve"> que los judíos usaban en su especial "Fiesta de los Tabernáculos" o "Fiesta de las Tiendas". Estas tiendas probablemente estaban hechos con ramas de árboles o tela. Las personas vivían en ellos durante siete días para celebrar la protección de Dios para ellas. Las tiendas de campaña también eran casas de personas que se mudaban de un lugar a otro, por lo que eran fáciles de quitar y armar.</w:t>
      </w:r>
    </w:p>
    <w:p>
      <w:pPr/>
      <w:r>
        <w:rPr>
          <w:lang w:val="es_ES" w:bidi="es_ES"/>
        </w:rPr>
      </w:r>
      <w:r>
        <w:rPr>
          <w:lang w:val="es_ES" w:bidi="es_ES"/>
        </w:rPr>
        <w:t>Deténganse aquí y en grupo miren una imagen de tiendas construidas para la Fiesta de los Tabernáculos. Pausen este audio aquí.</w:t>
      </w:r>
    </w:p>
    <w:p>
      <w:pPr/>
      <w:r>
        <w:rPr>
          <w:lang w:val="es_ES" w:bidi="es_ES"/>
        </w:rPr>
      </w:r>
      <w:r>
        <w:rPr>
          <w:lang w:val="es_ES" w:bidi="es_ES"/>
        </w:rPr>
        <w:t xml:space="preserve">Más tarde, los discípulos y Jesús bajaron al monte y Jesús les dijo que no le dijeran a nadie lo que habían visto hasta que el </w:t>
      </w:r>
      <w:r>
        <w:rPr>
          <w:b/>
          <w:lang w:val="es_ES" w:bidi="es_ES"/>
        </w:rPr>
        <w:t>Hijo del Hombre</w:t>
      </w:r>
      <w:r>
        <w:rPr>
          <w:lang w:val="es_ES" w:bidi="es_ES"/>
        </w:rPr>
        <w:t xml:space="preserve"> resucitara de entre los muertos. El Hijo del Hombre es aquel a quien Dios da toda autoridad. Usen la misma frase para Hijo del Hombre que han usado en los pasajes anteriores. Para más información sobre el Hijo del Hombre, consulte el Glosario Principal.</w:t>
      </w:r>
    </w:p>
    <w:p>
      <w:pPr/>
      <w:r>
        <w:rPr>
          <w:lang w:val="es_ES" w:bidi="es_ES"/>
        </w:rPr>
      </w:r>
      <w:r>
        <w:rPr>
          <w:lang w:val="es_ES" w:bidi="es_ES"/>
        </w:rPr>
        <w:t>Jesús habla de sí mismo en la tercera persona cuando se da a sí mismo este título Hijo del Hombre. Asegúrense de ser claro cuando traduzcan la manera en que Jesús se refiere a sí mismo.</w:t>
      </w:r>
    </w:p>
    <w:p>
      <w:pPr/>
      <w:r>
        <w:rPr>
          <w:lang w:val="es_ES" w:bidi="es_ES"/>
        </w:rPr>
      </w:r>
      <w:r>
        <w:rPr>
          <w:lang w:val="es_ES" w:bidi="es_ES"/>
        </w:rPr>
        <w:t xml:space="preserve">Los discípulos de Jesús le preguntaron: "¿Por qué los </w:t>
      </w:r>
      <w:r>
        <w:rPr>
          <w:b/>
          <w:lang w:val="es_ES" w:bidi="es_ES"/>
        </w:rPr>
        <w:t>maestros de la ley religiosa</w:t>
      </w:r>
      <w:r>
        <w:rPr>
          <w:lang w:val="es_ES" w:bidi="es_ES"/>
        </w:rPr>
        <w:t xml:space="preserve"> insisten en que Elías debe regresar antes de que el </w:t>
      </w:r>
      <w:r>
        <w:rPr>
          <w:b/>
          <w:lang w:val="es_ES" w:bidi="es_ES"/>
        </w:rPr>
        <w:t>Mesías</w:t>
      </w:r>
      <w:r>
        <w:rPr>
          <w:lang w:val="es_ES" w:bidi="es_ES"/>
        </w:rPr>
        <w:t xml:space="preserve"> venga?" </w:t>
      </w:r>
      <w:r>
        <w:rPr>
          <w:b/>
          <w:lang w:val="es_ES" w:bidi="es_ES"/>
        </w:rPr>
        <w:t>Maestros de la ley</w:t>
      </w:r>
      <w:r>
        <w:rPr>
          <w:lang w:val="es_ES" w:bidi="es_ES"/>
        </w:rPr>
        <w:t xml:space="preserve"> a veces se traduce como escribas o personas que escribieron la ley: Eran estudiosos y expertos en las interpretaciones de la ley de las Santas Escrituras. Estas interpretaciones no se escribían, pero se memorizaban y se enseñaban oralmente por los maestros. Usen la misma palabra para maestros de la ley que han usado en los pasajes anteriores. Para obtener más información sobre los maestros de la ley, consulten el Glosario Principal.</w:t>
      </w:r>
    </w:p>
    <w:p>
      <w:pPr/>
      <w:r>
        <w:rPr>
          <w:lang w:val="es_ES" w:bidi="es_ES"/>
        </w:rPr>
      </w:r>
      <w:r>
        <w:rPr>
          <w:b/>
          <w:lang w:val="es_ES" w:bidi="es_ES"/>
        </w:rPr>
        <w:t>Mesías</w:t>
      </w:r>
      <w:r>
        <w:rPr>
          <w:lang w:val="es_ES" w:bidi="es_ES"/>
        </w:rPr>
        <w:t xml:space="preserve"> es el nombre para Jesús que significa "Dios salva". "Cristo" es la palabra "Mesías" en hebreo, y significa alguien a quien Dios ha ungido, o designado para una tarea especial. En el Antiguo Testamento, los profetas, los sacerdotes y los reyes fueron ungidos para tareas especiales. Jesús es todas esas cosas, pero Marcos tiende a ver a Jesús como un rey nombrado por Dios para una tarea especial. Usen la misma palabra aquí para Mesías que han usado en otras partes de Marcos. Para obtener más información sobre el Mesías,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9:14–29</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9:14–29 y guárdenlo en sus corazones.</w:t>
      </w:r>
    </w:p>
    <w:p>
      <w:pPr/>
      <w:r>
        <w:rPr>
          <w:lang w:val="es_ES" w:bidi="es_ES"/>
        </w:rPr>
      </w:r>
      <w:r>
        <w:rPr>
          <w:lang w:val="es_ES" w:bidi="es_ES"/>
        </w:rPr>
        <w:t>Escuchen una versión en audio de Marcos 9:14–29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9:14–29 en la traducción que sea más fácil de entender.</w:t>
      </w:r>
    </w:p>
    <w:p>
      <w:pPr/>
      <w:r>
        <w:rPr>
          <w:lang w:val="es_ES" w:bidi="es_ES"/>
        </w:rPr>
      </w:r>
      <w:r>
        <w:rPr>
          <w:lang w:val="es_ES" w:bidi="es_ES"/>
        </w:rPr>
        <w:t>Jesús acaba de estar en una montaña alta con Pedro, Santiago y Juan. Mientras están allí, la apariencia de Jesús se transforma y Elías y Moisés aparecen al lado de Jesús. La voz de Dios viene del cielo diciendo de Jesús: "Este es mi Hijo. Escúchenlo a Él".</w:t>
      </w:r>
    </w:p>
    <w:p>
      <w:pPr/>
      <w:r>
        <w:rPr>
          <w:lang w:val="es_ES" w:bidi="es_ES"/>
        </w:rPr>
      </w:r>
      <w:r>
        <w:rPr>
          <w:lang w:val="es_ES" w:bidi="es_ES"/>
        </w:rPr>
        <w:t>Jesús baja de la montaña con Pedro, Santiago y Juan y va a donde están el resto de los discípulos. Jesús encuentra una multitud de personas alrededor del resto de los discípulos. Cuando la multitud ve a Jesús, se sorprende de que Jesús esté allí. El pueblo corre para saludar a Jesús, o a darle la bienvenida En la multitud hay maestros de la ley. Los maestros de la ley y los discípulos están discutiendo por algo. De hecho, cuando Jesús les pregunta: "¿De qué están discutiendo con ellos?" no sabemos a quién él está hablando, si a los líderes religiosos o a los discípulos. La mayoría de los estudiosos creen que Jesús está hablando a los discípulos. Algunas versiones dicen algo como: "¿De qué es esta discusión?"</w:t>
      </w:r>
    </w:p>
    <w:p>
      <w:pPr/>
      <w:r>
        <w:rPr>
          <w:lang w:val="es_ES" w:bidi="es_ES"/>
        </w:rPr>
      </w:r>
      <w:r>
        <w:rPr>
          <w:lang w:val="es_ES" w:bidi="es_ES"/>
        </w:rPr>
        <w:t>No es raro que una persona entre la multitud responda a Jesus El hombre que respondió a Jesús es el que probablemente es la causa de la discusión. Esto nos dice un poco sobre el propósito de la discusión. Este hombre trajo a su hijo poseído por un demonio para ver a Jesús para ser sanado. Estar poseído es ser tomado por algo.</w:t>
      </w:r>
    </w:p>
    <w:p>
      <w:pPr/>
      <w:r>
        <w:rPr>
          <w:lang w:val="es_ES" w:bidi="es_ES"/>
        </w:rPr>
      </w:r>
      <w:r>
        <w:rPr>
          <w:lang w:val="es_ES" w:bidi="es_ES"/>
        </w:rPr>
        <w:t>Deténganse aquí y conversen sobre esta pregunta en grupo: Hablen de alguien que conocen que podría haber sido poseído. ¿Cómo sabían que estaban poseídos? ¿Qué hicieron? Pausen este audio aquí.</w:t>
      </w:r>
    </w:p>
    <w:p>
      <w:pPr/>
      <w:r>
        <w:rPr>
          <w:lang w:val="es_ES" w:bidi="es_ES"/>
        </w:rPr>
      </w:r>
      <w:r>
        <w:rPr>
          <w:lang w:val="es_ES" w:bidi="es_ES"/>
        </w:rPr>
        <w:t>Este espíritu malo muestra la naturaleza de los espíritus malignos, que es destruir la vida. El muchacho tiene muchos síntomas diferentes, como no poder hablar. El espíritu arroja al muchacho al suelo, hace espuma en la boca, aprieta sus dientes y se endurece, lo que también puede significar estar muy cansado. El padre pide a los discípulos que sanen a su hijo. En ese tiempo, las personas creían que los discípulos hacen lo que el maestro hace cuando el maestro no está allí. Los discípulos también estaban seguros de que podían sanar al muchacho. Jesús les había ordenado hacer este tipo de cosas anteriormente, y habían tenido éxito. Pero los discípulos no pueden sanar al muchacho, y nadie parece entender por qué.</w:t>
      </w:r>
    </w:p>
    <w:p>
      <w:pPr/>
      <w:r>
        <w:rPr>
          <w:lang w:val="es_ES" w:bidi="es_ES"/>
        </w:rPr>
      </w:r>
      <w:r>
        <w:rPr>
          <w:lang w:val="es_ES" w:bidi="es_ES"/>
        </w:rPr>
        <w:t>Deténganse aquí y conversen sobre esta pregunta en grupo: En su cultura, ¿qué tipo de cosas pueden hacer los discípulos de un líder religioso incluso cuando el líder no está allí? Pausen este audio aquí.</w:t>
      </w:r>
    </w:p>
    <w:p>
      <w:pPr/>
      <w:r>
        <w:rPr>
          <w:lang w:val="es_ES" w:bidi="es_ES"/>
        </w:rPr>
      </w:r>
      <w:r>
        <w:rPr>
          <w:lang w:val="es_ES" w:bidi="es_ES"/>
        </w:rPr>
        <w:t>Cuando Jesús llega allí, hace una pregunta sin esperar respuesta. Él pregunta: "¿Cuánto tiempo tengo que estar con ustedes", o "¿Cuánto tiempo tengo que soportar esto?" Él está frustrado con la falta de creencia y confianza de ellos en él. Jesús llama al pueblo "una generación que no cree en él". Algunas traducciones solo dicen "personas incrédulas". Jesús probablemente no solo está hablando a sus discípulos, sino a los maestros de la ley, así como a las personas que estaban en la multitud. Cuando la multitud trae al muchacho a Jesús, el demonio responde a la presencia de Jesús sumergiendo al muchacho en convulsiones.</w:t>
      </w:r>
    </w:p>
    <w:p>
      <w:pPr/>
      <w:r>
        <w:rPr>
          <w:lang w:val="es_ES" w:bidi="es_ES"/>
        </w:rPr>
      </w:r>
      <w:r>
        <w:rPr>
          <w:lang w:val="es_ES" w:bidi="es_ES"/>
        </w:rPr>
        <w:t xml:space="preserve">Jesús pregunta cuánto tiempo ha sido poseído el muchacho. Jesús sanará al muchacho independientemente de la respuesta del padre; sin embargo, lo más probable es que la respuesta del padre haga que Jesús sea muy compasivo con el muchacho. Además, la multitud puede haber pensado que cuanto más tiempo ha estado sucediendo la posesión, más difícil podría haber sido sanar. El padre dice que, desde que el niño era pequeño, el demonio solía intentar matarlo arrojándolo al fuego o al agua. El hombre le pide a Jesús que ayude si puede. ¡Jesús está sorprendido! Jesús pregunta: "¿Por qué me preguntas </w:t>
      </w:r>
      <w:r>
        <w:rPr>
          <w:b/>
          <w:lang w:val="es_ES" w:bidi="es_ES"/>
        </w:rPr>
        <w:t>si puedo</w:t>
      </w:r>
      <w:r>
        <w:rPr>
          <w:lang w:val="es_ES" w:bidi="es_ES"/>
        </w:rPr>
        <w:t>?" Jesús dice que cualquier cosa es posible para aquellos que creen que Jesús es quien Él dice que es. El hombre responde de una manera muy honesta. Él quiere creer que Jesús puede hacer cualquier cosa, pero reconoce lo difícil que es creer. Él pide ayuda. Como él pide ayuda de Jesús, Jesús le da ayuda.</w:t>
      </w:r>
    </w:p>
    <w:p>
      <w:pPr/>
      <w:r>
        <w:rPr>
          <w:lang w:val="es_ES" w:bidi="es_ES"/>
        </w:rPr>
      </w:r>
      <w:r>
        <w:rPr>
          <w:lang w:val="es_ES" w:bidi="es_ES"/>
        </w:rPr>
        <w:t>Deténganse aquí y conversen sobre esta pregunta en grupo: Hablen de una vez en que lucharon para creer que Dios podía cuidar de una situación. ¿Qué hizo que fuera difícil creer en Dios en el momento? Pausen este audio aquí.</w:t>
      </w:r>
    </w:p>
    <w:p>
      <w:pPr/>
      <w:r>
        <w:rPr>
          <w:lang w:val="es_ES" w:bidi="es_ES"/>
        </w:rPr>
      </w:r>
      <w:r>
        <w:rPr>
          <w:lang w:val="es_ES" w:bidi="es_ES"/>
        </w:rPr>
        <w:t>Mientras Jesús está hablando con el hombre, la multitud se hace más grande. A Jesús normalmente no le gusta sanar a las personas de espíritus malignos frente a grandes multitudes, por lo que parece que tal vez actúa rápidamente antes de que la multitud se haga más grande. Cuando Jesús ordena al espíritu que salga del muchacho, el espíritu nuevamente hace que el muchacho tenga una reacción violenta. Entonces, el muchacho queda como un cadáver, o un cuerpo muerto. Él se ve como si hubiera muerto. Sin embargo, el idioma sugiere que el muchacho en realidad no está muerto, sino que parece que está muerto. Muchas personas piensan que el muchacho está muerto, pero Jesús lo ayuda a levantarse.</w:t>
      </w:r>
    </w:p>
    <w:p>
      <w:pPr/>
      <w:r>
        <w:rPr>
          <w:lang w:val="es_ES" w:bidi="es_ES"/>
        </w:rPr>
      </w:r>
      <w:r>
        <w:rPr>
          <w:lang w:val="es_ES" w:bidi="es_ES"/>
        </w:rPr>
        <w:t>Más tarde, Jesús está solo con sus discípulos en una casa. A menudo se reunían después de una sanidad milagrosa. Jesús usa estos tiempos a solas, lejos de las multitudes, para explicar las cosas a sus discípulos. En esta historia, los discípulos de Jesús están confundidos. Se les había dado autoridad para expulsar demonios anteriormente, ¿por qué no funcionó en este caso? Jesús les dice a los discípulos que este tipo de espíritu solo sale al orar. La respuesta de Jesús les muestra que no deben confiar en la autoridad que se les dio una vez anteriormente. Deben creer y orar cada vez que se encuentren en esta situación. Solo pueden confiar en Dios, no en sus propias habilidades. Es por eso que necesitan orar cada vez.</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9:14–29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Jesús, Santiago, Juan y Pedro regresan con los otros discípulos. Encuentran a los discípulos en una gran multitud, discutiendo con los maestros de la ley. Cuando la multitud ve a Jesús, se asombra y se acerca a saludarlo.</w:t>
      </w:r>
    </w:p>
    <w:p>
      <w:pPr/>
      <w:r>
        <w:rPr>
          <w:lang w:val="es_ES" w:bidi="es_ES"/>
        </w:rPr>
      </w:r>
      <w:r>
        <w:rPr>
          <w:b/>
          <w:lang w:val="es_ES" w:bidi="es_ES"/>
        </w:rPr>
        <w:t>En la segunda escena:</w:t>
      </w:r>
      <w:r>
        <w:rPr>
          <w:lang w:val="es_ES" w:bidi="es_ES"/>
        </w:rPr>
        <w:t xml:space="preserve"> Jesús pregunta: "¿De qué es esta discusión?" Un hombre en la multitud dice: "Maestro, traje a mi hijo a ti. Él está poseído por un espíritu malo que lo hace mudo, lo arroja al suelo, lo hace espuma en la boca y rechinar sus dientes, y lo paraliza. Pedí a tus discípulos que lo expulsaran, pero no pudieron". Jesús dice: "¡Cuánto tiempo tendré que soportar a vosotros! ¡Tráedlo a mí!"</w:t>
      </w:r>
    </w:p>
    <w:p>
      <w:pPr/>
      <w:r>
        <w:rPr>
          <w:lang w:val="es_ES" w:bidi="es_ES"/>
        </w:rPr>
      </w:r>
      <w:r>
        <w:rPr>
          <w:b/>
          <w:lang w:val="es_ES" w:bidi="es_ES"/>
        </w:rPr>
        <w:t>En la tercera escena:</w:t>
      </w:r>
      <w:r>
        <w:rPr>
          <w:lang w:val="es_ES" w:bidi="es_ES"/>
        </w:rPr>
        <w:t xml:space="preserve"> Las personas traen al muchacho a Jesús. Cuando el espíritu malo en el muchacho ve a Jesús, lo arroja al suelo, y el muchacho comienza a dar vueltas haciendo espuma en la boca. Jesús pregunta al padre del muchacho: "¿Cuánto tiempo ha estado así?" El padre responde: "Él ha sido así desde la infancia. El espíritu maligno a menudo ha lanzado a mi hijo al agua o al fuego para tratar de matarlo. Si puedes, ¡ten compasión de nosotros y ayúdanos!" Jesús responde: "¿Qué quieres decir con 'si puedo'? Todo es posible para alguien que cree". El hombre dice inmediatamente: "Creo. ¡Ayúdame a vencer mi incredulidad!"</w:t>
      </w:r>
    </w:p>
    <w:p>
      <w:pPr/>
      <w:r>
        <w:rPr>
          <w:lang w:val="es_ES" w:bidi="es_ES"/>
        </w:rPr>
      </w:r>
      <w:r>
        <w:rPr>
          <w:b/>
          <w:lang w:val="es_ES" w:bidi="es_ES"/>
        </w:rPr>
        <w:t>En la cuarta escena:</w:t>
      </w:r>
      <w:r>
        <w:rPr>
          <w:lang w:val="es_ES" w:bidi="es_ES"/>
        </w:rPr>
        <w:t xml:space="preserve"> Cuando Jesús ve que la multitud está creciendo, ordena al espíritu malo que se vaya del niño. El espíritu maligno grita, sacude al muchacho violentamente y se va. La multitud dice que el muchacho parece que está muerto, pero Jesús lo toma de la mano y lo levanta. El muchacho se pone de pie.</w:t>
      </w:r>
    </w:p>
    <w:p>
      <w:pPr/>
      <w:r>
        <w:rPr>
          <w:lang w:val="es_ES" w:bidi="es_ES"/>
        </w:rPr>
      </w:r>
      <w:r>
        <w:rPr>
          <w:b/>
          <w:lang w:val="es_ES" w:bidi="es_ES"/>
        </w:rPr>
        <w:t>En la quinta escena:</w:t>
      </w:r>
      <w:r>
        <w:rPr>
          <w:lang w:val="es_ES" w:bidi="es_ES"/>
        </w:rPr>
        <w:t xml:space="preserve"> Después, Jesús y los discípulos están solos en una casa. Sus discípulos le preguntan: "¿Por qué no pudimos expulsar al espíritu maligno?" Jesús responde: "Esa persona solo se va orando".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Una gran multitud</w:t>
      </w:r>
    </w:p>
    <w:p>
      <w:pPr>
        <w:pStyle w:val="ListBullet"/>
        <w:spacing w:line="240" w:lineRule="auto"/>
        <w:ind w:left="720"/>
      </w:pPr>
      <w:r>
        <w:rPr>
          <w:lang w:val="es_ES" w:bidi="es_ES"/>
        </w:rPr>
      </w:r>
      <w:r>
        <w:rPr>
          <w:lang w:val="es_ES" w:bidi="es_ES"/>
        </w:rPr>
        <w:t>Maestros de la ley</w:t>
      </w:r>
    </w:p>
    <w:p>
      <w:pPr>
        <w:pStyle w:val="ListBullet"/>
        <w:spacing w:line="240" w:lineRule="auto"/>
        <w:ind w:left="720"/>
      </w:pPr>
      <w:r>
        <w:rPr>
          <w:lang w:val="es_ES" w:bidi="es_ES"/>
        </w:rPr>
      </w:r>
      <w:r>
        <w:rPr>
          <w:lang w:val="es_ES" w:bidi="es_ES"/>
        </w:rPr>
        <w:t>Un hombre cuyo hijo está poseído por un espíritu malo</w:t>
      </w:r>
    </w:p>
    <w:p>
      <w:pPr>
        <w:pStyle w:val="ListBullet"/>
        <w:spacing w:line="240" w:lineRule="auto"/>
        <w:ind w:left="720"/>
      </w:pPr>
      <w:r>
        <w:rPr>
          <w:lang w:val="es_ES" w:bidi="es_ES"/>
        </w:rPr>
      </w:r>
      <w:r>
        <w:rPr>
          <w:lang w:val="es_ES" w:bidi="es_ES"/>
        </w:rPr>
        <w:t>Un joven que está poseído por un espíritu malo</w:t>
      </w:r>
    </w:p>
    <w:p>
      <w:pPr/>
      <w:r>
        <w:rPr>
          <w:lang w:val="es_ES" w:bidi="es_ES"/>
        </w:rPr>
      </w:r>
      <w:r>
        <w:rPr>
          <w:lang w:val="es_ES" w:bidi="es_ES"/>
        </w:rPr>
        <w:t>En grupo, presten atención a estas partes del contexto del pasaje: Esta historia tiene lugar justo después de que Jesús, Santiago, Juan y Pedro han estado en la montaña y Jesús fue transformado. La mayor parte de la historia tiene lugar en una aldea, posiblemente en Galilea, pero no sabemos exactamente dónde. Es solo la última parte de la historia la que tiene lugar en una casa.</w:t>
      </w:r>
    </w:p>
    <w:p>
      <w:pPr/>
      <w:r>
        <w:rPr>
          <w:lang w:val="es_ES" w:bidi="es_ES"/>
        </w:rPr>
      </w:r>
      <w:r>
        <w:rPr>
          <w:lang w:val="es_ES" w:bidi="es_ES"/>
        </w:rPr>
        <w:t>Están regresando al monte para reunirse con el resto de los discípulos. Cuando encuentran al resto de los discípulos, los discípulos están discutiendo con los maestros de la ley y una gran multitud está a su alrededor.</w:t>
      </w:r>
    </w:p>
    <w:p>
      <w:pPr/>
      <w:r>
        <w:rPr>
          <w:lang w:val="es_ES" w:bidi="es_ES"/>
        </w:rPr>
      </w:r>
      <w:r>
        <w:rPr>
          <w:lang w:val="es_ES" w:bidi="es_ES"/>
        </w:rPr>
        <w:t>Deténganse aquí y conversen sobre esta pregunta en grupo: Hablen de un tiempo en que regresaron de un tiempo de paz de descanso o tranquilidad a momentos de caos. ¿Cómo se sentían? Pausen este audio aquí.</w:t>
      </w:r>
    </w:p>
    <w:p>
      <w:pPr/>
      <w:r>
        <w:rPr>
          <w:lang w:val="es_ES" w:bidi="es_ES"/>
        </w:rPr>
      </w:r>
      <w:r>
        <w:rPr>
          <w:lang w:val="es_ES" w:bidi="es_ES"/>
        </w:rPr>
        <w:t>Jesús pregunta al grupo: "¿De qué es esta discusión?" Él puede haber estado hablando a los discípulos y a los maestros de la ley, o puede haber estado preguntando a toda la multitud. Un hombre en la multitud responde, explicando que trajo a su hijo, que estaba poseído por un espíritu maligno, a los discípulos de Jesús para ser sanado, pero ellos no pudieron expulsar al espíritu maligno.</w:t>
      </w:r>
    </w:p>
    <w:p>
      <w:pPr/>
      <w:r>
        <w:rPr>
          <w:lang w:val="es_ES" w:bidi="es_ES"/>
        </w:rPr>
      </w:r>
      <w:r>
        <w:rPr>
          <w:lang w:val="es_ES" w:bidi="es_ES"/>
        </w:rPr>
        <w:t>Jesús probablemente está hablando a toda la multitud cuando Jesús dice: "¡Generación incrédula! ¿Hasta cuándo tendré que soportarlo?" Él entonces pide que el muchacho sea traído a él. Cuando el espíritu malo ve a Jesús, el espíritu arroja al muchacho al suelo y hace que el muchacho se dé vuelta, haciendo espuma en la boca. Jesús pregunta al padre cuánto tiempo el muchacho ha estado así.</w:t>
      </w:r>
    </w:p>
    <w:p>
      <w:pPr/>
      <w:r>
        <w:rPr>
          <w:lang w:val="es_ES" w:bidi="es_ES"/>
        </w:rPr>
      </w:r>
      <w:r>
        <w:rPr>
          <w:lang w:val="es_ES" w:bidi="es_ES"/>
        </w:rPr>
        <w:t>El padre responde: "Él ha sido así desde la infancia. El espíritu maligno a menudo ha lanzado a mi hijo al agua o al fuego para tratar de matarlo. Si puedes, ¡ten misericordia de nosotros y ayúdanos!"</w:t>
      </w:r>
    </w:p>
    <w:p>
      <w:pPr/>
      <w:r>
        <w:rPr>
          <w:lang w:val="es_ES" w:bidi="es_ES"/>
        </w:rPr>
      </w:r>
      <w:r>
        <w:rPr>
          <w:lang w:val="es_ES" w:bidi="es_ES"/>
        </w:rPr>
        <w:t>Jesús responde: "¿Qué quieres decir con 'si puedo'? Todo es posible para alguien que cree".</w:t>
      </w:r>
    </w:p>
    <w:p>
      <w:pPr/>
      <w:r>
        <w:rPr>
          <w:lang w:val="es_ES" w:bidi="es_ES"/>
        </w:rPr>
      </w:r>
      <w:r>
        <w:rPr>
          <w:lang w:val="es_ES" w:bidi="es_ES"/>
        </w:rPr>
        <w:t>El hombre dice inmediatamente: "Creo. ¡Ayúdame a vencer mi incredulidad!"</w:t>
      </w:r>
    </w:p>
    <w:p>
      <w:pPr/>
      <w:r>
        <w:rPr>
          <w:lang w:val="es_ES" w:bidi="es_ES"/>
        </w:rPr>
      </w:r>
      <w:r>
        <w:rPr>
          <w:lang w:val="es_ES" w:bidi="es_ES"/>
        </w:rPr>
        <w:t>Jesús ordena al espíritu malo que deje al muchacho cuando ve a una multitud más grande reuniéndose. El espíritu maligno grita, sacude al muchacho con violencia y se va. El muchacho parece que ha muerto, y la mayoría de la multitud piensa que lo ha hecho. Pero Jesús toma la mano del muchacho, lo pone de pie, y el muchacho se pone de pie.</w:t>
      </w:r>
    </w:p>
    <w:p>
      <w:pPr/>
      <w:r>
        <w:rPr>
          <w:lang w:val="es_ES" w:bidi="es_ES"/>
        </w:rPr>
      </w:r>
      <w:r>
        <w:rPr>
          <w:lang w:val="es_ES" w:bidi="es_ES"/>
        </w:rPr>
        <w:t>Jesús y sus discípulos han dejado a la multitud y ahora están solos en una casa. Los discípulos en privado le preguntan a Jesús por qué no podían ordenar al espíritu maligno que abandonara al muchacho. Jesús responde: "Esta clase solo puede salir por medio de la oración".</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9:14–29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cinco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Una gran multitud</w:t>
      </w:r>
    </w:p>
    <w:p>
      <w:pPr>
        <w:pStyle w:val="ListBullet"/>
        <w:spacing w:line="240" w:lineRule="auto"/>
        <w:ind w:left="720"/>
      </w:pPr>
      <w:r>
        <w:rPr>
          <w:lang w:val="es_ES" w:bidi="es_ES"/>
        </w:rPr>
      </w:r>
      <w:r>
        <w:rPr>
          <w:lang w:val="es_ES" w:bidi="es_ES"/>
        </w:rPr>
        <w:t>Maestros de la ley</w:t>
      </w:r>
    </w:p>
    <w:p>
      <w:pPr>
        <w:pStyle w:val="ListBullet"/>
        <w:spacing w:line="240" w:lineRule="auto"/>
        <w:ind w:left="720"/>
      </w:pPr>
      <w:r>
        <w:rPr>
          <w:lang w:val="es_ES" w:bidi="es_ES"/>
        </w:rPr>
      </w:r>
      <w:r>
        <w:rPr>
          <w:lang w:val="es_ES" w:bidi="es_ES"/>
        </w:rPr>
        <w:t>Un hombre cuyo hijo está poseído por un espíritu malo</w:t>
      </w:r>
    </w:p>
    <w:p>
      <w:pPr>
        <w:pStyle w:val="ListBullet"/>
        <w:spacing w:line="240" w:lineRule="auto"/>
        <w:ind w:left="720"/>
      </w:pPr>
      <w:r>
        <w:rPr>
          <w:lang w:val="es_ES" w:bidi="es_ES"/>
        </w:rPr>
      </w:r>
      <w:r>
        <w:rPr>
          <w:lang w:val="es_ES" w:bidi="es_ES"/>
        </w:rPr>
        <w:t>Un joven que está poseído por un espíritu malo</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Santiago, Juan y Pedro bajan de la montaña donde Jesús acababa de ser transformado. Cuando regresan a los otros discípulos, ven una gran multitud reunida, y a los discípulos discutiendo con los maestros de la ley. La multitud corre hacia Jesús, asombrada.</w:t>
      </w:r>
    </w:p>
    <w:p>
      <w:pPr/>
      <w:r>
        <w:rPr>
          <w:lang w:val="es_ES" w:bidi="es_ES"/>
        </w:rPr>
      </w:r>
      <w:r>
        <w:rPr>
          <w:lang w:val="es_ES" w:bidi="es_ES"/>
        </w:rPr>
        <w:t>Pausen la actuación. Pregúntenle a los actores que interpretan a la multitud: "¿Qué sienten o piensan?" Las personas podrían responder cosas como: "asombrado por el poder de Jesús", o "Emocionado de ver a Jesús", o "Realmente queremos que este muchacho sea sano y sabemos que Jesús puede hacerlo". Continúen con la obra.</w:t>
      </w:r>
    </w:p>
    <w:p>
      <w:pPr/>
      <w:r>
        <w:rPr>
          <w:lang w:val="es_ES" w:bidi="es_ES"/>
        </w:rPr>
      </w:r>
      <w:r>
        <w:rPr>
          <w:lang w:val="es_ES" w:bidi="es_ES"/>
        </w:rPr>
        <w:t>Jesús pregunta: "¿De qué es esta discusión?" Un hombre en la multitud responde: "Maestro, traje a mi hijo, que está poseído por un espíritu maligno, para que lo sanes." El espíritu maligno hace que mi hijo sea mudo. Lo agarra, lo arroja al suelo y lo hace echar espuma por la boca y rechinar sus dientes. Tus discípulos intentaron expulsar al espíritu maligno, pero no pudieron hacerlo".</w:t>
      </w:r>
    </w:p>
    <w:p>
      <w:pPr/>
      <w:r>
        <w:rPr>
          <w:lang w:val="es_ES" w:bidi="es_ES"/>
        </w:rPr>
      </w:r>
      <w:r>
        <w:rPr>
          <w:lang w:val="es_ES" w:bidi="es_ES"/>
        </w:rPr>
        <w:t>Pausen la actuación. Pregúntenle al actor que interpreta al padre: "¿Qué siente o piensa?" La persona podría responder cosas como: "Desesperado de que mi hijo sea sano", o "Estoy tan aliviado de que Jesús esté aquí, ya que sus discípulos no podían ayudar". Pregúntenles a los actores que interpretan a los discípulos: "¿Qué sienten o piensan?" Pueden responder cosas como: "Avergonzados de que no podamos expulsar a este espíritu maligno", o "Enojados, solo hemos estado discutiendo con los maestros de la ley religiosa", o "Avergonzados de que todas estas personas nos vean como incapaces de expulsar a este espíritu maligno". Continúen con la obra.</w:t>
      </w:r>
    </w:p>
    <w:p>
      <w:pPr/>
      <w:r>
        <w:rPr>
          <w:lang w:val="es_ES" w:bidi="es_ES"/>
        </w:rPr>
      </w:r>
      <w:r>
        <w:rPr>
          <w:lang w:val="es_ES" w:bidi="es_ES"/>
        </w:rPr>
        <w:t xml:space="preserve">Jesús dice: "¡Gente de poca fe! ¿Cuánto tiempo debo soportarlos? Tráeme al muchacho. Llevan al muchacho ante Jesús, y en cuanto el demonio que hay en él ve a Jesús, lo lanza al suelo y lo hace convulsionar </w:t>
      </w:r>
    </w:p>
    <w:p>
      <w:pPr/>
      <w:r>
        <w:rPr>
          <w:lang w:val="es_ES" w:bidi="es_ES"/>
        </w:rPr>
      </w:r>
      <w:r>
        <w:rPr>
          <w:lang w:val="es_ES" w:bidi="es_ES"/>
        </w:rPr>
        <w:t>Pausen la actuación. Pregúntenle al actor que está interpretando a Jesús: "¿Qué está sintiendo o pensando?" La persona puede responder cosas como: "Frustrado", o "Triste por la falta de fe de los discípulos o de las personas", o "Desearía que confiaran en mí". Continúen con la obra.</w:t>
      </w:r>
    </w:p>
    <w:p>
      <w:pPr/>
      <w:r>
        <w:rPr>
          <w:lang w:val="es_ES" w:bidi="es_ES"/>
        </w:rPr>
      </w:r>
      <w:r>
        <w:rPr>
          <w:lang w:val="es_ES" w:bidi="es_ES"/>
        </w:rPr>
        <w:t>Jesús pregunta al padre cuánto tiempo ha estado el muchacho poseído. El padre le dice que desde que el muchacho era pequeño, y dice: "Ten misericordia de nosotros y ayúdanos, si puedes".</w:t>
      </w:r>
    </w:p>
    <w:p>
      <w:pPr/>
      <w:r>
        <w:rPr>
          <w:lang w:val="es_ES" w:bidi="es_ES"/>
        </w:rPr>
      </w:r>
      <w:r>
        <w:rPr>
          <w:lang w:val="es_ES" w:bidi="es_ES"/>
        </w:rPr>
        <w:t>Jesús responde: "¿Qué quieres decir con 'si puedo'? Todo es posible para aquellos que creen".</w:t>
      </w:r>
    </w:p>
    <w:p>
      <w:pPr/>
      <w:r>
        <w:rPr>
          <w:lang w:val="es_ES" w:bidi="es_ES"/>
        </w:rPr>
      </w:r>
      <w:r>
        <w:rPr>
          <w:lang w:val="es_ES" w:bidi="es_ES"/>
        </w:rPr>
        <w:t>El padre responde inmediatamente: "¡Creo! ¡Ayudenme con mi falta de fe!"</w:t>
      </w:r>
    </w:p>
    <w:p>
      <w:pPr/>
      <w:r>
        <w:rPr>
          <w:lang w:val="es_ES" w:bidi="es_ES"/>
        </w:rPr>
      </w:r>
      <w:r>
        <w:rPr>
          <w:lang w:val="es_ES" w:bidi="es_ES"/>
        </w:rPr>
        <w:t>Pausen la actuación. Pregúntenle al actor que está interpretando a Jesús: "¿Qué está sintiendo o pensando?" La persona puede responder cosas como: "Sorprendido de que este hombre piense que yo no pueda sanar a su hijo". Pregúntenle al actor que interpreta al hombre: "¿Qué siente o piensa?" La persona puede responder cosas como: "Desesperado", o "No sé a dónde más ir, he intentado todo lo demás. Pero no sé si Jesús puede sanarlo", o "Dividido entre la fe y la incredulidad". Continúen con la obra.</w:t>
      </w:r>
    </w:p>
    <w:p>
      <w:pPr/>
      <w:r>
        <w:rPr>
          <w:lang w:val="es_ES" w:bidi="es_ES"/>
        </w:rPr>
      </w:r>
      <w:r>
        <w:rPr>
          <w:lang w:val="es_ES" w:bidi="es_ES"/>
        </w:rPr>
        <w:t>Cuando la multitud comienza a crecer, Jesús ordena al espíritu malo que deje al muchacho. El espíritu maligno sacude al muchacho con violencia, lo arroja al suelo y se va. El muchacho parece que está muerto, pero Jesús lo toma de la mano y lo ayuda a ponerse de pie.</w:t>
      </w:r>
    </w:p>
    <w:p>
      <w:pPr/>
      <w:r>
        <w:rPr>
          <w:lang w:val="es_ES" w:bidi="es_ES"/>
        </w:rPr>
      </w:r>
      <w:r>
        <w:rPr>
          <w:lang w:val="es_ES" w:bidi="es_ES"/>
        </w:rPr>
        <w:t>Pausen la actuación. Pregúntenle al actor que interpreta al muchacho: "¿Qué siente o piensa?" La persona puede responder cosas como: "Mucho más ligero, como si pudiera ver de nuevo", o "¡Libertad! ¡Me siento yo mismo nuevamente!" o "¡No puedo creer que se haya ido! ¡Estoy tan agradecido! Continúen con la obra.</w:t>
      </w:r>
    </w:p>
    <w:p>
      <w:pPr/>
      <w:r>
        <w:rPr>
          <w:lang w:val="es_ES" w:bidi="es_ES"/>
        </w:rPr>
      </w:r>
      <w:r>
        <w:rPr>
          <w:lang w:val="es_ES" w:bidi="es_ES"/>
        </w:rPr>
        <w:t>Después, cuando están solos en una casa, los discípulos de Jesús le preguntan por qué no pudieron expulsar al espíritu maligno. Jesús responde: "Esa clase solo puede ser expulsada por la oración".</w:t>
      </w:r>
    </w:p>
    <w:p>
      <w:pPr/>
      <w:r>
        <w:rPr>
          <w:lang w:val="es_ES" w:bidi="es_ES"/>
        </w:rPr>
      </w:r>
      <w:r>
        <w:rPr>
          <w:lang w:val="es_ES" w:bidi="es_ES"/>
        </w:rPr>
        <w:t>Pausen el drama, pregúntenles a los actores que interpretan a los discípulos: "¿Qué sienten o piensan?" Pueden responder cosas como: "Todavía estaba confundido por qué no funcionó para nosotros", o "Humillado, había comenzado a pensar que era mi poder, no el de Jesús".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9:14–29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Cuando Jesús regresó a los otros </w:t>
      </w:r>
      <w:r>
        <w:rPr>
          <w:b/>
          <w:lang w:val="es_ES" w:bidi="es_ES"/>
        </w:rPr>
        <w:t>discípulos</w:t>
      </w:r>
      <w:r>
        <w:rPr>
          <w:lang w:val="es_ES" w:bidi="es_ES"/>
        </w:rPr>
        <w:t xml:space="preserve">, vieron una gran multitud rodeándolos, y algunos </w:t>
      </w:r>
      <w:r>
        <w:rPr>
          <w:b/>
          <w:lang w:val="es_ES" w:bidi="es_ES"/>
        </w:rPr>
        <w:t>maestros de la ley religiosa</w:t>
      </w:r>
      <w:r>
        <w:rPr>
          <w:lang w:val="es_ES" w:bidi="es_ES"/>
        </w:rPr>
        <w:t xml:space="preserve"> estaban discutiendo con ellos. Los maestros de la ley son generalmente los escribas que han estudiado los libros de la ley y son expertos en interpretarlos. Usen la misma palabra que han usado en los pasajes anteriores para discípulos y maestros de la ley religiosa. Para obtener más información sobre </w:t>
      </w:r>
      <w:r>
        <w:rPr>
          <w:lang w:val="es_ES" w:bidi="es_ES"/>
        </w:rPr>
        <w:t>discípulos</w:t>
      </w:r>
      <w:r>
        <w:rPr>
          <w:lang w:val="es_ES" w:bidi="es_ES"/>
        </w:rPr>
        <w:t xml:space="preserve"> y </w:t>
      </w:r>
      <w:r>
        <w:rPr>
          <w:lang w:val="es_ES" w:bidi="es_ES"/>
        </w:rPr>
        <w:t>maestros de la ley religiosa</w:t>
      </w:r>
      <w:r>
        <w:rPr>
          <w:lang w:val="es_ES" w:bidi="es_ES"/>
        </w:rPr>
        <w:t>, consulten el Glosario Principal.</w:t>
      </w:r>
    </w:p>
    <w:p>
      <w:pPr/>
      <w:r>
        <w:rPr>
          <w:lang w:val="es_ES" w:bidi="es_ES"/>
        </w:rPr>
      </w:r>
      <w:r>
        <w:rPr>
          <w:lang w:val="es_ES" w:bidi="es_ES"/>
        </w:rPr>
        <w:t>Cuando la multitud vio a Jesús, se sintieron abrumados de asombro, y corrieron a saludarlo. "¿De qué es toda esta discusión?" Jesús preguntó. Uno de los hombres en la multitud habló y dijo: "</w:t>
      </w:r>
      <w:r>
        <w:rPr>
          <w:b/>
          <w:lang w:val="es_ES" w:bidi="es_ES"/>
        </w:rPr>
        <w:t>Maestro</w:t>
      </w:r>
      <w:r>
        <w:rPr>
          <w:lang w:val="es_ES" w:bidi="es_ES"/>
        </w:rPr>
        <w:t xml:space="preserve">, traje a mi hijo para que puedas sanarlo. Él está poseído por un </w:t>
      </w:r>
      <w:r>
        <w:rPr>
          <w:lang w:val="es_ES" w:bidi="es_ES"/>
        </w:rPr>
        <w:t>espíritu malo</w:t>
      </w:r>
      <w:r>
        <w:rPr>
          <w:lang w:val="es_ES" w:bidi="es_ES"/>
        </w:rPr>
        <w:t xml:space="preserve"> que no lo deja hablar". La palabra maestro es un término de respeto que los judíos usaban para las personas que enseñaban las cosas de Dios y tenían discípulos que los seguían. Usen la misma palabra que han usado para maestro en los pasajes anteriores. Para obtener más información sobre el </w:t>
      </w:r>
      <w:r>
        <w:rPr>
          <w:lang w:val="es_ES" w:bidi="es_ES"/>
        </w:rPr>
        <w:t>Maestro</w:t>
      </w:r>
      <w:r>
        <w:rPr>
          <w:lang w:val="es_ES" w:bidi="es_ES"/>
        </w:rPr>
        <w:t>, consulten el Glosario Principal.</w:t>
      </w:r>
    </w:p>
    <w:p>
      <w:pPr/>
      <w:r>
        <w:rPr>
          <w:lang w:val="es_ES" w:bidi="es_ES"/>
        </w:rPr>
      </w:r>
      <w:r>
        <w:rPr>
          <w:lang w:val="es_ES" w:bidi="es_ES"/>
        </w:rPr>
        <w:t xml:space="preserve">En la mayoría de los textos, la palabra para </w:t>
      </w:r>
      <w:r>
        <w:rPr>
          <w:b/>
          <w:lang w:val="es_ES" w:bidi="es_ES"/>
        </w:rPr>
        <w:t>espíritu malo</w:t>
      </w:r>
      <w:r>
        <w:rPr>
          <w:lang w:val="es_ES" w:bidi="es_ES"/>
        </w:rPr>
        <w:t xml:space="preserve"> en griego es en realidad </w:t>
      </w:r>
      <w:r>
        <w:rPr>
          <w:b/>
          <w:lang w:val="es_ES" w:bidi="es_ES"/>
        </w:rPr>
        <w:t>espíritu inmundo</w:t>
      </w:r>
      <w:r>
        <w:rPr>
          <w:lang w:val="es_ES" w:bidi="es_ES"/>
        </w:rPr>
        <w:t xml:space="preserve">. En esta historia, la primera mención de un espíritu maligno es un espíritu que hace que el muchacho no pueda hablar. Pero más tarde, el espíritu es llamado "impuro" o "malo". Impuro se refiere a algo que no es apto para servir a Dios. Todos los espíritus malignos son impuros porque no son aptos para servir a Dios. El espíritu maligno se refiere a los seres espirituales que sirven a Satanás como sus agentes y están bajo su autoridad. Estos seres espirituales tienen poder para oprimir a un ser humano e incluso tomar el control de él. Esto es lo que vemos que le está sucediendo a este muchacho en esta historia. De hecho, el padre del muchacho nos dice que este espíritu le impide hablar. Más tarde, Jesús menciona que el muchacho tampoco puede escuchar. Usen la misma palabra para espíritu maligno y más adelante en esta historia para espíritu inmundo que han usado en los pasajes anteriores. Para obtener más información sobre </w:t>
      </w:r>
      <w:r>
        <w:rPr>
          <w:lang w:val="es_ES" w:bidi="es_ES"/>
        </w:rPr>
        <w:t>maligno</w:t>
      </w:r>
      <w:r>
        <w:rPr>
          <w:lang w:val="es_ES" w:bidi="es_ES"/>
        </w:rPr>
        <w:t xml:space="preserve"> o </w:t>
      </w:r>
      <w:r>
        <w:rPr>
          <w:b/>
          <w:lang w:val="es_ES" w:bidi="es_ES"/>
        </w:rPr>
        <w:t>espíritus inmundos</w:t>
      </w:r>
      <w:r>
        <w:rPr>
          <w:lang w:val="es_ES" w:bidi="es_ES"/>
        </w:rPr>
        <w:t>, consulten el Glosario Principal.</w:t>
      </w:r>
    </w:p>
    <w:p>
      <w:pPr/>
      <w:r>
        <w:rPr>
          <w:lang w:val="es_ES" w:bidi="es_ES"/>
        </w:rPr>
      </w:r>
      <w:r>
        <w:rPr>
          <w:lang w:val="es_ES" w:bidi="es_ES"/>
        </w:rPr>
        <w:t xml:space="preserve">El padre le pide a Jesús que saque al espíritu maligno de su hijo. Y él menciona a Jesús que sus discípulos no podían expulsar al espíritu maligno. Jesús les dice: "Gente </w:t>
      </w:r>
      <w:r>
        <w:rPr>
          <w:b/>
          <w:lang w:val="es_ES" w:bidi="es_ES"/>
        </w:rPr>
        <w:t>incrédula</w:t>
      </w:r>
      <w:r>
        <w:rPr>
          <w:lang w:val="es_ES" w:bidi="es_ES"/>
        </w:rPr>
        <w:t xml:space="preserve">" o "Gente sin fe" </w:t>
      </w:r>
      <w:r>
        <w:rPr>
          <w:b/>
          <w:lang w:val="es_ES" w:bidi="es_ES"/>
        </w:rPr>
        <w:t>La fe</w:t>
      </w:r>
      <w:r>
        <w:rPr>
          <w:lang w:val="es_ES" w:bidi="es_ES"/>
        </w:rPr>
        <w:t xml:space="preserve"> describe la respuesta de las personas a la promesa de Dios. Esto se trata de poner su confianza en Dios. En esta historia, Jesús llama a las personas "incrédulas", lo que significa que no confían en el poder de Jesús.</w:t>
      </w:r>
    </w:p>
    <w:p>
      <w:pPr/>
      <w:r>
        <w:rPr>
          <w:lang w:val="es_ES" w:bidi="es_ES"/>
        </w:rPr>
      </w:r>
      <w:r>
        <w:rPr>
          <w:lang w:val="es_ES" w:bidi="es_ES"/>
        </w:rPr>
        <w:t xml:space="preserve">Deténganse aquí y conversen en grupo sobre la palabra o frase que usarán para los </w:t>
      </w:r>
      <w:r>
        <w:rPr>
          <w:b/>
          <w:lang w:val="es_ES" w:bidi="es_ES"/>
        </w:rPr>
        <w:t>incrédulos</w:t>
      </w:r>
      <w:r>
        <w:rPr>
          <w:lang w:val="es_ES" w:bidi="es_ES"/>
        </w:rPr>
        <w:t xml:space="preserve">. Busquen </w:t>
      </w:r>
      <w:r>
        <w:rPr>
          <w:lang w:val="es_ES" w:bidi="es_ES"/>
        </w:rPr>
        <w:t>fe</w:t>
      </w:r>
      <w:r>
        <w:rPr>
          <w:lang w:val="es_ES" w:bidi="es_ES"/>
        </w:rPr>
        <w:t xml:space="preserve"> en el glosario principal para más información. Pausen este audio aquí.</w:t>
      </w:r>
    </w:p>
    <w:p>
      <w:pPr/>
      <w:r>
        <w:rPr>
          <w:lang w:val="es_ES" w:bidi="es_ES"/>
        </w:rPr>
      </w:r>
      <w:r>
        <w:rPr>
          <w:lang w:val="es_ES" w:bidi="es_ES"/>
        </w:rPr>
        <w:t xml:space="preserve">El padre le pide a Jesús que "Ten </w:t>
      </w:r>
      <w:r>
        <w:rPr>
          <w:b/>
          <w:lang w:val="es_ES" w:bidi="es_ES"/>
        </w:rPr>
        <w:t>misericordia</w:t>
      </w:r>
      <w:r>
        <w:rPr>
          <w:lang w:val="es_ES" w:bidi="es_ES"/>
        </w:rPr>
        <w:t xml:space="preserve"> de nosotros, y ayúdanos". Mostrar misericordia es mostrar compasión por los que sufren o están necesitados.</w:t>
      </w:r>
    </w:p>
    <w:p>
      <w:pPr/>
      <w:r>
        <w:rPr>
          <w:lang w:val="es_ES" w:bidi="es_ES"/>
        </w:rPr>
      </w:r>
      <w:r>
        <w:rPr>
          <w:lang w:val="es_ES" w:bidi="es_ES"/>
        </w:rPr>
        <w:t xml:space="preserve">Deténganse aquí y conversen en grupo sobre la palabra o frase que usarán para </w:t>
      </w:r>
      <w:r>
        <w:rPr>
          <w:b/>
          <w:lang w:val="es_ES" w:bidi="es_ES"/>
        </w:rPr>
        <w:t>misericordia</w:t>
      </w:r>
      <w:r>
        <w:rPr>
          <w:lang w:val="es_ES" w:bidi="es_ES"/>
        </w:rPr>
        <w:t xml:space="preserve">. Busquen </w:t>
      </w:r>
      <w:r>
        <w:rPr>
          <w:lang w:val="es_ES" w:bidi="es_ES"/>
        </w:rPr>
        <w:t>misericordia</w:t>
      </w:r>
      <w:r>
        <w:rPr>
          <w:lang w:val="es_ES" w:bidi="es_ES"/>
        </w:rPr>
        <w:t xml:space="preserve"> en el Glosario Principal para obtener más información. Usen esta misma palabra para misericordia en todo el libro de Marcos. Pausen este audio aquí.</w:t>
      </w:r>
    </w:p>
    <w:p>
      <w:pPr/>
      <w:r>
        <w:rPr>
          <w:lang w:val="es_ES" w:bidi="es_ES"/>
        </w:rPr>
      </w:r>
      <w:r>
        <w:rPr>
          <w:lang w:val="es_ES" w:bidi="es_ES"/>
        </w:rPr>
        <w:t xml:space="preserve">Jesús </w:t>
      </w:r>
      <w:r>
        <w:rPr>
          <w:b/>
          <w:lang w:val="es_ES" w:bidi="es_ES"/>
        </w:rPr>
        <w:t>reprende</w:t>
      </w:r>
      <w:r>
        <w:rPr>
          <w:lang w:val="es_ES" w:bidi="es_ES"/>
        </w:rPr>
        <w:t xml:space="preserve"> al espíritu maligno. Esto significa que él habló con severidad al espíritu maligno.</w:t>
      </w:r>
    </w:p>
    <w:p>
      <w:pPr/>
      <w:r>
        <w:rPr>
          <w:lang w:val="es_ES" w:bidi="es_ES"/>
        </w:rPr>
      </w:r>
      <w:r>
        <w:rPr>
          <w:lang w:val="es_ES" w:bidi="es_ES"/>
        </w:rPr>
        <w:t xml:space="preserve">Y entonces más tarde, Jesús les dice a sus discípulos que este tipo de espíritu solo puede salir a través de la </w:t>
      </w:r>
      <w:r>
        <w:rPr>
          <w:b/>
          <w:lang w:val="es_ES" w:bidi="es_ES"/>
        </w:rPr>
        <w:t>oración</w:t>
      </w:r>
      <w:r>
        <w:rPr>
          <w:lang w:val="es_ES" w:bidi="es_ES"/>
        </w:rPr>
        <w:t xml:space="preserve"> y </w:t>
      </w:r>
      <w:r>
        <w:rPr>
          <w:lang w:val="es_ES" w:bidi="es_ES"/>
        </w:rPr>
        <w:t>ayuno</w:t>
      </w:r>
      <w:r>
        <w:rPr>
          <w:lang w:val="es_ES" w:bidi="es_ES"/>
        </w:rPr>
        <w:t>. Asegúrense de que la palabra que usan aquí no se refiera solo a comunicación ritual, sino a algo más personal. Algunas traducciones de la Biblia mencionan el ayuno, y otras no. Tendrán que decidir si incluyen la idea de ayunar, o de no comer para estar cerca de Dios, en esta historia o no.</w:t>
      </w:r>
    </w:p>
    <w:p>
      <w:pPr/>
      <w:r>
        <w:rPr>
          <w:lang w:val="es_ES" w:bidi="es_ES"/>
        </w:rPr>
      </w:r>
      <w:r>
        <w:rPr>
          <w:lang w:val="es_ES" w:bidi="es_ES"/>
        </w:rPr>
        <w:t xml:space="preserve">Deténganse aquí y conversen en grupo sobre la palabra o frase que usarán para </w:t>
      </w:r>
      <w:r>
        <w:rPr>
          <w:b/>
          <w:lang w:val="es_ES" w:bidi="es_ES"/>
        </w:rPr>
        <w:t>orar</w:t>
      </w:r>
      <w:r>
        <w:rPr>
          <w:lang w:val="es_ES" w:bidi="es_ES"/>
        </w:rPr>
        <w:t xml:space="preserve">. Busquen más información sobre </w:t>
      </w:r>
      <w:r>
        <w:rPr>
          <w:lang w:val="es_ES" w:bidi="es_ES"/>
        </w:rPr>
        <w:t>oración</w:t>
      </w:r>
      <w:r>
        <w:rPr>
          <w:lang w:val="es_ES" w:bidi="es_ES"/>
        </w:rPr>
        <w:t xml:space="preserve"> en el Glosario Principal. Usen la misma palabra para oración en todo el libro de Marcos.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9:30–50</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9:30–50 y guárdenlo en sus corazones.</w:t>
      </w:r>
    </w:p>
    <w:p>
      <w:pPr/>
      <w:r>
        <w:rPr>
          <w:lang w:val="es_ES" w:bidi="es_ES"/>
        </w:rPr>
      </w:r>
      <w:r>
        <w:rPr>
          <w:lang w:val="es_ES" w:bidi="es_ES"/>
        </w:rPr>
        <w:t>Escuchen una versión en audio de Marcos 9:30–50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9:30–50 en la traducción que sea más fácil de entender.</w:t>
      </w:r>
    </w:p>
    <w:p>
      <w:pPr/>
      <w:r>
        <w:rPr>
          <w:lang w:val="es_ES" w:bidi="es_ES"/>
        </w:rPr>
      </w:r>
      <w:r>
        <w:rPr>
          <w:lang w:val="es_ES" w:bidi="es_ES"/>
        </w:rPr>
        <w:t>Jesús y sus discípulos salen del área norte de Cesarea de Filipo y viajan al sur, a través de Galilea, hacia Jerusalén. Jesús sabe que va a Jerusalén para sufrir y morir. No se detiene en su camino a Cafarnaúm porque Jesús no quiere que nadie sepa que él y sus discípulos están pasando po allí. Él probablemente evita las áreas muy pobladas de Galilea en el camino a Cafarnaúm. Él quiere estar a solas con sus discípulos para enseñarles antes de ir a Jerusalén a sufrir.</w:t>
      </w:r>
    </w:p>
    <w:p>
      <w:pPr/>
      <w:r>
        <w:rPr>
          <w:lang w:val="es_ES" w:bidi="es_ES"/>
        </w:rPr>
      </w:r>
      <w:r>
        <w:rPr>
          <w:lang w:val="es_ES" w:bidi="es_ES"/>
        </w:rPr>
        <w:t>Deténganse aquí y muestren a su equipo de traducción un mapa de Cesarea de Filipo y de Galilea, incluida Cafarnaúm.</w:t>
      </w:r>
    </w:p>
    <w:p>
      <w:pPr/>
      <w:r>
        <w:rPr>
          <w:lang w:val="es_ES" w:bidi="es_ES"/>
        </w:rPr>
      </w:r>
      <w:r>
        <w:rPr>
          <w:lang w:val="es_ES" w:bidi="es_ES"/>
        </w:rPr>
        <w:t>Mientras están caminando, Jesús enseña y les habla a sus discípulos sobre el sufrimiento que le sucederá. Él dice que Él será "dado" o "entregado" en las manos de los hombres. Muchos estudiosos creen que Jesús se refiere a la traición de Judas. Sin embargo, la mayoría de los estudiosos piensan que Jesús está hablando de que Dios da control a hombres poderosos para que lo juzguen y lo ejecuten. Sus discípulos no entienden lo que Jesús está diciendo, pero tienen miedo de preguntarle más sobre esto. Quizás están preocupados por lo que sucederá, o tal vez no quieren que Jesús los reprenda como lo hizo a Pedro anteriormente.</w:t>
      </w:r>
    </w:p>
    <w:p>
      <w:pPr/>
      <w:r>
        <w:rPr>
          <w:lang w:val="es_ES" w:bidi="es_ES"/>
        </w:rPr>
      </w:r>
      <w:r>
        <w:rPr>
          <w:lang w:val="es_ES" w:bidi="es_ES"/>
        </w:rPr>
        <w:t>Entonces Jesús y sus discípulos llegaron a Cafarnaúm, donde se habían quedado muchas veces anteriormente. Como de costumbre, fueron a una casa donde podían estar solos para hablar. Jesús pregunta a Sus discípulos de qué estaban hablando en el camino a Cafarnaúm. Ninguno de los discípulos quería responder a Jesús porque estaban discutiendo quién de ellos era el más grande. Jesús se sentó y llamó a sus discípulos a que se acercaran y escucharan. Esta es la manera en que los maestros judíos llamaban a sus discípulos. Esta es la segunda vez que Jesús les ha hablado a sus discípulos de su próxima muerte. En ambas ocasiones, los discípulos han respondido rechazando la idea o siendo orgullosos. Jesús nuevamente comienza a enseñar a los discípulos sobre la humildad y sobre ser un siervo de los demás.</w:t>
      </w:r>
    </w:p>
    <w:p>
      <w:pPr/>
      <w:r>
        <w:rPr>
          <w:lang w:val="es_ES" w:bidi="es_ES"/>
        </w:rPr>
      </w:r>
      <w:r>
        <w:rPr>
          <w:lang w:val="es_ES" w:bidi="es_ES"/>
        </w:rPr>
        <w:t>Deténganse aquí y conversen sobre esta pregunta en grupo: Hablen de alguien que conocen, que es un verdadero siervo de otros, que es humilde y no busca cosas para sí mismo. Pausen este audio aquí.</w:t>
      </w:r>
    </w:p>
    <w:p>
      <w:pPr/>
      <w:r>
        <w:rPr>
          <w:lang w:val="es_ES" w:bidi="es_ES"/>
        </w:rPr>
      </w:r>
      <w:r>
        <w:rPr>
          <w:lang w:val="es_ES" w:bidi="es_ES"/>
        </w:rPr>
        <w:t>Primero, Jesús habla a sus discípulos sobre su discusión sobre quién es el más importante entre ellos. Los discípulos de Jesús creen lo que su cultura les ha enseñado: que cada uno de ellos debe tratar de ser el más grande de los discípulos. Pero Jesús responde de una manera sorprendente. Él fue en contra de lo que su cultura enseñaba: el que quiera ser el primero, o el más grande, debe ser el último. Jesús explica esta idea al traer a un niño para estar entre ellos y luego abraza al niño para mostrar amor por él. Los hijos no eran importantes ni grandes en esa cultura. Jesús quería mostrar a los discípulos que tienen que servir, dar la bienvenida y cuidar de las personas humildes en lugar de tratar de estar en una posición alta. Él les dice a sus discípulos que las personas que cuidan de estos niños están mostrando su amor por Jesús y por Dios mismo.</w:t>
      </w:r>
    </w:p>
    <w:p>
      <w:pPr/>
      <w:r>
        <w:rPr>
          <w:lang w:val="es_ES" w:bidi="es_ES"/>
        </w:rPr>
      </w:r>
      <w:r>
        <w:rPr>
          <w:lang w:val="es_ES" w:bidi="es_ES"/>
        </w:rPr>
        <w:t>Los discípulos le hicieron a Jesús una pregunta sobre algo que no entienden. Vieron a otro hombre expulsando demonios en el nombre de Jesús, lo que significa que los estaba expulsando con la autoridad de Jesús. Los discípulos le dijeron al hombre que se detuviera porque él no era uno de los discípulos más cercanos de Jesús. Justo antes de esta historia, los discípulos se habían sorprendido de que no pudieran expulsar a un demonio, así que probablemente estaban confundidos de que este hombre pudiera. Jesús les dice a sus discípulos que deben aceptar a este hombre porque deben aceptar a cualquiera que siga a Jesús. Hay dos tipos de personas: las que siguen a Jesús y las que no lo hacen. Jesús dice que este hombre que expulsó demonios en el nombre de Jesús no hablaría mal de Jesús rápidamente. Jesús está diciendo que alguien no puede ser hostil y amistoso al mismo tiempo. Jesús explica con esta importante declaración: Si alguien les da agua para beber porque pertenecen al Mesías, o Cristo, serán recompensados. Jesús estaba mostrando que un gesto que nos parece sin importancia, no lo es para Dios. Israel era un país cálido, y dar agua era una manera importante de dar la bienvenida a las personas. Deténganse aquí y conversen sobre esta pregunta en grupo: ¿Cómo muestra su cultura a las personas que son bienvenidas, en la ciudad y en los hogares? Pausen este audio aquí.</w:t>
      </w:r>
    </w:p>
    <w:p>
      <w:pPr/>
      <w:r>
        <w:rPr>
          <w:lang w:val="es_ES" w:bidi="es_ES"/>
        </w:rPr>
      </w:r>
      <w:r>
        <w:rPr>
          <w:lang w:val="es_ES" w:bidi="es_ES"/>
        </w:rPr>
        <w:t>Jesús se refiere de nuevo al niño que puso en medio del grupo anteriormente. Está mal hacer que cualquiera que confía en Jesús "tropiece", lo que significa desobedecer a Dios. Jesús quiere enfatizar esto. Él dice que es mejor ser arrojado al mar con una piedra de molino grande alrededor del cuello y morir, que hacer que alguien más peque o pierda la fe en Dios. Esta piedra de molino es específicamente aquella que un burro tuvo que girar porque era muy grande. Se usaba para moler harina. En este momento, los judíos consideraban que una muerte sin entierro, incluida la muerte en el mar, era el peor tipo de muerte.</w:t>
      </w:r>
    </w:p>
    <w:p>
      <w:pPr/>
      <w:r>
        <w:rPr>
          <w:lang w:val="es_ES" w:bidi="es_ES"/>
        </w:rPr>
      </w:r>
      <w:r>
        <w:rPr>
          <w:lang w:val="es_ES" w:bidi="es_ES"/>
        </w:rPr>
        <w:t>Deténganse aquí y en grupo miren una imagen de una piedra de molino. Pausen este audio aquí.</w:t>
      </w:r>
    </w:p>
    <w:p>
      <w:pPr/>
      <w:r>
        <w:rPr>
          <w:lang w:val="es_ES" w:bidi="es_ES"/>
        </w:rPr>
      </w:r>
      <w:r>
        <w:rPr>
          <w:lang w:val="es_ES" w:bidi="es_ES"/>
        </w:rPr>
        <w:t>Jesús habla de manos, pies y ojos que hacen que las personas pequen. Estas diferentes partes del cuerpo representan las cosas específicas que las personas pueden hacer mal. La mano, el pie y el ojo no pueden actuar de manera independiente de alguien, sino que son instrumentos que las personas pueden usar para pecar contra Dios. Jesús no está diciendo a las personas que se corten literalmente los brazos o las piernas. Algunos judíos creían que resucitarían a la vida exactamente de la manera en que murieron, con las extremidades faltantes. Esto puede ser por lo que Jesús les dice que es mejor entrar en la vida, o en la vida resucitada, sin un miembro, que tener todas las extremidades y ser arrojado al infierno o a la Gehena. Las personas judías sabían que si pecaban contra Dios, serían castigadas y enviadas al "infierno", o "Gehena". Había un valle llamado Gehena al lado de Jerusalén donde el pueblo antiguo sacrificaba niños. Más tarde, el pueblo judío arrojó su basura allí y la basura fue destruida por gusanos y fuego. Este valle se convirtió en el símbolo de un lugar de castigo. Los profetas judíos describieron el infierno, o el lugar del castigo, como un lugar donde los gusanos y el fuego comían a las personas para siempre.</w:t>
      </w:r>
    </w:p>
    <w:p>
      <w:pPr/>
      <w:r>
        <w:rPr>
          <w:lang w:val="es_ES" w:bidi="es_ES"/>
        </w:rPr>
      </w:r>
      <w:r>
        <w:rPr>
          <w:lang w:val="es_ES" w:bidi="es_ES"/>
        </w:rPr>
        <w:t>Deténganse aquí y conversen sobre esta pregunta en grupo: ¿Cómo describen las personas en su cultura el infierno, o el castigo eterno? ¿Cuáles son las diferentes creencias que las personas tienen sobre la muerte, el infierno y la resurrección? Pausen este audio aquí.</w:t>
      </w:r>
    </w:p>
    <w:p>
      <w:pPr/>
      <w:r>
        <w:rPr>
          <w:lang w:val="es_ES" w:bidi="es_ES"/>
        </w:rPr>
      </w:r>
      <w:r>
        <w:rPr>
          <w:lang w:val="es_ES" w:bidi="es_ES"/>
        </w:rPr>
        <w:t>Finalmente, Jesús habla de un tipo diferente de fuego. Las personas judías hacían sacrificios quemados a Dios en su templo. Tuvieron que traer sal junto con sus sacrificios que se quemaban en un altar: la sal agregaba sabor y preservaba la carne. La sal de la que Jesús habla representa nuestro compromiso con Jesús y con compartir las Buenas Nuevas sobre Jesús. "Ser salado con fuego" significa que el pueblo sufriría persecución y se convertiría en un sacrificio a Dios porque está comprometido con Dios. Su compromiso, persecución y sufrimiento mostrarían que las Buenas Nuevas de Dios son reales. Pero un poco de sal no es pura y no funciona bien, al igual que a veces perdemos nuestro compromiso con Jesús. Pero si estamos comprometidos con Jesús, continuaremos amándonos los unos a los otros. Cuando nos amamos los unos a los otros, estamos en paz entre nosotros y no discutimos ni luchamos. Jesús lleva la conversación de regreso al problema original al comienzo de esta historia, cuando los discípulos estaban tratando de decidir quién era el más grande. Jesús les dice a sus discípulos que vivir en paz entre sí es lo más importante.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9:30–50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 xml:space="preserve">Esta historia tiene tres escenas. </w:t>
      </w:r>
    </w:p>
    <w:p>
      <w:pPr/>
      <w:r>
        <w:rPr>
          <w:lang w:val="es_ES" w:bidi="es_ES"/>
        </w:rPr>
      </w:r>
      <w:r>
        <w:rPr>
          <w:b/>
          <w:lang w:val="es_ES" w:bidi="es_ES"/>
        </w:rPr>
        <w:t>En la primera escena:</w:t>
      </w:r>
      <w:r>
        <w:rPr>
          <w:lang w:val="es_ES" w:bidi="es_ES"/>
        </w:rPr>
        <w:t xml:space="preserve"> Jesús y sus discípulos viajan por Galilea. Jesús no quiere que nadie sepa que él está allí para que pueda pasar tiempo enseñando a sus discípulos. Él les dice que será traicionado y asesinado, pero tres días después resucitará de entre los muertos. Los discípulos tienen demasiado miedo para preguntarle a Jesús qué quiere decir.</w:t>
      </w:r>
    </w:p>
    <w:p>
      <w:pPr/>
      <w:r>
        <w:rPr>
          <w:lang w:val="es_ES" w:bidi="es_ES"/>
        </w:rPr>
      </w:r>
      <w:r>
        <w:rPr>
          <w:b/>
          <w:lang w:val="es_ES" w:bidi="es_ES"/>
        </w:rPr>
        <w:t>En la segunda escena:</w:t>
      </w:r>
      <w:r>
        <w:rPr>
          <w:lang w:val="es_ES" w:bidi="es_ES"/>
        </w:rPr>
        <w:t xml:space="preserve"> Jesús y sus discípulos llegan a Cafarnaúm y entran en una casa. Jesús pregunta a sus discípulos de qué estaban hablando en el camino, pero ellos no responden, porque habían estado discutiendo sobre cuál de ellos era el más grande. Jesús llama a los discípulos a sí y les dice que quien quiera ser el primero debe ser el último y ser el siervo de todos los demás. Jesús entonces toma a un niño joven y les dice: "El que da la bienvenida a un niño pequeño como este, me da la bienvenida a mí y a mi Padre que me envió".</w:t>
      </w:r>
    </w:p>
    <w:p>
      <w:pPr/>
      <w:r>
        <w:rPr>
          <w:lang w:val="es_ES" w:bidi="es_ES"/>
        </w:rPr>
      </w:r>
      <w:r>
        <w:rPr>
          <w:b/>
          <w:lang w:val="es_ES" w:bidi="es_ES"/>
        </w:rPr>
        <w:t>En la tercera escena:</w:t>
      </w:r>
      <w:r>
        <w:rPr>
          <w:lang w:val="es_ES" w:bidi="es_ES"/>
        </w:rPr>
        <w:t xml:space="preserve"> Juan le dice a Jesús que vieron a alguien que expulsaba espíritus malignos en el nombre de Jesús, y le dijeron que se detuviera ya que él no era uno de los discípulos de Jesús. Jesús dice: "¡No lo detengan! Cualquiera que haga milagros en mi nombre no podrá hablar mal de mí inmediatamente después. Quien no está contra nosotros, está a nuestro favor. Cualquiera que os dé incluso un vaso de agua por mi causa, será recompensado".</w:t>
      </w:r>
    </w:p>
    <w:p>
      <w:pPr/>
      <w:r>
        <w:rPr>
          <w:lang w:val="es_ES" w:bidi="es_ES"/>
        </w:rPr>
      </w:r>
      <w:r>
        <w:rPr>
          <w:lang w:val="es_ES" w:bidi="es_ES"/>
        </w:rPr>
        <w:t>Jesús entonces continúa enseñándoles. Él dice: "Es mejor ser arrojado al mar con un gran peso alrededor del cuello que hacer que alguien más peque. Es mejor perder una parte de tu cuerpo, pero vivir para siempre con Dios como tu Rey, que tener todas las partes de tu cuerpo y ser arrojado al infierno, donde hay gusanos y fuego que nunca termina. Todos serán probados. La sal es buena para sazón, pero si la sal pierde su sabor, ¿cómo puede volver a ser salada? Deben ser como sal entre sí y vivir en paz entre sí".</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Juan, uno de los discípulos de Jesús, es mencionado por su nombre</w:t>
      </w:r>
    </w:p>
    <w:p>
      <w:pPr>
        <w:pStyle w:val="ListBullet"/>
        <w:spacing w:line="240" w:lineRule="auto"/>
        <w:ind w:left="720"/>
      </w:pPr>
      <w:r>
        <w:rPr>
          <w:lang w:val="es_ES" w:bidi="es_ES"/>
        </w:rPr>
      </w:r>
      <w:r>
        <w:rPr>
          <w:lang w:val="es_ES" w:bidi="es_ES"/>
        </w:rPr>
        <w:t>Un niño joven</w:t>
      </w:r>
    </w:p>
    <w:p>
      <w:pPr/>
      <w:r>
        <w:rPr>
          <w:lang w:val="es_ES" w:bidi="es_ES"/>
        </w:rPr>
      </w:r>
      <w:r>
        <w:rPr>
          <w:lang w:val="es_ES" w:bidi="es_ES"/>
        </w:rPr>
        <w:t>En grupo, presten atención a estas partes del contexto del pasaje: Durante la primera parte del pasaje, Jesús y los discípulos están regresando del área de Cesarea de Filipo a Cafarnaúm, a través de Galilea. Cuando llegan a Cafarnaúm, entran en una casa y allí tienen el resto de su conversación.</w:t>
      </w:r>
    </w:p>
    <w:p>
      <w:pPr/>
      <w:r>
        <w:rPr>
          <w:lang w:val="es_ES" w:bidi="es_ES"/>
        </w:rPr>
      </w:r>
      <w:r>
        <w:rPr>
          <w:lang w:val="es_ES" w:bidi="es_ES"/>
        </w:rPr>
        <w:t>Deténganse y miren un mapa de Cesarea de Filipo a Cafarnaúm en grupo. Miren la ruta que Jesús y sus discípulos pueden haber tomado mientras caminaban. Pausen este audio aquí.</w:t>
      </w:r>
    </w:p>
    <w:p>
      <w:pPr/>
      <w:r>
        <w:rPr>
          <w:lang w:val="es_ES" w:bidi="es_ES"/>
        </w:rPr>
      </w:r>
      <w:r>
        <w:rPr>
          <w:lang w:val="es_ES" w:bidi="es_ES"/>
        </w:rPr>
        <w:t>Mientras viajan, Jesús les dice a sus discípulos que morirá y resucitará de entre los muertos. Sus discípulos no lo entienden, y tienen miedo de hacerle preguntas.</w:t>
      </w:r>
    </w:p>
    <w:p>
      <w:pPr/>
      <w:r>
        <w:rPr>
          <w:lang w:val="es_ES" w:bidi="es_ES"/>
        </w:rPr>
      </w:r>
      <w:r>
        <w:rPr>
          <w:lang w:val="es_ES" w:bidi="es_ES"/>
        </w:rPr>
        <w:t>Cuando llegan a Cafarnaúm, entran en una casa. Lo más probable es que esta sea la casa de Pedro, donde Jesús a menudo se quedó. Jesús pregunta a sus discípulos: "¿De qué estabais hablando en el camino?" Como habían estado hablando de cuál de ellos es el más grande, no responden. Jesús llama a los discípulos a él y comienza a enseñarles. Jesús enseña sobre varios temas, pero todos están conectados entre sí. Jesús probablemente usa la memoria como ayuda para palabras e ideas repetidas para ayudar a conectar las enseñanzas. Él menciona a los niños más de una vez, habla de hacer cosas "en su nombre", enumera las partes del cuerpo que hacen que las personas pequen, y repite ideas como "infierno", "Reino de Dios", "fuego" y "sal".</w:t>
      </w:r>
    </w:p>
    <w:p>
      <w:pPr/>
      <w:r>
        <w:rPr>
          <w:lang w:val="es_ES" w:bidi="es_ES"/>
        </w:rPr>
      </w:r>
      <w:r>
        <w:rPr>
          <w:lang w:val="es_ES" w:bidi="es_ES"/>
        </w:rPr>
        <w:t>Deténganse aquí y conversen sobre esta pregunta en grupo: Escuchen Marcos 9:35–50 nuevamente. ¿Qué palabras e ideas escuchan a Jesús repetir? Hablen sobre cómo esto es diferente o similar a la manera en que los maestros religiosos en su cultura enseñan. Pausen este audio aquí.</w:t>
      </w:r>
    </w:p>
    <w:p>
      <w:pPr/>
      <w:r>
        <w:rPr>
          <w:lang w:val="es_ES" w:bidi="es_ES"/>
        </w:rPr>
      </w:r>
      <w:r>
        <w:rPr>
          <w:lang w:val="es_ES" w:bidi="es_ES"/>
        </w:rPr>
        <w:t>Jesús les dice que el más grande será la persona que tome el último lugar y se convierta en el siervo de todos los demás. Él toma a un niño en sus brazos y les dice que cualquiera que recibe a un niño en su nombre lo recibe a él, y cualquiera que lo recibe a él recibe al Padre que lo envió.</w:t>
      </w:r>
    </w:p>
    <w:p>
      <w:pPr/>
      <w:r>
        <w:rPr>
          <w:lang w:val="es_ES" w:bidi="es_ES"/>
        </w:rPr>
      </w:r>
      <w:r>
        <w:rPr>
          <w:lang w:val="es_ES" w:bidi="es_ES"/>
        </w:rPr>
        <w:t>Juan le dice a Jesús que habían visto a un hombre expulsando demonios en el nombre de Jesús, y le habían dicho que se detuviera ya que él no era uno de los discípulos. Presten atención al flujo de pensamiento y a los ejemplos en la enseñanza de Jesús. Jesús dice: "¡No lo detengan! Cualquiera que haga milagros en mi nombre no podrá hablar mal de mí inmediatamente después. Quien no está contra nosotros, está a nuestro favor. Cualquiera que os dé incluso un vaso de agua por mi causa, será recompensado".</w:t>
      </w:r>
    </w:p>
    <w:p>
      <w:pPr/>
      <w:r>
        <w:rPr>
          <w:lang w:val="es_ES" w:bidi="es_ES"/>
        </w:rPr>
      </w:r>
      <w:r>
        <w:rPr>
          <w:lang w:val="es_ES" w:bidi="es_ES"/>
        </w:rPr>
        <w:t>Deténganse aquí y en grupo conversen sobre a quién pueden dar una taza de agua. En su cultura, esto puede consistir en llevar alimento a alguien que lo necesita, o traerle una bebida refrescante si hace calor, o un abrigo si hace frío. Esto podría ser darle la bienvenida a alguien a su casa para compartir una comida. Puede significar traer algo de alimento o ropa a alguien que pueda tener necesidad. Cuando terminen de hablar, decidan por quién harán esto, y háganlo. Pausen este audio aquí.</w:t>
      </w:r>
    </w:p>
    <w:p>
      <w:pPr/>
      <w:r>
        <w:rPr>
          <w:lang w:val="es_ES" w:bidi="es_ES"/>
        </w:rPr>
      </w:r>
      <w:r>
        <w:rPr>
          <w:lang w:val="es_ES" w:bidi="es_ES"/>
        </w:rPr>
        <w:t>Jesús entonces continúa enseñándoles. Él dice: "Es mejor ser arrojado al mar con un gran peso alrededor del cuello que hacer que alguien más peque.</w:t>
      </w:r>
    </w:p>
    <w:p>
      <w:pPr/>
      <w:r>
        <w:rPr>
          <w:lang w:val="es_ES" w:bidi="es_ES"/>
        </w:rPr>
      </w:r>
      <w:r>
        <w:rPr>
          <w:lang w:val="es_ES" w:bidi="es_ES"/>
        </w:rPr>
        <w:t>Deténganse aquí y miren nuevamente la imagen de la piedra de molino en grupo. Pausen este audio aquí.</w:t>
      </w:r>
    </w:p>
    <w:p>
      <w:pPr/>
      <w:r>
        <w:rPr>
          <w:lang w:val="es_ES" w:bidi="es_ES"/>
        </w:rPr>
      </w:r>
      <w:r>
        <w:rPr>
          <w:lang w:val="es_ES" w:bidi="es_ES"/>
        </w:rPr>
        <w:t xml:space="preserve">Es mejor perder una parte de tu cuerpo, pero vivir para siempre con Dios como tu Rey, que tener todas las partes de tu cuerpo y ser arrojado al infierno, donde hay gusanos y fuego que nunca termina. Todos serán probados. Jesús dice que todos serán </w:t>
      </w:r>
      <w:r>
        <w:rPr>
          <w:b/>
          <w:lang w:val="es_ES" w:bidi="es_ES"/>
        </w:rPr>
        <w:t>probados con fuego</w:t>
      </w:r>
      <w:r>
        <w:rPr>
          <w:lang w:val="es_ES" w:bidi="es_ES"/>
        </w:rPr>
        <w:t xml:space="preserve"> o </w:t>
      </w:r>
      <w:r>
        <w:rPr>
          <w:b/>
          <w:lang w:val="es_ES" w:bidi="es_ES"/>
        </w:rPr>
        <w:t>salados con fuego.</w:t>
      </w:r>
      <w:r>
        <w:rPr>
          <w:lang w:val="es_ES" w:bidi="es_ES"/>
        </w:rPr>
        <w:t xml:space="preserve"> Las personas judías hacían ofrendas quemadas o sacrificios a Dios en su templo. Tuvieron que traer sal junto con sus sacrificios que se quemaban en un altar, porque los sacrificios eran carne, y la sal agregaba sabor y preservaba la carne. La sal de la que Jesús habla representa nuestro compromiso con Jesús y con compartir las Buenas Nuevas sobre Jesús. "Ser salado con fuego" significa que el pueblo sufriría persecución y se convertiría en un sacrificio a Dios porque está comprometido con Dios. Pueden seguir otras traducciones y decir que todos serán probados por fuego, si es demasiado difícil decir que todos serán salados por fuego.</w:t>
      </w:r>
    </w:p>
    <w:p>
      <w:pPr/>
      <w:r>
        <w:rPr>
          <w:lang w:val="es_ES" w:bidi="es_ES"/>
        </w:rPr>
      </w:r>
      <w:r>
        <w:rPr>
          <w:lang w:val="es_ES" w:bidi="es_ES"/>
        </w:rPr>
        <w:t>Entonces Jesús dice: "La sal es buena para sazón, pero si la sal pierde su sabor, ¿cómo puede volver a ser salada? Deben ser como sal entre sí y vivir en paz entre sí".</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9:30–50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Juan, uno de los discípulos de Jesús, es mencionado por su nombre</w:t>
      </w:r>
    </w:p>
    <w:p>
      <w:pPr>
        <w:pStyle w:val="ListBullet"/>
        <w:spacing w:line="240" w:lineRule="auto"/>
        <w:ind w:left="720"/>
      </w:pPr>
      <w:r>
        <w:rPr>
          <w:lang w:val="es_ES" w:bidi="es_ES"/>
        </w:rPr>
      </w:r>
      <w:r>
        <w:rPr>
          <w:lang w:val="es_ES" w:bidi="es_ES"/>
        </w:rPr>
        <w:t>Un niño joven</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sus discípulos viajan por Galilea. Mientras viajan, Jesús les dice una vez más que será traicionado, asesinado y resucitará de entre los muertos. Los discípulos tienen demasiado miedo para preguntarle qué es lo que él quiere decir.</w:t>
      </w:r>
    </w:p>
    <w:p>
      <w:pPr/>
      <w:r>
        <w:rPr>
          <w:lang w:val="es_ES" w:bidi="es_ES"/>
        </w:rPr>
      </w:r>
      <w:r>
        <w:rPr>
          <w:lang w:val="es_ES" w:bidi="es_ES"/>
        </w:rPr>
        <w:t>Pausen la actuación. Pregúntenles a los actores que interpretan a los discípulos: "¿Qué sienten o piensan?" ¿Por qué ustedes también tienen miedo de preguntarle a Jesús qué quiere decir?" Las personas pueden responder cosas como: "Tenemos miedo de lo que Jesús quiere decir", o "Estamos confundidos y no entendemos lo que Jesús quiere decir", o "Recordamos que la última vez que hablamos de esto con Jesús y Jesús reprendió a Pedro, y tenemos demasiado miedo para preguntarle a Jesús qué quiere decir". Continúen con la obra.</w:t>
      </w:r>
    </w:p>
    <w:p>
      <w:pPr/>
      <w:r>
        <w:rPr>
          <w:lang w:val="es_ES" w:bidi="es_ES"/>
        </w:rPr>
      </w:r>
      <w:r>
        <w:rPr>
          <w:lang w:val="es_ES" w:bidi="es_ES"/>
        </w:rPr>
        <w:t>Cuando llegan a Cafarnaúm, entran en una casa. Jesús les pregunta de qué estaban hablando en el camino. Los discípulos habían estado discutiendo sobre cuál de ellos era el más grande, por lo que no responden. Jesús llama a sus discípulos a él. Él les dice que el más grande es la persona que elige ser el último y es un servidor de los demás. Él toma a un niño joven en sus brazos, y les dice que cualquiera que da la bienvenida a un niño en su nombre da la bienvenida a Jesús, y cualquiera que da la bienvenida a Jesús da la bienvenida al Padre que lo envió.</w:t>
      </w:r>
    </w:p>
    <w:p>
      <w:pPr/>
      <w:r>
        <w:rPr>
          <w:lang w:val="es_ES" w:bidi="es_ES"/>
        </w:rPr>
      </w:r>
      <w:r>
        <w:rPr>
          <w:lang w:val="es_ES" w:bidi="es_ES"/>
        </w:rPr>
        <w:t>Pausen la actuación. Pregúntenles a los actores que interpretan a los discípulos: "¿Qué sienten o piensan?" Las personas pueden responder cosas como: "Avergonzados de lo que estábamos discutiendo" o "Nuestra comprensión de la manera en que funciona el mundo está siendo desafiada". Pregúntenle al actor que está interpretando a Jesús: "¿Qué está sintiendo o pensando?" La persona puede responder cosas como: "Tengo curiosidad por saber de qué estaban discutiendo", o "Quiero enseñar a mis discípulos algo importante", o "Quiero que aprendan a ser humildes". Continúen con la obra.</w:t>
      </w:r>
    </w:p>
    <w:p>
      <w:pPr/>
      <w:r>
        <w:rPr>
          <w:lang w:val="es_ES" w:bidi="es_ES"/>
        </w:rPr>
      </w:r>
      <w:r>
        <w:rPr>
          <w:lang w:val="es_ES" w:bidi="es_ES"/>
        </w:rPr>
        <w:t>Uno de los discípulos, Juan, le dice a Jesús que vieron a alguien expulsar demonios en el nombre de Jesús. Le dijeron al hombre que no expulsara demonios, ya que él no era uno de los discípulos de Jesús. Jesús dice: "¡No hagan eso! Nadie que hace un milagro en mi nombre puede hablar mal de mí poco después. Quien no está contra nosotros, está a nuestro favor. Si alguien os da tan solo un vaso de agua por mi causa, será recompensado".</w:t>
      </w:r>
    </w:p>
    <w:p>
      <w:pPr/>
      <w:r>
        <w:rPr>
          <w:lang w:val="es_ES" w:bidi="es_ES"/>
        </w:rPr>
      </w:r>
      <w:r>
        <w:rPr>
          <w:lang w:val="es_ES" w:bidi="es_ES"/>
        </w:rPr>
        <w:t>Jesús se refiere al niño de anteriormente, diciendo: "Pero si haces que alguno de estos pequeños tropiece, sería mejor para ti que fueras arrojado al mar con una pesada carga alrededor de tu cuello." Es mejor que pierdas las partes de tu cuerpo y vivas para siempre que tengas todas las partes de tu cuerpo y entres en el infierno, que está lleno de fuego y de gusanos. Todos serán probados con fuego. La sal es un buen condimento, pero si pierde su salinidad, ¿cómo pueden ustedes volverla a salar? Deben vivir en paz entre sí".</w:t>
      </w:r>
    </w:p>
    <w:p>
      <w:pPr/>
      <w:r>
        <w:rPr>
          <w:lang w:val="es_ES" w:bidi="es_ES"/>
        </w:rPr>
      </w:r>
      <w:r>
        <w:rPr>
          <w:lang w:val="es_ES" w:bidi="es_ES"/>
        </w:rPr>
        <w:t>Pausen la actuación. Pregúntenles a los actores que interpretan a los discípulos: "¿Qué sienten o piensan?" Las personas pueden responder cosas como: "Curiosidad por esta enseñanza", o "Confundido. ¿Realmente tenemos que cortar nuestra mano o nuestro pie?" o "Asombrado, Jesús está desafiando la manera en que pensamos que las cosas deberían ser".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9:30–50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y sus </w:t>
      </w:r>
      <w:r>
        <w:rPr>
          <w:b/>
          <w:lang w:val="es_ES" w:bidi="es_ES"/>
        </w:rPr>
        <w:t>discípulos</w:t>
      </w:r>
      <w:r>
        <w:rPr>
          <w:lang w:val="es_ES" w:bidi="es_ES"/>
        </w:rPr>
        <w:t xml:space="preserve"> se fueron de donde estaban y viajaron por </w:t>
      </w:r>
      <w:r>
        <w:rPr>
          <w:b/>
          <w:lang w:val="es_ES" w:bidi="es_ES"/>
        </w:rPr>
        <w:t>Galilea</w:t>
      </w:r>
      <w:r>
        <w:rPr>
          <w:lang w:val="es_ES" w:bidi="es_ES"/>
        </w:rPr>
        <w:t>. Jesús no quería que nadie supiera que él estaba allí, porque quería pasar tiempo con sus discípulos. Los discípulos son los seguidores más cercanos de Jesús. Galilea es una región o provincia del norte de Israel. Usen las mismas palabras para discípulos y Galilea que han usado en otras partes de Marcos. Para obtener más información sobre los discípulos y Galilea, consulten el Glosario Principal.</w:t>
      </w:r>
    </w:p>
    <w:p>
      <w:pPr/>
      <w:r>
        <w:rPr>
          <w:lang w:val="es_ES" w:bidi="es_ES"/>
        </w:rPr>
      </w:r>
      <w:r>
        <w:rPr>
          <w:lang w:val="es_ES" w:bidi="es_ES"/>
        </w:rPr>
        <w:t xml:space="preserve">Jesús dijo a sus discípulos: "El </w:t>
      </w:r>
      <w:r>
        <w:rPr>
          <w:b/>
          <w:lang w:val="es_ES" w:bidi="es_ES"/>
        </w:rPr>
        <w:t>Hijo del Hombre</w:t>
      </w:r>
      <w:r>
        <w:rPr>
          <w:lang w:val="es_ES" w:bidi="es_ES"/>
        </w:rPr>
        <w:t xml:space="preserve"> será traicionado y asesinado, pero resucitará de entre los muertos". El Hijo del Hombre es el término que Jesús usa con más frecuencia para sí mismo. Describe a la persona a quien Dios le dio toda autoridad. Traduzcan Hijo del Hombre de la misma manera que lo han traducido en los pasajes anteriores de Marcos. Para más información sobre el Hijo del Hombre, consulten el Glosario Principal.</w:t>
      </w:r>
    </w:p>
    <w:p>
      <w:pPr/>
      <w:r>
        <w:rPr>
          <w:lang w:val="es_ES" w:bidi="es_ES"/>
        </w:rPr>
      </w:r>
      <w:r>
        <w:rPr>
          <w:lang w:val="es_ES" w:bidi="es_ES"/>
        </w:rPr>
        <w:t xml:space="preserve">Más tarde llegaron a </w:t>
      </w:r>
      <w:r>
        <w:rPr>
          <w:b/>
          <w:lang w:val="es_ES" w:bidi="es_ES"/>
        </w:rPr>
        <w:t>Cafarnaúm.</w:t>
      </w:r>
      <w:r>
        <w:rPr>
          <w:lang w:val="es_ES" w:bidi="es_ES"/>
        </w:rPr>
        <w:t xml:space="preserve"> Cafarnaúm era una importante ciudad comercial a las orillas del Mar de Galilea. Traduzcan Cafarnaúm de la misma manera que en los pasajes anteriores de Marcos. Para más información sobre Cafarnaúm, consulten el glosario principal.</w:t>
      </w:r>
    </w:p>
    <w:p>
      <w:pPr/>
      <w:r>
        <w:rPr>
          <w:lang w:val="es_ES" w:bidi="es_ES"/>
        </w:rPr>
      </w:r>
      <w:r>
        <w:rPr>
          <w:lang w:val="es_ES" w:bidi="es_ES"/>
        </w:rPr>
        <w:t xml:space="preserve">Más tarde, Jesús pone a un niño pequeño en medio del grupo y dice: "Aquel que da la bienvenida a un niño como este </w:t>
      </w:r>
      <w:r>
        <w:rPr>
          <w:b/>
          <w:lang w:val="es_ES" w:bidi="es_ES"/>
        </w:rPr>
        <w:t>en mi nombre</w:t>
      </w:r>
      <w:r>
        <w:rPr>
          <w:lang w:val="es_ES" w:bidi="es_ES"/>
        </w:rPr>
        <w:t xml:space="preserve"> o </w:t>
      </w:r>
      <w:r>
        <w:rPr>
          <w:b/>
          <w:lang w:val="es_ES" w:bidi="es_ES"/>
        </w:rPr>
        <w:t>en mi representación</w:t>
      </w:r>
      <w:r>
        <w:rPr>
          <w:lang w:val="es_ES" w:bidi="es_ES"/>
        </w:rPr>
        <w:t xml:space="preserve">, me da la bienvenida. Cuando Jesús usa la frase en mi nombre, está hablando de su poder o autoridad para hacer algo. Usen la misma palabra o frase </w:t>
      </w:r>
      <w:r>
        <w:rPr>
          <w:b/>
          <w:lang w:val="es_ES" w:bidi="es_ES"/>
        </w:rPr>
        <w:t>en mi nombre</w:t>
      </w:r>
      <w:r>
        <w:rPr>
          <w:lang w:val="es_ES" w:bidi="es_ES"/>
        </w:rPr>
        <w:t xml:space="preserve"> en todo el texto de Marcos.</w:t>
      </w:r>
    </w:p>
    <w:p>
      <w:pPr/>
      <w:r>
        <w:rPr>
          <w:lang w:val="es_ES" w:bidi="es_ES"/>
        </w:rPr>
      </w:r>
      <w:r>
        <w:rPr>
          <w:lang w:val="es_ES" w:bidi="es_ES"/>
        </w:rPr>
        <w:t xml:space="preserve">Deténganse aquí y conversen en grupo sobre la palabra o frase que usarán </w:t>
      </w:r>
      <w:r>
        <w:rPr>
          <w:b/>
          <w:lang w:val="es_ES" w:bidi="es_ES"/>
        </w:rPr>
        <w:t>en mi nombre</w:t>
      </w:r>
      <w:r>
        <w:rPr>
          <w:lang w:val="es_ES" w:bidi="es_ES"/>
        </w:rPr>
        <w:t>. Pausen este audio aquí.</w:t>
      </w:r>
    </w:p>
    <w:p>
      <w:pPr/>
      <w:r>
        <w:rPr>
          <w:lang w:val="es_ES" w:bidi="es_ES"/>
        </w:rPr>
      </w:r>
      <w:r>
        <w:rPr>
          <w:lang w:val="es_ES" w:bidi="es_ES"/>
        </w:rPr>
        <w:t>Juan entonces le pregunta a Jesús: "</w:t>
      </w:r>
      <w:r>
        <w:rPr>
          <w:b/>
          <w:lang w:val="es_ES" w:bidi="es_ES"/>
        </w:rPr>
        <w:t>Maestro,</w:t>
      </w:r>
      <w:r>
        <w:rPr>
          <w:lang w:val="es_ES" w:bidi="es_ES"/>
        </w:rPr>
        <w:t xml:space="preserve"> vimos a alguien usando tu nombre para expulsar </w:t>
      </w:r>
      <w:r>
        <w:rPr>
          <w:b/>
          <w:lang w:val="es_ES" w:bidi="es_ES"/>
        </w:rPr>
        <w:t>demonios</w:t>
      </w:r>
      <w:r>
        <w:rPr>
          <w:lang w:val="es_ES" w:bidi="es_ES"/>
        </w:rPr>
        <w:t>. Maestro es un término respetuoso que se usa para dirigirse a alguien que era un maestro de las cosas de Dios y que tenía discípulos. Usen la misma palabra para Maestro que han usado en los pasajes anteriores. En esta historia, se usa la palabra demonio, pero esta significa lo mismo que espíritu maligno. El espíritu maligno o demonio se refiere a seres espirituales que son mensajeros y siervos de Satanás como sus agentes, que están bajo su autoridad. Estos seres espirituales tienen poder para oprimir a un ser humano e incluso tomar el control de él. Usen la misma palabra para demonio que han usado en los pasajes anteriores.</w:t>
      </w:r>
    </w:p>
    <w:p>
      <w:pPr/>
      <w:r>
        <w:rPr>
          <w:lang w:val="es_ES" w:bidi="es_ES"/>
        </w:rPr>
      </w:r>
      <w:r>
        <w:rPr>
          <w:lang w:val="es_ES" w:bidi="es_ES"/>
        </w:rPr>
        <w:t xml:space="preserve">Jesús dijo: "No detengan a ese hombre. Nadie que haga </w:t>
      </w:r>
      <w:r>
        <w:rPr>
          <w:b/>
          <w:lang w:val="es_ES" w:bidi="es_ES"/>
        </w:rPr>
        <w:t>milagros</w:t>
      </w:r>
      <w:r>
        <w:rPr>
          <w:lang w:val="es_ES" w:bidi="es_ES"/>
        </w:rPr>
        <w:t xml:space="preserve"> en mi nombre o con mi poder podrá hablar mal de mí. Los milagros se refieren a acciones poderosas que solo Dios puede hacer, y hacen que las personas estén asombradas por Dios. Usen la misma palabra para milagros que han usado en los pasajes anteriores. Para obtener más información sobre milagros, consulten el glosario principal.</w:t>
      </w:r>
    </w:p>
    <w:p>
      <w:pPr/>
      <w:r>
        <w:rPr>
          <w:lang w:val="es_ES" w:bidi="es_ES"/>
        </w:rPr>
      </w:r>
      <w:r>
        <w:rPr>
          <w:lang w:val="es_ES" w:bidi="es_ES"/>
        </w:rPr>
        <w:t xml:space="preserve">Jesús continúa diciendo: "Si alguien os da aunque sea un vaso de agua porque pertenecéis al </w:t>
      </w:r>
      <w:r>
        <w:rPr>
          <w:b/>
          <w:lang w:val="es_ES" w:bidi="es_ES"/>
        </w:rPr>
        <w:t>Mesías,</w:t>
      </w:r>
      <w:r>
        <w:rPr>
          <w:lang w:val="es_ES" w:bidi="es_ES"/>
        </w:rPr>
        <w:t xml:space="preserve"> o </w:t>
      </w:r>
      <w:r>
        <w:rPr>
          <w:b/>
          <w:lang w:val="es_ES" w:bidi="es_ES"/>
        </w:rPr>
        <w:t>Cristo,</w:t>
      </w:r>
      <w:r>
        <w:rPr>
          <w:lang w:val="es_ES" w:bidi="es_ES"/>
        </w:rPr>
        <w:t xml:space="preserve"> esa persona será recompensada". El nombre Jesús significa "Dios salva". Cristo es la palabra "Mesías" en hebreo, y significa alguien a quien Dios ha ungido, o designado para una tarea especial. En el Antiguo Testamento, los profetas, los sacerdotes y los reyes fueron ungidos para tareas especiales. Jesús es todas esas cosas, pero Marcos ve a Jesús como un rey nombrado por Dios para una tarea especial. Usen la misma palabra para Mesías o Cristo que han usado en los pasajes anteriores. Para obtener más información sobre el Mesías o Cristo, consulten el Glosario Principal.</w:t>
      </w:r>
    </w:p>
    <w:p>
      <w:pPr/>
      <w:r>
        <w:rPr>
          <w:lang w:val="es_ES" w:bidi="es_ES"/>
        </w:rPr>
      </w:r>
      <w:r>
        <w:rPr>
          <w:lang w:val="es_ES" w:bidi="es_ES"/>
        </w:rPr>
        <w:t xml:space="preserve">Jesús continúa diciendo que si hacemos que alguien que cree en él caiga en pecado o que cometa pecado, sería mejor tener una </w:t>
      </w:r>
      <w:r>
        <w:rPr>
          <w:b/>
          <w:lang w:val="es_ES" w:bidi="es_ES"/>
        </w:rPr>
        <w:t>piedra de molino</w:t>
      </w:r>
      <w:r>
        <w:rPr>
          <w:lang w:val="es_ES" w:bidi="es_ES"/>
        </w:rPr>
        <w:t xml:space="preserve"> grande alrededor de su cuello. Una piedra de molino es una piedra de unos 200 kilogramos. Es circular, con un agujero en el medio, y se usa para moler grano. Un burro empujó una barra atada a una piedra para girar la piedra de molino.</w:t>
      </w:r>
    </w:p>
    <w:p>
      <w:pPr/>
      <w:r>
        <w:rPr>
          <w:lang w:val="es_ES" w:bidi="es_ES"/>
        </w:rPr>
      </w:r>
      <w:r>
        <w:rPr>
          <w:lang w:val="es_ES" w:bidi="es_ES"/>
        </w:rPr>
        <w:t>Deténganse aquí y muestren una imagen o foto de una piedra de molino a su equipo de traducción. Pausen este audio aquí.</w:t>
      </w:r>
    </w:p>
    <w:p>
      <w:pPr/>
      <w:r>
        <w:rPr>
          <w:lang w:val="es_ES" w:bidi="es_ES"/>
        </w:rPr>
      </w:r>
      <w:r>
        <w:rPr>
          <w:lang w:val="es_ES" w:bidi="es_ES"/>
        </w:rPr>
        <w:t xml:space="preserve">Jesús continúa diciendo que debemos hacer lo que sea necesario para no pecar, incluso para cortarte la mano o el pie. Es mejor entrar en la vida eterna con un solo pie o una mano que ser arrojado al </w:t>
      </w:r>
      <w:r>
        <w:rPr>
          <w:b/>
          <w:lang w:val="es_ES" w:bidi="es_ES"/>
        </w:rPr>
        <w:t>infierno</w:t>
      </w:r>
      <w:r>
        <w:rPr>
          <w:lang w:val="es_ES" w:bidi="es_ES"/>
        </w:rPr>
        <w:t xml:space="preserve"> con dos pies o dos manos. Infierno es el nombre del lugar al que los incrédulos van al fin del mundo para ser castigados. Satanás y sus ángeles también irán allí. Habrá fuego que dure para siempre allí. Los profetas judíos describieron el infierno, o el lugar del castigo, como un lugar donde los gusanos y el fuego comían a las personas para siempre. Deténganse aquí y conversen en grupo sobre la palabra o frase que usarán para el </w:t>
      </w:r>
      <w:r>
        <w:rPr>
          <w:b/>
          <w:lang w:val="es_ES" w:bidi="es_ES"/>
        </w:rPr>
        <w:t>infierno.</w:t>
      </w:r>
      <w:r>
        <w:rPr>
          <w:lang w:val="es_ES" w:bidi="es_ES"/>
        </w:rPr>
        <w:t xml:space="preserve"> Busquen </w:t>
      </w:r>
      <w:r>
        <w:rPr>
          <w:b/>
          <w:lang w:val="es_ES" w:bidi="es_ES"/>
        </w:rPr>
        <w:t>infierno</w:t>
      </w:r>
      <w:r>
        <w:rPr>
          <w:lang w:val="es_ES" w:bidi="es_ES"/>
        </w:rPr>
        <w:t xml:space="preserve"> en el Glosario Principal para obtener más información. Pausen este audio aquí. Usen la misma palabra para infierno en todo el libro de Marcos.</w:t>
      </w:r>
    </w:p>
    <w:p>
      <w:pPr/>
      <w:r>
        <w:rPr>
          <w:lang w:val="es_ES" w:bidi="es_ES"/>
        </w:rPr>
      </w:r>
      <w:r>
        <w:rPr>
          <w:lang w:val="es_ES" w:bidi="es_ES"/>
        </w:rPr>
        <w:t xml:space="preserve">Usen la misma palabra para </w:t>
      </w:r>
      <w:r>
        <w:rPr>
          <w:b/>
          <w:lang w:val="es_ES" w:bidi="es_ES"/>
        </w:rPr>
        <w:t>gusanos</w:t>
      </w:r>
      <w:r>
        <w:rPr>
          <w:lang w:val="es_ES" w:bidi="es_ES"/>
        </w:rPr>
        <w:t xml:space="preserve"> que usarían para gusanos que comen un cuerpo humano muerto.</w:t>
      </w:r>
    </w:p>
    <w:p>
      <w:pPr/>
      <w:r>
        <w:rPr>
          <w:lang w:val="es_ES" w:bidi="es_ES"/>
        </w:rPr>
      </w:r>
      <w:r>
        <w:rPr>
          <w:lang w:val="es_ES" w:bidi="es_ES"/>
        </w:rPr>
        <w:t>En esta historia, Jesús está hablando de muchos gusanos.</w:t>
      </w:r>
    </w:p>
    <w:p>
      <w:pPr/>
      <w:r>
        <w:rPr>
          <w:lang w:val="es_ES" w:bidi="es_ES"/>
        </w:rPr>
      </w:r>
      <w:r>
        <w:rPr>
          <w:lang w:val="es_ES" w:bidi="es_ES"/>
        </w:rPr>
        <w:t xml:space="preserve">Jesús también habla de entrar en el </w:t>
      </w:r>
      <w:r>
        <w:rPr>
          <w:b/>
          <w:lang w:val="es_ES" w:bidi="es_ES"/>
        </w:rPr>
        <w:t>Reino de Dios.</w:t>
      </w:r>
      <w:r>
        <w:rPr>
          <w:lang w:val="es_ES" w:bidi="es_ES"/>
        </w:rPr>
        <w:t xml:space="preserve"> Un reino es un lugar donde un rey gobierna a un grupo de personas. El Reino de Dios en el Nuevo Testamento se refiere al tiempo en que Dios viene a gobernar, su reino y autoridad que comienza con el ministerio de Jesús en la tierra y la aceptación de él por parte de las personas. Más tarde, el Reino perfecto vendrá. Usen las mismas palabras para Reino de Dios que han usado en los pasajes anteriores. Para obtener más información sobre el Reino de Dios,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10:1–12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10:1–12 y guárdenlo en sus corazones.</w:t>
      </w:r>
    </w:p>
    <w:p>
      <w:pPr/>
      <w:r>
        <w:rPr>
          <w:lang w:val="es_ES" w:bidi="es_ES"/>
        </w:rPr>
      </w:r>
      <w:r>
        <w:rPr>
          <w:lang w:val="es_ES" w:bidi="es_ES"/>
        </w:rPr>
        <w:t>Escuchen una versión en audio de Marcos 10:1–12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10:1–12 en la traducción que sea más fácil de entender.</w:t>
      </w:r>
    </w:p>
    <w:p>
      <w:pPr/>
      <w:r>
        <w:rPr>
          <w:lang w:val="es_ES" w:bidi="es_ES"/>
        </w:rPr>
      </w:r>
      <w:r>
        <w:rPr>
          <w:lang w:val="es_ES" w:bidi="es_ES"/>
        </w:rPr>
        <w:t>Jesús salió de Galilea y comenzó a viajar al sur en su camino a Jerusalén. Él viajó a través de las montañas de Samaria y se fue al este del río Jordán. Él había estado al este del río Jordán antes cuando estaba visitando a Juan, su primo. No estamos seguros del orden exacto en el que él entró en cada lugar. Pero sabemos que probablemente en cada lugar al que fue, una multitud de personas (o, muchas personas) se reunieron a su alrededor.</w:t>
      </w:r>
    </w:p>
    <w:p>
      <w:pPr/>
      <w:r>
        <w:rPr>
          <w:lang w:val="es_ES" w:bidi="es_ES"/>
        </w:rPr>
      </w:r>
      <w:r>
        <w:rPr>
          <w:lang w:val="es_ES" w:bidi="es_ES"/>
        </w:rPr>
        <w:t>Deténganse aquí y miren un mapa de Galilea, Judea, Samaria y el área al este del río Jordán, llamada Perea. Pausen este audio aquí.</w:t>
      </w:r>
    </w:p>
    <w:p>
      <w:pPr/>
      <w:r>
        <w:rPr>
          <w:lang w:val="es_ES" w:bidi="es_ES"/>
        </w:rPr>
      </w:r>
      <w:r>
        <w:rPr>
          <w:lang w:val="es_ES" w:bidi="es_ES"/>
        </w:rPr>
        <w:t>En este pasaje, Jesús también estaba en el área que el rey Herodes, o Herodes Antipas, gobernó. Juan el Bautista predicó en la misma área donde el rey Herodes gobernó. Juan fue encarcelado porque le dijo al rey Herodes que su divorcio y su nuevo matrimonio con la esposa de su hermano estaba mal. Los fariseos, o líderes religiosos judíos, querían que Jesús dejara de enseñar. Sabían que si podían hacer que Jesús dijera algo contra el rey Herodes, el rey Herodes también arrestaría a Jesús. Le preguntaron a Jesús su opinión sobre el divorcio, o cuando un esposo y una esposa se separan permanentemente. Los diferentes tipos de líderes religiosos judíos creían diferentes cosas sobre lo que Moisés quiso decir en Deuteronomio cuando explicó las leyes religiosas judías sobre el divorcio. En el libro de Deuteronomio, Moisés dijo que un hombre puede divorciarse de su esposa en ciertas situaciones. En la cultura judía, un hombre podía divorciarse de su esposa simplemente escribiendo una carta a su esposa frente a testigos sin la participación legal del gobierno. Cada secta religiosa creía de manera diferente sobre cuáles eran las buenas razones para el divorcio. Algunos creían que solo si la mujer cometía adulterio, o tenía relaciones sexuales con alguien además de su esposo, había una buena razón para el divorcio. Otros creían que una esposa solo necesitaba desagradar a su esposo para que él se divorciara de ella. Otro grupo cree que si el esposo encontraba una mujer más agradable que su esposa, podría divorciarse de ella. Cada creencia se centraba en la culpa de la mujer, o de la esposa. Los líderes religiosos estaban escuchando cuidadosamente la respuesta de Jesús con la esperanza de que él dijera algo que ofendiera al rey Herodes y que hiciera que lo arrestaran.</w:t>
      </w:r>
    </w:p>
    <w:p>
      <w:pPr/>
      <w:r>
        <w:rPr>
          <w:lang w:val="es_ES" w:bidi="es_ES"/>
        </w:rPr>
      </w:r>
      <w:r>
        <w:rPr>
          <w:lang w:val="es_ES" w:bidi="es_ES"/>
        </w:rPr>
        <w:t>Deténganse aquí y conversen sobre esta pregunta en grupo: ¿Cuáles son las reglas de su cultura sobre el matrimonio? ¿Son estas reglas de sus líderes religiosos, de sus líderes políticos o de sus líderes tribales? ¿Hay diferentes palabras para cada uno de estos tipos de reglas? Pausen este audio aquí.</w:t>
      </w:r>
    </w:p>
    <w:p>
      <w:pPr/>
      <w:r>
        <w:rPr>
          <w:lang w:val="es_ES" w:bidi="es_ES"/>
        </w:rPr>
      </w:r>
      <w:r>
        <w:rPr>
          <w:lang w:val="es_ES" w:bidi="es_ES"/>
        </w:rPr>
        <w:t>Jesús no cayó en la trampa de los líderes religiosos. En cambio, hizo una pregunta sobre lo que Moisés dijo. Jesús no dijo si el divorcio era o no lo correcto. Pero, Jesús está de acuerdo con Moisés. Moisés toleró el divorcio porque las personas son malas. Jesús dijo que las personas tienen "corazones duros", lo que significa que las personas no quieren seguir la voluntad de Dios. Moisés permite que el hombre escriba la carta de divorcio para su esposa, pero el divorcio no es algo bueno. Moisés escribió esta ley para proteger a las mujeres en malos matrimonios dándoles una manera de salir del matrimonio.</w:t>
      </w:r>
    </w:p>
    <w:p>
      <w:pPr/>
      <w:r>
        <w:rPr>
          <w:lang w:val="es_ES" w:bidi="es_ES"/>
        </w:rPr>
      </w:r>
      <w:r>
        <w:rPr>
          <w:lang w:val="es_ES" w:bidi="es_ES"/>
        </w:rPr>
        <w:t>Jesús entonces le recuerda a su audiencia sobre la creación y cómo Dios diseñó a los hombres y a las mujeres. Él quiere mostrarles el punto más importante, que Dios planeó el matrimonio como una unión permanente entre esposo y esposa. Él planeó esto desde el principio del mundo. Jesús entonces da un mandamiento: "Que nadie divida ni rompa lo que Dios ha unido". Jesús está mostrando aquí que él es el Salvador Prometido, y tiene la autoridad final de Dios en este asunto. Jesús muestra que no le gusta el divorcio.</w:t>
      </w:r>
    </w:p>
    <w:p>
      <w:pPr/>
      <w:r>
        <w:rPr>
          <w:lang w:val="es_ES" w:bidi="es_ES"/>
        </w:rPr>
      </w:r>
      <w:r>
        <w:rPr>
          <w:lang w:val="es_ES" w:bidi="es_ES"/>
        </w:rPr>
        <w:t>Nuevamente, Jesús entra en una casa y enseña a sus discípulos cuando están solos y lejos de las multitudes. Jesús deja en claro que tanto los hombres como las mujeres cometen adulterio cuando se divorcian y luego se vuelven a casar con otra persona. Antes de que Jesús dijera esto, los líderes religiosos creían que solo las mujeres estaban pecando cuando cometían adulterio contra los hombres. En esta declaración, Jesús pone a hombres y mujeres al mismo nivel. Tanto los hombres como las mujeres tienen que seguir las mismas reglas. Deténganse aquí y conversen sobre esta pregunta en grupo: ¿Cuáles son las reglas de su cultura sobre el divorcio? ¿El divorcio es aprobado por grupos religiosos o grupos políticos? ¿Qué dicen las personas en su cultura de los hombres y las mujeres cuando se divorcian? ¿Cómo son tratados?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10:1–12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viaja a Judea desde Cafarnaúm y las multitudes se reúnen a su alrededor como de costumbre. Jesús está al este del río Jordán ahora.</w:t>
      </w:r>
    </w:p>
    <w:p>
      <w:pPr/>
      <w:r>
        <w:rPr>
          <w:lang w:val="es_ES" w:bidi="es_ES"/>
        </w:rPr>
      </w:r>
      <w:r>
        <w:rPr>
          <w:b/>
          <w:lang w:val="es_ES" w:bidi="es_ES"/>
        </w:rPr>
        <w:t>En la segunda escena:</w:t>
      </w:r>
      <w:r>
        <w:rPr>
          <w:lang w:val="es_ES" w:bidi="es_ES"/>
        </w:rPr>
        <w:t xml:space="preserve"> Los fariseos vienen e intentan atrapar a Jesús haciéndole una pregunta: ¿Se debería permitir a un hombre divorciarse de su esposa? Herodes se divorció de su esposa y se volvió a casar, por lo que los fariseos esperan que Jesús diga que Herodes es culpable. Los fariseos podían usar esto para tratar de deshacerse de Jesús. Sin embargo, Jesús se refiere a la ley de Moisés en el Antiguo Testamento. Él continúa hablando del propósito original de Dios para el matrimonio, y termina diciendo que Dios ha puesto a esposos y esposas en matrimonio y que no debemos divorciarnos.</w:t>
      </w:r>
    </w:p>
    <w:p>
      <w:pPr/>
      <w:r>
        <w:rPr>
          <w:lang w:val="es_ES" w:bidi="es_ES"/>
        </w:rPr>
      </w:r>
      <w:r>
        <w:rPr>
          <w:b/>
          <w:lang w:val="es_ES" w:bidi="es_ES"/>
        </w:rPr>
        <w:t>En la tercera escena:</w:t>
      </w:r>
      <w:r>
        <w:rPr>
          <w:lang w:val="es_ES" w:bidi="es_ES"/>
        </w:rPr>
        <w:t xml:space="preserve"> Jesús entra en una casa solo con sus discípulos. Aquí es donde él les enseña más cosas sobre el divorcio. Sus discípulos le preguntan a Jesús más sobre el tema. Jesús dice que tanto los hombres como las mujeres están pecando al cometer adulterio cuando se divorcian y se vuelven a casar.</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Las multitudes de personas que están reunidas alrededor de Jesús</w:t>
      </w:r>
    </w:p>
    <w:p>
      <w:pPr>
        <w:pStyle w:val="ListBullet"/>
        <w:spacing w:line="240" w:lineRule="auto"/>
        <w:ind w:left="720"/>
      </w:pPr>
      <w:r>
        <w:rPr>
          <w:lang w:val="es_ES" w:bidi="es_ES"/>
        </w:rPr>
      </w:r>
      <w:r>
        <w:rPr>
          <w:lang w:val="es_ES" w:bidi="es_ES"/>
        </w:rPr>
        <w:t>Fariseos (líderes religiosos)</w:t>
      </w:r>
    </w:p>
    <w:p>
      <w:pPr>
        <w:pStyle w:val="ListBullet"/>
        <w:spacing w:line="240" w:lineRule="auto"/>
        <w:ind w:left="720"/>
      </w:pPr>
      <w:r>
        <w:rPr>
          <w:lang w:val="es_ES" w:bidi="es_ES"/>
        </w:rPr>
      </w:r>
      <w:r>
        <w:rPr>
          <w:lang w:val="es_ES" w:bidi="es_ES"/>
        </w:rPr>
        <w:t>Un padre y una madre</w:t>
      </w:r>
    </w:p>
    <w:p>
      <w:pPr>
        <w:pStyle w:val="ListBullet"/>
        <w:spacing w:line="240" w:lineRule="auto"/>
        <w:ind w:left="720"/>
      </w:pPr>
      <w:r>
        <w:rPr>
          <w:lang w:val="es_ES" w:bidi="es_ES"/>
        </w:rPr>
      </w:r>
      <w:r>
        <w:rPr>
          <w:lang w:val="es_ES" w:bidi="es_ES"/>
        </w:rPr>
        <w:t>Un hombre o esposo</w:t>
      </w:r>
    </w:p>
    <w:p>
      <w:pPr>
        <w:pStyle w:val="ListBullet"/>
        <w:spacing w:line="240" w:lineRule="auto"/>
        <w:ind w:left="720"/>
      </w:pPr>
      <w:r>
        <w:rPr>
          <w:lang w:val="es_ES" w:bidi="es_ES"/>
        </w:rPr>
      </w:r>
      <w:r>
        <w:rPr>
          <w:lang w:val="es_ES" w:bidi="es_ES"/>
        </w:rPr>
        <w:t>Una mujer o esposa</w:t>
      </w:r>
    </w:p>
    <w:p>
      <w:pPr>
        <w:pStyle w:val="ListBullet"/>
        <w:spacing w:line="240" w:lineRule="auto"/>
        <w:ind w:left="720"/>
      </w:pPr>
      <w:r>
        <w:rPr>
          <w:lang w:val="es_ES" w:bidi="es_ES"/>
        </w:rPr>
      </w:r>
      <w:r>
        <w:rPr>
          <w:lang w:val="es_ES" w:bidi="es_ES"/>
        </w:rPr>
        <w:t>El otro hombre o mujer, el esposo o la esposa se vuelve a casar</w:t>
      </w:r>
    </w:p>
    <w:p>
      <w:pPr/>
      <w:r>
        <w:rPr>
          <w:lang w:val="es_ES" w:bidi="es_ES"/>
        </w:rPr>
      </w:r>
      <w:r>
        <w:rPr>
          <w:lang w:val="es_ES" w:bidi="es_ES"/>
        </w:rPr>
        <w:t>En grupo, presten atención a estas partes del contexto del pasaje: Jesús y sus discípulos han dejado de Galilea y se han mudado al sur a través de Samaria, a la región de Judea, y luego Jesús va al este más allá del río Jordán. Esta área se conocía como Perea, donde el rey Herodes Antipas gobernó. Deténganse aquí y miren nuevamente un mapa de Galilea, de Judea y del área del río Jordán, en grupo. Pausen este audio aquí.</w:t>
      </w:r>
    </w:p>
    <w:p>
      <w:pPr/>
      <w:r>
        <w:rPr>
          <w:lang w:val="es_ES" w:bidi="es_ES"/>
        </w:rPr>
      </w:r>
      <w:r>
        <w:rPr>
          <w:lang w:val="es_ES" w:bidi="es_ES"/>
        </w:rPr>
        <w:t>Jesús está enseñando al grupo mientras está viajando. Es importante recordar que la acción de la historia ocurre mientras Jesús está enseñando en una multitud de personas. Esta historia sucede en el área que el rey Herodes gobernó, por lo que la pregunta que los fariseos le hicieron a Jesús podría haberle metido en problemas, o podría haberlo arrestado.</w:t>
      </w:r>
    </w:p>
    <w:p>
      <w:pPr/>
      <w:r>
        <w:rPr>
          <w:lang w:val="es_ES" w:bidi="es_ES"/>
        </w:rPr>
      </w:r>
      <w:r>
        <w:rPr>
          <w:lang w:val="es_ES" w:bidi="es_ES"/>
        </w:rPr>
        <w:t>Es importante describir el diálogo entre Jesús y los fariseos. Jesús les responde haciendo una pregunta que los remite de regreso a su ley religiosa.</w:t>
      </w:r>
    </w:p>
    <w:p>
      <w:pPr/>
      <w:r>
        <w:rPr>
          <w:lang w:val="es_ES" w:bidi="es_ES"/>
        </w:rPr>
      </w:r>
      <w:r>
        <w:rPr>
          <w:lang w:val="es_ES" w:bidi="es_ES"/>
        </w:rPr>
        <w:t>Los fariseos responden a Jesús con la ley de Moisés, que dice que un hombre puede dar a su esposa una carta que diga que quiere divorciarse de ella.</w:t>
      </w:r>
    </w:p>
    <w:p>
      <w:pPr/>
      <w:r>
        <w:rPr>
          <w:lang w:val="es_ES" w:bidi="es_ES"/>
        </w:rPr>
      </w:r>
      <w:r>
        <w:rPr>
          <w:lang w:val="es_ES" w:bidi="es_ES"/>
        </w:rPr>
        <w:t>Entonces Jesús dice que Moisés solo escribió el mandamiento porque las personas tenían corazones duros, o no quieren seguir la voluntad de Dios. Pero Jesús continúa diciendo que Dios hizo a un esposo y a una esposa para que estén unificados, de modo que parezca que son una sola persona. El hombre deja la casa de su padre y de su madre para hacer su propio hogar con su esposa. Nadie debe separar a un esposo y a su esposa, porque Dios es quien los unió.</w:t>
      </w:r>
    </w:p>
    <w:p>
      <w:pPr/>
      <w:r>
        <w:rPr>
          <w:lang w:val="es_ES" w:bidi="es_ES"/>
        </w:rPr>
      </w:r>
      <w:r>
        <w:rPr>
          <w:lang w:val="es_ES" w:bidi="es_ES"/>
        </w:rPr>
        <w:t>Es importante pensar en la distancia y el espaciamiento de las escenas de esta historia. En la escena tres, Jesús se muda a una casa y está solo con sus discípulos. Esta es la segunda vez en el viaje de Jesús que Jesús termina en una casa con solo sus discípulos. Los discípulos de Jesús quieren saber más sobre el tema del divorcio. Jesús ahora les dice que un hombre es culpable si se divorcia de su esposa y se vuelve a casar, y una mujer es culpable si se divorcia de su esposo y se vuelve a casar.</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10:1–12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texto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Las multitudes de personas que se reunieron alrededor de Jesús</w:t>
      </w:r>
    </w:p>
    <w:p>
      <w:pPr>
        <w:pStyle w:val="ListBullet"/>
        <w:spacing w:line="240" w:lineRule="auto"/>
        <w:ind w:left="720"/>
      </w:pPr>
      <w:r>
        <w:rPr>
          <w:lang w:val="es_ES" w:bidi="es_ES"/>
        </w:rPr>
      </w:r>
      <w:r>
        <w:rPr>
          <w:lang w:val="es_ES" w:bidi="es_ES"/>
        </w:rPr>
        <w:t>Fariseos (líderes religiosos)</w:t>
      </w:r>
    </w:p>
    <w:p>
      <w:pPr>
        <w:pStyle w:val="ListBullet"/>
        <w:spacing w:line="240" w:lineRule="auto"/>
        <w:ind w:left="720"/>
      </w:pPr>
      <w:r>
        <w:rPr>
          <w:lang w:val="es_ES" w:bidi="es_ES"/>
        </w:rPr>
      </w:r>
      <w:r>
        <w:rPr>
          <w:lang w:val="es_ES" w:bidi="es_ES"/>
        </w:rPr>
        <w:t>Un padre y una madre</w:t>
      </w:r>
    </w:p>
    <w:p>
      <w:pPr>
        <w:pStyle w:val="ListBullet"/>
        <w:spacing w:line="240" w:lineRule="auto"/>
        <w:ind w:left="720"/>
      </w:pPr>
      <w:r>
        <w:rPr>
          <w:lang w:val="es_ES" w:bidi="es_ES"/>
        </w:rPr>
      </w:r>
      <w:r>
        <w:rPr>
          <w:lang w:val="es_ES" w:bidi="es_ES"/>
        </w:rPr>
        <w:t>Un hombre/marido</w:t>
      </w:r>
    </w:p>
    <w:p>
      <w:pPr>
        <w:pStyle w:val="ListBullet"/>
        <w:spacing w:line="240" w:lineRule="auto"/>
        <w:ind w:left="720"/>
      </w:pPr>
      <w:r>
        <w:rPr>
          <w:lang w:val="es_ES" w:bidi="es_ES"/>
        </w:rPr>
      </w:r>
      <w:r>
        <w:rPr>
          <w:lang w:val="es_ES" w:bidi="es_ES"/>
        </w:rPr>
        <w:t>Una mujer/esposa</w:t>
      </w:r>
    </w:p>
    <w:p>
      <w:pPr>
        <w:pStyle w:val="ListBullet"/>
        <w:spacing w:line="240" w:lineRule="auto"/>
        <w:ind w:left="720"/>
      </w:pPr>
      <w:r>
        <w:rPr>
          <w:lang w:val="es_ES" w:bidi="es_ES"/>
        </w:rPr>
      </w:r>
      <w:r>
        <w:rPr>
          <w:lang w:val="es_ES" w:bidi="es_ES"/>
        </w:rPr>
        <w:t>El otro hombre o mujer con el que el esposo o esposa se casa</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sus discípulos están viajando. Acaban de venir de Cafarnaúm justo antes de esta historia, donde estaban solos con Jesús. Ahora una gran multitud se reúne.</w:t>
      </w:r>
    </w:p>
    <w:p>
      <w:pPr/>
      <w:r>
        <w:rPr>
          <w:lang w:val="es_ES" w:bidi="es_ES"/>
        </w:rPr>
      </w:r>
      <w:r>
        <w:rPr>
          <w:lang w:val="es_ES" w:bidi="es_ES"/>
        </w:rPr>
        <w:t>Pausen la actuación. Pregúntenle al actor que está interpretando a Jesús: "¿Qué está sintiendo o pensando?" La persona podría responder cosas como: "Amo a estas personas y quiero enseñarles". Pregúntenles a los actores que interpretan a los discípulos: "¿Qué sienten o piensan?" Las personas podrían responder cosas como: "Frustración de que Jesús siempre se detiene a enseñar" o "Curiosidad por lo que Jesús enseñará a continuación". Continúen con la obra.</w:t>
      </w:r>
    </w:p>
    <w:p>
      <w:pPr/>
      <w:r>
        <w:rPr>
          <w:lang w:val="es_ES" w:bidi="es_ES"/>
        </w:rPr>
      </w:r>
      <w:r>
        <w:rPr>
          <w:lang w:val="es_ES" w:bidi="es_ES"/>
        </w:rPr>
        <w:t>Los fariseos vienen a hacerle una pregunta a Jesús: "¿Se debería permitir que un hombre se divorciara de su esposa?"</w:t>
      </w:r>
    </w:p>
    <w:p>
      <w:pPr/>
      <w:r>
        <w:rPr>
          <w:lang w:val="es_ES" w:bidi="es_ES"/>
        </w:rPr>
      </w:r>
      <w:r>
        <w:rPr>
          <w:lang w:val="es_ES" w:bidi="es_ES"/>
        </w:rPr>
        <w:t>Pausen la actuación. Pregúntenle al actor que está interpretando a Jesús: "¿Qué está sintiendo o pensando?" La persona podría responder cosas como: "Compasión por los fariseos", o "Ira de que siempre intentan atraparme", o "Dándose cuenta de que mi fin está cerca". Pregúntenles a los actores que interpretan a los discípulos: "¿Qué sienten o piensan?" Es posible que escuchen cosas como: "Curiosidad sobre cómo Jesús manejará esta pregunta", o "Ira por los fariseos por interrumpir y siempre tratar de atrapar a Jesús". Pregúntenles a los actores que interpretan a los fariseos: "¿Qué sienten o piensan?" Las personas pueden responder cosas como: "Confianza de que finalmente hemos atrapado a Jesús", o "Curiosidad por lo que Jesús dirá", o "Esperanzado de que Jesús se meterá en problemas". Continúen con la obra.</w:t>
      </w:r>
    </w:p>
    <w:p>
      <w:pPr/>
      <w:r>
        <w:rPr>
          <w:lang w:val="es_ES" w:bidi="es_ES"/>
        </w:rPr>
      </w:r>
      <w:r>
        <w:rPr>
          <w:lang w:val="es_ES" w:bidi="es_ES"/>
        </w:rPr>
        <w:t>Jesús responde con una pregunta sobre lo que Moisés escribió en la ley. Los fariseos responden con el permiso para que el hombre escriba una carta de divorcio. Jesús responde, explicando que Moisés solo hizo esto por la dureza de los corazones de las personas, pero que Dios tenía un plan mejor en la creación.</w:t>
      </w:r>
    </w:p>
    <w:p>
      <w:pPr/>
      <w:r>
        <w:rPr>
          <w:lang w:val="es_ES" w:bidi="es_ES"/>
        </w:rPr>
      </w:r>
      <w:r>
        <w:rPr>
          <w:lang w:val="es_ES" w:bidi="es_ES"/>
        </w:rPr>
        <w:t>Pausen la actuación. Pregúntenle a los fariseos: "¿Qué sienten o piensan?" Las personas pueden responder cosas como: "Enojado de que Jesús nuevamente tuvo una buena respuesta" o "Enojado de que Jesús no acepta la manera de salir del matrimonio para el hombre". Pregúntenles a los discípulos: "¿Qué sienten o piensan?" Las personas podrían responder cosas como: "Confusión en la enseñanza de Jesús", o "Orgullo de que Jesús siempre sepa cómo responder a los fariseos". Pregúntenles a los actores que interpretan al esposo y a la esposa: "¿Qué sienten o piensan?" Las personas podrían responder cosas como: "Entender lo serio que es el matrimonio" o "Asombro de que Dios ponga a las personas juntas". Continúen con la obra.</w:t>
      </w:r>
    </w:p>
    <w:p>
      <w:pPr/>
      <w:r>
        <w:rPr>
          <w:lang w:val="es_ES" w:bidi="es_ES"/>
        </w:rPr>
      </w:r>
      <w:r>
        <w:rPr>
          <w:lang w:val="es_ES" w:bidi="es_ES"/>
        </w:rPr>
        <w:t>Jesús va a una casa para estar a solas con sus discípulos. Los discípulos continúan haciendo preguntas, y Jesús hace algo sorprendente. Antes, en la cultura judía, solo la mujer que se divorció de su esposo y se volvió a casar pecaba, pero el esposo podía hacer lo que quería. Pero ahora Jesús dice que el hombre también es culpable de pecado si se divorcia de su esposa y se casa con otra persona.</w:t>
      </w:r>
    </w:p>
    <w:p>
      <w:pPr/>
      <w:r>
        <w:rPr>
          <w:lang w:val="es_ES" w:bidi="es_ES"/>
        </w:rPr>
      </w:r>
      <w:r>
        <w:rPr>
          <w:lang w:val="es_ES" w:bidi="es_ES"/>
        </w:rPr>
        <w:t>Pausen la actuación. Pregúntenles a los discípulos: "¿Qué están sintiendo o pensando ahora?" Las personas podrían responder cosas como: "Estoy sorprendido, confundido y asombrado por que ahora las mujeres estén en el mismo nivel que los hombres".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10:1–12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Entonces Jesús dejó </w:t>
      </w:r>
      <w:r>
        <w:rPr>
          <w:b/>
          <w:lang w:val="es_ES" w:bidi="es_ES"/>
        </w:rPr>
        <w:t>Cafarnaúm</w:t>
      </w:r>
      <w:r>
        <w:rPr>
          <w:lang w:val="es_ES" w:bidi="es_ES"/>
        </w:rPr>
        <w:t xml:space="preserve"> y bajó a la región de </w:t>
      </w:r>
      <w:r>
        <w:rPr>
          <w:b/>
          <w:lang w:val="es_ES" w:bidi="es_ES"/>
        </w:rPr>
        <w:t>Judea</w:t>
      </w:r>
      <w:r>
        <w:rPr>
          <w:lang w:val="es_ES" w:bidi="es_ES"/>
        </w:rPr>
        <w:t xml:space="preserve"> y a la zona al este del </w:t>
      </w:r>
      <w:r>
        <w:rPr>
          <w:b/>
          <w:lang w:val="es_ES" w:bidi="es_ES"/>
        </w:rPr>
        <w:t>río Jordán</w:t>
      </w:r>
      <w:r>
        <w:rPr>
          <w:lang w:val="es_ES" w:bidi="es_ES"/>
        </w:rPr>
        <w:t>.</w:t>
      </w:r>
    </w:p>
    <w:p>
      <w:pPr/>
      <w:r>
        <w:rPr>
          <w:lang w:val="es_ES" w:bidi="es_ES"/>
        </w:rPr>
      </w:r>
      <w:r>
        <w:rPr>
          <w:lang w:val="es_ES" w:bidi="es_ES"/>
        </w:rPr>
        <w:t>Muestren a su equipo un mapa de Cafarnaúm, de la región de Judea y del río Jordán.</w:t>
      </w:r>
    </w:p>
    <w:p>
      <w:pPr/>
      <w:r>
        <w:rPr>
          <w:lang w:val="es_ES" w:bidi="es_ES"/>
        </w:rPr>
      </w:r>
      <w:r>
        <w:rPr>
          <w:lang w:val="es_ES" w:bidi="es_ES"/>
        </w:rPr>
        <w:t xml:space="preserve">Cafarnaúm es una aldea lo suficientemente grande como para contener un lugar religioso de oración, llamado sinagoga. Era una importante aldea comercial a las orillas del Mar de Galilea. La región de Judea es un área de unos 73 kilómetros de ancho y de largo. El río Jordán era un </w:t>
      </w:r>
      <w:r>
        <w:rPr>
          <w:b/>
          <w:lang w:val="es_ES" w:bidi="es_ES"/>
        </w:rPr>
        <w:t>río</w:t>
      </w:r>
      <w:r>
        <w:rPr>
          <w:lang w:val="es_ES" w:bidi="es_ES"/>
        </w:rPr>
        <w:t xml:space="preserve"> importante en el área judía durante los tiempos de la Biblia. Corría desde el Mar de Galilea unos 360 km al Mar Muerto. Usen las mismas palabras que han usado en los pasajes anteriores para Cafarnaúm, Judea y el río Jordán. Para más información sobre Cafarnaúm, consulten el glosario principal.</w:t>
      </w:r>
    </w:p>
    <w:p>
      <w:pPr/>
      <w:r>
        <w:rPr>
          <w:lang w:val="es_ES" w:bidi="es_ES"/>
        </w:rPr>
      </w:r>
      <w:r>
        <w:rPr>
          <w:lang w:val="es_ES" w:bidi="es_ES"/>
        </w:rPr>
        <w:t xml:space="preserve">Algunos </w:t>
      </w:r>
      <w:r>
        <w:rPr>
          <w:b/>
          <w:lang w:val="es_ES" w:bidi="es_ES"/>
        </w:rPr>
        <w:t>fariseos</w:t>
      </w:r>
      <w:r>
        <w:rPr>
          <w:lang w:val="es_ES" w:bidi="es_ES"/>
        </w:rPr>
        <w:t xml:space="preserve"> vinieron y trataron de atrapar a Jesús con una pregunta. El nombre “Fariseo” significa “estar separado”. Creían que la mejor manera de seguir a Dios era separarse de las personas comunes. Los Fariseos eran considerados muy influyentes y justos. Reconocían las leyes y tradiciones religiosas tanto orales como escritas. El término Fariseos es el nombre de este tipo de líder religioso. Usen el mismo término para fariseos que han estado usando en todo el libro de Marcos. Para obtener más información sobre los fariseos, consulten el Glosario Principal.</w:t>
      </w:r>
    </w:p>
    <w:p>
      <w:pPr/>
      <w:r>
        <w:rPr>
          <w:lang w:val="es_ES" w:bidi="es_ES"/>
        </w:rPr>
      </w:r>
      <w:r>
        <w:rPr>
          <w:lang w:val="es_ES" w:bidi="es_ES"/>
        </w:rPr>
        <w:t xml:space="preserve">Los fariseos le preguntaron a Jesús: "¿Se debería permitir a un hombre </w:t>
      </w:r>
      <w:r>
        <w:rPr>
          <w:b/>
          <w:lang w:val="es_ES" w:bidi="es_ES"/>
        </w:rPr>
        <w:t>divorciarse</w:t>
      </w:r>
      <w:r>
        <w:rPr>
          <w:lang w:val="es_ES" w:bidi="es_ES"/>
        </w:rPr>
        <w:t xml:space="preserve"> de su esposa?" El divorcio es una separación permanente entre un esposo y una esposa. Deténganse aquí y conversen en grupo sobre qué palabra o frase usarán para el </w:t>
      </w:r>
      <w:r>
        <w:rPr>
          <w:b/>
          <w:lang w:val="es_ES" w:bidi="es_ES"/>
        </w:rPr>
        <w:t>divorcio</w:t>
      </w:r>
      <w:r>
        <w:rPr>
          <w:lang w:val="es_ES" w:bidi="es_ES"/>
        </w:rPr>
        <w:t xml:space="preserve">. Busquen </w:t>
      </w:r>
      <w:r>
        <w:rPr>
          <w:b/>
          <w:lang w:val="es_ES" w:bidi="es_ES"/>
        </w:rPr>
        <w:t>divorcio</w:t>
      </w:r>
      <w:r>
        <w:rPr>
          <w:lang w:val="es_ES" w:bidi="es_ES"/>
        </w:rPr>
        <w:t xml:space="preserve"> en el Glosario Principal para obtener más información. Pausen este audio aquí.</w:t>
      </w:r>
    </w:p>
    <w:p>
      <w:pPr/>
      <w:r>
        <w:rPr>
          <w:lang w:val="es_ES" w:bidi="es_ES"/>
        </w:rPr>
      </w:r>
      <w:r>
        <w:rPr>
          <w:lang w:val="es_ES" w:bidi="es_ES"/>
        </w:rPr>
        <w:t xml:space="preserve">Jesús preguntó: "¿Qué dijo Moisés en la </w:t>
      </w:r>
      <w:r>
        <w:rPr>
          <w:b/>
          <w:lang w:val="es_ES" w:bidi="es_ES"/>
        </w:rPr>
        <w:t>ley</w:t>
      </w:r>
      <w:r>
        <w:rPr>
          <w:lang w:val="es_ES" w:bidi="es_ES"/>
        </w:rPr>
        <w:t xml:space="preserve"> acerca del divorcio?" La </w:t>
      </w:r>
      <w:r>
        <w:rPr>
          <w:b/>
          <w:lang w:val="es_ES" w:bidi="es_ES"/>
        </w:rPr>
        <w:t>ley</w:t>
      </w:r>
      <w:r>
        <w:rPr>
          <w:lang w:val="es_ES" w:bidi="es_ES"/>
        </w:rPr>
        <w:t xml:space="preserve"> de Moisés son las reglas de Dios que Moisés escribió para que el pueblo judío le dijera cómo vivir. Usen la misma palabra para ley que han usado en los pasajes anteriores. Para obtener más información sobre la ley de Moisés, consulten el Glosario Principal.</w:t>
      </w:r>
    </w:p>
    <w:p>
      <w:pPr/>
      <w:r>
        <w:rPr>
          <w:lang w:val="es_ES" w:bidi="es_ES"/>
        </w:rPr>
      </w:r>
      <w:r>
        <w:rPr>
          <w:lang w:val="es_ES" w:bidi="es_ES"/>
        </w:rPr>
        <w:t>Los fariseos responden que Moisés permitió el divorcio si un hombre escribe una carta para despedir a su esposa.</w:t>
      </w:r>
    </w:p>
    <w:p>
      <w:pPr/>
      <w:r>
        <w:rPr>
          <w:lang w:val="es_ES" w:bidi="es_ES"/>
        </w:rPr>
      </w:r>
      <w:r>
        <w:rPr>
          <w:lang w:val="es_ES" w:bidi="es_ES"/>
        </w:rPr>
        <w:t xml:space="preserve">Jesús continúa hablando del plan original de Dios para el matrimonio. Él dice que el esposo y la esposa </w:t>
      </w:r>
      <w:r>
        <w:rPr>
          <w:b/>
          <w:lang w:val="es_ES" w:bidi="es_ES"/>
        </w:rPr>
        <w:t>se convierten en una sola carne,</w:t>
      </w:r>
      <w:r>
        <w:rPr>
          <w:lang w:val="es_ES" w:bidi="es_ES"/>
        </w:rPr>
        <w:t xml:space="preserve"> o </w:t>
      </w:r>
      <w:r>
        <w:rPr>
          <w:b/>
          <w:lang w:val="es_ES" w:bidi="es_ES"/>
        </w:rPr>
        <w:t>están unidos en una sola carne.</w:t>
      </w:r>
      <w:r>
        <w:rPr>
          <w:lang w:val="es_ES" w:bidi="es_ES"/>
        </w:rPr>
        <w:t xml:space="preserve"> Esto significa que las dos personas son como una sola persona. En su cultura, ¿cómo ven la relación entre un esposo y una esposa? Deténganse aquí y conversen en equipo de traducción sobre la mejor manera de expresar cómo un esposo y una esposa se convierten en una sola persona. Pausen este audio aquí.</w:t>
      </w:r>
    </w:p>
    <w:p>
      <w:pPr/>
      <w:r>
        <w:rPr>
          <w:lang w:val="es_ES" w:bidi="es_ES"/>
        </w:rPr>
      </w:r>
      <w:r>
        <w:rPr>
          <w:lang w:val="es_ES" w:bidi="es_ES"/>
        </w:rPr>
        <w:t xml:space="preserve">Jesús entra en una casa solo con sus </w:t>
      </w:r>
      <w:r>
        <w:rPr>
          <w:b/>
          <w:lang w:val="es_ES" w:bidi="es_ES"/>
        </w:rPr>
        <w:t>discípulos.</w:t>
      </w:r>
      <w:r>
        <w:rPr>
          <w:lang w:val="es_ES" w:bidi="es_ES"/>
        </w:rPr>
        <w:t xml:space="preserve"> Los discípulos son los seguidores más cercanos de Jesús. Usen el mismo término para </w:t>
      </w:r>
      <w:r>
        <w:rPr>
          <w:b/>
          <w:lang w:val="es_ES" w:bidi="es_ES"/>
        </w:rPr>
        <w:t>discípulos</w:t>
      </w:r>
      <w:r>
        <w:rPr>
          <w:lang w:val="es_ES" w:bidi="es_ES"/>
        </w:rPr>
        <w:t xml:space="preserve"> que han estado usando en todo el libro de Marcos. Para obtener más información sobre los discípulos, consulten el Glosario Principal.</w:t>
      </w:r>
    </w:p>
    <w:p>
      <w:pPr/>
      <w:r>
        <w:rPr>
          <w:lang w:val="es_ES" w:bidi="es_ES"/>
        </w:rPr>
      </w:r>
      <w:r>
        <w:rPr>
          <w:lang w:val="es_ES" w:bidi="es_ES"/>
        </w:rPr>
        <w:t xml:space="preserve">Jesús les dice a sus discípulos que cualquiera que se divorcia de su esposa o esposo y se vuelve a casar comete </w:t>
      </w:r>
      <w:r>
        <w:rPr>
          <w:b/>
          <w:lang w:val="es_ES" w:bidi="es_ES"/>
        </w:rPr>
        <w:t>adulterio.</w:t>
      </w:r>
      <w:r>
        <w:rPr>
          <w:lang w:val="es_ES" w:bidi="es_ES"/>
        </w:rPr>
        <w:t xml:space="preserve"> Dios considera que es un pecado cada vez que las personas tienen una relación sexual con alguien con quien no están casados. Usen la misma palabra para adulterio que han usado en los pasajes anteriores. Para más información sobre el adulterio,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10:13–31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10:13–31 y guárdenlo en sus corazones.</w:t>
      </w:r>
    </w:p>
    <w:p>
      <w:pPr/>
      <w:r>
        <w:rPr>
          <w:lang w:val="es_ES" w:bidi="es_ES"/>
        </w:rPr>
      </w:r>
      <w:r>
        <w:rPr>
          <w:lang w:val="es_ES" w:bidi="es_ES"/>
        </w:rPr>
        <w:t>Escuchen una versión en audio de Marcos 10:13–31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10:13–31 en la traducción que sea más fácil de entender.</w:t>
      </w:r>
    </w:p>
    <w:p>
      <w:pPr/>
      <w:r>
        <w:rPr>
          <w:lang w:val="es_ES" w:bidi="es_ES"/>
        </w:rPr>
      </w:r>
      <w:r>
        <w:rPr>
          <w:lang w:val="es_ES" w:bidi="es_ES"/>
        </w:rPr>
        <w:t>Esta historia sucede algún tiempo después de que Jesús enseña sobre el divorcio. No sabemos cuánto tiempo después.</w:t>
      </w:r>
    </w:p>
    <w:p>
      <w:pPr/>
      <w:r>
        <w:rPr>
          <w:lang w:val="es_ES" w:bidi="es_ES"/>
        </w:rPr>
      </w:r>
      <w:r>
        <w:rPr>
          <w:lang w:val="es_ES" w:bidi="es_ES"/>
        </w:rPr>
        <w:t>No sabemos si fueron las madres, los padres o los hijos mayores los que trajeron, o guiaron, a niños a Jesús. Querían que Jesús tocara a los niños. En la cultura judía, tocar a un hijo significaba bendecirlo, o darle favor y cosas buenas para su vida venidera. Estos niños podrían haber tenido entre 0 y 12 años. Los discípulos probablemente pensaron que Jesús estaba demasiado ocupado o demasiado importante para ser molestado por los niños, que se consideran poco importantes en la cultura judía, por lo que los discípulos dijeron a los padres que no molestaban a Jesús. Jesús estaba enojado con sus discípulos por detener a que las personas trajeran a los niños. Deténganse aquí y conversen sobre esta pregunta en grupo: ¿Cómo se muestra en su cultura dar bendición o favor a otros? ¿Tocan a las personas, como Jesús lo hizo aquí, o hacen algo diferente para mostrar bendición? Pausen este audio aquí.</w:t>
      </w:r>
    </w:p>
    <w:p>
      <w:pPr/>
      <w:r>
        <w:rPr>
          <w:lang w:val="es_ES" w:bidi="es_ES"/>
        </w:rPr>
      </w:r>
      <w:r>
        <w:rPr>
          <w:lang w:val="es_ES" w:bidi="es_ES"/>
        </w:rPr>
        <w:t xml:space="preserve">Jesús dijo que era importante que los niños vinieran a él. Jesús muestra esto reafirmando dos veces de una manera positiva y negativa: </w:t>
      </w:r>
      <w:r>
        <w:rPr>
          <w:b/>
          <w:lang w:val="es_ES" w:bidi="es_ES"/>
        </w:rPr>
        <w:t>Que los niños vengan, y no les impidan venir.</w:t>
      </w:r>
    </w:p>
    <w:p>
      <w:pPr/>
      <w:r>
        <w:rPr>
          <w:lang w:val="es_ES" w:bidi="es_ES"/>
        </w:rPr>
      </w:r>
      <w:r>
        <w:rPr>
          <w:lang w:val="es_ES" w:bidi="es_ES"/>
        </w:rPr>
        <w:t>Entonces Jesús comienza a explicar algo muy importante: explica los requisitos para ser parte del Reino de Dios o estar incluido en él. Todos, incluso los adultos, necesitan ser un poco como niños para vivir bajo el gobierno de Dios, haciendo lo que Dios les pide que hagan sin cuestionar a Dios. Las personas, al igual que los niños, deben saber que son indefensas y que deben depender de otros para lo que necesitan. Las personas tienen que recibir el Reino, como un niño que recibe un regalo de alguien que los ama. El hijo no lo ha ganado ni lo merece, sino que simplemente lo recibe porque alguien lo ama mucho.</w:t>
      </w:r>
    </w:p>
    <w:p>
      <w:pPr/>
      <w:r>
        <w:rPr>
          <w:lang w:val="es_ES" w:bidi="es_ES"/>
        </w:rPr>
      </w:r>
      <w:r>
        <w:rPr>
          <w:lang w:val="es_ES" w:bidi="es_ES"/>
        </w:rPr>
        <w:t>Entonces Jesús muestra su enseñanza tomando a niños y poniendo sus manos sobre sus cabezas para bendecirlos. Él los toma en sus brazos, probablemente los levanta en su regazo, para bendecirlos uno a uno, lo que es una manera de mostrar afecto.</w:t>
      </w:r>
    </w:p>
    <w:p>
      <w:pPr/>
      <w:r>
        <w:rPr>
          <w:lang w:val="es_ES" w:bidi="es_ES"/>
        </w:rPr>
      </w:r>
      <w:r>
        <w:rPr>
          <w:lang w:val="es_ES" w:bidi="es_ES"/>
        </w:rPr>
        <w:t>Mientras Jesús seguía su camino, un hombre corrió hacia Jesús y se arrodilló frente a Jesús para mostrar su respeto genuino por un maestro de la ley religiosa. Este hombre llamó a Jesús "Maestro bueno" o dice: "Maestro, tú eres bueno", y le preguntó a Jesús cómo heredar o recibir el don de la vida eterna. Este hombre quería asegurarse de que estaba haciendo suficientes cosas buenas para tener vida con Dios para siempre. Las personas solo llamaban a Dios "bueno", así que Jesús tenía curiosidad, ¿por qué este hombre lo llamó "bueno"? Jesús le recuerda a este hombre las leyes que Moisés escribió sobre cómo tener una buena relación con otras personas. ¡El hombre declara que ha guardado esas leyes! El hombre dice que ha obedecido estas leyes "desde que era joven", lo que significa que desde que hizo la ceremonia judía a la edad de 12 años. A la edad de 12 años, todos los niños judíos prometieron guardar los mandamientos. Deténganse aquí y conversen sobre esta pregunta en grupo: ¿Qué tipo de ritos de paso tienen en su cultura para que los jóvenes aprendan a seguir las reglas religiosas de su cultura? Pausen este audio aquí.</w:t>
      </w:r>
    </w:p>
    <w:p>
      <w:pPr/>
      <w:r>
        <w:rPr>
          <w:lang w:val="es_ES" w:bidi="es_ES"/>
        </w:rPr>
      </w:r>
      <w:r>
        <w:rPr>
          <w:lang w:val="es_ES" w:bidi="es_ES"/>
        </w:rPr>
        <w:t>Jesús ama al hombre profundamente, lo que significa que admira y respeta al hombre. Jesús invita al hombre a una relación aún más profunda con Jesús y los 12 discípulos. Esto significa que el hombre debe hacer algo aún más difícil que guardar los mandamientos. Jesús dijo que había una cosa que el hombre no había hecho. El hombre necesitaba vender todo lo que tenía y dar su dinero a los pobres para que pudiera experimentar las cosas verdaderamente valiosas de parte de Dios. Jesús sabía que lo que al hombre le faltaba era amor a Dios por encima de todo. Las posesiones del hombre poseían, o gobernaban su corazón. El hombre se preocupaba más por sus posesiones que por seguir a Jesús. Si el hombre renuncia a su codicia y a su amor al dinero, y sigue a Jesús, el hombre entonces puede heredar la vida eterna.</w:t>
      </w:r>
    </w:p>
    <w:p>
      <w:pPr/>
      <w:r>
        <w:rPr>
          <w:lang w:val="es_ES" w:bidi="es_ES"/>
        </w:rPr>
      </w:r>
      <w:r>
        <w:rPr>
          <w:lang w:val="es_ES" w:bidi="es_ES"/>
        </w:rPr>
        <w:t>El "rostro del hombre se desvaneció", lo que significa que estaba decepcionado y triste, porque el hombre era muy rico. Entonces, el hombre dejó el grupo mientras estaba triste.</w:t>
      </w:r>
    </w:p>
    <w:p>
      <w:pPr/>
      <w:r>
        <w:rPr>
          <w:lang w:val="es_ES" w:bidi="es_ES"/>
        </w:rPr>
      </w:r>
      <w:r>
        <w:rPr>
          <w:lang w:val="es_ES" w:bidi="es_ES"/>
        </w:rPr>
        <w:t>¡Los discípulos están muy sorprendidos! Las personas judías creían que Dios recompensaba a las personas por su bondad dándoles mucho dinero y propiedades.</w:t>
      </w:r>
    </w:p>
    <w:p>
      <w:pPr/>
      <w:r>
        <w:rPr>
          <w:lang w:val="es_ES" w:bidi="es_ES"/>
        </w:rPr>
      </w:r>
      <w:r>
        <w:rPr>
          <w:lang w:val="es_ES" w:bidi="es_ES"/>
        </w:rPr>
        <w:t>Jesús exclamó a sus discípulos que era difícil que las personas ricas entraran en el Reino. Jesús llama a sus discípulos "queridos hijos" y les da un ejemplo muy claro de lo difícil que es para una persona rica convertirse en parte del Reino de Dios. Jesús usó el animal más grande, un camello, que el pueblo judío conocía, y la abertura más pequeña, el ojo de una aguja, que los humanos podían ver. Él quería mostrar el contraste entre las dos cosas para mostrar lo imposible que es que las personas ricas entren en el reino de Dios con su propia bondad y fuerza. Deténganse aquí y miren la imagen del camello y la aguja en grupo. Si tienen acceso a un camello y una aguja en su cultura, mírenlos uno al lado del otro. Deténganse y conversen: ¿Cuál es el animal más grande que conocen? ¿Cuál es el agujero más pequeño en un objeto que conocen? Pausen este audio aquí.</w:t>
      </w:r>
    </w:p>
    <w:p>
      <w:pPr/>
      <w:r>
        <w:rPr>
          <w:lang w:val="es_ES" w:bidi="es_ES"/>
        </w:rPr>
      </w:r>
      <w:r>
        <w:rPr>
          <w:lang w:val="es_ES" w:bidi="es_ES"/>
        </w:rPr>
        <w:t xml:space="preserve">Los discípulos están asombrados y le preguntan a Jesús: "¿Quién entonces puede ser salvo?" ¿Quién puede ser parte del Reino de Dios? Jesús les dice que Dios puede hacer cosas que parecen ser imposibles. Esta declaración habla de la capacidad de Dios para cambiar los corazones de las personas. </w:t>
      </w:r>
    </w:p>
    <w:p>
      <w:pPr/>
      <w:r>
        <w:rPr>
          <w:lang w:val="es_ES" w:bidi="es_ES"/>
        </w:rPr>
      </w:r>
      <w:r>
        <w:rPr>
          <w:lang w:val="es_ES" w:bidi="es_ES"/>
        </w:rPr>
        <w:t>Pedro está orgulloso de que él y los otros discípulos ya hayan renunciado a todo para seguir a Jesús. Jesús acepta. Él les asegura comenzando con "De verdad os digo", o "Es verdad que..." Jesús asegura a los discípulos que cuando alguien renuncia a sus posesiones o relaciones por el reino de Dios, será recompensado muchas veces en esta vida y en la vida venidera. Jesús no está diciendo que aquellos que lo siguen deben tener un desprecio total por su hogar, hermanos, hermanas, madres, hijos o campos. Jesús está diciendo que estas relaciones no pueden tener prioridad en sus corazones, por encima de Dios.</w:t>
      </w:r>
    </w:p>
    <w:p>
      <w:pPr/>
      <w:r>
        <w:rPr>
          <w:lang w:val="es_ES" w:bidi="es_ES"/>
        </w:rPr>
      </w:r>
      <w:r>
        <w:rPr>
          <w:lang w:val="es_ES" w:bidi="es_ES"/>
        </w:rPr>
        <w:t>Sin embargo, Jesús recuerda a sus discípulos que junto con las recompensas también hay persecución. Las personas que siguen a Jesús tienen que aceptar las consecuencias de su compromiso. Deténganse aquí y conversen sobre esta pregunta en grupo: ¿Qué en su vida sería lo más difícil de renunciar por el Reino de Dios? ¿Hay algo en tu corazón que sea más importante que Jesús? Pausen este audio aquí.</w:t>
      </w:r>
    </w:p>
    <w:p>
      <w:pPr/>
      <w:r>
        <w:rPr>
          <w:lang w:val="es_ES" w:bidi="es_ES"/>
        </w:rPr>
      </w:r>
      <w:r>
        <w:rPr>
          <w:lang w:val="es_ES" w:bidi="es_ES"/>
        </w:rPr>
        <w:t>Jesús concluye esta enseñanza con un resumen de la lección. Él dice que muchos que parecen ser los más importantes serán los menos importantes, y aquellos que parecen ser los menos importantes serán los más importantes. Deténganse aquí y conversen sobre el tipo de idioma que los maestros de su cultura usan cuando terminan una enseñanza.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10:13–31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las personas trajeron niños de entre 0 y 12 años a Jesús para que los tocara y los bendijera. Los discípulos reprenden al pueblo, pero entonces Jesús reprende a los discípulos por detener a los niños. Jesús les dice a los discípulos que dejen que los niños vengan a Jesús. Jesús les dice que el Reino de Dios es para aquellos que son como hijos. Y entonces Jesús pone su mano sobre la cabeza de ellos y bendice a cada niño uno por uno.</w:t>
      </w:r>
    </w:p>
    <w:p>
      <w:pPr/>
      <w:r>
        <w:rPr>
          <w:lang w:val="es_ES" w:bidi="es_ES"/>
        </w:rPr>
      </w:r>
      <w:r>
        <w:rPr>
          <w:b/>
          <w:lang w:val="es_ES" w:bidi="es_ES"/>
        </w:rPr>
        <w:t>En la segunda escena:</w:t>
      </w:r>
      <w:r>
        <w:rPr>
          <w:lang w:val="es_ES" w:bidi="es_ES"/>
        </w:rPr>
        <w:t xml:space="preserve"> Jesús comienza a viajar a Jerusalén. Un hombre se acercó a Jesús y se arrodilló. Él muestra respeto a Jesús llamándolo "Buen Maestro", y le pregunta a Jesús cómo puede recibir la vida eterna con Dios para siempre. Jesús tiene curiosidad por saber por qué el hombre lo llama de bueno, porque solo Dios es bueno. Jesús le recuerda al hombre los mandamientos sobre estar en una buena relación con otros. El hombre dice que ha estado obedeciendo estos mandamientos desde que era joven. Jesús le dice al hombre que solo hay una cosa que él no ha hecho, vender todo lo que tiene y dar el dinero a los pobres. El rostro del hombre cayó, mostrando su tristeza, porque era rico, y el hombre se fue triste.</w:t>
      </w:r>
    </w:p>
    <w:p>
      <w:pPr/>
      <w:r>
        <w:rPr>
          <w:lang w:val="es_ES" w:bidi="es_ES"/>
        </w:rPr>
      </w:r>
      <w:r>
        <w:rPr>
          <w:b/>
          <w:lang w:val="es_ES" w:bidi="es_ES"/>
        </w:rPr>
        <w:t>En la tercera escena:</w:t>
      </w:r>
      <w:r>
        <w:rPr>
          <w:lang w:val="es_ES" w:bidi="es_ES"/>
        </w:rPr>
        <w:t xml:space="preserve"> En la tercera escena, Jesús enseña a sus discípulos. Él comparte el hecho sorprendente de que es difícil para una persona rica entrar en el reino de Dios. Es tan difícil como hacer que un camello pase por el ojo de una aguja. Los discípulos están tan sorprendidos que preguntan: "¿Quién en el mundo puede salvarse?" Jesús afirma la enseñanza con claridad. Él dice: "Es imposible. Solo Dios puede salvar". Pedro parece estar orgulloso de que, a diferencia del hombre que vino a Jesús, los discípulos han renunciado a todo. Jesús está de acuerdo y les asegura firmemente que recibirán una recompensa que es más que todo lo que dieron. Esta sección concluye con Jesús afirmando que aquellas personas que pensamos que son los más grandes serán los menos importantes, y aquellas que pensamos que son los menos importantes serán los más grandes.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niños entre la etapa de primeros pasos y los 12 años</w:t>
      </w:r>
    </w:p>
    <w:p>
      <w:pPr>
        <w:pStyle w:val="ListBullet"/>
        <w:spacing w:line="240" w:lineRule="auto"/>
        <w:ind w:left="720"/>
      </w:pPr>
      <w:r>
        <w:rPr>
          <w:lang w:val="es_ES" w:bidi="es_ES"/>
        </w:rPr>
      </w:r>
      <w:r>
        <w:rPr>
          <w:lang w:val="es_ES" w:bidi="es_ES"/>
        </w:rPr>
        <w:t>personas que traen hijos (probablemente padres o hermanos mayores)</w:t>
      </w:r>
    </w:p>
    <w:p>
      <w:pPr>
        <w:pStyle w:val="ListBullet"/>
        <w:spacing w:line="240" w:lineRule="auto"/>
        <w:ind w:left="720"/>
      </w:pPr>
      <w:r>
        <w:rPr>
          <w:lang w:val="es_ES" w:bidi="es_ES"/>
        </w:rPr>
      </w:r>
      <w:r>
        <w:rPr>
          <w:lang w:val="es_ES" w:bidi="es_ES"/>
        </w:rPr>
        <w:t>hombre que se acerca a Jesús y quiere la vida eterna</w:t>
      </w:r>
    </w:p>
    <w:p>
      <w:pPr/>
      <w:r>
        <w:rPr>
          <w:lang w:val="es_ES" w:bidi="es_ES"/>
        </w:rPr>
      </w:r>
      <w:r>
        <w:rPr>
          <w:lang w:val="es_ES" w:bidi="es_ES"/>
        </w:rPr>
        <w:t>En grupo, presten atención a estas partes del contexto del pasaje: Es importante recordar que la acción comienza con la frase "un día". No sabemos qué tan pronto después del pasaje anterior sucedió esto. Es importante saber que Jesús realmente tocó a cada niño para mostrarles que los bendijo.</w:t>
      </w:r>
    </w:p>
    <w:p>
      <w:pPr/>
      <w:r>
        <w:rPr>
          <w:lang w:val="es_ES" w:bidi="es_ES"/>
        </w:rPr>
      </w:r>
      <w:r>
        <w:rPr>
          <w:lang w:val="es_ES" w:bidi="es_ES"/>
        </w:rPr>
        <w:t>Deténganse aquí y conversen sobre esta pregunta en grupo: ¿Cómo comenzarían una historia como esta cuando no saben exactamente cuándo sucedió? Pausen este audio aquí.</w:t>
      </w:r>
    </w:p>
    <w:p>
      <w:pPr/>
      <w:r>
        <w:rPr>
          <w:lang w:val="es_ES" w:bidi="es_ES"/>
        </w:rPr>
      </w:r>
      <w:r>
        <w:rPr>
          <w:lang w:val="es_ES" w:bidi="es_ES"/>
        </w:rPr>
        <w:t>Entonces Jesús hace una declaración importante sobre cómo alguien puede entrar en el reino de Dios si es como niños pequeños. Sabemos que Jesús hace una declaración importante porque dice: "Os digo la verdad".</w:t>
      </w:r>
    </w:p>
    <w:p>
      <w:pPr/>
      <w:r>
        <w:rPr>
          <w:lang w:val="es_ES" w:bidi="es_ES"/>
        </w:rPr>
      </w:r>
      <w:r>
        <w:rPr>
          <w:lang w:val="es_ES" w:bidi="es_ES"/>
        </w:rPr>
        <w:t>Deténganse aquí y conversen sobre esta pregunta en grupo: ¿Cómo introducen declaraciones importantes en las enseñanzas? Pausen este audio aquí.</w:t>
      </w:r>
    </w:p>
    <w:p>
      <w:pPr/>
      <w:r>
        <w:rPr>
          <w:lang w:val="es_ES" w:bidi="es_ES"/>
        </w:rPr>
      </w:r>
      <w:r>
        <w:rPr>
          <w:lang w:val="es_ES" w:bidi="es_ES"/>
        </w:rPr>
        <w:t>Después de esto, es importante recordar que Jesús y sus discípulos comenzaron a viajar a Jerusalén. Un hombre corrió hacia Jesús, estaba corriendo porque realmente quería hablar con Jesús. Él respetó a Jesús y se lo mostró al arrodillarse frente a él y llamarlo "Maestro bueno", con la palabra "bueno" generalmente solo se usa para Dios. Como este hombre ha guardado los mandamientos dados a Moisés, él es judío. Note cómo al principio Jesús no se dirigió a los primeros mandamientos sobre amar a Dios y no tener otros dioses o ídolos antes de Dios.</w:t>
      </w:r>
    </w:p>
    <w:p>
      <w:pPr/>
      <w:r>
        <w:rPr>
          <w:lang w:val="es_ES" w:bidi="es_ES"/>
        </w:rPr>
      </w:r>
      <w:r>
        <w:rPr>
          <w:lang w:val="es_ES" w:bidi="es_ES"/>
        </w:rPr>
        <w:t>Jesús entonces habla del amor del hombre por las riquezas y la riqueza como un tema que evitará que el hombre herede u obtenga la vida eterna. Esto pone al hombre triste porque era muy rico, y el hombre se va triste. Jesús ve la tristeza del hombre y dice que es muy difícil para una persona rica entrar en el reino de Dios. Sería más fácil que un animal muy grande pase por el ojo de una aguja de coser que un hombre rico entre en el reino de Dios.</w:t>
      </w:r>
    </w:p>
    <w:p>
      <w:pPr/>
      <w:r>
        <w:rPr>
          <w:lang w:val="es_ES" w:bidi="es_ES"/>
        </w:rPr>
      </w:r>
      <w:r>
        <w:rPr>
          <w:lang w:val="es_ES" w:bidi="es_ES"/>
        </w:rPr>
        <w:t>Deténganse y en grupo hagan una lista de las cosas que su cultura pensaría que son imposibles. Hagan un agujero muy pequeño en una hoja o un pedazo de tela. Intenten atravesar este agujero. Pausen este audio aquí.</w:t>
      </w:r>
    </w:p>
    <w:p>
      <w:pPr/>
      <w:r>
        <w:rPr>
          <w:lang w:val="es_ES" w:bidi="es_ES"/>
        </w:rPr>
      </w:r>
      <w:r>
        <w:rPr>
          <w:lang w:val="es_ES" w:bidi="es_ES"/>
        </w:rPr>
        <w:t>Sus discípulos estaban sorprendidos de la enseñanza de Jesús porque era diferente de lo que se les había enseñado. La mayoría de los judíos creían que Dios recompensaría a una persona con riqueza y propiedad si hacía todas las cosas que son correctas a los ojos de Dios. Sin embargo, Jesús quiere enseñar a los discípulos que el corazón es lo que es importante para Dios. Jesús termina esta enseñanza con una importante declaración resumida de que el primero será el último y el último será el primero.</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10:13–31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niños de entre la primera infancia y los 12 años</w:t>
      </w:r>
    </w:p>
    <w:p>
      <w:pPr>
        <w:pStyle w:val="ListBullet"/>
        <w:spacing w:line="240" w:lineRule="auto"/>
        <w:ind w:left="720"/>
      </w:pPr>
      <w:r>
        <w:rPr>
          <w:lang w:val="es_ES" w:bidi="es_ES"/>
        </w:rPr>
      </w:r>
      <w:r>
        <w:rPr>
          <w:lang w:val="es_ES" w:bidi="es_ES"/>
        </w:rPr>
        <w:t>personas que traen niños (probablemente padres o hermanos mayores)</w:t>
      </w:r>
    </w:p>
    <w:p>
      <w:pPr>
        <w:pStyle w:val="ListBullet"/>
        <w:spacing w:line="240" w:lineRule="auto"/>
        <w:ind w:left="720"/>
      </w:pPr>
      <w:r>
        <w:rPr>
          <w:lang w:val="es_ES" w:bidi="es_ES"/>
        </w:rPr>
      </w:r>
      <w:r>
        <w:rPr>
          <w:lang w:val="es_ES" w:bidi="es_ES"/>
        </w:rPr>
        <w:t>hombre que se acerca a Jesús y quiere la vida eterna</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actúen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las personas que llevan a los niños a Jesús. Los discípulos los detienen y los regañan.</w:t>
      </w:r>
    </w:p>
    <w:p>
      <w:pPr/>
      <w:r>
        <w:rPr>
          <w:lang w:val="es_ES" w:bidi="es_ES"/>
        </w:rPr>
      </w:r>
      <w:r>
        <w:rPr>
          <w:lang w:val="es_ES" w:bidi="es_ES"/>
        </w:rPr>
        <w:t>Pausen la actuación. Pregúntenle al pueblo: "¿Qué están pensando o sintiendo?" Las personas pueden responder cosas como: "Estoy avergonzado de haber intentado venir a Jesús", o "Estoy avergonzado", o "Estoy enojado con los discípulos por detenerme". Pregúntenles a los discípulos: "¿Qué están pensando o sintiendo?" Las personas que interpretan a los discípulos pueden responder cosas como: "Estoy enojado porque nuestro maestro es demasiado importante para perder su tiempo con ellos". Continúen con la obra.</w:t>
      </w:r>
    </w:p>
    <w:p>
      <w:pPr/>
      <w:r>
        <w:rPr>
          <w:lang w:val="es_ES" w:bidi="es_ES"/>
        </w:rPr>
      </w:r>
      <w:r>
        <w:rPr>
          <w:lang w:val="es_ES" w:bidi="es_ES"/>
        </w:rPr>
        <w:t>Jesús está molesto con sus discípulos y les dice que dejen que los niños vengan a Jesús, porque el reino de Dios les pertenece.</w:t>
      </w:r>
    </w:p>
    <w:p>
      <w:pPr/>
      <w:r>
        <w:rPr>
          <w:lang w:val="es_ES" w:bidi="es_ES"/>
        </w:rPr>
      </w:r>
      <w:r>
        <w:rPr>
          <w:lang w:val="es_ES" w:bidi="es_ES"/>
        </w:rPr>
        <w:t>Pausen la actuación. Pregúntenles a los niños y a sus padres: "¿Qué están pensando o sintiendo?" Las personas pueden responder cosas como: "Tengo curiosidad. Nadie nos ha tratado como si realmente les agradáramos de esta manera", o "Por primera vez me siento valioso". Pregúntenles a los discípulos: "¿Qué están pensando o sintiendo?" Las personas pueden responder cosas como: "Estoy tan confundido", o "Ahora estoy avergonzado". Pregúntenle a Jesús: "¿Qué estás pensando o sintiendo?" La persona puede responder cosas como: "Estoy triste y decepcionado de que mis discípulos traten a las personas de esta manera", o "Amo tanto a estas personas". Continúen con la obra.</w:t>
      </w:r>
    </w:p>
    <w:p>
      <w:pPr/>
      <w:r>
        <w:rPr>
          <w:lang w:val="es_ES" w:bidi="es_ES"/>
        </w:rPr>
      </w:r>
      <w:r>
        <w:rPr>
          <w:lang w:val="es_ES" w:bidi="es_ES"/>
        </w:rPr>
        <w:t>Mientras Jesús y los discípulos se dirigen a su camino, un hombre viene corriendo hacia Jesús y se arrodilla frente a él, llamándolo "Buen Maestro". Él pregunta qué debe hacer para heredar la vida eterna. Jesús pregunta al hombre por qué llama a Jesús bueno, y le recuerda los mandamientos. El hombre responde: "He hecho esto desde que era joven".</w:t>
      </w:r>
    </w:p>
    <w:p>
      <w:pPr/>
      <w:r>
        <w:rPr>
          <w:lang w:val="es_ES" w:bidi="es_ES"/>
        </w:rPr>
      </w:r>
      <w:r>
        <w:rPr>
          <w:lang w:val="es_ES" w:bidi="es_ES"/>
        </w:rPr>
        <w:t>Pausen la actuación. Pregúntenle al hombre: "¿Qué está pensando o sintiendo?" La persona puede responder cosas como: "Me siento orgulloso de haber hecho esto" o "Estoy sorprendido de que sea tan fácil". Continúen con la obra.</w:t>
      </w:r>
    </w:p>
    <w:p>
      <w:pPr/>
      <w:r>
        <w:rPr>
          <w:lang w:val="es_ES" w:bidi="es_ES"/>
        </w:rPr>
      </w:r>
      <w:r>
        <w:rPr>
          <w:lang w:val="es_ES" w:bidi="es_ES"/>
        </w:rPr>
        <w:t>Jesús ama al hombre y le dice que debe hacer una cosa más. El hombre debe vender todas sus cosas y dar el dinero a los pobres. El hombre se sentía decepcionado.</w:t>
      </w:r>
    </w:p>
    <w:p>
      <w:pPr/>
      <w:r>
        <w:rPr>
          <w:lang w:val="es_ES" w:bidi="es_ES"/>
        </w:rPr>
      </w:r>
      <w:r>
        <w:rPr>
          <w:lang w:val="es_ES" w:bidi="es_ES"/>
        </w:rPr>
        <w:t>Pausen la actuación. Pregúntenle al hombre: "¿Qué está pensando o sintiendo?" La persona puede responder cosas como: "Estoy triste porque lo que hice no es suficiente", o "Estoy avergonzado porque sé que mi corazón no está bien", o "Estoy triste porque amo mi dinero y mis cosas, y tengo mucho". Pregúntenle a Jesús: "¿Qué estás pensando o sintiendo?" La persona puede responder cosas como: "Me siento tan triste de que este hombre se pierda lo mejor que tengo para él", o "Estoy esperando que este hombre tome la decisión correcta". Continúen con la obra.</w:t>
      </w:r>
    </w:p>
    <w:p>
      <w:pPr/>
      <w:r>
        <w:rPr>
          <w:lang w:val="es_ES" w:bidi="es_ES"/>
        </w:rPr>
      </w:r>
      <w:r>
        <w:rPr>
          <w:lang w:val="es_ES" w:bidi="es_ES"/>
        </w:rPr>
        <w:t>El hombre se va y Jesús se vuelve a sus discípulos. Jesús dice con énfasis: "¡Es difícil para las personas ricas entrar en el Reino de Dios!" Los discípulos están sorprendidos porque pensaban que era bueno ser rico. Jesús los llama hijos como una señal de afecto, y Jesús les da un ejemplo. Es más difícil que el rico entre en el Reino de Dios que un camello entre por el ojo de una aguja. Los discípulos nuevamente están sorprendidos, y preguntan "¿Quién puede salvarse y entrar en el Reino de Dios?" Jesús les dice que solo Dios puede hacer que esto suceda.</w:t>
      </w:r>
    </w:p>
    <w:p>
      <w:pPr/>
      <w:r>
        <w:rPr>
          <w:lang w:val="es_ES" w:bidi="es_ES"/>
        </w:rPr>
      </w:r>
      <w:r>
        <w:rPr>
          <w:lang w:val="es_ES" w:bidi="es_ES"/>
        </w:rPr>
        <w:t>Pausen la actuación. Pregúntenles a los discípulos: "¿Qué están pensando o sintiendo?" El pueblo puede responder cosas como: "No entiendo. Esto lo ha cambiado todo" o "Tengo miedo. Parece imposible entrar en el Reino de Dios". Continúen con la obra.</w:t>
      </w:r>
    </w:p>
    <w:p>
      <w:pPr/>
      <w:r>
        <w:rPr>
          <w:lang w:val="es_ES" w:bidi="es_ES"/>
        </w:rPr>
      </w:r>
      <w:r>
        <w:rPr>
          <w:lang w:val="es_ES" w:bidi="es_ES"/>
        </w:rPr>
        <w:t>Pedro dice: "Hemos renunciado a todo para seguirte". Jesús está de acuerdo con él y asegura a los discípulos que si han renunciado a sus casas, su familia y sus propiedades por Jesús para compartir las buenas nuevas sobre Jesús, entonces se les dará aún más. Esto incluye persecución en esta vida, pero la vida con Dios para siempre. Entonces Jesús termina su enseñanza: "Los que parecen importantes ahora serán los menos importantes entonces. Los que parecen menos importantes ahora serán los más grandes entonces".</w:t>
      </w:r>
    </w:p>
    <w:p>
      <w:pPr/>
      <w:r>
        <w:rPr>
          <w:lang w:val="es_ES" w:bidi="es_ES"/>
        </w:rPr>
      </w:r>
      <w:r>
        <w:rPr>
          <w:lang w:val="es_ES" w:bidi="es_ES"/>
        </w:rPr>
        <w:t>Pausen la actuación. Pregúntenles a los discípulos: "¿Qué están pensando o sintiendo?" Las personas pueden responder cosas como: "Siento esperanza de que aunque he perdido mucho, recibiré algo", o "Me siento confundido porque también hay persecución", o "No entiendo cómo todo lo que se me ha enseñado es tan diferente ahora".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10:13–31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Las personas querían traer niños a Jesús para que él pudiera tocarlos. En la cultura judía, pedirle a un maestro que tocara a alguien era pedirle que </w:t>
      </w:r>
      <w:r>
        <w:rPr>
          <w:b/>
          <w:lang w:val="es_ES" w:bidi="es_ES"/>
        </w:rPr>
        <w:t>bendijera</w:t>
      </w:r>
      <w:r>
        <w:rPr>
          <w:lang w:val="es_ES" w:bidi="es_ES"/>
        </w:rPr>
        <w:t xml:space="preserve"> o mostrara favor a alguien. Los </w:t>
      </w:r>
      <w:r>
        <w:rPr>
          <w:b/>
          <w:lang w:val="es_ES" w:bidi="es_ES"/>
        </w:rPr>
        <w:t>discípulos</w:t>
      </w:r>
      <w:r>
        <w:rPr>
          <w:lang w:val="es_ES" w:bidi="es_ES"/>
        </w:rPr>
        <w:t xml:space="preserve"> dijeron a los padres que estaban equivocados al traer a sus hijos a Jesús. Usen el mismo término para bendición y discípulos que han usado en todo el libro de Marcos. Para obtener más información sobre bendición y discípulos, consulten el Glosario Principal.</w:t>
      </w:r>
    </w:p>
    <w:p>
      <w:pPr/>
      <w:r>
        <w:rPr>
          <w:lang w:val="es_ES" w:bidi="es_ES"/>
        </w:rPr>
      </w:r>
      <w:r>
        <w:rPr>
          <w:lang w:val="es_ES" w:bidi="es_ES"/>
        </w:rPr>
        <w:t xml:space="preserve">Pero Jesús dijo: "El </w:t>
      </w:r>
      <w:r>
        <w:rPr>
          <w:b/>
          <w:lang w:val="es_ES" w:bidi="es_ES"/>
        </w:rPr>
        <w:t>reino de Dios</w:t>
      </w:r>
      <w:r>
        <w:rPr>
          <w:lang w:val="es_ES" w:bidi="es_ES"/>
        </w:rPr>
        <w:t xml:space="preserve"> pertenece a los que son como niños". Usen aquí la misma frase para Reino de Dios que han estado usando en todo Marcos. Para obtener más información sobre el Reino de Dios, consulten el Glosario Principal.</w:t>
      </w:r>
    </w:p>
    <w:p>
      <w:pPr/>
      <w:r>
        <w:rPr>
          <w:lang w:val="es_ES" w:bidi="es_ES"/>
        </w:rPr>
      </w:r>
      <w:r>
        <w:rPr>
          <w:lang w:val="es_ES" w:bidi="es_ES"/>
        </w:rPr>
        <w:t xml:space="preserve">Después de que Jesús bendijo a los niños, comenzó a viajar a </w:t>
      </w:r>
      <w:r>
        <w:rPr>
          <w:b/>
          <w:lang w:val="es_ES" w:bidi="es_ES"/>
        </w:rPr>
        <w:t>Jerusalén.</w:t>
      </w:r>
      <w:r>
        <w:rPr>
          <w:lang w:val="es_ES" w:bidi="es_ES"/>
        </w:rPr>
        <w:t xml:space="preserve"> Jerusalén es donde está el templo judío y donde todos los judíos fueron a adorar a Dios en el templo. Usen la misma palabra para Jerusalén que han usado en los pasajes anteriores. Para obtener más información sobre Jerusalén, consulten el glosario principal. Jesús está viajando allí porque sabe que allí es donde sufrirá y morirá.</w:t>
      </w:r>
    </w:p>
    <w:p>
      <w:pPr/>
      <w:r>
        <w:rPr>
          <w:lang w:val="es_ES" w:bidi="es_ES"/>
        </w:rPr>
      </w:r>
      <w:r>
        <w:rPr>
          <w:lang w:val="es_ES" w:bidi="es_ES"/>
        </w:rPr>
        <w:t xml:space="preserve">Un hombre vino corriendo a Jesús y lo llamó </w:t>
      </w:r>
      <w:r>
        <w:rPr>
          <w:b/>
          <w:lang w:val="es_ES" w:bidi="es_ES"/>
        </w:rPr>
        <w:t>Buen Maestro.</w:t>
      </w:r>
      <w:r>
        <w:rPr>
          <w:lang w:val="es_ES" w:bidi="es_ES"/>
        </w:rPr>
        <w:t xml:space="preserve"> Esto significa un maestro que es bueno. Usen la misma palabra para maestro que han usado en los pasajes anteriores. Para obtener más información sobre el maestro, consulten el glosario principal. El hombre preguntó qué debía hacer para heredar, o recibir, </w:t>
      </w:r>
      <w:r>
        <w:rPr>
          <w:b/>
          <w:lang w:val="es_ES" w:bidi="es_ES"/>
        </w:rPr>
        <w:t>la vida eterna.</w:t>
      </w:r>
      <w:r>
        <w:rPr>
          <w:lang w:val="es_ES" w:bidi="es_ES"/>
        </w:rPr>
        <w:t xml:space="preserve"> La vida eterna es la vida con Dios que nunca termina, o vivir para siempre con Dios. Usen la misma palabra para vida eterna que han usado en los pasajes anteriores. Para obtener más información sobre la vida eterna, consulten el glosario principal.</w:t>
      </w:r>
    </w:p>
    <w:p>
      <w:pPr/>
      <w:r>
        <w:rPr>
          <w:lang w:val="es_ES" w:bidi="es_ES"/>
        </w:rPr>
      </w:r>
      <w:r>
        <w:rPr>
          <w:lang w:val="es_ES" w:bidi="es_ES"/>
        </w:rPr>
        <w:t xml:space="preserve">Jesús entonces parece responder a la pregunta del hombre con una repetición de algunos de los diez mandamientos, o leyes de Dios. Jesús menciona, no cometan </w:t>
      </w:r>
      <w:r>
        <w:rPr>
          <w:b/>
          <w:lang w:val="es_ES" w:bidi="es_ES"/>
        </w:rPr>
        <w:t>adulterio</w:t>
      </w:r>
      <w:r>
        <w:rPr>
          <w:lang w:val="es_ES" w:bidi="es_ES"/>
        </w:rPr>
        <w:t xml:space="preserve">. Cometer adulterio es tener una relación sexual con alguien que no sea su marido o esposa. Usen la misma palabra que han usado para adulterio anteriormente. Consulten el glosario principal para obtener una definición de adulterio. Jesús también menciona: no asesinen, ni quiten intencionalmente la vida de alguien; no roben; no den falso testimonio, ni mientan sobre alguien; y honren, o muestren respeto y ayuden a su padre y a su madre. El hombre ha seguido la ley desde que era más joven. Jesús escuchó esto y dijo que había una cosa que al hombre todavía le faltaba, o que no poseía. Jesús le dice al hombre que venda todas sus posesiones y dé el dinero a los pobres, entonces el hombre tendrá </w:t>
      </w:r>
      <w:r>
        <w:rPr>
          <w:b/>
          <w:lang w:val="es_ES" w:bidi="es_ES"/>
        </w:rPr>
        <w:t>tesoros en el cielo</w:t>
      </w:r>
      <w:r>
        <w:rPr>
          <w:lang w:val="es_ES" w:bidi="es_ES"/>
        </w:rPr>
        <w:t>. Tesoros en el cielo significan vida que dura para siempre con Dios. Entonces el hombre debe venir a seguir a Jesús.</w:t>
      </w:r>
    </w:p>
    <w:p>
      <w:pPr/>
      <w:r>
        <w:rPr>
          <w:lang w:val="es_ES" w:bidi="es_ES"/>
        </w:rPr>
      </w:r>
      <w:r>
        <w:rPr>
          <w:lang w:val="es_ES" w:bidi="es_ES"/>
        </w:rPr>
        <w:t xml:space="preserve">El rostro del hombre </w:t>
      </w:r>
      <w:r>
        <w:rPr>
          <w:b/>
          <w:lang w:val="es_ES" w:bidi="es_ES"/>
        </w:rPr>
        <w:t>cayó</w:t>
      </w:r>
      <w:r>
        <w:rPr>
          <w:lang w:val="es_ES" w:bidi="es_ES"/>
        </w:rPr>
        <w:t>, lo que significa que el rostro del hombre pasó de mostrar felicidad a tristeza y decepción.</w:t>
      </w:r>
    </w:p>
    <w:p>
      <w:pPr/>
      <w:r>
        <w:rPr>
          <w:lang w:val="es_ES" w:bidi="es_ES"/>
        </w:rPr>
      </w:r>
      <w:r>
        <w:rPr>
          <w:lang w:val="es_ES" w:bidi="es_ES"/>
        </w:rPr>
        <w:t xml:space="preserve">Jesús dio a sus discípulos un ejemplo de lo difícil que es para alguien entrar en el Reino de Dios. Él dijo que es más fácil que un </w:t>
      </w:r>
      <w:r>
        <w:rPr>
          <w:b/>
          <w:lang w:val="es_ES" w:bidi="es_ES"/>
        </w:rPr>
        <w:t>camello</w:t>
      </w:r>
      <w:r>
        <w:rPr>
          <w:lang w:val="es_ES" w:bidi="es_ES"/>
        </w:rPr>
        <w:t xml:space="preserve"> pase por el ojo de una aguja. Un camello es el animal más grande de Israel. Puede pesar 600 kilogramos y tiene aproximadamente 2 metros de altura. Un camello lleva a personas y materiales. Vean la foto de un camello. Pausen este audio aquí.</w:t>
      </w:r>
    </w:p>
    <w:p>
      <w:pPr/>
      <w:r>
        <w:rPr>
          <w:lang w:val="es_ES" w:bidi="es_ES"/>
        </w:rPr>
      </w:r>
      <w:r>
        <w:rPr>
          <w:lang w:val="es_ES" w:bidi="es_ES"/>
        </w:rPr>
        <w:t xml:space="preserve">Un </w:t>
      </w:r>
      <w:r>
        <w:rPr>
          <w:b/>
          <w:lang w:val="es_ES" w:bidi="es_ES"/>
        </w:rPr>
        <w:t>ojo de una aguja</w:t>
      </w:r>
      <w:r>
        <w:rPr>
          <w:lang w:val="es_ES" w:bidi="es_ES"/>
        </w:rPr>
        <w:t xml:space="preserve"> es un pequeño agujero en una aguja de coser por el que pasa el hilo. Vean la foto del ojo de una aguja. Pausen este audio aquí.</w:t>
      </w:r>
    </w:p>
    <w:p>
      <w:pPr/>
      <w:r>
        <w:rPr>
          <w:lang w:val="es_ES" w:bidi="es_ES"/>
        </w:rPr>
      </w:r>
      <w:r>
        <w:rPr>
          <w:lang w:val="es_ES" w:bidi="es_ES"/>
        </w:rPr>
        <w:t xml:space="preserve">Jesús dijo que todos los que han renunciado a sus casas o a su familia por causa de las </w:t>
      </w:r>
      <w:r>
        <w:rPr>
          <w:b/>
          <w:lang w:val="es_ES" w:bidi="es_ES"/>
        </w:rPr>
        <w:t>buenas nuevas</w:t>
      </w:r>
      <w:r>
        <w:rPr>
          <w:lang w:val="es_ES" w:bidi="es_ES"/>
        </w:rPr>
        <w:t xml:space="preserve">, o del </w:t>
      </w:r>
      <w:r>
        <w:rPr>
          <w:b/>
          <w:lang w:val="es_ES" w:bidi="es_ES"/>
        </w:rPr>
        <w:t>Evangelio</w:t>
      </w:r>
      <w:r>
        <w:rPr>
          <w:lang w:val="es_ES" w:bidi="es_ES"/>
        </w:rPr>
        <w:t xml:space="preserve">, recibirán </w:t>
      </w:r>
      <w:r>
        <w:rPr>
          <w:b/>
          <w:lang w:val="es_ES" w:bidi="es_ES"/>
        </w:rPr>
        <w:t>cien veces</w:t>
      </w:r>
      <w:r>
        <w:rPr>
          <w:lang w:val="es_ES" w:bidi="es_ES"/>
        </w:rPr>
        <w:t xml:space="preserve"> de vuelta. El Evangelio es las buenas nuevas de que Jesús vino a la tierra para habitar con la humanidad. Él trajo el Reino de Dios a la tierra. Jesús murió por nuestros pecados, y fue resucitado de entre los muertos. Esto también se llama las Buenas Nuevas. Usen la misma palabra para Evangelio o buenas nuevas que han usado en los pasajes anteriores. Para obtener más información sobre el Evangelio, consulten el glosario principal.</w:t>
      </w:r>
    </w:p>
    <w:p>
      <w:pPr/>
      <w:r>
        <w:rPr>
          <w:lang w:val="es_ES" w:bidi="es_ES"/>
        </w:rPr>
      </w:r>
      <w:r>
        <w:rPr>
          <w:b/>
          <w:lang w:val="es_ES" w:bidi="es_ES"/>
        </w:rPr>
        <w:t>Cien veces</w:t>
      </w:r>
      <w:r>
        <w:rPr>
          <w:lang w:val="es_ES" w:bidi="es_ES"/>
        </w:rPr>
        <w:t xml:space="preserve"> no significa exactamente cien veces la cantidad que alguien perdió, sino que alguien recibirá una gran recompensa de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10:32–45</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10:32–45 y guárdenlo en sus corazones.</w:t>
      </w:r>
    </w:p>
    <w:p>
      <w:pPr/>
      <w:r>
        <w:rPr>
          <w:lang w:val="es_ES" w:bidi="es_ES"/>
        </w:rPr>
      </w:r>
      <w:r>
        <w:rPr>
          <w:lang w:val="es_ES" w:bidi="es_ES"/>
        </w:rPr>
        <w:t>Escuchen una versión en audio de Marcos 10:32–45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10:32–45 en la traducción que sea más fácil de entender.</w:t>
      </w:r>
    </w:p>
    <w:p>
      <w:pPr/>
      <w:r>
        <w:rPr>
          <w:lang w:val="es_ES" w:bidi="es_ES"/>
        </w:rPr>
      </w:r>
      <w:r>
        <w:rPr>
          <w:lang w:val="es_ES" w:bidi="es_ES"/>
        </w:rPr>
        <w:t>Jesús, sus discípulos y otros estaban continuando su viaje a Jerusalén. Jerusalén es donde los judíos adoraban a Dios en el Templo. También está en una colina. Cuando las personas viajaban a Jerusalén, a menudo decían que estaban "subiendo" a Jerusalén. Jesús caminó delante de sus discípulos como la mayoría de los maestros religiosos caminaron delante de sus estudiantes. Sus discípulos estaban asombrados, o sorprendidos, por las acciones y enseñanzas que vieron. Las otras personas que también lo siguieron tenían miedo. No sabemos exactamente por qué estaban sorprendidos y asustados. Sin embargo, es posible que se hayan dado cuenta de que Jesús podía enfrentar el peligro de los líderes religiosos en Jerusalén.</w:t>
      </w:r>
    </w:p>
    <w:p>
      <w:pPr/>
      <w:r>
        <w:rPr>
          <w:lang w:val="es_ES" w:bidi="es_ES"/>
        </w:rPr>
      </w:r>
      <w:r>
        <w:rPr>
          <w:lang w:val="es_ES" w:bidi="es_ES"/>
        </w:rPr>
        <w:t>Como anteriormente, Jesús lleva a sus discípulos a un lado para decirles lo que le sucederá. Esta vez, él les da más detalles. Jesús llama su atención diciendo "escuchen", o "presten atención". Él dice que alguien lo traicionará a los líderes religiosos judíos. Esos líderes religiosos judíos entonces lo entregarán al gobierno romano (o gentil, no judío). Las autoridades del gobierno romano le harán cosas vergonzosas y odiosas. Se burlarán de él, o le dirán cosas malas. Escupirán en él para mostrar que piensan que él no vale nada. Lo azotarán con un látigo de cuero que tenga pedazos afilados de plomo. Entonces lo sentenciarán a morir, o a ser ejecutado, por el gobierno. Deténganse aquí y miren la imagen de un látigo de cuero con plomo atado, en grupo. Pausen este audio aquí.</w:t>
      </w:r>
    </w:p>
    <w:p>
      <w:pPr/>
      <w:r>
        <w:rPr>
          <w:lang w:val="es_ES" w:bidi="es_ES"/>
        </w:rPr>
      </w:r>
      <w:r>
        <w:rPr>
          <w:lang w:val="es_ES" w:bidi="es_ES"/>
        </w:rPr>
        <w:t>Los discípulos hacen lo que hicieron la última vez que Jesús les dijo sobre cómo sufriría. Jacobo y Juan preguntan si podían ser honrados como los más grandes discípulos cuando Jesús se convirtiera en rey. Quizás esto era porque Jesús también habló de venir a la vida después de estar muerto. Sus discípulos continuaron entendiendo mal, continúan pensando que él traerá un reino nuevo y perfecto de inmediato. Los reyes en esa cultura se sentaban en un trono, o una silla especial hecha solo para reyes. Juan y Jacobo piden sentarse a la derecha y a la izquierda de Jesús. En la cultura judía, sentarse en el lado derecho de la silla especial de un rey era el lugar más importante, y el lado izquierdo era el siguiente lugar más importante. Deténganse aquí y conversen sobre esta pregunta en grupo: ¿Cómo muestra su cultura que alguien es importante? ¿Tienen lugares especiales donde sentarse, o cosas especiales para hacer o usar? Pausen este audio aquí.</w:t>
      </w:r>
    </w:p>
    <w:p>
      <w:pPr/>
      <w:r>
        <w:rPr>
          <w:lang w:val="es_ES" w:bidi="es_ES"/>
        </w:rPr>
      </w:r>
      <w:r>
        <w:rPr>
          <w:lang w:val="es_ES" w:bidi="es_ES"/>
        </w:rPr>
        <w:t>Jesús les hace una pregunta, y espera que Jacobo y Juan respondan "no". Él pregunta si pueden "beber de la copa" que él bebe. Una "copa" era considerada un símbolo de alegría o un símbolo de la ira y del sufrimiento de Dios. Algunas traducciones incluyen la frase "copa ... del sufrimiento" para dejar en claro que aquí Jesús está hablando del sufrimiento. Jesús entonces habla de ser bautizado con el bautismo de sufrimiento, que era otra manera de explicar el sufrimiento, como la copa. El bautismo en esos días era cuando alguien era sumergido en agua para mostrar que estaba siguiendo cierto camino plenamente. Jesús usa el simbolismo del bautismo para mostrar que está cediendo plenamente al sufrimiento al que Dios lo ha llamado, o que está abrumado por el sufrimiento. Él no se va a alejar del camino de sufrimiento al que Dios lo llamó.</w:t>
      </w:r>
    </w:p>
    <w:p>
      <w:pPr/>
      <w:r>
        <w:rPr>
          <w:lang w:val="es_ES" w:bidi="es_ES"/>
        </w:rPr>
      </w:r>
      <w:r>
        <w:rPr>
          <w:lang w:val="es_ES" w:bidi="es_ES"/>
        </w:rPr>
        <w:t>Deténganse aquí y conversen sobre esta pregunta en grupo: ¿Cómo habla su cultura del sufrimiento? ¿Podrán usar estas descripciones de una "copa de sufrimiento" o "bautismo de sufrimiento", o necesitarán usar una descripción más general sobre el sufrimiento? Pausen este audio aquí.</w:t>
      </w:r>
    </w:p>
    <w:p>
      <w:pPr/>
      <w:r>
        <w:rPr>
          <w:lang w:val="es_ES" w:bidi="es_ES"/>
        </w:rPr>
      </w:r>
      <w:r>
        <w:rPr>
          <w:lang w:val="es_ES" w:bidi="es_ES"/>
        </w:rPr>
        <w:t>Los otros discípulos se enojaron porque pensaban que Juan y Jacobo estaban haciendo una pregunta injusta o incorrecta. Jesús entonces recuerda a sus discípulos que sus seguidores tendrán que sufrir por seguirlo. Él les recuerda que solo Dios puede decidir quién se sentará en lugares de honor en su reino. Él describe cómo la autoridad se ve de manera diferente en el Reino de Dios de lo que se ve en el mundo. Jesús dice que los gobernantes del mundo gobiernan sobre su pueblo, o gobiernan de una manera dura. Entonces él dice que sus funcionarios muestran una gran autoridad sobre su pueblo. Jesús está diciendo lo mismo, pero de dos maneras diferentes. Entonces Jesús dice que los líderes son diferentes en el Reino de Dios. Él dice que quien quiera ser grande debe ser como un siervo. Quien quiera ser el primero, o el más importante, debe ser como un esclavo. Nuevamente, Jesús está diciendo lo mismo, pero de dos maneras diferentes. Los líderes en el Reino de Dios sirven y aman a otros. Jesús nuevamente se llama a sí mismo el Hijo del Hombre. El Hijo del Hombre en este caso significa que Jesús es el que viene a salvar al pueblo de Dios. Jesús mismo está sirviendo y amando a las personas al pagar el precio por los pecados del pueblo. Esto significa que Jesús morirá para que las personas mismas no tengan que morir como castigo por sus pecados. Solo Jesús puede hacer ese trabajo como el Hijo del Hombre.</w:t>
      </w:r>
    </w:p>
    <w:p>
      <w:pPr/>
      <w:r>
        <w:rPr>
          <w:lang w:val="es_ES" w:bidi="es_ES"/>
        </w:rPr>
      </w:r>
      <w:r>
        <w:rPr>
          <w:lang w:val="es_ES" w:bidi="es_ES"/>
        </w:rPr>
        <w:t>Deténganse aquí y conversen sobre esta pregunta en grupo: ¿Cómo lideran sus líderes a las personas? ¿Cómo sirven y aman a las personas los líderes? ¿Qué tipo de cosas hace un "buen líder" en su cultura?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10:32–45 en la traducción que sea más fácil de entender.</w:t>
      </w:r>
    </w:p>
    <w:p>
      <w:pPr/>
      <w:r>
        <w:rPr>
          <w:lang w:val="es_ES" w:bidi="es_ES"/>
        </w:rPr>
      </w:r>
      <w:r>
        <w:rPr>
          <w:lang w:val="es_ES" w:bidi="es_ES"/>
        </w:rPr>
        <w:t>En este paso, el grupo definirá las escenas, personajes y el escenario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En la primera escena, Jesús está caminando delante de sus discípulos y de otros en el camino a Jerusalén. Jesús toma a un lado a sus doce discípulos y les advierte sobre lo que le sucederá en Jerusalén. Él les dice en detalle sobre cómo alguien lo entregará a los líderes religiosos, y entonces el gobierno romano lo torturará y lo matará. Pero él resucitará de entre los muertos.</w:t>
      </w:r>
    </w:p>
    <w:p>
      <w:pPr/>
      <w:r>
        <w:rPr>
          <w:lang w:val="es_ES" w:bidi="es_ES"/>
        </w:rPr>
      </w:r>
      <w:r>
        <w:rPr>
          <w:b/>
          <w:lang w:val="es_ES" w:bidi="es_ES"/>
        </w:rPr>
        <w:t>En la segunda escena:</w:t>
      </w:r>
      <w:r>
        <w:rPr>
          <w:lang w:val="es_ES" w:bidi="es_ES"/>
        </w:rPr>
        <w:t xml:space="preserve"> En la segunda escena, los dos discípulos de Jesús, Jacobo y Juan, le preguntan a Jesús con mucho respeto si pueden tener los dos mejores lugares de honor a su lado cuando él se siente en su trono como rey. Jesús les dice que ellos no entienden, él sufrirá. Le aseguran a Jesús que pueden unirse a su sufrimiento. Jesús les dice que ellos también sufrirán, pero que solo Dios decide quién tendrá lugares de honor a su lado.</w:t>
      </w:r>
    </w:p>
    <w:p>
      <w:pPr/>
      <w:r>
        <w:rPr>
          <w:lang w:val="es_ES" w:bidi="es_ES"/>
        </w:rPr>
      </w:r>
      <w:r>
        <w:rPr>
          <w:b/>
          <w:lang w:val="es_ES" w:bidi="es_ES"/>
        </w:rPr>
        <w:t>En la tercera escena:</w:t>
      </w:r>
      <w:r>
        <w:rPr>
          <w:lang w:val="es_ES" w:bidi="es_ES"/>
        </w:rPr>
        <w:t xml:space="preserve"> En la tercera escena, los discípulos de Jesús están enojados con Jacobo y Juan. Jesús entonces enseña a sus discípulos sobre cómo los líderes en su reino liderarán de manera diferente a los líderes del mundo. Él les recuerda que él vino a servir y a amar a otros, no para ser un gobernante duro.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incluidos Jacobo y Juan</w:t>
      </w:r>
    </w:p>
    <w:p>
      <w:pPr>
        <w:pStyle w:val="ListBullet"/>
        <w:spacing w:line="240" w:lineRule="auto"/>
        <w:ind w:left="720"/>
      </w:pPr>
      <w:r>
        <w:rPr>
          <w:lang w:val="es_ES" w:bidi="es_ES"/>
        </w:rPr>
      </w:r>
      <w:r>
        <w:rPr>
          <w:lang w:val="es_ES" w:bidi="es_ES"/>
        </w:rPr>
        <w:t>los otros que siguen a Jesús</w:t>
      </w:r>
    </w:p>
    <w:p>
      <w:pPr>
        <w:pStyle w:val="ListBullet"/>
        <w:spacing w:line="240" w:lineRule="auto"/>
        <w:ind w:left="720"/>
      </w:pPr>
      <w:r>
        <w:rPr>
          <w:lang w:val="es_ES" w:bidi="es_ES"/>
        </w:rPr>
      </w:r>
      <w:r>
        <w:rPr>
          <w:lang w:val="es_ES" w:bidi="es_ES"/>
        </w:rPr>
        <w:t>los principales sacerdotes y maestros de la ley religiosa</w:t>
      </w:r>
    </w:p>
    <w:p>
      <w:pPr>
        <w:pStyle w:val="ListBullet"/>
        <w:spacing w:line="240" w:lineRule="auto"/>
        <w:ind w:left="720"/>
      </w:pPr>
      <w:r>
        <w:rPr>
          <w:lang w:val="es_ES" w:bidi="es_ES"/>
        </w:rPr>
      </w:r>
      <w:r>
        <w:rPr>
          <w:lang w:val="es_ES" w:bidi="es_ES"/>
        </w:rPr>
        <w:t>los gentiles, en este caso los romanos</w:t>
      </w:r>
    </w:p>
    <w:p>
      <w:pPr/>
      <w:r>
        <w:rPr>
          <w:lang w:val="es_ES" w:bidi="es_ES"/>
        </w:rPr>
      </w:r>
      <w:r>
        <w:rPr>
          <w:lang w:val="es_ES" w:bidi="es_ES"/>
        </w:rPr>
        <w:t>En grupo, presten atención a estas partes del contexto del pasaje: Recuerden que esta escena tiene lugar en el camino a Jerusalén. Los discípulos están detrás de Jesús, y detrás de ellos hay otros que están siguiendo al grupo. En un momento, Jesús lleva a un lado solo a los doce discípulos para hablar con ellos.</w:t>
      </w:r>
    </w:p>
    <w:p>
      <w:pPr/>
      <w:r>
        <w:rPr>
          <w:lang w:val="es_ES" w:bidi="es_ES"/>
        </w:rPr>
      </w:r>
      <w:r>
        <w:rPr>
          <w:lang w:val="es_ES" w:bidi="es_ES"/>
        </w:rPr>
        <w:t>En la primera escena, es importante recordar que los discípulos de Jesús están asombrados y sorprendidos, y que las otras personas tienen miedo. No sabemos por qué. Es importante recordar que Jesús lleva aparte a sus discípulos, del resto de la multitud, para hablar con ellos en detalle sobre su sufrimiento. Él llama su atención al decirles que escuchen.</w:t>
      </w:r>
    </w:p>
    <w:p>
      <w:pPr/>
      <w:r>
        <w:rPr>
          <w:lang w:val="es_ES" w:bidi="es_ES"/>
        </w:rPr>
      </w:r>
      <w:r>
        <w:rPr>
          <w:lang w:val="es_ES" w:bidi="es_ES"/>
        </w:rPr>
        <w:t xml:space="preserve">En la segunda escena, es importante recordar que Jacobo y Juan le hicieron su pregunta a Jesús en privado. Eran respetuosos cuando hablaron con Jesús. Jesús les dijo muy claramente que no entendían el sufrimiento que estaba a punto de tener. Los discípulos muestran que no entienden al decir que son capaces de sufrir como él. Hay un diálogo entre Jesús, Juan y Jacobo. </w:t>
      </w:r>
    </w:p>
    <w:p>
      <w:pPr/>
      <w:r>
        <w:rPr>
          <w:lang w:val="es_ES" w:bidi="es_ES"/>
        </w:rPr>
      </w:r>
      <w:r>
        <w:rPr>
          <w:lang w:val="es_ES" w:bidi="es_ES"/>
        </w:rPr>
        <w:t>En la tercera escena, es importante recordar que los otros discípulos están enojados con Juan y Jacobo. Jesús los llama a todos nuevamente. Jesús explica que su reino será diferente de los reinos del mundo. Jesús dice dos veces, de dos maneras diferentes, que los gobernantes en este mundo gobiernan con dureza. Entonces él dice dos veces, de dos maneras diferentes, que en su reino las personas más grandes serán aquellas que sirven y aman a los demás. Entonces Jesús termina llamándose a sí mismo el Hijo del Hombre nuevamente. Él explica que también vino a servir y amar a otros al pagar el precio de sus pecados.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10:32–45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incluidos Jacobo y Juan</w:t>
      </w:r>
    </w:p>
    <w:p>
      <w:pPr>
        <w:pStyle w:val="ListBullet"/>
        <w:spacing w:line="240" w:lineRule="auto"/>
        <w:ind w:left="720"/>
      </w:pPr>
      <w:r>
        <w:rPr>
          <w:lang w:val="es_ES" w:bidi="es_ES"/>
        </w:rPr>
      </w:r>
      <w:r>
        <w:rPr>
          <w:lang w:val="es_ES" w:bidi="es_ES"/>
        </w:rPr>
        <w:t>otros que siguen a Jesús</w:t>
      </w:r>
    </w:p>
    <w:p>
      <w:pPr>
        <w:pStyle w:val="ListBullet"/>
        <w:spacing w:line="240" w:lineRule="auto"/>
        <w:ind w:left="720"/>
      </w:pPr>
      <w:r>
        <w:rPr>
          <w:lang w:val="es_ES" w:bidi="es_ES"/>
        </w:rPr>
      </w:r>
      <w:r>
        <w:rPr>
          <w:lang w:val="es_ES" w:bidi="es_ES"/>
        </w:rPr>
        <w:t>Sacerdotes líderes y maestros de la ley religiosa</w:t>
      </w:r>
    </w:p>
    <w:p>
      <w:pPr>
        <w:pStyle w:val="ListBullet"/>
        <w:spacing w:line="240" w:lineRule="auto"/>
        <w:ind w:left="720"/>
      </w:pPr>
      <w:r>
        <w:rPr>
          <w:lang w:val="es_ES" w:bidi="es_ES"/>
        </w:rPr>
      </w:r>
      <w:r>
        <w:rPr>
          <w:lang w:val="es_ES" w:bidi="es_ES"/>
        </w:rPr>
        <w:t>los gentiles, en este caso los romanos</w:t>
      </w:r>
    </w:p>
    <w:p>
      <w:pPr/>
      <w:r>
        <w:rPr>
          <w:lang w:val="es_ES" w:bidi="es_ES"/>
        </w:rPr>
      </w:r>
      <w:r>
        <w:rPr>
          <w:lang w:val="es_ES" w:bidi="es_ES"/>
        </w:rPr>
        <w:t>En grupo, dramaticen el pasaje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dramaticen el pasaje.</w:t>
      </w:r>
    </w:p>
    <w:p>
      <w:pPr/>
      <w:r>
        <w:rPr>
          <w:lang w:val="es_ES" w:bidi="es_ES"/>
        </w:rPr>
      </w:r>
      <w:r>
        <w:rPr>
          <w:lang w:val="es_ES" w:bidi="es_ES"/>
        </w:rPr>
        <w:t>El grupo debe dramatizar este pasaje por segunda vez. En algunos puntos del drama, detengan el drama y pregunten a la persona que está actuando el personaje, "¿Qué está sintiendo o pensando?" La persona que está interpretando el personaje debe responder qué es lo que está sintiendo o pensando como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los discípulos y a otras personas que siguen a Jesús en el camino a Jerusalén.</w:t>
      </w:r>
    </w:p>
    <w:p>
      <w:pPr/>
      <w:r>
        <w:rPr>
          <w:lang w:val="es_ES" w:bidi="es_ES"/>
        </w:rPr>
      </w:r>
      <w:r>
        <w:rPr>
          <w:lang w:val="es_ES" w:bidi="es_ES"/>
        </w:rPr>
        <w:t>Pausen la actuación. Pregúntenle al pueblo: "¿Qué sienten o piensan?" Las personas pueden responder cosas como: "Tengo miedo de lo que le sucederá a Jesús en Jerusalén" o "Estoy asombrado y orgulloso de poder seguir a Jesús". Pregúntenle a la persona interpretando a Jesús: "¿Qué está sintiendo o pensando?" Quizás Jesús responda: "Estoy tratando de prepararme para el sufrimiento que sé que me sucederá". Continúen la actuación.</w:t>
      </w:r>
    </w:p>
    <w:p>
      <w:pPr/>
      <w:r>
        <w:rPr>
          <w:lang w:val="es_ES" w:bidi="es_ES"/>
        </w:rPr>
      </w:r>
      <w:r>
        <w:rPr>
          <w:lang w:val="es_ES" w:bidi="es_ES"/>
        </w:rPr>
        <w:t>Interpreten a Jesús llevando a un lado a los doce discípulos y diciéndoles en detalle lo que le sucederá en Jerusalén.</w:t>
      </w:r>
    </w:p>
    <w:p>
      <w:pPr/>
      <w:r>
        <w:rPr>
          <w:lang w:val="es_ES" w:bidi="es_ES"/>
        </w:rPr>
      </w:r>
      <w:r>
        <w:rPr>
          <w:lang w:val="es_ES" w:bidi="es_ES"/>
        </w:rPr>
        <w:t>Pausen la actuación. Pregúntenle a las personas que interpretan a los discípulos: "¿Qué sienten o piensan?" Las personas pueden responder cosas como: "Estoy confundido" o "Creo que Jesús está hablando de convertirse en un rey y conquistar al gobierno". Pregúntenle a la persona interpretando a Jesús: "¿Qué está sintiendo o pensando?" La persona puede responder cosas como: "Desearía que mis discípulos me entendieran más" o "Me siento solo en este mundo". Continúen la actuación.</w:t>
      </w:r>
    </w:p>
    <w:p>
      <w:pPr/>
      <w:r>
        <w:rPr>
          <w:lang w:val="es_ES" w:bidi="es_ES"/>
        </w:rPr>
      </w:r>
      <w:r>
        <w:rPr>
          <w:lang w:val="es_ES" w:bidi="es_ES"/>
        </w:rPr>
        <w:t>Interpreten a Jacobo y a Juan viniendo a Jesús para preguntarle si pueden sentarse en lugares de honor a su lado cuando él sea rey. Interpreten a Jesús preguntándoles si pueden sufrir como él, y ellos respondiéndole que pueden. Jesús dice que ellos sufrirán, pero no tiene derecho de elegir a las personas que se sentarán en lugares de honor.</w:t>
      </w:r>
    </w:p>
    <w:p>
      <w:pPr/>
      <w:r>
        <w:rPr>
          <w:lang w:val="es_ES" w:bidi="es_ES"/>
        </w:rPr>
      </w:r>
      <w:r>
        <w:rPr>
          <w:lang w:val="es_ES" w:bidi="es_ES"/>
        </w:rPr>
        <w:t>Pausen la actuación. Pregúntenle a las personas que interpretan a Jacobo y a Juan: "¿Qué sienten o piensan? Las personas pueden responder cosas como: "Estoy decepcionado", o "Estoy triste de que Jesús no confíe en mí", o "Siento que podría hacer cualquier cosa por Jesús". Continúen la actuación.</w:t>
      </w:r>
    </w:p>
    <w:p>
      <w:pPr/>
      <w:r>
        <w:rPr>
          <w:lang w:val="es_ES" w:bidi="es_ES"/>
        </w:rPr>
      </w:r>
      <w:r>
        <w:rPr>
          <w:lang w:val="es_ES" w:bidi="es_ES"/>
        </w:rPr>
        <w:t>Los otros discípulos se enojaron mucho. Jesús llama a los Doce y les habla. Él explica cómo los gobernantes del mundo gobiernan de manera diferente a los gobernantes de su reino. Él describe a los gobernantes del mundo que gobiernan con dureza, y a sus gobernantes que gobiernan como siervos. Jesús entonces habla de cómo, como el Hijo del Hombre, morirá para pagar el precio para liberar a las personas del castigo por sus pecados.</w:t>
      </w:r>
    </w:p>
    <w:p>
      <w:pPr/>
      <w:r>
        <w:rPr>
          <w:lang w:val="es_ES" w:bidi="es_ES"/>
        </w:rPr>
      </w:r>
      <w:r>
        <w:rPr>
          <w:lang w:val="es_ES" w:bidi="es_ES"/>
        </w:rPr>
        <w:t>Pausen la actuación. Pregúntenle a las personas que interpretan a los discípulos: "¿Qué sienten o piensan?" Las personas pueden responder cosas como: "Estoy tan enojado con Jacobo y con Juan", o "¡Quería ser el más grande en el reino de Jesús!" o "No entiendo cómo ser un líder y al mismo tiempo actuar como un esclavo". Pregúntenle a la persona que esta interpretando a Jesús: "¿Qué está sintiendo o pensando?" La persona puede responder cosas como: "Desearía que mis discípulos me entendieran mejor" o "Sé que esto es difícil de entender para ellos".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10:32–45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y sus </w:t>
      </w:r>
      <w:r>
        <w:rPr>
          <w:b/>
          <w:lang w:val="es_ES" w:bidi="es_ES"/>
        </w:rPr>
        <w:t>discípulos</w:t>
      </w:r>
      <w:r>
        <w:rPr>
          <w:lang w:val="es_ES" w:bidi="es_ES"/>
        </w:rPr>
        <w:t xml:space="preserve"> comenzaron a ir a </w:t>
      </w:r>
      <w:r>
        <w:rPr>
          <w:b/>
          <w:lang w:val="es_ES" w:bidi="es_ES"/>
        </w:rPr>
        <w:t>Jerusalén</w:t>
      </w:r>
      <w:r>
        <w:rPr>
          <w:lang w:val="es_ES" w:bidi="es_ES"/>
        </w:rPr>
        <w:t>. Jerusalén es el nombre de la capital religiosa del pueblo judío. El lugar oficial al que los judíos acudían para ofrecer sacrificios a Dios, el templo, estaba ubicado en Jerusalén. Este era el lugar más santo para el pueblo judío, y el lugar donde se reunían los líderes de la ley religiosa judía. Usen la misma palabra para "Jerusalén" que han usado en los pasajes anteriores. Usen la misma palabra para "discípulos" que han usado en todo el libro de Marcos. Para obtener más información sobre disc</w:t>
      </w:r>
      <w:r>
        <w:rPr>
          <w:lang w:val="es_ES" w:bidi="es_ES"/>
        </w:rPr>
        <w:t>ípulos y J</w:t>
      </w:r>
      <w:r>
        <w:rPr>
          <w:lang w:val="es_ES" w:bidi="es_ES"/>
        </w:rPr>
        <w:t>eru</w:t>
      </w:r>
      <w:r>
        <w:rPr>
          <w:lang w:val="es_ES" w:bidi="es_ES"/>
        </w:rPr>
        <w:t>salén, co</w:t>
      </w:r>
      <w:r>
        <w:rPr>
          <w:lang w:val="es_ES" w:bidi="es_ES"/>
        </w:rPr>
        <w:t>nsulten el Glosario Principal.</w:t>
      </w:r>
    </w:p>
    <w:p>
      <w:pPr/>
      <w:r>
        <w:rPr>
          <w:lang w:val="es_ES" w:bidi="es_ES"/>
        </w:rPr>
      </w:r>
      <w:r>
        <w:rPr>
          <w:lang w:val="es_ES" w:bidi="es_ES"/>
        </w:rPr>
        <w:t xml:space="preserve">A Marcos le gusta hablar de todas las veces que Jesús se llamaba a sí mismo </w:t>
      </w:r>
      <w:r>
        <w:rPr>
          <w:b/>
          <w:lang w:val="es_ES" w:bidi="es_ES"/>
        </w:rPr>
        <w:t>el Hijo del Hombre</w:t>
      </w:r>
      <w:r>
        <w:rPr>
          <w:lang w:val="es_ES" w:bidi="es_ES"/>
        </w:rPr>
        <w:t xml:space="preserve"> para hablar de su destino de sufrir y morir, como un humano. Pero al mismo tiempo, el Hijo del Hombre es más que humano, y resucitará de entre los muertos. El Hijo del Hombre viene con poder y autoridad para gobernar sobre todas las naciones. Dios le da al Hijo del Hombre autoridad. El título Hijo del Hombre nos muestra que Jesús sufrirá y morirá, y también será resucitado de nuevo a la vida. Jesús habla de sí mismo en la tercera persona cuando se da a sí mismo este título. Asegúrense de ser claro cuando traduzcan la manera en que Jesús se refiere a sí mismo. Usen la misma frase que han usado para Hijo del Hombre en los pasajes anteriores. Para más información sobre el </w:t>
      </w:r>
      <w:r>
        <w:rPr>
          <w:lang w:val="es_ES" w:bidi="es_ES"/>
        </w:rPr>
        <w:t>Hijo del Hombre</w:t>
      </w:r>
      <w:r>
        <w:rPr>
          <w:lang w:val="es_ES" w:bidi="es_ES"/>
        </w:rPr>
        <w:t>, consulten el Glosario Principal.</w:t>
      </w:r>
    </w:p>
    <w:p>
      <w:pPr/>
      <w:r>
        <w:rPr>
          <w:lang w:val="es_ES" w:bidi="es_ES"/>
        </w:rPr>
      </w:r>
      <w:r>
        <w:rPr>
          <w:lang w:val="es_ES" w:bidi="es_ES"/>
        </w:rPr>
        <w:t xml:space="preserve">Jesús dice que los </w:t>
      </w:r>
      <w:r>
        <w:rPr>
          <w:b/>
          <w:lang w:val="es_ES" w:bidi="es_ES"/>
        </w:rPr>
        <w:t>principales sacerdotes y los maestros de la ley</w:t>
      </w:r>
      <w:r>
        <w:rPr>
          <w:lang w:val="es_ES" w:bidi="es_ES"/>
        </w:rPr>
        <w:t xml:space="preserve"> lo entregarán a los gentiles para que lo maten. Los sacerdotes en la religión judía eran las personas que conectaban al pueblo con Dios interviniendo por ellos a través de sacrificios para Dios, enseñaban al pueblo y cuidaban del templo de Dios. Los sacerdotes eran representantes de Dios ante su pueblo y representantes de su pueblo ante Dios. Traduzcan sacerdotes y maestros de la ley de la misma manera que han traducido la frase en todo el libro de Marcos. Para obtener más información sobre </w:t>
      </w:r>
      <w:r>
        <w:rPr>
          <w:lang w:val="es_ES" w:bidi="es_ES"/>
        </w:rPr>
        <w:t>sacerdotes</w:t>
      </w:r>
      <w:r>
        <w:rPr>
          <w:lang w:val="es_ES" w:bidi="es_ES"/>
        </w:rPr>
        <w:t xml:space="preserve"> y </w:t>
      </w:r>
      <w:r>
        <w:rPr>
          <w:lang w:val="es_ES" w:bidi="es_ES"/>
        </w:rPr>
        <w:t>maestros de la ley</w:t>
      </w:r>
      <w:r>
        <w:rPr>
          <w:lang w:val="es_ES" w:bidi="es_ES"/>
        </w:rPr>
        <w:t>, consulten el Glosario Principal.</w:t>
      </w:r>
    </w:p>
    <w:p>
      <w:pPr/>
      <w:r>
        <w:rPr>
          <w:lang w:val="es_ES" w:bidi="es_ES"/>
        </w:rPr>
      </w:r>
      <w:r>
        <w:rPr>
          <w:b/>
          <w:lang w:val="es_ES" w:bidi="es_ES"/>
        </w:rPr>
        <w:t>Gentil</w:t>
      </w:r>
      <w:r>
        <w:rPr>
          <w:lang w:val="es_ES" w:bidi="es_ES"/>
        </w:rPr>
        <w:t xml:space="preserve"> es un término general para cualquier persona que no es judía. En este caso, Jesús está hablando de los romanos específicamente. Los romanos conquistaron la patria de los judíos y gobernaron sobre ellos. Asegúrense de usar una palabra que muestre que estos son no judíos que son el pueblo gobernante de la tierra.</w:t>
      </w:r>
    </w:p>
    <w:p>
      <w:pPr/>
      <w:r>
        <w:rPr>
          <w:lang w:val="es_ES" w:bidi="es_ES"/>
        </w:rPr>
      </w:r>
      <w:r>
        <w:rPr>
          <w:lang w:val="es_ES" w:bidi="es_ES"/>
        </w:rPr>
        <w:t xml:space="preserve">Deténganse aquí y comenten con el grupo sobre la palabra o frase que utilizaran para los </w:t>
      </w:r>
      <w:r>
        <w:rPr>
          <w:b/>
          <w:lang w:val="es_ES" w:bidi="es_ES"/>
        </w:rPr>
        <w:t>gentiles</w:t>
      </w:r>
      <w:r>
        <w:rPr>
          <w:lang w:val="es_ES" w:bidi="es_ES"/>
        </w:rPr>
        <w:t xml:space="preserve"> en este pasaje. Consulten </w:t>
      </w:r>
      <w:r>
        <w:rPr>
          <w:lang w:val="es_ES" w:bidi="es_ES"/>
        </w:rPr>
        <w:t>Gentiles</w:t>
      </w:r>
      <w:r>
        <w:rPr>
          <w:lang w:val="es_ES" w:bidi="es_ES"/>
        </w:rPr>
        <w:t xml:space="preserve"> en el Glosario Principal para obtener más información. Pausen este audio aquí.</w:t>
      </w:r>
    </w:p>
    <w:p>
      <w:pPr/>
      <w:r>
        <w:rPr>
          <w:lang w:val="es_ES" w:bidi="es_ES"/>
        </w:rPr>
      </w:r>
      <w:r>
        <w:rPr>
          <w:b/>
          <w:lang w:val="es_ES" w:bidi="es_ES"/>
        </w:rPr>
        <w:t>Jacobo y Juan, los hijos de Zebedeo</w:t>
      </w:r>
      <w:r>
        <w:rPr>
          <w:lang w:val="es_ES" w:bidi="es_ES"/>
        </w:rPr>
        <w:t>, se acercaron a Jesús para hacerle una pregunta. Jacobo y Juan eran dos de los discípulos de Jesús. Su padre era Zebedeo.</w:t>
      </w:r>
    </w:p>
    <w:p>
      <w:pPr/>
      <w:r>
        <w:rPr>
          <w:lang w:val="es_ES" w:bidi="es_ES"/>
        </w:rPr>
      </w:r>
      <w:r>
        <w:rPr>
          <w:lang w:val="es_ES" w:bidi="es_ES"/>
        </w:rPr>
        <w:t xml:space="preserve">Jacobo y Juan llamaron a Jesús </w:t>
      </w:r>
      <w:r>
        <w:rPr>
          <w:b/>
          <w:lang w:val="es_ES" w:bidi="es_ES"/>
        </w:rPr>
        <w:t>Maestro</w:t>
      </w:r>
      <w:r>
        <w:rPr>
          <w:lang w:val="es_ES" w:bidi="es_ES"/>
        </w:rPr>
        <w:t>. Esta es una forma respetuosa de dirigirse que usaban los seguidores de Jesús para mostrar que él era un maestro de las cosas de Dios y que tenía discípulos o estudiantes que le seguían y escuchaban sus enseñanzas. No utilicen un término que solo pueda referirse a un maestro escolar. Utilicen la misma palabra para Maestro que han usado en los pasajes anteriores. Para obtener más información sobre Mae</w:t>
      </w:r>
      <w:r>
        <w:rPr>
          <w:lang w:val="es_ES" w:bidi="es_ES"/>
        </w:rPr>
        <w:t>stro, c</w:t>
      </w:r>
      <w:r>
        <w:rPr>
          <w:lang w:val="es_ES" w:bidi="es_ES"/>
        </w:rPr>
        <w:t>onsulten el Glosario Principal.</w:t>
      </w:r>
    </w:p>
    <w:p>
      <w:pPr/>
      <w:r>
        <w:rPr>
          <w:lang w:val="es_ES" w:bidi="es_ES"/>
        </w:rPr>
      </w:r>
      <w:r>
        <w:rPr>
          <w:lang w:val="es_ES" w:bidi="es_ES"/>
        </w:rPr>
        <w:t xml:space="preserve">Jacobo y Juan preguntaron si podían sentarse al lado de Jesús cuando él gobierne en su </w:t>
      </w:r>
      <w:r>
        <w:rPr>
          <w:b/>
          <w:lang w:val="es_ES" w:bidi="es_ES"/>
        </w:rPr>
        <w:t>gloria</w:t>
      </w:r>
      <w:r>
        <w:rPr>
          <w:lang w:val="es_ES" w:bidi="es_ES"/>
        </w:rPr>
        <w:t xml:space="preserve">. En algunos contextos, gloria puede referirse a cómo Dios muestra su poder y esplendor, su presencia. En este caso, se refiere al poder de Jesús como rey en el nuevo Reino que él traerá. En este caso, puedes decir simplemente "cuando gobiernes en tu poder y esplendor", o "cuando las personas te honren". Usen la misma palabra que han utilizado para gloria anteriormente. Para más información sobre </w:t>
      </w:r>
      <w:r>
        <w:rPr>
          <w:lang w:val="es_ES" w:bidi="es_ES"/>
        </w:rPr>
        <w:t>gloria</w:t>
      </w:r>
      <w:r>
        <w:rPr>
          <w:lang w:val="es_ES" w:bidi="es_ES"/>
        </w:rPr>
        <w:t>, consulten el Glosario Principal.</w:t>
      </w:r>
    </w:p>
    <w:p>
      <w:pPr/>
      <w:r>
        <w:rPr>
          <w:lang w:val="es_ES" w:bidi="es_ES"/>
        </w:rPr>
      </w:r>
      <w:r>
        <w:rPr>
          <w:lang w:val="es_ES" w:bidi="es_ES"/>
        </w:rPr>
        <w:t xml:space="preserve">Jesús les pregunta si pueden </w:t>
      </w:r>
      <w:r>
        <w:rPr>
          <w:b/>
          <w:lang w:val="es_ES" w:bidi="es_ES"/>
        </w:rPr>
        <w:t>beber de la copa</w:t>
      </w:r>
      <w:r>
        <w:rPr>
          <w:lang w:val="es_ES" w:bidi="es_ES"/>
        </w:rPr>
        <w:t xml:space="preserve"> de la que él beberá, o ser </w:t>
      </w:r>
      <w:r>
        <w:rPr>
          <w:lang w:val="es_ES" w:bidi="es_ES"/>
        </w:rPr>
        <w:t>bautizados</w:t>
      </w:r>
      <w:r>
        <w:rPr>
          <w:lang w:val="es_ES" w:bidi="es_ES"/>
        </w:rPr>
        <w:t xml:space="preserve"> con el bautismo que él tendrá. Cuando Jesús habla de beber de su copa, está hablando del sufrimiento. Cuando Jesús está hablando de ser "bautizado" en el sufrimiento, no está hablando de ser sumergido en agua. Él está dando una descripción de estar abrumado o cubierto por el sufrimiento, como alguien que está cubierto de agua cuando es bautizado. Podrías hablar de "sufrimiento abrumador" en tu traducción.</w:t>
      </w:r>
    </w:p>
    <w:p>
      <w:pPr/>
      <w:r>
        <w:rPr>
          <w:lang w:val="es_ES" w:bidi="es_ES"/>
        </w:rPr>
      </w:r>
      <w:r>
        <w:rPr>
          <w:lang w:val="es_ES" w:bidi="es_ES"/>
        </w:rPr>
        <w:t>Deténganse aquí y conversen en equipo de traducción: ¿Cómo hablan las personas en su cultura del sufrimiento? ¿Tienen frases especiales para describir el sufrimiento? Deténganse aquí y comenten en grupo sobre qué palabra o frase usarán para describir el sufrimiento de Jesús. Pausen este audio aquí.</w:t>
      </w:r>
    </w:p>
    <w:p>
      <w:pPr/>
      <w:r>
        <w:rPr>
          <w:lang w:val="es_ES" w:bidi="es_ES"/>
        </w:rPr>
      </w:r>
      <w:r>
        <w:rPr>
          <w:lang w:val="es_ES" w:bidi="es_ES"/>
        </w:rPr>
        <w:t xml:space="preserve">Más tarde, Jesús les dice a todos los discípulos que el liderazgo en el Reino de Dios es diferente del liderazgo del mundo. Él habla de los </w:t>
      </w:r>
      <w:r>
        <w:rPr>
          <w:b/>
          <w:lang w:val="es_ES" w:bidi="es_ES"/>
        </w:rPr>
        <w:t>gobernantes</w:t>
      </w:r>
      <w:r>
        <w:rPr>
          <w:lang w:val="es_ES" w:bidi="es_ES"/>
        </w:rPr>
        <w:t xml:space="preserve"> y </w:t>
      </w:r>
      <w:r>
        <w:rPr>
          <w:b/>
          <w:lang w:val="es_ES" w:bidi="es_ES"/>
        </w:rPr>
        <w:t>funcionarios</w:t>
      </w:r>
      <w:r>
        <w:rPr>
          <w:lang w:val="es_ES" w:bidi="es_ES"/>
        </w:rPr>
        <w:t xml:space="preserve"> del mundo que se comportan como amos y señores con ellos. Los </w:t>
      </w:r>
      <w:r>
        <w:rPr>
          <w:b/>
          <w:lang w:val="es_ES" w:bidi="es_ES"/>
        </w:rPr>
        <w:t>gobernantes</w:t>
      </w:r>
      <w:r>
        <w:rPr>
          <w:lang w:val="es_ES" w:bidi="es_ES"/>
        </w:rPr>
        <w:t xml:space="preserve"> y </w:t>
      </w:r>
      <w:r>
        <w:rPr>
          <w:b/>
          <w:lang w:val="es_ES" w:bidi="es_ES"/>
        </w:rPr>
        <w:t>funcionarios</w:t>
      </w:r>
      <w:r>
        <w:rPr>
          <w:lang w:val="es_ES" w:bidi="es_ES"/>
        </w:rPr>
        <w:t xml:space="preserve"> son el mismo grupo de personas. Los gobernantes "ejercen su señorío sobre ellos", lo que significa ejercer o mostrar su </w:t>
      </w:r>
      <w:r>
        <w:rPr>
          <w:lang w:val="es_ES" w:bidi="es_ES"/>
        </w:rPr>
        <w:t>autoridad</w:t>
      </w:r>
      <w:r>
        <w:rPr>
          <w:lang w:val="es_ES" w:bidi="es_ES"/>
        </w:rPr>
        <w:t xml:space="preserve"> sobre ellos. </w:t>
      </w:r>
      <w:r>
        <w:rPr>
          <w:b/>
          <w:lang w:val="es_ES" w:bidi="es_ES"/>
        </w:rPr>
        <w:t>Autoridad</w:t>
      </w:r>
      <w:r>
        <w:rPr>
          <w:lang w:val="es_ES" w:bidi="es_ES"/>
        </w:rPr>
        <w:t xml:space="preserve"> es el derecho que se le da a alguien para actuar. </w:t>
      </w:r>
    </w:p>
    <w:p>
      <w:pPr/>
      <w:r>
        <w:rPr>
          <w:lang w:val="es_ES" w:bidi="es_ES"/>
        </w:rPr>
      </w:r>
      <w:r>
        <w:rPr>
          <w:lang w:val="es_ES" w:bidi="es_ES"/>
        </w:rPr>
        <w:t>Pueden dar un ejemplo de la vida diaria del equipo para mostrar lo que significa autoridad. Puede ser útil usar un ejemplo del gobierno local o de la vida de la aldea. Un trabajador del gobierno es solo una persona. Él o ella no tiene poder, actuando por sí mismo, para hacer cumplir cualquier cosa. Incluso si él intenta hacer cumplir las leyes, las personas pueden o no seguirlas. Sin embargo, cuando el gobierno le da autoridad, él puede actuar para hacer cumplir las leyes.</w:t>
      </w:r>
    </w:p>
    <w:p>
      <w:pPr/>
      <w:r>
        <w:rPr>
          <w:lang w:val="es_ES" w:bidi="es_ES"/>
        </w:rPr>
      </w:r>
      <w:r>
        <w:rPr>
          <w:lang w:val="es_ES" w:bidi="es_ES"/>
        </w:rPr>
        <w:t>Pausen este audio aquí y comenten sobre cómo los trabajadores del gobierno usan la autoridad en su cultura. Presten atención a la palabra que usan para autoridad.</w:t>
      </w:r>
    </w:p>
    <w:p>
      <w:pPr/>
      <w:r>
        <w:rPr>
          <w:lang w:val="es_ES" w:bidi="es_ES"/>
        </w:rPr>
      </w:r>
      <w:r>
        <w:rPr>
          <w:lang w:val="es_ES" w:bidi="es_ES"/>
        </w:rPr>
        <w:t xml:space="preserve">Jesús dijo que las personas en el Reino de Dios que quieren ser grandes deben ser como un siervo. Un </w:t>
      </w:r>
      <w:r>
        <w:rPr>
          <w:b/>
          <w:lang w:val="es_ES" w:bidi="es_ES"/>
        </w:rPr>
        <w:t>siervo</w:t>
      </w:r>
      <w:r>
        <w:rPr>
          <w:lang w:val="es_ES" w:bidi="es_ES"/>
        </w:rPr>
        <w:t xml:space="preserve"> era originalmente alguien que ayuda a su amo y ejecuta sus órdenes. Jesús entonces dijo que deben ser como un esclavo. Un </w:t>
      </w:r>
      <w:r>
        <w:rPr>
          <w:b/>
          <w:lang w:val="es_ES" w:bidi="es_ES"/>
        </w:rPr>
        <w:t>esclavo</w:t>
      </w:r>
      <w:r>
        <w:rPr>
          <w:lang w:val="es_ES" w:bidi="es_ES"/>
        </w:rPr>
        <w:t xml:space="preserve"> es alguien que está completamente controlado por otro. Usen las mismas palabras para siervo y esclavo que han usado anteriormente. Para más información sobre el </w:t>
      </w:r>
      <w:r>
        <w:rPr>
          <w:lang w:val="es_ES" w:bidi="es_ES"/>
        </w:rPr>
        <w:t>siervo</w:t>
      </w:r>
      <w:r>
        <w:rPr>
          <w:lang w:val="es_ES" w:bidi="es_ES"/>
        </w:rPr>
        <w:t xml:space="preserve"> y el </w:t>
      </w:r>
      <w:r>
        <w:rPr>
          <w:lang w:val="es_ES" w:bidi="es_ES"/>
        </w:rPr>
        <w:t>esclavo</w:t>
      </w:r>
      <w:r>
        <w:rPr>
          <w:lang w:val="es_ES" w:bidi="es_ES"/>
        </w:rPr>
        <w:t>, consulte el Glosario Principal</w:t>
      </w:r>
    </w:p>
    <w:p>
      <w:pPr/>
      <w:r>
        <w:rPr>
          <w:lang w:val="es_ES" w:bidi="es_ES"/>
        </w:rPr>
      </w:r>
      <w:r>
        <w:rPr>
          <w:lang w:val="es_ES" w:bidi="es_ES"/>
        </w:rPr>
        <w:t xml:space="preserve">Jesús dijo que se dio a sí mismo como un rescate. Un </w:t>
      </w:r>
      <w:r>
        <w:rPr>
          <w:b/>
          <w:lang w:val="es_ES" w:bidi="es_ES"/>
        </w:rPr>
        <w:t>rescate</w:t>
      </w:r>
      <w:r>
        <w:rPr>
          <w:lang w:val="es_ES" w:bidi="es_ES"/>
        </w:rPr>
        <w:t xml:space="preserve"> es cuando las personas compran con dinero la libertad de un esclavo o un prisionero de guerra. Por lo general, pagan mucho dinero para liberar a alguien. En la Biblia, cuando las personas son un rescate, eso significa que liberan o redimen a una persona y la liberan de alguna forma de esclavitud.</w:t>
      </w:r>
    </w:p>
    <w:p>
      <w:pPr/>
      <w:r>
        <w:rPr>
          <w:lang w:val="es_ES" w:bidi="es_ES"/>
        </w:rPr>
      </w:r>
      <w:r>
        <w:rPr>
          <w:lang w:val="es_ES" w:bidi="es_ES"/>
        </w:rPr>
        <w:t xml:space="preserve">Deténganse aquí y comenten sobre qué palabra utilizaran para </w:t>
      </w:r>
      <w:r>
        <w:rPr>
          <w:b/>
          <w:lang w:val="es_ES" w:bidi="es_ES"/>
        </w:rPr>
        <w:t>rescate</w:t>
      </w:r>
      <w:r>
        <w:rPr>
          <w:lang w:val="es_ES" w:bidi="es_ES"/>
        </w:rPr>
        <w:t xml:space="preserve">. Para obtener más información sobre </w:t>
      </w:r>
      <w:r>
        <w:rPr>
          <w:lang w:val="es_ES" w:bidi="es_ES"/>
        </w:rPr>
        <w:t>rescate</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10:46–52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10:46–52 y guárdenlo en sus corazones.</w:t>
      </w:r>
    </w:p>
    <w:p>
      <w:pPr/>
      <w:r>
        <w:rPr>
          <w:lang w:val="es_ES" w:bidi="es_ES"/>
        </w:rPr>
      </w:r>
      <w:r>
        <w:rPr>
          <w:lang w:val="es_ES" w:bidi="es_ES"/>
        </w:rPr>
        <w:t>Escuchen una versión en audio de Marcos 10:46–52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10:46–52 en la traducción que sea más fácil de entender.</w:t>
      </w:r>
    </w:p>
    <w:p>
      <w:pPr/>
      <w:r>
        <w:rPr>
          <w:lang w:val="es_ES" w:bidi="es_ES"/>
        </w:rPr>
      </w:r>
      <w:r>
        <w:rPr>
          <w:lang w:val="es_ES" w:bidi="es_ES"/>
        </w:rPr>
        <w:t>Jesús y sus discípulos están viajando desde el norte hacia la ciudad capital de Jerusalén.</w:t>
      </w:r>
    </w:p>
    <w:p>
      <w:pPr/>
      <w:r>
        <w:rPr>
          <w:lang w:val="es_ES" w:bidi="es_ES"/>
        </w:rPr>
      </w:r>
      <w:r>
        <w:rPr>
          <w:lang w:val="es_ES" w:bidi="es_ES"/>
        </w:rPr>
        <w:t>Deténganse aquí y miren el mapa de la ruta que Jesús habría tomado hacia Jerusalén y a través de Jericó, como grupo. Pausen este audio aquí.</w:t>
      </w:r>
    </w:p>
    <w:p>
      <w:pPr/>
      <w:r>
        <w:rPr>
          <w:lang w:val="es_ES" w:bidi="es_ES"/>
        </w:rPr>
      </w:r>
      <w:r>
        <w:rPr>
          <w:lang w:val="es_ES" w:bidi="es_ES"/>
        </w:rPr>
        <w:t xml:space="preserve">En el camino, Jesús les dijo a sus discípulos que sería traicionado y asesinado injustamente en Jerusalén. Parece que sus discípulos realmente no creían ni entendían la importancia de lo que estaba a punto de suceder. Están distraídos. Vemos esto porque inmediatamente después de que Jesús habla de su muerte, ellos preguntan quién sería el más importante en el Reino de Dios. Los discípulos eran verdaderamente personas ciegas </w:t>
      </w:r>
      <w:r>
        <w:rPr>
          <w:b/>
          <w:lang w:val="es_ES" w:bidi="es_ES"/>
        </w:rPr>
        <w:t>espiritualmente</w:t>
      </w:r>
      <w:r>
        <w:rPr>
          <w:lang w:val="es_ES" w:bidi="es_ES"/>
        </w:rPr>
        <w:t>, no se preocupaban por las mismas cosas que a Jesús le importaban. Justo después de esto, esta historia de Bartimeo sucede.</w:t>
      </w:r>
    </w:p>
    <w:p>
      <w:pPr/>
      <w:r>
        <w:rPr>
          <w:lang w:val="es_ES" w:bidi="es_ES"/>
        </w:rPr>
      </w:r>
      <w:r>
        <w:rPr>
          <w:lang w:val="es_ES" w:bidi="es_ES"/>
        </w:rPr>
        <w:t>El profeta Isaías habló del Salvador Prometido que vendría, o el Mesías, como el pueblo judío lo llamaba. Isaías dijo: "Y cuando él venga, abrirá los ojos de los ciegos y destapará los oídos de los sordos". Cuando el profeta Isaías habla de que las personas son ciegas y sordas, está hablando de problemas físicos, pero también de problemas espirituales. Él está diciendo que algunas personas no ven la verdad de Dios ni escuchan la verdad de Dios. El salvador prometido sanará todo eso, tanto la ceguera y la sordera físicas, como la ceguera y la sordera espirituales.</w:t>
      </w:r>
    </w:p>
    <w:p>
      <w:pPr/>
      <w:r>
        <w:rPr>
          <w:lang w:val="es_ES" w:bidi="es_ES"/>
        </w:rPr>
      </w:r>
      <w:r>
        <w:rPr>
          <w:lang w:val="es_ES" w:bidi="es_ES"/>
        </w:rPr>
        <w:t>El rey David era un rey importante para el pueblo judío. Las personas sabían que el Salvador Prometido sería de la ascendencia del rey David. Refirirse a alguien como "hijo de David", o "descendiente de David" mostraba respeto por esa persona y un reconocimiento de que esa persona tenía poderes similares a los del Salvador Prometido que estaba por venir.</w:t>
      </w:r>
    </w:p>
    <w:p>
      <w:pPr/>
      <w:r>
        <w:rPr>
          <w:lang w:val="es_ES" w:bidi="es_ES"/>
        </w:rPr>
      </w:r>
      <w:r>
        <w:rPr>
          <w:lang w:val="es_ES" w:bidi="es_ES"/>
        </w:rPr>
        <w:t>Jesús muestra que él es este Salvador prometido de muchas maneras. Él cumple la promesa de sanar los ojos y los oídos de las personas tanto física como espiritualmente. Esta historia es uno de esos tiempos</w:t>
      </w:r>
    </w:p>
    <w:p>
      <w:pPr/>
      <w:r>
        <w:rPr>
          <w:lang w:val="es_ES" w:bidi="es_ES"/>
        </w:rPr>
      </w:r>
      <w:r>
        <w:rPr>
          <w:lang w:val="es_ES" w:bidi="es_ES"/>
        </w:rPr>
        <w:t>Jesús y sus discípulos tuvieron que viajar a Jericó para llegar a Jerusalén. Cuando estaban saliendo de la ciudad, un hombre ciego, llamado Bartimeo, o el hijo de Timeo, estaba sentado a un lado del camino, mendigando, como lo hacían las personas se su clase. Como Jericó era una ciudad comercial, era un lugar estratégico para que los mendigos se sentaran fuera de la puerta de la ciudad y pidieran dinero a las personas.</w:t>
      </w:r>
    </w:p>
    <w:p>
      <w:pPr/>
      <w:r>
        <w:rPr>
          <w:lang w:val="es_ES" w:bidi="es_ES"/>
        </w:rPr>
      </w:r>
      <w:r>
        <w:rPr>
          <w:lang w:val="es_ES" w:bidi="es_ES"/>
        </w:rPr>
        <w:t>Deténganse aquí y conversen sobre esta pregunta en grupo: ¿Cómo se ven y tratan otras personas con discapacidades en su cultura? ¿En qué se diferencia esto de la forma en que son tratadas las personas ciegas en la Biblia? Pausen este audio aquí.</w:t>
      </w:r>
    </w:p>
    <w:p>
      <w:pPr/>
      <w:r>
        <w:rPr>
          <w:lang w:val="es_ES" w:bidi="es_ES"/>
        </w:rPr>
      </w:r>
      <w:r>
        <w:rPr>
          <w:lang w:val="es_ES" w:bidi="es_ES"/>
        </w:rPr>
        <w:t>Bartimeo estaba físicamente ciego, pero parecía que no era espiritualmente ciego. Bartimeo parecía entender la importancia de quién era Jesús. Sabemos esto por varias pistas en la historia. Vean si lo notan. En primer lugar, conocemos el nombre del hombre ciego, que es inusual en historias de sanidad. Sabemos que llamó a Jesús con un título especial, "Hijo de David" y la palabra hebrea para "maestro" (Rabboni) para mostrar que respetaba a Jesús y creía que Jesús podía sanarlo. Bartimeo continuó llamando a Jesús e intentando llegar a él incluso cuando las personas lo desalentaban.</w:t>
      </w:r>
    </w:p>
    <w:p>
      <w:pPr/>
      <w:r>
        <w:rPr>
          <w:lang w:val="es_ES" w:bidi="es_ES"/>
        </w:rPr>
      </w:r>
      <w:r>
        <w:rPr>
          <w:lang w:val="es_ES" w:bidi="es_ES"/>
        </w:rPr>
        <w:t>Es posible que Jesús no escuchó la primera vez que Bartimeo llamó a Jesús. Sin embargo, Jesús responde a Bartimeo mientras Bartimeo llama más y más: "Hijo de David, ten misericordia de mí". Jesús debe haber estado un poco lejos, ya que Jesús les dice a otros que llamen a Bartimeo para que venga a Jesús. Cuando el pueblo llamó a Bartimeo, le dijeron que se animara, o que fuera feliz porque Jesús lo estaba llamando. Bartimeo se quitó su manto, se levantó y fue a Jesús. Jesús le pregunta a Bartimeo: "¿Qué quieres que haga por ti?" Jesús a menudo tiene conversaciones como esta con las personas a las que está sanando. Jesús quiere la relación genuina con una persona, y quiere saber que ella entiende que solo Jesús puede sanarla. Bartimeo muestra a Jesús que cree en él. Bartimeo llama a Jesús "Rabboni" y le dice a Jesús que quiere ver. Jesús le dice a Bartimeo que es su fe la que lo ha sanado. Bartimeo mostró fe en Jesús llamándolo Hijo de David, que era un título para el Mesías que vendría, así como pidiéndole a Jesús que lo sanara.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10:46–52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está saliendo de Jericó. Bartimeo está clamando por Jesús, pero la multitud lo está silenciando.</w:t>
      </w:r>
    </w:p>
    <w:p>
      <w:pPr/>
      <w:r>
        <w:rPr>
          <w:lang w:val="es_ES" w:bidi="es_ES"/>
        </w:rPr>
      </w:r>
      <w:r>
        <w:rPr>
          <w:b/>
          <w:lang w:val="es_ES" w:bidi="es_ES"/>
        </w:rPr>
        <w:t>En la segunda escena:</w:t>
      </w:r>
      <w:r>
        <w:rPr>
          <w:lang w:val="es_ES" w:bidi="es_ES"/>
        </w:rPr>
        <w:t xml:space="preserve"> Jesús llama a que el hombre sea traído a él. Bartimeo se quita su manto y rápidamente va a Jesús. Jesús pregunta qué quiere Bartimeo, y Bartimeo responde que quiere ver de nuevo.</w:t>
      </w:r>
    </w:p>
    <w:p>
      <w:pPr/>
      <w:r>
        <w:rPr>
          <w:lang w:val="es_ES" w:bidi="es_ES"/>
        </w:rPr>
      </w:r>
      <w:r>
        <w:rPr>
          <w:b/>
          <w:lang w:val="es_ES" w:bidi="es_ES"/>
        </w:rPr>
        <w:t>En la tercera escena:</w:t>
      </w:r>
      <w:r>
        <w:rPr>
          <w:lang w:val="es_ES" w:bidi="es_ES"/>
        </w:rPr>
        <w:t xml:space="preserve"> Jesús sana a Bartimeo y le dice que siga su camino. Pero Bartimeo sigue a Jesús.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Bartimeo</w:t>
      </w:r>
    </w:p>
    <w:p>
      <w:pPr>
        <w:pStyle w:val="ListBullet"/>
        <w:spacing w:line="240" w:lineRule="auto"/>
        <w:ind w:left="720"/>
      </w:pPr>
      <w:r>
        <w:rPr>
          <w:lang w:val="es_ES" w:bidi="es_ES"/>
        </w:rPr>
      </w:r>
      <w:r>
        <w:rPr>
          <w:lang w:val="es_ES" w:bidi="es_ES"/>
        </w:rPr>
        <w:t>Una multitud de personas</w:t>
      </w:r>
    </w:p>
    <w:p>
      <w:pPr/>
      <w:r>
        <w:rPr>
          <w:lang w:val="es_ES" w:bidi="es_ES"/>
        </w:rPr>
      </w:r>
      <w:r>
        <w:rPr>
          <w:lang w:val="es_ES" w:bidi="es_ES"/>
        </w:rPr>
        <w:t>En grupo, presten atención a estas partes del contexto del pasaje: La primera escena ocurre en Jericó. Deténganse y miren en grupo el mapa de la ruta de Jesús de Galilea a Jerusalén a través de Jericó. Pausen este audio aquí.</w:t>
      </w:r>
    </w:p>
    <w:p>
      <w:pPr/>
      <w:r>
        <w:rPr>
          <w:lang w:val="es_ES" w:bidi="es_ES"/>
        </w:rPr>
      </w:r>
      <w:r>
        <w:rPr>
          <w:lang w:val="es_ES" w:bidi="es_ES"/>
        </w:rPr>
        <w:t>Habrían viajado por el río Jordán, se habrían quedado en Jericó y luego habrían viajado a Jerusalén. Esta ruta era la principal para que las personas judías que vivían en el área de Galilea viajaran a Jerusalén. La ruta habría estado llena de gente y habría estado bien transitada, especialmente con el festival de la Pascua judía acercándose. Este habría sido un momento ideal y un lugar ideal para que un mendigo como Bartimeo mendigara.</w:t>
      </w:r>
    </w:p>
    <w:p>
      <w:pPr/>
      <w:r>
        <w:rPr>
          <w:lang w:val="es_ES" w:bidi="es_ES"/>
        </w:rPr>
      </w:r>
      <w:r>
        <w:rPr>
          <w:lang w:val="es_ES" w:bidi="es_ES"/>
        </w:rPr>
        <w:t>Jesús se encuentra con Bartimeo cuando deja Jericó para viajar a Jerusalén con sus discípulos. Sabemos por otros pasajes que Jesús pasó la noche en Jericó. Como el camino era traicionero, Jesús habría querido salir por la mañana temprano. En este momento, también habría multitudes de personas que viajaban a Jerusalén. Probablemente habría habido multitudes de mendigos en la ruta.</w:t>
      </w:r>
    </w:p>
    <w:p>
      <w:pPr/>
      <w:r>
        <w:rPr>
          <w:lang w:val="es_ES" w:bidi="es_ES"/>
        </w:rPr>
      </w:r>
      <w:r>
        <w:rPr>
          <w:lang w:val="es_ES" w:bidi="es_ES"/>
        </w:rPr>
        <w:t>Jesús habla a las multitudes. Es probable que él esté hablando a sus discípulos, aunque no están identificados en la historia. Bartimeo habría estado sentado con su prenda exterior, su manto, frente a él, probablemente a través de sus piernas, para recaudar limosna. Esto habría sido particularmente importante para él, ya que era ciego, ya que le permitiría sentir las monedas. Cuando Jesús le dice a Bartimeo que venga, tira la prenda y viene de inmediato.</w:t>
      </w:r>
    </w:p>
    <w:p>
      <w:pPr/>
      <w:r>
        <w:rPr>
          <w:lang w:val="es_ES" w:bidi="es_ES"/>
        </w:rPr>
      </w:r>
      <w:r>
        <w:rPr>
          <w:lang w:val="es_ES" w:bidi="es_ES"/>
        </w:rPr>
        <w:t>Cuando Jesús le pregunta a Bartimeo: "¿Qué quieres que haga por ti?" Los discípulos de Jesús y algunos espectadores probablemente están reunidos alrededor de Jesús y Bartimeo mientras otros viajeros continúan en su camino. Bartimeo responde que quiere ver. Jesús habla y Bartimeo es sano, y entonces Bartimeo elige seguir a Jesús a lo largo del camino.</w:t>
      </w:r>
    </w:p>
    <w:p>
      <w:pPr/>
      <w:r>
        <w:rPr>
          <w:lang w:val="es_ES" w:bidi="es_ES"/>
        </w:rPr>
      </w:r>
      <w:r>
        <w:rPr>
          <w:lang w:val="es_ES" w:bidi="es_ES"/>
        </w:rPr>
        <w:t>En el idioma original, esta historia está llena de acción rápida, como cuando dice: "Al instante el hombre pudo ver". Bartimeo entiende un poco de quién es Jesús y pide ayuda, Jesús lo llama y viene. Bartimeo pide sanidad, y la recibe. Bartimeo entonces sigue a Jesús. Estos eventos suceden en rápida sucesión, uno después del otro. Deténganse aquí y conversen sobre esta pregunta en grupo: ¿Cómo hablan de las cosas que suceden rápidamente en su cultura? ¿Cómo mostrarán la acción rápida en esta historia? Pausen este audio aquí.</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10:46–52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texto tiene tres escenas.</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Bartimeo</w:t>
      </w:r>
    </w:p>
    <w:p>
      <w:pPr>
        <w:pStyle w:val="ListBullet"/>
        <w:spacing w:line="240" w:lineRule="auto"/>
        <w:ind w:left="720"/>
      </w:pPr>
      <w:r>
        <w:rPr>
          <w:lang w:val="es_ES" w:bidi="es_ES"/>
        </w:rPr>
      </w:r>
      <w:r>
        <w:rPr>
          <w:lang w:val="es_ES" w:bidi="es_ES"/>
        </w:rPr>
        <w:t>Una multitud de personas</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Cuando Jesús estaba viajando de Jericó a Jerusalén, un mendigo llamado Bartimeo lo llama. La multitud reprende a Bartimeo.</w:t>
      </w:r>
    </w:p>
    <w:p>
      <w:pPr/>
      <w:r>
        <w:rPr>
          <w:lang w:val="es_ES" w:bidi="es_ES"/>
        </w:rPr>
      </w:r>
      <w:r>
        <w:rPr>
          <w:lang w:val="es_ES" w:bidi="es_ES"/>
        </w:rPr>
        <w:t>Pausen la actuación. Pregúntenle a los actores que interpretan a la multitud: "¿Qué sienten o piensan respecto a Bartimeo?" La persona puede responder cosas como: "Él es un mendigo y necesita guardar silencio", o "Molesto de que Bartimeo nos esté quitando la atención", o "Lo hemos visto una y otra vez", o "Él no es digno de hablar a Jesús", o "Estamos molestos por la insistencia de Bartimeo y el uso que hace de títulos mesiánicos para Jesús". Pregúntenle al actor que interpreta a Bartimeo: "¿Qué sientes o piensas? ¿Qué efecto tiene la multitud en ustedes?" La persona puede responder cosas como: "Estoy desesperado" o "Estoy ignorando a la multitud, solo enfocado en llamar la atención de Jesús". Continúen con la obra.</w:t>
      </w:r>
    </w:p>
    <w:p>
      <w:pPr/>
      <w:r>
        <w:rPr>
          <w:lang w:val="es_ES" w:bidi="es_ES"/>
        </w:rPr>
      </w:r>
      <w:r>
        <w:rPr>
          <w:lang w:val="es_ES" w:bidi="es_ES"/>
        </w:rPr>
        <w:t>Bartimeo continúa gritando a Jesús. Jesús se detiene y le dice a las personas que llamen a Bartimeo. El pueblo alienta a Bartimeo a ser feliz porque Jesús lo está llamando. Bartimeo se quita su manto. El manto debería haber estado frente a él, tal vez sobre sus piernas cuando se sienta, ya que es la manera de Bartimeo de recolectar dinero.</w:t>
      </w:r>
    </w:p>
    <w:p>
      <w:pPr/>
      <w:r>
        <w:rPr>
          <w:lang w:val="es_ES" w:bidi="es_ES"/>
        </w:rPr>
      </w:r>
      <w:r>
        <w:rPr>
          <w:lang w:val="es_ES" w:bidi="es_ES"/>
        </w:rPr>
        <w:t>Pausen la actuación. Pregúntenle al actor que interpreta a Bartimeo: "¿Qué estás sintiendo o pensando cuando escuchas que Jesús te está llamando? ¿Cómo reaccionas?" La persona puede responder cosas como: "Siento emoción, alegría y esperanza" o "Me levanté inmediatamente, sin dudarlo, y rápidamente eliminé todos los obstáculos de mi camino para llegar a Jesús". Luego, Pregúntenle al actor que interpreta a Bartimeo: "¿Cómo pudiste caminar hacia Jesús si eras ciego?" La persona puede responder cosas como: "Conocía el camino", o "Caminé hacia su voz", o "Alguien me llevó en la dirección correcta". Continúen con la actuación.</w:t>
      </w:r>
    </w:p>
    <w:p>
      <w:pPr/>
      <w:r>
        <w:rPr>
          <w:lang w:val="es_ES" w:bidi="es_ES"/>
        </w:rPr>
      </w:r>
      <w:r>
        <w:rPr>
          <w:lang w:val="es_ES" w:bidi="es_ES"/>
        </w:rPr>
        <w:t>Jesús le pregunta a Bartimeo qué puede hacer por él. Bartimeo pide que se restaure su vista física. Jesús sana a Bartimeo. Bartimeo comienza a seguir a Jesús.</w:t>
      </w:r>
    </w:p>
    <w:p>
      <w:pPr/>
      <w:r>
        <w:rPr>
          <w:lang w:val="es_ES" w:bidi="es_ES"/>
        </w:rPr>
      </w:r>
      <w:r>
        <w:rPr>
          <w:lang w:val="es_ES" w:bidi="es_ES"/>
        </w:rPr>
        <w:t xml:space="preserve">Pausen la actuación. Pregúntenle al actor que interpreta a Bartimeo: "¿Qué siente o piensa?" La persona puede responder cosas como: "¡Puedo </w:t>
      </w:r>
      <w:r>
        <w:rPr>
          <w:b/>
          <w:lang w:val="es_ES" w:bidi="es_ES"/>
        </w:rPr>
        <w:t>ver</w:t>
      </w:r>
      <w:r>
        <w:rPr>
          <w:lang w:val="es_ES" w:bidi="es_ES"/>
        </w:rPr>
        <w:t>! ¡No puedo creerlo!" o "¡Estoy tan emocionado de poder ver todo! ¿Cómo podría no seguir a Jesús?"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10:46–52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Jesús está saliendo de Jericó en el camino a Jerusalén. Sus </w:t>
      </w:r>
      <w:r>
        <w:rPr>
          <w:b/>
          <w:lang w:val="es_ES" w:bidi="es_ES"/>
        </w:rPr>
        <w:t>discípulos</w:t>
      </w:r>
      <w:r>
        <w:rPr>
          <w:lang w:val="es_ES" w:bidi="es_ES"/>
        </w:rPr>
        <w:t xml:space="preserve">, así como una gran multitud, están siguiendo a Jesús. Cuando se van, un mendigo ciego llamado Bartimeo escucha que Jesús de </w:t>
      </w:r>
      <w:r>
        <w:rPr>
          <w:b/>
          <w:lang w:val="es_ES" w:bidi="es_ES"/>
        </w:rPr>
        <w:t>Nazaret</w:t>
      </w:r>
      <w:r>
        <w:rPr>
          <w:lang w:val="es_ES" w:bidi="es_ES"/>
        </w:rPr>
        <w:t xml:space="preserve"> está caminando por allí. Bartimeo llama a Jesús diciendo "¡Jesús, </w:t>
      </w:r>
      <w:r>
        <w:rPr>
          <w:b/>
          <w:lang w:val="es_ES" w:bidi="es_ES"/>
        </w:rPr>
        <w:t>Hijo de David,</w:t>
      </w:r>
      <w:r>
        <w:rPr>
          <w:lang w:val="es_ES" w:bidi="es_ES"/>
        </w:rPr>
        <w:t xml:space="preserve"> ten misericordia de mí!" Los discípulos son los doce seguidores más cercanos de Jesús. Nazaret es una ciudad en la región de Galilea de donde vino Jesús. Era considerada una ciudad sin importancia. Hijo de David era un título usado para el salvador prometido. Usen las mismas palabras para discípulos y Nazaret que han usado en los pasajes anteriores. Para obtener más información sobre los discípulos y Nazaret, consulten el glosario principal. Deténganse aquí y conversen en grupo sobre la palabra o frase que usarán para </w:t>
      </w:r>
      <w:r>
        <w:rPr>
          <w:b/>
          <w:lang w:val="es_ES" w:bidi="es_ES"/>
        </w:rPr>
        <w:t>Hijo de David</w:t>
      </w:r>
      <w:r>
        <w:rPr>
          <w:lang w:val="es_ES" w:bidi="es_ES"/>
        </w:rPr>
        <w:t xml:space="preserve">. Busquen </w:t>
      </w:r>
      <w:r>
        <w:rPr>
          <w:b/>
          <w:lang w:val="es_ES" w:bidi="es_ES"/>
        </w:rPr>
        <w:t>Hijo de David</w:t>
      </w:r>
      <w:r>
        <w:rPr>
          <w:lang w:val="es_ES" w:bidi="es_ES"/>
        </w:rPr>
        <w:t xml:space="preserve"> en el Glosario Principal para obtener más información. Pausen este audio aquí.</w:t>
      </w:r>
    </w:p>
    <w:p>
      <w:pPr/>
      <w:r>
        <w:rPr>
          <w:lang w:val="es_ES" w:bidi="es_ES"/>
        </w:rPr>
      </w:r>
      <w:r>
        <w:rPr>
          <w:b/>
          <w:lang w:val="es_ES" w:bidi="es_ES"/>
        </w:rPr>
        <w:t>Misericordia</w:t>
      </w:r>
      <w:r>
        <w:rPr>
          <w:lang w:val="es_ES" w:bidi="es_ES"/>
        </w:rPr>
        <w:t xml:space="preserve"> significa mostrar compasión a aquellos que sufren. En los Salmos, el escritor generalmente le pide a Dios misericordia. Bartimeo le pide a Jesús algo que normalmente le pediría a Dios. Él debe pensar que Jesús tiene ese poder de Dios para darle misericordia. Usen la misma palabra para misericordia que han usado en los pasajes anteriores. Para obtener más información sobre la misericordia, consulten el glosario principal.</w:t>
      </w:r>
    </w:p>
    <w:p>
      <w:pPr/>
      <w:r>
        <w:rPr>
          <w:lang w:val="es_ES" w:bidi="es_ES"/>
        </w:rPr>
      </w:r>
      <w:r>
        <w:rPr>
          <w:lang w:val="es_ES" w:bidi="es_ES"/>
        </w:rPr>
        <w:t xml:space="preserve">La multitud reprendió a Bartimeo, o le dijo que se callara. Bartimeo siguió gritando más fuerte. Jesús le dice a la multitud que le diga a Bartimeo que venga a Jesús. La multitud le dice a Bartimeo que </w:t>
      </w:r>
      <w:r>
        <w:rPr>
          <w:b/>
          <w:lang w:val="es_ES" w:bidi="es_ES"/>
        </w:rPr>
        <w:t>se anime.</w:t>
      </w:r>
      <w:r>
        <w:rPr>
          <w:b/>
          <w:lang w:val="es_ES" w:bidi="es_ES"/>
        </w:rPr>
        <w:t xml:space="preserve"> Tener ánimo</w:t>
      </w:r>
      <w:r>
        <w:rPr>
          <w:lang w:val="es_ES" w:bidi="es_ES"/>
        </w:rPr>
        <w:t xml:space="preserve"> es una manera de alentar a alguien a sentirse más feliz. Deténganse aquí y conversen en grupo: Encuentren la manera apropiada y natural de decir esto en su idioma. Pausen este audio aquí.</w:t>
      </w:r>
    </w:p>
    <w:p>
      <w:pPr/>
      <w:r>
        <w:rPr>
          <w:lang w:val="es_ES" w:bidi="es_ES"/>
        </w:rPr>
      </w:r>
      <w:r>
        <w:rPr>
          <w:lang w:val="es_ES" w:bidi="es_ES"/>
        </w:rPr>
        <w:t xml:space="preserve">Bartimeo habría estado sentado con su prenda exterior, su </w:t>
      </w:r>
      <w:r>
        <w:rPr>
          <w:b/>
          <w:lang w:val="es_ES" w:bidi="es_ES"/>
        </w:rPr>
        <w:t>manto</w:t>
      </w:r>
      <w:r>
        <w:rPr>
          <w:lang w:val="es_ES" w:bidi="es_ES"/>
        </w:rPr>
        <w:t xml:space="preserve"> o </w:t>
      </w:r>
      <w:r>
        <w:rPr>
          <w:b/>
          <w:lang w:val="es_ES" w:bidi="es_ES"/>
        </w:rPr>
        <w:t>abrigo</w:t>
      </w:r>
      <w:r>
        <w:rPr>
          <w:lang w:val="es_ES" w:bidi="es_ES"/>
        </w:rPr>
        <w:t xml:space="preserve">, frente a él, probablemente a través de sus piernas, para recaudar limosna. Esto habría sido particularmente importante para él, ya que era ciego, ya que le permitiría sentir las monedas. Cuando Jesús le dice a Bartimeo que venga, tira la prenda y viene de inmediato. El manto era una túnica larga que cubría su ropa. Usen la misma palabra que han usado para manto en los pasajes anteriores. Deténganse aquí y muestren la imagen del manto. </w:t>
      </w:r>
      <w:r>
        <w:rPr>
          <w:b/>
          <w:lang w:val="es_ES" w:bidi="es_ES"/>
        </w:rPr>
        <w:t>Manto</w:t>
      </w:r>
      <w:r>
        <w:rPr>
          <w:lang w:val="es_ES" w:bidi="es_ES"/>
        </w:rPr>
        <w:t xml:space="preserve"> se encuentra en el glosario principal. Pausen este audio aquí.</w:t>
      </w:r>
    </w:p>
    <w:p>
      <w:pPr/>
      <w:r>
        <w:rPr>
          <w:lang w:val="es_ES" w:bidi="es_ES"/>
        </w:rPr>
      </w:r>
      <w:r>
        <w:rPr>
          <w:lang w:val="es_ES" w:bidi="es_ES"/>
        </w:rPr>
        <w:t xml:space="preserve">Cuando Jesús le pregunta a Bartimeo: "¿Qué quieres que haga por ti?" Los discípulos de Jesús y algunos espectadores probablemente están reunidos alrededor de Jesús y Bartimeo mientras otros viajeros continúan en su camino. Bartimeo llama a Jesús </w:t>
      </w:r>
      <w:r>
        <w:rPr>
          <w:b/>
          <w:lang w:val="es_ES" w:bidi="es_ES"/>
        </w:rPr>
        <w:t>Rabí o Rabboni</w:t>
      </w:r>
      <w:r>
        <w:rPr>
          <w:lang w:val="es_ES" w:bidi="es_ES"/>
        </w:rPr>
        <w:t xml:space="preserve"> y responde que quiere ver. Rabboni es el título más alto para un maestro respetado. Bartimeo está tratando a Jesús como si Jesús fuera su propio maestro, y él su seguidor. Usen la misma palabra para Rabí o Rabboni que han usado en los pasajes anteriores. Para obtener más información sobre Rabí, consulten el glosario principal.</w:t>
      </w:r>
    </w:p>
    <w:p>
      <w:pPr/>
      <w:r>
        <w:rPr>
          <w:lang w:val="es_ES" w:bidi="es_ES"/>
        </w:rPr>
      </w:r>
      <w:r>
        <w:rPr>
          <w:lang w:val="es_ES" w:bidi="es_ES"/>
        </w:rPr>
        <w:t xml:space="preserve">Jesús le dice a Bartimeo que se vaya por su camino porque la </w:t>
      </w:r>
      <w:r>
        <w:rPr>
          <w:b/>
          <w:lang w:val="es_ES" w:bidi="es_ES"/>
        </w:rPr>
        <w:t>fe</w:t>
      </w:r>
      <w:r>
        <w:rPr>
          <w:lang w:val="es_ES" w:bidi="es_ES"/>
        </w:rPr>
        <w:t xml:space="preserve"> de Bartimeo lo ha </w:t>
      </w:r>
      <w:r>
        <w:rPr>
          <w:b/>
          <w:lang w:val="es_ES" w:bidi="es_ES"/>
        </w:rPr>
        <w:t>sanado</w:t>
      </w:r>
      <w:r>
        <w:rPr>
          <w:lang w:val="es_ES" w:bidi="es_ES"/>
        </w:rPr>
        <w:t xml:space="preserve">. Sin embargo, Bartimeo elige seguir a Jesús a lo largo del camino. Jesús sabe que el hombre realmente cree que Jesús puede sanarlo, y que Jesús es el Mesías. </w:t>
      </w:r>
      <w:r>
        <w:rPr>
          <w:b/>
          <w:lang w:val="es_ES" w:bidi="es_ES"/>
        </w:rPr>
        <w:t xml:space="preserve"> tu creencia te ha sanado</w:t>
      </w:r>
      <w:r>
        <w:rPr>
          <w:lang w:val="es_ES" w:bidi="es_ES"/>
        </w:rPr>
        <w:t xml:space="preserve"> significa que el hombre fue sanado porque realizó la acción de creer. Puedes afirmar esto de una forma más activa si es necesario (es decir, </w:t>
      </w:r>
      <w:r>
        <w:rPr>
          <w:b/>
          <w:lang w:val="es_ES" w:bidi="es_ES"/>
        </w:rPr>
        <w:t>has sido sanado porque creíste).</w:t>
      </w:r>
    </w:p>
    <w:p>
      <w:pPr/>
      <w:r>
        <w:rPr>
          <w:lang w:val="es_ES" w:bidi="es_ES"/>
        </w:rPr>
      </w:r>
      <w:r>
        <w:rPr>
          <w:b/>
          <w:lang w:val="es_ES" w:bidi="es_ES"/>
        </w:rPr>
        <w:t>Herramienta de enseñanza:</w:t>
      </w:r>
      <w:r>
        <w:rPr>
          <w:lang w:val="es_ES" w:bidi="es_ES"/>
        </w:rPr>
        <w:t xml:space="preserve"> Pida a un voluntario con anticipación que lo ayude con esto. Coloquen una silla en el centro de la habitación y pregúntenle al voluntario: "¿Crees que esta silla existe? ¿Crees que esta es una silla? ¿Crees que esta silla es lo suficientemente fuerte como para sostenerte?" El voluntario debe responder "sí" a todas estas preguntas. Luego Pregúntenle: "Sé que está cansado, así que aquí está esta silla para que se siente". El voluntario debe negarse a sentarse en la silla. Repitan varias veces, preguntando por qué el voluntario no se sienta en la silla aunque sabe que está ahí y dice que cree que es lo suficientemente fuerte como para sostenerlo. Expliquen al grupo que este es un ejemplo de lo que es la fe: más que solo creer en su mente, sino actuar de acuerdo a esa creencia.</w:t>
      </w:r>
    </w:p>
    <w:p>
      <w:pPr/>
      <w:r>
        <w:rPr>
          <w:lang w:val="es_ES" w:bidi="es_ES"/>
        </w:rPr>
      </w:r>
      <w:r>
        <w:rPr>
          <w:lang w:val="es_ES" w:bidi="es_ES"/>
        </w:rPr>
        <w:t xml:space="preserve">Después de hacer la actividad, conversen en grupo sobre cómo dirán </w:t>
      </w:r>
      <w:r>
        <w:rPr>
          <w:b/>
          <w:lang w:val="es_ES" w:bidi="es_ES"/>
        </w:rPr>
        <w:t>fe</w:t>
      </w:r>
      <w:r>
        <w:rPr>
          <w:lang w:val="es_ES" w:bidi="es_ES"/>
        </w:rPr>
        <w:t xml:space="preserve"> o </w:t>
      </w:r>
      <w:r>
        <w:rPr>
          <w:b/>
          <w:lang w:val="es_ES" w:bidi="es_ES"/>
        </w:rPr>
        <w:t>creencia. Fe</w:t>
      </w:r>
      <w:r>
        <w:rPr>
          <w:lang w:val="es_ES" w:bidi="es_ES"/>
        </w:rPr>
        <w:t xml:space="preserve"> está en el glosario principal. Usen la misma palabra que han usado en los pasajes anteriores. Pausen este audio aquí.</w:t>
      </w:r>
    </w:p>
    <w:p>
      <w:pPr/>
      <w:r>
        <w:rPr>
          <w:lang w:val="es_ES" w:bidi="es_ES"/>
        </w:rPr>
      </w:r>
      <w:r>
        <w:rPr>
          <w:lang w:val="es_ES" w:bidi="es_ES"/>
        </w:rPr>
        <w:t xml:space="preserve">La palabra usada para sanado en la declaración de Jesús de que "tu </w:t>
      </w:r>
      <w:r>
        <w:rPr>
          <w:b/>
          <w:lang w:val="es_ES" w:bidi="es_ES"/>
        </w:rPr>
        <w:t>fe</w:t>
      </w:r>
      <w:r>
        <w:rPr>
          <w:lang w:val="es_ES" w:bidi="es_ES"/>
        </w:rPr>
        <w:t xml:space="preserve"> te ha sanado" puede tener el doble significado tanto de sanidad física como de salvación espiritual. Marcos y Lucas probablemente tenían la intención de ambos significados aquí, como lo implica el hecho de que el hombre comenzó a seguir a Jesús.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11:1–11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11:1–11 y guárdenlo en sus corazones.</w:t>
      </w:r>
    </w:p>
    <w:p>
      <w:pPr/>
      <w:r>
        <w:rPr>
          <w:lang w:val="es_ES" w:bidi="es_ES"/>
        </w:rPr>
      </w:r>
      <w:r>
        <w:rPr>
          <w:lang w:val="es_ES" w:bidi="es_ES"/>
        </w:rPr>
        <w:t>Escuchen una versión en audio de Marcos 11:1–11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11:1–11 en la traducción que sea más fácil de entender.</w:t>
      </w:r>
    </w:p>
    <w:p>
      <w:pPr/>
      <w:r>
        <w:rPr>
          <w:lang w:val="es_ES" w:bidi="es_ES"/>
        </w:rPr>
      </w:r>
      <w:r>
        <w:rPr>
          <w:lang w:val="es_ES" w:bidi="es_ES"/>
        </w:rPr>
        <w:t>En esta historia, Jesús llega a las afueras de Jerusalén por última vez antes de que lo maten. Esta sección de Marcos, hasta la muerte de Jesús, puede haber sido la última semana de Jesús, o esta sección de Marcos puede haber sido una descripción de los últimos 6 meses de Jesús antes de su muerte. No estamos seguros de cuánto tiempo cubre la última sección de Marcos. En cualquier caso, esta historia comienza a describir las últimas acciones de Jesús en Jerusalén, la ciudad capital de los judíos.</w:t>
      </w:r>
    </w:p>
    <w:p>
      <w:pPr/>
      <w:r>
        <w:rPr>
          <w:lang w:val="es_ES" w:bidi="es_ES"/>
        </w:rPr>
      </w:r>
      <w:r>
        <w:rPr>
          <w:lang w:val="es_ES" w:bidi="es_ES"/>
        </w:rPr>
        <w:t>Jesús y sus discípulos probablemente habían caminado 34 kilómetros en un día de Jericó a Jerusalén. Llegaron a Betania y a Betfage. Betania y Betfage eran dos ciudades cerca de Jerusalén. Betania está a unos 3 kilómetros de Jerusalén. Betfage está justo al lado de Jerusalén, a aproximadamente 1,5 kilómetros de distancia. Tanto Betania como Betfage están ubicadas en la colina alta, al otro lado del valle, al lado de Jerusalén. Esta colina se llama el monte de los Olivos.</w:t>
      </w:r>
    </w:p>
    <w:p>
      <w:pPr/>
      <w:r>
        <w:rPr>
          <w:lang w:val="es_ES" w:bidi="es_ES"/>
        </w:rPr>
      </w:r>
      <w:r>
        <w:rPr>
          <w:lang w:val="es_ES" w:bidi="es_ES"/>
        </w:rPr>
        <w:t>Deténganse aquí y miren una foto del monte de los Olivos con vista a Jerusalén. Deténganse y miren un mapa de Jerusalén con Betania y Betfage en las afueras de la ciudad, en grupo. Pausen este audio aquí.</w:t>
      </w:r>
    </w:p>
    <w:p>
      <w:pPr/>
      <w:r>
        <w:rPr>
          <w:lang w:val="es_ES" w:bidi="es_ES"/>
        </w:rPr>
      </w:r>
      <w:r>
        <w:rPr>
          <w:lang w:val="es_ES" w:bidi="es_ES"/>
        </w:rPr>
        <w:t>Normalmente, los peregrinos que iban a Jerusalén a adorar a Dios entraron a pie en la ciudad. Sin embargo, el profeta Zacarías había dicho que el Mesías, o Salvador, entraría en la ciudad sobre un burro joven. Las multitudes y los discípulos probablemente no sabían ni creían en este momento que Jesús era el Mesías. No fue sino hasta más tarde que los discípulos recordaron la profecía de Zacarías. En la tradición religiosa judía, los animales normales de trabajo no se podían usar para propósitos especiales, como servir a Dios. Es probable que por eso que Jesús envió a dos discípulos a la aldea cercana para obtener un burro joven que nunca había sido montado. No sabemos a qué pueblo envió Jesús a sus discípulos, pero puede haber sido a Betfage.</w:t>
      </w:r>
    </w:p>
    <w:p>
      <w:pPr/>
      <w:r>
        <w:rPr>
          <w:lang w:val="es_ES" w:bidi="es_ES"/>
        </w:rPr>
      </w:r>
      <w:r>
        <w:rPr>
          <w:lang w:val="es_ES" w:bidi="es_ES"/>
        </w:rPr>
        <w:t>Deténganse aquí y miren una foto de un burro joven en grupo. Pausen este audio aquí.</w:t>
      </w:r>
    </w:p>
    <w:p>
      <w:pPr/>
      <w:r>
        <w:rPr>
          <w:lang w:val="es_ES" w:bidi="es_ES"/>
        </w:rPr>
      </w:r>
      <w:r>
        <w:rPr>
          <w:lang w:val="es_ES" w:bidi="es_ES"/>
        </w:rPr>
        <w:t>Deténganse y conversen sobre esta pregunta en grupo: ¿Cómo viajan los líderes importantes en su cultura? Pausen este audio aquí.</w:t>
      </w:r>
    </w:p>
    <w:p>
      <w:pPr/>
      <w:r>
        <w:rPr>
          <w:lang w:val="es_ES" w:bidi="es_ES"/>
        </w:rPr>
      </w:r>
      <w:r>
        <w:rPr>
          <w:lang w:val="es_ES" w:bidi="es_ES"/>
        </w:rPr>
        <w:t>Es posible que Jesús ya había hecho arreglos con el dueño del burro para que lo tomara prestado, pero quería preparar a los discípulos si alguien les preguntaba por qué estaban tomando el burro. Jesús les dice a sus dos discípulos:</w:t>
      </w:r>
    </w:p>
    <w:p>
      <w:pPr/>
      <w:r>
        <w:rPr>
          <w:lang w:val="es_ES" w:bidi="es_ES"/>
        </w:rPr>
      </w:r>
      <w:r>
        <w:rPr>
          <w:lang w:val="es_ES" w:bidi="es_ES"/>
        </w:rPr>
        <w:t>—entren en la aldea</w:t>
      </w:r>
    </w:p>
    <w:p>
      <w:pPr/>
      <w:r>
        <w:rPr>
          <w:lang w:val="es_ES" w:bidi="es_ES"/>
        </w:rPr>
      </w:r>
      <w:r>
        <w:rPr>
          <w:lang w:val="es_ES" w:bidi="es_ES"/>
        </w:rPr>
        <w:t>—desaten el burro y tráiganlo</w:t>
      </w:r>
    </w:p>
    <w:p>
      <w:pPr/>
      <w:r>
        <w:rPr>
          <w:lang w:val="es_ES" w:bidi="es_ES"/>
        </w:rPr>
      </w:r>
      <w:r>
        <w:rPr>
          <w:lang w:val="es_ES" w:bidi="es_ES"/>
        </w:rPr>
        <w:t>y</w:t>
      </w:r>
    </w:p>
    <w:p>
      <w:pPr/>
      <w:r>
        <w:rPr>
          <w:lang w:val="es_ES" w:bidi="es_ES"/>
        </w:rPr>
      </w:r>
      <w:r>
        <w:rPr>
          <w:lang w:val="es_ES" w:bidi="es_ES"/>
        </w:rPr>
        <w:t>— si alguien dice "¿qué están haciendo?" digan que el Señor, el amo, lo necesita.</w:t>
      </w:r>
    </w:p>
    <w:p>
      <w:pPr/>
      <w:r>
        <w:rPr>
          <w:lang w:val="es_ES" w:bidi="es_ES"/>
        </w:rPr>
      </w:r>
      <w:r>
        <w:rPr>
          <w:lang w:val="es_ES" w:bidi="es_ES"/>
        </w:rPr>
        <w:t>Entonces, sus discípulos hicieron exactamente eso. Ellos</w:t>
      </w:r>
    </w:p>
    <w:p>
      <w:pPr/>
      <w:r>
        <w:rPr>
          <w:lang w:val="es_ES" w:bidi="es_ES"/>
        </w:rPr>
      </w:r>
      <w:r>
        <w:rPr>
          <w:lang w:val="es_ES" w:bidi="es_ES"/>
        </w:rPr>
        <w:t>—entraron en la aldea</w:t>
      </w:r>
    </w:p>
    <w:p>
      <w:pPr/>
      <w:r>
        <w:rPr>
          <w:lang w:val="es_ES" w:bidi="es_ES"/>
        </w:rPr>
      </w:r>
      <w:r>
        <w:rPr>
          <w:lang w:val="es_ES" w:bidi="es_ES"/>
        </w:rPr>
        <w:t>—desataron al burro</w:t>
      </w:r>
    </w:p>
    <w:p>
      <w:pPr/>
      <w:r>
        <w:rPr>
          <w:lang w:val="es_ES" w:bidi="es_ES"/>
        </w:rPr>
      </w:r>
      <w:r>
        <w:rPr>
          <w:lang w:val="es_ES" w:bidi="es_ES"/>
        </w:rPr>
        <w:t>Las personas preguntaban qué estaban haciendo. Querían saber por qué estaban desatando al burro. Los discípulos les dijeron que el Señor, o Jesús, necesita al burro.</w:t>
      </w:r>
    </w:p>
    <w:p>
      <w:pPr/>
      <w:r>
        <w:rPr>
          <w:lang w:val="es_ES" w:bidi="es_ES"/>
        </w:rPr>
      </w:r>
      <w:r>
        <w:rPr>
          <w:lang w:val="es_ES" w:bidi="es_ES"/>
        </w:rPr>
        <w:t>Los discípulos se pusieron sus abrigos sobre el burro antes de que Jesús se subiera a él para mostrar respeto y darle consuelo.</w:t>
      </w:r>
    </w:p>
    <w:p>
      <w:pPr/>
      <w:r>
        <w:rPr>
          <w:lang w:val="es_ES" w:bidi="es_ES"/>
        </w:rPr>
      </w:r>
      <w:r>
        <w:rPr>
          <w:lang w:val="es_ES" w:bidi="es_ES"/>
        </w:rPr>
        <w:t>Cuando Jesús estaba entrando en Jerusalén, las personas extendieron sus abrigos o túnicas y ramas de hojas en el camino. Las ramas frondosas eran probablemente ramas de olivos o palmeras. Esto es lo que las personas hacían en esa cultura para dar la bienvenida a un profeta, rey o peregrino especial a la ciudad para mostrarle respeto y honor. Las personas a menudo daban la bienvenida a los peregrinos a Jerusalén con este tipo de alegría.</w:t>
      </w:r>
    </w:p>
    <w:p>
      <w:pPr/>
      <w:r>
        <w:rPr>
          <w:lang w:val="es_ES" w:bidi="es_ES"/>
        </w:rPr>
      </w:r>
      <w:r>
        <w:rPr>
          <w:lang w:val="es_ES" w:bidi="es_ES"/>
        </w:rPr>
        <w:t>Deténganse aquí y miren una imagen de ramas de olivos y palmeras en grupo. Esto debe mostrar las porciones frondosas, no la parte grande de la rama. Pausen este audio aquí.</w:t>
      </w:r>
    </w:p>
    <w:p>
      <w:pPr/>
      <w:r>
        <w:rPr>
          <w:lang w:val="es_ES" w:bidi="es_ES"/>
        </w:rPr>
      </w:r>
      <w:r>
        <w:rPr>
          <w:lang w:val="es_ES" w:bidi="es_ES"/>
        </w:rPr>
        <w:t>Deténganse aquí y miren una imagen de mantos exteriores que los discípulos pusieron en el burro y el pueblo puso en el camino. Pausen este audio aquí.</w:t>
      </w:r>
    </w:p>
    <w:p>
      <w:pPr/>
      <w:r>
        <w:rPr>
          <w:lang w:val="es_ES" w:bidi="es_ES"/>
        </w:rPr>
      </w:r>
      <w:r>
        <w:rPr>
          <w:lang w:val="es_ES" w:bidi="es_ES"/>
        </w:rPr>
        <w:t>Deténganse aquí y conversen sobre esta pregunta en grupo: ¿Cómo saludan las personas a los líderes importantes cuando llegan a un pueblo o ciudad? Pausen este audio aquí.</w:t>
      </w:r>
    </w:p>
    <w:p>
      <w:pPr/>
      <w:r>
        <w:rPr>
          <w:lang w:val="es_ES" w:bidi="es_ES"/>
        </w:rPr>
      </w:r>
      <w:r>
        <w:rPr>
          <w:lang w:val="es_ES" w:bidi="es_ES"/>
        </w:rPr>
        <w:t>Cuando las personas dieron la bienvenida a peregrinos a Jerusalén para días de fiestas religiosas, a menudo cantaban canciones de sus Escrituras para ellos. Estas canciones generalmente eran una oración de esperanza de que Dios les traería a su salvador. Dios había prometido al rey David que uno de los descendientes de David gobernaría sobre Israel para siempre. Y un día, uno de estos gobernantes de la familia de David salvaría a los judíos de su opresión y les restauraría su reino. Esta persona sería su Salvador, o Mesías. Israel estaba esperando y orando por el tiempo en que eso sucedería, y muchas de sus oraciones le estaban pidiendo a Dios eso. Sin embargo, muchas de las personas probablemente no reconocieron en este momento que Jesús era el Salvador por el que estaban orando, solo sabían que él era una persona importante. Estaban cantando canciones alegres para un peregrino importante como generalmente lo hacían.</w:t>
      </w:r>
    </w:p>
    <w:p>
      <w:pPr/>
      <w:r>
        <w:rPr>
          <w:lang w:val="es_ES" w:bidi="es_ES"/>
        </w:rPr>
      </w:r>
      <w:r>
        <w:rPr>
          <w:lang w:val="es_ES" w:bidi="es_ES"/>
        </w:rPr>
        <w:t>Probablemente era casi la hora de la puesta del sol. Jesús fue al área del Templo, las áreas de los patios exteriores donde se permitía la entrada a quienes no eran sacerdotes, para ver lo que estaba sucediendo allí. Entonces se fue hasta el día siguiente. Él y sus discípulos fueron a Betania para quedarse allí, como lo hicieron cada noche que estaban visitando Jerusalén.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11:1–11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Jesús llega a las afueras de Jerusalén al monte de los Olivos, cerca de las aldeas de Betania y Betfage. Él envió a dos discípulos a una aldea cercana para obtener un burro joven para él. Él les da instrucciones.</w:t>
      </w:r>
    </w:p>
    <w:p>
      <w:pPr/>
      <w:r>
        <w:rPr>
          <w:lang w:val="es_ES" w:bidi="es_ES"/>
        </w:rPr>
      </w:r>
      <w:r>
        <w:rPr>
          <w:b/>
          <w:lang w:val="es_ES" w:bidi="es_ES"/>
        </w:rPr>
        <w:t>En la segunda escena:</w:t>
      </w:r>
      <w:r>
        <w:rPr>
          <w:lang w:val="es_ES" w:bidi="es_ES"/>
        </w:rPr>
        <w:t xml:space="preserve"> Los dos discípulos van a la aldea. Ellos desatan al burro joven. Responden a las preguntas de las personas que preguntan: "¿Qué estás haciendo?"</w:t>
      </w:r>
    </w:p>
    <w:p>
      <w:pPr/>
      <w:r>
        <w:rPr>
          <w:lang w:val="es_ES" w:bidi="es_ES"/>
        </w:rPr>
      </w:r>
      <w:r>
        <w:rPr>
          <w:b/>
          <w:lang w:val="es_ES" w:bidi="es_ES"/>
        </w:rPr>
        <w:t>En la tercera escena:</w:t>
      </w:r>
      <w:r>
        <w:rPr>
          <w:lang w:val="es_ES" w:bidi="es_ES"/>
        </w:rPr>
        <w:t xml:space="preserve"> Los discípulos llevan el burro a Jesús, extienden sus abrigos sobre él y él entra en Jerusalén. Las personas extendieron sus abrigos y ramas de hojas frente a él. Ellos gritan "¡Hosanna! ¡Bendito el que viene en el nombre del Señor! ¡Bendito el reino de nuestro Padre David!"</w:t>
      </w:r>
    </w:p>
    <w:p>
      <w:pPr/>
      <w:r>
        <w:rPr>
          <w:lang w:val="es_ES" w:bidi="es_ES"/>
        </w:rPr>
      </w:r>
      <w:r>
        <w:rPr>
          <w:b/>
          <w:lang w:val="es_ES" w:bidi="es_ES"/>
        </w:rPr>
        <w:t>En la cuarta escena:</w:t>
      </w:r>
      <w:r>
        <w:rPr>
          <w:lang w:val="es_ES" w:bidi="es_ES"/>
        </w:rPr>
        <w:t xml:space="preserve"> Jesús y sus discípulos entran en la ciudad, y el pueblo se va. Él va al área del Templo, y luego se va para regresar a Betania para pasar la noche.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incluidos los dos que van a buscar el burro</w:t>
      </w:r>
    </w:p>
    <w:p>
      <w:pPr>
        <w:pStyle w:val="ListBullet"/>
        <w:spacing w:line="240" w:lineRule="auto"/>
        <w:ind w:left="720"/>
      </w:pPr>
      <w:r>
        <w:rPr>
          <w:lang w:val="es_ES" w:bidi="es_ES"/>
        </w:rPr>
      </w:r>
      <w:r>
        <w:rPr>
          <w:lang w:val="es_ES" w:bidi="es_ES"/>
        </w:rPr>
        <w:t>Un burro joven que nunca ha sido montado</w:t>
      </w:r>
    </w:p>
    <w:p>
      <w:pPr>
        <w:pStyle w:val="ListBullet"/>
        <w:spacing w:line="240" w:lineRule="auto"/>
        <w:ind w:left="720"/>
      </w:pPr>
      <w:r>
        <w:rPr>
          <w:lang w:val="es_ES" w:bidi="es_ES"/>
        </w:rPr>
      </w:r>
      <w:r>
        <w:rPr>
          <w:lang w:val="es_ES" w:bidi="es_ES"/>
        </w:rPr>
        <w:t>Las personas de pie alrededor del burro</w:t>
      </w:r>
    </w:p>
    <w:p>
      <w:pPr>
        <w:pStyle w:val="ListBullet"/>
        <w:spacing w:line="240" w:lineRule="auto"/>
        <w:ind w:left="720"/>
      </w:pPr>
      <w:r>
        <w:rPr>
          <w:lang w:val="es_ES" w:bidi="es_ES"/>
        </w:rPr>
      </w:r>
      <w:r>
        <w:rPr>
          <w:lang w:val="es_ES" w:bidi="es_ES"/>
        </w:rPr>
        <w:t>Las personas en la carretera en el camino hacia Jerusalén. Algunos están caminando detrás del burro y algunos están caminando en frente del burro.</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el monte de los Olivos es una colina alta, pero no es una montaña. Es más alto que las colinas y ciudades a su alrededor.</w:t>
      </w:r>
    </w:p>
    <w:p>
      <w:pPr/>
      <w:r>
        <w:rPr>
          <w:lang w:val="es_ES" w:bidi="es_ES"/>
        </w:rPr>
      </w:r>
      <w:r>
        <w:rPr>
          <w:lang w:val="es_ES" w:bidi="es_ES"/>
        </w:rPr>
        <w:t>Deténganse aquí y miren una foto del monte de los Olivos con vista a Jerusalén en grupo. Pausen este audio aquí.</w:t>
      </w:r>
    </w:p>
    <w:p>
      <w:pPr/>
      <w:r>
        <w:rPr>
          <w:lang w:val="es_ES" w:bidi="es_ES"/>
        </w:rPr>
      </w:r>
      <w:r>
        <w:rPr>
          <w:lang w:val="es_ES" w:bidi="es_ES"/>
        </w:rPr>
        <w:t>El dueño del burro lo había atado al lado de la puerta de una casa que estaba al lado de una calle de la ciudad. Probablemente estaba atado a un poste que sobresalía de la tierra. Un extremo de una cuerda estaba atado alrededor del cuello del burro, y el otro extremo estaba atado alrededor de un poste. Los dueños hicieron esto para que los burros no se alejaran cuando nadie los estaba usando.</w:t>
      </w:r>
    </w:p>
    <w:p>
      <w:pPr/>
      <w:r>
        <w:rPr>
          <w:lang w:val="es_ES" w:bidi="es_ES"/>
        </w:rPr>
      </w:r>
      <w:r>
        <w:rPr>
          <w:lang w:val="es_ES" w:bidi="es_ES"/>
        </w:rPr>
        <w:t>Los discípulos trajeron de regreso el burro y pusieron sus túnicas sobre el animal. No los arrojaron, sino que los colocaron allí para que la espalda del burro fuera un lugar cómodo para que Jesús pudiera viajar.</w:t>
      </w:r>
    </w:p>
    <w:p>
      <w:pPr/>
      <w:r>
        <w:rPr>
          <w:lang w:val="es_ES" w:bidi="es_ES"/>
        </w:rPr>
      </w:r>
      <w:r>
        <w:rPr>
          <w:lang w:val="es_ES" w:bidi="es_ES"/>
        </w:rPr>
        <w:t>Cuando Jesús entró en Jerusalén sobre el burro, había muchas personas en el camino. Este era un tiempo justo antes de un importante festival religioso, muchas personas estaban viniendo a Jerusalén. Las personas reconocieron a Jesús como un peregrino importante. Las personas colocaron sus túnicas en el suelo frente al burro para que éste pise sobre él. También cortan ramas de los árboles del campo y las ponen en el suelo. Estas ramas de olivo o palmeras eran la parte de la hoja de la tiernas.</w:t>
      </w:r>
    </w:p>
    <w:p>
      <w:pPr/>
      <w:r>
        <w:rPr>
          <w:lang w:val="es_ES" w:bidi="es_ES"/>
        </w:rPr>
      </w:r>
      <w:r>
        <w:rPr>
          <w:lang w:val="es_ES" w:bidi="es_ES"/>
        </w:rPr>
        <w:t>Las personas caminaban frente al burro y detrás del burro. Estaban cantando canciones alegres de alabanza y de bienvenida. Ellos dijeron: "¡Hosanna, o alabanza a Dios! Bendito es el que representa a Dios. Bendito el Reino que vendrá un día, ¡gobernado por el descendiente de David! ¡Alabado sea Dios!"</w:t>
      </w:r>
    </w:p>
    <w:p>
      <w:pPr/>
      <w:r>
        <w:rPr>
          <w:lang w:val="es_ES" w:bidi="es_ES"/>
        </w:rPr>
      </w:r>
      <w:r>
        <w:rPr>
          <w:lang w:val="es_ES" w:bidi="es_ES"/>
        </w:rPr>
        <w:t>Cuando Jesús llegó a la ciudad, las personas se fueron. Jesús y sus discípulos caminaron al área del Templo, miraron a su alrededor y se fueron. Era tarde, cerca del atardecer, así que era hora de irse a casa. Salieron de la ciudad y caminaron los 3 kilómetros a Betania para pasar la noche.</w:t>
      </w:r>
    </w:p>
    <w:p>
      <w:pPr/>
      <w:r>
        <w:rPr>
          <w:lang w:val="es_ES" w:bidi="es_ES"/>
        </w:rPr>
      </w:r>
      <w:r>
        <w:rPr>
          <w:lang w:val="es_ES" w:bidi="es_ES"/>
        </w:rPr>
        <w:t>Ahora, el grupo debe crear un guion gráfico, dibujar o usar objetos para visualizar el texto y la acción en el mismo.</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11:1–11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cuatro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incluidos los dos que van a buscar el burro</w:t>
      </w:r>
    </w:p>
    <w:p>
      <w:pPr>
        <w:pStyle w:val="ListBullet"/>
        <w:spacing w:line="240" w:lineRule="auto"/>
        <w:ind w:left="720"/>
      </w:pPr>
      <w:r>
        <w:rPr>
          <w:lang w:val="es_ES" w:bidi="es_ES"/>
        </w:rPr>
      </w:r>
      <w:r>
        <w:rPr>
          <w:lang w:val="es_ES" w:bidi="es_ES"/>
        </w:rPr>
        <w:t>Un burro joven que nunca ha sido montado</w:t>
      </w:r>
    </w:p>
    <w:p>
      <w:pPr>
        <w:pStyle w:val="ListBullet"/>
        <w:spacing w:line="240" w:lineRule="auto"/>
        <w:ind w:left="720"/>
      </w:pPr>
      <w:r>
        <w:rPr>
          <w:lang w:val="es_ES" w:bidi="es_ES"/>
        </w:rPr>
      </w:r>
      <w:r>
        <w:rPr>
          <w:lang w:val="es_ES" w:bidi="es_ES"/>
        </w:rPr>
        <w:t>Las personas de pie alrededor del burro</w:t>
      </w:r>
    </w:p>
    <w:p>
      <w:pPr>
        <w:pStyle w:val="ListBullet"/>
        <w:spacing w:line="240" w:lineRule="auto"/>
        <w:ind w:left="720"/>
      </w:pPr>
      <w:r>
        <w:rPr>
          <w:lang w:val="es_ES" w:bidi="es_ES"/>
        </w:rPr>
      </w:r>
      <w:r>
        <w:rPr>
          <w:lang w:val="es_ES" w:bidi="es_ES"/>
        </w:rPr>
        <w:t>Las personas que iban de camino a Jerusalén. Algunos van caminando detrás del burro y algunos van caminando al frente.</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dejar de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sus discípulos llegan al monte de los Olivos cerca de Betfagé. Han recorrido un camino largo ese día, 34 kilómetros. Jesús envía a dos discípulos a la siguiente aldea con las instrucciones de encontrar un burro joven que nunca haya sido montado. Él les dice que lo desaten y se lo traigan a él.</w:t>
      </w:r>
    </w:p>
    <w:p>
      <w:pPr/>
      <w:r>
        <w:rPr>
          <w:lang w:val="es_ES" w:bidi="es_ES"/>
        </w:rPr>
      </w:r>
      <w:r>
        <w:rPr>
          <w:lang w:val="es_ES" w:bidi="es_ES"/>
        </w:rPr>
        <w:t>Pausen la actuación. Pregúntenle al actor que está interpretando a Jesús: "¿Qué está sintiendo o pensando?" La persona podría responder cosas como: "Estoy cansado, pero tengo más que hacer hoy" o "Estoy triste de que mi trabajo en Jerusalén esté comenzando, y pronto moriré". Pregúntenles a los actores que interpretan a los discípulos: "¿Qué sienten o piensan?" La persona podría responder cosas como: "Confusión de que Jesús necesite un burro, ¡nadie jamás entra montado en uno a Jerusalén!" o "Miedo de que alguien piense que estamos robando el burro". Continúen con la actuación.</w:t>
      </w:r>
    </w:p>
    <w:p>
      <w:pPr/>
      <w:r>
        <w:rPr>
          <w:lang w:val="es_ES" w:bidi="es_ES"/>
        </w:rPr>
      </w:r>
      <w:r>
        <w:rPr>
          <w:lang w:val="es_ES" w:bidi="es_ES"/>
        </w:rPr>
        <w:t>Los discípulos van a la aldea y ven el burro atado tal como Jesús dijo que sería. Cuando lo desaten, las personas les preguntan por qué lo están haciendo. Ellos responden: "El Señor lo necesita", y el pueblo les permite que se lleven el burro. Traen el burro de regreso y todos los discípulos se quitan sus túnicas y las colocan encima del burro para hacer un asiento suave para Jesús.</w:t>
      </w:r>
    </w:p>
    <w:p>
      <w:pPr/>
      <w:r>
        <w:rPr>
          <w:lang w:val="es_ES" w:bidi="es_ES"/>
        </w:rPr>
      </w:r>
      <w:r>
        <w:rPr>
          <w:lang w:val="es_ES" w:bidi="es_ES"/>
        </w:rPr>
        <w:t>Pausen la actuación. Pregúntenle al actor que está interpretando a Jesús: "¿Qué está sintiendo o pensando?" La persona podría responder cosas como: "Estoy tan contento de que mis discípulos me estén obedeciendo", o "Desearía que las personas que me rodean se dieran cuenta de quién soy yo", o "Amo tanto a estas personas". Pregúntenles a los actores que interpretan a los discípulos: "¿Qué sienten o piensan?" La persona podría responder cosas como: "Estoy tan sorprendido de que hayamos encontrado el burro y que el pueblo nos haya dejado llevarlo" o "Quiero que Jesús se sienta lo más cómodo posible, incluso si eso significa que tengo que quitarme la túnica exterior". Continúen con el drama</w:t>
      </w:r>
    </w:p>
    <w:p>
      <w:pPr/>
      <w:r>
        <w:rPr>
          <w:lang w:val="es_ES" w:bidi="es_ES"/>
        </w:rPr>
      </w:r>
      <w:r>
        <w:rPr>
          <w:lang w:val="es_ES" w:bidi="es_ES"/>
        </w:rPr>
        <w:t>Jesús monta el burro en Jerusalén. El pueblo toma ramas de palma o de olivo de los árboles y las pone en el suelo. Se quitan sus túnicas y las ponen en el suelo. Gritan con alegría: "¡Hosanna, alabanza, al representante de Dios! ¡Bendito el reino que vendrá algún día de los descendientes del rey David! ¡Alabado sea Dios!"</w:t>
      </w:r>
    </w:p>
    <w:p>
      <w:pPr/>
      <w:r>
        <w:rPr>
          <w:lang w:val="es_ES" w:bidi="es_ES"/>
        </w:rPr>
      </w:r>
      <w:r>
        <w:rPr>
          <w:lang w:val="es_ES" w:bidi="es_ES"/>
        </w:rPr>
        <w:t>Pausen la actuación. Pregúntenles a los actores que interpretan a las personas: "¿Qué sienten o piensan?" La persona podría responder cosas como: "Este hombre debe ser importante", o "¡Amo los festivales! Alabemos a este hombre, ¡tal vez él nos ayude!" o "Esperanzado". Pregúntenles a los discípulos: "¿Qué sienten o piensan?" La persona podría responder cosas como: "¡Estoy tan orgulloso de estar con un hombre tan importante!" o "Me pregunto cuál será mi papel si Jesús se convierte en rey". Pregúntenle a Jesús: "¿Qué estás sintiendo o pensando?" La persona podría responder cosas como: "Desearía que estas personas entendieran qué clase de hombre soy", o "Estoy triste de que estas personas no entiendan". Continúen con la actuación.</w:t>
      </w:r>
    </w:p>
    <w:p>
      <w:pPr/>
      <w:r>
        <w:rPr>
          <w:lang w:val="es_ES" w:bidi="es_ES"/>
        </w:rPr>
      </w:r>
      <w:r>
        <w:rPr>
          <w:lang w:val="es_ES" w:bidi="es_ES"/>
        </w:rPr>
        <w:t>Jesús entra en Jerusalén y la multitud se va. Jesús y los doce discípulos van al área del templo y miran a su alrededor. Entonces regresan a las afueras de la ciudad a Betania, donde pasan la noche.</w:t>
      </w:r>
    </w:p>
    <w:p>
      <w:pPr/>
      <w:r>
        <w:rPr>
          <w:lang w:val="es_ES" w:bidi="es_ES"/>
        </w:rPr>
      </w:r>
      <w:r>
        <w:rPr>
          <w:lang w:val="es_ES" w:bidi="es_ES"/>
        </w:rPr>
        <w:t>Pausen la actuación. Pregúntenles a los actores que interpretan a los discípulos: "¿Qué sienten o piensan?" La persona podría responder cosas como: "Confundida de que solo fuimos a ver el templo", o "Tan cansada después de un largo día", o "Emocionada con el festival que se acerca".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11:1–11 en la traducción que sea más fácil de entender.</w:t>
      </w:r>
    </w:p>
    <w:p>
      <w:pPr/>
      <w:r>
        <w:rPr>
          <w:lang w:val="es_ES" w:bidi="es_ES"/>
        </w:rPr>
      </w:r>
      <w:r>
        <w:rPr>
          <w:lang w:val="es_ES" w:bidi="es_ES"/>
        </w:rPr>
        <w:t>En este paso, conversen con su grupo sobre términos y palabras clave en este pasaje.</w:t>
      </w:r>
    </w:p>
    <w:p>
      <w:pPr/>
      <w:r>
        <w:rPr>
          <w:lang w:val="es_ES" w:bidi="es_ES"/>
        </w:rPr>
      </w:r>
      <w:r>
        <w:rPr>
          <w:lang w:val="es_ES" w:bidi="es_ES"/>
        </w:rPr>
        <w:t xml:space="preserve">Jesús y sus </w:t>
      </w:r>
      <w:r>
        <w:rPr>
          <w:b/>
          <w:lang w:val="es_ES" w:bidi="es_ES"/>
        </w:rPr>
        <w:t>discípulos</w:t>
      </w:r>
      <w:r>
        <w:rPr>
          <w:lang w:val="es_ES" w:bidi="es_ES"/>
        </w:rPr>
        <w:t xml:space="preserve"> llegaron a las afueras de Jerusalén. Estaban en el </w:t>
      </w:r>
      <w:r>
        <w:rPr>
          <w:b/>
          <w:lang w:val="es_ES" w:bidi="es_ES"/>
        </w:rPr>
        <w:t>monte de los Olivos,</w:t>
      </w:r>
      <w:r>
        <w:rPr>
          <w:lang w:val="es_ES" w:bidi="es_ES"/>
        </w:rPr>
        <w:t xml:space="preserve"> una colina alta al otro lado de un valle de Jerusalén. Muchos olivos crecieron en esta colina. Los discípulos son los seguidores más cercanos de Jesús. Usen la misma palabra para </w:t>
      </w:r>
      <w:r>
        <w:rPr>
          <w:b/>
          <w:lang w:val="es_ES" w:bidi="es_ES"/>
        </w:rPr>
        <w:t>discípulos</w:t>
      </w:r>
      <w:r>
        <w:rPr>
          <w:lang w:val="es_ES" w:bidi="es_ES"/>
        </w:rPr>
        <w:t xml:space="preserve"> que han estado usando en todo el libro de Marcos. Para obtener más información sobre los discípulos, consulten el Glosario Principal.</w:t>
      </w:r>
    </w:p>
    <w:p>
      <w:pPr/>
      <w:r>
        <w:rPr>
          <w:lang w:val="es_ES" w:bidi="es_ES"/>
        </w:rPr>
      </w:r>
      <w:r>
        <w:rPr>
          <w:lang w:val="es_ES" w:bidi="es_ES"/>
        </w:rPr>
        <w:t>Deténganse aquí y miren una foto de un olivo, y una foto del monte de los Olivos, en grupo. Pausen este audio aquí</w:t>
      </w:r>
    </w:p>
    <w:p>
      <w:pPr/>
      <w:r>
        <w:rPr>
          <w:lang w:val="es_ES" w:bidi="es_ES"/>
        </w:rPr>
      </w:r>
      <w:r>
        <w:rPr>
          <w:lang w:val="es_ES" w:bidi="es_ES"/>
        </w:rPr>
        <w:t xml:space="preserve">Jesús pide a dos de sus discípulos que vayan al pueblo cercano y encuentren al </w:t>
      </w:r>
      <w:r>
        <w:rPr>
          <w:b/>
          <w:lang w:val="es_ES" w:bidi="es_ES"/>
        </w:rPr>
        <w:t>burro joven o al potro</w:t>
      </w:r>
      <w:r>
        <w:rPr>
          <w:lang w:val="es_ES" w:bidi="es_ES"/>
        </w:rPr>
        <w:t>atado cerca de una puerta en el pueblo. Este animal es un burro joven que no ha sido montado. Los burros son animales que llevan cargas pesadas y son lo suficientemente grandes como para llevar a una persona.</w:t>
      </w:r>
    </w:p>
    <w:p>
      <w:pPr/>
      <w:r>
        <w:rPr>
          <w:lang w:val="es_ES" w:bidi="es_ES"/>
        </w:rPr>
      </w:r>
      <w:r>
        <w:rPr>
          <w:lang w:val="es_ES" w:bidi="es_ES"/>
        </w:rPr>
        <w:t>Deténganse aquí y miren una foto de un burro joven, en grupo. Pausen este audio aquí</w:t>
      </w:r>
    </w:p>
    <w:p>
      <w:pPr/>
      <w:r>
        <w:rPr>
          <w:lang w:val="es_ES" w:bidi="es_ES"/>
        </w:rPr>
      </w:r>
      <w:r>
        <w:rPr>
          <w:lang w:val="es_ES" w:bidi="es_ES"/>
        </w:rPr>
        <w:t xml:space="preserve">Si alguien pregunta a los discípulos por qué están desatando el burro, Jesús les dijo que dijeran: "El </w:t>
      </w:r>
      <w:r>
        <w:rPr>
          <w:b/>
          <w:lang w:val="es_ES" w:bidi="es_ES"/>
        </w:rPr>
        <w:t>Señor</w:t>
      </w:r>
      <w:r>
        <w:rPr>
          <w:lang w:val="es_ES" w:bidi="es_ES"/>
        </w:rPr>
        <w:t xml:space="preserve"> lo necesita". </w:t>
      </w:r>
      <w:r>
        <w:rPr>
          <w:b/>
          <w:lang w:val="es_ES" w:bidi="es_ES"/>
        </w:rPr>
        <w:t>Señor</w:t>
      </w:r>
      <w:r>
        <w:rPr>
          <w:lang w:val="es_ES" w:bidi="es_ES"/>
        </w:rPr>
        <w:t xml:space="preserve"> probablemente se usa aquí para significar amo, o alguien que tiene autoridad sobre otros. Muchas veces esta palabra Señor se refería a Dios mismo. Sin embargo, puede haber significado que el dueño mismo necesitaba el animal. No estamos seguros, pero la mayoría de las traducciones toman esto en el sentido de que Jesús, el amo, necesita al animal. Cuando el </w:t>
      </w:r>
      <w:r>
        <w:rPr>
          <w:b/>
          <w:lang w:val="es_ES" w:bidi="es_ES"/>
        </w:rPr>
        <w:t>Señor</w:t>
      </w:r>
      <w:r>
        <w:rPr>
          <w:lang w:val="es_ES" w:bidi="es_ES"/>
        </w:rPr>
        <w:t xml:space="preserve"> haya terminado con el animal, lo traerá de regreso a su dueño. Usen la misma palabra para Señor que han usado en textos anteriores. Para obtener más información sobre Señor, consulten el Glosario Principal.</w:t>
      </w:r>
    </w:p>
    <w:p>
      <w:pPr/>
      <w:r>
        <w:rPr>
          <w:lang w:val="es_ES" w:bidi="es_ES"/>
        </w:rPr>
      </w:r>
      <w:r>
        <w:rPr>
          <w:lang w:val="es_ES" w:bidi="es_ES"/>
        </w:rPr>
        <w:t xml:space="preserve">Los discípulos ponen su </w:t>
      </w:r>
      <w:r>
        <w:rPr>
          <w:b/>
          <w:lang w:val="es_ES" w:bidi="es_ES"/>
        </w:rPr>
        <w:t>abrigo exterior</w:t>
      </w:r>
      <w:r>
        <w:rPr>
          <w:lang w:val="es_ES" w:bidi="es_ES"/>
        </w:rPr>
        <w:t xml:space="preserve"> sobre el burro para que Jesús tenga un lugar cómodo para sentarse. Entonces las personas pusieron sus abrigos en el camino para que el burro los pisara, como una señal de respeto hacia Jesús. Estos abrigos largos se usaban encima de sus túnicas normales. Mantenían a los hombres calientes por la noche porque a menudo estaban hechos de piel o lana de animal. Se colocaban sobre los hombros de los hombres con agujeros para los brazos. Usen la misma palabra para manto que han usado en los pasajes anteriores. Para obtener más información sobre manto o abrigo, consulten el glosario principal</w:t>
      </w:r>
    </w:p>
    <w:p>
      <w:pPr/>
      <w:r>
        <w:rPr>
          <w:lang w:val="es_ES" w:bidi="es_ES"/>
        </w:rPr>
      </w:r>
      <w:r>
        <w:rPr>
          <w:lang w:val="es_ES" w:bidi="es_ES"/>
        </w:rPr>
        <w:t>Deténganse aquí y miren una imagen de los abrigos que los hombres judíos usaban, en grupo. Pausen este audio aquí.</w:t>
      </w:r>
    </w:p>
    <w:p>
      <w:pPr/>
      <w:r>
        <w:rPr>
          <w:lang w:val="es_ES" w:bidi="es_ES"/>
        </w:rPr>
      </w:r>
      <w:r>
        <w:rPr>
          <w:lang w:val="es_ES" w:bidi="es_ES"/>
        </w:rPr>
        <w:t xml:space="preserve">Cuando Jesús comienza a entrar en Jerusalén, el pueblo comenzó a gritar alabanzas. </w:t>
      </w:r>
      <w:r>
        <w:rPr>
          <w:b/>
          <w:lang w:val="es_ES" w:bidi="es_ES"/>
        </w:rPr>
        <w:t>Hosanna</w:t>
      </w:r>
      <w:r>
        <w:rPr>
          <w:lang w:val="es_ES" w:bidi="es_ES"/>
        </w:rPr>
        <w:t xml:space="preserve"> puede significar "sálvanos", "bienvenido" o "gloria" para una persona. En este caso, Hosanna probablemente significa "bienvenido" con la idea de gran alegría y alabanza. Cuando el pueblo grita: "Hosanna en lo más alto", probablemente está dando la bienvenida a Dios y alabándolo. Deténganse aquí y conversen en grupo sobre qué palabra o frase usarán para </w:t>
      </w:r>
      <w:r>
        <w:rPr>
          <w:b/>
          <w:lang w:val="es_ES" w:bidi="es_ES"/>
        </w:rPr>
        <w:t>Hosanna</w:t>
      </w:r>
      <w:r>
        <w:rPr>
          <w:lang w:val="es_ES" w:bidi="es_ES"/>
        </w:rPr>
        <w:t xml:space="preserve">. ¿Dirán simplemente "Hosanna", o traducirán el significado de "bienvenido o alabanza con alegría"? Busquen </w:t>
      </w:r>
      <w:r>
        <w:rPr>
          <w:b/>
          <w:lang w:val="es_ES" w:bidi="es_ES"/>
        </w:rPr>
        <w:t>Hosanna</w:t>
      </w:r>
      <w:r>
        <w:rPr>
          <w:lang w:val="es_ES" w:bidi="es_ES"/>
        </w:rPr>
        <w:t xml:space="preserve"> en el Glosario Principal para obtener más información. Pausen este audio aquí.</w:t>
      </w:r>
    </w:p>
    <w:p>
      <w:pPr/>
      <w:r>
        <w:rPr>
          <w:lang w:val="es_ES" w:bidi="es_ES"/>
        </w:rPr>
      </w:r>
      <w:r>
        <w:rPr>
          <w:b/>
          <w:lang w:val="es_ES" w:bidi="es_ES"/>
        </w:rPr>
        <w:t>Bendito el que viene en el nombre del Señor</w:t>
      </w:r>
      <w:r>
        <w:rPr>
          <w:lang w:val="es_ES" w:bidi="es_ES"/>
        </w:rPr>
        <w:t xml:space="preserve"> significa que el que viene es bendito o tiene favor de Dios porque viene como un representante de Dios. En esta parte de la historia, la palabra </w:t>
      </w:r>
      <w:r>
        <w:rPr>
          <w:b/>
          <w:lang w:val="es_ES" w:bidi="es_ES"/>
        </w:rPr>
        <w:t>Señor</w:t>
      </w:r>
      <w:r>
        <w:rPr>
          <w:lang w:val="es_ES" w:bidi="es_ES"/>
        </w:rPr>
        <w:t xml:space="preserve"> significa Dios mismo. Usen la misma palabra para bendito y Señor, refiriéndose a Dios, que han usado en los pasajes anteriores. Para obtener más información sobre bendecir y Señor, consulten el Glosario Principal.</w:t>
      </w:r>
    </w:p>
    <w:p>
      <w:pPr/>
      <w:r>
        <w:rPr>
          <w:lang w:val="es_ES" w:bidi="es_ES"/>
        </w:rPr>
      </w:r>
      <w:r>
        <w:rPr>
          <w:lang w:val="es_ES" w:bidi="es_ES"/>
        </w:rPr>
        <w:t xml:space="preserve">El pueblo judío realmente quería que Dios cumpliera su promesa a ellos. Dios prometió que un día un salvador vendría a gobernar al pueblo, conquistar a sus enemigos y salvarlos de la opresión. El salvador, o Mesías, sería un descendiente del rey David. </w:t>
      </w:r>
      <w:r>
        <w:rPr>
          <w:b/>
          <w:lang w:val="es_ES" w:bidi="es_ES"/>
        </w:rPr>
        <w:t>Nuestro padre David</w:t>
      </w:r>
      <w:r>
        <w:rPr>
          <w:lang w:val="es_ES" w:bidi="es_ES"/>
        </w:rPr>
        <w:t xml:space="preserve"> en esta historia significa "nuestro antepasado David". El pueblo de Israel, los judíos, realmente esperaba que este nuevo reino viniera pronto. Oraron y cantaron canciones sobre ella a menudo.</w:t>
      </w:r>
    </w:p>
    <w:p>
      <w:pPr/>
      <w:r>
        <w:rPr>
          <w:lang w:val="es_ES" w:bidi="es_ES"/>
        </w:rPr>
      </w:r>
      <w:r>
        <w:rPr>
          <w:lang w:val="es_ES" w:bidi="es_ES"/>
        </w:rPr>
        <w:t xml:space="preserve">Jesús fue al área del </w:t>
      </w:r>
      <w:r>
        <w:rPr>
          <w:b/>
          <w:lang w:val="es_ES" w:bidi="es_ES"/>
        </w:rPr>
        <w:t>Templo</w:t>
      </w:r>
      <w:r>
        <w:rPr>
          <w:lang w:val="es_ES" w:bidi="es_ES"/>
        </w:rPr>
        <w:t xml:space="preserve"> para mirar a su alrededor. [El Templo es el lugar especial donde los judíos adoraban a Dios y donde Dios vivía entre su pueblo.] Deténganse aquí y en grupo conversen sobre la palabra o frase que usarán para </w:t>
      </w:r>
      <w:r>
        <w:rPr>
          <w:b/>
          <w:lang w:val="es_ES" w:bidi="es_ES"/>
        </w:rPr>
        <w:t>Templo</w:t>
      </w:r>
      <w:r>
        <w:rPr>
          <w:lang w:val="es_ES" w:bidi="es_ES"/>
        </w:rPr>
        <w:t xml:space="preserve">. Busquen </w:t>
      </w:r>
      <w:r>
        <w:rPr>
          <w:b/>
          <w:lang w:val="es_ES" w:bidi="es_ES"/>
        </w:rPr>
        <w:t>Templo</w:t>
      </w:r>
      <w:r>
        <w:rPr>
          <w:lang w:val="es_ES" w:bidi="es_ES"/>
        </w:rPr>
        <w:t xml:space="preserve"> en el Glosario Principal para obtener más información. Pausen este audio aquí.</w:t>
      </w:r>
    </w:p>
    <w:p>
      <w:pPr/>
      <w:r>
        <w:rPr>
          <w:lang w:val="es_ES" w:bidi="es_ES"/>
        </w:rPr>
      </w:r>
      <w:r>
        <w:rPr>
          <w:lang w:val="es_ES" w:bidi="es_ES"/>
        </w:rPr>
        <w:t xml:space="preserve">[Deténganse aquí y miren una foto del Templo. Pausen este audio aquí.] </w:t>
      </w:r>
    </w:p>
    <w:p>
      <w:pPr/>
      <w:r>
        <w:rPr>
          <w:lang w:val="es_ES" w:bidi="es_ES"/>
        </w:rPr>
      </w:r>
      <w:r>
        <w:rPr>
          <w:lang w:val="es_ES" w:bidi="es_ES"/>
        </w:rPr>
        <w:t xml:space="preserve">Entonces Jesús y </w:t>
      </w:r>
      <w:r>
        <w:rPr>
          <w:b/>
          <w:lang w:val="es_ES" w:bidi="es_ES"/>
        </w:rPr>
        <w:t>los doce</w:t>
      </w:r>
      <w:r>
        <w:rPr>
          <w:lang w:val="es_ES" w:bidi="es_ES"/>
        </w:rPr>
        <w:t xml:space="preserve"> regresaron a Betania, donde pasaron la noche. </w:t>
      </w:r>
      <w:r>
        <w:rPr>
          <w:b/>
          <w:lang w:val="es_ES" w:bidi="es_ES"/>
        </w:rPr>
        <w:t>Los Doce</w:t>
      </w:r>
      <w:r>
        <w:rPr>
          <w:lang w:val="es_ES" w:bidi="es_ES"/>
        </w:rPr>
        <w:t xml:space="preserve"> se refiere a los doce discípulos más cercanos que fueron con Jesús a todas partes.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11:12–26</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11:12–26 y guárdenlo en sus corazones.</w:t>
      </w:r>
    </w:p>
    <w:p>
      <w:pPr/>
      <w:r>
        <w:rPr>
          <w:lang w:val="es_ES" w:bidi="es_ES"/>
        </w:rPr>
      </w:r>
      <w:r>
        <w:rPr>
          <w:lang w:val="es_ES" w:bidi="es_ES"/>
        </w:rPr>
        <w:t>Escuchen una versión en audio de Marcos 11:12–26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11:12–26 en la traducción que sea más fácil de entender.</w:t>
      </w:r>
    </w:p>
    <w:p>
      <w:pPr/>
      <w:r>
        <w:rPr>
          <w:lang w:val="es_ES" w:bidi="es_ES"/>
        </w:rPr>
      </w:r>
      <w:r>
        <w:rPr>
          <w:lang w:val="es_ES" w:bidi="es_ES"/>
        </w:rPr>
        <w:t>A Marcos le gusta contar una historia dentro de una historia para explicar algo. Esta historia comienza y termina con una higuera al lado del camino. Marcos probablemente usa la historia de la higuera como una lección para describir la vida espiritual de Israel.</w:t>
      </w:r>
    </w:p>
    <w:p>
      <w:pPr/>
      <w:r>
        <w:rPr>
          <w:lang w:val="es_ES" w:bidi="es_ES"/>
        </w:rPr>
      </w:r>
      <w:r>
        <w:rPr>
          <w:lang w:val="es_ES" w:bidi="es_ES"/>
        </w:rPr>
        <w:t>En la última historia, Jesús entró en Jerusalén y se fue nuevamente para pasar la noche en Betania. A la mañana siguiente, Jesús y sus discípulos regresaron a Jerusalén. En su camino, Jesús tenía hambre y vio una higuera llena de hojas al lado del camino. Sin embargo, no había frutos en el árbol porque no era la estación para frutos. Esta fue probablemente la época del año justo después de que los primeros higos llegaron y cayeron. Solo las hojas quedaron en el árbol. Los higos que las personas podían comer llegaron uno o dos meses después. Jesús dijo al árbol: "Que nadie coma de tu fruto nuevamente". Jesús habría sabido cuando los higos estaban en temporada en Israel. Jesús probablemente está usando esto como una lección. La higuera es como Israel. La higuera no está produciendo fruto. Israel no está siguiendo a Dios y no está mostrando evidencia de que está siguiendo a Dios. Jesús y sus discípulos continúan caminando hacia la ciudad de Jerusalén.</w:t>
      </w:r>
    </w:p>
    <w:p>
      <w:pPr/>
      <w:r>
        <w:rPr>
          <w:lang w:val="es_ES" w:bidi="es_ES"/>
        </w:rPr>
      </w:r>
      <w:r>
        <w:rPr>
          <w:lang w:val="es_ES" w:bidi="es_ES"/>
        </w:rPr>
        <w:t>Deténganse aquí y conversen sobre esta pregunta en grupo: Jesús usó una lección de la naturaleza para mostrar algo sobre la salud espiritual de los israelitas. ¿Cómo enseña su cultura las verdades espirituales? ¿Alguna vez usan las lecciones de la naturaleza? Den ejemplos de cómo usar lecciones de la naturaleza para enseñar verdades espirituales en su cultura. Pausen este audio aquí.</w:t>
      </w:r>
    </w:p>
    <w:p>
      <w:pPr/>
      <w:r>
        <w:rPr>
          <w:lang w:val="es_ES" w:bidi="es_ES"/>
        </w:rPr>
      </w:r>
      <w:r>
        <w:rPr>
          <w:lang w:val="es_ES" w:bidi="es_ES"/>
        </w:rPr>
        <w:t>Muestre a su equipo de traducción una imagen de una higuera y una higo. Pausen este audio aquí.</w:t>
      </w:r>
    </w:p>
    <w:p>
      <w:pPr/>
      <w:r>
        <w:rPr>
          <w:lang w:val="es_ES" w:bidi="es_ES"/>
        </w:rPr>
      </w:r>
      <w:r>
        <w:rPr>
          <w:lang w:val="es_ES" w:bidi="es_ES"/>
        </w:rPr>
        <w:t>Cuando Jesús llega al Templo, hay un mercado en el área del patio exterior. Se suponía que el patio exterior del Templo se usaba para que las personas no judías oraran. A estas personas no judías no se les permitía entrar en las áreas interiores del Templo, pero este patio se había proporcionado para que oraran.</w:t>
      </w:r>
    </w:p>
    <w:p>
      <w:pPr/>
      <w:r>
        <w:rPr>
          <w:lang w:val="es_ES" w:bidi="es_ES"/>
        </w:rPr>
      </w:r>
      <w:r>
        <w:rPr>
          <w:lang w:val="es_ES" w:bidi="es_ES"/>
        </w:rPr>
        <w:t>Deténganse aquí y miren un mapa del Templo y sus patios en grupo. Muéstrales dónde está el patio exterior. Pausen este audio aquí.</w:t>
      </w:r>
    </w:p>
    <w:p>
      <w:pPr/>
      <w:r>
        <w:rPr>
          <w:lang w:val="es_ES" w:bidi="es_ES"/>
        </w:rPr>
      </w:r>
      <w:r>
        <w:rPr>
          <w:lang w:val="es_ES" w:bidi="es_ES"/>
        </w:rPr>
        <w:t xml:space="preserve">Jesús estaba enojado de que su patio había sido tomado por un mercado y cambistas. Ahora se parecía a un mercado. Con frecuencia, los mercados para comprar artículos y animales para el templo estaban en otras partes de la ciudad. Recientemente, se había permitido a las personas establecer un mercado dentro del propio patio del Templo. Los vendedores vendían animales "puros" como palomas, aceite, sal y vino que los visitantes podían usar en sus diferentes sacrificios a Dios. Las palomas se usaban como sacrificios cuando las personas eran demasiado pobres para permitirse otros animales. Además, se suponía que las personas debían pagar un impuesto del Templo cada año con monedas judías antiguas. Esta era la época del año para que las personas pagaran estos impuestos, por lo que necesitaban un lugar para intercambiar su dinero. Las personas solo tenían monedas romanas, por lo que los cambistas cambiaron sus monedas romanas modernas por las monedas para el impuesto del Templo. Las personas judías llevaban las cosas que compraban en contenedores a través de este patio, pero la tradición judía también prohibió eso. Se suponía que este patio debía ser un lugar de oración para adoradores de Dios que no eran judíos. Jesús estaba enojado de que las personas estaban impidiendo que los gentiles, o las personas no judías, pudieran adorar. Estaban usando el Templo de Dios de una manera incorrecta y deshonrando e irrespetando a Dios. Dios había dicho a través del profeta Isaías que su Templo sería un lugar de oración para </w:t>
      </w:r>
      <w:r>
        <w:rPr>
          <w:b/>
          <w:lang w:val="es_ES" w:bidi="es_ES"/>
        </w:rPr>
        <w:t>todas las naciones,</w:t>
      </w:r>
      <w:r>
        <w:rPr>
          <w:lang w:val="es_ES" w:bidi="es_ES"/>
        </w:rPr>
        <w:t xml:space="preserve"> lo que significa que quería que las personas no judías también lo conocieran. Dios también había dicho a través del profeta Jeremías que el pueblo haría del Templo un lugar donde las personas injustas, o ladrones, podrían hacer negocios. Jesús estaba realmente enojado con los líderes religiosos que permitieron que esto sucediera. Él volcó las mesas de los cambistas y obligó a las personas que vendían artículos para los sacrificios y a las que compraban cosas para los sacrificios a salir del Templo. Él no permitiría que nadie llevara por el patio las cosas que habían comprado.</w:t>
      </w:r>
    </w:p>
    <w:p>
      <w:pPr/>
      <w:r>
        <w:rPr>
          <w:lang w:val="es_ES" w:bidi="es_ES"/>
        </w:rPr>
      </w:r>
      <w:r>
        <w:rPr>
          <w:lang w:val="es_ES" w:bidi="es_ES"/>
        </w:rPr>
        <w:t>Deténganse aquí y conversen sobre esta pregunta en grupo: ¿Qué tipo de actividades se permiten en sus lugares de adoración? Pausen este audio aquí.</w:t>
      </w:r>
    </w:p>
    <w:p>
      <w:pPr/>
      <w:r>
        <w:rPr>
          <w:lang w:val="es_ES" w:bidi="es_ES"/>
        </w:rPr>
      </w:r>
      <w:r>
        <w:rPr>
          <w:lang w:val="es_ES" w:bidi="es_ES"/>
        </w:rPr>
        <w:t>Debido a lo que Jesús hizo, los principales sacerdotes y maestros de la ley religiosa estaban enojados con Jesús. Querían matarlo, pero a las multitudes de personas realmente les gustaron las enseñanzas de Jesús. Entonces, los líderes religiosos tenían miedo de Jesús por el poder que él tenía sobre el público.</w:t>
      </w:r>
    </w:p>
    <w:p>
      <w:pPr/>
      <w:r>
        <w:rPr>
          <w:lang w:val="es_ES" w:bidi="es_ES"/>
        </w:rPr>
      </w:r>
      <w:r>
        <w:rPr>
          <w:lang w:val="es_ES" w:bidi="es_ES"/>
        </w:rPr>
        <w:t>Jesús dejó la ciudad esa noche para regresar a Betania. A la mañana siguiente, regresó y pasó por la misma higuera por la que había pasado el día anterior. El árbol está seco hasta sus raíces, lo que significa que está completamente muerto. Este es probablemente un símbolo de que Dios está quitando el liderazgo y el estatus de Israel en el mundo. Se suponía que Israel debía traer la salvación al mundo.</w:t>
      </w:r>
    </w:p>
    <w:p>
      <w:pPr/>
      <w:r>
        <w:rPr>
          <w:lang w:val="es_ES" w:bidi="es_ES"/>
        </w:rPr>
      </w:r>
      <w:r>
        <w:rPr>
          <w:lang w:val="es_ES" w:bidi="es_ES"/>
        </w:rPr>
        <w:t>Jesús enseñó a sus discípulos. Él les dijo que tienen fe en Dios, o que confían y creen en él. Cuando tienen ese tipo de fe, todo es posible. Marcos probablemente está hablando más de que la misión de Dios en la tierra se cumpla que de milagros asombrosos. Las montañas simbolizaban las dificultades, y Jesús quería que sus discípulos supieran que los desafíos a la misión de Dios, como la persecución, se podían vencer. El monte de los Olivos y el monte de Jerusalén simbolizaban la tradición judía, y Jesús también quería que sus discípulos supieran que a veces la tradición se interpone en el camino de la misión de Dios. Es importante creer que Dios puede vencer cualquier cosa. Entonces Jesús les dice a sus discípulos que cuando están a punto de orar, necesitan asegurarse de que sus corazones estén preparados para hablar con Dios. Es importante perdonar a las personas antes de pedirle a Dios que haga algo por ti. Algunas versiones incluyen la última oración que dice que si no perdonas a los demás, entonces Dios tampoco te perdonará tus pecados. Esto solo se incluye en algunas versiones porque los primeros manuscritos no tienen este versículo. Deténganse y conversen sobre esta pregunta en grupo: ¿Cómo ayuda este último pensamiento a su pueblo a entender el perdón? ¿Cómo se sienten con la idea de que Dios nos perdonará si perdonamos a los demás? Hablen sobre si la incluirán en su traducción.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11:12–26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A la mañana siguiente, Jesús y sus discípulos dejan Betania y caminan hacia Jerusalén. Caminan por una higuera que no tiene fruto. Jesús maldice el árbol.</w:t>
      </w:r>
    </w:p>
    <w:p>
      <w:pPr/>
      <w:r>
        <w:rPr>
          <w:lang w:val="es_ES" w:bidi="es_ES"/>
        </w:rPr>
      </w:r>
      <w:r>
        <w:rPr>
          <w:b/>
          <w:lang w:val="es_ES" w:bidi="es_ES"/>
        </w:rPr>
        <w:t>En la segunda escena:</w:t>
      </w:r>
      <w:r>
        <w:rPr>
          <w:lang w:val="es_ES" w:bidi="es_ES"/>
        </w:rPr>
        <w:t xml:space="preserve"> Jesús y sus discípulos entran en el Templo en Jerusalén. Jesús expulsa a las personas que compraban y vendían animales y artículos para sacrificios. Jesús dice que las Escrituras dicen que el Templo debe ser una casa de oración para todas las naciones.</w:t>
      </w:r>
    </w:p>
    <w:p>
      <w:pPr/>
      <w:r>
        <w:rPr>
          <w:lang w:val="es_ES" w:bidi="es_ES"/>
        </w:rPr>
      </w:r>
      <w:r>
        <w:rPr>
          <w:b/>
          <w:lang w:val="es_ES" w:bidi="es_ES"/>
        </w:rPr>
        <w:t>En la tercera escena:</w:t>
      </w:r>
      <w:r>
        <w:rPr>
          <w:lang w:val="es_ES" w:bidi="es_ES"/>
        </w:rPr>
        <w:t xml:space="preserve"> Los principales sacerdotes y maestros de la ley religiosa comienzan a planear cómo matar a Jesús. Tienen miedo de Jesús porque las personas están asombradas por su enseñanza. Jesús y sus discípulos dejan la ciudad esa noche.</w:t>
      </w:r>
    </w:p>
    <w:p>
      <w:pPr/>
      <w:r>
        <w:rPr>
          <w:lang w:val="es_ES" w:bidi="es_ES"/>
        </w:rPr>
      </w:r>
      <w:r>
        <w:rPr>
          <w:b/>
          <w:lang w:val="es_ES" w:bidi="es_ES"/>
        </w:rPr>
        <w:t>En la cuarta escena:</w:t>
      </w:r>
      <w:r>
        <w:rPr>
          <w:lang w:val="es_ES" w:bidi="es_ES"/>
        </w:rPr>
        <w:t xml:space="preserve"> Jesús y sus discípulos duermen en Betania y regresan a Jerusalén a la mañana siguiente. Los discípulos ven que la higuera que Jesús maldijo se ha secado de las raíces hacia arriba y le dicen a Jesús. Jesús habla a sus discípulos sobre tener fe.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incluyendo a Pedro</w:t>
      </w:r>
    </w:p>
    <w:p>
      <w:pPr>
        <w:pStyle w:val="ListBullet"/>
        <w:spacing w:line="240" w:lineRule="auto"/>
        <w:ind w:left="720"/>
      </w:pPr>
      <w:r>
        <w:rPr>
          <w:lang w:val="es_ES" w:bidi="es_ES"/>
        </w:rPr>
      </w:r>
      <w:r>
        <w:rPr>
          <w:lang w:val="es_ES" w:bidi="es_ES"/>
        </w:rPr>
        <w:t>higuera</w:t>
      </w:r>
    </w:p>
    <w:p>
      <w:pPr>
        <w:pStyle w:val="ListBullet"/>
        <w:spacing w:line="240" w:lineRule="auto"/>
        <w:ind w:left="720"/>
      </w:pPr>
      <w:r>
        <w:rPr>
          <w:lang w:val="es_ES" w:bidi="es_ES"/>
        </w:rPr>
      </w:r>
      <w:r>
        <w:rPr>
          <w:lang w:val="es_ES" w:bidi="es_ES"/>
        </w:rPr>
        <w:t>personas en el Templo que compran y venden animales para sacrificios, incluidas aquellas que venden palomas</w:t>
      </w:r>
    </w:p>
    <w:p>
      <w:pPr>
        <w:pStyle w:val="ListBullet"/>
        <w:spacing w:line="240" w:lineRule="auto"/>
        <w:ind w:left="720"/>
      </w:pPr>
      <w:r>
        <w:rPr>
          <w:lang w:val="es_ES" w:bidi="es_ES"/>
        </w:rPr>
      </w:r>
      <w:r>
        <w:rPr>
          <w:lang w:val="es_ES" w:bidi="es_ES"/>
        </w:rPr>
        <w:t>cambistas de dinero</w:t>
      </w:r>
    </w:p>
    <w:p>
      <w:pPr>
        <w:pStyle w:val="ListBullet"/>
        <w:spacing w:line="240" w:lineRule="auto"/>
        <w:ind w:left="720"/>
      </w:pPr>
      <w:r>
        <w:rPr>
          <w:lang w:val="es_ES" w:bidi="es_ES"/>
        </w:rPr>
      </w:r>
      <w:r>
        <w:rPr>
          <w:lang w:val="es_ES" w:bidi="es_ES"/>
        </w:rPr>
        <w:t>sacerdotes principales</w:t>
      </w:r>
    </w:p>
    <w:p>
      <w:pPr>
        <w:pStyle w:val="ListBullet"/>
        <w:spacing w:line="240" w:lineRule="auto"/>
        <w:ind w:left="720"/>
      </w:pPr>
      <w:r>
        <w:rPr>
          <w:lang w:val="es_ES" w:bidi="es_ES"/>
        </w:rPr>
      </w:r>
      <w:r>
        <w:rPr>
          <w:lang w:val="es_ES" w:bidi="es_ES"/>
        </w:rPr>
        <w:t>maestros de la ley religiosa</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esta historia sucede la mañana después de la historia anterior. Jesús está caminando con sus discípulos hacia Jerusalén desde Betania. Él tiene hambre. Él se acerca a una higuera que está al lado del camino que está llena de hojas. Es importante recordar que la higuera no tiene higos. Es importante recordar que los discípulos de Jesús lo escucharon decir: "Que nadie coma de tu fruto jamás".</w:t>
      </w:r>
    </w:p>
    <w:p>
      <w:pPr/>
      <w:r>
        <w:rPr>
          <w:lang w:val="es_ES" w:bidi="es_ES"/>
        </w:rPr>
      </w:r>
      <w:r>
        <w:rPr>
          <w:lang w:val="es_ES" w:bidi="es_ES"/>
        </w:rPr>
        <w:t>Es importante recordar que Jesús y sus discípulos van directamente al patio del Templo. Cuando entran, ven un mercado establecido en el patio. Hay personas comprando y vendiendo animales, aceite, sal y vino. Hay cambistas en las mesas cambiando las monedas de las personas por las monedas adecuadas para el impuesto del Templo. Jesús se acerca a las mesas y las vuelca. Él obliga a las personas que compran y venden artículos a abandonar el patio del Templo. Él detiene a las personas que están llevando sus contenedores de cosas a través del patio para ir a otra parte del Templo. Entonces Jesús enseña a las personas en el patio del Templo. Él dice: "¿No está escrito que mi casa se llamará casa de oración para todas las naciones?" Cuando Jesús hace esta pregunta, espera una respuesta positiva. Él está diciendo: "Está escrito", o "Está en las santas Escrituras". Esto significa que un profeta del pueblo judío escribió esta enseñanza y que el pueblo judío debería conocerla y seguirla. No sabemos si Jesús enseñó a las personas mientras las estaba obligando a irse, o si enseñó después de que las personas que estaban comprando y vendiendo se habían ido.</w:t>
      </w:r>
    </w:p>
    <w:p>
      <w:pPr/>
      <w:r>
        <w:rPr>
          <w:lang w:val="es_ES" w:bidi="es_ES"/>
        </w:rPr>
      </w:r>
      <w:r>
        <w:rPr>
          <w:lang w:val="es_ES" w:bidi="es_ES"/>
        </w:rPr>
        <w:t>Deténganse aquí y miren nuevamente el mapa de los tribunales del Templo en grupo. Tengan en cuenta dónde está el patio exterior y qué tan grande es. Pausen este audio aquí.</w:t>
      </w:r>
    </w:p>
    <w:p>
      <w:pPr/>
      <w:r>
        <w:rPr>
          <w:lang w:val="es_ES" w:bidi="es_ES"/>
        </w:rPr>
      </w:r>
      <w:r>
        <w:rPr>
          <w:lang w:val="es_ES" w:bidi="es_ES"/>
        </w:rPr>
        <w:t>Los líderes religiosos escuchan sobre lo que Jesús hizo en el Templo. Entonces comienzan a hablar de cómo podrían ejecutar a Jesús. Pero tienen miedo de Jesús. Es importante recordar que tienen miedo de Jesús porque al público (la mayoría de las personas en el área) realmente le gusta la enseñanza de Jesús.</w:t>
      </w:r>
    </w:p>
    <w:p>
      <w:pPr/>
      <w:r>
        <w:rPr>
          <w:lang w:val="es_ES" w:bidi="es_ES"/>
        </w:rPr>
      </w:r>
      <w:r>
        <w:rPr>
          <w:lang w:val="es_ES" w:bidi="es_ES"/>
        </w:rPr>
        <w:t>Jesús enseña durante todo el día, y luego él y sus discípulos salen de la ciudad para regresar a Betania por la noche.</w:t>
      </w:r>
    </w:p>
    <w:p>
      <w:pPr/>
      <w:r>
        <w:rPr>
          <w:lang w:val="es_ES" w:bidi="es_ES"/>
        </w:rPr>
      </w:r>
      <w:r>
        <w:rPr>
          <w:lang w:val="es_ES" w:bidi="es_ES"/>
        </w:rPr>
        <w:t>Una noche pasa. A la mañana siguiente, Jesús y sus discípulos regresan a Jerusalén de la misma manera que fueron el día anterior. Los discípulos de Jesús notan la higuera. Está seco de las raíces hacia arriba. Pedro recuerda lo que sucedió la mañana anterior. Jesús habla a sus discípulos sobre tener fe. Él llama la atención de ellos con la frase "Les digo la verdad..." y habla de lo que sucedería si alguien le dijera a la montaña que se levantara y fuera arrojada al mar. Jesús está hablando del monte de los Olivos, donde él está con sus discípulos, o del monte donde están Jerusalén y el Templo, al otro lado del valle. Jesús puede estar hablando del Mar Muerto, que ellos pueden ver desde el monte de los Olivos en un día claro.</w:t>
      </w:r>
    </w:p>
    <w:p>
      <w:pPr/>
      <w:r>
        <w:rPr>
          <w:lang w:val="es_ES" w:bidi="es_ES"/>
        </w:rPr>
      </w:r>
      <w:r>
        <w:rPr>
          <w:lang w:val="es_ES" w:bidi="es_ES"/>
        </w:rPr>
        <w:t>Jesús recuerda a los discípulos que cuando se ponen de pie y oran, necesitan perdonar a aquellos que los han herido para que su Padre en el cielo también los perdone. Deténganse y conversen sobre esta pregunta en grupo: "¿Qué tan difícil es perdonar a otros en su cultura? Hablen sobre si el perdón es o no un alto valor en su cultura. Pausen este audio aquí.</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11:12–26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con Pedro llamado</w:t>
      </w:r>
    </w:p>
    <w:p>
      <w:pPr>
        <w:pStyle w:val="ListBullet"/>
        <w:spacing w:line="240" w:lineRule="auto"/>
        <w:ind w:left="720"/>
      </w:pPr>
      <w:r>
        <w:rPr>
          <w:lang w:val="es_ES" w:bidi="es_ES"/>
        </w:rPr>
      </w:r>
      <w:r>
        <w:rPr>
          <w:lang w:val="es_ES" w:bidi="es_ES"/>
        </w:rPr>
        <w:t>higuera</w:t>
      </w:r>
    </w:p>
    <w:p>
      <w:pPr>
        <w:pStyle w:val="ListBullet"/>
        <w:spacing w:line="240" w:lineRule="auto"/>
        <w:ind w:left="720"/>
      </w:pPr>
      <w:r>
        <w:rPr>
          <w:lang w:val="es_ES" w:bidi="es_ES"/>
        </w:rPr>
      </w:r>
      <w:r>
        <w:rPr>
          <w:lang w:val="es_ES" w:bidi="es_ES"/>
        </w:rPr>
        <w:t>personas en el templo que compran y venden animales para sacrificios, incluidas aquellas que venden palomas</w:t>
      </w:r>
    </w:p>
    <w:p>
      <w:pPr>
        <w:pStyle w:val="ListBullet"/>
        <w:spacing w:line="240" w:lineRule="auto"/>
        <w:ind w:left="720"/>
      </w:pPr>
      <w:r>
        <w:rPr>
          <w:lang w:val="es_ES" w:bidi="es_ES"/>
        </w:rPr>
      </w:r>
      <w:r>
        <w:rPr>
          <w:lang w:val="es_ES" w:bidi="es_ES"/>
        </w:rPr>
        <w:t>cambistas de dinero</w:t>
      </w:r>
    </w:p>
    <w:p>
      <w:pPr>
        <w:pStyle w:val="ListBullet"/>
        <w:spacing w:line="240" w:lineRule="auto"/>
        <w:ind w:left="720"/>
      </w:pPr>
      <w:r>
        <w:rPr>
          <w:lang w:val="es_ES" w:bidi="es_ES"/>
        </w:rPr>
      </w:r>
      <w:r>
        <w:rPr>
          <w:lang w:val="es_ES" w:bidi="es_ES"/>
        </w:rPr>
        <w:t>sacerdotes principales</w:t>
      </w:r>
    </w:p>
    <w:p>
      <w:pPr>
        <w:pStyle w:val="ListBullet"/>
        <w:spacing w:line="240" w:lineRule="auto"/>
        <w:ind w:left="720"/>
      </w:pPr>
      <w:r>
        <w:rPr>
          <w:lang w:val="es_ES" w:bidi="es_ES"/>
        </w:rPr>
      </w:r>
      <w:r>
        <w:rPr>
          <w:lang w:val="es_ES" w:bidi="es_ES"/>
        </w:rPr>
        <w:t>maestros de la ley religiosa</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sus discípulos están caminando hacia Jerusalén desde Betania, por la mañana. Jesús tiene hambre, así que va a una higuera que está llena de hojas. No hay higos, porque no es temporada de higos. Jesús dice: "Que nadie coma de tu fruto jamás".</w:t>
      </w:r>
    </w:p>
    <w:p>
      <w:pPr/>
      <w:r>
        <w:rPr>
          <w:lang w:val="es_ES" w:bidi="es_ES"/>
        </w:rPr>
      </w:r>
      <w:r>
        <w:rPr>
          <w:lang w:val="es_ES" w:bidi="es_ES"/>
        </w:rPr>
        <w:t>Pausen la actuación. Pregúntenles a los discípulos: "¿Qué sienten o piensan?" La persona puede responder cosas como: "Confundido", o "Sorprendido, porque Jesús generalmente es más amable", o "Confundido porque Jesús sabe que no es temporada de higueras", o "Interesado en lo que Jesús está tratando de decirnos". Continúen con la actuación.</w:t>
      </w:r>
    </w:p>
    <w:p>
      <w:pPr/>
      <w:r>
        <w:rPr>
          <w:lang w:val="es_ES" w:bidi="es_ES"/>
        </w:rPr>
      </w:r>
      <w:r>
        <w:rPr>
          <w:lang w:val="es_ES" w:bidi="es_ES"/>
        </w:rPr>
        <w:t>Jesús y sus discípulos entraron en Jerusalén y caminaron directamente al patio del templo. Jesús entra en el patio exterior del templo, y Jesús comienza a volcar las mesas y obliga a las personas a salir del patio. Él detiene a las personas que caminan por el patio que están llevando contenedores. Él dice: "Las Escrituras dicen: 'Mi templo será una casa de oración para todas las naciones, pero tú lo has convertido en una guarida de ladrones'".</w:t>
      </w:r>
    </w:p>
    <w:p>
      <w:pPr/>
      <w:r>
        <w:rPr>
          <w:lang w:val="es_ES" w:bidi="es_ES"/>
        </w:rPr>
      </w:r>
      <w:r>
        <w:rPr>
          <w:lang w:val="es_ES" w:bidi="es_ES"/>
        </w:rPr>
        <w:t>Pausen la actuación. Pregúntenles a los discípulos: "¿Qué sienten o piensan?" La persona puede responder cosas como: "Muy confundido. Jesús nunca ha sido violento antes", o "Avergonzado", o "¡Feliz de que Jesús finalmente esté haciendo algo público!" Pregúntenle a la persona que interpreta a Jesús cómo se siente. La persona puede responder cosas como: "Decepcionado de que las personas estén deshonrando a mi Padre de esta manera", o "Triste por los gentiles que no pueden adorar aquí", o "Triste de que los israelitas sean así". Pregúntenle a las personas cómo se sienten. La persona puede responder cosas como: "Sorprendido", o "Enojado, él está arruinando nuestro negocio y no tiene derecho", o "Interesado en este hombre que parece preocuparse por los no judíos". Continúen con la actuación.</w:t>
      </w:r>
    </w:p>
    <w:p>
      <w:pPr/>
      <w:r>
        <w:rPr>
          <w:lang w:val="es_ES" w:bidi="es_ES"/>
        </w:rPr>
      </w:r>
      <w:r>
        <w:rPr>
          <w:lang w:val="es_ES" w:bidi="es_ES"/>
        </w:rPr>
        <w:t>Los líderes religiosos están hablando de cómo matar a Jesús. Pero a la mayoría de las personas en Jerusalén les gusta la enseñanza de Jesús. Los líderes religiosos tienen miedo de Jesús.</w:t>
      </w:r>
    </w:p>
    <w:p>
      <w:pPr/>
      <w:r>
        <w:rPr>
          <w:lang w:val="es_ES" w:bidi="es_ES"/>
        </w:rPr>
      </w:r>
      <w:r>
        <w:rPr>
          <w:lang w:val="es_ES" w:bidi="es_ES"/>
        </w:rPr>
        <w:t>Pausen la actuación. Pregúntenle a los líderes religiosos: "¿Qué sienten o piensan?" La persona puede responder cosas como: "Enojado porque a las personas les gusta tanto Jesús", o "Celoso", o "Miedo de Jesús porque él es tan poderoso". Continúen con la actuación.</w:t>
      </w:r>
    </w:p>
    <w:p>
      <w:pPr/>
      <w:r>
        <w:rPr>
          <w:lang w:val="es_ES" w:bidi="es_ES"/>
        </w:rPr>
      </w:r>
      <w:r>
        <w:rPr>
          <w:lang w:val="es_ES" w:bidi="es_ES"/>
        </w:rPr>
        <w:t>Esa noche, Jesús y sus discípulos dejan el templo y regresan a Betania para pasar la noche. Duermen en Betania, y luego regresan a Jerusalén a la mañana siguiente. Pasan la higuera nuevamente. Esta vez se ha marchito de las raíces hacia arriba. Pedro muestra a Jesús el árbol muerto. Jesús enseña a sus discípulos. Él llama su atención diciendo: "Les digo la verdad". Él les recuerda que pueden decirle a la montaña que se levante y se arroje al mar, y ella lo hará. Pero deben creer y no dudar de que realmente sucederá. Él dice nuevamente de manera simple: "Puedes orar por cualquier cosa, y si crees que la has recibido, la recibirás". Entonces él les dice que sus corazones deben ser puros para que eso suceda. Antes de orar a Dios, necesitan perdonar a cualquiera a quien no hayan perdonado. Entonces Dios también los perdonará.</w:t>
      </w:r>
    </w:p>
    <w:p>
      <w:pPr/>
      <w:r>
        <w:rPr>
          <w:lang w:val="es_ES" w:bidi="es_ES"/>
        </w:rPr>
      </w:r>
      <w:r>
        <w:rPr>
          <w:lang w:val="es_ES" w:bidi="es_ES"/>
        </w:rPr>
        <w:t>Pausen la actuación. Pregúntenles a los discípulos: "¿Qué sienten o piensan?" La persona puede responder cosas como: "Confundida", o "Asustada, porque parece difícil tener tanta fe", o "Emocionada de que sea posible tener tanto poder".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11:12–26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y sus </w:t>
      </w:r>
      <w:r>
        <w:rPr>
          <w:b/>
          <w:lang w:val="es_ES" w:bidi="es_ES"/>
        </w:rPr>
        <w:t>discípulos</w:t>
      </w:r>
      <w:r>
        <w:rPr>
          <w:lang w:val="es_ES" w:bidi="es_ES"/>
        </w:rPr>
        <w:t xml:space="preserve"> dejaron </w:t>
      </w:r>
      <w:r>
        <w:rPr>
          <w:b/>
          <w:lang w:val="es_ES" w:bidi="es_ES"/>
        </w:rPr>
        <w:t>Betania</w:t>
      </w:r>
      <w:r>
        <w:rPr>
          <w:lang w:val="es_ES" w:bidi="es_ES"/>
        </w:rPr>
        <w:t xml:space="preserve"> para ir a </w:t>
      </w:r>
      <w:r>
        <w:rPr>
          <w:b/>
          <w:lang w:val="es_ES" w:bidi="es_ES"/>
        </w:rPr>
        <w:t>Jerusalén</w:t>
      </w:r>
      <w:r>
        <w:rPr>
          <w:lang w:val="es_ES" w:bidi="es_ES"/>
        </w:rPr>
        <w:t xml:space="preserve"> a la mañana siguiente. Betania es una aldea a unos 3 kilómetros de Jerusalén, en el monte de los Olivos. Jesús y sus discípulos pasaron las noches allí cuando estaban visitando Jerusalén. Jerusalén es la ciudad de los judíos y el lugar donde está el Templo. El </w:t>
      </w:r>
      <w:r>
        <w:rPr>
          <w:b/>
          <w:lang w:val="es_ES" w:bidi="es_ES"/>
        </w:rPr>
        <w:t>Templo</w:t>
      </w:r>
      <w:r>
        <w:rPr>
          <w:lang w:val="es_ES" w:bidi="es_ES"/>
        </w:rPr>
        <w:t xml:space="preserve"> es el lugar donde los judíos adoran a Dios y le hacen sacrificios. Usen la misma palabra para </w:t>
      </w:r>
      <w:r>
        <w:rPr>
          <w:b/>
          <w:lang w:val="es_ES" w:bidi="es_ES"/>
        </w:rPr>
        <w:t>discípulos, Jerusalén y Templo</w:t>
      </w:r>
      <w:r>
        <w:rPr>
          <w:lang w:val="es_ES" w:bidi="es_ES"/>
        </w:rPr>
        <w:t xml:space="preserve"> que han usado en todo el libro de Marcos. Para obtener más información sobre los discípulos, Jerusalén y el Templo consulten el Glosario Principal.</w:t>
      </w:r>
    </w:p>
    <w:p>
      <w:pPr/>
      <w:r>
        <w:rPr>
          <w:lang w:val="es_ES" w:bidi="es_ES"/>
        </w:rPr>
      </w:r>
      <w:r>
        <w:rPr>
          <w:lang w:val="es_ES" w:bidi="es_ES"/>
        </w:rPr>
        <w:t>Deténganse y miren un mapa del área de Jerusalén que incluya a Betania en el monte de los Olivos en grupo. Pausen este audio aquí.</w:t>
      </w:r>
    </w:p>
    <w:p>
      <w:pPr/>
      <w:r>
        <w:rPr>
          <w:lang w:val="es_ES" w:bidi="es_ES"/>
        </w:rPr>
      </w:r>
      <w:r>
        <w:rPr>
          <w:lang w:val="es_ES" w:bidi="es_ES"/>
        </w:rPr>
        <w:t xml:space="preserve">Pasaron una </w:t>
      </w:r>
      <w:r>
        <w:rPr>
          <w:b/>
          <w:lang w:val="es_ES" w:bidi="es_ES"/>
        </w:rPr>
        <w:t>higuera</w:t>
      </w:r>
      <w:r>
        <w:rPr>
          <w:lang w:val="es_ES" w:bidi="es_ES"/>
        </w:rPr>
        <w:t xml:space="preserve"> llena de hojas. Una higuera es un tipo de árbol frutal que crece en Israel. Puede crecer hasta 10 metros de altura y su tronco puede tener 1 metro de diámetro. Las hojas vienen en abril o mayo, y el fruto generalmente madura en junio, por lo que en esta historia, como probablemente sucede alrededor de abril, debería haber algunos higos pequeños y sin madurar en el árbol.</w:t>
      </w:r>
    </w:p>
    <w:p>
      <w:pPr/>
      <w:r>
        <w:rPr>
          <w:lang w:val="es_ES" w:bidi="es_ES"/>
        </w:rPr>
      </w:r>
      <w:r>
        <w:rPr>
          <w:lang w:val="es_ES" w:bidi="es_ES"/>
        </w:rPr>
        <w:t xml:space="preserve">Deténganse aquí y miren la foto de la higuera nuevamente. Hablen en grupo sobre la palabra o frase que usarán para </w:t>
      </w:r>
      <w:r>
        <w:rPr>
          <w:b/>
          <w:lang w:val="es_ES" w:bidi="es_ES"/>
        </w:rPr>
        <w:t>higuera</w:t>
      </w:r>
      <w:r>
        <w:rPr>
          <w:lang w:val="es_ES" w:bidi="es_ES"/>
        </w:rPr>
        <w:t xml:space="preserve">. ¿Tienen higos en su cultura, o hay un fruto diferente que crece en un árbol para usar? Busquen </w:t>
      </w:r>
      <w:r>
        <w:rPr>
          <w:b/>
          <w:lang w:val="es_ES" w:bidi="es_ES"/>
        </w:rPr>
        <w:t>higuera</w:t>
      </w:r>
      <w:r>
        <w:rPr>
          <w:lang w:val="es_ES" w:bidi="es_ES"/>
        </w:rPr>
        <w:t xml:space="preserve"> en el Glosario Principal para obtener más información. Pausen este audio aquí.</w:t>
      </w:r>
    </w:p>
    <w:p>
      <w:pPr/>
      <w:r>
        <w:rPr>
          <w:lang w:val="es_ES" w:bidi="es_ES"/>
        </w:rPr>
      </w:r>
      <w:r>
        <w:rPr>
          <w:lang w:val="es_ES" w:bidi="es_ES"/>
        </w:rPr>
        <w:t xml:space="preserve">Jesús y sus discípulos llegan al patio exterior del Templo. Muchas personas están allí comprando y vendiendo artículos para hacer sacrificios. Un </w:t>
      </w:r>
      <w:r>
        <w:rPr>
          <w:b/>
          <w:lang w:val="es_ES" w:bidi="es_ES"/>
        </w:rPr>
        <w:t>sacrificio</w:t>
      </w:r>
      <w:r>
        <w:rPr>
          <w:lang w:val="es_ES" w:bidi="es_ES"/>
        </w:rPr>
        <w:t xml:space="preserve"> es algo que se ofrece a Dios para agradecerle o pedirle perdón. Podría ser un sacrificio de sangre que incluye matar y quemar a un animal, o un sacrificio que no sea de sangre que le da a Dios incienso o grano.</w:t>
      </w:r>
    </w:p>
    <w:p>
      <w:pPr/>
      <w:r>
        <w:rPr>
          <w:lang w:val="es_ES" w:bidi="es_ES"/>
        </w:rPr>
      </w:r>
      <w:r>
        <w:rPr>
          <w:lang w:val="es_ES" w:bidi="es_ES"/>
        </w:rPr>
        <w:t xml:space="preserve">Deténganse aquí y conversen sobre qué palabra usarán para </w:t>
      </w:r>
      <w:r>
        <w:rPr>
          <w:b/>
          <w:lang w:val="es_ES" w:bidi="es_ES"/>
        </w:rPr>
        <w:t>sacrificio.</w:t>
      </w:r>
      <w:r>
        <w:rPr>
          <w:lang w:val="es_ES" w:bidi="es_ES"/>
        </w:rPr>
        <w:t xml:space="preserve"> Para obtener más información sobre el sacrificio, consulten el glosario principal. Pausen este audio aquí.</w:t>
      </w:r>
    </w:p>
    <w:p>
      <w:pPr/>
      <w:r>
        <w:rPr>
          <w:lang w:val="es_ES" w:bidi="es_ES"/>
        </w:rPr>
      </w:r>
      <w:r>
        <w:rPr>
          <w:lang w:val="es_ES" w:bidi="es_ES"/>
        </w:rPr>
        <w:t xml:space="preserve">Jesús derribó las mesas de los que </w:t>
      </w:r>
      <w:r>
        <w:rPr>
          <w:b/>
          <w:lang w:val="es_ES" w:bidi="es_ES"/>
        </w:rPr>
        <w:t>cambían dinero</w:t>
      </w:r>
      <w:r>
        <w:rPr>
          <w:lang w:val="es_ES" w:bidi="es_ES"/>
        </w:rPr>
        <w:t xml:space="preserve"> y las sillas de las personas que venden </w:t>
      </w:r>
      <w:r>
        <w:rPr>
          <w:b/>
          <w:lang w:val="es_ES" w:bidi="es_ES"/>
        </w:rPr>
        <w:t>palomas.</w:t>
      </w:r>
      <w:r>
        <w:rPr>
          <w:lang w:val="es_ES" w:bidi="es_ES"/>
        </w:rPr>
        <w:t xml:space="preserve"> Los cambistas eran las personas que intercambiaron monedas romanas modernas por las antiguas del Templo judío. Las personas usaban estas monedas antiguas para pagar su impuesto del Templo. Las </w:t>
      </w:r>
      <w:r>
        <w:rPr>
          <w:b/>
          <w:lang w:val="es_ES" w:bidi="es_ES"/>
        </w:rPr>
        <w:t>palomas</w:t>
      </w:r>
      <w:r>
        <w:rPr>
          <w:lang w:val="es_ES" w:bidi="es_ES"/>
        </w:rPr>
        <w:t xml:space="preserve"> son aves comunes que tienen de 18 a 24 centímetros de largo. Hay diferentes tipos de palomas, pero los judíos pobres a menudo las usaban como sacrificios porque eran menos caras que otros animales. Usen la misma palabra que han usado para paloma en los pasajes anteriores. Para obtener más información sobre paloma, consulten el glosario principal</w:t>
      </w:r>
    </w:p>
    <w:p>
      <w:pPr/>
      <w:r>
        <w:rPr>
          <w:lang w:val="es_ES" w:bidi="es_ES"/>
        </w:rPr>
      </w:r>
      <w:r>
        <w:rPr>
          <w:lang w:val="es_ES" w:bidi="es_ES"/>
        </w:rPr>
        <w:t>Deténganse aquí y muestren a su equipo de traducción una foto de una paloma. Pausen este audio aquí.</w:t>
      </w:r>
    </w:p>
    <w:p>
      <w:pPr/>
      <w:r>
        <w:rPr>
          <w:lang w:val="es_ES" w:bidi="es_ES"/>
        </w:rPr>
      </w:r>
      <w:r>
        <w:rPr>
          <w:lang w:val="es_ES" w:bidi="es_ES"/>
        </w:rPr>
        <w:t xml:space="preserve">Jesús dijo que "Está escrito que mi casa se llamará </w:t>
      </w:r>
      <w:r>
        <w:rPr>
          <w:b/>
          <w:lang w:val="es_ES" w:bidi="es_ES"/>
        </w:rPr>
        <w:t>casa de oración para todas las naciones</w:t>
      </w:r>
      <w:r>
        <w:rPr>
          <w:lang w:val="es_ES" w:bidi="es_ES"/>
        </w:rPr>
        <w:t xml:space="preserve">". Una Casa de Oración es un lugar de adoración y un lugar donde las personas hablan con Dios. </w:t>
      </w:r>
      <w:r>
        <w:rPr>
          <w:b/>
          <w:lang w:val="es_ES" w:bidi="es_ES"/>
        </w:rPr>
        <w:t>Todas las naciones</w:t>
      </w:r>
      <w:r>
        <w:rPr>
          <w:lang w:val="es_ES" w:bidi="es_ES"/>
        </w:rPr>
        <w:t xml:space="preserve"> significa todos los grupos étnicos. Deténganse aquí y conversen en grupo sobre la palabra o frase que usarán para </w:t>
      </w:r>
      <w:r>
        <w:rPr>
          <w:b/>
          <w:lang w:val="es_ES" w:bidi="es_ES"/>
        </w:rPr>
        <w:t>nación</w:t>
      </w:r>
      <w:r>
        <w:rPr>
          <w:lang w:val="es_ES" w:bidi="es_ES"/>
        </w:rPr>
        <w:t xml:space="preserve">. Consulten </w:t>
      </w:r>
      <w:r>
        <w:rPr>
          <w:b/>
          <w:lang w:val="es_ES" w:bidi="es_ES"/>
        </w:rPr>
        <w:t>nación</w:t>
      </w:r>
      <w:r>
        <w:rPr>
          <w:lang w:val="es_ES" w:bidi="es_ES"/>
        </w:rPr>
        <w:t xml:space="preserve"> en el Glosario Principal para obtener más información. Pausen este audio aquí.</w:t>
      </w:r>
    </w:p>
    <w:p>
      <w:pPr/>
      <w:r>
        <w:rPr>
          <w:lang w:val="es_ES" w:bidi="es_ES"/>
        </w:rPr>
      </w:r>
      <w:r>
        <w:rPr>
          <w:lang w:val="es_ES" w:bidi="es_ES"/>
        </w:rPr>
        <w:t xml:space="preserve">Jesús dice que el pueblo ha convertido el Templo en una </w:t>
      </w:r>
      <w:r>
        <w:rPr>
          <w:b/>
          <w:lang w:val="es_ES" w:bidi="es_ES"/>
        </w:rPr>
        <w:t>guarida de ladrones,</w:t>
      </w:r>
      <w:r>
        <w:rPr>
          <w:lang w:val="es_ES" w:bidi="es_ES"/>
        </w:rPr>
        <w:t xml:space="preserve"> lo que significa una cueva o un lugar para que las personas injustas se escondan; las personas injustas son personas que por la fuerza quitan las pertenencias de otros.</w:t>
      </w:r>
    </w:p>
    <w:p>
      <w:pPr/>
      <w:r>
        <w:rPr>
          <w:lang w:val="es_ES" w:bidi="es_ES"/>
        </w:rPr>
      </w:r>
      <w:r>
        <w:rPr>
          <w:lang w:val="es_ES" w:bidi="es_ES"/>
        </w:rPr>
        <w:t xml:space="preserve">Los </w:t>
      </w:r>
      <w:r>
        <w:rPr>
          <w:b/>
          <w:lang w:val="es_ES" w:bidi="es_ES"/>
        </w:rPr>
        <w:t>principales sacerdotes</w:t>
      </w:r>
      <w:r>
        <w:rPr>
          <w:lang w:val="es_ES" w:bidi="es_ES"/>
        </w:rPr>
        <w:t xml:space="preserve"> y </w:t>
      </w:r>
      <w:r>
        <w:rPr>
          <w:b/>
          <w:lang w:val="es_ES" w:bidi="es_ES"/>
        </w:rPr>
        <w:t>maestros de la ley religiosa</w:t>
      </w:r>
      <w:r>
        <w:rPr>
          <w:lang w:val="es_ES" w:bidi="es_ES"/>
        </w:rPr>
        <w:t xml:space="preserve"> se reúnen para hablar de matar a Jesús. Usen la misma palabra para sacerdotes principales y maestros de la ley religiosa que han usado en historias anteriores en Marcos. Para obtener más información sobre sacerdotes y maestros de la ley, consulten el Glosario Principal.</w:t>
      </w:r>
    </w:p>
    <w:p>
      <w:pPr/>
      <w:r>
        <w:rPr>
          <w:lang w:val="es_ES" w:bidi="es_ES"/>
        </w:rPr>
      </w:r>
      <w:r>
        <w:rPr>
          <w:lang w:val="es_ES" w:bidi="es_ES"/>
        </w:rPr>
        <w:t xml:space="preserve">A la mañana siguiente, los discípulos y Jesús pasan junto a la higuera y Pedro dice: "¡Mira, </w:t>
      </w:r>
      <w:r>
        <w:rPr>
          <w:b/>
          <w:lang w:val="es_ES" w:bidi="es_ES"/>
        </w:rPr>
        <w:t>Rabí</w:t>
      </w:r>
      <w:r>
        <w:rPr>
          <w:lang w:val="es_ES" w:bidi="es_ES"/>
        </w:rPr>
        <w:t xml:space="preserve">!" ¡El árbol que </w:t>
      </w:r>
      <w:r>
        <w:rPr>
          <w:b/>
          <w:lang w:val="es_ES" w:bidi="es_ES"/>
        </w:rPr>
        <w:t>maldeciste</w:t>
      </w:r>
      <w:r>
        <w:rPr>
          <w:lang w:val="es_ES" w:bidi="es_ES"/>
        </w:rPr>
        <w:t xml:space="preserve"> ayer ha muerto! Rabí es un término de respeto para alguien que enseña las cosas de Dios y tiene discípulos. Maldición significa castigo, o significa que algo malo puede suceder. Maldición no debe implicar palabras mágicas. Es posible que necesiten decir algo como "El árbol que castigaste con tus palabras". Usen la misma palabra para Rabí que han usado en todo Marcos. Para obtener más información sobre rabí, consulten el glosario principal. Deténganse aquí y conversen en grupo sobre la palabra o frase que usarán para </w:t>
      </w:r>
      <w:r>
        <w:rPr>
          <w:b/>
          <w:lang w:val="es_ES" w:bidi="es_ES"/>
        </w:rPr>
        <w:t>maldito</w:t>
      </w:r>
      <w:r>
        <w:rPr>
          <w:lang w:val="es_ES" w:bidi="es_ES"/>
        </w:rPr>
        <w:t xml:space="preserve">. Consulten </w:t>
      </w:r>
      <w:r>
        <w:rPr>
          <w:b/>
          <w:lang w:val="es_ES" w:bidi="es_ES"/>
        </w:rPr>
        <w:t>maldición</w:t>
      </w:r>
      <w:r>
        <w:rPr>
          <w:lang w:val="es_ES" w:bidi="es_ES"/>
        </w:rPr>
        <w:t xml:space="preserve"> en el glosario principal para obtener más información. Pausen este audio aquí.</w:t>
      </w:r>
    </w:p>
    <w:p>
      <w:pPr/>
      <w:r>
        <w:rPr>
          <w:lang w:val="es_ES" w:bidi="es_ES"/>
        </w:rPr>
      </w:r>
      <w:r>
        <w:rPr>
          <w:lang w:val="es_ES" w:bidi="es_ES"/>
        </w:rPr>
        <w:t xml:space="preserve">Jesús les dice a sus discípulos: "Tengan </w:t>
      </w:r>
      <w:r>
        <w:rPr>
          <w:b/>
          <w:lang w:val="es_ES" w:bidi="es_ES"/>
        </w:rPr>
        <w:t>fe</w:t>
      </w:r>
      <w:r>
        <w:rPr>
          <w:lang w:val="es_ES" w:bidi="es_ES"/>
        </w:rPr>
        <w:t xml:space="preserve"> en Dios". Usen la misma palabra para fe que han usado en los pasajes anteriores en Marcos. Recuerden que fe significa creer o confiar en alguien. Para más información sobre la fe, consulten el Glosario Principal.</w:t>
      </w:r>
    </w:p>
    <w:p>
      <w:pPr/>
      <w:r>
        <w:rPr>
          <w:lang w:val="es_ES" w:bidi="es_ES"/>
        </w:rPr>
      </w:r>
      <w:r>
        <w:rPr>
          <w:lang w:val="es_ES" w:bidi="es_ES"/>
        </w:rPr>
        <w:t>Jesús dice que pueden orar por cualquier cosa. La oración en el Nuevo Testamento se refiere a comunicarse con Dios. Asegúrense de que la palabra que usan aquí no se refiera solo a comunicación ritual, sino a algo más personal.</w:t>
      </w:r>
    </w:p>
    <w:p>
      <w:pPr/>
      <w:r>
        <w:rPr>
          <w:lang w:val="es_ES" w:bidi="es_ES"/>
        </w:rPr>
      </w:r>
      <w:r>
        <w:rPr>
          <w:lang w:val="es_ES" w:bidi="es_ES"/>
        </w:rPr>
        <w:t>Deténganse aquí y conversen sobre esta pregunta en grupo: ¿Cómo hablan las personas en su cultura con Dios? ¿Qué palabras usan para describir hablar con Dios? ¿Cómo podrían hablar con Dios de una manera personal? Pausen este audio aquí.</w:t>
      </w:r>
    </w:p>
    <w:p>
      <w:pPr/>
      <w:r>
        <w:rPr>
          <w:lang w:val="es_ES" w:bidi="es_ES"/>
        </w:rPr>
      </w:r>
      <w:r>
        <w:rPr>
          <w:lang w:val="es_ES" w:bidi="es_ES"/>
        </w:rPr>
        <w:t xml:space="preserve">Jesús les dice a sus discípulos que deben </w:t>
      </w:r>
      <w:r>
        <w:rPr>
          <w:b/>
          <w:lang w:val="es_ES" w:bidi="es_ES"/>
        </w:rPr>
        <w:t>perdonar</w:t>
      </w:r>
      <w:r>
        <w:rPr>
          <w:lang w:val="es_ES" w:bidi="es_ES"/>
        </w:rPr>
        <w:t xml:space="preserve"> a cualquiera a quien no hayan perdonado antes de orar a Dios. Recuerden que en el perdón, aquel que fue lastimado pone a un lado sus derechos y no castiga al otro como se merece. Él no busca venganza. Si el otro se arrepiente de su comportamiento, o intenta dejar de hacerlo, y acepta el perdón, la relación entre los dos se restaura y la culpa se elimina. Usen la misma palabra para perdonar que han usado en historias anteriores. Consulten el glosario principal para obtener más información sobre el perdón.</w:t>
      </w:r>
    </w:p>
    <w:p>
      <w:pPr/>
      <w:r>
        <w:rPr>
          <w:lang w:val="es_ES" w:bidi="es_ES"/>
        </w:rPr>
      </w:r>
      <w:r>
        <w:rPr>
          <w:lang w:val="es_ES" w:bidi="es_ES"/>
        </w:rPr>
        <w:t xml:space="preserve">Jesús dice que si perdonan a otros, su Padre Dios en el </w:t>
      </w:r>
      <w:r>
        <w:rPr>
          <w:b/>
          <w:lang w:val="es_ES" w:bidi="es_ES"/>
        </w:rPr>
        <w:t>cielo</w:t>
      </w:r>
      <w:r>
        <w:rPr>
          <w:lang w:val="es_ES" w:bidi="es_ES"/>
        </w:rPr>
        <w:t xml:space="preserve"> perdonará sus </w:t>
      </w:r>
      <w:r>
        <w:rPr>
          <w:b/>
          <w:lang w:val="es_ES" w:bidi="es_ES"/>
        </w:rPr>
        <w:t>pecados</w:t>
      </w:r>
      <w:r>
        <w:rPr>
          <w:lang w:val="es_ES" w:bidi="es_ES"/>
        </w:rPr>
        <w:t xml:space="preserve"> también. Cielo se refiere al lugar donde Dios y Sus ángeles viven. El pecado es desobediencia contra Dios. Usen la misma palabra para </w:t>
      </w:r>
      <w:r>
        <w:rPr>
          <w:b/>
          <w:lang w:val="es_ES" w:bidi="es_ES"/>
        </w:rPr>
        <w:t>cielo</w:t>
      </w:r>
      <w:r>
        <w:rPr>
          <w:lang w:val="es_ES" w:bidi="es_ES"/>
        </w:rPr>
        <w:t xml:space="preserve"> y </w:t>
      </w:r>
      <w:r>
        <w:rPr>
          <w:b/>
          <w:lang w:val="es_ES" w:bidi="es_ES"/>
        </w:rPr>
        <w:t>pecados</w:t>
      </w:r>
      <w:r>
        <w:rPr>
          <w:lang w:val="es_ES" w:bidi="es_ES"/>
        </w:rPr>
        <w:t xml:space="preserve"> que han usado en los pasajes anteriores en Marcos. Para obtener más información sobre el cielo y el pecado,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11:27–33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11:27–33 y guárdenlo en sus corazones.</w:t>
      </w:r>
    </w:p>
    <w:p>
      <w:pPr/>
      <w:r>
        <w:rPr>
          <w:lang w:val="es_ES" w:bidi="es_ES"/>
        </w:rPr>
      </w:r>
      <w:r>
        <w:rPr>
          <w:lang w:val="es_ES" w:bidi="es_ES"/>
        </w:rPr>
        <w:t>Escuchen una versión en audio de Marcos 11:27–33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11:27–33 en la traducción que sea más fácil de entender.</w:t>
      </w:r>
    </w:p>
    <w:p>
      <w:pPr/>
      <w:r>
        <w:rPr>
          <w:lang w:val="es_ES" w:bidi="es_ES"/>
        </w:rPr>
      </w:r>
      <w:r>
        <w:rPr>
          <w:lang w:val="es_ES" w:bidi="es_ES"/>
        </w:rPr>
        <w:t>Este pasaje muestra que los líderes religiosos judíos se enojan cada vez más con la enseñanza de Jesús. Se sentían amenazados. Se dieron cuenta de que Jesús estaba actuando como si tuviera autoridad, o permiso, de Dios para hacer cosas que solo ellos generalmente tenían permiso para hacer.</w:t>
      </w:r>
    </w:p>
    <w:p>
      <w:pPr/>
      <w:r>
        <w:rPr>
          <w:lang w:val="es_ES" w:bidi="es_ES"/>
        </w:rPr>
      </w:r>
      <w:r>
        <w:rPr>
          <w:lang w:val="es_ES" w:bidi="es_ES"/>
        </w:rPr>
        <w:t>Después de que Jesús habla con sus discípulos sobre tener fe para creer que Dios puede hacer cualquier cosa, ellos continúan caminando en Jerusalén y al Templo. Jesús probablemente estaba caminando por uno de los patios del área del Templo (no en el santuario del Templo mismo), y los líderes religiosos judíos se acercaron a él.</w:t>
      </w:r>
    </w:p>
    <w:p>
      <w:pPr/>
      <w:r>
        <w:rPr>
          <w:lang w:val="es_ES" w:bidi="es_ES"/>
        </w:rPr>
      </w:r>
      <w:r>
        <w:rPr>
          <w:lang w:val="es_ES" w:bidi="es_ES"/>
        </w:rPr>
        <w:t>Deténganse aquí y miren el mapa del Templo juntos en grupo. Observen dónde se encuentran los patios del Templo. No están dentro del santuario del Templo, al que solo los sacerdotes pueden ir, sino en el área del patio exterior. Pausen este audio aquí.</w:t>
      </w:r>
    </w:p>
    <w:p>
      <w:pPr/>
      <w:r>
        <w:rPr>
          <w:lang w:val="es_ES" w:bidi="es_ES"/>
        </w:rPr>
      </w:r>
      <w:r>
        <w:rPr>
          <w:lang w:val="es_ES" w:bidi="es_ES"/>
        </w:rPr>
        <w:t>El grupo de líderes judíos que gobernaban sobre la vida judía se llamaba el Sanedrín. El Sanedrín estaba formado de tres tipos de líderes. Los tres tipos principales de líderes estaban representados en el pequeño grupo que vino a ver a Jesús: Los principales sacerdotes eran el grupo de sacerdotes que eran responsables de los deberes del Templo y estaban a cargo de los otros sacerdotes. Los maestros de la ley religiosa eran los expertos en ley religiosa, especialmente la ley que Dios había dado al pueblo judío a través de Moisés. Los ancianos eran líderes no religiosos en la comunidad. Por lo general, eran hombres mayores que ayudaban a la comunidad a vivir bien.</w:t>
      </w:r>
    </w:p>
    <w:p>
      <w:pPr/>
      <w:r>
        <w:rPr>
          <w:lang w:val="es_ES" w:bidi="es_ES"/>
        </w:rPr>
      </w:r>
      <w:r>
        <w:rPr>
          <w:lang w:val="es_ES" w:bidi="es_ES"/>
        </w:rPr>
        <w:t>Deténganse aquí y conversen sobre esta pregunta en grupo: ¿Cuáles son los diferentes tipos de líderes religiosos en su cultura? Describan los diferentes tipos y lo que hacen. ¿Qué enseñan de manera diferente entre sí? ¿Cómo describirían estos diferentes tipos de líderes? Pausen este audio aquí.</w:t>
      </w:r>
    </w:p>
    <w:p>
      <w:pPr/>
      <w:r>
        <w:rPr>
          <w:lang w:val="es_ES" w:bidi="es_ES"/>
        </w:rPr>
      </w:r>
      <w:r>
        <w:rPr>
          <w:lang w:val="es_ES" w:bidi="es_ES"/>
        </w:rPr>
        <w:t>Este grupo de líderes, el Sanedrín, tenía autoridad final en todos los asuntos de la vida religiosa judía. Por lo tanto, las acciones de Jesús los perturbaron. Hicieron dos preguntas: ¿Con qué autoridad estás haciendo estas cosas? Y "¿Quién les dio el derecho de hacerlas?" Ambas preguntas significan lo mismo. Los líderes religiosos probablemente estaban preguntando sobre las cosas que Jesús había hecho el día anterior al voltear las mesas en el patio del Templo, y probablemente también sobre todas sus enseñanzas y sanidades. Las cosas que Jesús había hecho eran cosas que solo los maestros religiosos o líderes con autoridad deberían estar haciendo. Querían saber si algún humano, o si Dios mismo, le había dado a Jesús el derecho de hacer estas cosas. Jesús les respondió con una pregunta. La mayoría de los líderes religiosos judíos respondieron a una pregunta con una pregunta, así que esto no era inusual. Sin embargo, la pregunta de Jesús era inusual porque dijo que no les daría una respuesta hasta que ellos respondieran a su pregunta. Aunque Jesús dice "Dime", o "respóndeme", no está siendo grosero. Esta es una manera de solicitar educadamente una respuesta a una pregunta.</w:t>
      </w:r>
    </w:p>
    <w:p>
      <w:pPr/>
      <w:r>
        <w:rPr>
          <w:lang w:val="es_ES" w:bidi="es_ES"/>
        </w:rPr>
      </w:r>
      <w:r>
        <w:rPr>
          <w:lang w:val="es_ES" w:bidi="es_ES"/>
        </w:rPr>
        <w:t>Deténganse aquí y conversen sobre esta pregunta en grupo: ¿Cómo enseñan sus líderes religiosos al pueblo? ¿Qué maneras especiales usan para enseñar, como hacer preguntas o contar historias? Pausen este audio aquí.</w:t>
      </w:r>
    </w:p>
    <w:p>
      <w:pPr/>
      <w:r>
        <w:rPr>
          <w:lang w:val="es_ES" w:bidi="es_ES"/>
        </w:rPr>
      </w:r>
      <w:r>
        <w:rPr>
          <w:lang w:val="es_ES" w:bidi="es_ES"/>
        </w:rPr>
        <w:t>Jesús pidió a los líderes religiosos que le dieron a Juan el Bautista permiso para bautizar a las personas que querían mostrar que se habían arrepentido de sus pecados y regresaron a Dios. Juan también enseñó que el Salvador Prometido estaba viniendo. Jesús preguntó si el permiso de Juan vino del "cielo", lo que significa: "¿La autoridad de Juan vino de Dios?" Jesús en realidad estaba preguntando: ¿Crees que debes hacer lo que Juan dijo y arrepentirte alejándote de tu pecado y regresando a Dios? La pregunta de Jesús inmediatamente hizo que los líderes religiosos se sintieran incómodos. No habían creído en las enseñanzas de Juan el Bautista. Pero sabían que la mayoría de las personas creían que Juan el Bautista era un profeta enviado de Dios, por lo que no querían decir públicamente que creían que Juan recibió permiso para enseñar solo de otros humanos. Sin embargo, no querían decir que creían que Juan tenía autoridad de Dios. Entonces Jesús los acusaría de no obedecer a Dios porque no siguieron a Juan.</w:t>
      </w:r>
    </w:p>
    <w:p>
      <w:pPr/>
      <w:r>
        <w:rPr>
          <w:lang w:val="es_ES" w:bidi="es_ES"/>
        </w:rPr>
      </w:r>
      <w:r>
        <w:rPr>
          <w:lang w:val="es_ES" w:bidi="es_ES"/>
        </w:rPr>
        <w:t>Deténganse aquí y conversen sobre esta pregunta en grupo: ¿Cómo obtienen su autoridad los líderes religiosos de su cultura? ¿Qué hacen o dicen para que las personas respeten su autoridad? ¿Cómo saben que tienen autoridad para hacer cosas o decir ciertas cosas? Pausen este audio aquí.</w:t>
      </w:r>
    </w:p>
    <w:p>
      <w:pPr/>
      <w:r>
        <w:rPr>
          <w:lang w:val="es_ES" w:bidi="es_ES"/>
        </w:rPr>
      </w:r>
      <w:r>
        <w:rPr>
          <w:lang w:val="es_ES" w:bidi="es_ES"/>
        </w:rPr>
        <w:t>Al final, los líderes religiosos solo dijeron: "No sabemos". Esta tampoco era una buena respuesta, pero era una mejor respuesta que las otras opciones.</w:t>
      </w:r>
    </w:p>
    <w:p>
      <w:pPr/>
      <w:r>
        <w:rPr>
          <w:lang w:val="es_ES" w:bidi="es_ES"/>
        </w:rPr>
      </w:r>
      <w:r>
        <w:rPr>
          <w:lang w:val="es_ES" w:bidi="es_ES"/>
        </w:rPr>
        <w:t>Jesús no dice directamente que él es el Salvador Prometido, o el Mesías. Sin embargo, las preguntas de Jesús dejaron en claro que él cree que tiene autoridad de Dios y que ha sido enviado por Dios para enseñar y hacer estas cosas.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11:27–33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Jesús y sus discípulos llegan al templo. Están caminando en los patios del templo y los líderes religiosos se acercan a ellos. Los líderes le hacen a Jesús una pregunta sobre de dónde viene su autoridad. Jesús responde con otra pregunta.</w:t>
      </w:r>
    </w:p>
    <w:p>
      <w:pPr/>
      <w:r>
        <w:rPr>
          <w:lang w:val="es_ES" w:bidi="es_ES"/>
        </w:rPr>
      </w:r>
      <w:r>
        <w:rPr>
          <w:b/>
          <w:lang w:val="es_ES" w:bidi="es_ES"/>
        </w:rPr>
        <w:t>En la segunda escena:</w:t>
      </w:r>
      <w:r>
        <w:rPr>
          <w:lang w:val="es_ES" w:bidi="es_ES"/>
        </w:rPr>
        <w:t xml:space="preserve"> Los líderes religiosos hablan entre ellos, y luego regresan para decir: "No sabemos". Jesús entonces se niega a responder a su pregunta.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maestros de la ley religiosa</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Juan</w:t>
      </w:r>
    </w:p>
    <w:p>
      <w:pPr/>
      <w:r>
        <w:rPr>
          <w:lang w:val="es_ES" w:bidi="es_ES"/>
        </w:rPr>
      </w:r>
      <w:r>
        <w:rPr>
          <w:lang w:val="es_ES" w:bidi="es_ES"/>
        </w:rPr>
        <w:t>En grupo, presten atención a estas partes del contexto del pasaje: Es importante recordar que esta historia sucede justo después de que Jesús habla con sus discípulos en el pasaje anterior sobre creer que Dios puede hacer cualquier cosa. Continúan caminando hacia Jerusalén, al templo, y caminan por el patio del templo.</w:t>
      </w:r>
    </w:p>
    <w:p>
      <w:pPr/>
      <w:r>
        <w:rPr>
          <w:lang w:val="es_ES" w:bidi="es_ES"/>
        </w:rPr>
      </w:r>
      <w:r>
        <w:rPr>
          <w:lang w:val="es_ES" w:bidi="es_ES"/>
        </w:rPr>
        <w:t>Un pequeño grupo de sumos sacerdotes, maestros de la ley y ancianos se acercan a Jesús en el patio del templo. El patio es un área pública; muchas personas probablemente estaban allí.</w:t>
      </w:r>
    </w:p>
    <w:p>
      <w:pPr/>
      <w:r>
        <w:rPr>
          <w:lang w:val="es_ES" w:bidi="es_ES"/>
        </w:rPr>
      </w:r>
      <w:r>
        <w:rPr>
          <w:lang w:val="es_ES" w:bidi="es_ES"/>
        </w:rPr>
        <w:t>Los líderes religiosos le hicieron a Jesús dos preguntas que significaban lo mismo. Están preguntando quién le dio autoridad, o permiso, para hacer lo que él está haciendo en el templo, como volcar las mesas y expulsar a los compradores y vendedores.</w:t>
      </w:r>
    </w:p>
    <w:p>
      <w:pPr/>
      <w:r>
        <w:rPr>
          <w:lang w:val="es_ES" w:bidi="es_ES"/>
        </w:rPr>
      </w:r>
      <w:r>
        <w:rPr>
          <w:lang w:val="es_ES" w:bidi="es_ES"/>
        </w:rPr>
        <w:t>Jesús respondió con otra pregunta. Él también les dijo que tenían que responder a su pregunta antes de que él les dijera quién le dio permiso para hacer lo que él hizo. Jesús preguntó de quién obtuvo Juan su permiso para bautizar a las personas que se alejaron de sus pecados y regresaron a Dios. ¿Obtuvo su permiso de Dios o de las personas?</w:t>
      </w:r>
    </w:p>
    <w:p>
      <w:pPr/>
      <w:r>
        <w:rPr>
          <w:lang w:val="es_ES" w:bidi="es_ES"/>
        </w:rPr>
      </w:r>
      <w:r>
        <w:rPr>
          <w:lang w:val="es_ES" w:bidi="es_ES"/>
        </w:rPr>
        <w:t>En la siguiente escena, es importante recordar que los líderes religiosos tuvieron que discutir su respuesta entre ellos. No sabemos dónde estaban mientras estaban hablando. Quizás se alejaron unos metros para hablar en silencio entre ellos. Ellos no sabían qué decir. Si decían que Juan tuvo permiso de Dios, Jesús les preguntaría por qué no creyeron en la enseñanza de Juan. Si dijeran que Juan obtuvo su permiso solo de las personas, las personas se enojarían porque creían que el mensaje de Juan vino de Dios. Así que respondieron: "No lo sabemos".</w:t>
      </w:r>
    </w:p>
    <w:p>
      <w:pPr/>
      <w:r>
        <w:rPr>
          <w:lang w:val="es_ES" w:bidi="es_ES"/>
        </w:rPr>
      </w:r>
      <w:r>
        <w:rPr>
          <w:lang w:val="es_ES" w:bidi="es_ES"/>
        </w:rPr>
        <w:t>Jesús respondió: "Entonces no les diré quién me dio autoridad".</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11:27–33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texto tiene dos escenas.</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maestros de la ley religiosa</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Juan</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obra.</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sus discípulos continuaron caminando hacia Jerusalén desde Betania, por la mañana. Entran a Jerusalén y luego nuevamente al patio del templo. Un grupo de líderes religiosos del grupo gobernante principal se acercó a Jesús. Le preguntan al que le dio permiso para hacer las cosas que él ha estado haciendo.</w:t>
      </w:r>
    </w:p>
    <w:p>
      <w:pPr/>
      <w:r>
        <w:rPr>
          <w:lang w:val="es_ES" w:bidi="es_ES"/>
        </w:rPr>
      </w:r>
      <w:r>
        <w:rPr>
          <w:lang w:val="es_ES" w:bidi="es_ES"/>
        </w:rPr>
        <w:t>Pausen la actuación. Pregúntenles a los discípulos: "¿Qué sienten o piensan?" La persona podría responder cosas como: "Molesto de que estos líderes religiosos no lo entiendan", o "Miedo" o "Curiosidad, ¿qué dirá Jesús?" o "Emocionado porque Jesús finalmente puede explicar quién es". Pregúntenle a los líderes religiosos: "¿Qué sienten o piensan?" La persona podría responder cosas como: "Feliz de que finalmente dañemos la reputación de Jesús" o "Un poco temeroso de él, porque todos lo aman". Continúen con la actuación.</w:t>
      </w:r>
    </w:p>
    <w:p>
      <w:pPr/>
      <w:r>
        <w:rPr>
          <w:lang w:val="es_ES" w:bidi="es_ES"/>
        </w:rPr>
      </w:r>
      <w:r>
        <w:rPr>
          <w:lang w:val="es_ES" w:bidi="es_ES"/>
        </w:rPr>
        <w:t>El equipo debe interpretar a Jesús respondiendo de manera educada. Él hace una pregunta y les dice que deben responder la pregunta antes de que él les responda. Él pregunta si fue Dios o las personas quienes dieron a Juan permiso para bautizar a las personas y para enseñarles sobre el arrepentimiento, o sobre apartarse de sus pecados y volverse a Dios.</w:t>
      </w:r>
    </w:p>
    <w:p>
      <w:pPr/>
      <w:r>
        <w:rPr>
          <w:lang w:val="es_ES" w:bidi="es_ES"/>
        </w:rPr>
      </w:r>
      <w:r>
        <w:rPr>
          <w:lang w:val="es_ES" w:bidi="es_ES"/>
        </w:rPr>
        <w:t>Pausen la actuación. Pregúntenle a los líderes religiosos: "¿Qué sienten o piensan?" La persona podría responder cosas como: "Confuso", o "Preocupado porque no tendremos una buena respuesta", o "Frustrado porque él no responde a la pregunta". Pregúntenle a Jesús: "¿Qué estás sintiendo o pensando?" La persona podría responder cosas como: "Desearía que entendieran más". Pregúntenles a los discípulos: "¿Qué sienten o piensan?" La persona podría responder cosas como: "Confundido", o "Feliz de que Jesús esté respondiendo tan bien", o "Frustrado de que Jesús esté haciendo una pregunta en lugar de responder a la pregunta de ellos". Continúen con la actuación.</w:t>
      </w:r>
    </w:p>
    <w:p>
      <w:pPr/>
      <w:r>
        <w:rPr>
          <w:lang w:val="es_ES" w:bidi="es_ES"/>
        </w:rPr>
      </w:r>
      <w:r>
        <w:rPr>
          <w:lang w:val="es_ES" w:bidi="es_ES"/>
        </w:rPr>
        <w:t>Los líderes religiosos hablando entre ellos. Están diciendo: "Si decimos que la autoridad de Juan es del cielo, entonces Jesús preguntará por qué no le creímos a Juan. Si decimos que la autoridad de Juan es de las personas, el pueblo se enojará porque piensa que Juan es de Dios". Ellos responden a Jesús: "No sabemos". Jesús responde: "Entonces no les diré quién me dio permiso para hacer estas cosas".</w:t>
      </w:r>
    </w:p>
    <w:p>
      <w:pPr/>
      <w:r>
        <w:rPr>
          <w:lang w:val="es_ES" w:bidi="es_ES"/>
        </w:rPr>
      </w:r>
      <w:r>
        <w:rPr>
          <w:lang w:val="es_ES" w:bidi="es_ES"/>
        </w:rPr>
        <w:t>Pausen la actuación. Pregúntenle a Jesús: "¿Qué estás sintiendo o pensando?" La persona podría responder cosas como: "Desearía que pudieran entender", o "Frustrado de que no me aceptarán". Pregúntenle a los líderes religiosos: "¿Qué sienten o piensan?" La persona podría responder cosas como: "Miedo del pueblo" o "Frustrado de que nuevamente Jesús parece haber ganado la discusión".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11:27–33 en la traducción que sea más fácil de entender.</w:t>
      </w:r>
    </w:p>
    <w:p>
      <w:pPr/>
      <w:r>
        <w:rPr>
          <w:lang w:val="es_ES" w:bidi="es_ES"/>
        </w:rPr>
      </w:r>
      <w:r>
        <w:rPr>
          <w:lang w:val="es_ES" w:bidi="es_ES"/>
        </w:rPr>
        <w:t xml:space="preserve">En este paso, conversen con su grupo sobre términos y palabras clave en este pasaje. </w:t>
      </w:r>
    </w:p>
    <w:p>
      <w:pPr/>
      <w:r>
        <w:rPr>
          <w:lang w:val="es_ES" w:bidi="es_ES"/>
        </w:rPr>
      </w:r>
      <w:r>
        <w:rPr>
          <w:lang w:val="es_ES" w:bidi="es_ES"/>
        </w:rPr>
        <w:t xml:space="preserve">Jesús y sus </w:t>
      </w:r>
      <w:r>
        <w:rPr>
          <w:b/>
          <w:lang w:val="es_ES" w:bidi="es_ES"/>
        </w:rPr>
        <w:t>discípulos</w:t>
      </w:r>
      <w:r>
        <w:rPr>
          <w:lang w:val="es_ES" w:bidi="es_ES"/>
        </w:rPr>
        <w:t xml:space="preserve"> entraron en </w:t>
      </w:r>
      <w:r>
        <w:rPr>
          <w:b/>
          <w:lang w:val="es_ES" w:bidi="es_ES"/>
        </w:rPr>
        <w:t>Jerusalén</w:t>
      </w:r>
      <w:r>
        <w:rPr>
          <w:lang w:val="es_ES" w:bidi="es_ES"/>
        </w:rPr>
        <w:t xml:space="preserve"> y fueron a los patios del </w:t>
      </w:r>
      <w:r>
        <w:rPr>
          <w:b/>
          <w:lang w:val="es_ES" w:bidi="es_ES"/>
        </w:rPr>
        <w:t>templo</w:t>
      </w:r>
      <w:r>
        <w:rPr>
          <w:lang w:val="es_ES" w:bidi="es_ES"/>
        </w:rPr>
        <w:t xml:space="preserve">. Traduzcan discípulos, Jerusalén y templo de la misma manera que en los pasajes anteriores en Marcos. Para obtener más información sobre los </w:t>
      </w:r>
      <w:r>
        <w:rPr>
          <w:lang w:val="es_ES" w:bidi="es_ES"/>
        </w:rPr>
        <w:t>discípulos</w:t>
      </w:r>
      <w:r>
        <w:rPr>
          <w:lang w:val="es_ES" w:bidi="es_ES"/>
        </w:rPr>
        <w:t xml:space="preserve">, </w:t>
      </w:r>
      <w:r>
        <w:rPr>
          <w:lang w:val="es_ES" w:bidi="es_ES"/>
        </w:rPr>
        <w:t>Jerusalén</w:t>
      </w:r>
      <w:r>
        <w:rPr>
          <w:lang w:val="es_ES" w:bidi="es_ES"/>
        </w:rPr>
        <w:t xml:space="preserve"> y </w:t>
      </w:r>
      <w:r>
        <w:rPr>
          <w:lang w:val="es_ES" w:bidi="es_ES"/>
        </w:rPr>
        <w:t>templo</w:t>
      </w:r>
      <w:r>
        <w:rPr>
          <w:lang w:val="es_ES" w:bidi="es_ES"/>
        </w:rPr>
        <w:t>, consulten el Glosario Principal.</w:t>
      </w:r>
    </w:p>
    <w:p>
      <w:pPr/>
      <w:r>
        <w:rPr>
          <w:lang w:val="es_ES" w:bidi="es_ES"/>
        </w:rPr>
      </w:r>
      <w:r>
        <w:rPr>
          <w:lang w:val="es_ES" w:bidi="es_ES"/>
        </w:rPr>
        <w:t xml:space="preserve">Mientras Jesús estaba caminando, los sumos sacerdotes, maestros de la ley religiosa, y los ancianos se acercaron a él. Los </w:t>
      </w:r>
      <w:r>
        <w:rPr>
          <w:b/>
          <w:lang w:val="es_ES" w:bidi="es_ES"/>
        </w:rPr>
        <w:t>sumos sacerdotes</w:t>
      </w:r>
      <w:r>
        <w:rPr>
          <w:lang w:val="es_ES" w:bidi="es_ES"/>
        </w:rPr>
        <w:t xml:space="preserve"> eran los líderes de todos los sacerdotes. </w:t>
      </w:r>
      <w:r>
        <w:rPr>
          <w:b/>
          <w:lang w:val="es_ES" w:bidi="es_ES"/>
        </w:rPr>
        <w:t>Maestros de la ley</w:t>
      </w:r>
      <w:r>
        <w:rPr>
          <w:lang w:val="es_ES" w:bidi="es_ES"/>
        </w:rPr>
        <w:t xml:space="preserve"> a veces se traduce como </w:t>
      </w:r>
      <w:r>
        <w:rPr>
          <w:b/>
          <w:lang w:val="es_ES" w:bidi="es_ES"/>
        </w:rPr>
        <w:t>escribas</w:t>
      </w:r>
      <w:r>
        <w:rPr>
          <w:lang w:val="es_ES" w:bidi="es_ES"/>
        </w:rPr>
        <w:t xml:space="preserve"> o personas que escribieron la ley: Eran estudiosos y expertos en las interpretaciones de la ley de las Santas Escrituras. Los </w:t>
      </w:r>
      <w:r>
        <w:rPr>
          <w:b/>
          <w:lang w:val="es_ES" w:bidi="es_ES"/>
        </w:rPr>
        <w:t>ancianos</w:t>
      </w:r>
      <w:r>
        <w:rPr>
          <w:lang w:val="es_ES" w:bidi="es_ES"/>
        </w:rPr>
        <w:t xml:space="preserve"> eran líderes no religiosos en la comunidad. Usen las mismas palabras que han usado para sacerdotes, maestros de la ley o ancianos que han usado en los pasajes anteriores. Para obtener más información sobre </w:t>
      </w:r>
      <w:r>
        <w:rPr>
          <w:lang w:val="es_ES" w:bidi="es_ES"/>
        </w:rPr>
        <w:t>sacerdotes</w:t>
      </w:r>
      <w:r>
        <w:rPr>
          <w:lang w:val="es_ES" w:bidi="es_ES"/>
        </w:rPr>
        <w:t xml:space="preserve">, </w:t>
      </w:r>
      <w:r>
        <w:rPr>
          <w:lang w:val="es_ES" w:bidi="es_ES"/>
        </w:rPr>
        <w:t>maestros de la ley</w:t>
      </w:r>
      <w:r>
        <w:rPr>
          <w:lang w:val="es_ES" w:bidi="es_ES"/>
        </w:rPr>
        <w:t xml:space="preserve"> y </w:t>
      </w:r>
      <w:r>
        <w:rPr>
          <w:lang w:val="es_ES" w:bidi="es_ES"/>
        </w:rPr>
        <w:t>ancianos</w:t>
      </w:r>
      <w:r>
        <w:rPr>
          <w:lang w:val="es_ES" w:bidi="es_ES"/>
        </w:rPr>
        <w:t>, consulten el Glosario Principal.</w:t>
      </w:r>
    </w:p>
    <w:p>
      <w:pPr/>
      <w:r>
        <w:rPr>
          <w:lang w:val="es_ES" w:bidi="es_ES"/>
        </w:rPr>
      </w:r>
      <w:r>
        <w:rPr>
          <w:lang w:val="es_ES" w:bidi="es_ES"/>
        </w:rPr>
        <w:t xml:space="preserve">Estos líderes religiosos le preguntaron a Jesús qué </w:t>
      </w:r>
      <w:r>
        <w:rPr>
          <w:b/>
          <w:lang w:val="es_ES" w:bidi="es_ES"/>
        </w:rPr>
        <w:t>autoridad</w:t>
      </w:r>
      <w:r>
        <w:rPr>
          <w:lang w:val="es_ES" w:bidi="es_ES"/>
        </w:rPr>
        <w:t xml:space="preserve"> tenía para hacer las cosas que estaba haciendo. Autoridad es el derecho que se le da a alguien para actuar. Traduzcan esto de la misma manera que lo han traducido en otras partes de Marcos. Para obtener más información sobre </w:t>
      </w:r>
      <w:r>
        <w:rPr>
          <w:lang w:val="es_ES" w:bidi="es_ES"/>
        </w:rPr>
        <w:t>autoridad</w:t>
      </w:r>
      <w:r>
        <w:rPr>
          <w:lang w:val="es_ES" w:bidi="es_ES"/>
        </w:rPr>
        <w:t>, consulten el Glosario Principal.</w:t>
      </w:r>
    </w:p>
    <w:p>
      <w:pPr/>
      <w:r>
        <w:rPr>
          <w:lang w:val="es_ES" w:bidi="es_ES"/>
        </w:rPr>
      </w:r>
      <w:r>
        <w:rPr>
          <w:lang w:val="es_ES" w:bidi="es_ES"/>
        </w:rPr>
        <w:t xml:space="preserve">Jesús hizo una pregunta a los líderes religiosos. Él pregunta si Juan </w:t>
      </w:r>
      <w:r>
        <w:rPr>
          <w:b/>
          <w:lang w:val="es_ES" w:bidi="es_ES"/>
        </w:rPr>
        <w:t>bautiza</w:t>
      </w:r>
      <w:r>
        <w:rPr>
          <w:lang w:val="es_ES" w:bidi="es_ES"/>
        </w:rPr>
        <w:t xml:space="preserve"> con autoridad del </w:t>
      </w:r>
      <w:r>
        <w:rPr>
          <w:b/>
          <w:lang w:val="es_ES" w:bidi="es_ES"/>
        </w:rPr>
        <w:t>cielo</w:t>
      </w:r>
      <w:r>
        <w:rPr>
          <w:lang w:val="es_ES" w:bidi="es_ES"/>
        </w:rPr>
        <w:t xml:space="preserve">, o solo con autoridad de humanos. Usen la misma palabra para "bautismo" que han usado en otras partes de Marcos. "Cielo" significa el lugar donde Dios vive. A veces, las personas judías usaban la palabra cielo en lugar del nombre de Dios. Aquí, Jesús está preguntando si la autoridad de Juan vino de Dios mismo. Usen la misma palabra para cielo que han usado en los pasajes anteriores. Para obtener más información sobre el </w:t>
      </w:r>
      <w:r>
        <w:rPr>
          <w:lang w:val="es_ES" w:bidi="es_ES"/>
        </w:rPr>
        <w:t>bautismo</w:t>
      </w:r>
      <w:r>
        <w:rPr>
          <w:lang w:val="es_ES" w:bidi="es_ES"/>
        </w:rPr>
        <w:t xml:space="preserve"> y el </w:t>
      </w:r>
      <w:r>
        <w:rPr>
          <w:lang w:val="es_ES" w:bidi="es_ES"/>
        </w:rPr>
        <w:t>cielo</w:t>
      </w:r>
      <w:r>
        <w:rPr>
          <w:lang w:val="es_ES" w:bidi="es_ES"/>
        </w:rPr>
        <w:t>, consulten el Glosario Principal.</w:t>
      </w:r>
    </w:p>
    <w:p>
      <w:pPr/>
      <w:r>
        <w:rPr>
          <w:lang w:val="es_ES" w:bidi="es_ES"/>
        </w:rPr>
      </w:r>
      <w:r>
        <w:rPr>
          <w:lang w:val="es_ES" w:bidi="es_ES"/>
        </w:rPr>
        <w:t xml:space="preserve">Los líderes religiosos no sabían cómo responder a Jesús. Tenían miedo del pueblo, porque todos creían que Juan era un </w:t>
      </w:r>
      <w:r>
        <w:rPr>
          <w:b/>
          <w:lang w:val="es_ES" w:bidi="es_ES"/>
        </w:rPr>
        <w:t>profeta</w:t>
      </w:r>
      <w:r>
        <w:rPr>
          <w:lang w:val="es_ES" w:bidi="es_ES"/>
        </w:rPr>
        <w:t xml:space="preserve">, o alguien que recibe un mensaje de Dios y lo da a otros. Traduzcan profeta de la misma manera que lo han hecho en otras partes de Marcos. Para obtener más información sobre </w:t>
      </w:r>
      <w:r>
        <w:rPr>
          <w:lang w:val="es_ES" w:bidi="es_ES"/>
        </w:rPr>
        <w:t>profeta</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p>
    <w:p>
      <w:pPr/>
      <w:r>
        <w:rPr>
          <w:lang w:val="es_ES" w:bidi="es_ES"/>
        </w:rPr>
      </w:r>
      <w:r>
        <w:rPr>
          <w:b/>
          <w:lang w:val="es_ES" w:bidi="es_ES"/>
        </w:rPr>
        <w:t>Este es el fin de la grabación.</w:t>
      </w:r>
      <w:r>
        <w:rPr>
          <w:lang w:val="es_ES" w:bidi="es_ES"/>
        </w:rPr>
      </w:r>
      <w:r>
        <w:rPr>
          <w:lang w:val="es_ES" w:bidi="es_ES"/>
        </w:rPr>
      </w:r>
    </w:p>
    <w:p>
      <w:pPr/>
      <w:r>
        <w:rPr>
          <w:lang w:val="es_ES" w:bidi="es_ES"/>
        </w:rPr>
      </w:r>
    </w:p>
    <w:p>
      <w:pPr>
        <w:pStyle w:val="Heading2"/>
      </w:pPr>
      <w:r>
        <w:rPr>
          <w:lang w:val="es_ES" w:bidi="es_ES"/>
        </w:rPr>
        <w:t>Marcos 12:1–12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12:1–12 y guárdenlo en sus corazones.</w:t>
      </w:r>
    </w:p>
    <w:p>
      <w:pPr/>
      <w:r>
        <w:rPr>
          <w:lang w:val="es_ES" w:bidi="es_ES"/>
        </w:rPr>
      </w:r>
      <w:r>
        <w:rPr>
          <w:lang w:val="es_ES" w:bidi="es_ES"/>
        </w:rPr>
        <w:t>Escuchen una versión en audio de Marcos 12:1–12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12:1–12 en la traducción que sea más fácil de entender.</w:t>
      </w:r>
    </w:p>
    <w:p>
      <w:pPr/>
      <w:r>
        <w:rPr>
          <w:lang w:val="es_ES" w:bidi="es_ES"/>
        </w:rPr>
      </w:r>
      <w:r>
        <w:rPr>
          <w:lang w:val="es_ES" w:bidi="es_ES"/>
        </w:rPr>
        <w:t>En el pasaje anterior, los líderes religiosos no podían responder a la pregunta de Jesús sobre de dónde venía la autoridad de Juan. Los líderes religiosos se negaron a entender o aceptar que la autoridad de Jesús es de Dios. En este pasaje, Jesús todavía está en el Templo con los líderes religiosos. Él les cuenta una parábola, que es una historia que usa cosas de todos los días para mostrar cosas más profundas sobre Dios. Él usa esta parábola para juzgar a los líderes religiosos.</w:t>
      </w:r>
    </w:p>
    <w:p>
      <w:pPr/>
      <w:r>
        <w:rPr>
          <w:lang w:val="es_ES" w:bidi="es_ES"/>
        </w:rPr>
      </w:r>
      <w:r>
        <w:rPr>
          <w:lang w:val="es_ES" w:bidi="es_ES"/>
        </w:rPr>
        <w:t>El pasaje comienza con una descripción de un viñedo. Un viñedo es un campo donde las personas cultivan y cosechan uvas y hacen vino. Un hombre plantó viñas, construyó un muro de piedra a su alrededor para mantener afuera a los animales y a otras personas, y cavó un hoyo para prensar las uvas. El foso generalmente se cavaba en una roca. Las personas pusieron uvas en el foso y caminaron sobre ellas para prensarlas. El jugo saldría de un agujero y entraría en una olla o una trinchera larga. Más tarde, podían hacer vino del jugo de uva. El dueño también construyó una torre de vigilancia, que era una plataforma en una pila de piedras. Las personas podían subir a la plataforma y ver todo el viñedo. Esto los ayudó a proteger el viñedo de ladrones o animales.</w:t>
      </w:r>
    </w:p>
    <w:p>
      <w:pPr/>
      <w:r>
        <w:rPr>
          <w:lang w:val="es_ES" w:bidi="es_ES"/>
        </w:rPr>
      </w:r>
      <w:r>
        <w:rPr>
          <w:lang w:val="es_ES" w:bidi="es_ES"/>
        </w:rPr>
        <w:t>Deténganse aquí y miren una foto de un viñedo, una vid, uvas, un muro de piedra y un lagar, todos en grupo. Además, miren una foto de una torre de vigilancia, en grupo. Pausen este audio aquí.</w:t>
      </w:r>
    </w:p>
    <w:p>
      <w:pPr/>
      <w:r>
        <w:rPr>
          <w:lang w:val="es_ES" w:bidi="es_ES"/>
        </w:rPr>
      </w:r>
      <w:r>
        <w:rPr>
          <w:lang w:val="es_ES" w:bidi="es_ES"/>
        </w:rPr>
        <w:t>Este tipo de eventos eran normales en las tierras judías de Galilea durante los días de Jesús, cuando los campesinos, o trabajadores de la tierra, cuidaban de la tierra para un dueño extranjero que vivía lejos. Durante el tiempo de la cosecha, el dueño envió mensajeros para recoger parte de la cosecha de los campesinos. Esto generalmente era de 1/4 a 1/2 de la cosecha, y era el pago que los campesinos daban al dueño por dejarlos usar la tierra. Los campesinos a veces se negaban a dar parte de la cosecha, y hay evidencia histórica de que a menudo se producía violencia. Jesús está usando una historia que todos entenderían porque situaciones como esta sucedían a menudo. Sin embargo, Jesús usa palabras e ideas que recordaban a los líderes religiosos la historia judía. Jesús dice que el dueño envió a sus "siervos". Así es como las personas generalmente hablaban de los profetas de Dios, como siervos de Dios. Así como este dueño envió a varios de sus siervos y los campesinos los golpearon o mataron, Dios envió a varios profetas a quienes las personas golpearon o mataron. La mayoría de los oyentes de Jesús habrían recordado una historia similar de Isaías sobre un viñedo, donde el viñedo simboliza a Israel y su rechazo de Dios. En la parábola de Jesús, la historia se enfoca en los campesinos, que son los líderes de la nación de Israel. En esta parábola, Jesús está mostrando que los campesinos, o líderes de Israel, no estaban siguiendo a Dios.</w:t>
      </w:r>
    </w:p>
    <w:p>
      <w:pPr/>
      <w:r>
        <w:rPr>
          <w:lang w:val="es_ES" w:bidi="es_ES"/>
        </w:rPr>
      </w:r>
      <w:r>
        <w:rPr>
          <w:lang w:val="es_ES" w:bidi="es_ES"/>
        </w:rPr>
        <w:t>Deténganse aquí y conversen sobre esta pregunta en grupo: Hablen sobre algunas historias como esta en su cultura que se usan para mostrar un cierto grupo de personas es considerado malo. Hablen de historias que intentan enseñar a las personas a actuar bien. ¿Cómo saben que estas historias son para enseñar a las personas? ¿En qué es diferente el idioma en estas historias? ¿Cómo comienza una historia como esta? ¿Cómo termina una historia como esta? Pausen este audio aquí.</w:t>
      </w:r>
    </w:p>
    <w:p>
      <w:pPr/>
      <w:r>
        <w:rPr>
          <w:lang w:val="es_ES" w:bidi="es_ES"/>
        </w:rPr>
      </w:r>
      <w:r>
        <w:rPr>
          <w:lang w:val="es_ES" w:bidi="es_ES"/>
        </w:rPr>
        <w:t>La situación en el viñedo se agravó, y el dueño envió a su propio hijo para resolverla. Parece lógico que los campesinos respetaran al propio hijo del dueño más que a sus sirvientes. Pero en cambio, los campesinos mataron al hijo y arrojaron su cuerpo al suelo fuera del viñedo. Dejar un cuerpo muerto al aire libre era muy ofensivo en la cultura judía. De acuerdo con la ley judía, los campesinos podían asumir que el dueño estaba muerto si su hijo venía. Ahora, si matan al hijo y reclaman la propiedad para sí mismos, la obtendrán.</w:t>
      </w:r>
    </w:p>
    <w:p>
      <w:pPr/>
      <w:r>
        <w:rPr>
          <w:lang w:val="es_ES" w:bidi="es_ES"/>
        </w:rPr>
      </w:r>
      <w:r>
        <w:rPr>
          <w:lang w:val="es_ES" w:bidi="es_ES"/>
        </w:rPr>
        <w:t>Deténganse aquí y conversen sobre esta pregunta en grupo: ¿En qué tipo de situaciones la violencia como esta ocurre con más frecuencia en su cultura? Pausen este audio aquí.</w:t>
      </w:r>
    </w:p>
    <w:p>
      <w:pPr/>
      <w:r>
        <w:rPr>
          <w:lang w:val="es_ES" w:bidi="es_ES"/>
        </w:rPr>
      </w:r>
      <w:r>
        <w:rPr>
          <w:lang w:val="es_ES" w:bidi="es_ES"/>
        </w:rPr>
        <w:t>Jesús hace una pregunta: "¿Qué suponen que hará el dueño de la viña?" Jesús entonces responde a su propia pregunta, que es inusual. Jesús les dice a los líderes religiosos que el dueño vendrá y matará a los arrendatarios y dará el viñedo a otras personas. A través de esta historia, Jesús está tratando de explicar a los líderes religiosos que sus acciones contra él tendrán graves consecuencias. Él también está mostrando que como el pueblo judío lo rechaza, los no judíos se convertirán en el pueblo favorecido de Dios.</w:t>
      </w:r>
    </w:p>
    <w:p>
      <w:pPr/>
      <w:r>
        <w:rPr>
          <w:lang w:val="es_ES" w:bidi="es_ES"/>
        </w:rPr>
      </w:r>
      <w:r>
        <w:rPr>
          <w:lang w:val="es_ES" w:bidi="es_ES"/>
        </w:rPr>
        <w:t>Entonces Jesús cita un pasaje del Salmo 118. La "piedra que los constructores rechazaron" se refiere a una piedra que alguien dijo que no era lo suficientemente buena para ser parte del santuario del primer templo. Esta piedra se convirtió en la piedra angular, la piedra más importante de un edificio para hacerlo fuerte. En la escritura judía, la piedra angular en Salmos simbolizaba al Mesías, o Salvador. Jesús estaba haciendo una referencia clara a sí mismo aquí. Jesús está diciendo que las personas lo rechazarán, pero él se convertirá en importante, así como esta piedra rechazada se convirtió en la piedra más importante. Hasta esta semana en Jerusalén justo antes de su muerte, Jesús no había dicho mucho sobre él mismo ser el Mesías. Pero ahora que estaba a punto de morir, estaba más abierto sobre quién era.</w:t>
      </w:r>
    </w:p>
    <w:p>
      <w:pPr/>
      <w:r>
        <w:rPr>
          <w:lang w:val="es_ES" w:bidi="es_ES"/>
        </w:rPr>
      </w:r>
      <w:r>
        <w:rPr>
          <w:lang w:val="es_ES" w:bidi="es_ES"/>
        </w:rPr>
        <w:t>Deténganse aquí y miren una foto de una piedra angular juntos en grupo. Pausen este audio aquí.</w:t>
      </w:r>
    </w:p>
    <w:p>
      <w:pPr/>
      <w:r>
        <w:rPr>
          <w:lang w:val="es_ES" w:bidi="es_ES"/>
        </w:rPr>
      </w:r>
      <w:r>
        <w:rPr>
          <w:lang w:val="es_ES" w:bidi="es_ES"/>
        </w:rPr>
        <w:t>Deténganse aquí y conversen sobre esta pregunta en grupo: Jesús está haciendo una comparación entre sí mismo y una piedra angular. ¿Qué tipo de comparaciones como esta usa su cultura para explicar las cosas a las personas? Pausen este audio aquí.</w:t>
      </w:r>
    </w:p>
    <w:p>
      <w:pPr/>
      <w:r>
        <w:rPr>
          <w:lang w:val="es_ES" w:bidi="es_ES"/>
        </w:rPr>
      </w:r>
      <w:r>
        <w:rPr>
          <w:lang w:val="es_ES" w:bidi="es_ES"/>
        </w:rPr>
        <w:t>Los líderes religiosos se dieron cuenta de que Jesús estaba contando la historia en su contra. Sin embargo, probablemente muchas personas estaban en el patio del Templo en ese momento, y los líderes religiosos tenían miedo del pueblo porque el pueblo continuaba queriendo a Jesús. Aunque los líderes religiosos no tenían derechos gubernamentales de que arrestaran a Jesús, no querían pedir al gobierno que arrestara a Jesús porque tenían miedo de que las personas se enojaran y fueran violentas contra ellos si hacían eso.</w:t>
      </w:r>
    </w:p>
    <w:p>
      <w:pPr/>
      <w:r>
        <w:rPr>
          <w:lang w:val="es_ES" w:bidi="es_ES"/>
        </w:rPr>
      </w:r>
      <w:r>
        <w:rPr>
          <w:lang w:val="es_ES" w:bidi="es_ES"/>
        </w:rPr>
        <w:t>Deténganse aquí y conversen sobre esta pregunta en grupo: ¿Cómo responden sus líderes religiosos a las personas que los juzgan?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12:1–12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Un hombre planta un viñedo y construye todo a su alrededor. Él le alquila el viñedo a campesinos y se va de viaje.</w:t>
      </w:r>
    </w:p>
    <w:p>
      <w:pPr/>
      <w:r>
        <w:rPr>
          <w:lang w:val="es_ES" w:bidi="es_ES"/>
        </w:rPr>
      </w:r>
      <w:r>
        <w:rPr>
          <w:b/>
          <w:lang w:val="es_ES" w:bidi="es_ES"/>
        </w:rPr>
        <w:t>En la segunda escena:</w:t>
      </w:r>
      <w:r>
        <w:rPr>
          <w:lang w:val="es_ES" w:bidi="es_ES"/>
        </w:rPr>
        <w:t xml:space="preserve"> El dueño envía a varios siervos. Los campesinos golpean a algunos y los envían sin nada. Matan a algunos de los siervos.</w:t>
      </w:r>
    </w:p>
    <w:p>
      <w:pPr/>
      <w:r>
        <w:rPr>
          <w:lang w:val="es_ES" w:bidi="es_ES"/>
        </w:rPr>
      </w:r>
      <w:r>
        <w:rPr>
          <w:b/>
          <w:lang w:val="es_ES" w:bidi="es_ES"/>
        </w:rPr>
        <w:t>En la tercera escena:</w:t>
      </w:r>
      <w:r>
        <w:rPr>
          <w:lang w:val="es_ES" w:bidi="es_ES"/>
        </w:rPr>
        <w:t xml:space="preserve"> El dueño envía a su hijo. Los campesinos matan al hijo y lo expulsan del viñedo.</w:t>
      </w:r>
    </w:p>
    <w:p>
      <w:pPr/>
      <w:r>
        <w:rPr>
          <w:lang w:val="es_ES" w:bidi="es_ES"/>
        </w:rPr>
      </w:r>
      <w:r>
        <w:rPr>
          <w:b/>
          <w:lang w:val="es_ES" w:bidi="es_ES"/>
        </w:rPr>
        <w:t>En la cuarta escena:</w:t>
      </w:r>
      <w:r>
        <w:rPr>
          <w:lang w:val="es_ES" w:bidi="es_ES"/>
        </w:rPr>
        <w:t xml:space="preserve"> Jesús les dice a los líderes religiosos que el dueño del viñedo matará a los arrendatarios y dará el viñedo a otros. Él también dice que será rechazado, pero elevado a importancia, como la piedra que los constructores rechazaron, pero que luego se convirtió en la piedra angular, o la piedra más importante del edificio.</w:t>
      </w:r>
    </w:p>
    <w:p>
      <w:pPr/>
      <w:r>
        <w:rPr>
          <w:lang w:val="es_ES" w:bidi="es_ES"/>
        </w:rPr>
      </w:r>
      <w:r>
        <w:rPr>
          <w:b/>
          <w:lang w:val="es_ES" w:bidi="es_ES"/>
        </w:rPr>
        <w:t>En la quinta escena:</w:t>
      </w:r>
      <w:r>
        <w:rPr>
          <w:lang w:val="es_ES" w:bidi="es_ES"/>
        </w:rPr>
        <w:t xml:space="preserve"> Los líderes religiosos se dieron cuenta de que Jesús estaba hablando en contra de ellos. Buscaron una manera de que arrestaran a Jesús, pero tenían miedo de las muchas personas que amaban a Jesús. Así que se van.</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maestros de la ley religiosa</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dueño de viñedo</w:t>
      </w:r>
    </w:p>
    <w:p>
      <w:pPr>
        <w:pStyle w:val="ListBullet"/>
        <w:spacing w:line="240" w:lineRule="auto"/>
        <w:ind w:left="720"/>
      </w:pPr>
      <w:r>
        <w:rPr>
          <w:lang w:val="es_ES" w:bidi="es_ES"/>
        </w:rPr>
      </w:r>
      <w:r>
        <w:rPr>
          <w:lang w:val="es_ES" w:bidi="es_ES"/>
        </w:rPr>
        <w:t>campesinos de viñedos</w:t>
      </w:r>
    </w:p>
    <w:p>
      <w:pPr>
        <w:pStyle w:val="ListBullet"/>
        <w:spacing w:line="240" w:lineRule="auto"/>
        <w:ind w:left="720"/>
      </w:pPr>
      <w:r>
        <w:rPr>
          <w:lang w:val="es_ES" w:bidi="es_ES"/>
        </w:rPr>
      </w:r>
      <w:r>
        <w:rPr>
          <w:lang w:val="es_ES" w:bidi="es_ES"/>
        </w:rPr>
        <w:t>siervos</w:t>
      </w:r>
    </w:p>
    <w:p>
      <w:pPr>
        <w:pStyle w:val="ListBullet"/>
        <w:spacing w:line="240" w:lineRule="auto"/>
        <w:ind w:left="720"/>
      </w:pPr>
      <w:r>
        <w:rPr>
          <w:lang w:val="es_ES" w:bidi="es_ES"/>
        </w:rPr>
      </w:r>
      <w:r>
        <w:rPr>
          <w:lang w:val="es_ES" w:bidi="es_ES"/>
        </w:rPr>
        <w:t>hijo del dueño</w:t>
      </w:r>
    </w:p>
    <w:p>
      <w:pPr>
        <w:pStyle w:val="ListBullet"/>
        <w:spacing w:line="240" w:lineRule="auto"/>
        <w:ind w:left="720"/>
      </w:pPr>
      <w:r>
        <w:rPr>
          <w:lang w:val="es_ES" w:bidi="es_ES"/>
        </w:rPr>
      </w:r>
      <w:r>
        <w:rPr>
          <w:lang w:val="es_ES" w:bidi="es_ES"/>
        </w:rPr>
        <w:t>multitudes de personas</w:t>
      </w:r>
    </w:p>
    <w:p>
      <w:pPr/>
      <w:r>
        <w:rPr>
          <w:lang w:val="es_ES" w:bidi="es_ES"/>
        </w:rPr>
      </w:r>
      <w:r>
        <w:rPr>
          <w:lang w:val="es_ES" w:bidi="es_ES"/>
        </w:rPr>
        <w:t>En grupo, presten atención a estas partes del contexto del pasaje: Es importante recordar que Jesús todavía está hablando con los líderes religiosos del pasaje anterior. Están en el patio del templo. Jesús entonces continúa hablando, pero ahora usa una parábola.</w:t>
      </w:r>
    </w:p>
    <w:p>
      <w:pPr/>
      <w:r>
        <w:rPr>
          <w:lang w:val="es_ES" w:bidi="es_ES"/>
        </w:rPr>
      </w:r>
      <w:r>
        <w:rPr>
          <w:lang w:val="es_ES" w:bidi="es_ES"/>
        </w:rPr>
        <w:t>En la parábola de Jesús, un hombre prepara su viñedo cuidadosamente plantando viñas, construyendo un muro, cavando un hoyo para el agar y construyendo una torre de vigilancia.</w:t>
      </w:r>
    </w:p>
    <w:p>
      <w:pPr/>
      <w:r>
        <w:rPr>
          <w:lang w:val="es_ES" w:bidi="es_ES"/>
        </w:rPr>
      </w:r>
      <w:r>
        <w:rPr>
          <w:lang w:val="es_ES" w:bidi="es_ES"/>
        </w:rPr>
        <w:t>El hombre alquila este viñedo a campesinos y se va de viaje. Algún tiempo después, cuando las uvas estaban maduras, el dueño envía a un siervo para cobrar su pago, que es su parte de la cosecha. El dueño envía a un primer siervo, y los campesinos golpean al primer siervo y lo envían sin nada. El dueño envía un segundo siervo, y los campesinos golpean al segundo siervo en la cabeza y lo tratan mal. El dueño envía un tercer siervo, y los campesinos lo matan. El dueño envía más siervos, y los campesinos golpean o matan a cada uno de ellos.</w:t>
      </w:r>
    </w:p>
    <w:p>
      <w:pPr/>
      <w:r>
        <w:rPr>
          <w:lang w:val="es_ES" w:bidi="es_ES"/>
        </w:rPr>
      </w:r>
      <w:r>
        <w:rPr>
          <w:lang w:val="es_ES" w:bidi="es_ES"/>
        </w:rPr>
        <w:t>La última persona que el dueño envía es probablemente su único hijo a quien amó. Él piensa que ellos lo respetarán.</w:t>
      </w:r>
    </w:p>
    <w:p>
      <w:pPr/>
      <w:r>
        <w:rPr>
          <w:lang w:val="es_ES" w:bidi="es_ES"/>
        </w:rPr>
      </w:r>
      <w:r>
        <w:rPr>
          <w:lang w:val="es_ES" w:bidi="es_ES"/>
        </w:rPr>
        <w:t>Los campesinos se dicen entre sí que el hijo es el heredero y si lo matan, tal vez puedan quedarse con el viñedo. Así que lo matan y arrojan su cuerpo fuera de la viña.</w:t>
      </w:r>
    </w:p>
    <w:p>
      <w:pPr/>
      <w:r>
        <w:rPr>
          <w:lang w:val="es_ES" w:bidi="es_ES"/>
        </w:rPr>
      </w:r>
      <w:r>
        <w:rPr>
          <w:lang w:val="es_ES" w:bidi="es_ES"/>
        </w:rPr>
        <w:t>Jesús ahora hace una pregunta a los líderes religiosos: "¿Qué hará el dueño del viñedo?" Jesús responde a su propia pregunta. Jesús les dice a los líderes religiosos que el dueño vendrá a la viña, matará a los campesinos y dará la viña a otras personas.</w:t>
      </w:r>
    </w:p>
    <w:p>
      <w:pPr/>
      <w:r>
        <w:rPr>
          <w:lang w:val="es_ES" w:bidi="es_ES"/>
        </w:rPr>
      </w:r>
      <w:r>
        <w:rPr>
          <w:lang w:val="es_ES" w:bidi="es_ES"/>
        </w:rPr>
        <w:t>Entonces Jesús cita las Escrituras que dicen que la piedra que los constructores rechazaron se ha convertido en una piedra angular, o la piedra más importante, de la torre. Entonces la Escritura dice: "Dios mismo hizo esto y pensamos que es maravilloso".</w:t>
      </w:r>
    </w:p>
    <w:p>
      <w:pPr/>
      <w:r>
        <w:rPr>
          <w:lang w:val="es_ES" w:bidi="es_ES"/>
        </w:rPr>
      </w:r>
      <w:r>
        <w:rPr>
          <w:lang w:val="es_ES" w:bidi="es_ES"/>
        </w:rPr>
        <w:t>Deténganse aquí y en grupo, si hay tiempo, hablen con alguien que se especialice en construir edificios. Pregúntenle al constructor qué piedra, ladrillo o parte del edificio se coloca primero después de que se construyen los cimientos. Hablen con el constructor por qué esta piedra o ladrillo es importante. Pausen este audio aquí.</w:t>
      </w:r>
    </w:p>
    <w:p>
      <w:pPr/>
      <w:r>
        <w:rPr>
          <w:lang w:val="es_ES" w:bidi="es_ES"/>
        </w:rPr>
      </w:r>
      <w:r>
        <w:rPr>
          <w:lang w:val="es_ES" w:bidi="es_ES"/>
        </w:rPr>
        <w:t>Es importante recordar que los líderes religiosos se dan cuenta de que Jesús está hablando en contra de ellos. Ellos son los malos campesinos. Quieren que Jesús sea arrestado. No tienen poder gubernamental para hacer eso, pero les gustaría convencer al gobierno para que arrestara a Jesús. Sin embargo, tienen miedo de la multitud de personas a las que les gusta la enseñanza de Jesús.</w:t>
      </w:r>
    </w:p>
    <w:p>
      <w:pPr/>
      <w:r>
        <w:rPr>
          <w:lang w:val="es_ES" w:bidi="es_ES"/>
        </w:rPr>
      </w:r>
      <w:r>
        <w:rPr>
          <w:lang w:val="es_ES" w:bidi="es_ES"/>
        </w:rPr>
        <w:t>Al final, los líderes religiosos dejan a Jesús y se van.</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12:1–12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maestros de la ley religiosa</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dueño de viñedo</w:t>
      </w:r>
    </w:p>
    <w:p>
      <w:pPr>
        <w:pStyle w:val="ListBullet"/>
        <w:spacing w:line="240" w:lineRule="auto"/>
        <w:ind w:left="720"/>
      </w:pPr>
      <w:r>
        <w:rPr>
          <w:lang w:val="es_ES" w:bidi="es_ES"/>
        </w:rPr>
      </w:r>
      <w:r>
        <w:rPr>
          <w:lang w:val="es_ES" w:bidi="es_ES"/>
        </w:rPr>
        <w:t>campesinos de viñedos</w:t>
      </w:r>
    </w:p>
    <w:p>
      <w:pPr>
        <w:pStyle w:val="ListBullet"/>
        <w:spacing w:line="240" w:lineRule="auto"/>
        <w:ind w:left="720"/>
      </w:pPr>
      <w:r>
        <w:rPr>
          <w:lang w:val="es_ES" w:bidi="es_ES"/>
        </w:rPr>
      </w:r>
      <w:r>
        <w:rPr>
          <w:lang w:val="es_ES" w:bidi="es_ES"/>
        </w:rPr>
        <w:t>siervos</w:t>
      </w:r>
    </w:p>
    <w:p>
      <w:pPr>
        <w:pStyle w:val="ListBullet"/>
        <w:spacing w:line="240" w:lineRule="auto"/>
        <w:ind w:left="720"/>
      </w:pPr>
      <w:r>
        <w:rPr>
          <w:lang w:val="es_ES" w:bidi="es_ES"/>
        </w:rPr>
      </w:r>
      <w:r>
        <w:rPr>
          <w:lang w:val="es_ES" w:bidi="es_ES"/>
        </w:rPr>
        <w:t>hijo del dueño</w:t>
      </w:r>
    </w:p>
    <w:p>
      <w:pPr>
        <w:pStyle w:val="ListBullet"/>
        <w:spacing w:line="240" w:lineRule="auto"/>
        <w:ind w:left="720"/>
      </w:pPr>
      <w:r>
        <w:rPr>
          <w:lang w:val="es_ES" w:bidi="es_ES"/>
        </w:rPr>
      </w:r>
      <w:r>
        <w:rPr>
          <w:lang w:val="es_ES" w:bidi="es_ES"/>
        </w:rPr>
        <w:t>multitudes de personas</w:t>
      </w:r>
    </w:p>
    <w:p>
      <w:pPr/>
      <w:r>
        <w:rPr>
          <w:lang w:val="es_ES" w:bidi="es_ES"/>
        </w:rPr>
      </w:r>
      <w:r>
        <w:rPr>
          <w:lang w:val="es_ES" w:bidi="es_ES"/>
        </w:rPr>
        <w:t>En grupo, dramaticen el pasaje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dejar de interpretar las partes difíciles o importantes del pasaje. Ayúdense unos a otros a recordar cada parte del pasaje.</w:t>
      </w:r>
    </w:p>
    <w:p>
      <w:pPr/>
      <w:r>
        <w:rPr>
          <w:lang w:val="es_ES" w:bidi="es_ES"/>
        </w:rPr>
      </w:r>
      <w:r>
        <w:rPr>
          <w:lang w:val="es_ES" w:bidi="es_ES"/>
        </w:rPr>
        <w:t>Pausen este audio aquí y dramaticen el pasaje.</w:t>
      </w:r>
    </w:p>
    <w:p>
      <w:pPr/>
      <w:r>
        <w:rPr>
          <w:lang w:val="es_ES" w:bidi="es_ES"/>
        </w:rPr>
      </w:r>
      <w:r>
        <w:rPr>
          <w:lang w:val="es_ES" w:bidi="es_ES"/>
        </w:rPr>
        <w:t>El grupo debe dramatizar este texto por segunda vez. En algunos puntos del drama, detengan el drama y pregúntenle a la persona que está actuando el personaje, «¿Qué está sintiendo o pensando?» La persona que está interpretando el personaje debe responder qué es lo que está sintiendo o pensando como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seguía hablando con los líderes religiosos. Ahora Jesús comienza a contarles una historia. El equipo debe interpretar la historia. Jesús describe a un dueño plantando y construyendo el viñedo. Entonces el dueño alquila el viñedo a campesinos y se va.</w:t>
      </w:r>
    </w:p>
    <w:p>
      <w:pPr/>
      <w:r>
        <w:rPr>
          <w:lang w:val="es_ES" w:bidi="es_ES"/>
        </w:rPr>
      </w:r>
      <w:r>
        <w:rPr>
          <w:lang w:val="es_ES" w:bidi="es_ES"/>
        </w:rPr>
        <w:t xml:space="preserve">Pausen la actuación. Pregúntenle al dueño: "¿Qué está sintiendo o pensando?" La persona podría responder cosas como: "Orgulloso de mi hermoso viñedo", o "Triste de dejar mi viñedo en el que trabajé tan duro", o "Esperando recibir parte de la cosecha". Pregúntenle a los campesinos: "¿Qué sienten o piensan?" La persona podría responder cosas como: "Nerviosa de que no haremos un buen trabajo", o "Feliz de trabajar en un viñedo". Continúen con la actuación. </w:t>
      </w:r>
    </w:p>
    <w:p>
      <w:pPr/>
      <w:r>
        <w:rPr>
          <w:lang w:val="es_ES" w:bidi="es_ES"/>
        </w:rPr>
      </w:r>
      <w:r>
        <w:rPr>
          <w:lang w:val="es_ES" w:bidi="es_ES"/>
        </w:rPr>
        <w:t>El equipo debería interpretar la llegada de la época de la cosecha. El dueño envía a un siervo para recoger parte de la cosecha. El siervo llega y los campesinos lo golpean y lo envían sin nada.</w:t>
      </w:r>
    </w:p>
    <w:p>
      <w:pPr/>
      <w:r>
        <w:rPr>
          <w:lang w:val="es_ES" w:bidi="es_ES"/>
        </w:rPr>
      </w:r>
      <w:r>
        <w:rPr>
          <w:lang w:val="es_ES" w:bidi="es_ES"/>
        </w:rPr>
        <w:t>Pausen la actuación. Pregúntenle al dueño: "¿Qué está sintiendo o pensando?" La persona podría responder cosas como: "¡Enojada con los campesinos! No puedo creer que le hicieron eso a mi siervo", o "Triste de que mi siervo estuviera herido", o "Decepcionado". Pregúntenle al siervo: "¿Qué está sintiendo o pensando?" La persona podría responder cosas como: "Enojado", o "Desanimado", o "Avergonzado". Continúen con la actuación.</w:t>
      </w:r>
    </w:p>
    <w:p>
      <w:pPr/>
      <w:r>
        <w:rPr>
          <w:lang w:val="es_ES" w:bidi="es_ES"/>
        </w:rPr>
      </w:r>
      <w:r>
        <w:rPr>
          <w:lang w:val="es_ES" w:bidi="es_ES"/>
        </w:rPr>
        <w:t>El segundo siervo va a la viña. Los campesinos lo golpearon en la cabeza y lo enviaron. Entonces el tercer siervo viene. Los campesinos lo matan. El dueño envía más siervos. Cada siervo es golpeado o asesinado.</w:t>
      </w:r>
    </w:p>
    <w:p>
      <w:pPr/>
      <w:r>
        <w:rPr>
          <w:lang w:val="es_ES" w:bidi="es_ES"/>
        </w:rPr>
      </w:r>
      <w:r>
        <w:rPr>
          <w:lang w:val="es_ES" w:bidi="es_ES"/>
        </w:rPr>
        <w:t>Pausen la actuación. Pregúntenle al dueño: "¿Qué está sintiendo o pensando?" La persona podría responder cosas como: "¡No puedo creer esto!" "Enojado", o "Confundido por lo que podría estar saliendo mal". Pregúntenle a los campesinos: "¿Qué sienten o piensan?" La persona podría responder cosas como: "Enojado porque siempre tengo que dar mis ganancias" o "Justificado en mis acciones". Pregúntenles a los siervos: "¿Qué sienten o piensan?" La persona podría responder cosas como: "Miedo de ser la siguiente" o "Es mi deber obedecer a mi amo". Continúen con la actuación.</w:t>
      </w:r>
    </w:p>
    <w:p>
      <w:pPr/>
      <w:r>
        <w:rPr>
          <w:lang w:val="es_ES" w:bidi="es_ES"/>
        </w:rPr>
      </w:r>
      <w:r>
        <w:rPr>
          <w:lang w:val="es_ES" w:bidi="es_ES"/>
        </w:rPr>
        <w:t>El equipo debe interpretar al dueño que decide enviar a su hijo, a quien amaba. El dueño dice: "Respetarán a mi hijo". Los campesinos ven al hijo y asumen que el dueño está muerto. Si matan al hijo, la viña pasa a ser suya. Los campesinos matan al hijo y arrojan su cuerpo fuera del viñedo.</w:t>
      </w:r>
    </w:p>
    <w:p>
      <w:pPr/>
      <w:r>
        <w:rPr>
          <w:lang w:val="es_ES" w:bidi="es_ES"/>
        </w:rPr>
      </w:r>
      <w:r>
        <w:rPr>
          <w:lang w:val="es_ES" w:bidi="es_ES"/>
        </w:rPr>
        <w:t>Pausen la actuación. Pregúntenle al dueño: "¿Qué está sintiendo o pensando?" La persona podría responder cosas como: "Sorprendida", o "Triste de que mataron a mi hijo", o "Enojado de que no respetaron a mi hijo". Pregúntenle a los campesinos: "¿Qué sienten o piensan?" La persona podría responder cosas como: "Feliz de que tal vez me quede con el viñedo ahora", o "Arrepentimiento por lo que he hecho". Continúen con la actuación.</w:t>
      </w:r>
    </w:p>
    <w:p>
      <w:pPr/>
      <w:r>
        <w:rPr>
          <w:lang w:val="es_ES" w:bidi="es_ES"/>
        </w:rPr>
      </w:r>
      <w:r>
        <w:rPr>
          <w:lang w:val="es_ES" w:bidi="es_ES"/>
        </w:rPr>
        <w:t>Jesús hace a los líderes religiosos una pregunta directa y luego la responde. "¿Qué hará el dueño del viñedo? Él matará a los campesinos y dará el viñedo a otras personas". Entonces Jesús lee las Escrituras: "La piedra que los constructores rechazaron se ha convertido en la piedra angular más importante. Dios ha hecho esto, y pensamos que es maravilloso".</w:t>
      </w:r>
    </w:p>
    <w:p>
      <w:pPr/>
      <w:r>
        <w:rPr>
          <w:lang w:val="es_ES" w:bidi="es_ES"/>
        </w:rPr>
      </w:r>
      <w:r>
        <w:rPr>
          <w:lang w:val="es_ES" w:bidi="es_ES"/>
        </w:rPr>
        <w:t>Pausen la actuación. Pregúntenles a los líderes religiosos: "¿Qué sienten o piensan?" La persona podría responder cosas como: "Enojado, ¡él está diciendo que somos como los campesinos malvados!" o "Enojado, ¡él está diciendo que él es como la piedra más importante de la torre!" o "Miedo necesitamos deshacernos de Jesús". Continúen con la actuación.</w:t>
      </w:r>
    </w:p>
    <w:p>
      <w:pPr/>
      <w:r>
        <w:rPr>
          <w:lang w:val="es_ES" w:bidi="es_ES"/>
        </w:rPr>
      </w:r>
      <w:r>
        <w:rPr>
          <w:lang w:val="es_ES" w:bidi="es_ES"/>
        </w:rPr>
        <w:t>Los líderes religiosos se dan cuenta de que Jesús está hablando de ellos. Están pensando en cómo podrían hacer que el gobierno arrestara a Jesús. Tienen miedo de la multitud de personas. Dejan a Jesús y se alejan.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12:1–12 en la traducción que sea más fácil de entender.</w:t>
      </w:r>
    </w:p>
    <w:p>
      <w:pPr/>
      <w:r>
        <w:rPr>
          <w:lang w:val="es_ES" w:bidi="es_ES"/>
        </w:rPr>
      </w:r>
      <w:r>
        <w:rPr>
          <w:lang w:val="es_ES" w:bidi="es_ES"/>
        </w:rPr>
        <w:t xml:space="preserve">En este paso, platiquen con su grupo sobre términos y palabras clave en este texto. </w:t>
      </w:r>
    </w:p>
    <w:p>
      <w:pPr/>
      <w:r>
        <w:rPr>
          <w:lang w:val="es_ES" w:bidi="es_ES"/>
        </w:rPr>
      </w:r>
      <w:r>
        <w:rPr>
          <w:lang w:val="es_ES" w:bidi="es_ES"/>
        </w:rPr>
        <w:t xml:space="preserve">Jesús está hablando con los líderes religiosos y cuenta una </w:t>
      </w:r>
      <w:r>
        <w:rPr>
          <w:b/>
          <w:lang w:val="es_ES" w:bidi="es_ES"/>
        </w:rPr>
        <w:t>parábola</w:t>
      </w:r>
      <w:r>
        <w:rPr>
          <w:lang w:val="es_ES" w:bidi="es_ES"/>
        </w:rPr>
        <w:t>. Una parábola era un tipo especial de historia que usaba cosas cotidianas para describir cosas más profundas sobre Dios. Las parábolas a menudo eran difíciles de entender a menos que las personas realmente intentaran escuchar. Cuando Jesús cuenta una parábola, espera que las personas cambien su actitud o sus acciones. Usen la misma palabra para parábola que han usado en los pasajes anteriores. Para obtener más información sobre la parábola, consulten el Glosario Principal.</w:t>
      </w:r>
    </w:p>
    <w:p>
      <w:pPr/>
      <w:r>
        <w:rPr>
          <w:lang w:val="es_ES" w:bidi="es_ES"/>
        </w:rPr>
      </w:r>
      <w:r>
        <w:rPr>
          <w:lang w:val="es_ES" w:bidi="es_ES"/>
        </w:rPr>
        <w:t xml:space="preserve">Jesús cuenta una historia sobre un hombre que plantó una </w:t>
      </w:r>
      <w:r>
        <w:rPr>
          <w:b/>
          <w:lang w:val="es_ES" w:bidi="es_ES"/>
        </w:rPr>
        <w:t>viña</w:t>
      </w:r>
      <w:r>
        <w:rPr>
          <w:lang w:val="es_ES" w:bidi="es_ES"/>
        </w:rPr>
        <w:t xml:space="preserve">, que es un campo donde las vides dan fruto llamado uva. El hombre cavó un </w:t>
      </w:r>
      <w:r>
        <w:rPr>
          <w:b/>
          <w:lang w:val="es_ES" w:bidi="es_ES"/>
        </w:rPr>
        <w:t>lagar</w:t>
      </w:r>
      <w:r>
        <w:rPr>
          <w:lang w:val="es_ES" w:bidi="es_ES"/>
        </w:rPr>
        <w:t xml:space="preserve">, que es un hoyo cavado en la roca. Las personas ponen uvas en el hoyo, y luego caminan sobre ellas para aplastarlas. El jugo sale de un agujero en el fondo y entra en una olla grande o una zanja larga. El hombre construyó una </w:t>
      </w:r>
      <w:r>
        <w:rPr>
          <w:b/>
          <w:lang w:val="es_ES" w:bidi="es_ES"/>
        </w:rPr>
        <w:t>torre de vigilancia</w:t>
      </w:r>
      <w:r>
        <w:rPr>
          <w:lang w:val="es_ES" w:bidi="es_ES"/>
        </w:rPr>
        <w:t>, que es una plataforma alta construida sobre un montón de piedra. Puede haber un refugio en la parte superior hecho de hierba. Las personas pueden sentarse en el refugio y vigilar el viñedo para protegerlo de los animales y de los ladrones.</w:t>
      </w:r>
    </w:p>
    <w:p>
      <w:pPr/>
      <w:r>
        <w:rPr>
          <w:lang w:val="es_ES" w:bidi="es_ES"/>
        </w:rPr>
      </w:r>
      <w:r>
        <w:rPr>
          <w:lang w:val="es_ES" w:bidi="es_ES"/>
        </w:rPr>
        <w:t>Deténganse aquí y miren las fotos de un viñedo, uvas, un lagar y una torre de vigilancia. Pausen este audio aquí.</w:t>
      </w:r>
    </w:p>
    <w:p>
      <w:pPr/>
      <w:r>
        <w:rPr>
          <w:lang w:val="es_ES" w:bidi="es_ES"/>
        </w:rPr>
      </w:r>
      <w:r>
        <w:rPr>
          <w:lang w:val="es_ES" w:bidi="es_ES"/>
        </w:rPr>
        <w:t xml:space="preserve">El hombre alquiló su viñedo a </w:t>
      </w:r>
      <w:r>
        <w:rPr>
          <w:b/>
          <w:lang w:val="es_ES" w:bidi="es_ES"/>
        </w:rPr>
        <w:t>campesinos</w:t>
      </w:r>
      <w:r>
        <w:rPr>
          <w:lang w:val="es_ES" w:bidi="es_ES"/>
        </w:rPr>
        <w:t xml:space="preserve">. Los </w:t>
      </w:r>
      <w:r>
        <w:rPr>
          <w:b/>
          <w:lang w:val="es_ES" w:bidi="es_ES"/>
        </w:rPr>
        <w:t>campesinos</w:t>
      </w:r>
      <w:r>
        <w:rPr>
          <w:lang w:val="es_ES" w:bidi="es_ES"/>
        </w:rPr>
        <w:t xml:space="preserve"> son personas que cuidan del viñedo para un dueño que no vive en la propiedad. El dueño en esta historia se fue a otra región u otra área, lo suficientemente lejos como para no poder regresar fácilmente. Las personas obtienen parte de la cosecha como pago por cuidar del viñedo. Dan la mitad o una cuarta parte de la cosecha al dueño.</w:t>
      </w:r>
    </w:p>
    <w:p>
      <w:pPr/>
      <w:r>
        <w:rPr>
          <w:lang w:val="es_ES" w:bidi="es_ES"/>
        </w:rPr>
      </w:r>
      <w:r>
        <w:rPr>
          <w:lang w:val="es_ES" w:bidi="es_ES"/>
        </w:rPr>
        <w:t xml:space="preserve">El dueño envió </w:t>
      </w:r>
      <w:r>
        <w:rPr>
          <w:b/>
          <w:lang w:val="es_ES" w:bidi="es_ES"/>
        </w:rPr>
        <w:t>siervos</w:t>
      </w:r>
      <w:r>
        <w:rPr>
          <w:lang w:val="es_ES" w:bidi="es_ES"/>
        </w:rPr>
        <w:t xml:space="preserve"> para recoger su parte de la cosecha. Un </w:t>
      </w:r>
      <w:r>
        <w:rPr>
          <w:b/>
          <w:lang w:val="es_ES" w:bidi="es_ES"/>
        </w:rPr>
        <w:t>siervo</w:t>
      </w:r>
      <w:r>
        <w:rPr>
          <w:lang w:val="es_ES" w:bidi="es_ES"/>
        </w:rPr>
        <w:t xml:space="preserve"> aquí se refiere a un esclavo que está obligado a trabajar para su amo y no puede irse en cualquier momento. Usen la misma palabra para siervo que han usado en los pasajes anteriores. Para obtener más información sobre siervos, consulten el Glosario Principal.</w:t>
      </w:r>
    </w:p>
    <w:p>
      <w:pPr/>
      <w:r>
        <w:rPr>
          <w:lang w:val="es_ES" w:bidi="es_ES"/>
        </w:rPr>
      </w:r>
      <w:r>
        <w:rPr>
          <w:lang w:val="es_ES" w:bidi="es_ES"/>
        </w:rPr>
        <w:t xml:space="preserve">El dueño finalmente envió a su </w:t>
      </w:r>
      <w:r>
        <w:rPr>
          <w:b/>
          <w:lang w:val="es_ES" w:bidi="es_ES"/>
        </w:rPr>
        <w:t>hijo a quien amaba. El Hijo que amaba</w:t>
      </w:r>
      <w:r>
        <w:rPr>
          <w:lang w:val="es_ES" w:bidi="es_ES"/>
        </w:rPr>
        <w:t xml:space="preserve">también se puede traducir como solo </w:t>
      </w:r>
      <w:r>
        <w:rPr>
          <w:b/>
          <w:lang w:val="es_ES" w:bidi="es_ES"/>
        </w:rPr>
        <w:t>hijo</w:t>
      </w:r>
      <w:r>
        <w:rPr>
          <w:lang w:val="es_ES" w:bidi="es_ES"/>
        </w:rPr>
        <w:t>. La mayoría de las traducciones dicen algo como "Su hijo a quien él amó".</w:t>
      </w:r>
    </w:p>
    <w:p>
      <w:pPr/>
      <w:r>
        <w:rPr>
          <w:lang w:val="es_ES" w:bidi="es_ES"/>
        </w:rPr>
      </w:r>
      <w:r>
        <w:rPr>
          <w:lang w:val="es_ES" w:bidi="es_ES"/>
        </w:rPr>
        <w:t xml:space="preserve">Los campesinos vieron al hijo y se dieron cuenta de que él era el </w:t>
      </w:r>
      <w:r>
        <w:rPr>
          <w:b/>
          <w:lang w:val="es_ES" w:bidi="es_ES"/>
        </w:rPr>
        <w:t>heredero.</w:t>
      </w:r>
      <w:r>
        <w:rPr>
          <w:lang w:val="es_ES" w:bidi="es_ES"/>
        </w:rPr>
        <w:t xml:space="preserve"> El </w:t>
      </w:r>
      <w:r>
        <w:rPr>
          <w:b/>
          <w:lang w:val="es_ES" w:bidi="es_ES"/>
        </w:rPr>
        <w:t>heredero</w:t>
      </w:r>
      <w:r>
        <w:rPr>
          <w:lang w:val="es_ES" w:bidi="es_ES"/>
        </w:rPr>
        <w:t xml:space="preserve"> es la persona que se convertirá en el dueño cuando el dueño actual muera. Para obtener más información sobre heredero, consulten el Glosario Principal.</w:t>
      </w:r>
    </w:p>
    <w:p>
      <w:pPr/>
      <w:r>
        <w:rPr>
          <w:lang w:val="es_ES" w:bidi="es_ES"/>
        </w:rPr>
      </w:r>
      <w:r>
        <w:rPr>
          <w:lang w:val="es_ES" w:bidi="es_ES"/>
        </w:rPr>
        <w:t xml:space="preserve">Jesús pregunta a los líderes religiosos: "¿Han leído la </w:t>
      </w:r>
      <w:r>
        <w:rPr>
          <w:b/>
          <w:lang w:val="es_ES" w:bidi="es_ES"/>
        </w:rPr>
        <w:t>Escritura</w:t>
      </w:r>
      <w:r>
        <w:rPr>
          <w:lang w:val="es_ES" w:bidi="es_ES"/>
        </w:rPr>
        <w:t xml:space="preserve">?" Él esperaría una respuesta positiva a esta pregunta. Sin embargo, Jesús mismo responde a la pregunta. Las </w:t>
      </w:r>
      <w:r>
        <w:rPr>
          <w:b/>
          <w:lang w:val="es_ES" w:bidi="es_ES"/>
        </w:rPr>
        <w:t>Escrituras</w:t>
      </w:r>
      <w:r>
        <w:rPr>
          <w:lang w:val="es_ES" w:bidi="es_ES"/>
        </w:rPr>
        <w:t xml:space="preserve"> se refieren a los escritos sagrados del pueblo judío. Usen la misma palabra para </w:t>
      </w:r>
      <w:r>
        <w:rPr>
          <w:b/>
          <w:lang w:val="es_ES" w:bidi="es_ES"/>
        </w:rPr>
        <w:t>Escritura</w:t>
      </w:r>
      <w:r>
        <w:rPr>
          <w:lang w:val="es_ES" w:bidi="es_ES"/>
        </w:rPr>
        <w:t xml:space="preserve"> que en los pasajes anteriores, y para obtener más información sobre las </w:t>
      </w:r>
      <w:r>
        <w:rPr>
          <w:b/>
          <w:lang w:val="es_ES" w:bidi="es_ES"/>
        </w:rPr>
        <w:t>Escrituras,</w:t>
      </w:r>
      <w:r>
        <w:rPr>
          <w:lang w:val="es_ES" w:bidi="es_ES"/>
        </w:rPr>
        <w:t xml:space="preserve"> consulten el Glosario Principal.</w:t>
      </w:r>
    </w:p>
    <w:p>
      <w:pPr/>
      <w:r>
        <w:rPr>
          <w:lang w:val="es_ES" w:bidi="es_ES"/>
        </w:rPr>
      </w:r>
      <w:r>
        <w:rPr>
          <w:lang w:val="es_ES" w:bidi="es_ES"/>
        </w:rPr>
        <w:t xml:space="preserve">Jesús dice que la piedra que los constructores rechazaron se ha convertido en la </w:t>
      </w:r>
      <w:r>
        <w:rPr>
          <w:b/>
          <w:lang w:val="es_ES" w:bidi="es_ES"/>
        </w:rPr>
        <w:t>piedra angular.</w:t>
      </w:r>
      <w:r>
        <w:rPr>
          <w:lang w:val="es_ES" w:bidi="es_ES"/>
        </w:rPr>
        <w:t xml:space="preserve"> La </w:t>
      </w:r>
      <w:r>
        <w:rPr>
          <w:b/>
          <w:lang w:val="es_ES" w:bidi="es_ES"/>
        </w:rPr>
        <w:t>piedra angular</w:t>
      </w:r>
      <w:r>
        <w:rPr>
          <w:lang w:val="es_ES" w:bidi="es_ES"/>
        </w:rPr>
        <w:t xml:space="preserve"> es la piedra más importante y fuerte en la esquina exterior de la casa. Esta palabra también podría referirse a la piedra situada en la parte superior del arco de una puerta que sirve para sostenerla. En cualquier caso, esta piedra es la más importante para sostener la casa y hacerla fuerte.</w:t>
      </w:r>
    </w:p>
    <w:p>
      <w:pPr/>
      <w:r>
        <w:rPr>
          <w:lang w:val="es_ES" w:bidi="es_ES"/>
        </w:rPr>
      </w:r>
      <w:r>
        <w:rPr>
          <w:lang w:val="es_ES" w:bidi="es_ES"/>
        </w:rPr>
        <w:t>Deténganse aquí y miren una foto de una piedra angular juntos en grupo. Pausen este audio aquí.</w:t>
      </w:r>
    </w:p>
    <w:p>
      <w:pPr/>
      <w:r>
        <w:rPr>
          <w:lang w:val="es_ES" w:bidi="es_ES"/>
        </w:rPr>
      </w:r>
      <w:r>
        <w:rPr>
          <w:lang w:val="es_ES" w:bidi="es_ES"/>
        </w:rPr>
        <w:t xml:space="preserve">Jesús dice que el </w:t>
      </w:r>
      <w:r>
        <w:rPr>
          <w:b/>
          <w:lang w:val="es_ES" w:bidi="es_ES"/>
        </w:rPr>
        <w:t>Señor</w:t>
      </w:r>
      <w:r>
        <w:rPr>
          <w:lang w:val="es_ES" w:bidi="es_ES"/>
        </w:rPr>
        <w:t xml:space="preserve"> ha hecho esto; Jesús quiere decir que Dios mismo ha hecho de la piedra la parte más importante de la torre, tal como Dios mismo ha levantado a Jesús. </w:t>
      </w:r>
      <w:r>
        <w:rPr>
          <w:b/>
          <w:lang w:val="es_ES" w:bidi="es_ES"/>
        </w:rPr>
        <w:t>"Es maravilloso a nuestros ojos"</w:t>
      </w:r>
      <w:r>
        <w:rPr>
          <w:lang w:val="es_ES" w:bidi="es_ES"/>
        </w:rPr>
        <w:t xml:space="preserve"> significa que </w:t>
      </w:r>
      <w:r>
        <w:rPr>
          <w:b/>
          <w:lang w:val="es_ES" w:bidi="es_ES"/>
        </w:rPr>
        <w:t>pensamos que es maravilloso, o fantástico.</w:t>
      </w:r>
      <w:r>
        <w:rPr>
          <w:lang w:val="es_ES" w:bidi="es_ES"/>
        </w:rPr>
        <w:t xml:space="preserve"> Usen aquí la misma palabra para Señor que han usado en los pasajes anteriores para referirse a Dios. Para obtener más información sobre Señor, consulten el Glosario Principal.</w:t>
      </w:r>
    </w:p>
    <w:p>
      <w:pPr/>
      <w:r>
        <w:rPr>
          <w:lang w:val="es_ES" w:bidi="es_ES"/>
        </w:rPr>
      </w:r>
      <w:r>
        <w:rPr>
          <w:lang w:val="es_ES" w:bidi="es_ES"/>
        </w:rPr>
        <w:t xml:space="preserve">Los </w:t>
      </w:r>
      <w:r>
        <w:rPr>
          <w:b/>
          <w:lang w:val="es_ES" w:bidi="es_ES"/>
        </w:rPr>
        <w:t>sumos sacerdotes, maestros de la ley</w:t>
      </w:r>
      <w:r>
        <w:rPr>
          <w:lang w:val="es_ES" w:bidi="es_ES"/>
        </w:rPr>
        <w:t xml:space="preserve"> y </w:t>
      </w:r>
      <w:r>
        <w:rPr>
          <w:b/>
          <w:lang w:val="es_ES" w:bidi="es_ES"/>
        </w:rPr>
        <w:t>ancianos</w:t>
      </w:r>
      <w:r>
        <w:rPr>
          <w:lang w:val="es_ES" w:bidi="es_ES"/>
        </w:rPr>
        <w:t xml:space="preserve"> no se nombran explícitamente en esta historia, pero son los que quieren que las autoridades arresten a Jesús. Si sus oyentes no recordarán quiénes son, es posible que necesiten referirse a ellos nuevamente como los que intentan arrestar a Jesús.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Pausa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12:13–17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12:13–17 y guárdenlo en sus corazones.</w:t>
      </w:r>
    </w:p>
    <w:p>
      <w:pPr/>
      <w:r>
        <w:rPr>
          <w:lang w:val="es_ES" w:bidi="es_ES"/>
        </w:rPr>
      </w:r>
      <w:r>
        <w:rPr>
          <w:lang w:val="es_ES" w:bidi="es_ES"/>
        </w:rPr>
        <w:t>Escuchen una versión en audio de Marcos 12:13–17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12:13–17 en la traducción que sea más fácil de entender.</w:t>
      </w:r>
    </w:p>
    <w:p>
      <w:pPr/>
      <w:r>
        <w:rPr>
          <w:lang w:val="es_ES" w:bidi="es_ES"/>
        </w:rPr>
      </w:r>
      <w:r>
        <w:rPr>
          <w:lang w:val="es_ES" w:bidi="es_ES"/>
        </w:rPr>
        <w:t>Como sabemos por los pasajes anteriores, muchos de los líderes religiosos querían que el gobierno arrestara a Jesús y lo ejecutara. Querían que Jesús dijera algo que lo metiera en problemas para que el gobierno tuviera razones para arrestarlo.</w:t>
      </w:r>
    </w:p>
    <w:p>
      <w:pPr/>
      <w:r>
        <w:rPr>
          <w:lang w:val="es_ES" w:bidi="es_ES"/>
        </w:rPr>
      </w:r>
      <w:r>
        <w:rPr>
          <w:lang w:val="es_ES" w:bidi="es_ES"/>
        </w:rPr>
        <w:t>No sabemos quién envió a los fariseos y partidarios de Herodes a Jesús. Tampoco deben dejar claro en su traducción quién envió a estos hombres; todo lo que sabemos es que líderes de algún tipo los enviaron. Dos grupos de hombres vinieron a Jesús, los fariseos, a quienes hemos visto anteriormente, y los hombres que siguieron a Herodes. Herodes era el gobernante judío, o gobernador, del área de Israel. Israel estaba bajo el control del Imperio Romano. Herodes fue nombrado por el rey romano, llamado César. Los herodianos, o partidarios de Herodes, eran amigos políticos de Herodes y querían mantenerlo en el poder. También estaban de acuerdo con los líderes religiosos llamados saduceos, que solo siguieron las leyes de Moisés. Eso significa que los partidarios de Herodes y los fariseos generalmente no estaban de acuerdo entre sí. Sin embargo, en esta historia, los dos grupos se unen para hacer que Jesús diga algo para meterse en problemas.</w:t>
      </w:r>
    </w:p>
    <w:p>
      <w:pPr/>
      <w:r>
        <w:rPr>
          <w:lang w:val="es_ES" w:bidi="es_ES"/>
        </w:rPr>
      </w:r>
      <w:r>
        <w:rPr>
          <w:lang w:val="es_ES" w:bidi="es_ES"/>
        </w:rPr>
        <w:t>Deténganse aquí y conversen sobre esta pregunta en grupo: ¿Cuáles son los diferentes tipos de líderes religiosos en su cultura? ¿En qué creen todos ellos? ¿Cuáles son sus diferentes opiniones sobre la religión? ¿Cómo trabajan juntos? ¿Cómo afectan sus argumentos a las personas? Pausen este audio aquí.</w:t>
      </w:r>
    </w:p>
    <w:p>
      <w:pPr/>
      <w:r>
        <w:rPr>
          <w:lang w:val="es_ES" w:bidi="es_ES"/>
        </w:rPr>
      </w:r>
      <w:r>
        <w:rPr>
          <w:lang w:val="es_ES" w:bidi="es_ES"/>
        </w:rPr>
        <w:t>Jesús probablemente todavía estaba en los patios del Templo, donde las personas normales, los que no eran sacerdotes, podían entrar. Habría habido muchas personas en el área. Quizás este grupo de líderes se acercó a Jesús mientras él estaba enseñando.</w:t>
      </w:r>
    </w:p>
    <w:p>
      <w:pPr/>
      <w:r>
        <w:rPr>
          <w:lang w:val="es_ES" w:bidi="es_ES"/>
        </w:rPr>
      </w:r>
      <w:r>
        <w:rPr>
          <w:lang w:val="es_ES" w:bidi="es_ES"/>
        </w:rPr>
        <w:t>Deténganse aquí y miren el diagrama del Templo nuevamente. Muestren dónde están los patios del templo en el diagrama. Pausen este audio aquí.</w:t>
      </w:r>
    </w:p>
    <w:p>
      <w:pPr/>
      <w:r>
        <w:rPr>
          <w:lang w:val="es_ES" w:bidi="es_ES"/>
        </w:rPr>
      </w:r>
      <w:r>
        <w:rPr>
          <w:lang w:val="es_ES" w:bidi="es_ES"/>
        </w:rPr>
        <w:t>Los fariseos y partidarios de Herodes le hicieron a Jesús una pregunta muy emotiva para el pueblo judío. Unos 15 años antes de esto, el gobierno romano tomó el control total de la patria judía de Israel e hizo que el pueblo judío pagara impuestos al Rey romano, o César. El pueblo se sintió ofendido por este impuesto, aunque solo era el salario de un día. Al pueblo no le gustó porque les recordaba que eran gobernados por un rey extranjero. Tampoco les gustaron las monedas porque tenían una imagen de un rey que pensaba y dijo que él era un dios. Algunos rebeldes se negaron a pagar el impuesto porque creían que pagar el impuesto era un insulto a Dios. Los partidarios de Herodes apoyaron el pago del impuesto, porque querían que Herodes permaneciera en poder sobre los judíos. Estos líderes le hicieron a Jesús la pregunta de una manera que no pudiera negarse a responderla. Comenzaron diciendo cosas buenas sobre Jesús. Dijeron que Jesús no tenía miedo de otros, o no le importaba lo que otros pensaban de él. Jesús mostró el mismo respeto a todos. Dijeron que a Jesús le importaba más el modo de vida de Dios que cualquier programa político. Entonces le preguntaron a Jesús de manera muy directa si debían pagar impuestos a César. Si Jesús dice que sí, deben pagar los impuestos, él estará en problemas con el pueblo judío. Si Jesús dice que no, que no deben pagar los impuestos, él estará en problemas con el propio gobierno romano.</w:t>
      </w:r>
    </w:p>
    <w:p>
      <w:pPr/>
      <w:r>
        <w:rPr>
          <w:lang w:val="es_ES" w:bidi="es_ES"/>
        </w:rPr>
      </w:r>
      <w:r>
        <w:rPr>
          <w:lang w:val="es_ES" w:bidi="es_ES"/>
        </w:rPr>
        <w:t>Deténganse aquí y conversen en equipo de traducción: ¿Qué hace un líder que tiene integridad, o es honesto, en su cultura? Jesús no tenía miedo de otros. Jesús no hizo cosas solo para tratar de complacer a otros. ¿Qué tipo de cosas hacen sus respetados líderes? Pausen este audio aquí.</w:t>
      </w:r>
    </w:p>
    <w:p>
      <w:pPr/>
      <w:r>
        <w:rPr>
          <w:lang w:val="es_ES" w:bidi="es_ES"/>
        </w:rPr>
      </w:r>
      <w:r>
        <w:rPr>
          <w:lang w:val="es_ES" w:bidi="es_ES"/>
        </w:rPr>
        <w:t>Jesús reconoció que los líderes estaban tratando de atraparlo para que se metiera en problemas. Probablemente Él estaba frustrado cuando les preguntó: "¿Por qué están tratando de atraparme?" Él pidió una moneda romana, el denario, que era el tipo de moneda aceptada como pago de impuestos. Estas monedas estaban estampadas con la imagen de la cabeza del Rey romano, o César. Las monedas tenían una inscripción que decía: "Hijo del Divino Augusto César". Hizo que el César se viera como un dios.</w:t>
      </w:r>
    </w:p>
    <w:p>
      <w:pPr/>
      <w:r>
        <w:rPr>
          <w:lang w:val="es_ES" w:bidi="es_ES"/>
        </w:rPr>
      </w:r>
      <w:r>
        <w:rPr>
          <w:lang w:val="es_ES" w:bidi="es_ES"/>
        </w:rPr>
        <w:t>Deténganse aquí y miren una foto de un denario, la moneda romana, juntos en grupo. Pausen este audio aquí.</w:t>
      </w:r>
    </w:p>
    <w:p>
      <w:pPr/>
      <w:r>
        <w:rPr>
          <w:lang w:val="es_ES" w:bidi="es_ES"/>
        </w:rPr>
      </w:r>
      <w:r>
        <w:rPr>
          <w:lang w:val="es_ES" w:bidi="es_ES"/>
        </w:rPr>
        <w:t>Jesús preguntó a los hombres: "¿De quién es la imagen y el título estampados en la moneda?" Ellos dijeron correctamente: "De César".</w:t>
      </w:r>
    </w:p>
    <w:p>
      <w:pPr/>
      <w:r>
        <w:rPr>
          <w:lang w:val="es_ES" w:bidi="es_ES"/>
        </w:rPr>
      </w:r>
      <w:r>
        <w:rPr>
          <w:lang w:val="es_ES" w:bidi="es_ES"/>
        </w:rPr>
        <w:t>Entonces Jesús muestra su autoridad. Él declara, o anuncia, algo importante. Jesús usó esta respuesta para recordarles que el César cuya imagen estaba en la moneda tenía autoridad. Él tenía el derecho de pedir impuestos. Era posible dar a César y aún así honrar a Dios. Sin embargo, Jesús también recordó a los líderes que ningún gobernante humano tiene el derecho de tomar el honor que pertenece a Dios. De hecho, como tenemos la "imagen" de Dios, o en cierto sentido la "marca" de Dios, pertenecemos a Dios y le debemos nuestra lealtad a Dios. La respuesta de Jesús fue muy buena. Jesús mostró que tenía autoridad.</w:t>
      </w:r>
    </w:p>
    <w:p>
      <w:pPr/>
      <w:r>
        <w:rPr>
          <w:lang w:val="es_ES" w:bidi="es_ES"/>
        </w:rPr>
      </w:r>
      <w:r>
        <w:rPr>
          <w:lang w:val="es_ES" w:bidi="es_ES"/>
        </w:rPr>
        <w:t>Deténganse aquí y conversen sobre esta pregunta en grupo: Cuando hacen una declaración importante, ¿cómo cambia su lenguaje? ¿Cómo sabe su audiencia que está haciendo una declaración importante? Si hacen algo en su idioma para hacer una declaración importante, ¿cómo afectará esto su traducción de la enseñanza de Jesús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12:13–17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una escena.</w:t>
      </w:r>
    </w:p>
    <w:p>
      <w:pPr/>
      <w:r>
        <w:rPr>
          <w:lang w:val="es_ES" w:bidi="es_ES"/>
        </w:rPr>
      </w:r>
      <w:r>
        <w:rPr>
          <w:b/>
          <w:lang w:val="es_ES" w:bidi="es_ES"/>
        </w:rPr>
        <w:t>En la única escena:</w:t>
      </w:r>
      <w:r>
        <w:rPr>
          <w:lang w:val="es_ES" w:bidi="es_ES"/>
        </w:rPr>
        <w:t xml:space="preserve"> Los fariseos y partidarios de Herodes vienen a Jesús para tratar de atraparlo diciendo algo que lo metiera en problemas. Le preguntan: "¿Debemos pagar impuestos al rey de Roma?" Jesús les responde de una manera que ellos no esperaban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están implicados porque han estado con él. Deben haber escuchado la conversación, pero no actuaron en esta historia.</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Colaboradores de Herodes</w:t>
      </w:r>
    </w:p>
    <w:p>
      <w:pPr>
        <w:pStyle w:val="ListBullet"/>
        <w:spacing w:line="240" w:lineRule="auto"/>
        <w:ind w:left="720"/>
      </w:pPr>
      <w:r>
        <w:rPr>
          <w:lang w:val="es_ES" w:bidi="es_ES"/>
        </w:rPr>
      </w:r>
      <w:r>
        <w:rPr>
          <w:lang w:val="es_ES" w:bidi="es_ES"/>
        </w:rPr>
        <w:t>Otras personas en el patio del templo. Ellos también pueden haber escuchado la conversación, pero no actuaron en esta historia.</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esta historia sucede en algún momento durante la semana que Jesús está en Jerusalén enseñando en los patios del templo. Jesús probablemente está en el patio cuando los fariseos y los partidarios de Herodes vienen a él. Jesús probablemente está enseñando más o menos al mismo tiempo que los líderes vienen a él.</w:t>
      </w:r>
    </w:p>
    <w:p>
      <w:pPr/>
      <w:r>
        <w:rPr>
          <w:lang w:val="es_ES" w:bidi="es_ES"/>
        </w:rPr>
      </w:r>
      <w:r>
        <w:rPr>
          <w:lang w:val="es_ES" w:bidi="es_ES"/>
        </w:rPr>
        <w:t>Los líderes comienzan diciendo que Jesús es un hombre bueno. Dicen: "Jesús, no tienes miedo de lo que las personas piensan de ti. Tú respetas a todos de la misma manera. Tú enseñas el camino de Dios". Entonces los líderes le hacen a Jesús la pregunta difícil. Están tratando de atrapar a Jesús. Quieren que Jesús se meta en problemas.</w:t>
      </w:r>
    </w:p>
    <w:p>
      <w:pPr/>
      <w:r>
        <w:rPr>
          <w:lang w:val="es_ES" w:bidi="es_ES"/>
        </w:rPr>
      </w:r>
      <w:r>
        <w:rPr>
          <w:lang w:val="es_ES" w:bidi="es_ES"/>
        </w:rPr>
        <w:t>Los líderes hacen dos preguntas. En cada pregunta, le dan a Jesús las dos respuestas posibles para que él diga cuál es la respuesta correcta. La primera pregunta es: "¿Es correcto pagar impuestos a César, el rey? ¿O no?" La segunda pregunta es: "¿Debemos pagar los impuestos? ¿O no deberíamos?"</w:t>
      </w:r>
    </w:p>
    <w:p>
      <w:pPr/>
      <w:r>
        <w:rPr>
          <w:lang w:val="es_ES" w:bidi="es_ES"/>
        </w:rPr>
      </w:r>
      <w:r>
        <w:rPr>
          <w:lang w:val="es_ES" w:bidi="es_ES"/>
        </w:rPr>
        <w:t>Jesús sabía que los líderes estaban tratando de atraparlo. Él dice: "Tráiganme un denario, o moneda romana". Los líderes traen una moneda. Jesús la mira y hace una pregunta: "¿De quién es el rostro estampado en la moneda? ¿Qué dice la moneda?" Los líderes responden correctamente que César, el rostro del rey, está en la moneda.</w:t>
      </w:r>
    </w:p>
    <w:p>
      <w:pPr/>
      <w:r>
        <w:rPr>
          <w:lang w:val="es_ES" w:bidi="es_ES"/>
        </w:rPr>
      </w:r>
      <w:r>
        <w:rPr>
          <w:lang w:val="es_ES" w:bidi="es_ES"/>
        </w:rPr>
        <w:t>Jesús responde: "Denle a César lo que tiene derecho a tener." Den a Dios lo que Dios tiene derecho a tener. Esta es una declaración importante.</w:t>
      </w:r>
    </w:p>
    <w:p>
      <w:pPr/>
      <w:r>
        <w:rPr>
          <w:lang w:val="es_ES" w:bidi="es_ES"/>
        </w:rPr>
      </w:r>
      <w:r>
        <w:rPr>
          <w:lang w:val="es_ES" w:bidi="es_ES"/>
        </w:rPr>
        <w:t>Deténganse aquí y conversen en grupo: Hablen nuevamente sobre cómo mostrarán que esta es una declaración importante en su traducción. Pausen este audio aquí.</w:t>
      </w:r>
    </w:p>
    <w:p>
      <w:pPr/>
      <w:r>
        <w:rPr>
          <w:lang w:val="es_ES" w:bidi="es_ES"/>
        </w:rPr>
      </w:r>
      <w:r>
        <w:rPr>
          <w:lang w:val="es_ES" w:bidi="es_ES"/>
        </w:rPr>
        <w:t>Los líderes están sorprendidos e impresionados con la respuesta de Jesús. No podían engañarlo para que se metiera en problemas.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12:13–17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una escena.</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están implicados porque han estado con él. Deben haber escuchado la conversación, pero no actuaron en esta historia.</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Colaboradores de Herodes</w:t>
      </w:r>
    </w:p>
    <w:p>
      <w:pPr>
        <w:pStyle w:val="ListBullet"/>
        <w:spacing w:line="240" w:lineRule="auto"/>
        <w:ind w:left="720"/>
      </w:pPr>
      <w:r>
        <w:rPr>
          <w:lang w:val="es_ES" w:bidi="es_ES"/>
        </w:rPr>
      </w:r>
      <w:r>
        <w:rPr>
          <w:lang w:val="es_ES" w:bidi="es_ES"/>
        </w:rPr>
        <w:t>Otras personas en el patio del templo. Ellos también pueden haber escuchado la conversación, pero no actuaron en esta historia</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Detén este audio aquí y dramatiza el texto.</w:t>
      </w:r>
    </w:p>
    <w:p>
      <w:pPr/>
      <w:r>
        <w:rPr>
          <w:lang w:val="es_ES" w:bidi="es_ES"/>
        </w:rPr>
      </w:r>
      <w:r>
        <w:rPr>
          <w:lang w:val="es_ES" w:bidi="es_ES"/>
        </w:rPr>
        <w:t>El grupo debe dramatizar este texto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puede estar enseñando a las personas en el patio del templo. Sus discípulos también están allí. Un grupo de líderes viene a Jesús. Dicen cosas buenas a Jesús, pero luego le hacen una pregunta. Quieren que él se meta en problemas. Hacen la pregunta de dos maneras: "¿Es correcto o lícito dar impuesto al César? ¿O no deberíamos? ¿Es correcto pagarlo? ¿O no lo es?"</w:t>
      </w:r>
    </w:p>
    <w:p>
      <w:pPr/>
      <w:r>
        <w:rPr>
          <w:lang w:val="es_ES" w:bidi="es_ES"/>
        </w:rPr>
      </w:r>
      <w:r>
        <w:rPr>
          <w:lang w:val="es_ES" w:bidi="es_ES"/>
        </w:rPr>
        <w:t>Pausen la actuación. Pregúntenle a Jesús: "¿Qué estás sintiendo o pensando?" La persona puede responder cosas como: "Triste de que continúen tratando de atraparme", o "Triste de que no me entiendan", o "Frustrado de que interrumpan mi enseñanza". Pregúntenle a los líderes religiosos: "¿Qué sienten o piensan?" La persona puede responder cosas como: "Esperando que finalmente lo atraparemos", o "Frustrado de que tantas personas lo escuchen". Continúen con la obra.</w:t>
      </w:r>
    </w:p>
    <w:p>
      <w:pPr/>
      <w:r>
        <w:rPr>
          <w:lang w:val="es_ES" w:bidi="es_ES"/>
        </w:rPr>
      </w:r>
      <w:r>
        <w:rPr>
          <w:lang w:val="es_ES" w:bidi="es_ES"/>
        </w:rPr>
        <w:t>Jesús pregunta: "¿Por qué están tratando de atraparme, o por qué están tratando de meterme en problemas?" Entonces él dice: "Tráiganme una moneda romana". Los líderes le traen una moneda. Jesús les pregunta: "¿De quién es la imagen en la moneda? ¿Qué está escrito en la moneda?" Ellos responden: "La imagen y el nombre de César están en la moneda". Jesús responde: "Denle a César lo que él tiene derecho a tener. Den a Dios lo que Dios tiene derecho a tener". Los líderes están asombrados.</w:t>
      </w:r>
    </w:p>
    <w:p>
      <w:pPr/>
      <w:r>
        <w:rPr>
          <w:lang w:val="es_ES" w:bidi="es_ES"/>
        </w:rPr>
      </w:r>
      <w:r>
        <w:rPr>
          <w:lang w:val="es_ES" w:bidi="es_ES"/>
        </w:rPr>
        <w:t>Pausen la actuación. Pregúntenle a Jesús: "¿Qué estás sintiendo o pensando?" La persona puede responder cosas como: "Quiero glorificar a Dios mi padre" o "Es importante seguir las leyes de la tierra en que vivo". Pregúntenle a los líderes: "¿Qué sienten o piensan?" La persona puede responder cosas como: "¿Cómo aprendió a responder tan bien a las preguntas?" o "¡Oh no! Parece que nunca podemos meterlo en problemas", o "Estoy celoso de su habilidad para enseñar".</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12:13–17 en la traducción que sea más fácil de entender.</w:t>
      </w:r>
    </w:p>
    <w:p>
      <w:pPr/>
      <w:r>
        <w:rPr>
          <w:lang w:val="es_ES" w:bidi="es_ES"/>
        </w:rPr>
      </w:r>
      <w:r>
        <w:rPr>
          <w:lang w:val="es_ES" w:bidi="es_ES"/>
        </w:rPr>
        <w:t>En este paso, el grupo discutirá términos y palabras clave en este texto.</w:t>
      </w:r>
    </w:p>
    <w:p>
      <w:pPr/>
      <w:r>
        <w:rPr>
          <w:lang w:val="es_ES" w:bidi="es_ES"/>
        </w:rPr>
      </w:r>
      <w:r>
        <w:rPr>
          <w:lang w:val="es_ES" w:bidi="es_ES"/>
        </w:rPr>
        <w:t xml:space="preserve">Alguien envió </w:t>
      </w:r>
      <w:r>
        <w:rPr>
          <w:b/>
          <w:lang w:val="es_ES" w:bidi="es_ES"/>
        </w:rPr>
        <w:t>fariseos</w:t>
      </w:r>
      <w:r>
        <w:rPr>
          <w:lang w:val="es_ES" w:bidi="es_ES"/>
        </w:rPr>
        <w:t xml:space="preserve"> y </w:t>
      </w:r>
      <w:r>
        <w:rPr>
          <w:b/>
          <w:lang w:val="es_ES" w:bidi="es_ES"/>
        </w:rPr>
        <w:t>partidarios de Herodes,</w:t>
      </w:r>
      <w:r>
        <w:rPr>
          <w:lang w:val="es_ES" w:bidi="es_ES"/>
        </w:rPr>
        <w:t xml:space="preserve"> llamados </w:t>
      </w:r>
      <w:r>
        <w:rPr>
          <w:b/>
          <w:lang w:val="es_ES" w:bidi="es_ES"/>
        </w:rPr>
        <w:t>herodianos,</w:t>
      </w:r>
      <w:r>
        <w:rPr>
          <w:lang w:val="es_ES" w:bidi="es_ES"/>
        </w:rPr>
        <w:t xml:space="preserve"> a Jesús. No sabemos quién los envió, pero si necesitas decir quién envió a estos hombres, podrías decir: "Algunos líderes enviaron a los fariseos y partidarios de Herodes". Usen la misma palabra para </w:t>
      </w:r>
      <w:r>
        <w:rPr>
          <w:b/>
          <w:lang w:val="es_ES" w:bidi="es_ES"/>
        </w:rPr>
        <w:t>fariseo</w:t>
      </w:r>
      <w:r>
        <w:rPr>
          <w:lang w:val="es_ES" w:bidi="es_ES"/>
        </w:rPr>
        <w:t xml:space="preserve"> que han usado en los pasajes anteriores. Para obtener más información sobre los fariseos, consulten el Glosario Principal.</w:t>
      </w:r>
    </w:p>
    <w:p>
      <w:pPr/>
      <w:r>
        <w:rPr>
          <w:lang w:val="es_ES" w:bidi="es_ES"/>
        </w:rPr>
      </w:r>
      <w:r>
        <w:rPr>
          <w:lang w:val="es_ES" w:bidi="es_ES"/>
        </w:rPr>
        <w:t xml:space="preserve">Los partidarios de Herodes, llamados </w:t>
      </w:r>
      <w:r>
        <w:rPr>
          <w:b/>
          <w:lang w:val="es_ES" w:bidi="es_ES"/>
        </w:rPr>
        <w:t>herodianos,</w:t>
      </w:r>
      <w:r>
        <w:rPr>
          <w:lang w:val="es_ES" w:bidi="es_ES"/>
        </w:rPr>
        <w:t xml:space="preserve"> eran amigos políticos de Herodes y querían mantenerlo en el poder. Para obtener más información sobre los herodianos, consulten el Glosario Principal.</w:t>
      </w:r>
    </w:p>
    <w:p>
      <w:pPr/>
      <w:r>
        <w:rPr>
          <w:lang w:val="es_ES" w:bidi="es_ES"/>
        </w:rPr>
      </w:r>
      <w:r>
        <w:rPr>
          <w:lang w:val="es_ES" w:bidi="es_ES"/>
        </w:rPr>
        <w:t xml:space="preserve">Estos fariseos y partidarios de Herodes vinieron a Jesús para </w:t>
      </w:r>
      <w:r>
        <w:rPr>
          <w:b/>
          <w:lang w:val="es_ES" w:bidi="es_ES"/>
        </w:rPr>
        <w:t>tenderle una trampa o atraparlo en sus palabras.</w:t>
      </w:r>
      <w:r>
        <w:rPr>
          <w:lang w:val="es_ES" w:bidi="es_ES"/>
        </w:rPr>
        <w:t xml:space="preserve"> Esto significa que quieren meterlo en problemas por algo que él dice. algunas formas de traducir esto podrían incluir: "hacer que él caiga a causa de sus palabras".</w:t>
      </w:r>
    </w:p>
    <w:p>
      <w:pPr/>
      <w:r>
        <w:rPr>
          <w:lang w:val="es_ES" w:bidi="es_ES"/>
        </w:rPr>
      </w:r>
      <w:r>
        <w:rPr>
          <w:lang w:val="es_ES" w:bidi="es_ES"/>
        </w:rPr>
        <w:t xml:space="preserve">Los líderes llaman a Jesús </w:t>
      </w:r>
      <w:r>
        <w:rPr>
          <w:b/>
          <w:lang w:val="es_ES" w:bidi="es_ES"/>
        </w:rPr>
        <w:t>Maestro.</w:t>
      </w:r>
      <w:r>
        <w:rPr>
          <w:lang w:val="es_ES" w:bidi="es_ES"/>
        </w:rPr>
        <w:t xml:space="preserve"> Usen la misma palabra para Maestro que han usado en los pasajes anteriores. Para obtener más información sobre maestro, consulten el Glosario Principal.</w:t>
      </w:r>
    </w:p>
    <w:p>
      <w:pPr/>
      <w:r>
        <w:rPr>
          <w:lang w:val="es_ES" w:bidi="es_ES"/>
        </w:rPr>
      </w:r>
      <w:r>
        <w:rPr>
          <w:lang w:val="es_ES" w:bidi="es_ES"/>
        </w:rPr>
        <w:t>Los líderes intentan decir cosas buenas sobre Jesús para engañarlo. Dicen: "</w:t>
      </w:r>
      <w:r>
        <w:rPr>
          <w:b/>
          <w:lang w:val="es_ES" w:bidi="es_ES"/>
        </w:rPr>
        <w:t>Tú enseñas el camino de Dios con verdad"</w:t>
      </w:r>
      <w:r>
        <w:rPr>
          <w:lang w:val="es_ES" w:bidi="es_ES"/>
        </w:rPr>
        <w:t>. Están tratando de decir: "Tú enseñas la verdad sobre cómo seguir a Dios".</w:t>
      </w:r>
    </w:p>
    <w:p>
      <w:pPr/>
      <w:r>
        <w:rPr>
          <w:lang w:val="es_ES" w:bidi="es_ES"/>
        </w:rPr>
      </w:r>
      <w:r>
        <w:rPr>
          <w:lang w:val="es_ES" w:bidi="es_ES"/>
        </w:rPr>
        <w:t xml:space="preserve">Los líderes le preguntan a Jesús: "¿Es correcto dar impuestos a </w:t>
      </w:r>
      <w:r>
        <w:rPr>
          <w:b/>
          <w:lang w:val="es_ES" w:bidi="es_ES"/>
        </w:rPr>
        <w:t>César</w:t>
      </w:r>
      <w:r>
        <w:rPr>
          <w:lang w:val="es_ES" w:bidi="es_ES"/>
        </w:rPr>
        <w:t xml:space="preserve"> o no?" []{.mark}Este es el nombre del rey o emperador romano, el César. Deténganse aquí y conversen en grupo sobre la palabra o frase que usarán para </w:t>
      </w:r>
      <w:r>
        <w:rPr>
          <w:b/>
          <w:lang w:val="es_ES" w:bidi="es_ES"/>
        </w:rPr>
        <w:t>César</w:t>
      </w:r>
      <w:r>
        <w:rPr>
          <w:lang w:val="es_ES" w:bidi="es_ES"/>
        </w:rPr>
        <w:t xml:space="preserve">. Busquen más información sobre </w:t>
      </w:r>
      <w:r>
        <w:rPr>
          <w:b/>
          <w:lang w:val="es_ES" w:bidi="es_ES"/>
        </w:rPr>
        <w:t>César</w:t>
      </w:r>
      <w:r>
        <w:rPr>
          <w:lang w:val="es_ES" w:bidi="es_ES"/>
        </w:rPr>
        <w:t xml:space="preserve"> en el Glosario Principal. Pausen este audio aquí.</w:t>
      </w:r>
    </w:p>
    <w:p>
      <w:pPr/>
      <w:r>
        <w:rPr>
          <w:lang w:val="es_ES" w:bidi="es_ES"/>
        </w:rPr>
      </w:r>
      <w:r>
        <w:rPr>
          <w:lang w:val="es_ES" w:bidi="es_ES"/>
        </w:rPr>
        <w:t xml:space="preserve">Jesús sabía que los hombres no eran sinceros. Él reconoció su </w:t>
      </w:r>
      <w:r>
        <w:rPr>
          <w:b/>
          <w:lang w:val="es_ES" w:bidi="es_ES"/>
        </w:rPr>
        <w:t>hipocresía. La hipocresía</w:t>
      </w:r>
      <w:r>
        <w:rPr>
          <w:lang w:val="es_ES" w:bidi="es_ES"/>
        </w:rPr>
        <w:t xml:space="preserve"> es cuando alguien no cree en lo que dice que cree. Un hipócrita significa alguien que se ve bien por fuera, pero por dentro no ama a Dios de verdad. Los hipócritas quieren que otras personas los vean haciendo buenas obras para que las personas puedan alabarlos.</w:t>
      </w:r>
    </w:p>
    <w:p>
      <w:pPr/>
      <w:r>
        <w:rPr>
          <w:lang w:val="es_ES" w:bidi="es_ES"/>
        </w:rPr>
      </w:r>
      <w:r>
        <w:rPr>
          <w:lang w:val="es_ES" w:bidi="es_ES"/>
        </w:rPr>
        <w:t xml:space="preserve">Deténganse aquí y conversen en grupo sobre qué palabra o frase usarán para </w:t>
      </w:r>
      <w:r>
        <w:rPr>
          <w:b/>
          <w:lang w:val="es_ES" w:bidi="es_ES"/>
        </w:rPr>
        <w:t>hipocresía</w:t>
      </w:r>
      <w:r>
        <w:rPr>
          <w:lang w:val="es_ES" w:bidi="es_ES"/>
        </w:rPr>
        <w:t xml:space="preserve">. Busquen </w:t>
      </w:r>
      <w:r>
        <w:rPr>
          <w:b/>
          <w:lang w:val="es_ES" w:bidi="es_ES"/>
        </w:rPr>
        <w:t>hipocresía</w:t>
      </w:r>
      <w:r>
        <w:rPr>
          <w:lang w:val="es_ES" w:bidi="es_ES"/>
        </w:rPr>
        <w:t xml:space="preserve"> en el Glosario Principal para obtener más información. Pausen este audio aquí.</w:t>
      </w:r>
    </w:p>
    <w:p>
      <w:pPr/>
      <w:r>
        <w:rPr>
          <w:lang w:val="es_ES" w:bidi="es_ES"/>
        </w:rPr>
      </w:r>
      <w:r>
        <w:rPr>
          <w:lang w:val="es_ES" w:bidi="es_ES"/>
        </w:rPr>
        <w:t xml:space="preserve">Jesús pidió a los hombres que le trajeran un </w:t>
      </w:r>
      <w:r>
        <w:rPr>
          <w:b/>
          <w:lang w:val="es_ES" w:bidi="es_ES"/>
        </w:rPr>
        <w:t>denario,</w:t>
      </w:r>
      <w:r>
        <w:rPr>
          <w:lang w:val="es_ES" w:bidi="es_ES"/>
        </w:rPr>
        <w:t xml:space="preserve"> que es una moneda romana hecha de plata. Un </w:t>
      </w:r>
      <w:r>
        <w:rPr>
          <w:b/>
          <w:lang w:val="es_ES" w:bidi="es_ES"/>
        </w:rPr>
        <w:t>denario</w:t>
      </w:r>
      <w:r>
        <w:rPr>
          <w:lang w:val="es_ES" w:bidi="es_ES"/>
        </w:rPr>
        <w:t xml:space="preserve"> generalmente era el salario de un día por el trabajo duro. Tenía una imagen de la cabeza del César, o rey romano, estampada o grabada en la moneda. También había una escritura, o una inscripción, en la moneda que decía el nombre del emperador y generalmente incluía algo como "hijo del divino". Esta moneda hacía que se viera como si el rey romano fuera un dios.</w:t>
      </w:r>
    </w:p>
    <w:p>
      <w:pPr/>
      <w:r>
        <w:rPr>
          <w:lang w:val="es_ES" w:bidi="es_ES"/>
        </w:rPr>
      </w:r>
      <w:r>
        <w:rPr>
          <w:lang w:val="es_ES" w:bidi="es_ES"/>
        </w:rPr>
        <w:t xml:space="preserve">Deténganse aquí y miren una foto de un denario en grupo. Hablen sobre qué palabra o frase usarán para </w:t>
      </w:r>
      <w:r>
        <w:rPr>
          <w:b/>
          <w:lang w:val="es_ES" w:bidi="es_ES"/>
        </w:rPr>
        <w:t>denario</w:t>
      </w:r>
      <w:r>
        <w:rPr>
          <w:lang w:val="es_ES" w:bidi="es_ES"/>
        </w:rPr>
        <w:t xml:space="preserve">. Busquen </w:t>
      </w:r>
      <w:r>
        <w:rPr>
          <w:b/>
          <w:lang w:val="es_ES" w:bidi="es_ES"/>
        </w:rPr>
        <w:t>denario</w:t>
      </w:r>
      <w:r>
        <w:rPr>
          <w:lang w:val="es_ES" w:bidi="es_ES"/>
        </w:rPr>
        <w:t xml:space="preserve"> en el glosario princial para obtener más información. Pausen este audio aquí.</w:t>
      </w:r>
    </w:p>
    <w:p>
      <w:pPr/>
      <w:r>
        <w:rPr>
          <w:lang w:val="es_ES" w:bidi="es_ES"/>
        </w:rPr>
      </w:r>
      <w:r>
        <w:rPr>
          <w:lang w:val="es_ES" w:bidi="es_ES"/>
        </w:rPr>
        <w:t xml:space="preserve">Jesús respondió a los hombres muy bien. Estaban </w:t>
      </w:r>
      <w:r>
        <w:rPr>
          <w:b/>
          <w:lang w:val="es_ES" w:bidi="es_ES"/>
        </w:rPr>
        <w:t>asombrados,</w:t>
      </w:r>
      <w:r>
        <w:rPr>
          <w:lang w:val="es_ES" w:bidi="es_ES"/>
        </w:rPr>
        <w:t xml:space="preserve"> lo que significa y estaban sorprendidos o impresionados de la respuesta inteligente.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12:18–27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12:18–27 y guárdenlo en sus corazones.</w:t>
      </w:r>
    </w:p>
    <w:p>
      <w:pPr/>
      <w:r>
        <w:rPr>
          <w:lang w:val="es_ES" w:bidi="es_ES"/>
        </w:rPr>
      </w:r>
      <w:r>
        <w:rPr>
          <w:lang w:val="es_ES" w:bidi="es_ES"/>
        </w:rPr>
        <w:t>Escuchen una versión en audio de Marcos 12:18–27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12:18–27 en la traducción que sea más fácil de entender.</w:t>
      </w:r>
    </w:p>
    <w:p>
      <w:pPr/>
      <w:r>
        <w:rPr>
          <w:lang w:val="es_ES" w:bidi="es_ES"/>
        </w:rPr>
      </w:r>
      <w:r>
        <w:rPr>
          <w:lang w:val="es_ES" w:bidi="es_ES"/>
        </w:rPr>
        <w:t>En algún momento después de que los fariseos y partidarios de Herodes vinieron a Jesús, un grupo de saduceos vino a él. Jesús probablemente todavía estaba en el patio del templo. Puede haber sido más tarde el mismo día tras el pasaje anterior. Los saduceos eran un grupo de líderes religiosos que creían que las leyes del Antiguo Testamento que Moisés escribió eran las únicas leyes necesarias. No creían en las tradiciones orales que los fariseos habían desarrollado. No creían que Dios resucitará a todas las personas de entre los muertos algún día. En cambio, creían que cuando las personas morían, permanecían muertas.</w:t>
      </w:r>
    </w:p>
    <w:p>
      <w:pPr/>
      <w:r>
        <w:rPr>
          <w:lang w:val="es_ES" w:bidi="es_ES"/>
        </w:rPr>
      </w:r>
      <w:r>
        <w:rPr>
          <w:lang w:val="es_ES" w:bidi="es_ES"/>
        </w:rPr>
        <w:t>Los líderes religiosos interpretaban las Escrituras, o los escritos sagrados judíos, para el pueblo. Cada grupo de líderes religiosos tenía una interpretación diferente de las leyes de Dios. Les gustaba discutir sobre cuál era la interpretación correcta. Querían persuadirse entre sí de que su camino era el camino correcto. Era normal recordar entre sí Escrituras específicas. En este pasaje, los saduceos dieron un ejemplo de la ley de Moisés sobre el matrimonio. En Deuteronomio 25, Moisés escribió que si un hombre muere sin un hijo masculino, su hermano menor debe casarse con la esposa de aquel hombre y tener hijos con ella. Los hijos serían considerados los hijos del primer hermano. Estos niños todavía pertenecerían al hermano que murió. Los hijos heredarían la propiedad del hermano fallecido y llevarían su nombre.</w:t>
      </w:r>
    </w:p>
    <w:p>
      <w:pPr/>
      <w:r>
        <w:rPr>
          <w:lang w:val="es_ES" w:bidi="es_ES"/>
        </w:rPr>
      </w:r>
      <w:r>
        <w:rPr>
          <w:lang w:val="es_ES" w:bidi="es_ES"/>
        </w:rPr>
        <w:t>Deténganse aquí y conversen sobre esta pregunta en grupo: Cuando alguien muere en su cultura, ¿quién hereda su propiedad? Si el esposo de una mujer muere y ella no tiene hijos, ¿quién la cuida? En la cultura de Jesús, solo los hijos podían heredar propiedades. Si el esposo de una mujer fallecía y ella no tenía hijos, el hermano de su esposo debe casarse con ella. ¿En qué es esto diferente de tu cultura? Pausen este audio aquí.</w:t>
      </w:r>
    </w:p>
    <w:p>
      <w:pPr/>
      <w:r>
        <w:rPr>
          <w:lang w:val="es_ES" w:bidi="es_ES"/>
        </w:rPr>
      </w:r>
      <w:r>
        <w:rPr>
          <w:lang w:val="es_ES" w:bidi="es_ES"/>
        </w:rPr>
        <w:t>Los saduceos querían demostrar que su interpretación de las Escrituras, que las personas no resucitan de entre los muertos, era la interpretación correcta. Entonces dan un ejemplo de una posible situación para tratar de demostrar esto. La historia que cuentan no es una historia verdadera, solo una posibilidad.</w:t>
      </w:r>
    </w:p>
    <w:p>
      <w:pPr/>
      <w:r>
        <w:rPr>
          <w:lang w:val="es_ES" w:bidi="es_ES"/>
        </w:rPr>
      </w:r>
      <w:r>
        <w:rPr>
          <w:lang w:val="es_ES" w:bidi="es_ES"/>
        </w:rPr>
        <w:t>Deténganse aquí y conversen sobre esta pregunta en grupo: ¿Cómo usan sus líderes religiosos historias de ejemplo para enseñar? Si es así, den un ejemplo de una historia que podrían contar. Pausen este audio aquí.</w:t>
      </w:r>
    </w:p>
    <w:p>
      <w:pPr/>
      <w:r>
        <w:rPr>
          <w:lang w:val="es_ES" w:bidi="es_ES"/>
        </w:rPr>
      </w:r>
      <w:r>
        <w:rPr>
          <w:lang w:val="es_ES" w:bidi="es_ES"/>
        </w:rPr>
        <w:t>En el ejemplo de los saduceos, hay siete hermanos. Siete es el número favorito de los judíos. Probablemente usaron este número para que la historia fuera más interesante y para enfatizar su punto. Después de que el primer hermano muere, la viuda tiene que casarse con cada uno de sus hermanos menores, uno tras otro, después de que cada uno de ellos muera, hasta que haya tenido siete esposos. Entonces la viuda muere. Le preguntan a Jesús de quién será la esposa esa mujer en la resurrección. Quieren que parezca insensato que alguien crea en la resurrección. Los saduceos piensan que si Dios trajo a todas las personas de regreso a la vida, era imposible que la mujer estuviera casada con los siete esposos al mismo tiempo. Estaban insinuando que la ley de Dios, que decía que un hombre debía casarse con la viuda de su hermano, mostraba que Dios no haría que las personas vivieran de nuevo.</w:t>
      </w:r>
    </w:p>
    <w:p>
      <w:pPr/>
      <w:r>
        <w:rPr>
          <w:lang w:val="es_ES" w:bidi="es_ES"/>
        </w:rPr>
      </w:r>
      <w:r>
        <w:rPr>
          <w:lang w:val="es_ES" w:bidi="es_ES"/>
        </w:rPr>
        <w:t>Al igual que en el pasaje anterior, Jesús entonces da una enseñanza clara y directa con autoridad, o el derecho de actuar. Como de costumbre, Jesús responde con más preguntas. Entonces él responde a sus propias preguntas con ejemplos de las mismas Escrituras. Jesús pregunta: "¿No estás equivocado por no conocer las Escrituras y no conocer el poder de Dios?" Esto significa: "No entienden las Escrituras y no saben que Dios tiene mucho poder. Es por eso que están equivocados". Entonces Jesús les dice cuán equivocados están. Primero, él afirma que habrá una resurrección de los muertos. Entonces él explica que las personas no se casarán después de resucitar de entre los muertos. En cambio, sus vidas serán como las vidas de los ángeles. Los ángeles son seres espirituales que sirven como mensajeros de Dios y viven en el cielo, o el lugar donde Dios vive. El propósito y enfoque principal de los ángeles es adorar a Dios y estar en comunión con Dios. Los ángeles no están casados.</w:t>
      </w:r>
    </w:p>
    <w:p>
      <w:pPr/>
      <w:r>
        <w:rPr>
          <w:lang w:val="es_ES" w:bidi="es_ES"/>
        </w:rPr>
      </w:r>
      <w:r>
        <w:rPr>
          <w:lang w:val="es_ES" w:bidi="es_ES"/>
        </w:rPr>
        <w:t>Entonces Jesús pregunta: "¿Alguna vez han leído sobre la resurrección de los muertos en los escritos de Moisés y en la historia de Moisés y la zarza ardiente?" Jesús hace esta pregunta para reprender a los saduceos, no porque quisiera que respondieran. Los saduceos debían de conocer muy bien los libros de Moisés. Jesús les recuerda la historia de Moisés en Éxodo. Moisés está en un arbusto que está en llamas, pero que no se está quemando. Dios habla a Moisés desde la zarza. Dios dice: "Yo soy el Dios de Abraham, el Dios de Isaac y el Dios de Jacob". Abraham, su hijo Isaac y el hijo de Isaac Jacob fueron los tres primeros antepasados del grupo del pueblo judío. Dios prometió a Abraham, a Isaac y a Jacob que nunca los dejará, que estará con ellos para siempre. Pero cuando Dios habla a Moisés, ¡Abraham, Isaac y Jacob ya están muertos! Eso significa que si Dios todavía es su Dios, Abraham, Isaac y Jacob todavía deben existir. Por lo tanto, las personas que pensamos que están muertas ¡están vivas! Jesús usa esta historia de las Escrituras que los saduceos más respetan para mostrarles que deben estar equivocados.</w:t>
      </w:r>
    </w:p>
    <w:p>
      <w:pPr/>
      <w:r>
        <w:rPr>
          <w:lang w:val="es_ES" w:bidi="es_ES"/>
        </w:rPr>
      </w:r>
      <w:r>
        <w:rPr>
          <w:lang w:val="es_ES" w:bidi="es_ES"/>
        </w:rPr>
        <w:t>Deténganse aquí y conversen sobre esta pregunta en grupo: ¿Qué cree su cultura generalmente acerca de las personas que resucitan de entre los muertos? Si las personas resucitan de entre los muertos, ¿cuándo ocurrirá eso?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12:18–27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está con sus discípulos en el patio del templo. Los saduceos vienen a Jesús. Recuerdan a Jesús la ley de Moisés sobre el matrimonio.</w:t>
      </w:r>
    </w:p>
    <w:p>
      <w:pPr/>
      <w:r>
        <w:rPr>
          <w:lang w:val="es_ES" w:bidi="es_ES"/>
        </w:rPr>
      </w:r>
      <w:r>
        <w:rPr>
          <w:b/>
          <w:lang w:val="es_ES" w:bidi="es_ES"/>
        </w:rPr>
        <w:t>En la segunda escena:</w:t>
      </w:r>
      <w:r>
        <w:rPr>
          <w:lang w:val="es_ES" w:bidi="es_ES"/>
        </w:rPr>
        <w:t xml:space="preserve"> Los saduceos cuentan una historia sobre un hombre que murió después de casarse con su esposa y no tener hijos. Los 7 hermanos del hombre también se casaron con la viuda y cada uno de ellos murió sin tener hijos. Entonces la mujer muere. Los saduceos le preguntan a Jesús con quién se casará la mujer en la resurrección como una manera de burlarse de aquellos que creen en la resurrección de los muertos.</w:t>
      </w:r>
    </w:p>
    <w:p>
      <w:pPr/>
      <w:r>
        <w:rPr>
          <w:lang w:val="es_ES" w:bidi="es_ES"/>
        </w:rPr>
      </w:r>
      <w:r>
        <w:rPr>
          <w:b/>
          <w:lang w:val="es_ES" w:bidi="es_ES"/>
        </w:rPr>
        <w:t>En la tercera escena:</w:t>
      </w:r>
      <w:r>
        <w:rPr>
          <w:lang w:val="es_ES" w:bidi="es_ES"/>
        </w:rPr>
        <w:t xml:space="preserve"> Jesús reprende a los saduceos usando una pregunta sobre lo que saben de Dios. Entonces Jesús explica que no hay matrimonio en el cielo. Jesús recuerda a los saduceos lo que Dios dijo cuando se presentó a Moisés. Dios dijo que él es el Dios de Abraham, de Isaac y de Jacob. Jesús dice que Dios es el Dios de los que viven, no de los muertos.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saduceos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Un hombre</w:t>
      </w:r>
    </w:p>
    <w:p>
      <w:pPr>
        <w:pStyle w:val="ListBullet"/>
        <w:spacing w:line="240" w:lineRule="auto"/>
        <w:ind w:left="720"/>
      </w:pPr>
      <w:r>
        <w:rPr>
          <w:lang w:val="es_ES" w:bidi="es_ES"/>
        </w:rPr>
      </w:r>
      <w:r>
        <w:rPr>
          <w:lang w:val="es_ES" w:bidi="es_ES"/>
        </w:rPr>
        <w:t>El hermano de un hombre</w:t>
      </w:r>
    </w:p>
    <w:p>
      <w:pPr>
        <w:pStyle w:val="ListBullet"/>
        <w:spacing w:line="240" w:lineRule="auto"/>
        <w:ind w:left="720"/>
      </w:pPr>
      <w:r>
        <w:rPr>
          <w:lang w:val="es_ES" w:bidi="es_ES"/>
        </w:rPr>
      </w:r>
      <w:r>
        <w:rPr>
          <w:lang w:val="es_ES" w:bidi="es_ES"/>
        </w:rPr>
        <w:t>La esposa del hombre</w:t>
      </w:r>
    </w:p>
    <w:p>
      <w:pPr>
        <w:pStyle w:val="ListBullet"/>
        <w:spacing w:line="240" w:lineRule="auto"/>
        <w:ind w:left="720"/>
      </w:pPr>
      <w:r>
        <w:rPr>
          <w:lang w:val="es_ES" w:bidi="es_ES"/>
        </w:rPr>
      </w:r>
      <w:r>
        <w:rPr>
          <w:lang w:val="es_ES" w:bidi="es_ES"/>
        </w:rPr>
        <w:t>Los 7 hermanos del hombre</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Abraham, Isaac y Jacob</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esta historia sucede en algún momento después de que los fariseos y los partidarios de Herodes vengan a Jesús, posiblemente el mismo día. La historia probablemente sucede en el patio del templo. Algunos saduceos vienen a Jesús.</w:t>
      </w:r>
    </w:p>
    <w:p>
      <w:pPr/>
      <w:r>
        <w:rPr>
          <w:lang w:val="es_ES" w:bidi="es_ES"/>
        </w:rPr>
      </w:r>
      <w:r>
        <w:rPr>
          <w:lang w:val="es_ES" w:bidi="es_ES"/>
        </w:rPr>
        <w:t>Deténganse aquí y conversen sobre esta pregunta en grupo: En el pasaje en sí escuchamos que los saduceos no creían en la resurrección de los muertos. ¿Cómo muestra su idioma que está dando información de fondo en una traducción? Pausen este audio aquí.</w:t>
      </w:r>
    </w:p>
    <w:p>
      <w:pPr/>
      <w:r>
        <w:rPr>
          <w:lang w:val="es_ES" w:bidi="es_ES"/>
        </w:rPr>
      </w:r>
      <w:r>
        <w:rPr>
          <w:lang w:val="es_ES" w:bidi="es_ES"/>
        </w:rPr>
        <w:t>Es importante recordar que en esta conversación se cuentan tres pequeñas historias: la historia de la mujer con siete esposos, la descripción de las personas y de los ángeles en el cielo, y la historia de Dios hablando a Moisés a través de la zarza.</w:t>
      </w:r>
    </w:p>
    <w:p>
      <w:pPr/>
      <w:r>
        <w:rPr>
          <w:lang w:val="es_ES" w:bidi="es_ES"/>
        </w:rPr>
      </w:r>
      <w:r>
        <w:rPr>
          <w:lang w:val="es_ES" w:bidi="es_ES"/>
        </w:rPr>
        <w:t>Es importante prestar atención a la primera historia. Los saduceos están describiendo la ley de Moisés sobre el matrimonio. Entonces los saduceos introducen una historia inventada usando una palabra como "ahora" o "bien". Presten mucha atención a la manera en que describen al hermano mayor y a sus otros hermanos. Cada uno de los siete hermanos se casa con la mujer, pero ninguno de ellos tiene hijos.</w:t>
      </w:r>
    </w:p>
    <w:p>
      <w:pPr/>
      <w:r>
        <w:rPr>
          <w:lang w:val="es_ES" w:bidi="es_ES"/>
        </w:rPr>
      </w:r>
      <w:r>
        <w:rPr>
          <w:lang w:val="es_ES" w:bidi="es_ES"/>
        </w:rPr>
        <w:t>Deténganse aquí y conversen con su grupo: ¿Cómo se expresa en tu idioma este tipo de acción repetida? Es posible que necesites especificar que la mujer se casó con un hermano tras otro, y que ninguno de los hermanos tenía hijos con la mujer. Pausen este audio aquí.</w:t>
      </w:r>
    </w:p>
    <w:p>
      <w:pPr/>
      <w:r>
        <w:rPr>
          <w:lang w:val="es_ES" w:bidi="es_ES"/>
        </w:rPr>
      </w:r>
      <w:r>
        <w:rPr>
          <w:lang w:val="es_ES" w:bidi="es_ES"/>
        </w:rPr>
        <w:t>Es importante recordar que Jesús responde con una pregunta para reprender a los saduceos. Él pregunta: "¿No están ustedes equivocados porque no conocen las Escrituras ni el poder de Dios?" Jesús usa la pregunta para enfatizar que los saduceos no entendían las Escrituras ni el poder de Dios.</w:t>
      </w:r>
    </w:p>
    <w:p>
      <w:pPr/>
      <w:r>
        <w:rPr>
          <w:lang w:val="es_ES" w:bidi="es_ES"/>
        </w:rPr>
      </w:r>
      <w:r>
        <w:rPr>
          <w:lang w:val="es_ES" w:bidi="es_ES"/>
        </w:rPr>
        <w:t>En la segunda pequeña historia, es importante recordar que las personas serán como ángeles, pero no "serán" ángeles.</w:t>
      </w:r>
    </w:p>
    <w:p>
      <w:pPr/>
      <w:r>
        <w:rPr>
          <w:lang w:val="es_ES" w:bidi="es_ES"/>
        </w:rPr>
      </w:r>
      <w:r>
        <w:rPr>
          <w:lang w:val="es_ES" w:bidi="es_ES"/>
        </w:rPr>
        <w:t>Jesús usa otra pregunta que comienza con una palabra como "ahora" o "pero". Esta palabra marca la segunda parte de su respuesta a los saduceos. Cuando él pregunta: "Ahora, sobre la resurrección de los muertos, ¿no han leído en el Libro de Moisés...?" Jesús sabía que ellos habían leído el libro de Moisés. Él usa la pregunta como una reprensión porque ellos deberían haber entendido que Dios resucita a las personas de entre los muertos.</w:t>
      </w:r>
    </w:p>
    <w:p>
      <w:pPr/>
      <w:r>
        <w:rPr>
          <w:lang w:val="es_ES" w:bidi="es_ES"/>
        </w:rPr>
      </w:r>
      <w:r>
        <w:rPr>
          <w:lang w:val="es_ES" w:bidi="es_ES"/>
        </w:rPr>
        <w:t>En la tercera pequeña historia, es importante recordar que Jesús está hablando de una historia de los libros de las leyes que Moisés escribió para el pueblo judío. Jesús se está refiriendo a los antepasados judíos de los que todos han escuchado cuando habla de Abraham, Isaac y Jacob.</w:t>
      </w:r>
    </w:p>
    <w:p>
      <w:pPr/>
      <w:r>
        <w:rPr>
          <w:lang w:val="es_ES" w:bidi="es_ES"/>
        </w:rPr>
      </w:r>
      <w:r>
        <w:rPr>
          <w:lang w:val="es_ES" w:bidi="es_ES"/>
        </w:rPr>
        <w:t>Jesús termina esta enseñanza diciendo directamente a los saduceos: "Han cometido un error grave".</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12:18–27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saduceos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Un hombre</w:t>
      </w:r>
    </w:p>
    <w:p>
      <w:pPr>
        <w:pStyle w:val="ListBullet"/>
        <w:spacing w:line="240" w:lineRule="auto"/>
        <w:ind w:left="720"/>
      </w:pPr>
      <w:r>
        <w:rPr>
          <w:lang w:val="es_ES" w:bidi="es_ES"/>
        </w:rPr>
      </w:r>
      <w:r>
        <w:rPr>
          <w:lang w:val="es_ES" w:bidi="es_ES"/>
        </w:rPr>
        <w:t>El hermano de un hombre</w:t>
      </w:r>
    </w:p>
    <w:p>
      <w:pPr>
        <w:pStyle w:val="ListBullet"/>
        <w:spacing w:line="240" w:lineRule="auto"/>
        <w:ind w:left="720"/>
      </w:pPr>
      <w:r>
        <w:rPr>
          <w:lang w:val="es_ES" w:bidi="es_ES"/>
        </w:rPr>
      </w:r>
      <w:r>
        <w:rPr>
          <w:lang w:val="es_ES" w:bidi="es_ES"/>
        </w:rPr>
        <w:t>La esposa del hombre</w:t>
      </w:r>
    </w:p>
    <w:p>
      <w:pPr>
        <w:pStyle w:val="ListBullet"/>
        <w:spacing w:line="240" w:lineRule="auto"/>
        <w:ind w:left="720"/>
      </w:pPr>
      <w:r>
        <w:rPr>
          <w:lang w:val="es_ES" w:bidi="es_ES"/>
        </w:rPr>
      </w:r>
      <w:r>
        <w:rPr>
          <w:lang w:val="es_ES" w:bidi="es_ES"/>
        </w:rPr>
        <w:t>Los otros hermanos del hombre</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Abraham, Isaac y Jacob</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enseñando a las personas en el patio del templo. Sus discípulos también están allí. Un grupo de saduceos viene a Jesús. Quieren convencer a Jesús de que lo que creen sobre la resurrección es correcto. Le cuentan a Jesús una historia.</w:t>
      </w:r>
    </w:p>
    <w:p>
      <w:pPr/>
      <w:r>
        <w:rPr>
          <w:lang w:val="es_ES" w:bidi="es_ES"/>
        </w:rPr>
      </w:r>
      <w:r>
        <w:rPr>
          <w:lang w:val="es_ES" w:bidi="es_ES"/>
        </w:rPr>
        <w:t>Interpreten la historia tal como los saduceos la cuentan a Jesús. Un hombre que se casa con una mujer. Ellos no tienen hijos. El hombre muere. Su hermano menor se casa con la mujer. Ellos no tienen hijos. Ese hombre muere. Esto sucede para todos los siete hermanos, luego la mujer muere. Interpreten a los saduceos preguntándole a Jesús: "En la resurrección, ¿de quién será esposa esa mujer? Ella estaba casada con los siete hermanos".</w:t>
      </w:r>
    </w:p>
    <w:p>
      <w:pPr/>
      <w:r>
        <w:rPr>
          <w:lang w:val="es_ES" w:bidi="es_ES"/>
        </w:rPr>
      </w:r>
      <w:r>
        <w:rPr>
          <w:lang w:val="es_ES" w:bidi="es_ES"/>
        </w:rPr>
        <w:t>Pausen la actuación. Pregúntenle a la persona interpretando a Jesús: "¿Qué está sintiendo o pensando?" La persona podría responder cosas como: "Estoy triste de que no entiendan las Escrituras", o "Enojado. Los saduceos están más preocupados en tener razón que en interpretar con precisión las Escrituras para el pueblo", o "Les haré entender que la resurrección de entre los muertos es real citando la ley de Moisés". Pregúntale a la persona que interpreta a los saduceos: "¿Qué siente o piensa?" La persona podría responder cosas como: "¡Tal vez finalmente convencamos a Jesús de que tenemos razón!" o "¡Orgulloso de que podamos demostrar que tenemos razón!" o "Quiero hacer que Jesús parezca insensato frente al pueblo". Continúen con la actuación.</w:t>
      </w:r>
    </w:p>
    <w:p>
      <w:pPr/>
      <w:r>
        <w:rPr>
          <w:lang w:val="es_ES" w:bidi="es_ES"/>
        </w:rPr>
      </w:r>
      <w:r>
        <w:rPr>
          <w:lang w:val="es_ES" w:bidi="es_ES"/>
        </w:rPr>
        <w:t>Interpreten la respuesta de Jesús a los saduceos. Primero, Jesús dice: "Por eso estáis equivocados: no entendéis las Escrituras, y no entendéis que Dios es poderoso. Cuando resuciten de entre los muertos, no estarán casados. Serán como los ángeles en el cielo".</w:t>
      </w:r>
    </w:p>
    <w:p>
      <w:pPr/>
      <w:r>
        <w:rPr>
          <w:lang w:val="es_ES" w:bidi="es_ES"/>
        </w:rPr>
      </w:r>
      <w:r>
        <w:rPr>
          <w:lang w:val="es_ES" w:bidi="es_ES"/>
        </w:rPr>
        <w:t>Pausen la actuación. Pregúntale a la persona que interpreta a los saduceos: "¿Qué siente o piensa?" La persona podría responder cosas como: "¿Cómo es esto posible?" o "No creo en nada de esto". No creo que resucitarán de entre los muertos, y definitivamente no creo en ángeles", o "Impactado". No puedo creer que él haya dicho que estamos equivocados con tal autoridad". Continúen con la actuación.</w:t>
      </w:r>
    </w:p>
    <w:p>
      <w:pPr/>
      <w:r>
        <w:rPr>
          <w:lang w:val="es_ES" w:bidi="es_ES"/>
        </w:rPr>
      </w:r>
      <w:r>
        <w:rPr>
          <w:lang w:val="es_ES" w:bidi="es_ES"/>
        </w:rPr>
        <w:t>Interpreten la siguiente respuesta de Jesús. Jesús dice: "Ahora les hablaré de la resurrección de entre los muertos. ¿No han leído los libros de Moisés? ¿No conocen el pasaje sobre Moisés en la zarza ardiente? Dios dijo a Moisés: "Yo soy el Dios de Abraham, el Dios de Isaac y el Dios de Jacob". Dios es el Dios de los vivos, no de los muertos. "Estás seriamente equivocado".</w:t>
      </w:r>
    </w:p>
    <w:p>
      <w:pPr/>
      <w:r>
        <w:rPr>
          <w:lang w:val="es_ES" w:bidi="es_ES"/>
        </w:rPr>
      </w:r>
      <w:r>
        <w:rPr>
          <w:lang w:val="es_ES" w:bidi="es_ES"/>
        </w:rPr>
        <w:t>Pausen la actuación. Pregúntale a la persona que interpreta a los saduceos: "¿Qué siente o piensa?" La persona podría responder cosas como: "Estoy sorprendido. He leído la ley de Moisés. La conozco bien. Nunca he pensado en ello de esta manera", o "Estoy tan confundido. Jesús tiene sentido. ¡Pero no entiendo!" o "¿Cómo pueden Abraham, Isaac y Jacob todavía estar vivos? Pero Dios prometió que siempre estaría con ellos. ¿Cómo puede él estar con ellos si están muertos?"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12:18–27 en la traducción que sea más fácil de entender.</w:t>
      </w:r>
    </w:p>
    <w:p>
      <w:pPr/>
      <w:r>
        <w:rPr>
          <w:lang w:val="es_ES" w:bidi="es_ES"/>
        </w:rPr>
      </w:r>
      <w:r>
        <w:rPr>
          <w:lang w:val="es_ES" w:bidi="es_ES"/>
        </w:rPr>
        <w:t>En este paso, conversen con su grupo sobre términos y palabras clave en este pasaje.</w:t>
      </w:r>
    </w:p>
    <w:p>
      <w:pPr/>
      <w:r>
        <w:rPr>
          <w:lang w:val="es_ES" w:bidi="es_ES"/>
        </w:rPr>
      </w:r>
      <w:r>
        <w:rPr>
          <w:lang w:val="es_ES" w:bidi="es_ES"/>
        </w:rPr>
        <w:t xml:space="preserve">Algunos </w:t>
      </w:r>
      <w:r>
        <w:rPr>
          <w:b/>
          <w:lang w:val="es_ES" w:bidi="es_ES"/>
        </w:rPr>
        <w:t>saduceos</w:t>
      </w:r>
      <w:r>
        <w:rPr>
          <w:lang w:val="es_ES" w:bidi="es_ES"/>
        </w:rPr>
        <w:t xml:space="preserve"> vinieron a Jesús. No sabemos mucho sobre los saduceos. Los saduceos eran líderes religiosos que creían que las leyes del Antiguo Testamento de Moisés eran las únicas leyes necesarias. No creían en las enseñanzas orales posteriores de los fariseos. Por lo tanto, no creían en la resurrección de los muertos. Ellos tampoco creían en ángeles o espíritus. Por lo general, apoyaban a los poderes políticos en autoridad, incluido el rey Herodes durante el tiempo de Jesús.</w:t>
      </w:r>
    </w:p>
    <w:p>
      <w:pPr/>
      <w:r>
        <w:rPr>
          <w:lang w:val="es_ES" w:bidi="es_ES"/>
        </w:rPr>
      </w:r>
      <w:r>
        <w:rPr>
          <w:lang w:val="es_ES" w:bidi="es_ES"/>
        </w:rPr>
        <w:t xml:space="preserve">Deténganse aquí y conversen en grupo sobre la palabra o frase que usarán para </w:t>
      </w:r>
      <w:r>
        <w:rPr>
          <w:b/>
          <w:lang w:val="es_ES" w:bidi="es_ES"/>
        </w:rPr>
        <w:t>saduceo</w:t>
      </w:r>
      <w:r>
        <w:rPr>
          <w:lang w:val="es_ES" w:bidi="es_ES"/>
        </w:rPr>
        <w:t xml:space="preserve">. Busquen en el Glosario Principal a </w:t>
      </w:r>
      <w:r>
        <w:rPr>
          <w:lang w:val="es_ES" w:bidi="es_ES"/>
        </w:rPr>
        <w:t>Saduceo</w:t>
      </w:r>
      <w:r>
        <w:rPr>
          <w:lang w:val="es_ES" w:bidi="es_ES"/>
        </w:rPr>
        <w:t xml:space="preserve"> para obtener más información. Si ya han traducido esta palabra en otro libro de la Biblia, usen la misma palabra que han usado allí. Pausen este audio aquí.</w:t>
      </w:r>
    </w:p>
    <w:p>
      <w:pPr/>
      <w:r>
        <w:rPr>
          <w:lang w:val="es_ES" w:bidi="es_ES"/>
        </w:rPr>
      </w:r>
      <w:r>
        <w:rPr>
          <w:lang w:val="es_ES" w:bidi="es_ES"/>
        </w:rPr>
        <w:t xml:space="preserve">Los saduceos llamaron a Jesús "Maestro". </w:t>
      </w:r>
      <w:r>
        <w:rPr>
          <w:b/>
          <w:lang w:val="es_ES" w:bidi="es_ES"/>
        </w:rPr>
        <w:t>Maestro</w:t>
      </w:r>
      <w:r>
        <w:rPr>
          <w:lang w:val="es_ES" w:bidi="es_ES"/>
        </w:rPr>
        <w:t xml:space="preserve"> es un título educado que los judíos usaban para un hombre que enseñaba las cosas de Dios. Usen el mismo término que han usado en los pasajes anteriores. Para obtener más información sobre el </w:t>
      </w:r>
      <w:r>
        <w:rPr>
          <w:lang w:val="es_ES" w:bidi="es_ES"/>
        </w:rPr>
        <w:t>Maestro</w:t>
      </w:r>
      <w:r>
        <w:rPr>
          <w:lang w:val="es_ES" w:bidi="es_ES"/>
        </w:rPr>
        <w:t>, consulte el Glosario Principal.</w:t>
      </w:r>
    </w:p>
    <w:p>
      <w:pPr/>
      <w:r>
        <w:rPr>
          <w:lang w:val="es_ES" w:bidi="es_ES"/>
        </w:rPr>
      </w:r>
      <w:r>
        <w:rPr>
          <w:lang w:val="es_ES" w:bidi="es_ES"/>
        </w:rPr>
        <w:t xml:space="preserve">Los saduceos dijeron que </w:t>
      </w:r>
      <w:r>
        <w:rPr>
          <w:b/>
          <w:lang w:val="es_ES" w:bidi="es_ES"/>
        </w:rPr>
        <w:t>Moisés</w:t>
      </w:r>
      <w:r>
        <w:rPr>
          <w:lang w:val="es_ES" w:bidi="es_ES"/>
        </w:rPr>
        <w:t xml:space="preserve"> les dio una </w:t>
      </w:r>
      <w:r>
        <w:rPr>
          <w:b/>
          <w:lang w:val="es_ES" w:bidi="es_ES"/>
        </w:rPr>
        <w:t>ley</w:t>
      </w:r>
      <w:r>
        <w:rPr>
          <w:lang w:val="es_ES" w:bidi="es_ES"/>
        </w:rPr>
        <w:t>. Los primeros cinco libros de la Biblia a menudo se llaman la ley de Moisés porque él los escribió para el pueblo judío. Estas son leyes que Dios dio a Moisés para dar a su pueblo muchos años antes de Jesús. El pueblo judío siguió estas leyes.</w:t>
      </w:r>
    </w:p>
    <w:p>
      <w:pPr/>
      <w:r>
        <w:rPr>
          <w:lang w:val="es_ES" w:bidi="es_ES"/>
        </w:rPr>
      </w:r>
      <w:r>
        <w:rPr>
          <w:lang w:val="es_ES" w:bidi="es_ES"/>
        </w:rPr>
        <w:t xml:space="preserve">Deténganse aquí y conversen en grupo sobre la palabra o frase que usarán para </w:t>
      </w:r>
      <w:r>
        <w:rPr>
          <w:b/>
          <w:lang w:val="es_ES" w:bidi="es_ES"/>
        </w:rPr>
        <w:t>la ley de Moisés</w:t>
      </w:r>
      <w:r>
        <w:rPr>
          <w:lang w:val="es_ES" w:bidi="es_ES"/>
        </w:rPr>
        <w:t xml:space="preserve">. Busquen la </w:t>
      </w:r>
      <w:r>
        <w:rPr>
          <w:lang w:val="es_ES" w:bidi="es_ES"/>
        </w:rPr>
        <w:t>ley de Moisés</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Los saduceos le preguntan a Jesús de quién será esposa esa mujer en la resurrección. </w:t>
      </w:r>
      <w:r>
        <w:rPr>
          <w:b/>
          <w:lang w:val="es_ES" w:bidi="es_ES"/>
        </w:rPr>
        <w:t>Resurrección</w:t>
      </w:r>
      <w:r>
        <w:rPr>
          <w:lang w:val="es_ES" w:bidi="es_ES"/>
        </w:rPr>
        <w:t xml:space="preserve"> significa que las personas resucitarán de entre los muertos como ellas mismas nuevamente. Esta resurrección se refiere al tiempo en que Dios hará que todas las personas que han muerto vivan de nuevo.</w:t>
      </w:r>
    </w:p>
    <w:p>
      <w:pPr/>
      <w:r>
        <w:rPr>
          <w:lang w:val="es_ES" w:bidi="es_ES"/>
        </w:rPr>
      </w:r>
      <w:r>
        <w:rPr>
          <w:lang w:val="es_ES" w:bidi="es_ES"/>
        </w:rPr>
        <w:t xml:space="preserve">Deténganse aquí y conversen en grupo sobre la palabra o frase que usarán para </w:t>
      </w:r>
      <w:r>
        <w:rPr>
          <w:b/>
          <w:lang w:val="es_ES" w:bidi="es_ES"/>
        </w:rPr>
        <w:t>resurrección</w:t>
      </w:r>
      <w:r>
        <w:rPr>
          <w:lang w:val="es_ES" w:bidi="es_ES"/>
        </w:rPr>
        <w:t xml:space="preserve">. Busquen </w:t>
      </w:r>
      <w:r>
        <w:rPr>
          <w:lang w:val="es_ES" w:bidi="es_ES"/>
        </w:rPr>
        <w:t>resurrección</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Jesús les dice a los saduceos que no entienden las Escrituras. Usen el mismo término para </w:t>
      </w:r>
      <w:r>
        <w:rPr>
          <w:b/>
          <w:lang w:val="es_ES" w:bidi="es_ES"/>
        </w:rPr>
        <w:t>Escrituras</w:t>
      </w:r>
      <w:r>
        <w:rPr>
          <w:lang w:val="es_ES" w:bidi="es_ES"/>
        </w:rPr>
        <w:t xml:space="preserve"> que han usado en los pasajes anteriores. Para más información sobre las </w:t>
      </w:r>
      <w:r>
        <w:rPr>
          <w:lang w:val="es_ES" w:bidi="es_ES"/>
        </w:rPr>
        <w:t>escrituras</w:t>
      </w:r>
      <w:r>
        <w:rPr>
          <w:lang w:val="es_ES" w:bidi="es_ES"/>
        </w:rPr>
        <w:t>, consulte el Glosario Principal.</w:t>
      </w:r>
    </w:p>
    <w:p>
      <w:pPr/>
      <w:r>
        <w:rPr>
          <w:lang w:val="es_ES" w:bidi="es_ES"/>
        </w:rPr>
      </w:r>
      <w:r>
        <w:rPr>
          <w:lang w:val="es_ES" w:bidi="es_ES"/>
        </w:rPr>
        <w:t xml:space="preserve">Jesús dice que las personas no "se casarán ni se darán en matrimonio", lo que significa que no se casarán entre sí después de resucitar de entre los muertos. Serán como los </w:t>
      </w:r>
      <w:r>
        <w:rPr>
          <w:b/>
          <w:lang w:val="es_ES" w:bidi="es_ES"/>
        </w:rPr>
        <w:t>ángeles</w:t>
      </w:r>
      <w:r>
        <w:rPr>
          <w:lang w:val="es_ES" w:bidi="es_ES"/>
        </w:rPr>
        <w:t xml:space="preserve"> en el </w:t>
      </w:r>
      <w:r>
        <w:rPr>
          <w:b/>
          <w:lang w:val="es_ES" w:bidi="es_ES"/>
        </w:rPr>
        <w:t>cielo</w:t>
      </w:r>
      <w:r>
        <w:rPr>
          <w:lang w:val="es_ES" w:bidi="es_ES"/>
        </w:rPr>
        <w:t xml:space="preserve">. Aquí, cielo se refiere al lugar donde Dios vive. Usen el mismo término para ángeles y cielo que han usado anteriormente. Para obtener más información sobre los </w:t>
      </w:r>
      <w:r>
        <w:rPr>
          <w:lang w:val="es_ES" w:bidi="es_ES"/>
        </w:rPr>
        <w:t>ángeles</w:t>
      </w:r>
      <w:r>
        <w:rPr>
          <w:lang w:val="es_ES" w:bidi="es_ES"/>
        </w:rPr>
        <w:t xml:space="preserve"> y el </w:t>
      </w:r>
      <w:r>
        <w:rPr>
          <w:lang w:val="es_ES" w:bidi="es_ES"/>
        </w:rPr>
        <w:t>cielo</w:t>
      </w:r>
      <w:r>
        <w:rPr>
          <w:lang w:val="es_ES" w:bidi="es_ES"/>
        </w:rPr>
        <w:t>, consulten el Glosario Principal.</w:t>
      </w:r>
    </w:p>
    <w:p>
      <w:pPr/>
      <w:r>
        <w:rPr>
          <w:lang w:val="es_ES" w:bidi="es_ES"/>
        </w:rPr>
      </w:r>
      <w:r>
        <w:rPr>
          <w:lang w:val="es_ES" w:bidi="es_ES"/>
        </w:rPr>
        <w:t>Entonces Jesús dice a los saduceos: "Él es el Dios de los vivos, no de los muertos". Jesús quiere decir que "Dios es el Dios de estas personas muertas: no están realmente muertas, están viviendo".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12:28–34</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12:28–34 y guárdenlo en sus corazones.</w:t>
      </w:r>
    </w:p>
    <w:p>
      <w:pPr/>
      <w:r>
        <w:rPr>
          <w:lang w:val="es_ES" w:bidi="es_ES"/>
        </w:rPr>
      </w:r>
      <w:r>
        <w:rPr>
          <w:lang w:val="es_ES" w:bidi="es_ES"/>
        </w:rPr>
        <w:t>Escuchen una versión en audio de Marcos 12:28–34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12:28–34 en la traducción que sea más fácil de entender.</w:t>
      </w:r>
    </w:p>
    <w:p>
      <w:pPr/>
      <w:r>
        <w:rPr>
          <w:lang w:val="es_ES" w:bidi="es_ES"/>
        </w:rPr>
      </w:r>
      <w:r>
        <w:rPr>
          <w:lang w:val="es_ES" w:bidi="es_ES"/>
        </w:rPr>
        <w:t>Un maestro de la ley religiosa estaba escuchando todos los debates y discusiones entre Jesús y los otros líderes religiosos en el patio del templo. No sabemos si este maestro de la ley era un saduceo o un fariseo. A él le gustaban las cosas que Jesús dijo. Él le preguntó a Jesús: "¿Qué mandamiento o ley es el primero, o el más importante?" Los mandamientos se refieren a todas las leyes que Dios dio a su pueblo. En esos días, los líderes religiosos hablaban de cada ley. Les gustaba saber cuáles eran las leyes más importantes y cuáles eran las menos importantes.</w:t>
      </w:r>
    </w:p>
    <w:p>
      <w:pPr/>
      <w:r>
        <w:rPr>
          <w:lang w:val="es_ES" w:bidi="es_ES"/>
        </w:rPr>
      </w:r>
      <w:r>
        <w:rPr>
          <w:lang w:val="es_ES" w:bidi="es_ES"/>
        </w:rPr>
        <w:t>Maestro de la ley a veces se traduce como escriba o personas que escribieron la ley: Eran estudiosos y expertos en las interpretaciones de la ley de las Santas Escrituras. Estas interpretaciones no se escribían, pero se memorizaban y se enseñaban oralmente por los maestros. Jesús entendió que la pregunta del maestro era en realidad sobre el fundamento de la ley misma. Jesús resume toda la ley en una sola declaración, de la misma manera que lo hicieron otros líderes religiosos de la época.</w:t>
      </w:r>
    </w:p>
    <w:p>
      <w:pPr/>
      <w:r>
        <w:rPr>
          <w:lang w:val="es_ES" w:bidi="es_ES"/>
        </w:rPr>
      </w:r>
      <w:r>
        <w:rPr>
          <w:lang w:val="es_ES" w:bidi="es_ES"/>
        </w:rPr>
        <w:t>Deténganse aquí y conversen sobre esta pregunta en grupo: ¿Tienen leyes religiosas en su cultura? ¿Algunas leyes se consideran más importantes que otras? Den ejemplos. Pausen este audio aquí.</w:t>
      </w:r>
    </w:p>
    <w:p>
      <w:pPr/>
      <w:r>
        <w:rPr>
          <w:lang w:val="es_ES" w:bidi="es_ES"/>
        </w:rPr>
      </w:r>
      <w:r>
        <w:rPr>
          <w:lang w:val="es_ES" w:bidi="es_ES"/>
        </w:rPr>
        <w:t>Nuevamente, como en los pasajes anteriores, Jesús establece una enseñanza claramente y con autoridad, o el derecho de actuar. Jesús comienza su respuesta refiriéndose al Shema. El Shema era un llamado al pueblo judío a seguir a Dios con toda su vida. Jesús estaba en el templo hablando con líderes religiosos, y cualquier declaración de leyes religiosas habría comenzado con esta declaración. "¡Escucha, Israel! El Señor nuestro Dios es el único Señor". Israel se refiere al pueblo judío. Al llamar a Dios Señor, Jesús se está refiriendo a Dios mismo y a su nombre personal Jehová. El Shema era el fundamento de las oraciones judías y se oraba todas las mañanas y todas las noches. El Shema recordó al pueblo que Dios les prometió que siempre estaría con ellos y los amaría. Por lo tanto, el pueblo judío siguió las leyes de Dios porque amaba a Dios.</w:t>
      </w:r>
    </w:p>
    <w:p>
      <w:pPr/>
      <w:r>
        <w:rPr>
          <w:lang w:val="es_ES" w:bidi="es_ES"/>
        </w:rPr>
      </w:r>
      <w:r>
        <w:rPr>
          <w:lang w:val="es_ES" w:bidi="es_ES"/>
        </w:rPr>
        <w:t>Entonces Jesús explicó este amor por Dios. Él dijo: "Debes amar al Señor tu Dios con todo tu corazón, con toda tu alma, con toda tu mente y con todas tus fuerzas". Esto significa amar a Dios con todo tu ser, amarlo con todo lo que tienes y todo lo que eres.</w:t>
      </w:r>
    </w:p>
    <w:p>
      <w:pPr/>
      <w:r>
        <w:rPr>
          <w:lang w:val="es_ES" w:bidi="es_ES"/>
        </w:rPr>
      </w:r>
      <w:r>
        <w:rPr>
          <w:lang w:val="es_ES" w:bidi="es_ES"/>
        </w:rPr>
        <w:t>Deténganse aquí y conversen sobre esta pregunta en grupo: ¿Pueden dar ejemplos de lo que las personas hacen cuando aman a Dios de esta manera? Pausen este audio aquí.</w:t>
      </w:r>
    </w:p>
    <w:p>
      <w:pPr/>
      <w:r>
        <w:rPr>
          <w:lang w:val="es_ES" w:bidi="es_ES"/>
        </w:rPr>
      </w:r>
      <w:r>
        <w:rPr>
          <w:lang w:val="es_ES" w:bidi="es_ES"/>
        </w:rPr>
        <w:t>Entonces Jesús inmediatamente da el segundo mandamiento o ley más importante, porque uno no puede separar estos dos mandamientos. Si uno ama a Dios con todo su corazón, el amor se derramará sobre aquellos que lo rodean. Entonces él amará a su prójimo de la misma manera que se ama a sí mismo. Las personas judías creían que "prójimo" se refería a otras personas judías. Sin embargo, Jesús dijo que prójimo era cualquier persona con la que se cruzaran. Esta es una nueva enseñanza: pocos líderes religiosos de la época enseñaban a amar a otros de esta manera.</w:t>
      </w:r>
    </w:p>
    <w:p>
      <w:pPr/>
      <w:r>
        <w:rPr>
          <w:lang w:val="es_ES" w:bidi="es_ES"/>
        </w:rPr>
      </w:r>
      <w:r>
        <w:rPr>
          <w:lang w:val="es_ES" w:bidi="es_ES"/>
        </w:rPr>
        <w:t>Deténganse aquí y conversen sobre esta pregunta en grupo: ¿Pueden dar ejemplos de lo que las personas hacen cuando aman a sus prójimos como a sí mismos? Pausen este audio aquí.</w:t>
      </w:r>
    </w:p>
    <w:p>
      <w:pPr/>
      <w:r>
        <w:rPr>
          <w:lang w:val="es_ES" w:bidi="es_ES"/>
        </w:rPr>
      </w:r>
      <w:r>
        <w:rPr>
          <w:lang w:val="es_ES" w:bidi="es_ES"/>
        </w:rPr>
        <w:t>El maestro de la ley dio una respuesta sorprendente. El maestro de la ley repite lo que Jesús dijo de una forma más corta. Él dice: Dios es uno y no hay otro más que él. Esto significa lo mismo que Jesús dijo. Significa que Dios es el único como él mismo. Nadie más es digno de ser adorado como Dios. Normalmente, los maestros de la ley creían que hacer sacrificios, seguir la ley y amar a las personas eran igualmente importantes. Sin embargo, este maestro estuvo de acuerdo con Jesús. Entonces dijo que esta ley era más importante que sacrificar animales o dar otras cosas a Dios. Este maestro parecía creer que el amor por los demás es más importante que los sacrificios.</w:t>
      </w:r>
    </w:p>
    <w:p>
      <w:pPr/>
      <w:r>
        <w:rPr>
          <w:lang w:val="es_ES" w:bidi="es_ES"/>
        </w:rPr>
      </w:r>
      <w:r>
        <w:rPr>
          <w:lang w:val="es_ES" w:bidi="es_ES"/>
        </w:rPr>
        <w:t>Jesús notó que el maestro de la ley respondió sabiamente. Él dijo: "No estás lejos del reino de Dios". Recuerden que el reino de Dios no es un lugar. El reino de Dios es una relación con Dios. Permitimos que Dios sea nuestro rey y gobierne sobre nosotros. Lo seguimos. Dios gobierna sobre nosotros con amor y protección. Jesús dijo que este maestro de la ley estaba casi listo para aceptar el gobierno de Dios sobre su vida.</w:t>
      </w:r>
    </w:p>
    <w:p>
      <w:pPr/>
      <w:r>
        <w:rPr>
          <w:lang w:val="es_ES" w:bidi="es_ES"/>
        </w:rPr>
      </w:r>
      <w:r>
        <w:rPr>
          <w:lang w:val="es_ES" w:bidi="es_ES"/>
        </w:rPr>
        <w:t>Deténganse aquí y conversen sobre esta pregunta en grupo: ¿Cómo entiende su pueblo la frase Reino de Dios? ¿Qué hacen las personas en el Reino de Dios? ¿Por qué creen que Jesús dijo que este maestro de la ley está cerca del Reino de Dios? Pausen este audio aquí.</w:t>
      </w:r>
    </w:p>
    <w:p>
      <w:pPr/>
      <w:r>
        <w:rPr>
          <w:lang w:val="es_ES" w:bidi="es_ES"/>
        </w:rPr>
      </w:r>
      <w:r>
        <w:rPr>
          <w:lang w:val="es_ES" w:bidi="es_ES"/>
        </w:rPr>
        <w:t>Jesús dio respuestas sabias y muy inteligentes a todos los líderes religiosos que le hicieron preguntas. Debido a esto, todos tenían miedo de hacer más preguntas.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12:28–34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una escena.</w:t>
      </w:r>
    </w:p>
    <w:p>
      <w:pPr/>
      <w:r>
        <w:rPr>
          <w:lang w:val="es_ES" w:bidi="es_ES"/>
        </w:rPr>
      </w:r>
      <w:r>
        <w:rPr>
          <w:b/>
          <w:lang w:val="es_ES" w:bidi="es_ES"/>
        </w:rPr>
        <w:t>En la primera escena:</w:t>
      </w:r>
      <w:r>
        <w:rPr>
          <w:lang w:val="es_ES" w:bidi="es_ES"/>
        </w:rPr>
        <w:t xml:space="preserve"> Un maestro de la ley, o escriba, se acerca a Jesús en el patio del templo. Él pregunta a Jesús: "¿Qué mandamiento, o regla, es la regla más importante?" Jesús le responde diciendo: "Debemos amar a Dios, y luego amar a nuestro prójimo, o a todos los que conocemos, como nos amaríamos a nosotros mismos". El maestro de la ley está de acuerdo con Jesús y Jesús dice que está cerca del Reino de Dios. Nadie más le hace preguntas a Jesús porque él respondió tan sabiamente.</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 (Los discípulos no hacen nada en esta escena, pero probablemente están allí en los patios del templo).</w:t>
      </w:r>
    </w:p>
    <w:p>
      <w:pPr>
        <w:pStyle w:val="ListBullet"/>
        <w:spacing w:line="240" w:lineRule="auto"/>
        <w:ind w:left="720"/>
      </w:pPr>
      <w:r>
        <w:rPr>
          <w:lang w:val="es_ES" w:bidi="es_ES"/>
        </w:rPr>
      </w:r>
      <w:r>
        <w:rPr>
          <w:lang w:val="es_ES" w:bidi="es_ES"/>
        </w:rPr>
        <w:t>El maestro de la ley, o escriba</w:t>
      </w:r>
    </w:p>
    <w:p>
      <w:pPr>
        <w:pStyle w:val="ListBullet"/>
        <w:spacing w:line="240" w:lineRule="auto"/>
        <w:ind w:left="720"/>
      </w:pPr>
      <w:r>
        <w:rPr>
          <w:lang w:val="es_ES" w:bidi="es_ES"/>
        </w:rPr>
      </w:r>
      <w:r>
        <w:rPr>
          <w:lang w:val="es_ES" w:bidi="es_ES"/>
        </w:rPr>
        <w:t>Israel</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 xml:space="preserve">Prójimo </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Jesús continúa respondiendo a los líderes religiosos con mucha sabiduría. Jesús probablemente está en los patios del templo. Cuando Jesús responde, comienza con el Shema. Esta es una oración especial judía. Recitar esto muestra que Jesús es un buen judío y respeta a Dios. Los judíos recitaban esto dos veces al día. "Escucha, Israel, el Señor nuestro Dios es el único Señor". Entonces Jesús resume la ley en dos declaraciones sobre amar a Dios y amar a tu prójimo.</w:t>
      </w:r>
    </w:p>
    <w:p>
      <w:pPr/>
      <w:r>
        <w:rPr>
          <w:lang w:val="es_ES" w:bidi="es_ES"/>
        </w:rPr>
      </w:r>
      <w:r>
        <w:rPr>
          <w:lang w:val="es_ES" w:bidi="es_ES"/>
        </w:rPr>
        <w:t xml:space="preserve">Es importante recordar que al maestro de la ley le gustó lo que Jesús dijo. El maestro de la ley dice que estas leyes sobre amar a Dios y amar a tu prójimo son más importantes que incluso las ofrendas y sacrificios de holocaustos. </w:t>
      </w:r>
    </w:p>
    <w:p>
      <w:pPr/>
      <w:r>
        <w:rPr>
          <w:lang w:val="es_ES" w:bidi="es_ES"/>
        </w:rPr>
      </w:r>
      <w:r>
        <w:rPr>
          <w:lang w:val="es_ES" w:bidi="es_ES"/>
        </w:rPr>
        <w:t>Es importante recordar que Jesús estaba impresionado con la respuesta del hombre. Jesús le dijo al hombre que entendía cómo ser parte del Reino de Dios. Él estaba listo para que Dios gobernara sobre su vida.</w:t>
      </w:r>
    </w:p>
    <w:p>
      <w:pPr/>
      <w:r>
        <w:rPr>
          <w:lang w:val="es_ES" w:bidi="es_ES"/>
        </w:rPr>
      </w:r>
      <w:r>
        <w:rPr>
          <w:lang w:val="es_ES" w:bidi="es_ES"/>
        </w:rPr>
        <w:t>Es importante recordar que las personas entendieron que las respuestas de Jesús eran sabias. Las respuestas de Jesús mostraron que habló con autoridad y sabiduría. Los líderes religiosos tenían miedo de hacerle más preguntas, porque cada vez que lo hacían, Jesús mostraba que entendía más que ellos sobre cómo funciona el Reino de Dios.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12:28–34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una escena.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maestro de la ley, o escriba</w:t>
      </w:r>
    </w:p>
    <w:p>
      <w:pPr>
        <w:pStyle w:val="ListBullet"/>
        <w:spacing w:line="240" w:lineRule="auto"/>
        <w:ind w:left="720"/>
      </w:pPr>
      <w:r>
        <w:rPr>
          <w:lang w:val="es_ES" w:bidi="es_ES"/>
        </w:rPr>
      </w:r>
      <w:r>
        <w:rPr>
          <w:lang w:val="es_ES" w:bidi="es_ES"/>
        </w:rPr>
        <w:t>Israel</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Prójimo</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dramaticen el pasaje.</w:t>
      </w:r>
    </w:p>
    <w:p>
      <w:pPr/>
      <w:r>
        <w:rPr>
          <w:lang w:val="es_ES" w:bidi="es_ES"/>
        </w:rPr>
      </w:r>
      <w:r>
        <w:rPr>
          <w:lang w:val="es_ES" w:bidi="es_ES"/>
        </w:rPr>
        <w:t>El grupo debe representar este pasaje por segunda vez. En algunos puntos del drama, deténganse y pregunten a la persona que está actuando el personaje, "¿Que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hablando con los líderes religiosos en el patio del templo. Sus discípulos también están allí. Mientras Jesús está hablando con los líderes religiosos, un maestro de la ley religiosa está escuchando de cerca y le gusta lo que escucha. Ahora habla a Jesús y pregunta: "¿Qué mandamiento es el más importante?"</w:t>
      </w:r>
    </w:p>
    <w:p>
      <w:pPr/>
      <w:r>
        <w:rPr>
          <w:lang w:val="es_ES" w:bidi="es_ES"/>
        </w:rPr>
      </w:r>
      <w:r>
        <w:rPr>
          <w:lang w:val="es_ES" w:bidi="es_ES"/>
        </w:rPr>
        <w:t>Pausen la actuación. Pregúntenle a la persona interpretando a Jesús: "¿Qué está sintiendo o pensando?" La persona podría responder cosas como: "Feliz, porque puedo ver que su corazón es bueno y que él quiere verdadera sabiduría". O: "Bueno. Otra oportunidad de enseñar a todos la verdad sobre el corazón de mi Padre". O: "Me alegra que él haya preguntado eso". Pregúntale a la persona que interpreta al maestro de la ley: "¿Qué siente o piensa?" La persona podría responder cosas como: "Me gusta este maestro, Jesús. Quiero entender realmente lo que él está enseñando". O: "Tengo curiosidad por ver cómo Jesús responderá". O: "Esperanzado. Quizás Jesús esté de acuerdo conmigo". Continúen la actuación.</w:t>
      </w:r>
    </w:p>
    <w:p>
      <w:pPr/>
      <w:r>
        <w:rPr>
          <w:lang w:val="es_ES" w:bidi="es_ES"/>
        </w:rPr>
      </w:r>
      <w:r>
        <w:rPr>
          <w:lang w:val="es_ES" w:bidi="es_ES"/>
        </w:rPr>
        <w:t>Interpreten a Jesús diciendo: "El mandamiento más importante es este: Escucha, Israel, el Señor nuestro Dios es el único Señor. Debes amar al Señor tu Dios con todo tu corazón, con toda tu alma, con toda tu mente y con todas tus fuerzas. El segundo es igualmente importante: Ama a tu prójimo como a ti mismo. Estos son los dos mandamientos más importantes".</w:t>
      </w:r>
    </w:p>
    <w:p>
      <w:pPr/>
      <w:r>
        <w:rPr>
          <w:lang w:val="es_ES" w:bidi="es_ES"/>
        </w:rPr>
      </w:r>
      <w:r>
        <w:rPr>
          <w:lang w:val="es_ES" w:bidi="es_ES"/>
        </w:rPr>
        <w:t>Interpreten la respuesta del maestro: "¡Eso es bueno, Maestro! Tú estás hablando la Verdad". Entonces el maestro repite lo que Jesús dice: "Solo hay un Dios y no hay otro. Y sé que es importante amarlo con todo mi corazón, con todo mi entendimiento y con todas mis fuerzas, y amar a mi prójimo como a mí mismo". Entonces el hombre continúa diciendo: "Esto es más importante que ofrecer todas las ofrendas y sacrificios que la ley requiere".</w:t>
      </w:r>
    </w:p>
    <w:p>
      <w:pPr/>
      <w:r>
        <w:rPr>
          <w:lang w:val="es_ES" w:bidi="es_ES"/>
        </w:rPr>
      </w:r>
      <w:r>
        <w:rPr>
          <w:lang w:val="es_ES" w:bidi="es_ES"/>
        </w:rPr>
        <w:t>Interpreten a Jesús dándose cuenta de que el maestro entendía mucho sobre el Reino de Dios. Él dijo: "No estás lejos del Reino de Dios".</w:t>
      </w:r>
    </w:p>
    <w:p>
      <w:pPr/>
      <w:r>
        <w:rPr>
          <w:lang w:val="es_ES" w:bidi="es_ES"/>
        </w:rPr>
      </w:r>
      <w:r>
        <w:rPr>
          <w:lang w:val="es_ES" w:bidi="es_ES"/>
        </w:rPr>
        <w:t>Pausen la actuación. Pregúntenle a la persona que esta interpretando a Jesús: "¿Qué está sintiendo o pensando?" La persona podría responder cosas como: "Estoy tan feliz de que este hombre entienda cómo amar a Dios y a las personas", o "Las personas como este hombre me hacen feliz", o "Estoy seguro de que Dios lo usará para hacer interpretaciones verdaderas de las escrituras para las personas". Pregúntale a la persona que interpreta al maestro de la ley: "¿Qué siente o piensa?" La persona podría responder cosas como: "Este hombre es realmente de Dios", o "Mi corazón está lleno de amor", o "Quiero servir a un Dios de amor". Continúen la actuación.</w:t>
      </w:r>
    </w:p>
    <w:p>
      <w:pPr/>
      <w:r>
        <w:rPr>
          <w:lang w:val="es_ES" w:bidi="es_ES"/>
        </w:rPr>
      </w:r>
      <w:r>
        <w:rPr>
          <w:lang w:val="es_ES" w:bidi="es_ES"/>
        </w:rPr>
        <w:t>Interpreten a que nadie más le hace preguntas a Jesús por la sabiduría que él respondió.</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12:28–34 en la traducción que sea más fácil de entender.</w:t>
      </w:r>
    </w:p>
    <w:p>
      <w:pPr/>
      <w:r>
        <w:rPr>
          <w:lang w:val="es_ES" w:bidi="es_ES"/>
        </w:rPr>
      </w:r>
      <w:r>
        <w:rPr>
          <w:lang w:val="es_ES" w:bidi="es_ES"/>
        </w:rPr>
        <w:t>En este paso, el grupo discutirá términos y palabras clave en este pasaje.</w:t>
      </w:r>
    </w:p>
    <w:p>
      <w:pPr/>
      <w:r>
        <w:rPr>
          <w:lang w:val="es_ES" w:bidi="es_ES"/>
        </w:rPr>
      </w:r>
      <w:r>
        <w:rPr>
          <w:lang w:val="es_ES" w:bidi="es_ES"/>
        </w:rPr>
        <w:t xml:space="preserve">Jesús todavía estaba hablando a los líderes religiosos en el patio del templo. Un </w:t>
      </w:r>
      <w:r>
        <w:rPr>
          <w:b/>
          <w:lang w:val="es_ES" w:bidi="es_ES"/>
        </w:rPr>
        <w:t>maestro de la ley religiosa</w:t>
      </w:r>
      <w:r>
        <w:rPr>
          <w:lang w:val="es_ES" w:bidi="es_ES"/>
        </w:rPr>
        <w:t xml:space="preserve"> estaba escuchando y le gustó lo que escuchó. Él le preguntó a Jesús: "¿Qué mandamiento es el más importante?" Los maestros de la ley, o escribas, eran estudiosos y expertos en las interpretaciones de la ley de las Santas Escrituras. Estas interpretaciones no se escribían, pero se memorizaban y se enseñaban oralmente por los maestros. Traduzcan maestro de ley religiosa de la misma manera que la han traducido en los pasajes anteriores. Para más información sobre el </w:t>
      </w:r>
      <w:r>
        <w:rPr>
          <w:lang w:val="es_ES" w:bidi="es_ES"/>
        </w:rPr>
        <w:t>maestro de la ley</w:t>
      </w:r>
      <w:r>
        <w:rPr>
          <w:lang w:val="es_ES" w:bidi="es_ES"/>
        </w:rPr>
        <w:t>, consulte el Glosario Principal.</w:t>
      </w:r>
    </w:p>
    <w:p>
      <w:pPr/>
      <w:r>
        <w:rPr>
          <w:lang w:val="es_ES" w:bidi="es_ES"/>
        </w:rPr>
      </w:r>
      <w:r>
        <w:rPr>
          <w:lang w:val="es_ES" w:bidi="es_ES"/>
        </w:rPr>
        <w:t xml:space="preserve">Jesús comenzó afirmando una importante oración y creencia judía. Él dijo: "Escucha, </w:t>
      </w:r>
      <w:r>
        <w:rPr>
          <w:b/>
          <w:lang w:val="es_ES" w:bidi="es_ES"/>
        </w:rPr>
        <w:t>Israel</w:t>
      </w:r>
      <w:r>
        <w:rPr>
          <w:lang w:val="es_ES" w:bidi="es_ES"/>
        </w:rPr>
        <w:t xml:space="preserve">. El Señor nuestro Dios, el Señor es uno". Muchas versiones de la Biblia declaran: "El Señor nuestro Dios es el único Dios". Puede estar afirmando que solo hay un Dios también. Pero esta declaración probablemente se enfoca en el hecho de que el Dios judío, el creador, Dios eterno, es el único Dios que merece nuestra alabanza. Israel se refiere al pueblo judío, o a todos los descendientes de Jacob. </w:t>
      </w:r>
      <w:r>
        <w:rPr>
          <w:b/>
          <w:lang w:val="es_ES" w:bidi="es_ES"/>
        </w:rPr>
        <w:t>Señor</w:t>
      </w:r>
      <w:r>
        <w:rPr>
          <w:lang w:val="es_ES" w:bidi="es_ES"/>
        </w:rPr>
        <w:t xml:space="preserve"> se refiere a Dios mismo y es una referencia a su nombre personal, Jehová. Traduzcan Israel y Señor, refiriéndose a Dios mismo, de la misma manera que lo han traducido en los pasajes anteriores. Para obtener más información sobre </w:t>
      </w:r>
      <w:r>
        <w:rPr>
          <w:lang w:val="es_ES" w:bidi="es_ES"/>
        </w:rPr>
        <w:t>Israel</w:t>
      </w:r>
      <w:r>
        <w:rPr>
          <w:lang w:val="es_ES" w:bidi="es_ES"/>
        </w:rPr>
        <w:t xml:space="preserve"> y el </w:t>
      </w:r>
      <w:r>
        <w:rPr>
          <w:lang w:val="es_ES" w:bidi="es_ES"/>
        </w:rPr>
        <w:t>Señor</w:t>
      </w:r>
      <w:r>
        <w:rPr>
          <w:lang w:val="es_ES" w:bidi="es_ES"/>
        </w:rPr>
        <w:t>, consulte el Glosario Principal.</w:t>
      </w:r>
    </w:p>
    <w:p>
      <w:pPr/>
      <w:r>
        <w:rPr>
          <w:lang w:val="es_ES" w:bidi="es_ES"/>
        </w:rPr>
      </w:r>
      <w:r>
        <w:rPr>
          <w:lang w:val="es_ES" w:bidi="es_ES"/>
        </w:rPr>
        <w:t xml:space="preserve">Entonces Jesús dice: "Debes amar al Señor tu Dios con todo tu corazón, con toda tu alma, con toda tu mente y con todas tus fuerzas. El </w:t>
      </w:r>
      <w:r>
        <w:rPr>
          <w:b/>
          <w:lang w:val="es_ES" w:bidi="es_ES"/>
        </w:rPr>
        <w:t>corazón</w:t>
      </w:r>
      <w:r>
        <w:rPr>
          <w:lang w:val="es_ES" w:bidi="es_ES"/>
        </w:rPr>
        <w:t xml:space="preserve"> son los sentimientos y decisiones de una persona. El </w:t>
      </w:r>
      <w:r>
        <w:rPr>
          <w:b/>
          <w:lang w:val="es_ES" w:bidi="es_ES"/>
        </w:rPr>
        <w:t>alma</w:t>
      </w:r>
      <w:r>
        <w:rPr>
          <w:lang w:val="es_ES" w:bidi="es_ES"/>
        </w:rPr>
        <w:t xml:space="preserve"> es la vida interna y el pensamiento de una persona. El </w:t>
      </w:r>
      <w:r>
        <w:rPr>
          <w:b/>
          <w:lang w:val="es_ES" w:bidi="es_ES"/>
        </w:rPr>
        <w:t>corazón</w:t>
      </w:r>
      <w:r>
        <w:rPr>
          <w:lang w:val="es_ES" w:bidi="es_ES"/>
        </w:rPr>
        <w:t xml:space="preserve"> y el </w:t>
      </w:r>
      <w:r>
        <w:rPr>
          <w:b/>
          <w:lang w:val="es_ES" w:bidi="es_ES"/>
        </w:rPr>
        <w:t>alma</w:t>
      </w:r>
      <w:r>
        <w:rPr>
          <w:lang w:val="es_ES" w:bidi="es_ES"/>
        </w:rPr>
        <w:t xml:space="preserve"> juntos se refieren a la vida interior de alguien. La </w:t>
      </w:r>
      <w:r>
        <w:rPr>
          <w:lang w:val="es_ES" w:bidi="es_ES"/>
        </w:rPr>
        <w:t>mente</w:t>
      </w:r>
      <w:r>
        <w:rPr>
          <w:lang w:val="es_ES" w:bidi="es_ES"/>
        </w:rPr>
        <w:t xml:space="preserve"> se refiere al pensamiento, la comprensión y la inteligencia de alguien. </w:t>
      </w:r>
      <w:r>
        <w:rPr>
          <w:lang w:val="es_ES" w:bidi="es_ES"/>
        </w:rPr>
        <w:t>Fuerza</w:t>
      </w:r>
      <w:r>
        <w:rPr>
          <w:lang w:val="es_ES" w:bidi="es_ES"/>
        </w:rPr>
        <w:t xml:space="preserve"> se refiere a la capacidad de alguien para hacer algo, o su fuerza física. Estas palabras funcionan juntas para describir toda la personalidad y las habilidades de una persona. Traduzcan corazón y alma de la misma manera que lo han hecho en los pasajes anteriores. Para obtener más información sobre el </w:t>
      </w:r>
      <w:r>
        <w:rPr>
          <w:lang w:val="es_ES" w:bidi="es_ES"/>
        </w:rPr>
        <w:t>corazón</w:t>
      </w:r>
      <w:r>
        <w:rPr>
          <w:lang w:val="es_ES" w:bidi="es_ES"/>
        </w:rPr>
        <w:t xml:space="preserve"> y el </w:t>
      </w:r>
      <w:r>
        <w:rPr>
          <w:lang w:val="es_ES" w:bidi="es_ES"/>
        </w:rPr>
        <w:t>alma</w:t>
      </w:r>
      <w:r>
        <w:rPr>
          <w:lang w:val="es_ES" w:bidi="es_ES"/>
        </w:rPr>
        <w:t>, consulte el Glosario Principal.</w:t>
      </w:r>
    </w:p>
    <w:p>
      <w:pPr/>
      <w:r>
        <w:rPr>
          <w:lang w:val="es_ES" w:bidi="es_ES"/>
        </w:rPr>
      </w:r>
      <w:r>
        <w:rPr>
          <w:lang w:val="es_ES" w:bidi="es_ES"/>
        </w:rPr>
        <w:t xml:space="preserve">Deténganse aquí y conversen en grupo: ¿Cómo traducirán cada palabra </w:t>
      </w:r>
      <w:r>
        <w:rPr>
          <w:b/>
          <w:lang w:val="es_ES" w:bidi="es_ES"/>
        </w:rPr>
        <w:t>corazón</w:t>
      </w:r>
      <w:r>
        <w:rPr>
          <w:lang w:val="es_ES" w:bidi="es_ES"/>
        </w:rPr>
        <w:t xml:space="preserve">, </w:t>
      </w:r>
      <w:r>
        <w:rPr>
          <w:b/>
          <w:lang w:val="es_ES" w:bidi="es_ES"/>
        </w:rPr>
        <w:t>alma</w:t>
      </w:r>
      <w:r>
        <w:rPr>
          <w:lang w:val="es_ES" w:bidi="es_ES"/>
        </w:rPr>
        <w:t xml:space="preserve">, </w:t>
      </w:r>
      <w:r>
        <w:rPr>
          <w:b/>
          <w:lang w:val="es_ES" w:bidi="es_ES"/>
        </w:rPr>
        <w:t>mente</w:t>
      </w:r>
      <w:r>
        <w:rPr>
          <w:lang w:val="es_ES" w:bidi="es_ES"/>
        </w:rPr>
        <w:t xml:space="preserve"> y </w:t>
      </w:r>
      <w:r>
        <w:rPr>
          <w:b/>
          <w:lang w:val="es_ES" w:bidi="es_ES"/>
        </w:rPr>
        <w:t>fuerza</w:t>
      </w:r>
      <w:r>
        <w:rPr>
          <w:lang w:val="es_ES" w:bidi="es_ES"/>
        </w:rPr>
        <w:t>? Es posible que no puedan traducir palabra por palabra, sino con significados equivalentes como los anteriores. Pausen este audio aquí.</w:t>
      </w:r>
    </w:p>
    <w:p>
      <w:pPr/>
      <w:r>
        <w:rPr>
          <w:lang w:val="es_ES" w:bidi="es_ES"/>
        </w:rPr>
      </w:r>
      <w:r>
        <w:rPr>
          <w:lang w:val="es_ES" w:bidi="es_ES"/>
        </w:rPr>
        <w:t xml:space="preserve">Entonces Jesús dice: "Ama a tu </w:t>
      </w:r>
      <w:r>
        <w:rPr>
          <w:b/>
          <w:lang w:val="es_ES" w:bidi="es_ES"/>
        </w:rPr>
        <w:t>prójimo</w:t>
      </w:r>
      <w:r>
        <w:rPr>
          <w:lang w:val="es_ES" w:bidi="es_ES"/>
        </w:rPr>
        <w:t xml:space="preserve"> como a ti mismo". Aunque "tú" está en singular aquí, Jesús quiere decir que este es un mandamiento para todos, no solo para este maestro de la ley.</w:t>
      </w:r>
    </w:p>
    <w:p>
      <w:pPr/>
      <w:r>
        <w:rPr>
          <w:lang w:val="es_ES" w:bidi="es_ES"/>
        </w:rPr>
      </w:r>
      <w:r>
        <w:rPr>
          <w:lang w:val="es_ES" w:bidi="es_ES"/>
        </w:rPr>
        <w:t>Deténganse aquí y conversen en grupo: ¿Cómo traducirán la palabra prójimo? Es posible que tengan que describir la palabra. En este contexto, podría significar alguien que vive cerca, alguien del mismo grupo social o alguien que habla el mismo idioma. Pero recuerden, Jesús siempre se refiere a un grupo más amplio de personas, se refiere a cualquiera que ustedes conozcan. Pausen este audio aquí.</w:t>
      </w:r>
    </w:p>
    <w:p>
      <w:pPr/>
      <w:r>
        <w:rPr>
          <w:lang w:val="es_ES" w:bidi="es_ES"/>
        </w:rPr>
      </w:r>
      <w:r>
        <w:rPr>
          <w:lang w:val="es_ES" w:bidi="es_ES"/>
        </w:rPr>
        <w:t xml:space="preserve">El maestro de la ley dice: "Bien dicho", o "Tienes razón". El hombre está impresionado. Él llama a Jesús </w:t>
      </w:r>
      <w:r>
        <w:rPr>
          <w:b/>
          <w:lang w:val="es_ES" w:bidi="es_ES"/>
        </w:rPr>
        <w:t>Maestro</w:t>
      </w:r>
      <w:r>
        <w:rPr>
          <w:lang w:val="es_ES" w:bidi="es_ES"/>
        </w:rPr>
        <w:t xml:space="preserve">. Traduzcan maestro de la misma manera que lo han traducido en los pasajes anteriores. Para obtener más información sobre el </w:t>
      </w:r>
      <w:r>
        <w:rPr>
          <w:lang w:val="es_ES" w:bidi="es_ES"/>
        </w:rPr>
        <w:t>maestro</w:t>
      </w:r>
      <w:r>
        <w:rPr>
          <w:lang w:val="es_ES" w:bidi="es_ES"/>
        </w:rPr>
        <w:t>, consulte el Glosario Principal.</w:t>
      </w:r>
    </w:p>
    <w:p>
      <w:pPr/>
      <w:r>
        <w:rPr>
          <w:lang w:val="es_ES" w:bidi="es_ES"/>
        </w:rPr>
      </w:r>
      <w:r>
        <w:rPr>
          <w:lang w:val="es_ES" w:bidi="es_ES"/>
        </w:rPr>
        <w:t xml:space="preserve">El maestro de la ley dice que estos mandamientos son más importantes que las ofrendas quemadas y los sacrificios. </w:t>
      </w:r>
      <w:r>
        <w:rPr>
          <w:b/>
          <w:lang w:val="es_ES" w:bidi="es_ES"/>
        </w:rPr>
        <w:t>Las ofrendas quemadas</w:t>
      </w:r>
      <w:r>
        <w:rPr>
          <w:lang w:val="es_ES" w:bidi="es_ES"/>
        </w:rPr>
        <w:t xml:space="preserve"> eran cuando las personas sacrificaban animales a Dios quemándolos por completo. </w:t>
      </w:r>
      <w:r>
        <w:rPr>
          <w:b/>
          <w:lang w:val="es_ES" w:bidi="es_ES"/>
        </w:rPr>
        <w:t>Los sacrificios</w:t>
      </w:r>
      <w:r>
        <w:rPr>
          <w:lang w:val="es_ES" w:bidi="es_ES"/>
        </w:rPr>
        <w:t xml:space="preserve"> son cosas que las personas dan a Dios para dar las gracias, para alabarlo o para pedir a Dios que los perdone. Estos sacrificios podían ser trigo, aceite o vino. Dios requería estos sacrificios y ofrendas en su ley. Traduzcan sacrificio de la misma manera que lo han hecho en los pasajes anteriores. Para más información sobre el </w:t>
      </w:r>
      <w:r>
        <w:rPr>
          <w:lang w:val="es_ES" w:bidi="es_ES"/>
        </w:rPr>
        <w:t>sacrificio</w:t>
      </w:r>
      <w:r>
        <w:rPr>
          <w:lang w:val="es_ES" w:bidi="es_ES"/>
        </w:rPr>
        <w:t>, consulte el Glosario Principal.</w:t>
      </w:r>
    </w:p>
    <w:p>
      <w:pPr/>
      <w:r>
        <w:rPr>
          <w:lang w:val="es_ES" w:bidi="es_ES"/>
        </w:rPr>
      </w:r>
      <w:r>
        <w:rPr>
          <w:lang w:val="es_ES" w:bidi="es_ES"/>
        </w:rPr>
        <w:t xml:space="preserve">Jesús le dice al hombre que no está lejos del Reino de Dios. </w:t>
      </w:r>
      <w:r>
        <w:rPr>
          <w:b/>
          <w:lang w:val="es_ES" w:bidi="es_ES"/>
        </w:rPr>
        <w:t>El Reino de Dios</w:t>
      </w:r>
      <w:r>
        <w:rPr>
          <w:lang w:val="es_ES" w:bidi="es_ES"/>
        </w:rPr>
        <w:t xml:space="preserve"> es una condición o una relación, no un lugar o una ubicación. Se refiere a Dios gobernando en los corazones de su pueblo. Traduzcan Reino de Dios de la misma manera que lo han hecho en los pasajes anteriores. Para más información sobre el </w:t>
      </w:r>
      <w:r>
        <w:rPr>
          <w:lang w:val="es_ES" w:bidi="es_ES"/>
        </w:rPr>
        <w:t>Rino de Dios</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12:35–37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12:35–37 y guárdenlo en sus corazones.</w:t>
      </w:r>
    </w:p>
    <w:p>
      <w:pPr/>
      <w:r>
        <w:rPr>
          <w:lang w:val="es_ES" w:bidi="es_ES"/>
        </w:rPr>
      </w:r>
      <w:r>
        <w:rPr>
          <w:lang w:val="es_ES" w:bidi="es_ES"/>
        </w:rPr>
        <w:t>Escuchen una versión en audio de Marcos 12:35–37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12:35–37 en la traducción que sea más fácil de entender.</w:t>
      </w:r>
    </w:p>
    <w:p>
      <w:pPr/>
      <w:r>
        <w:rPr>
          <w:lang w:val="es_ES" w:bidi="es_ES"/>
        </w:rPr>
      </w:r>
      <w:r>
        <w:rPr>
          <w:lang w:val="es_ES" w:bidi="es_ES"/>
        </w:rPr>
        <w:t>Jesús continuó enseñando a una multitud de personas en los patios del templo. Él hizo dos preguntas difíciles que parecían contradecirse entre sí. Él quería mostrar que ambas declaraciones son verdaderas, aunque parezca que no pueden ser verdaderas. Esta era una herramienta de enseñanza normal para los maestros religiosos judíos.</w:t>
      </w:r>
    </w:p>
    <w:p>
      <w:pPr/>
      <w:r>
        <w:rPr>
          <w:lang w:val="es_ES" w:bidi="es_ES"/>
        </w:rPr>
      </w:r>
      <w:r>
        <w:rPr>
          <w:lang w:val="es_ES" w:bidi="es_ES"/>
        </w:rPr>
        <w:t>Los profetas judíos, o mensajeros de Dios, dijeron que el Mesías, o Salvador Prometido, sería un descendiente del rey David. Todos los judíos conocían a su antepasado David porque él fue un rey famoso e importante. Jesús pregunta: "¿Por qué los maestros de la ley religiosa dicen que el Mesías es solo el hijo, o descendiente, del rey David?" Los maestros de la ley religiosa interpretaban la ley de Dios para el pueblo. Jesús hace esta pregunta no porque quiera una respuesta, sino porque quiere que el pueblo piense cuidadosamente en quién es el Mesías. Entonces Jesús dice que el Espíritu Santo, o el Espíritu de Dios, hizo que el rey David dijera este Salmo:</w:t>
      </w:r>
    </w:p>
    <w:p>
      <w:pPr/>
      <w:r>
        <w:rPr>
          <w:lang w:val="es_ES" w:bidi="es_ES"/>
        </w:rPr>
      </w:r>
      <w:r>
        <w:rPr>
          <w:lang w:val="es_ES" w:bidi="es_ES"/>
        </w:rPr>
        <w:t>"El Señor dijo a mi Señor,</w:t>
      </w:r>
    </w:p>
    <w:p>
      <w:pPr/>
      <w:r>
        <w:rPr>
          <w:lang w:val="es_ES" w:bidi="es_ES"/>
        </w:rPr>
      </w:r>
      <w:r>
        <w:rPr>
          <w:lang w:val="es_ES" w:bidi="es_ES"/>
        </w:rPr>
        <w:t>Siéntate en el lugar de honor a mi derecha</w:t>
      </w:r>
    </w:p>
    <w:p>
      <w:pPr/>
      <w:r>
        <w:rPr>
          <w:lang w:val="es_ES" w:bidi="es_ES"/>
        </w:rPr>
      </w:r>
      <w:r>
        <w:rPr>
          <w:lang w:val="es_ES" w:bidi="es_ES"/>
        </w:rPr>
        <w:t>hasta que humille a tus enemigos debajo de tus pies".</w:t>
      </w:r>
    </w:p>
    <w:p>
      <w:pPr/>
      <w:r>
        <w:rPr>
          <w:lang w:val="es_ES" w:bidi="es_ES"/>
        </w:rPr>
      </w:r>
      <w:r>
        <w:rPr>
          <w:lang w:val="es_ES" w:bidi="es_ES"/>
        </w:rPr>
        <w:t>En este Salmo, David dice que el Señor, o Dios, le dice al Señor de David, el Mesías, que se siente a la derecha de Dios, o en un lugar de honor. En la cultura judía, la persona de la derecha tenía el derecho de gobernar con el rey. Dios le estaba diciendo al Mesías que el Mesías gobernaría junto con Dios. Dios humillaría a los enemigos del Mesías a sus pies. Esta es una imagen de un vencedor poniendo sus pies sobre los cuellos de sus enemigos derrotados.</w:t>
      </w:r>
    </w:p>
    <w:p>
      <w:pPr/>
      <w:r>
        <w:rPr>
          <w:lang w:val="es_ES" w:bidi="es_ES"/>
        </w:rPr>
      </w:r>
      <w:r>
        <w:rPr>
          <w:lang w:val="es_ES" w:bidi="es_ES"/>
        </w:rPr>
        <w:t>Detente aquí y conversa sobre estas preguntas en grupo: ¿Cómo Dios o un líder importante muestran honor a alguien? Aquí, Dios pone al Mesías a su derecha para que puedan gobernar juntos el Reino. ¿Cómo muestran honor y autoridad a alguien en su cultura? Dios da victoria sobre los enemigos del Mesías poniéndolos bajo sus pies. ¿Cómo muestran que un conquistador ha conquistado a sus enemigos en su cultura? Pausen este audio aquí.</w:t>
      </w:r>
    </w:p>
    <w:p>
      <w:pPr/>
      <w:r>
        <w:rPr>
          <w:lang w:val="es_ES" w:bidi="es_ES"/>
        </w:rPr>
      </w:r>
      <w:r>
        <w:rPr>
          <w:lang w:val="es_ES" w:bidi="es_ES"/>
        </w:rPr>
        <w:t>En la cultura judía, los reyes y padres nunca llamaban a sus descendientes sus señores o amos. Entonces, en este contexto, parece imposible que David llamara a uno de sus descendientes su Señor, o amo.</w:t>
      </w:r>
    </w:p>
    <w:p>
      <w:pPr/>
      <w:r>
        <w:rPr>
          <w:lang w:val="es_ES" w:bidi="es_ES"/>
        </w:rPr>
      </w:r>
      <w:r>
        <w:rPr>
          <w:lang w:val="es_ES" w:bidi="es_ES"/>
        </w:rPr>
        <w:t>Deténte aquí y conversa sobre esta pregunta en grupo: ¿Cómo ve su cultura a sus antepasados? ¿Cómo expresa su cultura respeto o da autoridad a los antepasados? Pausen este audio aquí.</w:t>
      </w:r>
    </w:p>
    <w:p>
      <w:pPr/>
      <w:r>
        <w:rPr>
          <w:lang w:val="es_ES" w:bidi="es_ES"/>
        </w:rPr>
      </w:r>
      <w:r>
        <w:rPr>
          <w:lang w:val="es_ES" w:bidi="es_ES"/>
        </w:rPr>
        <w:t>Jesús pregunta: "¿Cómo puede el Mesías ser el descendiente, o hijo, del rey David, ya que David llamó al Mesías 'mi Señor'?" Algunas personas creían que el Mesías restauraría el reino de David en la tierra. Sin embargo, Jesús está tratando de mostrar que su papel, el papel del Mesías, consiste en establecer un reino de Dios más grande En la visión de Jesús, el reino de Dios consistía en que las personas siguieran a Jesús como su rey en sus corazones y tuvieran una buena relación con Dios. Jesús no estaba tratando de negar que el Mesías descendía del rey David. Sin embargo, Jesús quería que las personas tuvieran una visión del Mesías más alta de la que estaban esperando. Si Jesús hubiese negado que el Mesías sería un descendiente del rey David, las multitudes se habrían enojado con él porque siempre se les había enseñado que el Mesías sería un descendiente del rey David. En cambio, Jesús muestra cómo incluso el rey David reconoció que el Mesías sería mucho más grande que él al llamarlo Señor.</w:t>
      </w:r>
    </w:p>
    <w:p>
      <w:pPr/>
      <w:r>
        <w:rPr>
          <w:lang w:val="es_ES" w:bidi="es_ES"/>
        </w:rPr>
      </w:r>
      <w:r>
        <w:rPr>
          <w:lang w:val="es_ES" w:bidi="es_ES"/>
        </w:rPr>
        <w:t>El pueblo escuchaba con deleite. Probablemente les gustaba que los maestros de la ley se sintieran incómodos con las enseñanzas de Jesús. La respuesta del pueblo mostraba que Jesús era popular entre las multitudes.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12:35–37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una escena.</w:t>
      </w:r>
    </w:p>
    <w:p>
      <w:pPr/>
      <w:r>
        <w:rPr>
          <w:lang w:val="es_ES" w:bidi="es_ES"/>
        </w:rPr>
      </w:r>
      <w:r>
        <w:rPr>
          <w:b/>
          <w:lang w:val="es_ES" w:bidi="es_ES"/>
        </w:rPr>
        <w:t>En la primera escena:</w:t>
      </w:r>
      <w:r>
        <w:rPr>
          <w:lang w:val="es_ES" w:bidi="es_ES"/>
        </w:rPr>
        <w:t xml:space="preserve"> Jesús está enseñando a las personas en los patios del templo. Él les hace preguntas sobre las Escrituras para ayudarlos a pensar profundamente en el papel real del Mesías, o Salvador Prometido. La multitud está encantada con la enseñanza de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(los discípulos no hacen nada en esta escena, pero probablemente están allí en los patios del templo con Jesús)</w:t>
      </w:r>
    </w:p>
    <w:p>
      <w:pPr>
        <w:pStyle w:val="ListBullet"/>
        <w:spacing w:line="240" w:lineRule="auto"/>
        <w:ind w:left="720"/>
      </w:pPr>
      <w:r>
        <w:rPr>
          <w:lang w:val="es_ES" w:bidi="es_ES"/>
        </w:rPr>
      </w:r>
      <w:r>
        <w:rPr>
          <w:lang w:val="es_ES" w:bidi="es_ES"/>
        </w:rPr>
        <w:t>Las personas en los patios del templo, incluidos los maestros de la ley religiosa</w:t>
      </w:r>
    </w:p>
    <w:p>
      <w:pPr>
        <w:pStyle w:val="ListBullet"/>
        <w:spacing w:line="240" w:lineRule="auto"/>
        <w:ind w:left="720"/>
      </w:pPr>
      <w:r>
        <w:rPr>
          <w:lang w:val="es_ES" w:bidi="es_ES"/>
        </w:rPr>
      </w:r>
      <w:r>
        <w:rPr>
          <w:lang w:val="es_ES" w:bidi="es_ES"/>
        </w:rPr>
        <w:t>Rey David</w:t>
      </w:r>
    </w:p>
    <w:p>
      <w:pPr>
        <w:pStyle w:val="ListBullet"/>
        <w:spacing w:line="240" w:lineRule="auto"/>
        <w:ind w:left="720"/>
      </w:pPr>
      <w:r>
        <w:rPr>
          <w:lang w:val="es_ES" w:bidi="es_ES"/>
        </w:rPr>
      </w:r>
      <w:r>
        <w:rPr>
          <w:lang w:val="es_ES" w:bidi="es_ES"/>
        </w:rPr>
        <w:t>El SEÑOR Dios</w:t>
      </w:r>
    </w:p>
    <w:p>
      <w:pPr>
        <w:pStyle w:val="ListBullet"/>
        <w:spacing w:line="240" w:lineRule="auto"/>
        <w:ind w:left="720"/>
      </w:pPr>
      <w:r>
        <w:rPr>
          <w:lang w:val="es_ES" w:bidi="es_ES"/>
        </w:rPr>
      </w:r>
      <w:r>
        <w:rPr>
          <w:lang w:val="es_ES" w:bidi="es_ES"/>
        </w:rPr>
        <w:t>Y el Señor Maestro, o el Mesías</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Jesús todavía estaba enseñando en los patios del templo. Probablemente estaba enseñando a la gran multitud en los patios. Lo más probable es que haya maestros de la ley religiosa escuchando, así como discípulos de Jesús.</w:t>
      </w:r>
    </w:p>
    <w:p>
      <w:pPr/>
      <w:r>
        <w:rPr>
          <w:lang w:val="es_ES" w:bidi="es_ES"/>
        </w:rPr>
      </w:r>
      <w:r>
        <w:rPr>
          <w:lang w:val="es_ES" w:bidi="es_ES"/>
        </w:rPr>
        <w:t>Es importante recordar que Jesús enseñó como muchos maestros religiosos. Él hacía muchas preguntas en sus enseñanzas, no porque quisiera una respuesta, sino porque quería que las personas pensaran con cuidado en las Escrituras.</w:t>
      </w:r>
    </w:p>
    <w:p>
      <w:pPr/>
      <w:r>
        <w:rPr>
          <w:lang w:val="es_ES" w:bidi="es_ES"/>
        </w:rPr>
      </w:r>
      <w:r>
        <w:rPr>
          <w:lang w:val="es_ES" w:bidi="es_ES"/>
        </w:rPr>
        <w:t>Es importante recordar que Jesús citó escrituras de los Salmos.</w:t>
      </w:r>
    </w:p>
    <w:p>
      <w:pPr/>
      <w:r>
        <w:rPr>
          <w:lang w:val="es_ES" w:bidi="es_ES"/>
        </w:rPr>
      </w:r>
      <w:r>
        <w:rPr>
          <w:lang w:val="es_ES" w:bidi="es_ES"/>
        </w:rPr>
        <w:t>Deténte aquí y conversa sobre esta pregunta en grupo: ¿Cómo usará su idioma diferentes tipos de lenguaje o palabras al citar las Escrituras o al introducir una cita de las Escrituras? Pausen este audio aquí.</w:t>
      </w:r>
    </w:p>
    <w:p>
      <w:pPr/>
      <w:r>
        <w:rPr>
          <w:lang w:val="es_ES" w:bidi="es_ES"/>
        </w:rPr>
      </w:r>
      <w:r>
        <w:rPr>
          <w:lang w:val="es_ES" w:bidi="es_ES"/>
        </w:rPr>
        <w:t>Jesús le dice al pueblo lo que David escribió sobre el Mesías en los Salmos. Jesús dijo que el Espíritu Santo le dijo a David que dijera: "El Señor (Dios) dijo a mi Señor (o, mi amo): Siéntate en el lugar de honor a mi derecha, hasta que yo humille a tus enemigos debajo de tus pies". David dice que Dios habla a su Amo (al Amo de David). Dios dice que el amo de David se sentará a la derecha de Dios en un lugar de honor. Dios le dará victoria sobre sus enemigos. Él mostrará esto al poner a los enemigos bajo los pies del amo de David.</w:t>
      </w:r>
    </w:p>
    <w:p>
      <w:pPr/>
      <w:r>
        <w:rPr>
          <w:lang w:val="es_ES" w:bidi="es_ES"/>
        </w:rPr>
      </w:r>
      <w:r>
        <w:rPr>
          <w:lang w:val="es_ES" w:bidi="es_ES"/>
        </w:rPr>
        <w:t>Es importante recordar que la multitud estaba feliz de escuchar esta enseñanza.</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12:35–37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una escena.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Las personas en los patios del templo, incluidos los maestros de la ley religiosa</w:t>
      </w:r>
    </w:p>
    <w:p>
      <w:pPr>
        <w:pStyle w:val="ListBullet"/>
        <w:spacing w:line="240" w:lineRule="auto"/>
        <w:ind w:left="720"/>
      </w:pPr>
      <w:r>
        <w:rPr>
          <w:lang w:val="es_ES" w:bidi="es_ES"/>
        </w:rPr>
      </w:r>
      <w:r>
        <w:rPr>
          <w:lang w:val="es_ES" w:bidi="es_ES"/>
        </w:rPr>
        <w:t>Rey David</w:t>
      </w:r>
    </w:p>
    <w:p>
      <w:pPr>
        <w:pStyle w:val="ListBullet"/>
        <w:spacing w:line="240" w:lineRule="auto"/>
        <w:ind w:left="720"/>
      </w:pPr>
      <w:r>
        <w:rPr>
          <w:lang w:val="es_ES" w:bidi="es_ES"/>
        </w:rPr>
      </w:r>
      <w:r>
        <w:rPr>
          <w:lang w:val="es_ES" w:bidi="es_ES"/>
        </w:rPr>
        <w:t>El SEÑOR Dios</w:t>
      </w:r>
    </w:p>
    <w:p>
      <w:pPr>
        <w:pStyle w:val="ListBullet"/>
        <w:spacing w:line="240" w:lineRule="auto"/>
        <w:ind w:left="720"/>
      </w:pPr>
      <w:r>
        <w:rPr>
          <w:lang w:val="es_ES" w:bidi="es_ES"/>
        </w:rPr>
      </w:r>
      <w:r>
        <w:rPr>
          <w:lang w:val="es_ES" w:bidi="es_ES"/>
        </w:rPr>
        <w:t>Y el Señor Maestro, o el Mesías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enseñando en el patio del templo. Él probablemente lleva allí un tiempo enseñando. Sus discípulos también están allí. Probablemente hay maestros de la ley en la multitud. Jesús hace una pregunta: "¿Por qué los maestros de la ley religiosa dicen que el Mesías es el hijo de David?"</w:t>
      </w:r>
    </w:p>
    <w:p>
      <w:pPr/>
      <w:r>
        <w:rPr>
          <w:lang w:val="es_ES" w:bidi="es_ES"/>
        </w:rPr>
      </w:r>
      <w:r>
        <w:rPr>
          <w:lang w:val="es_ES" w:bidi="es_ES"/>
        </w:rPr>
        <w:t>Pausen la actuación. Pregúntenle a la persona que interpreta a los maestros de la ley: "¿Qué siente o piensa?" La persona podría responder cosas como: "Molesto. ¿Está él cuestionando nuestra enseñanza?" "Asombrado. Jesús es un maestro sabio", o "Curioso. ¿Qué dirá Jesús a continuación?" Continúen con la actuación.</w:t>
      </w:r>
    </w:p>
    <w:p>
      <w:pPr/>
      <w:r>
        <w:rPr>
          <w:lang w:val="es_ES" w:bidi="es_ES"/>
        </w:rPr>
      </w:r>
      <w:r>
        <w:rPr>
          <w:lang w:val="es_ES" w:bidi="es_ES"/>
        </w:rPr>
        <w:t>Interpreten a Jesús diciendo: "El Espíritu Santo le dijo a David que dijera: 'Dios (o el Señor) dijo a mi Señor (o mi amo): "Siéntate en el lugar de honor a mi derecha hasta que yo humille a tus enemigos debajo de tus pies".</w:t>
      </w:r>
    </w:p>
    <w:p>
      <w:pPr/>
      <w:r>
        <w:rPr>
          <w:lang w:val="es_ES" w:bidi="es_ES"/>
        </w:rPr>
      </w:r>
      <w:r>
        <w:rPr>
          <w:lang w:val="es_ES" w:bidi="es_ES"/>
        </w:rPr>
        <w:t>Pausen la actuación. Pregúntenle a las personas interpretando a la multitud "¿Qué están sintiendo o pensando?" La persona podría responder cosas como: "Sorprendido". Nunca he notado eso antes", "Eso es confuso. ¿Por qué llamaría a su descendiente 'Señor'? o "Curioso. Estoy seguro de que Jesús lo explicará". Continúen con la actuación.</w:t>
      </w:r>
    </w:p>
    <w:p>
      <w:pPr/>
      <w:r>
        <w:rPr>
          <w:lang w:val="es_ES" w:bidi="es_ES"/>
        </w:rPr>
      </w:r>
      <w:r>
        <w:rPr>
          <w:lang w:val="es_ES" w:bidi="es_ES"/>
        </w:rPr>
        <w:t>Interpreten a Jesús resumiendo su enseñanza diciendo: "David mismo llamó al Mesías 'mi Señor', entonces, ¿cómo puede el Mesías ser su descendiente?"</w:t>
      </w:r>
    </w:p>
    <w:p>
      <w:pPr/>
      <w:r>
        <w:rPr>
          <w:lang w:val="es_ES" w:bidi="es_ES"/>
        </w:rPr>
      </w:r>
      <w:r>
        <w:rPr>
          <w:lang w:val="es_ES" w:bidi="es_ES"/>
        </w:rPr>
        <w:t>Pausen la actuación. Pregúntenle a las personas interpretando a la multitud "¿Qué están sintiendo o pensando?" La persona podría responder cosas como: "Feliz porque Jesús tiene una enseñanza nueva y emocionante", "Un poco confundido", o "Feliz porque parece que Jesús habla con autoridad". Continúen con la actuación.</w:t>
      </w:r>
    </w:p>
    <w:p>
      <w:pPr/>
      <w:r>
        <w:rPr>
          <w:lang w:val="es_ES" w:bidi="es_ES"/>
        </w:rPr>
      </w:r>
      <w:r>
        <w:rPr>
          <w:lang w:val="es_ES" w:bidi="es_ES"/>
        </w:rPr>
        <w:t>La multitud está encantada con la enseñanza de Jesús.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12:35–37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Jesús estaba enseñando a las personas en el </w:t>
      </w:r>
      <w:r>
        <w:rPr>
          <w:b/>
          <w:lang w:val="es_ES" w:bidi="es_ES"/>
        </w:rPr>
        <w:t>templo</w:t>
      </w:r>
      <w:r>
        <w:rPr>
          <w:lang w:val="es_ES" w:bidi="es_ES"/>
        </w:rPr>
        <w:t xml:space="preserve">, o el lugar en Jerusalén donde Dios vivía entre su pueblo. Asegúrense de usar la misma palabra para templo que usaron en los pasajes anteriores. Para más información sobre </w:t>
      </w:r>
      <w:r>
        <w:rPr>
          <w:lang w:val="es_ES" w:bidi="es_ES"/>
        </w:rPr>
        <w:t>templo</w:t>
      </w:r>
      <w:r>
        <w:rPr>
          <w:lang w:val="es_ES" w:bidi="es_ES"/>
        </w:rPr>
        <w:t>, consulten el Glosario Principal.</w:t>
      </w:r>
    </w:p>
    <w:p>
      <w:pPr/>
      <w:r>
        <w:rPr>
          <w:lang w:val="es_ES" w:bidi="es_ES"/>
        </w:rPr>
      </w:r>
      <w:r>
        <w:rPr>
          <w:lang w:val="es_ES" w:bidi="es_ES"/>
        </w:rPr>
        <w:t xml:space="preserve">Jesús preguntó por qué los </w:t>
      </w:r>
      <w:r>
        <w:rPr>
          <w:b/>
          <w:lang w:val="es_ES" w:bidi="es_ES"/>
        </w:rPr>
        <w:t>maestros de la ley religiosa</w:t>
      </w:r>
      <w:r>
        <w:rPr>
          <w:lang w:val="es_ES" w:bidi="es_ES"/>
        </w:rPr>
        <w:t xml:space="preserve"> o </w:t>
      </w:r>
      <w:r>
        <w:rPr>
          <w:b/>
          <w:lang w:val="es_ES" w:bidi="es_ES"/>
        </w:rPr>
        <w:t>escribas</w:t>
      </w:r>
      <w:r>
        <w:rPr>
          <w:lang w:val="es_ES" w:bidi="es_ES"/>
        </w:rPr>
        <w:t xml:space="preserve"> afirmaban que el </w:t>
      </w:r>
      <w:r>
        <w:rPr>
          <w:b/>
          <w:lang w:val="es_ES" w:bidi="es_ES"/>
        </w:rPr>
        <w:t>Mesías</w:t>
      </w:r>
      <w:r>
        <w:rPr>
          <w:lang w:val="es_ES" w:bidi="es_ES"/>
        </w:rPr>
        <w:t xml:space="preserve">, o </w:t>
      </w:r>
      <w:r>
        <w:rPr>
          <w:b/>
          <w:lang w:val="es_ES" w:bidi="es_ES"/>
        </w:rPr>
        <w:t>Cristo</w:t>
      </w:r>
      <w:r>
        <w:rPr>
          <w:lang w:val="es_ES" w:bidi="es_ES"/>
        </w:rPr>
        <w:t xml:space="preserve">, es el descendiente o hijo de David. Los maestros de la ley interpretaban la ley de Dios. Mesías, o Cristo, es el título del elegido de Dios a quien Dios envió como rey y salvador. Usen las mismas palabras para maestros de la ley religiosa, Mesías y Cristo, que usaron en los pasajes anteriores. Para obtener más información sobre </w:t>
      </w:r>
      <w:r>
        <w:rPr>
          <w:lang w:val="es_ES" w:bidi="es_ES"/>
        </w:rPr>
        <w:t>los maestros de la ley</w:t>
      </w:r>
      <w:r>
        <w:rPr>
          <w:lang w:val="es_ES" w:bidi="es_ES"/>
        </w:rPr>
        <w:t xml:space="preserve">, el </w:t>
      </w:r>
      <w:r>
        <w:rPr>
          <w:lang w:val="es_ES" w:bidi="es_ES"/>
        </w:rPr>
        <w:t>Mesías</w:t>
      </w:r>
      <w:r>
        <w:rPr>
          <w:lang w:val="es_ES" w:bidi="es_ES"/>
        </w:rPr>
        <w:t xml:space="preserve"> y </w:t>
      </w:r>
      <w:r>
        <w:rPr>
          <w:lang w:val="es_ES" w:bidi="es_ES"/>
        </w:rPr>
        <w:t>Cristo</w:t>
      </w:r>
      <w:r>
        <w:rPr>
          <w:lang w:val="es_ES" w:bidi="es_ES"/>
        </w:rPr>
        <w:t>, consulten el Glosario Principal.</w:t>
      </w:r>
    </w:p>
    <w:p>
      <w:pPr/>
      <w:r>
        <w:rPr>
          <w:lang w:val="es_ES" w:bidi="es_ES"/>
        </w:rPr>
      </w:r>
      <w:r>
        <w:rPr>
          <w:lang w:val="es_ES" w:bidi="es_ES"/>
        </w:rPr>
        <w:t xml:space="preserve">Un </w:t>
      </w:r>
      <w:r>
        <w:rPr>
          <w:b/>
          <w:lang w:val="es_ES" w:bidi="es_ES"/>
        </w:rPr>
        <w:t>hijo de David</w:t>
      </w:r>
      <w:r>
        <w:rPr>
          <w:lang w:val="es_ES" w:bidi="es_ES"/>
        </w:rPr>
        <w:t xml:space="preserve"> significa un descendiente de David. En el Nuevo Testamento, el término "hijo de David" generalmente se refiere al Mesías porque los profetas profetizaron que el Mesías sería un descendiente del rey David. Asegúrense de usar la misma palabra para Hijo de David que usaron en los pasajes anteriores. Para más información sobre el </w:t>
      </w:r>
      <w:r>
        <w:rPr>
          <w:lang w:val="es_ES" w:bidi="es_ES"/>
        </w:rPr>
        <w:t>Hijo de David</w:t>
      </w:r>
      <w:r>
        <w:rPr>
          <w:lang w:val="es_ES" w:bidi="es_ES"/>
        </w:rPr>
        <w:t>, consulten el Glosario Principal.</w:t>
      </w:r>
    </w:p>
    <w:p>
      <w:pPr/>
      <w:r>
        <w:rPr>
          <w:lang w:val="es_ES" w:bidi="es_ES"/>
        </w:rPr>
      </w:r>
      <w:r>
        <w:rPr>
          <w:lang w:val="es_ES" w:bidi="es_ES"/>
        </w:rPr>
        <w:t xml:space="preserve">El </w:t>
      </w:r>
      <w:r>
        <w:rPr>
          <w:b/>
          <w:lang w:val="es_ES" w:bidi="es_ES"/>
        </w:rPr>
        <w:t>rey David</w:t>
      </w:r>
      <w:r>
        <w:rPr>
          <w:lang w:val="es_ES" w:bidi="es_ES"/>
        </w:rPr>
        <w:t xml:space="preserve"> fue el grande e importante rey del pueblo judío. Dios había prometido a David que alguien de sus descendientes gobernaría sobre Israel para siempre. Asegúrense de usar la misma palabra para David que usaron en los pasajes anteriores. Para obtener más información sobre </w:t>
      </w:r>
      <w:r>
        <w:rPr>
          <w:lang w:val="es_ES" w:bidi="es_ES"/>
        </w:rPr>
        <w:t>David</w:t>
      </w:r>
      <w:r>
        <w:rPr>
          <w:lang w:val="es_ES" w:bidi="es_ES"/>
        </w:rPr>
        <w:t>, consulten el Glosario Principal.</w:t>
      </w:r>
    </w:p>
    <w:p>
      <w:pPr/>
      <w:r>
        <w:rPr>
          <w:lang w:val="es_ES" w:bidi="es_ES"/>
        </w:rPr>
      </w:r>
      <w:r>
        <w:rPr>
          <w:lang w:val="es_ES" w:bidi="es_ES"/>
        </w:rPr>
        <w:t xml:space="preserve">Jesús dijo que el </w:t>
      </w:r>
      <w:r>
        <w:rPr>
          <w:b/>
          <w:lang w:val="es_ES" w:bidi="es_ES"/>
        </w:rPr>
        <w:t>Espíritu Santo</w:t>
      </w:r>
      <w:r>
        <w:rPr>
          <w:lang w:val="es_ES" w:bidi="es_ES"/>
        </w:rPr>
        <w:t xml:space="preserve"> le dijo a David qué decir cuando escribió su Salmo. En el Antiguo Testamento, el hebreo "ruach" (espíritu) puede tener los significados físicos "viento" o "aliento". También puede significar "poder" o "autoridad" que Dios le da a alguien para hacer cosas extraordinarias. Dios dio su Espíritu a los reyes cuando los ungió para ser reyes y les dio sabiduría y poder especiales de parte de Dios. La persona que está llena del Espíritu de Dios lleva un mensaje de Dios a las personas o a un individuo. La persona que tiene el Espíritu de Dios tiene sabiduría y autoridad divinas (especialmente reyes y profetas). Usen el mismo término para "el Espíritu Santo" que han usado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Cuando David dice: "el </w:t>
      </w:r>
      <w:r>
        <w:rPr>
          <w:b/>
          <w:lang w:val="es_ES" w:bidi="es_ES"/>
        </w:rPr>
        <w:t>Señor</w:t>
      </w:r>
      <w:r>
        <w:rPr>
          <w:lang w:val="es_ES" w:bidi="es_ES"/>
        </w:rPr>
        <w:t xml:space="preserve"> dijo a mi </w:t>
      </w:r>
      <w:r>
        <w:rPr>
          <w:b/>
          <w:lang w:val="es_ES" w:bidi="es_ES"/>
        </w:rPr>
        <w:t>Señor</w:t>
      </w:r>
      <w:r>
        <w:rPr>
          <w:lang w:val="es_ES" w:bidi="es_ES"/>
        </w:rPr>
        <w:t xml:space="preserve">", está hablando de cuando Dios habla al Mesías. El primer SEÑOR se refiere a Dios. El segundo Señor se refiere al amo de David (a quien también se considera el Mesías). Es posible que necesiten especificar en su traducción que fue el "Señor </w:t>
      </w:r>
      <w:r>
        <w:rPr>
          <w:b/>
          <w:lang w:val="es_ES" w:bidi="es_ES"/>
        </w:rPr>
        <w:t>Dios</w:t>
      </w:r>
      <w:r>
        <w:rPr>
          <w:lang w:val="es_ES" w:bidi="es_ES"/>
        </w:rPr>
        <w:t xml:space="preserve">" quien habló a "mi Señor </w:t>
      </w:r>
      <w:r>
        <w:rPr>
          <w:b/>
          <w:lang w:val="es_ES" w:bidi="es_ES"/>
        </w:rPr>
        <w:t>Maestro</w:t>
      </w:r>
      <w:r>
        <w:rPr>
          <w:lang w:val="es_ES" w:bidi="es_ES"/>
        </w:rPr>
        <w:t>". Traduzcan "</w:t>
      </w:r>
      <w:r>
        <w:rPr>
          <w:lang w:val="es_ES" w:bidi="es_ES"/>
        </w:rPr>
        <w:t>Señor</w:t>
      </w:r>
      <w:r>
        <w:rPr>
          <w:lang w:val="es_ES" w:bidi="es_ES"/>
        </w:rPr>
        <w:t>", que significa Dios, y "</w:t>
      </w:r>
      <w:r>
        <w:rPr>
          <w:lang w:val="es_ES" w:bidi="es_ES"/>
        </w:rPr>
        <w:t>Señor</w:t>
      </w:r>
      <w:r>
        <w:rPr>
          <w:lang w:val="es_ES" w:bidi="es_ES"/>
        </w:rPr>
        <w:t>", que significa Maestro, de la misma manera que en los pasajes anteriores. Para obtener más información sobre los diferentes usos de Señor,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12:38–44</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12:38–44 y guárdenlo en sus corazones.</w:t>
      </w:r>
    </w:p>
    <w:p>
      <w:pPr/>
      <w:r>
        <w:rPr>
          <w:lang w:val="es_ES" w:bidi="es_ES"/>
        </w:rPr>
      </w:r>
      <w:r>
        <w:rPr>
          <w:lang w:val="es_ES" w:bidi="es_ES"/>
        </w:rPr>
        <w:t>Escuchen una versión en audio de Marcos 12:38–44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12:38–44 en la traducción que sea más fácil de entender.</w:t>
      </w:r>
    </w:p>
    <w:p>
      <w:pPr/>
      <w:r>
        <w:rPr>
          <w:lang w:val="es_ES" w:bidi="es_ES"/>
        </w:rPr>
      </w:r>
      <w:r>
        <w:rPr>
          <w:lang w:val="es_ES" w:bidi="es_ES"/>
        </w:rPr>
        <w:t>Jesús está con sus discípulos, o seguidores más cercanos, en los patios del Templo. Él ha estado enseñando al pueblo y a los maestros de la ley. No sabemos cuándo él habló de estas cosas. Esta enseñanza es la última de la que Marcos habla durante el ministerio público de Jesús.</w:t>
      </w:r>
    </w:p>
    <w:p>
      <w:pPr/>
      <w:r>
        <w:rPr>
          <w:lang w:val="es_ES" w:bidi="es_ES"/>
        </w:rPr>
      </w:r>
      <w:r>
        <w:rPr>
          <w:lang w:val="es_ES" w:bidi="es_ES"/>
        </w:rPr>
        <w:t>Jesús dijo: "¡Cuidado con estos maestros de la ley religiosa!" La palabra "cuidado" significa que Jesús está tratando de advertir a las personas sobre el daño potencial. En este caso, el daño podía venir de las acciones de los maestros de la ley. Los maestros de la ley, también llamados escribas, estudiaban, interpretaban y enseñaban la ley de Dios. A menudo usaban túnicas largas de lino blanco. Las túnicas les llegaban a los pies y tenían una franja larga. El color blanco mostraba que los hombres eran importantes y tenían autoridad, o el derecho de actuar. En contraste, las personas comunes usaban colores vivos. A los maestros les gustaba usar estas ropas para mostrar lo importantes que eran.</w:t>
      </w:r>
    </w:p>
    <w:p>
      <w:pPr/>
      <w:r>
        <w:rPr>
          <w:lang w:val="es_ES" w:bidi="es_ES"/>
        </w:rPr>
      </w:r>
      <w:r>
        <w:rPr>
          <w:lang w:val="es_ES" w:bidi="es_ES"/>
        </w:rPr>
        <w:t>Deténganse aquí y miren una imagen de una túnica larga de lino blanco que los maestros de la ley religiosa habrían usado en grupo. Pausen este audio aquí.</w:t>
      </w:r>
    </w:p>
    <w:p>
      <w:pPr/>
      <w:r>
        <w:rPr>
          <w:lang w:val="es_ES" w:bidi="es_ES"/>
        </w:rPr>
      </w:r>
      <w:r>
        <w:rPr>
          <w:lang w:val="es_ES" w:bidi="es_ES"/>
        </w:rPr>
        <w:t>Jesús dijo que a los maestros de la ley les gusta caminar en los mercados y recibir saludos respetuosos. Los mercados eran un centro social de la cultura judía, donde la gente vendía y compraba productos. Mientras los maestros caminaban, las personas les mostraban respeto al levantarse para saludarlos. Solo los comerciantes que estaban trabajando en el mercado no tenían que hacer esto. Las personas llamaban a estos maestros religiosos: "Rabí", "Padre" o "Maestro".</w:t>
      </w:r>
    </w:p>
    <w:p>
      <w:pPr/>
      <w:r>
        <w:rPr>
          <w:lang w:val="es_ES" w:bidi="es_ES"/>
        </w:rPr>
      </w:r>
      <w:r>
        <w:rPr>
          <w:lang w:val="es_ES" w:bidi="es_ES"/>
        </w:rPr>
        <w:t>En los banquetes, los maestros se sentaban en los mejores asientos de honor a la derecha y a la izquierda del anfitrión. En las sinagogas, o lugares locales de oración judía, los maestros también tenían los mejores asientos de honor. Se sentaban en la parte delantera de cara a la congregación para que todos pudieran verlos. Se sentaban frente a un cofre especial que contenía la copia escrita de sus Escrituras.</w:t>
      </w:r>
    </w:p>
    <w:p>
      <w:pPr/>
      <w:r>
        <w:rPr>
          <w:lang w:val="es_ES" w:bidi="es_ES"/>
        </w:rPr>
      </w:r>
      <w:r>
        <w:rPr>
          <w:lang w:val="es_ES" w:bidi="es_ES"/>
        </w:rPr>
        <w:t>Deténganse y conversen sobre esta pregunta en grupo. ¿A qué tipo de personas se elogia en su cultura? ¿Qué tipo de ropa usan las personas para mostrar que tienen un alto estatus social? Pausen este audio aquí.</w:t>
      </w:r>
    </w:p>
    <w:p>
      <w:pPr/>
      <w:r>
        <w:rPr>
          <w:lang w:val="es_ES" w:bidi="es_ES"/>
        </w:rPr>
      </w:r>
      <w:r>
        <w:rPr>
          <w:lang w:val="es_ES" w:bidi="es_ES"/>
        </w:rPr>
        <w:t>Nadie podía pagar a los maestros de la ley por enseñar la ley de Dios. En cambio, la comunidad les daba regalos. Estos maestros eran pobres, pero por lo general no tenían que mendigar dinero o comida. Muchas personas ricas cuidaban de estos maestros. Los maestros de la ley querían que las personas pensaran que eran más justos o más próximos de Dios que los demás, por lo que oraban durante largos períodos de tiempo en público. Jesús da a entender que solo querían verse bien. Él dice que Dios los castigará con mayor severidad o más gravemente que a otras personas.</w:t>
      </w:r>
    </w:p>
    <w:p>
      <w:pPr/>
      <w:r>
        <w:rPr>
          <w:lang w:val="es_ES" w:bidi="es_ES"/>
        </w:rPr>
      </w:r>
      <w:r>
        <w:rPr>
          <w:lang w:val="es_ES" w:bidi="es_ES"/>
        </w:rPr>
        <w:t>A veces, los maestros de la ley religiosa se aprovechaban de las personas pobres. Jesús dice que "devoran las casas de las viudas" para mostrar que los maestros de la ley tomaban de las viudas tanto dinero como podían. No sabemos cómo lo hacían, pero es posible que persuadieran a las viudas para que les dieran regalos generosos. A diferencia de los maestros de la ley, las viudas tenían un estatus social bajo y eran especialmente vulnerables porque no tenían esposo que cuidara de ellas. Muchas veces, las viudas no tenían suficiente dinero para vivir.</w:t>
      </w:r>
    </w:p>
    <w:p>
      <w:pPr/>
      <w:r>
        <w:rPr>
          <w:lang w:val="es_ES" w:bidi="es_ES"/>
        </w:rPr>
      </w:r>
      <w:r>
        <w:rPr>
          <w:lang w:val="es_ES" w:bidi="es_ES"/>
        </w:rPr>
        <w:t>En la siguiente escena, Jesús está sentado con sus discípulos al lado de la caja de ofrendas en el Templo. Esto significa que podía ver el lugar donde las personas venían a dar ofrendas a Dios. El tesoro del Templo es el lugar donde las personas daban ofrendas a Dios para el Templo. Las cajas de ofrendas tenían forma de trompeta y se colocaban contra la pared del patio de las Mujeres en el Templo. Las personas podían poner dinero en las cajas como una ofrenda a Dios. Marcos puede haber incluido esta escena aquí para describir el contraste entre la justicia falsa de los maestros de la ley y la plena devoción de la viuda a Dios.</w:t>
      </w:r>
    </w:p>
    <w:p>
      <w:pPr/>
      <w:r>
        <w:rPr>
          <w:lang w:val="es_ES" w:bidi="es_ES"/>
        </w:rPr>
      </w:r>
      <w:r>
        <w:rPr>
          <w:lang w:val="es_ES" w:bidi="es_ES"/>
        </w:rPr>
        <w:t>Deténganse aquí y en grupo miren un diagrama de los patios del Templo y una foto de una caja de colección. Pausen este audio aquí.</w:t>
      </w:r>
    </w:p>
    <w:p>
      <w:pPr/>
      <w:r>
        <w:rPr>
          <w:lang w:val="es_ES" w:bidi="es_ES"/>
        </w:rPr>
      </w:r>
      <w:r>
        <w:rPr>
          <w:lang w:val="es_ES" w:bidi="es_ES"/>
        </w:rPr>
        <w:t>Muchas personas ricas colocaban regalos que tenían un alto valor en las cajas de ofrenda. En contraste, una viuda pobre, una mujer cuyo esposo ha muerto, dejó dos de las monedas de cobre más pequeñas posibles. Es significativo que ella haya dejado dos monedas, ya que podría haber guardado una para sí misma.</w:t>
      </w:r>
    </w:p>
    <w:p>
      <w:pPr/>
      <w:r>
        <w:rPr>
          <w:lang w:val="es_ES" w:bidi="es_ES"/>
        </w:rPr>
      </w:r>
      <w:r>
        <w:rPr>
          <w:lang w:val="es_ES" w:bidi="es_ES"/>
        </w:rPr>
        <w:t>Deténganse aquí y en grupo miren una foto de una moneda de cobre. Hablen sobre esta pregunta en grupo: ¿Cómo tratan las personas a las viudas en su cultura? ¿Cómo es la vida de una viuda en su cultura? ¿Por lo general tienen suficiente dinero y comida? Pausen este audio aquí.</w:t>
      </w:r>
    </w:p>
    <w:p>
      <w:pPr/>
      <w:r>
        <w:rPr>
          <w:lang w:val="es_ES" w:bidi="es_ES"/>
        </w:rPr>
      </w:r>
      <w:r>
        <w:rPr>
          <w:lang w:val="es_ES" w:bidi="es_ES"/>
        </w:rPr>
        <w:t>Jesús dice "En verdad os digo" para enfatizar lo que está a punto de decir a sus discípulos. Jesús dice que los ricos dieron de su riqueza, lo que significa que les quedaba mucho dinero después de dar una parte de él a Dios. La viuda, sin embargo, dio desde su pobreza. Aunque la viuda no tenía suficiente dinero para comprar lo que necesitaba para sobrevivir, dio todo lo que tenía a Dios. Jesús explica que Dios valora la ofrenda de la mujer porque ella dio todo lo que tenía. Al usar este ejemplo, Jesús está llamando a sus discípulos a rendir, o dar, cada parte de sus vidas a Jesús. Al igual que la viuda, Jesús quiere que sus discípulos muestren que confiaban totalmente en Dios.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12:38–44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2 escenas.</w:t>
      </w:r>
    </w:p>
    <w:p>
      <w:pPr/>
      <w:r>
        <w:rPr>
          <w:lang w:val="es_ES" w:bidi="es_ES"/>
        </w:rPr>
      </w:r>
      <w:r>
        <w:rPr>
          <w:b/>
          <w:lang w:val="es_ES" w:bidi="es_ES"/>
        </w:rPr>
        <w:t>En la primera escena:</w:t>
      </w:r>
      <w:r>
        <w:rPr>
          <w:lang w:val="es_ES" w:bidi="es_ES"/>
        </w:rPr>
        <w:t xml:space="preserve"> Jesús está enseñando al pueblo, probablemente en los patios del templo. Jesús les advierte sobre la hipocresía de los maestros de la ley.</w:t>
      </w:r>
    </w:p>
    <w:p>
      <w:pPr/>
      <w:r>
        <w:rPr>
          <w:lang w:val="es_ES" w:bidi="es_ES"/>
        </w:rPr>
      </w:r>
      <w:r>
        <w:rPr>
          <w:b/>
          <w:lang w:val="es_ES" w:bidi="es_ES"/>
        </w:rPr>
        <w:t>En la segunda escena:</w:t>
      </w:r>
      <w:r>
        <w:rPr>
          <w:lang w:val="es_ES" w:bidi="es_ES"/>
        </w:rPr>
        <w:t xml:space="preserve"> Jesús está sentado al lado de las cajas de colecta en el patio del templo. Él ve a una viuda poniendo dos monedas pequeñas. Jesús señala esto a los discípulos, que probablemente están sentados con él. Jesús dice que el regalo de ella es más valioso para Dios que todos los demás porque ella dio todo lo que tenía.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Las personas en los patios del templo, incluidos los maestros de la ley</w:t>
      </w:r>
    </w:p>
    <w:p>
      <w:pPr>
        <w:pStyle w:val="ListBullet"/>
        <w:spacing w:line="240" w:lineRule="auto"/>
        <w:ind w:left="720"/>
      </w:pPr>
      <w:r>
        <w:rPr>
          <w:lang w:val="es_ES" w:bidi="es_ES"/>
        </w:rPr>
      </w:r>
      <w:r>
        <w:rPr>
          <w:lang w:val="es_ES" w:bidi="es_ES"/>
        </w:rPr>
        <w:t>Personas ricas que ponen mucho dinero en las cajas de colecta</w:t>
      </w:r>
    </w:p>
    <w:p>
      <w:pPr>
        <w:pStyle w:val="ListBullet"/>
        <w:spacing w:line="240" w:lineRule="auto"/>
        <w:ind w:left="720"/>
      </w:pPr>
      <w:r>
        <w:rPr>
          <w:lang w:val="es_ES" w:bidi="es_ES"/>
        </w:rPr>
      </w:r>
      <w:r>
        <w:rPr>
          <w:lang w:val="es_ES" w:bidi="es_ES"/>
        </w:rPr>
        <w:t>La viuda que pone las monedas en la caja de colecta</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Jesús todavía estaba enseñando en el templo, aunque no sabemos exactamente cuándo tiene lugar esta enseñanza.</w:t>
      </w:r>
    </w:p>
    <w:p>
      <w:pPr/>
      <w:r>
        <w:rPr>
          <w:lang w:val="es_ES" w:bidi="es_ES"/>
        </w:rPr>
      </w:r>
      <w:r>
        <w:rPr>
          <w:lang w:val="es_ES" w:bidi="es_ES"/>
        </w:rPr>
        <w:t>Es importante recordar que para la primera parte de su enseñanza, hay una multitud reunida a su alrededor escuchando, incluidos los maestros de la ley.</w:t>
      </w:r>
    </w:p>
    <w:p>
      <w:pPr/>
      <w:r>
        <w:rPr>
          <w:lang w:val="es_ES" w:bidi="es_ES"/>
        </w:rPr>
      </w:r>
      <w:r>
        <w:rPr>
          <w:lang w:val="es_ES" w:bidi="es_ES"/>
        </w:rPr>
        <w:t>Es importante recordar que más tarde, Jesús está sentado al lado de la caja de colecta en el templo. Él está viendo a las personas venir y poner dinero como una ofrenda a Dios.</w:t>
      </w:r>
    </w:p>
    <w:p>
      <w:pPr/>
      <w:r>
        <w:rPr>
          <w:lang w:val="es_ES" w:bidi="es_ES"/>
        </w:rPr>
      </w:r>
      <w:r>
        <w:rPr>
          <w:lang w:val="es_ES" w:bidi="es_ES"/>
        </w:rPr>
        <w:t>Marcos describe a las personas dando ofrendas, y luego usa una palabra como "pero" para contrastar a la viuda de las personas ricas que dieron ofrendas extravagantes.</w:t>
      </w:r>
    </w:p>
    <w:p>
      <w:pPr/>
      <w:r>
        <w:rPr>
          <w:lang w:val="es_ES" w:bidi="es_ES"/>
        </w:rPr>
      </w:r>
      <w:r>
        <w:rPr>
          <w:lang w:val="es_ES" w:bidi="es_ES"/>
        </w:rPr>
        <w:t>Jesús ve a la viuda depositar dos pequeñas monedas de cobre. Jesús llama la atención de sus discípulos. Él quiere que ellos entiendan la importancia de lo que la mujer hizo. Él dice: "En verdad os digo" para mostrar que él está diciéndole a sus discípulos algo importante.</w:t>
      </w:r>
    </w:p>
    <w:p>
      <w:pPr/>
      <w:r>
        <w:rPr>
          <w:lang w:val="es_ES" w:bidi="es_ES"/>
        </w:rPr>
      </w:r>
      <w:r>
        <w:rPr>
          <w:lang w:val="es_ES" w:bidi="es_ES"/>
        </w:rPr>
        <w:t>Jesús les dice a sus discípulos que esta mujer ha dado a Dios todo lo que tenía. Por lo tanto, Jesús dice que ella en realidad ha dado más que todos los demás. Esto no significa que ella literalmente dio más dinero que todos los demás, sino que su ofrenda tenía más valor para Dios porque dio todo lo que tenía.</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12:38–44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Las personas en los patios del templo, incluidos los maestros de la ley</w:t>
      </w:r>
    </w:p>
    <w:p>
      <w:pPr>
        <w:pStyle w:val="ListBullet"/>
        <w:spacing w:line="240" w:lineRule="auto"/>
        <w:ind w:left="720"/>
      </w:pPr>
      <w:r>
        <w:rPr>
          <w:lang w:val="es_ES" w:bidi="es_ES"/>
        </w:rPr>
      </w:r>
      <w:r>
        <w:rPr>
          <w:lang w:val="es_ES" w:bidi="es_ES"/>
        </w:rPr>
        <w:t>Personas ricas que ponen mucho dinero en las cajas de colecta</w:t>
      </w:r>
    </w:p>
    <w:p>
      <w:pPr>
        <w:pStyle w:val="ListBullet"/>
        <w:spacing w:line="240" w:lineRule="auto"/>
        <w:ind w:left="720"/>
      </w:pPr>
      <w:r>
        <w:rPr>
          <w:lang w:val="es_ES" w:bidi="es_ES"/>
        </w:rPr>
      </w:r>
      <w:r>
        <w:rPr>
          <w:lang w:val="es_ES" w:bidi="es_ES"/>
        </w:rPr>
        <w:t>La viuda que pone las 2 monedas pequeñas en la caja de colecta</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Jesús enseñando en los patios del templo. Mientras él está enseñando, dice: "Cuidado con los maestros de la ley religiosa. Les gusta caminar con túnicas largas. Les gusta cuando las personas los saludan con respeto en los mercados. Aman los asientos de honor en las sinagogas, o lugares de oración. Les encanta sentarse en la mesa más importante en los banquetes. Engañan a las viudas para sacar su propiedad y no tienen vergüenza de ello. Fingen ser personas buenas y piadosas orando durante mucho tiempo en público. Pero Dios los castigará más severamente de lo que castigará a otros".</w:t>
      </w:r>
    </w:p>
    <w:p>
      <w:pPr/>
      <w:r>
        <w:rPr>
          <w:lang w:val="es_ES" w:bidi="es_ES"/>
        </w:rPr>
      </w:r>
      <w:r>
        <w:rPr>
          <w:lang w:val="es_ES" w:bidi="es_ES"/>
        </w:rPr>
        <w:t>Pausen la actuación. Pregúntale a la persona que interpreta a las personas que escuchan a Jesús: "¿Qué siente o piensa?" La persona podría responder cosas como: "Feliz de que alguien finalmente esté hablando la verdad sobre los líderes religiosos", "Confundido porque pensaba que los líderes religiosos eran buenos hombres", o "Estoy sorprendido de que Jesús hablara tan audazmente justo frente a los líderes religiosos". Pregúntenle a la persona interpretando a los líderes religiosos, "¿Qué está sintiendo o pensando?" La persona podría responder cosas como: "¡Estoy enojado de que Jesús diga estas cosas de mí y de mis amigos!" "Creo que debemos esforzarnos más por matar a Jesús", o "Avergonzados. Soy culpable de hacer esas cosas". Continúen con la actuación.</w:t>
      </w:r>
    </w:p>
    <w:p>
      <w:pPr/>
      <w:r>
        <w:rPr>
          <w:lang w:val="es_ES" w:bidi="es_ES"/>
        </w:rPr>
      </w:r>
      <w:r>
        <w:rPr>
          <w:lang w:val="es_ES" w:bidi="es_ES"/>
        </w:rPr>
        <w:t>Interpreten un cambio de escena. Jesús y sus discípulos están sentados al lado de las cajas de colecta en los patios del templo. Jesús está viendo a las personas depositar su dinero dentro. Él ve a las personas ricas poner mucho dinero. Él ve a una viuda pobre depositar dos monedas pequeñas. Él llama a sus discípulos a prestar atención y dice: "¡Mirad! Esta viuda pobre ha dado más de lo que todos los demás han dado a Dios. Ellos dieron dinero del dinero que les sobra, pero ella es muy pobre. Sin embargo, ella dio todo lo que tenía para vivir".</w:t>
      </w:r>
    </w:p>
    <w:p>
      <w:pPr/>
      <w:r>
        <w:rPr>
          <w:lang w:val="es_ES" w:bidi="es_ES"/>
        </w:rPr>
      </w:r>
      <w:r>
        <w:rPr>
          <w:lang w:val="es_ES" w:bidi="es_ES"/>
        </w:rPr>
        <w:t>Pausen la actuación. Pregúntenle a las personas interpretando a los Discípulos "¿Qué está sintiendo o pensando?" La persona podría responder cosas como: "No entiendo", "Confundido. Ella no dio casi nada", o "Quiero dar todo a Jesús como esta mujer lo dio todo a Dios". Pregúntenle a la persona interpretando a Jesús: "¿Qué está sintiendo o pensando?" La persona podría responder cosas como: "Estoy orgulloso de esta mujer", "Amo a esta mujer porque es tan devota", o "Estoy seguro de que mi Padre cuidará de ella".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12:38–44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Jesús enseñó al pueblo a tener cuidado de los </w:t>
      </w:r>
      <w:r>
        <w:rPr>
          <w:b/>
          <w:lang w:val="es_ES" w:bidi="es_ES"/>
        </w:rPr>
        <w:t>maestros de la ley religiosa.</w:t>
      </w:r>
      <w:r>
        <w:rPr>
          <w:lang w:val="es_ES" w:bidi="es_ES"/>
        </w:rPr>
        <w:t xml:space="preserve"> Los maestros de la ley, también llamados escribas, estudiaban, interpretaban y enseñaban la ley de Dios. Usen las mismas palabras para maestros de la ley religiosa que han usado en los pasajes anteriores. Para obtener más información sobre </w:t>
      </w:r>
      <w:r>
        <w:rPr>
          <w:b/>
          <w:lang w:val="es_ES" w:bidi="es_ES"/>
        </w:rPr>
        <w:t>los maestros de la ley,</w:t>
      </w:r>
      <w:r>
        <w:rPr>
          <w:lang w:val="es_ES" w:bidi="es_ES"/>
        </w:rPr>
        <w:t xml:space="preserve"> consulten el Glosario Principal.</w:t>
      </w:r>
    </w:p>
    <w:p>
      <w:pPr/>
      <w:r>
        <w:rPr>
          <w:lang w:val="es_ES" w:bidi="es_ES"/>
        </w:rPr>
      </w:r>
      <w:r>
        <w:rPr>
          <w:lang w:val="es_ES" w:bidi="es_ES"/>
        </w:rPr>
        <w:t xml:space="preserve">Jesús dijo que los maestros de la ley religiosa caminaban con orgullo en </w:t>
      </w:r>
      <w:r>
        <w:rPr>
          <w:b/>
          <w:lang w:val="es_ES" w:bidi="es_ES"/>
        </w:rPr>
        <w:t>túnicas</w:t>
      </w:r>
      <w:r>
        <w:rPr>
          <w:lang w:val="es_ES" w:bidi="es_ES"/>
        </w:rPr>
        <w:t xml:space="preserve"> largas. Estas túnicas eran largas y de lino blanco con borlas en la parte inferior. Las túnicas que los maestros usaban eran muy elegantes y caras. Para más información sobre túnicas, ver el Glosario Principal.</w:t>
      </w:r>
    </w:p>
    <w:p>
      <w:pPr/>
      <w:r>
        <w:rPr>
          <w:lang w:val="es_ES" w:bidi="es_ES"/>
        </w:rPr>
      </w:r>
      <w:r>
        <w:rPr>
          <w:lang w:val="es_ES" w:bidi="es_ES"/>
        </w:rPr>
        <w:t>Deténganse aquí y en grupo miren una imagen de una túnica larga blanca con borlas en la parte inferior. Pausen este audio aquí.</w:t>
      </w:r>
    </w:p>
    <w:p>
      <w:pPr/>
      <w:r>
        <w:rPr>
          <w:lang w:val="es_ES" w:bidi="es_ES"/>
        </w:rPr>
      </w:r>
      <w:r>
        <w:rPr>
          <w:lang w:val="es_ES" w:bidi="es_ES"/>
        </w:rPr>
        <w:t xml:space="preserve">Jesús dijo que estos maestros de la ley amaban los asientos de honor en las </w:t>
      </w:r>
      <w:r>
        <w:rPr>
          <w:b/>
          <w:lang w:val="es_ES" w:bidi="es_ES"/>
        </w:rPr>
        <w:t>sinagogas.</w:t>
      </w:r>
      <w:r>
        <w:rPr>
          <w:lang w:val="es_ES" w:bidi="es_ES"/>
        </w:rPr>
        <w:t xml:space="preserve"> Las sinagogas eran lugares de adoración judíos donde las personas en las aldeas podían reunirse en lugar de en el templo principal de Jerusalén. Usen la misma palabra para sinagogas que en los pasajes anteriores. Para obtener más información sobre sinagoga, consulte el Glosario Principal.</w:t>
      </w:r>
    </w:p>
    <w:p>
      <w:pPr/>
      <w:r>
        <w:rPr>
          <w:lang w:val="es_ES" w:bidi="es_ES"/>
        </w:rPr>
      </w:r>
      <w:r>
        <w:rPr>
          <w:lang w:val="es_ES" w:bidi="es_ES"/>
        </w:rPr>
        <w:t xml:space="preserve">A estos maestros les gustaba hacer largas </w:t>
      </w:r>
      <w:r>
        <w:rPr>
          <w:b/>
          <w:lang w:val="es_ES" w:bidi="es_ES"/>
        </w:rPr>
        <w:t>oraciones</w:t>
      </w:r>
      <w:r>
        <w:rPr>
          <w:lang w:val="es_ES" w:bidi="es_ES"/>
        </w:rPr>
        <w:t xml:space="preserve"> en público. La </w:t>
      </w:r>
      <w:r>
        <w:rPr>
          <w:b/>
          <w:lang w:val="es_ES" w:bidi="es_ES"/>
        </w:rPr>
        <w:t>oración</w:t>
      </w:r>
      <w:r>
        <w:rPr>
          <w:lang w:val="es_ES" w:bidi="es_ES"/>
        </w:rPr>
        <w:t xml:space="preserve"> en el Nuevo Testamento se refiere a comunicarse con Dios. Asegúrense de que la palabra que usan aquí no se refiere solo a comunicación ritual, sino a algo más personal. Usen la misma palabra para oración que usaron en los pasajes anteriores. Para obtener más información sobre oración, consulte el Glosario Principal.</w:t>
      </w:r>
    </w:p>
    <w:p>
      <w:pPr/>
      <w:r>
        <w:rPr>
          <w:lang w:val="es_ES" w:bidi="es_ES"/>
        </w:rPr>
      </w:r>
      <w:r>
        <w:rPr>
          <w:lang w:val="es_ES" w:bidi="es_ES"/>
        </w:rPr>
        <w:t xml:space="preserve">Jesús observaba a las personas poner sus ofrendas de dinero a Dios en el tesoro del Templo, o </w:t>
      </w:r>
      <w:r>
        <w:rPr>
          <w:b/>
          <w:lang w:val="es_ES" w:bidi="es_ES"/>
        </w:rPr>
        <w:t>cajas de colecta.</w:t>
      </w:r>
      <w:r>
        <w:rPr>
          <w:lang w:val="es_ES" w:bidi="es_ES"/>
        </w:rPr>
        <w:t xml:space="preserve"> Estas cajas estaban en uno de los patios exteriores del Templo. Tenían forma de trompeta o de cuerno. Las personas podían colocar fácilmente su dinero en forma de monedas dentro de la caja a través de la abertura en forma de cuerno.</w:t>
      </w:r>
    </w:p>
    <w:p>
      <w:pPr/>
      <w:r>
        <w:rPr>
          <w:lang w:val="es_ES" w:bidi="es_ES"/>
        </w:rPr>
      </w:r>
      <w:r>
        <w:rPr>
          <w:lang w:val="es_ES" w:bidi="es_ES"/>
        </w:rPr>
        <w:t>Deténganse aquí y en grupo miren una imagen de una caja de colección. Pausen este audio aquí.</w:t>
      </w:r>
    </w:p>
    <w:p>
      <w:pPr/>
      <w:r>
        <w:rPr>
          <w:lang w:val="es_ES" w:bidi="es_ES"/>
        </w:rPr>
      </w:r>
      <w:r>
        <w:rPr>
          <w:lang w:val="es_ES" w:bidi="es_ES"/>
        </w:rPr>
        <w:t xml:space="preserve">Durante las dos enseñanzas de Jesús, él está en el Templo, o el lugar donde Dios vivió entre su pueblo en Jerusalén. Usen la misma palabra para </w:t>
      </w:r>
      <w:r>
        <w:rPr>
          <w:b/>
          <w:lang w:val="es_ES" w:bidi="es_ES"/>
        </w:rPr>
        <w:t>Templo</w:t>
      </w:r>
      <w:r>
        <w:rPr>
          <w:lang w:val="es_ES" w:bidi="es_ES"/>
        </w:rPr>
        <w:t xml:space="preserve"> que usaron en los pasajes anteriores. Para obtener más información sobre el Templo, consulte el Glosario Principal.</w:t>
      </w:r>
    </w:p>
    <w:p>
      <w:pPr/>
      <w:r>
        <w:rPr>
          <w:lang w:val="es_ES" w:bidi="es_ES"/>
        </w:rPr>
      </w:r>
      <w:r>
        <w:rPr>
          <w:lang w:val="es_ES" w:bidi="es_ES"/>
        </w:rPr>
        <w:t xml:space="preserve">Jesús vio a una mujer poner dos </w:t>
      </w:r>
      <w:r>
        <w:rPr>
          <w:b/>
          <w:lang w:val="es_ES" w:bidi="es_ES"/>
        </w:rPr>
        <w:t>monedas de cobre</w:t>
      </w:r>
      <w:r>
        <w:rPr>
          <w:lang w:val="es_ES" w:bidi="es_ES"/>
        </w:rPr>
        <w:t>. Estas monedas eran muy pequeñas, hechas de cobre y la menor cantidad de dinero posible.</w:t>
      </w:r>
    </w:p>
    <w:p>
      <w:pPr/>
      <w:r>
        <w:rPr>
          <w:lang w:val="es_ES" w:bidi="es_ES"/>
        </w:rPr>
      </w:r>
      <w:r>
        <w:rPr>
          <w:lang w:val="es_ES" w:bidi="es_ES"/>
        </w:rPr>
        <w:t>Deténganse aquí y en grupo miren una imagen de una moneda de cobre.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13:1–8</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13:1–8 y guárdenlo en sus corazones.</w:t>
      </w:r>
    </w:p>
    <w:p>
      <w:pPr/>
      <w:r>
        <w:rPr>
          <w:lang w:val="es_ES" w:bidi="es_ES"/>
        </w:rPr>
      </w:r>
      <w:r>
        <w:rPr>
          <w:lang w:val="es_ES" w:bidi="es_ES"/>
        </w:rPr>
        <w:t>Escuchen una versión en audio de Marcos 13:1–8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13:1–8 en la traducción que sea más fácil de entender.</w:t>
      </w:r>
    </w:p>
    <w:p>
      <w:pPr/>
      <w:r>
        <w:rPr>
          <w:lang w:val="es_ES" w:bidi="es_ES"/>
        </w:rPr>
      </w:r>
      <w:r>
        <w:rPr>
          <w:lang w:val="es_ES" w:bidi="es_ES"/>
        </w:rPr>
        <w:t>En este pasaje, Jesús comienza a enseñar al pueblo sobre el futuro. Jesús usa oraciones narrativas para explicar al pueblo.</w:t>
      </w:r>
    </w:p>
    <w:p>
      <w:pPr/>
      <w:r>
        <w:rPr>
          <w:lang w:val="es_ES" w:bidi="es_ES"/>
        </w:rPr>
      </w:r>
      <w:r>
        <w:rPr>
          <w:lang w:val="es_ES" w:bidi="es_ES"/>
        </w:rPr>
        <w:t>Esta historia sucede después de que Jesús ve a la viuda poner dos monedas pequeñas en la caja de colección. Jesús y sus discípulos salen de los patios del Templo. De acuerdo con el pasaje anterior, todos los discípulos estaban con Jesús en el Templo. Cuando se van, uno de sus discípulos expresa su asombro por el tamaño y la magnificencia del Templo. Este discípulo puede haber estado hablando de los muros construidos de enormes piedras blancas y duras. Cada piedra en las paredes puede haber tenido unos 12 metros de largo, 4 metros de alto y 6 metros de profundidad. Aunque todavía estaban construyendo el Templo, las personas en otros países habían escuchado hablar del tamaño y la belleza del Templo.</w:t>
      </w:r>
    </w:p>
    <w:p>
      <w:pPr/>
      <w:r>
        <w:rPr>
          <w:lang w:val="es_ES" w:bidi="es_ES"/>
        </w:rPr>
      </w:r>
      <w:r>
        <w:rPr>
          <w:lang w:val="es_ES" w:bidi="es_ES"/>
        </w:rPr>
        <w:t>Deténte aquí y muestra una foto del Templo en los días de Jesús. Observa una imagen de algunas piedras que sean aproximadamente del mismo tamaño para tener una idea de qué tan grandes eran las piedras en el Templo. Pausen la grabación aquí.</w:t>
      </w:r>
    </w:p>
    <w:p>
      <w:pPr/>
      <w:r>
        <w:rPr>
          <w:lang w:val="es_ES" w:bidi="es_ES"/>
        </w:rPr>
      </w:r>
      <w:r>
        <w:rPr>
          <w:lang w:val="es_ES" w:bidi="es_ES"/>
        </w:rPr>
        <w:t>El discípulo llama a Jesús: "Maestro". Llamar a Jesús "maestro" era una manera de mostrar respeto. El discípulo estaba reconociendo que Jesús tenía la autoridad para enseñar cosas sobre Dios. Jesús responde de una manera sorprendente. Jesús comienza haciendo una pregunta que no requiere una respuesta. Algunos traductores traducen esto como una declaración positiva y dicen: "Mirad estos grandes edificios". Jesús dice: "Estos edificios serán destruidos por completo. No quedará piedra una encima de otra". Jesús usa el énfasis en su idioma para mostrar que el edificio del Templo será completamente destruido. Considerad el tamaño y el peso de estas piedras. Decir que no quedará una piedra encima de otra indica destrucción completa y violenta.</w:t>
      </w:r>
    </w:p>
    <w:p>
      <w:pPr/>
      <w:r>
        <w:rPr>
          <w:lang w:val="es_ES" w:bidi="es_ES"/>
        </w:rPr>
      </w:r>
      <w:r>
        <w:rPr>
          <w:lang w:val="es_ES" w:bidi="es_ES"/>
        </w:rPr>
        <w:t>Detente aquí y conversa con tu equipo de traducción: cuenta una historia en la que algún edificio o estructura importante sea destruido. Esto puede ser por un desastre o por la guerra. Nota cómo el narrador describe la destrucción que viene. ¿Qué palabras usa el narrador para mostrar que la destrucción está completa? Pausen la grabación aquí.</w:t>
      </w:r>
    </w:p>
    <w:p>
      <w:pPr/>
      <w:r>
        <w:rPr>
          <w:lang w:val="es_ES" w:bidi="es_ES"/>
        </w:rPr>
      </w:r>
      <w:r>
        <w:rPr>
          <w:lang w:val="es_ES" w:bidi="es_ES"/>
        </w:rPr>
        <w:t>Anteriormente en Marcos, Jesús enseñó sobre el juicio de Israel. Jesús habló de la higuera que se secó. Jesús habló del dueño del viñedo que mata a los arrendatarios malvados y da el viñedo a otros. Estas son todas referencias al juicio de Israel. Jesús quiere que sus discípulos entiendan que la destrucción del Templo será el resultado de la rebelión del pueblo de Israel.</w:t>
      </w:r>
    </w:p>
    <w:p>
      <w:pPr/>
      <w:r>
        <w:rPr>
          <w:lang w:val="es_ES" w:bidi="es_ES"/>
        </w:rPr>
      </w:r>
      <w:r>
        <w:rPr>
          <w:lang w:val="es_ES" w:bidi="es_ES"/>
        </w:rPr>
        <w:t>Jesús y sus discípulos caminan del Templo al valle. Jesús y los discípulos caminan a través del valle a la siguiente montaña, el monte de los Olivos. El monte de los Olivos se llama así debido a los olivos que crecen allí. Detente aquí y muestra al equipo de traducción una foto del Templo y del valle entre el Templo en Jerusalén y el monte de los Olivos. Muestra una foto del Templo tomada del lado del monte de los Olivos para que los traductores puedan ver que Jesús y los discípulos habrían podido ver el Templo. Muestra una imagen de olivos con aceitunas creciendo en ellos. Pausen la grabación aquí.</w:t>
      </w:r>
    </w:p>
    <w:p>
      <w:pPr/>
      <w:r>
        <w:rPr>
          <w:lang w:val="es_ES" w:bidi="es_ES"/>
        </w:rPr>
      </w:r>
      <w:r>
        <w:rPr>
          <w:lang w:val="es_ES" w:bidi="es_ES"/>
        </w:rPr>
        <w:t>El lugar donde Jesús y los discípulos están sentados está cerca de donde Jesús y sus discípulos se quedan todas las noches. Jesús y los discípulos se sientan en el lado de la montaña con vista al valle que está frente al Templo. El Templo habría sido visible para ellos todo el tiempo que estaban caminando de Jerusalén al monte de los Olivos. Jesús habla a solas con algunos de sus discípulos. Cuatro de los primeros discípulos, Pedro, Santiago, Juan y Andrés, se acercaron a Jesús en privado o fuera del alcance de los demás y le hicieron dos preguntas sobre lo que Jesús dijo. Ambas preguntas tienen el mismo significado: "Dinos, ¿cuándo sucederá esto?" y "¿Qué señal nos mostrará que estas cosas sucederán pronto?" Los discípulos reconocen que la destrucción del Templo no será lo único malo que sucederá, sino que habrá otros problemas en el mundo al mismo tiempo.</w:t>
      </w:r>
    </w:p>
    <w:p>
      <w:pPr/>
      <w:r>
        <w:rPr>
          <w:lang w:val="es_ES" w:bidi="es_ES"/>
        </w:rPr>
      </w:r>
      <w:r>
        <w:rPr>
          <w:lang w:val="es_ES" w:bidi="es_ES"/>
        </w:rPr>
        <w:t>Los discípulos preguntaron qué señal les mostraría que esto sucederá pronto. Una señal sería un acto especial de Dios o algo extraordinario que ocurre. Esta señal o evento especial indicaría que algo está a punto de suceder o sucederá pronto. La señal sería una advertencia para prepararse o estar preparados para este evento que está viniendo. Por ejemplo, cuando ven un rayo, saben que el sonido del trueno lo seguirá. Los discípulos querían saber qué señal deben buscar que indicaría que las cosas que Jesús está describiendo están a punto de ocurrir.</w:t>
      </w:r>
    </w:p>
    <w:p>
      <w:pPr/>
      <w:r>
        <w:rPr>
          <w:lang w:val="es_ES" w:bidi="es_ES"/>
        </w:rPr>
      </w:r>
      <w:r>
        <w:rPr>
          <w:lang w:val="es_ES" w:bidi="es_ES"/>
        </w:rPr>
        <w:t>Jesús prepara a sus discípulos no solo para la destrucción del Templo, sino para cuando sucederá el fin de todo. Jesús comienza su larga enseñanza repitiendo una frase que repetirá a menudo en este pasaje: "¡Mirad!" o "¡Tened cuidado!" o "¡Estad vigilantes!" Jesús no quiere que sus discípulos sean engañados o inducidos a creer en algo que no es verdad.</w:t>
      </w:r>
    </w:p>
    <w:p>
      <w:pPr/>
      <w:r>
        <w:rPr>
          <w:lang w:val="es_ES" w:bidi="es_ES"/>
        </w:rPr>
      </w:r>
      <w:r>
        <w:rPr>
          <w:lang w:val="es_ES" w:bidi="es_ES"/>
        </w:rPr>
        <w:t>Deténte aquí y conversa con tu equipo de traducción: Cuenta una historia en la que el personaje principal esté advirtiendo a algunas personas sobre un peligro que se acerca. Este peligro sería una tormenta o un conflicto como la guerra. ¿Cuáles son las palabras o frases especiales que el narrador usa para que las personas presten atención a lo que tú vas a decir a continuación? Pausen la grabación aquí.</w:t>
      </w:r>
    </w:p>
    <w:p>
      <w:pPr/>
      <w:r>
        <w:rPr>
          <w:lang w:val="es_ES" w:bidi="es_ES"/>
        </w:rPr>
      </w:r>
      <w:r>
        <w:rPr>
          <w:lang w:val="es_ES" w:bidi="es_ES"/>
        </w:rPr>
        <w:t>Jesús les advierte que muchos vendrán en "su nombre", lo que significa que intentarán tomar el título y la autoridad que pertenecen a Jesús. Tratarán de decir que son "él", o "el Mesías". En este contexto, decir: "Yo soy él" es declarar: "Yo soy el Mesías". La palabra "Mesías" no está en el texto, pero es posible que necesites incluirla aquí para que quede claro que las personas vendrán diciendo que son el salvador de Israel, o el Mesías.</w:t>
      </w:r>
    </w:p>
    <w:p>
      <w:pPr/>
      <w:r>
        <w:rPr>
          <w:lang w:val="es_ES" w:bidi="es_ES"/>
        </w:rPr>
      </w:r>
      <w:r>
        <w:rPr>
          <w:lang w:val="es_ES" w:bidi="es_ES"/>
        </w:rPr>
        <w:t>Jesús también recuerda a sus discípulos que habrá guerras entre grupos de personas y reinos, pero eso no significa que el fin esté viniendo de inmediato. También habrá desastres naturales, como terremotos y hambrunas, donde las personas no tendrán suficiente alimento para comer. Jesús dice que estos problemas serán el comienzo de los dolores de parto. Esta es la manera de Jesús de decir que este tipo de eventos son solo el comienzo de un largo período de guerra y devastación. Este período de guerra y dificultades en el mundo es como el comienzo de los dolores de parto para una mujer, lo que no significa que el bebé nacerá de inmediato. El fin del mundo no vendrá de inmediato.</w:t>
      </w:r>
    </w:p>
    <w:p>
      <w:pPr/>
      <w:r>
        <w:rPr>
          <w:lang w:val="es_ES" w:bidi="es_ES"/>
        </w:rPr>
      </w:r>
      <w:r>
        <w:rPr>
          <w:lang w:val="es_ES" w:bidi="es_ES"/>
        </w:rPr>
        <w:t>Jesús usa el término dolores de parto como una ilustración. Cuando una mujer está lista para dar a luz, los dolores generalmente comienzan lentamente y son de baja intensidad. Luego, en el transcurso de varias horas, los dolores aumentan en frecuencia e intensidad hasta que el bebé nace. Como la mayoría de las personas saben lo que son los dolores de parto, Jesús usa esta ilustración como un ejemplo de cómo los desastres que Jesús menciona comenzarán lentamente y aumentarán en frecuencia e intensidad. Jesús está diciendo que los primeros desastres y guerras serán como los dolores de parto de baja intensidad al comienzo del proceso de nacimiento.</w:t>
      </w:r>
    </w:p>
    <w:p>
      <w:pPr/>
      <w:r>
        <w:rPr>
          <w:lang w:val="es_ES" w:bidi="es_ES"/>
        </w:rPr>
      </w:r>
      <w:r>
        <w:rPr>
          <w:lang w:val="es_ES" w:bidi="es_ES"/>
        </w:rPr>
        <w:t>Detente aquí y conversa como equipo de traducción: ¿Su cultura tiene comparaciones especiales de eventos con el parto? ¿Cómo y cuándo hablan ustedes del nacimiento? Pausen la grabación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13:1–8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dos escenas.</w:t>
      </w:r>
    </w:p>
    <w:p>
      <w:pPr/>
      <w:r>
        <w:rPr>
          <w:lang w:val="es_ES" w:bidi="es_ES"/>
        </w:rPr>
      </w:r>
      <w:r>
        <w:rPr>
          <w:b/>
          <w:lang w:val="es_ES" w:bidi="es_ES"/>
        </w:rPr>
        <w:t>En la primera escena:</w:t>
      </w:r>
      <w:r>
        <w:rPr>
          <w:lang w:val="es_ES" w:bidi="es_ES"/>
        </w:rPr>
        <w:t xml:space="preserve"> En la primera escena, Jesús y sus discípulos están saliendo del Templo. Los discípulos están asombrados del tamaño y la belleza de los edificios del Templo. Jesús les dice que todo será destruido.</w:t>
      </w:r>
    </w:p>
    <w:p>
      <w:pPr/>
      <w:r>
        <w:rPr>
          <w:lang w:val="es_ES" w:bidi="es_ES"/>
        </w:rPr>
      </w:r>
      <w:r>
        <w:rPr>
          <w:b/>
          <w:lang w:val="es_ES" w:bidi="es_ES"/>
        </w:rPr>
        <w:t>En la segunda escena:</w:t>
      </w:r>
      <w:r>
        <w:rPr>
          <w:lang w:val="es_ES" w:bidi="es_ES"/>
        </w:rPr>
        <w:t xml:space="preserve"> Jesús está hablando a solas con cuatro de sus discípulos. Están sentados en el monte de los Olivos, mirando hacia el Templo de Jerusalén a través del valle. Jesús explica a sus discípulos lo que sucederá en el mundo antes del fin de todo.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él)</w:t>
      </w:r>
    </w:p>
    <w:p>
      <w:pPr>
        <w:pStyle w:val="ListBullet"/>
        <w:spacing w:line="240" w:lineRule="auto"/>
        <w:ind w:left="720"/>
      </w:pPr>
      <w:r>
        <w:rPr>
          <w:lang w:val="es_ES" w:bidi="es_ES"/>
        </w:rPr>
      </w:r>
      <w:r>
        <w:rPr>
          <w:lang w:val="es_ES" w:bidi="es_ES"/>
        </w:rPr>
        <w:t>Muchos que vendrán afirmando ser el Mesías</w:t>
      </w:r>
    </w:p>
    <w:p>
      <w:pPr/>
      <w:r>
        <w:rPr>
          <w:lang w:val="es_ES" w:bidi="es_ES"/>
        </w:rPr>
      </w:r>
      <w:r>
        <w:rPr>
          <w:lang w:val="es_ES" w:bidi="es_ES"/>
        </w:rPr>
        <w:t>En grupo, presten atención a estas partes del contexto del pasaje: Antes de comenzar a visualizar toda la historia, pasen algún tiempo visualizando los edificios del Templo.</w:t>
      </w:r>
    </w:p>
    <w:p>
      <w:pPr/>
      <w:r>
        <w:rPr>
          <w:lang w:val="es_ES" w:bidi="es_ES"/>
        </w:rPr>
      </w:r>
      <w:r>
        <w:rPr>
          <w:lang w:val="es_ES" w:bidi="es_ES"/>
        </w:rPr>
        <w:t>Detente aquí y muestra una foto del Templo en los días de Jesús. Observen una imagen de algunas piedras que sean aproximadamente del mismo tamaño para tener una idea de qué tan grandes eran las piedras en el Templo. Pausen la grabación aquí.</w:t>
      </w:r>
    </w:p>
    <w:p>
      <w:pPr/>
      <w:r>
        <w:rPr>
          <w:lang w:val="es_ES" w:bidi="es_ES"/>
        </w:rPr>
      </w:r>
      <w:r>
        <w:rPr>
          <w:lang w:val="es_ES" w:bidi="es_ES"/>
        </w:rPr>
        <w:t>Hablen en grupo: ¿Cómo construye su cultura edificios importantes? ¿Qué materiales usan para la construcción? ¿Cómo describirán el Templo y las piedras, si no usan piedra en su construcción? Pausen la grabación aquí.</w:t>
      </w:r>
    </w:p>
    <w:p>
      <w:pPr/>
      <w:r>
        <w:rPr>
          <w:lang w:val="es_ES" w:bidi="es_ES"/>
        </w:rPr>
      </w:r>
      <w:r>
        <w:rPr>
          <w:lang w:val="es_ES" w:bidi="es_ES"/>
        </w:rPr>
        <w:t>En la primera escena, Jesús y sus discípulos estaban saliendo del Templo para regresar a la casa de sus amigos en Betania, fuera de Jerusalén. Habrían salido de Jerusalén, habrían bajado al valle, lo habrían atravesado y habrían subido al monte de los Olivos. Cuando salieron del Templo, mientras caminaban, uno de los discípulos le habló a Jesús. El discípulo dijo: "Maestro" y después habló de los hermosos edificios del Templo. Mientras continuaban caminando, Jesús dijo: "sí, mirad los edificios. Todo va a ser destruido por completo".</w:t>
      </w:r>
    </w:p>
    <w:p>
      <w:pPr/>
      <w:r>
        <w:rPr>
          <w:lang w:val="es_ES" w:bidi="es_ES"/>
        </w:rPr>
      </w:r>
      <w:r>
        <w:rPr>
          <w:lang w:val="es_ES" w:bidi="es_ES"/>
        </w:rPr>
        <w:t>En la segunda escena, Jesús y los discípulos llegaron al monte de los Olivos y se sentaron. Desde donde estaban sentados, habrían podido ver el templo. Cuatro de los discípulos de Jesús le hablaron en privado, lo que significa que los demás no podían escuchar lo que decían. Los demás probablemente estaban allí, pero sentados un poco más lejos.</w:t>
      </w:r>
    </w:p>
    <w:p>
      <w:pPr/>
      <w:r>
        <w:rPr>
          <w:lang w:val="es_ES" w:bidi="es_ES"/>
        </w:rPr>
      </w:r>
      <w:r>
        <w:rPr>
          <w:lang w:val="es_ES" w:bidi="es_ES"/>
        </w:rPr>
        <w:t>Detente aquí y muestra al equipo una foto del monte de los Olivos con vista al valle y al Templo. Pausen la grabación aquí.</w:t>
      </w:r>
    </w:p>
    <w:p>
      <w:pPr/>
      <w:r>
        <w:rPr>
          <w:lang w:val="es_ES" w:bidi="es_ES"/>
        </w:rPr>
      </w:r>
      <w:r>
        <w:rPr>
          <w:lang w:val="es_ES" w:bidi="es_ES"/>
        </w:rPr>
        <w:t>Los cuatro discípulos hicieron dos preguntas con un significado similar. Estas preguntas se refieren a la declaración que Jesús acaba de hacer sobre la futura destrucción de los edificios del Templo. Los discípulos preguntaron: "¿Cuándo sucederá esto?" y "¿Qué señal nos mostrará que estas cosas están a punto de suceder?" Los discípulos están pidiendo una señal o advertencia de que la destrucción está a punto de venir.</w:t>
      </w:r>
    </w:p>
    <w:p>
      <w:pPr/>
      <w:r>
        <w:rPr>
          <w:lang w:val="es_ES" w:bidi="es_ES"/>
        </w:rPr>
      </w:r>
      <w:r>
        <w:rPr>
          <w:lang w:val="es_ES" w:bidi="es_ES"/>
        </w:rPr>
        <w:t>Jesús comienza a explicar. Jesús les advierte con énfasis. Jesús da una advertencia que significa: "¡Cuidado!" "¡Tened cuidado!" o "¡Estad en guardia!" Jesús entonces enumera algunas cosas que sucederán. Jesús habla de guerras y de rumores de guerra. Jesús habla de terremotos y hambrunas. Jesús dice que estos eventos comenzarán lentamente y gradualmente se volverán más frecuentes y severos. Jesús dice que estos eventos no significan que el fin esté cerca. Estos eventos significan que mucho más vendrá.</w:t>
      </w:r>
    </w:p>
    <w:p>
      <w:pPr/>
      <w:r>
        <w:rPr>
          <w:lang w:val="es_ES" w:bidi="es_ES"/>
        </w:rPr>
      </w:r>
      <w:r>
        <w:rPr>
          <w:lang w:val="es_ES" w:bidi="es_ES"/>
        </w:rPr>
        <w:t>Jesús entonces compara estos desastres con los dolores del parto. Jesús usa esto como una ilustración. Cuando una mujer empieza a sentir estos dolores, aún queda mucho tiempo para que nazca el bebé. Los dolores generalmente comienzan lentamente y tienen baja intensidad. Pero a medida que el proceso de parto continúa, los dolores del parto aumentan en frecuencia e intensidad hasta que el bebé nace. De la misma manera, habrá muchos problemas antes de que llegue el fin de todo.</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13:1–8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él)</w:t>
      </w:r>
    </w:p>
    <w:p>
      <w:pPr>
        <w:pStyle w:val="ListBullet"/>
        <w:spacing w:line="240" w:lineRule="auto"/>
        <w:ind w:left="720"/>
      </w:pPr>
      <w:r>
        <w:rPr>
          <w:lang w:val="es_ES" w:bidi="es_ES"/>
        </w:rPr>
      </w:r>
      <w:r>
        <w:rPr>
          <w:lang w:val="es_ES" w:bidi="es_ES"/>
        </w:rPr>
        <w:t>Muchos vendrán afirmando ser el Mesías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y los discípulos están saliendo del templo en Jerusalén. Acaban de ver a la viuda poner dos monedas en la caja de colecta. Uno de los discípulos dice: "Maestro, ¡mira estos grandes edificios! ¡Mira las enormes piedras de las paredes!" Jesús responde: "Sí, ¿veis estos grandes edificios? No quedará piedra sobre piedra. "Toda piedra será derribada".</w:t>
      </w:r>
    </w:p>
    <w:p>
      <w:pPr/>
      <w:r>
        <w:rPr>
          <w:lang w:val="es_ES" w:bidi="es_ES"/>
        </w:rPr>
      </w:r>
      <w:r>
        <w:rPr>
          <w:lang w:val="es_ES" w:bidi="es_ES"/>
        </w:rPr>
        <w:t>Detén la acción: Pregúntales a los discípulos: "¿Cómo se sienten cuando escuchan a Jesús decir estas cosas?" Es posible que escuches cosas como: "Estoy confundido. "¿Cómo pueden ser movidas tales piedras?" O, "Estoy triste de pensar en perder el templo", "¿De qué está hablando Jesús? Todos admiran este hermoso templo. No estamos en guerra con nadie". O, "Tengo miedo cuando escucho a Jesús hablar de esta manera". Pregúntale a Jesús, "¿Cómo se siente?" Puede que escuches, "Me hace sentir triste cuando pienso en lo que sé que está viniendo. Esto va a suceder y las personas todavía no entienden". Continúen con la actuación.</w:t>
      </w:r>
    </w:p>
    <w:p>
      <w:pPr/>
      <w:r>
        <w:rPr>
          <w:lang w:val="es_ES" w:bidi="es_ES"/>
        </w:rPr>
      </w:r>
      <w:r>
        <w:rPr>
          <w:lang w:val="es_ES" w:bidi="es_ES"/>
        </w:rPr>
        <w:t>En la segunda escena, Jesús y sus discípulos salen de Jerusalén, por el valle y suben al lado del monte de los Olivos. Se sientan en el lado de la montaña desde donde pueden ver el templo. Cuatro discípulos, Pedro, Jacobo, Juan y Andrés llevan a Jesús a un lado y preguntan: "Dinos, ¿cuándo sucederá esto? ¿Qué señal nos indicará que estas cosas sucederán pronto?"</w:t>
      </w:r>
    </w:p>
    <w:p>
      <w:pPr/>
      <w:r>
        <w:rPr>
          <w:lang w:val="es_ES" w:bidi="es_ES"/>
        </w:rPr>
      </w:r>
      <w:r>
        <w:rPr>
          <w:lang w:val="es_ES" w:bidi="es_ES"/>
        </w:rPr>
        <w:t>Detén la acción: Pregúntales a estos cuatro hombres: "¿Cómo se sienten en este momento?" Puede que escuches, "Estoy ansioso. Siento una gran ansiedad. Quiero saber cuándo sucederá esto para poder prepararme para ello". O, "Escuchar cosas como esta me da miedo. ¿Cómo puede un ejército mover esas piedras de esa manera? Esas piedras son tan grandes y pesadas". O, "Sé que Dios envía señales a veces. Quiero entender la señal cuando la vea". Continúen con la actuación.</w:t>
      </w:r>
    </w:p>
    <w:p>
      <w:pPr/>
      <w:r>
        <w:rPr>
          <w:lang w:val="es_ES" w:bidi="es_ES"/>
        </w:rPr>
      </w:r>
      <w:r>
        <w:rPr>
          <w:lang w:val="es_ES" w:bidi="es_ES"/>
        </w:rPr>
        <w:t>Jesús responde, "¡Cuidado! Muchas personas vendrán y dirán 'Yo soy el Mesías'. Esas personas engañarán a muchas personas para que crean una mentira. Escuchareis hablar de guerras y amenazas de guerra, pero no entren en pánico. El fin no vendrá de inmediato. Nación luchará contra nación. Reino luchará contra reino. Habrá terremotos. Habrá hambrunas donde las personas no tendrán suficiente para comer. Este es solo el comienzo de la destrucción que es como el comienzo de los dolores de parto. Vendrán más".</w:t>
      </w:r>
    </w:p>
    <w:p>
      <w:pPr/>
      <w:r>
        <w:rPr>
          <w:lang w:val="es_ES" w:bidi="es_ES"/>
        </w:rPr>
      </w:r>
      <w:r>
        <w:rPr>
          <w:lang w:val="es_ES" w:bidi="es_ES"/>
        </w:rPr>
        <w:t>Detén la acción: Pregúntales a los cuatro discípulos: "¿Cómo se sienten?" Es posible que escuches cosas como, "Tengo miedo", "Estoy triste", o "Estoy impaciente de que el fin venga". O, "Esto suena terrible. No sé si me gusta pensar en todo esto". O, "Me alegra que Jesús nos lo esté diciendo para que no nos atrapen personas falsas". Quiero mantenerme fiel a Dios". Pregúntale a Jesús, "¿Cómo se siente?" Puede que escuches, "Sé que ellos no entienden. Todo está tranquilo ahora y todavía no entienden lo que el Mesías viene a hacer. Seguiré enseñándoles para que tengan esta enseñanza para recordar cuando entiendan en el futuro". 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13:1–8 en la traducción que sea más fácil de entender.</w:t>
      </w:r>
    </w:p>
    <w:p>
      <w:pPr/>
      <w:r>
        <w:rPr>
          <w:lang w:val="es_ES" w:bidi="es_ES"/>
        </w:rPr>
      </w:r>
      <w:r>
        <w:rPr>
          <w:lang w:val="es_ES" w:bidi="es_ES"/>
        </w:rPr>
        <w:t xml:space="preserve">Jesús y sus </w:t>
      </w:r>
      <w:r>
        <w:rPr>
          <w:b/>
          <w:lang w:val="es_ES" w:bidi="es_ES"/>
        </w:rPr>
        <w:t>discípulos</w:t>
      </w:r>
      <w:r>
        <w:rPr>
          <w:lang w:val="es_ES" w:bidi="es_ES"/>
        </w:rPr>
        <w:t xml:space="preserve"> dejan los </w:t>
      </w:r>
      <w:r>
        <w:rPr>
          <w:b/>
          <w:lang w:val="es_ES" w:bidi="es_ES"/>
        </w:rPr>
        <w:t>patios del templo</w:t>
      </w:r>
      <w:r>
        <w:rPr>
          <w:lang w:val="es_ES" w:bidi="es_ES"/>
        </w:rPr>
        <w:t xml:space="preserve">. Usen las mismas palabras para </w:t>
      </w:r>
      <w:r>
        <w:rPr>
          <w:lang w:val="es_ES" w:bidi="es_ES"/>
        </w:rPr>
        <w:t>templo</w:t>
      </w:r>
      <w:r>
        <w:rPr>
          <w:lang w:val="es_ES" w:bidi="es_ES"/>
        </w:rPr>
        <w:t xml:space="preserve"> y </w:t>
      </w:r>
      <w:r>
        <w:rPr>
          <w:lang w:val="es_ES" w:bidi="es_ES"/>
        </w:rPr>
        <w:t>discípulos</w:t>
      </w:r>
      <w:r>
        <w:rPr>
          <w:lang w:val="es_ES" w:bidi="es_ES"/>
        </w:rPr>
        <w:t xml:space="preserve"> que han estado usando, y recuerden que estas palabras están en el Glosario Principal.</w:t>
      </w:r>
    </w:p>
    <w:p>
      <w:pPr/>
      <w:r>
        <w:rPr>
          <w:lang w:val="es_ES" w:bidi="es_ES"/>
        </w:rPr>
      </w:r>
      <w:r>
        <w:rPr>
          <w:lang w:val="es_ES" w:bidi="es_ES"/>
        </w:rPr>
        <w:t xml:space="preserve">Los discípulos llaman a Jesús </w:t>
      </w:r>
      <w:r>
        <w:rPr>
          <w:b/>
          <w:lang w:val="es_ES" w:bidi="es_ES"/>
        </w:rPr>
        <w:t>Maestro</w:t>
      </w:r>
      <w:r>
        <w:rPr>
          <w:lang w:val="es_ES" w:bidi="es_ES"/>
        </w:rPr>
        <w:t xml:space="preserve">. Usen la misma palabra para </w:t>
      </w:r>
      <w:r>
        <w:rPr>
          <w:lang w:val="es_ES" w:bidi="es_ES"/>
        </w:rPr>
        <w:t>Maestro</w:t>
      </w:r>
      <w:r>
        <w:rPr>
          <w:lang w:val="es_ES" w:bidi="es_ES"/>
        </w:rPr>
        <w:t xml:space="preserve"> que han usado en los pasajes anteriores de Marcos, y recuerden que la palabra se puede encontrar en el glosario.</w:t>
      </w:r>
    </w:p>
    <w:p>
      <w:pPr/>
      <w:r>
        <w:rPr>
          <w:lang w:val="es_ES" w:bidi="es_ES"/>
        </w:rPr>
      </w:r>
      <w:r>
        <w:rPr>
          <w:lang w:val="es_ES" w:bidi="es_ES"/>
        </w:rPr>
        <w:t>Jesús responde al discípulo haciendo una pregunta que no requiere una respuesta. Si tu idioma lo requiere, puedes convertir esta pregunta en una afirmación. Jesús dice: "Mirad estos edificios".</w:t>
      </w:r>
    </w:p>
    <w:p>
      <w:pPr/>
      <w:r>
        <w:rPr>
          <w:lang w:val="es_ES" w:bidi="es_ES"/>
        </w:rPr>
      </w:r>
      <w:r>
        <w:rPr>
          <w:lang w:val="es_ES" w:bidi="es_ES"/>
        </w:rPr>
        <w:t xml:space="preserve">Jesús y sus discípulos caminaron por el valle entre el monte en que estaba el templo y el </w:t>
      </w:r>
      <w:r>
        <w:rPr>
          <w:b/>
          <w:lang w:val="es_ES" w:bidi="es_ES"/>
        </w:rPr>
        <w:t>monte de los Olivos</w:t>
      </w:r>
      <w:r>
        <w:rPr>
          <w:lang w:val="es_ES" w:bidi="es_ES"/>
        </w:rPr>
        <w:t>. El monte de los Olivos estaba al este de Jerusalén y tenía vista a la ciudad de Jerusalén. El monte de los Olivos tiene ese nombre por los olivos que crecen en esta montaña.</w:t>
      </w:r>
    </w:p>
    <w:p>
      <w:pPr/>
      <w:r>
        <w:rPr>
          <w:lang w:val="es_ES" w:bidi="es_ES"/>
        </w:rPr>
      </w:r>
      <w:r>
        <w:rPr>
          <w:lang w:val="es_ES" w:bidi="es_ES"/>
        </w:rPr>
        <w:t xml:space="preserve">Los discípulos de Jesús le pidieron una </w:t>
      </w:r>
      <w:r>
        <w:rPr>
          <w:b/>
          <w:lang w:val="es_ES" w:bidi="es_ES"/>
        </w:rPr>
        <w:t>señal</w:t>
      </w:r>
      <w:r>
        <w:rPr>
          <w:lang w:val="es_ES" w:bidi="es_ES"/>
        </w:rPr>
        <w:t xml:space="preserve"> de que la destrucción del templo estaba cerca. Una señal es una indicación de que algo es verdad o que sucederá. Una señal podría ser una advertencia. Usen la misma palabra para señal que han usado anteriormente, y recuerden que </w:t>
      </w:r>
      <w:r>
        <w:rPr>
          <w:lang w:val="es_ES" w:bidi="es_ES"/>
        </w:rPr>
        <w:t>señal</w:t>
      </w:r>
      <w:r>
        <w:rPr>
          <w:lang w:val="es_ES" w:bidi="es_ES"/>
        </w:rPr>
        <w:t xml:space="preserve"> se menciona en el Glosario Principal.</w:t>
      </w:r>
    </w:p>
    <w:p>
      <w:pPr/>
      <w:r>
        <w:rPr>
          <w:lang w:val="es_ES" w:bidi="es_ES"/>
        </w:rPr>
      </w:r>
      <w:r>
        <w:rPr>
          <w:lang w:val="es_ES" w:bidi="es_ES"/>
        </w:rPr>
        <w:t xml:space="preserve">Una de las señales es que Jesús dijo que vendrán personas "en mi nombre, afirmando 'Yo soy él'". Jesús no dice la palabra Mesías. Pero cuando una persona dice: "Yo soy él", esa persona está diciendo "Yo soy el Mesías". La persona está diciendo a todos a su alrededor que están escuchando "Yo soy el Mesías, el enviado por Dios". Si eligen completar la información que falta y usan la palabra Mesías, usen la misma palabra para </w:t>
      </w:r>
      <w:r>
        <w:rPr>
          <w:b/>
          <w:lang w:val="es_ES" w:bidi="es_ES"/>
        </w:rPr>
        <w:t>Mesías</w:t>
      </w:r>
      <w:r>
        <w:rPr>
          <w:lang w:val="es_ES" w:bidi="es_ES"/>
        </w:rPr>
        <w:t xml:space="preserve"> que han estado usando, y recuerden que </w:t>
      </w:r>
      <w:r>
        <w:rPr>
          <w:lang w:val="es_ES" w:bidi="es_ES"/>
        </w:rPr>
        <w:t>Mesías</w:t>
      </w:r>
      <w:r>
        <w:rPr>
          <w:lang w:val="es_ES" w:bidi="es_ES"/>
        </w:rPr>
        <w:t xml:space="preserve"> está en el Glosario Principal. Cuando alguien viene </w:t>
      </w:r>
      <w:r>
        <w:rPr>
          <w:b/>
          <w:lang w:val="es_ES" w:bidi="es_ES"/>
        </w:rPr>
        <w:t>en mi nombre</w:t>
      </w:r>
      <w:r>
        <w:rPr>
          <w:lang w:val="es_ES" w:bidi="es_ES"/>
        </w:rPr>
        <w:t>, significa que viene con la dignidad, el poder o la autoridad de la persona.</w:t>
      </w:r>
    </w:p>
    <w:p>
      <w:pPr/>
      <w:r>
        <w:rPr>
          <w:lang w:val="es_ES" w:bidi="es_ES"/>
        </w:rPr>
      </w:r>
      <w:r>
        <w:rPr>
          <w:lang w:val="es_ES" w:bidi="es_ES"/>
        </w:rPr>
        <w:t xml:space="preserve">Jesús dice que nación irá a la guerra contra nación y reino contra reino. Una </w:t>
      </w:r>
      <w:r>
        <w:rPr>
          <w:b/>
          <w:lang w:val="es_ES" w:bidi="es_ES"/>
        </w:rPr>
        <w:t>nación</w:t>
      </w:r>
      <w:r>
        <w:rPr>
          <w:lang w:val="es_ES" w:bidi="es_ES"/>
        </w:rPr>
        <w:t xml:space="preserve"> es una tribu o grupo étnico, o un pueblo de un país. Un </w:t>
      </w:r>
      <w:r>
        <w:rPr>
          <w:b/>
          <w:lang w:val="es_ES" w:bidi="es_ES"/>
        </w:rPr>
        <w:t>reino</w:t>
      </w:r>
      <w:r>
        <w:rPr>
          <w:lang w:val="es_ES" w:bidi="es_ES"/>
        </w:rPr>
        <w:t xml:space="preserve"> es el territorio que un rey gobierna. Una manera de decir esto es que las personas bajo un rey o gobernante lucharán contra las personas que viven bajo otro rey o gobernante. </w:t>
      </w:r>
      <w:r>
        <w:rPr>
          <w:lang w:val="es_ES" w:bidi="es_ES"/>
        </w:rPr>
        <w:t>Nación</w:t>
      </w:r>
      <w:r>
        <w:rPr>
          <w:lang w:val="es_ES" w:bidi="es_ES"/>
        </w:rPr>
        <w:t xml:space="preserve"> y </w:t>
      </w:r>
      <w:r>
        <w:rPr>
          <w:lang w:val="es_ES" w:bidi="es_ES"/>
        </w:rPr>
        <w:t>reino</w:t>
      </w:r>
      <w:r>
        <w:rPr>
          <w:lang w:val="es_ES" w:bidi="es_ES"/>
        </w:rPr>
        <w:t xml:space="preserve"> se encuentran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13:9–23</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13:9–23 y guárdenlo en sus corazones.</w:t>
      </w:r>
    </w:p>
    <w:p>
      <w:pPr/>
      <w:r>
        <w:rPr>
          <w:lang w:val="es_ES" w:bidi="es_ES"/>
        </w:rPr>
      </w:r>
      <w:r>
        <w:rPr>
          <w:lang w:val="es_ES" w:bidi="es_ES"/>
        </w:rPr>
        <w:t>Escuchen una versión en audio de Marcos 13:9–23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13:9–23 en la traducción que sea más fácil de entender.</w:t>
      </w:r>
    </w:p>
    <w:p>
      <w:pPr/>
      <w:r>
        <w:rPr>
          <w:lang w:val="es_ES" w:bidi="es_ES"/>
        </w:rPr>
      </w:r>
      <w:r>
        <w:rPr>
          <w:lang w:val="es_ES" w:bidi="es_ES"/>
        </w:rPr>
        <w:t>Jesús y los discípulos están sentados en el monte de los Olivos, donde pueden ver los edificios del Templo. Jesús ha estado enseñando a Pedro, a Jacobo, a Juan y a Andrés sobre lo que sucederá en el futuro. En este pasaje, Jesús continúa la enseñanza del pasaje anterior. Este pasaje es narrativo.</w:t>
      </w:r>
    </w:p>
    <w:p>
      <w:pPr/>
      <w:r>
        <w:rPr>
          <w:lang w:val="es_ES" w:bidi="es_ES"/>
        </w:rPr>
      </w:r>
      <w:r>
        <w:rPr>
          <w:lang w:val="es_ES" w:bidi="es_ES"/>
        </w:rPr>
        <w:t>Después de que Jesús habla de cómo serán los últimos días, Jesús advierte a sus discípulos que estén conscientes de los peligros que los discípulos enfrentarán. Jesús dice nuevamente: "¡Cuidado!" o "¡Mirad!"</w:t>
      </w:r>
    </w:p>
    <w:p>
      <w:pPr/>
      <w:r>
        <w:rPr>
          <w:lang w:val="es_ES" w:bidi="es_ES"/>
        </w:rPr>
      </w:r>
      <w:r>
        <w:rPr>
          <w:lang w:val="es_ES" w:bidi="es_ES"/>
        </w:rPr>
        <w:t>Deténganse aquí y conversen como equipo de traducción: Cuenten una historia sobre alguien que está tratando de advertir a las personas en una aldea sobre algún desastre que se acerca. Escuchen las palabras u oraciones que el narrador usa para declaraciones de advertencia específicas. Jesús dice: "¡Cuidado!" al principio y al final de este pasaje. ¿Elegirían usar la misma frase las dos veces que él la dice? Pausen la grabación aquí.</w:t>
      </w:r>
    </w:p>
    <w:p>
      <w:pPr/>
      <w:r>
        <w:rPr>
          <w:lang w:val="es_ES" w:bidi="es_ES"/>
        </w:rPr>
      </w:r>
      <w:r>
        <w:rPr>
          <w:lang w:val="es_ES" w:bidi="es_ES"/>
        </w:rPr>
        <w:t xml:space="preserve">Jesús usa las palabras "entregarán" o "entregará" varias veces para enfatizar que los discípulos enfrentarán arresto y juicio. Las autoridades arrestarán a los discípulos </w:t>
      </w:r>
      <w:r>
        <w:rPr>
          <w:b/>
          <w:lang w:val="es_ES" w:bidi="es_ES"/>
        </w:rPr>
        <w:t>porque</w:t>
      </w:r>
      <w:r>
        <w:rPr>
          <w:lang w:val="es_ES" w:bidi="es_ES"/>
        </w:rPr>
        <w:t xml:space="preserve"> siguen a Jesús y le están anunciando a la gente las Buenas Nuevas sobre Jesús. Jesús dice que algunas de estas autoridades son de consejos locales. Un consejo local o autoridades locales serían un grupo de gobierno político en una aldea o ciudad. Entonces Jesús dijo que los discípulos serían golpeados dentro de la sinagoga. La sinagoga era el lugar local judío de oración y enseñanza en cada aldea o ciudad. Jesús dice que los gobernadores y reyes también juzgarán a los discípulos. El término «gobernadores» podría referirse a los líderes regionales romanos. El término reyes podría referirse a personas como el rey Herodes, quien gobernó sobre una nación entera. Tengan en cuenta que estos problemas para los discípulos potencialmente provendrán de cuatro grupos diferentes: autoridades locales, líderes religiosos locales, gobernadores o líderes regionales y reyes o gobernantes de la nación.</w:t>
      </w:r>
    </w:p>
    <w:p>
      <w:pPr/>
      <w:r>
        <w:rPr>
          <w:lang w:val="es_ES" w:bidi="es_ES"/>
        </w:rPr>
      </w:r>
      <w:r>
        <w:rPr>
          <w:lang w:val="es_ES" w:bidi="es_ES"/>
        </w:rPr>
        <w:t xml:space="preserve">Jesús continúa la enseñanza diciendo que a veces los gobernadores y reyes arrestarán a los discípulos y serán juzgados en tribunales. Pero Jesús dice que estos juicios frente a las autoridades del gobierno también serán oportunidades para hablarles a las personas sobre las Buenas Nuevas de que Jesús vino a salvar al mundo. Esta es una manera de que las Buenas Nuevas, o el Evangelio, se prediquen a todo el mundo en todas partes. Jesús dice que las Buenas Nuevas deben extenderse primero a todas las naciones </w:t>
      </w:r>
      <w:r>
        <w:rPr>
          <w:b/>
          <w:lang w:val="es_ES" w:bidi="es_ES"/>
        </w:rPr>
        <w:t>antes</w:t>
      </w:r>
      <w:r>
        <w:rPr>
          <w:lang w:val="es_ES" w:bidi="es_ES"/>
        </w:rPr>
        <w:t xml:space="preserve"> de que el fin del mundo pueda venir. Una nación es un grupo de personas que tiene su propio territorio y gobierno. Pero entonces Jesús dice que no se preocupen, ¡no estéis ansiosos! El Espíritu Santo les dirá a los discípulos qué decir cuando sean arrestados y juzgados. El Espíritu Santo es el Espíritu de Dios que vive en los corazones de aquellos que siguen a Jesús. Jesús dice que el Espíritu Santo ayudará a estos seguidores a saber qué decir cuando sean atacados verbalmente por líderes del gobierno. Deténganse y conversen: Hagan que varios miembros del equipo de traducción den testimonio de cuándo el Espíritu Santo los ha ayudado a saber qué decir y cómo decirlo. Recuerden el término que han usado para Espíritu Santo en otros pasajes. Pausen la grabación aquí.</w:t>
      </w:r>
    </w:p>
    <w:p>
      <w:pPr/>
      <w:r>
        <w:rPr>
          <w:lang w:val="es_ES" w:bidi="es_ES"/>
        </w:rPr>
      </w:r>
      <w:r>
        <w:rPr>
          <w:lang w:val="es_ES" w:bidi="es_ES"/>
        </w:rPr>
        <w:t>Jesús dice que incluso miembros de la familia como hermanos, padres e hijos se rebelarán unos contra otros y entregarán a sus familiares a las autoridades para que los maten. Al usar términos familiares como hermano y padre, Jesús está diciendo que las personas que más amas y quieres proteger te traicionarán. Las personas odiarán a los discípulos porque siguen a Jesús. Pero los discípulos que siguen a Jesús fielmente hasta su muerte serán salvos. Irán al cielo para estar con Dios al final de su vida terrenal. Deténganse y conversen: Que el equipo de traducción cuente historias de personas que conocen o de las que han escuchado que han sido perseguidas o asesinadas por su fe en Jesús. Pausen la grabación aquí.</w:t>
      </w:r>
    </w:p>
    <w:p>
      <w:pPr/>
      <w:r>
        <w:rPr>
          <w:lang w:val="es_ES" w:bidi="es_ES"/>
        </w:rPr>
      </w:r>
      <w:r>
        <w:rPr>
          <w:lang w:val="es_ES" w:bidi="es_ES"/>
        </w:rPr>
        <w:t>Ahora Jesús pasa a advertir sobre otras cosas difíciles que sucederán. Jesús dice que las cosas se pondrán tan mal que las personas huirán. Jesús describe algo llamado una "abominación desoladora". Jesús usa el mismo término que el ángel usa para el profeta Daniel cuando está explicando lo que sucederá en el futuro. Daniel también habla de algo que hará que el templo de Dios sea impuro e impropio para uso. No sabemos mucho sobre esta cosa. Todo lo que sabemos es que ocurrirá algo odioso, insultante y perverso que hará que la presencia de Dios salga del Templo de Dios. Dios juzgará a la nación de Israel por ello. Los primeros lectores de este pasaje creían que esto sucedería pronto. La mayoría de las personas cree que esta cosa mala será una persona haciendo algo malo al Templo o en él. Marcos agrega una nota del autor: "Lector, ¡presta atención!" para que la gente comprenda que es importante recordar la advertencia de que hay que huir.</w:t>
      </w:r>
    </w:p>
    <w:p>
      <w:pPr/>
      <w:r>
        <w:rPr>
          <w:lang w:val="es_ES" w:bidi="es_ES"/>
        </w:rPr>
      </w:r>
      <w:r>
        <w:rPr>
          <w:lang w:val="es_ES" w:bidi="es_ES"/>
        </w:rPr>
        <w:t>Deténganse aquí y conversen como equipo de traducción: Cuenten una historia en la que una persona esté dando advertencias sobre algo malo que vendrá. En medio de la historia, el narrador se detiene y dice directamente a los oyentes: "¡Presten atención!" El narrador continúa la historia. Ahora reflexionen sobre la historia. ¿Cómo era el "¡Presten atención!" ¿qué se dijo o en qué se diferenciaba del resto de la historia? Pausen la grabación aquí.</w:t>
      </w:r>
    </w:p>
    <w:p>
      <w:pPr/>
      <w:r>
        <w:rPr>
          <w:lang w:val="es_ES" w:bidi="es_ES"/>
        </w:rPr>
      </w:r>
      <w:r>
        <w:rPr>
          <w:lang w:val="es_ES" w:bidi="es_ES"/>
        </w:rPr>
        <w:t>Unos años después, diferentes personas insultaron el Templo de Dios en Jerusalén. Y entonces Dios permitió que Jerusalén fuera destruida por completo en el año 70 d. C. Las personas creían que ese era un cumplimiento de esta profecía. Puede que haya más cosas similares que sucedan en el futuro también. Las profecías generalmente se cumplen poco después de que se dicen, y de nuevo muchos años después. Lo importante es recordar que Jesús les está advirtiendo a sus discípulos aquí que, cuando Dios juzgue a Jerusalén y a Israel, no significa que el fin del mundo vendrá inmediatamente después.</w:t>
      </w:r>
    </w:p>
    <w:p>
      <w:pPr/>
      <w:r>
        <w:rPr>
          <w:lang w:val="es_ES" w:bidi="es_ES"/>
        </w:rPr>
      </w:r>
      <w:r>
        <w:rPr>
          <w:lang w:val="es_ES" w:bidi="es_ES"/>
        </w:rPr>
        <w:t>Jerusalén está en las montañas en la región de Judea. Jesús dice que los que están en Judea deben ir a otro grupo de montañas fuera de Judea. Entonces Jesús da ejemplos específicos de lo rápido que la gente debe irse cuando ocurra aquello que es odiado e insultante en el Templo.</w:t>
      </w:r>
    </w:p>
    <w:p>
      <w:pPr/>
      <w:r>
        <w:rPr>
          <w:lang w:val="es_ES" w:bidi="es_ES"/>
        </w:rPr>
      </w:r>
      <w:r>
        <w:rPr>
          <w:lang w:val="es_ES" w:bidi="es_ES"/>
        </w:rPr>
        <w:t>Jesús dice que alguien que está en la azotea debe bajar e irse sin empacar sus cosas. Los techos de las casas eran planos, y a menudo las personas oraban en las azoteas. Había una escalera exterior por la cual las personas podían subir y bajar fácilmente.</w:t>
      </w:r>
    </w:p>
    <w:p>
      <w:pPr/>
      <w:r>
        <w:rPr>
          <w:lang w:val="es_ES" w:bidi="es_ES"/>
        </w:rPr>
      </w:r>
      <w:r>
        <w:rPr>
          <w:lang w:val="es_ES" w:bidi="es_ES"/>
        </w:rPr>
        <w:t>Detente aquí y muestra una foto de una casa con un techo plano y una escalera exterior. Pausen la grabación aquí.</w:t>
      </w:r>
    </w:p>
    <w:p>
      <w:pPr/>
      <w:r>
        <w:rPr>
          <w:lang w:val="es_ES" w:bidi="es_ES"/>
        </w:rPr>
      </w:r>
      <w:r>
        <w:rPr>
          <w:lang w:val="es_ES" w:bidi="es_ES"/>
        </w:rPr>
        <w:t>Jesús dice que si alguien está trabajando en los campos, debe irse de inmediato. No deben detenerse para recoger su capa o abrigo. Este manto exterior era una prenda importante: servía de manta por la noche. Durante el día, cuando el sol calentaba el día, colocaban esta capa en el margen del campo donde estaban trabajando.</w:t>
      </w:r>
    </w:p>
    <w:p>
      <w:pPr/>
      <w:r>
        <w:rPr>
          <w:lang w:val="es_ES" w:bidi="es_ES"/>
        </w:rPr>
      </w:r>
      <w:r>
        <w:rPr>
          <w:lang w:val="es_ES" w:bidi="es_ES"/>
        </w:rPr>
        <w:t>Detente aquí y muestra una foto de una capa o abrigo. Pausen la grabación aquí.</w:t>
      </w:r>
    </w:p>
    <w:p>
      <w:pPr/>
      <w:r>
        <w:rPr>
          <w:lang w:val="es_ES" w:bidi="es_ES"/>
        </w:rPr>
      </w:r>
      <w:r>
        <w:rPr>
          <w:lang w:val="es_ES" w:bidi="es_ES"/>
        </w:rPr>
        <w:t>Jesús usó estos dos ejemplos para mostrar que las personas necesitarán huir, o escapar, inmediatamente.</w:t>
      </w:r>
    </w:p>
    <w:p>
      <w:pPr/>
      <w:r>
        <w:rPr>
          <w:lang w:val="es_ES" w:bidi="es_ES"/>
        </w:rPr>
      </w:r>
      <w:r>
        <w:rPr>
          <w:lang w:val="es_ES" w:bidi="es_ES"/>
        </w:rPr>
        <w:t>Jesús describe las dificultades que muchas personas enfrentarán. Las mujeres embarazadas se sentirán incómodas. Las madres que amamantan también tendrán dificultades. Sería difícil que una mujer embarazada corriera rápidamente o que una madre que está amamantando llevara a su bebé con ella mientras corre. El clima de invierno en Israel es duro, llueve mucho. A menudo nieva en las montañas. Los ríos están secos en el verano, pero se desbordan de agua en el invierno, por lo que sería difícil huir y cruzar los ríos en el invierno. Cuando llueve, estos ríos se llenan rápidamente de agua. A veces, las personas no saben que ha llovido en el desierto y el agua que baja por el río las toma por sorpresa incluso mientras lo están cruzando. Deténganse y compartan algunas historias como equipo de traducción. Hablen de una vez en que tuvieron que huir de una tormenta, fuego, guerra, terremoto o de algún otro desastre. Hablen de cómo se sintió irse rápidamente sin nada y potencialmente perder todo lo que tienen. Hablen de las personas que tuvieron más dificultad para huir rápidamente. Pausen la grabación aquí.</w:t>
      </w:r>
    </w:p>
    <w:p>
      <w:pPr/>
      <w:r>
        <w:rPr>
          <w:lang w:val="es_ES" w:bidi="es_ES"/>
        </w:rPr>
      </w:r>
      <w:r>
        <w:rPr>
          <w:lang w:val="es_ES" w:bidi="es_ES"/>
        </w:rPr>
        <w:t>Jesús dice que estos días difíciles serán de gran angustia, o tribulación. Muchas personas morirán. Pero Dios hará que el período de tiempo de estos problemas sea más corto para que algunas personas sobrevivan. Las personas que sobreviven son los elegidos o los escogidos de Dios. Dios es misericordioso. Parte de esta descripción hecha por Jesús es similar a las descripciones del fin del mundo en el libro del profeta Daniel. Jesús usa dos títulos para Dios. Jesús dice Dios y luego Señor. Ambas palabras se refieren a Dios. Estas serían las mismas palabras que han estado usando para Dios y para Señor cuando la palabra Señor significa Dios.</w:t>
      </w:r>
    </w:p>
    <w:p>
      <w:pPr/>
      <w:r>
        <w:rPr>
          <w:lang w:val="es_ES" w:bidi="es_ES"/>
        </w:rPr>
      </w:r>
      <w:r>
        <w:rPr>
          <w:lang w:val="es_ES" w:bidi="es_ES"/>
        </w:rPr>
        <w:t>Jesús entonces advierte a sus seguidores: "No crean a las personas que dicen que el Mesías está aquí, o allí". Jesús dice que los falsos profetas y mesías vendrán y realizarán milagros para engañar incluso al pueblo de Dios para que crea en ellos en lugar de en el verdadero Dios y el verdadero Mesías. Estos falsos profetas y falsos mesías realizarán señales y maravillas para engañar al pueblo. Una señal nos dice que algo se acerca. Las maravillas serían algo extraordinario como un milagro o algo increíble que las personas comunes no podrían hacer.</w:t>
      </w:r>
    </w:p>
    <w:p>
      <w:pPr/>
      <w:r>
        <w:rPr>
          <w:lang w:val="es_ES" w:bidi="es_ES"/>
        </w:rPr>
      </w:r>
      <w:r>
        <w:rPr>
          <w:lang w:val="es_ES" w:bidi="es_ES"/>
        </w:rPr>
        <w:t>Jesús finalmente da una respuesta a la pregunta original de los discípulos en el pasaje anterior: "¿Cuándo tendrán lugar todas estas cosas? ¿Cuál será la señal de que estas cosas tendrán lugar?" Jesús ha descrito lo que sucederá. Ahora Jesús dice: "¡Cuidado! ¡Os he advertido con anticipación!"</w:t>
      </w:r>
    </w:p>
    <w:p>
      <w:pPr/>
      <w:r>
        <w:rPr>
          <w:lang w:val="es_ES" w:bidi="es_ES"/>
        </w:rPr>
      </w:r>
      <w:r>
        <w:rPr>
          <w:lang w:val="es_ES" w:bidi="es_ES"/>
        </w:rPr>
        <w:t>Deténganse aquí y conversen como equipo de traducción: ¿Su cultura tiene historias sobre el fin del mundo? Compartan ejemplos de estas historias entre sí. ¿Cómo se sienten las personas con estas historias?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13:9–23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dos escenas.</w:t>
      </w:r>
    </w:p>
    <w:p>
      <w:pPr/>
      <w:r>
        <w:rPr>
          <w:lang w:val="es_ES" w:bidi="es_ES"/>
        </w:rPr>
      </w:r>
      <w:r>
        <w:rPr>
          <w:b/>
          <w:lang w:val="es_ES" w:bidi="es_ES"/>
        </w:rPr>
        <w:t>En la primera escena:</w:t>
      </w:r>
      <w:r>
        <w:rPr>
          <w:lang w:val="es_ES" w:bidi="es_ES"/>
        </w:rPr>
        <w:t xml:space="preserve"> Jesús continúa enseñando a sus discípulos. Jesús les dice que estén conscientes de que se acercan cosas malas. Jesús les advierte que serán arrestados y juzgados injustamente. Jesús les advierte que todos los odiarán.</w:t>
      </w:r>
    </w:p>
    <w:p>
      <w:pPr/>
      <w:r>
        <w:rPr>
          <w:lang w:val="es_ES" w:bidi="es_ES"/>
        </w:rPr>
      </w:r>
      <w:r>
        <w:rPr>
          <w:b/>
          <w:lang w:val="es_ES" w:bidi="es_ES"/>
        </w:rPr>
        <w:t>En la segunda escena:</w:t>
      </w:r>
      <w:r>
        <w:rPr>
          <w:lang w:val="es_ES" w:bidi="es_ES"/>
        </w:rPr>
        <w:t xml:space="preserve"> La escena pasa a una segunda fase de enseñanza donde Jesús comienza a describir aquello aborrecible que hará que la presencia de Dios abandone el templo. Los creyentes huirán y la vida será muy difícil. Falsos mesías y falsos profetas intentarán engañar a las personas.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Jesús)</w:t>
      </w:r>
    </w:p>
    <w:p>
      <w:pPr>
        <w:pStyle w:val="ListBullet"/>
        <w:spacing w:line="240" w:lineRule="auto"/>
        <w:ind w:left="720"/>
      </w:pPr>
      <w:r>
        <w:rPr>
          <w:lang w:val="es_ES" w:bidi="es_ES"/>
        </w:rPr>
      </w:r>
      <w:r>
        <w:rPr>
          <w:lang w:val="es_ES" w:bidi="es_ES"/>
        </w:rPr>
        <w:t>Autoridades que arrestan, golpean y matan a los seguidores de Jesús</w:t>
      </w:r>
    </w:p>
    <w:p>
      <w:pPr>
        <w:pStyle w:val="ListBullet"/>
        <w:spacing w:line="240" w:lineRule="auto"/>
        <w:ind w:left="720"/>
      </w:pPr>
      <w:r>
        <w:rPr>
          <w:lang w:val="es_ES" w:bidi="es_ES"/>
        </w:rPr>
      </w:r>
      <w:r>
        <w:rPr>
          <w:lang w:val="es_ES" w:bidi="es_ES"/>
        </w:rPr>
        <w:t>Familias que traicionan a sus familiares</w:t>
      </w:r>
    </w:p>
    <w:p>
      <w:pPr>
        <w:pStyle w:val="ListBullet"/>
        <w:spacing w:line="240" w:lineRule="auto"/>
        <w:ind w:left="720"/>
      </w:pPr>
      <w:r>
        <w:rPr>
          <w:lang w:val="es_ES" w:bidi="es_ES"/>
        </w:rPr>
      </w:r>
      <w:r>
        <w:rPr>
          <w:lang w:val="es_ES" w:bidi="es_ES"/>
        </w:rPr>
        <w:t>Los que huyen de Judea a las montañas</w:t>
      </w:r>
    </w:p>
    <w:p>
      <w:pPr>
        <w:pStyle w:val="ListBullet"/>
        <w:spacing w:line="240" w:lineRule="auto"/>
        <w:ind w:left="720"/>
      </w:pPr>
      <w:r>
        <w:rPr>
          <w:lang w:val="es_ES" w:bidi="es_ES"/>
        </w:rPr>
      </w:r>
      <w:r>
        <w:rPr>
          <w:lang w:val="es_ES" w:bidi="es_ES"/>
        </w:rPr>
        <w:t>Muchas personas vendrán afirmando ser el Mesías</w:t>
      </w:r>
    </w:p>
    <w:p>
      <w:pPr/>
      <w:r>
        <w:rPr>
          <w:lang w:val="es_ES" w:bidi="es_ES"/>
        </w:rPr>
      </w:r>
      <w:r>
        <w:rPr>
          <w:lang w:val="es_ES" w:bidi="es_ES"/>
        </w:rPr>
        <w:t>Como grupo, pongan atención a estas partes de la ambientación del texto:</w:t>
      </w:r>
    </w:p>
    <w:p>
      <w:pPr/>
      <w:r>
        <w:rPr>
          <w:lang w:val="es_ES" w:bidi="es_ES"/>
        </w:rPr>
      </w:r>
      <w:r>
        <w:rPr>
          <w:lang w:val="es_ES" w:bidi="es_ES"/>
        </w:rPr>
        <w:t>En la primera escena, Jesús y cuatro de sus discípulos están sentados en el monte de los Olivos hablando. Los otros discípulos están sentados cerca, pero no lo suficientemente cerca como para escuchar lo que Jesús está diciendo. Los discípulos le preguntaron a Jesús en el pasaje anterior: "¿Cuándo sucederá esta destrucción? ¿Qué señal vendrá para advertirnos de que esto sucederá?" Jesús está en el proceso de responder a esta pregunta.</w:t>
      </w:r>
    </w:p>
    <w:p>
      <w:pPr/>
      <w:r>
        <w:rPr>
          <w:lang w:val="es_ES" w:bidi="es_ES"/>
        </w:rPr>
      </w:r>
      <w:r>
        <w:rPr>
          <w:lang w:val="es_ES" w:bidi="es_ES"/>
        </w:rPr>
        <w:t>Jesús comienza este pasaje diciendo: "Cuando estas cosas sucedan, ¡tened cuidado!" Jesús les dice a los discípulos que diferentes grupos de personas tratarán mal a los seguidores. Serán entregados a los consejos locales. Los líderes religiosos locales golpearán a los discípulos en la sinagoga. Los gobernadores y reyes llevarán a cabo juicios injustos. Entonces los hermanos, padres e hijos traicionarán a sus familiares creyentes y los entregarán a las autoridades para que los ejecuten.</w:t>
      </w:r>
    </w:p>
    <w:p>
      <w:pPr/>
      <w:r>
        <w:rPr>
          <w:lang w:val="es_ES" w:bidi="es_ES"/>
        </w:rPr>
      </w:r>
      <w:r>
        <w:rPr>
          <w:lang w:val="es_ES" w:bidi="es_ES"/>
        </w:rPr>
        <w:t>Jesús dice que las pruebas dan a los creyentes una oportunidad para predicar las buenas nuevas sobre Jesús a las autoridades. Los creyentes deben predicar las buenas nuevas a todas las naciones antes de que el fin del mundo pueda venir. Es importante recordar que Jesús dice que no estén ansiosos ni preocupados por qué decir. El Espíritu Santo es el que hablará a través de los discípulos.</w:t>
      </w:r>
    </w:p>
    <w:p>
      <w:pPr/>
      <w:r>
        <w:rPr>
          <w:lang w:val="es_ES" w:bidi="es_ES"/>
        </w:rPr>
      </w:r>
      <w:r>
        <w:rPr>
          <w:lang w:val="es_ES" w:bidi="es_ES"/>
        </w:rPr>
        <w:t>Jesús dice que todos odiarán a los creyentes porque siguen a Jesús. Al final, los creyentes serán salvos, eso significa que vivirán con Dios para siempre en el cielo, porque permanecerán fieles para seguir a Jesús hasta el final de sus vidas.</w:t>
      </w:r>
    </w:p>
    <w:p>
      <w:pPr/>
      <w:r>
        <w:rPr>
          <w:lang w:val="es_ES" w:bidi="es_ES"/>
        </w:rPr>
      </w:r>
      <w:r>
        <w:rPr>
          <w:lang w:val="es_ES" w:bidi="es_ES"/>
        </w:rPr>
        <w:t>En la segunda escena, Jesús describe el objeto impío y odioso que causa destrucción. La presencia de Dios abandona el templo. Esta cosa odiosa probablemente tiene la forma de una persona que está en el templo y hace cosas que no debe hacer. Marcos señala esto al lector en una frase especial: "¡Lector, presta atención!" Jesús entonces dice que los que están en Judea, el área que rodea a Jerusalén, deben huir a los montes. Una persona que está en la azotea debe irse sin regresar a la casa para recoger sus cosas. Una persona en el campo debe irse sin siquiera buscar su abrigo, que probablemente se encuentra al margen del campo. Este será un tiempo muy difícil para las mujeres embarazadas y madres que amamantan. Jesús dice que oren, o hablen con Dios, y que esto no suceda en invierno, la estación dura con mal tiempo. Jesús dice que estos días serán más difíciles y problemáticos que cualquier otro desde la creación. Sin embargo, Dios va a hacer que el tiempo de sufrimiento sea más corto para que no todos mueran. Jesús dice que Dios hace esto por el bien de su pueblo elegido, aquellos que lo siguen.</w:t>
      </w:r>
    </w:p>
    <w:p>
      <w:pPr/>
      <w:r>
        <w:rPr>
          <w:lang w:val="es_ES" w:bidi="es_ES"/>
        </w:rPr>
      </w:r>
      <w:r>
        <w:rPr>
          <w:lang w:val="es_ES" w:bidi="es_ES"/>
        </w:rPr>
        <w:t>Jesús dice: "No creais si alguien dice que el Mesías está allí". Jesús dice que vendrán falsos profetas y mesías. Harán milagros para engañar al pueblo de Dios.</w:t>
      </w:r>
    </w:p>
    <w:p>
      <w:pPr/>
      <w:r>
        <w:rPr>
          <w:lang w:val="es_ES" w:bidi="es_ES"/>
        </w:rPr>
      </w:r>
      <w:r>
        <w:rPr>
          <w:lang w:val="es_ES" w:bidi="es_ES"/>
        </w:rPr>
        <w:t>Jesús termina este momento diciendo: "¡Cuidado! ¡Os he advertido sobre esto con anticipación!" Jesús está respondiendo a la pregunta anterior que los discípulos hicieron. "¿Qué sucederá en los últimos tiempos? ¿Cuál es la señal de que estas cosas sucederán?"</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13:9–23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Jesús)</w:t>
      </w:r>
    </w:p>
    <w:p>
      <w:pPr>
        <w:pStyle w:val="ListBullet"/>
        <w:spacing w:line="240" w:lineRule="auto"/>
        <w:ind w:left="720"/>
      </w:pPr>
      <w:r>
        <w:rPr>
          <w:lang w:val="es_ES" w:bidi="es_ES"/>
        </w:rPr>
      </w:r>
      <w:r>
        <w:rPr>
          <w:lang w:val="es_ES" w:bidi="es_ES"/>
        </w:rPr>
        <w:t>Autoridades que arrestan, golpean y matan a los seguidores de Jesús</w:t>
      </w:r>
    </w:p>
    <w:p>
      <w:pPr>
        <w:pStyle w:val="ListBullet"/>
        <w:spacing w:line="240" w:lineRule="auto"/>
        <w:ind w:left="720"/>
      </w:pPr>
      <w:r>
        <w:rPr>
          <w:lang w:val="es_ES" w:bidi="es_ES"/>
        </w:rPr>
      </w:r>
      <w:r>
        <w:rPr>
          <w:lang w:val="es_ES" w:bidi="es_ES"/>
        </w:rPr>
        <w:t>Familias que traicionan a sus familiares</w:t>
      </w:r>
    </w:p>
    <w:p>
      <w:pPr>
        <w:pStyle w:val="ListBullet"/>
        <w:spacing w:line="240" w:lineRule="auto"/>
        <w:ind w:left="720"/>
      </w:pPr>
      <w:r>
        <w:rPr>
          <w:lang w:val="es_ES" w:bidi="es_ES"/>
        </w:rPr>
      </w:r>
      <w:r>
        <w:rPr>
          <w:lang w:val="es_ES" w:bidi="es_ES"/>
        </w:rPr>
        <w:t>Los que huyen de Judea a las montañas</w:t>
      </w:r>
    </w:p>
    <w:p>
      <w:pPr>
        <w:pStyle w:val="ListBullet"/>
        <w:spacing w:line="240" w:lineRule="auto"/>
        <w:ind w:left="720"/>
      </w:pPr>
      <w:r>
        <w:rPr>
          <w:lang w:val="es_ES" w:bidi="es_ES"/>
        </w:rPr>
      </w:r>
      <w:r>
        <w:rPr>
          <w:lang w:val="es_ES" w:bidi="es_ES"/>
        </w:rPr>
        <w:t>Muchos que vienen afirmando ser el Mesías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continúa enseñando a sus cuatro discípulos cercanos en la ladera del monte de los Olivos. Jesús comienza diciendo: "¡Cuidado!" o "¡Mirad! Las personas os entregarán a las autoridades locales y os golpearán en las sinagogas. Tendréis juicios ante gobernadores y reyes. Pero tendréis una oportunidad de compartir las buenas nuevas sobre mí porque las buenas nuevas deben compartirse primero con todas las naciones. Cuando seáis arrestados o en el juicio, no os preocupéis por lo que dirán. Solo decid lo que Dios os dice que digáis, porque es realmente el Espíritu Santo quien os dirá qué decir".</w:t>
      </w:r>
    </w:p>
    <w:p>
      <w:pPr/>
      <w:r>
        <w:rPr>
          <w:lang w:val="es_ES" w:bidi="es_ES"/>
        </w:rPr>
      </w:r>
      <w:r>
        <w:rPr>
          <w:lang w:val="es_ES" w:bidi="es_ES"/>
        </w:rPr>
        <w:t>Detén la acción: Pregúntales a los discípulos: "¿Cómo se sienten?" Es posible que escuches cosas como, "Tengo miedo. Esto suena muy mal", o "Me preocupa que vaya a decir algo incorrecto cuando me arresten, pero esto suena como si el Espíritu Santo me ayudara, así que eso me hace sentir mejor", o "Me alegra que todas las naciones escuchen las buenas nuevas". Pregúntale a Jesús, "¿Cómo se siente mientras enseña a estos discípulos?" Puede que escuches, "Ellos están escuchando y tratando de entender. Sé que ahora no entienden realmente, pero cuando llegue este momento, espero que recuerden esta enseñanza y encuentren consuelo". Continúen con la actuación.</w:t>
      </w:r>
    </w:p>
    <w:p>
      <w:pPr/>
      <w:r>
        <w:rPr>
          <w:lang w:val="es_ES" w:bidi="es_ES"/>
        </w:rPr>
      </w:r>
      <w:r>
        <w:rPr>
          <w:lang w:val="es_ES" w:bidi="es_ES"/>
        </w:rPr>
        <w:t>Jesús continúa enseñando. Jesús les dice a sus discípulos, "Un hermano traicionará a su hermano para que él sea ejecutado, un padre traicionará a su propio hijo, y los hijos se rebelarán contra sus padres y harán que sus padres sean asesinados. Todos os odiarán porque sois mis seguidores. Pero vosotros que perseveréis hasta el fin de las cosas os salvaréis".</w:t>
      </w:r>
    </w:p>
    <w:p>
      <w:pPr/>
      <w:r>
        <w:rPr>
          <w:lang w:val="es_ES" w:bidi="es_ES"/>
        </w:rPr>
      </w:r>
      <w:r>
        <w:rPr>
          <w:lang w:val="es_ES" w:bidi="es_ES"/>
        </w:rPr>
        <w:t>Detén la acción: Pregúntales a los discípulos: "¿Cómo se sienten?" Es posible que escuches cosas como: "Me entristece pensar en familias haciéndose esto entre sí", o "Estoy preocupado por mi propia familia", o "Hay cosas que me dejan desconcertado". No puedo imaginar que las personas se comporten así". Continúen con la actuación.</w:t>
      </w:r>
    </w:p>
    <w:p>
      <w:pPr/>
      <w:r>
        <w:rPr>
          <w:lang w:val="es_ES" w:bidi="es_ES"/>
        </w:rPr>
      </w:r>
      <w:r>
        <w:rPr>
          <w:lang w:val="es_ES" w:bidi="es_ES"/>
        </w:rPr>
        <w:t>En la segunda escena, Marcos pone un comentario especial. Marcos, que está escribiendo esto, dice a los lectores: "¡Prestad atención a esta parte! ¡Es importante!" Entonces Jesús continúa hablando. Jesús les dice a sus discípulos, "Un día veréis a la cosa que es aborrecible en un lugar donde no debería estar. Cuando eso suceda, las personas en Judea deben huir a las colinas. La persona que está en su tejado debe irse y no empacar sus cosas. La persona que está en el campo debe irse y no detenerse a recoger su abrigo. Será terrible para las mujeres embarazadas y para las mujeres que amamantan a sus hijos. La angustia, la aflicción, en esos días serán mayores que cualquier cosa desde la creación o después. Todos morirán, a menos que Dios haga que el tiempo sea más corto. Pero Dios hará que el tiempo sea más corto por amor a aquellos que ha elegido, aquellos que han elegido obedecerlo".</w:t>
      </w:r>
    </w:p>
    <w:p>
      <w:pPr/>
      <w:r>
        <w:rPr>
          <w:lang w:val="es_ES" w:bidi="es_ES"/>
        </w:rPr>
      </w:r>
      <w:r>
        <w:rPr>
          <w:lang w:val="es_ES" w:bidi="es_ES"/>
        </w:rPr>
        <w:t>Detén la acción: Pregúntales a los discípulos, "¿Cómo se sienten?" Es posible que escuches cosas como, "Siento una profunda tristeza cuando escucho esto. Suena como un tiempo de terrible sufrimiento". O, "Me hace sentir miedo por mi familia, por todos mis seres queridos. Pero también suena esperanzador porque estaremos con Dios al final". Continúen con la actuación.</w:t>
      </w:r>
    </w:p>
    <w:p>
      <w:pPr/>
      <w:r>
        <w:rPr>
          <w:lang w:val="es_ES" w:bidi="es_ES"/>
        </w:rPr>
      </w:r>
      <w:r>
        <w:rPr>
          <w:lang w:val="es_ES" w:bidi="es_ES"/>
        </w:rPr>
        <w:t>Jesús continúa enseñando. Jesús les dice a sus discípulos, "Si alguien dice: 'Mirad, aquí está el Mesías', o 'Allí está', no lo creáis. Vendrán falsos mesías. Vendrán falsos profetas. Ellos harán cosas milagrosas. Harán estas cosas porque quieren engañar y confundir a las personas de Dios que han elegido seguir a Dios. ¡Cuidado! ¡Os he advertido sobre todas estas cosas!"</w:t>
      </w:r>
    </w:p>
    <w:p>
      <w:pPr/>
      <w:r>
        <w:rPr>
          <w:lang w:val="es_ES" w:bidi="es_ES"/>
        </w:rPr>
      </w:r>
      <w:r>
        <w:rPr>
          <w:lang w:val="es_ES" w:bidi="es_ES"/>
        </w:rPr>
        <w:t>Detén la acción: Pregúntale a los discípulos de Jesús, "¿Cómo se sienten?" Es posible que escuches cosas como, "Esto me deja enfadado con los falsos profetas. ¡Cómo se atreven a venir e intentar engañar al pueblo de esa manera!" o "Me da miedo que me engañen. Trataré de estar en guardia como Jesús nos está diciendo que hagamos". Pregúntale a Jesús, "¿Cómo se siente ahora?" Puede que escuches: "Están escuchando bien". Creo que están comenzando a entender. "Tengo esperanzas." Continúen con la actuación.</w:t>
      </w:r>
      <w:r>
        <w:rPr>
          <w:lang w:val="es_ES" w:bidi="es_ES"/>
        </w:rPr>
      </w:r>
    </w:p>
    <w:p>
      <w:pPr>
        <w:pStyle w:val="Heading3"/>
      </w:pPr>
      <w:r>
        <w:rPr>
          <w:lang w:val="es_ES" w:bidi="es_ES"/>
        </w:rPr>
        <w:t>Cerremos las brechas</w:t>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Jesús todavía está sentado al lado del monte de los Olivos enseñando a Pedro, Jacobo, Juan y Andrés.</w:t>
      </w:r>
    </w:p>
    <w:p>
      <w:pPr/>
      <w:r>
        <w:rPr>
          <w:lang w:val="es_ES" w:bidi="es_ES"/>
        </w:rPr>
      </w:r>
      <w:r>
        <w:rPr>
          <w:lang w:val="es_ES" w:bidi="es_ES"/>
        </w:rPr>
        <w:t xml:space="preserve">Jesús les dice a sus discípulos que serán entregados a los </w:t>
      </w:r>
      <w:r>
        <w:rPr>
          <w:b/>
          <w:lang w:val="es_ES" w:bidi="es_ES"/>
        </w:rPr>
        <w:t>consejos</w:t>
      </w:r>
      <w:r>
        <w:rPr>
          <w:lang w:val="es_ES" w:bidi="es_ES"/>
        </w:rPr>
        <w:t xml:space="preserve"> locales. Estos son líderes judíos en cada pueblo o aldea que juzgan las disputas en sus localidades.</w:t>
      </w:r>
    </w:p>
    <w:p>
      <w:pPr/>
      <w:r>
        <w:rPr>
          <w:lang w:val="es_ES" w:bidi="es_ES"/>
        </w:rPr>
      </w:r>
      <w:r>
        <w:rPr>
          <w:lang w:val="es_ES" w:bidi="es_ES"/>
        </w:rPr>
        <w:t xml:space="preserve">Las personas </w:t>
      </w:r>
      <w:r>
        <w:rPr>
          <w:b/>
          <w:lang w:val="es_ES" w:bidi="es_ES"/>
        </w:rPr>
        <w:t>golpearán</w:t>
      </w:r>
      <w:r>
        <w:rPr>
          <w:lang w:val="es_ES" w:bidi="es_ES"/>
        </w:rPr>
        <w:t xml:space="preserve"> o </w:t>
      </w:r>
      <w:r>
        <w:rPr>
          <w:b/>
          <w:lang w:val="es_ES" w:bidi="es_ES"/>
        </w:rPr>
        <w:t>azotarán</w:t>
      </w:r>
      <w:r>
        <w:rPr>
          <w:lang w:val="es_ES" w:bidi="es_ES"/>
        </w:rPr>
        <w:t xml:space="preserve"> a los seguidores repetidamente con un látigo en las </w:t>
      </w:r>
      <w:r>
        <w:rPr>
          <w:b/>
          <w:lang w:val="es_ES" w:bidi="es_ES"/>
        </w:rPr>
        <w:t>sinagogas</w:t>
      </w:r>
      <w:r>
        <w:rPr>
          <w:lang w:val="es_ES" w:bidi="es_ES"/>
        </w:rPr>
        <w:t>. Estos látigos son tiras de cuero con pedazos de metal afilados. Golpeaban a las personas tanto en sus espaldas como en su pecho.</w:t>
      </w:r>
    </w:p>
    <w:p>
      <w:pPr/>
      <w:r>
        <w:rPr>
          <w:lang w:val="es_ES" w:bidi="es_ES"/>
        </w:rPr>
      </w:r>
      <w:r>
        <w:rPr>
          <w:lang w:val="es_ES" w:bidi="es_ES"/>
        </w:rPr>
        <w:t xml:space="preserve">Traduzcan </w:t>
      </w:r>
      <w:r>
        <w:rPr>
          <w:b/>
          <w:lang w:val="es_ES" w:bidi="es_ES"/>
        </w:rPr>
        <w:t>sinagoga</w:t>
      </w:r>
      <w:r>
        <w:rPr>
          <w:lang w:val="es_ES" w:bidi="es_ES"/>
        </w:rPr>
        <w:t xml:space="preserve"> de la misma manera que la tradujeron en los pasajes anteriores de Marcos, y recuerden que sinagoga está en el Glosario Principal.</w:t>
      </w:r>
    </w:p>
    <w:p>
      <w:pPr/>
      <w:r>
        <w:rPr>
          <w:lang w:val="es_ES" w:bidi="es_ES"/>
        </w:rPr>
      </w:r>
      <w:r>
        <w:rPr>
          <w:lang w:val="es_ES" w:bidi="es_ES"/>
        </w:rPr>
        <w:t xml:space="preserve">Jesús dijo que los seguidores serán juzgados ante </w:t>
      </w:r>
      <w:r>
        <w:rPr>
          <w:b/>
          <w:lang w:val="es_ES" w:bidi="es_ES"/>
        </w:rPr>
        <w:t>gobernadores</w:t>
      </w:r>
      <w:r>
        <w:rPr>
          <w:lang w:val="es_ES" w:bidi="es_ES"/>
        </w:rPr>
        <w:t xml:space="preserve"> y </w:t>
      </w:r>
      <w:r>
        <w:rPr>
          <w:b/>
          <w:lang w:val="es_ES" w:bidi="es_ES"/>
        </w:rPr>
        <w:t>reyes. Los gobernadores</w:t>
      </w:r>
      <w:r>
        <w:rPr>
          <w:lang w:val="es_ES" w:bidi="es_ES"/>
        </w:rPr>
        <w:t xml:space="preserve"> son nombrados por un rey o presidente de un país para gobernar sobre cierta área. Los </w:t>
      </w:r>
      <w:r>
        <w:rPr>
          <w:b/>
          <w:lang w:val="es_ES" w:bidi="es_ES"/>
        </w:rPr>
        <w:t>reyes</w:t>
      </w:r>
      <w:r>
        <w:rPr>
          <w:lang w:val="es_ES" w:bidi="es_ES"/>
        </w:rPr>
        <w:t xml:space="preserve"> son gobernantes de un país o área.</w:t>
      </w:r>
    </w:p>
    <w:p>
      <w:pPr/>
      <w:r>
        <w:rPr>
          <w:lang w:val="es_ES" w:bidi="es_ES"/>
        </w:rPr>
      </w:r>
      <w:r>
        <w:rPr>
          <w:lang w:val="es_ES" w:bidi="es_ES"/>
        </w:rPr>
        <w:t xml:space="preserve">El </w:t>
      </w:r>
      <w:r>
        <w:rPr>
          <w:b/>
          <w:lang w:val="es_ES" w:bidi="es_ES"/>
        </w:rPr>
        <w:t>Evangelio,</w:t>
      </w:r>
      <w:r>
        <w:rPr>
          <w:lang w:val="es_ES" w:bidi="es_ES"/>
        </w:rPr>
        <w:t xml:space="preserve"> o </w:t>
      </w:r>
      <w:r>
        <w:rPr>
          <w:b/>
          <w:lang w:val="es_ES" w:bidi="es_ES"/>
        </w:rPr>
        <w:t>Buenas Nuevas,</w:t>
      </w:r>
      <w:r>
        <w:rPr>
          <w:lang w:val="es_ES" w:bidi="es_ES"/>
        </w:rPr>
        <w:t xml:space="preserve"> se predicará primero a todas las </w:t>
      </w:r>
      <w:r>
        <w:rPr>
          <w:b/>
          <w:lang w:val="es_ES" w:bidi="es_ES"/>
        </w:rPr>
        <w:t>naciones</w:t>
      </w:r>
      <w:r>
        <w:rPr>
          <w:lang w:val="es_ES" w:bidi="es_ES"/>
        </w:rPr>
        <w:t xml:space="preserve"> antes de que venga el fin. Las buenas nuevas son que Jesús estuvo en esta tierra, murió por nuestros pecados y fue resucitado de entre los muertos. A esto también se llama las Buenas Nuevas. </w:t>
      </w:r>
      <w:r>
        <w:rPr>
          <w:b/>
          <w:lang w:val="es_ES" w:bidi="es_ES"/>
        </w:rPr>
        <w:t>Naciones</w:t>
      </w:r>
      <w:r>
        <w:rPr>
          <w:lang w:val="es_ES" w:bidi="es_ES"/>
        </w:rPr>
        <w:t xml:space="preserve"> se encuentra en el Glosario Principal.</w:t>
      </w:r>
    </w:p>
    <w:p>
      <w:pPr/>
      <w:r>
        <w:rPr>
          <w:lang w:val="es_ES" w:bidi="es_ES"/>
        </w:rPr>
      </w:r>
      <w:r>
        <w:rPr>
          <w:lang w:val="es_ES" w:bidi="es_ES"/>
        </w:rPr>
        <w:t xml:space="preserve">Jesús dijo que no se preocuparan por lo que dirán cuando sean arrestados, el </w:t>
      </w:r>
      <w:r>
        <w:rPr>
          <w:b/>
          <w:lang w:val="es_ES" w:bidi="es_ES"/>
        </w:rPr>
        <w:t>Espíritu Santo</w:t>
      </w:r>
      <w:r>
        <w:rPr>
          <w:lang w:val="es_ES" w:bidi="es_ES"/>
        </w:rPr>
        <w:t xml:space="preserve"> hablará por ellos. Traduzcan </w:t>
      </w:r>
      <w:r>
        <w:rPr>
          <w:b/>
          <w:lang w:val="es_ES" w:bidi="es_ES"/>
        </w:rPr>
        <w:t>Espíritu Santo</w:t>
      </w:r>
      <w:r>
        <w:rPr>
          <w:lang w:val="es_ES" w:bidi="es_ES"/>
        </w:rPr>
        <w:t xml:space="preserve"> de la misma manera que lo han traducido anteriormente, y recuerden que el Espíritu Santo está en el glosario.</w:t>
      </w:r>
    </w:p>
    <w:p>
      <w:pPr/>
      <w:r>
        <w:rPr>
          <w:lang w:val="es_ES" w:bidi="es_ES"/>
        </w:rPr>
      </w:r>
      <w:r>
        <w:rPr>
          <w:lang w:val="es_ES" w:bidi="es_ES"/>
        </w:rPr>
        <w:t xml:space="preserve">Las cosas continuarán yendo mal. Un </w:t>
      </w:r>
      <w:r>
        <w:rPr>
          <w:b/>
          <w:lang w:val="es_ES" w:bidi="es_ES"/>
        </w:rPr>
        <w:t>hermano traicionará a un hermano.</w:t>
      </w:r>
      <w:r>
        <w:rPr>
          <w:lang w:val="es_ES" w:bidi="es_ES"/>
        </w:rPr>
        <w:t xml:space="preserve"> Si su idioma solo tiene palabras para hermanos mayores o menores, es posible que necesite usar una palabra general para hermano o hermana aquí.</w:t>
      </w:r>
    </w:p>
    <w:p>
      <w:pPr/>
      <w:r>
        <w:rPr>
          <w:lang w:val="es_ES" w:bidi="es_ES"/>
        </w:rPr>
      </w:r>
      <w:r>
        <w:rPr>
          <w:lang w:val="es_ES" w:bidi="es_ES"/>
        </w:rPr>
        <w:t xml:space="preserve">Jesús dice que en el odio y la traición, los seguidores que perseveran y son fieles a él serán </w:t>
      </w:r>
      <w:r>
        <w:rPr>
          <w:b/>
          <w:lang w:val="es_ES" w:bidi="es_ES"/>
        </w:rPr>
        <w:t>salvos,</w:t>
      </w:r>
      <w:r>
        <w:rPr>
          <w:lang w:val="es_ES" w:bidi="es_ES"/>
        </w:rPr>
        <w:t xml:space="preserve"> o en otras palabras, vivirán para siempre con Dios. Salvo está en el Glosario Principal.</w:t>
      </w:r>
    </w:p>
    <w:p>
      <w:pPr/>
      <w:r>
        <w:rPr>
          <w:lang w:val="es_ES" w:bidi="es_ES"/>
        </w:rPr>
      </w:r>
      <w:r>
        <w:rPr>
          <w:lang w:val="es_ES" w:bidi="es_ES"/>
        </w:rPr>
        <w:t xml:space="preserve">Jesús continúa diciendo que un día una </w:t>
      </w:r>
      <w:r>
        <w:rPr>
          <w:b/>
          <w:lang w:val="es_ES" w:bidi="es_ES"/>
        </w:rPr>
        <w:t>abominación desoladora,</w:t>
      </w:r>
      <w:r>
        <w:rPr>
          <w:lang w:val="es_ES" w:bidi="es_ES"/>
        </w:rPr>
        <w:t xml:space="preserve"> o </w:t>
      </w:r>
      <w:r>
        <w:rPr>
          <w:b/>
          <w:lang w:val="es_ES" w:bidi="es_ES"/>
        </w:rPr>
        <w:t>un sacrilegio que causa destrucción</w:t>
      </w:r>
      <w:r>
        <w:rPr>
          <w:lang w:val="es_ES" w:bidi="es_ES"/>
        </w:rPr>
        <w:t xml:space="preserve"> vendrá y causará destrucción y dolor en el mundo. Esta cosa horrible hará que la presencia de Dios se vaya y que Dios juzgue la tierra. En griego, esta frase significa literalmente "una cosa detestada que causa horror". Tu equipo podría traducir esto como "lo odiado que destruye o causa miedo".</w:t>
      </w:r>
    </w:p>
    <w:p>
      <w:pPr/>
      <w:r>
        <w:rPr>
          <w:lang w:val="es_ES" w:bidi="es_ES"/>
        </w:rPr>
      </w:r>
      <w:r>
        <w:rPr>
          <w:lang w:val="es_ES" w:bidi="es_ES"/>
        </w:rPr>
        <w:t xml:space="preserve">Jesús dice que las personas que están en </w:t>
      </w:r>
      <w:r>
        <w:rPr>
          <w:b/>
          <w:lang w:val="es_ES" w:bidi="es_ES"/>
        </w:rPr>
        <w:t>Judea</w:t>
      </w:r>
      <w:r>
        <w:rPr>
          <w:lang w:val="es_ES" w:bidi="es_ES"/>
        </w:rPr>
        <w:t xml:space="preserve"> deben huir a otros montes. </w:t>
      </w:r>
      <w:r>
        <w:rPr>
          <w:b/>
          <w:lang w:val="es_ES" w:bidi="es_ES"/>
        </w:rPr>
        <w:t>Judea</w:t>
      </w:r>
      <w:r>
        <w:rPr>
          <w:lang w:val="es_ES" w:bidi="es_ES"/>
        </w:rPr>
        <w:t xml:space="preserve"> es la región que rodea a Jerusalén y es una de las áreas que Dios dio a una de las doce tribus de Israel, Judá, cuando las trajo de Egipto. Jesús está diciendo que el pueblo tendrá que huir de su propio país para ir a otro lugar.</w:t>
      </w:r>
    </w:p>
    <w:p>
      <w:pPr/>
      <w:r>
        <w:rPr>
          <w:lang w:val="es_ES" w:bidi="es_ES"/>
        </w:rPr>
      </w:r>
      <w:r>
        <w:rPr>
          <w:lang w:val="es_ES" w:bidi="es_ES"/>
        </w:rPr>
        <w:t xml:space="preserve">Jesús entonces dice que la persona que está en los campos debe irse de inmediato y ni siquiera tomar su manto o </w:t>
      </w:r>
      <w:r>
        <w:rPr>
          <w:b/>
          <w:lang w:val="es_ES" w:bidi="es_ES"/>
        </w:rPr>
        <w:t>abrigo.</w:t>
      </w:r>
    </w:p>
    <w:p>
      <w:pPr/>
      <w:r>
        <w:rPr>
          <w:lang w:val="es_ES" w:bidi="es_ES"/>
        </w:rPr>
      </w:r>
      <w:r>
        <w:rPr>
          <w:lang w:val="es_ES" w:bidi="es_ES"/>
        </w:rPr>
        <w:t>Detente aquí y muestra a tu equipo de traducción una foto de un abrigo, y recuerda que abrigo se encuentra en el Glosario Principal.</w:t>
      </w:r>
    </w:p>
    <w:p>
      <w:pPr/>
      <w:r>
        <w:rPr>
          <w:lang w:val="es_ES" w:bidi="es_ES"/>
        </w:rPr>
      </w:r>
      <w:r>
        <w:rPr>
          <w:lang w:val="es_ES" w:bidi="es_ES"/>
        </w:rPr>
        <w:t xml:space="preserve">Jesús dice que las personas deben </w:t>
      </w:r>
      <w:r>
        <w:rPr>
          <w:b/>
          <w:lang w:val="es_ES" w:bidi="es_ES"/>
        </w:rPr>
        <w:t>orar</w:t>
      </w:r>
      <w:r>
        <w:rPr>
          <w:lang w:val="es_ES" w:bidi="es_ES"/>
        </w:rPr>
        <w:t xml:space="preserve"> para no tener que huir durante el </w:t>
      </w:r>
      <w:r>
        <w:rPr>
          <w:b/>
          <w:lang w:val="es_ES" w:bidi="es_ES"/>
        </w:rPr>
        <w:t>invierno.</w:t>
      </w:r>
      <w:r>
        <w:rPr>
          <w:lang w:val="es_ES" w:bidi="es_ES"/>
        </w:rPr>
        <w:t xml:space="preserve"> La </w:t>
      </w:r>
      <w:r>
        <w:rPr>
          <w:b/>
          <w:lang w:val="es_ES" w:bidi="es_ES"/>
        </w:rPr>
        <w:t>oración</w:t>
      </w:r>
      <w:r>
        <w:rPr>
          <w:lang w:val="es_ES" w:bidi="es_ES"/>
        </w:rPr>
        <w:t xml:space="preserve"> en el Nuevo Testamento se refiere a comunicarse con Dios. Asegúrense de que la palabra que usan aquí no se refiera solo a comunicación ritual, sino a algo más personal.</w:t>
      </w:r>
    </w:p>
    <w:p>
      <w:pPr/>
      <w:r>
        <w:rPr>
          <w:lang w:val="es_ES" w:bidi="es_ES"/>
        </w:rPr>
      </w:r>
      <w:r>
        <w:rPr>
          <w:lang w:val="es_ES" w:bidi="es_ES"/>
        </w:rPr>
        <w:t xml:space="preserve">El </w:t>
      </w:r>
      <w:r>
        <w:rPr>
          <w:b/>
          <w:lang w:val="es_ES" w:bidi="es_ES"/>
        </w:rPr>
        <w:t>invierno</w:t>
      </w:r>
      <w:r>
        <w:rPr>
          <w:lang w:val="es_ES" w:bidi="es_ES"/>
        </w:rPr>
        <w:t xml:space="preserve"> puede variar según la cultura. Es posible que necesites decir estación de lluvias, meses malos o clima adverso.</w:t>
      </w:r>
    </w:p>
    <w:p>
      <w:pPr/>
      <w:r>
        <w:rPr>
          <w:lang w:val="es_ES" w:bidi="es_ES"/>
        </w:rPr>
      </w:r>
      <w:r>
        <w:rPr>
          <w:lang w:val="es_ES" w:bidi="es_ES"/>
        </w:rPr>
        <w:t xml:space="preserve">Jesús entonces dice que el </w:t>
      </w:r>
      <w:r>
        <w:rPr>
          <w:b/>
          <w:lang w:val="es_ES" w:bidi="es_ES"/>
        </w:rPr>
        <w:t>Señor (o Dios, en este caso)</w:t>
      </w:r>
      <w:r>
        <w:rPr>
          <w:lang w:val="es_ES" w:bidi="es_ES"/>
        </w:rPr>
        <w:t xml:space="preserve"> hará que el tiempo de las dificultades sea más corto. Él no hará que las horas del día sean más cortas, sino que hará que el número de días o meses sea más corto. Dios y Señor se mencionan en el Glosario Principal.</w:t>
      </w:r>
    </w:p>
    <w:p>
      <w:pPr/>
      <w:r>
        <w:rPr>
          <w:lang w:val="es_ES" w:bidi="es_ES"/>
        </w:rPr>
      </w:r>
      <w:r>
        <w:rPr>
          <w:lang w:val="es_ES" w:bidi="es_ES"/>
        </w:rPr>
        <w:t xml:space="preserve">Dios acortará el número de días para que no mueran todos. Algunos de sus </w:t>
      </w:r>
      <w:r>
        <w:rPr>
          <w:b/>
          <w:lang w:val="es_ES" w:bidi="es_ES"/>
        </w:rPr>
        <w:t>elegidos</w:t>
      </w:r>
      <w:r>
        <w:rPr>
          <w:lang w:val="es_ES" w:bidi="es_ES"/>
        </w:rPr>
        <w:t xml:space="preserve"> serán salvos. Los elegidos son aquellos a quienes Dios ha elegido, o aquellos que siguen a Jesús.</w:t>
      </w:r>
    </w:p>
    <w:p>
      <w:pPr/>
      <w:r>
        <w:rPr>
          <w:lang w:val="es_ES" w:bidi="es_ES"/>
        </w:rPr>
      </w:r>
      <w:r>
        <w:rPr>
          <w:lang w:val="es_ES" w:bidi="es_ES"/>
        </w:rPr>
        <w:t xml:space="preserve">Algunas personas vendrán y dirán que son el </w:t>
      </w:r>
      <w:r>
        <w:rPr>
          <w:b/>
          <w:lang w:val="es_ES" w:bidi="es_ES"/>
        </w:rPr>
        <w:t>Mesías,</w:t>
      </w:r>
      <w:r>
        <w:rPr>
          <w:lang w:val="es_ES" w:bidi="es_ES"/>
        </w:rPr>
        <w:t xml:space="preserve"> o </w:t>
      </w:r>
      <w:r>
        <w:rPr>
          <w:b/>
          <w:lang w:val="es_ES" w:bidi="es_ES"/>
        </w:rPr>
        <w:t>Cristo.</w:t>
      </w:r>
      <w:r>
        <w:rPr>
          <w:lang w:val="es_ES" w:bidi="es_ES"/>
        </w:rPr>
        <w:t xml:space="preserve"> Recuerden traducir este título para Jesús de la misma manera que lo han hecho en los pasajes anteriores. Consulten el Glosario Principal para obtener más información.</w:t>
      </w:r>
    </w:p>
    <w:p>
      <w:pPr/>
      <w:r>
        <w:rPr>
          <w:lang w:val="es_ES" w:bidi="es_ES"/>
        </w:rPr>
      </w:r>
      <w:r>
        <w:rPr>
          <w:lang w:val="es_ES" w:bidi="es_ES"/>
        </w:rPr>
        <w:t xml:space="preserve">Vendrán falsos </w:t>
      </w:r>
      <w:r>
        <w:rPr>
          <w:b/>
          <w:lang w:val="es_ES" w:bidi="es_ES"/>
        </w:rPr>
        <w:t>profetas</w:t>
      </w:r>
      <w:r>
        <w:rPr>
          <w:lang w:val="es_ES" w:bidi="es_ES"/>
        </w:rPr>
        <w:t xml:space="preserve"> y harán </w:t>
      </w:r>
      <w:r>
        <w:rPr>
          <w:b/>
          <w:lang w:val="es_ES" w:bidi="es_ES"/>
        </w:rPr>
        <w:t>señales y maravillas</w:t>
      </w:r>
      <w:r>
        <w:rPr>
          <w:lang w:val="es_ES" w:bidi="es_ES"/>
        </w:rPr>
        <w:t xml:space="preserve"> para engañar a las personas y hacerles pensar que son de Dios. Usen la misma palabra para profetas que en los pasajes anteriores y recuerden que profetas se encuentra en el Glosario Principal.</w:t>
      </w:r>
    </w:p>
    <w:p>
      <w:pPr/>
      <w:r>
        <w:rPr>
          <w:lang w:val="es_ES" w:bidi="es_ES"/>
        </w:rPr>
      </w:r>
      <w:r>
        <w:rPr>
          <w:b/>
          <w:lang w:val="es_ES" w:bidi="es_ES"/>
        </w:rPr>
        <w:t>Señales y maravillas</w:t>
      </w:r>
      <w:r>
        <w:rPr>
          <w:lang w:val="es_ES" w:bidi="es_ES"/>
        </w:rPr>
        <w:t xml:space="preserve"> Una señal es una indicación de que algo es verdad o que sucederá. Una señal podría ser una advertencia. Una maravilla, o milagro, es simplemente algo sobrenatural o asombroso que sucede y que solo Dios puede hacer. Recuerden que señales y milagros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13:24–31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13:24–31 y guárdenlo en sus corazones.</w:t>
      </w:r>
    </w:p>
    <w:p>
      <w:pPr/>
      <w:r>
        <w:rPr>
          <w:lang w:val="es_ES" w:bidi="es_ES"/>
        </w:rPr>
      </w:r>
      <w:r>
        <w:rPr>
          <w:lang w:val="es_ES" w:bidi="es_ES"/>
        </w:rPr>
        <w:t>Escuchen una versión en audio de Marcos 13:24–31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les ha estado hablando a sus discípulos sobre los tiempos difíciles que les esperan a sus seguidores. Jesús todavía está sentado con sus cuatro discípulos, y los demás a una pequeña distancia, al lado del monte de los Olivos. Jesús comienza la enseñanza con un poco de poesía y luego termina hablando a los discípulos sobre lo que sucederá.</w:t>
      </w:r>
    </w:p>
    <w:p>
      <w:pPr/>
      <w:r>
        <w:rPr>
          <w:lang w:val="es_ES" w:bidi="es_ES"/>
        </w:rPr>
      </w:r>
      <w:r>
        <w:rPr>
          <w:lang w:val="es_ES" w:bidi="es_ES"/>
        </w:rPr>
        <w:t>Detente aquí y muestra a tu equipo de traducción una foto de la ladera del monte de los Olivos.</w:t>
      </w:r>
    </w:p>
    <w:p>
      <w:pPr/>
      <w:r>
        <w:rPr>
          <w:lang w:val="es_ES" w:bidi="es_ES"/>
        </w:rPr>
      </w:r>
      <w:r>
        <w:rPr>
          <w:lang w:val="es_ES" w:bidi="es_ES"/>
        </w:rPr>
        <w:t>Deténganse aquí y repasen la manera en que han decidido hablar de la angustia del pueblo o del sufrimiento que ocurrirá. Aquí Jesús se refiere a ese sufrimiento que ya se ha descrito. Pausen la grabación aquí.</w:t>
      </w:r>
    </w:p>
    <w:p>
      <w:pPr/>
      <w:r>
        <w:rPr>
          <w:lang w:val="es_ES" w:bidi="es_ES"/>
        </w:rPr>
      </w:r>
      <w:r>
        <w:rPr>
          <w:lang w:val="es_ES" w:bidi="es_ES"/>
        </w:rPr>
        <w:t>En el pasaje anterior o en la parte anterior de esta enseñanza, Jesús describió la cosa aborrecible que causará destrucción y hará que la gloria de Dios se retire de su templo. Jesús habla de la tribulación, o de los días difíciles de sufrimiento. No sabemos cuánto durarán estos días de sufrimiento. Entonces, en este pasaje de las Escrituras, Jesús dice que en algún momento después de esos días difíciles o días de sufrimiento, habrá mucho caos en los cielos, o en el cielo. Jesús enumera las tres cosas principales en el cielo: el sol, la luna y las estrellas. Jesús explica cómo cada uno se oscurecerá o cómo su luz caerá del cielo. Entonces Jesús lo resume diciendo, "Los poderes que están en los cielos, o el sol, la luna y las estrellas en el cielo, serán sacudidos". Propetas como Joel del Antiguo Testamento dijeron que el sol, la luna y las estrellas perderían su luz. En las profecías del Antiguo Testamento, estas cosas que suceden en el cielo mostraban que Dios estaba actuando en la historia humana.</w:t>
      </w:r>
    </w:p>
    <w:p>
      <w:pPr/>
      <w:r>
        <w:rPr>
          <w:lang w:val="es_ES" w:bidi="es_ES"/>
        </w:rPr>
      </w:r>
      <w:r>
        <w:rPr>
          <w:lang w:val="es_ES" w:bidi="es_ES"/>
        </w:rPr>
        <w:t>Deténganse aquí y conversen como equipo de traducción: ¿Cómo hablan ustedes de profecías o predicciones pasadas en enseñanzas religiosas o espirituales en su cultura? Cuenten una historia sobre alguien que da una predicción de las cosas que están por venir. Escuchen atentamente el lenguaje del narrador. ¿Su idioma cambia cuando hablan de profecías? Pausen la grabación aquí.</w:t>
      </w:r>
    </w:p>
    <w:p>
      <w:pPr/>
      <w:r>
        <w:rPr>
          <w:lang w:val="es_ES" w:bidi="es_ES"/>
        </w:rPr>
      </w:r>
      <w:r>
        <w:rPr>
          <w:lang w:val="es_ES" w:bidi="es_ES"/>
        </w:rPr>
        <w:t>Entonces Jesús describe al Hijo del Hombre. Jesús a menudo se refiere a sí mismo como el Hijo del Hombre en el libro de Marcos. El Hijo del Hombre recuerda a la audiencia de Marcos el pasaje de Daniel 7, en el que alguien como un Hijo del Hombre fue llevado al trono de Dios, donde al Hijo del Hombre se le dio autoridad, honor y soberanía sobre todas las naciones del mundo. Sin embargo, aquí Jesús dice que el Hijo del Hombre mismo vendrá con poder y gloria. Esta diferencia es que en este pasaje el Hijo del Hombre no es llevado a Dios, sino que viene como Dios a la tierra. Este Hijo del Hombre enviará ángeles para reunir a su propio pueblo de todo el mundo y del extremo más lejano de la tierra. En otras palabras, nadie podrá esconderse del Hijo del Hombre. Los ángeles son seres sobrenaturales que sirven a Dios de muchas maneras. Gloria significa la asombrosa maravilla de Dios. Solo Dios "viene en gloria". El público de Jesús habría entendido que estos escogidos, o los elegidos, eran el pueblo judío dispersado por los cuatro vientos, o de todo el mundo, que sería reunido de nuevo. El público de Jesús también habría entendido que Jesús estaba describiendo al Hijo del Hombre como alguien que era Dios mismo.</w:t>
      </w:r>
    </w:p>
    <w:p>
      <w:pPr/>
      <w:r>
        <w:rPr>
          <w:lang w:val="es_ES" w:bidi="es_ES"/>
        </w:rPr>
      </w:r>
      <w:r>
        <w:rPr>
          <w:lang w:val="es_ES" w:bidi="es_ES"/>
        </w:rPr>
        <w:t>Detente y muestra al equipo un mapa del mundo con Jerusalén o Israel en el medio del mapa. Pide al equipo que indique cuáles serían los lugares más lejanos o los confines de la tierra. Pausen la grabación aquí.</w:t>
      </w:r>
    </w:p>
    <w:p>
      <w:pPr/>
      <w:r>
        <w:rPr>
          <w:lang w:val="es_ES" w:bidi="es_ES"/>
        </w:rPr>
      </w:r>
      <w:r>
        <w:rPr>
          <w:lang w:val="es_ES" w:bidi="es_ES"/>
        </w:rPr>
        <w:t>Recuerden que Jesús está sentado en el monte de los Olivos con sus discípulos. Ahora Jesús responde de manera más completa a la pregunta original que sus cuatro discípulos le hicieron cuando se sentaron por primera vez: ¿Cuándo sucederán estas cosas, la destrucción del templo y todas las demás cosas horribles? Jesús les dice a sus discípulos que aprendan una lección de cómo crece la higuera. La higuera es un árbol muy común que se encuentra en todo Israel. Jesús eligió un árbol frutal común para este ejemplo.</w:t>
      </w:r>
    </w:p>
    <w:p>
      <w:pPr/>
      <w:r>
        <w:rPr>
          <w:lang w:val="es_ES" w:bidi="es_ES"/>
        </w:rPr>
      </w:r>
      <w:r>
        <w:rPr>
          <w:lang w:val="es_ES" w:bidi="es_ES"/>
        </w:rPr>
        <w:t>Detente aquí y muestra a tu equipo de traducción una foto de una higuera antes de que tenga hojas, y después de que tenga hojas e higos. Pausen la grabación aquí.</w:t>
      </w:r>
    </w:p>
    <w:p>
      <w:pPr/>
      <w:r>
        <w:rPr>
          <w:lang w:val="es_ES" w:bidi="es_ES"/>
        </w:rPr>
      </w:r>
      <w:r>
        <w:rPr>
          <w:lang w:val="es_ES" w:bidi="es_ES"/>
        </w:rPr>
        <w:t>La higuera es un árbol que pierde sus hojas cuando el clima se enfría. La higuera muestra que está a punto de dar fruto cuando sus ramas se ablandan y hojas pequeñas comienzan a brotar. Cuando las hojas de la higuera regresan, es seguro que el invierno, o el frío, ha terminado. La higuera es una comparación con las señales de que el fin de los tiempos está llegando. Deténganse y conversen: Hablen sobre los cambios en el clima de su país. ¿Qué señales tienen de que la estación está a punto de cambiar? ¿Cómo saben cuándo es hora de preparar la tierra y la planta? ¿Cómo saben cuándo aparecerá el fruto en los árboles o en las vides? Pausen la grabación aquí.</w:t>
      </w:r>
    </w:p>
    <w:p>
      <w:pPr/>
      <w:r>
        <w:rPr>
          <w:lang w:val="es_ES" w:bidi="es_ES"/>
        </w:rPr>
      </w:r>
      <w:r>
        <w:rPr>
          <w:lang w:val="es_ES" w:bidi="es_ES"/>
        </w:rPr>
        <w:t xml:space="preserve">Jesús dice: "De la misma manera, cuando </w:t>
      </w:r>
      <w:r>
        <w:rPr>
          <w:b/>
          <w:lang w:val="es_ES" w:bidi="es_ES"/>
        </w:rPr>
        <w:t>estas cosas</w:t>
      </w:r>
      <w:r>
        <w:rPr>
          <w:lang w:val="es_ES" w:bidi="es_ES"/>
        </w:rPr>
        <w:t xml:space="preserve"> o las cosas difíciles de las que Jesús ha estado hablando comiencen a suceder", el regreso de Jesús o el fin de los tiempos están cerca. Al igual que la higuera cuando comienza a florecer, cuando suceden cosas difíciles como la abominación que causará destrucción y el arresto de los seguidores de Jesús, esa es una señal de que el fin de los tiempos se acerca. El regreso de Jesús está "a las puertas", o a punto de suceder. A las puertas es una ilustración. Cuando alguien está viniendo, a las puertas, sabemos que la llegada de esta persona está sucediendo en este momento. Deténganse y conversen: Cuenten una historia sobre alguien que está viniendo. Incluyan en la historia diferentes lugares que esta persona se encuentra mientras viaja. Cuando él llegue a la puerta y esté listo para entrar, pueden detener la historia. Ahora hablen sobre las imágenes verbales que el narrador usó para describir dónde se encontraba la persona en diferentes etapas de este viaje. Pausen la grabación aquí.</w:t>
      </w:r>
    </w:p>
    <w:p>
      <w:pPr/>
      <w:r>
        <w:rPr>
          <w:lang w:val="es_ES" w:bidi="es_ES"/>
        </w:rPr>
      </w:r>
      <w:r>
        <w:rPr>
          <w:lang w:val="es_ES" w:bidi="es_ES"/>
        </w:rPr>
        <w:t xml:space="preserve">Este pasaje de las Escrituras es muy difícil de traducir, porque no sabemos exactamente de qué está hablando Jesús cuando se refiere a que </w:t>
      </w:r>
      <w:r>
        <w:rPr>
          <w:b/>
          <w:lang w:val="es_ES" w:bidi="es_ES"/>
        </w:rPr>
        <w:t>estas cosas</w:t>
      </w:r>
      <w:r>
        <w:rPr>
          <w:lang w:val="es_ES" w:bidi="es_ES"/>
        </w:rPr>
        <w:t xml:space="preserve"> sucedan. Él podría estar refiriéndose a la cosa odiada que causa destrucción, o a que el sol, la luna y las estrellas se oscurecen. Sabemos que lo odiado que causa la destrucción y el arresto de los seguidores de Jesús sucede en algún momento antes del fin del mundo. Entonces, después de ese tiempo difícil, el sol, la luna y las estrellas pierden su luz justo antes de que Jesús regrese para reunir a su pueblo y rescatarlos de la destrucción.</w:t>
      </w:r>
    </w:p>
    <w:p>
      <w:pPr/>
      <w:r>
        <w:rPr>
          <w:lang w:val="es_ES" w:bidi="es_ES"/>
        </w:rPr>
      </w:r>
      <w:r>
        <w:rPr>
          <w:lang w:val="es_ES" w:bidi="es_ES"/>
        </w:rPr>
        <w:t xml:space="preserve">Jesús quiere que las personas escuchen con cuidado: "En verdad os digo. Esta generación no pasará antes de que todas estas cosas sucedan". Nuevamente, no sabemos exactamente a qué se refieren </w:t>
      </w:r>
      <w:r>
        <w:rPr>
          <w:b/>
          <w:lang w:val="es_ES" w:bidi="es_ES"/>
        </w:rPr>
        <w:t>estas cosas</w:t>
      </w:r>
      <w:r>
        <w:rPr>
          <w:lang w:val="es_ES" w:bidi="es_ES"/>
        </w:rPr>
        <w:t>. Sin embargo, la mayoría de los estudiosos piensa que Jesús está diciendo que aquello aborrecible que causa destrucción sucederá durante la vida de algunos de sus discípulos. Una cosa horrible sucedió en el año 70 d. C. durante la vida de algunos de sus discípulos. El Templo fue completamente destruido. Sin embargo, el mundo no terminó y Jesús no regresó en ese momento. Sabemos que el fin del mundo aún está por venir, y que probablemente volverá a aparecer otra cosa odiada que causa destrucción. Las profecías generalmente se hacen realidad casi de inmediato, y luego se hacen realidad nuevamente más adelante en la historia.</w:t>
      </w:r>
    </w:p>
    <w:p>
      <w:pPr/>
      <w:r>
        <w:rPr>
          <w:lang w:val="es_ES" w:bidi="es_ES"/>
        </w:rPr>
      </w:r>
      <w:r>
        <w:rPr>
          <w:lang w:val="es_ES" w:bidi="es_ES"/>
        </w:rPr>
        <w:t>Deténganse aquí y conversen como equipo de traducción: ¿Cómo hablan de profecías en sus enseñanzas religiosas o espirituales en su cultura? Cuenten una historia con un ejemplo de profecías que todos conozcan, ya sea de la fe cristiana o de otra fe. ¿Qué tipo de lenguaje usan? ¿Cómo entienden las personas estas profecías? ¿Piensan que se harán realidad de inmediato? Pausen la grabación aquí.</w:t>
      </w:r>
    </w:p>
    <w:p>
      <w:pPr/>
      <w:r>
        <w:rPr>
          <w:lang w:val="es_ES" w:bidi="es_ES"/>
        </w:rPr>
      </w:r>
      <w:r>
        <w:rPr>
          <w:lang w:val="es_ES" w:bidi="es_ES"/>
        </w:rPr>
        <w:t>Los profetas del Antiguo Testamento dijeron que el cielo y la tierra desaparecerán, pero que la Palabra de Dios nunca desaparecerá. Esto significa que todo lo que hay en la tierra desaparecerá, pero las palabras de Jesús, o las cosas que Jesús habló y enseñó, nunca desaparecerán. Jesús está demostrando una vez más que Jesús es el Salvador Prometido, o Mesías.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13:24–31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dos escenas.</w:t>
      </w:r>
    </w:p>
    <w:p>
      <w:pPr/>
      <w:r>
        <w:rPr>
          <w:lang w:val="es_ES" w:bidi="es_ES"/>
        </w:rPr>
      </w:r>
      <w:r>
        <w:rPr>
          <w:b/>
          <w:lang w:val="es_ES" w:bidi="es_ES"/>
        </w:rPr>
        <w:t>En la primera escena:</w:t>
      </w:r>
      <w:r>
        <w:rPr>
          <w:lang w:val="es_ES" w:bidi="es_ES"/>
        </w:rPr>
        <w:t xml:space="preserve"> Jesús continúa enseñando a sus cuatro discípulos al lado del monte de los Olivos. Jesús describe a sus discípulos cómo el sol, la luna y las estrellas ya no darán su luz. Cuando eso suceda, el Hijo del Hombre, o Jesús, vendrá con poder y gloria. El Hijo del Hombre reunirá a su pueblo elegido de todas las partes de la tierra.</w:t>
      </w:r>
    </w:p>
    <w:p>
      <w:pPr/>
      <w:r>
        <w:rPr>
          <w:lang w:val="es_ES" w:bidi="es_ES"/>
        </w:rPr>
      </w:r>
      <w:r>
        <w:rPr>
          <w:b/>
          <w:lang w:val="es_ES" w:bidi="es_ES"/>
        </w:rPr>
        <w:t>En la segunda escena:</w:t>
      </w:r>
      <w:r>
        <w:rPr>
          <w:lang w:val="es_ES" w:bidi="es_ES"/>
        </w:rPr>
        <w:t xml:space="preserve"> Jesús les da a sus discípulos una lección a partir de una higuera. Sabemos que el clima frío ha terminado cuando la higuera comienza a florecer. De la misma manera, sabemos que el fin de los tiempos está cerca cuando ciertas cosas suceden.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él)</w:t>
      </w:r>
    </w:p>
    <w:p>
      <w:pPr>
        <w:pStyle w:val="ListBullet"/>
        <w:spacing w:line="240" w:lineRule="auto"/>
        <w:ind w:left="720"/>
      </w:pPr>
      <w:r>
        <w:rPr>
          <w:lang w:val="es_ES" w:bidi="es_ES"/>
        </w:rPr>
      </w:r>
      <w:r>
        <w:rPr>
          <w:lang w:val="es_ES" w:bidi="es_ES"/>
        </w:rPr>
        <w:t>Los elegidos</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En grupo, presten atención a estas partes del contexto del pasaje: Al comenzar la primera escena y la predicción que Jesús dio sobre el sol, la luna y las estrellas, decidan si usarán poesía o expresiones poéticas para esta parte. La mayoría de las traducciones hacen esto de una forma poética, mientras que algunas usan oraciones comunes, pero todas las traducciones encuentran alguna manera de enfatizar las declaraciones para que las personas entiendan que esta es una profecía. Jesús hace dos declaraciones que son causa y efecto, o la segunda parte de la declaración ocurre debido a la primera. La luna recibe luz del sol. Por lo tanto, si el sol está oscuro, la luna estará oscura. Si las estrellas caen del cielo, entonces todo lo que hay en el cielo será sacudido.</w:t>
      </w:r>
    </w:p>
    <w:p>
      <w:pPr/>
      <w:r>
        <w:rPr>
          <w:lang w:val="es_ES" w:bidi="es_ES"/>
        </w:rPr>
      </w:r>
      <w:r>
        <w:rPr>
          <w:lang w:val="es_ES" w:bidi="es_ES"/>
        </w:rPr>
        <w:t>Deténganse y practiquen diciendo estas dos declaraciones de causa y efecto para ver cómo podrían funcionar como poesía en su idioma, o si funcionan mejor como declaraciones narrativas. Pausen la grabación aquí.</w:t>
      </w:r>
    </w:p>
    <w:p>
      <w:pPr/>
      <w:r>
        <w:rPr>
          <w:lang w:val="es_ES" w:bidi="es_ES"/>
        </w:rPr>
      </w:r>
      <w:r>
        <w:rPr>
          <w:lang w:val="es_ES" w:bidi="es_ES"/>
        </w:rPr>
        <w:t>Jesús habla del Hijo del Hombre que vendrá sobre las nubes. El Hijo del Hombre enviará a sus ángeles para reunir a los que pertenecen al Hijo del Hombre de los confines de la tierra.</w:t>
      </w:r>
    </w:p>
    <w:p>
      <w:pPr/>
      <w:r>
        <w:rPr>
          <w:lang w:val="es_ES" w:bidi="es_ES"/>
        </w:rPr>
      </w:r>
      <w:r>
        <w:rPr>
          <w:lang w:val="es_ES" w:bidi="es_ES"/>
        </w:rPr>
        <w:t>Hagan una pausa aquí y decidan cómo interpretarán esta escena. ¿Cómo describirán esta escena? Pausen la grabación aquí.</w:t>
      </w:r>
    </w:p>
    <w:p>
      <w:pPr/>
      <w:r>
        <w:rPr>
          <w:lang w:val="es_ES" w:bidi="es_ES"/>
        </w:rPr>
      </w:r>
      <w:r>
        <w:rPr>
          <w:lang w:val="es_ES" w:bidi="es_ES"/>
        </w:rPr>
        <w:t>Recuerden que Jesús y cuatro de sus discípulos todavía están sentados a un lado del monte de los Olivos. Esta es una continuación de las enseñanzas anteriores en la ladera de la montaña. Jesús comenzó esta enseñanza refiriéndose a los horribles problemas o la angustia que sucederán cuando la cosa aborrecible cause destrucción para el pueblo de Dios. Ahora, en este pasaje, Jesús usa frases de los profetas del Antiguo Testamento para describir lo que les sucederá a las luces en el cielo. Tres cosas sucederán en el cielo. El sol se oscurecerá. Entonces la luna no dará luz. Entonces las estrellas caerán del cielo. Todos los poderes en los cielos, o todas las cosas en el cielo, temblarán. Recuerden que esta es información de una profecía dada en el Antiguo Testamento.</w:t>
      </w:r>
    </w:p>
    <w:p>
      <w:pPr/>
      <w:r>
        <w:rPr>
          <w:lang w:val="es_ES" w:bidi="es_ES"/>
        </w:rPr>
      </w:r>
      <w:r>
        <w:rPr>
          <w:lang w:val="es_ES" w:bidi="es_ES"/>
        </w:rPr>
        <w:t>Jesús dice que después de que esta profecía sobre las cosas en el cielo suceda, el Hijo del Hombre vendrá con gran poder y gloria. El Hijo del Hombre enviará ángeles para reunir al pueblo elegido del Hijo del Hombre de todo el mundo, de todos los lugares donde haya personas.</w:t>
      </w:r>
    </w:p>
    <w:p>
      <w:pPr/>
      <w:r>
        <w:rPr>
          <w:lang w:val="es_ES" w:bidi="es_ES"/>
        </w:rPr>
      </w:r>
      <w:r>
        <w:rPr>
          <w:lang w:val="es_ES" w:bidi="es_ES"/>
        </w:rPr>
        <w:t>En la segunda escena, Jesús cambia de tema para hablar de la higuera. Jesús usa la higuera como un ejemplo para mostrar a los discípulos cómo sabrán que estas profecías están a punto de suceder. Jesús entonces da un ejemplo de cómo crece una higuera. Cuando las ramas de la higuera se ablandan y las hojas comienzan a crecer, saben que el frío ha terminado y una temporada de crecimiento ha comenzado. Al igual que la higuera, cuando ves que el sol, la luna y las estrellas en el cielo se oscurecen, sabes que los eventos de los que Jesús está hablando sucederán pronto.</w:t>
      </w:r>
    </w:p>
    <w:p>
      <w:pPr/>
      <w:r>
        <w:rPr>
          <w:lang w:val="es_ES" w:bidi="es_ES"/>
        </w:rPr>
      </w:r>
      <w:r>
        <w:rPr>
          <w:lang w:val="es_ES" w:bidi="es_ES"/>
        </w:rPr>
        <w:t>Jesús dice, "En verdad os digo". Jesús quiere que sus discípulos presten atención: Jesús dice que muchas de esas personas que están viviendo ahora no morirán antes de que estas cosas de las que Jesús ha estado hablando sucedan.</w:t>
      </w:r>
    </w:p>
    <w:p>
      <w:pPr/>
      <w:r>
        <w:rPr>
          <w:lang w:val="es_ES" w:bidi="es_ES"/>
        </w:rPr>
      </w:r>
      <w:r>
        <w:rPr>
          <w:lang w:val="es_ES" w:bidi="es_ES"/>
        </w:rPr>
        <w:t>Jesús termina esta enseñanza diciendo que el mundo y todo lo que Dios hizo es temporal, pero las enseñanzas de Jesús duran para siempre.</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13:24–31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2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(excepto Pedro, Jacobo, Juan y Andrés hablando a solas con él)</w:t>
      </w:r>
    </w:p>
    <w:p>
      <w:pPr>
        <w:pStyle w:val="ListBullet"/>
        <w:spacing w:line="240" w:lineRule="auto"/>
        <w:ind w:left="720"/>
      </w:pPr>
      <w:r>
        <w:rPr>
          <w:lang w:val="es_ES" w:bidi="es_ES"/>
        </w:rPr>
      </w:r>
      <w:r>
        <w:rPr>
          <w:lang w:val="es_ES" w:bidi="es_ES"/>
        </w:rPr>
        <w:t>Los escogidos o los elegidos</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la primera escena, Jesús y cuatro de sus discípulos están sentados al lado del monte de los Olivos. Jesús continua enseñando. Jesús comienza refiriéndose a aquello tan odiado que causará destrucción, angustia y problemas a sus seguidores. Jesús dice que después de ese tiempo de angustia para los seguidores de Jesús, el sol se oscurecerá, la luna dejará de brillar y las estrellas caerán del cielo y dejarán de brillar. De hecho, todo lo que hay en el cielo temblará. Entonces, todos verán al Hijo del Hombre venir en las nubes con gran poder y gloria. El Hijo del Hombre enviará ángeles para reunir a todo su pueblo elegido, aquellos que siguen al Hijo del Hombre, de todas las partes del mundo.</w:t>
      </w:r>
    </w:p>
    <w:p>
      <w:pPr/>
      <w:r>
        <w:rPr>
          <w:lang w:val="es_ES" w:bidi="es_ES"/>
        </w:rPr>
      </w:r>
      <w:r>
        <w:rPr>
          <w:lang w:val="es_ES" w:bidi="es_ES"/>
        </w:rPr>
        <w:t>Pausen la actuación. Pregúntenles a los discípulos: "¿Cómo se sienten?" Es posible que escuches cosas como, "Esto me da miedo. ¿Cómo puede el sol dejar de brillar o las estrellas caer del cielo? ¡Jesús está hablando de un evento increíble!" O, "¡Estoy asombrado! Esto suena increíble. No puedo imaginar qué tipo de poder tendrá el Hijo del Hombre". O, "Estoy sorprendido. Me pregunto qué les sucederá a todas las personas, a aquellas que no son elegidas". Continúen con la actuación.</w:t>
      </w:r>
    </w:p>
    <w:p>
      <w:pPr/>
      <w:r>
        <w:rPr>
          <w:lang w:val="es_ES" w:bidi="es_ES"/>
        </w:rPr>
      </w:r>
      <w:r>
        <w:rPr>
          <w:lang w:val="es_ES" w:bidi="es_ES"/>
        </w:rPr>
        <w:t>En la segunda escena, Jesús ahora centra su enseñanza en hablar de una higuera. Cuando las ramas de la higuera se vuelven blandas después del frío y las hojas comienzan a crecer nuevamente, sabéis que el frío ha terminado y que el tiempo del nuevo crecimiento ha llegado. De la misma manera, cuando veis todas estas cosas sucediendo en la tierra, sabeis que el Hijo del Hombre regresará muy pronto. ¡Es verdad! Muchas personas que viven ahora todavía estarán vivas cuando estas cosas que he estado describiendo sucedan. Todo lo que hay en la tierra algún día desaparecerá, pero mi enseñanza nunca desaparecerá.</w:t>
      </w:r>
    </w:p>
    <w:p>
      <w:pPr/>
      <w:r>
        <w:rPr>
          <w:lang w:val="es_ES" w:bidi="es_ES"/>
        </w:rPr>
      </w:r>
      <w:r>
        <w:rPr>
          <w:lang w:val="es_ES" w:bidi="es_ES"/>
        </w:rPr>
        <w:t>Pausen la actuación. Pregúntenles a los discípulos: "¿Cómo se sienten?" Es posible que escuches cosas como, "Esto tiene sentido. Ahora veo que estas cosas terribles son señales, así que no tendré tanto miedo cuando sucedan. Estoy contento de que Jesús haya explicado esto". O, "Estoy ansioso. Todo suena increíble, pero ¿realmente podré reconocer que Jesús viene?" O, "Estoy confundido. Que Jesús regrese en poder y gloria significa que Jesús se irá primero. No sé a dónde irá Jesús. ¿Esto significa que Jesús no nos llevará con él? ¿Nos quedaremos aquí para esperar?" O, "Todo esto suena tan emocionante. Estoy feliz de ver lo que sucederá". Pregúntale a Jesús: "¿Cómo se siente?" Puede que escuches, "He hecho lo mejor que he podido para explicar esto a mis discípulos. Espero que entiendan. Sé que en este momento es confuso, pero más tarde deberían poder recordar esta enseñanza y entender lo que está sucediendo". Continúen con la actuación.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13:24–31 en la traducción que sea más fácil de entender.</w:t>
      </w:r>
    </w:p>
    <w:p>
      <w:pPr/>
      <w:r>
        <w:rPr>
          <w:lang w:val="es_ES" w:bidi="es_ES"/>
        </w:rPr>
      </w:r>
      <w:r>
        <w:rPr>
          <w:lang w:val="es_ES" w:bidi="es_ES"/>
        </w:rPr>
        <w:t xml:space="preserve">Jesús comienza esta parte de la enseñanza refiriéndose a la </w:t>
      </w:r>
      <w:r>
        <w:rPr>
          <w:b/>
          <w:lang w:val="es_ES" w:bidi="es_ES"/>
        </w:rPr>
        <w:t>angustia</w:t>
      </w:r>
      <w:r>
        <w:rPr>
          <w:lang w:val="es_ES" w:bidi="es_ES"/>
        </w:rPr>
        <w:t xml:space="preserve"> o a los tiempos difíciles de los que habló en el pasaje anterior. Jesús ha estado describiendo cómo aquello aborrecible que causa destrucción provocará tantas dificultades y dolor a las personas.</w:t>
      </w:r>
    </w:p>
    <w:p>
      <w:pPr/>
      <w:r>
        <w:rPr>
          <w:lang w:val="es_ES" w:bidi="es_ES"/>
        </w:rPr>
      </w:r>
      <w:r>
        <w:rPr>
          <w:lang w:val="es_ES" w:bidi="es_ES"/>
        </w:rPr>
        <w:t xml:space="preserve">Tres cosas sucederán en el cielo: el sol oscurecerá. Entonces la luna no dará luz. Entonces las estrellas caerán del cielo. Todos los poderes en los cielos, o todas las cosas en el cielo, temblarán. </w:t>
      </w:r>
      <w:r>
        <w:rPr>
          <w:b/>
          <w:lang w:val="es_ES" w:bidi="es_ES"/>
        </w:rPr>
        <w:t>Cielo</w:t>
      </w:r>
      <w:r>
        <w:rPr>
          <w:lang w:val="es_ES" w:bidi="es_ES"/>
        </w:rPr>
        <w:t xml:space="preserve"> aquí se refiere al firmamento, no al lugar donde vive Dios.</w:t>
      </w:r>
    </w:p>
    <w:p>
      <w:pPr/>
      <w:r>
        <w:rPr>
          <w:lang w:val="es_ES" w:bidi="es_ES"/>
        </w:rPr>
      </w:r>
      <w:r>
        <w:rPr>
          <w:lang w:val="es_ES" w:bidi="es_ES"/>
        </w:rPr>
        <w:t>Jesús comienza esta parte de la enseñanza usando una profecía sobre el sol, la luna y las estrellas del Antiguo Testamento. Jesús cita esto como poesía. Pueden elegir usar poesía o hacerla en forma de oraciones comunes.</w:t>
      </w:r>
    </w:p>
    <w:p>
      <w:pPr/>
      <w:r>
        <w:rPr>
          <w:lang w:val="es_ES" w:bidi="es_ES"/>
        </w:rPr>
      </w:r>
      <w:r>
        <w:rPr>
          <w:lang w:val="es_ES" w:bidi="es_ES"/>
        </w:rPr>
        <w:t xml:space="preserve">Jesús dice que el </w:t>
      </w:r>
      <w:r>
        <w:rPr>
          <w:b/>
          <w:lang w:val="es_ES" w:bidi="es_ES"/>
        </w:rPr>
        <w:t>Hijo del Hombre</w:t>
      </w:r>
      <w:r>
        <w:rPr>
          <w:lang w:val="es_ES" w:bidi="es_ES"/>
        </w:rPr>
        <w:t xml:space="preserve"> vendrá en las nubes con poder y gloria. Usen el mismo término para Hijo del Hombre que han usado en todo Marcos. Recuerden que Jesús se está refiriendo a sí mismo, y que el Hijo del Hombre está en el Glosario Principal. </w:t>
      </w:r>
      <w:r>
        <w:rPr>
          <w:b/>
          <w:lang w:val="es_ES" w:bidi="es_ES"/>
        </w:rPr>
        <w:t>Gloria</w:t>
      </w:r>
      <w:r>
        <w:rPr>
          <w:lang w:val="es_ES" w:bidi="es_ES"/>
        </w:rPr>
        <w:t xml:space="preserve"> se refiere al poder y la presencia de Dios. Gloria está en el Glosario Principal.</w:t>
      </w:r>
    </w:p>
    <w:p>
      <w:pPr/>
      <w:r>
        <w:rPr>
          <w:lang w:val="es_ES" w:bidi="es_ES"/>
        </w:rPr>
      </w:r>
      <w:r>
        <w:rPr>
          <w:lang w:val="es_ES" w:bidi="es_ES"/>
        </w:rPr>
        <w:t xml:space="preserve">Jesús enviará a sus </w:t>
      </w:r>
      <w:r>
        <w:rPr>
          <w:b/>
          <w:lang w:val="es_ES" w:bidi="es_ES"/>
        </w:rPr>
        <w:t>ángeles</w:t>
      </w:r>
      <w:r>
        <w:rPr>
          <w:lang w:val="es_ES" w:bidi="es_ES"/>
        </w:rPr>
        <w:t xml:space="preserve"> para reunir a sus </w:t>
      </w:r>
      <w:r>
        <w:rPr>
          <w:b/>
          <w:lang w:val="es_ES" w:bidi="es_ES"/>
        </w:rPr>
        <w:t>elegidos</w:t>
      </w:r>
      <w:r>
        <w:rPr>
          <w:lang w:val="es_ES" w:bidi="es_ES"/>
        </w:rPr>
        <w:t>, o personas elegidas de toda la tierra. Usen la misma palabra para ángeles que han usado en los pasajes anteriores y recuerden que ángeles está en el Glosario Principal.</w:t>
      </w:r>
    </w:p>
    <w:p>
      <w:pPr/>
      <w:r>
        <w:rPr>
          <w:lang w:val="es_ES" w:bidi="es_ES"/>
        </w:rPr>
      </w:r>
      <w:r>
        <w:rPr>
          <w:lang w:val="es_ES" w:bidi="es_ES"/>
        </w:rPr>
        <w:t xml:space="preserve">Jesús reunirá a su pueblo </w:t>
      </w:r>
      <w:r>
        <w:rPr>
          <w:b/>
          <w:lang w:val="es_ES" w:bidi="es_ES"/>
        </w:rPr>
        <w:t>desde los cuatro vientos y desde los confines de la tierra hasta los confines de los cielos.</w:t>
      </w:r>
      <w:r>
        <w:rPr>
          <w:lang w:val="es_ES" w:bidi="es_ES"/>
        </w:rPr>
        <w:t xml:space="preserve"> En otras palabras, Jesús reunirá a su pueblo de todo el mundo. Esto no significa que algunos de su pueblo estén con Dios en el cielo. Simplemente quiere decir todos los que están en el mundo y que pertenecen a él.</w:t>
      </w:r>
    </w:p>
    <w:p>
      <w:pPr/>
      <w:r>
        <w:rPr>
          <w:lang w:val="es_ES" w:bidi="es_ES"/>
        </w:rPr>
      </w:r>
      <w:r>
        <w:rPr>
          <w:lang w:val="es_ES" w:bidi="es_ES"/>
        </w:rPr>
        <w:t xml:space="preserve">Jesús entonces habla de las </w:t>
      </w:r>
      <w:r>
        <w:rPr>
          <w:b/>
          <w:lang w:val="es_ES" w:bidi="es_ES"/>
        </w:rPr>
        <w:t>higueras.</w:t>
      </w:r>
      <w:r>
        <w:rPr>
          <w:lang w:val="es_ES" w:bidi="es_ES"/>
        </w:rPr>
        <w:t xml:space="preserve"> Las higueras en el monte de los Olivos podían crecer hasta 8 a 10 metros de altura. Si Jesús enseñó estas cosas la semana anterior a su muerte, habría sido la época del año en que la higuera estaba como él la describía: con pequeñas hojas nuevas a punto de brotar. El clima frío acababa de terminar y estaba empezando a hacer más calor. A principios de la primavera, la savia recorre las ramas y las vuelve tiernas porque hace calor. De ahí brotan las hojas.</w:t>
      </w:r>
    </w:p>
    <w:p>
      <w:pPr/>
      <w:r>
        <w:rPr>
          <w:lang w:val="es_ES" w:bidi="es_ES"/>
        </w:rPr>
      </w:r>
      <w:r>
        <w:rPr>
          <w:lang w:val="es_ES" w:bidi="es_ES"/>
        </w:rPr>
        <w:t>Detente aquí y muestra a tu equipo de traducción una imagen de una higuera sin hojas y una con hojas e higos. Pausen la grabación aquí.</w:t>
      </w:r>
    </w:p>
    <w:p>
      <w:pPr/>
      <w:r>
        <w:rPr>
          <w:lang w:val="es_ES" w:bidi="es_ES"/>
        </w:rPr>
      </w:r>
      <w:r>
        <w:rPr>
          <w:lang w:val="es_ES" w:bidi="es_ES"/>
        </w:rPr>
        <w:t xml:space="preserve">El </w:t>
      </w:r>
      <w:r>
        <w:rPr>
          <w:b/>
          <w:lang w:val="es_ES" w:bidi="es_ES"/>
        </w:rPr>
        <w:t>verano</w:t>
      </w:r>
      <w:r>
        <w:rPr>
          <w:lang w:val="es_ES" w:bidi="es_ES"/>
        </w:rPr>
        <w:t xml:space="preserve"> está llegando cuando la higuera comienza a brotar. Verano podría traducirse como la estación de lluvias cuando no hay verano en su cultura, simplemente porque es el tiempo de la floración y del crecimiento.</w:t>
      </w:r>
    </w:p>
    <w:p>
      <w:pPr/>
      <w:r>
        <w:rPr>
          <w:lang w:val="es_ES" w:bidi="es_ES"/>
        </w:rPr>
      </w:r>
      <w:r>
        <w:rPr>
          <w:lang w:val="es_ES" w:bidi="es_ES"/>
        </w:rPr>
        <w:t xml:space="preserve">Cuando </w:t>
      </w:r>
      <w:r>
        <w:rPr>
          <w:b/>
          <w:lang w:val="es_ES" w:bidi="es_ES"/>
        </w:rPr>
        <w:t>todas estas cosas</w:t>
      </w:r>
      <w:r>
        <w:rPr>
          <w:lang w:val="es_ES" w:bidi="es_ES"/>
        </w:rPr>
        <w:t xml:space="preserve"> tienen lugar, saben que el regreso de Jesús está cerca, o </w:t>
      </w:r>
      <w:r>
        <w:rPr>
          <w:b/>
          <w:lang w:val="es_ES" w:bidi="es_ES"/>
        </w:rPr>
        <w:t>a las puertas</w:t>
      </w:r>
      <w:r>
        <w:rPr>
          <w:lang w:val="es_ES" w:bidi="es_ES"/>
        </w:rPr>
        <w:t>. A las puertas es una ilustración que significa algo que va a suceder pronto.</w:t>
      </w:r>
    </w:p>
    <w:p>
      <w:pPr/>
      <w:r>
        <w:rPr>
          <w:lang w:val="es_ES" w:bidi="es_ES"/>
        </w:rPr>
      </w:r>
      <w:r>
        <w:rPr>
          <w:lang w:val="es_ES" w:bidi="es_ES"/>
        </w:rPr>
        <w:t xml:space="preserve">Jesús enfatiza con "¡En verdad os digo!" Esta </w:t>
      </w:r>
      <w:r>
        <w:rPr>
          <w:b/>
          <w:lang w:val="es_ES" w:bidi="es_ES"/>
        </w:rPr>
        <w:t>generación,</w:t>
      </w:r>
      <w:r>
        <w:rPr>
          <w:lang w:val="es_ES" w:bidi="es_ES"/>
        </w:rPr>
        <w:t xml:space="preserve"> o aquellas personas que viven ahora, no perecerán, ni morirán, antes de que sucedan las cosas que Jesús describió.</w:t>
      </w:r>
    </w:p>
    <w:p>
      <w:pPr/>
      <w:r>
        <w:rPr>
          <w:lang w:val="es_ES" w:bidi="es_ES"/>
        </w:rPr>
      </w:r>
      <w:r>
        <w:rPr>
          <w:lang w:val="es_ES" w:bidi="es_ES"/>
        </w:rPr>
        <w:t xml:space="preserve">Jesús dice que </w:t>
      </w:r>
      <w:r>
        <w:rPr>
          <w:b/>
          <w:lang w:val="es_ES" w:bidi="es_ES"/>
        </w:rPr>
        <w:t>el cielo y la tierra pueden pasar,</w:t>
      </w:r>
      <w:r>
        <w:rPr>
          <w:lang w:val="es_ES" w:bidi="es_ES"/>
        </w:rPr>
        <w:t xml:space="preserve"> lo que significa que todo el universo creado puede ser destruido o morir. Pero las </w:t>
      </w:r>
      <w:r>
        <w:rPr>
          <w:b/>
          <w:lang w:val="es_ES" w:bidi="es_ES"/>
        </w:rPr>
        <w:t>palabras</w:t>
      </w:r>
      <w:r>
        <w:rPr>
          <w:lang w:val="es_ES" w:bidi="es_ES"/>
        </w:rPr>
        <w:t xml:space="preserve"> de Jesús, o enseñanza, permanecerán verdaderas para siempre.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13:32–37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13:32–37 y guárdenlo en sus corazones.</w:t>
      </w:r>
    </w:p>
    <w:p>
      <w:pPr/>
      <w:r>
        <w:rPr>
          <w:lang w:val="es_ES" w:bidi="es_ES"/>
        </w:rPr>
      </w:r>
      <w:r>
        <w:rPr>
          <w:lang w:val="es_ES" w:bidi="es_ES"/>
        </w:rPr>
        <w:t>Escuchen una versión en audio de Marcos 13:32–37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es el fin o la última parte de la enseñanza de Jesús a sus cuatro discípulos en la ladera del monte de los Olivos. Jesús y estos 4 discípulos han estado sentados en la ladera del monte de los Olivos, donde pueden ver los edificios del Templo. Los otros discípulos están al lado del monte de los Olivos, pero a una corta distancia, donde no pueden escuchar lo que Jesús ha estado diciendo. Jesús ha estado diciéndoles a Pedro, Andrés, Jacobo y Juan lo que sucederá antes de que el Hijo del Hombre venga en Gloria. Ahora Jesús les dice a estos cuatro discípulos lo que deben hacer mientras esperan este evento. Jesús les recalca a sus discípulos que deben mantenerse alerta, es decir, vigilar atentamente el momento en que Jesús regrese antes de que Dios juzgue al mundo. Esta no es información nueva; al principio de su ministerio, Jesús dijo a los discípulos que el Hijo del Hombre, o él mismo, regresaría un día. Este pasaje es narrativo.</w:t>
      </w:r>
    </w:p>
    <w:p>
      <w:pPr/>
      <w:r>
        <w:rPr>
          <w:lang w:val="es_ES" w:bidi="es_ES"/>
        </w:rPr>
      </w:r>
      <w:r>
        <w:rPr>
          <w:lang w:val="es_ES" w:bidi="es_ES"/>
        </w:rPr>
        <w:t>Detente aquí y muestra a tu equipo de traducción la foto del monte de los Olivos. Pausen la grabación aquí.</w:t>
      </w:r>
    </w:p>
    <w:p>
      <w:pPr/>
      <w:r>
        <w:rPr>
          <w:lang w:val="es_ES" w:bidi="es_ES"/>
        </w:rPr>
      </w:r>
      <w:r>
        <w:rPr>
          <w:lang w:val="es_ES" w:bidi="es_ES"/>
        </w:rPr>
        <w:t>Como Jesús ha estado enseñando, Jesús les ha dicho a los discípulos las señales que muestran que el tiempo del regreso de Jesús está cerca. Jesús les estaba diciendo a los discípulos lo que sucedería y lo que deberían hacer a medida que estos eventos comenzaran a suceder. Jesús estaba tratando de preparar a los discípulos para el sufrimiento que ocurriría. Ahora, en este punto de la enseñanza, Jesús cambia de tema. Estas instrucciones cambian el tono de la enseñanza. Jesús marca este cambio usando la palabra "Sin embargo", para comenzar esta parte de la enseñanza.</w:t>
      </w:r>
    </w:p>
    <w:p>
      <w:pPr/>
      <w:r>
        <w:rPr>
          <w:lang w:val="es_ES" w:bidi="es_ES"/>
        </w:rPr>
      </w:r>
      <w:r>
        <w:rPr>
          <w:lang w:val="es_ES" w:bidi="es_ES"/>
        </w:rPr>
        <w:t>Jesús entonces les dice a los discípulos que nadie, incluidos los ángeles o incluso el Hijo (Jesús) mismo, conoce el día o la hora exacta en que Jesús regresará. Cuando Jesús dice el Hijo, Jesús se está refiriendo al Hijo de Dios o a Jesús, a sí mismo. Detente y cuenta una historia sobre alguien que es un hijo. Usa el título hijo con frecuencia. Esta persona es el hijo de sus padres. Él es un hijo del pueblo. Él es un hijo de la tierra, si es un agricultor. Intenta pensar en todas las diferentes maneras en que este hombre es un hijo. Si hay más de una palabra para hijo, observa qué palabra se usa para el hijo de la madre y para el hijo de la tierra. Pausen la grabación aquí.</w:t>
      </w:r>
    </w:p>
    <w:p>
      <w:pPr/>
      <w:r>
        <w:rPr>
          <w:lang w:val="es_ES" w:bidi="es_ES"/>
        </w:rPr>
      </w:r>
      <w:r>
        <w:rPr>
          <w:lang w:val="es_ES" w:bidi="es_ES"/>
        </w:rPr>
        <w:t>Solo Dios sabe cuándo el Hijo (Jesús) regresará. Ahora, como no sabemos el día ni la hora en que Jesús regresará, Jesús dice que lo más importante es mantenerse alerta, o hacer la obra que nos ha pedido que hagamos. "Ese día u hora" usa las mismas palabras que el Antiguo Testamento cuando Dios dice que regresará para juzgar al mundo. Jesús dijo en la parte anterior de esta enseñanza que Jesús también regresará en gloria cuando Dios regrese para juzgar al mundo. Es muy importante observar con cuidado y hacer las cosas que Dios nos ha pedido que hagamos sin distraernos con cosas que no son importantes.</w:t>
      </w:r>
    </w:p>
    <w:p>
      <w:pPr/>
      <w:r>
        <w:rPr>
          <w:lang w:val="es_ES" w:bidi="es_ES"/>
        </w:rPr>
      </w:r>
      <w:r>
        <w:rPr>
          <w:lang w:val="es_ES" w:bidi="es_ES"/>
        </w:rPr>
        <w:t>Deténganse aquí y conversen como equipo de traducción: ¿Tienen historias en su cultura sobre el fin del mundo? Compartan ejemplos de historias o frases que usan para hablar del fin de los tiempos. Noten si hay un cierto lenguaje o ciertas maneras de hablar del fin de los tiempos. Pausen la grabación aquí.</w:t>
      </w:r>
    </w:p>
    <w:p>
      <w:pPr/>
      <w:r>
        <w:rPr>
          <w:lang w:val="es_ES" w:bidi="es_ES"/>
        </w:rPr>
      </w:r>
      <w:r>
        <w:rPr>
          <w:lang w:val="es_ES" w:bidi="es_ES"/>
        </w:rPr>
        <w:t>Mientras Jesús continúa enseñando, Jesús quiere enfatizar la importancia de velar, por lo que Jesús comparte una parábola, o una historia con una enseñanza. Jesús comienza esta historia diciendo: "Es como un hombre..." Esta parábola está ambientada en la vida cotidiana de ese período. Jesús habla de un hombre que se va en un viaje largo y deja a sus esclavos a cargo de su casa. Sus esclavos todavía tienen que trabajar para mantener la casa limpia y en funcionamiento. El portero o el guardia de la puerta o el portón de la casa todavía tiene que mantener fuera a los ladrones y enemigos. Deténganse y conversen: Cuenten una historia en la que la persona esté hablando o enseñando y cuenten una historia para ilustrar lo que está diciendo. Cuando Jesús cuenta una historia, Jesús dice, "Es como un hombre..." y entonces Jesús cuenta la historia. Ahora escuchen a su narrador. ¿Cómo presenta esta persona la historia que se está usando para ilustrar la enseñanza? Pausen la grabación aquí.</w:t>
      </w:r>
    </w:p>
    <w:p>
      <w:pPr/>
      <w:r>
        <w:rPr>
          <w:lang w:val="es_ES" w:bidi="es_ES"/>
        </w:rPr>
      </w:r>
      <w:r>
        <w:rPr>
          <w:lang w:val="es_ES" w:bidi="es_ES"/>
        </w:rPr>
        <w:t>Jesús entonces, hablando a los discípulos, dice, debeis manteneros despiertos porque Jesús podría regresar a cualquier momento, ¡incluso de noche! Jesús se refiere a la manera romana de marcar la hora por la noche. Los romanos dividían la noche en 4 "vigilias". Jesús habla de la vigilia de la noche (18:00–21:00), la medianoche (00:00–03:00), antes del amanecer (03:00–06:00), cuando el gallo canta y el amanecer (06:00–09:00). El público de Marcos habría entendido que esta historia es importante para ellos, porque está ambientada en su propio contexto cultural.</w:t>
      </w:r>
    </w:p>
    <w:p>
      <w:pPr/>
      <w:r>
        <w:rPr>
          <w:lang w:val="es_ES" w:bidi="es_ES"/>
        </w:rPr>
      </w:r>
      <w:r>
        <w:rPr>
          <w:lang w:val="es_ES" w:bidi="es_ES"/>
        </w:rPr>
        <w:t>Deténganse aquí y conversen como equipo de traducción: ¿Cómo divide su cultura las secciones del día? Pausen la grabación aquí.</w:t>
      </w:r>
    </w:p>
    <w:p>
      <w:pPr/>
      <w:r>
        <w:rPr>
          <w:lang w:val="es_ES" w:bidi="es_ES"/>
        </w:rPr>
      </w:r>
      <w:r>
        <w:rPr>
          <w:lang w:val="es_ES" w:bidi="es_ES"/>
        </w:rPr>
        <w:t>¡No os vayáis a dormir! O ¡no dejéis que Jesús os encuentre durmiendo! Jesús no les estaba diciendo a las personas que no podían dormir. Jesús estaba diciendo que tenemos que estar alertas y cumplir con las tareas que él nos encomienda hasta que regrese. Ser sorprendido durmiendo significa que eres sorprendido sin preparación. No deberíamos quedarnos de brazos cruzados ni esperar pasivamente a que él regrese.</w:t>
      </w:r>
    </w:p>
    <w:p>
      <w:pPr/>
      <w:r>
        <w:rPr>
          <w:lang w:val="es_ES" w:bidi="es_ES"/>
        </w:rPr>
      </w:r>
      <w:r>
        <w:rPr>
          <w:lang w:val="es_ES" w:bidi="es_ES"/>
        </w:rPr>
        <w:t>Deténganse aquí y conversen como equipo de traducción: Compartan historias de momentos en que ustedes o alguien que conocen ha dejado su trabajo para que alguien lo haga cuando ustedes están ausentes. ¿Cómo hablan con ellos para decirles que cuiden su casa o que hagan su trabajo? Pausen la grabación aquí.</w:t>
      </w:r>
    </w:p>
    <w:p>
      <w:pPr/>
      <w:r>
        <w:rPr>
          <w:lang w:val="es_ES" w:bidi="es_ES"/>
        </w:rPr>
      </w:r>
      <w:r>
        <w:rPr>
          <w:lang w:val="es_ES" w:bidi="es_ES"/>
        </w:rPr>
        <w:t>Jesús termina esta enseñanza recordando a sus discípulos que el mandamiento de mantenerse alertas y no quedarse dormidos es para todos, no solo para los discípulos. Jesús estaba diciendo, debéis estar preparados. No estéis desprevenidos ante la venida de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13:32–37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Esta historia tiene solo una escena, pero Jesús cuenta una parábola corta dentro de la escena.</w:t>
      </w:r>
    </w:p>
    <w:p>
      <w:pPr/>
      <w:r>
        <w:rPr>
          <w:lang w:val="es_ES" w:bidi="es_ES"/>
        </w:rPr>
      </w:r>
      <w:r>
        <w:rPr>
          <w:lang w:val="es_ES" w:bidi="es_ES"/>
        </w:rPr>
        <w:t xml:space="preserve">En la introducción a la </w:t>
      </w:r>
      <w:r>
        <w:rPr>
          <w:b/>
          <w:lang w:val="es_ES" w:bidi="es_ES"/>
        </w:rPr>
        <w:t>única escena</w:t>
      </w:r>
      <w:r>
        <w:rPr>
          <w:lang w:val="es_ES" w:bidi="es_ES"/>
        </w:rPr>
        <w:t>, Jesús enfatiza que nadie conoce el tiempo en que Jesús regresará. Jesús les dice a las personas que estén alertas y vigilen para ese momento. Entonces Jesús cuenta una historia corta. Entonces Jesús nuevamente advierte a sus discípulos que velen y hagan lo que él les ha pedido que hagan.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él, con los demás a poca distancia)</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Dios Padre</w:t>
      </w:r>
    </w:p>
    <w:p>
      <w:pPr>
        <w:pStyle w:val="ListBullet"/>
        <w:spacing w:line="240" w:lineRule="auto"/>
        <w:ind w:left="720"/>
      </w:pPr>
      <w:r>
        <w:rPr>
          <w:lang w:val="es_ES" w:bidi="es_ES"/>
        </w:rPr>
      </w:r>
      <w:r>
        <w:rPr>
          <w:lang w:val="es_ES" w:bidi="es_ES"/>
        </w:rPr>
        <w:t>Hombre que se está yendo</w:t>
      </w:r>
    </w:p>
    <w:p>
      <w:pPr>
        <w:pStyle w:val="ListBullet"/>
        <w:spacing w:line="240" w:lineRule="auto"/>
        <w:ind w:left="720"/>
      </w:pPr>
      <w:r>
        <w:rPr>
          <w:lang w:val="es_ES" w:bidi="es_ES"/>
        </w:rPr>
      </w:r>
      <w:r>
        <w:rPr>
          <w:lang w:val="es_ES" w:bidi="es_ES"/>
        </w:rPr>
        <w:t>Los esclavos del hombre</w:t>
      </w:r>
    </w:p>
    <w:p>
      <w:pPr>
        <w:pStyle w:val="ListBullet"/>
        <w:spacing w:line="240" w:lineRule="auto"/>
        <w:ind w:left="720"/>
      </w:pPr>
      <w:r>
        <w:rPr>
          <w:lang w:val="es_ES" w:bidi="es_ES"/>
        </w:rPr>
      </w:r>
      <w:r>
        <w:rPr>
          <w:lang w:val="es_ES" w:bidi="es_ES"/>
        </w:rPr>
        <w:t>El portero del hombre</w:t>
      </w:r>
    </w:p>
    <w:p>
      <w:pPr/>
      <w:r>
        <w:rPr>
          <w:lang w:val="es_ES" w:bidi="es_ES"/>
        </w:rPr>
      </w:r>
      <w:r>
        <w:rPr>
          <w:lang w:val="es_ES" w:bidi="es_ES"/>
        </w:rPr>
        <w:t>Como grupo, pongan atención a estas partes de la ambientación del texto:</w:t>
      </w:r>
    </w:p>
    <w:p>
      <w:pPr/>
      <w:r>
        <w:rPr>
          <w:lang w:val="es_ES" w:bidi="es_ES"/>
        </w:rPr>
      </w:r>
      <w:r>
        <w:rPr>
          <w:lang w:val="es_ES" w:bidi="es_ES"/>
        </w:rPr>
        <w:t>Jesús comienza esta enseñanza con la palabra "sin embargo", que marca un cambio de tema o un cambio en la dirección de la enseñanza.</w:t>
      </w:r>
    </w:p>
    <w:p>
      <w:pPr/>
      <w:r>
        <w:rPr>
          <w:lang w:val="es_ES" w:bidi="es_ES"/>
        </w:rPr>
      </w:r>
      <w:r>
        <w:rPr>
          <w:lang w:val="es_ES" w:bidi="es_ES"/>
        </w:rPr>
        <w:t>Deténganse y cuenten una historia. Cuenten una historia sobre un maestro que ha estado dando instrucciones importantes sobre una tarea. Entonces el maestro comienza a decirles a los estudiantes lo que deben hacer. Mientras el narrador habla, escuchen la palabra o palabras que muestran que el maestro ha cambiado el enfoque de la enseñanza. Pausen la grabación aquí.</w:t>
      </w:r>
    </w:p>
    <w:p>
      <w:pPr/>
      <w:r>
        <w:rPr>
          <w:lang w:val="es_ES" w:bidi="es_ES"/>
        </w:rPr>
      </w:r>
      <w:r>
        <w:rPr>
          <w:lang w:val="es_ES" w:bidi="es_ES"/>
        </w:rPr>
        <w:t>El uso de las palabras "sin embargo" o "pero" muestra que Jesús está haciendo un contraste entre los eventos anteriores, que son eventos difíciles en el mundo, y este nuevo evento de Jesús regresando un día. Jesús les dice a los discípulos que nadie, incluidos los ángeles y el Hijo (o Jesús mismo), sabe cuándo Jesús regresará. Solo Dios el Padre conoce el tiempo. Jesús les dice a los discípulos que como nadie conoce la hora, entonces deben permanecer alertas y preparados en todo momento. Jesús dice: "¡Estén en guardia!" Esta es otra manera de decir que los discípulos deben mantenerse alerta. Un soldado o un policía está en guardia, siempre buscando cualquier señal de algo que necesite su atención. Jesús les está diciendo a los discípulos que sean como los soldados o policías.</w:t>
      </w:r>
    </w:p>
    <w:p>
      <w:pPr/>
      <w:r>
        <w:rPr>
          <w:lang w:val="es_ES" w:bidi="es_ES"/>
        </w:rPr>
      </w:r>
      <w:r>
        <w:rPr>
          <w:lang w:val="es_ES" w:bidi="es_ES"/>
        </w:rPr>
        <w:t>Es importante recordar que Jesús enfatiza "</w:t>
      </w:r>
      <w:r>
        <w:rPr>
          <w:b/>
          <w:lang w:val="es_ES" w:bidi="es_ES"/>
        </w:rPr>
        <w:t>Aquel</w:t>
      </w:r>
      <w:r>
        <w:rPr>
          <w:lang w:val="es_ES" w:bidi="es_ES"/>
        </w:rPr>
        <w:t xml:space="preserve"> día u hora", una referencia al día del juicio que todo judío estaba esperando.</w:t>
      </w:r>
    </w:p>
    <w:p>
      <w:pPr/>
      <w:r>
        <w:rPr>
          <w:lang w:val="es_ES" w:bidi="es_ES"/>
        </w:rPr>
      </w:r>
      <w:r>
        <w:rPr>
          <w:lang w:val="es_ES" w:bidi="es_ES"/>
        </w:rPr>
        <w:t>Después de decirles a los discípulos que estuvieran en guardia, Jesús les cuenta un relato breve. Jesús comienza la parábola corta diciendo: "Es como..." Jesús está diciendo que esperar su regreso es como un hombre que se va y deja a sus siervos para seguir cuidando y guardando su casa.</w:t>
      </w:r>
    </w:p>
    <w:p>
      <w:pPr/>
      <w:r>
        <w:rPr>
          <w:lang w:val="es_ES" w:bidi="es_ES"/>
        </w:rPr>
      </w:r>
      <w:r>
        <w:rPr>
          <w:lang w:val="es_ES" w:bidi="es_ES"/>
        </w:rPr>
        <w:t>Es importante recordar que Jesús está hablando de mantenerse vigilantes, o mantenerse alerta, y continuar haciendo los trabajos que Jesús les pidió que hicieran. Ten en cuenta que cada persona en la historia tiene una tarea específica, su tarea, no las tareas de otras personas. Jesús usó la manera común romana de medir el tiempo para ilustrar que Jesús podía regresar en cualquier momento. Jesús mencionó 4 períodos de tiempo diferentes durante la noche.</w:t>
      </w:r>
    </w:p>
    <w:p>
      <w:pPr/>
      <w:r>
        <w:rPr>
          <w:lang w:val="es_ES" w:bidi="es_ES"/>
        </w:rPr>
      </w:r>
      <w:r>
        <w:rPr>
          <w:lang w:val="es_ES" w:bidi="es_ES"/>
        </w:rPr>
        <w:t>Deténganse aquí y conversen: Hablen de cómo su cultura mide el tiempo. Decidan el término general que usarán para cada uno de estos períodos de tiempo. Pausen la grabación aquí.</w:t>
      </w:r>
    </w:p>
    <w:p>
      <w:pPr/>
      <w:r>
        <w:rPr>
          <w:lang w:val="es_ES" w:bidi="es_ES"/>
        </w:rPr>
      </w:r>
      <w:r>
        <w:rPr>
          <w:lang w:val="es_ES" w:bidi="es_ES"/>
        </w:rPr>
        <w:t>Después de contar esta historia corta, Jesús dice que les está diciendo a todos, no solo a sus discípulos, que se mantengan alertas y aguarden su regreso. No esperamos ni vigilamos de manera pasiva el regreso de Jesús. Necesitamos esperar activamente, siguiendo con las tareas que él nos ha encomendado mientras esperamos.</w:t>
      </w:r>
    </w:p>
    <w:p>
      <w:pPr/>
      <w:r>
        <w:rPr>
          <w:lang w:val="es_ES" w:bidi="es_ES"/>
        </w:rPr>
      </w:r>
      <w:r>
        <w:rPr>
          <w:lang w:val="es_ES" w:bidi="es_ES"/>
        </w:rPr>
        <w:t>Ahora, el grupo debe crear un guion gráfico, dibujar o usar objetos para visualizar el texto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13:32–37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1 escena.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(pero Pedro, Jacobo, Juan y Andrés hablando a solas con él con los demás que estaban un poco lejos)</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Dios Padre</w:t>
      </w:r>
    </w:p>
    <w:p>
      <w:pPr>
        <w:pStyle w:val="ListBullet"/>
        <w:spacing w:line="240" w:lineRule="auto"/>
        <w:ind w:left="720"/>
      </w:pPr>
      <w:r>
        <w:rPr>
          <w:lang w:val="es_ES" w:bidi="es_ES"/>
        </w:rPr>
      </w:r>
      <w:r>
        <w:rPr>
          <w:lang w:val="es_ES" w:bidi="es_ES"/>
        </w:rPr>
        <w:t>El dueño de la casa que se está yendo</w:t>
      </w:r>
    </w:p>
    <w:p>
      <w:pPr>
        <w:pStyle w:val="ListBullet"/>
        <w:spacing w:line="240" w:lineRule="auto"/>
        <w:ind w:left="720"/>
      </w:pPr>
      <w:r>
        <w:rPr>
          <w:lang w:val="es_ES" w:bidi="es_ES"/>
        </w:rPr>
      </w:r>
      <w:r>
        <w:rPr>
          <w:lang w:val="es_ES" w:bidi="es_ES"/>
        </w:rPr>
        <w:t>Los esclavos del hombre</w:t>
      </w:r>
    </w:p>
    <w:p>
      <w:pPr>
        <w:pStyle w:val="ListBullet"/>
        <w:spacing w:line="240" w:lineRule="auto"/>
        <w:ind w:left="720"/>
      </w:pPr>
      <w:r>
        <w:rPr>
          <w:lang w:val="es_ES" w:bidi="es_ES"/>
        </w:rPr>
      </w:r>
      <w:r>
        <w:rPr>
          <w:lang w:val="es_ES" w:bidi="es_ES"/>
        </w:rPr>
        <w:t>El portero del hombre</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y cuatro de sus discípulos todavía sentados en la ladera de la montaña. Los otros discípulos están sentados a poca distancia, donde no pueden escuchar a Jesús mientras Jesús habla. Jesús sigue enseñando. Jesús cambia de tema y dice, "</w:t>
      </w:r>
      <w:r>
        <w:rPr>
          <w:b/>
          <w:lang w:val="es_ES" w:bidi="es_ES"/>
        </w:rPr>
        <w:t>Pero</w:t>
      </w:r>
      <w:r>
        <w:rPr>
          <w:lang w:val="es_ES" w:bidi="es_ES"/>
        </w:rPr>
        <w:t xml:space="preserve"> de aquel día y de la hora nadie sabe". Jesús enumera a aquellos que no saben cuándo él regresará, ni los ángeles en el cielo, ni el hijo mismo, sino solo Dios el Padre. "¡Así que estad en guardia! ¡Estad alerta! ¡No sabéis cuándo llegará el momento!"</w:t>
      </w:r>
    </w:p>
    <w:p>
      <w:pPr/>
      <w:r>
        <w:rPr>
          <w:lang w:val="es_ES" w:bidi="es_ES"/>
        </w:rPr>
      </w:r>
      <w:r>
        <w:rPr>
          <w:lang w:val="es_ES" w:bidi="es_ES"/>
        </w:rPr>
        <w:t>Detén la acción: Pregúntales a los discípulos: "¿Cómo se sienten?" Es posible que escuches cosas como: "Estoy confundido. ¡Jesús mismo debería saber cuándo regresará! Todavía no entiendo a dónde va Jesús o por qué". O, "¿Cómo puede Jesús no saber el momento, pero saber tanto sobre él?" O, "Tengo miedo, ¿cómo sabré que me estoy manteniendo alerta? ¿Qué sucede si no estoy alerta?" Continúen con la actuación.</w:t>
      </w:r>
    </w:p>
    <w:p>
      <w:pPr/>
      <w:r>
        <w:rPr>
          <w:lang w:val="es_ES" w:bidi="es_ES"/>
        </w:rPr>
      </w:r>
      <w:r>
        <w:rPr>
          <w:lang w:val="es_ES" w:bidi="es_ES"/>
        </w:rPr>
        <w:t>Jesús continúa contando una historia corta llamada parábola. Jesús dice: "Es como un hombre que se va. Deja su casa y pone a sus siervos a cargo, cada uno con una tarea asignada para hacer. Él le dice al que custodia la casa en la puerta o entrada que vigile y proteja la casa".</w:t>
      </w:r>
    </w:p>
    <w:p>
      <w:pPr/>
      <w:r>
        <w:rPr>
          <w:lang w:val="es_ES" w:bidi="es_ES"/>
        </w:rPr>
      </w:r>
      <w:r>
        <w:rPr>
          <w:lang w:val="es_ES" w:bidi="es_ES"/>
        </w:rPr>
        <w:t>Detén la acción: Pregúntales a los discípulos, "¿Cómo se sienten?" Es posible que escuches cosas como, "¿Somos nosotros los esclavos que él mantendrá a cargo de su casa mientras él no está? Creo que esto significa que cada uno de nosotros tendrá una tarea diferente que hacer. Me pregunto cuál será mi tarea". O, "Estoy abrumado". O, "Me pregunto qué quiere decir Jesús exactamente con 'estad vigilantes'". Continúen con la actuación.</w:t>
      </w:r>
    </w:p>
    <w:p>
      <w:pPr/>
      <w:r>
        <w:rPr>
          <w:lang w:val="es_ES" w:bidi="es_ES"/>
        </w:rPr>
      </w:r>
      <w:r>
        <w:rPr>
          <w:lang w:val="es_ES" w:bidi="es_ES"/>
        </w:rPr>
        <w:t>Jesús resume su breve parábola: "¡Por lo tanto, velad! Vosotros no sabéis cuándo el dueño regresará. Quizás sea por la noche, o a medianoche, o temprano en la mañana, cuando el gallo cante, o al amanecer, cuando el sol salga. ¡Pero no se durmais! ¡No eviteis vuestro trabajo! Os estoy diciendo esto con fuerza: ¡Velad por mi regreso! ¡Esperadlo!"</w:t>
      </w:r>
    </w:p>
    <w:p>
      <w:pPr/>
      <w:r>
        <w:rPr>
          <w:lang w:val="es_ES" w:bidi="es_ES"/>
        </w:rPr>
      </w:r>
      <w:r>
        <w:rPr>
          <w:lang w:val="es_ES" w:bidi="es_ES"/>
        </w:rPr>
        <w:t>Detengan la acción: Pregúntenle a Jesús: "¿Cómo te sientes?" Es posible que escuches cosas como: "Espero que no se duerman y dejen de estar pendientes de mí", o: "Les he advertido y les he enseñado lo que necesitan saber". Espero que lo recuerden después de que me haya ido. Creo que están entendiendo que esto es serio".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13:32–37 en la traducción que sea más fácil de entender.</w:t>
      </w:r>
    </w:p>
    <w:p>
      <w:pPr/>
      <w:r>
        <w:rPr>
          <w:lang w:val="es_ES" w:bidi="es_ES"/>
        </w:rPr>
      </w:r>
      <w:r>
        <w:rPr>
          <w:lang w:val="es_ES" w:bidi="es_ES"/>
        </w:rPr>
        <w:t xml:space="preserve">Jesús ha estado hablando a los discípulos sobre el sufrimiento o los tiempos difíciles que serán señales de que Jesús está a punto de regresar. Ahora, Jesús cambia la enseñanza para hablar de </w:t>
      </w:r>
      <w:r>
        <w:rPr>
          <w:b/>
          <w:lang w:val="es_ES" w:bidi="es_ES"/>
        </w:rPr>
        <w:t>aquel día</w:t>
      </w:r>
      <w:r>
        <w:rPr>
          <w:lang w:val="es_ES" w:bidi="es_ES"/>
        </w:rPr>
        <w:t xml:space="preserve"> o </w:t>
      </w:r>
      <w:r>
        <w:rPr>
          <w:b/>
          <w:lang w:val="es_ES" w:bidi="es_ES"/>
        </w:rPr>
        <w:t>esa hora</w:t>
      </w:r>
      <w:r>
        <w:rPr>
          <w:lang w:val="es_ES" w:bidi="es_ES"/>
        </w:rPr>
        <w:t xml:space="preserve"> en que Jesús regresará. Así es como se describe en el Antiguo Testamento aquel día u hora, como el Día del Señor, o el día del juicio final. En el Nuevo Testamento, este día de juicio incluye el regreso de Jesús en gloria y poder. "Esa hora" se refiere a la hora exacta del día en que él regresaría.</w:t>
      </w:r>
    </w:p>
    <w:p>
      <w:pPr/>
      <w:r>
        <w:rPr>
          <w:lang w:val="es_ES" w:bidi="es_ES"/>
        </w:rPr>
      </w:r>
      <w:r>
        <w:rPr>
          <w:lang w:val="es_ES" w:bidi="es_ES"/>
        </w:rPr>
        <w:t xml:space="preserve">Los </w:t>
      </w:r>
      <w:r>
        <w:rPr>
          <w:b/>
          <w:lang w:val="es_ES" w:bidi="es_ES"/>
        </w:rPr>
        <w:t>ángeles</w:t>
      </w:r>
      <w:r>
        <w:rPr>
          <w:lang w:val="es_ES" w:bidi="es_ES"/>
        </w:rPr>
        <w:t xml:space="preserve"> en el </w:t>
      </w:r>
      <w:r>
        <w:rPr>
          <w:b/>
          <w:lang w:val="es_ES" w:bidi="es_ES"/>
        </w:rPr>
        <w:t>cielo</w:t>
      </w:r>
      <w:r>
        <w:rPr>
          <w:lang w:val="es_ES" w:bidi="es_ES"/>
        </w:rPr>
        <w:t xml:space="preserve">, donde Dios vive, no saben cuándo Jesús regresará. Traduzcan ángeles y cielo de la misma manera que anteriormente, y recuerden que los </w:t>
      </w:r>
      <w:r>
        <w:rPr>
          <w:lang w:val="es_ES" w:bidi="es_ES"/>
        </w:rPr>
        <w:t>ángeles</w:t>
      </w:r>
      <w:r>
        <w:rPr>
          <w:lang w:val="es_ES" w:bidi="es_ES"/>
        </w:rPr>
        <w:t xml:space="preserve"> y el </w:t>
      </w:r>
      <w:r>
        <w:rPr>
          <w:lang w:val="es_ES" w:bidi="es_ES"/>
        </w:rPr>
        <w:t>cielo</w:t>
      </w:r>
      <w:r>
        <w:rPr>
          <w:lang w:val="es_ES" w:bidi="es_ES"/>
        </w:rPr>
        <w:t xml:space="preserve"> están en el Glosario Principal. Cielo en este versículo se refiere a donde Dios vive.</w:t>
      </w:r>
    </w:p>
    <w:p>
      <w:pPr/>
      <w:r>
        <w:rPr>
          <w:lang w:val="es_ES" w:bidi="es_ES"/>
        </w:rPr>
      </w:r>
      <w:r>
        <w:rPr>
          <w:lang w:val="es_ES" w:bidi="es_ES"/>
        </w:rPr>
        <w:t xml:space="preserve">Jesús dice que el </w:t>
      </w:r>
      <w:r>
        <w:rPr>
          <w:b/>
          <w:lang w:val="es_ES" w:bidi="es_ES"/>
        </w:rPr>
        <w:t>Hijo</w:t>
      </w:r>
      <w:r>
        <w:rPr>
          <w:lang w:val="es_ES" w:bidi="es_ES"/>
        </w:rPr>
        <w:t xml:space="preserve"> no sabe cuándo regresará. El Hijo aquí se refiere más probablemente al Hijo de Dios, aunque algunos estudiosos piensan que podría significar Hijo del Hombre. Definitivamente se refiere a Jesús mismo. Algunos idiomas requieren que especifiquen si este es el Hijo de Dios o el Hijo del Hombre. Si su idioma requiere que especifiquen qué título, elijan Hijo de Dios.</w:t>
      </w:r>
    </w:p>
    <w:p>
      <w:pPr/>
      <w:r>
        <w:rPr>
          <w:lang w:val="es_ES" w:bidi="es_ES"/>
        </w:rPr>
      </w:r>
      <w:r>
        <w:rPr>
          <w:b/>
          <w:lang w:val="es_ES" w:bidi="es_ES"/>
        </w:rPr>
        <w:t>Hijo de Dios</w:t>
      </w:r>
      <w:r>
        <w:rPr>
          <w:lang w:val="es_ES" w:bidi="es_ES"/>
        </w:rPr>
        <w:t xml:space="preserve"> significa que Jesús tiene la misma naturaleza que Dios y viene de Dios. </w:t>
      </w:r>
      <w:r>
        <w:rPr>
          <w:lang w:val="es_ES" w:bidi="es_ES"/>
        </w:rPr>
        <w:t>Hijo de Dios</w:t>
      </w:r>
      <w:r>
        <w:rPr>
          <w:lang w:val="es_ES" w:bidi="es_ES"/>
        </w:rPr>
        <w:t xml:space="preserve"> se encuentra en el Glosario Principal. Usen el mismo término para Hijo de Dios que han estado usando.</w:t>
      </w:r>
    </w:p>
    <w:p>
      <w:pPr/>
      <w:r>
        <w:rPr>
          <w:lang w:val="es_ES" w:bidi="es_ES"/>
        </w:rPr>
      </w:r>
      <w:r>
        <w:rPr>
          <w:lang w:val="es_ES" w:bidi="es_ES"/>
        </w:rPr>
        <w:t xml:space="preserve">Solo el </w:t>
      </w:r>
      <w:r>
        <w:rPr>
          <w:b/>
          <w:lang w:val="es_ES" w:bidi="es_ES"/>
        </w:rPr>
        <w:t>Padre</w:t>
      </w:r>
      <w:r>
        <w:rPr>
          <w:lang w:val="es_ES" w:bidi="es_ES"/>
        </w:rPr>
        <w:t xml:space="preserve"> sabe cuándo el Hijo regresará. El Padre se refiere a Dios mismo. Usen la misma palabra para padre que usarían para cualquier padre en su idioma. Es posible que necesiten especificar a Dios, el Padre.</w:t>
      </w:r>
    </w:p>
    <w:p>
      <w:pPr/>
      <w:r>
        <w:rPr>
          <w:lang w:val="es_ES" w:bidi="es_ES"/>
        </w:rPr>
      </w:r>
      <w:r>
        <w:rPr>
          <w:lang w:val="es_ES" w:bidi="es_ES"/>
        </w:rPr>
        <w:t xml:space="preserve">Jesús les dice a sus discípulos que </w:t>
      </w:r>
      <w:r>
        <w:rPr>
          <w:b/>
          <w:lang w:val="es_ES" w:bidi="es_ES"/>
        </w:rPr>
        <w:t>velen</w:t>
      </w:r>
      <w:r>
        <w:rPr>
          <w:lang w:val="es_ES" w:bidi="es_ES"/>
        </w:rPr>
        <w:t xml:space="preserve">, o que </w:t>
      </w:r>
      <w:r>
        <w:rPr>
          <w:b/>
          <w:lang w:val="es_ES" w:bidi="es_ES"/>
        </w:rPr>
        <w:t>tengan cuidado</w:t>
      </w:r>
      <w:r>
        <w:rPr>
          <w:lang w:val="es_ES" w:bidi="es_ES"/>
        </w:rPr>
        <w:t xml:space="preserve">, que </w:t>
      </w:r>
      <w:r>
        <w:rPr>
          <w:b/>
          <w:lang w:val="es_ES" w:bidi="es_ES"/>
        </w:rPr>
        <w:t>se mantengan despiertos</w:t>
      </w:r>
      <w:r>
        <w:rPr>
          <w:lang w:val="es_ES" w:bidi="es_ES"/>
        </w:rPr>
        <w:t xml:space="preserve">, o que </w:t>
      </w:r>
      <w:r>
        <w:rPr>
          <w:b/>
          <w:lang w:val="es_ES" w:bidi="es_ES"/>
        </w:rPr>
        <w:t>estén alerta</w:t>
      </w:r>
      <w:r>
        <w:rPr>
          <w:lang w:val="es_ES" w:bidi="es_ES"/>
        </w:rPr>
        <w:t>. Esto no significa no dormir físicamente. Esto significa continuar haciendo las cosas que Dios y Jesús les han dicho que hagan. Significa estar preparados en todo momento.</w:t>
      </w:r>
    </w:p>
    <w:p>
      <w:pPr/>
      <w:r>
        <w:rPr>
          <w:lang w:val="es_ES" w:bidi="es_ES"/>
        </w:rPr>
      </w:r>
      <w:r>
        <w:rPr>
          <w:lang w:val="es_ES" w:bidi="es_ES"/>
        </w:rPr>
        <w:t xml:space="preserve">El dueño de la casa se va y pone a sus </w:t>
      </w:r>
      <w:r>
        <w:rPr>
          <w:b/>
          <w:lang w:val="es_ES" w:bidi="es_ES"/>
        </w:rPr>
        <w:t>siervos</w:t>
      </w:r>
      <w:r>
        <w:rPr>
          <w:lang w:val="es_ES" w:bidi="es_ES"/>
        </w:rPr>
        <w:t xml:space="preserve"> o </w:t>
      </w:r>
      <w:r>
        <w:rPr>
          <w:b/>
          <w:lang w:val="es_ES" w:bidi="es_ES"/>
        </w:rPr>
        <w:t>esclavos</w:t>
      </w:r>
      <w:r>
        <w:rPr>
          <w:lang w:val="es_ES" w:bidi="es_ES"/>
        </w:rPr>
        <w:t xml:space="preserve"> a cargo. Los esclavos son personas que eran propiedad de otros y no tenían derechos, y no recibían pago por su trabajo. </w:t>
      </w:r>
      <w:r>
        <w:rPr>
          <w:lang w:val="es_ES" w:bidi="es_ES"/>
        </w:rPr>
        <w:t>Esclavos</w:t>
      </w:r>
      <w:r>
        <w:rPr>
          <w:lang w:val="es_ES" w:bidi="es_ES"/>
        </w:rPr>
        <w:t xml:space="preserve"> y </w:t>
      </w:r>
      <w:r>
        <w:rPr>
          <w:lang w:val="es_ES" w:bidi="es_ES"/>
        </w:rPr>
        <w:t>siervos</w:t>
      </w:r>
      <w:r>
        <w:rPr>
          <w:lang w:val="es_ES" w:bidi="es_ES"/>
        </w:rPr>
        <w:t xml:space="preserve"> están en el Glosario Principal.</w:t>
      </w:r>
    </w:p>
    <w:p>
      <w:pPr/>
      <w:r>
        <w:rPr>
          <w:lang w:val="es_ES" w:bidi="es_ES"/>
        </w:rPr>
      </w:r>
      <w:r>
        <w:rPr>
          <w:lang w:val="es_ES" w:bidi="es_ES"/>
        </w:rPr>
        <w:t xml:space="preserve">El </w:t>
      </w:r>
      <w:r>
        <w:rPr>
          <w:b/>
          <w:lang w:val="es_ES" w:bidi="es_ES"/>
        </w:rPr>
        <w:t>portero</w:t>
      </w:r>
      <w:r>
        <w:rPr>
          <w:lang w:val="es_ES" w:bidi="es_ES"/>
        </w:rPr>
        <w:t xml:space="preserve"> era alguien que guardaba la puerta de la casa, o la verja de la casa, y no permitía que entraran enemigos.</w:t>
      </w:r>
    </w:p>
    <w:p>
      <w:pPr/>
      <w:r>
        <w:rPr>
          <w:lang w:val="es_ES" w:bidi="es_ES"/>
        </w:rPr>
      </w:r>
      <w:r>
        <w:rPr>
          <w:lang w:val="es_ES" w:bidi="es_ES"/>
        </w:rPr>
        <w:t>Jesús les recordó que Jesús podía regresar en cualquier momento: noche, medianoche, antes del amanecer o al amanecer. Usen las maneras normales de dividir la noche o el tiempo en su idioma.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14:1–11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14:1–11 y guárdenlo en sus corazones.</w:t>
      </w:r>
    </w:p>
    <w:p>
      <w:pPr/>
      <w:r>
        <w:rPr>
          <w:lang w:val="es_ES" w:bidi="es_ES"/>
        </w:rPr>
      </w:r>
      <w:r>
        <w:rPr>
          <w:lang w:val="es_ES" w:bidi="es_ES"/>
        </w:rPr>
        <w:t>Escuchen una versión en audio de Marcos 14:1–11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14:1–11 en la traducción que sea más fácil de entender.</w:t>
      </w:r>
    </w:p>
    <w:p>
      <w:pPr/>
      <w:r>
        <w:rPr>
          <w:lang w:val="es_ES" w:bidi="es_ES"/>
        </w:rPr>
      </w:r>
      <w:r>
        <w:rPr>
          <w:lang w:val="es_ES" w:bidi="es_ES"/>
        </w:rPr>
        <w:t>Esta historia comienza el relato de la Pasión de Jesús, o sus últimos días en la Tierra. Marcos empieza a ser más preciso en cuanto a las referencias temporales a medida que nos acercamos a la muerte de Jesús. Marcos nos dice que faltan dos días para la Pascua y la Fiesta de los Panes sin Levadura. La Pascua era una fiesta religiosa judía. Duraba siete días porque en el tiempo de Jesús el festival era una combinación de la Pascua y el festival de los Panes sin Levadura. La Pascua celebraba el tiempo en que Dios rescató a los antepasados judíos de la esclavitud en Egipto, y se celebraba durante un día. Inmediatamente después se celebraba el Festival de los Panes Sin Levadura, con lo que la festividad duraba siete días. En el Festival de los Panes Sin Levadura, las personas comían pan sin levadura, es decir, pan plano y fino sin levadura, para recordar cómo el pueblo judío comió pan sin levadura para recordar su rescate de Egipto. El primer día exacto de esta festividad de 7 días no está claro. Algunas personas creían que se celebraba en el transcurso de 8 días.</w:t>
      </w:r>
    </w:p>
    <w:p>
      <w:pPr/>
      <w:r>
        <w:rPr>
          <w:lang w:val="es_ES" w:bidi="es_ES"/>
        </w:rPr>
      </w:r>
      <w:r>
        <w:rPr>
          <w:lang w:val="es_ES" w:bidi="es_ES"/>
        </w:rPr>
        <w:t>La historia de la mujer que unge a Jesús con perfume se intercala en medio de la trama entre los maestros de la ley y Judas, el discípulo de Jesús, quienes conspiran para traicionar a Jesús ante las autoridades del gobierno. Marcos pone la historia de la mujer aquí para mostrar un contraste entre el acto de amor de la mujer y la traición de los hombres que deberían haber amado a Jesús.</w:t>
      </w:r>
    </w:p>
    <w:p>
      <w:pPr/>
      <w:r>
        <w:rPr>
          <w:lang w:val="es_ES" w:bidi="es_ES"/>
        </w:rPr>
      </w:r>
      <w:r>
        <w:rPr>
          <w:lang w:val="es_ES" w:bidi="es_ES"/>
        </w:rPr>
        <w:t>Al comenzar esta historia, los maestros de la ley religiosa, los sumos sacerdotes y escribas, todavía estaban buscando una manera de capturar y matar a Jesús. Los líderes judíos no planeaban matar a Jesús ellos mismos. Querían que los romanos mataran a Jesús de la manera en que los romanos mataban criminales. Los maestros de la ley religiosa todavía tenían miedo del pueblo. Habían estado trabajando en esto durante varios días o semanas. Sin embargo, durante el festival de la Pascua, la población de la ciudad creció de 50.000 personas a 250.000 personas. Los disturbios eran comunes durante este tiempo porque las grandes multitudes ayudaban a quienes se oponían al gobierno romano a rebelarse con más facilidad. Las personas se comportaban de manera desordenada o violenta cuando participaban en disturbios. Muchas de las personas en el festival habrían sido de Galilea y podrían haber apoyado firmemente a Jesús. Las personas de Galilea ya eran consideradas rebeldes. Los líderes religiosos no querían arrestar a Jesús en este tipo de ambiente porque tenían miedo de que el pueblo se amotinara.</w:t>
      </w:r>
    </w:p>
    <w:p>
      <w:pPr/>
      <w:r>
        <w:rPr>
          <w:lang w:val="es_ES" w:bidi="es_ES"/>
        </w:rPr>
      </w:r>
      <w:r>
        <w:rPr>
          <w:lang w:val="es_ES" w:bidi="es_ES"/>
        </w:rPr>
        <w:t>Deténganse aquí y conversen sobre estas preguntas en grupo: ¿Sus líderes religiosos alguna vez tienen miedo del pueblo? ¿Toman decisiones basadas en lo que las personas quieren? Den ejemplos. Pausen este audio aquí.</w:t>
      </w:r>
    </w:p>
    <w:p>
      <w:pPr/>
      <w:r>
        <w:rPr>
          <w:lang w:val="es_ES" w:bidi="es_ES"/>
        </w:rPr>
      </w:r>
      <w:r>
        <w:rPr>
          <w:lang w:val="es_ES" w:bidi="es_ES"/>
        </w:rPr>
        <w:t>Mientras Jesús había estado en Jerusalén, había caminado de Jerusalén a Betania todas las noches para quedarse en la casa de sus amigos, Lázaro, María y Marta. Betania estaba a unos 4 kilómetros a las afueras de Jerusalén. Ese día, Simón invitó a Jesús y a sus discípulos a una comida en su casa en Betania. Simón solía tener lepra, una enfermedad grave de la piel en el tiempo de Jesús. Las personas probablemente continuaban llamando a Simón "el leproso", aunque ya había sido sanado de la enfermedad.</w:t>
      </w:r>
    </w:p>
    <w:p>
      <w:pPr/>
      <w:r>
        <w:rPr>
          <w:lang w:val="es_ES" w:bidi="es_ES"/>
        </w:rPr>
      </w:r>
      <w:r>
        <w:rPr>
          <w:lang w:val="es_ES" w:bidi="es_ES"/>
        </w:rPr>
        <w:t>En la cultura de Jesús, las personas se recostaban al lado de la mesa donde tenían sus comidas formales, sobre un cojín con los pies hacia atrás. Jesús estaba recostado al lado de la mesa donde estaba comiendo, probablemente con la cabeza apoyada en un codo.</w:t>
      </w:r>
    </w:p>
    <w:p>
      <w:pPr/>
      <w:r>
        <w:rPr>
          <w:lang w:val="es_ES" w:bidi="es_ES"/>
        </w:rPr>
      </w:r>
      <w:r>
        <w:rPr>
          <w:lang w:val="es_ES" w:bidi="es_ES"/>
        </w:rPr>
        <w:t>Deténganse aquí y observen una imagen de personas recostadas al lado de una mesa en grupo.</w:t>
      </w:r>
    </w:p>
    <w:p>
      <w:pPr/>
      <w:r>
        <w:rPr>
          <w:lang w:val="es_ES" w:bidi="es_ES"/>
        </w:rPr>
      </w:r>
      <w:r>
        <w:rPr>
          <w:lang w:val="es_ES" w:bidi="es_ES"/>
        </w:rPr>
        <w:t>Hagan estas preguntas en grupo: ¿Cuáles son las costumbres cuando van a la casa de los demás para comer? ¿Qué tipo de cosas hacen para saludarse entre sí? ¿Cómo se sientan? ¿Quién viene a estas comidas? Pausen este audio aquí.</w:t>
      </w:r>
    </w:p>
    <w:p>
      <w:pPr/>
      <w:r>
        <w:rPr>
          <w:lang w:val="es_ES" w:bidi="es_ES"/>
        </w:rPr>
      </w:r>
      <w:r>
        <w:rPr>
          <w:lang w:val="es_ES" w:bidi="es_ES"/>
        </w:rPr>
        <w:t>Una mujer entró en la casa con un pequeño frasco de alabastro que contenía un perfume puro de nardo, caro o de gran calidad. Esto era inusual, las mujeres generalmente no entraban en una comida con otros hombres. Esta mujer puede haber sido María, la hermana de Marta y de Lázaro, a quien Jesús había resucitado de entre los muertos. Ella llevaba un frasco de alabastro. Los frascos de alabastro eran de la más alta calidad y estaban hechos de cierto tipo de piedra blanca o amarilla. Solo los perfumes más caros estaban almacenados en ellos. Los frascos tenían cuellos largos y no tenían asas. Los frascos eran sellados para que no se escapara ningún perfume. Los frascos eran lo suficientemente grandes como para contener una aplicación de perfume. Las personas rompían el cuello de los frascos para sacar el perfume. El perfume a menudo se elaboraba con nardo. El nardo era aceite hecho de la raíz de la planta de nardo de la India. La mujer rompió el cuello del frasco y derramó el perfume sobre la cabeza de Jesús para honrarlo.</w:t>
      </w:r>
    </w:p>
    <w:p>
      <w:pPr/>
      <w:r>
        <w:rPr>
          <w:lang w:val="es_ES" w:bidi="es_ES"/>
        </w:rPr>
      </w:r>
      <w:r>
        <w:rPr>
          <w:lang w:val="es_ES" w:bidi="es_ES"/>
        </w:rPr>
        <w:t>Deténganse aquí y observen una foto de un frasco de alabastro y una foto de una planta de nardo de la India en grupo. El frasco de alabastro de esta imagen es un poco diferente del que la mujer probablemente tenía. Pausen este audio aquí.</w:t>
      </w:r>
    </w:p>
    <w:p>
      <w:pPr/>
      <w:r>
        <w:rPr>
          <w:lang w:val="es_ES" w:bidi="es_ES"/>
        </w:rPr>
      </w:r>
      <w:r>
        <w:rPr>
          <w:lang w:val="es_ES" w:bidi="es_ES"/>
        </w:rPr>
        <w:t>Los frascos de alabastro como este eran tesoros de la familia y se usaban solo en eventos muy especiales para ungir a las personas, para honrarlas y agradecerles. La mujer derramó todo el perfume caro, no solo aceite común, sobre Jesús. Al hacer esto, la mujer honró a Jesús en mayor medida de lo que las personas normalmente honraban a sus invitados.</w:t>
      </w:r>
    </w:p>
    <w:p>
      <w:pPr/>
      <w:r>
        <w:rPr>
          <w:lang w:val="es_ES" w:bidi="es_ES"/>
        </w:rPr>
      </w:r>
      <w:r>
        <w:rPr>
          <w:lang w:val="es_ES" w:bidi="es_ES"/>
        </w:rPr>
        <w:t>Durante la semana de la Pascua, era culturalmente apropiado dar regalos a los pobres. Los discípulos que estaban sentados a la mesa con Jesús probablemente vieron el regalo de esta mujer como innecesariamente extravagante durante el tiempo en que se suponía que debían estar pensando en dar a los pobres. Era extravagante, 300 denarios eran el salario de aproximadamente 300 días. Los discípulos estaban enojados y se quejaron de que ella no debería haber hecho esto. Los discípulos 'regañaron' a la mujer, lo que significa que mostraron su ira reprendiéndola duramente.</w:t>
      </w:r>
    </w:p>
    <w:p>
      <w:pPr/>
      <w:r>
        <w:rPr>
          <w:lang w:val="es_ES" w:bidi="es_ES"/>
        </w:rPr>
      </w:r>
      <w:r>
        <w:rPr>
          <w:lang w:val="es_ES" w:bidi="es_ES"/>
        </w:rPr>
        <w:t>Deténganse aquí y conversen sobre esta pregunta en grupo: ¿Qué tipo de cosas hacen las personas por otros en su cultura para mostrar honor o gratitud? Pausen este audio aquí.</w:t>
      </w:r>
    </w:p>
    <w:p>
      <w:pPr/>
      <w:r>
        <w:rPr>
          <w:lang w:val="es_ES" w:bidi="es_ES"/>
        </w:rPr>
      </w:r>
      <w:r>
        <w:rPr>
          <w:lang w:val="es_ES" w:bidi="es_ES"/>
        </w:rPr>
        <w:t>Jesús vio un significado diferente en el regalo de la mujer, y Marcos indica eso al decir, "Pero Jesús respondió: 'Dejadla en paz'". Él vio cuánto ella lo amaba. Jesús era pobre en un sentido, porque estaba a punto de morir. Él también estaba muy solo, ya que ninguno de sus discípulos o amigos cercanos entendía lo que estaba a punto de sufrir. Cuando Jesús dice "Dejadla en paz", no quiere decir dejarla sola, sino que quiere decir, dejar de reprenderla.</w:t>
      </w:r>
    </w:p>
    <w:p>
      <w:pPr/>
      <w:r>
        <w:rPr>
          <w:lang w:val="es_ES" w:bidi="es_ES"/>
        </w:rPr>
      </w:r>
      <w:r>
        <w:rPr>
          <w:lang w:val="es_ES" w:bidi="es_ES"/>
        </w:rPr>
        <w:t>Jesús llama a las acciones de la mujer "hermosas" o "buenas". Jesús recuerda a los discípulos que siempre tendrán a los pobres entre ellos, tal como dijo la ley de Moisés en Deuteronomio. Sin embargo, Jesús no siempre estaría con ellos. Jesús dio a entender que él también era "pobre", por lo que era bueno que ellos le mostraran esta bondad. Los cadáveres eran ungidos con perfume para el entierro, pero Jesús no sería ungido cuando muriera porque sufriría la muerte de un criminal.</w:t>
      </w:r>
    </w:p>
    <w:p>
      <w:pPr/>
      <w:r>
        <w:rPr>
          <w:lang w:val="es_ES" w:bidi="es_ES"/>
        </w:rPr>
      </w:r>
      <w:r>
        <w:rPr>
          <w:lang w:val="es_ES" w:bidi="es_ES"/>
        </w:rPr>
        <w:t>Deténganse aquí y conversen sobre estas preguntas en grupo: ¿Qué hacen con los cadáveres? ¿Ponen algo sobre ellos? ¿Cómo los tratan? Pausen este audio aquí.</w:t>
      </w:r>
    </w:p>
    <w:p>
      <w:pPr/>
      <w:r>
        <w:rPr>
          <w:lang w:val="es_ES" w:bidi="es_ES"/>
        </w:rPr>
      </w:r>
      <w:r>
        <w:rPr>
          <w:lang w:val="es_ES" w:bidi="es_ES"/>
        </w:rPr>
        <w:t>Jesús dice "De cierto os digo" para mostrar que lo que está diciendo es importante y que las personas deben prestar atención. Jesús dice que las Buenas Nuevas de la muerte, el entierro y la resurrección de Jesús se predicarán en todo el mundo. A medida que se prediquen las Buenas Nuevas, el acto de amor y devoción de esta mujer también se compartirá.</w:t>
      </w:r>
    </w:p>
    <w:p>
      <w:pPr/>
      <w:r>
        <w:rPr>
          <w:lang w:val="es_ES" w:bidi="es_ES"/>
        </w:rPr>
      </w:r>
      <w:r>
        <w:rPr>
          <w:lang w:val="es_ES" w:bidi="es_ES"/>
        </w:rPr>
        <w:t>Marcos destaca el contraste entre el amor de la mujer y la traición de Judas. Él muestra a Judas yendo a los principales sacerdotes para ofrecer ayuda a los líderes religiosos a arrestar a Jesús fuera de la vista de grandes multitudes, ya que tenían miedo de disturbios durante el festival. No sabemos exactamente qué información acordó dar Judas a los líderes religiosos. Sabemos por el Evangelio de Juan que los principales sacerdotes habían enviado un aviso para que las personas les informaran cuando supieran dónde estaba Jesús, para que pudieran capturarlo.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14:1–11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Los principales sacerdotes y maestros de la ley religiosa quieren capturar a Jesús. Deciden que no pueden capturarlo durante la fiesta de la Pascua porque las multitudes se enojarán y se amotinarán.</w:t>
      </w:r>
    </w:p>
    <w:p>
      <w:pPr/>
      <w:r>
        <w:rPr>
          <w:lang w:val="es_ES" w:bidi="es_ES"/>
        </w:rPr>
      </w:r>
      <w:r>
        <w:rPr>
          <w:b/>
          <w:lang w:val="es_ES" w:bidi="es_ES"/>
        </w:rPr>
        <w:t>En la segunda escena:</w:t>
      </w:r>
      <w:r>
        <w:rPr>
          <w:lang w:val="es_ES" w:bidi="es_ES"/>
        </w:rPr>
        <w:t xml:space="preserve"> Jesús y sus discípulos comen en la casa de Simón. Una mujer entra con un frasco de alabastro con un perfume caro. Ella lo derrama sobre la cabeza de Jesús y los discípulos están enojados con ella por malgastar el dinero. Jesús regaña a sus discípulos. Él les dice que ella ha hecho algo bueno. Ella ha ungido su cuerpo para el entierro.</w:t>
      </w:r>
    </w:p>
    <w:p>
      <w:pPr/>
      <w:r>
        <w:rPr>
          <w:lang w:val="es_ES" w:bidi="es_ES"/>
        </w:rPr>
      </w:r>
      <w:r>
        <w:rPr>
          <w:b/>
          <w:lang w:val="es_ES" w:bidi="es_ES"/>
        </w:rPr>
        <w:t>En la tercera escena:</w:t>
      </w:r>
      <w:r>
        <w:rPr>
          <w:lang w:val="es_ES" w:bidi="es_ES"/>
        </w:rPr>
        <w:t xml:space="preserve"> Judas Iscariote, uno de los 12 discípulos de Jesús, va a los principales sacerdotes para ofrecerles ayuda para encontrar un momento para arrestar a Jesús. Le prometen dinero, y Judas comienza a buscar un momento para entregarles a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Maestros de la ley religiosa y jefes de los sacerdotes</w:t>
      </w:r>
    </w:p>
    <w:p>
      <w:pPr>
        <w:pStyle w:val="ListBullet"/>
        <w:spacing w:line="240" w:lineRule="auto"/>
        <w:ind w:left="720"/>
      </w:pPr>
      <w:r>
        <w:rPr>
          <w:lang w:val="es_ES" w:bidi="es_ES"/>
        </w:rPr>
      </w:r>
      <w:r>
        <w:rPr>
          <w:lang w:val="es_ES" w:bidi="es_ES"/>
        </w:rPr>
        <w:t>Los discípulos, con Judas Iscariote</w:t>
      </w:r>
    </w:p>
    <w:p>
      <w:pPr>
        <w:pStyle w:val="ListBullet"/>
        <w:spacing w:line="240" w:lineRule="auto"/>
        <w:ind w:left="720"/>
      </w:pPr>
      <w:r>
        <w:rPr>
          <w:lang w:val="es_ES" w:bidi="es_ES"/>
        </w:rPr>
      </w:r>
      <w:r>
        <w:rPr>
          <w:lang w:val="es_ES" w:bidi="es_ES"/>
        </w:rPr>
        <w:t>Simón, un hombre que anteriormente había tenido lepra</w:t>
      </w:r>
    </w:p>
    <w:p>
      <w:pPr>
        <w:pStyle w:val="ListBullet"/>
        <w:spacing w:line="240" w:lineRule="auto"/>
        <w:ind w:left="720"/>
      </w:pPr>
      <w:r>
        <w:rPr>
          <w:lang w:val="es_ES" w:bidi="es_ES"/>
        </w:rPr>
      </w:r>
      <w:r>
        <w:rPr>
          <w:lang w:val="es_ES" w:bidi="es_ES"/>
        </w:rPr>
        <w:t>Una mujer con un frasco de alabastro</w:t>
      </w:r>
    </w:p>
    <w:p>
      <w:pPr>
        <w:pStyle w:val="ListBullet"/>
        <w:spacing w:line="240" w:lineRule="auto"/>
        <w:ind w:left="720"/>
      </w:pPr>
      <w:r>
        <w:rPr>
          <w:lang w:val="es_ES" w:bidi="es_ES"/>
        </w:rPr>
      </w:r>
      <w:r>
        <w:rPr>
          <w:lang w:val="es_ES" w:bidi="es_ES"/>
        </w:rPr>
        <w:t>Otros en la comida</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Marcos comienza con una referencia de tiempo. Él dice "Dos días después", o "Dos días antes de la Pascua". No sabemos si los eventos en este pasaje tuvieron lugar directamente después de los eventos del pasaje anterior, porque Jesús había estado en Jerusalén durante varias semanas. Solo sabemos que el pasaje tiene lugar dos días antes de la Pascua en la aldea de Betania, en el monte de los Olivos, a 4 kilómetros de Jerusalén. Es importante recordar que los maestros de la ley religiosa todavía estaban buscando una manera de capturar y matar a Jesús. Todavía tenían miedo del pueblo. Querían que Jesús fuera asesinado discretamente para evitar disturbios. Esta era una acción en curso.</w:t>
      </w:r>
    </w:p>
    <w:p>
      <w:pPr/>
      <w:r>
        <w:rPr>
          <w:lang w:val="es_ES" w:bidi="es_ES"/>
        </w:rPr>
      </w:r>
      <w:r>
        <w:rPr>
          <w:lang w:val="es_ES" w:bidi="es_ES"/>
        </w:rPr>
        <w:t>Es importante recordar que Simón actualmente no tiene lepra, sino que ha sido sanado. Sabemos que Simón fue sanado, ya que la ley judía no permitía que las personas con lepra estuvieran cerca de personas sanas ni comieran con ellas. Aunque Simón estuviese sano, es probable que todavía fuese conocido como "Simón el leproso". Jesús estaba comiendo como las personas normalmente lo hacen en esa cultura en una comida formal: reclinado sobre un cojín en una mesa con los pies extendidos hacia atrás. Aunque los discípulos no se mencionan aquí, aparte de Judas, los discípulos probablemente están con Jesús en la comida, así como otras personas.</w:t>
      </w:r>
    </w:p>
    <w:p>
      <w:pPr/>
      <w:r>
        <w:rPr>
          <w:lang w:val="es_ES" w:bidi="es_ES"/>
        </w:rPr>
      </w:r>
      <w:r>
        <w:rPr>
          <w:lang w:val="es_ES" w:bidi="es_ES"/>
        </w:rPr>
        <w:t>Es importante recordar que las personas se habrían dado cuenta de la entrada de la mujer porque era inusual que una mujer entrara en una habitación llena de hombres. Es importante recordar que ella también realizó un acto extravagante. Ella no derramó aceite normal sobre la cabeza de Jesús como una unción normal. En cambio, derramó perfume que valía el salario de un año. La mujer está mostrando gran honor a Jesús con esta acción. La mujer está preparando a Jesús para su entierro, aunque no habría estado al tanto de esto. Ella está dedicada a Jesús y muestra su amor por él. Cuando Jesús dice, "Ella derramó de antemano perfume sobre mi cuerpo para preparar mi entierro", indica que Jesús sabía que sería asesinado de la misma manera en que los criminales eran asesinados. Los criminales no eran ungidos con aceite cuando eran enterrados.</w:t>
      </w:r>
    </w:p>
    <w:p>
      <w:pPr/>
      <w:r>
        <w:rPr>
          <w:lang w:val="es_ES" w:bidi="es_ES"/>
        </w:rPr>
      </w:r>
      <w:r>
        <w:rPr>
          <w:lang w:val="es_ES" w:bidi="es_ES"/>
        </w:rPr>
        <w:t>Las personas sentadas a la mesa, probablemente los discípulos de Jesús, la regañaron duramente, con ira.</w:t>
      </w:r>
    </w:p>
    <w:p>
      <w:pPr/>
      <w:r>
        <w:rPr>
          <w:lang w:val="es_ES" w:bidi="es_ES"/>
        </w:rPr>
      </w:r>
      <w:r>
        <w:rPr>
          <w:lang w:val="es_ES" w:bidi="es_ES"/>
        </w:rPr>
        <w:t>Es importante recordar que Jesús defendió firmemente a esta mujer. Él dijo a sus discípulos, "Dejadla en paz. ¿Por qué la estais criticando? Ella hizo algo muy bueno. Siempre tendréis a los pobres financieramente con vosotros, pero yo no siempre estaré aquí. Ella ha hecho todo lo que pudo. Ella ha ungido mi cuerpo para mi muerte. ¡Prestad atención a esto! Dondequiera que se prediquen las buenas nuevas sobre mí en todo el mundo, las personas recordarán lo que esta mujer ha hecho".</w:t>
      </w:r>
    </w:p>
    <w:p>
      <w:pPr/>
      <w:r>
        <w:rPr>
          <w:lang w:val="es_ES" w:bidi="es_ES"/>
        </w:rPr>
      </w:r>
      <w:r>
        <w:rPr>
          <w:lang w:val="es_ES" w:bidi="es_ES"/>
        </w:rPr>
        <w:t>Es importante recordar que Judas entonces va a los principales sacerdotes, o a los hombres principales que hacen sacrificios por el pueblo judío, y se ofrece a darles información para encontrar a Jesús cuando estuviese lejos de las multitudes. Estos sacerdotes estaban muy felices, y prometieron darle dinero. Judas comienza a buscar una oportunidad para entregar a Jesús a los líderes religiosos. Es importante recordar que no conocemos las razones por las que Judas se ofreció a traicionar a Jesús ante los líderes religiosos.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14:1–11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3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Maestros de la ley religiosa y principales sacerdotes</w:t>
      </w:r>
    </w:p>
    <w:p>
      <w:pPr>
        <w:pStyle w:val="ListBullet"/>
        <w:spacing w:line="240" w:lineRule="auto"/>
        <w:ind w:left="720"/>
      </w:pPr>
      <w:r>
        <w:rPr>
          <w:lang w:val="es_ES" w:bidi="es_ES"/>
        </w:rPr>
      </w:r>
      <w:r>
        <w:rPr>
          <w:lang w:val="es_ES" w:bidi="es_ES"/>
        </w:rPr>
        <w:t>Los discípulos, con Judas Iscariote</w:t>
      </w:r>
    </w:p>
    <w:p>
      <w:pPr>
        <w:pStyle w:val="ListBullet"/>
        <w:spacing w:line="240" w:lineRule="auto"/>
        <w:ind w:left="720"/>
      </w:pPr>
      <w:r>
        <w:rPr>
          <w:lang w:val="es_ES" w:bidi="es_ES"/>
        </w:rPr>
      </w:r>
      <w:r>
        <w:rPr>
          <w:lang w:val="es_ES" w:bidi="es_ES"/>
        </w:rPr>
        <w:t>Simón, un hombre que anteriormente había tenido lepra</w:t>
      </w:r>
    </w:p>
    <w:p>
      <w:pPr>
        <w:pStyle w:val="ListBullet"/>
        <w:spacing w:line="240" w:lineRule="auto"/>
        <w:ind w:left="720"/>
      </w:pPr>
      <w:r>
        <w:rPr>
          <w:lang w:val="es_ES" w:bidi="es_ES"/>
        </w:rPr>
      </w:r>
      <w:r>
        <w:rPr>
          <w:lang w:val="es_ES" w:bidi="es_ES"/>
        </w:rPr>
        <w:t>Una mujer con un frasco de alabastro</w:t>
      </w:r>
    </w:p>
    <w:p>
      <w:pPr>
        <w:pStyle w:val="ListBullet"/>
        <w:spacing w:line="240" w:lineRule="auto"/>
        <w:ind w:left="720"/>
      </w:pPr>
      <w:r>
        <w:rPr>
          <w:lang w:val="es_ES" w:bidi="es_ES"/>
        </w:rPr>
      </w:r>
      <w:r>
        <w:rPr>
          <w:lang w:val="es_ES" w:bidi="es_ES"/>
        </w:rPr>
        <w:t>Otros en la comida</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El equipo debe interpretar a los principales sacerdotes y maestros de la ley religiosa hablando sobre intentar capturar a Jesús para matarlo. Deciden, "No lo capturaremos durante la celebración de la Pascua, porque el pueblo puede amotinarse".</w:t>
      </w:r>
    </w:p>
    <w:p>
      <w:pPr/>
      <w:r>
        <w:rPr>
          <w:lang w:val="es_ES" w:bidi="es_ES"/>
        </w:rPr>
      </w:r>
      <w:r>
        <w:rPr>
          <w:lang w:val="es_ES" w:bidi="es_ES"/>
        </w:rPr>
        <w:t>Pausen la actuación. Pregúntale a los maestros de la ley religiosa: "¿Qué sienten o piensan?" Es posible que escuches cosas como, "Frustrados de que no podamos capturar a Jesús", "Temerosos de las multitudes de personas que aman a Jesús". Continúen con la actuación.</w:t>
      </w:r>
    </w:p>
    <w:p>
      <w:pPr/>
      <w:r>
        <w:rPr>
          <w:lang w:val="es_ES" w:bidi="es_ES"/>
        </w:rPr>
      </w:r>
      <w:r>
        <w:rPr>
          <w:lang w:val="es_ES" w:bidi="es_ES"/>
        </w:rPr>
        <w:t>El equipo debe interpretar a Jesús y a sus discípulos en Betania, una ciudad a unos 4 kilómetros de Jerusalén. Entran en la casa de Simón. Simón solía tener lepra. Todos se sientan alrededor de una mesa sobre cojines en el suelo. Se reclinan con los pies hacia atras. Sus cabezas están apoyadas en sus codos. De repente, mientras están comiendo, ¡una mujer entra! Ella tiene un hermoso frasco en sus manos. Ella rompe el cuello del frasco. La habitación se llena de un rico olor. La mujer derrama el perfume sobre la cabeza de Jesús.</w:t>
      </w:r>
    </w:p>
    <w:p>
      <w:pPr/>
      <w:r>
        <w:rPr>
          <w:lang w:val="es_ES" w:bidi="es_ES"/>
        </w:rPr>
      </w:r>
      <w:r>
        <w:rPr>
          <w:lang w:val="es_ES" w:bidi="es_ES"/>
        </w:rPr>
        <w:t>Pausen la actuación. Pregúntales a los discípulos, "¿Qué están sintiendo o pensando?" Es posible que escuches cosas como, "Sorprendido", "Enojado ¡desearía que ella ayudara a los pobres!" "Confundido porque Jesús parece feliz". Pregúntale a Jesús, "¿Qué está sintiendo o pensando?" Es posible que escuches cosas como, "Feliz", "Lleno del amor de Dios por esta mujer", "Orgulloso de su coraje". Pregúntale a la mujer, "¿Qué está sintiendo o pensando?" Es posible que escuches cosas como, "¡Con miedo, pero con mucha determinación para decirle gracias a Jesús!" o "Solo me estoy enfocando en Jesús". Continúen con la actuación.</w:t>
      </w:r>
    </w:p>
    <w:p>
      <w:pPr/>
      <w:r>
        <w:rPr>
          <w:lang w:val="es_ES" w:bidi="es_ES"/>
        </w:rPr>
      </w:r>
      <w:r>
        <w:rPr>
          <w:lang w:val="es_ES" w:bidi="es_ES"/>
        </w:rPr>
        <w:t>El equipo debe interpretar a los discípulos enojados. "¿Por qué ella está desperdiciando un perfume tan caro? ¡Podría haber sido vendido! ¡Valía el salario de un año! ¡El dinero se podría haber dado a los pobres!" Interpreten a Jesús diciendo, "Dejadla en paz. ¿Por qué le estáis diciendo estas cosas a ella? Siempre tendréis pobres a vuestro alrededor, pero yo no siempre estaré cerca. Ella ha hecho todo lo que puede hacer. Ella está preparando mi cuerpo para el entierro. ¡Prestad atención! Dondequiera que las personas cuenten las buenas nuevas sobre mí en todo el mundo, hablarán de lo que esta mujer ha hecho".</w:t>
      </w:r>
    </w:p>
    <w:p>
      <w:pPr/>
      <w:r>
        <w:rPr>
          <w:lang w:val="es_ES" w:bidi="es_ES"/>
        </w:rPr>
      </w:r>
      <w:r>
        <w:rPr>
          <w:lang w:val="es_ES" w:bidi="es_ES"/>
        </w:rPr>
        <w:t>Pausen la actuación. Pregúntale a la persona interpretando a Jesús, "¿Qué está sintiendo o pensando?" Es posible que escuches cosas como, "Orgulloso de esta mujer", "Enojado y triste de que mis discípulos todavía no entiendan". Pregúntale a la persona que interpreta a la mujer, "¿Qué está sintiendo o pensando?" Es posible que escuches cosas como, "Feliz de que Jesús me esté defendiendo", "Sorprendida de que él mencionara su muerte. ¿Él va a morir pronto?" Pregúntale a la persona que interpreta a Judas, "¿Qué está sintiendo o pensando?" Es posible que escuches cosas como, "¡Estoy enojado de que Jesús dejara que esta mujer desperdiciara el dinero!" "Estoy frustrado de que Jesús todavía no esté liderando una rebelión contra Roma". Continúen con la actuación.</w:t>
      </w:r>
    </w:p>
    <w:p>
      <w:pPr/>
      <w:r>
        <w:rPr>
          <w:lang w:val="es_ES" w:bidi="es_ES"/>
        </w:rPr>
      </w:r>
      <w:r>
        <w:rPr>
          <w:lang w:val="es_ES" w:bidi="es_ES"/>
        </w:rPr>
        <w:t>El equipo debe interpretar a Judas Iscariote saliendo solo con los principales sacerdotes. Él debe ofrecerse a decirles cuando Jesús esté solo. Los principales sacerdotes están muy felices. Le dicen a Judas que le darán dinero. Judas comienza a observar a Jesús muy de cerca.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14:1–11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Faltaban dos días para la </w:t>
      </w:r>
      <w:r>
        <w:rPr>
          <w:b/>
          <w:lang w:val="es_ES" w:bidi="es_ES"/>
        </w:rPr>
        <w:t>Pascua</w:t>
      </w:r>
      <w:r>
        <w:rPr>
          <w:lang w:val="es_ES" w:bidi="es_ES"/>
        </w:rPr>
        <w:t xml:space="preserve"> y la </w:t>
      </w:r>
      <w:r>
        <w:rPr>
          <w:b/>
          <w:lang w:val="es_ES" w:bidi="es_ES"/>
        </w:rPr>
        <w:t>Fiesta de los Panes sin Levadura.</w:t>
      </w:r>
      <w:r>
        <w:rPr>
          <w:lang w:val="es_ES" w:bidi="es_ES"/>
        </w:rPr>
        <w:t xml:space="preserve"> La Pascua era una fiesta religiosa judía. En el tiempo de Jesús, la celebración duraba siete días porque era una combinación de la Pascua y el festival de los Panes Sin Levadura. La Pascua celebraba el tiempo en que Dios rescató a los antepasados judíos de la esclavitud en Egipto. Dios hizo esto al enviar un ángel para que el rey de Egipto permitiera que los antepasados judíos se fueran. El ángel de Dios vino una noche y mató a todos los hijos primogénitos de los egipcios. Sin embargo, el ángel "pasó por" los hijos primogénitos judíos y les perdonó la vida. La Pascua es como una celebración de independencia para los judíos.</w:t>
      </w:r>
    </w:p>
    <w:p>
      <w:pPr/>
      <w:r>
        <w:rPr>
          <w:lang w:val="es_ES" w:bidi="es_ES"/>
        </w:rPr>
      </w:r>
      <w:r>
        <w:rPr>
          <w:b/>
          <w:lang w:val="es_ES" w:bidi="es_ES"/>
        </w:rPr>
        <w:t>El Festival de los Panes Sin Levadura</w:t>
      </w:r>
      <w:r>
        <w:rPr>
          <w:lang w:val="es_ES" w:bidi="es_ES"/>
        </w:rPr>
        <w:t xml:space="preserve"> celebraba la cosecha y el tiempo en que los israelitas comieron pan sin levadura mientras huían de Egipto. El pan sin levadura era un pan fino y plano elaborado sin levadura.</w:t>
      </w:r>
    </w:p>
    <w:p>
      <w:pPr/>
      <w:r>
        <w:rPr>
          <w:lang w:val="es_ES" w:bidi="es_ES"/>
        </w:rPr>
      </w:r>
      <w:r>
        <w:rPr>
          <w:lang w:val="es_ES" w:bidi="es_ES"/>
        </w:rPr>
        <w:t xml:space="preserve">Deténganse aquí y conversen en grupo sobre las palabras o frases que usarán para la </w:t>
      </w:r>
      <w:r>
        <w:rPr>
          <w:b/>
          <w:lang w:val="es_ES" w:bidi="es_ES"/>
        </w:rPr>
        <w:t>Pascua</w:t>
      </w:r>
      <w:r>
        <w:rPr>
          <w:lang w:val="es_ES" w:bidi="es_ES"/>
        </w:rPr>
        <w:t xml:space="preserve"> y la </w:t>
      </w:r>
      <w:r>
        <w:rPr>
          <w:b/>
          <w:lang w:val="es_ES" w:bidi="es_ES"/>
        </w:rPr>
        <w:t>Fiesta de los Panes Sin Levadura.</w:t>
      </w:r>
      <w:r>
        <w:rPr>
          <w:lang w:val="es_ES" w:bidi="es_ES"/>
        </w:rPr>
        <w:t xml:space="preserve"> Busquen la </w:t>
      </w:r>
      <w:r>
        <w:rPr>
          <w:b/>
          <w:lang w:val="es_ES" w:bidi="es_ES"/>
        </w:rPr>
        <w:t>Pascua</w:t>
      </w:r>
      <w:r>
        <w:rPr>
          <w:lang w:val="es_ES" w:bidi="es_ES"/>
        </w:rPr>
        <w:t xml:space="preserve"> y la </w:t>
      </w:r>
      <w:r>
        <w:rPr>
          <w:b/>
          <w:lang w:val="es_ES" w:bidi="es_ES"/>
        </w:rPr>
        <w:t>Fiesta de los Panes sin Levadura</w:t>
      </w:r>
      <w:r>
        <w:rPr>
          <w:lang w:val="es_ES" w:bidi="es_ES"/>
        </w:rPr>
        <w:t xml:space="preserve"> en el Glosario Principal para obtener más información. </w:t>
      </w:r>
    </w:p>
    <w:p>
      <w:pPr/>
      <w:r>
        <w:rPr>
          <w:lang w:val="es_ES" w:bidi="es_ES"/>
        </w:rPr>
      </w:r>
      <w:r>
        <w:rPr>
          <w:lang w:val="es_ES" w:bidi="es_ES"/>
        </w:rPr>
        <w:t>Muestra a tu equipo de traducción una foto de pan sin levadura.</w:t>
      </w:r>
    </w:p>
    <w:p>
      <w:pPr/>
      <w:r>
        <w:rPr>
          <w:lang w:val="es_ES" w:bidi="es_ES"/>
        </w:rPr>
      </w:r>
      <w:r>
        <w:rPr>
          <w:lang w:val="es_ES" w:bidi="es_ES"/>
        </w:rPr>
        <w:t>Pausen este audio aquí.</w:t>
      </w:r>
    </w:p>
    <w:p>
      <w:pPr/>
      <w:r>
        <w:rPr>
          <w:lang w:val="es_ES" w:bidi="es_ES"/>
        </w:rPr>
      </w:r>
      <w:r>
        <w:rPr>
          <w:lang w:val="es_ES" w:bidi="es_ES"/>
        </w:rPr>
        <w:t xml:space="preserve">Los </w:t>
      </w:r>
      <w:r>
        <w:rPr>
          <w:b/>
          <w:lang w:val="es_ES" w:bidi="es_ES"/>
        </w:rPr>
        <w:t>principales sacerdotes</w:t>
      </w:r>
      <w:r>
        <w:rPr>
          <w:lang w:val="es_ES" w:bidi="es_ES"/>
        </w:rPr>
        <w:t xml:space="preserve"> y </w:t>
      </w:r>
      <w:r>
        <w:rPr>
          <w:b/>
          <w:lang w:val="es_ES" w:bidi="es_ES"/>
        </w:rPr>
        <w:t>maestros de la ley religiosa</w:t>
      </w:r>
      <w:r>
        <w:rPr>
          <w:lang w:val="es_ES" w:bidi="es_ES"/>
        </w:rPr>
        <w:t xml:space="preserve"> estaban buscando oportunidades para capturar a Jesús en secreto y matarlo. Usen los mismos términos para sacerdotes principales y maestros de la ley religiosa que han estado usando en el libro de Marcos y recuerden que los términos </w:t>
      </w:r>
      <w:r>
        <w:rPr>
          <w:b/>
          <w:lang w:val="es_ES" w:bidi="es_ES"/>
        </w:rPr>
        <w:t>sacerdotes</w:t>
      </w:r>
      <w:r>
        <w:rPr>
          <w:lang w:val="es_ES" w:bidi="es_ES"/>
        </w:rPr>
        <w:t xml:space="preserve"> y </w:t>
      </w:r>
      <w:r>
        <w:rPr>
          <w:b/>
          <w:lang w:val="es_ES" w:bidi="es_ES"/>
        </w:rPr>
        <w:t>maestros de la ley religiosa</w:t>
      </w:r>
      <w:r>
        <w:rPr>
          <w:lang w:val="es_ES" w:bidi="es_ES"/>
        </w:rPr>
        <w:t xml:space="preserve"> se encuentran en el Glosario Principal.</w:t>
      </w:r>
    </w:p>
    <w:p>
      <w:pPr/>
      <w:r>
        <w:rPr>
          <w:lang w:val="es_ES" w:bidi="es_ES"/>
        </w:rPr>
      </w:r>
      <w:r>
        <w:rPr>
          <w:lang w:val="es_ES" w:bidi="es_ES"/>
        </w:rPr>
        <w:t xml:space="preserve">Este pasaje tiene lugar en la casa de Simón el Leproso en Betania. </w:t>
      </w:r>
      <w:r>
        <w:rPr>
          <w:b/>
          <w:lang w:val="es_ES" w:bidi="es_ES"/>
        </w:rPr>
        <w:t>Betania</w:t>
      </w:r>
      <w:r>
        <w:rPr>
          <w:lang w:val="es_ES" w:bidi="es_ES"/>
        </w:rPr>
        <w:t xml:space="preserve"> es una pequeña ciudad a 4 kilómetros de Jerusalén. María, Marta y Lázaro vivían allí. Eran hermanas y un hermano, y buenos amigos de Jesús. Jesús y sus discípulos se estaban quedando allí todas las noches y viajando todos los días a Jerusalén para enseñar en el Templo.</w:t>
      </w:r>
    </w:p>
    <w:p>
      <w:pPr/>
      <w:r>
        <w:rPr>
          <w:lang w:val="es_ES" w:bidi="es_ES"/>
        </w:rPr>
      </w:r>
      <w:r>
        <w:rPr>
          <w:lang w:val="es_ES" w:bidi="es_ES"/>
        </w:rPr>
        <w:t xml:space="preserve">Simón solía tener </w:t>
      </w:r>
      <w:r>
        <w:rPr>
          <w:b/>
          <w:lang w:val="es_ES" w:bidi="es_ES"/>
        </w:rPr>
        <w:t>lepra.</w:t>
      </w:r>
      <w:r>
        <w:rPr>
          <w:lang w:val="es_ES" w:bidi="es_ES"/>
        </w:rPr>
        <w:t xml:space="preserve"> Este término </w:t>
      </w:r>
      <w:r>
        <w:rPr>
          <w:b/>
          <w:lang w:val="es_ES" w:bidi="es_ES"/>
        </w:rPr>
        <w:t>lepra</w:t>
      </w:r>
      <w:r>
        <w:rPr>
          <w:lang w:val="es_ES" w:bidi="es_ES"/>
        </w:rPr>
        <w:t xml:space="preserve"> en la Biblia podría referirse a cualquiera de varios tipos de enfermedad de la piel. Estas enfermedades hacían que una persona fuera "impura", o incapaz de vivir en la comunidad. Estas personas solo podían adorar en la sinagoga detrás de una división, y si alguien los tocaba, esa persona se volvería impura. La ley del Antiguo Testamento decía que tenían que usar ropa rasgada, no cepillarse el cabello y gritar "impuro" en público a medida que iban de un lugar a otro. Simón en esta historia ya no tenía lepra. Usen la misma palabra o frase para </w:t>
      </w:r>
      <w:r>
        <w:rPr>
          <w:b/>
          <w:lang w:val="es_ES" w:bidi="es_ES"/>
        </w:rPr>
        <w:t>lepra</w:t>
      </w:r>
      <w:r>
        <w:rPr>
          <w:lang w:val="es_ES" w:bidi="es_ES"/>
        </w:rPr>
        <w:t xml:space="preserve"> que han estado usando anteriormente en el libro de Marcos y recuerden que la palabra </w:t>
      </w:r>
      <w:r>
        <w:rPr>
          <w:b/>
          <w:lang w:val="es_ES" w:bidi="es_ES"/>
        </w:rPr>
        <w:t>lepra</w:t>
      </w:r>
      <w:r>
        <w:rPr>
          <w:lang w:val="es_ES" w:bidi="es_ES"/>
        </w:rPr>
        <w:t xml:space="preserve"> se encuentra en el Glosario Principal.</w:t>
      </w:r>
    </w:p>
    <w:p>
      <w:pPr/>
      <w:r>
        <w:rPr>
          <w:lang w:val="es_ES" w:bidi="es_ES"/>
        </w:rPr>
      </w:r>
      <w:r>
        <w:rPr>
          <w:lang w:val="es_ES" w:bidi="es_ES"/>
        </w:rPr>
        <w:t xml:space="preserve">La mujer entró llevando un frasco de </w:t>
      </w:r>
      <w:r>
        <w:rPr>
          <w:b/>
          <w:lang w:val="es_ES" w:bidi="es_ES"/>
        </w:rPr>
        <w:t>alabastro</w:t>
      </w:r>
      <w:r>
        <w:rPr>
          <w:lang w:val="es_ES" w:bidi="es_ES"/>
        </w:rPr>
        <w:t xml:space="preserve"> lleno de </w:t>
      </w:r>
      <w:r>
        <w:rPr>
          <w:b/>
          <w:lang w:val="es_ES" w:bidi="es_ES"/>
        </w:rPr>
        <w:t>perfume hecho de nardo puro.</w:t>
      </w:r>
      <w:r>
        <w:rPr>
          <w:lang w:val="es_ES" w:bidi="es_ES"/>
        </w:rPr>
        <w:t xml:space="preserve"> Este perfume se hacía de la planta de nardo de la India. El nardo era puro porque no estaba diluido ni mezclado con nada más. Esto hacía que el nardo fuera más caro. El frasco era hecho de una piedra blanca o amarilla llamada </w:t>
      </w:r>
      <w:r>
        <w:rPr>
          <w:b/>
          <w:lang w:val="es_ES" w:bidi="es_ES"/>
        </w:rPr>
        <w:t>alabastro.</w:t>
      </w:r>
      <w:r>
        <w:rPr>
          <w:lang w:val="es_ES" w:bidi="es_ES"/>
        </w:rPr>
        <w:t xml:space="preserve"> Al traducir este término, asegúrense de no sustituir el alabastro por otro material.</w:t>
      </w:r>
    </w:p>
    <w:p>
      <w:pPr/>
      <w:r>
        <w:rPr>
          <w:lang w:val="es_ES" w:bidi="es_ES"/>
        </w:rPr>
      </w:r>
      <w:r>
        <w:rPr>
          <w:lang w:val="es_ES" w:bidi="es_ES"/>
        </w:rPr>
        <w:t>Deténganse aquí y observen en grupo una imagen de un frasco de alabastro y una foto de una planta de nardo. Pausen este audio aquí.</w:t>
      </w:r>
    </w:p>
    <w:p>
      <w:pPr/>
      <w:r>
        <w:rPr>
          <w:lang w:val="es_ES" w:bidi="es_ES"/>
        </w:rPr>
      </w:r>
      <w:r>
        <w:rPr>
          <w:lang w:val="es_ES" w:bidi="es_ES"/>
        </w:rPr>
        <w:t xml:space="preserve">El perfume valía </w:t>
      </w:r>
      <w:r>
        <w:rPr>
          <w:b/>
          <w:lang w:val="es_ES" w:bidi="es_ES"/>
        </w:rPr>
        <w:t>300 denarios,</w:t>
      </w:r>
      <w:r>
        <w:rPr>
          <w:lang w:val="es_ES" w:bidi="es_ES"/>
        </w:rPr>
        <w:t xml:space="preserve"> que era el salario de aproximadamente 300 días.</w:t>
      </w:r>
    </w:p>
    <w:p>
      <w:pPr/>
      <w:r>
        <w:rPr>
          <w:lang w:val="es_ES" w:bidi="es_ES"/>
        </w:rPr>
      </w:r>
      <w:r>
        <w:rPr>
          <w:lang w:val="es_ES" w:bidi="es_ES"/>
        </w:rPr>
        <w:t xml:space="preserve">La mujer </w:t>
      </w:r>
      <w:r>
        <w:rPr>
          <w:b/>
          <w:lang w:val="es_ES" w:bidi="es_ES"/>
        </w:rPr>
        <w:t>ungió</w:t>
      </w:r>
      <w:r>
        <w:rPr>
          <w:lang w:val="es_ES" w:bidi="es_ES"/>
        </w:rPr>
        <w:t xml:space="preserve"> la cabeza de Jesús con el perfume. </w:t>
      </w:r>
      <w:r>
        <w:rPr>
          <w:b/>
          <w:lang w:val="es_ES" w:bidi="es_ES"/>
        </w:rPr>
        <w:t>Ungir</w:t>
      </w:r>
      <w:r>
        <w:rPr>
          <w:lang w:val="es_ES" w:bidi="es_ES"/>
        </w:rPr>
        <w:t xml:space="preserve"> es derramar aceite sobre alguien para mostrar que había sido nombrado para una tarea especial. En el Antiguo Testamento, los profetas, sacerdotes y reyes eran ungidos cuando asumían sus tareas para Dios. La palabra para Mesías, o Cristo, significa "el ungido". En este caso, la mujer no usó el aceite típico para ungir a Jesús, sino que usó perfume caro. Jesús también se refirió a la unción especial que las personas hacían con los cadáveres. Ponen un perfume especial en los cadáveres para rendir honra. Usen la misma palabra o frase para ungir que han usado en otros pasajes de Marcos y recuerden que </w:t>
      </w:r>
      <w:r>
        <w:rPr>
          <w:b/>
          <w:lang w:val="es_ES" w:bidi="es_ES"/>
        </w:rPr>
        <w:t>ungir</w:t>
      </w:r>
      <w:r>
        <w:rPr>
          <w:lang w:val="es_ES" w:bidi="es_ES"/>
        </w:rPr>
        <w:t xml:space="preserve"> se encuentra en el Glosario Principal.</w:t>
      </w:r>
    </w:p>
    <w:p>
      <w:pPr/>
      <w:r>
        <w:rPr>
          <w:lang w:val="es_ES" w:bidi="es_ES"/>
        </w:rPr>
      </w:r>
      <w:r>
        <w:rPr>
          <w:lang w:val="es_ES" w:bidi="es_ES"/>
        </w:rPr>
        <w:t xml:space="preserve">Jesús dijo que dondequiera que se predicaran las </w:t>
      </w:r>
      <w:r>
        <w:rPr>
          <w:b/>
          <w:lang w:val="es_ES" w:bidi="es_ES"/>
        </w:rPr>
        <w:t>buenas nuevas</w:t>
      </w:r>
      <w:r>
        <w:rPr>
          <w:lang w:val="es_ES" w:bidi="es_ES"/>
        </w:rPr>
        <w:t xml:space="preserve"> o el </w:t>
      </w:r>
      <w:r>
        <w:rPr>
          <w:b/>
          <w:lang w:val="es_ES" w:bidi="es_ES"/>
        </w:rPr>
        <w:t>evangelio</w:t>
      </w:r>
      <w:r>
        <w:rPr>
          <w:lang w:val="es_ES" w:bidi="es_ES"/>
        </w:rPr>
        <w:t xml:space="preserve">, las personas también hablarían de esta mujer. Usen la misma palabra o frase para </w:t>
      </w:r>
      <w:r>
        <w:rPr>
          <w:b/>
          <w:lang w:val="es_ES" w:bidi="es_ES"/>
        </w:rPr>
        <w:t>Buenas nuevas</w:t>
      </w:r>
      <w:r>
        <w:rPr>
          <w:lang w:val="es_ES" w:bidi="es_ES"/>
        </w:rPr>
        <w:t xml:space="preserve"> o </w:t>
      </w:r>
      <w:r>
        <w:rPr>
          <w:b/>
          <w:lang w:val="es_ES" w:bidi="es_ES"/>
        </w:rPr>
        <w:t>Evangelio</w:t>
      </w:r>
      <w:r>
        <w:rPr>
          <w:lang w:val="es_ES" w:bidi="es_ES"/>
        </w:rPr>
        <w:t xml:space="preserve"> que han usado en los pasajes anteriores de Marcos y recuerden que </w:t>
      </w:r>
      <w:r>
        <w:rPr>
          <w:b/>
          <w:lang w:val="es_ES" w:bidi="es_ES"/>
        </w:rPr>
        <w:t>Buenas Nuevas</w:t>
      </w:r>
      <w:r>
        <w:rPr>
          <w:lang w:val="es_ES" w:bidi="es_ES"/>
        </w:rPr>
        <w:t xml:space="preserve"> o </w:t>
      </w:r>
      <w:r>
        <w:rPr>
          <w:b/>
          <w:lang w:val="es_ES" w:bidi="es_ES"/>
        </w:rPr>
        <w:t>Evangelio</w:t>
      </w:r>
      <w:r>
        <w:rPr>
          <w:lang w:val="es_ES" w:bidi="es_ES"/>
        </w:rPr>
        <w:t xml:space="preserve"> están en el Glosario Principal.</w:t>
      </w:r>
    </w:p>
    <w:p>
      <w:pPr/>
      <w:r>
        <w:rPr>
          <w:lang w:val="es_ES" w:bidi="es_ES"/>
        </w:rPr>
      </w:r>
      <w:r>
        <w:rPr>
          <w:lang w:val="es_ES" w:bidi="es_ES"/>
        </w:rPr>
        <w:t xml:space="preserve">Judas Iscariote era uno de los doce </w:t>
      </w:r>
      <w:r>
        <w:rPr>
          <w:b/>
          <w:lang w:val="es_ES" w:bidi="es_ES"/>
        </w:rPr>
        <w:t>discípulos.</w:t>
      </w:r>
      <w:r>
        <w:rPr>
          <w:lang w:val="es_ES" w:bidi="es_ES"/>
        </w:rPr>
        <w:t xml:space="preserve"> Usen la misma palabra o frase para </w:t>
      </w:r>
      <w:r>
        <w:rPr>
          <w:b/>
          <w:lang w:val="es_ES" w:bidi="es_ES"/>
        </w:rPr>
        <w:t>discípulos</w:t>
      </w:r>
      <w:r>
        <w:rPr>
          <w:lang w:val="es_ES" w:bidi="es_ES"/>
        </w:rPr>
        <w:t xml:space="preserve"> que han usado en los pasajes anteriores de Marcos y recuerden que </w:t>
      </w:r>
      <w:r>
        <w:rPr>
          <w:b/>
          <w:lang w:val="es_ES" w:bidi="es_ES"/>
        </w:rPr>
        <w:t>discípulos</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14:12–26</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14:12–26 y guárdenlo en sus corazones.</w:t>
      </w:r>
    </w:p>
    <w:p>
      <w:pPr/>
      <w:r>
        <w:rPr>
          <w:lang w:val="es_ES" w:bidi="es_ES"/>
        </w:rPr>
      </w:r>
      <w:r>
        <w:rPr>
          <w:lang w:val="es_ES" w:bidi="es_ES"/>
        </w:rPr>
        <w:t>Escuchen una versión en audio de Marcos 14:12–26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14:12–26 en la traducción que sea más fácil de entender.</w:t>
      </w:r>
    </w:p>
    <w:p>
      <w:pPr/>
      <w:r>
        <w:rPr>
          <w:lang w:val="es_ES" w:bidi="es_ES"/>
        </w:rPr>
      </w:r>
      <w:r>
        <w:rPr>
          <w:lang w:val="es_ES" w:bidi="es_ES"/>
        </w:rPr>
        <w:t>Marcos nuevamente nos dice exactamente cuándo suceden estos eventos. Es el primer día de la Fiesta de los Panes Sin Levadura, cuando los corderos que las familias comían en la fiesta de la Pascua eran sacrificados. Cada familia traía un cordero al sacerdote en el templo. El sacerdote lo mataba y la familia comía el cordero en el banquete de la Pascua esa noche. La ley judía establecía que la cena de Pascua debía consumirse dentro de los muros de la ciudad de Jerusalén. Debido a los detalles que Marcos nos da sobre la comida de Jesús con sus doce discípulos, parece que esta es la comida especial de celebración de la Pascua judía. Los estudiosos de la Biblia no están seguros de qué día es este, pero es el día tradicional de la celebración de la comida de la Pascua, o el día anterior.</w:t>
      </w:r>
    </w:p>
    <w:p>
      <w:pPr/>
      <w:r>
        <w:rPr>
          <w:lang w:val="es_ES" w:bidi="es_ES"/>
        </w:rPr>
      </w:r>
      <w:r>
        <w:rPr>
          <w:lang w:val="es_ES" w:bidi="es_ES"/>
        </w:rPr>
        <w:t>Jesús y sus discípulos están fuera de Jerusalén, posiblemente en Betania, donde se quedan cuando no están en Jerusalén. Los discípulos de Jesús se disponen a ir a la ciudad de Jerusalén para preparar la comida de celebración de la Pascua. Como Jesús y sus discípulos no vivían en Jerusalén, necesitarían hacer arreglos para un lugar al que ir para la comida de celebración. Los discípulos le preguntan a Jesús a dónde ir para preparar la comida de la Pascua, pero Jesús ya lo tenía todo organizado. Jesús envía a dos de sus discípulos a Jerusalén. Jesús les da a los dos discípulos instrucciones sobre qué hacer cuando lleguen. Jesús les dice que estén atentos a un hombre que lleve una jarra o cántaro de agua. Por lo general, solo las mujeres llevaban jarras de agua, y los hombres llevaban vino en tinajas. Este hombre probablemente estaba llevando la jarra de agua en su hombro. Jesús no dijo a sus discípulos que hablaran con el hombre que llevaba el agua, sino que lo siguieran, o fueran con él, a la casa. Es posible que Jesús no les haya dicho que hablaran con el hombre porque sabía que los líderes religiosos estaban tratando de encontrarlo, y quería permanecer oculto.</w:t>
      </w:r>
    </w:p>
    <w:p>
      <w:pPr/>
      <w:r>
        <w:rPr>
          <w:lang w:val="es_ES" w:bidi="es_ES"/>
        </w:rPr>
      </w:r>
      <w:r>
        <w:rPr>
          <w:lang w:val="es_ES" w:bidi="es_ES"/>
        </w:rPr>
        <w:t>Deténganse aquí y observen en grupo fotos de una jarra de agua, y fotos o ilustraciones de un hombre llevando una jarra de agua al hombro. Pausen este audio aquí.</w:t>
      </w:r>
    </w:p>
    <w:p>
      <w:pPr/>
      <w:r>
        <w:rPr>
          <w:lang w:val="es_ES" w:bidi="es_ES"/>
        </w:rPr>
      </w:r>
      <w:r>
        <w:rPr>
          <w:lang w:val="es_ES" w:bidi="es_ES"/>
        </w:rPr>
        <w:t>Cuando los discípulos entren en Jerusalén y vean al hombre que lleva agua entrar en una casa, encontrarán al dueño de esa casa y le dirán: "El Maestro pregunta: '¿Dónde está la habitación de invitados donde puedo comer la cena de Pascua con mis discípulos?'" El dueño de la casa llevará a los discípulos a una habitación de arriba. El dueño de la casa ya había puesto la mesa y las alfombras en la habitación. Incluso puede que él haya dispuesto que el cordero fuera sacrificado para su comida.</w:t>
      </w:r>
    </w:p>
    <w:p>
      <w:pPr/>
      <w:r>
        <w:rPr>
          <w:lang w:val="es_ES" w:bidi="es_ES"/>
        </w:rPr>
      </w:r>
      <w:r>
        <w:rPr>
          <w:lang w:val="es_ES" w:bidi="es_ES"/>
        </w:rPr>
        <w:t>Los dos discípulos van a Jerusalén y encuentran todo tal como Jesús les dijo y hacen todo lo que él les manda. Preparan la comida de la Pascua. Cuando los discípulos entraron a la habitación para preparar la comida, probablemente habrían puesto el pan ácimo (o pan sin levadura), el vino, las hierbas amargas y las salsas con frutos secos, y habrían asado el cordero especial que se había sacrificado para la comida de la Pascua.</w:t>
      </w:r>
    </w:p>
    <w:p>
      <w:pPr/>
      <w:r>
        <w:rPr>
          <w:lang w:val="es_ES" w:bidi="es_ES"/>
        </w:rPr>
      </w:r>
      <w:r>
        <w:rPr>
          <w:lang w:val="es_ES" w:bidi="es_ES"/>
        </w:rPr>
        <w:t>Deténganse aquí y observen fotos de pan sin levadura y un recipiente de hierbas amargas y salsas con fruta seca. Observen en grupo una foto de un cordero asado. Pausen este audio aquí.</w:t>
      </w:r>
    </w:p>
    <w:p>
      <w:pPr/>
      <w:r>
        <w:rPr>
          <w:lang w:val="es_ES" w:bidi="es_ES"/>
        </w:rPr>
      </w:r>
      <w:r>
        <w:rPr>
          <w:lang w:val="es_ES" w:bidi="es_ES"/>
        </w:rPr>
        <w:t>Al anochecer, Jesús viene con los "Doce", es decir, los doce discípulos más cercanos de Jesús. La comida de la Pascua siempre era celebrada por las familias por la noche, después de la puesta del sol. Jesús y sus discípulos estaban reclinados al lado de la mesa para comer, como era la costumbre para las comidas importantes. En esos días, las personas se reclinaban al lado de la mesa con los codos apoyados en cojines y los pies detrás de ellos.</w:t>
      </w:r>
    </w:p>
    <w:p>
      <w:pPr/>
      <w:r>
        <w:rPr>
          <w:lang w:val="es_ES" w:bidi="es_ES"/>
        </w:rPr>
      </w:r>
      <w:r>
        <w:rPr>
          <w:lang w:val="es_ES" w:bidi="es_ES"/>
        </w:rPr>
        <w:t>Deténganse aquí y observen en grupo una foto de personas reclinadas al lado de la mesa para comer. Pausen este audio aquí.</w:t>
      </w:r>
    </w:p>
    <w:p>
      <w:pPr/>
      <w:r>
        <w:rPr>
          <w:lang w:val="es_ES" w:bidi="es_ES"/>
        </w:rPr>
      </w:r>
      <w:r>
        <w:rPr>
          <w:lang w:val="es_ES" w:bidi="es_ES"/>
        </w:rPr>
        <w:t>La comida de la Pascua es una comida especial de celebración. Durante esta comida, las familias judías vuelven a contar la historia de cuando Dios rescató a sus antepasados de la esclavitud en Egipto hace muchos años. Las cosas que las personas judías comen, beben y hacen durante la comida les recuerdan su esclavitud en Egipto, su rescate de esa esclavitud, y el pacto especial de Dios con ellos de estar siempre con ellos y hacer de ellos su pueblo especial.</w:t>
      </w:r>
    </w:p>
    <w:p>
      <w:pPr/>
      <w:r>
        <w:rPr>
          <w:lang w:val="es_ES" w:bidi="es_ES"/>
        </w:rPr>
      </w:r>
      <w:r>
        <w:rPr>
          <w:lang w:val="es_ES" w:bidi="es_ES"/>
        </w:rPr>
        <w:t>Deténganse aquí y conversen en grupo sobre lo siguiente: Describan algunas de sus comidas o celebraciones religiosas. ¿Qué actividades hacen? ¿Qué comen? ¿Cómo transmiten la historia de la celebración a sus hijos? Pausen este audio aquí.</w:t>
      </w:r>
    </w:p>
    <w:p>
      <w:pPr/>
      <w:r>
        <w:rPr>
          <w:lang w:val="es_ES" w:bidi="es_ES"/>
        </w:rPr>
      </w:r>
      <w:r>
        <w:rPr>
          <w:lang w:val="es_ES" w:bidi="es_ES"/>
        </w:rPr>
        <w:t>Jesús y sus discípulos están comiendo esta comida y probablemente están volviendo a contar juntos la historia del rescate de la esclavitud en Egipto. Durante la comida, es costumbre que el jefe de familia parta el pan sin levadura en pedazos y lo pase a los que están sentados a la mesa. Comen el pan sumergiendo parte de él en un recipiente con hierbas amargas, fruta cocida y vino o vinagre. Probablemente en este punto de la comida, Jesús les dice a sus discípulos, "¡Prestad atención! Uno de vosotros que come conmigo ayudará a mis enemigos a capturarme. Los discípulos están muy preocupados y preguntan, "¿Soy yo el que te traicionará?" Hacen la pregunta como si esperaran que Jesús les respondiera "no". Jesús dice que es "uno de vosotros el que está comiendo de este recipiente conmigo". En la cultura judía, solo las personas que confiaban entre sí comían juntas. Es la peor traición comer con alguien, retirarse de la comida y luego traicionar a esa persona. Jesús está mostrando cuán grave era el crimen de su traidor. Jesús continúa diciendo, "El Hijo del Hombre debe morir tal como las Escrituras dijeron de él hace mucho tiempo." Jesús recuerda a los discípulos que los profetas han dicho que el Mesías, o el Hijo del Hombre, morirá. Jesús se llama a sí mismo el Hijo del Hombre nuevamente. Aunque es necesario y es la voluntad de Dios que Jesús muera, Jesús advierte que la persona que lo traiciona tendrá consecuencias terribles. Jesús está triste por esa persona.</w:t>
      </w:r>
    </w:p>
    <w:p>
      <w:pPr/>
      <w:r>
        <w:rPr>
          <w:lang w:val="es_ES" w:bidi="es_ES"/>
        </w:rPr>
      </w:r>
      <w:r>
        <w:rPr>
          <w:lang w:val="es_ES" w:bidi="es_ES"/>
        </w:rPr>
        <w:t>Deténganse aquí y conversen sobre estas preguntas en grupo: Cuando las personas confían entre sí, ¿qué tipo de cosas hacen? ¿Cuáles son algunas cosas que los amigos de confianza nunca se harán entre sí? Pausen este audio aquí.</w:t>
      </w:r>
    </w:p>
    <w:p>
      <w:pPr/>
      <w:r>
        <w:rPr>
          <w:lang w:val="es_ES" w:bidi="es_ES"/>
        </w:rPr>
      </w:r>
      <w:r>
        <w:rPr>
          <w:lang w:val="es_ES" w:bidi="es_ES"/>
        </w:rPr>
        <w:t>En este texto, Jesús no menciona el nombre de Judas, y no tenemos ninguna indicación de que Judas se haya ido temprano de la cena.</w:t>
      </w:r>
    </w:p>
    <w:p>
      <w:pPr/>
      <w:r>
        <w:rPr>
          <w:lang w:val="es_ES" w:bidi="es_ES"/>
        </w:rPr>
      </w:r>
      <w:r>
        <w:rPr>
          <w:lang w:val="es_ES" w:bidi="es_ES"/>
        </w:rPr>
        <w:t>Más tarde en la comida, Jesús parte trozos de pan y se los da a los discípulos. Jesús dice, "Esto es mi cuerpo". Diferentes iglesias y diferentes estudiosos de la Biblia interpretan esta parte de la historia de manera diferente. Algunos creen que Jesús no está hablando de su cuerpo material. Ellos creen que Jesús quiere decir "Esto representa mi cuerpo vivo". De cualquier manera que interpreten esta parte de la historia, lo más importante que Jesús estaba tratando de decirles a sus discípulos es que su presencia permanece con ellos todo el tiempo.</w:t>
      </w:r>
    </w:p>
    <w:p>
      <w:pPr/>
      <w:r>
        <w:rPr>
          <w:lang w:val="es_ES" w:bidi="es_ES"/>
        </w:rPr>
      </w:r>
      <w:r>
        <w:rPr>
          <w:lang w:val="es_ES" w:bidi="es_ES"/>
        </w:rPr>
        <w:t>Probablemente después de la comida principal, Jesús toma una copa que muy probablemente estaba llena de vino tinto. Dio gracias a Dios por la copa de vino. Esta copa de vino en la comida de la Pascua a menudo simbolizaba la paz de Dios entre su pueblo y él mismo, o su pacto con su pueblo. Jesús dijo, "Esto es mi sangre del pacto, derramada por muchos." Los discípulos se pasaron la copa de vino de uno a otro y bebieron de él. Nuevamente, no sabemos si Jesús dice que este vino es literalmente su sangre, o si este vino representa esta sangre. 'Derramada' se refiere a la sangre que fluye libremente de una persona o un animal y también asocia la sangre de Jesús con el vino que las personas derraman de un recipiente o una jarra.</w:t>
      </w:r>
    </w:p>
    <w:p>
      <w:pPr/>
      <w:r>
        <w:rPr>
          <w:lang w:val="es_ES" w:bidi="es_ES"/>
        </w:rPr>
      </w:r>
      <w:r>
        <w:rPr>
          <w:lang w:val="es_ES" w:bidi="es_ES"/>
        </w:rPr>
        <w:t>Deténganse aquí y conversen sobre esta pregunta en grupo: ¿Qué tipo de rituales simbólicos tienen en su cultura? Den ejemplos de cosas que hacen o comen que simbolicen verdades religiosas o morales importantes en su cultura. Pausen este audio aquí.</w:t>
      </w:r>
    </w:p>
    <w:p>
      <w:pPr/>
      <w:r>
        <w:rPr>
          <w:lang w:val="es_ES" w:bidi="es_ES"/>
        </w:rPr>
      </w:r>
      <w:r>
        <w:rPr>
          <w:lang w:val="es_ES" w:bidi="es_ES"/>
        </w:rPr>
        <w:t>Los discípulos de Jesús están muy familiarizados con el pacto entre Dios y su pueblo. Dios promete estar con su pueblo mientras ellos sigan sus mandamientos. El pueblo de Dios rompió el pacto con Dios, pero Dios, a través de su profeta Jeremías, prometió a su pueblo un "nuevo pacto" en el que dijo que haría que su pueblo entendiera sus leyes a un nivel profundo. Él será plenamente su Dios, y ellos serán plenamente su pueblo. El antiguo pacto, como la mayoría de los pactos, se hizo mediante rituales que implicaban rociar sangre. Jesús muestra que el nuevo pacto también se establecerá al sangrar él en la cruz. Cuando Jesús dice que su sangre se derramará, es como el vino tinto que él derrama de la copa para sus discípulos. Él tendrá una muerte violenta. Él hace esto por "muchos". "Muchos" puede significar todos los que confían en él, o todos los que han vivido.</w:t>
      </w:r>
    </w:p>
    <w:p>
      <w:pPr/>
      <w:r>
        <w:rPr>
          <w:lang w:val="es_ES" w:bidi="es_ES"/>
        </w:rPr>
      </w:r>
      <w:r>
        <w:rPr>
          <w:lang w:val="es_ES" w:bidi="es_ES"/>
        </w:rPr>
        <w:t>Deténganse aquí y conversen sobre esta pregunta en grupo: ¿Qué tipo de pactos, o promesas tiene su cultura con sus dioses? Pausen este audio aquí.</w:t>
      </w:r>
    </w:p>
    <w:p>
      <w:pPr/>
      <w:r>
        <w:rPr>
          <w:lang w:val="es_ES" w:bidi="es_ES"/>
        </w:rPr>
      </w:r>
      <w:r>
        <w:rPr>
          <w:lang w:val="es_ES" w:bidi="es_ES"/>
        </w:rPr>
        <w:t>Entonces Jesús dice que no beberá vino, o el fruto de la vid, nuevamente hasta que pueda beberlo de una nueva manera, cuando Dios gobierne plenamente sobre su pueblo, en su Reino. Esta es la última comida que Jesús tendrá con sus discípulos antes de ser muerto. El pan y el vino que Jesús compartió con sus discípulos sirven como un símbolo de que aunque el cuerpo físico de Jesús ya no estará con ellos ni con nosotros, su espíritu sí.</w:t>
      </w:r>
    </w:p>
    <w:p>
      <w:pPr/>
      <w:r>
        <w:rPr>
          <w:lang w:val="es_ES" w:bidi="es_ES"/>
        </w:rPr>
      </w:r>
      <w:r>
        <w:rPr>
          <w:lang w:val="es_ES" w:bidi="es_ES"/>
        </w:rPr>
        <w:t>Al final de la comida de la Pascua, el pueblo judío generalmente cantaba o recitaba versículos de los Salmos 115–118. El Salmo 118 es sobre cómo Dios está con su pueblo y cómo su amor dura para siempre. Jesús y sus discípulos probablemente cantan esta canción, y luego dejan Jerusalén, caminan por el valle y regresan al monte de los Olivos.</w:t>
      </w:r>
    </w:p>
    <w:p>
      <w:pPr/>
      <w:r>
        <w:rPr>
          <w:lang w:val="es_ES" w:bidi="es_ES"/>
        </w:rPr>
      </w:r>
      <w:r>
        <w:rPr>
          <w:lang w:val="es_ES" w:bidi="es_ES"/>
        </w:rPr>
        <w:t>Deténganse aquí y observen en grupo una foto del monte de los Olivos, que incluya el valle entre el monte y Jerusalén.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14:12–26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6 escenas.</w:t>
      </w:r>
    </w:p>
    <w:p>
      <w:pPr/>
      <w:r>
        <w:rPr>
          <w:lang w:val="es_ES" w:bidi="es_ES"/>
        </w:rPr>
      </w:r>
      <w:r>
        <w:rPr>
          <w:b/>
          <w:lang w:val="es_ES" w:bidi="es_ES"/>
        </w:rPr>
        <w:t>En la primera escena:</w:t>
      </w:r>
      <w:r>
        <w:rPr>
          <w:lang w:val="es_ES" w:bidi="es_ES"/>
        </w:rPr>
        <w:t xml:space="preserve"> Jesús hace arreglos con el dueño de la casa para usar su habitación de invitados para celebrar la cena de Pascua con sus doce discípulos.</w:t>
      </w:r>
    </w:p>
    <w:p>
      <w:pPr/>
      <w:r>
        <w:rPr>
          <w:lang w:val="es_ES" w:bidi="es_ES"/>
        </w:rPr>
      </w:r>
      <w:r>
        <w:rPr>
          <w:b/>
          <w:lang w:val="es_ES" w:bidi="es_ES"/>
        </w:rPr>
        <w:t>En la segunda escena:</w:t>
      </w:r>
      <w:r>
        <w:rPr>
          <w:lang w:val="es_ES" w:bidi="es_ES"/>
        </w:rPr>
        <w:t xml:space="preserve"> Los discípulos de Jesús le preguntan dónde deben preparar la comida de la Pascua en Jerusalén. Jesús envía a dos discípulos a Jerusalén. Jesús da instrucciones a sus dos discípulos. Él les dice que sigan al hombre que lleva una jarra de agua, y que luego le pidan al dueño de la casa que les muestre la habitación que había pedido.</w:t>
      </w:r>
    </w:p>
    <w:p>
      <w:pPr/>
      <w:r>
        <w:rPr>
          <w:lang w:val="es_ES" w:bidi="es_ES"/>
        </w:rPr>
      </w:r>
      <w:r>
        <w:rPr>
          <w:b/>
          <w:lang w:val="es_ES" w:bidi="es_ES"/>
        </w:rPr>
        <w:t>En la tercera escena:</w:t>
      </w:r>
      <w:r>
        <w:rPr>
          <w:lang w:val="es_ES" w:bidi="es_ES"/>
        </w:rPr>
        <w:t xml:space="preserve"> los dos discípulos de Jesús van a Jerusalén, encuentran todo lo que Jesús dijo y preparan el lugar para la comida de la Pascua.</w:t>
      </w:r>
    </w:p>
    <w:p>
      <w:pPr/>
      <w:r>
        <w:rPr>
          <w:lang w:val="es_ES" w:bidi="es_ES"/>
        </w:rPr>
      </w:r>
      <w:r>
        <w:rPr>
          <w:b/>
          <w:lang w:val="es_ES" w:bidi="es_ES"/>
        </w:rPr>
        <w:t>En la cuarta escena:</w:t>
      </w:r>
      <w:r>
        <w:rPr>
          <w:lang w:val="es_ES" w:bidi="es_ES"/>
        </w:rPr>
        <w:t xml:space="preserve"> Jesús llega a la habitación con el resto de los doce discípulos. Comienzan a comer la comida de la Pascua. Mientras están sumergiendo el pan en las hierbas amargas, Jesús les dice a sus discípulos que uno de ellos lo traicionará. Cada uno pregunta, "¿Soy yo?"</w:t>
      </w:r>
    </w:p>
    <w:p>
      <w:pPr/>
      <w:r>
        <w:rPr>
          <w:lang w:val="es_ES" w:bidi="es_ES"/>
        </w:rPr>
      </w:r>
      <w:r>
        <w:rPr>
          <w:b/>
          <w:lang w:val="es_ES" w:bidi="es_ES"/>
        </w:rPr>
        <w:t>En la quinta escena:</w:t>
      </w:r>
      <w:r>
        <w:rPr>
          <w:lang w:val="es_ES" w:bidi="es_ES"/>
        </w:rPr>
        <w:t xml:space="preserve"> Jesús toma pan y dice "Este es mi cuerpo". Él toma una copa de vino y dice, "Esto es mi sangre, que sella el pacto, porque mi sangre se derramará de mi cuerpo como este vino se derrama de la copa".</w:t>
      </w:r>
    </w:p>
    <w:p>
      <w:pPr/>
      <w:r>
        <w:rPr>
          <w:lang w:val="es_ES" w:bidi="es_ES"/>
        </w:rPr>
      </w:r>
      <w:r>
        <w:rPr>
          <w:b/>
          <w:lang w:val="es_ES" w:bidi="es_ES"/>
        </w:rPr>
        <w:t>En la sexta escena:</w:t>
      </w:r>
      <w:r>
        <w:rPr>
          <w:lang w:val="es_ES" w:bidi="es_ES"/>
        </w:rPr>
        <w:t xml:space="preserve"> Jesús y sus discípulos cantan una canción de acción de gracias, salen de Jerusalén y suben al monte de los Olivos.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Los dos discípulos que van a Jerusalén para preparar la habitación para la comida</w:t>
      </w:r>
    </w:p>
    <w:p>
      <w:pPr>
        <w:pStyle w:val="ListBullet"/>
        <w:spacing w:line="240" w:lineRule="auto"/>
        <w:ind w:left="720"/>
      </w:pPr>
      <w:r>
        <w:rPr>
          <w:lang w:val="es_ES" w:bidi="es_ES"/>
        </w:rPr>
      </w:r>
      <w:r>
        <w:rPr>
          <w:lang w:val="es_ES" w:bidi="es_ES"/>
        </w:rPr>
        <w:t>El hombre que lleva la jarra de agua</w:t>
      </w:r>
    </w:p>
    <w:p>
      <w:pPr>
        <w:pStyle w:val="ListBullet"/>
        <w:spacing w:line="240" w:lineRule="auto"/>
        <w:ind w:left="720"/>
      </w:pPr>
      <w:r>
        <w:rPr>
          <w:lang w:val="es_ES" w:bidi="es_ES"/>
        </w:rPr>
      </w:r>
      <w:r>
        <w:rPr>
          <w:lang w:val="es_ES" w:bidi="es_ES"/>
        </w:rPr>
        <w:t>El dueño de la casa</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Marcos nos dice cuándo sucede esto exactamente. Sucede en el primer día de la fiesta, cuando el pueblo judío comía pan sin levadura. Es el mismo día en que las familias judías llevan su cordero de la Pascua al templo y le piden al sacerdote que lo sacrifique por ellos.</w:t>
      </w:r>
    </w:p>
    <w:p>
      <w:pPr/>
      <w:r>
        <w:rPr>
          <w:lang w:val="es_ES" w:bidi="es_ES"/>
        </w:rPr>
      </w:r>
      <w:r>
        <w:rPr>
          <w:lang w:val="es_ES" w:bidi="es_ES"/>
        </w:rPr>
        <w:t>Es importante recordar que Jesús probablemente hizo arreglos con anticipación con un amigo en Jerusalén para usar la habitación de la parte superior de su casa para la comida de la Pascua. No sabemos quién es el hombre con quien Jesús hizo arreglos, pero podemos asumir que el hombre habría estado al tanto de que las personas estaban buscando a Jesús para arrestarlo. Proporcionar un espacio para Jesús y sus discípulos probablemente habría sido un acto de valentía por parte del hombre. Él también puede haber sido la persona que dispuso que el cordero fuera sacrificado.</w:t>
      </w:r>
    </w:p>
    <w:p>
      <w:pPr/>
      <w:r>
        <w:rPr>
          <w:lang w:val="es_ES" w:bidi="es_ES"/>
        </w:rPr>
      </w:r>
      <w:r>
        <w:rPr>
          <w:lang w:val="es_ES" w:bidi="es_ES"/>
        </w:rPr>
        <w:t>Es importante recordar que los discípulos le preguntaron a Jesús a dónde debían ir en Jerusalén para preparar la comida de la Pascua, y es por eso que Jesús envía a dos de sus discípulos a la ciudad. Antes de que se vayan, Jesús les da instrucciones específicas. Jesús les dice que encuentren al hombre que lleva la jarra de agua. Cuando llegan a la casa, Jesús dice que los discípulos deben preguntarle al dueño de la casa, "El Maestro pregunta, '¿Dónde está mi habitación de invitados donde puedo comer la comida de la Pascua con mis discípulos?'" Esta es una solicitud educada para mostrarles la habitación que Jesús ya había pedido usar. Jesús dijo que el dueño los llevará a la habitación. La habitación será grande y estará en el piso superior de la casa.</w:t>
      </w:r>
    </w:p>
    <w:p>
      <w:pPr/>
      <w:r>
        <w:rPr>
          <w:lang w:val="es_ES" w:bidi="es_ES"/>
        </w:rPr>
      </w:r>
      <w:r>
        <w:rPr>
          <w:lang w:val="es_ES" w:bidi="es_ES"/>
        </w:rPr>
        <w:t>Después de que Jesús les dice a los dos discípulos qué hacer, ellos van a Jerusalén para hacer exactamente lo que él les dijo. Cuando entran en la ciudad, ven al hombre llevando la jarra de agua. Este hombre va a una casa, y los discípulos lo siguen de cerca, probablemente sin hablar con él. El hombre que lleva el agua probablemente no es el dueño de la casa. Cuando él llega a la casa, los discípulos encuentran al dueño. Le dicen, "El Maestro pregunta: '¿Dónde está la habitación donde puedo comer la comida de la Pascua con mis discípulos?'" El dueño los lleva a la habitación de arriba de su casa, y ellos comienzan a poner el pan, las hierbas amargas y el vino.</w:t>
      </w:r>
    </w:p>
    <w:p>
      <w:pPr/>
      <w:r>
        <w:rPr>
          <w:lang w:val="es_ES" w:bidi="es_ES"/>
        </w:rPr>
      </w:r>
      <w:r>
        <w:rPr>
          <w:lang w:val="es_ES" w:bidi="es_ES"/>
        </w:rPr>
        <w:t>Jesús y el resto de sus doce discípulos entran en Jerusalén. Todos van a la habitación de la casa. Se reclinaron al lado de la mesa, como era la costumbre en una comida importante. Comienzan bebiendo una copa de vino. Comienzan a comer.</w:t>
      </w:r>
    </w:p>
    <w:p>
      <w:pPr/>
      <w:r>
        <w:rPr>
          <w:lang w:val="es_ES" w:bidi="es_ES"/>
        </w:rPr>
      </w:r>
      <w:r>
        <w:rPr>
          <w:lang w:val="es_ES" w:bidi="es_ES"/>
        </w:rPr>
        <w:t>Mientras están comiendo, Jesús dice, "¡Escuchad! Uno de vosotros me traicionará". Los discípulos están preocupados y preguntan, "¿Soy yo el que te traicionará?" Jesús dice, "Es uno de vosotros el que está comiendo este pan de este recipiente conmigo". Jesús continúa diciendo, "El Hijo del Hombre debe morir, porque las Escrituras dijeron que lo haría. Sin embargo, el hombre que me traicione lamentará mucho haberlo hecho. Habría sido mejor si nunca hubiera nacido". Jesús no menciona específicamente a Judas aquí, solo dice "uno de vosotros". No se nos dice que la reacción de Judas haya sido diferente de la de cualquiera de los otros discípulos, aunque él pudo haberse sentido sorprendido y confundido. Aunque Jesús tuvo que ser traicionado y asesinado para cumplir las promesas de Dios, es importante tener en cuenta que el acto de traición de Judas fue un acto de libre albedrío. Fue su decisión. Dios no nos obliga a hacer nada.</w:t>
      </w:r>
    </w:p>
    <w:p>
      <w:pPr/>
      <w:r>
        <w:rPr>
          <w:lang w:val="es_ES" w:bidi="es_ES"/>
        </w:rPr>
      </w:r>
      <w:r>
        <w:rPr>
          <w:lang w:val="es_ES" w:bidi="es_ES"/>
        </w:rPr>
        <w:t>Los discípulos y Jesús continúan comiendo. Entonces, Jesús toma un poco de pan. Parte el pan en pedazos, lo da a los discípulos y dice, "Esto es mi cuerpo".</w:t>
      </w:r>
    </w:p>
    <w:p>
      <w:pPr/>
      <w:r>
        <w:rPr>
          <w:lang w:val="es_ES" w:bidi="es_ES"/>
        </w:rPr>
      </w:r>
      <w:r>
        <w:rPr>
          <w:lang w:val="es_ES" w:bidi="es_ES"/>
        </w:rPr>
        <w:t>Entonces Jesús toma una copa de vino tinto. Jesús da gracias a Dios por el vino. Jesús hace pasar la copa y cada discípulo toma un sorbo de ella. Jesús dice, "Esto es mi sangre, que sella el pacto entre Dios y su pueblo. Mi sangre se derrama como este vino tinto como un sacrificio por muchas personas. ¡Prestad atención! No beberé vino nuevamente hasta que lo beba cuando Dios venga a gobernar y esté con su pueblo".</w:t>
      </w:r>
    </w:p>
    <w:p>
      <w:pPr/>
      <w:r>
        <w:rPr>
          <w:lang w:val="es_ES" w:bidi="es_ES"/>
        </w:rPr>
      </w:r>
      <w:r>
        <w:rPr>
          <w:lang w:val="es_ES" w:bidi="es_ES"/>
        </w:rPr>
        <w:t>Al final de la comida, Jesús y sus discípulos dejan Jerusalén, cruzan el valle y regresan al monte de los Olivos.</w:t>
      </w:r>
    </w:p>
    <w:p>
      <w:pPr/>
      <w:r>
        <w:rPr>
          <w:lang w:val="es_ES" w:bidi="es_ES"/>
        </w:rPr>
      </w:r>
      <w:r>
        <w:rPr>
          <w:lang w:val="es_ES" w:bidi="es_ES"/>
        </w:rPr>
        <w:t>Ahora, el grupo debe crear un guion gráfico, dibujar o usar objetos para visualizar el texto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14:12–26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6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Los dos discípulos que van a Jerusalén para preparar la habitación para la comida</w:t>
      </w:r>
    </w:p>
    <w:p>
      <w:pPr>
        <w:pStyle w:val="ListBullet"/>
        <w:spacing w:line="240" w:lineRule="auto"/>
        <w:ind w:left="720"/>
      </w:pPr>
      <w:r>
        <w:rPr>
          <w:lang w:val="es_ES" w:bidi="es_ES"/>
        </w:rPr>
      </w:r>
      <w:r>
        <w:rPr>
          <w:lang w:val="es_ES" w:bidi="es_ES"/>
        </w:rPr>
        <w:t>El hombre que lleva la jarra de agua</w:t>
      </w:r>
    </w:p>
    <w:p>
      <w:pPr>
        <w:pStyle w:val="ListBullet"/>
        <w:spacing w:line="240" w:lineRule="auto"/>
        <w:ind w:left="720"/>
      </w:pPr>
      <w:r>
        <w:rPr>
          <w:lang w:val="es_ES" w:bidi="es_ES"/>
        </w:rPr>
      </w:r>
      <w:r>
        <w:rPr>
          <w:lang w:val="es_ES" w:bidi="es_ES"/>
        </w:rPr>
        <w:t>El dueño de la casa</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Si lo desean, interpreten que Jesús hace arreglos de antemano para un lugar en Jerusalén para comer la comida de la Pascua.</w:t>
      </w:r>
    </w:p>
    <w:p>
      <w:pPr/>
      <w:r>
        <w:rPr>
          <w:lang w:val="es_ES" w:bidi="es_ES"/>
        </w:rPr>
      </w:r>
      <w:r>
        <w:rPr>
          <w:lang w:val="es_ES" w:bidi="es_ES"/>
        </w:rPr>
        <w:t>Los discípulos le preguntaron a Jesús a dónde debían ir en Jerusalén para preparar la comida de la Pascua, y es por eso que Jesús envía a dos de sus discípulos a la ciudad. Antes de que se vayan, Jesús les da instrucciones específicas. Jesús les dice que encuentren a un hombre que lleve la jarra de agua. Cuando llegan a la casa, Jesús dice que los discípulos deben preguntarle al dueño de la casa, "El Maestro pregunta: '¿Dónde está mi habitación de invitados donde puedo comer la comida de la Pascua con mis discípulos?'" Esta es una solicitud educada para mostrarles la habitación que Jesús ya había pedido usar. Jesús dijo que el dueño los llevará a la habitación. La habitación será grande y estará en el piso superior de la casa.</w:t>
      </w:r>
    </w:p>
    <w:p>
      <w:pPr/>
      <w:r>
        <w:rPr>
          <w:lang w:val="es_ES" w:bidi="es_ES"/>
        </w:rPr>
      </w:r>
      <w:r>
        <w:rPr>
          <w:lang w:val="es_ES" w:bidi="es_ES"/>
        </w:rPr>
        <w:t>Después de que Jesús les dice a los dos discípulos qué hacer, ellos van a Jerusalén para hacer exactamente lo que él les dijo. Cuando entran en la ciudad, ven al hombre llevando la jarra de agua. Este hombre va a una casa, y los discípulos lo siguen de cerca, probablemente sin hablar con él. El hombre que lleva el agua probablemente no es el dueño de la casa. Cuando él llega a la casa, los discípulos encuentran al dueño. Le dicen, "El Maestro pregunta: '¿Dónde está la habitación donde puedo comer la comida de la Pascua con mis discípulos?'" El dueño los lleva a la habitación de arriba de su casa, y ellos comienzan a poner el pan, las hierbas amargas y el vino.</w:t>
      </w:r>
    </w:p>
    <w:p>
      <w:pPr/>
      <w:r>
        <w:rPr>
          <w:lang w:val="es_ES" w:bidi="es_ES"/>
        </w:rPr>
      </w:r>
      <w:r>
        <w:rPr>
          <w:lang w:val="es_ES" w:bidi="es_ES"/>
        </w:rPr>
        <w:t>Pausen la actuación. Pregúntales a las personas que interpretan a los dos discípulos, "¿Qué sienten o piensan?" Es posible que escuches cosas como, "Intento estar callado para que los líderes religiosos no se enteren de dónde estaremos", "Con miedo", o "Contagiado por la emoción de la fiesta religiosa". Continúen con la actuación.</w:t>
      </w:r>
    </w:p>
    <w:p>
      <w:pPr/>
      <w:r>
        <w:rPr>
          <w:lang w:val="es_ES" w:bidi="es_ES"/>
        </w:rPr>
      </w:r>
      <w:r>
        <w:rPr>
          <w:lang w:val="es_ES" w:bidi="es_ES"/>
        </w:rPr>
        <w:t>Jesús y el resto de sus doce discípulos vienen a Jerusalén. Todos van a la habitación de la casa. Se reclinaron al lado de la mesa, como era la costumbre en una comida importante. Comienzan bebiendo una copa de vino. Comienzan a comer.</w:t>
      </w:r>
    </w:p>
    <w:p>
      <w:pPr/>
      <w:r>
        <w:rPr>
          <w:lang w:val="es_ES" w:bidi="es_ES"/>
        </w:rPr>
      </w:r>
      <w:r>
        <w:rPr>
          <w:lang w:val="es_ES" w:bidi="es_ES"/>
        </w:rPr>
        <w:t>Recuerden que mientras están comiendo, están sumergiendo su pan en los mismos recipientes. A veces beben vino de la misma copa. Están volviendo a contar la historia de cuando Dios salvó a su pueblo de la esclavitud en Egipto. Este es un tiempo feliz de recordar y celebrar juntos.</w:t>
      </w:r>
    </w:p>
    <w:p>
      <w:pPr/>
      <w:r>
        <w:rPr>
          <w:lang w:val="es_ES" w:bidi="es_ES"/>
        </w:rPr>
      </w:r>
      <w:r>
        <w:rPr>
          <w:lang w:val="es_ES" w:bidi="es_ES"/>
        </w:rPr>
        <w:t xml:space="preserve">Mientras están comiendo, Jesús dice, "¡Escuchad! Uno de vosotros me traicionará". Los discípulos están preocupados y preguntan, "¿Soy yo el que te traicionará?" Jesús dice, "Es uno de vosotros el que está comiendo este pan de este recipiente conmigo". Jesús continúa diciendo, "El Hijo del Hombre debe morir, porque las Escrituras dijeron que lo haría. Sin embargo, el hombre que me traicione se arrepentirá mucho de haberlo hecho. Habría sido mejor si nunca hubiera nacido". </w:t>
      </w:r>
    </w:p>
    <w:p>
      <w:pPr/>
      <w:r>
        <w:rPr>
          <w:lang w:val="es_ES" w:bidi="es_ES"/>
        </w:rPr>
      </w:r>
      <w:r>
        <w:rPr>
          <w:lang w:val="es_ES" w:bidi="es_ES"/>
        </w:rPr>
        <w:t>Pausen la actuación. Pregúntales a las personas que interpretan a los discípulos, "¿Qué sienten o piensan?" Es posible que escuches cosas como, "¡Sorprendido!" "Con miedo", "Enojado de que la maravillosa cena se haya interrumpido con tan tristes noticias". Pregúntale a la persona que interpreta al discípulo que traicionará a Jesús, "¿Qué sientes o piensas?" Es posible que escuches cosas como, "¡Sorprendido! ¿Cómo lo sabe Jesús?" "Enojado", o "Confundido". Pregúntale a la persona que interpreta a Jesús, "¿Qué está sintiendo o pensando?" Es posible que escuches cosas como, "Triste", "Profundamente decepcionado", "Solo", "Profundamente herido de que uno de mis amigos más cercanos comiera conmigo y después me traicionara". Continúen con la actuación.</w:t>
      </w:r>
    </w:p>
    <w:p>
      <w:pPr/>
      <w:r>
        <w:rPr>
          <w:lang w:val="es_ES" w:bidi="es_ES"/>
        </w:rPr>
      </w:r>
      <w:r>
        <w:rPr>
          <w:lang w:val="es_ES" w:bidi="es_ES"/>
        </w:rPr>
        <w:t>Los discípulos y Jesús continúan comiendo. Entonces, Jesús toma un poco de pan. Él parte el pan en pedazos, lo da a sus discípulos y dice, "Este es mi cuerpo".</w:t>
      </w:r>
    </w:p>
    <w:p>
      <w:pPr/>
      <w:r>
        <w:rPr>
          <w:lang w:val="es_ES" w:bidi="es_ES"/>
        </w:rPr>
      </w:r>
      <w:r>
        <w:rPr>
          <w:lang w:val="es_ES" w:bidi="es_ES"/>
        </w:rPr>
        <w:t>Entonces Jesús toma una copa de vino tinto. Jesús da gracias a Dios por el vino. Jesús hace circular la copa, y cada discípulo toma un sorbo de ella. Jesús dice, "Esto es mi sangre, que sella el pacto entre Dios y su pueblo. Mi sangre se derrama como este vino tinto, en sacrificio por muchas personas. ¡Prestad atención! No beberé vino nuevamente hasta que lo beba cuando Dios venga a gobernar y esté con su pueblo".</w:t>
      </w:r>
    </w:p>
    <w:p>
      <w:pPr/>
      <w:r>
        <w:rPr>
          <w:lang w:val="es_ES" w:bidi="es_ES"/>
        </w:rPr>
      </w:r>
      <w:r>
        <w:rPr>
          <w:lang w:val="es_ES" w:bidi="es_ES"/>
        </w:rPr>
        <w:t>Pausen la actuación. Pregúntales a las personas que interpretan a los discípulos, "¿qué sienten o piensan?" Es posible que escuchen cosas como, "Confundido", "Comenzando a entender que Jesús es alguien importante para el plan de Dios para el mundo y para Israel", o "Con miedo, ¿Jesús tendrá que morir?" Continúen con la actuación.</w:t>
      </w:r>
    </w:p>
    <w:p>
      <w:pPr/>
      <w:r>
        <w:rPr>
          <w:lang w:val="es_ES" w:bidi="es_ES"/>
        </w:rPr>
      </w:r>
      <w:r>
        <w:rPr>
          <w:lang w:val="es_ES" w:bidi="es_ES"/>
        </w:rPr>
        <w:t>Al final de la cena, Jesús y sus discípulos cantan juntos un himno de acción de gracias y alabanza, salen de Jerusalén, cruzan el valle y vuelven a subir al monte de los Olivos.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14:12–26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Esta historia comienza en el primer día de la </w:t>
      </w:r>
      <w:r>
        <w:rPr>
          <w:b/>
          <w:lang w:val="es_ES" w:bidi="es_ES"/>
        </w:rPr>
        <w:t>Fiesta de los Panes Sin Levadura</w:t>
      </w:r>
      <w:r>
        <w:rPr>
          <w:lang w:val="es_ES" w:bidi="es_ES"/>
        </w:rPr>
        <w:t xml:space="preserve">, cuando el cordero de la </w:t>
      </w:r>
      <w:r>
        <w:rPr>
          <w:b/>
          <w:lang w:val="es_ES" w:bidi="es_ES"/>
        </w:rPr>
        <w:t>Pascua</w:t>
      </w:r>
      <w:r>
        <w:rPr>
          <w:lang w:val="es_ES" w:bidi="es_ES"/>
        </w:rPr>
        <w:t xml:space="preserve"> es </w:t>
      </w:r>
      <w:r>
        <w:rPr>
          <w:b/>
          <w:lang w:val="es_ES" w:bidi="es_ES"/>
        </w:rPr>
        <w:t>sacrificado</w:t>
      </w:r>
      <w:r>
        <w:rPr>
          <w:lang w:val="es_ES" w:bidi="es_ES"/>
        </w:rPr>
        <w:t xml:space="preserve">. Usen la misma palabra o frase para Fiesta de los Panes sin Levadura, Pascua y sacrificio que en los pasajes anteriores, y recuerden que </w:t>
      </w:r>
      <w:r>
        <w:rPr>
          <w:lang w:val="es_ES" w:bidi="es_ES"/>
        </w:rPr>
        <w:t>Fiesta de los Panes sin Levadura</w:t>
      </w:r>
      <w:r>
        <w:rPr>
          <w:lang w:val="es_ES" w:bidi="es_ES"/>
        </w:rPr>
        <w:t xml:space="preserve">, </w:t>
      </w:r>
      <w:r>
        <w:rPr>
          <w:lang w:val="es_ES" w:bidi="es_ES"/>
        </w:rPr>
        <w:t>Pascua</w:t>
      </w:r>
      <w:r>
        <w:rPr>
          <w:lang w:val="es_ES" w:bidi="es_ES"/>
        </w:rPr>
        <w:t xml:space="preserve"> y </w:t>
      </w:r>
      <w:r>
        <w:rPr>
          <w:lang w:val="es_ES" w:bidi="es_ES"/>
        </w:rPr>
        <w:t>sacrificio</w:t>
      </w:r>
      <w:r>
        <w:rPr>
          <w:lang w:val="es_ES" w:bidi="es_ES"/>
        </w:rPr>
        <w:t xml:space="preserve"> están en el Glosario Principal.</w:t>
      </w:r>
    </w:p>
    <w:p>
      <w:pPr/>
      <w:r>
        <w:rPr>
          <w:lang w:val="es_ES" w:bidi="es_ES"/>
        </w:rPr>
      </w:r>
      <w:r>
        <w:rPr>
          <w:lang w:val="es_ES" w:bidi="es_ES"/>
        </w:rPr>
        <w:t xml:space="preserve">Los </w:t>
      </w:r>
      <w:r>
        <w:rPr>
          <w:b/>
          <w:lang w:val="es_ES" w:bidi="es_ES"/>
        </w:rPr>
        <w:t>discípulos</w:t>
      </w:r>
      <w:r>
        <w:rPr>
          <w:lang w:val="es_ES" w:bidi="es_ES"/>
        </w:rPr>
        <w:t xml:space="preserve"> de Jesús le preguntaron dónde debían preparar la comida de la Pascua. Usen la misma palabra o frase para discípulos que en los pasajes anteriores y recuerden que </w:t>
      </w:r>
      <w:r>
        <w:rPr>
          <w:lang w:val="es_ES" w:bidi="es_ES"/>
        </w:rPr>
        <w:t>discípulos</w:t>
      </w:r>
      <w:r>
        <w:rPr>
          <w:lang w:val="es_ES" w:bidi="es_ES"/>
        </w:rPr>
        <w:t xml:space="preserve"> está en el Glosario Principal.</w:t>
      </w:r>
    </w:p>
    <w:p>
      <w:pPr/>
      <w:r>
        <w:rPr>
          <w:lang w:val="es_ES" w:bidi="es_ES"/>
        </w:rPr>
      </w:r>
      <w:r>
        <w:rPr>
          <w:lang w:val="es_ES" w:bidi="es_ES"/>
        </w:rPr>
        <w:t xml:space="preserve">Jesús les dice a sus discípulos que digan al dueño de la casa, "El </w:t>
      </w:r>
      <w:r>
        <w:rPr>
          <w:b/>
          <w:lang w:val="es_ES" w:bidi="es_ES"/>
        </w:rPr>
        <w:t>Maestro</w:t>
      </w:r>
      <w:r>
        <w:rPr>
          <w:lang w:val="es_ES" w:bidi="es_ES"/>
        </w:rPr>
        <w:t xml:space="preserve"> pregunta: '¿Dónde está la </w:t>
      </w:r>
      <w:r>
        <w:rPr>
          <w:b/>
          <w:lang w:val="es_ES" w:bidi="es_ES"/>
        </w:rPr>
        <w:t>habitación de invitados</w:t>
      </w:r>
      <w:r>
        <w:rPr>
          <w:lang w:val="es_ES" w:bidi="es_ES"/>
        </w:rPr>
        <w:t xml:space="preserve"> donde puedo comer la comida de la Pascua con mis discípulos?'" Usen la misma palabra o frase para maestro que en los pasajes anteriores y recuerden que </w:t>
      </w:r>
      <w:r>
        <w:rPr>
          <w:lang w:val="es_ES" w:bidi="es_ES"/>
        </w:rPr>
        <w:t>maestro</w:t>
      </w:r>
      <w:r>
        <w:rPr>
          <w:lang w:val="es_ES" w:bidi="es_ES"/>
        </w:rPr>
        <w:t xml:space="preserve"> se encuentra en el Glosario Principal.</w:t>
      </w:r>
    </w:p>
    <w:p>
      <w:pPr/>
      <w:r>
        <w:rPr>
          <w:lang w:val="es_ES" w:bidi="es_ES"/>
        </w:rPr>
      </w:r>
      <w:r>
        <w:rPr>
          <w:lang w:val="es_ES" w:bidi="es_ES"/>
        </w:rPr>
        <w:t xml:space="preserve">La </w:t>
      </w:r>
      <w:r>
        <w:rPr>
          <w:b/>
          <w:lang w:val="es_ES" w:bidi="es_ES"/>
        </w:rPr>
        <w:t>habitación de invitados</w:t>
      </w:r>
      <w:r>
        <w:rPr>
          <w:lang w:val="es_ES" w:bidi="es_ES"/>
        </w:rPr>
        <w:t xml:space="preserve"> sería una habitación adicional que alguien tendría en su casa para un invitado. En el campo, la mayoría de las casas tenían solo un nivel, pero en Jerusalén era posible que encontraras algunas casas con un segundo nivel. Esta habitación ya estaba amueblada, o tenía alfombras, sofás y recipientes.</w:t>
      </w:r>
    </w:p>
    <w:p>
      <w:pPr/>
      <w:r>
        <w:rPr>
          <w:lang w:val="es_ES" w:bidi="es_ES"/>
        </w:rPr>
      </w:r>
      <w:r>
        <w:rPr>
          <w:lang w:val="es_ES" w:bidi="es_ES"/>
        </w:rPr>
        <w:t xml:space="preserve">Jesús llegó con </w:t>
      </w:r>
      <w:r>
        <w:rPr>
          <w:b/>
          <w:lang w:val="es_ES" w:bidi="es_ES"/>
        </w:rPr>
        <w:t>los Doce</w:t>
      </w:r>
      <w:r>
        <w:rPr>
          <w:lang w:val="es_ES" w:bidi="es_ES"/>
        </w:rPr>
        <w:t xml:space="preserve"> a la habitación de invitados. "Los Doce" se refiere a los doce seguidores más cercanos de Jesús, generalmente llamados discípulos en el Nuevo Testamento.</w:t>
      </w:r>
    </w:p>
    <w:p>
      <w:pPr/>
      <w:r>
        <w:rPr>
          <w:lang w:val="es_ES" w:bidi="es_ES"/>
        </w:rPr>
      </w:r>
      <w:r>
        <w:rPr>
          <w:lang w:val="es_ES" w:bidi="es_ES"/>
        </w:rPr>
        <w:t xml:space="preserve">Jesús les dice a sus discípulos que uno de ellos lo traicionará. Él dice que él, el </w:t>
      </w:r>
      <w:r>
        <w:rPr>
          <w:b/>
          <w:lang w:val="es_ES" w:bidi="es_ES"/>
        </w:rPr>
        <w:t>Hijo del Hombre</w:t>
      </w:r>
      <w:r>
        <w:rPr>
          <w:lang w:val="es_ES" w:bidi="es_ES"/>
        </w:rPr>
        <w:t xml:space="preserve">, debe morir como dicen las </w:t>
      </w:r>
      <w:r>
        <w:rPr>
          <w:b/>
          <w:lang w:val="es_ES" w:bidi="es_ES"/>
        </w:rPr>
        <w:t>Escrituras</w:t>
      </w:r>
      <w:r>
        <w:rPr>
          <w:lang w:val="es_ES" w:bidi="es_ES"/>
        </w:rPr>
        <w:t xml:space="preserve">. Usen la misma palabra o frase para Hijo del Hombre y Escrituras que en los pasajes anteriores y recuerden que </w:t>
      </w:r>
      <w:r>
        <w:rPr>
          <w:lang w:val="es_ES" w:bidi="es_ES"/>
        </w:rPr>
        <w:t>Hijo del Hombre</w:t>
      </w:r>
      <w:r>
        <w:rPr>
          <w:lang w:val="es_ES" w:bidi="es_ES"/>
        </w:rPr>
        <w:t xml:space="preserve"> y </w:t>
      </w:r>
      <w:r>
        <w:rPr>
          <w:lang w:val="es_ES" w:bidi="es_ES"/>
        </w:rPr>
        <w:t>Escrituras</w:t>
      </w:r>
      <w:r>
        <w:rPr>
          <w:lang w:val="es_ES" w:bidi="es_ES"/>
        </w:rPr>
        <w:t xml:space="preserve"> están en el Glosario Principal.</w:t>
      </w:r>
    </w:p>
    <w:p>
      <w:pPr/>
      <w:r>
        <w:rPr>
          <w:lang w:val="es_ES" w:bidi="es_ES"/>
        </w:rPr>
      </w:r>
      <w:r>
        <w:rPr>
          <w:lang w:val="es_ES" w:bidi="es_ES"/>
        </w:rPr>
        <w:t>En arameo, el idioma que Jesús y sus discípulos hablaban, no hay verbo para "es". Jesús dijo literalmente, "</w:t>
      </w:r>
      <w:r>
        <w:rPr>
          <w:b/>
          <w:lang w:val="es_ES" w:bidi="es_ES"/>
        </w:rPr>
        <w:t>Esto-mi cuerpo</w:t>
      </w:r>
      <w:r>
        <w:rPr>
          <w:lang w:val="es_ES" w:bidi="es_ES"/>
        </w:rPr>
        <w:t>" y "</w:t>
      </w:r>
      <w:r>
        <w:rPr>
          <w:b/>
          <w:lang w:val="es_ES" w:bidi="es_ES"/>
        </w:rPr>
        <w:t>Esto-mi sangre</w:t>
      </w:r>
      <w:r>
        <w:rPr>
          <w:lang w:val="es_ES" w:bidi="es_ES"/>
        </w:rPr>
        <w:t>". Como no estamos seguros de lo que Jesús quiso decir con esta declaración, diferentes iglesias y diferentes estudiosos de la Biblia interpretan esta parte de la historia de manera diferente. Algunos creen que Jesús no está hablando de su cuerpo y sangre materiales. Creen que Jesús quiere decir "Esto representa mi cuerpo vivo", y "Esto representa mi sangre". De cualquier manera que interpreten esta parte de la historia, lo más importante que Jesús estaba tratando de decirles a sus discípulos es que su presencia permanece con ellos todo el tiempo.</w:t>
      </w:r>
    </w:p>
    <w:p>
      <w:pPr/>
      <w:r>
        <w:rPr>
          <w:lang w:val="es_ES" w:bidi="es_ES"/>
        </w:rPr>
      </w:r>
      <w:r>
        <w:rPr>
          <w:b/>
          <w:lang w:val="es_ES" w:bidi="es_ES"/>
        </w:rPr>
        <w:t>Cuerpo</w:t>
      </w:r>
      <w:r>
        <w:rPr>
          <w:lang w:val="es_ES" w:bidi="es_ES"/>
        </w:rPr>
        <w:t xml:space="preserve"> significa cuerpo vivo, no un difunto o un cadáver.</w:t>
      </w:r>
    </w:p>
    <w:p>
      <w:pPr/>
      <w:r>
        <w:rPr>
          <w:lang w:val="es_ES" w:bidi="es_ES"/>
        </w:rPr>
      </w:r>
      <w:r>
        <w:rPr>
          <w:lang w:val="es_ES" w:bidi="es_ES"/>
        </w:rPr>
        <w:t xml:space="preserve">Jesús tomó una </w:t>
      </w:r>
      <w:r>
        <w:rPr>
          <w:b/>
          <w:lang w:val="es_ES" w:bidi="es_ES"/>
        </w:rPr>
        <w:t>copa</w:t>
      </w:r>
      <w:r>
        <w:rPr>
          <w:lang w:val="es_ES" w:bidi="es_ES"/>
        </w:rPr>
        <w:t>. Esta habría sido una copa llena de vino, generalmente diluido con agua.</w:t>
      </w:r>
    </w:p>
    <w:p>
      <w:pPr/>
      <w:r>
        <w:rPr>
          <w:lang w:val="es_ES" w:bidi="es_ES"/>
        </w:rPr>
      </w:r>
      <w:r>
        <w:rPr>
          <w:lang w:val="es_ES" w:bidi="es_ES"/>
        </w:rPr>
        <w:t xml:space="preserve">Jesús dijo que la sangre que derramará durante su muerte sella el pacto entre Dios y su pueblo. Este </w:t>
      </w:r>
      <w:r>
        <w:rPr>
          <w:b/>
          <w:lang w:val="es_ES" w:bidi="es_ES"/>
        </w:rPr>
        <w:t>pacto</w:t>
      </w:r>
      <w:r>
        <w:rPr>
          <w:lang w:val="es_ES" w:bidi="es_ES"/>
        </w:rPr>
        <w:t xml:space="preserve"> era una promesa de que Dios salvaría a aquellos que confían en Jesús como el sacrificio por sus pecados. Algunas versiones de la Biblia dicen "pacto", y otras dicen "nuevo pacto". El texto más probable solo dice pacto.</w:t>
      </w:r>
    </w:p>
    <w:p>
      <w:pPr/>
      <w:r>
        <w:rPr>
          <w:lang w:val="es_ES" w:bidi="es_ES"/>
        </w:rPr>
      </w:r>
      <w:r>
        <w:rPr>
          <w:lang w:val="es_ES" w:bidi="es_ES"/>
        </w:rPr>
        <w:t xml:space="preserve">Deténganse aquí y conversen en grupo sobre qué palabra o frase usarán para </w:t>
      </w:r>
      <w:r>
        <w:rPr>
          <w:b/>
          <w:lang w:val="es_ES" w:bidi="es_ES"/>
        </w:rPr>
        <w:t>pacto</w:t>
      </w:r>
      <w:r>
        <w:rPr>
          <w:lang w:val="es_ES" w:bidi="es_ES"/>
        </w:rPr>
        <w:t xml:space="preserve">. Busquen </w:t>
      </w:r>
      <w:r>
        <w:rPr>
          <w:lang w:val="es_ES" w:bidi="es_ES"/>
        </w:rPr>
        <w:t>pacto</w:t>
      </w:r>
      <w:r>
        <w:rPr>
          <w:lang w:val="es_ES" w:bidi="es_ES"/>
        </w:rPr>
        <w:t xml:space="preserve"> en el Glosario Principal para obtener más información. Pausen este audio aquí.</w:t>
      </w:r>
    </w:p>
    <w:p>
      <w:pPr/>
      <w:r>
        <w:rPr>
          <w:lang w:val="es_ES" w:bidi="es_ES"/>
        </w:rPr>
      </w:r>
      <w:r>
        <w:rPr>
          <w:lang w:val="es_ES" w:bidi="es_ES"/>
        </w:rPr>
        <w:t xml:space="preserve">Jesús dijo que </w:t>
      </w:r>
      <w:r>
        <w:rPr>
          <w:b/>
          <w:lang w:val="es_ES" w:bidi="es_ES"/>
        </w:rPr>
        <w:t>su sangre será derramada como un sacrificio por muchos</w:t>
      </w:r>
      <w:r>
        <w:rPr>
          <w:lang w:val="es_ES" w:bidi="es_ES"/>
        </w:rPr>
        <w:t>, así como se puede derramar una copa de vino. Jesús será el sacrificio que salva a "muchos". "Muchos" generalmente es una figura retórica que puede significar "todas las personas". Podría referirse a todas las personas que confían en Jesús como el sacrificio, o a todas las personas que alguna vez han vivido.</w:t>
      </w:r>
    </w:p>
    <w:p>
      <w:pPr/>
      <w:r>
        <w:rPr>
          <w:lang w:val="es_ES" w:bidi="es_ES"/>
        </w:rPr>
      </w:r>
      <w:r>
        <w:rPr>
          <w:lang w:val="es_ES" w:bidi="es_ES"/>
        </w:rPr>
        <w:t xml:space="preserve">Entonces Jesús dice que no beberá del fruto de la vid nuevamente hasta que lo beba de una nueva manera, cuando Dios venga a gobernar plenamente en su Reino. Usen la misma palabra o frase para </w:t>
      </w:r>
      <w:r>
        <w:rPr>
          <w:b/>
          <w:lang w:val="es_ES" w:bidi="es_ES"/>
        </w:rPr>
        <w:t>reino de Dios</w:t>
      </w:r>
      <w:r>
        <w:rPr>
          <w:lang w:val="es_ES" w:bidi="es_ES"/>
        </w:rPr>
        <w:t xml:space="preserve"> que usaron en los pasajes anteriores y recuerden que </w:t>
      </w:r>
      <w:r>
        <w:rPr>
          <w:lang w:val="es_ES" w:bidi="es_ES"/>
        </w:rPr>
        <w:t>reino de Dios</w:t>
      </w:r>
      <w:r>
        <w:rPr>
          <w:lang w:val="es_ES" w:bidi="es_ES"/>
        </w:rPr>
        <w:t xml:space="preserve"> está en el Glosario Principal. El </w:t>
      </w:r>
      <w:r>
        <w:rPr>
          <w:b/>
          <w:lang w:val="es_ES" w:bidi="es_ES"/>
        </w:rPr>
        <w:t>fruto de la vid</w:t>
      </w:r>
      <w:r>
        <w:rPr>
          <w:lang w:val="es_ES" w:bidi="es_ES"/>
        </w:rPr>
        <w:t xml:space="preserve"> se refiere al vino, que se hace de uvas fermentadas.</w:t>
      </w:r>
    </w:p>
    <w:p>
      <w:pPr/>
      <w:r>
        <w:rPr>
          <w:lang w:val="es_ES" w:bidi="es_ES"/>
        </w:rPr>
      </w:r>
      <w:r>
        <w:rPr>
          <w:lang w:val="es_ES" w:bidi="es_ES"/>
        </w:rPr>
        <w:t xml:space="preserve">Deténganse aquí y conversen en grupo sobre la palabra o frase que usarán para </w:t>
      </w:r>
      <w:r>
        <w:rPr>
          <w:b/>
          <w:lang w:val="es_ES" w:bidi="es_ES"/>
        </w:rPr>
        <w:t>fruto de la vid</w:t>
      </w:r>
      <w:r>
        <w:rPr>
          <w:lang w:val="es_ES" w:bidi="es_ES"/>
        </w:rPr>
        <w:t>. Las uvas crecen en una vid, así que deben usar una palabra para vid que implique que el fruto crece en ella. Pausen este audio aquí.</w:t>
      </w:r>
    </w:p>
    <w:p>
      <w:pPr/>
      <w:r>
        <w:rPr>
          <w:lang w:val="es_ES" w:bidi="es_ES"/>
        </w:rPr>
      </w:r>
      <w:r>
        <w:rPr>
          <w:lang w:val="es_ES" w:bidi="es_ES"/>
        </w:rPr>
        <w:t xml:space="preserve">Cuando terminaron de comer, Jesús y sus discípulos cantaron un himno. Un </w:t>
      </w:r>
      <w:r>
        <w:rPr>
          <w:b/>
          <w:lang w:val="es_ES" w:bidi="es_ES"/>
        </w:rPr>
        <w:t>himno</w:t>
      </w:r>
      <w:r>
        <w:rPr>
          <w:lang w:val="es_ES" w:bidi="es_ES"/>
        </w:rPr>
        <w:t xml:space="preserve"> es una canción de alabanza a Dios, probablemente del Salmo 118. Esta canción alaba a Dios por su amor fiel que dura para siempre.</w:t>
      </w:r>
    </w:p>
    <w:p>
      <w:pPr/>
      <w:r>
        <w:rPr>
          <w:lang w:val="es_ES" w:bidi="es_ES"/>
        </w:rPr>
      </w:r>
      <w:r>
        <w:rPr>
          <w:lang w:val="es_ES" w:bidi="es_ES"/>
        </w:rPr>
        <w:t xml:space="preserve">Deténganse aquí y conversen en grupo sobre qué palabra o frase usarán para </w:t>
      </w:r>
      <w:r>
        <w:rPr>
          <w:b/>
          <w:lang w:val="es_ES" w:bidi="es_ES"/>
        </w:rPr>
        <w:t>himno</w:t>
      </w:r>
      <w:r>
        <w:rPr>
          <w:lang w:val="es_ES" w:bidi="es_ES"/>
        </w:rPr>
        <w:t xml:space="preserve">. Busquen </w:t>
      </w:r>
      <w:r>
        <w:rPr>
          <w:lang w:val="es_ES" w:bidi="es_ES"/>
        </w:rPr>
        <w:t>himno</w:t>
      </w:r>
      <w:r>
        <w:rPr>
          <w:lang w:val="es_ES" w:bidi="es_ES"/>
        </w:rPr>
        <w:t xml:space="preserve"> en el Glosario Principal para obtener más información.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14:27–31</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14:27–31 y guárdenlo en sus corazones.</w:t>
      </w:r>
    </w:p>
    <w:p>
      <w:pPr/>
      <w:r>
        <w:rPr>
          <w:lang w:val="es_ES" w:bidi="es_ES"/>
        </w:rPr>
      </w:r>
      <w:r>
        <w:rPr>
          <w:lang w:val="es_ES" w:bidi="es_ES"/>
        </w:rPr>
        <w:t>Escuchen una versión en audio de Marcos 14:27–31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14:27–31 en la traducción que sea más fácil de entender.</w:t>
      </w:r>
    </w:p>
    <w:p>
      <w:pPr/>
      <w:r>
        <w:rPr>
          <w:lang w:val="es_ES" w:bidi="es_ES"/>
        </w:rPr>
      </w:r>
      <w:r>
        <w:rPr>
          <w:lang w:val="es_ES" w:bidi="es_ES"/>
        </w:rPr>
        <w:t>Jesús y sus discípulos han terminado de celebrar la cena de la Pascua dentro de los muros de la ciudad de Jerusalén. Es tarde a la noche, ya está oscuro. Dejan la ciudad de Jerusalén, caminan por el valle y suben al monte de los Olivos. Esta historia comienza cuando están caminando hacia el monte de los Olivos. Esto es como una historia de interrupción—Marcos ha interrumpido su historia de la última noche de Jesús antes de su muerte para darnos esta conversación entre Jesús y sus discípulos.</w:t>
      </w:r>
    </w:p>
    <w:p>
      <w:pPr/>
      <w:r>
        <w:rPr>
          <w:lang w:val="es_ES" w:bidi="es_ES"/>
        </w:rPr>
      </w:r>
      <w:r>
        <w:rPr>
          <w:lang w:val="es_ES" w:bidi="es_ES"/>
        </w:rPr>
        <w:t>Jesús les dice a sus discípulos: "Todos caeréis", lo que significa que los discípulos abandonarán a Jesús y huirán. Los discípulos dejarán de ser leales a Jesús. Entonces Jesús cita un pasaje de las Escrituras del profeta Zacarías. Zacarías profetiza que un día Dios traerá limpieza, o salvación de los pecados, a su pueblo, tal como una fuente de agua limpia la suciedad. Para que Dios traiga la salvación, Dios derribará, o matará, al Pastor. Jesús se llama a sí mismo el pastor. Por lo general, cuando un pastor deja a sus ovejas solas, las ovejas se dispersan por todas partes. Esto es lo que sucede cuando los líderes religiosos arrestan a Jesús más tarde esa noche. El pueblo de Dios huye como ovejas que huyen cuando su pastor es asesinado. Todos los discípulos huyen o niegan que conocen a Jesús.</w:t>
      </w:r>
    </w:p>
    <w:p>
      <w:pPr/>
      <w:r>
        <w:rPr>
          <w:lang w:val="es_ES" w:bidi="es_ES"/>
        </w:rPr>
      </w:r>
      <w:r>
        <w:rPr>
          <w:lang w:val="es_ES" w:bidi="es_ES"/>
        </w:rPr>
        <w:t xml:space="preserve">Deténganse aquí y observen en grupo una foto de un grupo de ovejas y un pastor. </w:t>
      </w:r>
    </w:p>
    <w:p>
      <w:pPr/>
      <w:r>
        <w:rPr>
          <w:lang w:val="es_ES" w:bidi="es_ES"/>
        </w:rPr>
      </w:r>
      <w:r>
        <w:rPr>
          <w:lang w:val="es_ES" w:bidi="es_ES"/>
        </w:rPr>
        <w:t>Hablen sobre estas preguntas en grupo: ¿Sus líderes religiosos alguna vez se comparan con algo de la vida cotidiana, como Jesús se comparó a sí mismo con un pastor? Si es así, ¿con qué se comparan? ¿De qué manera es lo mismo o diferente que un pastor? Pausen este audio aquí.</w:t>
      </w:r>
    </w:p>
    <w:p>
      <w:pPr/>
      <w:r>
        <w:rPr>
          <w:lang w:val="es_ES" w:bidi="es_ES"/>
        </w:rPr>
      </w:r>
      <w:r>
        <w:rPr>
          <w:lang w:val="es_ES" w:bidi="es_ES"/>
        </w:rPr>
        <w:t>Jesús equilibra las malas noticias de que sus discípulos huirán con las buenas nuevas de que verá a sus discípulos nuevamente en Galilea, la región alrededor del mar de Galilea. Primero, Jesús dice que será resucitado de entre los muertos. Esto significa que Dios hará que él viva nuevamente. Entonces Jesús dice que "irá delante" de los discípulos a Galilea, como un pastor que guía a sus ovejas. Jesús quiere darles seguridad de que aunque lo negarán y huirán, él los restaurará a la relación con él y se reunirá con ellos nuevamente.</w:t>
      </w:r>
    </w:p>
    <w:p>
      <w:pPr/>
      <w:r>
        <w:rPr>
          <w:lang w:val="es_ES" w:bidi="es_ES"/>
        </w:rPr>
      </w:r>
      <w:r>
        <w:rPr>
          <w:lang w:val="es_ES" w:bidi="es_ES"/>
        </w:rPr>
        <w:t>Deténganse aquí y en grupo observen un mapa de Israel que incluya a Jerusalén y la región de Galilea. Pausen este audio aquí.</w:t>
      </w:r>
    </w:p>
    <w:p>
      <w:pPr/>
      <w:r>
        <w:rPr>
          <w:lang w:val="es_ES" w:bidi="es_ES"/>
        </w:rPr>
      </w:r>
      <w:r>
        <w:rPr>
          <w:lang w:val="es_ES" w:bidi="es_ES"/>
        </w:rPr>
        <w:t xml:space="preserve">Pedro, uno de los discípulos de Jesús, se enfoca solo en las malas noticias, que los discípulos se dispersarán y correrán. Él niega rotundamente que dejará a Jesús. Pedro dice, 'Aunque todos caigan, yo no caeré'. Usen la misma expresión para "caer" que han usado al comienzo de este pasaje. Jesús también responde con fuerza, "En verdad te digo". Quiere que Pedro preste atención a lo que dirá. </w:t>
      </w:r>
    </w:p>
    <w:p>
      <w:pPr/>
      <w:r>
        <w:rPr>
          <w:lang w:val="es_ES" w:bidi="es_ES"/>
        </w:rPr>
      </w:r>
      <w:r>
        <w:rPr>
          <w:lang w:val="es_ES" w:bidi="es_ES"/>
        </w:rPr>
        <w:t>Deténganse aquí y conversen sobre cómo han estado traduciendo esta frase "En verdad os digo" en todo el libro de Marcos. ¿Cómo llaman la atención sobre una declaración que alguien está a punto de decir? ¿Cómo enfatizan una declaración importante? Pausen este audio aquí.</w:t>
      </w:r>
    </w:p>
    <w:p>
      <w:pPr/>
      <w:r>
        <w:rPr>
          <w:lang w:val="es_ES" w:bidi="es_ES"/>
        </w:rPr>
      </w:r>
      <w:r>
        <w:rPr>
          <w:lang w:val="es_ES" w:bidi="es_ES"/>
        </w:rPr>
        <w:t>Jesús dice que incluso esa noche Pedro negará a Jesús, o dirá que no conoce a Jesús, tres veces. Pedro negará a Jesús tres veces antes de que el gallo cante dos veces. Un gallo es un pollo macho que es un tipo de ave. Por lo general, escuchamos al gallo cantar o llamar unas dos veces por la mañana, porque un gallo responde al otro cuando canta. Esto sucede antes de que el sol salga. Jesús está diciendo que Pedro negará conocer o seguir a Jesús antes de que salga el sol a la mañana siguiente. Jesús dice que Pedro lo negará tres veces. Esto simboliza la completa negación de Jesús por parte de Pedro.</w:t>
      </w:r>
    </w:p>
    <w:p>
      <w:pPr/>
      <w:r>
        <w:rPr>
          <w:lang w:val="es_ES" w:bidi="es_ES"/>
        </w:rPr>
      </w:r>
      <w:r>
        <w:rPr>
          <w:lang w:val="es_ES" w:bidi="es_ES"/>
        </w:rPr>
        <w:t>Deténganse aquí y en grupo observen una foto de un gallo. Pausen este audio aquí.</w:t>
      </w:r>
    </w:p>
    <w:p>
      <w:pPr/>
      <w:r>
        <w:rPr>
          <w:lang w:val="es_ES" w:bidi="es_ES"/>
        </w:rPr>
      </w:r>
      <w:r>
        <w:rPr>
          <w:lang w:val="es_ES" w:bidi="es_ES"/>
        </w:rPr>
        <w:t>Tanto Pedro como los otros discípulos dicen muy enérgicamente que nunca negarán a Jesús. Pedro incluso dice que morirá con Jesús. Pedro sabe que será una muerte violenta. Esto hace que la negación de Pedro y de los discípulos más tarde sea aún peor.</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14:27–31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una escena.</w:t>
      </w:r>
    </w:p>
    <w:p>
      <w:pPr/>
      <w:r>
        <w:rPr>
          <w:lang w:val="es_ES" w:bidi="es_ES"/>
        </w:rPr>
      </w:r>
      <w:r>
        <w:rPr>
          <w:b/>
          <w:lang w:val="es_ES" w:bidi="es_ES"/>
        </w:rPr>
        <w:t>Primera escena:</w:t>
      </w:r>
      <w:r>
        <w:rPr>
          <w:lang w:val="es_ES" w:bidi="es_ES"/>
        </w:rPr>
        <w:t xml:space="preserve"> Jesús y sus discípulos están caminando al monte de los Olivos. Jesús les dice a sus discípulos que ellos lo abandonarán. Él cita al profeta Zacarías. Jesús les dice que se encontrará con ellos nuevamente en Galilea. Pedro dice que nunca abandonará a Jesús. Jesús le dice a Pedro que Pedro negará que conoce a Jesús tres veces antes de que salga el sol a la mañana siguiente. Pedro y los otros discípulos le prometen a Jesús que nunca abandonarán a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incluido Pedro</w:t>
      </w:r>
    </w:p>
    <w:p>
      <w:pPr>
        <w:pStyle w:val="ListBullet"/>
        <w:spacing w:line="240" w:lineRule="auto"/>
        <w:ind w:left="720"/>
      </w:pPr>
      <w:r>
        <w:rPr>
          <w:lang w:val="es_ES" w:bidi="es_ES"/>
        </w:rPr>
      </w:r>
      <w:r>
        <w:rPr>
          <w:lang w:val="es_ES" w:bidi="es_ES"/>
        </w:rPr>
        <w:t>Un pastor</w:t>
      </w:r>
    </w:p>
    <w:p>
      <w:pPr>
        <w:pStyle w:val="ListBullet"/>
        <w:spacing w:line="240" w:lineRule="auto"/>
        <w:ind w:left="720"/>
      </w:pPr>
      <w:r>
        <w:rPr>
          <w:lang w:val="es_ES" w:bidi="es_ES"/>
        </w:rPr>
      </w:r>
      <w:r>
        <w:rPr>
          <w:lang w:val="es_ES" w:bidi="es_ES"/>
        </w:rPr>
        <w:t>Ovejas</w:t>
      </w:r>
    </w:p>
    <w:p>
      <w:pPr/>
      <w:r>
        <w:rPr>
          <w:lang w:val="es_ES" w:bidi="es_ES"/>
        </w:rPr>
      </w:r>
      <w:r>
        <w:rPr>
          <w:lang w:val="es_ES" w:bidi="es_ES"/>
        </w:rPr>
        <w:t>En grupo, presten atención a estas partes del contexto del pasaje: Es importante recordar que Jesús y sus discípulos han terminado de comer la cena de la Pascua. Es tarde de la noche, ya está oscuro. Dejan la ciudad principal de Jerusalén. Comienzan a subir al monte de los Olivos. Mientras caminan, Jesús habla con ellos.</w:t>
      </w:r>
    </w:p>
    <w:p>
      <w:pPr/>
      <w:r>
        <w:rPr>
          <w:lang w:val="es_ES" w:bidi="es_ES"/>
        </w:rPr>
      </w:r>
      <w:r>
        <w:rPr>
          <w:lang w:val="es_ES" w:bidi="es_ES"/>
        </w:rPr>
        <w:t>Es importante recordar que Jesús cita las Escrituras. Jesús dice, "Todos me abandonaréis, porque está escrito en las Escrituras".</w:t>
      </w:r>
    </w:p>
    <w:p>
      <w:pPr/>
      <w:r>
        <w:rPr>
          <w:lang w:val="es_ES" w:bidi="es_ES"/>
        </w:rPr>
      </w:r>
      <w:r>
        <w:rPr>
          <w:lang w:val="es_ES" w:bidi="es_ES"/>
        </w:rPr>
        <w:t>Jesús cita de las Escrituras, y después dice "pero" para mostrar que ya no está citando. Él les da las buenas nuevas de que resucitará de entre los muertos e irá delante de sus discípulos para encontrarse con ellos en Galilea.</w:t>
      </w:r>
    </w:p>
    <w:p>
      <w:pPr/>
      <w:r>
        <w:rPr>
          <w:lang w:val="es_ES" w:bidi="es_ES"/>
        </w:rPr>
      </w:r>
      <w:r>
        <w:rPr>
          <w:lang w:val="es_ES" w:bidi="es_ES"/>
        </w:rPr>
        <w:t xml:space="preserve">Es importante recordar que Pedro habló de entre el gran grupo de discípulos. El tono de Pedro cuando responde a Jesús aquí indica que se ofendió por esta declaración. Habría sido una sorpresa escuchar estas palabras. Él no tiene intención de huir o negar a Jesús. Él lo ama. Sin embargo, la actitud de Pedro es de orgullo; cree que él puede hacerlo mejor, aunque todos los demás discípulos se apartaran, él nunca lo haría. Es importante recordar que Jesús habla con firmeza cuando le habla a Pedro. Él dice, "En verdad te digo... </w:t>
      </w:r>
      <w:r>
        <w:rPr>
          <w:b/>
          <w:lang w:val="es_ES" w:bidi="es_ES"/>
        </w:rPr>
        <w:t>Incluso tú me abandonarás</w:t>
      </w:r>
      <w:r>
        <w:rPr>
          <w:lang w:val="es_ES" w:bidi="es_ES"/>
        </w:rPr>
        <w:t>".</w:t>
      </w:r>
    </w:p>
    <w:p>
      <w:pPr/>
      <w:r>
        <w:rPr>
          <w:lang w:val="es_ES" w:bidi="es_ES"/>
        </w:rPr>
      </w:r>
      <w:r>
        <w:rPr>
          <w:lang w:val="es_ES" w:bidi="es_ES"/>
        </w:rPr>
        <w:t>Es importante recordar que Pedro respondió con la misma firmeza. Él dice "¡No!" muy claramente. Pedro dice que está dispuesto a morir, incluso de una muerte violenta. Todos los demás discípulos dijeron lo mismo. Ellos nunca abandonarán a Jesús. Morirán de muerte violenta con él.</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14:27–31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una escena.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incluido Pedro</w:t>
      </w:r>
    </w:p>
    <w:p>
      <w:pPr>
        <w:pStyle w:val="ListBullet"/>
        <w:spacing w:line="240" w:lineRule="auto"/>
        <w:ind w:left="720"/>
      </w:pPr>
      <w:r>
        <w:rPr>
          <w:lang w:val="es_ES" w:bidi="es_ES"/>
        </w:rPr>
      </w:r>
      <w:r>
        <w:rPr>
          <w:lang w:val="es_ES" w:bidi="es_ES"/>
        </w:rPr>
        <w:t>Un pastor</w:t>
      </w:r>
    </w:p>
    <w:p>
      <w:pPr>
        <w:pStyle w:val="ListBullet"/>
        <w:spacing w:line="240" w:lineRule="auto"/>
        <w:ind w:left="720"/>
      </w:pPr>
      <w:r>
        <w:rPr>
          <w:lang w:val="es_ES" w:bidi="es_ES"/>
        </w:rPr>
      </w:r>
      <w:r>
        <w:rPr>
          <w:lang w:val="es_ES" w:bidi="es_ES"/>
        </w:rPr>
        <w:t>Ovejas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El equipo debe interpretar a Jesús y sus discípulos subiendo al monte de los Olivos. Jesús comienza a hablar con ellos. Él dice, "Todos vosotros me abandonaréis. Las Escrituras dicen que lo haréis. Ellos dicen, 'Dios matará al pastor y las ovejas se dispersarán o huirán'. Pero Dios me resucitará de entre los muertos. E iré delante de vosotros para encontrarme con vosotros en Galilea". Pedro dice, "Aunque todos te abandonen, ¡yo nunca lo haré!"</w:t>
      </w:r>
    </w:p>
    <w:p>
      <w:pPr/>
      <w:r>
        <w:rPr>
          <w:lang w:val="es_ES" w:bidi="es_ES"/>
        </w:rPr>
      </w:r>
      <w:r>
        <w:rPr>
          <w:lang w:val="es_ES" w:bidi="es_ES"/>
        </w:rPr>
        <w:t>Pausen la actuación. Pregúntale a la persona que interpreta a Jesús, "¿Qué está sintiendo o pensando?" Es posible que escuches cosas como, "Muy triste de que mis amigos me abandonen", "Decepcionado de Pedro", "Entiendo la obra que debo hacer para traer la salvación, pero no es fácil". Pregúntale a la persona que interpreta a Pedro, "¿Qué siente o piensa?" Es posible que escuches cosas como, "¡Confundido, nunca dejaríamos a Jesús!" "Orgulloso de seguir a Jesús", "Valiente". Continúen con la actuación.</w:t>
      </w:r>
    </w:p>
    <w:p>
      <w:pPr/>
      <w:r>
        <w:rPr>
          <w:lang w:val="es_ES" w:bidi="es_ES"/>
        </w:rPr>
      </w:r>
      <w:r>
        <w:rPr>
          <w:lang w:val="es_ES" w:bidi="es_ES"/>
        </w:rPr>
        <w:t>El equipo debe interpretar a Jesús diciendo, "Pedro, ¡presta atención! Esta noche, antes de que el sol salga y el gallo cante dos veces, negarás tres veces que me conoces". Pedro responde con mucha firmeza, "¡No! ¡Moriría contigo! Nunca negaré que te conozco". Los otros discípulos dicen lo mismo.</w:t>
      </w:r>
    </w:p>
    <w:p>
      <w:pPr/>
      <w:r>
        <w:rPr>
          <w:lang w:val="es_ES" w:bidi="es_ES"/>
        </w:rPr>
      </w:r>
      <w:r>
        <w:rPr>
          <w:lang w:val="es_ES" w:bidi="es_ES"/>
        </w:rPr>
        <w:t>Pausen la actuación. Pregúntale a la persona que interpreta a Jesús, "¿Qué está sintiendo o pensando?" Es posible que escuches cosas como, "Desearía que Pedro se quedara a mi lado". Pregúntales a las personas que interpretan a los discípulos y a Pedro, "¿Qué sienten o piensan?" Es posible que escuches cosas como, "¿De qué está hablando Jesús?" "Quiero ser muy valiente por Jesús", "¡Estoy orgulloso de seguir a Jesús!"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14:27–31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Jesús dice a sus discípulos, "Todos me abandonaréis porque está escrito en las Escrituras". </w:t>
      </w:r>
      <w:r>
        <w:rPr>
          <w:b/>
          <w:lang w:val="es_ES" w:bidi="es_ES"/>
        </w:rPr>
        <w:t>Abandonar</w:t>
      </w:r>
      <w:r>
        <w:rPr>
          <w:lang w:val="es_ES" w:bidi="es_ES"/>
        </w:rPr>
        <w:t xml:space="preserve"> significa dejar algo. Jesús solo dice, "porque está escrito", pero los discípulos sabían que él estaba hablando de que la profecía estaba escrita en las </w:t>
      </w:r>
      <w:r>
        <w:rPr>
          <w:b/>
          <w:lang w:val="es_ES" w:bidi="es_ES"/>
        </w:rPr>
        <w:t>Escrituras</w:t>
      </w:r>
      <w:r>
        <w:rPr>
          <w:lang w:val="es_ES" w:bidi="es_ES"/>
        </w:rPr>
        <w:t xml:space="preserve">, sus escritos sagrados. Algunas traducciones de la Biblia incluyen que estaba escrito en las Escrituras para dejar eso claro. Si usan la palabra </w:t>
      </w:r>
      <w:r>
        <w:rPr>
          <w:lang w:val="es_ES" w:bidi="es_ES"/>
        </w:rPr>
        <w:t>Escritura</w:t>
      </w:r>
      <w:r>
        <w:rPr>
          <w:lang w:val="es_ES" w:bidi="es_ES"/>
        </w:rPr>
        <w:t>, tradúzcanla de la misma manera que antes, y recuerden que está en el Glosario Principal.</w:t>
      </w:r>
    </w:p>
    <w:p>
      <w:pPr/>
      <w:r>
        <w:rPr>
          <w:lang w:val="es_ES" w:bidi="es_ES"/>
        </w:rPr>
      </w:r>
      <w:r>
        <w:rPr>
          <w:lang w:val="es_ES" w:bidi="es_ES"/>
        </w:rPr>
        <w:t xml:space="preserve">Deténganse aquí y conversen en grupo sobre la palabra o frase que usarán para </w:t>
      </w:r>
      <w:r>
        <w:rPr>
          <w:b/>
          <w:lang w:val="es_ES" w:bidi="es_ES"/>
        </w:rPr>
        <w:t>abandonar</w:t>
      </w:r>
      <w:r>
        <w:rPr>
          <w:lang w:val="es_ES" w:bidi="es_ES"/>
        </w:rPr>
        <w:t>. Pausen este audio aquí.</w:t>
      </w:r>
    </w:p>
    <w:p>
      <w:pPr/>
      <w:r>
        <w:rPr>
          <w:lang w:val="es_ES" w:bidi="es_ES"/>
        </w:rPr>
      </w:r>
      <w:r>
        <w:rPr>
          <w:lang w:val="es_ES" w:bidi="es_ES"/>
        </w:rPr>
        <w:t xml:space="preserve">Jesús dice que Dios herirá al pastor. En este caso, </w:t>
      </w:r>
      <w:r>
        <w:rPr>
          <w:b/>
          <w:lang w:val="es_ES" w:bidi="es_ES"/>
        </w:rPr>
        <w:t>herir</w:t>
      </w:r>
      <w:r>
        <w:rPr>
          <w:lang w:val="es_ES" w:bidi="es_ES"/>
        </w:rPr>
        <w:t xml:space="preserve"> significa matar. Un </w:t>
      </w:r>
      <w:r>
        <w:rPr>
          <w:b/>
          <w:lang w:val="es_ES" w:bidi="es_ES"/>
        </w:rPr>
        <w:t>pastor</w:t>
      </w:r>
      <w:r>
        <w:rPr>
          <w:lang w:val="es_ES" w:bidi="es_ES"/>
        </w:rPr>
        <w:t xml:space="preserve"> es alguien que cuida de las ovejas o las cabras. Jesús a menudo se refiere a sí mismo como un pastor que cuida de su pueblo que lo sigue. Jesús compara a las personas que lo siguen con ovejas.</w:t>
      </w:r>
    </w:p>
    <w:p>
      <w:pPr/>
      <w:r>
        <w:rPr>
          <w:lang w:val="es_ES" w:bidi="es_ES"/>
        </w:rPr>
      </w:r>
      <w:r>
        <w:rPr>
          <w:lang w:val="es_ES" w:bidi="es_ES"/>
        </w:rPr>
        <w:t xml:space="preserve">Deténganse aquí y conversen en grupo sobre la palabra o frase que usarán para </w:t>
      </w:r>
      <w:r>
        <w:rPr>
          <w:b/>
          <w:lang w:val="es_ES" w:bidi="es_ES"/>
        </w:rPr>
        <w:t>herir</w:t>
      </w:r>
      <w:r>
        <w:rPr>
          <w:lang w:val="es_ES" w:bidi="es_ES"/>
        </w:rPr>
        <w:t xml:space="preserve">. Usen la misma palabra o frase para pastor que han usado en los pasajes anteriores y recuerden que </w:t>
      </w:r>
      <w:r>
        <w:rPr>
          <w:lang w:val="es_ES" w:bidi="es_ES"/>
        </w:rPr>
        <w:t>pastor</w:t>
      </w:r>
      <w:r>
        <w:rPr>
          <w:lang w:val="es_ES" w:bidi="es_ES"/>
        </w:rPr>
        <w:t xml:space="preserve"> está en el Glosario Principal. Pausen este audio aquí.</w:t>
      </w:r>
    </w:p>
    <w:p>
      <w:pPr/>
      <w:r>
        <w:rPr>
          <w:lang w:val="es_ES" w:bidi="es_ES"/>
        </w:rPr>
      </w:r>
      <w:r>
        <w:rPr>
          <w:lang w:val="es_ES" w:bidi="es_ES"/>
        </w:rPr>
        <w:t xml:space="preserve">Jesús dice que irá delante de sus discípulos a </w:t>
      </w:r>
      <w:r>
        <w:rPr>
          <w:b/>
          <w:lang w:val="es_ES" w:bidi="es_ES"/>
        </w:rPr>
        <w:t>Galilea</w:t>
      </w:r>
      <w:r>
        <w:rPr>
          <w:lang w:val="es_ES" w:bidi="es_ES"/>
        </w:rPr>
        <w:t xml:space="preserve"> después de que Dios lo resucite de entre los muertos. </w:t>
      </w:r>
      <w:r>
        <w:rPr>
          <w:lang w:val="es_ES" w:bidi="es_ES"/>
        </w:rPr>
        <w:t>Galilea</w:t>
      </w:r>
      <w:r>
        <w:rPr>
          <w:lang w:val="es_ES" w:bidi="es_ES"/>
        </w:rPr>
        <w:t xml:space="preserve"> es el área alrededor del </w:t>
      </w:r>
      <w:r>
        <w:rPr>
          <w:b/>
          <w:lang w:val="es_ES" w:bidi="es_ES"/>
        </w:rPr>
        <w:t>mar de Galilea</w:t>
      </w:r>
      <w:r>
        <w:rPr>
          <w:lang w:val="es_ES" w:bidi="es_ES"/>
        </w:rPr>
        <w:t xml:space="preserve">. Muchos de los discípulos de Jesús son de esa área, y gran parte de su trabajo se hizo en el área alrededor del mar de Galilea. Para obtener más información sobre el </w:t>
      </w:r>
      <w:r>
        <w:rPr>
          <w:lang w:val="es_ES" w:bidi="es_ES"/>
        </w:rPr>
        <w:t>mar de Galilea</w:t>
      </w:r>
      <w:r>
        <w:rPr>
          <w:lang w:val="es_ES" w:bidi="es_ES"/>
        </w:rPr>
        <w:t>, consulten el Glosario Principal.</w:t>
      </w:r>
    </w:p>
    <w:p>
      <w:pPr/>
      <w:r>
        <w:rPr>
          <w:lang w:val="es_ES" w:bidi="es_ES"/>
        </w:rPr>
      </w:r>
      <w:r>
        <w:rPr>
          <w:lang w:val="es_ES" w:bidi="es_ES"/>
        </w:rPr>
        <w:t>Cuando Jesús responde a Pedro, dice, "</w:t>
      </w:r>
      <w:r>
        <w:rPr>
          <w:b/>
          <w:lang w:val="es_ES" w:bidi="es_ES"/>
        </w:rPr>
        <w:t>Te digo la verdad</w:t>
      </w:r>
      <w:r>
        <w:rPr>
          <w:lang w:val="es_ES" w:bidi="es_ES"/>
        </w:rPr>
        <w:t>". Jesús usa esta frase para enfatizar sus declaraciones y para decirles a las personas que deben escuchar cuidadosamente lo que él dice y creer que lo que él dice es verdad. Usen las mismas palabras o frase para "Te digo la verdad" que han usado en los pasajes anteriores de Marcos.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14:32–42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14:32–42 y pónganlo en sus corazones.</w:t>
      </w:r>
    </w:p>
    <w:p>
      <w:pPr/>
      <w:r>
        <w:rPr>
          <w:lang w:val="es_ES" w:bidi="es_ES"/>
        </w:rPr>
      </w:r>
      <w:r>
        <w:rPr>
          <w:lang w:val="es_ES" w:bidi="es_ES"/>
        </w:rPr>
        <w:t>Escuchen una versión en audio de Marcos 14:32–42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14:32–42 en la traducción que sea más fácil de entender.</w:t>
      </w:r>
    </w:p>
    <w:p>
      <w:pPr/>
      <w:r>
        <w:rPr>
          <w:lang w:val="es_ES" w:bidi="es_ES"/>
        </w:rPr>
      </w:r>
      <w:r>
        <w:rPr>
          <w:lang w:val="es_ES" w:bidi="es_ES"/>
        </w:rPr>
        <w:t>Jesús y sus discípulos continuaron subiendo desde el valle al monte de los Olivos. Fueron a un olivar al lado del monte de los Olivos llamado Getsemaní. Un olivar es un lugar donde las personas plantaban olivos y hacían aceite de oliva. Getsemaní en hebreo significa prensa de aceite, por lo que las personas probablemente también prensaban aceitunas aquí para hacer aceite de oliva.</w:t>
      </w:r>
    </w:p>
    <w:p>
      <w:pPr/>
      <w:r>
        <w:rPr>
          <w:lang w:val="es_ES" w:bidi="es_ES"/>
        </w:rPr>
      </w:r>
      <w:r>
        <w:rPr>
          <w:lang w:val="es_ES" w:bidi="es_ES"/>
        </w:rPr>
        <w:t>Deténganse aquí y miren una foto del huerto de Getsemaní y una foto de olivos en grupo. Pausen este audio aquí.</w:t>
      </w:r>
    </w:p>
    <w:p>
      <w:pPr/>
      <w:r>
        <w:rPr>
          <w:lang w:val="es_ES" w:bidi="es_ES"/>
        </w:rPr>
      </w:r>
      <w:r>
        <w:rPr>
          <w:lang w:val="es_ES" w:bidi="es_ES"/>
        </w:rPr>
        <w:t>Cuando Jesús y los discípulos llegan, Jesús les dice a sus discípulos que se sienten y esperen allí mientras él ora. Esto probablemente era algo normal para que Jesús fuera y orara. Como Jesús lo había hecho anteriormente, separa a Pedro, a Santiago y a Juan y lleva a estos tres discípulos con él al olivar. ¿Por qué estos tres? Estos tres discípulos habían dicho antes que sufrirían con Jesús voluntariamente</w:t>
      </w:r>
    </w:p>
    <w:p>
      <w:pPr/>
      <w:r>
        <w:rPr>
          <w:lang w:val="es_ES" w:bidi="es_ES"/>
        </w:rPr>
      </w:r>
      <w:r>
        <w:rPr>
          <w:lang w:val="es_ES" w:bidi="es_ES"/>
        </w:rPr>
        <w:t>Jesús experimenta un gran dolor emocional. Él está profundamente preocupado y afligido emocionalmente. Él dice: "Mi alma está abrumada de tristeza hasta la muerte". Jesús está diciendo que se siente tan triste que siente que un gran peso lo está presionando. El alma es el centro de la personalidad de alguien. Este es uno de los puntos más importantes en la vida de Jesús: él está verdaderamente a punto de experimentar el dolor y la muerte para los que se ha estado preparando. Jesús conoce la plenitud de lo que este sufrimiento le costará.</w:t>
      </w:r>
    </w:p>
    <w:p>
      <w:pPr/>
      <w:r>
        <w:rPr>
          <w:lang w:val="es_ES" w:bidi="es_ES"/>
        </w:rPr>
      </w:r>
      <w:r>
        <w:rPr>
          <w:lang w:val="es_ES" w:bidi="es_ES"/>
        </w:rPr>
        <w:t>Deténganse aquí y conversen en grupo sobre lo siguiente: El horror y la angustia del dolor emocional de Jesús se describen en los términos más fuertes posibles. Cuéntense historias entre sí de momentos en que las personas enfrentaron un gran dolor emocional. Al escuchar las historias de los demás, escuchen el tipo de palabras que usan para describir la agonía emocional que sintieron. Pausen este audio aquí.</w:t>
      </w:r>
    </w:p>
    <w:p>
      <w:pPr/>
      <w:r>
        <w:rPr>
          <w:lang w:val="es_ES" w:bidi="es_ES"/>
        </w:rPr>
      </w:r>
      <w:r>
        <w:rPr>
          <w:lang w:val="es_ES" w:bidi="es_ES"/>
        </w:rPr>
        <w:t>Jesús pide a los tres discípulos que velen, o que se mantengan espiritualmente alertas y fuertes para luchar contra las tentaciones que pronto tendrán. Él se aleja unos metros y comienza a orar. Él ora mientras está de rodillas o acostado en el suelo, lo que significa que la oración es urgente o muy importante. Las personas judías normalmente oraban de pie con las manos levantadas. Jesús ora para que la "hora", o el tiempo del sufrimiento, desaparezca. Él llama a Dios su padre con el término judío afectuoso para padre, "Abba". Las personas judías no usaban el término "Abba" para el propio Dios, por lo que Jesús muestra su relación especial con Dios aquí. Él pide para que Dios le quite la "copa". En el Antiguo Testamento, la copa era un símbolo de la ira de Dios y del sufrimiento. Aunque Jesús sabe que Dios está a punto de permitir que toda su ira y juicio venga sobre él, Jesús es obediente y confía en su padre. Sabemos esto debido a que el idioma de la familia de Jesús y sus solicitudes educadas a Dios, "si es posible", y "no lo que yo quiero, sino lo que tú quieras", Jesús está pidiendo a Dios que "no hagas lo que yo quiero, sino lo que tú quieres".</w:t>
      </w:r>
    </w:p>
    <w:p>
      <w:pPr/>
      <w:r>
        <w:rPr>
          <w:lang w:val="es_ES" w:bidi="es_ES"/>
        </w:rPr>
      </w:r>
      <w:r>
        <w:rPr>
          <w:lang w:val="es_ES" w:bidi="es_ES"/>
        </w:rPr>
        <w:t>Jesús regresa a sus tres discípulos porque está preocupado de que ellos cedan a la tentación. ¡Él ve que están durmiendo! Jesús habla con Pedro primero, porque Pedro acababa de prometer que moriría con Jesús. Jesús llama a Pedro por su antiguo nombre, "Simón", tal vez para indicar que Pedro está actuando como lo hizo antes de seguir a Jesús completamente. Jesús le hace una pregunta a Simón Pedro: "¿Estás dormido? ¿No pudieron velar conmigo ni una hora?" Jesús está sorprendido y decepcionado de que los discípulos estén dormidos. En su pregunta, él los está regañando. Entonces Jesús dice: "Velen y oren", a los tres discípulos. "Velar" significa mantenerse espiritualmente despiertos para que puedan permanecer leales a Jesús incluso cuando son tentados a rechazarlo. Jesús dice: "Tu espíritu está dispuesto, pero tu carne es débil"</w:t>
      </w:r>
      <w:r>
        <w:rPr>
          <w:b/>
          <w:lang w:val="es_ES" w:bidi="es_ES"/>
        </w:rPr>
        <w:t>.</w:t>
      </w:r>
      <w:r>
        <w:rPr>
          <w:lang w:val="es_ES" w:bidi="es_ES"/>
        </w:rPr>
        <w:t xml:space="preserve"> Esto significa que su corazón, o sus emociones, quieren seguir a Dios. Pero ustedes mismos no son fuertes. Jesús sabe que el Espíritu de Dios en ellos, o tal vez sus propias intenciones, los ayuda a tener buenas intenciones para ser leales a él. Sin embargo, los humanos son débiles. No somos capaces de enfrentarnos al mal por nuestra cuenta.</w:t>
      </w:r>
    </w:p>
    <w:p>
      <w:pPr/>
      <w:r>
        <w:rPr>
          <w:lang w:val="es_ES" w:bidi="es_ES"/>
        </w:rPr>
      </w:r>
      <w:r>
        <w:rPr>
          <w:lang w:val="es_ES" w:bidi="es_ES"/>
        </w:rPr>
        <w:t>Jesús se aleja unos metros nuevamente para orar la misma oración nuevamente. Él regresa a sus discípulos por segunda vez. Sus ojos están pesados, lo que significa que sus ojos se siguen cerrando. Los discípulos no tienen una buena excusa para quedarse dormidos, por lo que no saben qué decir. Jesús va a orar una tercera vez y regresa a sus tres discípulos una tercera vez.</w:t>
      </w:r>
    </w:p>
    <w:p>
      <w:pPr/>
      <w:r>
        <w:rPr>
          <w:lang w:val="es_ES" w:bidi="es_ES"/>
        </w:rPr>
      </w:r>
      <w:r>
        <w:rPr>
          <w:lang w:val="es_ES" w:bidi="es_ES"/>
        </w:rPr>
        <w:t>Deténganse aquí y conversen sobre esta pregunta en grupo: Cuando son culpables de algo en su cultura, ¿intentan defenderse o se quedan callados? ¿Cómo saben cuando alguien es culpable? Pausen este audio aquí.</w:t>
      </w:r>
    </w:p>
    <w:p>
      <w:pPr/>
      <w:r>
        <w:rPr>
          <w:lang w:val="es_ES" w:bidi="es_ES"/>
        </w:rPr>
      </w:r>
      <w:r>
        <w:rPr>
          <w:lang w:val="es_ES" w:bidi="es_ES"/>
        </w:rPr>
        <w:t>Cuando Jesús regresa por tercera vez, hace la pregunta: "¿Todavía están durmiendo y descansando?" Él los reprende por dormir en lugar de orar. Entonces él dice: "Suficiente", o que "Está resuelto". Él podría querer decir que lo que ha orado se ha decidido. O podría querer decir que los discípulos necesitan dejar de dormir ahora. La "hora ha llegado", o el tiempo en que Dios planeó para que todo sucediera ha llegado. Jesús dice: "El Hijo del Hombre es traicionado en las manos de pecadores". Esto significa que los pecadores que no entienden quién es Jesús arrestarán a Jesús y él sufrirá y morirá. Jesús se llama a sí mismo nuevamente el Hijo del Hombre, y esto enfatiza el hecho de que aquellos que lo matan son culpables de matar a quien Dios ha enviado para salvarlos.</w:t>
      </w:r>
    </w:p>
    <w:p>
      <w:pPr/>
      <w:r>
        <w:rPr>
          <w:lang w:val="es_ES" w:bidi="es_ES"/>
        </w:rPr>
      </w:r>
      <w:r>
        <w:rPr>
          <w:lang w:val="es_ES" w:bidi="es_ES"/>
        </w:rPr>
        <w:t>Jesús entonces dice: "Vamos", lo que significa "Vayamos al encuentro de Judas y de los que están con él". "Mi traidor está cerca" significa que Judas está aquí en el huerto de los olivos de Getsemaní.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14:32–42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ocho escenas.</w:t>
      </w:r>
    </w:p>
    <w:p>
      <w:pPr/>
      <w:r>
        <w:rPr>
          <w:lang w:val="es_ES" w:bidi="es_ES"/>
        </w:rPr>
      </w:r>
      <w:r>
        <w:rPr>
          <w:b/>
          <w:lang w:val="es_ES" w:bidi="es_ES"/>
        </w:rPr>
        <w:t>En la primera escena:</w:t>
      </w:r>
      <w:r>
        <w:rPr>
          <w:lang w:val="es_ES" w:bidi="es_ES"/>
        </w:rPr>
        <w:t xml:space="preserve"> Jesús y sus discípulos llegan al olivar llamado Getsemaní.</w:t>
      </w:r>
    </w:p>
    <w:p>
      <w:pPr/>
      <w:r>
        <w:rPr>
          <w:lang w:val="es_ES" w:bidi="es_ES"/>
        </w:rPr>
      </w:r>
      <w:r>
        <w:rPr>
          <w:b/>
          <w:lang w:val="es_ES" w:bidi="es_ES"/>
        </w:rPr>
        <w:t>En la segunda escena:</w:t>
      </w:r>
      <w:r>
        <w:rPr>
          <w:lang w:val="es_ES" w:bidi="es_ES"/>
        </w:rPr>
        <w:t xml:space="preserve"> Jesús lleva a Pedro, a Santiago y a Juan con él al olivar. Él está angustiado y les pide que velen con él.</w:t>
      </w:r>
    </w:p>
    <w:p>
      <w:pPr/>
      <w:r>
        <w:rPr>
          <w:lang w:val="es_ES" w:bidi="es_ES"/>
        </w:rPr>
      </w:r>
      <w:r>
        <w:rPr>
          <w:b/>
          <w:lang w:val="es_ES" w:bidi="es_ES"/>
        </w:rPr>
        <w:t>En la tercera escena:</w:t>
      </w:r>
      <w:r>
        <w:rPr>
          <w:lang w:val="es_ES" w:bidi="es_ES"/>
        </w:rPr>
        <w:t xml:space="preserve"> Jesús va más lejos en el olivar y cae en el suelo para orar. Él le pide a Dios su padre que le quite su sufrimiento.</w:t>
      </w:r>
    </w:p>
    <w:p>
      <w:pPr/>
      <w:r>
        <w:rPr>
          <w:lang w:val="es_ES" w:bidi="es_ES"/>
        </w:rPr>
      </w:r>
      <w:r>
        <w:rPr>
          <w:b/>
          <w:lang w:val="es_ES" w:bidi="es_ES"/>
        </w:rPr>
        <w:t>En la cuarta escena:</w:t>
      </w:r>
      <w:r>
        <w:rPr>
          <w:lang w:val="es_ES" w:bidi="es_ES"/>
        </w:rPr>
        <w:t xml:space="preserve"> Jesús regresa a sus tres discípulos y los ve durmiendo. Jesús habla a Simón Pedro y les dice a los tres discípulos que velen y oren.</w:t>
      </w:r>
    </w:p>
    <w:p>
      <w:pPr/>
      <w:r>
        <w:rPr>
          <w:lang w:val="es_ES" w:bidi="es_ES"/>
        </w:rPr>
      </w:r>
      <w:r>
        <w:rPr>
          <w:b/>
          <w:lang w:val="es_ES" w:bidi="es_ES"/>
        </w:rPr>
        <w:t>En la quinta escena:</w:t>
      </w:r>
      <w:r>
        <w:rPr>
          <w:lang w:val="es_ES" w:bidi="es_ES"/>
        </w:rPr>
        <w:t xml:space="preserve"> Jesús regresa a orar a Dios por segunda vez con la misma oración que anteriormente.</w:t>
      </w:r>
    </w:p>
    <w:p>
      <w:pPr/>
      <w:r>
        <w:rPr>
          <w:lang w:val="es_ES" w:bidi="es_ES"/>
        </w:rPr>
      </w:r>
      <w:r>
        <w:rPr>
          <w:b/>
          <w:lang w:val="es_ES" w:bidi="es_ES"/>
        </w:rPr>
        <w:t>En la sexta escena:</w:t>
      </w:r>
      <w:r>
        <w:rPr>
          <w:lang w:val="es_ES" w:bidi="es_ES"/>
        </w:rPr>
        <w:t xml:space="preserve"> Jesús regresa a sus discípulos por segunda vez y los ve dormidos nuevamente.</w:t>
      </w:r>
    </w:p>
    <w:p>
      <w:pPr/>
      <w:r>
        <w:rPr>
          <w:lang w:val="es_ES" w:bidi="es_ES"/>
        </w:rPr>
      </w:r>
      <w:r>
        <w:rPr>
          <w:b/>
          <w:lang w:val="es_ES" w:bidi="es_ES"/>
        </w:rPr>
        <w:t>En la séptima escena:</w:t>
      </w:r>
      <w:r>
        <w:rPr>
          <w:lang w:val="es_ES" w:bidi="es_ES"/>
        </w:rPr>
        <w:t xml:space="preserve"> Jesús aparentemente va una tercera vez a orar a Dios.</w:t>
      </w:r>
    </w:p>
    <w:p>
      <w:pPr/>
      <w:r>
        <w:rPr>
          <w:lang w:val="es_ES" w:bidi="es_ES"/>
        </w:rPr>
      </w:r>
      <w:r>
        <w:rPr>
          <w:b/>
          <w:lang w:val="es_ES" w:bidi="es_ES"/>
        </w:rPr>
        <w:t>En la octava escena:</w:t>
      </w:r>
      <w:r>
        <w:rPr>
          <w:lang w:val="es_ES" w:bidi="es_ES"/>
        </w:rPr>
        <w:t xml:space="preserve"> Jesús regresa a sus discípulos por tercera vez. Esta vez él les dice: "Vamos, mi traidor está aquí".</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Entre sus discípulos, él lleva a Pedro, a Santiago y a Juan más lejos en el huerto con él</w:t>
      </w:r>
    </w:p>
    <w:p>
      <w:pPr>
        <w:pStyle w:val="ListBullet"/>
        <w:spacing w:line="240" w:lineRule="auto"/>
        <w:ind w:left="720"/>
      </w:pPr>
      <w:r>
        <w:rPr>
          <w:lang w:val="es_ES" w:bidi="es_ES"/>
        </w:rPr>
      </w:r>
      <w:r>
        <w:rPr>
          <w:lang w:val="es_ES" w:bidi="es_ES"/>
        </w:rPr>
        <w:t>Dios el Padre</w:t>
      </w:r>
    </w:p>
    <w:p>
      <w:pPr/>
      <w:r>
        <w:rPr>
          <w:lang w:val="es_ES" w:bidi="es_ES"/>
        </w:rPr>
      </w:r>
      <w:r>
        <w:rPr>
          <w:lang w:val="es_ES" w:bidi="es_ES"/>
        </w:rPr>
        <w:t>En grupo, presten atención a estas partes del contexto del pasaje: Es importante recordar que esta historia comienza cuando Jesús y sus discípulos llegan a un olivar llamado Getsemaní, que significa "prensa de olivos". Esta es una pequeña área donde alguien ha plantado muchos olivos. Cultivan los árboles, recogen las aceitunas y hacen aceite de oliva.</w:t>
      </w:r>
    </w:p>
    <w:p>
      <w:pPr/>
      <w:r>
        <w:rPr>
          <w:lang w:val="es_ES" w:bidi="es_ES"/>
        </w:rPr>
      </w:r>
      <w:r>
        <w:rPr>
          <w:lang w:val="es_ES" w:bidi="es_ES"/>
        </w:rPr>
        <w:t xml:space="preserve">Es importante recordar que Jesús lleva a Pedro, a Santiago y a Juan con él al huerto, pero el resto de los discípulos se quedan en la entrada y lo esperan. Jesús se pone muy angustiado. Jesús dice que está </w:t>
      </w:r>
      <w:r>
        <w:rPr>
          <w:b/>
          <w:lang w:val="es_ES" w:bidi="es_ES"/>
        </w:rPr>
        <w:t>profundamente angustiado y preocupado</w:t>
      </w:r>
      <w:r>
        <w:rPr>
          <w:lang w:val="es_ES" w:bidi="es_ES"/>
        </w:rPr>
        <w:t>. Estos son términos emocionales muy vívidos e intensos. Las emociones pueden incluir confusión, miedo profundo, ansiedad, incertidumbre. Jesús se sintió de esta manera por algún tiempo, no solo por un momento.</w:t>
      </w:r>
    </w:p>
    <w:p>
      <w:pPr/>
      <w:r>
        <w:rPr>
          <w:lang w:val="es_ES" w:bidi="es_ES"/>
        </w:rPr>
      </w:r>
      <w:r>
        <w:rPr>
          <w:lang w:val="es_ES" w:bidi="es_ES"/>
        </w:rPr>
        <w:t>Deténganse aquí y recuerden cómo hablaron de palabras profundas y emocionales en el paso 2, Preparando el escenario. ¿Cómo traducirían esta frase "angustiado y preocupado"? Pausen este audio aquí.</w:t>
      </w:r>
    </w:p>
    <w:p>
      <w:pPr/>
      <w:r>
        <w:rPr>
          <w:lang w:val="es_ES" w:bidi="es_ES"/>
        </w:rPr>
      </w:r>
      <w:r>
        <w:rPr>
          <w:lang w:val="es_ES" w:bidi="es_ES"/>
        </w:rPr>
        <w:t>Jesús les dice a sus tres discípulos que velen con él, o que se mantengan espiritualmente alertas para ser fuertes contra la tentación de ser desleales a él. Jesús deja a los tres discípulos y va más lejos en el jardín. Él probablemente va tan lejos, a una distancia de un tiro de piedra.</w:t>
      </w:r>
    </w:p>
    <w:p>
      <w:pPr/>
      <w:r>
        <w:rPr>
          <w:lang w:val="es_ES" w:bidi="es_ES"/>
        </w:rPr>
      </w:r>
      <w:r>
        <w:rPr>
          <w:lang w:val="es_ES" w:bidi="es_ES"/>
        </w:rPr>
        <w:t>Jesús "cayó en tierra", o se arrodilló o se acostó en el suelo para hablar con su padre. La historia dice que él oró para que la horrible situación no sucediera. Entonces él dice nuevamente, esta vez en una cita directa: "Abba, Padre, tú puedes hacer cualquier cosa. Por favor, quita de mí esta copa de sufrimiento. Sin embargo, quiero que tú hagas lo que tú quieres, no lo que yo quiero. Jesús es educado mientras está hablando con Dios.</w:t>
      </w:r>
    </w:p>
    <w:p>
      <w:pPr/>
      <w:r>
        <w:rPr>
          <w:lang w:val="es_ES" w:bidi="es_ES"/>
        </w:rPr>
      </w:r>
      <w:r>
        <w:rPr>
          <w:lang w:val="es_ES" w:bidi="es_ES"/>
        </w:rPr>
        <w:t>Jesús se levanta y regresa con sus tres discípulos. Ellos están dormidos. Jesús le dice a Pedro: "Simón, ¿estás dormido? ¿No pudiste velar conmigo ni una hora?" Entonces Jesús habla a los tres discípulos: "Velen y oren, para que no cedan a la tentación. El espíritu está dispuesto, sus intenciones son buenas, pero su cuerpo es débil. Es difícil hacer lo que es correcto".</w:t>
      </w:r>
    </w:p>
    <w:p>
      <w:pPr/>
      <w:r>
        <w:rPr>
          <w:lang w:val="es_ES" w:bidi="es_ES"/>
        </w:rPr>
      </w:r>
      <w:r>
        <w:rPr>
          <w:lang w:val="es_ES" w:bidi="es_ES"/>
        </w:rPr>
        <w:t>Jesús se va nuevamente y regresa a orar lo mismo que anteriormente. Pueden recordar esto: "Abba, Padre, tú puedes hacer cualquier cosa. Por favor, quita de mí esta copa de sufrimiento. Sin embargo, quiero que tú hagas lo que tú quieres, no lo que yo quiero. Recuerden que Jesús está sufriendo emocionalmente, pero siempre es educado con Dios, su Padre. Él tiene una relación cercana con su padre, como un hijo que confía en su propio padre y usa términos afectuosos con él.</w:t>
      </w:r>
    </w:p>
    <w:p>
      <w:pPr/>
      <w:r>
        <w:rPr>
          <w:lang w:val="es_ES" w:bidi="es_ES"/>
        </w:rPr>
      </w:r>
      <w:r>
        <w:rPr>
          <w:lang w:val="es_ES" w:bidi="es_ES"/>
        </w:rPr>
        <w:t>Jesús regresa a los discípulos una segunda vez. Todavía están durmiendo. Sus ojos no se mantienen abiertos. Los discípulos ya no saben qué decir. No pueden permanecer despiertos.</w:t>
      </w:r>
    </w:p>
    <w:p>
      <w:pPr/>
      <w:r>
        <w:rPr>
          <w:lang w:val="es_ES" w:bidi="es_ES"/>
        </w:rPr>
      </w:r>
      <w:r>
        <w:rPr>
          <w:lang w:val="es_ES" w:bidi="es_ES"/>
        </w:rPr>
        <w:t>Jesús va a orar por tercera vez, pensamos que en la misma oración nuevamente. "Abba, Padre, tú puedes hacer cualquier cosa. Por favor, quita de mí esta copa de sufrimiento. Sin embargo, quiero que tú hagas lo que tú quieres, no lo que yo quiero.</w:t>
      </w:r>
    </w:p>
    <w:p>
      <w:pPr/>
      <w:r>
        <w:rPr>
          <w:lang w:val="es_ES" w:bidi="es_ES"/>
        </w:rPr>
      </w:r>
      <w:r>
        <w:rPr>
          <w:lang w:val="es_ES" w:bidi="es_ES"/>
        </w:rPr>
        <w:t>Jesús regresa a sus tres discípulos una tercera vez. Pedro, Santiago y Juan todavía están durmiendo. Esta vez él dice: "Todavía están durmiendo", o "Continuen y sigan durmiendo". Él probablemente está mostrando sorpresa de que estén durmiendo nuevamente. Entonces él dice: "¡Es suficiente! ¡Ha llegado la hora! Las personas me traicionarán, al Hijo del Hombre, por pecadores. Salgamos a su encuentro, mi traidor está aquí".</w:t>
      </w:r>
    </w:p>
    <w:p>
      <w:pPr/>
      <w:r>
        <w:rPr>
          <w:lang w:val="es_ES" w:bidi="es_ES"/>
        </w:rPr>
      </w:r>
      <w:r>
        <w:rPr>
          <w:lang w:val="es_ES" w:bidi="es_ES"/>
        </w:rPr>
        <w:t>Es importante recordar este movimiento de ida y vuelta entre Jesús y sus tres discípulos. Jesús va tres veces a orar. Jesús regresa y ve a sus discípulos durmiendo tres veces.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14:32–42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8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Entre sus discípulos, él lleva a Pedro, a Santiago y a Juan más lejos en el huerto con él</w:t>
      </w:r>
    </w:p>
    <w:p>
      <w:pPr>
        <w:pStyle w:val="ListBullet"/>
        <w:spacing w:line="240" w:lineRule="auto"/>
        <w:ind w:left="720"/>
      </w:pPr>
      <w:r>
        <w:rPr>
          <w:lang w:val="es_ES" w:bidi="es_ES"/>
        </w:rPr>
      </w:r>
      <w:r>
        <w:rPr>
          <w:lang w:val="es_ES" w:bidi="es_ES"/>
        </w:rPr>
        <w:t>Dios el Padre</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Para esta historia, podría ser útil tener a alguien que actúe como Dios Padre, escuchando a Jesús mientras ora.</w:t>
      </w:r>
    </w:p>
    <w:p>
      <w:pPr/>
      <w:r>
        <w:rPr>
          <w:lang w:val="es_ES" w:bidi="es_ES"/>
        </w:rPr>
      </w:r>
      <w:r>
        <w:rPr>
          <w:lang w:val="es_ES" w:bidi="es_ES"/>
        </w:rPr>
        <w:t>Jesús lleva a Pedro, a Santiago y a Juan con él al huerto, pero el resto de los discípulos se quedan en la entrada y lo esperan. Jesús se siente muy angustiado, dice que su tristeza lo está abrumando. Jesús les dice a sus tres discípulos que velen con él, o que se mantengan espiritualmente alertas para ser fuertes contra la tentación de ser desleales a él. Jesús deja a los tres discípulos y va más lejos en el huerto. Él probablemente va tan lejos como alguien puede lanzar una piedra.</w:t>
      </w:r>
    </w:p>
    <w:p>
      <w:pPr/>
      <w:r>
        <w:rPr>
          <w:lang w:val="es_ES" w:bidi="es_ES"/>
        </w:rPr>
      </w:r>
      <w:r>
        <w:rPr>
          <w:lang w:val="es_ES" w:bidi="es_ES"/>
        </w:rPr>
        <w:t>Pausen la actuación. Pregúntenle a las personas que interpretan a los discípulos: "¿Qué están sintiendo o pensando?" Es posible que escuchen cosas como: "Confundidos por las fuertes emociones de Jesús, nunca lo hemos visto de esta manera", "Realmente cansados e incapaces de entender lo que está sucediendo". Pregúntenle a la persona interpretando a Jesús: "¿Qué estás sintiendo o pensando?" Es posible que escuchen cosas como: "Tan abrumado que me es difícil siquiera caminar o hablar", o "Solo". Continúen con la actuación.</w:t>
      </w:r>
    </w:p>
    <w:p>
      <w:pPr/>
      <w:r>
        <w:rPr>
          <w:lang w:val="es_ES" w:bidi="es_ES"/>
        </w:rPr>
      </w:r>
      <w:r>
        <w:rPr>
          <w:lang w:val="es_ES" w:bidi="es_ES"/>
        </w:rPr>
        <w:t>Jesús "cayó en tierra", o se arrodilló o se acostó en el suelo para hablar con su padre. La historia dice que él oró para que la horrible situación no sucediera. Entonces él dice nuevamente, esta vez en una cita directa: "Abba, Padre, tú puedes hacer cualquier cosa. Por favor, quita de mí esta copa de sufrimiento. Sin embargo, quiero que tú hagas lo que tú quieres, no lo que yo quiero. Jesús es educado mientras está hablando con Dios.</w:t>
      </w:r>
    </w:p>
    <w:p>
      <w:pPr/>
      <w:r>
        <w:rPr>
          <w:lang w:val="es_ES" w:bidi="es_ES"/>
        </w:rPr>
      </w:r>
      <w:r>
        <w:rPr>
          <w:lang w:val="es_ES" w:bidi="es_ES"/>
        </w:rPr>
        <w:t>Pausen la actuación. Pregúntenle a la persona interpretando a Jesús: "¿Qué estás sintiendo o pensando?" Es posible que escuchen cosas como: "Desesperación", "Resolución de hacer lo que Dios, mi padre, me pida que haga", "Confío en mi padre". Pregúntale a la persona que interpreta a Dios: "¿Qué estás sintiendo o pensando?" Es posible que escuchen cosas como: "Desearía poder cambiar esto", "Tristeza de ver a mi hijo pasar por esto", "Deseo de mostrarle amor". Continúen con la actuación.</w:t>
      </w:r>
    </w:p>
    <w:p>
      <w:pPr/>
      <w:r>
        <w:rPr>
          <w:lang w:val="es_ES" w:bidi="es_ES"/>
        </w:rPr>
      </w:r>
      <w:r>
        <w:rPr>
          <w:lang w:val="es_ES" w:bidi="es_ES"/>
        </w:rPr>
        <w:t>Jesús se levanta y regresa con sus tres discípulos. Ellos están dormidos. Jesús le dice a Pedro: "Simón, ¿estás dormido? ¿No pudiste velar conmigo ni una hora?" Entonces Jesús habla a los tres discípulos: "Velen y oren, para que no cedan a la tentación. El espíritu está dispuesto, sus intenciones son buenas, pero su cuerpo es débil. Es difícil hacer lo que es correcto".</w:t>
      </w:r>
    </w:p>
    <w:p>
      <w:pPr/>
      <w:r>
        <w:rPr>
          <w:lang w:val="es_ES" w:bidi="es_ES"/>
        </w:rPr>
      </w:r>
      <w:r>
        <w:rPr>
          <w:lang w:val="es_ES" w:bidi="es_ES"/>
        </w:rPr>
        <w:t>Pausen la actuación. Pregúntenle a las personas que interpretan a los discípulos: "¿Qué están sintiendo o pensando?" Es posible que escuchen cosas como: "Avergonzado de haberme dormido", "Frustrado", "Tan cansado que no puedo pensar correctamente". Pregúntenle a la persona interpretando a Jesús: "¿Qué estás sintiendo o pensando?" Es posible que escuchen cosas como: "Estoy preocupado por mis discípulos", "Estoy tan solo". Continúen con la actuación.</w:t>
      </w:r>
    </w:p>
    <w:p>
      <w:pPr/>
      <w:r>
        <w:rPr>
          <w:lang w:val="es_ES" w:bidi="es_ES"/>
        </w:rPr>
      </w:r>
      <w:r>
        <w:rPr>
          <w:lang w:val="es_ES" w:bidi="es_ES"/>
        </w:rPr>
        <w:t>Jesús se va nuevamente y regresa a orar lo mismo que anteriormente. Pueden recordar esto: "Abba, Padre, tú puedes hacer cualquier cosa. Por favor, quita de mí esta copa de sufrimiento. Sin embargo, quiero que tú hagas lo que tú quieres, no lo que yo quiero. Recuerden que Jesús está sufriendo emocionalmente, pero siempre es educado con Dios, su Padre. Él tiene una relación cercana con su padre, como un hijo que confía en su propio padre y usa términos afectuosos con él.</w:t>
      </w:r>
    </w:p>
    <w:p>
      <w:pPr/>
      <w:r>
        <w:rPr>
          <w:lang w:val="es_ES" w:bidi="es_ES"/>
        </w:rPr>
      </w:r>
      <w:r>
        <w:rPr>
          <w:lang w:val="es_ES" w:bidi="es_ES"/>
        </w:rPr>
        <w:t>Jesús regresa a sus discípulos por segunda vez. Todavía están durmiendo. Sus ojos no se mantienen abiertos. Los discípulos ya no saben qué decir. No pueden permanecer despiertos.</w:t>
      </w:r>
    </w:p>
    <w:p>
      <w:pPr/>
      <w:r>
        <w:rPr>
          <w:lang w:val="es_ES" w:bidi="es_ES"/>
        </w:rPr>
      </w:r>
      <w:r>
        <w:rPr>
          <w:lang w:val="es_ES" w:bidi="es_ES"/>
        </w:rPr>
        <w:t>Pausen la actuación. Pregúntenle a las personas que interpretan a los discípulos: "¿Qué están sintiendo o pensando?" Es posible que escuchen cosas como: "No entiendo por qué soy tan débil", "Avergonzado". Pregúntenle a la persona interpretando a Jesús: "¿Qué estás sintiendo o pensando?" Es posible que escuchen cosas como: "Estoy tan solo", "Desearía que las personas estuvieran a mi lado". Continúen con la actuación.</w:t>
      </w:r>
    </w:p>
    <w:p>
      <w:pPr/>
      <w:r>
        <w:rPr>
          <w:lang w:val="es_ES" w:bidi="es_ES"/>
        </w:rPr>
      </w:r>
      <w:r>
        <w:rPr>
          <w:lang w:val="es_ES" w:bidi="es_ES"/>
        </w:rPr>
        <w:t>Jesús va a orar por tercera vez, pensamos que en la misma oración nuevamente. "Abba, Padre, tú puedes hacer cualquier cosa. Por favor, quita de mí esta copa de sufrimiento. Sin embargo, quiero que tu hagas lo que tú quieres, no lo que yo quiero".</w:t>
      </w:r>
    </w:p>
    <w:p>
      <w:pPr/>
      <w:r>
        <w:rPr>
          <w:lang w:val="es_ES" w:bidi="es_ES"/>
        </w:rPr>
      </w:r>
      <w:r>
        <w:rPr>
          <w:lang w:val="es_ES" w:bidi="es_ES"/>
        </w:rPr>
        <w:t>Jesús regresa a sus tres discípulos una tercera vez. Esta vez él dice: "Todavía están durmiendo", o "Continuen y sigan durmiendo". Entonces él dice: "¡Es suficiente! ¡Ha llegado el momento! Las personas me traicionarán, al Hijo del Hombre, por pecadores. Salgamos a su encuentro, mi traidor está aquí".</w:t>
      </w:r>
    </w:p>
    <w:p>
      <w:pPr/>
      <w:r>
        <w:rPr>
          <w:lang w:val="es_ES" w:bidi="es_ES"/>
        </w:rPr>
      </w:r>
      <w:r>
        <w:rPr>
          <w:lang w:val="es_ES" w:bidi="es_ES"/>
        </w:rPr>
        <w:t>Pausen la actuación. Pregúntenle a la persona interpretando a Jesús: "¿Qué estás sintiendo o pensando?" Es posible que escuchen cosas como: "Voy a hacer esto por mi pueblo", "Estoy decepcionado de mis discípulos y de mi pueblo, pero los amo mucho", "Desesperación, por favor, Dios, continúa ayudándome a mantenerme fuerte".</w:t>
      </w:r>
    </w:p>
    <w:p>
      <w:pPr/>
      <w:r>
        <w:rPr>
          <w:lang w:val="es_ES" w:bidi="es_ES"/>
        </w:rPr>
      </w:r>
      <w:r>
        <w:rPr>
          <w:lang w:val="es_ES" w:bidi="es_ES"/>
        </w:rPr>
        <w:t>Es importante recordar este movimiento de ida y vuelta entre Jesús y sus tres discípulos. Jesús va tres veces a orar. Jesús regresa y ve a sus discípulos durmiendo tres veces.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14:32–42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Jesús les dice a sus discípulos que "Siéntense aquí mientras voy a orar". </w:t>
      </w:r>
      <w:r>
        <w:rPr>
          <w:b/>
          <w:lang w:val="es_ES" w:bidi="es_ES"/>
        </w:rPr>
        <w:t>Orar</w:t>
      </w:r>
      <w:r>
        <w:rPr>
          <w:lang w:val="es_ES" w:bidi="es_ES"/>
        </w:rPr>
        <w:t xml:space="preserve"> significa hablar a Dios. Este tipo de oración en particular es para pedirle a Dios que haga algo por ti. En este contexto, usen la misma palabra o frase para orar que han usado en los pasajes anteriores. Para obtener más información sobre </w:t>
      </w:r>
      <w:r>
        <w:rPr>
          <w:lang w:val="es_ES" w:bidi="es_ES"/>
        </w:rPr>
        <w:t>oración</w:t>
      </w:r>
      <w:r>
        <w:rPr>
          <w:lang w:val="es_ES" w:bidi="es_ES"/>
        </w:rPr>
        <w:t>, consulten el Glosario Principal.</w:t>
      </w:r>
    </w:p>
    <w:p>
      <w:pPr/>
      <w:r>
        <w:rPr>
          <w:lang w:val="es_ES" w:bidi="es_ES"/>
        </w:rPr>
      </w:r>
      <w:r>
        <w:rPr>
          <w:b/>
          <w:lang w:val="es_ES" w:bidi="es_ES"/>
        </w:rPr>
        <w:t>Mi alma está aplastada de dolor</w:t>
      </w:r>
      <w:r>
        <w:rPr>
          <w:lang w:val="es_ES" w:bidi="es_ES"/>
        </w:rPr>
        <w:t xml:space="preserve">, o </w:t>
      </w:r>
      <w:r>
        <w:rPr>
          <w:b/>
          <w:lang w:val="es_ES" w:bidi="es_ES"/>
        </w:rPr>
        <w:t>mi alma está muy triste hasta la muerte</w:t>
      </w:r>
      <w:r>
        <w:rPr>
          <w:lang w:val="es_ES" w:bidi="es_ES"/>
        </w:rPr>
        <w:t xml:space="preserve"> significa que todo el ser, o alma, de Jesús, está abrumado de tristeza. Él incluso siente que el dolor puede matarlo. El alma es el centro de la personalidad de alguien. Usen la misma palabra o frase para </w:t>
      </w:r>
      <w:r>
        <w:rPr>
          <w:b/>
          <w:lang w:val="es_ES" w:bidi="es_ES"/>
        </w:rPr>
        <w:t>alma</w:t>
      </w:r>
      <w:r>
        <w:rPr>
          <w:lang w:val="es_ES" w:bidi="es_ES"/>
        </w:rPr>
        <w:t xml:space="preserve"> que en los pasajes anteriores y recuerden que </w:t>
      </w:r>
      <w:r>
        <w:rPr>
          <w:lang w:val="es_ES" w:bidi="es_ES"/>
        </w:rPr>
        <w:t>alma</w:t>
      </w:r>
      <w:r>
        <w:rPr>
          <w:lang w:val="es_ES" w:bidi="es_ES"/>
        </w:rPr>
        <w:t xml:space="preserve"> está en el Glosario Principal.</w:t>
      </w:r>
    </w:p>
    <w:p>
      <w:pPr/>
      <w:r>
        <w:rPr>
          <w:lang w:val="es_ES" w:bidi="es_ES"/>
        </w:rPr>
      </w:r>
      <w:r>
        <w:rPr>
          <w:lang w:val="es_ES" w:bidi="es_ES"/>
        </w:rPr>
        <w:t xml:space="preserve">Cuando Jesús pide a Dios que </w:t>
      </w:r>
      <w:r>
        <w:rPr>
          <w:b/>
          <w:lang w:val="es_ES" w:bidi="es_ES"/>
        </w:rPr>
        <w:t>la hora pase de él</w:t>
      </w:r>
      <w:r>
        <w:rPr>
          <w:lang w:val="es_ES" w:bidi="es_ES"/>
        </w:rPr>
        <w:t>, Jesús está pidiendo que el tiempo de la ira o del sufrimiento de Dios no venga.</w:t>
      </w:r>
    </w:p>
    <w:p>
      <w:pPr/>
      <w:r>
        <w:rPr>
          <w:lang w:val="es_ES" w:bidi="es_ES"/>
        </w:rPr>
      </w:r>
      <w:r>
        <w:rPr>
          <w:lang w:val="es_ES" w:bidi="es_ES"/>
        </w:rPr>
        <w:t xml:space="preserve">Cuando Jesús le pide a Dios que </w:t>
      </w:r>
      <w:r>
        <w:rPr>
          <w:b/>
          <w:lang w:val="es_ES" w:bidi="es_ES"/>
        </w:rPr>
        <w:t>aparta de mí esta copa</w:t>
      </w:r>
      <w:r>
        <w:rPr>
          <w:lang w:val="es_ES" w:bidi="es_ES"/>
        </w:rPr>
        <w:t xml:space="preserve">, está pidiendo que Dios quite su sufrimiento e ira. </w:t>
      </w:r>
      <w:r>
        <w:rPr>
          <w:b/>
          <w:lang w:val="es_ES" w:bidi="es_ES"/>
        </w:rPr>
        <w:t>Esta copa</w:t>
      </w:r>
      <w:r>
        <w:rPr>
          <w:lang w:val="es_ES" w:bidi="es_ES"/>
        </w:rPr>
        <w:t xml:space="preserve"> y </w:t>
      </w:r>
      <w:r>
        <w:rPr>
          <w:b/>
          <w:lang w:val="es_ES" w:bidi="es_ES"/>
        </w:rPr>
        <w:t>esta hora</w:t>
      </w:r>
      <w:r>
        <w:rPr>
          <w:lang w:val="es_ES" w:bidi="es_ES"/>
        </w:rPr>
        <w:t xml:space="preserve"> se refieren a lo mismo.</w:t>
      </w:r>
    </w:p>
    <w:p>
      <w:pPr/>
      <w:r>
        <w:rPr>
          <w:lang w:val="es_ES" w:bidi="es_ES"/>
        </w:rPr>
      </w:r>
      <w:r>
        <w:rPr>
          <w:lang w:val="es_ES" w:bidi="es_ES"/>
        </w:rPr>
        <w:t>Deténganse aquí y conversen en grupo sobre la palabra o frase que usarán para "aparta de mí esta copa". Pausen este audio aquí.</w:t>
      </w:r>
    </w:p>
    <w:p>
      <w:pPr/>
      <w:r>
        <w:rPr>
          <w:lang w:val="es_ES" w:bidi="es_ES"/>
        </w:rPr>
      </w:r>
      <w:r>
        <w:rPr>
          <w:lang w:val="es_ES" w:bidi="es_ES"/>
        </w:rPr>
        <w:t xml:space="preserve">Jesús pregunta a Simón Pedro: "¿No pudiste velar por una hora?" Una </w:t>
      </w:r>
      <w:r>
        <w:rPr>
          <w:b/>
          <w:lang w:val="es_ES" w:bidi="es_ES"/>
        </w:rPr>
        <w:t>hora</w:t>
      </w:r>
      <w:r>
        <w:rPr>
          <w:lang w:val="es_ES" w:bidi="es_ES"/>
        </w:rPr>
        <w:t xml:space="preserve"> tiene de 60 minutos, pero podrían decir "por un tiempo" si su idioma no tiene una referencia de tiempo para una hora.</w:t>
      </w:r>
    </w:p>
    <w:p>
      <w:pPr/>
      <w:r>
        <w:rPr>
          <w:lang w:val="es_ES" w:bidi="es_ES"/>
        </w:rPr>
      </w:r>
      <w:r>
        <w:rPr>
          <w:lang w:val="es_ES" w:bidi="es_ES"/>
        </w:rPr>
        <w:t xml:space="preserve">Jesús tiene una relación especial con Dios, por lo que usa el término informal, </w:t>
      </w:r>
      <w:r>
        <w:rPr>
          <w:b/>
          <w:lang w:val="es_ES" w:bidi="es_ES"/>
        </w:rPr>
        <w:t>Abba</w:t>
      </w:r>
      <w:r>
        <w:rPr>
          <w:lang w:val="es_ES" w:bidi="es_ES"/>
        </w:rPr>
        <w:t xml:space="preserve">, que los hijos en una familia usan para su padre. No hay registro de personas judías que usen este término para Dios. Pueden usar el mismo término extranjero "Abba" con los mismos sonidos en su traducción, o pueden usar una palabra informal para Padre en su idioma, si tienen una. Para obtener más información sobre </w:t>
      </w:r>
      <w:r>
        <w:rPr>
          <w:lang w:val="es_ES" w:bidi="es_ES"/>
        </w:rPr>
        <w:t>Abba</w:t>
      </w:r>
      <w:r>
        <w:rPr>
          <w:lang w:val="es_ES" w:bidi="es_ES"/>
        </w:rPr>
        <w:t>, consulte el Glosario Principal.</w:t>
      </w:r>
    </w:p>
    <w:p>
      <w:pPr/>
      <w:r>
        <w:rPr>
          <w:lang w:val="es_ES" w:bidi="es_ES"/>
        </w:rPr>
      </w:r>
      <w:r>
        <w:rPr>
          <w:lang w:val="es_ES" w:bidi="es_ES"/>
        </w:rPr>
        <w:t xml:space="preserve">Jesús regresa y encuentra a sus </w:t>
      </w:r>
      <w:r>
        <w:rPr>
          <w:b/>
          <w:lang w:val="es_ES" w:bidi="es_ES"/>
        </w:rPr>
        <w:t>discípulos</w:t>
      </w:r>
      <w:r>
        <w:rPr>
          <w:lang w:val="es_ES" w:bidi="es_ES"/>
        </w:rPr>
        <w:t xml:space="preserve"> durmiendo. Usen el mismo término para discípulos que han estado usando y recuerden que </w:t>
      </w:r>
      <w:r>
        <w:rPr>
          <w:lang w:val="es_ES" w:bidi="es_ES"/>
        </w:rPr>
        <w:t>discípulos</w:t>
      </w:r>
      <w:r>
        <w:rPr>
          <w:lang w:val="es_ES" w:bidi="es_ES"/>
        </w:rPr>
        <w:t xml:space="preserve"> se encuentran en el Glosario Principal.</w:t>
      </w:r>
    </w:p>
    <w:p>
      <w:pPr/>
      <w:r>
        <w:rPr>
          <w:lang w:val="es_ES" w:bidi="es_ES"/>
        </w:rPr>
      </w:r>
      <w:r>
        <w:rPr>
          <w:lang w:val="es_ES" w:bidi="es_ES"/>
        </w:rPr>
        <w:t>Entonces Jesús dice: "</w:t>
      </w:r>
      <w:r>
        <w:rPr>
          <w:b/>
          <w:lang w:val="es_ES" w:bidi="es_ES"/>
        </w:rPr>
        <w:t>Suficiente</w:t>
      </w:r>
      <w:r>
        <w:rPr>
          <w:lang w:val="es_ES" w:bidi="es_ES"/>
        </w:rPr>
        <w:t xml:space="preserve">". Jesús podría estar diciendo que los discípulos necesitan dejar de dormir ahora. O Jesús podría estar diciendo: "Todo esta dispuesto. A Judas le han pagado su dinero para traicionarme". O, "Todo está listo. </w:t>
      </w:r>
      <w:r>
        <w:rPr>
          <w:b/>
          <w:lang w:val="es_ES" w:bidi="es_ES"/>
        </w:rPr>
        <w:t>Pasaré</w:t>
      </w:r>
      <w:r>
        <w:rPr>
          <w:lang w:val="es_ES" w:bidi="es_ES"/>
        </w:rPr>
        <w:t xml:space="preserve"> por este sufrimiento". Esto se podría traducir como "Ha sucedido".</w:t>
      </w:r>
    </w:p>
    <w:p>
      <w:pPr/>
      <w:r>
        <w:rPr>
          <w:lang w:val="es_ES" w:bidi="es_ES"/>
        </w:rPr>
      </w:r>
      <w:r>
        <w:rPr>
          <w:lang w:val="es_ES" w:bidi="es_ES"/>
        </w:rPr>
        <w:t xml:space="preserve">"El Hijo del Hombre es traicionado a manos de pecadores". Usen la misma palabra o frase para </w:t>
      </w:r>
      <w:r>
        <w:rPr>
          <w:b/>
          <w:lang w:val="es_ES" w:bidi="es_ES"/>
        </w:rPr>
        <w:t>Hijo del Hombre</w:t>
      </w:r>
      <w:r>
        <w:rPr>
          <w:lang w:val="es_ES" w:bidi="es_ES"/>
        </w:rPr>
        <w:t xml:space="preserve"> que han usado anteriormente y recuerden que </w:t>
      </w:r>
      <w:r>
        <w:rPr>
          <w:lang w:val="es_ES" w:bidi="es_ES"/>
        </w:rPr>
        <w:t>Hijo del Hombre</w:t>
      </w:r>
      <w:r>
        <w:rPr>
          <w:lang w:val="es_ES" w:bidi="es_ES"/>
        </w:rPr>
        <w:t xml:space="preserve"> y </w:t>
      </w:r>
      <w:r>
        <w:rPr>
          <w:lang w:val="es_ES" w:bidi="es_ES"/>
        </w:rPr>
        <w:t>pecado</w:t>
      </w:r>
      <w:r>
        <w:rPr>
          <w:lang w:val="es_ES" w:bidi="es_ES"/>
        </w:rPr>
        <w:t xml:space="preserve"> están en el Glosario Principal. "En las manos de pecadores" significa que los pecadores han tomado el control de Jesús y ahora tienen el poder.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14:43–52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14:43–52 y pónganlo en sus corazones.</w:t>
      </w:r>
    </w:p>
    <w:p>
      <w:pPr/>
      <w:r>
        <w:rPr>
          <w:lang w:val="es_ES" w:bidi="es_ES"/>
        </w:rPr>
      </w:r>
      <w:r>
        <w:rPr>
          <w:lang w:val="es_ES" w:bidi="es_ES"/>
        </w:rPr>
        <w:t>Escuchen una versión en audio de Marcos 14:43–52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14:43–52 en la traducción que sea más fácil de entender.</w:t>
      </w:r>
    </w:p>
    <w:p>
      <w:pPr/>
      <w:r>
        <w:rPr>
          <w:lang w:val="es_ES" w:bidi="es_ES"/>
        </w:rPr>
      </w:r>
      <w:r>
        <w:rPr>
          <w:lang w:val="es_ES" w:bidi="es_ES"/>
        </w:rPr>
        <w:t>Esta historia comienza inmediatamente donde termina la historia anterior. La historia comienza con "Inmediatamente, mientras Jesús todavía estaba hablando, Judas, uno de los doce discípulos, llegó con un grupo de hombres..." Marcos introduce a Judas nuevamente aquí como "uno de los doce discípulos". No sabemos cuándo Judas dejó al grupo más temprano esa noche, pero en algún momento, probablemente durante la comida en Jerusalén, Judas dejó al grupo para decirles a las autoridades judías dónde estaría Jesús esa noche.</w:t>
      </w:r>
    </w:p>
    <w:p>
      <w:pPr/>
      <w:r>
        <w:rPr>
          <w:lang w:val="es_ES" w:bidi="es_ES"/>
        </w:rPr>
      </w:r>
      <w:r>
        <w:rPr>
          <w:lang w:val="es_ES" w:bidi="es_ES"/>
        </w:rPr>
        <w:t>Los principales sacerdotes, maestros de la ley y ancianos enviaron a estos hombres para arrestar a Jesús. Los principales sacerdotes, maestros de la ley y ancianos forman el Sanedrín, que es el cuerpo gobernante y el tribunal del pueblo judío. El Sanedrín tenía siervos que llevaban armas y estaban autorizados a hacer arrestos y cuidar de prisioneros. Algunos de esos hombres probablemente eran parte del grupo que vino a arrestar a Jesús; los propios miembros del Sanedrín no vinieron, pero enviaron a estos hombres. Un grupo de hombres, una multitud, llega con espadas y palos. Las espadas probablemente eran más como cuchillos de metal largos y afilados. Los palos eran pedazos de madera pesados que las personas usaban para luchar. La palabra multitud generalmente se refiere a un grupo caótico de personas que están haciendo cosas malas. Marcos usa la palabra multitud para simbolizar que el grupo de hombres estaba haciendo algo malo. No sabemos cuántos hombres había en la multitud de hombres, pero sabemos que querían esconderse de los grandes grupos de personas que amaban a Jesús, por lo que probablemente no había una gran cantidad en esta multitud.</w:t>
      </w:r>
    </w:p>
    <w:p>
      <w:pPr/>
      <w:r>
        <w:rPr>
          <w:lang w:val="es_ES" w:bidi="es_ES"/>
        </w:rPr>
      </w:r>
      <w:r>
        <w:rPr>
          <w:lang w:val="es_ES" w:bidi="es_ES"/>
        </w:rPr>
        <w:t>Deténganse aquí y miren las fotos de espadas y palos en grupo. Pausen este audio aquí.</w:t>
      </w:r>
    </w:p>
    <w:p>
      <w:pPr/>
      <w:r>
        <w:rPr>
          <w:lang w:val="es_ES" w:bidi="es_ES"/>
        </w:rPr>
      </w:r>
      <w:r>
        <w:rPr>
          <w:lang w:val="es_ES" w:bidi="es_ES"/>
        </w:rPr>
        <w:t>La función de Judas era decirle a las autoridades judías dónde estaría Jesús para que pudieran arrestarlo en privado. Muchas de las autoridades que lo arrestaron no sabían cómo era Jesús, por lo que Judas hizo arreglos con ellos para mostrar quién era Jesús dándole un beso. Los discípulos a menudo saludaban a sus maestros con un beso para mostrar respeto. Judas también llamó a Jesús "Rabí", que significa "mi maestro".</w:t>
      </w:r>
    </w:p>
    <w:p>
      <w:pPr/>
      <w:r>
        <w:rPr>
          <w:lang w:val="es_ES" w:bidi="es_ES"/>
        </w:rPr>
      </w:r>
      <w:r>
        <w:rPr>
          <w:lang w:val="es_ES" w:bidi="es_ES"/>
        </w:rPr>
        <w:t>Deténganse aquí y conversen sobre esta pregunta en grupo: En su cultura, ¿cómo saludan a alguien a quien respetan? Pausen este audio aquí.</w:t>
      </w:r>
    </w:p>
    <w:p>
      <w:pPr/>
      <w:r>
        <w:rPr>
          <w:lang w:val="es_ES" w:bidi="es_ES"/>
        </w:rPr>
      </w:r>
      <w:r>
        <w:rPr>
          <w:lang w:val="es_ES" w:bidi="es_ES"/>
        </w:rPr>
        <w:t>Judas le dice a la multitud que besará a Jesús para mostrarles quién es él. Entonces pueden agarrarlo con la "guardia baja", o cercar a Jesús para asegurarse de que no intente escapar. Judas besa a Jesús y algunos de los hombres de la multitud agarran a Jesús y lo arrestan.</w:t>
      </w:r>
    </w:p>
    <w:p>
      <w:pPr/>
      <w:r>
        <w:rPr>
          <w:lang w:val="es_ES" w:bidi="es_ES"/>
        </w:rPr>
      </w:r>
      <w:r>
        <w:rPr>
          <w:lang w:val="es_ES" w:bidi="es_ES"/>
        </w:rPr>
        <w:t>Uno de los discípulos de Jesús hace un pequeño intento de resistir el arresto. Este discípulo saca su espada, o cuchillo, y corta la oreja, de uno de los hombres que vinieron con la multitud. El hombre era el esclavo del sumo sacerdote, o líder. Marcos no nos dice qué discípulo cortó la oreja. La multitud de hombres no puede arrestar a este discípulo. Quizás este discípulo huyó o se escondió rápidamente.</w:t>
      </w:r>
    </w:p>
    <w:p>
      <w:pPr/>
      <w:r>
        <w:rPr>
          <w:lang w:val="es_ES" w:bidi="es_ES"/>
        </w:rPr>
      </w:r>
      <w:r>
        <w:rPr>
          <w:lang w:val="es_ES" w:bidi="es_ES"/>
        </w:rPr>
        <w:t>Jesús protesta por el arresto haciendo una pregunta: "¿Soy un revolucionario peligroso que necesitan arrestarme con espadas y palos? ¿Por qué no me arrestaron en los patios del templo? Jesús no espera que los hombres respondan a su pregunta. Jesús está tratando de mostrar un contraste. Los hombres están tratando a Jesús como si fuera un rebelde peligroso, alguien que quiere derrocar al gobierno. Pero Jesús ha estado enseñando abiertamente en los patios del Templo durante al menos 2 semanas. Las personas que están tratando de derrocar al gobierno generalmente no enseñan pacíficamente en los patios del Templo.</w:t>
      </w:r>
    </w:p>
    <w:p>
      <w:pPr/>
      <w:r>
        <w:rPr>
          <w:lang w:val="es_ES" w:bidi="es_ES"/>
        </w:rPr>
      </w:r>
      <w:r>
        <w:rPr>
          <w:lang w:val="es_ES" w:bidi="es_ES"/>
        </w:rPr>
        <w:t>Deténganse aquí y conversen sobre esta pregunta en grupo: ¿Cómo muestran contraste y sorpresa en sus conversaciones? ¿Usan preguntas como la anterior? Si no, ¿cómo podrían traducir estas preguntas en su idioma? "¿Soy yo un revolucionario peligroso que quiere derrocar al gobierno? ¿Es por eso que vienen con espadas y palos? ¿Por qué no me arrestaron en el Templo?". Pausen este audio aquí.</w:t>
      </w:r>
    </w:p>
    <w:p>
      <w:pPr/>
      <w:r>
        <w:rPr>
          <w:lang w:val="es_ES" w:bidi="es_ES"/>
        </w:rPr>
      </w:r>
      <w:r>
        <w:rPr>
          <w:lang w:val="es_ES" w:bidi="es_ES"/>
        </w:rPr>
        <w:t>Jesús dijo que estas cosas estaban sucediendo para cumplir las Escrituras. Varios profetas judíos habían dicho que el Mesías, o el salvador prometido, sería tratado como un criminal, y que entonces los discípulos o los seguidores del Mesías se dispersarían.</w:t>
      </w:r>
    </w:p>
    <w:p>
      <w:pPr/>
      <w:r>
        <w:rPr>
          <w:lang w:val="es_ES" w:bidi="es_ES"/>
        </w:rPr>
      </w:r>
      <w:r>
        <w:rPr>
          <w:lang w:val="es_ES" w:bidi="es_ES"/>
        </w:rPr>
        <w:t xml:space="preserve">Todos los que estaban con Jesús huyen. Marcos usa la palabra "todos" en lugar de discípulos. Quizás había más que solo los doce discípulos de Jesús con él. La idea aquí es que los amigos de Jesús dejaron a Jesús completamente solo, nadie se quedó con él. Marcos ahora cuenta una historia corta que ningún otro autor de la Biblia cuenta... él habla de un hombre joven específico, un seguidor de Jesús, que huye. La palabra que Marcos usa para "hombre joven" significa un hombre fuerte, valiente y sabio. El profeta Amós dijo muchos años atrás que incluso los valientes huirán desnudos en el día del juicio. Marcos puede estar pensando en esa profecía cuando describe a este joven. El joven está usando una camisa larga de lino. Por lo general, la camisa larga está hecha de lana, por lo que este joven probablemente es rico. Él no está usando nada debajo de esta camisa, lo que significa que puede haberse vestido con prisa para seguir a Jesús esa noche. Este joven puede ser el propio Marcos. Sin embargo, el propósito principal de Marcos al compartir este incidente es mostrar que </w:t>
      </w:r>
      <w:r>
        <w:rPr>
          <w:b/>
          <w:lang w:val="es_ES" w:bidi="es_ES"/>
        </w:rPr>
        <w:t>todos</w:t>
      </w:r>
      <w:r>
        <w:rPr>
          <w:lang w:val="es_ES" w:bidi="es_ES"/>
        </w:rPr>
        <w:t xml:space="preserve"> dejan a Jesús esa noche.</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14:43–52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Judas hace arreglos con los líderes religiosos para mostrarles quién es Jesús saludándolo con un beso. Las autoridades religiosas envían a la multitud con Judas para arrestar a Jesús.</w:t>
      </w:r>
    </w:p>
    <w:p>
      <w:pPr/>
      <w:r>
        <w:rPr>
          <w:lang w:val="es_ES" w:bidi="es_ES"/>
        </w:rPr>
      </w:r>
      <w:r>
        <w:rPr>
          <w:b/>
          <w:lang w:val="es_ES" w:bidi="es_ES"/>
        </w:rPr>
        <w:t>La segunda escena:</w:t>
      </w:r>
      <w:r>
        <w:rPr>
          <w:lang w:val="es_ES" w:bidi="es_ES"/>
        </w:rPr>
        <w:t xml:space="preserve"> Comienza con Jesús hablando con sus tres discípulos después de que los despertara. Mientras Jesús habla con sus tres discípulos, Judas llega al huerto con una multitud de hombres. Judas se le acerca a Jesús, lo llama Rabí y lo saluda con un beso en la mejilla.</w:t>
      </w:r>
    </w:p>
    <w:p>
      <w:pPr/>
      <w:r>
        <w:rPr>
          <w:lang w:val="es_ES" w:bidi="es_ES"/>
        </w:rPr>
      </w:r>
      <w:r>
        <w:rPr>
          <w:b/>
          <w:lang w:val="es_ES" w:bidi="es_ES"/>
        </w:rPr>
        <w:t>En la tercera escena:</w:t>
      </w:r>
      <w:r>
        <w:rPr>
          <w:lang w:val="es_ES" w:bidi="es_ES"/>
        </w:rPr>
        <w:t xml:space="preserve"> Los hombres agarran a Jesús. Uno de los seguidores de Jesús en el huerto saca un cuchillo largo y corta la oreja de uno de los hombres, que es el esclavo del sumo sacerdote.</w:t>
      </w:r>
    </w:p>
    <w:p>
      <w:pPr/>
      <w:r>
        <w:rPr>
          <w:lang w:val="es_ES" w:bidi="es_ES"/>
        </w:rPr>
      </w:r>
      <w:r>
        <w:rPr>
          <w:b/>
          <w:lang w:val="es_ES" w:bidi="es_ES"/>
        </w:rPr>
        <w:t>En la cuarta escena:</w:t>
      </w:r>
      <w:r>
        <w:rPr>
          <w:lang w:val="es_ES" w:bidi="es_ES"/>
        </w:rPr>
        <w:t xml:space="preserve"> Jesús le pregunta a la multitud por qué lo están arrestando en secreto. Jesús dice que las Escrituras se están cumpliendo.</w:t>
      </w:r>
    </w:p>
    <w:p>
      <w:pPr/>
      <w:r>
        <w:rPr>
          <w:lang w:val="es_ES" w:bidi="es_ES"/>
        </w:rPr>
      </w:r>
      <w:r>
        <w:rPr>
          <w:b/>
          <w:lang w:val="es_ES" w:bidi="es_ES"/>
        </w:rPr>
        <w:t>En la quinta escena:</w:t>
      </w:r>
      <w:r>
        <w:rPr>
          <w:lang w:val="es_ES" w:bidi="es_ES"/>
        </w:rPr>
        <w:t xml:space="preserve"> Todos los discípulos y seguidores de Jesús huyen. Uno de los hombres en la multitud agarra a un hombre joven y le quita la camisa. El hombre huye desnudo.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en el huerto de los olivos de Getsemaní</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La multitud, con espadas y palos</w:t>
      </w:r>
    </w:p>
    <w:p>
      <w:pPr>
        <w:pStyle w:val="ListBullet"/>
        <w:spacing w:line="240" w:lineRule="auto"/>
        <w:ind w:left="720"/>
      </w:pPr>
      <w:r>
        <w:rPr>
          <w:lang w:val="es_ES" w:bidi="es_ES"/>
        </w:rPr>
      </w:r>
      <w:r>
        <w:rPr>
          <w:lang w:val="es_ES" w:bidi="es_ES"/>
        </w:rPr>
        <w:t>Los sumos sacerdotes, maestros de la ley y ancianos que enviaron a la multitud</w:t>
      </w:r>
    </w:p>
    <w:p>
      <w:pPr>
        <w:pStyle w:val="ListBullet"/>
        <w:spacing w:line="240" w:lineRule="auto"/>
        <w:ind w:left="720"/>
      </w:pPr>
      <w:r>
        <w:rPr>
          <w:lang w:val="es_ES" w:bidi="es_ES"/>
        </w:rPr>
      </w:r>
      <w:r>
        <w:rPr>
          <w:lang w:val="es_ES" w:bidi="es_ES"/>
        </w:rPr>
        <w:t>El joven que huye desnudo</w:t>
      </w:r>
    </w:p>
    <w:p>
      <w:pPr/>
      <w:r>
        <w:rPr>
          <w:lang w:val="es_ES" w:bidi="es_ES"/>
        </w:rPr>
      </w:r>
      <w:r>
        <w:rPr>
          <w:lang w:val="es_ES" w:bidi="es_ES"/>
        </w:rPr>
        <w:t>En grupo, presten atención a estas partes del contexto del pasaje: Es importante recordar que esta historia tiene lugar inmediatamente después de que Jesús despierta a sus tres discípulos por tercera vez. Él les dice: "Vamos, mi traidor está aquí", lo que significa que Jesús sabe que Judas está en la entrada del huerto. Esta historia tiene lugar en el huerto de los olivos de Getsemaní.</w:t>
      </w:r>
    </w:p>
    <w:p>
      <w:pPr/>
      <w:r>
        <w:rPr>
          <w:lang w:val="es_ES" w:bidi="es_ES"/>
        </w:rPr>
      </w:r>
      <w:r>
        <w:rPr>
          <w:lang w:val="es_ES" w:bidi="es_ES"/>
        </w:rPr>
        <w:t>Sin embargo, antes de que esta historia tenga lugar, Judas deja a Jesús y a los otros discípulos en algún momento durante la cena o justo después de terminar la cena. Judas va al Sanedrín y les dice dónde estará Jesús esa noche. El Sanedrín está formado por los maestros de la ley, los sacerdotes y los ancianos. El Sanedrín envía un grupo de hombres con Judas para arrestar a Jesús. Judas combina en saludar a Jesús con un beso para que el grupo sepa quién hombre es Jesús.</w:t>
      </w:r>
    </w:p>
    <w:p>
      <w:pPr/>
      <w:r>
        <w:rPr>
          <w:lang w:val="es_ES" w:bidi="es_ES"/>
        </w:rPr>
      </w:r>
      <w:r>
        <w:rPr>
          <w:lang w:val="es_ES" w:bidi="es_ES"/>
        </w:rPr>
        <w:t>Cuando esta historia comienza, una multitud de hombres con espadas y palos llega al huerto de los olivos con Judas, uno de los discípulos de Jesús. No sabemos cuántos hombres hay en esta multitud. Probablemente hay suficientes hombres como para llevar a Jesús por la fuerza, si fuera necesario, pero no los suficientes como para llamar la atención.</w:t>
      </w:r>
    </w:p>
    <w:p>
      <w:pPr/>
      <w:r>
        <w:rPr>
          <w:lang w:val="es_ES" w:bidi="es_ES"/>
        </w:rPr>
      </w:r>
      <w:r>
        <w:rPr>
          <w:lang w:val="es_ES" w:bidi="es_ES"/>
        </w:rPr>
        <w:t>Judas se acerca a Jesús, lo llama "¡Rabí!" y lo besa en la mejilla. Los hombres en la multitud saben que el hombre al que Judas besa es Jesús, por lo que lo agarran y lo arrestan, lo que significa que lo detienen él para que no pueda escapar. Entonces uno de los hombres que están con Jesús sacó su espada, o cuchillo largo, y le corta la oreja del esclavo del sumo sacerdote, o del principal sacerdote. Su idioma puede tener que decir qué oreja del hombre fue arrancada. Si necesitan decir cuál oreja, pueden decir la oreja derecha, porque sabemos de esta historia por otros relatos del evangelio, que era la oreja derecha.</w:t>
      </w:r>
    </w:p>
    <w:p>
      <w:pPr/>
      <w:r>
        <w:rPr>
          <w:lang w:val="es_ES" w:bidi="es_ES"/>
        </w:rPr>
      </w:r>
      <w:r>
        <w:rPr>
          <w:lang w:val="es_ES" w:bidi="es_ES"/>
        </w:rPr>
        <w:t>Jesús hace una pregunta a los hombres que lo arrestaron. "¿Por qué vienen con espadas y palos para arrestarme? ¿Soy acaso un revolucionario peligroso, que está tratando de derrocar al gobierno? ¿Por qué no me arrestaron en los patios del templo? Yo estaba enseñando allí todos los días". Jesús quería decir que no necesitaban venir con armas para arrestarlo. Él no es peligroso. Entonces Jesús dice: "Estas cosas están sucediendo porque los profetas de las Escrituras dijeron que lo harían".</w:t>
      </w:r>
    </w:p>
    <w:p>
      <w:pPr/>
      <w:r>
        <w:rPr>
          <w:lang w:val="es_ES" w:bidi="es_ES"/>
        </w:rPr>
      </w:r>
      <w:r>
        <w:rPr>
          <w:lang w:val="es_ES" w:bidi="es_ES"/>
        </w:rPr>
        <w:t>Todos los discípulos de Jesús, y cualquier otro hombre que había estado con Jesús, huyen. Un hombre joven fue el último en huir, y alguien en la multitud agarró su camisa. Mientras el joven continuaba corriendo, la persona en la multitud le quitó su camisa larga de lino. El joven continuó huyendo desnudo.</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14:43–52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en el huerto de los olivos de Getsemaní</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La multitud, con espadas y palos</w:t>
      </w:r>
    </w:p>
    <w:p>
      <w:pPr>
        <w:pStyle w:val="ListBullet"/>
        <w:spacing w:line="240" w:lineRule="auto"/>
        <w:ind w:left="720"/>
      </w:pPr>
      <w:r>
        <w:rPr>
          <w:lang w:val="es_ES" w:bidi="es_ES"/>
        </w:rPr>
      </w:r>
      <w:r>
        <w:rPr>
          <w:lang w:val="es_ES" w:bidi="es_ES"/>
        </w:rPr>
        <w:t>Los sumos sacerdotes, maestros de la ley y ancianos que enviaron a la multitud</w:t>
      </w:r>
    </w:p>
    <w:p>
      <w:pPr>
        <w:pStyle w:val="ListBullet"/>
        <w:spacing w:line="240" w:lineRule="auto"/>
        <w:ind w:left="720"/>
      </w:pPr>
      <w:r>
        <w:rPr>
          <w:lang w:val="es_ES" w:bidi="es_ES"/>
        </w:rPr>
      </w:r>
      <w:r>
        <w:rPr>
          <w:lang w:val="es_ES" w:bidi="es_ES"/>
        </w:rPr>
        <w:t>El joven que huye desnudo</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Judas va a los líderes religiosos y les dice dónde estará Jesús esa noche. Los líderes religiosos envían a una multitud de hombres con espadas y palos para arrestar a Jesús. Judas acepta mostrarles quién es Jesús besando a Jesús. Esto sucede antes de que la historia comience. Si lo desean, pueden interpretar esta escena primero.</w:t>
      </w:r>
    </w:p>
    <w:p>
      <w:pPr/>
      <w:r>
        <w:rPr>
          <w:lang w:val="es_ES" w:bidi="es_ES"/>
        </w:rPr>
      </w:r>
      <w:r>
        <w:rPr>
          <w:lang w:val="es_ES" w:bidi="es_ES"/>
        </w:rPr>
        <w:t>Cuando esta historia comienza, una multitud de hombres con espadas y palos llega al monte de los olivos con Judas, uno de los discípulos de Jesús. Judas se acerca a Jesús, lo llama "¡Rabí!" y le besa en la mejilla. Los hombres en la multitud agarran a Jesús y lo arrestan. Entonces uno de los hombres que estaban con Jesús sacó su espada, o cuchillo largo, y cortó la oreja del esclavo del sumo sacerdote, o del sacerdote principal.</w:t>
      </w:r>
    </w:p>
    <w:p>
      <w:pPr/>
      <w:r>
        <w:rPr>
          <w:lang w:val="es_ES" w:bidi="es_ES"/>
        </w:rPr>
      </w:r>
      <w:r>
        <w:rPr>
          <w:lang w:val="es_ES" w:bidi="es_ES"/>
        </w:rPr>
        <w:t>Pausen la actuación. Pregúntenle a la persona interpretando a Jesús: "¿Qué está sintiendo o pensando?" Es posible que escuchen cosas como: "Todo se está desmoronando rápidamente", "Profundamente herido por la traición de Judas", "Frustrado de que mis seguidores todavía quieran usar la violencia". Pregúntenle a las personas que interpretan a los discípulos: "¿Qué están sintiendo o pensando?" Es posible que escuchen cosas como: "Realmente asustado", "Enojado", "Congelado, ¡no puedo moverme!" Continúen con la actuación.</w:t>
      </w:r>
    </w:p>
    <w:p>
      <w:pPr/>
      <w:r>
        <w:rPr>
          <w:lang w:val="es_ES" w:bidi="es_ES"/>
        </w:rPr>
      </w:r>
      <w:r>
        <w:rPr>
          <w:lang w:val="es_ES" w:bidi="es_ES"/>
        </w:rPr>
        <w:t>Jesús hace una pregunta a los hombres que lo arrestaron. "¿Por qué vienen con espadas y palos para arrestarme? ¿Soy acaso un revolucionario peligroso, que está tratando de derrocar al gobierno? ¿Por qué no me arrestaron en los patios del templo? Yo estaba enseñando allí todos los días". Entonces Jesús dice: "Estas cosas están sucediendo porque los profetas de las Escrituras dijeron que lo harían".</w:t>
      </w:r>
    </w:p>
    <w:p>
      <w:pPr/>
      <w:r>
        <w:rPr>
          <w:lang w:val="es_ES" w:bidi="es_ES"/>
        </w:rPr>
      </w:r>
      <w:r>
        <w:rPr>
          <w:lang w:val="es_ES" w:bidi="es_ES"/>
        </w:rPr>
        <w:t>Pausen la actuación. Pregúntale a las personas que interpretan a los hombres en la multitud: "¿Qué están sintiendo o pensando?" Es posible que escuchen cosas como: "Un poco sorprendido, él no parece peligroso", "Lamento que esté haciendo esto, pero tengo órdenes que seguir". Pregúntenle a la persona interpretando a Jesús: "¿Qué está sintiendo o pensando?" Es posible que escuchen cosas como: "No estoy sorprendido porque las Escrituras dicen que seré tratado mal", "Estoy tan triste de que esto esté sucediendo, y estas personas no entiendan". Continúen con la actuación.</w:t>
      </w:r>
    </w:p>
    <w:p>
      <w:pPr/>
      <w:r>
        <w:rPr>
          <w:lang w:val="es_ES" w:bidi="es_ES"/>
        </w:rPr>
      </w:r>
      <w:r>
        <w:rPr>
          <w:lang w:val="es_ES" w:bidi="es_ES"/>
        </w:rPr>
        <w:t>Todos los discípulos de Jesús, y cualquier otro hombre que había estado con Jesús, huyen. Un hombre joven fue el último en huir, y alguien en la multitud agarró su camisa. Mientras el joven continuaba corriendo, la persona en la multitud le quitó su camisa larga de lino. El joven continuó huyendo desnudo.</w:t>
      </w:r>
    </w:p>
    <w:p>
      <w:pPr/>
      <w:r>
        <w:rPr>
          <w:lang w:val="es_ES" w:bidi="es_ES"/>
        </w:rPr>
      </w:r>
      <w:r>
        <w:rPr>
          <w:lang w:val="es_ES" w:bidi="es_ES"/>
        </w:rPr>
        <w:t>Pausen la actuación. Pregúntenle a la persona interpretando a Jesús: "¿Qué está sintiendo o pensando?" Es posible que escuchen cosas como: "Solitario", "Decepcionado". Pregúntenle a las personas que interpretan al joven y a los demás que huyen: "¿Qué están sintiendo o pensando?" Es posible que escuchen cosas como: "Mucho miedo", "Ni siquiera estoy pensando: solo estoy corriendo lo más rápido posible".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14:43–52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Mientras Jesús estaba hablando con sus discípulos que estaban durmiendo, Judas, uno de sus doce </w:t>
      </w:r>
      <w:r>
        <w:rPr>
          <w:b/>
          <w:lang w:val="es_ES" w:bidi="es_ES"/>
        </w:rPr>
        <w:t>discípulos</w:t>
      </w:r>
      <w:r>
        <w:rPr>
          <w:lang w:val="es_ES" w:bidi="es_ES"/>
        </w:rPr>
        <w:t xml:space="preserve">, entra en el huerto con una </w:t>
      </w:r>
      <w:r>
        <w:rPr>
          <w:b/>
          <w:lang w:val="es_ES" w:bidi="es_ES"/>
        </w:rPr>
        <w:t>multitud</w:t>
      </w:r>
      <w:r>
        <w:rPr>
          <w:lang w:val="es_ES" w:bidi="es_ES"/>
        </w:rPr>
        <w:t xml:space="preserve"> de personas. Usen el mismo término para discípulos que han estado usando y recuerden que </w:t>
      </w:r>
      <w:r>
        <w:rPr>
          <w:lang w:val="es_ES" w:bidi="es_ES"/>
        </w:rPr>
        <w:t>discípulos</w:t>
      </w:r>
      <w:r>
        <w:rPr>
          <w:lang w:val="es_ES" w:bidi="es_ES"/>
        </w:rPr>
        <w:t xml:space="preserve"> se encuentran en el Glosario Principal. La multitud de personas sería lo suficientemente grande como para arrestar a Jesús por la fuerza si fuera necesario. Las intenciones de la multitud son causar problemas.</w:t>
      </w:r>
    </w:p>
    <w:p>
      <w:pPr/>
      <w:r>
        <w:rPr>
          <w:lang w:val="es_ES" w:bidi="es_ES"/>
        </w:rPr>
      </w:r>
      <w:r>
        <w:rPr>
          <w:lang w:val="es_ES" w:bidi="es_ES"/>
        </w:rPr>
        <w:t xml:space="preserve">Los hombres en la multitud están llevando </w:t>
      </w:r>
      <w:r>
        <w:rPr>
          <w:b/>
          <w:lang w:val="es_ES" w:bidi="es_ES"/>
        </w:rPr>
        <w:t>espadas</w:t>
      </w:r>
      <w:r>
        <w:rPr>
          <w:lang w:val="es_ES" w:bidi="es_ES"/>
        </w:rPr>
        <w:t xml:space="preserve"> y </w:t>
      </w:r>
      <w:r>
        <w:rPr>
          <w:b/>
          <w:lang w:val="es_ES" w:bidi="es_ES"/>
        </w:rPr>
        <w:t>palos</w:t>
      </w:r>
      <w:r>
        <w:rPr>
          <w:lang w:val="es_ES" w:bidi="es_ES"/>
        </w:rPr>
        <w:t xml:space="preserve">. Las espadas eran en realidad probablemente cuchillos largos. Los hombres los llevarían a un lugar escondido. Cuando el hombre sacó su espada para cortar la oreja del hombre en esta historia, la sacó del lugar en el que la había escondido. Él podría haber tenido un lugar especial para guardar su cuchillo. Los palos eran pedazos de madera pesados que las personas usaban para luchar. </w:t>
      </w:r>
    </w:p>
    <w:p>
      <w:pPr/>
      <w:r>
        <w:rPr>
          <w:lang w:val="es_ES" w:bidi="es_ES"/>
        </w:rPr>
      </w:r>
      <w:r>
        <w:rPr>
          <w:lang w:val="es_ES" w:bidi="es_ES"/>
        </w:rPr>
        <w:t xml:space="preserve">Deténganse aquí y conversen en grupo sobre las palabras o frases que usarán para </w:t>
      </w:r>
      <w:r>
        <w:rPr>
          <w:b/>
          <w:lang w:val="es_ES" w:bidi="es_ES"/>
        </w:rPr>
        <w:t>espadas</w:t>
      </w:r>
      <w:r>
        <w:rPr>
          <w:lang w:val="es_ES" w:bidi="es_ES"/>
        </w:rPr>
        <w:t xml:space="preserve"> y </w:t>
      </w:r>
      <w:r>
        <w:rPr>
          <w:b/>
          <w:lang w:val="es_ES" w:bidi="es_ES"/>
        </w:rPr>
        <w:t>palos</w:t>
      </w:r>
      <w:r>
        <w:rPr>
          <w:lang w:val="es_ES" w:bidi="es_ES"/>
        </w:rPr>
        <w:t>. Pausen este audio aquí.</w:t>
      </w:r>
    </w:p>
    <w:p>
      <w:pPr/>
      <w:r>
        <w:rPr>
          <w:lang w:val="es_ES" w:bidi="es_ES"/>
        </w:rPr>
      </w:r>
      <w:r>
        <w:rPr>
          <w:lang w:val="es_ES" w:bidi="es_ES"/>
        </w:rPr>
        <w:t xml:space="preserve">La multitud fue enviada por el Sanedrín. El Sanedrín era el grupo de hombres que gobernaban al pueblo judío. Ayudaban al pueblo a seguir las leyes religiosas y, a veces, las leyes del gobierno romano. El Sanedrín estaba compuesto de tres grupos de hombres. Usen la misma palabra o frase para sumos </w:t>
      </w:r>
      <w:r>
        <w:rPr>
          <w:lang w:val="es_ES" w:bidi="es_ES"/>
        </w:rPr>
        <w:t>sacerdotes</w:t>
      </w:r>
      <w:r>
        <w:rPr>
          <w:lang w:val="es_ES" w:bidi="es_ES"/>
        </w:rPr>
        <w:t xml:space="preserve">, </w:t>
      </w:r>
      <w:r>
        <w:rPr>
          <w:lang w:val="es_ES" w:bidi="es_ES"/>
        </w:rPr>
        <w:t>maestros de la ley</w:t>
      </w:r>
      <w:r>
        <w:rPr>
          <w:lang w:val="es_ES" w:bidi="es_ES"/>
        </w:rPr>
        <w:t xml:space="preserve"> y </w:t>
      </w:r>
      <w:r>
        <w:rPr>
          <w:lang w:val="es_ES" w:bidi="es_ES"/>
        </w:rPr>
        <w:t>ancianos</w:t>
      </w:r>
      <w:r>
        <w:rPr>
          <w:lang w:val="es_ES" w:bidi="es_ES"/>
        </w:rPr>
        <w:t xml:space="preserve"> que han usado en los pasajes anteriores de Marcos, y recuerden que están en el Glosario Principal.</w:t>
      </w:r>
    </w:p>
    <w:p>
      <w:pPr/>
      <w:r>
        <w:rPr>
          <w:lang w:val="es_ES" w:bidi="es_ES"/>
        </w:rPr>
      </w:r>
      <w:r>
        <w:rPr>
          <w:lang w:val="es_ES" w:bidi="es_ES"/>
        </w:rPr>
        <w:t xml:space="preserve">Judas es </w:t>
      </w:r>
      <w:r>
        <w:rPr>
          <w:b/>
          <w:lang w:val="es_ES" w:bidi="es_ES"/>
        </w:rPr>
        <w:t>traicionero</w:t>
      </w:r>
      <w:r>
        <w:rPr>
          <w:lang w:val="es_ES" w:bidi="es_ES"/>
        </w:rPr>
        <w:t xml:space="preserve">, o un </w:t>
      </w:r>
      <w:r>
        <w:rPr>
          <w:b/>
          <w:lang w:val="es_ES" w:bidi="es_ES"/>
        </w:rPr>
        <w:t>traidor</w:t>
      </w:r>
      <w:r>
        <w:rPr>
          <w:lang w:val="es_ES" w:bidi="es_ES"/>
        </w:rPr>
        <w:t>, la persona que entregará a Jesús a sus enemigos. Usen la misma palabra o frase para traición que han usado en los pasajes anteriores.</w:t>
      </w:r>
    </w:p>
    <w:p>
      <w:pPr/>
      <w:r>
        <w:rPr>
          <w:lang w:val="es_ES" w:bidi="es_ES"/>
        </w:rPr>
      </w:r>
      <w:r>
        <w:rPr>
          <w:lang w:val="es_ES" w:bidi="es_ES"/>
        </w:rPr>
        <w:t xml:space="preserve">Judas le dio un beso a Jesús. Un </w:t>
      </w:r>
      <w:r>
        <w:rPr>
          <w:b/>
          <w:lang w:val="es_ES" w:bidi="es_ES"/>
        </w:rPr>
        <w:t>beso</w:t>
      </w:r>
      <w:r>
        <w:rPr>
          <w:lang w:val="es_ES" w:bidi="es_ES"/>
        </w:rPr>
        <w:t xml:space="preserve"> era una forma de saludo entre amigos de confianza. En el tiempo de Jesús, el beso de saludo entre amigos era en la mejilla. En este tipo de beso, los labios de uno de los hombres tocan la mejilla de otro hombre. Esto era simplemente un saludo que mostraba respeto.</w:t>
      </w:r>
    </w:p>
    <w:p>
      <w:pPr/>
      <w:r>
        <w:rPr>
          <w:lang w:val="es_ES" w:bidi="es_ES"/>
        </w:rPr>
      </w:r>
      <w:r>
        <w:rPr>
          <w:lang w:val="es_ES" w:bidi="es_ES"/>
        </w:rPr>
        <w:t xml:space="preserve">Judas llamó a Jesús "Rabí". </w:t>
      </w:r>
      <w:r>
        <w:rPr>
          <w:b/>
          <w:lang w:val="es_ES" w:bidi="es_ES"/>
        </w:rPr>
        <w:t>Rabí</w:t>
      </w:r>
      <w:r>
        <w:rPr>
          <w:lang w:val="es_ES" w:bidi="es_ES"/>
        </w:rPr>
        <w:t xml:space="preserve"> es un título judío que significa "mi gran amo" o "mi gran maestro". No se refiere a un maestro de escuela. Es una palabra diferente de "Señor". Señor significa un amo o tal vez incluso un ser divino. Usen la misma palabra o frase para Rabí que han usado en los pasajes anteriores de Marcos. Para obtener más información sobre </w:t>
      </w:r>
      <w:r>
        <w:rPr>
          <w:lang w:val="es_ES" w:bidi="es_ES"/>
        </w:rPr>
        <w:t>Rabí</w:t>
      </w:r>
      <w:r>
        <w:rPr>
          <w:lang w:val="es_ES" w:bidi="es_ES"/>
        </w:rPr>
        <w:t>, consulten el Glosario Principal.</w:t>
      </w:r>
    </w:p>
    <w:p>
      <w:pPr/>
      <w:r>
        <w:rPr>
          <w:lang w:val="es_ES" w:bidi="es_ES"/>
        </w:rPr>
      </w:r>
      <w:r>
        <w:rPr>
          <w:lang w:val="es_ES" w:bidi="es_ES"/>
        </w:rPr>
        <w:t xml:space="preserve">Uno de los seguidores de Jesús cortó la oreja del </w:t>
      </w:r>
      <w:r>
        <w:rPr>
          <w:b/>
          <w:lang w:val="es_ES" w:bidi="es_ES"/>
        </w:rPr>
        <w:t>esclavo</w:t>
      </w:r>
      <w:r>
        <w:rPr>
          <w:lang w:val="es_ES" w:bidi="es_ES"/>
        </w:rPr>
        <w:t xml:space="preserve"> del sumo sacerdote, o sacerdote principal. Usen la misma palabra o frase para esclavo que en los pasajes anteriores. Para obtener más información sobre </w:t>
      </w:r>
      <w:r>
        <w:rPr>
          <w:lang w:val="es_ES" w:bidi="es_ES"/>
        </w:rPr>
        <w:t>esclavos</w:t>
      </w:r>
      <w:r>
        <w:rPr>
          <w:lang w:val="es_ES" w:bidi="es_ES"/>
        </w:rPr>
        <w:t>, consulten el Glosario Principal.</w:t>
      </w:r>
    </w:p>
    <w:p>
      <w:pPr/>
      <w:r>
        <w:rPr>
          <w:lang w:val="es_ES" w:bidi="es_ES"/>
        </w:rPr>
      </w:r>
      <w:r>
        <w:rPr>
          <w:lang w:val="es_ES" w:bidi="es_ES"/>
        </w:rPr>
        <w:t xml:space="preserve">Jesús pregunta por qué lo están arrestando como si fuera un </w:t>
      </w:r>
      <w:r>
        <w:rPr>
          <w:b/>
          <w:lang w:val="es_ES" w:bidi="es_ES"/>
        </w:rPr>
        <w:t>ladrón</w:t>
      </w:r>
      <w:r>
        <w:rPr>
          <w:lang w:val="es_ES" w:bidi="es_ES"/>
        </w:rPr>
        <w:t xml:space="preserve"> o un </w:t>
      </w:r>
      <w:r>
        <w:rPr>
          <w:b/>
          <w:lang w:val="es_ES" w:bidi="es_ES"/>
        </w:rPr>
        <w:t>revolucionario</w:t>
      </w:r>
      <w:r>
        <w:rPr>
          <w:lang w:val="es_ES" w:bidi="es_ES"/>
        </w:rPr>
        <w:t>. En griego, esta palabra es "ladrón", pero aquí probablemente significa un revolucionario, o alguien que intenta derrocar al gobierno.</w:t>
      </w:r>
    </w:p>
    <w:p>
      <w:pPr/>
      <w:r>
        <w:rPr>
          <w:lang w:val="es_ES" w:bidi="es_ES"/>
        </w:rPr>
      </w:r>
      <w:r>
        <w:rPr>
          <w:lang w:val="es_ES" w:bidi="es_ES"/>
        </w:rPr>
        <w:t xml:space="preserve">Deténganse aquí y conversen en grupo sobre las palabras o frases que usarán para </w:t>
      </w:r>
      <w:r>
        <w:rPr>
          <w:b/>
          <w:lang w:val="es_ES" w:bidi="es_ES"/>
        </w:rPr>
        <w:t>ladrón</w:t>
      </w:r>
      <w:r>
        <w:rPr>
          <w:lang w:val="es_ES" w:bidi="es_ES"/>
        </w:rPr>
        <w:t xml:space="preserve"> o </w:t>
      </w:r>
      <w:r>
        <w:rPr>
          <w:b/>
          <w:lang w:val="es_ES" w:bidi="es_ES"/>
        </w:rPr>
        <w:t>revolucionario</w:t>
      </w:r>
      <w:r>
        <w:rPr>
          <w:lang w:val="es_ES" w:bidi="es_ES"/>
        </w:rPr>
        <w:t>. Pausen este audio aquí.</w:t>
      </w:r>
    </w:p>
    <w:p>
      <w:pPr/>
      <w:r>
        <w:rPr>
          <w:lang w:val="es_ES" w:bidi="es_ES"/>
        </w:rPr>
      </w:r>
      <w:r>
        <w:rPr>
          <w:lang w:val="es_ES" w:bidi="es_ES"/>
        </w:rPr>
        <w:t xml:space="preserve">Jesús dice que estaba enseñando en el </w:t>
      </w:r>
      <w:r>
        <w:rPr>
          <w:b/>
          <w:lang w:val="es_ES" w:bidi="es_ES"/>
        </w:rPr>
        <w:t>templo</w:t>
      </w:r>
      <w:r>
        <w:rPr>
          <w:lang w:val="es_ES" w:bidi="es_ES"/>
        </w:rPr>
        <w:t xml:space="preserve">, pero quiere decir que estaba enseñando en los patios del templo. Usen la misma palabra o frase para templo que han usado en los pasajes anteriores. Para obtener más información sobre el </w:t>
      </w:r>
      <w:r>
        <w:rPr>
          <w:lang w:val="es_ES" w:bidi="es_ES"/>
        </w:rPr>
        <w:t>templo</w:t>
      </w:r>
      <w:r>
        <w:rPr>
          <w:lang w:val="es_ES" w:bidi="es_ES"/>
        </w:rPr>
        <w:t>, consulten el Glosario Principal.</w:t>
      </w:r>
    </w:p>
    <w:p>
      <w:pPr/>
      <w:r>
        <w:rPr>
          <w:lang w:val="es_ES" w:bidi="es_ES"/>
        </w:rPr>
      </w:r>
      <w:r>
        <w:rPr>
          <w:lang w:val="es_ES" w:bidi="es_ES"/>
        </w:rPr>
        <w:t xml:space="preserve">Jesús dice que estas cosas están sucediendo para que se cumplan las </w:t>
      </w:r>
      <w:r>
        <w:rPr>
          <w:b/>
          <w:lang w:val="es_ES" w:bidi="es_ES"/>
        </w:rPr>
        <w:t>Escrituras</w:t>
      </w:r>
      <w:r>
        <w:rPr>
          <w:lang w:val="es_ES" w:bidi="es_ES"/>
        </w:rPr>
        <w:t xml:space="preserve">. Usen la misma palabra o frase para escritura que en los pasajes anteriores. Para obtener más información sobre las </w:t>
      </w:r>
      <w:r>
        <w:rPr>
          <w:lang w:val="es_ES" w:bidi="es_ES"/>
        </w:rPr>
        <w:t>escrituras</w:t>
      </w:r>
      <w:r>
        <w:rPr>
          <w:lang w:val="es_ES" w:bidi="es_ES"/>
        </w:rPr>
        <w:t>, consulten el Glosario Principal.</w:t>
      </w:r>
    </w:p>
    <w:p>
      <w:pPr/>
      <w:r>
        <w:rPr>
          <w:lang w:val="es_ES" w:bidi="es_ES"/>
        </w:rPr>
      </w:r>
      <w:r>
        <w:rPr>
          <w:lang w:val="es_ES" w:bidi="es_ES"/>
        </w:rPr>
        <w:t xml:space="preserve">Un "hombre joven" huyó. </w:t>
      </w:r>
      <w:r>
        <w:rPr>
          <w:b/>
          <w:lang w:val="es_ES" w:bidi="es_ES"/>
        </w:rPr>
        <w:t>Hombre joven</w:t>
      </w:r>
      <w:r>
        <w:rPr>
          <w:lang w:val="es_ES" w:bidi="es_ES"/>
        </w:rPr>
        <w:t xml:space="preserve"> generalmente se refiere a un hombre soltero y se usaba para mostrar que el hombre joven era valiente y fuerte. El hombre en esta historia puede tener unos 20 años.</w:t>
      </w:r>
    </w:p>
    <w:p>
      <w:pPr/>
      <w:r>
        <w:rPr>
          <w:lang w:val="es_ES" w:bidi="es_ES"/>
        </w:rPr>
      </w:r>
      <w:r>
        <w:rPr>
          <w:lang w:val="es_ES" w:bidi="es_ES"/>
        </w:rPr>
        <w:t xml:space="preserve">El joven estaba usando una prenda de lino, o camisa de lino. El </w:t>
      </w:r>
      <w:r>
        <w:rPr>
          <w:b/>
          <w:lang w:val="es_ES" w:bidi="es_ES"/>
        </w:rPr>
        <w:t>lino</w:t>
      </w:r>
      <w:r>
        <w:rPr>
          <w:lang w:val="es_ES" w:bidi="es_ES"/>
        </w:rPr>
        <w:t xml:space="preserve"> era una tela cara y de buena calidad. Como la mayoría de los hombres usaban una camisa larga de lana, este joven probablemente era rico. Él no estaba usando nada debajo de esta camisa. El joven probablemente se vistió rápidamente para seguir a Jesús, por lo que no estaba completamente vestido.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14:53–65</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14:53–65 y pónganlo en sus corazones.</w:t>
      </w:r>
    </w:p>
    <w:p>
      <w:pPr/>
      <w:r>
        <w:rPr>
          <w:lang w:val="es_ES" w:bidi="es_ES"/>
        </w:rPr>
      </w:r>
      <w:r>
        <w:rPr>
          <w:lang w:val="es_ES" w:bidi="es_ES"/>
        </w:rPr>
        <w:t>Escuchen una versión en audio de Marcos 14:53–65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14:53–65 en la traducción que sea más fácil de entender.</w:t>
      </w:r>
    </w:p>
    <w:p>
      <w:pPr/>
      <w:r>
        <w:rPr>
          <w:lang w:val="es_ES" w:bidi="es_ES"/>
        </w:rPr>
      </w:r>
      <w:r>
        <w:rPr>
          <w:lang w:val="es_ES" w:bidi="es_ES"/>
        </w:rPr>
        <w:t>En el pasaje anterior, la multitud se lleva a Jesús. Caminan de regreso por el valle a Jerusalén. Pedro los está siguiendo a distancia. Llevan a Jesús a la casa del sumo sacerdote. El sumo sacerdote en ese momento se llamaba Caifás. El sumo sacerdote era el más alto sacerdote que gobernaba sobre los líderes religiosos judíos. Cuando la multitud y Jesús llegan, llevan a Jesús a una habitación grande, pero Pedro entra en el patio de la casa y se sienta junto al fuego con los guardias. Los principales sacerdotes, ancianos y maestros de la ley ya estaban en la gran habitación esperando a Jesús. Estos tres grupos de hombres forman el Sanedrín, que es el cuerpo gobernante, la corte suprema de la ley, del pueblo judío. En esta historia, Marcos nuevamente cuenta dos historias al mismo tiempo. Él describe el comienzo de la negación de Pedro, que comienza al mismo tiempo que la historia del juicio de Jesús.</w:t>
      </w:r>
    </w:p>
    <w:p>
      <w:pPr/>
      <w:r>
        <w:rPr>
          <w:lang w:val="es_ES" w:bidi="es_ES"/>
        </w:rPr>
      </w:r>
      <w:r>
        <w:rPr>
          <w:lang w:val="es_ES" w:bidi="es_ES"/>
        </w:rPr>
        <w:t>Si este juicio fue similar a otros en ese tiempo, los miembros del Sanedrín se sentaban en semicírculo en sillas altas para que todos pudieran verse entre sí. La persona acusada y los testigos se sentaban en sillas en el centro del semicírculo. En la ley judía, se requería que dos o más personas dieran exactamente la misma evidencia contra alguien para decidir ejecutar a alguien. Los líderes religiosos deben haber estado preparados para el arresto de Jesús porque ya tenían muchas personas en la habitación para testificar en contra de Jesús. Sin embargo, los líderes religiosos no pudieron encontrar dos personas que estuvieran de acuerdo en una evidencia exacta en contra de Jesús.</w:t>
      </w:r>
    </w:p>
    <w:p>
      <w:pPr/>
      <w:r>
        <w:rPr>
          <w:lang w:val="es_ES" w:bidi="es_ES"/>
        </w:rPr>
      </w:r>
      <w:r>
        <w:rPr>
          <w:lang w:val="es_ES" w:bidi="es_ES"/>
        </w:rPr>
        <w:t>Deténganse aquí y conversen sobre esta pregunta en grupo: ¿Qué tipo de cosas suceden en sus juicios para los criminales? ¿Cuántas personas necesitan traer evidencia contra alguien? ¿Quién lidera los juicios? Pausen este audio aquí.</w:t>
      </w:r>
    </w:p>
    <w:p>
      <w:pPr/>
      <w:r>
        <w:rPr>
          <w:lang w:val="es_ES" w:bidi="es_ES"/>
        </w:rPr>
      </w:r>
      <w:r>
        <w:rPr>
          <w:lang w:val="es_ES" w:bidi="es_ES"/>
        </w:rPr>
        <w:t xml:space="preserve">Finalmente, algunas personas se pusieron de pie y dieron un testimonio falso, o una mentira, sobre Jesús. Ellos dijeron: "Lo escuchamos decir: 'Destruiré este templo que las personas hicieron y en tres días construiré otro templo'". Esta es una declaración seria en contra de Jesús. En esta área del mundo, destruir un lugar de adoración era un crimen; las autoridades matarían a la persona que destruía o quería destruir un lugar de adoración. Además, las personas judías creían que la única persona que podía reconstruir algo como el templo rápidamente debía ser el Mesías. Es verdad que en enseñanzas anteriores, Jesús dijo que </w:t>
      </w:r>
      <w:r>
        <w:rPr>
          <w:b/>
          <w:lang w:val="es_ES" w:bidi="es_ES"/>
        </w:rPr>
        <w:t>alguien</w:t>
      </w:r>
      <w:r>
        <w:rPr>
          <w:lang w:val="es_ES" w:bidi="es_ES"/>
        </w:rPr>
        <w:t xml:space="preserve"> destruirá el templo. Jesús también dijo que lo levantará de nuevo. Sin embargo, Jesús no dijo que </w:t>
      </w:r>
      <w:r>
        <w:rPr>
          <w:b/>
          <w:lang w:val="es_ES" w:bidi="es_ES"/>
        </w:rPr>
        <w:t>él</w:t>
      </w:r>
      <w:r>
        <w:rPr>
          <w:lang w:val="es_ES" w:bidi="es_ES"/>
        </w:rPr>
        <w:t xml:space="preserve"> iría a destruir el templo. Y Jesús quiso decir que su propio cuerpo era el templo, y Dios resucitará su </w:t>
      </w:r>
      <w:r>
        <w:rPr>
          <w:b/>
          <w:lang w:val="es_ES" w:bidi="es_ES"/>
        </w:rPr>
        <w:t>cuerpo</w:t>
      </w:r>
      <w:r>
        <w:rPr>
          <w:lang w:val="es_ES" w:bidi="es_ES"/>
        </w:rPr>
        <w:t xml:space="preserve"> de entre los muertos después de tres días. Pero incluso en esta evidencia, los testigos no se ponían de acuerdo.</w:t>
      </w:r>
    </w:p>
    <w:p>
      <w:pPr/>
      <w:r>
        <w:rPr>
          <w:lang w:val="es_ES" w:bidi="es_ES"/>
        </w:rPr>
      </w:r>
      <w:r>
        <w:rPr>
          <w:lang w:val="es_ES" w:bidi="es_ES"/>
        </w:rPr>
        <w:t>Quizás como los testigos no podían estar de acuerdo, el propio sumo sacerdote se puso de pie para cuestionar a Jesús. El sumo sacerdote se puso de pie y le preguntó a Jesús: "¿No vas a responder? ¿Qué es este testimonio que los hombres están trayendo contra ti?" Jesús permaneció en silencio, aunque la ley le requería que les respondiera.</w:t>
      </w:r>
    </w:p>
    <w:p>
      <w:pPr/>
      <w:r>
        <w:rPr>
          <w:lang w:val="es_ES" w:bidi="es_ES"/>
        </w:rPr>
      </w:r>
      <w:r>
        <w:rPr>
          <w:lang w:val="es_ES" w:bidi="es_ES"/>
        </w:rPr>
        <w:t>Deténganse aquí y conversen sobre esta pregunta en grupo: Jesús se mantuvo en silencio aunque era inocente, porque sabía que el consejo no creería nada de lo que él dijera. Cuando alguien permanece en silencio cuando es acusado en su cultura, ¿ven eso como evidencia de su culpa o de su inocencia? ¿Cómo se comportan las personas inocentes en su cultura generalmente en un tribunal de la ley? Pausen este audio aquí.</w:t>
      </w:r>
    </w:p>
    <w:p>
      <w:pPr/>
      <w:r>
        <w:rPr>
          <w:lang w:val="es_ES" w:bidi="es_ES"/>
        </w:rPr>
      </w:r>
      <w:r>
        <w:rPr>
          <w:lang w:val="es_ES" w:bidi="es_ES"/>
        </w:rPr>
        <w:t>El silencio de Jesús frustró aún más al sumo sacerdote, y él preguntó: "¿Eres tú el Mesías, el Hijo del Bendito?" Quizás el sumo sacerdote le pregunta esto a Jesús porque piensa que Jesús dijo que construirá el templo nuevamente. El "Hijo del Bendito" significa el "Hijo de Dios", y el título "Hijo del Bendito" puede ser un título para el Mesías. Esta pregunta del sumo sacerdote es el clímax de la historia. Es el momento al que todas las demás historias han estado apuntando. También es el momento en que los líderes religiosos pueden acusar a Jesús de un crimen grave si Jesús responde que sí.</w:t>
      </w:r>
    </w:p>
    <w:p>
      <w:pPr/>
      <w:r>
        <w:rPr>
          <w:lang w:val="es_ES" w:bidi="es_ES"/>
        </w:rPr>
      </w:r>
      <w:r>
        <w:rPr>
          <w:lang w:val="es_ES" w:bidi="es_ES"/>
        </w:rPr>
        <w:t>El sumo sacerdote hace la pregunta directa: "¿Eres tú el Mesías, el Hijo del Bendito?" Jesús también responde de manera muy directa. Él simplemente dice: "Yo soy", o "Yo soy el Mesías". La ley judía requiere entonces que Jesús demuestre que él es quien dice ser. Para demostrar quién es, Jesús cita la profecía de los Salmos y del profeta Daniel. El profeta Daniel habla de alguien como un Hijo del Hombre que viene en las nubes. En los Salmos, Dios dice que su Mesías se sentará en el lugar de honor al lado de Dios, a la derecha de Dios. Jesús quiere mostrar que dará pruebas de quién él es cuando regrese con poder algún día.</w:t>
      </w:r>
    </w:p>
    <w:p>
      <w:pPr/>
      <w:r>
        <w:rPr>
          <w:lang w:val="es_ES" w:bidi="es_ES"/>
        </w:rPr>
      </w:r>
      <w:r>
        <w:rPr>
          <w:lang w:val="es_ES" w:bidi="es_ES"/>
        </w:rPr>
        <w:t>El sumo sacerdote creía que Jesús dijo blasfemia. Blasfemia en la cultura judía significa deshonrar a Dios y tratar de hacer que Dios sea menos majestuoso. Jesús afirma que él es el Mesías y se sentará en el lugar de honor al lado de Dios. Por lo tanto, si Jesús no es el Mesías, entonces lo que él dice es blasfemia absoluta. La blasfemia es chocante, y el sumo sacerdote rasga su ropa para mostrar su asombro y el pesar de que alguien diga estas cosas. El sumo sacerdote probablemente rasgó parte de su túnica, pero no rasgó su ropa por completo. La ley de Moisés decía que alguien que blasfemara debía ser asesinado arrojándole piedras hasta que muriera. Cuando el sumo sacerdote pidió al resto de los líderes religiosos el veredicto, todos dijeron: "¡Culpable! ¡Él debe morir!" El sumo consejo judío, el Sanedrín, podía sentenciar a Jesús a muerte, pero en realidad no podían ejecutarlo. Solo los funcionarios romanos podían llevar a cabo la sentencia de muerte.</w:t>
      </w:r>
    </w:p>
    <w:p>
      <w:pPr/>
      <w:r>
        <w:rPr>
          <w:lang w:val="es_ES" w:bidi="es_ES"/>
        </w:rPr>
      </w:r>
      <w:r>
        <w:rPr>
          <w:lang w:val="es_ES" w:bidi="es_ES"/>
        </w:rPr>
        <w:t>Deténganse aquí y conversen sobre esta pregunta en grupo: En su cultura, ¿cuáles son los castigos por blasfemar o deshonrar a Dios? ¿Puede alguien ser asesinado por quebrantar una ley o por quebrantar una ley religiosa? Si fuera así, ¿cómo mueren las personas por quebrantar una ley? Pausen este audio aquí.</w:t>
      </w:r>
    </w:p>
    <w:p>
      <w:pPr/>
      <w:r>
        <w:rPr>
          <w:lang w:val="es_ES" w:bidi="es_ES"/>
        </w:rPr>
      </w:r>
      <w:r>
        <w:rPr>
          <w:lang w:val="es_ES" w:bidi="es_ES"/>
        </w:rPr>
        <w:t>Los miembros del Sanedrín entonces escupieron a Jesús y lo golpearon para mostrarle que lo rechazaban. Vendaron los ojos de Jesús y le pidieron que profetizara, o que les dijera quién lo golpeó, probablemente porque querían que él intentara demostrar nuevamente que él era el Mesías.</w:t>
      </w:r>
    </w:p>
    <w:p>
      <w:pPr/>
      <w:r>
        <w:rPr>
          <w:lang w:val="es_ES" w:bidi="es_ES"/>
        </w:rPr>
      </w:r>
      <w:r>
        <w:rPr>
          <w:lang w:val="es_ES" w:bidi="es_ES"/>
        </w:rPr>
        <w:t>Muchos cristianos en el tiempo de Marcos eran perseguidos. Esta historia da a los cristianos perseguidos un modelo a seguir en la reacción de Jesús a la persecución. También establece el contraste entre Jesús y Pedro, que negará a Jesús en la siguiente historia.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14:53–65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La multitud lleva a Jesús a la casa del sumo sacerdote. Pedro los está siguiendo detrás.</w:t>
      </w:r>
    </w:p>
    <w:p>
      <w:pPr/>
      <w:r>
        <w:rPr>
          <w:lang w:val="es_ES" w:bidi="es_ES"/>
        </w:rPr>
      </w:r>
      <w:r>
        <w:rPr>
          <w:b/>
          <w:lang w:val="es_ES" w:bidi="es_ES"/>
        </w:rPr>
        <w:t>En la segunda escena:</w:t>
      </w:r>
      <w:r>
        <w:rPr>
          <w:lang w:val="es_ES" w:bidi="es_ES"/>
        </w:rPr>
        <w:t xml:space="preserve"> La multitud lleva a Jesús a una habitación grande donde el Sanedrín, el sumo consejo judío, lo está esperando. Los falsos testigos dan falso testimonio sobre él. El sumo sacerdote pregunta a Jesús y Jesús afirma que él es el Mesías.</w:t>
      </w:r>
    </w:p>
    <w:p>
      <w:pPr/>
      <w:r>
        <w:rPr>
          <w:lang w:val="es_ES" w:bidi="es_ES"/>
        </w:rPr>
      </w:r>
      <w:r>
        <w:rPr>
          <w:b/>
          <w:lang w:val="es_ES" w:bidi="es_ES"/>
        </w:rPr>
        <w:t>En la tercera escena:</w:t>
      </w:r>
      <w:r>
        <w:rPr>
          <w:lang w:val="es_ES" w:bidi="es_ES"/>
        </w:rPr>
        <w:t xml:space="preserve"> El Sanedrín dice que Jesús es culpable. Escupen sobre él, le vendan los ojos y lo golpean.</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 que lo ha arrestado y lo lleva a la casa del sumo sacerdote</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Guardias calentándose en el patio de la casa del sumo sacerdote</w:t>
      </w:r>
    </w:p>
    <w:p>
      <w:pPr>
        <w:pStyle w:val="ListBullet"/>
        <w:spacing w:line="240" w:lineRule="auto"/>
        <w:ind w:left="720"/>
      </w:pPr>
      <w:r>
        <w:rPr>
          <w:lang w:val="es_ES" w:bidi="es_ES"/>
        </w:rPr>
      </w:r>
      <w:r>
        <w:rPr>
          <w:lang w:val="es_ES" w:bidi="es_ES"/>
        </w:rPr>
        <w:t>El Sanedrín, formado por maestros de la ley, sacerdotes principales y ancianos</w:t>
      </w:r>
    </w:p>
    <w:p>
      <w:pPr>
        <w:pStyle w:val="ListBullet"/>
        <w:spacing w:line="240" w:lineRule="auto"/>
        <w:ind w:left="720"/>
      </w:pPr>
      <w:r>
        <w:rPr>
          <w:lang w:val="es_ES" w:bidi="es_ES"/>
        </w:rPr>
      </w:r>
      <w:r>
        <w:rPr>
          <w:lang w:val="es_ES" w:bidi="es_ES"/>
        </w:rPr>
        <w:t>Falsos testigos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guardias que golpearon a Jesús</w:t>
      </w:r>
    </w:p>
    <w:p>
      <w:pPr/>
      <w:r>
        <w:rPr>
          <w:lang w:val="es_ES" w:bidi="es_ES"/>
        </w:rPr>
      </w:r>
      <w:r>
        <w:rPr>
          <w:lang w:val="es_ES" w:bidi="es_ES"/>
        </w:rPr>
        <w:t>En grupo, presten atención a estas partes del contexto del pasaje: Es importante recordar que la multitud camina directamente desde el huerto de los olivos llamado Getsemaní, de regreso por el valle a Jerusalén, donde está la casa del sumo sacerdote o del líder. Al mismo tiempo, Pedro está caminando detrás de la multitud. Él sigue a la multitud a la casa del sumo sacerdote. La multitud lleva a Jesús a una habitación grande con varios hombres del Sanedrín, o la corte de la ley judía. Pedro se queda en el patio afuera y se calienta al fuego con los guardias.</w:t>
      </w:r>
    </w:p>
    <w:p>
      <w:pPr/>
      <w:r>
        <w:rPr>
          <w:lang w:val="es_ES" w:bidi="es_ES"/>
        </w:rPr>
      </w:r>
      <w:r>
        <w:rPr>
          <w:lang w:val="es_ES" w:bidi="es_ES"/>
        </w:rPr>
        <w:t>Es importante recordar que Jesús entra en una habitación donde los principales sacerdotes, los ancianos y los maestros de la ley se reunieron como el Sanedrín judío, o corte suprema. En esta habitación, los miembros del Sanedrín probablemente están sentados en semicírculo, o medio círculo. Los testigos y Jesús están sentados en sillas en medio del círculo. Muchos otros testigos también están allí. Estos testigos dicen mentiras sobre lo que Jesús hizo.</w:t>
      </w:r>
    </w:p>
    <w:p>
      <w:pPr/>
      <w:r>
        <w:rPr>
          <w:lang w:val="es_ES" w:bidi="es_ES"/>
        </w:rPr>
      </w:r>
      <w:r>
        <w:rPr>
          <w:lang w:val="es_ES" w:bidi="es_ES"/>
        </w:rPr>
        <w:t>Algunos testigos se ponen de pie y dicen esta mentira: "Lo escuchamos decir: 'Destruiré este templo hecho con manos humanas y en tres días construiré otro, no con manos humanas'". Sin embargo, cada testigo dice una historia ligeramente diferente. El sumo sacerdote se pone de pie y dice: "¿Vas a responder a estos cargos? ¿Qué quieres decir para defenderte?" Jesús no dice nada. El sumo sacerdote está frustrado. Él le pregunta a Jesús: "¿Eres tú el Mesías, el Hijo del Bendito?" Jesús responde. "Yo soy. Y verán al Hijo del Hombre sentado al lado de Dios a su derecha. Él vendrá en las nubes del cielo". Esto significa que Jesús vendrá con la gloria y el poder de Dios.</w:t>
      </w:r>
    </w:p>
    <w:p>
      <w:pPr/>
      <w:r>
        <w:rPr>
          <w:lang w:val="es_ES" w:bidi="es_ES"/>
        </w:rPr>
      </w:r>
      <w:r>
        <w:rPr>
          <w:lang w:val="es_ES" w:bidi="es_ES"/>
        </w:rPr>
        <w:t>El sumo sacerdote está sorprendido y muy angustiado porque Jesús blasfemó. Él dice: "¿Por qué necesitamos otros testigos?" o "No necesitamos otros testigos oculares. Todos lo habéis escuchado deshonrar a Dios. ¿Cuál es su veredicto? ¿Es él culpable?" Los miembros del Sanedrín dicen que Jesús es culpable y merece morir. Ellos escupen a Jesús. Ellos vendan los ojos de Jesús, lo que significa que ponen una tela alrededor de los ojos de Jesús para que no pudiera ver. Entonces lo golpean y le dicen para que profetice y les diga quién lo golpeó. Los guardias lo golpearon con las manos cerradas para que sintiera dolor. Entonces se llevan a Jesús.</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14:53–65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 que lo ha arrestado y lo lleva a la casa del sumo sacerdote</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Guardias calentándose en el patio de la casa del sumo sacerdote</w:t>
      </w:r>
    </w:p>
    <w:p>
      <w:pPr>
        <w:pStyle w:val="ListBullet"/>
        <w:spacing w:line="240" w:lineRule="auto"/>
        <w:ind w:left="720"/>
      </w:pPr>
      <w:r>
        <w:rPr>
          <w:lang w:val="es_ES" w:bidi="es_ES"/>
        </w:rPr>
      </w:r>
      <w:r>
        <w:rPr>
          <w:lang w:val="es_ES" w:bidi="es_ES"/>
        </w:rPr>
        <w:t>El Sanedrín, formado por maestros de la ley, sacerdotes principales y ancianos</w:t>
      </w:r>
    </w:p>
    <w:p>
      <w:pPr>
        <w:pStyle w:val="ListBullet"/>
        <w:spacing w:line="240" w:lineRule="auto"/>
        <w:ind w:left="720"/>
      </w:pPr>
      <w:r>
        <w:rPr>
          <w:lang w:val="es_ES" w:bidi="es_ES"/>
        </w:rPr>
      </w:r>
      <w:r>
        <w:rPr>
          <w:lang w:val="es_ES" w:bidi="es_ES"/>
        </w:rPr>
        <w:t>Falsos testigos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guardias que golpearon a Jesús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La multitud camina directamente desde el huerto de los olivos llamado Getsemaní, de regreso por el valle a Jerusalén, donde está la casa del sumo sacerdote, o líder. Al mismo tiempo, Pedro está caminando detrás de la multitud. Él sigue a la multitud a la casa del sumo sacerdote. La multitud lleva a Jesús a una habitación grande con varios hombres del Sanedrín, o la corte de la ley judía. Pedro se queda en el patio y se calienta al fuego con los guardias.</w:t>
      </w:r>
    </w:p>
    <w:p>
      <w:pPr/>
      <w:r>
        <w:rPr>
          <w:lang w:val="es_ES" w:bidi="es_ES"/>
        </w:rPr>
      </w:r>
      <w:r>
        <w:rPr>
          <w:lang w:val="es_ES" w:bidi="es_ES"/>
        </w:rPr>
        <w:t>Pausen la actuación. Pregúntale a la persona que interpreta a Pedro: "¿Qué estás sintiendo o pensando?" Es posible que escuchen cosas como: "Buscando maneras de rescatar a Jesús", "Culpable de que huí", "Asustado, pero tratando de ser valiente". Continúen con la actuación.</w:t>
      </w:r>
    </w:p>
    <w:p>
      <w:pPr/>
      <w:r>
        <w:rPr>
          <w:lang w:val="es_ES" w:bidi="es_ES"/>
        </w:rPr>
      </w:r>
      <w:r>
        <w:rPr>
          <w:lang w:val="es_ES" w:bidi="es_ES"/>
        </w:rPr>
        <w:t>Jesús entra en una habitación donde los principales sacerdotes, los ancianos y los maestros de la ley se reunieron como el Sanedrín judío. Los miembros del Sanedrín estaban tratando de encontrar evidencia que les permitiera sentenciar a Jesús a muerte. Muchos otros testigos también están allí. Estos testigos dicen mentiras sobre lo que Jesús hizo. Pero ninguno de los testigos pudo estar de acuerdo en sus testimonios.</w:t>
      </w:r>
    </w:p>
    <w:p>
      <w:pPr/>
      <w:r>
        <w:rPr>
          <w:lang w:val="es_ES" w:bidi="es_ES"/>
        </w:rPr>
      </w:r>
      <w:r>
        <w:rPr>
          <w:lang w:val="es_ES" w:bidi="es_ES"/>
        </w:rPr>
        <w:t>Algunas personas se ponen de pie y dicen esta mentira: "Le escuchamos decir: 'Destruiré este templo hecho con manos humanas y en tres días construiré otro, no con manos humanas'". Sin embargo, cada testigo dice una historia ligeramente diferente. El sumo sacerdote dice: "¿No vas a responder a estos cargos? ¿Qué quieres decir para defenderte?" Jesús no dice nada.</w:t>
      </w:r>
    </w:p>
    <w:p>
      <w:pPr/>
      <w:r>
        <w:rPr>
          <w:lang w:val="es_ES" w:bidi="es_ES"/>
        </w:rPr>
      </w:r>
      <w:r>
        <w:rPr>
          <w:lang w:val="es_ES" w:bidi="es_ES"/>
        </w:rPr>
        <w:t>Pausen la actuación. Pregúntenle a las personas que interpretan a los maestros de la ley: "¿Qué están sintiendo o pensando?" Es posible que escuchen cosas como: "Frustrados de que no podemos demostrar que Jesús es culpable", "Frustrados de que Jesús no responda a la pregunta". Continúen con la actuación.</w:t>
      </w:r>
    </w:p>
    <w:p>
      <w:pPr/>
      <w:r>
        <w:rPr>
          <w:lang w:val="es_ES" w:bidi="es_ES"/>
        </w:rPr>
      </w:r>
      <w:r>
        <w:rPr>
          <w:lang w:val="es_ES" w:bidi="es_ES"/>
        </w:rPr>
        <w:t>El sumo sacerdote está frustrado y quiere encontrar una manera de demostrar que Jesús es culpable. Él le pregunta a Jesús: "¿Eres tú el Mesías, el Hijo del Bendito?" El sumo sacerdote usa dos títulos que significan lo mismo para el pueblo judío: ambos títulos se refieren al Salvador Prometido. Jesús responde. "Yo soy. Y verán al Hijo del Hombre sentado al lado de Dios a su derecha. Él vendrá en las nubes del cielo".</w:t>
      </w:r>
    </w:p>
    <w:p>
      <w:pPr/>
      <w:r>
        <w:rPr>
          <w:lang w:val="es_ES" w:bidi="es_ES"/>
        </w:rPr>
      </w:r>
      <w:r>
        <w:rPr>
          <w:lang w:val="es_ES" w:bidi="es_ES"/>
        </w:rPr>
        <w:t>El título "Hijo del Hombre" también significa que Jesús es el Mesías o el Salvador Prometido. El sumo sacerdote está conmocionado y muy frustrado. Él dice: "¿Por qué necesitamos otros testigos?" lo que significa: "No necesitamos otros testigos oculares. Todos lo habéis escuchado deshonrar a Dios. ¿Cuál es su veredicto? ¿Es él culpable?" Los miembros del Sanedrín dicen que Jesús es culpable y merece morir. Ellos escupen a Jesús. Ellos vendan los ojos de Jesús, lo golpean y le dicen que profetice, o les diga quién lo golpeó. Los guardias lo golpeaban con las manos cerradas para causar daño y dolor. Entonces se llevan a Jesús.</w:t>
      </w:r>
    </w:p>
    <w:p>
      <w:pPr/>
      <w:r>
        <w:rPr>
          <w:lang w:val="es_ES" w:bidi="es_ES"/>
        </w:rPr>
      </w:r>
      <w:r>
        <w:rPr>
          <w:lang w:val="es_ES" w:bidi="es_ES"/>
        </w:rPr>
        <w:t>Pausen la actuación. Pregúntenle a las personas que interpretan a los miembros del Sanedrín: "¿Qué están sintiendo o pensando?" Es posible que escuchen cosas como: "Sorprendido de que alguien diga que él es el Mesías", "Feliz de que Jesús finalmente haya dicho algo que lo hace culpable". Pregúntenle a la persona interpretando a Jesús: "¿Qué estás sintiendo o pensando?" Es posible que escuchen cosas como: "Feliz de que finalmente pueda decir directamente quién soy", "Triste de que nadie crea en mí", "Confiando en que mi padre me dará fuerzas para pasar por esto".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14:53–65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La multitud llevó a Jesús a la casa del </w:t>
      </w:r>
      <w:r>
        <w:rPr>
          <w:b/>
          <w:lang w:val="es_ES" w:bidi="es_ES"/>
        </w:rPr>
        <w:t>sumo sacerdote</w:t>
      </w:r>
      <w:r>
        <w:rPr>
          <w:lang w:val="es_ES" w:bidi="es_ES"/>
        </w:rPr>
        <w:t xml:space="preserve">. Los sacerdotes en la religión judía conectaban al pueblo con Dios haciendo sacrificios por ellos a Dios, educando al pueblo y cuidando del templo de Dios. Los sacerdotes eran representantes de Dios para su pueblo y representantes de su pueblo para Dios. El sumo sacerdote era la cabeza religiosa de Israel. Él hacía sacrificios especiales por el pueblo judío. El sumo sacerdote lideró a toda la corte religiosa de la ley judía. Usen la misma palabra o frase para sacerdote que en los pasajes anteriores, y para "sumo sacerdote" incluyan una palabra que signifique "liderar". Para obtener más información sobre </w:t>
      </w:r>
      <w:r>
        <w:rPr>
          <w:lang w:val="es_ES" w:bidi="es_ES"/>
        </w:rPr>
        <w:t>sacerdote</w:t>
      </w:r>
      <w:r>
        <w:rPr>
          <w:lang w:val="es_ES" w:bidi="es_ES"/>
        </w:rPr>
        <w:t>, consulten el Glosario Principal.</w:t>
      </w:r>
    </w:p>
    <w:p>
      <w:pPr/>
      <w:r>
        <w:rPr>
          <w:lang w:val="es_ES" w:bidi="es_ES"/>
        </w:rPr>
      </w:r>
      <w:r>
        <w:rPr>
          <w:lang w:val="es_ES" w:bidi="es_ES"/>
        </w:rPr>
        <w:t xml:space="preserve">Los principales sacerdotes, </w:t>
      </w:r>
      <w:r>
        <w:rPr>
          <w:lang w:val="es_ES" w:bidi="es_ES"/>
        </w:rPr>
        <w:t>ancianos</w:t>
      </w:r>
      <w:r>
        <w:rPr>
          <w:lang w:val="es_ES" w:bidi="es_ES"/>
        </w:rPr>
        <w:t xml:space="preserve"> y </w:t>
      </w:r>
      <w:r>
        <w:rPr>
          <w:lang w:val="es_ES" w:bidi="es_ES"/>
        </w:rPr>
        <w:t>maestros de la ley</w:t>
      </w:r>
      <w:r>
        <w:rPr>
          <w:lang w:val="es_ES" w:bidi="es_ES"/>
        </w:rPr>
        <w:t xml:space="preserve"> estaban reunidos en la casa del sumo sacerdote. Usen las mismas palabras o frases para estos grupos de hombres que en los pasajes anteriores y recuerden que cada término se encuentra en el Glosario Principal.</w:t>
      </w:r>
    </w:p>
    <w:p>
      <w:pPr/>
      <w:r>
        <w:rPr>
          <w:lang w:val="es_ES" w:bidi="es_ES"/>
        </w:rPr>
      </w:r>
      <w:r>
        <w:rPr>
          <w:lang w:val="es_ES" w:bidi="es_ES"/>
        </w:rPr>
        <w:t xml:space="preserve">Pedro los siguió a distancia y entró en el patio del sumo sacerdote. Un </w:t>
      </w:r>
      <w:r>
        <w:rPr>
          <w:b/>
          <w:lang w:val="es_ES" w:bidi="es_ES"/>
        </w:rPr>
        <w:t>patio</w:t>
      </w:r>
      <w:r>
        <w:rPr>
          <w:lang w:val="es_ES" w:bidi="es_ES"/>
        </w:rPr>
        <w:t xml:space="preserve"> es un área cerrada por todos los lados por edificios, pero abierta al cielo. Una casa grande podía tener varias habitaciones construidas alrededor de un espacio abierto.</w:t>
      </w:r>
    </w:p>
    <w:p>
      <w:pPr/>
      <w:r>
        <w:rPr>
          <w:lang w:val="es_ES" w:bidi="es_ES"/>
        </w:rPr>
      </w:r>
      <w:r>
        <w:rPr>
          <w:lang w:val="es_ES" w:bidi="es_ES"/>
        </w:rPr>
        <w:t xml:space="preserve">Deténganse aquí y conversen sobre qué palabra o frase usarán para </w:t>
      </w:r>
      <w:r>
        <w:rPr>
          <w:b/>
          <w:lang w:val="es_ES" w:bidi="es_ES"/>
        </w:rPr>
        <w:t>patio</w:t>
      </w:r>
      <w:r>
        <w:rPr>
          <w:lang w:val="es_ES" w:bidi="es_ES"/>
        </w:rPr>
        <w:t>. Pausen este audio aquí.</w:t>
      </w:r>
    </w:p>
    <w:p>
      <w:pPr/>
      <w:r>
        <w:rPr>
          <w:lang w:val="es_ES" w:bidi="es_ES"/>
        </w:rPr>
      </w:r>
      <w:r>
        <w:rPr>
          <w:lang w:val="es_ES" w:bidi="es_ES"/>
        </w:rPr>
        <w:t xml:space="preserve">Los guardias se estaban calentando alrededor de un fuego. Pedro se unió a ellos. Los </w:t>
      </w:r>
      <w:r>
        <w:rPr>
          <w:b/>
          <w:lang w:val="es_ES" w:bidi="es_ES"/>
        </w:rPr>
        <w:t>guardias</w:t>
      </w:r>
      <w:r>
        <w:rPr>
          <w:lang w:val="es_ES" w:bidi="es_ES"/>
        </w:rPr>
        <w:t xml:space="preserve"> eran siervos del sumo sacerdote y ayudaban a guardar el templo. Usen la misma palabra o frase para guardias que en los pasajes anteriores. </w:t>
      </w:r>
    </w:p>
    <w:p>
      <w:pPr/>
      <w:r>
        <w:rPr>
          <w:lang w:val="es_ES" w:bidi="es_ES"/>
        </w:rPr>
      </w:r>
      <w:r>
        <w:rPr>
          <w:lang w:val="es_ES" w:bidi="es_ES"/>
        </w:rPr>
        <w:t xml:space="preserve">Dentro de la casa, el </w:t>
      </w:r>
      <w:r>
        <w:rPr>
          <w:b/>
          <w:lang w:val="es_ES" w:bidi="es_ES"/>
        </w:rPr>
        <w:t>sumo consejo</w:t>
      </w:r>
      <w:r>
        <w:rPr>
          <w:lang w:val="es_ES" w:bidi="es_ES"/>
        </w:rPr>
        <w:t xml:space="preserve"> estaba tratando de encontrar evidencia para sentenciar a Jesús a muerte. El sumo consejo se llama el </w:t>
      </w:r>
      <w:r>
        <w:rPr>
          <w:b/>
          <w:lang w:val="es_ES" w:bidi="es_ES"/>
        </w:rPr>
        <w:t>Sanedrín</w:t>
      </w:r>
      <w:r>
        <w:rPr>
          <w:lang w:val="es_ES" w:bidi="es_ES"/>
        </w:rPr>
        <w:t xml:space="preserve"> y está formado por los principales sacerdotes, los ancianos y los maestros de la ley. Este grupo escuchó los casos de la corte y emitió juicio basado en la ley religiosa. Para obtener más información sobre el </w:t>
      </w:r>
      <w:r>
        <w:rPr>
          <w:lang w:val="es_ES" w:bidi="es_ES"/>
        </w:rPr>
        <w:t>Sanedrín</w:t>
      </w:r>
      <w:r>
        <w:rPr>
          <w:lang w:val="es_ES" w:bidi="es_ES"/>
        </w:rPr>
        <w:t>, consulten el Glosario Principal.</w:t>
      </w:r>
    </w:p>
    <w:p>
      <w:pPr/>
      <w:r>
        <w:rPr>
          <w:lang w:val="es_ES" w:bidi="es_ES"/>
        </w:rPr>
      </w:r>
      <w:r>
        <w:rPr>
          <w:lang w:val="es_ES" w:bidi="es_ES"/>
        </w:rPr>
        <w:t xml:space="preserve">Algunas personas se pusieron de pie para decir que Jesús dijo: "Destruiré este </w:t>
      </w:r>
      <w:r>
        <w:rPr>
          <w:b/>
          <w:lang w:val="es_ES" w:bidi="es_ES"/>
        </w:rPr>
        <w:t>templo</w:t>
      </w:r>
      <w:r>
        <w:rPr>
          <w:lang w:val="es_ES" w:bidi="es_ES"/>
        </w:rPr>
        <w:t xml:space="preserve"> y lo reconstruiré en tres días". Usen la misma palabra o frase para templo que han usado en los pasajes anteriores y recuerden que </w:t>
      </w:r>
      <w:r>
        <w:rPr>
          <w:lang w:val="es_ES" w:bidi="es_ES"/>
        </w:rPr>
        <w:t>templo</w:t>
      </w:r>
      <w:r>
        <w:rPr>
          <w:lang w:val="es_ES" w:bidi="es_ES"/>
        </w:rPr>
        <w:t xml:space="preserve"> está en el Glosario Principal.</w:t>
      </w:r>
    </w:p>
    <w:p>
      <w:pPr/>
      <w:r>
        <w:rPr>
          <w:lang w:val="es_ES" w:bidi="es_ES"/>
        </w:rPr>
      </w:r>
      <w:r>
        <w:rPr>
          <w:lang w:val="es_ES" w:bidi="es_ES"/>
        </w:rPr>
        <w:t xml:space="preserve">El sumo sacerdote preguntó: "¿Eres tú el </w:t>
      </w:r>
      <w:r>
        <w:rPr>
          <w:b/>
          <w:lang w:val="es_ES" w:bidi="es_ES"/>
        </w:rPr>
        <w:t>Mesías</w:t>
      </w:r>
      <w:r>
        <w:rPr>
          <w:lang w:val="es_ES" w:bidi="es_ES"/>
        </w:rPr>
        <w:t xml:space="preserve">, el </w:t>
      </w:r>
      <w:r>
        <w:rPr>
          <w:b/>
          <w:lang w:val="es_ES" w:bidi="es_ES"/>
        </w:rPr>
        <w:t>Hijo del Bendito</w:t>
      </w:r>
      <w:r>
        <w:rPr>
          <w:lang w:val="es_ES" w:bidi="es_ES"/>
        </w:rPr>
        <w:t xml:space="preserve">?" Usen la misma palabra para Mesías que han usado en los pasajes anteriores y recuerden que </w:t>
      </w:r>
      <w:r>
        <w:rPr>
          <w:lang w:val="es_ES" w:bidi="es_ES"/>
        </w:rPr>
        <w:t>Mesías</w:t>
      </w:r>
      <w:r>
        <w:rPr>
          <w:lang w:val="es_ES" w:bidi="es_ES"/>
        </w:rPr>
        <w:t xml:space="preserve"> está en el Glosario Principal. El "Hijo del Bendito" se refiere al Hijo de Dios. "Bienaventurado" o "Bendito" también se puede traducir como "el honrado" o "el que debe ser alabado".</w:t>
      </w:r>
    </w:p>
    <w:p>
      <w:pPr/>
      <w:r>
        <w:rPr>
          <w:lang w:val="es_ES" w:bidi="es_ES"/>
        </w:rPr>
      </w:r>
      <w:r>
        <w:rPr>
          <w:lang w:val="es_ES" w:bidi="es_ES"/>
        </w:rPr>
        <w:t xml:space="preserve">Jesús dice: "Yo soy", o "Yo soy el Mesías". Entonces continúa diciendo: "Y verán al </w:t>
      </w:r>
      <w:r>
        <w:rPr>
          <w:b/>
          <w:lang w:val="es_ES" w:bidi="es_ES"/>
        </w:rPr>
        <w:t>Hijo del Hombre</w:t>
      </w:r>
      <w:r>
        <w:rPr>
          <w:lang w:val="es_ES" w:bidi="es_ES"/>
        </w:rPr>
        <w:t xml:space="preserve"> sentado en el lugar de honor a la </w:t>
      </w:r>
      <w:r>
        <w:rPr>
          <w:b/>
          <w:lang w:val="es_ES" w:bidi="es_ES"/>
        </w:rPr>
        <w:t>derecha de Dios</w:t>
      </w:r>
      <w:r>
        <w:rPr>
          <w:lang w:val="es_ES" w:bidi="es_ES"/>
        </w:rPr>
        <w:t xml:space="preserve">". Usen la misma palabra o frase para Hijo del Hombre que han usado anteriormente y recuerden que </w:t>
      </w:r>
      <w:r>
        <w:rPr>
          <w:lang w:val="es_ES" w:bidi="es_ES"/>
        </w:rPr>
        <w:t>Hijo del Hombre</w:t>
      </w:r>
      <w:r>
        <w:rPr>
          <w:lang w:val="es_ES" w:bidi="es_ES"/>
        </w:rPr>
        <w:t xml:space="preserve"> está en el Glosario Principal. Las personas que se sientan a "la derecha de Dios" son personas que se sientan en un lugar de honor.</w:t>
      </w:r>
    </w:p>
    <w:p>
      <w:pPr/>
      <w:r>
        <w:rPr>
          <w:lang w:val="es_ES" w:bidi="es_ES"/>
        </w:rPr>
      </w:r>
      <w:r>
        <w:rPr>
          <w:lang w:val="es_ES" w:bidi="es_ES"/>
        </w:rPr>
        <w:t xml:space="preserve">Jesús dice que vendrá en las nubes del </w:t>
      </w:r>
      <w:r>
        <w:rPr>
          <w:b/>
          <w:lang w:val="es_ES" w:bidi="es_ES"/>
        </w:rPr>
        <w:t>cielo</w:t>
      </w:r>
      <w:r>
        <w:rPr>
          <w:lang w:val="es_ES" w:bidi="es_ES"/>
        </w:rPr>
        <w:t xml:space="preserve">. Esto significa que Jesús vendrá con la gloria y el poder de Dios. Usen la misma palabra para cielo que han usado en los pasajes anteriores y recuerden que </w:t>
      </w:r>
      <w:r>
        <w:rPr>
          <w:lang w:val="es_ES" w:bidi="es_ES"/>
        </w:rPr>
        <w:t>cielo</w:t>
      </w:r>
      <w:r>
        <w:rPr>
          <w:lang w:val="es_ES" w:bidi="es_ES"/>
        </w:rPr>
        <w:t xml:space="preserve"> está en el Glosario Principal.</w:t>
      </w:r>
    </w:p>
    <w:p>
      <w:pPr/>
      <w:r>
        <w:rPr>
          <w:lang w:val="es_ES" w:bidi="es_ES"/>
        </w:rPr>
      </w:r>
      <w:r>
        <w:rPr>
          <w:lang w:val="es_ES" w:bidi="es_ES"/>
        </w:rPr>
        <w:t xml:space="preserve">El sumo sacerdote dijo que Jesús habló blasfemia. </w:t>
      </w:r>
      <w:r>
        <w:rPr>
          <w:b/>
          <w:lang w:val="es_ES" w:bidi="es_ES"/>
        </w:rPr>
        <w:t>Blasfemia</w:t>
      </w:r>
      <w:r>
        <w:rPr>
          <w:lang w:val="es_ES" w:bidi="es_ES"/>
        </w:rPr>
        <w:t xml:space="preserve"> es cuando alguien dice o hace algo que deshonra a Dios y hace que Dios sea menos majestuoso. Usen la misma palabra o frase para blasfemia que han usado en los pasajes anteriores. Para más información sobre </w:t>
      </w:r>
      <w:r>
        <w:rPr>
          <w:lang w:val="es_ES" w:bidi="es_ES"/>
        </w:rPr>
        <w:t>blasfemia</w:t>
      </w:r>
      <w:r>
        <w:rPr>
          <w:lang w:val="es_ES" w:bidi="es_ES"/>
        </w:rPr>
        <w:t>, consulten el Glosario Principal.</w:t>
      </w:r>
    </w:p>
    <w:p>
      <w:pPr/>
      <w:r>
        <w:rPr>
          <w:lang w:val="es_ES" w:bidi="es_ES"/>
        </w:rPr>
      </w:r>
      <w:r>
        <w:rPr>
          <w:lang w:val="es_ES" w:bidi="es_ES"/>
        </w:rPr>
        <w:t xml:space="preserve">Después de que los líderes religiosos dicen que Jesús es culpable, escupen en él, lo vendan, lo golpean y le piden que profetice. </w:t>
      </w:r>
      <w:r>
        <w:rPr>
          <w:b/>
          <w:lang w:val="es_ES" w:bidi="es_ES"/>
        </w:rPr>
        <w:t>Profetizar</w:t>
      </w:r>
      <w:r>
        <w:rPr>
          <w:lang w:val="es_ES" w:bidi="es_ES"/>
        </w:rPr>
        <w:t xml:space="preserve"> significa traer un mensaje de Dios. En este caso, los líderes religiosos están pidiendo a Jesús que les diga quién lo ha golpeado. Usen la misma palabra o frase para profecía que han usado en los pasajes anteriores y recuerden que </w:t>
      </w:r>
      <w:r>
        <w:rPr>
          <w:lang w:val="es_ES" w:bidi="es_ES"/>
        </w:rPr>
        <w:t>profeta</w:t>
      </w:r>
      <w:r>
        <w:rPr>
          <w:lang w:val="es_ES" w:bidi="es_ES"/>
        </w:rPr>
        <w:t>, es el nombre de la persona que profetiza,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14:66–72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14:66–72 y pónganlo en sus corazones.</w:t>
      </w:r>
    </w:p>
    <w:p>
      <w:pPr/>
      <w:r>
        <w:rPr>
          <w:lang w:val="es_ES" w:bidi="es_ES"/>
        </w:rPr>
      </w:r>
      <w:r>
        <w:rPr>
          <w:lang w:val="es_ES" w:bidi="es_ES"/>
        </w:rPr>
        <w:t>Escuchen una versión en audio de Marcos 14:66–72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14:66–72 en la traducción que sea más fácil de entender.</w:t>
      </w:r>
    </w:p>
    <w:p>
      <w:pPr/>
      <w:r>
        <w:rPr>
          <w:lang w:val="es_ES" w:bidi="es_ES"/>
        </w:rPr>
      </w:r>
      <w:r>
        <w:rPr>
          <w:lang w:val="es_ES" w:bidi="es_ES"/>
        </w:rPr>
        <w:t>Marcos regresa a la historia que está sucediendo al mismo tiempo que el juicio de Jesús en el pasaje anterior. El Sanedrín, el tribunal religioso judío, está haciendo preguntas a Jesús. Al mismo tiempo, Pedro está afuera en el patio de "abajo". Esto sugiere que Jesús puede estar en una habitación en el segundo piso de la casa.</w:t>
      </w:r>
    </w:p>
    <w:p>
      <w:pPr/>
      <w:r>
        <w:rPr>
          <w:lang w:val="es_ES" w:bidi="es_ES"/>
        </w:rPr>
      </w:r>
      <w:r>
        <w:rPr>
          <w:lang w:val="es_ES" w:bidi="es_ES"/>
        </w:rPr>
        <w:t>Más temprano esa noche, Pedro le dijo a Jesús que nunca negaría que conoce a Jesús. En esta historia, la profecía de Jesús de que Pedro lo negaría se hace realidad.</w:t>
      </w:r>
    </w:p>
    <w:p>
      <w:pPr/>
      <w:r>
        <w:rPr>
          <w:lang w:val="es_ES" w:bidi="es_ES"/>
        </w:rPr>
      </w:r>
      <w:r>
        <w:rPr>
          <w:lang w:val="es_ES" w:bidi="es_ES"/>
        </w:rPr>
        <w:t>Las noches en Jerusalén en esta época del año son frías. Hay un fuego ardiendo para mantener a las personas calientes. Pedro está al lado del fuego en el patio junto con otros siervos del sumo sacerdote. Una de las sirvientas del sumo sacerdote entra en el patio. Ella mira a Pedro de cerca. Ella dice: "Tú estabas con Jesús de Nazaret". Las personas no respetaban ni honraban a las personas de Nazaret porque Nazaret era una ciudad pequeña que no era importante, por lo que la mujer probablemente está tratando de insultar a Jesús y a Pedro. No sabemos dónde ella ha visto a Pedro antes, pero de alguna manera, ella lo reconoce. Pedro dice una declaración formal que se usa a menudo en juicios legales: "No sé ni entiendo lo que quieres decir". Pedro está diciendo que no conoce a Jesús. En este punto, Pedro no menciona el nombre de Jesús ni niega directamente lo que la mujer dice, solo responde con un "No sé".</w:t>
      </w:r>
    </w:p>
    <w:p>
      <w:pPr/>
      <w:r>
        <w:rPr>
          <w:lang w:val="es_ES" w:bidi="es_ES"/>
        </w:rPr>
      </w:r>
      <w:r>
        <w:rPr>
          <w:lang w:val="es_ES" w:bidi="es_ES"/>
        </w:rPr>
        <w:t>Deténganse aquí y conversen sobre esta pregunta en grupo: ¿Cómo niegan las personas en su cultura que han hecho algo? ¿Qué tipo de palabras y frases usan cuando las personas les hacen preguntas sobre lo que han hecho cuando quieren decir que no lo han hecho? Pausen este audio aquí.</w:t>
      </w:r>
    </w:p>
    <w:p>
      <w:pPr/>
      <w:r>
        <w:rPr>
          <w:lang w:val="es_ES" w:bidi="es_ES"/>
        </w:rPr>
      </w:r>
      <w:r>
        <w:rPr>
          <w:lang w:val="es_ES" w:bidi="es_ES"/>
        </w:rPr>
        <w:t>Entonces Pedro va a la entrada exterior del patio para alejarse de la sirvienta. Esta es la entrada desde la calle o desde afuera al patio de la casa. Esta no es la entrada a la casa. Normalmente, como hombre, Pedro no tendría miedo de una mujer, pero esta noche, Pedro parece tener mucho miedo. Cuando Pedro se mueve a la entrada del patio, un gallo canta o hace un ruido fuerte como los gallos lo hacen al amanecer. Algunos textos de la Biblia no incluyen este primer canto del gallo. Pueden decidir si quieren incluirlo basándose en lo que las Biblias en su área dicen.</w:t>
      </w:r>
    </w:p>
    <w:p>
      <w:pPr/>
      <w:r>
        <w:rPr>
          <w:lang w:val="es_ES" w:bidi="es_ES"/>
        </w:rPr>
      </w:r>
      <w:r>
        <w:rPr>
          <w:lang w:val="es_ES" w:bidi="es_ES"/>
        </w:rPr>
        <w:t>Deténganse aquí y miren una foto de un gallo en grupo.</w:t>
      </w:r>
    </w:p>
    <w:p>
      <w:pPr/>
      <w:r>
        <w:rPr>
          <w:lang w:val="es_ES" w:bidi="es_ES"/>
        </w:rPr>
      </w:r>
      <w:r>
        <w:rPr>
          <w:lang w:val="es_ES" w:bidi="es_ES"/>
        </w:rPr>
        <w:t>Mire un mapa de Israel que incluya a Jerusalén y la región de Galilea con Nazaret. Pausen este audio aquí.</w:t>
      </w:r>
    </w:p>
    <w:p>
      <w:pPr/>
      <w:r>
        <w:rPr>
          <w:lang w:val="es_ES" w:bidi="es_ES"/>
        </w:rPr>
      </w:r>
      <w:r>
        <w:rPr>
          <w:lang w:val="es_ES" w:bidi="es_ES"/>
        </w:rPr>
        <w:t>Sin embargo, la sirvienta continúa diciendo a las personas: "Este hombre definitivamente es uno de ellos", lo que significa que este hombre es uno de los discípulos o seguidores de Jesús. Pedro responde nuevamente y dice nuevamente que no conoce a Jesús.</w:t>
      </w:r>
    </w:p>
    <w:p>
      <w:pPr/>
      <w:r>
        <w:rPr>
          <w:lang w:val="es_ES" w:bidi="es_ES"/>
        </w:rPr>
      </w:r>
      <w:r>
        <w:rPr>
          <w:lang w:val="es_ES" w:bidi="es_ES"/>
        </w:rPr>
        <w:t>En algún momento después, algunas personas cerca de Pedro dicen: "Tú debes ser uno de los amigos de Jesús, porque eres de Galilea". Las personas de la región de Galilea tenían un acento diferente que las personas de Jerusalén. Cuando Pedro habla, las otras personas en el patio saben que él es de Galilea. Ellos asumen que, como Jesús es de la región de Galilea también, Pedro debe estar con Jesús. Pedro jura, o dice muy fuertemente: "Una maldición sobre mí", o: "¡Que Dios me castigue!" Él entonces dice que no conoce a "este hombre del que están hablando". Pedro ni siquiera dice el nombre de Jesús, solo llama a Jesús "este hombre".</w:t>
      </w:r>
    </w:p>
    <w:p>
      <w:pPr/>
      <w:r>
        <w:rPr>
          <w:lang w:val="es_ES" w:bidi="es_ES"/>
        </w:rPr>
      </w:r>
      <w:r>
        <w:rPr>
          <w:lang w:val="es_ES" w:bidi="es_ES"/>
        </w:rPr>
        <w:t>Deténganse aquí y conversen sobre esta pregunta en grupo: ¿Cómo prometen ustedes de manera muy fuerte en su cultura? ¿Qué palabras o frases usan para negar con fuerza que han hecho algo? Pausen este audio aquí.</w:t>
      </w:r>
    </w:p>
    <w:p>
      <w:pPr/>
      <w:r>
        <w:rPr>
          <w:lang w:val="es_ES" w:bidi="es_ES"/>
        </w:rPr>
      </w:r>
      <w:r>
        <w:rPr>
          <w:lang w:val="es_ES" w:bidi="es_ES"/>
        </w:rPr>
        <w:t>Inmediatamente después de que Pedro dice esto, el gallo canta por segunda vez. En Jerusalén, los gallos parecen cantar tres veces entre la medianoche y 3 de la mañana. El primer gallo a menudo canta alrededor de las 12:30 de la mañana. Este segundo gallo puede haber cantado alrededor de la 1:30 de la mañana. En una hora, Pedro niega a Jesús tres veces, tal como Jesús dijo que lo haría.</w:t>
      </w:r>
    </w:p>
    <w:p>
      <w:pPr/>
      <w:r>
        <w:rPr>
          <w:lang w:val="es_ES" w:bidi="es_ES"/>
        </w:rPr>
      </w:r>
      <w:r>
        <w:rPr>
          <w:lang w:val="es_ES" w:bidi="es_ES"/>
        </w:rPr>
        <w:t>Inmediatamente, o de inmediato, Pedro recuerda las palabras de Jesús: "Antes de que el gallo cante dos veces, tú negarás tres veces que me conoces".</w:t>
      </w:r>
    </w:p>
    <w:p>
      <w:pPr/>
      <w:r>
        <w:rPr>
          <w:lang w:val="es_ES" w:bidi="es_ES"/>
        </w:rPr>
      </w:r>
      <w:r>
        <w:rPr>
          <w:lang w:val="es_ES" w:bidi="es_ES"/>
        </w:rPr>
        <w:t>Pedro "se derrumbó y lloró", lo que significa que Pedro se sintió abrumado de dolor por lo que había hecho y comenzó a llorar muy fuerte. Pedro no podía controlar sus lágrimas. A veces, Marcos no nos dice exactamente cómo termina una historia, y aquí nuevamente en esta historia no sabemos cómo Pedro escapó de la casa del sumo sacerdote.</w:t>
      </w:r>
    </w:p>
    <w:p>
      <w:pPr/>
      <w:r>
        <w:rPr>
          <w:lang w:val="es_ES" w:bidi="es_ES"/>
        </w:rPr>
      </w:r>
      <w:r>
        <w:rPr>
          <w:lang w:val="es_ES" w:bidi="es_ES"/>
        </w:rPr>
        <w:t>Deténganse aquí y conversen sobre esta pregunta en grupo: En su cultura, ¿cómo muestran las personas su dolor o arrepentimiento? Cuenten una historia sobre una vez que alguien mostró lo triste que estaba. ¿Qué hicieron y dijeron?</w:t>
      </w:r>
    </w:p>
    <w:p>
      <w:pPr/>
      <w:r>
        <w:rPr>
          <w:lang w:val="es_ES" w:bidi="es_ES"/>
        </w:rPr>
      </w:r>
      <w:r>
        <w:rPr>
          <w:lang w:val="es_ES" w:bidi="es_ES"/>
        </w:rPr>
        <w:t>¿Cómo dirían en su cultura que alguien está emocionalmente abrumado, triste y llora con fuerza? Pausen este audio aquí.</w:t>
      </w:r>
    </w:p>
    <w:p>
      <w:pPr/>
      <w:r>
        <w:rPr>
          <w:lang w:val="es_ES" w:bidi="es_ES"/>
        </w:rPr>
      </w:r>
      <w:r>
        <w:rPr>
          <w:lang w:val="es_ES" w:bidi="es_ES"/>
        </w:rPr>
        <w:t>Vemos a lo largo de la historia del libro de Marcos que Marcos nos prepara para la negación de Pedro. Él nos hace preguntarnos qué hará Pedro en esta situación. Primero, vemos que Pedro le dice a Jesús que nunca lo negará. Pero entonces Pedro se duerme en el huerto de los olivos. Pero entonces es probablemente Pedro quien corta la oreja del sirviente del sumo sacerdote en el huerto de los olivos. Pedro sigue muy lejos de la multitud mientras ellos llevan a Jesús a la casa del sumo sacerdote. Él quiere estar cerca de Jesús, pero no quiere ser reconocido. Entonces, en una situación muy difícil, Pedro niega a Jesús tres veces, tal como Jesús dijo que lo haría.</w:t>
      </w:r>
    </w:p>
    <w:p>
      <w:pPr/>
      <w:r>
        <w:rPr>
          <w:lang w:val="es_ES" w:bidi="es_ES"/>
        </w:rPr>
      </w:r>
      <w:r>
        <w:rPr>
          <w:lang w:val="es_ES" w:bidi="es_ES"/>
        </w:rPr>
        <w:t>Marcos quiere que su audiencia vea el contraste entre la negación de Jesús por parte de Pedro y la determinación de Jesús de cumplir la tarea que Dios le dio.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14:66–72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Pedro está en el patio debajo de la habitación donde Jesús está con el Sanedrín. Una de las sirvientas pregunta si Pedro está con Jesús de Nazaret. Pedro lo niega. Pedro camina a la entrada del patio. Un gallo canta.</w:t>
      </w:r>
    </w:p>
    <w:p>
      <w:pPr/>
      <w:r>
        <w:rPr>
          <w:lang w:val="es_ES" w:bidi="es_ES"/>
        </w:rPr>
      </w:r>
      <w:r>
        <w:rPr>
          <w:b/>
          <w:lang w:val="es_ES" w:bidi="es_ES"/>
        </w:rPr>
        <w:t>En la segunda escena:</w:t>
      </w:r>
      <w:r>
        <w:rPr>
          <w:lang w:val="es_ES" w:bidi="es_ES"/>
        </w:rPr>
        <w:t xml:space="preserve"> La sirvienta continúa diciendo al pueblo: "Este hombre es una de esas personas que estaban con Jesús". Pedro nuevamente lo niega.</w:t>
      </w:r>
    </w:p>
    <w:p>
      <w:pPr/>
      <w:r>
        <w:rPr>
          <w:lang w:val="es_ES" w:bidi="es_ES"/>
        </w:rPr>
      </w:r>
      <w:r>
        <w:rPr>
          <w:b/>
          <w:lang w:val="es_ES" w:bidi="es_ES"/>
        </w:rPr>
        <w:t>En la tercera escena:</w:t>
      </w:r>
      <w:r>
        <w:rPr>
          <w:lang w:val="es_ES" w:bidi="es_ES"/>
        </w:rPr>
        <w:t xml:space="preserve"> Algún tiempo después, otras personas le dicen a Pedro que él debe ser un amigo de Jesús, porque él también es de la región de Galilea. Pedro lo niega fuertemente. Un segundo gallo canta, y Pedro recuerda que Jesús profetizó que negaría a Jesús tres veces. Pedro llora con profundo dolor.</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La sirvienta</w:t>
      </w:r>
    </w:p>
    <w:p>
      <w:pPr>
        <w:pStyle w:val="ListBullet"/>
        <w:spacing w:line="240" w:lineRule="auto"/>
        <w:ind w:left="720"/>
      </w:pPr>
      <w:r>
        <w:rPr>
          <w:lang w:val="es_ES" w:bidi="es_ES"/>
        </w:rPr>
      </w:r>
      <w:r>
        <w:rPr>
          <w:lang w:val="es_ES" w:bidi="es_ES"/>
        </w:rPr>
        <w:t>Otras personas en el patio, incluidos los sirvientes del sumo sacerdote</w:t>
      </w:r>
    </w:p>
    <w:p>
      <w:pPr>
        <w:pStyle w:val="ListBullet"/>
        <w:spacing w:line="240" w:lineRule="auto"/>
        <w:ind w:left="720"/>
      </w:pPr>
      <w:r>
        <w:rPr>
          <w:lang w:val="es_ES" w:bidi="es_ES"/>
        </w:rPr>
      </w:r>
      <w:r>
        <w:rPr>
          <w:lang w:val="es_ES" w:bidi="es_ES"/>
        </w:rPr>
        <w:t>Dos gallos</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esta historia comienza con "mientras tanto" para mostrar que esta historia sucede al mismo tiempo que la corte suprema judía, el Sanedrín, está hablando con Jesús.</w:t>
      </w:r>
    </w:p>
    <w:p>
      <w:pPr/>
      <w:r>
        <w:rPr>
          <w:lang w:val="es_ES" w:bidi="es_ES"/>
        </w:rPr>
      </w:r>
      <w:r>
        <w:rPr>
          <w:lang w:val="es_ES" w:bidi="es_ES"/>
        </w:rPr>
        <w:t>La casa del sumo sacerdote probablemente tiene dos pisos, con al menos una habitación grande en el nivel superior. Aquí es donde están el Sanedrín y Jesús. La casa tiene un espacio abierto en medio de los edificios de la casa. Los sirvientes construyeron un fuego en el espacio abierto para mantener a las personas calientes. Pedro está al lado del fuego en el espacio abierto con los sirvientes.</w:t>
      </w:r>
    </w:p>
    <w:p>
      <w:pPr/>
      <w:r>
        <w:rPr>
          <w:lang w:val="es_ES" w:bidi="es_ES"/>
        </w:rPr>
      </w:r>
      <w:r>
        <w:rPr>
          <w:lang w:val="es_ES" w:bidi="es_ES"/>
        </w:rPr>
        <w:t>Una sirvienta se acerca al fuego. Ella ve a Pedro. Entonces ella mira a Pedro de cerca y dice: "Tú eras una de las personas que estaban con Jesús de Nazaret".</w:t>
      </w:r>
    </w:p>
    <w:p>
      <w:pPr/>
      <w:r>
        <w:rPr>
          <w:lang w:val="es_ES" w:bidi="es_ES"/>
        </w:rPr>
      </w:r>
      <w:r>
        <w:rPr>
          <w:lang w:val="es_ES" w:bidi="es_ES"/>
        </w:rPr>
        <w:t>Pedro dice: "No sé ni entiendo de lo que estás hablando". Pedro dice que no sabe, y luego Pedro dice que no entiende. Él dice dos cosas que significan lo mismo para repetir la misma idea dos veces, con mucha fuerza. Pedro tiene miedo de admitir que es uno de los discípulos de Jesús, porque no quiere ser arrestado. Entonces Pedro va a la entrada del patio, donde el patio se abre al exterior o a la calle. Un gallo canta.</w:t>
      </w:r>
    </w:p>
    <w:p>
      <w:pPr/>
      <w:r>
        <w:rPr>
          <w:lang w:val="es_ES" w:bidi="es_ES"/>
        </w:rPr>
      </w:r>
      <w:r>
        <w:rPr>
          <w:lang w:val="es_ES" w:bidi="es_ES"/>
        </w:rPr>
        <w:t>La sirvienta continúa diciendo a las personas en el patio que ella piensa que Pedro estaba con Jesús. Pedro lo niega nuevamente.</w:t>
      </w:r>
    </w:p>
    <w:p>
      <w:pPr/>
      <w:r>
        <w:rPr>
          <w:lang w:val="es_ES" w:bidi="es_ES"/>
        </w:rPr>
      </w:r>
      <w:r>
        <w:rPr>
          <w:lang w:val="es_ES" w:bidi="es_ES"/>
        </w:rPr>
        <w:t>Un poco después, tal vez alrededor de una hora después, algunas otras personas le dicen a Pedro: "Tú debes ser una de esas personas que estaban con Jesús, porque eres de Galilea". Pedro jura, o promete muy fuertemente: "Que Dios me castigue si miento. ¡No conozco a este hombre del que estás hablando!"</w:t>
      </w:r>
    </w:p>
    <w:p>
      <w:pPr/>
      <w:r>
        <w:rPr>
          <w:lang w:val="es_ES" w:bidi="es_ES"/>
        </w:rPr>
      </w:r>
      <w:r>
        <w:rPr>
          <w:lang w:val="es_ES" w:bidi="es_ES"/>
        </w:rPr>
        <w:t>Inmediatamente, el gallo canta por segunda vez. Pedro escucha al gallo. Inmediatamente, Pedro recuerda las palabras de Jesús. Jesús no está allí con Pedro, pero Pedro recuerda lo que Jesús le dijo unas horas antes esa noche: "Antes de que el gallo cante dos veces, negarás tres veces que me conoces". Pedro comienza a sollozar, o a llorar con fuerza. Él está abrumado de dolor por lo que ha hecho.</w:t>
      </w:r>
    </w:p>
    <w:p>
      <w:pPr/>
      <w:r>
        <w:rPr>
          <w:lang w:val="es_ES" w:bidi="es_ES"/>
        </w:rPr>
      </w:r>
      <w:r>
        <w:rPr>
          <w:lang w:val="es_ES" w:bidi="es_ES"/>
        </w:rPr>
        <w:t>Ahora, el grupo debe crear una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14:66–72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La sirvienta</w:t>
      </w:r>
    </w:p>
    <w:p>
      <w:pPr>
        <w:pStyle w:val="ListBullet"/>
        <w:spacing w:line="240" w:lineRule="auto"/>
        <w:ind w:left="720"/>
      </w:pPr>
      <w:r>
        <w:rPr>
          <w:lang w:val="es_ES" w:bidi="es_ES"/>
        </w:rPr>
      </w:r>
      <w:r>
        <w:rPr>
          <w:lang w:val="es_ES" w:bidi="es_ES"/>
        </w:rPr>
        <w:t>Otras personas en el patio, incluidos los sirvientes del sumo sacerdote</w:t>
      </w:r>
    </w:p>
    <w:p>
      <w:pPr>
        <w:pStyle w:val="ListBullet"/>
        <w:spacing w:line="240" w:lineRule="auto"/>
        <w:ind w:left="720"/>
      </w:pPr>
      <w:r>
        <w:rPr>
          <w:lang w:val="es_ES" w:bidi="es_ES"/>
        </w:rPr>
      </w:r>
      <w:r>
        <w:rPr>
          <w:lang w:val="es_ES" w:bidi="es_ES"/>
        </w:rPr>
        <w:t>Dos gallos</w:t>
      </w:r>
    </w:p>
    <w:p>
      <w:pPr/>
      <w:r>
        <w:rPr>
          <w:lang w:val="es_ES" w:bidi="es_ES"/>
        </w:rPr>
      </w:r>
      <w:r>
        <w:rPr>
          <w:lang w:val="es_ES" w:bidi="es_ES"/>
        </w:rPr>
        <w:t>En grupo, dramaticen el pasaje dos veces. Deben actuar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dramatiza el pasaje.</w:t>
      </w:r>
    </w:p>
    <w:p>
      <w:pPr/>
      <w:r>
        <w:rPr>
          <w:lang w:val="es_ES" w:bidi="es_ES"/>
        </w:rPr>
      </w:r>
      <w:r>
        <w:rPr>
          <w:lang w:val="es_ES" w:bidi="es_ES"/>
        </w:rPr>
        <w:t>El grupo debe representar este pasaje por segunda vez. En algunos puntos de la obra, detengan la obra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Como esta historia sucede al mismo tiempo que la historia inmediatamente anterior a este juicio de Jesús ante el Sanedrín, consideren también interpretar las dos historias en silencio al mismo tiempo, pero en diferentes partes de la habitación. Un grupo de personas puede interpretar el juicio de Jesús ante el Sanedrín, mientras que el segundo grupo interpreta la negación de Pedro en el patio.</w:t>
      </w:r>
    </w:p>
    <w:p>
      <w:pPr/>
      <w:r>
        <w:rPr>
          <w:lang w:val="es_ES" w:bidi="es_ES"/>
        </w:rPr>
      </w:r>
      <w:r>
        <w:rPr>
          <w:lang w:val="es_ES" w:bidi="es_ES"/>
        </w:rPr>
        <w:t>Pedro está en el patio debajo de la habitación donde Jesús está con el Sanedrín. Pedro está al lado del fuego con los sirvientes del sumo sacerdote porque es una noche fría. Una sirvienta se acerca al fuego. Ella ve a Pedro. Entonces ella mira a Pedro de cerca y dice: "Tú eras una de las personas que estaban con Jesús de Nazaret".</w:t>
      </w:r>
    </w:p>
    <w:p>
      <w:pPr/>
      <w:r>
        <w:rPr>
          <w:lang w:val="es_ES" w:bidi="es_ES"/>
        </w:rPr>
      </w:r>
      <w:r>
        <w:rPr>
          <w:lang w:val="es_ES" w:bidi="es_ES"/>
        </w:rPr>
        <w:t>Pedro dice: "No sé ni entiendo de lo que estás hablando". Entonces Pedro va a la entrada del patio, donde el patio se abre al exterior o a la calle. Un gallo canta.</w:t>
      </w:r>
    </w:p>
    <w:p>
      <w:pPr/>
      <w:r>
        <w:rPr>
          <w:lang w:val="es_ES" w:bidi="es_ES"/>
        </w:rPr>
      </w:r>
      <w:r>
        <w:rPr>
          <w:lang w:val="es_ES" w:bidi="es_ES"/>
        </w:rPr>
        <w:t>Pausen la actuación. Pregúntale a la persona que interpreta a Pedro: "¿Qué estás sintiendo o pensando?" Es posible que escuchen cosas como: "Emociones mezcladas: tengo miedo, pero quiero estar cerca de Jesús", "Estoy asustado porque alguien me reconoció". Pregúntale a la persona que interpreta a la sirvienta: "¿Qué estás sintiendo o pensando?" Es posible que escuchen cosas como: "Solo tengo curiosidad porque él se ve familiar; ¿por qué tiene tanto miedo?" Continúen con la actuación.</w:t>
      </w:r>
    </w:p>
    <w:p>
      <w:pPr/>
      <w:r>
        <w:rPr>
          <w:lang w:val="es_ES" w:bidi="es_ES"/>
        </w:rPr>
      </w:r>
      <w:r>
        <w:rPr>
          <w:lang w:val="es_ES" w:bidi="es_ES"/>
        </w:rPr>
        <w:t>La sirvienta continúa diciendo a las personas en el patio que ella piensa que Pedro estaba con Jesús. Pedro lo niega nuevamente.</w:t>
      </w:r>
    </w:p>
    <w:p>
      <w:pPr/>
      <w:r>
        <w:rPr>
          <w:lang w:val="es_ES" w:bidi="es_ES"/>
        </w:rPr>
      </w:r>
      <w:r>
        <w:rPr>
          <w:lang w:val="es_ES" w:bidi="es_ES"/>
        </w:rPr>
        <w:t>Un poco después, tal vez alrededor de una hora después, algunas otras personas le dicen a Pedro: "Tú debes ser una de esas personas que estaban con Jesús, porque eres de Galilea". Pedro debe jurar, o prometer muy fuertemente: "Que Dios me castigue si miento. ¡No conozco a este hombre del que estás hablando!"</w:t>
      </w:r>
    </w:p>
    <w:p>
      <w:pPr/>
      <w:r>
        <w:rPr>
          <w:lang w:val="es_ES" w:bidi="es_ES"/>
        </w:rPr>
      </w:r>
      <w:r>
        <w:rPr>
          <w:lang w:val="es_ES" w:bidi="es_ES"/>
        </w:rPr>
        <w:t>Pausen la actuación. Pregúntale a la persona que interpreta a Pedro: "¿Qué estás sintiendo o pensando?" Es posible que escuchen cosas como: "Ahora estoy realmente entrando en pánico. No entiendo lo que estoy haciendo, estoy tan asustado". Pregúntale a las personas que están en el patio: "¿Qué están sintiendo o pensando?" Es posible que escuchen cosas como: "Él realmente tiene miedo, ¿por qué tiene miedo?" o "¡Él debe ser culpable!" Continúen con la actuación.</w:t>
      </w:r>
    </w:p>
    <w:p>
      <w:pPr/>
      <w:r>
        <w:rPr>
          <w:lang w:val="es_ES" w:bidi="es_ES"/>
        </w:rPr>
      </w:r>
      <w:r>
        <w:rPr>
          <w:lang w:val="es_ES" w:bidi="es_ES"/>
        </w:rPr>
        <w:t>Inmediatamente, el gallo canta por segunda vez. Pedro escucha al gallo. Inmediatamente, Pedro recuerda las palabras de Jesús. "Antes de que el gallo cante dos veces, negarás tres veces que me conoces". Pedro debe comenzar a sollozar, lo que significa llorar con fuerza. Él está abrumado de dolor por lo que ha hecho.</w:t>
      </w:r>
    </w:p>
    <w:p>
      <w:pPr/>
      <w:r>
        <w:rPr>
          <w:lang w:val="es_ES" w:bidi="es_ES"/>
        </w:rPr>
      </w:r>
      <w:r>
        <w:rPr>
          <w:lang w:val="es_ES" w:bidi="es_ES"/>
        </w:rPr>
        <w:t>Pausen la actuación. Pregúntale a la persona que interpreta a Pedro: "¿Qué estás sintiendo o pensando?" Es posible que escuchen cosas como: "Tan avergonzado de lo que he hecho", "Realmente triste".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14:66–72 en la traducción que sea más fácil de entender.</w:t>
      </w:r>
    </w:p>
    <w:p>
      <w:pPr/>
      <w:r>
        <w:rPr>
          <w:lang w:val="es_ES" w:bidi="es_ES"/>
        </w:rPr>
      </w:r>
      <w:r>
        <w:rPr>
          <w:lang w:val="es_ES" w:bidi="es_ES"/>
        </w:rPr>
        <w:t>En este paso, platiquen con su grupo sobre términos y palabras clave en este pasaje.</w:t>
      </w:r>
    </w:p>
    <w:p>
      <w:pPr/>
      <w:r>
        <w:rPr>
          <w:lang w:val="es_ES" w:bidi="es_ES"/>
        </w:rPr>
      </w:r>
      <w:r>
        <w:rPr>
          <w:lang w:val="es_ES" w:bidi="es_ES"/>
        </w:rPr>
        <w:t xml:space="preserve">Pedro está en el </w:t>
      </w:r>
      <w:r>
        <w:rPr>
          <w:b/>
          <w:lang w:val="es_ES" w:bidi="es_ES"/>
        </w:rPr>
        <w:t>patio</w:t>
      </w:r>
      <w:r>
        <w:rPr>
          <w:lang w:val="es_ES" w:bidi="es_ES"/>
        </w:rPr>
        <w:t xml:space="preserve"> del sumo sacerdote. Un </w:t>
      </w:r>
      <w:r>
        <w:rPr>
          <w:b/>
          <w:lang w:val="es_ES" w:bidi="es_ES"/>
        </w:rPr>
        <w:t>patio</w:t>
      </w:r>
      <w:r>
        <w:rPr>
          <w:lang w:val="es_ES" w:bidi="es_ES"/>
        </w:rPr>
        <w:t xml:space="preserve"> es un área cerrada por todos los lados por edificios, pero abierta al cielo. Una casa grande podría tener varias habitaciones construidas alrededor de un espacio abierto. Usen la misma palabra o frase para </w:t>
      </w:r>
      <w:r>
        <w:rPr>
          <w:b/>
          <w:lang w:val="es_ES" w:bidi="es_ES"/>
        </w:rPr>
        <w:t>patio</w:t>
      </w:r>
      <w:r>
        <w:rPr>
          <w:lang w:val="es_ES" w:bidi="es_ES"/>
        </w:rPr>
        <w:t xml:space="preserve"> que han usado en los pasajes anteriores.</w:t>
      </w:r>
    </w:p>
    <w:p>
      <w:pPr/>
      <w:r>
        <w:rPr>
          <w:lang w:val="es_ES" w:bidi="es_ES"/>
        </w:rPr>
      </w:r>
      <w:r>
        <w:rPr>
          <w:lang w:val="es_ES" w:bidi="es_ES"/>
        </w:rPr>
        <w:t>Deténganse aquí y conversen en equipo: En su cultura, ¿cómo se construyen sus casas? ¿Tienen espacios abiertos en sus casas y alrededor de ellas? ¿Cómo describirían este espacio en su idioma? Pausen este audio aquí.</w:t>
      </w:r>
    </w:p>
    <w:p>
      <w:pPr/>
      <w:r>
        <w:rPr>
          <w:lang w:val="es_ES" w:bidi="es_ES"/>
        </w:rPr>
      </w:r>
      <w:r>
        <w:rPr>
          <w:lang w:val="es_ES" w:bidi="es_ES"/>
        </w:rPr>
        <w:t xml:space="preserve">Una </w:t>
      </w:r>
      <w:r>
        <w:rPr>
          <w:b/>
          <w:lang w:val="es_ES" w:bidi="es_ES"/>
        </w:rPr>
        <w:t>sirvienta</w:t>
      </w:r>
      <w:r>
        <w:rPr>
          <w:lang w:val="es_ES" w:bidi="es_ES"/>
        </w:rPr>
        <w:t xml:space="preserve"> vino al fuego. Una </w:t>
      </w:r>
      <w:r>
        <w:rPr>
          <w:b/>
          <w:lang w:val="es_ES" w:bidi="es_ES"/>
        </w:rPr>
        <w:t>sirvienta</w:t>
      </w:r>
      <w:r>
        <w:rPr>
          <w:lang w:val="es_ES" w:bidi="es_ES"/>
        </w:rPr>
        <w:t xml:space="preserve"> es una esclava que probablemente trabaja en la casa. No sabemos qué edad tenía ella. El sumo sacerdote probablemente tenía varias mujeres que trabajaban en su casa para ayudar a limpiar, cocinar y cuidar de la casa.</w:t>
      </w:r>
    </w:p>
    <w:p>
      <w:pPr/>
      <w:r>
        <w:rPr>
          <w:lang w:val="es_ES" w:bidi="es_ES"/>
        </w:rPr>
      </w:r>
      <w:r>
        <w:rPr>
          <w:lang w:val="es_ES" w:bidi="es_ES"/>
        </w:rPr>
        <w:t xml:space="preserve">Deténganse aquí y conversen en grupo sobre qué palabra o frase usarán para </w:t>
      </w:r>
      <w:r>
        <w:rPr>
          <w:b/>
          <w:lang w:val="es_ES" w:bidi="es_ES"/>
        </w:rPr>
        <w:t>sirvientas</w:t>
      </w:r>
      <w:r>
        <w:rPr>
          <w:lang w:val="es_ES" w:bidi="es_ES"/>
        </w:rPr>
        <w:t>: ¿Tienen una palabra para mujeres que trabajan en una casa como sirvientas, cocinando, limpiando y haciendo tareas domésticas? Pausen este audio aquí.</w:t>
      </w:r>
    </w:p>
    <w:p>
      <w:pPr/>
      <w:r>
        <w:rPr>
          <w:lang w:val="es_ES" w:bidi="es_ES"/>
        </w:rPr>
      </w:r>
      <w:r>
        <w:rPr>
          <w:lang w:val="es_ES" w:bidi="es_ES"/>
        </w:rPr>
        <w:t xml:space="preserve">La mujer llamó a Jesús de </w:t>
      </w:r>
      <w:r>
        <w:rPr>
          <w:b/>
          <w:lang w:val="es_ES" w:bidi="es_ES"/>
        </w:rPr>
        <w:t>Nazareno. Nazareno</w:t>
      </w:r>
      <w:r>
        <w:rPr>
          <w:lang w:val="es_ES" w:bidi="es_ES"/>
        </w:rPr>
        <w:t xml:space="preserve"> significa alguien de la ciudad de Nazaret, en Galilea. Las personas a menudo no respetaban a las personas de Nazaret, así que ella mostró una falta de respeto cuando llamó a Jesús un nazareno, o dijo: "Jesús, ese hombre de Nazaret". Para más información sobre Nazaret, vean el Glosario Principal.</w:t>
      </w:r>
    </w:p>
    <w:p>
      <w:pPr/>
      <w:r>
        <w:rPr>
          <w:lang w:val="es_ES" w:bidi="es_ES"/>
        </w:rPr>
      </w:r>
      <w:r>
        <w:rPr>
          <w:lang w:val="es_ES" w:bidi="es_ES"/>
        </w:rPr>
        <w:t xml:space="preserve">Pedro </w:t>
      </w:r>
      <w:r>
        <w:rPr>
          <w:b/>
          <w:lang w:val="es_ES" w:bidi="es_ES"/>
        </w:rPr>
        <w:t>negó</w:t>
      </w:r>
      <w:r>
        <w:rPr>
          <w:lang w:val="es_ES" w:bidi="es_ES"/>
        </w:rPr>
        <w:t xml:space="preserve"> que conocía a Jesús, lo que significa que Pedro dijo que no conoce a Jesús. </w:t>
      </w:r>
      <w:r>
        <w:rPr>
          <w:b/>
          <w:lang w:val="es_ES" w:bidi="es_ES"/>
        </w:rPr>
        <w:t>Negar</w:t>
      </w:r>
      <w:r>
        <w:rPr>
          <w:lang w:val="es_ES" w:bidi="es_ES"/>
        </w:rPr>
        <w:t xml:space="preserve"> algo significa decir que lo que alguien dice no es verdad. Usen la misma palabra o frase para </w:t>
      </w:r>
      <w:r>
        <w:rPr>
          <w:b/>
          <w:lang w:val="es_ES" w:bidi="es_ES"/>
        </w:rPr>
        <w:t>negar</w:t>
      </w:r>
      <w:r>
        <w:rPr>
          <w:lang w:val="es_ES" w:bidi="es_ES"/>
        </w:rPr>
        <w:t xml:space="preserve"> o </w:t>
      </w:r>
      <w:r>
        <w:rPr>
          <w:b/>
          <w:lang w:val="es_ES" w:bidi="es_ES"/>
        </w:rPr>
        <w:t>denegar</w:t>
      </w:r>
      <w:r>
        <w:rPr>
          <w:lang w:val="es_ES" w:bidi="es_ES"/>
        </w:rPr>
        <w:t xml:space="preserve"> que han usado en los pasajes anteriores.</w:t>
      </w:r>
    </w:p>
    <w:p>
      <w:pPr/>
      <w:r>
        <w:rPr>
          <w:lang w:val="es_ES" w:bidi="es_ES"/>
        </w:rPr>
      </w:r>
      <w:r>
        <w:rPr>
          <w:lang w:val="es_ES" w:bidi="es_ES"/>
        </w:rPr>
        <w:t xml:space="preserve">Pedro se mudó a la </w:t>
      </w:r>
      <w:r>
        <w:rPr>
          <w:b/>
          <w:lang w:val="es_ES" w:bidi="es_ES"/>
        </w:rPr>
        <w:t>entrada exterior del patio,</w:t>
      </w:r>
      <w:r>
        <w:rPr>
          <w:lang w:val="es_ES" w:bidi="es_ES"/>
        </w:rPr>
        <w:t xml:space="preserve"> o a la </w:t>
      </w:r>
      <w:r>
        <w:rPr>
          <w:b/>
          <w:lang w:val="es_ES" w:bidi="es_ES"/>
        </w:rPr>
        <w:t>entrada</w:t>
      </w:r>
      <w:r>
        <w:rPr>
          <w:lang w:val="es_ES" w:bidi="es_ES"/>
        </w:rPr>
        <w:t xml:space="preserve"> del patio. Esta es la entrada desde la calle o desde afuera al patio de la casa. Esta no es la entrada a la casa.</w:t>
      </w:r>
    </w:p>
    <w:p>
      <w:pPr/>
      <w:r>
        <w:rPr>
          <w:lang w:val="es_ES" w:bidi="es_ES"/>
        </w:rPr>
      </w:r>
      <w:r>
        <w:rPr>
          <w:lang w:val="es_ES" w:bidi="es_ES"/>
        </w:rPr>
        <w:t xml:space="preserve">Justo entonces, cuando Pedro se movió a la entrada exterior del patio, un </w:t>
      </w:r>
      <w:r>
        <w:rPr>
          <w:b/>
          <w:lang w:val="es_ES" w:bidi="es_ES"/>
        </w:rPr>
        <w:t>gallo cantó.</w:t>
      </w:r>
      <w:r>
        <w:rPr>
          <w:lang w:val="es_ES" w:bidi="es_ES"/>
        </w:rPr>
        <w:t xml:space="preserve"> Un gallo es un ave macho que hace un ruido fuerte en algún momento antes del amanecer. En Jerusalén en este momento, los gallos normalmente cantaban unas tres veces entre la medianoche y 3 de la mañana. Usen la misma palabra o frase para gallo que han usado en los pasajes anteriores.</w:t>
      </w:r>
    </w:p>
    <w:p>
      <w:pPr/>
      <w:r>
        <w:rPr>
          <w:lang w:val="es_ES" w:bidi="es_ES"/>
        </w:rPr>
      </w:r>
      <w:r>
        <w:rPr>
          <w:lang w:val="es_ES" w:bidi="es_ES"/>
        </w:rPr>
        <w:t>Deténganse aquí y muestren a su equipo de traducción una foto de un gallo. Pausen este audio aquí.</w:t>
      </w:r>
    </w:p>
    <w:p>
      <w:pPr/>
      <w:r>
        <w:rPr>
          <w:lang w:val="es_ES" w:bidi="es_ES"/>
        </w:rPr>
      </w:r>
      <w:r>
        <w:rPr>
          <w:lang w:val="es_ES" w:bidi="es_ES"/>
        </w:rPr>
        <w:t xml:space="preserve">Algunas de las otras personas dijeron a Pedro: "Tú debes ser un compañero de Jesús, porque eres un </w:t>
      </w:r>
      <w:r>
        <w:rPr>
          <w:b/>
          <w:lang w:val="es_ES" w:bidi="es_ES"/>
        </w:rPr>
        <w:t>galileo</w:t>
      </w:r>
      <w:r>
        <w:rPr>
          <w:lang w:val="es_ES" w:bidi="es_ES"/>
        </w:rPr>
        <w:t xml:space="preserve">". </w:t>
      </w:r>
      <w:r>
        <w:rPr>
          <w:b/>
          <w:lang w:val="es_ES" w:bidi="es_ES"/>
        </w:rPr>
        <w:t>Galileo</w:t>
      </w:r>
      <w:r>
        <w:rPr>
          <w:lang w:val="es_ES" w:bidi="es_ES"/>
        </w:rPr>
        <w:t xml:space="preserve"> se refiere a alguien de la región o área de Galilea. Nazaret era una de las ciudades de Galilea. Usen la misma palabra o frase para Galilea que han usado en los pasajes anteriores. Para obtener más información sobre </w:t>
      </w:r>
      <w:r>
        <w:rPr>
          <w:b/>
          <w:lang w:val="es_ES" w:bidi="es_ES"/>
        </w:rPr>
        <w:t>Galilea</w:t>
      </w:r>
      <w:r>
        <w:rPr>
          <w:lang w:val="es_ES" w:bidi="es_ES"/>
        </w:rPr>
        <w:t>, consulten el Glosario Principal.</w:t>
      </w:r>
    </w:p>
    <w:p>
      <w:pPr/>
      <w:r>
        <w:rPr>
          <w:lang w:val="es_ES" w:bidi="es_ES"/>
        </w:rPr>
      </w:r>
      <w:r>
        <w:rPr>
          <w:lang w:val="es_ES" w:bidi="es_ES"/>
        </w:rPr>
        <w:t>Deténganse aquí y nuevamente muestren el mapa de Israel que incluye a Jerusalén y la región de Galilea con Nazaret. Pausen este audio aquí.</w:t>
      </w:r>
    </w:p>
    <w:p>
      <w:pPr/>
      <w:r>
        <w:rPr>
          <w:lang w:val="es_ES" w:bidi="es_ES"/>
        </w:rPr>
      </w:r>
      <w:r>
        <w:rPr>
          <w:lang w:val="es_ES" w:bidi="es_ES"/>
        </w:rPr>
        <w:t xml:space="preserve">Pedro respondió con fuerza. Pedro </w:t>
      </w:r>
      <w:r>
        <w:rPr>
          <w:b/>
          <w:lang w:val="es_ES" w:bidi="es_ES"/>
        </w:rPr>
        <w:t>jura,</w:t>
      </w:r>
      <w:r>
        <w:rPr>
          <w:lang w:val="es_ES" w:bidi="es_ES"/>
        </w:rPr>
        <w:t xml:space="preserve"> lo que significa que prometió de manera solemne y seriamente que estaba diciendo la verdad. Pedro dijo: "</w:t>
      </w:r>
      <w:r>
        <w:rPr>
          <w:b/>
          <w:lang w:val="es_ES" w:bidi="es_ES"/>
        </w:rPr>
        <w:t>Una maldición sobre mí",</w:t>
      </w:r>
      <w:r>
        <w:rPr>
          <w:lang w:val="es_ES" w:bidi="es_ES"/>
        </w:rPr>
        <w:t xml:space="preserve"> o él "</w:t>
      </w:r>
      <w:r>
        <w:rPr>
          <w:b/>
          <w:lang w:val="es_ES" w:bidi="es_ES"/>
        </w:rPr>
        <w:t>llamó maldiciones sobre sí mismo</w:t>
      </w:r>
      <w:r>
        <w:rPr>
          <w:lang w:val="es_ES" w:bidi="es_ES"/>
        </w:rPr>
        <w:t xml:space="preserve">". Esto significa que le pidió a Dios que lo castigara si mintiera. Usen la misma palabra o frase para maldición que han usado en los pasajes anteriores. Para más información sobre </w:t>
      </w:r>
      <w:r>
        <w:rPr>
          <w:b/>
          <w:lang w:val="es_ES" w:bidi="es_ES"/>
        </w:rPr>
        <w:t>maldición</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15:1–15</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15:1–15 y pónganlo en sus corazones.</w:t>
      </w:r>
    </w:p>
    <w:p>
      <w:pPr/>
      <w:r>
        <w:rPr>
          <w:lang w:val="es_ES" w:bidi="es_ES"/>
        </w:rPr>
      </w:r>
      <w:r>
        <w:rPr>
          <w:lang w:val="es_ES" w:bidi="es_ES"/>
        </w:rPr>
        <w:t>Escuchen una versión en audio de Marcos 15:1–15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15:1–15 en la traducción que sea más fácil de entender.</w:t>
      </w:r>
    </w:p>
    <w:p>
      <w:pPr/>
      <w:r>
        <w:rPr>
          <w:lang w:val="es_ES" w:bidi="es_ES"/>
        </w:rPr>
      </w:r>
      <w:r>
        <w:rPr>
          <w:lang w:val="es_ES" w:bidi="es_ES"/>
        </w:rPr>
        <w:t>En esta historia, Marcos muestra a su audiencia, los cristianos perseguidos, cómo comportarse frente a las pruebas. Él nos muestra que Jesús se comportó con honor. Marcos también nos muestra que Jesús fue ejecutado como el Mesías, o rey de los judíos. El título de Mesías implica que el Mesías es un rey, pero el reino de Jesús era diferente de un reino político. Esta historia comienza muy temprano a la mañana siguiente, antes del amanecer, después del juicio de Jesús con el Sanedrín o el sumo consejo judío. Todos los miembros del Sanedrín están reunidos para planear sobre qué hacer a continuación con Jesús.</w:t>
      </w:r>
    </w:p>
    <w:p>
      <w:pPr/>
      <w:r>
        <w:rPr>
          <w:lang w:val="es_ES" w:bidi="es_ES"/>
        </w:rPr>
      </w:r>
      <w:r>
        <w:rPr>
          <w:lang w:val="es_ES" w:bidi="es_ES"/>
        </w:rPr>
        <w:t>El sumo consejo judío, o Sanedrín, condenó a Jesús a morir porque dijeron que él blasfemó al afirmar ser el Mesías. Blasfemia significa deshonrar a Dios. El Sanedrín tuvo que decidir qué hacer a continuación, porque las autoridades judías no tenían permiso de ejecutar a Jesús, es decir, matarlo por un crimen. Solo los funcionarios romanos podían ejecutar a alguien. En ese momento, Israel, la tierra de los judíos, era gobernada por el Imperio Romano. El emperador romano, nombró a gobernadores para gobernar áreas más pequeñas de tierra dentro de su imperio. Pilato gobernó el área donde vivían los judíos. Un gobernante judío también ayudaba a Pilato, pero como representante romano, solo Pilato tenía la autoridad para condenar a Jesús a muerte.</w:t>
      </w:r>
    </w:p>
    <w:p>
      <w:pPr/>
      <w:r>
        <w:rPr>
          <w:lang w:val="es_ES" w:bidi="es_ES"/>
        </w:rPr>
      </w:r>
      <w:r>
        <w:rPr>
          <w:lang w:val="es_ES" w:bidi="es_ES"/>
        </w:rPr>
        <w:t>Los guardias del Sanedrín ataron las manos de Jesús y lo llevaron al palacio del gobernador, que probablemente estaba al otro lado de la ciudad de Jerusalén. Pilato, el gobernador romano, estaba en Jerusalén para la celebración de la Pascua. Él se quedó en el palacio del gobernador en Jerusalén. La corte oficial romana comenzó al amanecer, por lo que el Sanedrín necesitaba llevar a Jesús a Pilato lo antes posible.</w:t>
      </w:r>
    </w:p>
    <w:p>
      <w:pPr/>
      <w:r>
        <w:rPr>
          <w:lang w:val="es_ES" w:bidi="es_ES"/>
        </w:rPr>
      </w:r>
      <w:r>
        <w:rPr>
          <w:lang w:val="es_ES" w:bidi="es_ES"/>
        </w:rPr>
        <w:t>El Sanedrín entregó a Jesús a Pilato, para que Pilato pudiera juzgar a Jesús y lo condenara a muerte. El gobierno romano no ejecutaría a Jesús por blasfemia a la religión judía. Entonces, el Sanedrín le dijo al gobernador romano que Jesús era un revolucionario, que es alguien que quiere derrocar al gobierno romano y convertirse en rey.</w:t>
      </w:r>
    </w:p>
    <w:p>
      <w:pPr/>
      <w:r>
        <w:rPr>
          <w:lang w:val="es_ES" w:bidi="es_ES"/>
        </w:rPr>
      </w:r>
      <w:r>
        <w:rPr>
          <w:lang w:val="es_ES" w:bidi="es_ES"/>
        </w:rPr>
        <w:t>Deténganse aquí y conversen sobre estas preguntas en grupo: ¿Cómo funciona su sistema judicial? ¿Quién es capaz de condenar a las personas a muerte en su cultura? ¿Qué tipos de crimen se consideran muy malos en su cultura? Describan lo que generalmente sucede cuando alguien está siendo juzgado por un crimen en su cultura. Pausen este audio aquí.</w:t>
      </w:r>
    </w:p>
    <w:p>
      <w:pPr/>
      <w:r>
        <w:rPr>
          <w:lang w:val="es_ES" w:bidi="es_ES"/>
        </w:rPr>
      </w:r>
      <w:r>
        <w:rPr>
          <w:lang w:val="es_ES" w:bidi="es_ES"/>
        </w:rPr>
        <w:t>En un tribunal romano, las personas que están acusando a alguien de un crimen llevan su acusación al juez romano, y el juez romano puede hacer las preguntas que quiera a la persona que está siendo acusada. El Sanedrín probablemente le dijo a Pilato que Jesús quería derrocar al gobierno romano y convertirse en rey. Entonces, Pilato le hizo a Jesús una pregunta: "¿Eres tú el rey de los judíos?" En cierto sentido, el Sanedrín tenía razón, Jesús era rey, pero él no era un revolucionario que quería derrocar al gobierno romano.</w:t>
      </w:r>
    </w:p>
    <w:p>
      <w:pPr/>
      <w:r>
        <w:rPr>
          <w:lang w:val="es_ES" w:bidi="es_ES"/>
        </w:rPr>
      </w:r>
      <w:r>
        <w:rPr>
          <w:lang w:val="es_ES" w:bidi="es_ES"/>
        </w:rPr>
        <w:t>El pueblo judío era un grupo de personas que descendían de su antepasado Abraham. La mayoría de ellos vivían en un área de la tierra llamada Israel, que es un área similar al país de Israel de la actualidad. Como el gobierno romano gobernaba gran parte del mundo, incluido Israel, no era bueno afirmar que ser rey en lugar del rey romano. Sin embargo, el pueblo judío estaba esperando un Mesías que esperaban que se convirtiera en el rey que los salvaría de la opresión de gobiernos extranjeros. El plan de Dios para el Mesías era que gobernaría en los corazones del pueblo de Dios y haría que el pueblo de Dios siguiera a Dios. Jesús dice que es rey, él es el Mesías, pero él no es el tipo de rey que Pilato está preguntando.</w:t>
      </w:r>
    </w:p>
    <w:p>
      <w:pPr/>
      <w:r>
        <w:rPr>
          <w:lang w:val="es_ES" w:bidi="es_ES"/>
        </w:rPr>
      </w:r>
      <w:r>
        <w:rPr>
          <w:lang w:val="es_ES" w:bidi="es_ES"/>
        </w:rPr>
        <w:t>Jesús sabía que Pilato no entendía qué tipo de rey era Jesús. Jesús respondió: "Tú lo has dicho", lo que significa que él está diciendo que él es el rey, pero tal vez diferente de lo que Pilato esperaba. Los principales sacerdotes acusaron a Jesús de muchos más crímenes, y Pilato le pidió a Jesús que se defendiera. Jesús no dijo nada, lo que era inusual en una corte romana. Pilato estaba sorprendido. Pilato no creía que Jesús fuera culpable. Pero como Jesús no se defendió, era más difícil para Pilato decir que Jesús era inocente.</w:t>
      </w:r>
    </w:p>
    <w:p>
      <w:pPr/>
      <w:r>
        <w:rPr>
          <w:lang w:val="es_ES" w:bidi="es_ES"/>
        </w:rPr>
      </w:r>
      <w:r>
        <w:rPr>
          <w:lang w:val="es_ES" w:bidi="es_ES"/>
        </w:rPr>
        <w:t>Deténganse aquí y conversen sobre estas preguntas en grupo: Cuando alguien es inocente, ¿cómo se comporta? Cuando alguien es culpable, ¿cómo se comporta? Jesús estaba en silencio, pero sabemos que él era inocente. En su cultura, ¿creerían las personas que Jesús era inocente o culpable porque estaba en silencio? Pausen este audio aquí.</w:t>
      </w:r>
    </w:p>
    <w:p>
      <w:pPr/>
      <w:r>
        <w:rPr>
          <w:lang w:val="es_ES" w:bidi="es_ES"/>
        </w:rPr>
      </w:r>
      <w:r>
        <w:rPr>
          <w:lang w:val="es_ES" w:bidi="es_ES"/>
        </w:rPr>
        <w:t>El gobernador romano tenía la autoridad para liberar un prisionero durante la semana de la celebración de la Pascua como un favor a la población judía. El prisionero sería liberado y no recibiría más castigo por sus crímenes. La multitud le pidió a Pilato que liberara un prisionero. Como Pilato creía que Jesús era inocente, preguntó a la multitud si querían que él liberara a Jesús. Llamó a Jesús el rey de los judíos, tal vez pensando que esto haría que la multitud quisiera que Jesús fuera liberado. A Pilato no le gustaban los líderes judíos. Él sabía que los líderes judíos solo arrestaron a Jesús porque odiaban a Jesús, porque todas las personas lo querían, no porque él fuera realmente un revolucionario. Pilato no quería ceder a las demandas del Sanedrín.</w:t>
      </w:r>
    </w:p>
    <w:p>
      <w:pPr/>
      <w:r>
        <w:rPr>
          <w:lang w:val="es_ES" w:bidi="es_ES"/>
        </w:rPr>
      </w:r>
      <w:r>
        <w:rPr>
          <w:lang w:val="es_ES" w:bidi="es_ES"/>
        </w:rPr>
        <w:t>Sin embargo, los principales sacerdotes probablemente dijeron a la multitud que pidieran a Pilato que liberara a Barrabás, un prisionero que quería derrocar al gobierno. Durante un intento de derrocar al gobierno, Barrabás había matado a alguien. Los principales sacerdotes probablemente dijeron a la multitud que habían condenado a Jesús a morir por blasfemia en su corte. La multitud exigió con persistencia que Jesús fuera crucificado. Pilato preguntó a la multitud qué mal había hecho Jesús. La multitud no respondió, sino que continuó diciendo: "¡Crucifícalo!" En lugar de crear una situación en la que pudiera liberar a Jesús, Pilato había creado una situación en la que sería peligroso no ejecutar a Jesús. Pilato no tuvo más remedio que liberar a Barrabás a la multitud. Pilato ordenó a los soldados que azotaran a Jesús. Los soldados probablemente llevaron a Jesús al interior del palacio del gobernador para azotarlo en el patio, lejos del pueblo. Los soldados romanos azotaban a las personas desnudándolas, atándolas a un poste y golpeándolas muchas veces con un látigo de cuero. Ataron pedazos de hueso, vidrio o plomo al cuero para que el azote fuera más dañino. Muchas personas morían por los azotes. Después de que los soldados azotaron a Jesús, Pilato ordenó a los soldados que crucificaran a Jesús. Los romanos crucificaban a las personas clavando sus manos y pies en dos pedazos de madera dispuestos en forma de una cruz. Colocaban la cruz en posición vertical y permitían que la persona muriera de manera lenta y dolorosa.</w:t>
      </w:r>
    </w:p>
    <w:p>
      <w:pPr/>
      <w:r>
        <w:rPr>
          <w:lang w:val="es_ES" w:bidi="es_ES"/>
        </w:rPr>
      </w:r>
      <w:r>
        <w:rPr>
          <w:lang w:val="es_ES" w:bidi="es_ES"/>
        </w:rPr>
        <w:t>Deténganse aquí y miren una foto de un látigo con plomo, vidrio y huesos atados.</w:t>
      </w:r>
    </w:p>
    <w:p>
      <w:pPr/>
      <w:r>
        <w:rPr>
          <w:lang w:val="es_ES" w:bidi="es_ES"/>
        </w:rPr>
      </w:r>
      <w:r>
        <w:rPr>
          <w:lang w:val="es_ES" w:bidi="es_ES"/>
        </w:rPr>
        <w:t>Discutan sobre esta pregunta en grupo: ¿Tienen métodos de ejecución en su cultura? ¿En qué son iguales o diferentes de este método? Pausen este audio aquí.</w:t>
      </w:r>
    </w:p>
    <w:p>
      <w:pPr/>
      <w:r>
        <w:rPr>
          <w:lang w:val="es_ES" w:bidi="es_ES"/>
        </w:rPr>
      </w:r>
      <w:r>
        <w:rPr>
          <w:lang w:val="es_ES" w:bidi="es_ES"/>
        </w:rPr>
        <w:t>De esta manera, Pilato cumplió las profecías de que Jesús sería ejecutado como el Mesías, o rey. El gobierno romano pensó que Jesús había sido ejecutado porque afirmaba ser rey y quería derrocar al gobierno romano. Sin embargo, Jesús estaba afirmando ser el rey del Reino de Dios.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15:1–15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El Sanedrín se reúne al amanecer, antes de que salga el sol, para hacer planes.</w:t>
      </w:r>
    </w:p>
    <w:p>
      <w:pPr/>
      <w:r>
        <w:rPr>
          <w:lang w:val="es_ES" w:bidi="es_ES"/>
        </w:rPr>
      </w:r>
      <w:r>
        <w:rPr>
          <w:b/>
          <w:lang w:val="es_ES" w:bidi="es_ES"/>
        </w:rPr>
        <w:t>La segunda escena:</w:t>
      </w:r>
      <w:r>
        <w:rPr>
          <w:lang w:val="es_ES" w:bidi="es_ES"/>
        </w:rPr>
        <w:t xml:space="preserve"> Comienza al amanecer. El Sanedrín lleva a Jesús a Pilato, el gobernador, y acusa a Jesús de tratar de derrocar al gobierno romano. Pilato le pregunta a Jesús si él es el Rey de los judíos.</w:t>
      </w:r>
    </w:p>
    <w:p>
      <w:pPr/>
      <w:r>
        <w:rPr>
          <w:lang w:val="es_ES" w:bidi="es_ES"/>
        </w:rPr>
      </w:r>
      <w:r>
        <w:rPr>
          <w:b/>
          <w:lang w:val="es_ES" w:bidi="es_ES"/>
        </w:rPr>
        <w:t>En la tercera escena:</w:t>
      </w:r>
      <w:r>
        <w:rPr>
          <w:lang w:val="es_ES" w:bidi="es_ES"/>
        </w:rPr>
        <w:t xml:space="preserve"> Marcos nos da información de contexto. Él dice que el gobernador generalmente libera un prisionero durante la celebración de la Pascua. Marcos describe a Barrabás, un revolucionario en prisión.</w:t>
      </w:r>
    </w:p>
    <w:p>
      <w:pPr/>
      <w:r>
        <w:rPr>
          <w:lang w:val="es_ES" w:bidi="es_ES"/>
        </w:rPr>
      </w:r>
      <w:r>
        <w:rPr>
          <w:b/>
          <w:lang w:val="es_ES" w:bidi="es_ES"/>
        </w:rPr>
        <w:t>En la cuarta escena:</w:t>
      </w:r>
      <w:r>
        <w:rPr>
          <w:lang w:val="es_ES" w:bidi="es_ES"/>
        </w:rPr>
        <w:t xml:space="preserve"> La multitud en la celebración de la Pascua le piden a Pilato que libere un prisionero. Pilato pregunta si puede liberar a Jesús, el rey de los judíos, porque no cree que Jesús sea culpable. La multitud pide por Barrabás y le dice a Pilato que crucifique a Jesús.</w:t>
      </w:r>
    </w:p>
    <w:p>
      <w:pPr/>
      <w:r>
        <w:rPr>
          <w:lang w:val="es_ES" w:bidi="es_ES"/>
        </w:rPr>
      </w:r>
      <w:r>
        <w:rPr>
          <w:b/>
          <w:lang w:val="es_ES" w:bidi="es_ES"/>
        </w:rPr>
        <w:t>En la quinta escena:</w:t>
      </w:r>
      <w:r>
        <w:rPr>
          <w:lang w:val="es_ES" w:bidi="es_ES"/>
        </w:rPr>
        <w:t xml:space="preserve"> Pilato entrega a Jesús a los soldados para que lo azoten. Entonces Pilato le dice a los soldados que crucifiquen a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Sanedrín, que son los maestros de la ley, los principales sacerdotes y los ancianos</w:t>
      </w:r>
    </w:p>
    <w:p>
      <w:pPr>
        <w:pStyle w:val="ListBullet"/>
        <w:spacing w:line="240" w:lineRule="auto"/>
        <w:ind w:left="720"/>
      </w:pPr>
      <w:r>
        <w:rPr>
          <w:lang w:val="es_ES" w:bidi="es_ES"/>
        </w:rPr>
      </w:r>
      <w:r>
        <w:rPr>
          <w:lang w:val="es_ES" w:bidi="es_ES"/>
        </w:rPr>
        <w:t>Pilato, el gobernador romano</w:t>
      </w:r>
    </w:p>
    <w:p>
      <w:pPr>
        <w:pStyle w:val="ListBullet"/>
        <w:spacing w:line="240" w:lineRule="auto"/>
        <w:ind w:left="720"/>
      </w:pPr>
      <w:r>
        <w:rPr>
          <w:lang w:val="es_ES" w:bidi="es_ES"/>
        </w:rPr>
      </w:r>
      <w:r>
        <w:rPr>
          <w:lang w:val="es_ES" w:bidi="es_ES"/>
        </w:rPr>
        <w:t>Los soldados romanos</w:t>
      </w:r>
    </w:p>
    <w:p>
      <w:pPr>
        <w:pStyle w:val="ListBullet"/>
        <w:spacing w:line="240" w:lineRule="auto"/>
        <w:ind w:left="720"/>
      </w:pPr>
      <w:r>
        <w:rPr>
          <w:lang w:val="es_ES" w:bidi="es_ES"/>
        </w:rPr>
      </w:r>
      <w:r>
        <w:rPr>
          <w:lang w:val="es_ES" w:bidi="es_ES"/>
        </w:rPr>
        <w:t>La multitud de personas en la celebración de la Pascua</w:t>
      </w:r>
    </w:p>
    <w:p>
      <w:pPr>
        <w:pStyle w:val="ListBullet"/>
        <w:spacing w:line="240" w:lineRule="auto"/>
        <w:ind w:left="720"/>
      </w:pPr>
      <w:r>
        <w:rPr>
          <w:lang w:val="es_ES" w:bidi="es_ES"/>
        </w:rPr>
      </w:r>
      <w:r>
        <w:rPr>
          <w:lang w:val="es_ES" w:bidi="es_ES"/>
        </w:rPr>
        <w:t>Barrabás, un revolucionario judío que quiere derrocar al gobierno romano</w:t>
      </w:r>
    </w:p>
    <w:p>
      <w:pPr/>
      <w:r>
        <w:rPr>
          <w:lang w:val="es_ES" w:bidi="es_ES"/>
        </w:rPr>
      </w:r>
      <w:r>
        <w:rPr>
          <w:lang w:val="es_ES" w:bidi="es_ES"/>
        </w:rPr>
        <w:t>En grupo, presten atención a estas partes del contexto del pasaje: Es importante recordar que esta historia comienza al amanecer, cuando el sol está saliendo. Los principales sacerdotes, ancianos y maestros de la ley hacen planes para llevar a Jesús al gobernador. Atan las manos de Jesús y lo llevan al palacio del gobernador, donde Pilato estaba alojado. El texto solo dice que los líderes religiosos llevan a Jesús a Pilato, pero es posible que su audiencia no sepa quién es Pilato. Algunas traducciones de la Biblia describen a Pilato como "el gobernador romano".</w:t>
      </w:r>
    </w:p>
    <w:p>
      <w:pPr/>
      <w:r>
        <w:rPr>
          <w:lang w:val="es_ES" w:bidi="es_ES"/>
        </w:rPr>
      </w:r>
      <w:r>
        <w:rPr>
          <w:lang w:val="es_ES" w:bidi="es_ES"/>
        </w:rPr>
        <w:t>Deténganse aquí y conversen sobre esta pregunta en grupo: ¿Cómo introducen a nuevos personajes en sus historias? Pausen este audio aquí.</w:t>
      </w:r>
    </w:p>
    <w:p>
      <w:pPr/>
      <w:r>
        <w:rPr>
          <w:lang w:val="es_ES" w:bidi="es_ES"/>
        </w:rPr>
      </w:r>
      <w:r>
        <w:rPr>
          <w:lang w:val="es_ES" w:bidi="es_ES"/>
        </w:rPr>
        <w:t>Pilato comienza el juicio como cualquier juicio romano. Pilato le pregunta a Jesús: "¿Eres tú el rey de los judíos?" Jesús dice: "Tú lo dices". Esto puede significar que Jesús está diciendo: "¡Sí, yo soy!" o que Jesús quiere declarar quién es de una manera discreta. Los principales sacerdotes acusan a Jesús de muchas cosas. No sabemos las cosas específicas de las que ellos lo acusan. Pilato le pregunta a Jesús: "¿No vas a responder? Ellos te están acusando de muchas cosas". Pilato espera que Jesús responda. Jesús no responde, y Pilato se sorprende. Pilato no entiende por qué Jesús no responde, porque la mayoría de los acusados quieren convencer al tribunal de que son inocentes.</w:t>
      </w:r>
    </w:p>
    <w:p>
      <w:pPr/>
      <w:r>
        <w:rPr>
          <w:lang w:val="es_ES" w:bidi="es_ES"/>
        </w:rPr>
      </w:r>
      <w:r>
        <w:rPr>
          <w:lang w:val="es_ES" w:bidi="es_ES"/>
        </w:rPr>
        <w:t>Marcos detiene la historia para darnos algo de información de contexto. Marcos dice que existía una costumbre en la que el gobernador liberaba un prisionero al pueblo durante el tiempo de la celebración de la Pascua. Entonces Marcos nos dice que un prisionero era Barrabás. Barrabás era prisionero en una prisión romana porque era un revolucionario, o un rebelde. Barrabás era miembro de un grupo de hombres que intentaban derrocar al gobierno romano. Durante un intento de derrocar al gobierno, Barrabás había matado a alguien.</w:t>
      </w:r>
    </w:p>
    <w:p>
      <w:pPr/>
      <w:r>
        <w:rPr>
          <w:lang w:val="es_ES" w:bidi="es_ES"/>
        </w:rPr>
      </w:r>
      <w:r>
        <w:rPr>
          <w:lang w:val="es_ES" w:bidi="es_ES"/>
        </w:rPr>
        <w:t>Deténganse aquí y conversen sobre esta pregunta en grupo: ¿Cómo transmiten la información de contexto para una historia? ¿Cómo la audiencia sabe que esta información no es parte de la acción de la historia? Pausen este audio aquí.</w:t>
      </w:r>
    </w:p>
    <w:p>
      <w:pPr/>
      <w:r>
        <w:rPr>
          <w:lang w:val="es_ES" w:bidi="es_ES"/>
        </w:rPr>
      </w:r>
      <w:r>
        <w:rPr>
          <w:lang w:val="es_ES" w:bidi="es_ES"/>
        </w:rPr>
        <w:t>Ahora Marcos regresa a la historia. La multitud le pide a Pilato que liberara un prisionero.</w:t>
      </w:r>
    </w:p>
    <w:p>
      <w:pPr/>
      <w:r>
        <w:rPr>
          <w:lang w:val="es_ES" w:bidi="es_ES"/>
        </w:rPr>
      </w:r>
      <w:r>
        <w:rPr>
          <w:lang w:val="es_ES" w:bidi="es_ES"/>
        </w:rPr>
        <w:t>Pilato ve una oportunidad. Pilato cree que Jesús es inocente. Pilato cree que los principales sacerdotes trajeron a Jesús a él porque odiaban a Jesús. Pilato pregunta al pueblo: "¿Quieren que les libere al rey de los judíos?" Los principales sacerdotes le dicen al pueblo que le pidan a Pilato que libere a Barrabás en su lugar.</w:t>
      </w:r>
    </w:p>
    <w:p>
      <w:pPr/>
      <w:r>
        <w:rPr>
          <w:lang w:val="es_ES" w:bidi="es_ES"/>
        </w:rPr>
      </w:r>
      <w:r>
        <w:rPr>
          <w:lang w:val="es_ES" w:bidi="es_ES"/>
        </w:rPr>
        <w:t>Pilato pregunta al pueblo: "¿Qué debo hacer con el que ustedes llaman rey de los judíos?" El pueblo grita: "¡Crucifícalo!" que significa matar a Jesús clavándolo en una cruz. La multitud se está volviendo caótica. Pilato quiere satisfacer a la multitud y hacerla feliz para que no se ponga peligroso. Pilato libera a Barrabás a la multitud.</w:t>
      </w:r>
    </w:p>
    <w:p>
      <w:pPr/>
      <w:r>
        <w:rPr>
          <w:lang w:val="es_ES" w:bidi="es_ES"/>
        </w:rPr>
      </w:r>
      <w:r>
        <w:rPr>
          <w:lang w:val="es_ES" w:bidi="es_ES"/>
        </w:rPr>
        <w:t>En este punto, Pilato les dice a los soldados que azoten a Jesús. Los soldados probablemente llevan a Jesús al interior del palacio, lejos del público, para que sea azotado. No sabemos exactamente dónde los soldados azotaron a Jesús. Probablemente después de que los soldados azotaron a Jesús, Pilato les dice que crucifiquen a Jesús en una cruz.</w:t>
      </w:r>
    </w:p>
    <w:p>
      <w:pPr/>
      <w:r>
        <w:rPr>
          <w:lang w:val="es_ES" w:bidi="es_ES"/>
        </w:rPr>
      </w:r>
      <w:r>
        <w:rPr>
          <w:lang w:val="es_ES" w:bidi="es_ES"/>
        </w:rPr>
        <w:t>Ahora, el grupo debe crear un guion gráfico, dibujar o usar objetos para visualizar el texto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15:1–15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Sanedrín, que son los maestros de la ley, los principales sacerdotes y los ancianos</w:t>
      </w:r>
    </w:p>
    <w:p>
      <w:pPr>
        <w:pStyle w:val="ListBullet"/>
        <w:spacing w:line="240" w:lineRule="auto"/>
        <w:ind w:left="720"/>
      </w:pPr>
      <w:r>
        <w:rPr>
          <w:lang w:val="es_ES" w:bidi="es_ES"/>
        </w:rPr>
      </w:r>
      <w:r>
        <w:rPr>
          <w:lang w:val="es_ES" w:bidi="es_ES"/>
        </w:rPr>
        <w:t>Pilato, el gobernador romano</w:t>
      </w:r>
    </w:p>
    <w:p>
      <w:pPr>
        <w:pStyle w:val="ListBullet"/>
        <w:spacing w:line="240" w:lineRule="auto"/>
        <w:ind w:left="720"/>
      </w:pPr>
      <w:r>
        <w:rPr>
          <w:lang w:val="es_ES" w:bidi="es_ES"/>
        </w:rPr>
      </w:r>
      <w:r>
        <w:rPr>
          <w:lang w:val="es_ES" w:bidi="es_ES"/>
        </w:rPr>
        <w:t>Los soldados romanos</w:t>
      </w:r>
    </w:p>
    <w:p>
      <w:pPr>
        <w:pStyle w:val="ListBullet"/>
        <w:spacing w:line="240" w:lineRule="auto"/>
        <w:ind w:left="720"/>
      </w:pPr>
      <w:r>
        <w:rPr>
          <w:lang w:val="es_ES" w:bidi="es_ES"/>
        </w:rPr>
      </w:r>
      <w:r>
        <w:rPr>
          <w:lang w:val="es_ES" w:bidi="es_ES"/>
        </w:rPr>
        <w:t>La multitud de personas en la celebración de la Pascua</w:t>
      </w:r>
    </w:p>
    <w:p>
      <w:pPr>
        <w:pStyle w:val="ListBullet"/>
        <w:spacing w:line="240" w:lineRule="auto"/>
        <w:ind w:left="720"/>
      </w:pPr>
      <w:r>
        <w:rPr>
          <w:lang w:val="es_ES" w:bidi="es_ES"/>
        </w:rPr>
      </w:r>
      <w:r>
        <w:rPr>
          <w:lang w:val="es_ES" w:bidi="es_ES"/>
        </w:rPr>
        <w:t>Barrabás, un revolucionario judío que quiere derrocar al gobierno romano.</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 xml:space="preserve">El sol está saliendo temprano en la mañana. Los principales sacerdotes, ancianos y maestros de la ley hacen planes para llevar a Jesús al gobernador. Atan las manos de Jesús y lo llevan al palacio del gobernador, donde Pilato estaba alojado. </w:t>
      </w:r>
    </w:p>
    <w:p>
      <w:pPr/>
      <w:r>
        <w:rPr>
          <w:lang w:val="es_ES" w:bidi="es_ES"/>
        </w:rPr>
      </w:r>
      <w:r>
        <w:rPr>
          <w:lang w:val="es_ES" w:bidi="es_ES"/>
        </w:rPr>
        <w:t>Los líderes religiosos traen a Jesús frente a Pilato. Pilato comienza un juicio formal. Pilato le pregunta a Jesús: "¿Eres tú el rey de los judíos?" Jesús dice: "Tú lo dices".</w:t>
      </w:r>
    </w:p>
    <w:p>
      <w:pPr/>
      <w:r>
        <w:rPr>
          <w:lang w:val="es_ES" w:bidi="es_ES"/>
        </w:rPr>
      </w:r>
      <w:r>
        <w:rPr>
          <w:lang w:val="es_ES" w:bidi="es_ES"/>
        </w:rPr>
        <w:t>Pausen la actuación. Pregúntenle a la persona interpretando a Jesús: "¿Qué está sintiendo o pensando?" Es posible que escuchen cosas como: "Determinado", "Calmo", "Triste". Pregúntale a la persona que interpreta a Pilato: "¿Qué estás sintiendo o pensando?" Es posible que escuchen cosas como: "Curiosidad sobre este hombre", "Confundido sobre por qué los líderes religiosos trajeron a este hombre". Continúen con la actuación.</w:t>
      </w:r>
    </w:p>
    <w:p>
      <w:pPr/>
      <w:r>
        <w:rPr>
          <w:lang w:val="es_ES" w:bidi="es_ES"/>
        </w:rPr>
      </w:r>
      <w:r>
        <w:rPr>
          <w:lang w:val="es_ES" w:bidi="es_ES"/>
        </w:rPr>
        <w:t>Los principales sacerdotes acusan a Jesús de muchas cosas. No sabemos las cosas específicas de las que ellos lo acusan. Pilato le pregunta a Jesús: "¿No vas a responder? Ellos te están acusando de muchas cosas". Jesús no responde, y Pilato se sorprende.</w:t>
      </w:r>
    </w:p>
    <w:p>
      <w:pPr/>
      <w:r>
        <w:rPr>
          <w:lang w:val="es_ES" w:bidi="es_ES"/>
        </w:rPr>
      </w:r>
      <w:r>
        <w:rPr>
          <w:lang w:val="es_ES" w:bidi="es_ES"/>
        </w:rPr>
        <w:t>Pausen la actuación. Pregúntenle a la persona interpretando a Jesús: "¿Qué está sintiendo o pensando?" Es posible que escuchen cosas como: "Determinado", "Pacífico". Pregúntale a la persona que interpreta a Pilato: "¿Qué estás sintiendo o pensando?" Es posible que escuchen cosas como: "Confundido", "Impresionado de que Jesús esté tan tranquilo". Continúen con la actuación.</w:t>
      </w:r>
    </w:p>
    <w:p>
      <w:pPr/>
      <w:r>
        <w:rPr>
          <w:lang w:val="es_ES" w:bidi="es_ES"/>
        </w:rPr>
      </w:r>
      <w:r>
        <w:rPr>
          <w:lang w:val="es_ES" w:bidi="es_ES"/>
        </w:rPr>
        <w:t>Existía la costumbre de que el gobernador libere un prisionero al pueblo durante el tiempo de la celebración de la Pascua. La multitud le pide a Pilato que liberara un prisionero.</w:t>
      </w:r>
    </w:p>
    <w:p>
      <w:pPr/>
      <w:r>
        <w:rPr>
          <w:lang w:val="es_ES" w:bidi="es_ES"/>
        </w:rPr>
      </w:r>
      <w:r>
        <w:rPr>
          <w:lang w:val="es_ES" w:bidi="es_ES"/>
        </w:rPr>
        <w:t>Pilato cree que los principales sacerdotes trajeron a Jesús a él porque odiaban a Jesús. Pilato pregunta al pueblo: "¿Quieren que les libere al rey de los judíos?" Barrabás era un prisionero porque era un revolucionario que había matado personas cuando intentó derrocar al gobierno. Los principales sacerdotes le dicen al pueblo que le pidan a Pilato que libere a Barrabás en su lugar. "¡Danos a Barrabás!" el pueblo grita. Pilato pregunta al pueblo: "¿Qué debo hacer con el que ustedes llaman rey de los judíos?" El pueblo grita: "¡Crucifícalo!" que significa matar a Jesús clavándolo en una cruz. La multitud se está volviendo caótica. Pilato quiere satisfacer a la multitud y hacerla feliz para que no se ponga peligroso. Pilato libera a Barrabás a la multitud.</w:t>
      </w:r>
    </w:p>
    <w:p>
      <w:pPr/>
      <w:r>
        <w:rPr>
          <w:lang w:val="es_ES" w:bidi="es_ES"/>
        </w:rPr>
      </w:r>
      <w:r>
        <w:rPr>
          <w:lang w:val="es_ES" w:bidi="es_ES"/>
        </w:rPr>
        <w:t>Pausen la actuación. Pregúntenle a las personas que interpretan a los maestros de la ley: "¿Qué están sintiendo o pensando?" Es posible que escuchen cosas como: "¡Satisfechos de que finalmente hayamos tenido éxito en condenar a muerte a Jesús!" Pregúntenle al pueblo: "¿Qué están sintiendo o pensando?" Es posible que escuchen cosas como: "No sabemos lo que estamos haciendo, solo estamos haciendo lo que todos a nuestro alrededor están haciendo". Pregúntale a la persona que interpreta a Pilato: "¿Qué estás sintiendo o pensando?" Es posible que escuchen cosas como: "Decepcionado". Pregúntenle a la persona interpretando a Jesús: "¿Qué está sintiendo o pensando?" Es posible que escuchen cosas como: "Triste que las multitudes ya no me escuchen", "Pidiéndole fuerza a mi Padre Dios". Continúen con la actuación.</w:t>
      </w:r>
    </w:p>
    <w:p>
      <w:pPr/>
      <w:r>
        <w:rPr>
          <w:lang w:val="es_ES" w:bidi="es_ES"/>
        </w:rPr>
      </w:r>
      <w:r>
        <w:rPr>
          <w:lang w:val="es_ES" w:bidi="es_ES"/>
        </w:rPr>
        <w:t>En este punto, Pilato les dice a los soldados que azoten a Jesús. Los soldados probablemente llevan a Jesús al interior del palacio, lejos del público, para que sea azotado. No sabemos exactamente dónde los soldados azotaron a Jesús. Probablemente después de que los soldados azotaron a Jesús, Pilato les dice que crucifiquen a Jesús en una cruz.</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15:1–15 en la traducción que sea más fácil de entender.</w:t>
      </w:r>
    </w:p>
    <w:p>
      <w:pPr/>
      <w:r>
        <w:rPr>
          <w:lang w:val="es_ES" w:bidi="es_ES"/>
        </w:rPr>
      </w:r>
      <w:r>
        <w:rPr>
          <w:lang w:val="es_ES" w:bidi="es_ES"/>
        </w:rPr>
        <w:t>En este paso, platiquen con su grupo sobre términos y palabras clave en este texto.</w:t>
      </w:r>
    </w:p>
    <w:p>
      <w:pPr/>
      <w:r>
        <w:rPr>
          <w:lang w:val="es_ES" w:bidi="es_ES"/>
        </w:rPr>
      </w:r>
      <w:r>
        <w:rPr>
          <w:lang w:val="es_ES" w:bidi="es_ES"/>
        </w:rPr>
        <w:t xml:space="preserve">Muy temprano en la mañana, los principales </w:t>
      </w:r>
      <w:r>
        <w:rPr>
          <w:lang w:val="es_ES" w:bidi="es_ES"/>
        </w:rPr>
        <w:t>sacerdotes</w:t>
      </w:r>
      <w:r>
        <w:rPr>
          <w:lang w:val="es_ES" w:bidi="es_ES"/>
        </w:rPr>
        <w:t xml:space="preserve">, </w:t>
      </w:r>
      <w:r>
        <w:rPr>
          <w:lang w:val="es_ES" w:bidi="es_ES"/>
        </w:rPr>
        <w:t>ancianos</w:t>
      </w:r>
      <w:r>
        <w:rPr>
          <w:lang w:val="es_ES" w:bidi="es_ES"/>
        </w:rPr>
        <w:t xml:space="preserve"> y </w:t>
      </w:r>
      <w:r>
        <w:rPr>
          <w:lang w:val="es_ES" w:bidi="es_ES"/>
        </w:rPr>
        <w:t>maestros de la ley</w:t>
      </w:r>
      <w:r>
        <w:rPr>
          <w:lang w:val="es_ES" w:bidi="es_ES"/>
        </w:rPr>
        <w:t xml:space="preserve"> se reunieron para discutir sobre qué hacer a continuación. Este grupo de hombres constituye el </w:t>
      </w:r>
      <w:r>
        <w:rPr>
          <w:lang w:val="es_ES" w:bidi="es_ES"/>
        </w:rPr>
        <w:t>Sanedrín</w:t>
      </w:r>
      <w:r>
        <w:rPr>
          <w:lang w:val="es_ES" w:bidi="es_ES"/>
        </w:rPr>
        <w:t>, el sumo consejo judío. Usen las mismas palabras para estos grupos de hombres que usaron en los pasajes anteriores y recuerden que todas estas palabras están en el Glosario Principal.</w:t>
      </w:r>
    </w:p>
    <w:p>
      <w:pPr/>
      <w:r>
        <w:rPr>
          <w:lang w:val="es_ES" w:bidi="es_ES"/>
        </w:rPr>
      </w:r>
      <w:r>
        <w:rPr>
          <w:lang w:val="es_ES" w:bidi="es_ES"/>
        </w:rPr>
        <w:t xml:space="preserve">Los miembros del Sanedrín llevaron a Jesús a Pilato, el </w:t>
      </w:r>
      <w:r>
        <w:rPr>
          <w:b/>
          <w:lang w:val="es_ES" w:bidi="es_ES"/>
        </w:rPr>
        <w:t>gobernador romano</w:t>
      </w:r>
      <w:r>
        <w:rPr>
          <w:lang w:val="es_ES" w:bidi="es_ES"/>
        </w:rPr>
        <w:t>. En ese momento, Israel, la patria de los judíos, era gobernada por el Imperio Romano. El emperador romano, nombró a gobernadores para gobernar áreas más pequeñas de tierra dentro de su imperio. Pilato gobernó el área donde vivían los judíos.</w:t>
      </w:r>
    </w:p>
    <w:p>
      <w:pPr/>
      <w:r>
        <w:rPr>
          <w:lang w:val="es_ES" w:bidi="es_ES"/>
        </w:rPr>
      </w:r>
      <w:r>
        <w:rPr>
          <w:lang w:val="es_ES" w:bidi="es_ES"/>
        </w:rPr>
        <w:t xml:space="preserve">Deténganse aquí y conversen en grupo sobre la palabra o frase que usarán para </w:t>
      </w:r>
      <w:r>
        <w:rPr>
          <w:b/>
          <w:lang w:val="es_ES" w:bidi="es_ES"/>
        </w:rPr>
        <w:t>gobernador romano</w:t>
      </w:r>
      <w:r>
        <w:rPr>
          <w:lang w:val="es_ES" w:bidi="es_ES"/>
        </w:rPr>
        <w:t>. Pausen este audio aquí.</w:t>
      </w:r>
    </w:p>
    <w:p>
      <w:pPr/>
      <w:r>
        <w:rPr>
          <w:lang w:val="es_ES" w:bidi="es_ES"/>
        </w:rPr>
      </w:r>
      <w:r>
        <w:rPr>
          <w:lang w:val="es_ES" w:bidi="es_ES"/>
        </w:rPr>
        <w:t xml:space="preserve">Marcos nos dice que era costumbre, en la fiesta de la Pascua, liberar a un prisionero para el pueblo judío. La celebración de la </w:t>
      </w:r>
      <w:r>
        <w:rPr>
          <w:b/>
          <w:lang w:val="es_ES" w:bidi="es_ES"/>
        </w:rPr>
        <w:t>Pascua</w:t>
      </w:r>
      <w:r>
        <w:rPr>
          <w:lang w:val="es_ES" w:bidi="es_ES"/>
        </w:rPr>
        <w:t xml:space="preserve"> era una celebración de 7 u 8 días. Algunas Biblias usan el nombre específico de la celebración, Pascua, y otras solo dicen celebración o fiesta. Pueden usar el término que deseen, pero elijan el que ayude a su audiencia a entender la historia claramente. Si dicen Pascua, usen el mismo término que en los pasajes anteriores, y recuerden que </w:t>
      </w:r>
      <w:r>
        <w:rPr>
          <w:lang w:val="es_ES" w:bidi="es_ES"/>
        </w:rPr>
        <w:t>Pascua</w:t>
      </w:r>
      <w:r>
        <w:rPr>
          <w:lang w:val="es_ES" w:bidi="es_ES"/>
        </w:rPr>
        <w:t xml:space="preserve"> está en el Glosario Principal.</w:t>
      </w:r>
    </w:p>
    <w:p>
      <w:pPr/>
      <w:r>
        <w:rPr>
          <w:lang w:val="es_ES" w:bidi="es_ES"/>
        </w:rPr>
      </w:r>
      <w:r>
        <w:rPr>
          <w:lang w:val="es_ES" w:bidi="es_ES"/>
        </w:rPr>
        <w:t xml:space="preserve">Pilato le preguntó a Jesús: "¿Eres tú el </w:t>
      </w:r>
      <w:r>
        <w:rPr>
          <w:b/>
          <w:lang w:val="es_ES" w:bidi="es_ES"/>
        </w:rPr>
        <w:t>Rey de los judíos</w:t>
      </w:r>
      <w:r>
        <w:rPr>
          <w:lang w:val="es_ES" w:bidi="es_ES"/>
        </w:rPr>
        <w:t>?" El pueblo judío era un grupo de personas que descendían de su antepasado Abraham. La mayoría de ellos vivían en un área de tierra llamada Israel, un área similar al país de Israel de la actualidad. Como el gobierno romano gobernaba gran parte del mundo, incluido Israel, no era bueno afirmar ser rey en lugar del rey romano. Sin embargo, el pueblo judío estaba esperando un Mesías que esperaban que se convirtiera en el rey que los salvaría de la opresión de gobiernos extranjeros. El plan de Dios para el Mesías era que gobernaría en los corazones del pueblo de Dios y haría que el pueblo de Dios siguiera a Dios. Jesús dice que es rey, él es el Mesías, pero él no es el tipo de rey que Pilato está preguntando.</w:t>
      </w:r>
    </w:p>
    <w:p>
      <w:pPr/>
      <w:r>
        <w:rPr>
          <w:lang w:val="es_ES" w:bidi="es_ES"/>
        </w:rPr>
      </w:r>
      <w:r>
        <w:rPr>
          <w:lang w:val="es_ES" w:bidi="es_ES"/>
        </w:rPr>
        <w:t xml:space="preserve">Deténganse aquí y conversen en grupo sobre que palabra o frase podrían usar para </w:t>
      </w:r>
      <w:r>
        <w:rPr>
          <w:b/>
          <w:lang w:val="es_ES" w:bidi="es_ES"/>
        </w:rPr>
        <w:t>Rey de los judíos</w:t>
      </w:r>
      <w:r>
        <w:rPr>
          <w:lang w:val="es_ES" w:bidi="es_ES"/>
        </w:rPr>
        <w:t>. Pausen este audio aquí.</w:t>
      </w:r>
    </w:p>
    <w:p>
      <w:pPr/>
      <w:r>
        <w:rPr>
          <w:lang w:val="es_ES" w:bidi="es_ES"/>
        </w:rPr>
      </w:r>
      <w:r>
        <w:rPr>
          <w:lang w:val="es_ES" w:bidi="es_ES"/>
        </w:rPr>
        <w:t xml:space="preserve">La multitud exige que Pilato </w:t>
      </w:r>
      <w:r>
        <w:rPr>
          <w:b/>
          <w:lang w:val="es_ES" w:bidi="es_ES"/>
        </w:rPr>
        <w:t>crucifique</w:t>
      </w:r>
      <w:r>
        <w:rPr>
          <w:lang w:val="es_ES" w:bidi="es_ES"/>
        </w:rPr>
        <w:t xml:space="preserve"> a Jesús. La crucifixión era la peor forma de ejecución en el tiempo de Jesús. Por lo general, los soldados azotaban a la víctima, y luego clavaban sus manos y pies en dos pedazos de madera en forma de una </w:t>
      </w:r>
      <w:r>
        <w:rPr>
          <w:b/>
          <w:lang w:val="es_ES" w:bidi="es_ES"/>
        </w:rPr>
        <w:t>cruz</w:t>
      </w:r>
      <w:r>
        <w:rPr>
          <w:lang w:val="es_ES" w:bidi="es_ES"/>
        </w:rPr>
        <w:t>. Los soldados ponían la cruz verticalmente, y la víctima colgaba sufriendo durante horas hasta que moría. Usen la misma palabra o frase que han usado en los pasajes anteriores para cruz.</w:t>
      </w:r>
    </w:p>
    <w:p>
      <w:pPr/>
      <w:r>
        <w:rPr>
          <w:lang w:val="es_ES" w:bidi="es_ES"/>
        </w:rPr>
      </w:r>
      <w:r>
        <w:rPr>
          <w:lang w:val="es_ES" w:bidi="es_ES"/>
        </w:rPr>
        <w:t xml:space="preserve">Deténganse aquí y conversen en grupo sobre que palabra o frase podrían usar para </w:t>
      </w:r>
      <w:r>
        <w:rPr>
          <w:b/>
          <w:lang w:val="es_ES" w:bidi="es_ES"/>
        </w:rPr>
        <w:t>crucificar</w:t>
      </w:r>
      <w:r>
        <w:rPr>
          <w:lang w:val="es_ES" w:bidi="es_ES"/>
        </w:rPr>
        <w:t xml:space="preserve">. Para obtener más información sobre </w:t>
      </w:r>
      <w:r>
        <w:rPr>
          <w:lang w:val="es_ES" w:bidi="es_ES"/>
        </w:rPr>
        <w:t>crucificar</w:t>
      </w:r>
      <w:r>
        <w:rPr>
          <w:lang w:val="es_ES" w:bidi="es_ES"/>
        </w:rPr>
        <w:t xml:space="preserve"> y </w:t>
      </w:r>
      <w:r>
        <w:rPr>
          <w:lang w:val="es_ES" w:bidi="es_ES"/>
        </w:rPr>
        <w:t>cruz</w:t>
      </w:r>
      <w:r>
        <w:rPr>
          <w:lang w:val="es_ES" w:bidi="es_ES"/>
        </w:rPr>
        <w:t>, consulten el Glosario Principal. Pausen este audio aquí.</w:t>
      </w:r>
    </w:p>
    <w:p>
      <w:pPr/>
      <w:r>
        <w:rPr>
          <w:lang w:val="es_ES" w:bidi="es_ES"/>
        </w:rPr>
      </w:r>
      <w:r>
        <w:rPr>
          <w:lang w:val="es_ES" w:bidi="es_ES"/>
        </w:rPr>
        <w:t xml:space="preserve">Los soldados </w:t>
      </w:r>
      <w:r>
        <w:rPr>
          <w:b/>
          <w:lang w:val="es_ES" w:bidi="es_ES"/>
        </w:rPr>
        <w:t>azotaron</w:t>
      </w:r>
      <w:r>
        <w:rPr>
          <w:lang w:val="es_ES" w:bidi="es_ES"/>
        </w:rPr>
        <w:t xml:space="preserve"> a Jesús. Esto significa que ataron a la víctima a un poste, la desnudaron y la golpearon muchas veces con un látigo de cuero que tenía vidrio, plomo y huesos atados. A veces, las personas podían ver las partes internas de una persona después de ser azotada. A veces las personas morían por los azotes. Usen la misma palabra o frase para azotado que en los pasajes anteriores.</w:t>
      </w:r>
    </w:p>
    <w:p>
      <w:pPr/>
      <w:r>
        <w:rPr>
          <w:lang w:val="es_ES" w:bidi="es_ES"/>
        </w:rPr>
      </w:r>
      <w:r>
        <w:rPr>
          <w:lang w:val="es_ES" w:bidi="es_ES"/>
        </w:rPr>
        <w:t xml:space="preserve">Pilato </w:t>
      </w:r>
      <w:r>
        <w:rPr>
          <w:b/>
          <w:lang w:val="es_ES" w:bidi="es_ES"/>
        </w:rPr>
        <w:t>entregó a Jesús para ser crucificado</w:t>
      </w:r>
      <w:r>
        <w:rPr>
          <w:lang w:val="es_ES" w:bidi="es_ES"/>
        </w:rPr>
        <w:t>, lo que significa que Pilato dio a Jesús a los soldados que lo clavarían en la cruz.</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15:16–32</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15:16–32 y pónganlo en sus corazones.</w:t>
      </w:r>
    </w:p>
    <w:p>
      <w:pPr/>
      <w:r>
        <w:rPr>
          <w:lang w:val="es_ES" w:bidi="es_ES"/>
        </w:rPr>
      </w:r>
      <w:r>
        <w:rPr>
          <w:lang w:val="es_ES" w:bidi="es_ES"/>
        </w:rPr>
        <w:t>Escuchen una versión en audio de Marcos 15:16–32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15:16–32 en la traducción que sea más fácil de entender.</w:t>
      </w:r>
    </w:p>
    <w:p>
      <w:pPr/>
      <w:r>
        <w:rPr>
          <w:lang w:val="es_ES" w:bidi="es_ES"/>
        </w:rPr>
      </w:r>
      <w:r>
        <w:rPr>
          <w:lang w:val="es_ES" w:bidi="es_ES"/>
        </w:rPr>
        <w:t>Esta historia comienza justo después de que los soldados azotaron a Jesús. No sabemos dónde los soldados azotaron a Jesús, pero probablemente lo llevaron a un patio dentro del palacio del gobernador cerca de donde los soldados vivian. Además, soldados no judíos generalmente venían con el gobernador Pilato en la celebración de la Pascua para ayudar a proteger a Jerusalén. Muchas personas judías estaban en Jerusalén para la Pascua, y a veces el pueblo judío iniciaba motines contra el gobierno. Por lo tanto, un regimiento de soldados, de unos 200 a 600 hombres, estaba en el Pretorio, la sede del gobernador. Los soldados probablemente estaban muy estresados debido al peligro en Jerusalén durante las grandes celebraciones, como la Pascua.</w:t>
      </w:r>
    </w:p>
    <w:p>
      <w:pPr/>
      <w:r>
        <w:rPr>
          <w:lang w:val="es_ES" w:bidi="es_ES"/>
        </w:rPr>
      </w:r>
      <w:r>
        <w:rPr>
          <w:lang w:val="es_ES" w:bidi="es_ES"/>
        </w:rPr>
        <w:t>Jesús probablemente estaba sangrando y muy débil por los azotes. Estos soldados sabían que Jesús dijo que era el Rey de los judíos. Los soldados se burlaron de él fingiendo respetarlo como rey. Los soldados del regimiento vistieron a Jesús con una túnica de color púrpura, del color de la realeza, que probablemente era solo una tela o alfombra vieja de color púrpura. Tejieron ramas de espinos en un círculo y las apretaron sobre la cabeza de Jesús. Llamaron al círculo de ramas de espinos como la corona de un rey. Entonces los soldados se burlaron de Jesús. Ellos exclamaron: "¡Salve, Rey de los judíos!" de una manera similar a como se dirigen al rey romano. Los soldados herieron a Jesús en la cabeza con un palo, le escupieron y se arrodillaron para fingir adorarlo. Escupir era una de las peores maneras de insultar a una persona en la cultura de Jesús. Entonces los soldados le quitaron la túnica de púrpura y le pusieron la ropa de Jesús nuevamente.</w:t>
      </w:r>
    </w:p>
    <w:p>
      <w:pPr/>
      <w:r>
        <w:rPr>
          <w:lang w:val="es_ES" w:bidi="es_ES"/>
        </w:rPr>
      </w:r>
      <w:r>
        <w:rPr>
          <w:lang w:val="es_ES" w:bidi="es_ES"/>
        </w:rPr>
        <w:t>Deténganse aquí y miren en grupo una foto de una túnica de color púrpura o rojo intenso, y una foto de un palo que se usaría para golpear a alguien.</w:t>
      </w:r>
    </w:p>
    <w:p>
      <w:pPr/>
      <w:r>
        <w:rPr>
          <w:lang w:val="es_ES" w:bidi="es_ES"/>
        </w:rPr>
      </w:r>
      <w:r>
        <w:rPr>
          <w:lang w:val="es_ES" w:bidi="es_ES"/>
        </w:rPr>
        <w:t>Discutan sobre estas preguntas en grupo. ¿Cómo se insultan las personas en su cultura? En esta historia, golpean a Jesús y le escupen. También se burlaron de él fingiendo que él era un rey. ¿Qué hacen las personas en su cultura? Pausen este audio aquí.</w:t>
      </w:r>
    </w:p>
    <w:p>
      <w:pPr/>
      <w:r>
        <w:rPr>
          <w:lang w:val="es_ES" w:bidi="es_ES"/>
        </w:rPr>
      </w:r>
      <w:r>
        <w:rPr>
          <w:lang w:val="es_ES" w:bidi="es_ES"/>
        </w:rPr>
        <w:t>Por lo general, un soldado al mando y 4 soldados de ejecución llevaban al prisionero por la ciudad al lugar de ejecución. El prisionero llevaba la viga transversal más corta de la cruz en su camino al lugar de ejecución. El lugar de la crucifixión estaba justo fuera del muro de la ciudad de Jerusalén, probablemente al lado de un camino.</w:t>
      </w:r>
    </w:p>
    <w:p>
      <w:pPr/>
      <w:r>
        <w:rPr>
          <w:lang w:val="es_ES" w:bidi="es_ES"/>
        </w:rPr>
      </w:r>
      <w:r>
        <w:rPr>
          <w:lang w:val="es_ES" w:bidi="es_ES"/>
        </w:rPr>
        <w:t>Deténganse aquí y miren una foto de una cruz y señalen la viga de la cruz en grupo. Pausen este audio aquí.</w:t>
      </w:r>
    </w:p>
    <w:p>
      <w:pPr/>
      <w:r>
        <w:rPr>
          <w:lang w:val="es_ES" w:bidi="es_ES"/>
        </w:rPr>
      </w:r>
      <w:r>
        <w:rPr>
          <w:lang w:val="es_ES" w:bidi="es_ES"/>
        </w:rPr>
        <w:t>Los soldados llevaban un cartel o ponían un cartel en el prisionero con su nombre y su crimen escrito en él. Jesús tenía una señal que decía: "Rey de los judíos" para mostrar que estaba siendo ejecutado por decir que era un rey.</w:t>
      </w:r>
    </w:p>
    <w:p>
      <w:pPr/>
      <w:r>
        <w:rPr>
          <w:lang w:val="es_ES" w:bidi="es_ES"/>
        </w:rPr>
      </w:r>
      <w:r>
        <w:rPr>
          <w:lang w:val="es_ES" w:bidi="es_ES"/>
        </w:rPr>
        <w:t>Jesús estaba muy débil después de los azotes, y no pudo llevar su cruz hasta el final. Al mismo tiempo que Jesús estaba caminando al lugar de ejecución, un hombre estaba viniendo a Jerusalén del campo. Su nombre era Simón. Simón era un judío que vivía o que vino a Jerusalén para la celebración de la Pascua, pero era de Cirene, una ciudad en el norte de África. Las personas en la audiencia de Marcos deben haber conocido a Simón y a sus hijos, porque Marcos nos dice que Simón era el padre de Alejandro y de Rufo.</w:t>
      </w:r>
    </w:p>
    <w:p>
      <w:pPr/>
      <w:r>
        <w:rPr>
          <w:lang w:val="es_ES" w:bidi="es_ES"/>
        </w:rPr>
      </w:r>
      <w:r>
        <w:rPr>
          <w:lang w:val="es_ES" w:bidi="es_ES"/>
        </w:rPr>
        <w:t>En la tradición judía era la costumbre que las mujeres judías ofrecieran vino mezclado con mirra, una savia especial de un árbol, para ayudar al prisionero a sentir menos el dolor de la crucifixión. Marcos no nos dice quién le ofreció a Jesús este vino. Jesús rechazó el vino mezclado con mirra para poder soportar todo el dolor de la cruz.</w:t>
      </w:r>
    </w:p>
    <w:p>
      <w:pPr/>
      <w:r>
        <w:rPr>
          <w:lang w:val="es_ES" w:bidi="es_ES"/>
        </w:rPr>
      </w:r>
      <w:r>
        <w:rPr>
          <w:lang w:val="es_ES" w:bidi="es_ES"/>
        </w:rPr>
        <w:t>Marcos no da detalles completos de cómo los romanos crucificaron a sus prisioneros, probablemente porque su audiencia ya entendía muy bien el proceso. Normalmente, los romanos desnudaban a su prisionero. A los judíos no les gustaba que los prisioneros fueran ejecutados completamente desnudos, por lo que a veces los soldados romanos permitían que sus prisioneros usaran una tela alrededor de sus piernas. No sabemos si Jesús usó una tela o no. Los soldados extendieron sus brazos y los clavaron o ataron al madero transversal de la cruz. El clavo probablemente fue clavado a través del antebrazo de la víctima. El poste transversal de la cruz era levantado y unido a un poste o estaca que ya estaba hundido en la tierra. Los pies estaban entonces clavados en la cruz. Los pies probablemente estaban clavados con un solo clavo largo. Pudo haber un bloque de madera fijo a mitad de la altura del poste para apoyar el cuerpo. Los prisioneros generalmente morían del agotamiento de tratar de mantener su cuerpo erguido para respirar. Ya estaban debilitados por los azotes y la pérdida de sangre, por lo que este proceso normalmente demoraba algunas horas.</w:t>
      </w:r>
    </w:p>
    <w:p>
      <w:pPr/>
      <w:r>
        <w:rPr>
          <w:lang w:val="es_ES" w:bidi="es_ES"/>
        </w:rPr>
      </w:r>
      <w:r>
        <w:rPr>
          <w:lang w:val="es_ES" w:bidi="es_ES"/>
        </w:rPr>
        <w:t>La altura de las cruces podría haber sido casi la de un hombre, pero en el caso de Jesús, probablemente era un poco más alta para que más personas pudieran verlo. Los líderes religiosos se burlaron de Jesús y le dijeron que "bajara de la cruz", lo que implica que su cruz puede haber sido un poco más alta de lo normal.</w:t>
      </w:r>
    </w:p>
    <w:p>
      <w:pPr/>
      <w:r>
        <w:rPr>
          <w:lang w:val="es_ES" w:bidi="es_ES"/>
        </w:rPr>
      </w:r>
      <w:r>
        <w:rPr>
          <w:lang w:val="es_ES" w:bidi="es_ES"/>
        </w:rPr>
        <w:t>Los romanos permitían que los verdugos reclamaran las posesiones de los hombres ejecutados. Las únicas posesiones de Jesús eran sus ropas. Probablemente tenía una prenda exterior y una prenda interior, y posiblemente una prenda para cubrir la cabeza. Los soldados echaban suertes, o tiraban palos en el suelo, para determinar quién se quedaría con cada prenda.</w:t>
      </w:r>
    </w:p>
    <w:p>
      <w:pPr/>
      <w:r>
        <w:rPr>
          <w:lang w:val="es_ES" w:bidi="es_ES"/>
        </w:rPr>
      </w:r>
      <w:r>
        <w:rPr>
          <w:lang w:val="es_ES" w:bidi="es_ES"/>
        </w:rPr>
        <w:t>Deténganse aquí y miren una foto de las suertes que se echan.</w:t>
      </w:r>
    </w:p>
    <w:p>
      <w:pPr/>
      <w:r>
        <w:rPr>
          <w:lang w:val="es_ES" w:bidi="es_ES"/>
        </w:rPr>
      </w:r>
      <w:r>
        <w:rPr>
          <w:lang w:val="es_ES" w:bidi="es_ES"/>
        </w:rPr>
        <w:t>Discutan sobre estas preguntas en grupo: En su cultura, ¿cómo algunas personas avergüenzan o humillan a otras personas? ¿Qué tipo de cosas hacen las personas para ser tratadas de una manera tan vergonzosa? Pausen este audio aquí.</w:t>
      </w:r>
    </w:p>
    <w:p>
      <w:pPr/>
      <w:r>
        <w:rPr>
          <w:lang w:val="es_ES" w:bidi="es_ES"/>
        </w:rPr>
      </w:r>
      <w:r>
        <w:rPr>
          <w:lang w:val="es_ES" w:bidi="es_ES"/>
        </w:rPr>
        <w:t>Marcos entonces nos dice que los soldados crucificaron a Jesús a las 9 de la mañana, o en tiempo judío, "la hora tercera". Esto no encaja con el tiempo de la crucifixión de Jesús en los otros relatos del evangelio, ni siquiera con el propio relato de Marcos. La referencia a este tiempo puede haber sido un pensamiento posterior de uno de los primeros revisores del libro de Marcos, o simplemente un momento aproximado en que Jesús fue ejecutado.</w:t>
      </w:r>
    </w:p>
    <w:p>
      <w:pPr/>
      <w:r>
        <w:rPr>
          <w:lang w:val="es_ES" w:bidi="es_ES"/>
        </w:rPr>
      </w:r>
      <w:r>
        <w:rPr>
          <w:lang w:val="es_ES" w:bidi="es_ES"/>
        </w:rPr>
        <w:t>Los soldados colocaron el cartel que Jesús usaba: "Rey de los judíos" en la madera encima de su cabeza. Los soldados también crucificaron a dos hombres, uno a cada lado de Jesús. Estos hombres se describen como "ladrones" o "delincuentes". Los romanos no ejecutaban a las personas por ser ladrones, por lo que es más probable de que esta descripción indique que estos hombres también eran revolucionarios y habían tratado de derrocar al gobierno.</w:t>
      </w:r>
    </w:p>
    <w:p>
      <w:pPr/>
      <w:r>
        <w:rPr>
          <w:lang w:val="es_ES" w:bidi="es_ES"/>
        </w:rPr>
      </w:r>
      <w:r>
        <w:rPr>
          <w:lang w:val="es_ES" w:bidi="es_ES"/>
        </w:rPr>
        <w:t>Algunas personas pasaron y menearon la cabeza, o movían la cabeza de tal manera que mostraban que estaban insultando a Jesús. Ellos decían: "Tú dijiste que destruirías el templo y lo reconstruirías después de tres días". Estas personas pueden haber estado en el recinto la noche anterior con el Sanedrín o haber escuchado lo que los falsos testigos dijeron sobre Jesús. El pueblo también dijo: "Baja de la cruz y sálvate a ti mismo".</w:t>
      </w:r>
    </w:p>
    <w:p>
      <w:pPr/>
      <w:r>
        <w:rPr>
          <w:lang w:val="es_ES" w:bidi="es_ES"/>
        </w:rPr>
      </w:r>
      <w:r>
        <w:rPr>
          <w:lang w:val="es_ES" w:bidi="es_ES"/>
        </w:rPr>
        <w:t>Los miembros del Sanedrín, los principales sacerdotes y maestros de la ley, hablaban entre sí de una manera sarcástica. "Él salvó a otros, pero no puede salvarse a sí mismo. Que este "Mesías", este "Rey de Israel", descienda de la cruz para que podamos creer en él". Probablemente querían decir que Jesús salvó a otras personas sanándolas. Irónicamente, Jesús es capaz de salvar a las personas espiritualmente porque no se "salvó a sí mismo" bajándose de la cruz. Los líderes religiosos llamaron a Jesús el "Rey de Israel" en lugar del "Rey de los judíos" como Pilato había hecho. Los romanos llamaban al grupo de personas que vivían en Israel los "judíos". Al propio pueblo judío mismo le gustaba usar el nombre de su tierra, Israel.</w:t>
      </w:r>
    </w:p>
    <w:p>
      <w:pPr/>
      <w:r>
        <w:rPr>
          <w:lang w:val="es_ES" w:bidi="es_ES"/>
        </w:rPr>
      </w:r>
      <w:r>
        <w:rPr>
          <w:lang w:val="es_ES" w:bidi="es_ES"/>
        </w:rPr>
        <w:t>Los revolucionarios que estaban en las cruces a cada lado de Jesús lo ridiculizaron, lo que significa que dijeron cosas malas sobre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15:16–32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Los soldados en el Pretorio, la sede del gobernador, se burlan de Jesús.</w:t>
      </w:r>
    </w:p>
    <w:p>
      <w:pPr/>
      <w:r>
        <w:rPr>
          <w:lang w:val="es_ES" w:bidi="es_ES"/>
        </w:rPr>
      </w:r>
      <w:r>
        <w:rPr>
          <w:b/>
          <w:lang w:val="es_ES" w:bidi="es_ES"/>
        </w:rPr>
        <w:t>En la segunda escena:</w:t>
      </w:r>
      <w:r>
        <w:rPr>
          <w:lang w:val="es_ES" w:bidi="es_ES"/>
        </w:rPr>
        <w:t xml:space="preserve"> Jesús comienza a llevar el madero transversal de la cruz al lugar de ejecución. Él no puede llevarlo por todo el camino, y Simón de Cirene lo lleva hasta el Gólgota, el Lugar del Calvario.</w:t>
      </w:r>
    </w:p>
    <w:p>
      <w:pPr/>
      <w:r>
        <w:rPr>
          <w:lang w:val="es_ES" w:bidi="es_ES"/>
        </w:rPr>
      </w:r>
      <w:r>
        <w:rPr>
          <w:b/>
          <w:lang w:val="es_ES" w:bidi="es_ES"/>
        </w:rPr>
        <w:t>En la tercera escena:</w:t>
      </w:r>
      <w:r>
        <w:rPr>
          <w:lang w:val="es_ES" w:bidi="es_ES"/>
        </w:rPr>
        <w:t xml:space="preserve"> Alguien le ofrece a Jesús vino y mirra, y los soldados clavan a Jesús en la cruz. Hay dos revolucionarios crucificados en dos cruces, una a cada lado de Jesús.</w:t>
      </w:r>
    </w:p>
    <w:p>
      <w:pPr/>
      <w:r>
        <w:rPr>
          <w:lang w:val="es_ES" w:bidi="es_ES"/>
        </w:rPr>
      </w:r>
      <w:r>
        <w:rPr>
          <w:b/>
          <w:lang w:val="es_ES" w:bidi="es_ES"/>
        </w:rPr>
        <w:t>En la cuarta escena:</w:t>
      </w:r>
      <w:r>
        <w:rPr>
          <w:lang w:val="es_ES" w:bidi="es_ES"/>
        </w:rPr>
        <w:t xml:space="preserve"> Las personas, los sacerdotes principales y los maestros de la ley se burlan de Jesús. Los dos revolucionarios a cada lado de Jesús se burlan de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Soldados en el Pretorio (la sede del gobernador)</w:t>
      </w:r>
    </w:p>
    <w:p>
      <w:pPr>
        <w:pStyle w:val="ListBullet"/>
        <w:spacing w:line="240" w:lineRule="auto"/>
        <w:ind w:left="720"/>
      </w:pPr>
      <w:r>
        <w:rPr>
          <w:lang w:val="es_ES" w:bidi="es_ES"/>
        </w:rPr>
      </w:r>
      <w:r>
        <w:rPr>
          <w:lang w:val="es_ES" w:bidi="es_ES"/>
        </w:rPr>
        <w:t>Simón de Cirene</w:t>
      </w:r>
    </w:p>
    <w:p>
      <w:pPr>
        <w:pStyle w:val="ListBullet"/>
        <w:spacing w:line="240" w:lineRule="auto"/>
        <w:ind w:left="720"/>
      </w:pPr>
      <w:r>
        <w:rPr>
          <w:lang w:val="es_ES" w:bidi="es_ES"/>
        </w:rPr>
      </w:r>
      <w:r>
        <w:rPr>
          <w:lang w:val="es_ES" w:bidi="es_ES"/>
        </w:rPr>
        <w:t>Alguien que le ofrece a Jesús vino y mirra</w:t>
      </w:r>
    </w:p>
    <w:p>
      <w:pPr>
        <w:pStyle w:val="ListBullet"/>
        <w:spacing w:line="240" w:lineRule="auto"/>
        <w:ind w:left="720"/>
      </w:pPr>
      <w:r>
        <w:rPr>
          <w:lang w:val="es_ES" w:bidi="es_ES"/>
        </w:rPr>
      </w:r>
      <w:r>
        <w:rPr>
          <w:lang w:val="es_ES" w:bidi="es_ES"/>
        </w:rPr>
        <w:t>Soldados que crucifican a Jesús</w:t>
      </w:r>
    </w:p>
    <w:p>
      <w:pPr>
        <w:pStyle w:val="ListBullet"/>
        <w:spacing w:line="240" w:lineRule="auto"/>
        <w:ind w:left="720"/>
      </w:pPr>
      <w:r>
        <w:rPr>
          <w:lang w:val="es_ES" w:bidi="es_ES"/>
        </w:rPr>
      </w:r>
      <w:r>
        <w:rPr>
          <w:lang w:val="es_ES" w:bidi="es_ES"/>
        </w:rPr>
        <w:t>Dos revolucionarios crucificados uno a cada lado de Jesús</w:t>
      </w:r>
    </w:p>
    <w:p>
      <w:pPr>
        <w:pStyle w:val="ListBullet"/>
        <w:spacing w:line="240" w:lineRule="auto"/>
        <w:ind w:left="720"/>
      </w:pPr>
      <w:r>
        <w:rPr>
          <w:lang w:val="es_ES" w:bidi="es_ES"/>
        </w:rPr>
      </w:r>
      <w:r>
        <w:rPr>
          <w:lang w:val="es_ES" w:bidi="es_ES"/>
        </w:rPr>
        <w:t>Personas viendo la crucifixión</w:t>
      </w:r>
    </w:p>
    <w:p>
      <w:pPr>
        <w:pStyle w:val="ListBullet"/>
        <w:spacing w:line="240" w:lineRule="auto"/>
        <w:ind w:left="720"/>
      </w:pPr>
      <w:r>
        <w:rPr>
          <w:lang w:val="es_ES" w:bidi="es_ES"/>
        </w:rPr>
      </w:r>
      <w:r>
        <w:rPr>
          <w:lang w:val="es_ES" w:bidi="es_ES"/>
        </w:rPr>
        <w:t>Sacerdotes líderes y maestros de la ley</w:t>
      </w:r>
    </w:p>
    <w:p>
      <w:pPr/>
      <w:r>
        <w:rPr>
          <w:lang w:val="es_ES" w:bidi="es_ES"/>
        </w:rPr>
      </w:r>
      <w:r>
        <w:rPr>
          <w:lang w:val="es_ES" w:bidi="es_ES"/>
        </w:rPr>
        <w:t>Como grupo, pongan atención a estas partes de la ambientación del texto:</w:t>
      </w:r>
    </w:p>
    <w:p>
      <w:pPr/>
      <w:r>
        <w:rPr>
          <w:lang w:val="es_ES" w:bidi="es_ES"/>
        </w:rPr>
      </w:r>
      <w:r>
        <w:rPr>
          <w:lang w:val="es_ES" w:bidi="es_ES"/>
        </w:rPr>
        <w:t>Hemos contado esta historia dando detalles en el momento en que sucedieron. Esto puede ser útil para que entiendan cuándo sucedieron las cosas en esta historia.</w:t>
      </w:r>
    </w:p>
    <w:p>
      <w:pPr/>
      <w:r>
        <w:rPr>
          <w:lang w:val="es_ES" w:bidi="es_ES"/>
        </w:rPr>
      </w:r>
      <w:r>
        <w:rPr>
          <w:lang w:val="es_ES" w:bidi="es_ES"/>
        </w:rPr>
        <w:t>Es importante recordar que esta historia comienza mientras los soldados azotan a Jesús. En algún momento, antes o justo después de azotar a Jesús, llevan a Jesús al patio de la sede del gobernador. El regimiento de aproximadamente 200 a 600 soldados sale a ver a Jesús y se burlan de él. Los soldados pretenden tratar a Jesús como tratarían a un rey. Le pusieron una túnica de color púrpura o rojo oscuro sobre él. Le pusieron una corona hecha de ramas de espinos en su cabeza. Lo saludan, o lo llaman como a un rey: "¡Salve, rey de los judíos!" Entonces lo golpean en la cabeza con un palo y lo escupen para insultarlo. Se arrodillan frente a él como si se estuvieran inclinando ante él. Entonces le quitan la túnica de púrpura y le ponen su ropa. Es importante recordar que esto es muy humillante para Jesús.</w:t>
      </w:r>
    </w:p>
    <w:p>
      <w:pPr/>
      <w:r>
        <w:rPr>
          <w:lang w:val="es_ES" w:bidi="es_ES"/>
        </w:rPr>
      </w:r>
      <w:r>
        <w:rPr>
          <w:lang w:val="es_ES" w:bidi="es_ES"/>
        </w:rPr>
        <w:t>Entonces, probablemente unos 4 soldados y un soldado líder ponen la viga de la cruz, que es un pedazo largo de madera, en sus hombros y comienzan a llevar a Jesús al lugar de ejecución. Los soldados llevan un cartel, o se lo ponen a Jesús, que dice: "Rey de los judíos". Jesús comienza a llevar el largo pedazo de madera por la ciudad de Jerusalén. Hay muchas personas en la ciudad a su alrededor. Jesús está muy débil después de haber sido azotado. Él ya no consigue llevar el madero. Los soldados obligan a un hombre llamado Simón, de Cirene, a llevar la cruz. Marcos detiene la historia aquí para darnos la información de que Simón es el padre de Alejandro y de Rufo, y que Simón es de la ciudad de Cirene del norte de África.</w:t>
      </w:r>
    </w:p>
    <w:p>
      <w:pPr/>
      <w:r>
        <w:rPr>
          <w:lang w:val="es_ES" w:bidi="es_ES"/>
        </w:rPr>
      </w:r>
      <w:r>
        <w:rPr>
          <w:lang w:val="es_ES" w:bidi="es_ES"/>
        </w:rPr>
        <w:t>Deténganse aquí y conversen sobre esta pregunta en grupo: Recuerden cómo introdujeron información de contexto en el pasaje anterior. ¿Dónde la pondrían en esta cronología? Pausen este audio aquí.</w:t>
      </w:r>
    </w:p>
    <w:p>
      <w:pPr/>
      <w:r>
        <w:rPr>
          <w:lang w:val="es_ES" w:bidi="es_ES"/>
        </w:rPr>
      </w:r>
      <w:r>
        <w:rPr>
          <w:lang w:val="es_ES" w:bidi="es_ES"/>
        </w:rPr>
        <w:t>Simón, los soldados y Jesús caminan por la ciudad y salen de la ciudad por una puerta en el muro. Hay un lugar de ejecución fuera del muro de la ciudad de Jerusalén llamado Gólgota, el Lugar de la Calavera.</w:t>
      </w:r>
    </w:p>
    <w:p>
      <w:pPr/>
      <w:r>
        <w:rPr>
          <w:lang w:val="es_ES" w:bidi="es_ES"/>
        </w:rPr>
      </w:r>
      <w:r>
        <w:rPr>
          <w:lang w:val="es_ES" w:bidi="es_ES"/>
        </w:rPr>
        <w:t>Algunas personas, posiblemente mujeres judías, ofrecen a Jesús vino mezclado con mirra para ayudar con el dolor. Jesús rechaza el vino. Marcos nos dice que son las 9 de la mañana, o unas tres horas después del amanecer, cuando los soldados crucifican a Jesús. Los soldados extienden los brazos de Jesús en la viga que Simón había llevado. Clavan sus brazos, probablemente en el área del antebrazo, en cada extremo de la viga de la cruz. Entonces levantan la viga de la cruz sobre un poste de madera vertical. Probablemente clavan los pies de Jesús por los talones en el poste vertical de madera cerca de la parte inferior. Colocan un letrero que dice "Rey de los judíos" sobre la cabeza de Jesús.</w:t>
      </w:r>
    </w:p>
    <w:p>
      <w:pPr/>
      <w:r>
        <w:rPr>
          <w:lang w:val="es_ES" w:bidi="es_ES"/>
        </w:rPr>
      </w:r>
      <w:r>
        <w:rPr>
          <w:lang w:val="es_ES" w:bidi="es_ES"/>
        </w:rPr>
        <w:t>Los soldados crucifican a dos hombres que eran revolucionarios de una manera similar y ponen sus cruces, una a cada lado de Jesús. La cruz de Jesús estaba en el medio. Los soldados echaban suertes, probablemente lanzando pequeñas piedras marcadas al suelo. La manera en que las piedras caían determinaba quién se apoderaría de qué piezas de la ropa de Jesús.</w:t>
      </w:r>
    </w:p>
    <w:p>
      <w:pPr/>
      <w:r>
        <w:rPr>
          <w:lang w:val="es_ES" w:bidi="es_ES"/>
        </w:rPr>
      </w:r>
      <w:r>
        <w:rPr>
          <w:lang w:val="es_ES" w:bidi="es_ES"/>
        </w:rPr>
        <w:t>Las personas pasaban e insultaban a Jesús. Negaban con sus cabezas para mostrar su disgusto y decir: "Tú querias destruir el templo y construirlo en tres días. ¡Baja de la cruz y sálvate a ti mismo!" Los principales sacerdotes y maestros de la ley hablaban entre sí y se burlaban de Jesús: "Él salvó a otros, ¡pero no puede salvarse a sí mismo! Este Mesías, rey de Israel, debe bajar de la cruz para que podamos verlo y creer en él". Los dos revolucionarios que estaban en las cruces al lado de Jesús también lo insultaban.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15:16–32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Soldados en el Pretorio (el cuartel del gobernador)</w:t>
      </w:r>
    </w:p>
    <w:p>
      <w:pPr>
        <w:pStyle w:val="ListBullet"/>
        <w:spacing w:line="240" w:lineRule="auto"/>
        <w:ind w:left="720"/>
      </w:pPr>
      <w:r>
        <w:rPr>
          <w:lang w:val="es_ES" w:bidi="es_ES"/>
        </w:rPr>
      </w:r>
      <w:r>
        <w:rPr>
          <w:lang w:val="es_ES" w:bidi="es_ES"/>
        </w:rPr>
        <w:t>Simón de Cirene</w:t>
      </w:r>
    </w:p>
    <w:p>
      <w:pPr>
        <w:pStyle w:val="ListBullet"/>
        <w:spacing w:line="240" w:lineRule="auto"/>
        <w:ind w:left="720"/>
      </w:pPr>
      <w:r>
        <w:rPr>
          <w:lang w:val="es_ES" w:bidi="es_ES"/>
        </w:rPr>
      </w:r>
      <w:r>
        <w:rPr>
          <w:lang w:val="es_ES" w:bidi="es_ES"/>
        </w:rPr>
        <w:t>Alguien que ofrece a Jesús vino y mirra</w:t>
      </w:r>
    </w:p>
    <w:p>
      <w:pPr>
        <w:pStyle w:val="ListBullet"/>
        <w:spacing w:line="240" w:lineRule="auto"/>
        <w:ind w:left="720"/>
      </w:pPr>
      <w:r>
        <w:rPr>
          <w:lang w:val="es_ES" w:bidi="es_ES"/>
        </w:rPr>
      </w:r>
      <w:r>
        <w:rPr>
          <w:lang w:val="es_ES" w:bidi="es_ES"/>
        </w:rPr>
        <w:t>Soldados que crucifican a Jesús</w:t>
      </w:r>
    </w:p>
    <w:p>
      <w:pPr>
        <w:pStyle w:val="ListBullet"/>
        <w:spacing w:line="240" w:lineRule="auto"/>
        <w:ind w:left="720"/>
      </w:pPr>
      <w:r>
        <w:rPr>
          <w:lang w:val="es_ES" w:bidi="es_ES"/>
        </w:rPr>
      </w:r>
      <w:r>
        <w:rPr>
          <w:lang w:val="es_ES" w:bidi="es_ES"/>
        </w:rPr>
        <w:t>Dos revolucionarios crucificados a cada lado de Jesús</w:t>
      </w:r>
    </w:p>
    <w:p>
      <w:pPr>
        <w:pStyle w:val="ListBullet"/>
        <w:spacing w:line="240" w:lineRule="auto"/>
        <w:ind w:left="720"/>
      </w:pPr>
      <w:r>
        <w:rPr>
          <w:lang w:val="es_ES" w:bidi="es_ES"/>
        </w:rPr>
      </w:r>
      <w:r>
        <w:rPr>
          <w:lang w:val="es_ES" w:bidi="es_ES"/>
        </w:rPr>
        <w:t>Personas viendo la crucifixión</w:t>
      </w:r>
    </w:p>
    <w:p>
      <w:pPr>
        <w:pStyle w:val="ListBullet"/>
        <w:spacing w:line="240" w:lineRule="auto"/>
        <w:ind w:left="720"/>
      </w:pPr>
      <w:r>
        <w:rPr>
          <w:lang w:val="es_ES" w:bidi="es_ES"/>
        </w:rPr>
      </w:r>
      <w:r>
        <w:rPr>
          <w:lang w:val="es_ES" w:bidi="es_ES"/>
        </w:rPr>
        <w:t>Sacerdotes líderes y maestros de la ley</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Esta historia comienza mientras que los soldados azotan a Jesús. En algún momento, antes o justo después de azotar a Jesús, llevan a Jesús al patio de la sede del gobernador. El regimiento de aproximadamente 200 a 600 soldados sale a ver a Jesús y se burlan de él. Los soldados pretenden tratar a Jesús como tratarían a un rey. Le pusieron una túnica de color púrpura o rojo oscuro sobre él. Le pusieron una corona hecha de ramas de espinos en su cabeza. Lo saludan, o lo llaman como a un rey: "¡Salve, rey de los judíos!" Entonces lo golpean en la cabeza con un palo y lo escupen para insultarlo. Se arrodillan frente a él como si se estuvieran inclinando ante él. Entonces le quitan la túnica de púrpura y se ponen su ropa.</w:t>
      </w:r>
    </w:p>
    <w:p>
      <w:pPr/>
      <w:r>
        <w:rPr>
          <w:lang w:val="es_ES" w:bidi="es_ES"/>
        </w:rPr>
      </w:r>
      <w:r>
        <w:rPr>
          <w:lang w:val="es_ES" w:bidi="es_ES"/>
        </w:rPr>
        <w:t>Pausen la actuación. Pregúntenle a las personas que interpretan a los soldados: "¿Qué están sintiendo o pensando?" Es posible que escuchen cosas como: "Esta es una buena manera de aliviar el estrés de tratar de proteger a Jerusalén durante la Pascua", "Sorprendido de que Jesús no nos diga cosas malas". Pregúntenle a la persona interpretando a Jesús: "¿Qué estás sintiendo o pensando?" Es posible que escuchen cosas como: "Triste, porque no saben que yo realmente soy un rey". Continúen con la actuación.</w:t>
      </w:r>
    </w:p>
    <w:p>
      <w:pPr/>
      <w:r>
        <w:rPr>
          <w:lang w:val="es_ES" w:bidi="es_ES"/>
        </w:rPr>
      </w:r>
      <w:r>
        <w:rPr>
          <w:lang w:val="es_ES" w:bidi="es_ES"/>
        </w:rPr>
        <w:t>Unos 4 soldados y un soldado líder ponen la viga transversal de la cruz, que es un pedazo largo de madera, en los hombros de Jesús y comienzan a llevar a Jesús al lugar de ejecución. Los soldados llevan un cartel o se lo ponen a Jesús que dice: "Rey de los judíos". Jesús comienza a llevar el largo pedazo de madera por la ciudad de Jerusalén. Hay muchas personas en la ciudad a su alrededor. Jesús está muy débil después de haber sido azotado. Él ya no puede llevar el madero. Los soldados obligan a un hombre llamado Simón, de Cirene, a llevar la cruz. Recuerden que Simón es el padre de Alejandro y de Rufo, y que Simón es de la ciudad de Cirene del norte de África. Simón, los soldados y Jesús caminan por la ciudad y salen de la ciudad por una puerta en el muro. Hay un lugar de ejecución fuera de la muralla de la ciudad llamado Gólgota, el Lugar de la Calavera.</w:t>
      </w:r>
    </w:p>
    <w:p>
      <w:pPr/>
      <w:r>
        <w:rPr>
          <w:lang w:val="es_ES" w:bidi="es_ES"/>
        </w:rPr>
      </w:r>
      <w:r>
        <w:rPr>
          <w:lang w:val="es_ES" w:bidi="es_ES"/>
        </w:rPr>
        <w:t>Pausen la actuación. Pregúntale a la persona que interpreta a Simón: "¿Qué estás sintiendo o pensando?" Es posible que escuchen cosas como: "Me pregunto quién es este hombre", "Me gustaría saber más sobre él, él parece diferente", "Estoy triste por este hombre". Pregúntenle a las personas que están en las calles de Jerusalén: "¿Qué están sintiendo o pensando?" Es posible que escuchen cosas como: "Estoy tan triste", "Me pregunto qué cosas horribles hizo este hombre: ¡debe ser un hombre malo!" "No puedo ver, esto es demasiado triste", "Tengo curiosidad, quiero seguirlos para ver lo que sucede". Continúen con la actuación.</w:t>
      </w:r>
    </w:p>
    <w:p>
      <w:pPr/>
      <w:r>
        <w:rPr>
          <w:lang w:val="es_ES" w:bidi="es_ES"/>
        </w:rPr>
      </w:r>
      <w:r>
        <w:rPr>
          <w:lang w:val="es_ES" w:bidi="es_ES"/>
        </w:rPr>
        <w:t>Llegan al Gólgota. Algunas personas, posiblemente mujeres judías, ofrecen a Jesús vino mezclado con mirra para ayudar con el dolor. Jesús rechaza el vino. Los soldados extienden los brazos de Jesús sobre la viga de la cruz que Simón ha llevado. Clavan sus brazos, probablemente en el área del antebrazo, en cada extremo de la viga de la cruz. Entonces levantan la viga de la cruz sobre un poste de madera vertical. Probablemente clavan los pies de Jesús por los talones en el poste vertical de madera cerca de la parte inferior. Colocan un letrero que dice "Rey de los judíos" sobre la cabeza de Jesús.</w:t>
      </w:r>
    </w:p>
    <w:p>
      <w:pPr/>
      <w:r>
        <w:rPr>
          <w:lang w:val="es_ES" w:bidi="es_ES"/>
        </w:rPr>
      </w:r>
      <w:r>
        <w:rPr>
          <w:lang w:val="es_ES" w:bidi="es_ES"/>
        </w:rPr>
        <w:t>Pausen la actuación. Pregúntenle a las personas que interpretan a los soldados: "¿Qué están sintiendo o pensando?" Es posible que escuchen cosas como: "Trato de no pensar que esto es cruel". Pregúntale a la persona que interpreta a las mujeres que ofrecieron el vino y a las otras personas que miran: "¿Qué estás sintiendo o pensando?" Es posible que escuchen cosas como: "No nos gusta ver esto", "Triste", "Decepcionado de que Jesús no haya detenido esto milagrosamente", "Decepcionado de que Jesús no haya venido a derrocar al gobierno". Continúen con la actuación.</w:t>
      </w:r>
    </w:p>
    <w:p>
      <w:pPr/>
      <w:r>
        <w:rPr>
          <w:lang w:val="es_ES" w:bidi="es_ES"/>
        </w:rPr>
      </w:r>
      <w:r>
        <w:rPr>
          <w:lang w:val="es_ES" w:bidi="es_ES"/>
        </w:rPr>
        <w:t>Los soldados crucifican a dos hombres que eran revolucionarios de una manera similar y ponen sus cruces, una a cada lado de Jesús. La cruz de Jesús estaba en el medio. Los soldados echan suertes, probablemente lanzando pequeñas piedras marcadas al suelo. La manera en que las piedras caían determinaba quién se apoderaría de qué piezas de la ropa de Jesús.</w:t>
      </w:r>
    </w:p>
    <w:p>
      <w:pPr/>
      <w:r>
        <w:rPr>
          <w:lang w:val="es_ES" w:bidi="es_ES"/>
        </w:rPr>
      </w:r>
      <w:r>
        <w:rPr>
          <w:lang w:val="es_ES" w:bidi="es_ES"/>
        </w:rPr>
        <w:t>Las personas pasaban e insultaban a Jesús. Negaban con sus cabezas para mostrar su disgusto y decir: "Tú querias destruir el templo y reconstruirlo en tres días. ¡Baja de la cruz y sálvate a ti mismo!" Los principales sacerdotes y maestros de la ley hablaban entre sí y se burlaban de Jesús. "Él salvó a otros, ¡pero no puede salvarse a sí mismo! Este Mesías, rey de Israel, debe bajar de la cruz para que podamos verlo y creer en él". Los dos revolucionarios que estaban en las cruces al lado de Jesús también lo insultaban.</w:t>
      </w:r>
    </w:p>
    <w:p>
      <w:pPr/>
      <w:r>
        <w:rPr>
          <w:lang w:val="es_ES" w:bidi="es_ES"/>
        </w:rPr>
      </w:r>
      <w:r>
        <w:rPr>
          <w:lang w:val="es_ES" w:bidi="es_ES"/>
        </w:rPr>
        <w:t>Pausen la actuación. Pregúntenle a las personas que interpretan a los dos revolucionarios en las otras cruces: "¿Qué están sintiendo o pensando?" Es posible que escuchen cosas como: "Estoy sufriendo, desearía que todos los demás también sufrieran", "Desearía que Jesús realmente fuera alguien que pudiera salvarnos a todos, estoy decepcionado nuevamente". Pregúntenle a las personas que interpretan a los líderes religiosos: "¿Qué están sintiendo o pensando?" Es posible que escuchen cosas como: "¡Feliz de que Jesús finalmente esté fuera de nuestro camino!" Pregúntenle a la persona interpretando a Jesús: "¿Qué estás sintiendo o pensando?" Es posible que escuchen cosas como: "Rechazado", "Solo", "Triste de que estas personas no entiendan que tengo que morir para salvarlas espiritualmente".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15:16–32 en la traducción que sea más fácil de entender.</w:t>
      </w:r>
    </w:p>
    <w:p>
      <w:pPr/>
      <w:r>
        <w:rPr>
          <w:lang w:val="es_ES" w:bidi="es_ES"/>
        </w:rPr>
      </w:r>
      <w:r>
        <w:rPr>
          <w:lang w:val="es_ES" w:bidi="es_ES"/>
        </w:rPr>
        <w:t>En este paso, platiquen con su grupo sobre términos y palabras clave en este texto.</w:t>
      </w:r>
    </w:p>
    <w:p>
      <w:pPr/>
      <w:r>
        <w:rPr>
          <w:lang w:val="es_ES" w:bidi="es_ES"/>
        </w:rPr>
      </w:r>
      <w:r>
        <w:rPr>
          <w:lang w:val="es_ES" w:bidi="es_ES"/>
        </w:rPr>
        <w:t xml:space="preserve">Los soldados llevan a Jesús al </w:t>
      </w:r>
      <w:r>
        <w:rPr>
          <w:b/>
          <w:lang w:val="es_ES" w:bidi="es_ES"/>
        </w:rPr>
        <w:t>Pretorio</w:t>
      </w:r>
      <w:r>
        <w:rPr>
          <w:lang w:val="es_ES" w:bidi="es_ES"/>
        </w:rPr>
        <w:t>, que es el nombre específico para la residencia oficial y las oficinas del gobernador. Lo más probable es que esta historia tuvo lugar en los patios, el área exterior rodeada de edificios.</w:t>
      </w:r>
    </w:p>
    <w:p>
      <w:pPr/>
      <w:r>
        <w:rPr>
          <w:lang w:val="es_ES" w:bidi="es_ES"/>
        </w:rPr>
      </w:r>
      <w:r>
        <w:rPr>
          <w:lang w:val="es_ES" w:bidi="es_ES"/>
        </w:rPr>
        <w:t xml:space="preserve">Deténganse aquí y conversen en grupo sobre la palabra o frase que usarán para </w:t>
      </w:r>
      <w:r>
        <w:rPr>
          <w:b/>
          <w:lang w:val="es_ES" w:bidi="es_ES"/>
        </w:rPr>
        <w:t>Praetorium</w:t>
      </w:r>
      <w:r>
        <w:rPr>
          <w:lang w:val="es_ES" w:bidi="es_ES"/>
        </w:rPr>
        <w:t>. Pausen este audio aquí.</w:t>
      </w:r>
    </w:p>
    <w:p>
      <w:pPr/>
      <w:r>
        <w:rPr>
          <w:lang w:val="es_ES" w:bidi="es_ES"/>
        </w:rPr>
      </w:r>
      <w:r>
        <w:rPr>
          <w:lang w:val="es_ES" w:bidi="es_ES"/>
        </w:rPr>
        <w:t xml:space="preserve">Los soldados llamaron a toda la </w:t>
      </w:r>
      <w:r>
        <w:rPr>
          <w:b/>
          <w:lang w:val="es_ES" w:bidi="es_ES"/>
        </w:rPr>
        <w:t>compañía o regimiento</w:t>
      </w:r>
      <w:r>
        <w:rPr>
          <w:lang w:val="es_ES" w:bidi="es_ES"/>
        </w:rPr>
        <w:t xml:space="preserve"> de soldados para ver a Jesús. Un regimiento de soldados generalmente estaba formado por unos 600 soldados, pero este regimiento podría haber estado en cualquier lugar de 200 a 600 soldados.</w:t>
      </w:r>
    </w:p>
    <w:p>
      <w:pPr/>
      <w:r>
        <w:rPr>
          <w:lang w:val="es_ES" w:bidi="es_ES"/>
        </w:rPr>
      </w:r>
      <w:r>
        <w:rPr>
          <w:lang w:val="es_ES" w:bidi="es_ES"/>
        </w:rPr>
        <w:t xml:space="preserve">Los soldados le colocaron una </w:t>
      </w:r>
      <w:r>
        <w:rPr>
          <w:b/>
          <w:lang w:val="es_ES" w:bidi="es_ES"/>
        </w:rPr>
        <w:t>túnica de púrpura o una prenda exterior</w:t>
      </w:r>
      <w:r>
        <w:rPr>
          <w:lang w:val="es_ES" w:bidi="es_ES"/>
        </w:rPr>
        <w:t xml:space="preserve"> a Jesús. </w:t>
      </w:r>
      <w:r>
        <w:rPr>
          <w:b/>
          <w:lang w:val="es_ES" w:bidi="es_ES"/>
        </w:rPr>
        <w:t>Púrpura</w:t>
      </w:r>
      <w:r>
        <w:rPr>
          <w:lang w:val="es_ES" w:bidi="es_ES"/>
        </w:rPr>
        <w:t xml:space="preserve"> es un color que está entre el azul y el rojo. Podría considerarse un rojo profundo y oscuro o un azul profundo y oscuro. La tela púrpura era cara y se usaba para la realeza.</w:t>
      </w:r>
    </w:p>
    <w:p>
      <w:pPr/>
      <w:r>
        <w:rPr>
          <w:lang w:val="es_ES" w:bidi="es_ES"/>
        </w:rPr>
      </w:r>
      <w:r>
        <w:rPr>
          <w:lang w:val="es_ES" w:bidi="es_ES"/>
        </w:rPr>
        <w:t xml:space="preserve">Deténganse aquí y miren una foto de una túnica púrpura nuevamente. Hablen en grupo sobre la palabra o frase que usarán para </w:t>
      </w:r>
      <w:r>
        <w:rPr>
          <w:b/>
          <w:lang w:val="es_ES" w:bidi="es_ES"/>
        </w:rPr>
        <w:t>Púrpura.</w:t>
      </w:r>
      <w:r>
        <w:rPr>
          <w:lang w:val="es_ES" w:bidi="es_ES"/>
        </w:rPr>
        <w:t xml:space="preserve"> Podrías usar un término que describa el color de algo conocido en tu cultura que sea rojo oscuro o azul oscuro. Por ejemplo, una flor, una fruta o una ave. Pausen este audio aquí.</w:t>
      </w:r>
    </w:p>
    <w:p>
      <w:pPr/>
      <w:r>
        <w:rPr>
          <w:lang w:val="es_ES" w:bidi="es_ES"/>
        </w:rPr>
      </w:r>
      <w:r>
        <w:rPr>
          <w:lang w:val="es_ES" w:bidi="es_ES"/>
        </w:rPr>
        <w:t xml:space="preserve">Los soldados ponen una </w:t>
      </w:r>
      <w:r>
        <w:rPr>
          <w:b/>
          <w:lang w:val="es_ES" w:bidi="es_ES"/>
        </w:rPr>
        <w:t>corona de espinas</w:t>
      </w:r>
      <w:r>
        <w:rPr>
          <w:lang w:val="es_ES" w:bidi="es_ES"/>
        </w:rPr>
        <w:t xml:space="preserve"> en la cabeza de Jesús. Los soldados trenzaron ramas con espinos en un círculo. Este círculo era como una corona especial, que los reyes usaban en el tiempo de Jesús. Los reyes usaban un anillo circular especial en sus cabezas para mostrar que eran reyes.</w:t>
      </w:r>
    </w:p>
    <w:p>
      <w:pPr/>
      <w:r>
        <w:rPr>
          <w:lang w:val="es_ES" w:bidi="es_ES"/>
        </w:rPr>
      </w:r>
      <w:r>
        <w:rPr>
          <w:lang w:val="es_ES" w:bidi="es_ES"/>
        </w:rPr>
        <w:t xml:space="preserve">Entonces los soldados llevaron a Jesús a ser </w:t>
      </w:r>
      <w:r>
        <w:rPr>
          <w:b/>
          <w:lang w:val="es_ES" w:bidi="es_ES"/>
        </w:rPr>
        <w:t>crucificado.</w:t>
      </w:r>
      <w:r>
        <w:rPr>
          <w:lang w:val="es_ES" w:bidi="es_ES"/>
        </w:rPr>
        <w:t xml:space="preserve"> Usen la misma palabra para </w:t>
      </w:r>
      <w:r>
        <w:rPr>
          <w:b/>
          <w:lang w:val="es_ES" w:bidi="es_ES"/>
        </w:rPr>
        <w:t>Crucifixión</w:t>
      </w:r>
      <w:r>
        <w:rPr>
          <w:lang w:val="es_ES" w:bidi="es_ES"/>
        </w:rPr>
        <w:t xml:space="preserve"> y </w:t>
      </w:r>
      <w:r>
        <w:rPr>
          <w:b/>
          <w:lang w:val="es_ES" w:bidi="es_ES"/>
        </w:rPr>
        <w:t>crucificar</w:t>
      </w:r>
      <w:r>
        <w:rPr>
          <w:lang w:val="es_ES" w:bidi="es_ES"/>
        </w:rPr>
        <w:t xml:space="preserve"> que han usado en los pasajes anteriores y recuerden que </w:t>
      </w:r>
      <w:r>
        <w:rPr>
          <w:b/>
          <w:lang w:val="es_ES" w:bidi="es_ES"/>
        </w:rPr>
        <w:t>crucifixión</w:t>
      </w:r>
      <w:r>
        <w:rPr>
          <w:lang w:val="es_ES" w:bidi="es_ES"/>
        </w:rPr>
        <w:t xml:space="preserve"> está en el glosario principal. La </w:t>
      </w:r>
      <w:r>
        <w:rPr>
          <w:b/>
          <w:lang w:val="es_ES" w:bidi="es_ES"/>
        </w:rPr>
        <w:t>crucifixión</w:t>
      </w:r>
      <w:r>
        <w:rPr>
          <w:lang w:val="es_ES" w:bidi="es_ES"/>
        </w:rPr>
        <w:t xml:space="preserve"> es el acto de crucificar a alguien.</w:t>
      </w:r>
    </w:p>
    <w:p>
      <w:pPr/>
      <w:r>
        <w:rPr>
          <w:lang w:val="es_ES" w:bidi="es_ES"/>
        </w:rPr>
      </w:r>
      <w:r>
        <w:rPr>
          <w:lang w:val="es_ES" w:bidi="es_ES"/>
        </w:rPr>
        <w:t xml:space="preserve">Usen la misma palabra para </w:t>
      </w:r>
      <w:r>
        <w:rPr>
          <w:b/>
          <w:lang w:val="es_ES" w:bidi="es_ES"/>
        </w:rPr>
        <w:t>cruz</w:t>
      </w:r>
      <w:r>
        <w:rPr>
          <w:lang w:val="es_ES" w:bidi="es_ES"/>
        </w:rPr>
        <w:t xml:space="preserve"> que usaron en la historia anterior y recuerden que </w:t>
      </w:r>
      <w:r>
        <w:rPr>
          <w:b/>
          <w:lang w:val="es_ES" w:bidi="es_ES"/>
        </w:rPr>
        <w:t>cruz</w:t>
      </w:r>
      <w:r>
        <w:rPr>
          <w:lang w:val="es_ES" w:bidi="es_ES"/>
        </w:rPr>
        <w:t xml:space="preserve"> está en el glosario principal. Recuerden que a Jesús solo se le dio la viga de la cruz para llevar.</w:t>
      </w:r>
    </w:p>
    <w:p>
      <w:pPr/>
      <w:r>
        <w:rPr>
          <w:lang w:val="es_ES" w:bidi="es_ES"/>
        </w:rPr>
      </w:r>
      <w:r>
        <w:rPr>
          <w:lang w:val="es_ES" w:bidi="es_ES"/>
        </w:rPr>
        <w:t>Deténganse aquí y miren una foto de una cruz y señalen la viga en grupo. Pausen este audio aquí.</w:t>
      </w:r>
    </w:p>
    <w:p>
      <w:pPr/>
      <w:r>
        <w:rPr>
          <w:lang w:val="es_ES" w:bidi="es_ES"/>
        </w:rPr>
      </w:r>
      <w:r>
        <w:rPr>
          <w:lang w:val="es_ES" w:bidi="es_ES"/>
        </w:rPr>
        <w:t xml:space="preserve">Los soldados llevaron a Jesús a un lugar llamado </w:t>
      </w:r>
      <w:r>
        <w:rPr>
          <w:b/>
          <w:lang w:val="es_ES" w:bidi="es_ES"/>
        </w:rPr>
        <w:t>Gólgota. Gólgota</w:t>
      </w:r>
      <w:r>
        <w:rPr>
          <w:lang w:val="es_ES" w:bidi="es_ES"/>
        </w:rPr>
        <w:t xml:space="preserve"> es el nombre específico del lugar donde los soldados crucificaron a Jesús. El nombre significa "Lugar de la Calavera". Marcos nos dice tanto el nombre específico del lugar como el significado del nombre. Ustedes podrían hacer lo mismo en su traducción.</w:t>
      </w:r>
    </w:p>
    <w:p>
      <w:pPr/>
      <w:r>
        <w:rPr>
          <w:lang w:val="es_ES" w:bidi="es_ES"/>
        </w:rPr>
      </w:r>
      <w:r>
        <w:rPr>
          <w:lang w:val="es_ES" w:bidi="es_ES"/>
        </w:rPr>
        <w:t xml:space="preserve">Alguien, probablemente alguna mujer judía, le ofreció a Jesús vino (una bebida fermentada hecha de un fruto llamado uva) mezclado con </w:t>
      </w:r>
      <w:r>
        <w:rPr>
          <w:b/>
          <w:lang w:val="es_ES" w:bidi="es_ES"/>
        </w:rPr>
        <w:t>mirra,</w:t>
      </w:r>
      <w:r>
        <w:rPr>
          <w:lang w:val="es_ES" w:bidi="es_ES"/>
        </w:rPr>
        <w:t xml:space="preserve"> la savia de un tipo de árbol. La mirra es como una medicina que ayuda a las personas a no sentir dolor.</w:t>
      </w:r>
    </w:p>
    <w:p>
      <w:pPr/>
      <w:r>
        <w:rPr>
          <w:lang w:val="es_ES" w:bidi="es_ES"/>
        </w:rPr>
      </w:r>
      <w:r>
        <w:rPr>
          <w:lang w:val="es_ES" w:bidi="es_ES"/>
        </w:rPr>
        <w:t xml:space="preserve">Deténganse aquí y conversen en grupo sobre la palabra o frase que usarán para </w:t>
      </w:r>
      <w:r>
        <w:rPr>
          <w:b/>
          <w:lang w:val="es_ES" w:bidi="es_ES"/>
        </w:rPr>
        <w:t>mirra</w:t>
      </w:r>
      <w:r>
        <w:rPr>
          <w:lang w:val="es_ES" w:bidi="es_ES"/>
        </w:rPr>
        <w:t>. Pausen este audio aquí.</w:t>
      </w:r>
    </w:p>
    <w:p>
      <w:pPr/>
      <w:r>
        <w:rPr>
          <w:lang w:val="es_ES" w:bidi="es_ES"/>
        </w:rPr>
      </w:r>
      <w:r>
        <w:rPr>
          <w:lang w:val="es_ES" w:bidi="es_ES"/>
        </w:rPr>
        <w:t xml:space="preserve">Los soldados tiraron </w:t>
      </w:r>
      <w:r>
        <w:rPr>
          <w:b/>
          <w:lang w:val="es_ES" w:bidi="es_ES"/>
        </w:rPr>
        <w:t>dados</w:t>
      </w:r>
      <w:r>
        <w:rPr>
          <w:lang w:val="es_ES" w:bidi="es_ES"/>
        </w:rPr>
        <w:t xml:space="preserve"> o </w:t>
      </w:r>
      <w:r>
        <w:rPr>
          <w:b/>
          <w:lang w:val="es_ES" w:bidi="es_ES"/>
        </w:rPr>
        <w:t>echaron suertes</w:t>
      </w:r>
      <w:r>
        <w:rPr>
          <w:lang w:val="es_ES" w:bidi="es_ES"/>
        </w:rPr>
        <w:t xml:space="preserve"> para ver quién se quedaría con las ropas de Jesús. </w:t>
      </w:r>
      <w:r>
        <w:rPr>
          <w:b/>
          <w:lang w:val="es_ES" w:bidi="es_ES"/>
        </w:rPr>
        <w:t>Echar suertes</w:t>
      </w:r>
      <w:r>
        <w:rPr>
          <w:lang w:val="es_ES" w:bidi="es_ES"/>
        </w:rPr>
        <w:t xml:space="preserve"> significa lanzar unas piedras pequeñas que estaban marcadas de alguna manera. La manera en que las piedras caían determinaba quién se quedaba con cúal pedazo de la ropa de Jesús.</w:t>
      </w:r>
    </w:p>
    <w:p>
      <w:pPr/>
      <w:r>
        <w:rPr>
          <w:lang w:val="es_ES" w:bidi="es_ES"/>
        </w:rPr>
      </w:r>
      <w:r>
        <w:rPr>
          <w:lang w:val="es_ES" w:bidi="es_ES"/>
        </w:rPr>
        <w:t>Deténganse aquí y miren una foto de suertes nuevamente en grupo. Pausen este audio aquí.</w:t>
      </w:r>
    </w:p>
    <w:p>
      <w:pPr/>
      <w:r>
        <w:rPr>
          <w:lang w:val="es_ES" w:bidi="es_ES"/>
        </w:rPr>
      </w:r>
      <w:r>
        <w:rPr>
          <w:lang w:val="es_ES" w:bidi="es_ES"/>
        </w:rPr>
        <w:t xml:space="preserve">Marcos dijo que Jesús fue crucificado a la </w:t>
      </w:r>
      <w:r>
        <w:rPr>
          <w:b/>
          <w:lang w:val="es_ES" w:bidi="es_ES"/>
        </w:rPr>
        <w:t>tercera hora</w:t>
      </w:r>
      <w:r>
        <w:rPr>
          <w:lang w:val="es_ES" w:bidi="es_ES"/>
        </w:rPr>
        <w:t>, que es 9 de la mañana, o tres horas después del amanecer.</w:t>
      </w:r>
    </w:p>
    <w:p>
      <w:pPr/>
      <w:r>
        <w:rPr>
          <w:lang w:val="es_ES" w:bidi="es_ES"/>
        </w:rPr>
      </w:r>
      <w:r>
        <w:rPr>
          <w:lang w:val="es_ES" w:bidi="es_ES"/>
        </w:rPr>
        <w:t>Deténganse aquí y conversen en grupo sobre la palabra o frase que usarán para esta hora del día. Pausen este audio aquí.</w:t>
      </w:r>
    </w:p>
    <w:p>
      <w:pPr/>
      <w:r>
        <w:rPr>
          <w:lang w:val="es_ES" w:bidi="es_ES"/>
        </w:rPr>
      </w:r>
      <w:r>
        <w:rPr>
          <w:lang w:val="es_ES" w:bidi="es_ES"/>
        </w:rPr>
        <w:t xml:space="preserve">Dos "ladrones", "bandidos" o </w:t>
      </w:r>
      <w:r>
        <w:rPr>
          <w:b/>
          <w:lang w:val="es_ES" w:bidi="es_ES"/>
        </w:rPr>
        <w:t>Revolucionarios</w:t>
      </w:r>
      <w:r>
        <w:rPr>
          <w:lang w:val="es_ES" w:bidi="es_ES"/>
        </w:rPr>
        <w:t xml:space="preserve"> fueron crucificados a cada lado de Jesús. Usen la misma palabra para </w:t>
      </w:r>
      <w:r>
        <w:rPr>
          <w:b/>
          <w:lang w:val="es_ES" w:bidi="es_ES"/>
        </w:rPr>
        <w:t>revolucionario</w:t>
      </w:r>
      <w:r>
        <w:rPr>
          <w:lang w:val="es_ES" w:bidi="es_ES"/>
        </w:rPr>
        <w:t xml:space="preserve"> que han usado en los pasajes anteriores. Recuerden que un </w:t>
      </w:r>
      <w:r>
        <w:rPr>
          <w:b/>
          <w:lang w:val="es_ES" w:bidi="es_ES"/>
        </w:rPr>
        <w:t>revolucionario</w:t>
      </w:r>
      <w:r>
        <w:rPr>
          <w:lang w:val="es_ES" w:bidi="es_ES"/>
        </w:rPr>
        <w:t xml:space="preserve"> es alguien que quiere derrocar al gobierno.</w:t>
      </w:r>
    </w:p>
    <w:p>
      <w:pPr/>
      <w:r>
        <w:rPr>
          <w:lang w:val="es_ES" w:bidi="es_ES"/>
        </w:rPr>
      </w:r>
      <w:r>
        <w:rPr>
          <w:lang w:val="es_ES" w:bidi="es_ES"/>
        </w:rPr>
        <w:t xml:space="preserve">Las personas insultan a Jesús y le dicen que él dijo que destruiría el </w:t>
      </w:r>
      <w:r>
        <w:rPr>
          <w:b/>
          <w:lang w:val="es_ES" w:bidi="es_ES"/>
        </w:rPr>
        <w:t>Templo</w:t>
      </w:r>
      <w:r>
        <w:rPr>
          <w:lang w:val="es_ES" w:bidi="es_ES"/>
        </w:rPr>
        <w:t xml:space="preserve"> y lo reconstruiría. Usen la misma palabra para </w:t>
      </w:r>
      <w:r>
        <w:rPr>
          <w:b/>
          <w:lang w:val="es_ES" w:bidi="es_ES"/>
        </w:rPr>
        <w:t>Templo</w:t>
      </w:r>
      <w:r>
        <w:rPr>
          <w:lang w:val="es_ES" w:bidi="es_ES"/>
        </w:rPr>
        <w:t xml:space="preserve"> que en los pasajes anteriores en el libro de Marcos y recuerden que </w:t>
      </w:r>
      <w:r>
        <w:rPr>
          <w:b/>
          <w:lang w:val="es_ES" w:bidi="es_ES"/>
        </w:rPr>
        <w:t>Templo</w:t>
      </w:r>
      <w:r>
        <w:rPr>
          <w:lang w:val="es_ES" w:bidi="es_ES"/>
        </w:rPr>
        <w:t xml:space="preserve"> está en el glosario principal.</w:t>
      </w:r>
    </w:p>
    <w:p>
      <w:pPr/>
      <w:r>
        <w:rPr>
          <w:lang w:val="es_ES" w:bidi="es_ES"/>
        </w:rPr>
      </w:r>
      <w:r>
        <w:rPr>
          <w:lang w:val="es_ES" w:bidi="es_ES"/>
        </w:rPr>
        <w:t xml:space="preserve">Los </w:t>
      </w:r>
      <w:r>
        <w:rPr>
          <w:b/>
          <w:lang w:val="es_ES" w:bidi="es_ES"/>
        </w:rPr>
        <w:t>sacerdotes principales</w:t>
      </w:r>
      <w:r>
        <w:rPr>
          <w:lang w:val="es_ES" w:bidi="es_ES"/>
        </w:rPr>
        <w:t xml:space="preserve"> y </w:t>
      </w:r>
      <w:r>
        <w:rPr>
          <w:b/>
          <w:lang w:val="es_ES" w:bidi="es_ES"/>
        </w:rPr>
        <w:t>maestros de la ley</w:t>
      </w:r>
      <w:r>
        <w:rPr>
          <w:lang w:val="es_ES" w:bidi="es_ES"/>
        </w:rPr>
        <w:t xml:space="preserve"> se burlaron de Jesús y dijeron: "Dejemos que este </w:t>
      </w:r>
      <w:r>
        <w:rPr>
          <w:b/>
          <w:lang w:val="es_ES" w:bidi="es_ES"/>
        </w:rPr>
        <w:t>Mesías,</w:t>
      </w:r>
      <w:r>
        <w:rPr>
          <w:lang w:val="es_ES" w:bidi="es_ES"/>
        </w:rPr>
        <w:t xml:space="preserve"> este </w:t>
      </w:r>
      <w:r>
        <w:rPr>
          <w:b/>
          <w:lang w:val="es_ES" w:bidi="es_ES"/>
        </w:rPr>
        <w:t>Rey de Israel</w:t>
      </w:r>
      <w:r>
        <w:rPr>
          <w:lang w:val="es_ES" w:bidi="es_ES"/>
        </w:rPr>
        <w:t xml:space="preserve">, descienda de la cruz para que podamos verlo y creamos en él". Usen las mismas palabras para </w:t>
      </w:r>
      <w:r>
        <w:rPr>
          <w:b/>
          <w:lang w:val="es_ES" w:bidi="es_ES"/>
        </w:rPr>
        <w:t>sacerdotes principales, maestros de la ley</w:t>
      </w:r>
      <w:r>
        <w:rPr>
          <w:lang w:val="es_ES" w:bidi="es_ES"/>
        </w:rPr>
        <w:t xml:space="preserve"> y </w:t>
      </w:r>
      <w:r>
        <w:rPr>
          <w:b/>
          <w:lang w:val="es_ES" w:bidi="es_ES"/>
        </w:rPr>
        <w:t>Mesías</w:t>
      </w:r>
      <w:r>
        <w:rPr>
          <w:lang w:val="es_ES" w:bidi="es_ES"/>
        </w:rPr>
        <w:t xml:space="preserve"> que en los pasajes anteriores, y recuerden que estas palabras están en el glosario principal.</w:t>
      </w:r>
    </w:p>
    <w:p>
      <w:pPr/>
      <w:r>
        <w:rPr>
          <w:lang w:val="es_ES" w:bidi="es_ES"/>
        </w:rPr>
      </w:r>
      <w:r>
        <w:rPr>
          <w:lang w:val="es_ES" w:bidi="es_ES"/>
        </w:rPr>
        <w:t xml:space="preserve">Los líderes religiosos usaron el título </w:t>
      </w:r>
      <w:r>
        <w:rPr>
          <w:b/>
          <w:lang w:val="es_ES" w:bidi="es_ES"/>
        </w:rPr>
        <w:t>Rey de Israel</w:t>
      </w:r>
      <w:r>
        <w:rPr>
          <w:lang w:val="es_ES" w:bidi="es_ES"/>
        </w:rPr>
        <w:t xml:space="preserve"> en lugar de </w:t>
      </w:r>
      <w:r>
        <w:rPr>
          <w:b/>
          <w:lang w:val="es_ES" w:bidi="es_ES"/>
        </w:rPr>
        <w:t>Rey de los judíos</w:t>
      </w:r>
      <w:r>
        <w:rPr>
          <w:lang w:val="es_ES" w:bidi="es_ES"/>
        </w:rPr>
        <w:t xml:space="preserve"> porque el pueblo judío prefería llamarse a sí mismo la nación de Israel, el nombre de Dios para ellos desde el tiempo de su antepasado Jacob.</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15:33–39</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15:33–39 y pónganlo en sus corazones.</w:t>
      </w:r>
    </w:p>
    <w:p>
      <w:pPr/>
      <w:r>
        <w:rPr>
          <w:lang w:val="es_ES" w:bidi="es_ES"/>
        </w:rPr>
      </w:r>
      <w:r>
        <w:rPr>
          <w:lang w:val="es_ES" w:bidi="es_ES"/>
        </w:rPr>
        <w:t>Escuchen una versión en audio de Marcos 15:33–39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15:33–39 en la traducción que sea más fácil de entender.</w:t>
      </w:r>
    </w:p>
    <w:p>
      <w:pPr/>
      <w:r>
        <w:rPr>
          <w:lang w:val="es_ES" w:bidi="es_ES"/>
        </w:rPr>
      </w:r>
      <w:r>
        <w:rPr>
          <w:lang w:val="es_ES" w:bidi="es_ES"/>
        </w:rPr>
        <w:t>En el pasaje anterior, Marcos dice que los soldados crucificaron a Jesús a las 9 de la mañana. Jesús estaba sufriendo en la cruz durante horas. Al mediodía, el sol se oscureció, aunque el sol nunca se oscurece en esta época del año. Sin embargo, las personas en el tiempo de Jesús habrían creído que la oscuridad era un símbolo para algo malo. El profeta judío Amós dijo que el sol se oscurecería cuando Dios venga a juzgar al mundo. Otras personas creían que la oscuridad era un símbolo para la muerte de reyes o ciudades. Antes de la primera Pascua, cuando Dios rescató a los israelitas de Egipto, hubo una plaga de oscuridad que simbolizaba la maldición de Dios sobre Egipto. La ley de Moisés dice que Dios ha castigado o maldecido a aquellas personas que se cuelgan de un árbol. Quizás es por eso que el sol se oscureció.</w:t>
      </w:r>
    </w:p>
    <w:p>
      <w:pPr/>
      <w:r>
        <w:rPr>
          <w:lang w:val="es_ES" w:bidi="es_ES"/>
        </w:rPr>
      </w:r>
      <w:r>
        <w:rPr>
          <w:lang w:val="es_ES" w:bidi="es_ES"/>
        </w:rPr>
        <w:t>A las tres de la tarde, tres horas después de que comenzara la oscuridad, Jesús gritó en voz alta: "Dios mío, Dios mío, ¿por qué me has abandonado?" Jesús se siente como si estuviera completamente aislado de Dios, por lo que Jesús dijo la primera parte de un Salmo, o canción, de lamento. En esta canción de lamento, el cantante le ruega a Dios que ayude a la persona que sufre injustamente. Los Salmos de lamento generalmente terminan con la promesa de que Dios estará con ellos y los ayudará en sus problemas.</w:t>
      </w:r>
    </w:p>
    <w:p>
      <w:pPr/>
      <w:r>
        <w:rPr>
          <w:lang w:val="es_ES" w:bidi="es_ES"/>
        </w:rPr>
      </w:r>
      <w:r>
        <w:rPr>
          <w:lang w:val="es_ES" w:bidi="es_ES"/>
        </w:rPr>
        <w:t>Jesús probablemente habló el nombre de Dios, Eloi, Eloi, en hebreo y el resto de la pregunta en arameo. El hebreo era el idioma de la Escritura judía, pero el arameo era el idioma que el pueblo judío hablaba durante los tiempos romanos. Algunas de las personas a su alrededor pueden no haber entendido sus primeras palabras. Jesús clamó por Dios, pero la palabra que usó para Dios sonaba como el nombre hebreo del gran profeta judío Elías. Los judíos creían que el espíritu de Elías vendría a rescatar a los justos cuando estuvieran en peligro. Es comprensible que el pueblo creyera que Jesús estaba llamando a Elías en lugar de a Dios.</w:t>
      </w:r>
    </w:p>
    <w:p>
      <w:pPr/>
      <w:r>
        <w:rPr>
          <w:lang w:val="es_ES" w:bidi="es_ES"/>
        </w:rPr>
      </w:r>
      <w:r>
        <w:rPr>
          <w:lang w:val="es_ES" w:bidi="es_ES"/>
        </w:rPr>
        <w:t>Los judíos pensaban que el vinagre de vino, que era vino agrio barato, refrescaba y ayudaba a las personas sedientas. Alguien escuchó el llamado de Jesús y quería ayudarlo. La persona empapó el vinagre de vino en una esponja, puso la esponja en el extremo de un palo largo y la levantó a Jesús.</w:t>
      </w:r>
    </w:p>
    <w:p>
      <w:pPr/>
      <w:r>
        <w:rPr>
          <w:lang w:val="es_ES" w:bidi="es_ES"/>
        </w:rPr>
      </w:r>
      <w:r>
        <w:rPr>
          <w:lang w:val="es_ES" w:bidi="es_ES"/>
        </w:rPr>
        <w:t>Jesús se mantuvo lo suficientemente fuerte como para hablar en voz alta hasta el final de su vida. Esto era inusual: la mayoría de los hombres estaban debilitados e inconscientes hacia el final de su crucifixión y no podían respirar bien.</w:t>
      </w:r>
    </w:p>
    <w:p>
      <w:pPr/>
      <w:r>
        <w:rPr>
          <w:lang w:val="es_ES" w:bidi="es_ES"/>
        </w:rPr>
      </w:r>
      <w:r>
        <w:rPr>
          <w:lang w:val="es_ES" w:bidi="es_ES"/>
        </w:rPr>
        <w:t>Marcos habla de un evento que sucede en un lugar diferente, pero al mismo tiempo que la crucifixión. El Templo en Jerusalén tiene dos grandes cortinas colgando para cubrir las puertas. La cortina interior es la cortina que cuelga entre el Lugar Santo y el Santo de los Santos. El Santo de los Santos es el lugar en el Templo donde solo el sumo sacerdote puede ir en el Día especial de la Expiación a hacer el sacrificio de todo el pueblo de Israel para perdonar sus pecados. La cortina exterior es la cortina que separaba estas áreas especiales para los sacerdotes de los patios para los no sacerdotes. El público podía ver la cortina exterior, pero solo unos pocos sacerdotes podían ver la cortina interior.</w:t>
      </w:r>
    </w:p>
    <w:p>
      <w:pPr/>
      <w:r>
        <w:rPr>
          <w:lang w:val="es_ES" w:bidi="es_ES"/>
        </w:rPr>
      </w:r>
      <w:r>
        <w:rPr>
          <w:lang w:val="es_ES" w:bidi="es_ES"/>
        </w:rPr>
        <w:t>Deténganse aquí y miren un diagrama del Templo, que incluya el Santo de los Santos, el Lugar Santo y los patios. Pausen este audio aquí.</w:t>
      </w:r>
    </w:p>
    <w:p>
      <w:pPr/>
      <w:r>
        <w:rPr>
          <w:lang w:val="es_ES" w:bidi="es_ES"/>
        </w:rPr>
      </w:r>
      <w:r>
        <w:rPr>
          <w:lang w:val="es_ES" w:bidi="es_ES"/>
        </w:rPr>
        <w:t>No estamos seguros de qué cortina se dividió en dos de arriba a abajo. Algunos estudiosos creen que era la cortina exterior la que se dividió en dos de arriba a abajo, porque el público en general podía verla desde los patios y decirles a otros que esto había sucedido. Muchas personas creen que este evento es una profecía de que algún día el Templo sería destruido. El templo verdaderamente fue destruido en el año 70 d.C., solo unos 40 años después de que esto sucedió. En cualquier caso, la cortina que se rasgó en dos pedazos simboliza que Jesús está cambiando las tradiciones judías originales de necesitar un templo y sacerdotes para hacer sacrificios en el Santo de los Santos por los pecados del pueblo. Jesús es el sacrificio supremo.</w:t>
      </w:r>
    </w:p>
    <w:p>
      <w:pPr/>
      <w:r>
        <w:rPr>
          <w:lang w:val="es_ES" w:bidi="es_ES"/>
        </w:rPr>
      </w:r>
      <w:r>
        <w:rPr>
          <w:lang w:val="es_ES" w:bidi="es_ES"/>
        </w:rPr>
        <w:t>Un centurión, o un oficial romano, había estado con Jesús desde el comienzo de la crucifixión hasta su muerte. Él era consciente de que Jesús era de alguna manera diferente de las otras víctimas. Jesús no murió de una muerte normal ni actuó como los criminales normales que fueron ejecutados. El oficial romano exclama: "¡Seguramente este hombre era el Hijo de Dios!" Este oficial romano probablemente entendió que Jesús era divino o un héroe divino que aceptó el destino de Dios. Sin embargo, el oficial romano no habría entendido el significado completo de su declaración.</w:t>
      </w:r>
    </w:p>
    <w:p>
      <w:pPr/>
      <w:r>
        <w:rPr>
          <w:lang w:val="es_ES" w:bidi="es_ES"/>
        </w:rPr>
      </w:r>
      <w:r>
        <w:rPr>
          <w:lang w:val="es_ES" w:bidi="es_ES"/>
        </w:rPr>
        <w:t>La declaración de este oficial es la culminación de todo el libro de Marcos. Marcos quiere mostrar a su audiencia "¿Quién es Jesús?" Marcos quiere mostrar a su audiencia que Jesús es el Mesías Prometido, el rey y el Hijo de Dios. Marcos comienza su libro diciendo que este es un relato de la vida de Jesús "el Mesías, el Hijo de Dios". Cuando Jesús pregunta a sus discípulos quién es él, y Pedro afirma: "Tú eres el Mesías". Cuando el sumo sacerdote le pregunta a Jesús en su juicio si él es el Mesías, el Hijo de Dios. E incluso ahora, cuando el oficial romano responsable de la muerte de Jesús parece entender quién es Jesús. Los romanos para los que Marcos está escribiendo estarían felices de saber que incluso un funcionario romano entendió quién era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15:33–39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cuatro escenas.</w:t>
      </w:r>
    </w:p>
    <w:p>
      <w:pPr/>
      <w:r>
        <w:rPr>
          <w:lang w:val="es_ES" w:bidi="es_ES"/>
        </w:rPr>
      </w:r>
      <w:r>
        <w:rPr>
          <w:b/>
          <w:lang w:val="es_ES" w:bidi="es_ES"/>
        </w:rPr>
        <w:t>La primera escena:</w:t>
      </w:r>
      <w:r>
        <w:rPr>
          <w:lang w:val="es_ES" w:bidi="es_ES"/>
        </w:rPr>
        <w:t xml:space="preserve"> comienza al mediodía. El sol se oscurece durante tres horas.</w:t>
      </w:r>
    </w:p>
    <w:p>
      <w:pPr/>
      <w:r>
        <w:rPr>
          <w:lang w:val="es_ES" w:bidi="es_ES"/>
        </w:rPr>
      </w:r>
      <w:r>
        <w:rPr>
          <w:b/>
          <w:lang w:val="es_ES" w:bidi="es_ES"/>
        </w:rPr>
        <w:t>En la segunda escena:</w:t>
      </w:r>
      <w:r>
        <w:rPr>
          <w:lang w:val="es_ES" w:bidi="es_ES"/>
        </w:rPr>
        <w:t xml:space="preserve"> Jesús llama en voz alta: "Dios mío, Dios mío, ¿por qué me has abandonado?" Alguien intenta darle a Jesús vino agrio.</w:t>
      </w:r>
    </w:p>
    <w:p>
      <w:pPr/>
      <w:r>
        <w:rPr>
          <w:lang w:val="es_ES" w:bidi="es_ES"/>
        </w:rPr>
      </w:r>
      <w:r>
        <w:rPr>
          <w:b/>
          <w:lang w:val="es_ES" w:bidi="es_ES"/>
        </w:rPr>
        <w:t>En la tercera escena:</w:t>
      </w:r>
      <w:r>
        <w:rPr>
          <w:lang w:val="es_ES" w:bidi="es_ES"/>
        </w:rPr>
        <w:t xml:space="preserve"> Jesús grita en voz alta y muere. Al mismo tiempo, en el templo, al otro lado de Jerusalén, una cortina se rasga en dos de arriba a abajo.</w:t>
      </w:r>
    </w:p>
    <w:p>
      <w:pPr/>
      <w:r>
        <w:rPr>
          <w:lang w:val="es_ES" w:bidi="es_ES"/>
        </w:rPr>
      </w:r>
      <w:r>
        <w:rPr>
          <w:b/>
          <w:lang w:val="es_ES" w:bidi="es_ES"/>
        </w:rPr>
        <w:t>En la cuarta escena:</w:t>
      </w:r>
      <w:r>
        <w:rPr>
          <w:lang w:val="es_ES" w:bidi="es_ES"/>
        </w:rPr>
        <w:t xml:space="preserve"> El centurión, o oficial, dice: "¡Este hombre debe haber sido el Hijo de Dios!"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paradas al lado de la cruz</w:t>
      </w:r>
    </w:p>
    <w:p>
      <w:pPr>
        <w:pStyle w:val="ListBullet"/>
        <w:spacing w:line="240" w:lineRule="auto"/>
        <w:ind w:left="720"/>
      </w:pPr>
      <w:r>
        <w:rPr>
          <w:lang w:val="es_ES" w:bidi="es_ES"/>
        </w:rPr>
      </w:r>
      <w:r>
        <w:rPr>
          <w:lang w:val="es_ES" w:bidi="es_ES"/>
        </w:rPr>
        <w:t>Alguien que trae vino agrio en una esponja</w:t>
      </w:r>
    </w:p>
    <w:p>
      <w:pPr>
        <w:pStyle w:val="ListBullet"/>
        <w:spacing w:line="240" w:lineRule="auto"/>
        <w:ind w:left="720"/>
      </w:pPr>
      <w:r>
        <w:rPr>
          <w:lang w:val="es_ES" w:bidi="es_ES"/>
        </w:rPr>
      </w:r>
      <w:r>
        <w:rPr>
          <w:lang w:val="es_ES" w:bidi="es_ES"/>
        </w:rPr>
        <w:t>El oficial romano, llamado centurión</w:t>
      </w:r>
    </w:p>
    <w:p>
      <w:pPr/>
      <w:r>
        <w:rPr>
          <w:lang w:val="es_ES" w:bidi="es_ES"/>
        </w:rPr>
      </w:r>
      <w:r>
        <w:rPr>
          <w:lang w:val="es_ES" w:bidi="es_ES"/>
        </w:rPr>
        <w:t>En grupo, presten atención a estas partes del contexto del pasaje: Esta historia comienza al mediodía con la oscuridad cubriendo toda el área, probablemente solo el área de Israel o incluso solo el área alrededor de Jerusalén. Pasan tres horas. Aproximadamente a las 3 de la tarde, Jesús grita en voz alta. Es importante recordar que Marcos nos da las palabras de Jesús en el idioma original: "¿Eloi, Eloi, lema sabachthani?" que significa "Dios mío, Dios mío, ¿por qué me has abandonado?"</w:t>
      </w:r>
    </w:p>
    <w:p>
      <w:pPr/>
      <w:r>
        <w:rPr>
          <w:lang w:val="es_ES" w:bidi="es_ES"/>
        </w:rPr>
      </w:r>
      <w:r>
        <w:rPr>
          <w:lang w:val="es_ES" w:bidi="es_ES"/>
        </w:rPr>
        <w:t>Deténganse aquí y conversen sobre esta pregunta en grupo: ¿Cómo muestran en sus historias que están hablando en otro idioma? Pausen este audio aquí.</w:t>
      </w:r>
    </w:p>
    <w:p>
      <w:pPr/>
      <w:r>
        <w:rPr>
          <w:lang w:val="es_ES" w:bidi="es_ES"/>
        </w:rPr>
      </w:r>
      <w:r>
        <w:rPr>
          <w:lang w:val="es_ES" w:bidi="es_ES"/>
        </w:rPr>
        <w:t>El nombre del profeta Elías sonaba similar a "Eloi", por lo que algunas personas cercanas pensaron que Jesús estaba llamando al profeta Elías. Alguien, no sabemos quién, corre y empapa una esponja en vino agrio. Él pone la esponja en un palo y la levanta hacia Jesús. El hombre dijo: "Esperemos, ¡veamos si Elías viene a bajarlo de la cruz!" Jesús clama en voz alta y da su último aliento. Jesús muere.</w:t>
      </w:r>
    </w:p>
    <w:p>
      <w:pPr/>
      <w:r>
        <w:rPr>
          <w:lang w:val="es_ES" w:bidi="es_ES"/>
        </w:rPr>
      </w:r>
      <w:r>
        <w:rPr>
          <w:lang w:val="es_ES" w:bidi="es_ES"/>
        </w:rPr>
        <w:t>Al mismo tiempo que Jesús muere, la cortina del templo se divide en dos, comenzando de arriba y yendo hasta abajo. El templo está al otro lado de Jerusalén de donde Jesús muere. Las personas que están al lado de la cruz donde Jesús muere no saben que la cortina del templo se ha partido en dos.</w:t>
      </w:r>
    </w:p>
    <w:p>
      <w:pPr/>
      <w:r>
        <w:rPr>
          <w:lang w:val="es_ES" w:bidi="es_ES"/>
        </w:rPr>
      </w:r>
      <w:r>
        <w:rPr>
          <w:lang w:val="es_ES" w:bidi="es_ES"/>
        </w:rPr>
        <w:t>Deténganse aquí y conversen sobre esta pregunta en grupo: ¿Cómo cuentan información en una historia que está sucediendo al mismo tiempo, pero en un lugar diferente? Pausen este audio aquí.</w:t>
      </w:r>
    </w:p>
    <w:p>
      <w:pPr/>
      <w:r>
        <w:rPr>
          <w:lang w:val="es_ES" w:bidi="es_ES"/>
        </w:rPr>
      </w:r>
      <w:r>
        <w:rPr>
          <w:lang w:val="es_ES" w:bidi="es_ES"/>
        </w:rPr>
        <w:t>Un oficial romano, o centurión, está cerca de la cruz porque es responsable por la crucifixión de Jesús. Él ve todo lo que sucede en la cruz. Él ve que Jesús muere de una manera diferente a la que los otros hombres. Jesús muere mientras todavía es fuerte. El centurión dice: "¡Seguramente, o estoy seguro, que este hombre era el Hijo de Dios!" Este es el segundo clímax, o la parte más importante en el libro de Marcos.</w:t>
      </w:r>
    </w:p>
    <w:p>
      <w:pPr/>
      <w:r>
        <w:rPr>
          <w:lang w:val="es_ES" w:bidi="es_ES"/>
        </w:rPr>
      </w:r>
      <w:r>
        <w:rPr>
          <w:lang w:val="es_ES" w:bidi="es_ES"/>
        </w:rPr>
        <w:t>Deténganse aquí y conversen en grupo: Cuando cuentan historias, ¿cómo muestran con su voz y sus palabras que están diciendo una parte importante de la historia? Practicen contarse entre sí una historia verdadera y especial en su cultura, y tengan en cuenta dónde está la parte más importante de la historia. ¿Cómo ustedes hablan sobre esto? ¿Qué le sucede a su voz y a sus palabras cuando hablan de la parte importante de la historia?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15:33–39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paradas al lado de la cruz</w:t>
      </w:r>
    </w:p>
    <w:p>
      <w:pPr>
        <w:pStyle w:val="ListBullet"/>
        <w:spacing w:line="240" w:lineRule="auto"/>
        <w:ind w:left="720"/>
      </w:pPr>
      <w:r>
        <w:rPr>
          <w:lang w:val="es_ES" w:bidi="es_ES"/>
        </w:rPr>
      </w:r>
      <w:r>
        <w:rPr>
          <w:lang w:val="es_ES" w:bidi="es_ES"/>
        </w:rPr>
        <w:t>Alguien que trae vino agrio en una esponja</w:t>
      </w:r>
    </w:p>
    <w:p>
      <w:pPr>
        <w:pStyle w:val="ListBullet"/>
        <w:spacing w:line="240" w:lineRule="auto"/>
        <w:ind w:left="720"/>
      </w:pPr>
      <w:r>
        <w:rPr>
          <w:lang w:val="es_ES" w:bidi="es_ES"/>
        </w:rPr>
      </w:r>
      <w:r>
        <w:rPr>
          <w:lang w:val="es_ES" w:bidi="es_ES"/>
        </w:rPr>
        <w:t>El oficial romano, llamado centurión</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Esta historia comienza al mediodía con la oscuridad cubriendo toda el área, probablemente solo el área de Israel o incluso solo el área alrededor de Jerusalén. Pasan tres horas. Aproximadamente a las 3 de la tarde, Jesús grita en voz alta. "¿Eloi, Eloi, lema sabachthani?" que significa "Dios mío, Dios mío, ¿por qué me has abandonado?"</w:t>
      </w:r>
    </w:p>
    <w:p>
      <w:pPr/>
      <w:r>
        <w:rPr>
          <w:lang w:val="es_ES" w:bidi="es_ES"/>
        </w:rPr>
      </w:r>
      <w:r>
        <w:rPr>
          <w:lang w:val="es_ES" w:bidi="es_ES"/>
        </w:rPr>
        <w:t>Pausen la actuación. Pregúntenle a la persona interpretando a Jesús: "¿Qué está sintiendo o pensando?" Es posible que escuchen cosas como: "Nunca he estado tan solo", "Totalmente abandonado". Pregúntale a las personas que interpretan a las que están cerca: "¿Qué están sintiendo o pensando?" Es posible que escuchen cosas como: "Me pregunto con quién él está hablando", "Triste por él". Continúen con la actuación.</w:t>
      </w:r>
    </w:p>
    <w:p>
      <w:pPr/>
      <w:r>
        <w:rPr>
          <w:lang w:val="es_ES" w:bidi="es_ES"/>
        </w:rPr>
      </w:r>
      <w:r>
        <w:rPr>
          <w:lang w:val="es_ES" w:bidi="es_ES"/>
        </w:rPr>
        <w:t>Alguien, no sabemos quién, corre y empapa una esponja en vino agrio. Pone la esponja en un palo y la levanta hacia Jesús. El hombre dijo: "Esperemos, ¡veamos si Elías viene a bajarlo de la cruz!" Jesús clama en voz alta y da su último aliento. Jesús muere. Al mismo tiempo que Jesús muere, la cortina del templo se divide en dos, comenzando de arriba y yendo hasta abajo. El templo está al otro lado de Jerusalén de donde Jesús muere.</w:t>
      </w:r>
    </w:p>
    <w:p>
      <w:pPr/>
      <w:r>
        <w:rPr>
          <w:lang w:val="es_ES" w:bidi="es_ES"/>
        </w:rPr>
      </w:r>
      <w:r>
        <w:rPr>
          <w:lang w:val="es_ES" w:bidi="es_ES"/>
        </w:rPr>
        <w:t>Pausen la actuación. Pregúntale a la persona que interpreta al hombre: "¿Qué estás sintiendo o pensando?" Es posible que escuches cosas como: "Decepcionado". Pregúntale a las personas que interpretan a las que están cerca: "¿Qué están sintiendo o pensando?" Es posible que escuchen cosas como: "Triste", "Aliviado de que todo haya terminado", "Triste de que Jesús haya muerto sin una buena razón". Continúen con la actuación.</w:t>
      </w:r>
    </w:p>
    <w:p>
      <w:pPr/>
      <w:r>
        <w:rPr>
          <w:lang w:val="es_ES" w:bidi="es_ES"/>
        </w:rPr>
      </w:r>
      <w:r>
        <w:rPr>
          <w:lang w:val="es_ES" w:bidi="es_ES"/>
        </w:rPr>
        <w:t>Un oficial romano, o centurión, está cerca de la cruz porque es responsable por la crucifixión de Jesús. El centurión dice: "¡Estoy seguro de que este hombre era el Hijo de Dios!"</w:t>
      </w:r>
    </w:p>
    <w:p>
      <w:pPr/>
      <w:r>
        <w:rPr>
          <w:lang w:val="es_ES" w:bidi="es_ES"/>
        </w:rPr>
      </w:r>
      <w:r>
        <w:rPr>
          <w:lang w:val="es_ES" w:bidi="es_ES"/>
        </w:rPr>
        <w:t>Pausen la actuación. Pregúntenle a la persona que interpreta al centurión: "¿Qué estás sintiendo o pensando?" Es posible que escuchen cosas como: "Jesús tenía más dignidad que otros que murieron", "Jesús no estaba enojado como otros", "Jesús murió de manera diferente a los demás", "Puedo sentir que Dios está con este hombre".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15:33–39 en la traducción que sea más fácil de entender.</w:t>
      </w:r>
    </w:p>
    <w:p>
      <w:pPr/>
      <w:r>
        <w:rPr>
          <w:lang w:val="es_ES" w:bidi="es_ES"/>
        </w:rPr>
      </w:r>
      <w:r>
        <w:rPr>
          <w:lang w:val="es_ES" w:bidi="es_ES"/>
        </w:rPr>
        <w:t>En este paso, platiquen con su grupo sobre términos y palabras clave en este texto.</w:t>
      </w:r>
    </w:p>
    <w:p>
      <w:pPr/>
      <w:r>
        <w:rPr>
          <w:lang w:val="es_ES" w:bidi="es_ES"/>
        </w:rPr>
      </w:r>
      <w:r>
        <w:rPr>
          <w:lang w:val="es_ES" w:bidi="es_ES"/>
        </w:rPr>
        <w:t xml:space="preserve">Al mediodía, la </w:t>
      </w:r>
      <w:r>
        <w:rPr>
          <w:b/>
          <w:lang w:val="es_ES" w:bidi="es_ES"/>
        </w:rPr>
        <w:t>oscuridad cayó</w:t>
      </w:r>
      <w:r>
        <w:rPr>
          <w:lang w:val="es_ES" w:bidi="es_ES"/>
        </w:rPr>
        <w:t xml:space="preserve"> sobre </w:t>
      </w:r>
      <w:r>
        <w:rPr>
          <w:b/>
          <w:lang w:val="es_ES" w:bidi="es_ES"/>
        </w:rPr>
        <w:t>toda la tierra</w:t>
      </w:r>
      <w:r>
        <w:rPr>
          <w:lang w:val="es_ES" w:bidi="es_ES"/>
        </w:rPr>
        <w:t xml:space="preserve"> hasta las </w:t>
      </w:r>
      <w:r>
        <w:rPr>
          <w:b/>
          <w:lang w:val="es_ES" w:bidi="es_ES"/>
        </w:rPr>
        <w:t>3 en punto</w:t>
      </w:r>
      <w:r>
        <w:rPr>
          <w:lang w:val="es_ES" w:bidi="es_ES"/>
        </w:rPr>
        <w:t xml:space="preserve">. La frase "toda la tierra" puede referirse solo al área que rodea a Jerusalén, o a la nación de Israel. Probablemente no se refería a todo el mundo. "Hubo tinieblas" significa que el sol dejó de ser luz. Esto sucedió al </w:t>
      </w:r>
      <w:r>
        <w:rPr>
          <w:b/>
          <w:lang w:val="es_ES" w:bidi="es_ES"/>
        </w:rPr>
        <w:t>mediodía</w:t>
      </w:r>
      <w:r>
        <w:rPr>
          <w:lang w:val="es_ES" w:bidi="es_ES"/>
        </w:rPr>
        <w:t xml:space="preserve">, y Jesús gritó a las </w:t>
      </w:r>
      <w:r>
        <w:rPr>
          <w:b/>
          <w:lang w:val="es_ES" w:bidi="es_ES"/>
        </w:rPr>
        <w:t>3 de la tarde</w:t>
      </w:r>
      <w:r>
        <w:rPr>
          <w:lang w:val="es_ES" w:bidi="es_ES"/>
        </w:rPr>
        <w:t>. Es posible que algunos idiomas no tengan las palabras para dar una hora exacta de tiempo. Si ese es el caso, pueden decir algo como: "mitad del día" y "a mitad de la tarde", o de cualquier otra manera que hablen de los momentos del día en su cultura.</w:t>
      </w:r>
    </w:p>
    <w:p>
      <w:pPr/>
      <w:r>
        <w:rPr>
          <w:lang w:val="es_ES" w:bidi="es_ES"/>
        </w:rPr>
      </w:r>
      <w:r>
        <w:rPr>
          <w:lang w:val="es_ES" w:bidi="es_ES"/>
        </w:rPr>
        <w:t xml:space="preserve">Jesús gritó: "¿Eloi, Eloi, lema sabachthani?" Esto es en hebreo y arameo para "Dios mío, Dios mío, ¿por qué me has abandonado?" o "¿Por qué me has abandonado o dejado?" Jesús probablemente dice el nombre de Dios, </w:t>
      </w:r>
      <w:r>
        <w:rPr>
          <w:b/>
          <w:lang w:val="es_ES" w:bidi="es_ES"/>
        </w:rPr>
        <w:t>Eloi</w:t>
      </w:r>
      <w:r>
        <w:rPr>
          <w:lang w:val="es_ES" w:bidi="es_ES"/>
        </w:rPr>
        <w:t>, en hebreo, y luego el resto de la pregunta en arameo. El hebreo era el idioma de la Escritura judía, pero el arameo era el idioma que el pueblo judío hablaba durante los tiempos romanos. Marcos nos da tanto el hebreo y el arameo, y su traducción a nuestro idioma. Es posible que ustedes necesiten hacer esto también. Si es así, intenten decir la frase en hebreo de una manera similar al hebreo y al arameo originales, y luego traduzcan a su idioma tal como Marcos lo hace para su audiencia.</w:t>
      </w:r>
    </w:p>
    <w:p>
      <w:pPr/>
      <w:r>
        <w:rPr>
          <w:lang w:val="es_ES" w:bidi="es_ES"/>
        </w:rPr>
      </w:r>
      <w:r>
        <w:rPr>
          <w:lang w:val="es_ES" w:bidi="es_ES"/>
        </w:rPr>
        <w:t xml:space="preserve">Algunas de las personas pensaban que Jesús estaba llamando al profeta </w:t>
      </w:r>
      <w:r>
        <w:rPr>
          <w:b/>
          <w:lang w:val="es_ES" w:bidi="es_ES"/>
        </w:rPr>
        <w:t>Elías</w:t>
      </w:r>
      <w:r>
        <w:rPr>
          <w:lang w:val="es_ES" w:bidi="es_ES"/>
        </w:rPr>
        <w:t xml:space="preserve">. Traduzcan el nombre de Elías de la misma manera que lo ha hecho en los pasajes anteriores y recuerden que </w:t>
      </w:r>
      <w:r>
        <w:rPr>
          <w:lang w:val="es_ES" w:bidi="es_ES"/>
        </w:rPr>
        <w:t>Elías</w:t>
      </w:r>
      <w:r>
        <w:rPr>
          <w:lang w:val="es_ES" w:bidi="es_ES"/>
        </w:rPr>
        <w:t xml:space="preserve"> está en el Glosario Principal.</w:t>
      </w:r>
    </w:p>
    <w:p>
      <w:pPr/>
      <w:r>
        <w:rPr>
          <w:lang w:val="es_ES" w:bidi="es_ES"/>
        </w:rPr>
      </w:r>
      <w:r>
        <w:rPr>
          <w:lang w:val="es_ES" w:bidi="es_ES"/>
        </w:rPr>
        <w:t xml:space="preserve">Alguien le dio a Jesús </w:t>
      </w:r>
      <w:r>
        <w:rPr>
          <w:b/>
          <w:lang w:val="es_ES" w:bidi="es_ES"/>
        </w:rPr>
        <w:t>vino agrio</w:t>
      </w:r>
      <w:r>
        <w:rPr>
          <w:lang w:val="es_ES" w:bidi="es_ES"/>
        </w:rPr>
        <w:t xml:space="preserve">, o </w:t>
      </w:r>
      <w:r>
        <w:rPr>
          <w:b/>
          <w:lang w:val="es_ES" w:bidi="es_ES"/>
        </w:rPr>
        <w:t>vinagre de vino</w:t>
      </w:r>
      <w:r>
        <w:rPr>
          <w:lang w:val="es_ES" w:bidi="es_ES"/>
        </w:rPr>
        <w:t xml:space="preserve"> para beber tratando de ayudarlo a no tener sed. El vinagre de vino es una bebida fermentada barata. Como el </w:t>
      </w:r>
      <w:r>
        <w:rPr>
          <w:lang w:val="es_ES" w:bidi="es_ES"/>
        </w:rPr>
        <w:t>vino</w:t>
      </w:r>
      <w:r>
        <w:rPr>
          <w:lang w:val="es_ES" w:bidi="es_ES"/>
        </w:rPr>
        <w:t xml:space="preserve"> está en una esponja, se puede decir que le ofrecieron a Jesús para que chupara.</w:t>
      </w:r>
    </w:p>
    <w:p>
      <w:pPr/>
      <w:r>
        <w:rPr>
          <w:lang w:val="es_ES" w:bidi="es_ES"/>
        </w:rPr>
      </w:r>
      <w:r>
        <w:rPr>
          <w:lang w:val="es_ES" w:bidi="es_ES"/>
        </w:rPr>
        <w:t>Deténganse aquí y conversen sobre qué palabra o frase usarán para vino agrio o vinagre de vino. Pausen este audio aquí.</w:t>
      </w:r>
    </w:p>
    <w:p>
      <w:pPr/>
      <w:r>
        <w:rPr>
          <w:lang w:val="es_ES" w:bidi="es_ES"/>
        </w:rPr>
      </w:r>
      <w:r>
        <w:rPr>
          <w:lang w:val="es_ES" w:bidi="es_ES"/>
        </w:rPr>
        <w:t xml:space="preserve">Jesús </w:t>
      </w:r>
      <w:r>
        <w:rPr>
          <w:b/>
          <w:lang w:val="es_ES" w:bidi="es_ES"/>
        </w:rPr>
        <w:t>exhaló su último aliento</w:t>
      </w:r>
      <w:r>
        <w:rPr>
          <w:lang w:val="es_ES" w:bidi="es_ES"/>
        </w:rPr>
        <w:t>, lo que significa que murió.</w:t>
      </w:r>
    </w:p>
    <w:p>
      <w:pPr/>
      <w:r>
        <w:rPr>
          <w:lang w:val="es_ES" w:bidi="es_ES"/>
        </w:rPr>
      </w:r>
      <w:r>
        <w:rPr>
          <w:lang w:val="es_ES" w:bidi="es_ES"/>
        </w:rPr>
        <w:t>Deténganse aquí y conversen en grupo: ¿Entenderá su audiencia que Jesús murió en este momento, o necesitan decirlo de manera explícita? ¿Necesitan decir "Jesús murió"? Pausen este audio aquí.</w:t>
      </w:r>
    </w:p>
    <w:p>
      <w:pPr/>
      <w:r>
        <w:rPr>
          <w:lang w:val="es_ES" w:bidi="es_ES"/>
        </w:rPr>
      </w:r>
      <w:r>
        <w:rPr>
          <w:lang w:val="es_ES" w:bidi="es_ES"/>
        </w:rPr>
        <w:t xml:space="preserve">Cuando Jesús murió, la </w:t>
      </w:r>
      <w:r>
        <w:rPr>
          <w:b/>
          <w:lang w:val="es_ES" w:bidi="es_ES"/>
        </w:rPr>
        <w:t>cortina</w:t>
      </w:r>
      <w:r>
        <w:rPr>
          <w:lang w:val="es_ES" w:bidi="es_ES"/>
        </w:rPr>
        <w:t xml:space="preserve"> del </w:t>
      </w:r>
      <w:r>
        <w:rPr>
          <w:b/>
          <w:lang w:val="es_ES" w:bidi="es_ES"/>
        </w:rPr>
        <w:t>templo</w:t>
      </w:r>
      <w:r>
        <w:rPr>
          <w:lang w:val="es_ES" w:bidi="es_ES"/>
        </w:rPr>
        <w:t xml:space="preserve"> se rasgó de arriba a abajo. Había dos cortinas en el templo, y no estamos seguros de cuál de ellas estaba rasgada. Sin embargo, la cortina principal en el interior del templo tenía 20 metros de largo, 10 metros de ancho y era tan gruesa como la palma de la mano de un hombre. La cortina estaba hecha de tela y se usaba para cubrir una puerta. Pueden decir que "la cortina se dividió en dos partes". Usen la misma palabra para templo que en los pasajes anteriores, y recuerden que </w:t>
      </w:r>
      <w:r>
        <w:rPr>
          <w:lang w:val="es_ES" w:bidi="es_ES"/>
        </w:rPr>
        <w:t>templo</w:t>
      </w:r>
      <w:r>
        <w:rPr>
          <w:lang w:val="es_ES" w:bidi="es_ES"/>
        </w:rPr>
        <w:t xml:space="preserve"> está en el Glosario Principal.</w:t>
      </w:r>
    </w:p>
    <w:p>
      <w:pPr/>
      <w:r>
        <w:rPr>
          <w:lang w:val="es_ES" w:bidi="es_ES"/>
        </w:rPr>
      </w:r>
      <w:r>
        <w:rPr>
          <w:lang w:val="es_ES" w:bidi="es_ES"/>
        </w:rPr>
        <w:t xml:space="preserve">Cuando Jesús murió, el centurión que era responsable por su ejecución dijo: "¡Verdaderamente él era el </w:t>
      </w:r>
      <w:r>
        <w:rPr>
          <w:b/>
          <w:lang w:val="es_ES" w:bidi="es_ES"/>
        </w:rPr>
        <w:t>Hijo de Dios</w:t>
      </w:r>
      <w:r>
        <w:rPr>
          <w:lang w:val="es_ES" w:bidi="es_ES"/>
        </w:rPr>
        <w:t xml:space="preserve">!" Un </w:t>
      </w:r>
      <w:r>
        <w:rPr>
          <w:b/>
          <w:lang w:val="es_ES" w:bidi="es_ES"/>
        </w:rPr>
        <w:t>centurión</w:t>
      </w:r>
      <w:r>
        <w:rPr>
          <w:lang w:val="es_ES" w:bidi="es_ES"/>
        </w:rPr>
        <w:t xml:space="preserve"> es un oficial romano del ejército que comanda a cien soldados. Traduzcan Hijo de Dios de la misma manera que en los pasajes anteriores y recuerden que el </w:t>
      </w:r>
      <w:r>
        <w:rPr>
          <w:lang w:val="es_ES" w:bidi="es_ES"/>
        </w:rPr>
        <w:t>Hijo de Dios</w:t>
      </w:r>
      <w:r>
        <w:rPr>
          <w:lang w:val="es_ES" w:bidi="es_ES"/>
        </w:rPr>
        <w:t xml:space="preserve"> está en el Glosario Principal.</w:t>
      </w:r>
    </w:p>
    <w:p>
      <w:pPr/>
      <w:r>
        <w:rPr>
          <w:lang w:val="es_ES" w:bidi="es_ES"/>
        </w:rPr>
      </w:r>
      <w:r>
        <w:rPr>
          <w:lang w:val="es_ES" w:bidi="es_ES"/>
        </w:rPr>
        <w:t xml:space="preserve">Deténganse aquí y conversen en grupo sobre la palabra o frase que usarán para </w:t>
      </w:r>
      <w:r>
        <w:rPr>
          <w:b/>
          <w:lang w:val="es_ES" w:bidi="es_ES"/>
        </w:rPr>
        <w:t>centurión</w:t>
      </w:r>
      <w:r>
        <w:rPr>
          <w:lang w:val="es_ES" w:bidi="es_ES"/>
        </w:rPr>
        <w:t xml:space="preserve">. Para más información sobre </w:t>
      </w:r>
      <w:r>
        <w:rPr>
          <w:lang w:val="es_ES" w:bidi="es_ES"/>
        </w:rPr>
        <w:t>centurión</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15:40–47</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15:40–47 y pónganlo en sus corazones.</w:t>
      </w:r>
    </w:p>
    <w:p>
      <w:pPr/>
      <w:r>
        <w:rPr>
          <w:lang w:val="es_ES" w:bidi="es_ES"/>
        </w:rPr>
      </w:r>
      <w:r>
        <w:rPr>
          <w:lang w:val="es_ES" w:bidi="es_ES"/>
        </w:rPr>
        <w:t>Escuchen una versión en audio de Marcos 15:40–47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15:40–47 en la traducción que sea más fácil de entender.</w:t>
      </w:r>
    </w:p>
    <w:p>
      <w:pPr/>
      <w:r>
        <w:rPr>
          <w:lang w:val="es_ES" w:bidi="es_ES"/>
        </w:rPr>
      </w:r>
      <w:r>
        <w:rPr>
          <w:lang w:val="es_ES" w:bidi="es_ES"/>
        </w:rPr>
        <w:t>En el pasaje anterior, Jesús acaba de morir. Los soldados romanos ejecutaron a Jesús en una cruz por crucifixión, una forma de ejecución usada por los romanos. Este pasaje comienza afirmando que había algunas mujeres que estaban mirando de lejos. Estas mujeres eran probablemente de Galilea, que siguieron a Jesús a Jerusalén. Solo se mencionan los nombres de estas mujeres, aunque también había muchas otras mujeres allí. Una es María Magdalena. María es un nombre común de mujer en Israel. Al llamarla Magdalena, Marcos está diciendo que ella es de la ciudad de Magdala, una aldea de pescadores en la costa del mar de Galilea. Otra mujer, también llamada María, es la madre de Jacobo el menor y de José. Marcos llama a Jacobo "el menor" probablemente porque había al menos dos personas llamadas Jacobo que eran conocidas por los oyentes de Marcos. El nombre de la tercera mujer era Salomé.</w:t>
      </w:r>
    </w:p>
    <w:p>
      <w:pPr/>
      <w:r>
        <w:rPr>
          <w:lang w:val="es_ES" w:bidi="es_ES"/>
        </w:rPr>
      </w:r>
      <w:r>
        <w:rPr>
          <w:lang w:val="es_ES" w:bidi="es_ES"/>
        </w:rPr>
        <w:t>Deténganse aquí y conversen sobre esta pregunta en grupo: ¿Cómo hablan las personas en su cultura de las personas que comparten el mismo nombre? Hablen sobre las maneras en que podrían hablar de ellos para ayudar a otros a entender exactamente de quién están hablando.</w:t>
      </w:r>
    </w:p>
    <w:p>
      <w:pPr/>
      <w:r>
        <w:rPr>
          <w:lang w:val="es_ES" w:bidi="es_ES"/>
        </w:rPr>
      </w:r>
      <w:r>
        <w:rPr>
          <w:lang w:val="es_ES" w:bidi="es_ES"/>
        </w:rPr>
        <w:t>Muestren un mapa de Galilea que incluya la ciudad de Magdala indicada si el equipo no está familiarizado con esta ciudad. Pausen este audio aquí.</w:t>
      </w:r>
    </w:p>
    <w:p>
      <w:pPr/>
      <w:r>
        <w:rPr>
          <w:lang w:val="es_ES" w:bidi="es_ES"/>
        </w:rPr>
      </w:r>
      <w:r>
        <w:rPr>
          <w:lang w:val="es_ES" w:bidi="es_ES"/>
        </w:rPr>
        <w:t>Estas mujeres aprendieron de Jesús y también lo cuidaban, o algunas versiones en español dicen que: "le servían". Esto significa que lo ayudaron posiblemente con las finanzas o cocinando y cuidando la ropa de Jesús y del grupo de sus seguidores más cercanos. Estas mujeres no sirvieron a Jesús como esposas ni de ninguna manera sexual.</w:t>
      </w:r>
    </w:p>
    <w:p>
      <w:pPr/>
      <w:r>
        <w:rPr>
          <w:lang w:val="es_ES" w:bidi="es_ES"/>
        </w:rPr>
      </w:r>
      <w:r>
        <w:rPr>
          <w:lang w:val="es_ES" w:bidi="es_ES"/>
        </w:rPr>
        <w:t>Deténganse aquí y conversen en grupo: cómo describirían la manera en que estas mujeres ayudaron a Jesús. En su cultura e idioma, ¿cómo describen a las mujeres que no son esposas, sino que ayudan a cuidar a otros de maneras como proporcionar alimento y cuidar de la ropa? Pausen este audio aquí.</w:t>
      </w:r>
    </w:p>
    <w:p>
      <w:pPr/>
      <w:r>
        <w:rPr>
          <w:lang w:val="es_ES" w:bidi="es_ES"/>
        </w:rPr>
      </w:r>
      <w:r>
        <w:rPr>
          <w:lang w:val="es_ES" w:bidi="es_ES"/>
        </w:rPr>
        <w:t>La muerte de Jesús sucedió el día de la Preparación, que es el día antes de un sábado, el día judío para descansar y adorar a Dios. Ahora estaba cerca del atardecer y una vez que el sol se pusiera, sería ilegal hacer cualquier trabajo, incluso mover un cuerpo muerto.</w:t>
      </w:r>
    </w:p>
    <w:p>
      <w:pPr/>
      <w:r>
        <w:rPr>
          <w:lang w:val="es_ES" w:bidi="es_ES"/>
        </w:rPr>
      </w:r>
      <w:r>
        <w:rPr>
          <w:lang w:val="es_ES" w:bidi="es_ES"/>
        </w:rPr>
        <w:t>Las autoridades romanas a menudo dejaban el cuerpo crucificado para que se pudriera y descomponga mientras colgaban de la cruz. Más tarde quitaban el cuerpo en descomposición y lo arrojaban a una fosa común, sin mostrar honor por la persona muerta. Sin embargo, un entierro adecuado es importante en la cultura judía. Un entierro adecuado necesitaba suceder antes del atardecer.</w:t>
      </w:r>
    </w:p>
    <w:p>
      <w:pPr/>
      <w:r>
        <w:rPr>
          <w:lang w:val="es_ES" w:bidi="es_ES"/>
        </w:rPr>
      </w:r>
      <w:r>
        <w:rPr>
          <w:lang w:val="es_ES" w:bidi="es_ES"/>
        </w:rPr>
        <w:t>José de Arimatea estaba determinado a que Jesús fuera enterrado adecuadamente.</w:t>
      </w:r>
    </w:p>
    <w:p>
      <w:pPr/>
      <w:r>
        <w:rPr>
          <w:lang w:val="es_ES" w:bidi="es_ES"/>
        </w:rPr>
      </w:r>
      <w:r>
        <w:rPr>
          <w:lang w:val="es_ES" w:bidi="es_ES"/>
        </w:rPr>
        <w:t>Deténganse aquí y conversen sobre estas preguntas en grupo: ¿Qué tan importante es el entierro en su cultura? ¿Cuáles son las prácticas de entierro comunes entre su pueblo? ¿En qué se diferencian las prácticas de entierro cuando una persona es respetada en lugar de no ser respetada? ¿Hay diferentes prácticas para hombres y mujeres? ¿Personas mayores y jóvenes? Pausen este audio aquí.</w:t>
      </w:r>
    </w:p>
    <w:p>
      <w:pPr/>
      <w:r>
        <w:rPr>
          <w:lang w:val="es_ES" w:bidi="es_ES"/>
        </w:rPr>
      </w:r>
      <w:r>
        <w:rPr>
          <w:lang w:val="es_ES" w:bidi="es_ES"/>
        </w:rPr>
        <w:t>En este pasaje se dan muchos detalles sobre el hombre llamado José. Él era de la ciudad de Arimatea, que se encontraba a unos 32 kilómetros (o 20 millas) al noroeste de Jerusalén. José era un miembro prominente o muy respetado del consejo religioso judío, llamado Sanedrín. Este pasaje dice que José estaba buscando o esperando por el Reino de Dios. Esto significa que José quería que llegara el tiempo en que Dios gobernaría a Su pueblo como Rey. Además, esto también podría sugerir que José era un seguidor de Jesús.</w:t>
      </w:r>
    </w:p>
    <w:p>
      <w:pPr/>
      <w:r>
        <w:rPr>
          <w:lang w:val="es_ES" w:bidi="es_ES"/>
        </w:rPr>
      </w:r>
      <w:r>
        <w:rPr>
          <w:lang w:val="es_ES" w:bidi="es_ES"/>
        </w:rPr>
        <w:t>José quería honrar a Jesús dando a su cuerpo un entierro adecuado. José era valiente y le pidió a Pilato el cuerpo de Jesús. Esto significa que José pidió a Pilato permiso para enterrar a Jesús. Recordarán que Pilato era el gobernador romano que dio la orden de la crucifixión de Jesús. Pilato se sorprendió de que Jesús hubiera muerto tan rápidamente, así que consultó con el centurión, un oficial militar romano, para asegurarse de que Jesús estuviera realmente muerto. La crucifixión, la muerte en una cruz, generalmente era una muerte lenta. En algunos casos, los hombres no morirían hasta dos o tres días después de haber sido clavados en una cruz. Jesús murió en menos de ocho horas después de ser clavado en la cruz. Pilato estaba dispuesto a permitir que José se llevara el cuerpo.</w:t>
      </w:r>
    </w:p>
    <w:p>
      <w:pPr/>
      <w:r>
        <w:rPr>
          <w:lang w:val="es_ES" w:bidi="es_ES"/>
        </w:rPr>
      </w:r>
      <w:r>
        <w:rPr>
          <w:lang w:val="es_ES" w:bidi="es_ES"/>
        </w:rPr>
        <w:t>Deténganse aquí y miren las imágenes de una cruz y una crucifixión si su grupo aún no las ha visto. Pausen este audio aquí.</w:t>
      </w:r>
    </w:p>
    <w:p>
      <w:pPr/>
      <w:r>
        <w:rPr>
          <w:lang w:val="es_ES" w:bidi="es_ES"/>
        </w:rPr>
      </w:r>
      <w:r>
        <w:rPr>
          <w:lang w:val="es_ES" w:bidi="es_ES"/>
        </w:rPr>
        <w:t>El pasaje nos dice que José preparó el cuerpo de Jesús para entierro. Solo había un corto tiempo para cumplir esta tarea y la tarea no era simple. Aunque Marcos no nos dice que José tuvo ayuda, muchas personas creen que José tuvo ayuda, posiblemente de sus siervos. José envolvió el cuerpo muerto de Jesús en una tela larga de lino. El lino es un tipo de tela de alta calidad hecha de una planta de lino. Según la costumbre judía, las personas envolvían los cuerpos muertos en esa tela antes de enterrarlos. Marcos no menciona que José lavó el cuerpo antes de envolverlo, pero los estudiosos creen que José lavó el cuerpo. Lavar un cuerpo sin vida es una parte tan importante de la costumbre funeraria judía que la ley judía permitía que las personas lavaran un cuerpo sin vida en el sábado. Después de envolver el cuerpo de Jesús, José colocó el cuerpo en una tumba, una cueva funeraria que había sido tallada en la roca. Una piedra grande se rodó sobre la entrada de la tumba.</w:t>
      </w:r>
    </w:p>
    <w:p>
      <w:pPr/>
      <w:r>
        <w:rPr>
          <w:lang w:val="es_ES" w:bidi="es_ES"/>
        </w:rPr>
      </w:r>
      <w:r>
        <w:rPr>
          <w:lang w:val="es_ES" w:bidi="es_ES"/>
        </w:rPr>
        <w:t>Deténganse aquí y miren una foto de tela de lino en grupo. Mire una foto de una tumba tallada en roca con una piedra grande en la entrada.</w:t>
      </w:r>
    </w:p>
    <w:p>
      <w:pPr/>
      <w:r>
        <w:rPr>
          <w:lang w:val="es_ES" w:bidi="es_ES"/>
        </w:rPr>
      </w:r>
      <w:r>
        <w:rPr>
          <w:lang w:val="es_ES" w:bidi="es_ES"/>
        </w:rPr>
        <w:t>Hablen sobre las costumbres de entierro entre tu pueblo. ¿Cómo se prepara un cuerpo muerto? ¿Dónde se coloca el cuerpo después de la preparación para el entierro? Pausen este audio aquí.</w:t>
      </w:r>
    </w:p>
    <w:p>
      <w:pPr/>
      <w:r>
        <w:rPr>
          <w:lang w:val="es_ES" w:bidi="es_ES"/>
        </w:rPr>
      </w:r>
      <w:r>
        <w:rPr>
          <w:lang w:val="es_ES" w:bidi="es_ES"/>
        </w:rPr>
        <w:t>María Magdalena y María, la madre de Jacobo y de José, vieron dónde José de Arimatea puso el cuerpo de Jesús. En la cultura judía, las mujeres no eran testigos oculares válidos. Sin embargo, las mujeres eran las únicas de los discípulos de Jesús que observaron lo que le sucedió al cuerpo de Jesús. Marcos muestra que este relato es una historia verdadera al darnos detalles verdaderos sobre lo que sucedió.</w:t>
      </w:r>
    </w:p>
    <w:p>
      <w:pPr/>
      <w:r>
        <w:rPr>
          <w:lang w:val="es_ES" w:bidi="es_ES"/>
        </w:rPr>
      </w:r>
      <w:r>
        <w:rPr>
          <w:lang w:val="es_ES" w:bidi="es_ES"/>
        </w:rPr>
        <w:t>Deténganse aquí y conversen sobre estas preguntas en grupo: En su cultura, ¿qué papel tienen las mujeres como testigos de eventos? ¿Quién tiene autoridad para ser testigo de un evento y decir lo que sucedió?</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15:40–47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texto tiene tres escenas.</w:t>
      </w:r>
    </w:p>
    <w:p>
      <w:pPr/>
      <w:r>
        <w:rPr>
          <w:lang w:val="es_ES" w:bidi="es_ES"/>
        </w:rPr>
      </w:r>
      <w:r>
        <w:rPr>
          <w:b/>
          <w:lang w:val="es_ES" w:bidi="es_ES"/>
        </w:rPr>
        <w:t>En la primera escena:</w:t>
      </w:r>
      <w:r>
        <w:rPr>
          <w:lang w:val="es_ES" w:bidi="es_ES"/>
        </w:rPr>
        <w:t xml:space="preserve"> Jesús acaba de morir en la cruz. Las mujeres que siguieron a Jesús están mirando de lejos. Entre ellas se encuentran a María Magdalena, María la madre de Jacobo el menor y de José, y Salomé.</w:t>
      </w:r>
    </w:p>
    <w:p>
      <w:pPr/>
      <w:r>
        <w:rPr>
          <w:lang w:val="es_ES" w:bidi="es_ES"/>
        </w:rPr>
      </w:r>
      <w:r>
        <w:rPr>
          <w:b/>
          <w:lang w:val="es_ES" w:bidi="es_ES"/>
        </w:rPr>
        <w:t>En la segunda escena:</w:t>
      </w:r>
      <w:r>
        <w:rPr>
          <w:lang w:val="es_ES" w:bidi="es_ES"/>
        </w:rPr>
        <w:t xml:space="preserve"> Es temprano en la tarde del día antes del sábado. José de Arimatea va a Pilato para obtener permiso para enterrar el cuerpo de Jesús. Pilato le pide a un centurión, o oficial romano, que confirme que Jesús estaba muerto. Pilato le da permiso a José para enterrar el cuerpo de Jesús.</w:t>
      </w:r>
    </w:p>
    <w:p>
      <w:pPr/>
      <w:r>
        <w:rPr>
          <w:lang w:val="es_ES" w:bidi="es_ES"/>
        </w:rPr>
      </w:r>
      <w:r>
        <w:rPr>
          <w:b/>
          <w:lang w:val="es_ES" w:bidi="es_ES"/>
        </w:rPr>
        <w:t>En la tercera escena:</w:t>
      </w:r>
      <w:r>
        <w:rPr>
          <w:lang w:val="es_ES" w:bidi="es_ES"/>
        </w:rPr>
        <w:t xml:space="preserve"> José prepara el cuerpo de Jesús para entierro. Él envuelve el cuerpo de Jesús en una tela larga de lino. José pone el cuerpo de Jesús en una tumba que había sido tallada en la roca. Una piedra grande se coloca sobre la entrada. María Magdalena y María, la madre de Jacobo, ven dónde ponen el cuerpo de Jesús.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el menor y de José</w:t>
      </w:r>
    </w:p>
    <w:p>
      <w:pPr>
        <w:pStyle w:val="ListBullet"/>
        <w:spacing w:line="240" w:lineRule="auto"/>
        <w:ind w:left="720"/>
      </w:pPr>
      <w:r>
        <w:rPr>
          <w:lang w:val="es_ES" w:bidi="es_ES"/>
        </w:rPr>
      </w:r>
      <w:r>
        <w:rPr>
          <w:lang w:val="es_ES" w:bidi="es_ES"/>
        </w:rPr>
        <w:t>Salomé</w:t>
      </w:r>
    </w:p>
    <w:p>
      <w:pPr>
        <w:pStyle w:val="ListBullet"/>
        <w:spacing w:line="240" w:lineRule="auto"/>
        <w:ind w:left="720"/>
      </w:pPr>
      <w:r>
        <w:rPr>
          <w:lang w:val="es_ES" w:bidi="es_ES"/>
        </w:rPr>
      </w:r>
      <w:r>
        <w:rPr>
          <w:lang w:val="es_ES" w:bidi="es_ES"/>
        </w:rPr>
        <w:t>Otras mujeres que siguieron a Jesús</w:t>
      </w:r>
    </w:p>
    <w:p>
      <w:pPr>
        <w:pStyle w:val="ListBullet"/>
        <w:spacing w:line="240" w:lineRule="auto"/>
        <w:ind w:left="720"/>
      </w:pPr>
      <w:r>
        <w:rPr>
          <w:lang w:val="es_ES" w:bidi="es_ES"/>
        </w:rPr>
      </w:r>
      <w:r>
        <w:rPr>
          <w:lang w:val="es_ES" w:bidi="es_ES"/>
        </w:rPr>
        <w:t>José de Arimatea</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Un centurión</w:t>
      </w:r>
    </w:p>
    <w:p>
      <w:pPr/>
      <w:r>
        <w:rPr>
          <w:lang w:val="es_ES" w:bidi="es_ES"/>
        </w:rPr>
      </w:r>
      <w:r>
        <w:rPr>
          <w:lang w:val="es_ES" w:bidi="es_ES"/>
        </w:rPr>
        <w:t>En grupo, presten atención a estas partes del contexto del pasaje: Cuando la primera escena comienza, Jesús acaba de morir en la cruz. Muchas mujeres que eran seguidoras de Jesús están mirando de lejos; no estaban cerca de la cruz. Es importante recordar que estas mujeres ayudaron a Jesús durante su tiempo en Galilea. María Magdalena, María la madre de Jacobo el menor y de José, y Salomé estaban entre estas mujeres.</w:t>
      </w:r>
    </w:p>
    <w:p>
      <w:pPr/>
      <w:r>
        <w:rPr>
          <w:lang w:val="es_ES" w:bidi="es_ES"/>
        </w:rPr>
      </w:r>
      <w:r>
        <w:rPr>
          <w:lang w:val="es_ES" w:bidi="es_ES"/>
        </w:rPr>
        <w:t>Ahora es el día antes del sábado a la tarde. Es importante recordar que cuando comienza el sábado, las personas judías tienen que seguir ciertas reglas sobre lo que pueden o no hacer en el sábado. Esto incluía no poder mover ni enterrar un cuerpo sin vida en el sábado.</w:t>
      </w:r>
    </w:p>
    <w:p>
      <w:pPr/>
      <w:r>
        <w:rPr>
          <w:lang w:val="es_ES" w:bidi="es_ES"/>
        </w:rPr>
      </w:r>
      <w:r>
        <w:rPr>
          <w:lang w:val="es_ES" w:bidi="es_ES"/>
        </w:rPr>
        <w:t>José de Arimatea pidió a Pilato permiso para enterrar el cuerpo de Jesús. Es importante recordar que José era un miembro respetado del Consejo o Sanedrín y estaba esperando la venida del Reino de Dios. Recuerden que el Sanedrín había condenado a Jesús a muerte y lo había llevado a Pilato para que juzgara y ejecutara a Jesús. Sin embargo, sabemos por otros relatos del evangelio que José había sido en secreto un seguidor de Jesús hasta el momento de la muerte de Jesús. Pedir a Pilato el cuerpo de Jesús era un acto de coraje y valentía.</w:t>
      </w:r>
    </w:p>
    <w:p>
      <w:pPr/>
      <w:r>
        <w:rPr>
          <w:lang w:val="es_ES" w:bidi="es_ES"/>
        </w:rPr>
      </w:r>
      <w:r>
        <w:rPr>
          <w:lang w:val="es_ES" w:bidi="es_ES"/>
        </w:rPr>
        <w:t>Deténganse y conversen sobre esta pregunta en grupo: Marcos nos da información básica sobre José de Arimatea. Hablen sobre cómo, al igual que en los pasajes anteriores, traducirán y contarán información de contexto. Pausen este audio aquí.</w:t>
      </w:r>
    </w:p>
    <w:p>
      <w:pPr/>
      <w:r>
        <w:rPr>
          <w:lang w:val="es_ES" w:bidi="es_ES"/>
        </w:rPr>
      </w:r>
      <w:r>
        <w:rPr>
          <w:lang w:val="es_ES" w:bidi="es_ES"/>
        </w:rPr>
        <w:t>Es importante recordar que en un pasaje anterior, Pilato había juzgado a Jesús y ordenó que Jesús fuera muerto en una cruz. Pilato le pregunta al centurión, o oficial romano, si era verdad que Jesús ya había muerto. Pilato se sorprendió de lo rápido que Jesús había muerto. A veces las personas necesitaban dos o tres días para morir de este tipo de ejecución. El centurión informa a Pilato que Jesús está muerto.</w:t>
      </w:r>
    </w:p>
    <w:p>
      <w:pPr/>
      <w:r>
        <w:rPr>
          <w:lang w:val="es_ES" w:bidi="es_ES"/>
        </w:rPr>
      </w:r>
      <w:r>
        <w:rPr>
          <w:lang w:val="es_ES" w:bidi="es_ES"/>
        </w:rPr>
        <w:t>Pilato le da permiso a José para enterrar el cuerpo de Jesús. Es importante recordar cómo José preparó el cuerpo y dónde se colocó el cuerpo. José probablemente lavó el cuerpo de Jesús antes de envolverlo en una tela larga de lino. José colocó el cuerpo en una tumba, una cueva funeraria que se había tallado en la roca. Una piedra grande se rodó sobre la entrada de la tumba. Es importante recordar que las dos mujeres llamadas María vieron dónde se colocó el cuerpo de Jesús.</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15:40–47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el menor y de José</w:t>
      </w:r>
    </w:p>
    <w:p>
      <w:pPr>
        <w:pStyle w:val="ListBullet"/>
        <w:spacing w:line="240" w:lineRule="auto"/>
        <w:ind w:left="720"/>
      </w:pPr>
      <w:r>
        <w:rPr>
          <w:lang w:val="es_ES" w:bidi="es_ES"/>
        </w:rPr>
      </w:r>
      <w:r>
        <w:rPr>
          <w:lang w:val="es_ES" w:bidi="es_ES"/>
        </w:rPr>
        <w:t>Salomé</w:t>
      </w:r>
    </w:p>
    <w:p>
      <w:pPr>
        <w:pStyle w:val="ListBullet"/>
        <w:spacing w:line="240" w:lineRule="auto"/>
        <w:ind w:left="720"/>
      </w:pPr>
      <w:r>
        <w:rPr>
          <w:lang w:val="es_ES" w:bidi="es_ES"/>
        </w:rPr>
      </w:r>
      <w:r>
        <w:rPr>
          <w:lang w:val="es_ES" w:bidi="es_ES"/>
        </w:rPr>
        <w:t>Otras mujeres que siguieron a Jesús</w:t>
      </w:r>
    </w:p>
    <w:p>
      <w:pPr>
        <w:pStyle w:val="ListBullet"/>
        <w:spacing w:line="240" w:lineRule="auto"/>
        <w:ind w:left="720"/>
      </w:pPr>
      <w:r>
        <w:rPr>
          <w:lang w:val="es_ES" w:bidi="es_ES"/>
        </w:rPr>
      </w:r>
      <w:r>
        <w:rPr>
          <w:lang w:val="es_ES" w:bidi="es_ES"/>
        </w:rPr>
        <w:t>José de Arimatea</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Un centurión</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acaba de morir en la cruz. Las mujeres que siguieron a Jesús están mirando de lejos. Entre ellas se encuentran a María Magdalena, María la madre de Jacobo el menor y de José, y Salomé. Estas mujeres habían ayudado a Jesús cuando él estaba en Galilea.</w:t>
      </w:r>
    </w:p>
    <w:p>
      <w:pPr/>
      <w:r>
        <w:rPr>
          <w:lang w:val="es_ES" w:bidi="es_ES"/>
        </w:rPr>
      </w:r>
      <w:r>
        <w:rPr>
          <w:lang w:val="es_ES" w:bidi="es_ES"/>
        </w:rPr>
        <w:t>Pausen la actuación. Pregúntale a las personas que interpretan a las mujeres "¿Qué están sintiendo o pensando?" Puede que escuchen cosas como "¡Estoy llena de dolor! Le serví alimento a él y a los discípulos", "Mi corazón está partido. Yo lavaba sus ropas" y "Estoy tan triste. ¿Cómo pudieron matarlo? Él era el Salvador Prometido". Continúen con la actuación.</w:t>
      </w:r>
    </w:p>
    <w:p>
      <w:pPr/>
      <w:r>
        <w:rPr>
          <w:lang w:val="es_ES" w:bidi="es_ES"/>
        </w:rPr>
      </w:r>
      <w:r>
        <w:rPr>
          <w:lang w:val="es_ES" w:bidi="es_ES"/>
        </w:rPr>
        <w:t>Es tarde en la tarde del día anterior al sábado. José de Arimatea va a Pilato para obtener permiso para enterrar el cuerpo de Jesús.</w:t>
      </w:r>
    </w:p>
    <w:p>
      <w:pPr/>
      <w:r>
        <w:rPr>
          <w:lang w:val="es_ES" w:bidi="es_ES"/>
        </w:rPr>
      </w:r>
      <w:r>
        <w:rPr>
          <w:lang w:val="es_ES" w:bidi="es_ES"/>
        </w:rPr>
        <w:t>Pausen la actuación. Pregúntale a la persona que interpreta a José: "¿Qué estás sintiendo o pensando?" Puede que escuchen cosas como: "Quiero honrar a Jesús. Él merece un entierro adecuado", "Valiente. Sé que Pilato ordenó que Jesús fuera ejecutado, pero voy a pedir permiso", o "Con prisa. Necesitamos que Jesús sea enterrado adecuadamente antes del comienzo del sábado". Continúen con la actuación.</w:t>
      </w:r>
    </w:p>
    <w:p>
      <w:pPr/>
      <w:r>
        <w:rPr>
          <w:lang w:val="es_ES" w:bidi="es_ES"/>
        </w:rPr>
      </w:r>
      <w:r>
        <w:rPr>
          <w:lang w:val="es_ES" w:bidi="es_ES"/>
        </w:rPr>
        <w:t>Pilato le pide a un centurión que confirme que Jesús está muerto. El centurión le dice a Pilato que esto es verdad. Jesús está muerto.</w:t>
      </w:r>
    </w:p>
    <w:p>
      <w:pPr/>
      <w:r>
        <w:rPr>
          <w:lang w:val="es_ES" w:bidi="es_ES"/>
        </w:rPr>
      </w:r>
      <w:r>
        <w:rPr>
          <w:lang w:val="es_ES" w:bidi="es_ES"/>
        </w:rPr>
        <w:t>Pausen la actuación. Pregúntale a la persona que interpreta a Pilato: "¿Qué estás sintiendo o pensando?" Puede que escuchen cosas como "Estoy sorprendido. ¿Cómo puede Jesús ya estar muerto? Solo han pasado unas pocas horas", o "Me siento culpable. Jesús era inocente. Debería haberlo dejado ir. Honraré esta petición". Continúen con la actuación.</w:t>
      </w:r>
    </w:p>
    <w:p>
      <w:pPr/>
      <w:r>
        <w:rPr>
          <w:lang w:val="es_ES" w:bidi="es_ES"/>
        </w:rPr>
      </w:r>
      <w:r>
        <w:rPr>
          <w:lang w:val="es_ES" w:bidi="es_ES"/>
        </w:rPr>
        <w:t>Pilato le da permiso a José para enterrar el cuerpo de Jesús. José prepara el cuerpo de Jesús envolviéndolo en una tela larga de lino. Desúes él coloca el cuerpo de Jesús en una tumba. Una piedra se mueve sobre la entrada de la tumba. María Magdalena y María, la madre de Jacobo el menor, ven dónde colocaron el cuerpo de Jesús.</w:t>
      </w:r>
    </w:p>
    <w:p>
      <w:pPr/>
      <w:r>
        <w:rPr>
          <w:lang w:val="es_ES" w:bidi="es_ES"/>
        </w:rPr>
      </w:r>
      <w:r>
        <w:rPr>
          <w:lang w:val="es_ES" w:bidi="es_ES"/>
        </w:rPr>
        <w:t>Pausen la actuación. Pregúntale a la persona que interpreta a José: "¿Qué estás sintiendo o pensando?" Puede que escuchen cosas como "Estoy aliviado. Pudimos hacer esto antes del sábado", o "Estoy contento de haber podido honrar a Jesús de esta manera".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15:40–47 en la traducción que sea más fácil de entender.</w:t>
      </w:r>
    </w:p>
    <w:p>
      <w:pPr/>
      <w:r>
        <w:rPr>
          <w:lang w:val="es_ES" w:bidi="es_ES"/>
        </w:rPr>
      </w:r>
      <w:r>
        <w:rPr>
          <w:lang w:val="es_ES" w:bidi="es_ES"/>
        </w:rPr>
        <w:t>En este paso, platiquen con su grupo sobre términos y palabras clave en este texto.</w:t>
      </w:r>
    </w:p>
    <w:p>
      <w:pPr/>
      <w:r>
        <w:rPr>
          <w:lang w:val="es_ES" w:bidi="es_ES"/>
        </w:rPr>
      </w:r>
      <w:r>
        <w:rPr>
          <w:lang w:val="es_ES" w:bidi="es_ES"/>
        </w:rPr>
        <w:t xml:space="preserve">Jesús acaba de morir en una </w:t>
      </w:r>
      <w:r>
        <w:rPr>
          <w:b/>
          <w:lang w:val="es_ES" w:bidi="es_ES"/>
        </w:rPr>
        <w:t>cruz</w:t>
      </w:r>
      <w:r>
        <w:rPr>
          <w:lang w:val="es_ES" w:bidi="es_ES"/>
        </w:rPr>
        <w:t xml:space="preserve"> por </w:t>
      </w:r>
      <w:r>
        <w:rPr>
          <w:b/>
          <w:lang w:val="es_ES" w:bidi="es_ES"/>
        </w:rPr>
        <w:t>crucifixión.</w:t>
      </w:r>
      <w:r>
        <w:rPr>
          <w:lang w:val="es_ES" w:bidi="es_ES"/>
        </w:rPr>
        <w:t xml:space="preserve"> Usen la misma palabra o frase para </w:t>
      </w:r>
      <w:r>
        <w:rPr>
          <w:b/>
          <w:lang w:val="es_ES" w:bidi="es_ES"/>
        </w:rPr>
        <w:t>cruz</w:t>
      </w:r>
      <w:r>
        <w:rPr>
          <w:lang w:val="es_ES" w:bidi="es_ES"/>
        </w:rPr>
        <w:t xml:space="preserve"> y </w:t>
      </w:r>
      <w:r>
        <w:rPr>
          <w:b/>
          <w:lang w:val="es_ES" w:bidi="es_ES"/>
        </w:rPr>
        <w:t>crucifixión</w:t>
      </w:r>
      <w:r>
        <w:rPr>
          <w:lang w:val="es_ES" w:bidi="es_ES"/>
        </w:rPr>
        <w:t xml:space="preserve"> que han usado en los pasajes anteriores y recuerden que la </w:t>
      </w:r>
      <w:r>
        <w:rPr>
          <w:b/>
          <w:lang w:val="es_ES" w:bidi="es_ES"/>
        </w:rPr>
        <w:t>cruz</w:t>
      </w:r>
      <w:r>
        <w:rPr>
          <w:lang w:val="es_ES" w:bidi="es_ES"/>
        </w:rPr>
        <w:t xml:space="preserve"> y la </w:t>
      </w:r>
      <w:r>
        <w:rPr>
          <w:b/>
          <w:lang w:val="es_ES" w:bidi="es_ES"/>
        </w:rPr>
        <w:t>crucifixión</w:t>
      </w:r>
      <w:r>
        <w:rPr>
          <w:lang w:val="es_ES" w:bidi="es_ES"/>
        </w:rPr>
        <w:t xml:space="preserve"> se pueden encontrar en el Glosario Principal. ** **</w:t>
      </w:r>
    </w:p>
    <w:p>
      <w:pPr/>
      <w:r>
        <w:rPr>
          <w:lang w:val="es_ES" w:bidi="es_ES"/>
        </w:rPr>
      </w:r>
      <w:r>
        <w:rPr>
          <w:lang w:val="es_ES" w:bidi="es_ES"/>
        </w:rPr>
        <w:t>Deténganse aquí y miren una foto de una cruz o crucifixión si su equipo aún no las ha visto. Pausen este audio aquí.</w:t>
      </w:r>
    </w:p>
    <w:p>
      <w:pPr/>
      <w:r>
        <w:rPr>
          <w:lang w:val="es_ES" w:bidi="es_ES"/>
        </w:rPr>
      </w:r>
      <w:r>
        <w:rPr>
          <w:lang w:val="es_ES" w:bidi="es_ES"/>
        </w:rPr>
        <w:t xml:space="preserve">Es la noche del día antes del </w:t>
      </w:r>
      <w:r>
        <w:rPr>
          <w:b/>
          <w:lang w:val="es_ES" w:bidi="es_ES"/>
        </w:rPr>
        <w:t>sábado</w:t>
      </w:r>
      <w:r>
        <w:rPr>
          <w:lang w:val="es_ES" w:bidi="es_ES"/>
        </w:rPr>
        <w:t xml:space="preserve">, el día religioso de descanso judío. Usen la misma palabra o frase para Sábado que han usado anteriormente. Para obtener más información sobre el </w:t>
      </w:r>
      <w:r>
        <w:rPr>
          <w:b/>
          <w:lang w:val="es_ES" w:bidi="es_ES"/>
        </w:rPr>
        <w:t>sábado</w:t>
      </w:r>
      <w:r>
        <w:rPr>
          <w:lang w:val="es_ES" w:bidi="es_ES"/>
        </w:rPr>
        <w:t>, consulta el Glosario Principal.</w:t>
      </w:r>
    </w:p>
    <w:p>
      <w:pPr/>
      <w:r>
        <w:rPr>
          <w:lang w:val="es_ES" w:bidi="es_ES"/>
        </w:rPr>
      </w:r>
      <w:r>
        <w:rPr>
          <w:lang w:val="es_ES" w:bidi="es_ES"/>
        </w:rPr>
        <w:t xml:space="preserve">José de Arimatea era un miembro respetado del </w:t>
      </w:r>
      <w:r>
        <w:rPr>
          <w:b/>
          <w:lang w:val="es_ES" w:bidi="es_ES"/>
        </w:rPr>
        <w:t>Consejo</w:t>
      </w:r>
      <w:r>
        <w:rPr>
          <w:lang w:val="es_ES" w:bidi="es_ES"/>
        </w:rPr>
        <w:t xml:space="preserve">. [El sumo consejo judío se llama el </w:t>
      </w:r>
      <w:r>
        <w:rPr>
          <w:b/>
          <w:lang w:val="es_ES" w:bidi="es_ES"/>
        </w:rPr>
        <w:t>Sanedrín</w:t>
      </w:r>
      <w:r>
        <w:rPr>
          <w:lang w:val="es_ES" w:bidi="es_ES"/>
        </w:rPr>
        <w:t xml:space="preserve"> y está formado por los principales sacerdotes, los ancianos y los maestros de la ley. Usen la misma palabra para consejo o Sanedrín que han usado anteriormente. Se puede encontrar una definición completa del </w:t>
      </w:r>
      <w:r>
        <w:rPr>
          <w:b/>
          <w:lang w:val="es_ES" w:bidi="es_ES"/>
        </w:rPr>
        <w:t>Consejo</w:t>
      </w:r>
      <w:r>
        <w:rPr>
          <w:lang w:val="es_ES" w:bidi="es_ES"/>
        </w:rPr>
        <w:t xml:space="preserve"> en el Glosario Principal figurando en la lista como </w:t>
      </w:r>
      <w:r>
        <w:rPr>
          <w:b/>
          <w:lang w:val="es_ES" w:bidi="es_ES"/>
        </w:rPr>
        <w:t>Sanedrín</w:t>
      </w:r>
      <w:r>
        <w:rPr>
          <w:lang w:val="es_ES" w:bidi="es_ES"/>
        </w:rPr>
        <w:t>. ]{.mark}</w:t>
      </w:r>
    </w:p>
    <w:p>
      <w:pPr/>
      <w:r>
        <w:rPr>
          <w:lang w:val="es_ES" w:bidi="es_ES"/>
        </w:rPr>
      </w:r>
      <w:r>
        <w:rPr>
          <w:lang w:val="es_ES" w:bidi="es_ES"/>
        </w:rPr>
        <w:t xml:space="preserve">José pidió a Pilato permiso para enterrar el cuerpo de Jesús. Pilato preguntó al </w:t>
      </w:r>
      <w:r>
        <w:rPr>
          <w:b/>
          <w:lang w:val="es_ES" w:bidi="es_ES"/>
        </w:rPr>
        <w:t>centurión,</w:t>
      </w:r>
      <w:r>
        <w:rPr>
          <w:lang w:val="es_ES" w:bidi="es_ES"/>
        </w:rPr>
        <w:t xml:space="preserve"> un oficial militar romano, si era verdad que Jesús había muerto. El </w:t>
      </w:r>
      <w:r>
        <w:rPr>
          <w:b/>
          <w:lang w:val="es_ES" w:bidi="es_ES"/>
        </w:rPr>
        <w:t>centurión</w:t>
      </w:r>
      <w:r>
        <w:rPr>
          <w:lang w:val="es_ES" w:bidi="es_ES"/>
        </w:rPr>
        <w:t xml:space="preserve"> verificó que Jesús estaba muerto. Usen la misma palabra para </w:t>
      </w:r>
      <w:r>
        <w:rPr>
          <w:b/>
          <w:lang w:val="es_ES" w:bidi="es_ES"/>
        </w:rPr>
        <w:t>centurión</w:t>
      </w:r>
      <w:r>
        <w:rPr>
          <w:lang w:val="es_ES" w:bidi="es_ES"/>
        </w:rPr>
        <w:t xml:space="preserve"> que han usado anteriormente y recuerden que </w:t>
      </w:r>
      <w:r>
        <w:rPr>
          <w:b/>
          <w:lang w:val="es_ES" w:bidi="es_ES"/>
        </w:rPr>
        <w:t>centurión</w:t>
      </w:r>
      <w:r>
        <w:rPr>
          <w:lang w:val="es_ES" w:bidi="es_ES"/>
        </w:rPr>
        <w:t xml:space="preserve"> se puede encontrar en el Glosario Principal.</w:t>
      </w:r>
    </w:p>
    <w:p>
      <w:pPr/>
      <w:r>
        <w:rPr>
          <w:lang w:val="es_ES" w:bidi="es_ES"/>
        </w:rPr>
      </w:r>
      <w:r>
        <w:rPr>
          <w:lang w:val="es_ES" w:bidi="es_ES"/>
        </w:rPr>
        <w:t xml:space="preserve">José envolvió el cuerpo de Jesús en una tela de lino y lo colocó en una </w:t>
      </w:r>
      <w:r>
        <w:rPr>
          <w:b/>
          <w:lang w:val="es_ES" w:bidi="es_ES"/>
        </w:rPr>
        <w:t>tumba</w:t>
      </w:r>
      <w:r>
        <w:rPr>
          <w:lang w:val="es_ES" w:bidi="es_ES"/>
        </w:rPr>
        <w:t xml:space="preserve"> que había sido tallada en una roca. Una tumba es un lugar de entierro. Era la costumbre judía enterrar a los muertos en cuevas naturales o en cuevas que se habían tallado en la roca. Una piedra grande se rodó sobre la entrada de la tumba. Usen la misma palabra para </w:t>
      </w:r>
      <w:r>
        <w:rPr>
          <w:b/>
          <w:lang w:val="es_ES" w:bidi="es_ES"/>
        </w:rPr>
        <w:t>tumba</w:t>
      </w:r>
      <w:r>
        <w:rPr>
          <w:lang w:val="es_ES" w:bidi="es_ES"/>
        </w:rPr>
        <w:t xml:space="preserve"> que la que han usado en los pasajes anteriores y recuerden que la tumba se puede encontrar en el Glosario Principal.</w:t>
      </w:r>
    </w:p>
    <w:p>
      <w:pPr/>
      <w:r>
        <w:rPr>
          <w:lang w:val="es_ES" w:bidi="es_ES"/>
        </w:rPr>
      </w:r>
      <w:r>
        <w:rPr>
          <w:lang w:val="es_ES" w:bidi="es_ES"/>
        </w:rPr>
        <w:t>Deténganse aquí y miren una foto de cuevas de entierro y de una tumba tallada en una roca.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16:1–8</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16:1–8 y pónganlo en sus corazones.</w:t>
      </w:r>
    </w:p>
    <w:p>
      <w:pPr/>
      <w:r>
        <w:rPr>
          <w:lang w:val="es_ES" w:bidi="es_ES"/>
        </w:rPr>
      </w:r>
      <w:r>
        <w:rPr>
          <w:lang w:val="es_ES" w:bidi="es_ES"/>
        </w:rPr>
        <w:t>Escuchen una versión en audio de Marcos 16:1–8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16:1–8 en la traducción que sea más fácil de entender.</w:t>
      </w:r>
    </w:p>
    <w:p>
      <w:pPr/>
      <w:r>
        <w:rPr>
          <w:lang w:val="es_ES" w:bidi="es_ES"/>
        </w:rPr>
      </w:r>
      <w:r>
        <w:rPr>
          <w:lang w:val="es_ES" w:bidi="es_ES"/>
        </w:rPr>
        <w:t>En el pasaje anterior, Jesús había sido muerto por las autoridades gobernantes. Después de su muerte, fue enterrado en la tumba de José de Arimatea. María Magdalena y María, la madre de Jacobo y de José, los siguieron para conocer el lugar donde Jesús fue enterrado. Querían preparar el cuerpo de Jesús para sepultura con aceites y especias, de acuerdo con la costumbre. No podían hacer esto porque el sábado, el día religioso de descanso, había llegado. El día de descanso ahora había terminado y estas mujeres, junto con Salomé, compraron los aceites y especias necesarios para ungir el cuerpo de Jesús.</w:t>
      </w:r>
    </w:p>
    <w:p>
      <w:pPr/>
      <w:r>
        <w:rPr>
          <w:lang w:val="es_ES" w:bidi="es_ES"/>
        </w:rPr>
      </w:r>
      <w:r>
        <w:rPr>
          <w:lang w:val="es_ES" w:bidi="es_ES"/>
        </w:rPr>
        <w:t>La costumbre del entierro era preparar el cuerpo muerto a ser enterrado ungiéndolo con aceites, ungüentos y varias especias aromáticas. Esta era una manera de honrar a la persona que había muerto. El propósito de estos aceites y especias era cubrir los malos olores que surgen cuando un cuerpo se descompone. No estaban preservando el cuerpo, como es la costumbre en algunas otras culturas. No sabemos exactamente cómo las mujeres tenían la intención de ungir el cuerpo de Jesús, pero recordemos que Jesús estaba envuelto en una tela de lino largo, por lo que las mujeres probablemente habrían querido frotar los aceites y especias en la tela.</w:t>
      </w:r>
    </w:p>
    <w:p>
      <w:pPr/>
      <w:r>
        <w:rPr>
          <w:lang w:val="es_ES" w:bidi="es_ES"/>
        </w:rPr>
      </w:r>
      <w:r>
        <w:rPr>
          <w:lang w:val="es_ES" w:bidi="es_ES"/>
        </w:rPr>
        <w:t>Deténganse aquí y en grupo miren una foto de especias y aceites. Discutan sobre las maneras en que las personas en su cultura honran a una persona que ha muerto. ¿Cómo se prepara un cuerpo en su cultura para entierro? Pausen este audio aquí.</w:t>
      </w:r>
    </w:p>
    <w:p>
      <w:pPr/>
      <w:r>
        <w:rPr>
          <w:lang w:val="es_ES" w:bidi="es_ES"/>
        </w:rPr>
      </w:r>
      <w:r>
        <w:rPr>
          <w:lang w:val="es_ES" w:bidi="es_ES"/>
        </w:rPr>
        <w:t>Las mujeres fueron a la tumba donde Jesús fue enterrado muy temprano en la mañana, justo cuando el sol estaba saliendo. Recordarán que la tumba donde Jesús fue enterrado estaba cerrada con una piedra grande que cubría la entrada. Las piedras que cubren la entrada a las tumbas podían ser planas o redondas. Por lo general, las personas, incluso un hombre muy fuerte, podían hacer rodar la piedra frente a la entrada para cubrirla. Sin embargo, mover la piedra de la entrada habría sido demasiado difícil para que las mujeres lo hicieran. Cuando las mujeres fueron al lugar de entierro, comenzaron a preguntarse entre sí quién podría mover la piedra para que pudieran entrar para ungir el cuerpo de Jesús. Cuando llegaron a la tumba, se sorprendieron de que la piedra ya había sido movida.</w:t>
      </w:r>
    </w:p>
    <w:p>
      <w:pPr/>
      <w:r>
        <w:rPr>
          <w:lang w:val="es_ES" w:bidi="es_ES"/>
        </w:rPr>
      </w:r>
      <w:r>
        <w:rPr>
          <w:lang w:val="es_ES" w:bidi="es_ES"/>
        </w:rPr>
        <w:t>Deténganse aquí y en grupo miren una foto de una tumba. Pausen este audio aquí.</w:t>
      </w:r>
    </w:p>
    <w:p>
      <w:pPr/>
      <w:r>
        <w:rPr>
          <w:lang w:val="es_ES" w:bidi="es_ES"/>
        </w:rPr>
      </w:r>
      <w:r>
        <w:rPr>
          <w:lang w:val="es_ES" w:bidi="es_ES"/>
        </w:rPr>
        <w:t>Las mujeres entran en la tumba y ven a un hombre joven vestido con una túnica blanca. Mateo y Lucas, en sus evangelios, describen a este joven como un ángel, un mensajero de Dios. Marcos elige describirlo solo por su apariencia, como un hombre joven vestido con una túnica blanca. Una túnica es una prenda larga y externa. El joven estaba sentado a la derecha de las mujeres, dentro de la tumba. El término hombre joven en este caso probablemente se refiere a un hombre joven que tiene la edad suficiente para casarse.</w:t>
      </w:r>
    </w:p>
    <w:p>
      <w:pPr/>
      <w:r>
        <w:rPr>
          <w:lang w:val="es_ES" w:bidi="es_ES"/>
        </w:rPr>
      </w:r>
      <w:r>
        <w:rPr>
          <w:lang w:val="es_ES" w:bidi="es_ES"/>
        </w:rPr>
        <w:t>Deténganse aquí y miren la foto de una túnica en grupo. Hablen sobre por qué piensan que Marcos solo describe al ángel, pero no lo llama ángel. Hablen sobre las maneras en que las personas en su cultura hablan de personas o cosas sin usar su nombre. Pausen este audio aquí.</w:t>
      </w:r>
    </w:p>
    <w:p>
      <w:pPr/>
      <w:r>
        <w:rPr>
          <w:lang w:val="es_ES" w:bidi="es_ES"/>
        </w:rPr>
      </w:r>
      <w:r>
        <w:rPr>
          <w:lang w:val="es_ES" w:bidi="es_ES"/>
        </w:rPr>
        <w:t>Cuando las mujeres vieron al joven, se asombraron y tuvieron miedo. El hombre les dijo que no tuvieran miedo. Él les dijo que la persona que estaban buscando, Jesús de Nazaret que fue muerto en la cruz, ahora estaba vivo. Dios lo había hecho vivir de nuevo. Él les dijo que miraran donde el cuerpo de Jesús solía estar, que probablemente era un estante de piedra dentro de la tumba. Marcos quiere afirmar claramente que esta persona real en la historia, Jesús de Nazaret, estaba muerta, pero ahora está viva. Él entonces les dice a las mujeres que le dijeran a los discípulos, incluido Pedro. Quizás él incluye a Pedro porque Pedro negó a Jesús y necesitaba el conocimiento de que Jesús lo recuerda y lo ama. El joven dijo que Jesús iría a la región de Galilea y que ellos lo verían allí, tal como él les dijo antes de morir. Las mujeres estaban temblando y asustadas cuando se fueron. No le dijeron a nadie porque tenían miedo.</w:t>
      </w:r>
    </w:p>
    <w:p>
      <w:pPr/>
      <w:r>
        <w:rPr>
          <w:lang w:val="es_ES" w:bidi="es_ES"/>
        </w:rPr>
      </w:r>
      <w:r>
        <w:rPr>
          <w:lang w:val="es_ES" w:bidi="es_ES"/>
        </w:rPr>
        <w:t>Deténganse aquí y miren un mapa de Israel que incluya a Jerusalén y la región de Galilea como grupo.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16:1–8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cuatro escenas.</w:t>
      </w:r>
    </w:p>
    <w:p>
      <w:pPr/>
      <w:r>
        <w:rPr>
          <w:lang w:val="es_ES" w:bidi="es_ES"/>
        </w:rPr>
      </w:r>
      <w:r>
        <w:rPr>
          <w:b/>
          <w:lang w:val="es_ES" w:bidi="es_ES"/>
        </w:rPr>
        <w:t>La primera escena:</w:t>
      </w:r>
      <w:r>
        <w:rPr>
          <w:lang w:val="es_ES" w:bidi="es_ES"/>
        </w:rPr>
        <w:t xml:space="preserve"> comienza el día siguiente al sábado, el día religioso de descanso. Las mujeres van a comprar aceites y especias para poder ungir el cuerpo de Jesús.</w:t>
      </w:r>
    </w:p>
    <w:p>
      <w:pPr/>
      <w:r>
        <w:rPr>
          <w:lang w:val="es_ES" w:bidi="es_ES"/>
        </w:rPr>
      </w:r>
      <w:r>
        <w:rPr>
          <w:b/>
          <w:lang w:val="es_ES" w:bidi="es_ES"/>
        </w:rPr>
        <w:t>En la segunda escena:</w:t>
      </w:r>
      <w:r>
        <w:rPr>
          <w:lang w:val="es_ES" w:bidi="es_ES"/>
        </w:rPr>
        <w:t xml:space="preserve"> Las mujeres caminan hacia la tumba. Hablan sobre cómo van a mover la piedra grande que bloquea la entrada de la tumba. Al acercarse a la tumba, ven que la piedra grande había sido movida.</w:t>
      </w:r>
    </w:p>
    <w:p>
      <w:pPr/>
      <w:r>
        <w:rPr>
          <w:lang w:val="es_ES" w:bidi="es_ES"/>
        </w:rPr>
      </w:r>
      <w:r>
        <w:rPr>
          <w:b/>
          <w:lang w:val="es_ES" w:bidi="es_ES"/>
        </w:rPr>
        <w:t>En la tercera escena:</w:t>
      </w:r>
      <w:r>
        <w:rPr>
          <w:lang w:val="es_ES" w:bidi="es_ES"/>
        </w:rPr>
        <w:t xml:space="preserve"> Las mujeres entran en la tumba vacía y ven al joven vestido de blanco. El hombre les dice a las mujeres que no tengan miedo. Él dice que el Jesús que buscan no está aquí. Él les dice que miren dónde él estaba acostado. Él está vivo. Él les dice que le digan a Pedro y a los otros discípulos que Jesús irá delante de ellos a Galilea.</w:t>
      </w:r>
    </w:p>
    <w:p>
      <w:pPr/>
      <w:r>
        <w:rPr>
          <w:lang w:val="es_ES" w:bidi="es_ES"/>
        </w:rPr>
      </w:r>
      <w:r>
        <w:rPr>
          <w:b/>
          <w:lang w:val="es_ES" w:bidi="es_ES"/>
        </w:rPr>
        <w:t>En la cuarta escena:</w:t>
      </w:r>
      <w:r>
        <w:rPr>
          <w:lang w:val="es_ES" w:bidi="es_ES"/>
        </w:rPr>
        <w:t xml:space="preserve"> Las mujeres dejan la tumba. Están confundidas y asustadas. No le dicen a nadie lo que sucedió.</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Salomé</w:t>
      </w:r>
    </w:p>
    <w:p>
      <w:pPr>
        <w:pStyle w:val="ListBullet"/>
        <w:spacing w:line="240" w:lineRule="auto"/>
        <w:ind w:left="720"/>
      </w:pPr>
      <w:r>
        <w:rPr>
          <w:lang w:val="es_ES" w:bidi="es_ES"/>
        </w:rPr>
      </w:r>
      <w:r>
        <w:rPr>
          <w:lang w:val="es_ES" w:bidi="es_ES"/>
        </w:rPr>
        <w:t>El hombre joven en una túnica blanca</w:t>
      </w:r>
    </w:p>
    <w:p>
      <w:pPr/>
      <w:r>
        <w:rPr>
          <w:lang w:val="es_ES" w:bidi="es_ES"/>
        </w:rPr>
      </w:r>
      <w:r>
        <w:rPr>
          <w:lang w:val="es_ES" w:bidi="es_ES"/>
        </w:rPr>
        <w:t>En grupo, presten atención a estas partes del contexto del pasaje: Cuando comience la primera escena, recuerden que las mujeres habían estado esperando a que terminara el día de reposo para poder comprar los aceites y especias necesarias para ungir el cuerpo de Jesús, de acuerdo con las costumbres del entierro. El sábado por la noche, después de que el sol se pone, el día de reposo ha terminado oficialmente. Esto es cuando las mujeres compran las especias de olor dulce y aceite para el cuerpo.</w:t>
      </w:r>
    </w:p>
    <w:p>
      <w:pPr/>
      <w:r>
        <w:rPr>
          <w:lang w:val="es_ES" w:bidi="es_ES"/>
        </w:rPr>
      </w:r>
      <w:r>
        <w:rPr>
          <w:lang w:val="es_ES" w:bidi="es_ES"/>
        </w:rPr>
        <w:t>La mañana siguiente es el primer día de la semana, justo al amanecer o justo antes del amanecer. Las mujeres caminan a la tumba donde Jesús había sido enterrado. Mientras caminan hacia la tumba, las mujeres hablan de la dificultad de mover la piedra que se encontraba en la entrada a la tumba. Recuerden que la piedra era muy grande y muy pesada, tal vez de cerca de un metro de largo. Cuando se acercan a la tumba, ven a la entrada y observan que alguien ya había quitado la piedra de la entrada.</w:t>
      </w:r>
    </w:p>
    <w:p>
      <w:pPr/>
      <w:r>
        <w:rPr>
          <w:lang w:val="es_ES" w:bidi="es_ES"/>
        </w:rPr>
      </w:r>
      <w:r>
        <w:rPr>
          <w:lang w:val="es_ES" w:bidi="es_ES"/>
        </w:rPr>
        <w:t>Entran en la tumba y ven a un hombre joven vestido con una túnica blanca. El hombre está sentado dentro de la tumba a la derecha de las mujeres. Están alarmadas de encontrarlo allí. Recuerden que el joven dice: "No se teman, ni tengan miedo. Están buscando a Jesús de Nazaret, que fue crucificado. Él no está aquí. ¡Él ha resucitado, o Dios lo ha resucitado de entre los muertos!"</w:t>
      </w:r>
    </w:p>
    <w:p>
      <w:pPr/>
      <w:r>
        <w:rPr>
          <w:lang w:val="es_ES" w:bidi="es_ES"/>
        </w:rPr>
      </w:r>
      <w:r>
        <w:rPr>
          <w:lang w:val="es_ES" w:bidi="es_ES"/>
        </w:rPr>
        <w:t>Recuerden que él le muestra a las mujeres el lugar donde el cuerpo de Jesús había sido colocado. El lugar donde se colocó el cuerpo de Jesús era probablemente un estante de piedra dentro de la tumba tallada en la piedra. Entonces el joven les dice a las mujeres que le digan a los discípulos y a Pedro que: "Él está yendo delante de ustedes a la región de Galilea. Allí lo verán, tal como él les dijo anteriormente".</w:t>
      </w:r>
    </w:p>
    <w:p>
      <w:pPr/>
      <w:r>
        <w:rPr>
          <w:lang w:val="es_ES" w:bidi="es_ES"/>
        </w:rPr>
      </w:r>
      <w:r>
        <w:rPr>
          <w:lang w:val="es_ES" w:bidi="es_ES"/>
        </w:rPr>
        <w:t>Las mujeres dejan la tumba. Están físicamente temblando y asustadas y no le dicen a nadie lo que sucedió.</w:t>
      </w:r>
    </w:p>
    <w:p>
      <w:pPr/>
      <w:r>
        <w:rPr>
          <w:lang w:val="es_ES" w:bidi="es_ES"/>
        </w:rPr>
      </w:r>
      <w:r>
        <w:rPr>
          <w:lang w:val="es_ES" w:bidi="es_ES"/>
        </w:rPr>
        <w:t>Ahora, el grupo debe crear un guión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16:1–8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Salomé</w:t>
      </w:r>
    </w:p>
    <w:p>
      <w:pPr>
        <w:pStyle w:val="ListBullet"/>
        <w:spacing w:line="240" w:lineRule="auto"/>
        <w:ind w:left="720"/>
      </w:pPr>
      <w:r>
        <w:rPr>
          <w:lang w:val="es_ES" w:bidi="es_ES"/>
        </w:rPr>
      </w:r>
      <w:r>
        <w:rPr>
          <w:lang w:val="es_ES" w:bidi="es_ES"/>
        </w:rPr>
        <w:t>El hombre joven en una túnica blanca</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Hagan que el equipo interprete a las mujeres yendo a comprar el aceite y las especias para ungir el cuerpo de Jesús. Después de hacer sus compras, se dirigen a la tumba y hablan sobre la tarea que tienen por delante.</w:t>
      </w:r>
    </w:p>
    <w:p>
      <w:pPr/>
      <w:r>
        <w:rPr>
          <w:lang w:val="es_ES" w:bidi="es_ES"/>
        </w:rPr>
      </w:r>
      <w:r>
        <w:rPr>
          <w:lang w:val="es_ES" w:bidi="es_ES"/>
        </w:rPr>
        <w:t>Pausen la actuación. Pregúntenle a las personas que interpretan a las mujeres: "¿Qué están sintiendo o pensando?" Puede que escuchen cosas como "Estoy triste y afligida", "Ojalá hubiéramos podido preparar el cuerpo de Jesús antes. ¡Han pasado tres días!" o "Impotentes. ¿Cómo vamos a mover esa piedra tan grande?" Continúen con la actuación.</w:t>
      </w:r>
    </w:p>
    <w:p>
      <w:pPr/>
      <w:r>
        <w:rPr>
          <w:lang w:val="es_ES" w:bidi="es_ES"/>
        </w:rPr>
      </w:r>
      <w:r>
        <w:rPr>
          <w:lang w:val="es_ES" w:bidi="es_ES"/>
        </w:rPr>
        <w:t>Las mujeres miran enfrente y ven la tumba abierta. Entran y ven al joven con túnicas blancas, sentado en el lado derecho de la tumba. Él dice: "No tengan miedo. Están buscando a Jesús de Nazaret, que fue crucificado. ¡Él no está aquí! Él ha resucitado de entre los muertos. ¡Miren! Aquí es donde pusieron su cuerpo. Ahora vayan y diganle a sus discípulos y a Pedro que Jesús está yendo delante de ellos a Galilea y que lo van a ver allí, tal como les dijo antes de morir".</w:t>
      </w:r>
    </w:p>
    <w:p>
      <w:pPr/>
      <w:r>
        <w:rPr>
          <w:lang w:val="es_ES" w:bidi="es_ES"/>
        </w:rPr>
      </w:r>
      <w:r>
        <w:rPr>
          <w:lang w:val="es_ES" w:bidi="es_ES"/>
        </w:rPr>
        <w:t>Pausen la actuación. Pregúntale a la persona que interpreta al hombre joven: "¿Qué estás sintiendo o pensando?" Puede que escuchen cosas como: "Honrado de poder decirles a las mujeres estas buenas nuevas", o "¿Por qué están sorprendidas las mujeres? Jesús dijo que viviría nuevamente". Continúen con la actuación.</w:t>
      </w:r>
    </w:p>
    <w:p>
      <w:pPr/>
      <w:r>
        <w:rPr>
          <w:lang w:val="es_ES" w:bidi="es_ES"/>
        </w:rPr>
      </w:r>
      <w:r>
        <w:rPr>
          <w:lang w:val="es_ES" w:bidi="es_ES"/>
        </w:rPr>
        <w:t>Las mujeres salen de la tumba asustadas y no le dicen a nadie lo que sucedió.</w:t>
      </w:r>
    </w:p>
    <w:p>
      <w:pPr/>
      <w:r>
        <w:rPr>
          <w:lang w:val="es_ES" w:bidi="es_ES"/>
        </w:rPr>
      </w:r>
      <w:r>
        <w:rPr>
          <w:lang w:val="es_ES" w:bidi="es_ES"/>
        </w:rPr>
        <w:t>Pausen la actuación. Pregúntenle a las personas que interpretan a las mujeres: "¿Qué están sintiendo o pensando?" Es posible que escuchen cosas como, "Confundida. ¿Dónde está Jesús? ¿Está vivo realmente?" o "Con miedo. ¿Alguien me creerá?" "Emocionada. ¡Jesús está vivo!" "Confundida, ¿quién era ese joven?"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16:1–8 en la traducción que sea más fácil de entender.</w:t>
      </w:r>
    </w:p>
    <w:p>
      <w:pPr/>
      <w:r>
        <w:rPr>
          <w:lang w:val="es_ES" w:bidi="es_ES"/>
        </w:rPr>
      </w:r>
      <w:r>
        <w:rPr>
          <w:lang w:val="es_ES" w:bidi="es_ES"/>
        </w:rPr>
        <w:t>En este paso, platiquen con su grupo sobre términos y palabras clave en este texto.</w:t>
      </w:r>
    </w:p>
    <w:p>
      <w:pPr/>
      <w:r>
        <w:rPr>
          <w:lang w:val="es_ES" w:bidi="es_ES"/>
        </w:rPr>
      </w:r>
      <w:r>
        <w:rPr>
          <w:lang w:val="es_ES" w:bidi="es_ES"/>
        </w:rPr>
        <w:t xml:space="preserve">El </w:t>
      </w:r>
      <w:r>
        <w:rPr>
          <w:b/>
          <w:lang w:val="es_ES" w:bidi="es_ES"/>
        </w:rPr>
        <w:t>sábado</w:t>
      </w:r>
      <w:r>
        <w:rPr>
          <w:lang w:val="es_ES" w:bidi="es_ES"/>
        </w:rPr>
        <w:t xml:space="preserve">, el día religioso de reposo, ha terminado. De acuerdo con la ley religiosa judía, también llamada la Ley de Moisés, a las personas no se les permitía trabajar en este día. Esto incluía ir al mercado para comprar los artículos necesarios. Recuerden usar la misma palabra para sábado que han usado en otros pasajes. Para más información sobre el </w:t>
      </w:r>
      <w:r>
        <w:rPr>
          <w:lang w:val="es_ES" w:bidi="es_ES"/>
        </w:rPr>
        <w:t>sábado</w:t>
      </w:r>
      <w:r>
        <w:rPr>
          <w:lang w:val="es_ES" w:bidi="es_ES"/>
        </w:rPr>
        <w:t>, consulte el Glosario Principal.</w:t>
      </w:r>
    </w:p>
    <w:p>
      <w:pPr/>
      <w:r>
        <w:rPr>
          <w:lang w:val="es_ES" w:bidi="es_ES"/>
        </w:rPr>
      </w:r>
      <w:r>
        <w:rPr>
          <w:lang w:val="es_ES" w:bidi="es_ES"/>
        </w:rPr>
        <w:t xml:space="preserve">María Magdalena, María la madre de Jacobo y de José, y Salomé compraron especias que se mezclaron con aceite para poder ungir el cuerpo de Jesús de acuerdo a las costumbres funerarias. En esta situación, </w:t>
      </w:r>
      <w:r>
        <w:rPr>
          <w:b/>
          <w:lang w:val="es_ES" w:bidi="es_ES"/>
        </w:rPr>
        <w:t>ungir</w:t>
      </w:r>
      <w:r>
        <w:rPr>
          <w:lang w:val="es_ES" w:bidi="es_ES"/>
        </w:rPr>
        <w:t xml:space="preserve"> significa poner aceite o un ungüento en el cadáver de una persona para prepararlo para el entierro. Estas especias mezcladas con aceite ayudarían al cuerpo en descomposición a oler mejor. El cuerpo de Jesús ya estaba envuelto en tela, por lo que las mujeres probablemente tenían la intención de derramar o frotar el ungüento sobre la tela.</w:t>
      </w:r>
    </w:p>
    <w:p>
      <w:pPr/>
      <w:r>
        <w:rPr>
          <w:lang w:val="es_ES" w:bidi="es_ES"/>
        </w:rPr>
      </w:r>
      <w:r>
        <w:rPr>
          <w:lang w:val="es_ES" w:bidi="es_ES"/>
        </w:rPr>
        <w:t xml:space="preserve">Deténganse aquí y discutan sobre qué palabra usarán para </w:t>
      </w:r>
      <w:r>
        <w:rPr>
          <w:b/>
          <w:lang w:val="es_ES" w:bidi="es_ES"/>
        </w:rPr>
        <w:t>unción</w:t>
      </w:r>
      <w:r>
        <w:rPr>
          <w:lang w:val="es_ES" w:bidi="es_ES"/>
        </w:rPr>
        <w:t xml:space="preserve"> en su traducción. Para más información sobre </w:t>
      </w:r>
      <w:r>
        <w:rPr>
          <w:lang w:val="es_ES" w:bidi="es_ES"/>
        </w:rPr>
        <w:t>unción</w:t>
      </w:r>
      <w:r>
        <w:rPr>
          <w:lang w:val="es_ES" w:bidi="es_ES"/>
        </w:rPr>
        <w:t>, consulten el Glosario Principal.</w:t>
      </w:r>
    </w:p>
    <w:p>
      <w:pPr/>
      <w:r>
        <w:rPr>
          <w:lang w:val="es_ES" w:bidi="es_ES"/>
        </w:rPr>
      </w:r>
      <w:r>
        <w:rPr>
          <w:lang w:val="es_ES" w:bidi="es_ES"/>
        </w:rPr>
        <w:t xml:space="preserve">Las mujeres fueron a la </w:t>
      </w:r>
      <w:r>
        <w:rPr>
          <w:b/>
          <w:lang w:val="es_ES" w:bidi="es_ES"/>
        </w:rPr>
        <w:t>tumba</w:t>
      </w:r>
      <w:r>
        <w:rPr>
          <w:lang w:val="es_ES" w:bidi="es_ES"/>
        </w:rPr>
        <w:t xml:space="preserve">, o al lugar de entierro de Jesús. Recuerden usar la misma palabra para tumba que usaron en los pasajes anteriores. Consulten el Glosario Principal para obtener más información acerca de las </w:t>
      </w:r>
      <w:r>
        <w:rPr>
          <w:lang w:val="es_ES" w:bidi="es_ES"/>
        </w:rPr>
        <w:t>tumbas</w:t>
      </w:r>
      <w:r>
        <w:rPr>
          <w:lang w:val="es_ES" w:bidi="es_ES"/>
        </w:rPr>
        <w:t>.</w:t>
      </w:r>
    </w:p>
    <w:p>
      <w:pPr/>
      <w:r>
        <w:rPr>
          <w:lang w:val="es_ES" w:bidi="es_ES"/>
        </w:rPr>
      </w:r>
      <w:r>
        <w:rPr>
          <w:lang w:val="es_ES" w:bidi="es_ES"/>
        </w:rPr>
        <w:t xml:space="preserve">Las mujeres entraron en la tumba y vieron a un </w:t>
      </w:r>
      <w:r>
        <w:rPr>
          <w:b/>
          <w:lang w:val="es_ES" w:bidi="es_ES"/>
        </w:rPr>
        <w:t>hombre</w:t>
      </w:r>
      <w:r>
        <w:rPr>
          <w:lang w:val="es_ES" w:bidi="es_ES"/>
        </w:rPr>
        <w:t xml:space="preserve"> joven vestido con una </w:t>
      </w:r>
      <w:r>
        <w:rPr>
          <w:b/>
          <w:lang w:val="es_ES" w:bidi="es_ES"/>
        </w:rPr>
        <w:t>túnica</w:t>
      </w:r>
      <w:r>
        <w:rPr>
          <w:lang w:val="es_ES" w:bidi="es_ES"/>
        </w:rPr>
        <w:t xml:space="preserve"> blanca. Este es un hombre joven que tiene la edad suficiente como para casarse. Sabemos por relatos de otro evangelio que este joven realmente era un ángel. Usen la misma palabra para túnica que han usado en los pasajes anteriores y recuerden que </w:t>
      </w:r>
      <w:r>
        <w:rPr>
          <w:lang w:val="es_ES" w:bidi="es_ES"/>
        </w:rPr>
        <w:t>túnica</w:t>
      </w:r>
      <w:r>
        <w:rPr>
          <w:lang w:val="es_ES" w:bidi="es_ES"/>
        </w:rPr>
        <w:t xml:space="preserve"> se encuentra en el Glosario Principal.</w:t>
      </w:r>
    </w:p>
    <w:p>
      <w:pPr/>
      <w:r>
        <w:rPr>
          <w:lang w:val="es_ES" w:bidi="es_ES"/>
        </w:rPr>
      </w:r>
      <w:r>
        <w:rPr>
          <w:lang w:val="es_ES" w:bidi="es_ES"/>
        </w:rPr>
        <w:t xml:space="preserve">El joven dice "Están buscando a </w:t>
      </w:r>
      <w:r>
        <w:rPr>
          <w:b/>
          <w:lang w:val="es_ES" w:bidi="es_ES"/>
        </w:rPr>
        <w:t>Jesús de Nazaret</w:t>
      </w:r>
      <w:r>
        <w:rPr>
          <w:lang w:val="es_ES" w:bidi="es_ES"/>
        </w:rPr>
        <w:t xml:space="preserve">, o a </w:t>
      </w:r>
      <w:r>
        <w:rPr>
          <w:b/>
          <w:lang w:val="es_ES" w:bidi="es_ES"/>
        </w:rPr>
        <w:t>Jesús el Nazareno</w:t>
      </w:r>
      <w:r>
        <w:rPr>
          <w:lang w:val="es_ES" w:bidi="es_ES"/>
        </w:rPr>
        <w:t xml:space="preserve">, que fue </w:t>
      </w:r>
      <w:r>
        <w:rPr>
          <w:b/>
          <w:lang w:val="es_ES" w:bidi="es_ES"/>
        </w:rPr>
        <w:t>crucificado</w:t>
      </w:r>
      <w:r>
        <w:rPr>
          <w:lang w:val="es_ES" w:bidi="es_ES"/>
        </w:rPr>
        <w:t xml:space="preserve">". Usen las mismas palabras para "Nazaret" o "Nazareno" que han usado en pasajes anteriores. Para más información sobre </w:t>
      </w:r>
      <w:r>
        <w:rPr>
          <w:lang w:val="es_ES" w:bidi="es_ES"/>
        </w:rPr>
        <w:t>Nazaret</w:t>
      </w:r>
      <w:r>
        <w:rPr>
          <w:lang w:val="es_ES" w:bidi="es_ES"/>
        </w:rPr>
        <w:t xml:space="preserve">, ver el Glosario Principal. Usen la misma palabra para crucificado que en los pasajes anteriores y recuerden que </w:t>
      </w:r>
      <w:r>
        <w:rPr>
          <w:lang w:val="es_ES" w:bidi="es_ES"/>
        </w:rPr>
        <w:t>crucifixión</w:t>
      </w:r>
      <w:r>
        <w:rPr>
          <w:lang w:val="es_ES" w:bidi="es_ES"/>
        </w:rPr>
        <w:t xml:space="preserve"> está en el Glosario Principal.</w:t>
      </w:r>
    </w:p>
    <w:p>
      <w:pPr/>
      <w:r>
        <w:rPr>
          <w:lang w:val="es_ES" w:bidi="es_ES"/>
        </w:rPr>
      </w:r>
      <w:r>
        <w:rPr>
          <w:lang w:val="es_ES" w:bidi="es_ES"/>
        </w:rPr>
        <w:t xml:space="preserve">El joven les dice a las mujeres: "Vayan y díganle a sus </w:t>
      </w:r>
      <w:r>
        <w:rPr>
          <w:b/>
          <w:lang w:val="es_ES" w:bidi="es_ES"/>
        </w:rPr>
        <w:t>discípulos</w:t>
      </w:r>
      <w:r>
        <w:rPr>
          <w:lang w:val="es_ES" w:bidi="es_ES"/>
        </w:rPr>
        <w:t xml:space="preserve">, incluido Pedro, que Jesús está yendo delante de ellos a la región de </w:t>
      </w:r>
      <w:r>
        <w:rPr>
          <w:b/>
          <w:lang w:val="es_ES" w:bidi="es_ES"/>
        </w:rPr>
        <w:t>Galilea</w:t>
      </w:r>
      <w:r>
        <w:rPr>
          <w:lang w:val="es_ES" w:bidi="es_ES"/>
        </w:rPr>
        <w:t xml:space="preserve">". Usen las mismas palabras para </w:t>
      </w:r>
      <w:r>
        <w:rPr>
          <w:lang w:val="es_ES" w:bidi="es_ES"/>
        </w:rPr>
        <w:t>discípulos</w:t>
      </w:r>
      <w:r>
        <w:rPr>
          <w:lang w:val="es_ES" w:bidi="es_ES"/>
        </w:rPr>
        <w:t xml:space="preserve"> y </w:t>
      </w:r>
      <w:r>
        <w:rPr>
          <w:lang w:val="es_ES" w:bidi="es_ES"/>
        </w:rPr>
        <w:t>Galilea</w:t>
      </w:r>
      <w:r>
        <w:rPr>
          <w:lang w:val="es_ES" w:bidi="es_ES"/>
        </w:rPr>
        <w:t xml:space="preserve"> que han usado en los pasajes anteriores y recuerden que estas palabras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Marcos 16:9–20</w:t>
      </w:r>
      <w:r>
        <w:rPr>
          <w:lang w:val="es_ES" w:bidi="es_ES"/>
        </w:rPr>
      </w:r>
    </w:p>
    <w:p>
      <w:pPr>
        <w:pStyle w:val="Heading3"/>
      </w:pPr>
      <w:r>
        <w:rPr>
          <w:lang w:val="es_ES" w:bidi="es_ES"/>
        </w:rPr>
        <w:t>Escuchar con el corazón</w:t>
      </w:r>
    </w:p>
    <w:p>
      <w:pPr/>
      <w:r>
        <w:rPr>
          <w:lang w:val="es_ES" w:bidi="es_ES"/>
        </w:rPr>
      </w:r>
      <w:r>
        <w:rPr>
          <w:lang w:val="es_ES" w:bidi="es_ES"/>
        </w:rPr>
        <w:t>En este paso, escuchen Marcos 16:9–20 y pónganlo en sus corazones.</w:t>
      </w:r>
    </w:p>
    <w:p>
      <w:pPr/>
      <w:r>
        <w:rPr>
          <w:lang w:val="es_ES" w:bidi="es_ES"/>
        </w:rPr>
      </w:r>
      <w:r>
        <w:rPr>
          <w:lang w:val="es_ES" w:bidi="es_ES"/>
        </w:rPr>
        <w:t>Escuchen una versión en audio de Marcos 16:9–20 tres veces, de ser posible, en tres traducciones diferentes. Luego, de forma grupal, platiquen de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no entienden de este texto?</w:t>
      </w:r>
    </w:p>
    <w:p>
      <w:pPr>
        <w:pStyle w:val="ListBullet"/>
        <w:spacing w:line="240" w:lineRule="auto"/>
        <w:ind w:left="720"/>
      </w:pPr>
      <w:r>
        <w:rPr>
          <w:lang w:val="es_ES" w:bidi="es_ES"/>
        </w:rPr>
      </w:r>
      <w:r>
        <w:rPr>
          <w:lang w:val="es_ES" w:bidi="es_ES"/>
        </w:rPr>
        <w:t>¿Qué nos dice este texto acerca de Dios o de Jesús?</w:t>
      </w:r>
    </w:p>
    <w:p>
      <w:pPr>
        <w:pStyle w:val="ListBullet"/>
        <w:spacing w:line="240" w:lineRule="auto"/>
        <w:ind w:left="720"/>
      </w:pPr>
      <w:r>
        <w:rPr>
          <w:lang w:val="es_ES" w:bidi="es_ES"/>
        </w:rPr>
      </w:r>
      <w:r>
        <w:rPr>
          <w:lang w:val="es_ES" w:bidi="es_ES"/>
        </w:rPr>
        <w:t>¿Qué nos dice este texto de las personas?</w:t>
      </w:r>
    </w:p>
    <w:p>
      <w:pPr>
        <w:pStyle w:val="ListBullet"/>
        <w:spacing w:line="240" w:lineRule="auto"/>
        <w:ind w:left="720"/>
      </w:pPr>
      <w:r>
        <w:rPr>
          <w:lang w:val="es_ES" w:bidi="es_ES"/>
        </w:rPr>
      </w:r>
      <w:r>
        <w:rPr>
          <w:lang w:val="es_ES" w:bidi="es_ES"/>
        </w:rPr>
        <w:t>¿Cómo afecta este texto nuestra vida diaria?</w:t>
      </w:r>
    </w:p>
    <w:p>
      <w:pPr>
        <w:pStyle w:val="ListBullet"/>
        <w:spacing w:line="240" w:lineRule="auto"/>
        <w:ind w:left="720"/>
      </w:pPr>
      <w:r>
        <w:rPr>
          <w:lang w:val="es_ES" w:bidi="es_ES"/>
        </w:rPr>
      </w:r>
      <w:r>
        <w:rPr>
          <w:lang w:val="es_ES" w:bidi="es_ES"/>
        </w:rPr>
        <w:t>¿A quién conoces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Marcos 16:9–20 en la traducción que sea más fácil de entender.</w:t>
      </w:r>
    </w:p>
    <w:p>
      <w:pPr/>
      <w:r>
        <w:rPr>
          <w:lang w:val="es_ES" w:bidi="es_ES"/>
        </w:rPr>
      </w:r>
      <w:r>
        <w:rPr>
          <w:lang w:val="es_ES" w:bidi="es_ES"/>
        </w:rPr>
        <w:t>La mayoría de los estudiosos creen que Marcos terminó su historia de la vida de Jesús cuando dijo: "Las mujeres huyeron de la tumba, temblando, y no dijeron nada a nadie porque tenían mucho miedo". Los textos escritos más respetados del libro de Marcos terminan el libro aquí. Puede parecer extraño que Marcos terminara su historia diciendo que las personas tenían miedo, pero Marcos a menudo termina historias sobre Jesús diciendo que las personas estaban asombradas o asustadas. Sin embargo, Marcos no termina algunas de las líneas de la historia que comenzó anteriormente en su libro: por ejemplo, Marcos no nos dice si Jesús se encontró con sus discípulos en Galilea como Jesús y el joven o ángel en la tumba les dijeron que lo haría. Quizás Marcos tenía la intención de continuar con su historia y su final se ha perdido. Sin embargo, es posible que Marcos diga: "No le dijeron a nadie de lo que sucedió" para desafiar a su audiencia a compartir las Buenas Nuevas con todos. La mayoría de los estudiosos creen que alguien más escribió un final basado en historias de otros evangelios porque no les gustó el final del libro de Marcos. Las versiones más largas del final usan tipos de palabras y descripciones completamente diferentes a las que Marcos usa en todo el libro.</w:t>
      </w:r>
    </w:p>
    <w:p>
      <w:pPr/>
      <w:r>
        <w:rPr>
          <w:lang w:val="es_ES" w:bidi="es_ES"/>
        </w:rPr>
      </w:r>
      <w:r>
        <w:rPr>
          <w:lang w:val="es_ES" w:bidi="es_ES"/>
        </w:rPr>
        <w:t>Muchas traducciones incluyen Marcos 16:9–20, por lo que pueden hacer lo que las traducciones principales en su área hacen.</w:t>
      </w:r>
    </w:p>
    <w:p>
      <w:pPr/>
      <w:r>
        <w:rPr>
          <w:lang w:val="es_ES" w:bidi="es_ES"/>
        </w:rPr>
      </w:r>
      <w:r>
        <w:rPr>
          <w:lang w:val="es_ES" w:bidi="es_ES"/>
        </w:rPr>
        <w:t>Deténganse aquí y discutan sobre esta pregunta en grupo: Si deciden incluir esta última parte del libro de Marcos, ¿cómo mostrarán a su audiencia que esta sección puede o no ser realmente una parte del libro de Marcos? Pausen este audio aquí.</w:t>
      </w:r>
    </w:p>
    <w:p>
      <w:pPr/>
      <w:r>
        <w:rPr>
          <w:lang w:val="es_ES" w:bidi="es_ES"/>
        </w:rPr>
      </w:r>
      <w:r>
        <w:rPr>
          <w:lang w:val="es_ES" w:bidi="es_ES"/>
        </w:rPr>
        <w:t>Esta parte de Marcos comienza justo después de que Jesús resucitó de entre los muertos el domingo por la mañana, que era el primer día de la semana judía. El escritor describe a María Magdalena, una de las mujeres que había ido a poner especias en el cuerpo de Jesús. Anteriormente en el ministerio de Jesús, Jesús había expulsado de ella a siete demonios, y María se había convertido en una seguidora de Jesús. En algún momento después de que María huyó de la tumba, María ve a Jesús vivo, y va a los que habían estado con Jesús, o los discípulos, que habían estado muy tristes y lloraban por la muerte de Jesús. Ella les dice que vio a Jesús vivo. Los discípulos no creían que Jesús estaba vivo y que ella realmente había visto a Jesús.</w:t>
      </w:r>
    </w:p>
    <w:p>
      <w:pPr/>
      <w:r>
        <w:rPr>
          <w:lang w:val="es_ES" w:bidi="es_ES"/>
        </w:rPr>
      </w:r>
      <w:r>
        <w:rPr>
          <w:lang w:val="es_ES" w:bidi="es_ES"/>
        </w:rPr>
        <w:t>Entonces Jesús apareció a otros dos de sus seguidores. Ellos estaban caminando en el camino de Jerusalén hacia el campo. Jesús se veía diferente cuando apareció a los dos seguidores en el camino de lo que cuando se veía antes de la resurrección y cuando apareció a María. Los dos seguidores no reconocieron a Jesús. Cuando se dieron cuenta de que era Jesús, fueron y les dijeron a los once discípulos que habían visto a Jesús y que él estaba vivo, pero los discípulos nuevamente no les creyeron.</w:t>
      </w:r>
    </w:p>
    <w:p>
      <w:pPr/>
      <w:r>
        <w:rPr>
          <w:lang w:val="es_ES" w:bidi="es_ES"/>
        </w:rPr>
      </w:r>
      <w:r>
        <w:rPr>
          <w:lang w:val="es_ES" w:bidi="es_ES"/>
        </w:rPr>
        <w:t>Más tarde ese día, Jesús apareció a los once discípulos restantes. Recuerden que Judas ya los había dejado porque había traicionado a Jesús. Los once discípulos estaban comiendo juntos, acostados alrededor de la mesa como era de costumbre. Jesús reprendió a los discípulos y dijo que los corazones de los discípulos "estaban duros", o que eran "testarudos".</w:t>
      </w:r>
    </w:p>
    <w:p>
      <w:pPr/>
      <w:r>
        <w:rPr>
          <w:lang w:val="es_ES" w:bidi="es_ES"/>
        </w:rPr>
      </w:r>
      <w:r>
        <w:rPr>
          <w:lang w:val="es_ES" w:bidi="es_ES"/>
        </w:rPr>
        <w:t>Deténganse aquí y conversen sobre esta pregunta en grupo: ¿Cómo hablan de las personas que son tan testarudas que se niegan a creer en algunas cosas? ¿Qué tipo de palabras usan para describirlos? Pausen este audio aquí.</w:t>
      </w:r>
    </w:p>
    <w:p>
      <w:pPr/>
      <w:r>
        <w:rPr>
          <w:lang w:val="es_ES" w:bidi="es_ES"/>
        </w:rPr>
      </w:r>
      <w:r>
        <w:rPr>
          <w:lang w:val="es_ES" w:bidi="es_ES"/>
        </w:rPr>
        <w:t>Jesús fue duro con ellos porque no creyeron a las personas que lo habían visto vivo. Entonces Jesús dio a sus discípulos un mandamiento. Él les dijo que fueran por todo el mundo y predicaran o dijeran a las personas el evangelio. Los evangelios son las buenas nuevas sobre Jesús y el Reino de Dios. Jesús dijo que dijeran estas buenas nuevas a toda la creación, lo que significa a "todas las personas".</w:t>
      </w:r>
    </w:p>
    <w:p>
      <w:pPr/>
      <w:r>
        <w:rPr>
          <w:lang w:val="es_ES" w:bidi="es_ES"/>
        </w:rPr>
      </w:r>
      <w:r>
        <w:rPr>
          <w:lang w:val="es_ES" w:bidi="es_ES"/>
        </w:rPr>
        <w:t>Jesús continúa diciendo que quien escuche estas buenas nuevas y cree en Jesús y se bautiza será salvo del castigo por sus pecados, pero quien no crea será condenado, o será encontrado culpable de sus pecados.</w:t>
      </w:r>
    </w:p>
    <w:p>
      <w:pPr/>
      <w:r>
        <w:rPr>
          <w:lang w:val="es_ES" w:bidi="es_ES"/>
        </w:rPr>
      </w:r>
      <w:r>
        <w:rPr>
          <w:lang w:val="es_ES" w:bidi="es_ES"/>
        </w:rPr>
        <w:t>En esta historia, Jesús dice que las señales, o eventos especiales milagrosos mostrarán a otros que los seguidores de Jesús están realmente diciendo la verdad. Los seguidores de Jesús expulsarán demonios en su nombre, o en el poder de Jesús. Los seguidores de Jesús hablarán en otros idiomas que no sabían hablar antes. Tomarán serpientes venenosas con sus manos y beberán veneno mortal. Agarrar serpientes y beber veneno mortal generalmente hace daño o mata a una persona, pero las personas que creen en Jesús podrán hacer estas cosas sin ser heridas. Si un creyente pone sus manos sobre las personas enfermas, las personas enfermas sanarán.</w:t>
      </w:r>
    </w:p>
    <w:p>
      <w:pPr/>
      <w:r>
        <w:rPr>
          <w:lang w:val="es_ES" w:bidi="es_ES"/>
        </w:rPr>
      </w:r>
      <w:r>
        <w:rPr>
          <w:lang w:val="es_ES" w:bidi="es_ES"/>
        </w:rPr>
        <w:t>Deténganse aquí y miren una foto de una serpiente venenosa. Pausen este audio aquí.</w:t>
      </w:r>
    </w:p>
    <w:p>
      <w:pPr/>
      <w:r>
        <w:rPr>
          <w:lang w:val="es_ES" w:bidi="es_ES"/>
        </w:rPr>
      </w:r>
      <w:r>
        <w:rPr>
          <w:lang w:val="es_ES" w:bidi="es_ES"/>
        </w:rPr>
        <w:t>Después de que Jesús había hablado con sus discípulos, Dios llevó a Jesús al cielo, el lugar donde Dios vive, y Jesús se sentó en el lugar especial de honor y autoridad a la derecha de Dios.</w:t>
      </w:r>
    </w:p>
    <w:p>
      <w:pPr/>
      <w:r>
        <w:rPr>
          <w:lang w:val="es_ES" w:bidi="es_ES"/>
        </w:rPr>
      </w:r>
      <w:r>
        <w:rPr>
          <w:lang w:val="es_ES" w:bidi="es_ES"/>
        </w:rPr>
        <w:t>Los discípulos hicieron tal como Jesús les dijo que hicieran, y salieron y predicaron en todas partes. Jesús los ayudó y les dio señales milagrosas para que las personas supieran que el mensaje, o la palabra, que los discípulos decían eran verdaderas. Aunque Jesús no estaba físicamente con los discípulos, veremos en el libro de Hechos que Jesús los ayudó al enviar su Espíritu Santo para estar con ellos.</w:t>
      </w:r>
    </w:p>
    <w:p>
      <w:pPr/>
      <w:r>
        <w:rPr>
          <w:lang w:val="es_ES" w:bidi="es_ES"/>
        </w:rPr>
      </w:r>
      <w:r>
        <w:rPr>
          <w:lang w:val="es_ES" w:bidi="es_ES"/>
        </w:rPr>
        <w:t>Deténganse aquí y conversen sobre esta pregunta en grupo: Cuando alguien en su cultura predica o enseña algo importante, ¿cómo saben y creen que es verdad? ¿Quieren ver señales como estas, o hay otras cosas que hacen que alguien crea en un mensaje especial? Pausen este audio aquí.</w:t>
      </w:r>
    </w:p>
    <w:p>
      <w:pPr/>
      <w:r>
        <w:rPr>
          <w:lang w:val="es_ES" w:bidi="es_ES"/>
        </w:rPr>
      </w:r>
      <w:r>
        <w:rPr>
          <w:lang w:val="es_ES" w:bidi="es_ES"/>
        </w:rPr>
        <w:t>Algunas versiones de Marcos terminan este pasaje, y el libro, con la palabra "amén", que significa "Verdaderamente será de esta manera".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Marcos 16:9–20 en la traducción que sea más fácil de entender.</w:t>
      </w:r>
    </w:p>
    <w:p>
      <w:pPr/>
      <w:r>
        <w:rPr>
          <w:lang w:val="es_ES" w:bidi="es_ES"/>
        </w:rPr>
      </w:r>
      <w:r>
        <w:rPr>
          <w:lang w:val="es_ES" w:bidi="es_ES"/>
        </w:rPr>
        <w:t>En este paso, el grupo definirá las escenas, personajes y el contexto de este texto.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Jesús resucita de entre los muertos. Él aparece a María Magdalena.</w:t>
      </w:r>
    </w:p>
    <w:p>
      <w:pPr/>
      <w:r>
        <w:rPr>
          <w:lang w:val="es_ES" w:bidi="es_ES"/>
        </w:rPr>
      </w:r>
      <w:r>
        <w:rPr>
          <w:b/>
          <w:lang w:val="es_ES" w:bidi="es_ES"/>
        </w:rPr>
        <w:t>En la segunda escena:</w:t>
      </w:r>
      <w:r>
        <w:rPr>
          <w:lang w:val="es_ES" w:bidi="es_ES"/>
        </w:rPr>
        <w:t xml:space="preserve"> María Magdalena va a decirles a los discípulos que Jesús está vivo. Ellos no le creen.</w:t>
      </w:r>
    </w:p>
    <w:p>
      <w:pPr/>
      <w:r>
        <w:rPr>
          <w:lang w:val="es_ES" w:bidi="es_ES"/>
        </w:rPr>
      </w:r>
      <w:r>
        <w:rPr>
          <w:b/>
          <w:lang w:val="es_ES" w:bidi="es_ES"/>
        </w:rPr>
        <w:t>En la tercera escena:</w:t>
      </w:r>
      <w:r>
        <w:rPr>
          <w:lang w:val="es_ES" w:bidi="es_ES"/>
        </w:rPr>
        <w:t xml:space="preserve"> Jesús aparece a otros dos seguidores en un camino. Le dicen al grupo más grande de discípulos que han visto a Jesús, pero nadie les cree.</w:t>
      </w:r>
    </w:p>
    <w:p>
      <w:pPr/>
      <w:r>
        <w:rPr>
          <w:lang w:val="es_ES" w:bidi="es_ES"/>
        </w:rPr>
      </w:r>
      <w:r>
        <w:rPr>
          <w:b/>
          <w:lang w:val="es_ES" w:bidi="es_ES"/>
        </w:rPr>
        <w:t>En la cuarta escena:</w:t>
      </w:r>
      <w:r>
        <w:rPr>
          <w:lang w:val="es_ES" w:bidi="es_ES"/>
        </w:rPr>
        <w:t xml:space="preserve"> Jesús aparece a los once discípulos mientras están comiendo. Jesús reprende a los discípulos por no creer. Jesús les dice que compartan las buenas nuevas en todas partes. Jesús les dice que hará milagros para mostrar a todos que lo que están diciendo sobre él es verdad.</w:t>
      </w:r>
    </w:p>
    <w:p>
      <w:pPr/>
      <w:r>
        <w:rPr>
          <w:lang w:val="es_ES" w:bidi="es_ES"/>
        </w:rPr>
      </w:r>
      <w:r>
        <w:rPr>
          <w:b/>
          <w:lang w:val="es_ES" w:bidi="es_ES"/>
        </w:rPr>
        <w:t>En la quinta escena:</w:t>
      </w:r>
      <w:r>
        <w:rPr>
          <w:lang w:val="es_ES" w:bidi="es_ES"/>
        </w:rPr>
        <w:t xml:space="preserve"> Jesús sube al cielo y se sienta a la derecha de Dios. Los discípulos predican en todas partes, y Jesús trabaja con ellos para demostrar que su mensaje es verdad.</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Los once discípulos</w:t>
      </w:r>
    </w:p>
    <w:p>
      <w:pPr>
        <w:pStyle w:val="ListBullet"/>
        <w:spacing w:line="240" w:lineRule="auto"/>
        <w:ind w:left="720"/>
      </w:pPr>
      <w:r>
        <w:rPr>
          <w:lang w:val="es_ES" w:bidi="es_ES"/>
        </w:rPr>
      </w:r>
      <w:r>
        <w:rPr>
          <w:lang w:val="es_ES" w:bidi="es_ES"/>
        </w:rPr>
        <w:t>Otros dos discípulos en el camino</w:t>
      </w:r>
    </w:p>
    <w:p>
      <w:pPr>
        <w:pStyle w:val="ListBullet"/>
        <w:spacing w:line="240" w:lineRule="auto"/>
        <w:ind w:left="720"/>
      </w:pPr>
      <w:r>
        <w:rPr>
          <w:lang w:val="es_ES" w:bidi="es_ES"/>
        </w:rPr>
      </w:r>
      <w:r>
        <w:rPr>
          <w:lang w:val="es_ES" w:bidi="es_ES"/>
        </w:rPr>
        <w:t>Toda la creación, o toda la humanidad</w:t>
      </w:r>
    </w:p>
    <w:p>
      <w:pPr/>
      <w:r>
        <w:rPr>
          <w:lang w:val="es_ES" w:bidi="es_ES"/>
        </w:rPr>
      </w:r>
      <w:r>
        <w:rPr>
          <w:lang w:val="es_ES" w:bidi="es_ES"/>
        </w:rPr>
        <w:t>En grupo, presten atención a estas partes del contexto del pasaje: Es importante recordar que esta historia probablemente no fue escrita por Marcos. Alguien más probablemente tomó la información que tenía sobre la vida de Jesús y la agregó al final de Marcos. Esta información comienza justo después de que Jesús resucita de entre los muertos el primer día de la semana, o domingo. Jesús aparece a María Magdalena después de que ella había huido de la tumba. El autor nos da información de contexto de que Jesús había expulsado a siete demonios de María anteriormente en su ministerio, antes de que esta historia suceda.</w:t>
      </w:r>
    </w:p>
    <w:p>
      <w:pPr/>
      <w:r>
        <w:rPr>
          <w:lang w:val="es_ES" w:bidi="es_ES"/>
        </w:rPr>
      </w:r>
      <w:r>
        <w:rPr>
          <w:lang w:val="es_ES" w:bidi="es_ES"/>
        </w:rPr>
        <w:t>Deténganse aquí y recuerden cómo han decidido incluir información de contexto en su traducción. Pausen este audio aquí.</w:t>
      </w:r>
    </w:p>
    <w:p>
      <w:pPr/>
      <w:r>
        <w:rPr>
          <w:lang w:val="es_ES" w:bidi="es_ES"/>
        </w:rPr>
      </w:r>
      <w:r>
        <w:rPr>
          <w:lang w:val="es_ES" w:bidi="es_ES"/>
        </w:rPr>
        <w:t>Los discípulos que habían estado con Jesús están de luto por él y llorando. ¡María les dice que vio a Jesús! Ellos no le creen.</w:t>
      </w:r>
    </w:p>
    <w:p>
      <w:pPr/>
      <w:r>
        <w:rPr>
          <w:lang w:val="es_ES" w:bidi="es_ES"/>
        </w:rPr>
      </w:r>
      <w:r>
        <w:rPr>
          <w:lang w:val="es_ES" w:bidi="es_ES"/>
        </w:rPr>
        <w:t>Más tarde, Jesús aparece a otros dos seguidores o discípulos de Jesús, mientras están caminando por el país. Aunque estos eran seguidores de Jesús, no eran dos de sus once discípulos más cercanos. No sabemos exactamente dónde estaban los dos seguidores. Puede ser que hayan estado en la ciudad de Jerusalén y ahora estén caminando hacia el campo, fuera de la ciudad. Jesús se ve diferente cuando se aparece a ellos de cuando se le aparece a María. Ellos no reconocen a Jesús. Los dos seguidores eventualmente reconocen a Jesús y regresan a los once discípulos y les dicen que han visto a Jesús, pero los once no creen en los dos discípulos.</w:t>
      </w:r>
    </w:p>
    <w:p>
      <w:pPr/>
      <w:r>
        <w:rPr>
          <w:lang w:val="es_ES" w:bidi="es_ES"/>
        </w:rPr>
      </w:r>
      <w:r>
        <w:rPr>
          <w:lang w:val="es_ES" w:bidi="es_ES"/>
        </w:rPr>
        <w:t>Entonces, más tarde, ese mismo día, Jesús aparece a los once discípulos mientras están comiendo juntos en una mesa. Están acostados en la mesa de la manera en que las personas generalmente lo hacían mientras comían. Jesús les habla duramente porque no creyeron que él estaba vivo, sus corazones eran duros o testarudos para que no le creyeran. Jesús dice a sus discípulos: "Vayan por todo el mundo y prediquen o digan las buenas nuevas sobre mí a todas las personas. Si alguien cree en mí y se bautiza, será salvo del castigo por sus pecados, lo que significa que Dios dirá que es inocente de pecado. Si alguien no cree en mí, será condenado, o Dios dirá que es culpable de sus pecados y será castigado".</w:t>
      </w:r>
    </w:p>
    <w:p>
      <w:pPr/>
      <w:r>
        <w:rPr>
          <w:lang w:val="es_ES" w:bidi="es_ES"/>
        </w:rPr>
      </w:r>
      <w:r>
        <w:rPr>
          <w:lang w:val="es_ES" w:bidi="es_ES"/>
        </w:rPr>
        <w:t>Entonces Jesús continúa diciendo "Si alguien cree en mí, estas señales, o cosas milagrosas, sucederán. Ellos expulsarán demonios con mi poder y autoridad. Hablarán en idiomas que no conocían anteriormente. Ellos agarrarán serpientes con sus manos. Beberán veneno mortal, y no les hará daño. Ellos pondrán sus manos sobre las personas enfermas y las personas enfermas sanarán. Estas señales mostrarán que lo que los creyentes dicen de Jesús es verdad".</w:t>
      </w:r>
    </w:p>
    <w:p>
      <w:pPr/>
      <w:r>
        <w:rPr>
          <w:lang w:val="es_ES" w:bidi="es_ES"/>
        </w:rPr>
      </w:r>
      <w:r>
        <w:rPr>
          <w:lang w:val="es_ES" w:bidi="es_ES"/>
        </w:rPr>
        <w:t>Después de que Jesús dice estas cosas, los discípulos ven que Jesús comienza a subir al cielo. Los discípulos saben, por las cosas que Jesús dijo anteriormente, que ahora Jesús se sienta a la derecha de Dios en un lugar de honor y autoridad. No necesariamente ven a Jesús sentado a la derecha de Dios con sus ojos.</w:t>
      </w:r>
    </w:p>
    <w:p>
      <w:pPr/>
      <w:r>
        <w:rPr>
          <w:lang w:val="es_ES" w:bidi="es_ES"/>
        </w:rPr>
      </w:r>
      <w:r>
        <w:rPr>
          <w:lang w:val="es_ES" w:bidi="es_ES"/>
        </w:rPr>
        <w:t>Entonces los discípulos salen a la comunidad y al mundo, y predican o dicen las buenas nuevas. Jesús, el Señor, trabaja con ellos y muestra que su mensaje es verdadero al dar estos milagros, o señales, a las personas con las que están hablando. Jesús no está presente físicamente con los discípulos, pero podemos ver que los ayuda y trabaja con ellos a través del Espíritu Santo.</w:t>
      </w:r>
    </w:p>
    <w:p>
      <w:pPr/>
      <w:r>
        <w:rPr>
          <w:lang w:val="es_ES" w:bidi="es_ES"/>
        </w:rPr>
      </w:r>
      <w:r>
        <w:rPr>
          <w:lang w:val="es_ES" w:bidi="es_ES"/>
        </w:rPr>
        <w:t>Ahora, el grupo debe crear una gráfica,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Marcos 16:9–20 en la traducción que sea más fácil de entender.</w:t>
      </w:r>
    </w:p>
    <w:p>
      <w:pPr/>
      <w:r>
        <w:rPr>
          <w:lang w:val="es_ES" w:bidi="es_ES"/>
        </w:rPr>
      </w:r>
      <w:r>
        <w:rPr>
          <w:lang w:val="es_ES" w:bidi="es_ES"/>
        </w:rPr>
        <w:t>En este paso, el grupo dramatizará el texto.</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Los once discípulos</w:t>
      </w:r>
    </w:p>
    <w:p>
      <w:pPr>
        <w:pStyle w:val="ListBullet"/>
        <w:spacing w:line="240" w:lineRule="auto"/>
        <w:ind w:left="720"/>
      </w:pPr>
      <w:r>
        <w:rPr>
          <w:lang w:val="es_ES" w:bidi="es_ES"/>
        </w:rPr>
      </w:r>
      <w:r>
        <w:rPr>
          <w:lang w:val="es_ES" w:bidi="es_ES"/>
        </w:rPr>
        <w:t>Otros dos discípulos en el camino</w:t>
      </w:r>
    </w:p>
    <w:p>
      <w:pPr>
        <w:pStyle w:val="ListBullet"/>
        <w:spacing w:line="240" w:lineRule="auto"/>
        <w:ind w:left="720"/>
      </w:pPr>
      <w:r>
        <w:rPr>
          <w:lang w:val="es_ES" w:bidi="es_ES"/>
        </w:rPr>
      </w:r>
      <w:r>
        <w:rPr>
          <w:lang w:val="es_ES" w:bidi="es_ES"/>
        </w:rPr>
        <w:t>Toda la creación, o toda la humanidad</w:t>
      </w:r>
    </w:p>
    <w:p>
      <w:pPr/>
      <w:r>
        <w:rPr>
          <w:lang w:val="es_ES" w:bidi="es_ES"/>
        </w:rPr>
      </w:r>
      <w:r>
        <w:rPr>
          <w:lang w:val="es_ES" w:bidi="es_ES"/>
        </w:rPr>
        <w:t>En grupo, dramaticen el texto dos veces. Deberían interpretar el texto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Pausen este audio aquí y dramatiza el pasaje.</w:t>
      </w:r>
    </w:p>
    <w:p>
      <w:pPr/>
      <w:r>
        <w:rPr>
          <w:lang w:val="es_ES" w:bidi="es_ES"/>
        </w:rPr>
      </w:r>
      <w:r>
        <w:rPr>
          <w:lang w:val="es_ES" w:bidi="es_ES"/>
        </w:rPr>
        <w:t>El grupo debe dramatizar este texto por segunda vez. En algunos puntos de la actuación, detengan la actuación y pregunten a la persona que está actuando el personaje, "¿Qué está sintiendo o pensando?" La persona que está interpretando el personaje debe responder qué es lo que está sintiendo o pensando como si fuera ese personaje. Luego, continúen la actuación.</w:t>
      </w:r>
    </w:p>
    <w:p>
      <w:pPr/>
      <w:r>
        <w:rPr>
          <w:lang w:val="es_ES" w:bidi="es_ES"/>
        </w:rPr>
      </w:r>
      <w:r>
        <w:rPr>
          <w:lang w:val="es_ES" w:bidi="es_ES"/>
        </w:rPr>
        <w:t xml:space="preserve">Pausen este audio aquí y representen el pasaje por segunda vez. </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 el primer día de la semana, o domingo. Jesús aparece a María Magdalena. Los discípulos que habían estado con Jesús están de luto por él y llorando. ¡María va a ellos y les dice que vio a Jesús! Ellos no le creen.</w:t>
      </w:r>
    </w:p>
    <w:p>
      <w:pPr/>
      <w:r>
        <w:rPr>
          <w:lang w:val="es_ES" w:bidi="es_ES"/>
        </w:rPr>
      </w:r>
      <w:r>
        <w:rPr>
          <w:lang w:val="es_ES" w:bidi="es_ES"/>
        </w:rPr>
        <w:t>Pausen la actuación. Pregúntale a la persona que interpreta a María: "¿Qué estás sintiendo o pensando?" Es posible que escuchen cosas como: "Frustrada de que nadie me crea", "Temerosa de que me esté volviendo loca nuevamente". Pregúntenle a las personas que interpretan a los discípulos: "¿Qué están sintiendo o pensando?" Es posible que escuchen cosas como: "No sé en qué creer: María solía tener demonios, así que tal vez ha sido poseída nuevamente", "¡Desearía que Jesús estuviera vivo!" Continúen con la actuación.</w:t>
      </w:r>
    </w:p>
    <w:p>
      <w:pPr/>
      <w:r>
        <w:rPr>
          <w:lang w:val="es_ES" w:bidi="es_ES"/>
        </w:rPr>
      </w:r>
      <w:r>
        <w:rPr>
          <w:lang w:val="es_ES" w:bidi="es_ES"/>
        </w:rPr>
        <w:t>Más tarde, Jesús aparece a otros dos discípulos. Los dos discípulos regresan a los once discípulos y les dicen que han visto a Jesús, pero no creen en los dos discípulos.</w:t>
      </w:r>
    </w:p>
    <w:p>
      <w:pPr/>
      <w:r>
        <w:rPr>
          <w:lang w:val="es_ES" w:bidi="es_ES"/>
        </w:rPr>
      </w:r>
      <w:r>
        <w:rPr>
          <w:lang w:val="es_ES" w:bidi="es_ES"/>
        </w:rPr>
        <w:t>Pausen la actuación. Pregúntenle a las personas que interpretan a los discípulos: "¿Qué están sintiendo o pensando?" Es posible que escuchen cosas como: "¡Estoy realmente confundido! ¿Seguramente Jesús no está realmente vivo?" Continúen con la actuación.</w:t>
      </w:r>
    </w:p>
    <w:p>
      <w:pPr/>
      <w:r>
        <w:rPr>
          <w:lang w:val="es_ES" w:bidi="es_ES"/>
        </w:rPr>
      </w:r>
      <w:r>
        <w:rPr>
          <w:lang w:val="es_ES" w:bidi="es_ES"/>
        </w:rPr>
        <w:t>Entonces, más tarde, Jesús aparece a los once discípulos mientras están comiendo juntos en una mesa. Están acostados en la mesa como las personas generalmente lo hacían mientras comían. Jesús les habla duramente porque no creyeron que él estaba vivo, sus corazones eran duros o tercos para que no creyeran.</w:t>
      </w:r>
    </w:p>
    <w:p>
      <w:pPr/>
      <w:r>
        <w:rPr>
          <w:lang w:val="es_ES" w:bidi="es_ES"/>
        </w:rPr>
      </w:r>
      <w:r>
        <w:rPr>
          <w:lang w:val="es_ES" w:bidi="es_ES"/>
        </w:rPr>
        <w:t>Jesús dice a sus discípulos: "Vayan por todo el mundo y prediquen o digan las buenas nuevas sobre mí a todas las personas. Si alguien cree en mí y se bautiza, será salvo del castigo por sus pecados, lo que significa que Dios dirá que es inocente de su pecado. Si alguien no cree en mí, será condenado, o Dios dirá que es culpable de sus pecados".</w:t>
      </w:r>
    </w:p>
    <w:p>
      <w:pPr/>
      <w:r>
        <w:rPr>
          <w:lang w:val="es_ES" w:bidi="es_ES"/>
        </w:rPr>
      </w:r>
      <w:r>
        <w:rPr>
          <w:lang w:val="es_ES" w:bidi="es_ES"/>
        </w:rPr>
        <w:t xml:space="preserve">Entonces Jesús continúa diciendo "Si alguien cree en mí, estas señales, o cosas milagrosas, sucederán. Ellos expulsarán demonios con mi poder y autoridad. Hablarán en idiomas que no conocían anteriormente. Ellos agarrarán serpientes con sus manos. Beberán veneno mortal, y no les hará daño. Ellos pondrán sus manos sobre las personas enfermas y las personas enfermas sanarán. </w:t>
      </w:r>
    </w:p>
    <w:p>
      <w:pPr/>
      <w:r>
        <w:rPr>
          <w:lang w:val="es_ES" w:bidi="es_ES"/>
        </w:rPr>
      </w:r>
      <w:r>
        <w:rPr>
          <w:lang w:val="es_ES" w:bidi="es_ES"/>
        </w:rPr>
        <w:t>Pausen la actuación. Pregúntenle a las personas que interpretan a los discípulos: "¿Qué están sintiendo o pensando?" Es posible que escuchen cosas como: "Emocionado de ser parte de esto", "Confundido y un poco abrumado", "Creo en todo ahora, ¡acabo de ver a Jesús vivo!" Pregúntenle a la persona interpretando a Jesús: "¿Qué estás sintiendo o pensando?" Es posible que escuchen cosas como: "Amo a estos discípulos, cuidaré de ellos", "Felices por la aventura y la alegría que están a punto de experimentar", "Espero que muchas personas elijan seguirme cuando vean las señales milagrosas". Continúen con la actuación.</w:t>
      </w:r>
    </w:p>
    <w:p>
      <w:pPr/>
      <w:r>
        <w:rPr>
          <w:lang w:val="es_ES" w:bidi="es_ES"/>
        </w:rPr>
      </w:r>
      <w:r>
        <w:rPr>
          <w:lang w:val="es_ES" w:bidi="es_ES"/>
        </w:rPr>
        <w:t>Después de que Jesús dice estas cosas, los discípulos ven que Jesús comienza a subir al cielo. Los discípulos saben, por las cosas que Jesús dijo anteriormente, que ahora Jesús se sienta a la derecha de Dios en un lugar de honor y autoridad.</w:t>
      </w:r>
    </w:p>
    <w:p>
      <w:pPr/>
      <w:r>
        <w:rPr>
          <w:lang w:val="es_ES" w:bidi="es_ES"/>
        </w:rPr>
      </w:r>
      <w:r>
        <w:rPr>
          <w:lang w:val="es_ES" w:bidi="es_ES"/>
        </w:rPr>
        <w:t>Entonces los discípulos salen a la comunidad y al mundo, y predican o dicen las buenas nuevas. Jesús, el Señor, trabaja con ellos y muestra que su mensaje es verdadero al dar milagros, o señales, a las personas con las que están hablando.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Marcos 16:9–20 en la traducción que sea más fácil de entender.</w:t>
      </w:r>
    </w:p>
    <w:p>
      <w:pPr/>
      <w:r>
        <w:rPr>
          <w:lang w:val="es_ES" w:bidi="es_ES"/>
        </w:rPr>
      </w:r>
      <w:r>
        <w:rPr>
          <w:lang w:val="es_ES" w:bidi="es_ES"/>
        </w:rPr>
        <w:t>En este paso, platiquen con su grupo sobre términos y palabras clave en este texto.</w:t>
      </w:r>
    </w:p>
    <w:p>
      <w:pPr/>
      <w:r>
        <w:rPr>
          <w:lang w:val="es_ES" w:bidi="es_ES"/>
        </w:rPr>
      </w:r>
      <w:r>
        <w:rPr>
          <w:lang w:val="es_ES" w:bidi="es_ES"/>
        </w:rPr>
        <w:t xml:space="preserve">Jesús apareció primero a María de Magdala. Antes, Jesús había expulsado a siete </w:t>
      </w:r>
      <w:r>
        <w:rPr>
          <w:b/>
          <w:lang w:val="es_ES" w:bidi="es_ES"/>
        </w:rPr>
        <w:t>demonios</w:t>
      </w:r>
      <w:r>
        <w:rPr>
          <w:lang w:val="es_ES" w:bidi="es_ES"/>
        </w:rPr>
        <w:t xml:space="preserve"> de María. Jesús dijo a los demonios que tenían que dejar a María. Esto sucedió mucho antes de la muerte de Jesús. Usen la misma palabra para demonios o espíritus impuros o malignos que han usado anteriormente y recuerden que </w:t>
      </w:r>
      <w:r>
        <w:rPr>
          <w:lang w:val="es_ES" w:bidi="es_ES"/>
        </w:rPr>
        <w:t>demonio</w:t>
      </w:r>
      <w:r>
        <w:rPr>
          <w:lang w:val="es_ES" w:bidi="es_ES"/>
        </w:rPr>
        <w:t xml:space="preserve"> está en el Glosario Principal.</w:t>
      </w:r>
    </w:p>
    <w:p>
      <w:pPr/>
      <w:r>
        <w:rPr>
          <w:lang w:val="es_ES" w:bidi="es_ES"/>
        </w:rPr>
      </w:r>
      <w:r>
        <w:rPr>
          <w:lang w:val="es_ES" w:bidi="es_ES"/>
        </w:rPr>
        <w:t xml:space="preserve">María les dijo </w:t>
      </w:r>
      <w:r>
        <w:rPr>
          <w:b/>
          <w:lang w:val="es_ES" w:bidi="es_ES"/>
        </w:rPr>
        <w:t>a los que habían estado con él</w:t>
      </w:r>
      <w:r>
        <w:rPr>
          <w:lang w:val="es_ES" w:bidi="es_ES"/>
        </w:rPr>
        <w:t xml:space="preserve">, los discípulos, lo que había visto. Pueden usar la palabra que han estado usando para discípulos, o palabras que significan amigos cercanos o compañeros. Si usan la palabra para </w:t>
      </w:r>
      <w:r>
        <w:rPr>
          <w:b/>
          <w:lang w:val="es_ES" w:bidi="es_ES"/>
        </w:rPr>
        <w:t>discípulos</w:t>
      </w:r>
      <w:r>
        <w:rPr>
          <w:lang w:val="es_ES" w:bidi="es_ES"/>
        </w:rPr>
        <w:t xml:space="preserve">, usan la misma palabra que han usado en otros pasajes, y recuerden que </w:t>
      </w:r>
      <w:r>
        <w:rPr>
          <w:lang w:val="es_ES" w:bidi="es_ES"/>
        </w:rPr>
        <w:t>discípulos</w:t>
      </w:r>
      <w:r>
        <w:rPr>
          <w:lang w:val="es_ES" w:bidi="es_ES"/>
        </w:rPr>
        <w:t xml:space="preserve"> está en el Glosario Principal. Más tarde, Jesús se apareció a </w:t>
      </w:r>
      <w:r>
        <w:rPr>
          <w:b/>
          <w:lang w:val="es_ES" w:bidi="es_ES"/>
        </w:rPr>
        <w:t>otros dos</w:t>
      </w:r>
      <w:r>
        <w:rPr>
          <w:lang w:val="es_ES" w:bidi="es_ES"/>
        </w:rPr>
        <w:t xml:space="preserve"> mientras estaban caminando por el país; estos serían otros dos amigos o seguidores, pero no dos de los once discípulos más cercanos.</w:t>
      </w:r>
    </w:p>
    <w:p>
      <w:pPr/>
      <w:r>
        <w:rPr>
          <w:lang w:val="es_ES" w:bidi="es_ES"/>
        </w:rPr>
      </w:r>
      <w:r>
        <w:rPr>
          <w:lang w:val="es_ES" w:bidi="es_ES"/>
        </w:rPr>
        <w:t xml:space="preserve">Más tarde, Jesús apareció a los once discípulos. Recuerden que solo quedaron once discípulos: Judas había traicionado a Jesús. Jesús los reprendió o regañó por su falta de fe, o incredulidad, y dureza de corazón. </w:t>
      </w:r>
      <w:r>
        <w:rPr>
          <w:b/>
          <w:lang w:val="es_ES" w:bidi="es_ES"/>
        </w:rPr>
        <w:t>Incredulidad</w:t>
      </w:r>
      <w:r>
        <w:rPr>
          <w:lang w:val="es_ES" w:bidi="es_ES"/>
        </w:rPr>
        <w:t xml:space="preserve"> y </w:t>
      </w:r>
      <w:r>
        <w:rPr>
          <w:b/>
          <w:lang w:val="es_ES" w:bidi="es_ES"/>
        </w:rPr>
        <w:t>dureza de corazón</w:t>
      </w:r>
      <w:r>
        <w:rPr>
          <w:lang w:val="es_ES" w:bidi="es_ES"/>
        </w:rPr>
        <w:t xml:space="preserve"> significan casi lo mismo. "Dureza de corazón" significa que los discípulos eran muy tercos y no querían creer que Jesús había resucitado de entre los muertos.</w:t>
      </w:r>
    </w:p>
    <w:p>
      <w:pPr/>
      <w:r>
        <w:rPr>
          <w:lang w:val="es_ES" w:bidi="es_ES"/>
        </w:rPr>
      </w:r>
      <w:r>
        <w:rPr>
          <w:lang w:val="es_ES" w:bidi="es_ES"/>
        </w:rPr>
        <w:t xml:space="preserve">Deténganse aquí y conversen sobre qué palabra o frase usarán para decir </w:t>
      </w:r>
      <w:r>
        <w:rPr>
          <w:b/>
          <w:lang w:val="es_ES" w:bidi="es_ES"/>
        </w:rPr>
        <w:t>dureza de corazón</w:t>
      </w:r>
      <w:r>
        <w:rPr>
          <w:lang w:val="es_ES" w:bidi="es_ES"/>
        </w:rPr>
        <w:t>. Pausen este audio aquí.</w:t>
      </w:r>
    </w:p>
    <w:p>
      <w:pPr/>
      <w:r>
        <w:rPr>
          <w:lang w:val="es_ES" w:bidi="es_ES"/>
        </w:rPr>
      </w:r>
      <w:r>
        <w:rPr>
          <w:b/>
          <w:lang w:val="es_ES" w:bidi="es_ES"/>
        </w:rPr>
        <w:t>Los once</w:t>
      </w:r>
      <w:r>
        <w:rPr>
          <w:lang w:val="es_ES" w:bidi="es_ES"/>
        </w:rPr>
        <w:t xml:space="preserve"> se refiere a once de los doce discípulos originales. Para entonces, Judas ya no estaba con los doce discípulos porque había traicionado a Jesús. En este momento, solo había once discípulos cercanos.</w:t>
      </w:r>
    </w:p>
    <w:p>
      <w:pPr/>
      <w:r>
        <w:rPr>
          <w:lang w:val="es_ES" w:bidi="es_ES"/>
        </w:rPr>
      </w:r>
      <w:r>
        <w:rPr>
          <w:lang w:val="es_ES" w:bidi="es_ES"/>
        </w:rPr>
        <w:t xml:space="preserve">Jesús dijo a sus discípulos: "Id por todo el mundo y predicad el evangelio, o las buenas nuevas, a todas las personas". Cuando alguien </w:t>
      </w:r>
      <w:r>
        <w:rPr>
          <w:b/>
          <w:lang w:val="es_ES" w:bidi="es_ES"/>
        </w:rPr>
        <w:t>predica</w:t>
      </w:r>
      <w:r>
        <w:rPr>
          <w:lang w:val="es_ES" w:bidi="es_ES"/>
        </w:rPr>
        <w:t xml:space="preserve">, está diciendo o proclamando alguna cosa. El </w:t>
      </w:r>
      <w:r>
        <w:rPr>
          <w:b/>
          <w:lang w:val="es_ES" w:bidi="es_ES"/>
        </w:rPr>
        <w:t>evangelio</w:t>
      </w:r>
      <w:r>
        <w:rPr>
          <w:lang w:val="es_ES" w:bidi="es_ES"/>
        </w:rPr>
        <w:t xml:space="preserve">, o </w:t>
      </w:r>
      <w:r>
        <w:rPr>
          <w:b/>
          <w:lang w:val="es_ES" w:bidi="es_ES"/>
        </w:rPr>
        <w:t>buenas nuevas</w:t>
      </w:r>
      <w:r>
        <w:rPr>
          <w:lang w:val="es_ES" w:bidi="es_ES"/>
        </w:rPr>
        <w:t xml:space="preserve">, son las buenas nuevas de que Jesús estaba en esta tierra, murió por nuestros pecados y resucitó de entre los muertos. Usen la misma palabra o frase para </w:t>
      </w:r>
      <w:r>
        <w:rPr>
          <w:lang w:val="es_ES" w:bidi="es_ES"/>
        </w:rPr>
        <w:t>buenas nuevas</w:t>
      </w:r>
      <w:r>
        <w:rPr>
          <w:lang w:val="es_ES" w:bidi="es_ES"/>
        </w:rPr>
        <w:t xml:space="preserve"> o evangelio que en los pasajes anteriores y recuerden que </w:t>
      </w:r>
      <w:r>
        <w:rPr>
          <w:lang w:val="es_ES" w:bidi="es_ES"/>
        </w:rPr>
        <w:t>evangelio</w:t>
      </w:r>
      <w:r>
        <w:rPr>
          <w:lang w:val="es_ES" w:bidi="es_ES"/>
        </w:rPr>
        <w:t xml:space="preserve"> está en el Glosario Principal.</w:t>
      </w:r>
    </w:p>
    <w:p>
      <w:pPr/>
      <w:r>
        <w:rPr>
          <w:lang w:val="es_ES" w:bidi="es_ES"/>
        </w:rPr>
      </w:r>
      <w:r>
        <w:rPr>
          <w:lang w:val="es_ES" w:bidi="es_ES"/>
        </w:rPr>
        <w:t xml:space="preserve">Entonces Jesús dijo: "El que crea y sea </w:t>
      </w:r>
      <w:r>
        <w:rPr>
          <w:b/>
          <w:lang w:val="es_ES" w:bidi="es_ES"/>
        </w:rPr>
        <w:t>bautizado</w:t>
      </w:r>
      <w:r>
        <w:rPr>
          <w:lang w:val="es_ES" w:bidi="es_ES"/>
        </w:rPr>
        <w:t xml:space="preserve"> será </w:t>
      </w:r>
      <w:r>
        <w:rPr>
          <w:b/>
          <w:lang w:val="es_ES" w:bidi="es_ES"/>
        </w:rPr>
        <w:t>salvo</w:t>
      </w:r>
      <w:r>
        <w:rPr>
          <w:lang w:val="es_ES" w:bidi="es_ES"/>
        </w:rPr>
        <w:t xml:space="preserve">". Usen la misma palabra o frase para bautismo que han usado anteriormente y recuerden que </w:t>
      </w:r>
      <w:r>
        <w:rPr>
          <w:lang w:val="es_ES" w:bidi="es_ES"/>
        </w:rPr>
        <w:t>bautismo</w:t>
      </w:r>
      <w:r>
        <w:rPr>
          <w:lang w:val="es_ES" w:bidi="es_ES"/>
        </w:rPr>
        <w:t xml:space="preserve"> está en el Glosario Principal. Cuando Jesús dice que alguien será salvo, quiere decir que rescatará a una persona en el sentido más pleno: la rescatará del castigo por sus pecados y la hará completa.</w:t>
      </w:r>
    </w:p>
    <w:p>
      <w:pPr/>
      <w:r>
        <w:rPr>
          <w:lang w:val="es_ES" w:bidi="es_ES"/>
        </w:rPr>
      </w:r>
      <w:r>
        <w:rPr>
          <w:lang w:val="es_ES" w:bidi="es_ES"/>
        </w:rPr>
        <w:t xml:space="preserve">Cuando Jesús dice que alguien será </w:t>
      </w:r>
      <w:r>
        <w:rPr>
          <w:b/>
          <w:lang w:val="es_ES" w:bidi="es_ES"/>
        </w:rPr>
        <w:t>condenado</w:t>
      </w:r>
      <w:r>
        <w:rPr>
          <w:lang w:val="es_ES" w:bidi="es_ES"/>
        </w:rPr>
        <w:t>, quiere decir que Dios dirá que es culpable de sus pecados y tendrá que pagar el castigo.</w:t>
      </w:r>
    </w:p>
    <w:p>
      <w:pPr/>
      <w:r>
        <w:rPr>
          <w:lang w:val="es_ES" w:bidi="es_ES"/>
        </w:rPr>
      </w:r>
      <w:r>
        <w:rPr>
          <w:lang w:val="es_ES" w:bidi="es_ES"/>
        </w:rPr>
        <w:t xml:space="preserve">Deténganse aquí y conversen sobre qué palabra o frase usarán para </w:t>
      </w:r>
      <w:r>
        <w:rPr>
          <w:b/>
          <w:lang w:val="es_ES" w:bidi="es_ES"/>
        </w:rPr>
        <w:t>condenado</w:t>
      </w:r>
      <w:r>
        <w:rPr>
          <w:lang w:val="es_ES" w:bidi="es_ES"/>
        </w:rPr>
        <w:t>. Pausen este audio aquí.</w:t>
      </w:r>
    </w:p>
    <w:p>
      <w:pPr/>
      <w:r>
        <w:rPr>
          <w:lang w:val="es_ES" w:bidi="es_ES"/>
        </w:rPr>
      </w:r>
      <w:r>
        <w:rPr>
          <w:lang w:val="es_ES" w:bidi="es_ES"/>
        </w:rPr>
        <w:t xml:space="preserve">Jesús dice que también sucederán </w:t>
      </w:r>
      <w:r>
        <w:rPr>
          <w:b/>
          <w:lang w:val="es_ES" w:bidi="es_ES"/>
        </w:rPr>
        <w:t>señales</w:t>
      </w:r>
      <w:r>
        <w:rPr>
          <w:lang w:val="es_ES" w:bidi="es_ES"/>
        </w:rPr>
        <w:t xml:space="preserve"> milagrosas para mostrar que las cosas que sus discípulos dicen son verdaderas. En este caso, una señal es una indicación de que algo es verdad o que sucederá. En este contexto, usen la misma palabra o frase para señal que en los pasajes anteriores y recuerden que </w:t>
      </w:r>
      <w:r>
        <w:rPr>
          <w:lang w:val="es_ES" w:bidi="es_ES"/>
        </w:rPr>
        <w:t>señal</w:t>
      </w:r>
      <w:r>
        <w:rPr>
          <w:lang w:val="es_ES" w:bidi="es_ES"/>
        </w:rPr>
        <w:t xml:space="preserve"> se encuentra en el Glosario Principal.</w:t>
      </w:r>
    </w:p>
    <w:p>
      <w:pPr/>
      <w:r>
        <w:rPr>
          <w:lang w:val="es_ES" w:bidi="es_ES"/>
        </w:rPr>
      </w:r>
      <w:r>
        <w:rPr>
          <w:lang w:val="es_ES" w:bidi="es_ES"/>
        </w:rPr>
        <w:t xml:space="preserve">Jesús dice que una de las señales será que "En mi nombre </w:t>
      </w:r>
      <w:r>
        <w:rPr>
          <w:b/>
          <w:lang w:val="es_ES" w:bidi="es_ES"/>
        </w:rPr>
        <w:t>echarán fuera demonios</w:t>
      </w:r>
      <w:r>
        <w:rPr>
          <w:lang w:val="es_ES" w:bidi="es_ES"/>
        </w:rPr>
        <w:t>". Esto significa que las personas tendrán el poder y la autoridad de Jesús para decirles a los demonios que salgan de otras personas.</w:t>
      </w:r>
    </w:p>
    <w:p>
      <w:pPr/>
      <w:r>
        <w:rPr>
          <w:lang w:val="es_ES" w:bidi="es_ES"/>
        </w:rPr>
      </w:r>
      <w:r>
        <w:rPr>
          <w:lang w:val="es_ES" w:bidi="es_ES"/>
        </w:rPr>
        <w:t xml:space="preserve">Jesús dice que los creyentes hablarán en nuevos idiomas, o lenguas. </w:t>
      </w:r>
      <w:r>
        <w:rPr>
          <w:b/>
          <w:lang w:val="es_ES" w:bidi="es_ES"/>
        </w:rPr>
        <w:t>Lenguas</w:t>
      </w:r>
      <w:r>
        <w:rPr>
          <w:lang w:val="es_ES" w:bidi="es_ES"/>
        </w:rPr>
        <w:t xml:space="preserve"> se refiere a un idioma extraño o un idioma diferente. No sabemos qué tipo de idiomas son estos. Usen la misma palabra o frase para lenguas que han usado anteriormente. Para más información sobre </w:t>
      </w:r>
      <w:r>
        <w:rPr>
          <w:lang w:val="es_ES" w:bidi="es_ES"/>
        </w:rPr>
        <w:t>lenguas</w:t>
      </w:r>
      <w:r>
        <w:rPr>
          <w:lang w:val="es_ES" w:bidi="es_ES"/>
        </w:rPr>
        <w:t>, consulten el Glosario Principal.</w:t>
      </w:r>
    </w:p>
    <w:p>
      <w:pPr/>
      <w:r>
        <w:rPr>
          <w:lang w:val="es_ES" w:bidi="es_ES"/>
        </w:rPr>
      </w:r>
      <w:r>
        <w:rPr>
          <w:lang w:val="es_ES" w:bidi="es_ES"/>
        </w:rPr>
        <w:t xml:space="preserve">El </w:t>
      </w:r>
      <w:r>
        <w:rPr>
          <w:b/>
          <w:lang w:val="es_ES" w:bidi="es_ES"/>
        </w:rPr>
        <w:t>Señor</w:t>
      </w:r>
      <w:r>
        <w:rPr>
          <w:lang w:val="es_ES" w:bidi="es_ES"/>
        </w:rPr>
        <w:t xml:space="preserve"> Jesús fue llevado al </w:t>
      </w:r>
      <w:r>
        <w:rPr>
          <w:b/>
          <w:lang w:val="es_ES" w:bidi="es_ES"/>
        </w:rPr>
        <w:t>cielo</w:t>
      </w:r>
      <w:r>
        <w:rPr>
          <w:lang w:val="es_ES" w:bidi="es_ES"/>
        </w:rPr>
        <w:t xml:space="preserve"> y se sentó a la derecha de Dios. Usen la misma palabra para Señor y cielo que han usado anteriormente y recuerden que </w:t>
      </w:r>
      <w:r>
        <w:rPr>
          <w:lang w:val="es_ES" w:bidi="es_ES"/>
        </w:rPr>
        <w:t>Señor</w:t>
      </w:r>
      <w:r>
        <w:rPr>
          <w:lang w:val="es_ES" w:bidi="es_ES"/>
        </w:rPr>
        <w:t xml:space="preserve"> y </w:t>
      </w:r>
      <w:r>
        <w:rPr>
          <w:lang w:val="es_ES" w:bidi="es_ES"/>
        </w:rPr>
        <w:t>cielo</w:t>
      </w:r>
      <w:r>
        <w:rPr>
          <w:lang w:val="es_ES" w:bidi="es_ES"/>
        </w:rPr>
        <w:t xml:space="preserve"> están en el Glosario Principal. </w:t>
      </w:r>
      <w:r>
        <w:rPr>
          <w:b/>
          <w:lang w:val="es_ES" w:bidi="es_ES"/>
        </w:rPr>
        <w:t>La mano derecha de Dios</w:t>
      </w:r>
      <w:r>
        <w:rPr>
          <w:lang w:val="es_ES" w:bidi="es_ES"/>
        </w:rPr>
        <w:t xml:space="preserve"> es un lugar de honor y autoridad.</w:t>
      </w:r>
    </w:p>
    <w:p>
      <w:pPr/>
      <w:r>
        <w:rPr>
          <w:lang w:val="es_ES" w:bidi="es_ES"/>
        </w:rPr>
      </w:r>
      <w:r>
        <w:rPr>
          <w:lang w:val="es_ES" w:bidi="es_ES"/>
        </w:rPr>
        <w:t xml:space="preserve">Algunas Biblias incluyen la palabra "amén" al final del libro de Marcos. </w:t>
      </w:r>
      <w:r>
        <w:rPr>
          <w:b/>
          <w:lang w:val="es_ES" w:bidi="es_ES"/>
        </w:rPr>
        <w:t>Amén</w:t>
      </w:r>
      <w:r>
        <w:rPr>
          <w:lang w:val="es_ES" w:bidi="es_ES"/>
        </w:rPr>
        <w:t xml:space="preserve"> es una manera de decir y de estar de acuerdo con Dios que "verdaderamente será de esta manera". Para obtener más información sobre </w:t>
      </w:r>
      <w:r>
        <w:rPr>
          <w:lang w:val="es_ES" w:bidi="es_ES"/>
        </w:rPr>
        <w:t>Amén</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texto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pausas. Otro miembro del grupo debe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Siguiente,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