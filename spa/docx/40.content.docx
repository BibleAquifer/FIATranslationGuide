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Familiarization, Internalization, Articulation (Fia)</w:t>
      </w:r>
      <w:r>
        <w:rPr>
          <w:lang w:val="es_ES" w:bidi="es_ES"/>
        </w:rPr>
      </w:r>
    </w:p>
    <w:p>
      <w:pPr/>
      <w:r>
        <w:rPr>
          <w:lang w:val="es_ES" w:bidi="es_ES"/>
        </w:rPr>
      </w:r>
      <w:r>
        <w:rPr>
          <w:b/>
          <w:lang w:val="es_ES" w:bidi="es_ES"/>
        </w:rPr>
        <w:t>Familiarization, Internalization, Articulation (FIA) Translation Guide</w:t>
      </w:r>
      <w:r>
        <w:rPr>
          <w:lang w:val="es_ES" w:bidi="es_ES"/>
        </w:rPr>
        <w:t xml:space="preserve"> © 2025 Word Collective Released under CC BY-SA 4.0 license. </w:t>
      </w:r>
      <w:r>
        <w:rPr>
          <w:lang w:val="es_ES" w:bidi="es_ES"/>
        </w:rPr>
        <w:t>Familiarization, Internalization, Articulation (FIA) Translation Guide</w:t>
      </w:r>
      <w:r>
        <w:rPr>
          <w:lang w:val="es_ES" w:bidi="es_ES"/>
        </w:rPr>
        <w:t xml:space="preserve"> has been adapted in the following languages Tok Pisin, عربي, Français, हिंदी, Bahasa Indonesia, Português, Русский, Español, Kiswahili, 简体中文 from </w:t>
      </w:r>
      <w:r>
        <w:rPr>
          <w:lang w:val="es_ES" w:bidi="es_ES"/>
        </w:rPr>
        <w:t>Familiarization, Internalization, Articulation (FIA)</w:t>
      </w:r>
      <w:r>
        <w:rPr>
          <w:lang w:val="es_ES" w:bidi="es_ES"/>
        </w:rPr>
        <w:t xml:space="preserve"> © 2025 Word Collective Released under CC BY-SA 4.0 license by Mission Mutual</w:t>
      </w:r>
      <w:r>
        <w:rPr>
          <w:lang w:val="es_ES" w:bidi="es_ES"/>
        </w:rPr>
      </w:r>
      <w:r>
        <w:rPr>
          <w:lang w:val="es_ES" w:bidi="es_ES"/>
        </w:rPr>
      </w:r>
    </w:p>
    <w:p>
      <w:pPr>
        <w:pStyle w:val="Heading1"/>
      </w:pPr>
      <w:r>
        <w:rPr>
          <w:lang w:val="es_ES" w:bidi="es_ES"/>
        </w:rPr>
        <w:t>Familiarization, Internalization, Articulation (Fia)</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MAT</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Mateo 5:27–32</w:t>
      </w:r>
      <w:r>
        <w:rPr>
          <w:lang w:val="es_ES" w:bidi="es_ES"/>
        </w:rPr>
      </w:r>
    </w:p>
    <w:p>
      <w:pPr>
        <w:pStyle w:val="Heading3"/>
      </w:pPr>
      <w:r>
        <w:rPr>
          <w:lang w:val="es_ES" w:bidi="es_ES"/>
        </w:rPr>
        <w:t>Escuchar con el corazón</w:t>
      </w:r>
    </w:p>
    <w:p>
      <w:pPr/>
      <w:r>
        <w:rPr>
          <w:lang w:val="es_ES" w:bidi="es_ES"/>
        </w:rPr>
      </w:r>
      <w:r>
        <w:rPr>
          <w:lang w:val="es_ES" w:bidi="es_ES"/>
        </w:rPr>
        <w:t>Escuchen Mateo 5:27–32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está sentado en una ladera para enseñar a sus discípulos, o seguidores cercanos. Una multitud de gente también está escuchando. Jesús está enseñando a los discípulos cómo deben ser más justos que los fariseos y los maestros de la ley. Él dijo que la actitud de la gente es más importante que simplemente obedecer la ley con acciones externas. Primero, Jesús habló del verdadero significado de la ley sobre asesinar a alguien. Ahora, Jesús habla del verdadero significado de las leyes sobre adulterio y el divorcio.</w:t>
      </w:r>
    </w:p>
    <w:p>
      <w:pPr/>
      <w:r>
        <w:rPr>
          <w:lang w:val="es_ES" w:bidi="es_ES"/>
        </w:rPr>
      </w:r>
      <w:r>
        <w:rPr>
          <w:lang w:val="es_ES" w:bidi="es_ES"/>
        </w:rPr>
        <w:t>Jesús les recuerda a sus discípulos sobre la ley "no cometerás adulterio" que está en la ley de Moisés. Adulterio significa tener relaciones sexuales con la esposa de otro hombre, o dormir con la esposa de otro hombre. Los discípulos estaban familiarizados con esta ley.</w:t>
      </w:r>
    </w:p>
    <w:p>
      <w:pPr/>
      <w:r>
        <w:rPr>
          <w:lang w:val="es_ES" w:bidi="es_ES"/>
        </w:rPr>
      </w:r>
      <w:r>
        <w:rPr>
          <w:lang w:val="es_ES" w:bidi="es_ES"/>
        </w:rPr>
        <w:t>Deténganse y conversen sobre estas palabras sensibles como un equipo de traducción. ¿Cómo pueden describir palabras como "adulterio" y "pecado sexual" de una manera culturalmente apropiada? ¿Cuál es la mejor manera de traducir estas palabras a su idioma para que tanto los hombres como las mujeres se sientan cómodos escuchando la historia? Consideren usar una frase en su idioma como "un hombre durmiendo con una mujer" para hacerla culturalmente apropiada.</w:t>
      </w:r>
    </w:p>
    <w:p>
      <w:pPr/>
      <w:r>
        <w:rPr>
          <w:lang w:val="es_ES" w:bidi="es_ES"/>
        </w:rPr>
      </w:r>
      <w:r>
        <w:rPr>
          <w:lang w:val="es_ES" w:bidi="es_ES"/>
        </w:rPr>
        <w:t>Jesús da una nueva enseñanza sobre la ley contra el adulterio. Jesús dice que la ley no se trata solo de obedecer en acciones. El verdadero significado de la ley es que las personas ni siquiera deben cometer adulterio en sus pensamientos. Jesús dice que incluso si un hombre mira a una mujer con lujuria, eso es lo mismo que ya cometer adulterio con ella en su corazón. Cuando Jesús dice "mirar a otra mujer con lujuria", no significa pensar que una mujer es atractiva. Significa que el hombre tiene la intención de tener relaciones sexuales con ella en su corazón. "Corazón" aquí significa en la vida interior de una persona o en sus pensamientos o emociones.</w:t>
      </w:r>
    </w:p>
    <w:p>
      <w:pPr/>
      <w:r>
        <w:rPr>
          <w:lang w:val="es_ES" w:bidi="es_ES"/>
        </w:rPr>
      </w:r>
      <w:r>
        <w:rPr>
          <w:lang w:val="es_ES" w:bidi="es_ES"/>
        </w:rPr>
        <w:t>Entonces, Jesús cuenta dos ejemplos impactantes para mostrar lo importante que es no pecar, o hacer cosas incorrectas. Jesús dice que si tu ojo te hace pecar, deben sacar tu ojo y deshacerte de él. Eso no significa que un ojo pueda hacer que una persona peque. Significa que si alguien está mirando a alguien más y quiere tener relaciones sexuales, necesita detenerse. Jesús no quiere decir que una persona debe eliminar su ojo literalmente. El ojo es un símbolo para las cosas que vemos que pueden hacer que pequemos. Jesús está usando el ojo para mostrar lo importante que es eliminar las cosas de su corazón que los hacen pecar, como malos pensamientos o actitudes.</w:t>
      </w:r>
    </w:p>
    <w:p>
      <w:pPr/>
      <w:r>
        <w:rPr>
          <w:lang w:val="es_ES" w:bidi="es_ES"/>
        </w:rPr>
      </w:r>
      <w:r>
        <w:rPr>
          <w:lang w:val="es_ES" w:bidi="es_ES"/>
        </w:rPr>
        <w:t>Jesús compara perder una parte del cuerpo, este ojo, con perder todo su cuerpo. Jesús dice que es mejor perder una parte de tu cuerpo y todavía estar vivo que que Dios arroje todo tu cuerpo al infierno. El infierno es un lugar donde Dios castiga eternamente a las personas que no siguen a Dios.</w:t>
      </w:r>
    </w:p>
    <w:p>
      <w:pPr/>
      <w:r>
        <w:rPr>
          <w:lang w:val="es_ES" w:bidi="es_ES"/>
        </w:rPr>
      </w:r>
      <w:r>
        <w:rPr>
          <w:lang w:val="es_ES" w:bidi="es_ES"/>
        </w:rPr>
        <w:t>Jesús da otro ejemplo impactante usando una mano como un símbolo. Jesús dice que si tu mano derecha hace que peques, también debes cortarla y deshacerte de ella. Jesús dice "mano derecha" porque la mano derecha es generalmente más útil que la mano izquierda. Esto es como lo que Jesús dijo sobre el ojo. Jesús no quiere decir cortar tu mano. Jesús usa este lenguaje fuerte nuevamente para mostrar lo importante que es eliminar los pensamientos pecaminosos de su corazón. Jesús dice nuevamente que es mejor perder esta parte de tu cuerpo, tu mano derecha, que que Dios envíe todo tu cuerpo al infierno.</w:t>
      </w:r>
    </w:p>
    <w:p>
      <w:pPr/>
      <w:r>
        <w:rPr>
          <w:lang w:val="es_ES" w:bidi="es_ES"/>
        </w:rPr>
      </w:r>
      <w:r>
        <w:rPr>
          <w:lang w:val="es_ES" w:bidi="es_ES"/>
        </w:rPr>
        <w:t>Deténganse y conversen en tu idioma sobre los tipos de frases o expresiones Hablen de cómo estas frases podrían ser malentendidas por alguien fuera de su cultura o idioma.</w:t>
      </w:r>
    </w:p>
    <w:p>
      <w:pPr/>
      <w:r>
        <w:rPr>
          <w:lang w:val="es_ES" w:bidi="es_ES"/>
        </w:rPr>
      </w:r>
      <w:r>
        <w:rPr>
          <w:lang w:val="es_ES" w:bidi="es_ES"/>
        </w:rPr>
        <w:t>A continuación, Jesús enseña a los discípulos el verdadero significado de la ley de Dios sobre el divorcio. Divorcio significa terminar legalmente un matrimonio. Jesús les recuerda que el divorcio estaba permitido en la ley de Moisés. Jesús dice que sus discípulos han escuchado en la ley de Moisés que cualquiera que se divorcie de su esposa, necesita darle un certificado de divorcio. Un certificado de divorcio es un documento oficial escrito que dice que la mujer y el hombre ya no están casados entre sí. Antes de esta ley en la ley de Moisés, un hombre podía decirle a su esposa "Me divorcio de ti".</w:t>
      </w:r>
    </w:p>
    <w:p>
      <w:pPr/>
      <w:r>
        <w:rPr>
          <w:lang w:val="es_ES" w:bidi="es_ES"/>
        </w:rPr>
      </w:r>
      <w:r>
        <w:rPr>
          <w:lang w:val="es_ES" w:bidi="es_ES"/>
        </w:rPr>
        <w:t>Había diferentes interpretaciones de las leyes sobre el divorcio. La mayoría de las personas en ese momento pensaban que la ley de Moisés significaba que un hombre podía divorciarse de su esposa por cualquier razón, incluso si no le gustaba. Estos maestros de la ley dijeron que un hombre podía terminar su matrimonio por cualquier razón, siempre que el esposo le diera a su esposa el certificado de divorcio. Algunas otras personas creían que la esposa debía ser culpable de pecado sexual para que el esposo se divorciara de ella, pero la mayoría de las personas no siguieron esta interpretación.</w:t>
      </w:r>
    </w:p>
    <w:p>
      <w:pPr/>
      <w:r>
        <w:rPr>
          <w:lang w:val="es_ES" w:bidi="es_ES"/>
        </w:rPr>
      </w:r>
      <w:r>
        <w:rPr>
          <w:lang w:val="es_ES" w:bidi="es_ES"/>
        </w:rPr>
        <w:t>Jesús dice que la única razón por la que un hombre puede divorciarse de su esposa es si la esposa tiene relaciones sexuales con otro hombre. Si la esposa no durmió con otro hombre durante su primer matrimonio, entonces el primer matrimonio aún no ha terminado. Esto significa que el divorcio no es legal.</w:t>
      </w:r>
    </w:p>
    <w:p>
      <w:pPr/>
      <w:r>
        <w:rPr>
          <w:lang w:val="es_ES" w:bidi="es_ES"/>
        </w:rPr>
      </w:r>
      <w:r>
        <w:rPr>
          <w:lang w:val="es_ES" w:bidi="es_ES"/>
        </w:rPr>
        <w:t>Deténganse y hablen del divorcio en su cultura. ¿Cuáles son las razones por las que los hombres y las mujeres terminan sus matrimonios en su cultura? ¿Qué tan común es el divorcio en su cultura?</w:t>
      </w:r>
    </w:p>
    <w:p>
      <w:pPr/>
      <w:r>
        <w:rPr>
          <w:lang w:val="es_ES" w:bidi="es_ES"/>
        </w:rPr>
      </w:r>
      <w:r>
        <w:rPr>
          <w:lang w:val="es_ES" w:bidi="es_ES"/>
        </w:rPr>
        <w:t>Jesús dice que si un hombre termina su matrimonio por cualquier otra razón, entonces el hombre obliga a la esposa divorciada a cometer adulterio. Esto significa que cuando se case por segunda vez, será culpable de pecado sexual. En esa cultura, casi todas las mujeres divorciadas tenían que volver a casarse para tener dinero para vivir.</w:t>
      </w:r>
    </w:p>
    <w:p>
      <w:pPr/>
      <w:r>
        <w:rPr>
          <w:lang w:val="es_ES" w:bidi="es_ES"/>
        </w:rPr>
      </w:r>
      <w:r>
        <w:rPr>
          <w:lang w:val="es_ES" w:bidi="es_ES"/>
        </w:rPr>
        <w:t>Jesús dice que el segundo hombre que se casa con la mujer divorciada también comete adulterio. Esto significa que el segundo esposo también es culpable de pecado sexual. Jesús quiere que la primera mujer y el primer hombre se queden casados y no terminen su matrimonio.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enseña a sus discípulos y a la multitud sobre el verdadero significado de la ley contra el adulterio. Jesús usa dos ejemplos impactantes para mostrar lo importante que es deshacerse del pecado.</w:t>
      </w:r>
    </w:p>
    <w:p>
      <w:pPr/>
      <w:r>
        <w:rPr>
          <w:lang w:val="es_ES" w:bidi="es_ES"/>
        </w:rPr>
      </w:r>
      <w:r>
        <w:rPr>
          <w:b/>
          <w:lang w:val="es_ES" w:bidi="es_ES"/>
        </w:rPr>
        <w:t>Segunda escena:</w:t>
      </w:r>
      <w:r>
        <w:rPr>
          <w:lang w:val="es_ES" w:bidi="es_ES"/>
        </w:rPr>
        <w:t xml:space="preserve"> Jesús enseña sobre el verdadero significado de la ley de Dios sobre el divorcio.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Un hombre y una mujer</w:t>
      </w:r>
    </w:p>
    <w:p>
      <w:pPr>
        <w:pStyle w:val="ListBullet"/>
        <w:spacing w:line="240" w:lineRule="auto"/>
        <w:ind w:left="720"/>
      </w:pPr>
      <w:r>
        <w:rPr>
          <w:lang w:val="es_ES" w:bidi="es_ES"/>
        </w:rPr>
      </w:r>
      <w:r>
        <w:rPr>
          <w:lang w:val="es_ES" w:bidi="es_ES"/>
        </w:rPr>
        <w:t>Un esposo y una esposa</w:t>
      </w:r>
    </w:p>
    <w:p>
      <w:pPr>
        <w:pStyle w:val="ListBullet"/>
        <w:spacing w:line="240" w:lineRule="auto"/>
        <w:ind w:left="720"/>
      </w:pPr>
      <w:r>
        <w:rPr>
          <w:lang w:val="es_ES" w:bidi="es_ES"/>
        </w:rPr>
      </w:r>
      <w:r>
        <w:rPr>
          <w:lang w:val="es_ES" w:bidi="es_ES"/>
        </w:rPr>
        <w:t>Un segundo hombre</w:t>
      </w:r>
    </w:p>
    <w:p>
      <w:pPr/>
      <w:r>
        <w:rPr>
          <w:lang w:val="es_ES" w:bidi="es_ES"/>
        </w:rPr>
      </w:r>
      <w:r>
        <w:rPr>
          <w:lang w:val="es_ES" w:bidi="es_ES"/>
        </w:rPr>
        <w:t>En esta sesión, pidan al grupo que elaboren un guion gráfico, dibujen o usen algún tipo de objeto manipulativo (objetos que pueden mover, como rocas, palos o juguetes para niños) para visualizar la historia y la acción en ella.</w:t>
      </w:r>
    </w:p>
    <w:p>
      <w:pPr/>
      <w:r>
        <w:rPr>
          <w:lang w:val="es_ES" w:bidi="es_ES"/>
        </w:rPr>
      </w:r>
      <w:r>
        <w:rPr>
          <w:lang w:val="es_ES" w:bidi="es_ES"/>
        </w:rPr>
        <w:t>Es importante recordar que Jesús todavía está enseñando a sus discípulos en la ladera de la montaña. Les ha enseñado dichos importantes sobre a quién Dios bendice, sobre cómo los discípulos deben ser diferentes de la gente que los rodea y sobre la ley. Ahora, Jesús enseña sobre cómo entender las leyes del Antiguo Testamento sobre adulterio y el divorcio.</w:t>
      </w:r>
    </w:p>
    <w:p>
      <w:pPr/>
      <w:r>
        <w:rPr>
          <w:lang w:val="es_ES" w:bidi="es_ES"/>
        </w:rPr>
      </w:r>
      <w:r>
        <w:rPr>
          <w:lang w:val="es_ES" w:bidi="es_ES"/>
        </w:rPr>
        <w:t>En la primera escena, es importante recordar que Jesús les recuerda a los discípulos lo que la ley de Moisés dice sobre el adulterio. Jesús dice que incluso si un hombre mira a otra mujer y quiere dormir con ella, es lo mismo que cometer adulterio con ella en su corazón. Recuerden que el hombre ya es culpable cuando mira a la mujer con esta intención de dormir con ella. Recuerden también que el castigo por adulterio era la muerte. Jesús dice que el hombre que duerme con otra mujer o incluso piensa en dormir con otra mujer, ambos merecen la muerte.</w:t>
      </w:r>
    </w:p>
    <w:p>
      <w:pPr/>
      <w:r>
        <w:rPr>
          <w:lang w:val="es_ES" w:bidi="es_ES"/>
        </w:rPr>
      </w:r>
      <w:r>
        <w:rPr>
          <w:lang w:val="es_ES" w:bidi="es_ES"/>
        </w:rPr>
        <w:t>Recuerden que cuando Jesús usa los dos ejemplos sobre arrancar su ojo y cortar su mano, Jesús no quiere decir arrancar su ojo literalmente o cortar su mano literalmente. Jesús está usando el ojo y la mano como símbolos para hablar de lo importante que es deshacerse de las cosas que hacen que una persona peque. Piensen en cómo pueden representar "sacarse el ojo" o "cortar tu mano" usando juguetes o un dibujo.</w:t>
      </w:r>
    </w:p>
    <w:p>
      <w:pPr/>
      <w:r>
        <w:rPr>
          <w:lang w:val="es_ES" w:bidi="es_ES"/>
        </w:rPr>
      </w:r>
      <w:r>
        <w:rPr>
          <w:lang w:val="es_ES" w:bidi="es_ES"/>
        </w:rPr>
        <w:t>En la segunda escena, recuerden que Jesús les recuerda a los discípulos sobre la ley del divorcio. Es importante recordar que el certificado de divorcio era un documento escrito que mostraba que el matrimonio había terminado. Jesús mostró que no era suficiente que un hombre le diera a su esposa este certificado de divorcio para terminar el matrimonio. Recuerden que en ese tiempo, los hombres generalmente podían divorciarse de sus esposas por cualquier razón, siempre que les dieran el certificado de divorcio.</w:t>
      </w:r>
    </w:p>
    <w:p>
      <w:pPr/>
      <w:r>
        <w:rPr>
          <w:lang w:val="es_ES" w:bidi="es_ES"/>
        </w:rPr>
      </w:r>
      <w:r>
        <w:rPr>
          <w:lang w:val="es_ES" w:bidi="es_ES"/>
        </w:rPr>
        <w:t>Recuerden que Jesús habla de dos situaciones diferentes. Sería bueno dibujar o usar juguetes para mostrar cada una de las diferentes situaciones.</w:t>
      </w:r>
    </w:p>
    <w:p>
      <w:pPr/>
      <w:r>
        <w:rPr>
          <w:lang w:val="es_ES" w:bidi="es_ES"/>
        </w:rPr>
      </w:r>
      <w:r>
        <w:rPr>
          <w:lang w:val="es_ES" w:bidi="es_ES"/>
        </w:rPr>
        <w:t>En la primera situación, Jesús dijo que la única manera de terminar realmente un matrimonio era si la esposa duerme con otro hombre. Entonces el matrimonio ha terminado, y el hombre y la esposa pueden estar divorciados. Este es un divorcio legal.</w:t>
      </w:r>
    </w:p>
    <w:p>
      <w:pPr/>
      <w:r>
        <w:rPr>
          <w:lang w:val="es_ES" w:bidi="es_ES"/>
        </w:rPr>
      </w:r>
      <w:r>
        <w:rPr>
          <w:lang w:val="es_ES" w:bidi="es_ES"/>
        </w:rPr>
        <w:t>Para la segunda situación, Jesús dice que el hombre y la mujer se divorcian por otra razón. Recuerden que en esta situación, la esposa no durmió con otro hombre. Para esta situación, Jesús dice que el divorcio no es legal. Cuando la esposa se casa con un segundo hombre, se vuelve culpable de pecado sexual, y su segundo esposo también es culpable de pecado sexual. El primer matrimonio todavía es válido, por lo que tanto la esposa como el segundo esposo son culpables de pecado sexual.</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enseña a sus discípulos y a la multitud sobre el verdadero significado de la ley contra el adulterio. Jesús usa dos ejemplos impactantes para mostrar lo importante que es deshacerse del pecado.</w:t>
      </w:r>
    </w:p>
    <w:p>
      <w:pPr/>
      <w:r>
        <w:rPr>
          <w:lang w:val="es_ES" w:bidi="es_ES"/>
        </w:rPr>
      </w:r>
      <w:r>
        <w:rPr>
          <w:b/>
          <w:lang w:val="es_ES" w:bidi="es_ES"/>
        </w:rPr>
        <w:t>Segunda escena:</w:t>
      </w:r>
      <w:r>
        <w:rPr>
          <w:lang w:val="es_ES" w:bidi="es_ES"/>
        </w:rPr>
        <w:t xml:space="preserve"> Jesús enseña sobre el verdadero significado de la ley de Dios sobre el divorcio.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Un hombre y una mujer</w:t>
      </w:r>
    </w:p>
    <w:p>
      <w:pPr>
        <w:pStyle w:val="ListBullet"/>
        <w:spacing w:line="240" w:lineRule="auto"/>
        <w:ind w:left="720"/>
      </w:pPr>
      <w:r>
        <w:rPr>
          <w:lang w:val="es_ES" w:bidi="es_ES"/>
        </w:rPr>
      </w:r>
      <w:r>
        <w:rPr>
          <w:lang w:val="es_ES" w:bidi="es_ES"/>
        </w:rPr>
        <w:t>Un esposo y una esposa</w:t>
      </w:r>
    </w:p>
    <w:p>
      <w:pPr>
        <w:pStyle w:val="ListBullet"/>
        <w:spacing w:line="240" w:lineRule="auto"/>
        <w:ind w:left="720"/>
      </w:pPr>
      <w:r>
        <w:rPr>
          <w:lang w:val="es_ES" w:bidi="es_ES"/>
        </w:rPr>
      </w:r>
      <w:r>
        <w:rPr>
          <w:lang w:val="es_ES" w:bidi="es_ES"/>
        </w:rPr>
        <w:t>Un segundo hombre</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Jesús se sienta y enseña a sus discípulos. Los discípulos están sentados cerca de él. Jesús les recuerda la ley en la ley de Moisés que dice "no cometerás adulterio". Jesús les dice que incluso si un hombre mira a otra mujer con la intención de tener relaciones sexuales con ella, el hombre ya es culpable de adulterio en su corazón. Las acciones incorrectas merecen un castigo y los pensamientos incorrectos también merecen un castigo.</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da dos ejemplos sobre lo importante que es no pecar. Jesús dice que debes arrancar tu ojo o cortar tu mano si hace que peques. Jesús no quiere decir que deben literalmente arrancar su ojo o cortar su mano. Jesús está diciendo lo importante que es eliminar las cosas de su corazón que los hacen pecar.</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Entonces, Jesús enseña sobre el divorcio. Jesús les recuerda a los discípulos de la ley en la ley de Moisés que un hombre necesita dar a su esposa un certificado de divorcio para terminar su matrimonio juntos. Un hombre podía terminar el matrimonio por cualquier razón, siempre que le diera a su esposa el certificado de divorcio.</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Pregúntenle al actor que interpreta a la esposa, "¿Cómo se siente?"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les dice a los discípulos que la única manera de tener un divorcio legal es si la esposa duerme con otro hombre. Jesús dice que si la esposa no duerme con otro hombre, y el esposo todavía se divorcia de la esposa, este no es un divorcio real. Esto significa que el primer matrimonio todavía es legal. Jesús dice que si la esposa se casa con un segundo esposo, está cometiendo pecado sexual. El segundo esposo también está cometiendo pecado sexual.</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Pregúntenle al actor que interpreta a la esposa, "¿Cómo se siente?" Es posible que escuchen cosas como:</w:t>
      </w:r>
    </w:p>
    <w:p>
      <w:pPr>
        <w:pStyle w:val="ListBullet"/>
        <w:spacing w:line="240" w:lineRule="auto"/>
        <w:ind w:left="720"/>
      </w:pPr>
      <w:r>
        <w:rPr>
          <w:lang w:val="es_ES" w:bidi="es_ES"/>
        </w:rPr>
      </w:r>
      <w:r>
        <w:rPr>
          <w:lang w:val="es_ES" w:bidi="es_ES"/>
        </w:rPr>
        <w:t>Además, pregúntenle al actor que interpreta al primer esposo, "¿Cómo se siente?" Es posible que escuchen cosas como:</w:t>
      </w:r>
    </w:p>
    <w:p>
      <w:pPr>
        <w:pStyle w:val="ListBullet"/>
        <w:spacing w:line="240" w:lineRule="auto"/>
        <w:ind w:left="720"/>
      </w:pPr>
      <w:r>
        <w:rPr>
          <w:lang w:val="es_ES" w:bidi="es_ES"/>
        </w:rPr>
      </w:r>
      <w:r>
        <w:rPr>
          <w:lang w:val="es_ES" w:bidi="es_ES"/>
        </w:rPr>
        <w:t>Además, pregúntenle al actor que interpreta al segundo esposo, "¿Cómo se siente?"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dio una nueva enseñanza sobre el adulterio. </w:t>
      </w:r>
      <w:r>
        <w:rPr>
          <w:b/>
          <w:lang w:val="es_ES" w:bidi="es_ES"/>
        </w:rPr>
        <w:t>Adulterio</w:t>
      </w:r>
      <w:r>
        <w:rPr>
          <w:lang w:val="es_ES" w:bidi="es_ES"/>
        </w:rPr>
        <w:t xml:space="preserve"> es cuando un esposo o esposa tiene relaciones sexuales con alguien que no sea su esposo o esposa. Jesús consideraba que tanto los hombres como las mujeres eran culpables de adulterio cuando tenían relaciones sexuales con alguien fuera de su matrimonio. Consulten el Glosario Principal para obtener una definición más completa de la palabra </w:t>
      </w:r>
      <w:r>
        <w:rPr>
          <w:lang w:val="es_ES" w:bidi="es_ES"/>
        </w:rPr>
        <w:t>adulterio</w:t>
      </w:r>
      <w:r>
        <w:rPr>
          <w:lang w:val="es_ES" w:bidi="es_ES"/>
        </w:rPr>
        <w:t>.</w:t>
      </w:r>
    </w:p>
    <w:p>
      <w:pPr/>
      <w:r>
        <w:rPr>
          <w:lang w:val="es_ES" w:bidi="es_ES"/>
        </w:rPr>
      </w:r>
      <w:r>
        <w:rPr>
          <w:lang w:val="es_ES" w:bidi="es_ES"/>
        </w:rPr>
        <w:t xml:space="preserve">Jesús dice que si un hombre mira a una mujer con lujuria, ya ha cometido adulterio con ella en su corazón. </w:t>
      </w:r>
      <w:r>
        <w:rPr>
          <w:b/>
          <w:lang w:val="es_ES" w:bidi="es_ES"/>
        </w:rPr>
        <w:t>Lujuria</w:t>
      </w:r>
      <w:r>
        <w:rPr>
          <w:lang w:val="es_ES" w:bidi="es_ES"/>
        </w:rPr>
        <w:t xml:space="preserve"> significa querer lo que alguien más tiene o querer hacer algo que está mal. Jesús quiere decir que la lujuria es tan mala como tener relaciones sexuales incorrectas. Jesús dice esto para proteger a las mujeres de los pensamientos lujuriosos de los hombres. En esa cultura, un hombre era dueño de su esposa como si fuera su posesión. Cuando un hombre quiere tener relaciones sexuales con una mujer, está queriendo la posesión de alguien más.</w:t>
      </w:r>
    </w:p>
    <w:p>
      <w:pPr/>
      <w:r>
        <w:rPr>
          <w:lang w:val="es_ES" w:bidi="es_ES"/>
        </w:rPr>
      </w:r>
      <w:r>
        <w:rPr>
          <w:lang w:val="es_ES" w:bidi="es_ES"/>
        </w:rPr>
        <w:t>Deténganse y hablen de la frase "en su corazón". En su cultura, ¿cómo hablan de la vida interior, los pensamientos o las emociones de una persona?</w:t>
      </w:r>
    </w:p>
    <w:p>
      <w:pPr/>
      <w:r>
        <w:rPr>
          <w:lang w:val="es_ES" w:bidi="es_ES"/>
        </w:rPr>
      </w:r>
      <w:r>
        <w:rPr>
          <w:lang w:val="es_ES" w:bidi="es_ES"/>
        </w:rPr>
        <w:t xml:space="preserve">Jesús muestra dos ejemplos de lo importante que es no pecar. La palabra </w:t>
      </w:r>
      <w:r>
        <w:rPr>
          <w:b/>
          <w:lang w:val="es_ES" w:bidi="es_ES"/>
        </w:rPr>
        <w:t>pecado</w:t>
      </w:r>
      <w:r>
        <w:rPr>
          <w:lang w:val="es_ES" w:bidi="es_ES"/>
        </w:rPr>
        <w:t xml:space="preserve"> significa un acto de desobediencia a Dios. Jesús dice que una persona debe arrancar su ojo o cortar su mano si hace que peque. Traduzcan pecado de la misma manera que lo han hecho en los textos anteriores. Consulten el Glosario Principal para obtener una definición más completa de la palabra </w:t>
      </w:r>
      <w:r>
        <w:rPr>
          <w:lang w:val="es_ES" w:bidi="es_ES"/>
        </w:rPr>
        <w:t>pecado</w:t>
      </w:r>
      <w:r>
        <w:rPr>
          <w:lang w:val="es_ES" w:bidi="es_ES"/>
        </w:rPr>
        <w:t>.</w:t>
      </w:r>
    </w:p>
    <w:p>
      <w:pPr/>
      <w:r>
        <w:rPr>
          <w:lang w:val="es_ES" w:bidi="es_ES"/>
        </w:rPr>
      </w:r>
      <w:r>
        <w:rPr>
          <w:lang w:val="es_ES" w:bidi="es_ES"/>
        </w:rPr>
        <w:t>En el idioma original, "hacer que peques" significa "hacer que una persona tropiece". Esto no significa caer físicamente. Jesús quiere decir que si su ojo o su mano los lleva lejos de Dios y lejos de la salvación, deben deshacerse de él. Jesús quiere que sus discípulos se deshagan de cualquier cosa que los lleve a desobedecer a Dios.</w:t>
      </w:r>
    </w:p>
    <w:p>
      <w:pPr/>
      <w:r>
        <w:rPr>
          <w:lang w:val="es_ES" w:bidi="es_ES"/>
        </w:rPr>
      </w:r>
      <w:r>
        <w:rPr>
          <w:lang w:val="es_ES" w:bidi="es_ES"/>
        </w:rPr>
        <w:t xml:space="preserve">Jesús dice que sería mejor perder una parte de tu cuerpo que que todo tu cuerpo se fuera al infierno. </w:t>
      </w:r>
      <w:r>
        <w:rPr>
          <w:b/>
          <w:lang w:val="es_ES" w:bidi="es_ES"/>
        </w:rPr>
        <w:t>Infierno</w:t>
      </w:r>
      <w:r>
        <w:rPr>
          <w:lang w:val="es_ES" w:bidi="es_ES"/>
        </w:rPr>
        <w:t xml:space="preserve"> es el nombre del lugar al que los incrédulos van al fin del mundo para ser castigados. Satanás y sus ángeles también irán allí. Habrá fuego que dura para siempre en el infierno. Traduzcan infierno de la misma manera que lo han hecho en los textos anteriores. Consulten el Glosario Principal para obtener una definición más completa de la palabra </w:t>
      </w:r>
      <w:r>
        <w:rPr>
          <w:lang w:val="es_ES" w:bidi="es_ES"/>
        </w:rPr>
        <w:t>infierno</w:t>
      </w:r>
      <w:r>
        <w:rPr>
          <w:lang w:val="es_ES" w:bidi="es_ES"/>
        </w:rPr>
        <w:t>.</w:t>
      </w:r>
    </w:p>
    <w:p>
      <w:pPr/>
      <w:r>
        <w:rPr>
          <w:lang w:val="es_ES" w:bidi="es_ES"/>
        </w:rPr>
      </w:r>
      <w:r>
        <w:rPr>
          <w:lang w:val="es_ES" w:bidi="es_ES"/>
        </w:rPr>
        <w:t xml:space="preserve">Jesús también enseña sobre el divorcio. El </w:t>
      </w:r>
      <w:r>
        <w:rPr>
          <w:b/>
          <w:lang w:val="es_ES" w:bidi="es_ES"/>
        </w:rPr>
        <w:t>divorcio</w:t>
      </w:r>
      <w:r>
        <w:rPr>
          <w:lang w:val="es_ES" w:bidi="es_ES"/>
        </w:rPr>
        <w:t xml:space="preserve"> es una separación permanente entre un esposo y una esposa. Traduzcan </w:t>
      </w:r>
      <w:r>
        <w:rPr>
          <w:b/>
          <w:lang w:val="es_ES" w:bidi="es_ES"/>
        </w:rPr>
        <w:t>divorcio</w:t>
      </w:r>
      <w:r>
        <w:rPr>
          <w:lang w:val="es_ES" w:bidi="es_ES"/>
        </w:rPr>
        <w:t xml:space="preserve"> de la misma manera que lo han hecho en los textos anteriores. Jesús dice que hay estándares más altos para el divorcio que lo que las personas estaban haciendo actualmente en la cultura. En ese momento, un hombre solo necesitaba dar a su esposa un certificado de divorcio para terminar el matrimonio. Jesús mostró que el verdadero significado de la ley era mucho más estricto de lo que las personas esperaban.</w:t>
      </w:r>
    </w:p>
    <w:p>
      <w:pPr/>
      <w:r>
        <w:rPr>
          <w:lang w:val="es_ES" w:bidi="es_ES"/>
        </w:rPr>
      </w:r>
      <w:r>
        <w:rPr>
          <w:lang w:val="es_ES" w:bidi="es_ES"/>
        </w:rPr>
        <w:t>Jesús dijo que la única razón permisible para el final del matrimonio era si la esposa era infiel y durmiera con otro hombre. En el idioma original, la palabra para "infiel" o "incastidad" significa pecado sexual de algún tipo. Esta no es la misma palabra que adulterio, pero son ideas relacionadas. Si la esposa se volviera a casar, entonces tanto ella como su nuevo esposo serían culpables de adulterio porque el primer matrimonio nunca había terminado.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5:33–42</w:t>
      </w:r>
      <w:r>
        <w:rPr>
          <w:lang w:val="es_ES" w:bidi="es_ES"/>
        </w:rPr>
      </w:r>
    </w:p>
    <w:p>
      <w:pPr>
        <w:pStyle w:val="Heading3"/>
      </w:pPr>
      <w:r>
        <w:rPr>
          <w:lang w:val="es_ES" w:bidi="es_ES"/>
        </w:rPr>
        <w:t>Escuchar con el corazón</w:t>
      </w:r>
    </w:p>
    <w:p>
      <w:pPr/>
      <w:r>
        <w:rPr>
          <w:lang w:val="es_ES" w:bidi="es_ES"/>
        </w:rPr>
      </w:r>
      <w:r>
        <w:rPr>
          <w:lang w:val="es_ES" w:bidi="es_ES"/>
        </w:rPr>
        <w:t>Escuchen Mateo 5:33–42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necesita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está sentado en la ladera de una montaña y está enseñando a sus discípulos, o seguidores cercanos. Una multitud de gente también está escuchando. Jesús está enseñando a los discípulos cómo deben ser más justos que los fariseos y los maestros de la ley. Él dijo que la actitud de una persona es más importante que simplemente obedecer la ley con acciones externas. Jesús ha hablado sobre el asesinato, el adulterio y el divorcio. Ahora, él habla de hacer juramentos y no devolver el mal.</w:t>
      </w:r>
    </w:p>
    <w:p>
      <w:pPr/>
      <w:r>
        <w:rPr>
          <w:lang w:val="es_ES" w:bidi="es_ES"/>
        </w:rPr>
      </w:r>
      <w:r>
        <w:rPr>
          <w:lang w:val="es_ES" w:bidi="es_ES"/>
        </w:rPr>
        <w:t>Jesús sabe que los discípulos están familiarizados con las leyes de Dios. Jesús les recuerda a los discípulos las leyes del Antiguo Testamento que dicen que la gente no debe romper sus juramentos a Dios. Un juramento se le añade a una promesa para que la gente sepa que debe cumplir su acuerdo y que no puede cambiarse. En ese tiempo, la gente hacía promesas en el nombre de Dios, lo cual significaba que le pedían a Dios que fuera testigo de sus promesas. Si alguien no cumplía una promesa hecha en el nombre de Dios, esto se consideraba un uso indebido del nombre de Dios. A veces, la gente hacía promesas en el nombre de otra cosa, y los maestros de la ley decían que no era necesario cumplir esas promesas.</w:t>
      </w:r>
    </w:p>
    <w:p>
      <w:pPr/>
      <w:r>
        <w:rPr>
          <w:lang w:val="es_ES" w:bidi="es_ES"/>
        </w:rPr>
      </w:r>
      <w:r>
        <w:rPr>
          <w:lang w:val="es_ES" w:bidi="es_ES"/>
        </w:rPr>
        <w:t>Jesús da ahora una nueva enseñanza sobre los juramentos. Jesús dice que sus discípulos no deben hacer ningún juramento ni voto. Jesús quiere que sus discípulos siempre cumplan sus promesas sin necesidad de hacer juramentos en el nombre de Dios ni de nada más.</w:t>
      </w:r>
    </w:p>
    <w:p>
      <w:pPr/>
      <w:r>
        <w:rPr>
          <w:lang w:val="es_ES" w:bidi="es_ES"/>
        </w:rPr>
      </w:r>
      <w:r>
        <w:rPr>
          <w:lang w:val="es_ES" w:bidi="es_ES"/>
        </w:rPr>
        <w:t>Pausen y discutan qué tipos de juramentos, votos o promesas solemnes existen en su cultura. ¿Qué dice la gente cuando hace juramentos? ¿Cómo hace la gente el tipo más fuerte de juramento o voto en su idioma?</w:t>
      </w:r>
    </w:p>
    <w:p>
      <w:pPr/>
      <w:r>
        <w:rPr>
          <w:lang w:val="es_ES" w:bidi="es_ES"/>
        </w:rPr>
      </w:r>
      <w:r>
        <w:rPr>
          <w:lang w:val="es_ES" w:bidi="es_ES"/>
        </w:rPr>
        <w:t>En ese tiempo, la gente a menudo hacía votos por el cielo, la tierra, Jerusalén o la propia cabeza de una persona. Los judíos hacían votos así porque evitaban hacer un juramento o voto en el nombre de Dios. Jesús dice que no se permiten votos en absoluto porque Dios gobierna sobre todo. Las personas no deben jurar por el cielo, porque es el trono de Dios, donde Dios se sienta. El cielo es el lugar donde Dios vive, y “el trono de Dios” significa que Dios gobierna desde el cielo.</w:t>
      </w:r>
    </w:p>
    <w:p>
      <w:pPr/>
      <w:r>
        <w:rPr>
          <w:lang w:val="es_ES" w:bidi="es_ES"/>
        </w:rPr>
      </w:r>
      <w:r>
        <w:rPr>
          <w:lang w:val="es_ES" w:bidi="es_ES"/>
        </w:rPr>
        <w:t>Jesús continúa diciendo que la gente tampoco debe hacer juramentos usando la palabra “tierra”, porque es el estrado de los pies de Dios. Un estrado es donde un rey apoya los pies. Esto no significa que Dios tenga pies. “La tierra es el estrado de los pies de Dios” significa que toda la tierra pertenece a Dios. Jesús también dice que las personas no deben hacer un juramento con la palabra “Jerusalén”. Jerusalén es la ciudad donde estaba el templo de Dios. Jesús dice que no se deben hacer juramentos por Jerusalén porque Jerusalén es la ciudad del gran Rey. El gran Rey significa Dios. Finalmente, Jesús dice que la gente no debe hacer juramentos usando la expresión “por mi cabeza”. Jesús dice que una persona no puede cambiar el color de su cabello. Solo Dios controla el cielo, la tierra y la cabeza de una persona. Nadie debe hacer un juramento ni jurar por su cabeza.</w:t>
      </w:r>
    </w:p>
    <w:p>
      <w:pPr/>
      <w:r>
        <w:rPr>
          <w:lang w:val="es_ES" w:bidi="es_ES"/>
        </w:rPr>
      </w:r>
      <w:r>
        <w:rPr>
          <w:lang w:val="es_ES" w:bidi="es_ES"/>
        </w:rPr>
        <w:t>Jesús dice que sus discípulos solo deben decir “sí” cuando quieren decir “sí” y “no” cuando quieren decir “no”. Jesús dice que si una persona dice más que “sí” o “no”, esa afirmación proviene del maligno, el diablo. Dios quiere que su pueblo sea veraz y no añada nada a sus palabras.</w:t>
      </w:r>
    </w:p>
    <w:p>
      <w:pPr/>
      <w:r>
        <w:rPr>
          <w:lang w:val="es_ES" w:bidi="es_ES"/>
        </w:rPr>
      </w:r>
      <w:r>
        <w:rPr>
          <w:lang w:val="es_ES" w:bidi="es_ES"/>
        </w:rPr>
        <w:t>A continuación, Jesús enseña a sus discípulos sobre no devolver el mal. Jesús les recuerda el dicho del Antiguo Testamento que dice que si una persona hace que alguien pierda un ojo, esa persona también debe perder un ojo. Jesús también dice que si una persona le rompe un diente a alguien, esa persona también debe perder un diente. Este dicho se utilizaba para que los tribunales no castigaran a alguien más de lo que merecía. Este dicho no significa que una persona pudiera arrancar el ojo de otra en venganza. Otras naciones durante el tiempo del Antiguo Testamento también tenían leyes que permitían la retribución por el mal. En la época de Jesús, probablemente la gente pagaba dinero cuando causaba una lesión a otra persona, en lugar de recibir la misma lesión ellos mismos.</w:t>
      </w:r>
    </w:p>
    <w:p>
      <w:pPr/>
      <w:r>
        <w:rPr>
          <w:lang w:val="es_ES" w:bidi="es_ES"/>
        </w:rPr>
      </w:r>
      <w:r>
        <w:rPr>
          <w:lang w:val="es_ES" w:bidi="es_ES"/>
        </w:rPr>
        <w:t>Pausen y hablen sobre cómo es la “retribución del mal” en su cultura. Cuando alguien lesiona a otra persona, ¿qué ocurre en su cultura? ¿Se exige el pago de dinero, algún castigo o algo más? ¿Cómo se restaura el honor de la persona herida o deshonrada?</w:t>
      </w:r>
    </w:p>
    <w:p>
      <w:pPr/>
      <w:r>
        <w:rPr>
          <w:lang w:val="es_ES" w:bidi="es_ES"/>
        </w:rPr>
      </w:r>
      <w:r>
        <w:rPr>
          <w:lang w:val="es_ES" w:bidi="es_ES"/>
        </w:rPr>
        <w:t>Ahora, Jesús dice que sus discípulos no deben pelear contra la persona que les hace el mal. Jesús da cuatro ejemplos de maneras en que sus discípulos no deben devolver el mal. Primero, Jesús dice que si alguien te insulta golpeándote en la mejilla derecha con la mano, debes girar la cara para que también te golpee la mejilla izquierda. Golpear a alguien en la cara de esta manera era deshonrarlo.</w:t>
      </w:r>
    </w:p>
    <w:p>
      <w:pPr/>
      <w:r>
        <w:rPr>
          <w:lang w:val="es_ES" w:bidi="es_ES"/>
        </w:rPr>
      </w:r>
      <w:r>
        <w:rPr>
          <w:lang w:val="es_ES" w:bidi="es_ES"/>
        </w:rPr>
        <w:t>A continuación, Jesús dice que si alguien te demanda por tu túnica, debes darle también tu manto, es decir, tu ropa exterior. Demandar significa que una persona te lleva ante un juez para obtener un pago. Una túnica era la camisa larga que hombres y mujeres llevaban junto a la piel, como una prenda interior. Un manto era más valioso que una túnica y la gente podía usarlo como manta por la noche para mantenerse calientes. Había leyes en el Antiguo Testamento que decían que nadie podía demandar por el manto, ya que las personas lo necesitaban para mantenerse abrigadas por la noche. Jesús quería que sus discípulos dieran sus mantos libremente, lo cual era más de lo que la ley exigía.</w:t>
      </w:r>
    </w:p>
    <w:p>
      <w:pPr/>
      <w:r>
        <w:rPr>
          <w:lang w:val="es_ES" w:bidi="es_ES"/>
        </w:rPr>
      </w:r>
      <w:r>
        <w:rPr>
          <w:lang w:val="es_ES" w:bidi="es_ES"/>
        </w:rPr>
        <w:t>Deténganse y busquen imágenes de una t</w:t>
      </w:r>
      <w:r>
        <w:rPr>
          <w:lang w:val="es_ES" w:bidi="es_ES"/>
        </w:rPr>
        <w:t xml:space="preserve">única </w:t>
      </w:r>
      <w:r>
        <w:rPr>
          <w:lang w:val="es_ES" w:bidi="es_ES"/>
        </w:rPr>
        <w:t>y un m</w:t>
      </w:r>
      <w:r>
        <w:rPr>
          <w:lang w:val="es_ES" w:bidi="es_ES"/>
        </w:rPr>
        <w:t>anto.</w:t>
      </w:r>
    </w:p>
    <w:p>
      <w:pPr/>
      <w:r>
        <w:rPr>
          <w:lang w:val="es_ES" w:bidi="es_ES"/>
        </w:rPr>
      </w:r>
      <w:r>
        <w:rPr>
          <w:lang w:val="es_ES" w:bidi="es_ES"/>
        </w:rPr>
        <w:t>A continuación, Jesús dice que si uno de los soldados que viven en la zona te obliga a llevar sus cosas por una milla, debes llevarlas por dos millas. En ese tiempo, los romanos gobernaban la tierra de los judíos, y un soldado romano podía obligar a cualquiera a llevar sus cosas hasta una milla romana. Una milla romana era aproximadamente un kilómetro y medio. Jesús quiere decir que sus discípulos deben hacer el doble de lo que alguien los obliga a hacer.</w:t>
      </w:r>
    </w:p>
    <w:p>
      <w:pPr/>
      <w:r>
        <w:rPr>
          <w:lang w:val="es_ES" w:bidi="es_ES"/>
        </w:rPr>
      </w:r>
      <w:r>
        <w:rPr>
          <w:lang w:val="es_ES" w:bidi="es_ES"/>
        </w:rPr>
        <w:t>Deténganse y busquen una imagen de un s</w:t>
      </w:r>
      <w:r>
        <w:rPr>
          <w:lang w:val="es_ES" w:bidi="es_ES"/>
        </w:rPr>
        <w:t>oldado romano.</w:t>
      </w:r>
    </w:p>
    <w:p>
      <w:pPr/>
      <w:r>
        <w:rPr>
          <w:lang w:val="es_ES" w:bidi="es_ES"/>
        </w:rPr>
      </w:r>
      <w:r>
        <w:rPr>
          <w:lang w:val="es_ES" w:bidi="es_ES"/>
        </w:rPr>
        <w:t>Finalmente, Jesús dice que sus discípulos deben estar listos para dar dinero a cualquiera que les pida dinero. Dice que, cuando alguien pida prestado algo, deben dárselo. En los cuatro ejemplos, Jesús no quiere que sus discípulos se defiendan ni que respondan con violencia contra las personas que les hacen el mal.</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enseña a sus discípulos sobre los juramentos y los votos. Jesús dice que sus discípulos no deben hacer juramentos. Solo deben decir "sí" o "no".</w:t>
      </w:r>
    </w:p>
    <w:p>
      <w:pPr/>
      <w:r>
        <w:rPr>
          <w:lang w:val="es_ES" w:bidi="es_ES"/>
        </w:rPr>
      </w:r>
      <w:r>
        <w:rPr>
          <w:b/>
          <w:lang w:val="es_ES" w:bidi="es_ES"/>
        </w:rPr>
        <w:t>Segunda escena:</w:t>
      </w:r>
      <w:r>
        <w:rPr>
          <w:lang w:val="es_ES" w:bidi="es_ES"/>
        </w:rPr>
        <w:t xml:space="preserve"> Jesús enseña a no devolver el mal. Da cuatro ejemplos de cómo sus discípulos no deben devolver el mal. </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w:t>
      </w:r>
    </w:p>
    <w:p>
      <w:pPr>
        <w:pStyle w:val="ListBullet"/>
        <w:spacing w:line="240" w:lineRule="auto"/>
        <w:ind w:left="720"/>
      </w:pPr>
      <w:r>
        <w:rPr>
          <w:lang w:val="es_ES" w:bidi="es_ES"/>
        </w:rPr>
      </w:r>
      <w:r>
        <w:rPr>
          <w:lang w:val="es_ES" w:bidi="es_ES"/>
        </w:rPr>
        <w:t>Alguien que hace el mal a un discípulo (insulta, demanda, o lo obliga a cargar un equipaje)</w:t>
      </w:r>
    </w:p>
    <w:p>
      <w:pPr>
        <w:pStyle w:val="ListBullet"/>
        <w:spacing w:line="240" w:lineRule="auto"/>
        <w:ind w:left="720"/>
      </w:pPr>
      <w:r>
        <w:rPr>
          <w:lang w:val="es_ES" w:bidi="es_ES"/>
        </w:rPr>
      </w:r>
      <w:r>
        <w:rPr>
          <w:lang w:val="es_ES" w:bidi="es_ES"/>
        </w:rPr>
        <w:t>Alguien que pide algo</w:t>
      </w:r>
    </w:p>
    <w:p>
      <w:pPr/>
      <w:r>
        <w:rPr>
          <w:lang w:val="es_ES" w:bidi="es_ES"/>
        </w:rPr>
      </w:r>
      <w:r>
        <w:rPr>
          <w:lang w:val="es_ES" w:bidi="es_ES"/>
        </w:rPr>
        <w:t>En esta sesión, pidan al grupo que elaboren un guion gráfico, dibujen o usen algún tipo de objeto manipulativo (objetos que pueden mover, como rocas, palos o juguetes para niños) para visualizar la historia y la acción en ella.</w:t>
      </w:r>
    </w:p>
    <w:p>
      <w:pPr/>
      <w:r>
        <w:rPr>
          <w:lang w:val="es_ES" w:bidi="es_ES"/>
        </w:rPr>
      </w:r>
      <w:r>
        <w:rPr>
          <w:lang w:val="es_ES" w:bidi="es_ES"/>
        </w:rPr>
        <w:t>Es importante recordar que Jesús todavía está enseñando a sus discípulos en la ladera de la montaña. Les ha enseñado dichos importantes sobre a quién Dios bendice, sobre cómo los discípulos deben ser diferentes de las personas que los rodean y sobre la ley. Ahora, Jesús da una nueva enseñanza sobre los juramentos y sobre no devolver el mal.</w:t>
      </w:r>
    </w:p>
    <w:p>
      <w:pPr/>
      <w:r>
        <w:rPr>
          <w:lang w:val="es_ES" w:bidi="es_ES"/>
        </w:rPr>
      </w:r>
      <w:r>
        <w:rPr>
          <w:lang w:val="es_ES" w:bidi="es_ES"/>
        </w:rPr>
        <w:t>En la primera escena, es importante recordar que en tiempos de Jesús la gente hacía votos con frecuencia. Hacían votos en el nombre de Dios o en el nombre de otra cosa. Jesús dice que incluso hacer un voto por medio de otra cosa no es bueno. Dios gobierna sobre todo, así que cualquier voto implica hacer un mal uso del nombre de Dios.</w:t>
      </w:r>
    </w:p>
    <w:p>
      <w:pPr/>
      <w:r>
        <w:rPr>
          <w:lang w:val="es_ES" w:bidi="es_ES"/>
        </w:rPr>
      </w:r>
      <w:r>
        <w:rPr>
          <w:lang w:val="es_ES" w:bidi="es_ES"/>
        </w:rPr>
        <w:t>Es importante recordar que Jesús contrasta la ley del Antiguo Testamento con la nueva forma en que él la está enseñando. Recuerden expresar en su idioma que esta es una nueva manera de entender la ley sobre los juramentos.</w:t>
      </w:r>
    </w:p>
    <w:p>
      <w:pPr/>
      <w:r>
        <w:rPr>
          <w:lang w:val="es_ES" w:bidi="es_ES"/>
        </w:rPr>
      </w:r>
      <w:r>
        <w:rPr>
          <w:lang w:val="es_ES" w:bidi="es_ES"/>
        </w:rPr>
        <w:t>Recuerden que Jesús menciona cuatro maneras en las que sus discípulos no deben hacer juramentos: por el cielo, por la tierra, por Jerusalén o por su propia cabeza. Luego, Jesús concluye esta escena diciendo que sus discípulos deben decir “sí” cuando quieren decir “sí” y “no” cuando quieren decir “no”. No necesitan añadir ningún juramento a sus palabras para hacerlas más firmes. Recuerden que Jesús no quiere que los discípulos vean esto como una nueva lista de reglas que deban seguir. Jesús quiere que sus discípulos sean veraces y honestos.</w:t>
      </w:r>
    </w:p>
    <w:p>
      <w:pPr/>
      <w:r>
        <w:rPr>
          <w:lang w:val="es_ES" w:bidi="es_ES"/>
        </w:rPr>
      </w:r>
      <w:r>
        <w:rPr>
          <w:lang w:val="es_ES" w:bidi="es_ES"/>
        </w:rPr>
        <w:t>En la segunda escena, recuerden que Jesús cita un dicho del Antiguo Testamento sobre devolver el mal. Recuerden que, en tiempos de Jesús, este dicho servía para proteger a la gente de no recibir un castigo mayor o menor del que merecían. Recuerden que esto no se trataba de una venganza personal contra un enemigo.</w:t>
      </w:r>
    </w:p>
    <w:p>
      <w:pPr/>
      <w:r>
        <w:rPr>
          <w:lang w:val="es_ES" w:bidi="es_ES"/>
        </w:rPr>
      </w:r>
      <w:r>
        <w:rPr>
          <w:lang w:val="es_ES" w:bidi="es_ES"/>
        </w:rPr>
        <w:t>Es importante recordar que Jesús da cuatro ejemplos de cómo sus discípulos no deben defenderse. Jesús dijo que sus discípulos deben dejar que alguien les golpee ambas mejillas. Recuerden que esto probablemente fue impactante para los discípulos, y que normalmente se esperaba defender el honor cuando alguien los insultaba.</w:t>
      </w:r>
    </w:p>
    <w:p>
      <w:pPr/>
      <w:r>
        <w:rPr>
          <w:lang w:val="es_ES" w:bidi="es_ES"/>
        </w:rPr>
      </w:r>
      <w:r>
        <w:rPr>
          <w:lang w:val="es_ES" w:bidi="es_ES"/>
        </w:rPr>
        <w:t>Jesús también dice que sus discípulos deben dar libremente sus túnicas y sus mantos cuando alguien los demande por su túnica. Recuerden que el manto era importante para que las personas se mantuvieran abrigadas durante la noche. Aunque la persona que demandaba al discípulo no merecía el manto, Jesús quería que el discípulo mostrara amor al entregarlo.</w:t>
      </w:r>
    </w:p>
    <w:p>
      <w:pPr/>
      <w:r>
        <w:rPr>
          <w:lang w:val="es_ES" w:bidi="es_ES"/>
        </w:rPr>
      </w:r>
      <w:r>
        <w:rPr>
          <w:lang w:val="es_ES" w:bidi="es_ES"/>
        </w:rPr>
        <w:t>Recuerden que a los judíos no les gustaban los soldados romanos que vivían en su tierra. Recuerden que a los judíos solo se les exigía llevar el equipaje aproximadamente 1,6 kilómetros, ¡y Jesús quería que fueran aproximadamente 3,2 kilómetros! Piensen en cómo pueden mostrar este mandamiento impactante de Jesús con un dibujo.</w:t>
      </w:r>
    </w:p>
    <w:p>
      <w:pPr/>
      <w:r>
        <w:rPr>
          <w:lang w:val="es_ES" w:bidi="es_ES"/>
        </w:rPr>
      </w:r>
      <w:r>
        <w:rPr>
          <w:lang w:val="es_ES" w:bidi="es_ES"/>
        </w:rPr>
        <w:t>Es bueno recordar que la última afirmación que Jesús hace en esta escena es sobre las personas que piden dinero o que piden prestado algo. Recuerden que Jesús no dice si la persona que pide algo lo merece o no. Recuerden que sería poco natural ser siempre generosos al dar dinero o al prestar algo a otra persona.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enseña a sus discípulos sobre los juramentos y los votos. Jesús dice que sus discípulos no deben hacer juramentos. Solo deben decir "sí" o "no".</w:t>
      </w:r>
    </w:p>
    <w:p>
      <w:pPr/>
      <w:r>
        <w:rPr>
          <w:lang w:val="es_ES" w:bidi="es_ES"/>
        </w:rPr>
      </w:r>
      <w:r>
        <w:rPr>
          <w:b/>
          <w:lang w:val="es_ES" w:bidi="es_ES"/>
        </w:rPr>
        <w:t>Segunda escena:</w:t>
      </w:r>
      <w:r>
        <w:rPr>
          <w:lang w:val="es_ES" w:bidi="es_ES"/>
        </w:rPr>
        <w:t xml:space="preserve"> Jesús enseña a no devolver el mal. Da cuatro ejemplos de cómo sus discípulos no deben devolver el mal. </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w:t>
      </w:r>
    </w:p>
    <w:p>
      <w:pPr>
        <w:pStyle w:val="ListBullet"/>
        <w:spacing w:line="240" w:lineRule="auto"/>
        <w:ind w:left="720"/>
      </w:pPr>
      <w:r>
        <w:rPr>
          <w:lang w:val="es_ES" w:bidi="es_ES"/>
        </w:rPr>
      </w:r>
      <w:r>
        <w:rPr>
          <w:lang w:val="es_ES" w:bidi="es_ES"/>
        </w:rPr>
        <w:t>Alguien que hace el mal a un discípulo (insulta, demanda, o lo obliga a cargar un equipaje)</w:t>
      </w:r>
    </w:p>
    <w:p>
      <w:pPr>
        <w:pStyle w:val="ListBullet"/>
        <w:spacing w:line="240" w:lineRule="auto"/>
        <w:ind w:left="720"/>
      </w:pPr>
      <w:r>
        <w:rPr>
          <w:lang w:val="es_ES" w:bidi="es_ES"/>
        </w:rPr>
      </w:r>
      <w:r>
        <w:rPr>
          <w:lang w:val="es_ES" w:bidi="es_ES"/>
        </w:rPr>
        <w:t>Alguien que pide algo</w:t>
      </w:r>
    </w:p>
    <w:p>
      <w:pPr/>
      <w:r>
        <w:rPr>
          <w:lang w:val="es_ES" w:bidi="es_ES"/>
        </w:rPr>
      </w:r>
      <w:r>
        <w:rPr>
          <w:lang w:val="es_ES" w:bidi="es_ES"/>
        </w:rPr>
        <w:t>El equipo debe actuar la historia dos veces. Deben actuarla en el idioma al que están traduciendo. Primero, hagan que el equipo actúe la historia sin detenerse. La segunda vez que el equipo actúe la historia, deténganlo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sean actuadas y no omitidas.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Jesús se sienta y enseña a sus discípulos. Los discípulos están sentados cerca de él. Jesús les recuerda a sus discípulos las leyes que dicen que la gente no debe quebrantar sus juramentos a Dios. Jesús dice que nadie debe hacer ningún tipo de juramento.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Él dice que sus discípulos no deben hacer juramentos ni votos por el cielo, porque es el trono de Dios. Jesús también dice que sus discípulos no deben hacer ningún juramento por la tierra, porque es el estrado de sus pies. Jesús dice que no deben hacer juramentos por Jerusalén, ya que es la ciudad de Dios. Y Jesús dice que no deben hacer juramentos por su propia cabeza, ya que solo Dios controla su cabeza y todas las cosas. Jesús dice que sus discípulos deben decir “sí” y “no” y no añadir ningún juramento a sus palabras. Él dice que si añaden algún juramento, esto proviene del diablo.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En la segunda escena, Jesús les recuerda a los discípulos lo que dice el Antiguo Testamento sobre devolver el mal. Él dice que la ley del Antiguo Testamento es tomar lo mismo que te fue quitado. Si alguien te saca un ojo, sácale un ojo. Si alguien te saca un diente, sácale un diente. Jesús les enseña una nueva forma de vivir. Jesús dice que si alguien te golpea la mejilla derecha, pongas la otra mejilla para que también te golpeen la izquierda. Era un insulto golpear a alguien de esta manera.</w:t>
      </w:r>
    </w:p>
    <w:p>
      <w:pPr>
        <w:pStyle w:val="ListBullet"/>
        <w:spacing w:line="240" w:lineRule="auto"/>
        <w:ind w:left="720"/>
      </w:pPr>
      <w:r>
        <w:rPr>
          <w:lang w:val="es_ES" w:bidi="es_ES"/>
        </w:rPr>
      </w:r>
      <w:r>
        <w:rPr>
          <w:lang w:val="es_ES" w:bidi="es_ES"/>
        </w:rPr>
        <w:t>Detengan la acción. Pregúntenle a los actores que interpretan a la persona que golpea al discípulo: “¿Cómo se sienten?” Es posible que escuchen cosas como:</w:t>
      </w:r>
    </w:p>
    <w:p>
      <w:pPr>
        <w:pStyle w:val="ListBullet"/>
        <w:spacing w:line="240" w:lineRule="auto"/>
        <w:ind w:left="720"/>
      </w:pPr>
      <w:r>
        <w:rPr>
          <w:lang w:val="es_ES" w:bidi="es_ES"/>
        </w:rPr>
      </w:r>
      <w:r>
        <w:rPr>
          <w:lang w:val="es_ES" w:bidi="es_ES"/>
        </w:rPr>
        <w:t>Reinicen la acción.</w:t>
      </w:r>
    </w:p>
    <w:p>
      <w:pPr/>
      <w:r>
        <w:rPr>
          <w:lang w:val="es_ES" w:bidi="es_ES"/>
        </w:rPr>
      </w:r>
      <w:r>
        <w:rPr>
          <w:lang w:val="es_ES" w:bidi="es_ES"/>
        </w:rPr>
        <w:t>En el siguiente ejemplo, Jesús dice que si alguien te lleva ante un juez para quitarte la túnica, también debes darle el manto.] El manto era la prenda exterior, y normalmente no se podía demandar a alguien por él, ya que mantenía a las personas abrigadas durante la noche.</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 continuación, Jesús dice que si un soldado obliga a un discípulo a llevar sus cosas durante aproximadamente 1,6 kilómetros, el discípulo debe ofrecerse voluntariamente a llevarlas durante aproximadamente 3,2 kilómetros). Jesús quería que el discípulo hiciera más de lo que la ley exigía.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Finalmente, Jesús dice que sus discípulos deben estar listos para dar dinero a cualquiera que les pida dinero. Los discípulos de Jesús también deben estar listos para prestar algo a alguien cuando les pidan prestado.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 la persona que pide algo: “¿Cómo te sientes?”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Pregúntenle al actor que interpreta a Jesús: "¿Cómo te sientes?".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enseña a sus discípulos sobre los juramentos y los votos. Los juramentos y los votos son similares. Jesús dice que sus discípulos no deben hacer ningún juramento ni voto. La gente hacía un </w:t>
      </w:r>
      <w:r>
        <w:rPr>
          <w:b/>
          <w:lang w:val="es_ES" w:bidi="es_ES"/>
        </w:rPr>
        <w:t>juramento</w:t>
      </w:r>
      <w:r>
        <w:rPr>
          <w:lang w:val="es_ES" w:bidi="es_ES"/>
        </w:rPr>
        <w:t xml:space="preserve"> para demostrar que cumpliría su promesa. La persona que hace el juramento pide a Dios que la castigue si no cumple su promesa. Vean el Glosario Principal para una definición más completa de la palabra </w:t>
      </w:r>
      <w:r>
        <w:rPr>
          <w:lang w:val="es_ES" w:bidi="es_ES"/>
        </w:rPr>
        <w:t>juramento</w:t>
      </w:r>
      <w:r>
        <w:rPr>
          <w:lang w:val="es_ES" w:bidi="es_ES"/>
        </w:rPr>
        <w:t>.</w:t>
      </w:r>
    </w:p>
    <w:p>
      <w:pPr/>
      <w:r>
        <w:rPr>
          <w:lang w:val="es_ES" w:bidi="es_ES"/>
        </w:rPr>
      </w:r>
      <w:r>
        <w:rPr>
          <w:lang w:val="es_ES" w:bidi="es_ES"/>
        </w:rPr>
        <w:t xml:space="preserve">Un </w:t>
      </w:r>
      <w:r>
        <w:rPr>
          <w:b/>
          <w:lang w:val="es_ES" w:bidi="es_ES"/>
        </w:rPr>
        <w:t>voto</w:t>
      </w:r>
      <w:r>
        <w:rPr>
          <w:lang w:val="es_ES" w:bidi="es_ES"/>
        </w:rPr>
        <w:t xml:space="preserve"> es una promesa solemne hecha a Dios, generalmente a cambio del favor de Dios. Una persona no está obligada a hacer un voto. Pero si se hace un voto, se considera sagradamente vinculante, como un juramento. La persona queda liberada del voto una vez que ha hecho lo que prometió hacer. Vean el Glosario Principal para obtener una definición más completa de la palabra </w:t>
      </w:r>
      <w:r>
        <w:rPr>
          <w:lang w:val="es_ES" w:bidi="es_ES"/>
        </w:rPr>
        <w:t>voto</w:t>
      </w:r>
      <w:r>
        <w:rPr>
          <w:lang w:val="es_ES" w:bidi="es_ES"/>
        </w:rPr>
        <w:t>.</w:t>
      </w:r>
    </w:p>
    <w:p>
      <w:pPr/>
      <w:r>
        <w:rPr>
          <w:lang w:val="es_ES" w:bidi="es_ES"/>
        </w:rPr>
      </w:r>
      <w:r>
        <w:rPr>
          <w:lang w:val="es_ES" w:bidi="es_ES"/>
        </w:rPr>
        <w:t xml:space="preserve">Jesús dice que sus discípulos no deben hacer ningún juramento ni voto. Jesús no quería que sus discípulos hicieran juramentos por el cielo, porque es el trono de Dios. </w:t>
      </w:r>
      <w:r>
        <w:rPr>
          <w:b/>
          <w:lang w:val="es_ES" w:bidi="es_ES"/>
        </w:rPr>
        <w:t>Cielo</w:t>
      </w:r>
      <w:r>
        <w:rPr>
          <w:lang w:val="es_ES" w:bidi="es_ES"/>
        </w:rPr>
        <w:t xml:space="preserve"> puede referirse al cielo (que vemos), o al lugar donde viven Dios y sus ángeles, dependiendo del contexto. En este contexto, cielo significa el lugar donde Dios vive. Traduzcan cielo de la misma manera que en los pasajes anteriores y vean el Glosario Principal para obtener una definición más completa de la palabra </w:t>
      </w:r>
      <w:r>
        <w:rPr>
          <w:lang w:val="es_ES" w:bidi="es_ES"/>
        </w:rPr>
        <w:t>cielo</w:t>
      </w:r>
      <w:r>
        <w:rPr>
          <w:lang w:val="es_ES" w:bidi="es_ES"/>
        </w:rPr>
        <w:t>.</w:t>
      </w:r>
    </w:p>
    <w:p>
      <w:pPr/>
      <w:r>
        <w:rPr>
          <w:lang w:val="es_ES" w:bidi="es_ES"/>
        </w:rPr>
      </w:r>
      <w:r>
        <w:rPr>
          <w:lang w:val="es_ES" w:bidi="es_ES"/>
        </w:rPr>
        <w:t xml:space="preserve">Jesús tampoco quería que sus discípulos hicieran juramentos por la tierra, ya que es el estrado de sus pies. Un estrado de los pies era un lugar donde un rey apoyaba sus pies. Jesús dice que no deben hacer juramentos usando la palabra “Jerusalén”. Jesús dice que Jerusalén es la ciudad del gran Rey, es decir, de Dios. </w:t>
      </w:r>
      <w:r>
        <w:rPr>
          <w:b/>
          <w:lang w:val="es_ES" w:bidi="es_ES"/>
        </w:rPr>
        <w:t>Jerusalén</w:t>
      </w:r>
      <w:r>
        <w:rPr>
          <w:lang w:val="es_ES" w:bidi="es_ES"/>
        </w:rPr>
        <w:t xml:space="preserve"> es el nombre de la capital religiosa del pueblo judío. Este era el lugar más sagrado para el pueblo judío. Vean el Glosario Principal para obtener una definición más completa de la palabra </w:t>
      </w:r>
      <w:r>
        <w:rPr>
          <w:lang w:val="es_ES" w:bidi="es_ES"/>
        </w:rPr>
        <w:t>Jerusalén</w:t>
      </w:r>
      <w:r>
        <w:rPr>
          <w:lang w:val="es_ES" w:bidi="es_ES"/>
        </w:rPr>
        <w:t>.</w:t>
      </w:r>
    </w:p>
    <w:p>
      <w:pPr/>
      <w:r>
        <w:rPr>
          <w:lang w:val="es_ES" w:bidi="es_ES"/>
        </w:rPr>
      </w:r>
      <w:r>
        <w:rPr>
          <w:lang w:val="es_ES" w:bidi="es_ES"/>
        </w:rPr>
        <w:t xml:space="preserve">Jesús también dice que no deben hacer juramentos por su propia cabeza, ya que una persona no puede cambiar el color de su cabello. Dios está en control de todo. Jesús dice que si alguien dice más que “sí” o “no”, esto proviene del maligno. “El maligno” se refiere al </w:t>
      </w:r>
      <w:r>
        <w:rPr>
          <w:b/>
          <w:lang w:val="es_ES" w:bidi="es_ES"/>
        </w:rPr>
        <w:t>diablo</w:t>
      </w:r>
      <w:r>
        <w:rPr>
          <w:lang w:val="es_ES" w:bidi="es_ES"/>
        </w:rPr>
        <w:t xml:space="preserve">. Traduzcan esto de la misma manera que en los pasajes anteriores, y consulten el Glosario Principal para una definición más completa del </w:t>
      </w:r>
      <w:r>
        <w:rPr>
          <w:lang w:val="es_ES" w:bidi="es_ES"/>
        </w:rPr>
        <w:t>diablo</w:t>
      </w:r>
      <w:r>
        <w:rPr>
          <w:lang w:val="es_ES" w:bidi="es_ES"/>
        </w:rPr>
        <w:t>.</w:t>
      </w:r>
    </w:p>
    <w:p>
      <w:pPr/>
      <w:r>
        <w:rPr>
          <w:lang w:val="es_ES" w:bidi="es_ES"/>
        </w:rPr>
      </w:r>
      <w:r>
        <w:rPr>
          <w:lang w:val="es_ES" w:bidi="es_ES"/>
        </w:rPr>
        <w:t xml:space="preserve">Jesús dice que si alguien te demanda por la </w:t>
      </w:r>
      <w:r>
        <w:rPr>
          <w:lang w:val="es_ES" w:bidi="es_ES"/>
        </w:rPr>
        <w:t>túnica</w:t>
      </w:r>
      <w:r>
        <w:rPr>
          <w:lang w:val="es_ES" w:bidi="es_ES"/>
        </w:rPr>
        <w:t xml:space="preserve">, también debes darle el </w:t>
      </w:r>
      <w:r>
        <w:rPr>
          <w:lang w:val="es_ES" w:bidi="es_ES"/>
        </w:rPr>
        <w:t>manto</w:t>
      </w:r>
      <w:r>
        <w:rPr>
          <w:lang w:val="es_ES" w:bidi="es_ES"/>
        </w:rPr>
        <w:t xml:space="preserve">. Una </w:t>
      </w:r>
      <w:r>
        <w:rPr>
          <w:b/>
          <w:lang w:val="es_ES" w:bidi="es_ES"/>
        </w:rPr>
        <w:t>túnica</w:t>
      </w:r>
      <w:r>
        <w:rPr>
          <w:lang w:val="es_ES" w:bidi="es_ES"/>
        </w:rPr>
        <w:t xml:space="preserve"> es una prenda de vestir que usan tanto hombres como mujeres. Su traducción más cercana es camisa. Es la prenda de vestir que se lleva más cerca de la piel. Cuando alguien demandaba a otra persona, significaba que la llevaba ante un juez para recibir un pago. El </w:t>
      </w:r>
      <w:r>
        <w:rPr>
          <w:b/>
          <w:lang w:val="es_ES" w:bidi="es_ES"/>
        </w:rPr>
        <w:t>manto</w:t>
      </w:r>
      <w:r>
        <w:rPr>
          <w:lang w:val="es_ES" w:bidi="es_ES"/>
        </w:rPr>
        <w:t xml:space="preserve"> era una prenda exterior valiosa que la gente usaba como una manta por la noche para mantenerse abrigada. El Antiguo Testamento establecía leyes contra quitarle a alguien su manto, porque las personas necesitaban su manto para mantenerse abrigadas durante la noche.</w:t>
      </w:r>
    </w:p>
    <w:p>
      <w:pPr/>
      <w:r>
        <w:rPr>
          <w:lang w:val="es_ES" w:bidi="es_ES"/>
        </w:rPr>
      </w:r>
      <w:r>
        <w:rPr>
          <w:lang w:val="es_ES" w:bidi="es_ES"/>
        </w:rPr>
        <w:t xml:space="preserve">Muestren de nuevo las imágenes del </w:t>
      </w:r>
      <w:r>
        <w:rPr>
          <w:lang w:val="es_ES" w:bidi="es_ES"/>
        </w:rPr>
        <w:t>manto</w:t>
      </w:r>
      <w:r>
        <w:rPr>
          <w:lang w:val="es_ES" w:bidi="es_ES"/>
        </w:rPr>
        <w:t xml:space="preserve"> y la </w:t>
      </w:r>
      <w:r>
        <w:rPr>
          <w:lang w:val="es_ES" w:bidi="es_ES"/>
        </w:rPr>
        <w:t>túnica</w:t>
      </w:r>
      <w:r>
        <w:rPr>
          <w:lang w:val="es_ES" w:bidi="es_ES"/>
        </w:rPr>
        <w:t xml:space="preserve"> si es necesario.</w:t>
      </w:r>
    </w:p>
    <w:p>
      <w:pPr/>
      <w:r>
        <w:rPr>
          <w:lang w:val="es_ES" w:bidi="es_ES"/>
        </w:rPr>
      </w:r>
      <w:r>
        <w:rPr>
          <w:lang w:val="es_ES" w:bidi="es_ES"/>
        </w:rPr>
        <w:t xml:space="preserve">Finalmente, Jesús dijo que si un soldado te obliga a llevarle cosas por una milla, debes ofrecerte voluntariamente a llevarlas por dos millas. Una </w:t>
      </w:r>
      <w:r>
        <w:rPr>
          <w:b/>
          <w:lang w:val="es_ES" w:bidi="es_ES"/>
        </w:rPr>
        <w:t>milla</w:t>
      </w:r>
      <w:r>
        <w:rPr>
          <w:lang w:val="es_ES" w:bidi="es_ES"/>
        </w:rPr>
        <w:t xml:space="preserve"> romana era aproximadamente un kilómetro y medio. La distancia real no es tan importante como el significado de hacer más de lo que la ley exige.</w:t>
      </w:r>
    </w:p>
    <w:p>
      <w:pPr/>
      <w:r>
        <w:rPr>
          <w:lang w:val="es_ES" w:bidi="es_ES"/>
        </w:rPr>
      </w:r>
      <w:r>
        <w:rPr>
          <w:lang w:val="es_ES" w:bidi="es_ES"/>
        </w:rPr>
        <w:t>Deténganse y discutan como equipo de traducción cómo expresan las distancias en su idioma. Hablen sobre la forma más natural de traducir “milla” en su idioma. Quizás sea mejor decir “longitud de terreno” en su lugar. También pueden decir “el doble de distancia” en lugar de “dos millas”.</w:t>
      </w:r>
    </w:p>
    <w:p>
      <w:pPr/>
      <w:r>
        <w:rPr>
          <w:lang w:val="es_ES" w:bidi="es_ES"/>
        </w:rPr>
      </w:r>
      <w:r>
        <w:rPr>
          <w:lang w:val="es_ES" w:bidi="es_ES"/>
        </w:rPr>
        <w:t xml:space="preserve">Muestren la imagen del </w:t>
      </w:r>
      <w:r>
        <w:rPr>
          <w:lang w:val="es_ES" w:bidi="es_ES"/>
        </w:rPr>
        <w:t>soldado romano</w:t>
      </w:r>
      <w:r>
        <w:rPr>
          <w:lang w:val="es_ES" w:bidi="es_ES"/>
        </w:rPr>
        <w:t xml:space="preserve"> nuevamente si es necesario.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5:43–48</w:t>
      </w:r>
      <w:r>
        <w:rPr>
          <w:lang w:val="es_ES" w:bidi="es_ES"/>
        </w:rPr>
      </w:r>
    </w:p>
    <w:p>
      <w:pPr>
        <w:pStyle w:val="Heading3"/>
      </w:pPr>
      <w:r>
        <w:rPr>
          <w:lang w:val="es_ES" w:bidi="es_ES"/>
        </w:rPr>
        <w:t>Escuchar con el corazón</w:t>
      </w:r>
    </w:p>
    <w:p>
      <w:pPr/>
      <w:r>
        <w:rPr>
          <w:lang w:val="es_ES" w:bidi="es_ES"/>
        </w:rPr>
      </w:r>
      <w:r>
        <w:rPr>
          <w:lang w:val="es_ES" w:bidi="es_ES"/>
        </w:rPr>
        <w:t>Escuchen Mateo 5:43–48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está sentado en la ladera de una montaña, y está enseñando a sus discípulos, o seguidores cercanos. Una multitud de gente también está escuchando. Jesús está enseñando a los discípulos cómo deben ser más justos que los fariseos y los maestros de la ley. Él dijo que la actitud de la gente es más importante que simplemente obedecer la ley con acciones externas. Jesús ha hablado del asesinato, el adulterio, el divorcio, hacer juramentos y devolver el mal. Ahora, él termina esta sección de enseñanza diciéndoles a los discípulos que amen a sus enemigos.</w:t>
      </w:r>
    </w:p>
    <w:p>
      <w:pPr/>
      <w:r>
        <w:rPr>
          <w:lang w:val="es_ES" w:bidi="es_ES"/>
        </w:rPr>
      </w:r>
      <w:r>
        <w:rPr>
          <w:lang w:val="es_ES" w:bidi="es_ES"/>
        </w:rPr>
        <w:t>Jesús les recuerda a sus discípulos el mandamiento de la ley de Moisés que decía que debían amar a su prójimo. "Prójimo" significa alguien que vive cerca, y esto probablemente se refería a otros judíos en este contexto. "Amar" significa mostrar bondad a alguien. Jesús también añade "odia a tu enemigo", aunque la ley de Moisés no dice directamente esto. La ley de Moisés implica que los judíos deben "amar a sus prójimos" y "odiar a sus enemigos" porque "prójimo" significa otros judíos. Eso significa que cualquiera que no sea judío es, en cualquier caso, un enemigo y queda automáticamente excluido de ser considerado un prójimo. Algunos maestros de la ley en ese momento enseñaban a la gente a odiar a sus enemigos, y esta era una idea popular.</w:t>
      </w:r>
    </w:p>
    <w:p>
      <w:pPr/>
      <w:r>
        <w:rPr>
          <w:lang w:val="es_ES" w:bidi="es_ES"/>
        </w:rPr>
      </w:r>
      <w:r>
        <w:rPr>
          <w:lang w:val="es_ES" w:bidi="es_ES"/>
        </w:rPr>
        <w:t>Deténganse y conversen como equipo de traducción sobre la idea de los enemigos en su cultura. ¿Qué es socialmente aceptable hacer cuando se tiene un enemigo? Piensen en una situación de su vida o de la vida de alguien que conozcan en la que hubiera enemigos. Describan lo que sucedió y cómo los enemigos se trataron entre sí.</w:t>
      </w:r>
    </w:p>
    <w:p>
      <w:pPr/>
      <w:r>
        <w:rPr>
          <w:lang w:val="es_ES" w:bidi="es_ES"/>
        </w:rPr>
      </w:r>
      <w:r>
        <w:rPr>
          <w:lang w:val="es_ES" w:bidi="es_ES"/>
        </w:rPr>
        <w:t>Jesús les dice a sus discípulos que deben vivir de una nueva manera. Jesús dice que amen a sus enemigos, lo que significa que sus discípulos deben mostrar bondad a la gente que se opone a ellos o quiere hacerles daño.</w:t>
      </w:r>
    </w:p>
    <w:p>
      <w:pPr/>
      <w:r>
        <w:rPr>
          <w:lang w:val="es_ES" w:bidi="es_ES"/>
        </w:rPr>
      </w:r>
      <w:r>
        <w:rPr>
          <w:lang w:val="es_ES" w:bidi="es_ES"/>
        </w:rPr>
        <w:t>Este es el ejemplo final de Jesús sobre cómo sus discípulos deben ser más justos que los fariseos y los maestros de la ley. Jesús dice que sus discípulos deben orar por aquellos que los persiguen o quieren hacerles daño y hacerlos sufrir.</w:t>
      </w:r>
    </w:p>
    <w:p>
      <w:pPr/>
      <w:r>
        <w:rPr>
          <w:lang w:val="es_ES" w:bidi="es_ES"/>
        </w:rPr>
      </w:r>
      <w:r>
        <w:rPr>
          <w:lang w:val="es_ES" w:bidi="es_ES"/>
        </w:rPr>
        <w:t>Jesús dice que cuando sus discípulos aman a sus enemigos y oran por ellos, esto muestra que son hijos de Dios, su Padre que vive en el cielo. Dios hace que el sol salga sobre la gente buena y mala, y Dios envía lluvia tanto sobre los justos como sobre los injustos. La gente justa quiere hacer el bien. Dios hace el bien tanto a la gente mala como a la buena, y Jesús quiere que sus discípulos sean como Dios en la manera en que hacen el bien a toda la gente, incluso a sus enemigos.</w:t>
      </w:r>
    </w:p>
    <w:p>
      <w:pPr/>
      <w:r>
        <w:rPr>
          <w:lang w:val="es_ES" w:bidi="es_ES"/>
        </w:rPr>
      </w:r>
      <w:r>
        <w:rPr>
          <w:lang w:val="es_ES" w:bidi="es_ES"/>
        </w:rPr>
        <w:t>A continuación, Jesús usa cuatro preguntas para enfatizar por qué sus discípulos deben amar a sus enemigos. Primero, Jesús les pregunta si aman a la gente que los ama, ¿qué recompensa, o qué regalo, les dará Dios? Jesús quiere decir que los discípulos no deben esperar una recompensa por amar a la gente que les corresponde el amor. Jesús hace otra pregunta para enfatizar que incluso los recaudadores de impuestos aman a la gente que los ama. Los recaudadores de impuestos trabajaban para los romanos, y tomaban dinero adicional de la gente. A los judíos no les gustaban los recaudadores de impuestos, y los consideraban religiosamente impuros porque trabajaban con los romanos. Jesús está mostrando a sus discípulos que incluso la gente despreciada en su comunidad podía amar a la gente que les correspondía el amor. Jesús quería que sus discípulos fueran diferentes de esto.</w:t>
      </w:r>
    </w:p>
    <w:p>
      <w:pPr/>
      <w:r>
        <w:rPr>
          <w:lang w:val="es_ES" w:bidi="es_ES"/>
        </w:rPr>
      </w:r>
      <w:r>
        <w:rPr>
          <w:lang w:val="es_ES" w:bidi="es_ES"/>
        </w:rPr>
        <w:t>Deténganse y conversen sobre cómo su cultura ve a la gente que recauda impuestos. Conversen sobre los grupos de personas en su sociedad que son considerados impuros o rechazados debido a lo que hacen. Cuenten una historia de una ocasión en la que interactuaron con ellos</w:t>
      </w:r>
    </w:p>
    <w:p>
      <w:pPr/>
      <w:r>
        <w:rPr>
          <w:lang w:val="es_ES" w:bidi="es_ES"/>
        </w:rPr>
      </w:r>
      <w:r>
        <w:rPr>
          <w:lang w:val="es_ES" w:bidi="es_ES"/>
        </w:rPr>
        <w:t>A continuación, Jesús les hace una pregunta para enfatizar que, si saludan solo a sus hermanos, no están haciendo nada mejor de lo que hacen las demás personas. Saludar en la cultura judía significaba pedirle a Dios que trajera paz o bendición a la otra persona. "Hermanos" se refiere solo a hermanos de sangre, sino también cualquier persona del mismo grupo étnico.</w:t>
      </w:r>
    </w:p>
    <w:p>
      <w:pPr/>
      <w:r>
        <w:rPr>
          <w:lang w:val="es_ES" w:bidi="es_ES"/>
        </w:rPr>
      </w:r>
      <w:r>
        <w:rPr>
          <w:lang w:val="es_ES" w:bidi="es_ES"/>
        </w:rPr>
        <w:t>Finalmente, Jesús hace una pregunta para enfatizar que incluso los gentiles, o paganos, son amorosos y amables con sus amigos. “Gentiles” significa personas que no son judías. “Paganos” indica que no adoraban a Dios y que no conocían quién era Dios. Jesús quería mostrar a sus discípulos que incluso las personas que no conocen a Dios saben amar a quienes los aman de vuelta.</w:t>
      </w:r>
    </w:p>
    <w:p>
      <w:pPr/>
      <w:r>
        <w:rPr>
          <w:lang w:val="es_ES" w:bidi="es_ES"/>
        </w:rPr>
      </w:r>
      <w:r>
        <w:rPr>
          <w:lang w:val="es_ES" w:bidi="es_ES"/>
        </w:rPr>
        <w:t>Jesús termina esta sección con una declaración resumida. Este es un resumen de esta sección y de los pasajes anteriores sobre cómo los discípulos deben ser más justos que los fariseos y los maestros de la ley. Jesús les dice a los discípulos que deben ser perfectos como su Padre celestial es perfecto, lo cual significa que Jesús quiere que sean completamente fieles y maduros, y que cumplan todos los requisitos. Jesús no les está dando más reglas que deban seguir, sino que quiere que vean el corazón de Dios detrás de las reglas y que aprendan a vivir con el mismo tipo de compromiso de cuidar a los demás que tiene Dios. Jesús llama a Dios su Padre, lo que significa que, cuando los discípulos viven de esta nueva manera, están actuando como hijos de su Padre Dios que vive en el cielo.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les dice a sus discípulos que amen a sus enemigos para mostrar que son hijos de Dios.</w:t>
      </w:r>
    </w:p>
    <w:p>
      <w:pPr/>
      <w:r>
        <w:rPr>
          <w:lang w:val="es_ES" w:bidi="es_ES"/>
        </w:rPr>
      </w:r>
      <w:r>
        <w:rPr>
          <w:b/>
          <w:lang w:val="es_ES" w:bidi="es_ES"/>
        </w:rPr>
        <w:t>Segunda escena:</w:t>
      </w:r>
      <w:r>
        <w:rPr>
          <w:lang w:val="es_ES" w:bidi="es_ES"/>
        </w:rPr>
        <w:t xml:space="preserve"> Jesús usa cuatro preguntas para mostrar por qué sus discípulos deben amar a sus enemigos. Él termina la escena con una declaración resumida diciéndoles a los discípulos que sean perfectos como su Padre celestial es perfecto.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Un prójimo</w:t>
      </w:r>
    </w:p>
    <w:p>
      <w:pPr>
        <w:pStyle w:val="ListBullet"/>
        <w:spacing w:line="240" w:lineRule="auto"/>
        <w:ind w:left="720"/>
      </w:pPr>
      <w:r>
        <w:rPr>
          <w:lang w:val="es_ES" w:bidi="es_ES"/>
        </w:rPr>
      </w:r>
      <w:r>
        <w:rPr>
          <w:lang w:val="es_ES" w:bidi="es_ES"/>
        </w:rPr>
        <w:t>Un enemigo</w:t>
      </w:r>
    </w:p>
    <w:p>
      <w:pPr>
        <w:pStyle w:val="ListBullet"/>
        <w:spacing w:line="240" w:lineRule="auto"/>
        <w:ind w:left="720"/>
      </w:pPr>
      <w:r>
        <w:rPr>
          <w:lang w:val="es_ES" w:bidi="es_ES"/>
        </w:rPr>
      </w:r>
      <w:r>
        <w:rPr>
          <w:lang w:val="es_ES" w:bidi="es_ES"/>
        </w:rPr>
        <w:t>Los recaudadores de impuestos</w:t>
      </w:r>
    </w:p>
    <w:p>
      <w:pPr>
        <w:pStyle w:val="ListBullet"/>
        <w:spacing w:line="240" w:lineRule="auto"/>
        <w:ind w:left="720"/>
      </w:pPr>
      <w:r>
        <w:rPr>
          <w:lang w:val="es_ES" w:bidi="es_ES"/>
        </w:rPr>
      </w:r>
      <w:r>
        <w:rPr>
          <w:lang w:val="es_ES" w:bidi="es_ES"/>
        </w:rPr>
        <w:t>Gentiles</w:t>
      </w:r>
    </w:p>
    <w:p>
      <w:pPr/>
      <w:r>
        <w:rPr>
          <w:lang w:val="es_ES" w:bidi="es_ES"/>
        </w:rPr>
      </w:r>
      <w:r>
        <w:rPr>
          <w:lang w:val="es_ES" w:bidi="es_ES"/>
        </w:rPr>
        <w:t>En esta sesión, pidan al grupo que elaboren un guion gráfico, dibujen o usen algún tipo de objeto manipulativo (objetos que pueden mover, como rocas, palos o juguetes para niños) para visualizar la historia y la acción en ella.</w:t>
      </w:r>
    </w:p>
    <w:p>
      <w:pPr/>
      <w:r>
        <w:rPr>
          <w:lang w:val="es_ES" w:bidi="es_ES"/>
        </w:rPr>
      </w:r>
      <w:r>
        <w:rPr>
          <w:lang w:val="es_ES" w:bidi="es_ES"/>
        </w:rPr>
        <w:t>Es importante recordar que Jesús todavía está enseñando a sus discípulos en la ladera de la montaña. Les ha enseñado dichos importantes sobre a quién Dios bendice, sobre cómo los discípulos deben ser diferentes de la gente que los rodea y sobre la ley. Esta enseñanza específica acerca de amar a sus enemigos aparece al final de una larga sección sobre las diferentes maneras en que los discípulos de Jesús deben ser más justos que los fariseos y los maestros de la ley.</w:t>
      </w:r>
    </w:p>
    <w:p>
      <w:pPr/>
      <w:r>
        <w:rPr>
          <w:lang w:val="es_ES" w:bidi="es_ES"/>
        </w:rPr>
      </w:r>
      <w:r>
        <w:rPr>
          <w:lang w:val="es_ES" w:bidi="es_ES"/>
        </w:rPr>
        <w:t>En la primera escena, es importante recordar que Jesús citó la ley del Antiguo Testamento acerca de amar al prójimo, y que ahora les da a sus discípulos una nueva manera de vivir. Jesús también les recuerda a los discípulos la enseñanza común de aquella época de “odiar a sus enemigos”. Recuerden que esto no era una ley en la Ley de Moisés, pero muchos maestros enseñaban al pueblo: “odien a sus enemigos”.</w:t>
      </w:r>
    </w:p>
    <w:p>
      <w:pPr/>
      <w:r>
        <w:rPr>
          <w:lang w:val="es_ES" w:bidi="es_ES"/>
        </w:rPr>
      </w:r>
      <w:r>
        <w:rPr>
          <w:lang w:val="es_ES" w:bidi="es_ES"/>
        </w:rPr>
        <w:t>Recuerden que Jesús quiere que los discípulos amen tanto a sus enemigos como al prójimo. Jesús dice que deben amar a sus enemigos y orar por ellos “para que” los discípulos sean hijos de Dios. La palabra en el idioma original para “para que” indica que el propósito de amar a sus enemigos es demostrar que los discípulos son como Dios. Asegúrense de recordar que amar a sus enemigos no convierte a alguien en un hijo de Dios. En cambio, un discípulo que ama a sus enemigos muestra que ya es como su Padre que está en el cielo. Además, recuerden que esto probablemente fue impactante para los discípulos al oír que necesitaban amar a sus enemigos. Recuerden que Jesús dice que Dios hace salir el sol tanto sobre los buenos como sobre los malos, y que envía la lluvia tanto sobre los justos como sobre los injustos.</w:t>
      </w:r>
    </w:p>
    <w:p>
      <w:pPr/>
      <w:r>
        <w:rPr>
          <w:lang w:val="es_ES" w:bidi="es_ES"/>
        </w:rPr>
      </w:r>
      <w:r>
        <w:rPr>
          <w:lang w:val="es_ES" w:bidi="es_ES"/>
        </w:rPr>
        <w:t>La segunda escena comienza cuando Jesús usa la palabra “porque” para indicar que va a dar las razones por las que los discípulos deben amar a sus enemigos. Jesús usa una pregunta para cada una de estas razones, y todas las preguntas muestran que incluso la gente común ama a sus amigos y al prójimo. Se necesita un tipo especial de persona para amar a quienes no los aman de vuelta.</w:t>
      </w:r>
    </w:p>
    <w:p>
      <w:pPr/>
      <w:r>
        <w:rPr>
          <w:lang w:val="es_ES" w:bidi="es_ES"/>
        </w:rPr>
      </w:r>
      <w:r>
        <w:rPr>
          <w:lang w:val="es_ES" w:bidi="es_ES"/>
        </w:rPr>
        <w:t>La primera razón que Jesús da es que Dios no dará una recompensa a los discípulos si ellos no aman a sus enemigos. A continuación, Jesús les recuerda a los discípulos que incluso los recaudadores de impuestos aman a quienes los aman de vuelta. Recuerden que Jesús elige a los recaudadores de impuestos como ejemplo porque eran considerados corruptos. Jesús está enfatizando nuevamente su punto de que incluso las personas malvadas o corruptas son amables con quienes son amables con ellas.</w:t>
      </w:r>
    </w:p>
    <w:p>
      <w:pPr/>
      <w:r>
        <w:rPr>
          <w:lang w:val="es_ES" w:bidi="es_ES"/>
        </w:rPr>
      </w:r>
      <w:r>
        <w:rPr>
          <w:lang w:val="es_ES" w:bidi="es_ES"/>
        </w:rPr>
        <w:t>A continuación, Jesús continúa diciendo que si sus discípulos solo saludan o bendicen a sus amigos y al prójimo, esto es lo mismo que hace la gente común. Jesús añade que incluso los gentiles, o los incrédulos paganos, saludan y bendicen a sus amigos. Jesús quería que sus discípulos fueran diferentes y tuvieran un estándar más alto de amor tanto por el prójimo como por los enemigos.</w:t>
      </w:r>
    </w:p>
    <w:p>
      <w:pPr/>
      <w:r>
        <w:rPr>
          <w:lang w:val="es_ES" w:bidi="es_ES"/>
        </w:rPr>
      </w:r>
      <w:r>
        <w:rPr>
          <w:lang w:val="es_ES" w:bidi="es_ES"/>
        </w:rPr>
        <w:t>Es importante recordar que la última afirmación de esta sección es un resumen de toda la sección de enseñanza. Jesús está diciendo que los discípulos deben recordar toda la enseñanza que les ha dado sobre ser más justos que los fariseos y los maestros de la ley. Jesús enseñó a los discípulos una nueva manera de seguir las leyes de Moisés en cuanto al asesinato, el adulterio, el divorcio, los juramentos, el pago del mal y el amor a los enemigos. Ahora, Jesús les dice a los discípulos que, debido a toda esta nueva enseñanza, deben ser perfectos de la misma manera que su Padre celestial es perfecto.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les dice a sus discípulos que amen a sus enemigos para mostrar que son hijos de Dios.</w:t>
      </w:r>
    </w:p>
    <w:p>
      <w:pPr/>
      <w:r>
        <w:rPr>
          <w:lang w:val="es_ES" w:bidi="es_ES"/>
        </w:rPr>
      </w:r>
      <w:r>
        <w:rPr>
          <w:b/>
          <w:lang w:val="es_ES" w:bidi="es_ES"/>
        </w:rPr>
        <w:t>Segunda escena:</w:t>
      </w:r>
      <w:r>
        <w:rPr>
          <w:lang w:val="es_ES" w:bidi="es_ES"/>
        </w:rPr>
        <w:t xml:space="preserve"> Jesús usa cuatro preguntas para mostrar por qué sus discípulos deben amar a sus enemigos. Él termina la escena con una declaración resumida diciéndoles a los discípulos que sean perfectos como su Padre celestial es perfecto.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Un enemigo</w:t>
      </w:r>
    </w:p>
    <w:p>
      <w:pPr>
        <w:pStyle w:val="ListBullet"/>
        <w:spacing w:line="240" w:lineRule="auto"/>
        <w:ind w:left="720"/>
      </w:pPr>
      <w:r>
        <w:rPr>
          <w:lang w:val="es_ES" w:bidi="es_ES"/>
        </w:rPr>
      </w:r>
      <w:r>
        <w:rPr>
          <w:lang w:val="es_ES" w:bidi="es_ES"/>
        </w:rPr>
        <w:t>Los recaudadores de impuestos</w:t>
      </w:r>
    </w:p>
    <w:p>
      <w:pPr>
        <w:pStyle w:val="ListBullet"/>
        <w:spacing w:line="240" w:lineRule="auto"/>
        <w:ind w:left="720"/>
      </w:pPr>
      <w:r>
        <w:rPr>
          <w:lang w:val="es_ES" w:bidi="es_ES"/>
        </w:rPr>
      </w:r>
      <w:r>
        <w:rPr>
          <w:lang w:val="es_ES" w:bidi="es_ES"/>
        </w:rPr>
        <w:t>Gentiles</w:t>
      </w:r>
    </w:p>
    <w:p>
      <w:pPr/>
      <w:r>
        <w:rPr>
          <w:lang w:val="es_ES" w:bidi="es_ES"/>
        </w:rPr>
      </w:r>
      <w:r>
        <w:rPr>
          <w:lang w:val="es_ES" w:bidi="es_ES"/>
        </w:rPr>
        <w:t>Hagan que el equipo actúe la historia dos veces. Deben interpretarlo en el idioma al que están traduciendo. Primero, hagan que el equipo actúe la historia sin detenerse. La segunda vez que el equipo actúe la historia, deténganlos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Jesús se sienta y enseña a sus discípulos. Los discípulos están sentados cerca de él. Jesús les recuerda a sus discípulos las leyes sobre amar al prójimo, y también cita la enseñanza común de “odiar a sus enemigos”. Ahora, Jesús les dice a los discípulos que deben amar a sus enemigos y orar por los que los persiguen.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dice que sus discípulos muestran que son hijos de su Padre que está en el cielo cuando aman a sus enemigos. Jesús les dice a los discípulos que Dios hace el bien tanto a la gente buena como a la mala. Jesús quiere que sus discípulos sean como Dios cuando hacen el bien a sus enemigos.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al enemigo: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les dice a los discípulos que, si aman a quienes los aman, eso es lo mismo que hace la gente común. Dios no dará recompensa a nadie por amar solo a la gente que lo ama de vuelta. Jesús dice que incluso los recaudadores de impuestos aman a la gente que es amable con ellos. Los recaudadores de impuestos robaban dinero a la gente y la comunidad no los quería.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recaudadores de impuestos: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también dice que incluso los gentiles, o los incrédulos paganos, saludan a sus propios hermanos. Jesús está mostrando a los discípulos que incluso los incrédulos saben cómo ser amables con las personas que son como ellos. Jesús quiere que sus discípulos sean diferentes de esto.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Jesús: "¿Cómo te sientes?"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Finalmente, Jesús termina esta sección de enseñanza diciéndoles a los discípulos que deben ser perfectos como su Padre celestial es perfecto. Jesús quiere que ellos recuerden todas las nuevas maneras en que les ha enseñado a los discípulos a seguir a Dios en esta sección.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les dice a los discípulos que deben amar a sus enemigos y orar por los que los persiguen.</w:t>
      </w:r>
    </w:p>
    <w:p>
      <w:pPr/>
      <w:r>
        <w:rPr>
          <w:lang w:val="es_ES" w:bidi="es_ES"/>
        </w:rPr>
      </w:r>
      <w:r>
        <w:rPr>
          <w:b/>
          <w:lang w:val="es_ES" w:bidi="es_ES"/>
        </w:rPr>
        <w:t>Perseguir</w:t>
      </w:r>
      <w:r>
        <w:rPr>
          <w:lang w:val="es_ES" w:bidi="es_ES"/>
        </w:rPr>
        <w:t xml:space="preserve"> significa que otros lastimarán al pueblo de Dios o les causarán sufrimiento. Traduzcan esto de la misma manera que en los pasajes anteriores. Vean el Glosario Principal para obtener una definición más completa de la palabra </w:t>
      </w:r>
      <w:r>
        <w:rPr>
          <w:lang w:val="es_ES" w:bidi="es_ES"/>
        </w:rPr>
        <w:t>persecución</w:t>
      </w:r>
      <w:r>
        <w:rPr>
          <w:lang w:val="es_ES" w:bidi="es_ES"/>
        </w:rPr>
        <w:t>.</w:t>
      </w:r>
    </w:p>
    <w:p>
      <w:pPr/>
      <w:r>
        <w:rPr>
          <w:lang w:val="es_ES" w:bidi="es_ES"/>
        </w:rPr>
      </w:r>
      <w:r>
        <w:rPr>
          <w:lang w:val="es_ES" w:bidi="es_ES"/>
        </w:rPr>
        <w:t xml:space="preserve">Jesús dice que cuando los discípulos aman a sus enemigos, esto mostrará que son hijos de su </w:t>
      </w:r>
      <w:r>
        <w:rPr>
          <w:b/>
          <w:lang w:val="es_ES" w:bidi="es_ES"/>
        </w:rPr>
        <w:t>Padre celestial</w:t>
      </w:r>
      <w:r>
        <w:rPr>
          <w:lang w:val="es_ES" w:bidi="es_ES"/>
        </w:rPr>
        <w:t>, lo que significa que Dios creó a su pueblo y cuida de él como un padre cuida de sus hijos. Dios también es el Padre de Jesús, así que asegúrense de traducir "su Padre" para mostrar esto.</w:t>
      </w:r>
    </w:p>
    <w:p>
      <w:pPr/>
      <w:r>
        <w:rPr>
          <w:lang w:val="es_ES" w:bidi="es_ES"/>
        </w:rPr>
      </w:r>
      <w:r>
        <w:rPr>
          <w:b/>
          <w:lang w:val="es_ES" w:bidi="es_ES"/>
        </w:rPr>
        <w:t>Cielo</w:t>
      </w:r>
      <w:r>
        <w:rPr>
          <w:lang w:val="es_ES" w:bidi="es_ES"/>
        </w:rPr>
        <w:t xml:space="preserve"> puede referirse al cielo (que vemos), o al lugar donde viven Dios y sus ángeles, dependiendo del contexto. En este contexto, cielo significa el lugar donde Dios vive. Traduzcan cielo de la misma manera que en los pasajes anteriores y vean el Glosario Principal para obtener una definición más completa de la palabra </w:t>
      </w:r>
      <w:r>
        <w:rPr>
          <w:lang w:val="es_ES" w:bidi="es_ES"/>
        </w:rPr>
        <w:t>cielo</w:t>
      </w:r>
      <w:r>
        <w:rPr>
          <w:lang w:val="es_ES" w:bidi="es_ES"/>
        </w:rPr>
        <w:t>.</w:t>
      </w:r>
    </w:p>
    <w:p>
      <w:pPr/>
      <w:r>
        <w:rPr>
          <w:lang w:val="es_ES" w:bidi="es_ES"/>
        </w:rPr>
      </w:r>
      <w:r>
        <w:rPr>
          <w:lang w:val="es_ES" w:bidi="es_ES"/>
        </w:rPr>
        <w:t>Jesús dice que Dios hace salir el sol tanto sobre la gente buena como sobre la mala. En el idioma original, Jesús repite dos frases similares en orden opuesto. Jesús dice “los malos y los buenos” y “los justos y los injustos” porque es una forma poética en el idioma original. Puede que sea más natural usar la forma poética en su idioma, o puede que sea mejor mantener las frases similares en el mismo orden.</w:t>
      </w:r>
    </w:p>
    <w:p>
      <w:pPr/>
      <w:r>
        <w:rPr>
          <w:lang w:val="es_ES" w:bidi="es_ES"/>
        </w:rPr>
      </w:r>
      <w:r>
        <w:rPr>
          <w:lang w:val="es_ES" w:bidi="es_ES"/>
        </w:rPr>
        <w:t xml:space="preserve">Jesús dice que Dios envía la lluvia tanto sobre los justos como sobre los injustos. Las personas </w:t>
      </w:r>
      <w:r>
        <w:rPr>
          <w:b/>
          <w:lang w:val="es_ES" w:bidi="es_ES"/>
        </w:rPr>
        <w:t>justas</w:t>
      </w:r>
      <w:r>
        <w:rPr>
          <w:lang w:val="es_ES" w:bidi="es_ES"/>
        </w:rPr>
        <w:t xml:space="preserve"> son las que hacen lo correcto. Esto debe traducirse de la misma manera que en los pasajes anteriores. Vean el Glosario Principal para obtener una definición más completa de la palabra </w:t>
      </w:r>
      <w:r>
        <w:rPr>
          <w:lang w:val="es_ES" w:bidi="es_ES"/>
        </w:rPr>
        <w:t>justicia</w:t>
      </w:r>
      <w:r>
        <w:rPr>
          <w:lang w:val="es_ES" w:bidi="es_ES"/>
        </w:rPr>
        <w:t>.</w:t>
      </w:r>
    </w:p>
    <w:p>
      <w:pPr/>
      <w:r>
        <w:rPr>
          <w:lang w:val="es_ES" w:bidi="es_ES"/>
        </w:rPr>
      </w:r>
      <w:r>
        <w:rPr>
          <w:lang w:val="es_ES" w:bidi="es_ES"/>
        </w:rPr>
        <w:t>Jesús hace varias preguntas para enfatizar que la gente común ama a quienes la aman. Jesús no quiere que respondan a estas preguntas. Jesús usa preguntas para enfatizar por qué los discípulos deben amar a sus enemigos.</w:t>
      </w:r>
    </w:p>
    <w:p>
      <w:pPr/>
      <w:r>
        <w:rPr>
          <w:lang w:val="es_ES" w:bidi="es_ES"/>
        </w:rPr>
      </w:r>
      <w:r>
        <w:rPr>
          <w:lang w:val="es_ES" w:bidi="es_ES"/>
        </w:rPr>
        <w:t>Deténganse aquí y conversen sobre cómo dirían esto en su idioma. ¿Usarían preguntas aquí o alguna otra forma de afirmaciones?</w:t>
      </w:r>
    </w:p>
    <w:p>
      <w:pPr/>
      <w:r>
        <w:rPr>
          <w:lang w:val="es_ES" w:bidi="es_ES"/>
        </w:rPr>
      </w:r>
      <w:r>
        <w:rPr>
          <w:lang w:val="es_ES" w:bidi="es_ES"/>
        </w:rPr>
        <w:t xml:space="preserve">Una de las preguntas que Jesús hace muestra que no hay recompensa por amar a quienes los aman de vuelta. Una </w:t>
      </w:r>
      <w:r>
        <w:rPr>
          <w:b/>
          <w:lang w:val="es_ES" w:bidi="es_ES"/>
        </w:rPr>
        <w:t>recompensa</w:t>
      </w:r>
      <w:r>
        <w:rPr>
          <w:lang w:val="es_ES" w:bidi="es_ES"/>
        </w:rPr>
        <w:t xml:space="preserve"> es un regalo especial de Dios que él da a su pueblo en el cielo.</w:t>
      </w:r>
    </w:p>
    <w:p>
      <w:pPr/>
      <w:r>
        <w:rPr>
          <w:lang w:val="es_ES" w:bidi="es_ES"/>
        </w:rPr>
      </w:r>
      <w:r>
        <w:rPr>
          <w:lang w:val="es_ES" w:bidi="es_ES"/>
        </w:rPr>
        <w:t xml:space="preserve">Otra pregunta que Jesús hace es acerca de los recaudadores de impuestos. Jesús dice que incluso las personas menos queridas, los recaudadores de impuestos, amarían a quienes los aman de vuelta. Los </w:t>
      </w:r>
      <w:r>
        <w:rPr>
          <w:b/>
          <w:lang w:val="es_ES" w:bidi="es_ES"/>
        </w:rPr>
        <w:t>recaudadores de impuestos</w:t>
      </w:r>
      <w:r>
        <w:rPr>
          <w:lang w:val="es_ES" w:bidi="es_ES"/>
        </w:rPr>
        <w:t xml:space="preserve"> trabajaban para los romanos, pero los romanos no les pagaban salario. Los recaudadores de impuestos tomaban dinero extra de la gente cuando cobraban los impuestos y se hacían ricos. Los judíos despreciaban a los recaudadores de impuestos porque eran traidores al trabajar para los romanos, y porque eran ladrones al quedarse con dinero extra. Los judíos también consideraban a los recaudadores de impuestos como impuros porque trabajaban estrechamente con los romanos, y los romanos no eran judíos en su religión.</w:t>
      </w:r>
    </w:p>
    <w:p>
      <w:pPr/>
      <w:r>
        <w:rPr>
          <w:lang w:val="es_ES" w:bidi="es_ES"/>
        </w:rPr>
      </w:r>
      <w:r>
        <w:rPr>
          <w:lang w:val="es_ES" w:bidi="es_ES"/>
        </w:rPr>
        <w:t xml:space="preserve">Jesús también les pregunta a los discípulos si los </w:t>
      </w:r>
      <w:r>
        <w:rPr>
          <w:b/>
          <w:lang w:val="es_ES" w:bidi="es_ES"/>
        </w:rPr>
        <w:t>gentiles</w:t>
      </w:r>
      <w:r>
        <w:rPr>
          <w:lang w:val="es_ES" w:bidi="es_ES"/>
        </w:rPr>
        <w:t xml:space="preserve">, o los incrédulos paganos, saludarían a los que pertenecen a su mismo grupo. Los judíos no tenían una buena opinión de los gentiles porque, en su forma de ver las cosas, los gentiles no formaban parte de la familia de Dios. Tradicionalmente, los judíos consideraban a los gentiles como inmorales e impíos. A menudo, el término gentiles se refiere a los romanos. En el idioma original, la palabra Gentiles se traduce como paganos, extranjeros o “los que no conocen a Dios”. </w:t>
      </w:r>
    </w:p>
    <w:p>
      <w:pPr/>
      <w:r>
        <w:rPr>
          <w:lang w:val="es_ES" w:bidi="es_ES"/>
        </w:rPr>
      </w:r>
      <w:r>
        <w:rPr>
          <w:lang w:val="es_ES" w:bidi="es_ES"/>
        </w:rPr>
        <w:t xml:space="preserve">Jesús está enfatizando que incluso los incrédulos gentiles que no siguen a Dios son capaces de amar a quienes los aman de vuelta. Jesús quiere que los discípulos vivan de manera diferente a los gentiles. Traduzcan Gentiles de la misma manera que en los pasajes anteriores y vean el Glosario Principal para obtener una definición más completa de la palabra </w:t>
      </w:r>
      <w:r>
        <w:rPr>
          <w:lang w:val="es_ES" w:bidi="es_ES"/>
        </w:rPr>
        <w:t>Gentiles</w:t>
      </w:r>
      <w:r>
        <w:rPr>
          <w:lang w:val="es_ES" w:bidi="es_ES"/>
        </w:rPr>
        <w:t>.</w:t>
      </w:r>
    </w:p>
    <w:p>
      <w:pPr/>
      <w:r>
        <w:rPr>
          <w:lang w:val="es_ES" w:bidi="es_ES"/>
        </w:rPr>
      </w:r>
      <w:r>
        <w:rPr>
          <w:lang w:val="es_ES" w:bidi="es_ES"/>
        </w:rPr>
        <w:t xml:space="preserve">Finalmente, Jesús resume toda esta sección de enseñanza diciéndoles a sus discípulos que sean </w:t>
      </w:r>
      <w:r>
        <w:rPr>
          <w:b/>
          <w:lang w:val="es_ES" w:bidi="es_ES"/>
        </w:rPr>
        <w:t>perfectos</w:t>
      </w:r>
      <w:r>
        <w:rPr>
          <w:lang w:val="es_ES" w:bidi="es_ES"/>
        </w:rPr>
        <w:t xml:space="preserve"> de la misma manera que su Padre celestial es </w:t>
      </w:r>
      <w:r>
        <w:rPr>
          <w:b/>
          <w:lang w:val="es_ES" w:bidi="es_ES"/>
        </w:rPr>
        <w:t>perfecto</w:t>
      </w:r>
      <w:r>
        <w:rPr>
          <w:lang w:val="es_ES" w:bidi="es_ES"/>
        </w:rPr>
        <w:t>. En el idioma original, esto significa completo, íntegro o maduro. Otras maneras de traducir “perfecto” podrían ser “totalmente dedicados a los caminos de Dios” o “completamente fieles a Dios”.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6:1–8</w:t>
      </w:r>
      <w:r>
        <w:rPr>
          <w:lang w:val="es_ES" w:bidi="es_ES"/>
        </w:rPr>
      </w:r>
    </w:p>
    <w:p>
      <w:pPr>
        <w:pStyle w:val="Heading3"/>
      </w:pPr>
      <w:r>
        <w:rPr>
          <w:lang w:val="es_ES" w:bidi="es_ES"/>
        </w:rPr>
        <w:t>Escuchar con el corazón</w:t>
      </w:r>
    </w:p>
    <w:p>
      <w:pPr/>
      <w:r>
        <w:rPr>
          <w:lang w:val="es_ES" w:bidi="es_ES"/>
        </w:rPr>
      </w:r>
      <w:r>
        <w:rPr>
          <w:lang w:val="es_ES" w:bidi="es_ES"/>
        </w:rPr>
        <w:t>Escuchen Mateo 6:1–8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está sentado en la ladera de una montaña, y está enseñando a sus discípulos, o seguidores cercanos. Una multitud de gente también está escuchando. Jesús está enseñando a los discípulos cómo deben ser más justos que los fariseos y los maestros de la ley. Jesús ha hablado sobre el asesinato, el adulterio, el divorcio, hacer juramentos, devolver el mal y amar a sus enemigos. Ahora, Jesús enseña sobre dar dinero a los pobres y sobre la oración.</w:t>
      </w:r>
    </w:p>
    <w:p>
      <w:pPr/>
      <w:r>
        <w:rPr>
          <w:lang w:val="es_ES" w:bidi="es_ES"/>
        </w:rPr>
      </w:r>
      <w:r>
        <w:rPr>
          <w:lang w:val="es_ES" w:bidi="es_ES"/>
        </w:rPr>
        <w:t>Jesús advierte a los discípulos que deben tener cuidado de no hacer sus actos de justicia para que otras personas los vean. Los “actos de justicia” son buenas acciones o acciones correctas que la gente hace para honrar o adorar a Dios. Los tres tipos principales de buenas obras de las que Jesús habla son dar dinero a los pobres o necesitados, orar y ayunar. En esta historia, Jesús enseña sobre dar dinero a los pobres y orar. Jesús les dice a sus discípulos que si solo hacen buenas obras para que otra gente los vea y los admire, su Padre que vive en el cielo no les dará una recompensa. Una recompensa es un regalo de Dios.</w:t>
      </w:r>
    </w:p>
    <w:p>
      <w:pPr/>
      <w:r>
        <w:rPr>
          <w:lang w:val="es_ES" w:bidi="es_ES"/>
        </w:rPr>
      </w:r>
      <w:r>
        <w:rPr>
          <w:lang w:val="es_ES" w:bidi="es_ES"/>
        </w:rPr>
        <w:t>Jesús dice que, cuando sus discípulos den dinero a los pobres, no deben tocar una trompeta. Algunas personas piensan que la gente literalmente tocaba trompetas durante el tiempo de Jesús para anunciar una donación de dinero a los pobres. Una trompeta es un instrumento musical que hace un ruido fuerte. Podía hacerse del cuerno de un carnero. Los judíos tocaban trompetas en los días religiosos importantes, por lo que es posible que también las usaran para atraer la atención de la gente. Otros dicen que esta es una metáfora para mostrar que la gente no debe llamar la atención por dar dinero a los pobres.</w:t>
      </w:r>
    </w:p>
    <w:p>
      <w:pPr/>
      <w:r>
        <w:rPr>
          <w:lang w:val="es_ES" w:bidi="es_ES"/>
        </w:rPr>
      </w:r>
      <w:r>
        <w:rPr>
          <w:lang w:val="es_ES" w:bidi="es_ES"/>
        </w:rPr>
        <w:t>Deténganse y busquen una imagen de una t</w:t>
      </w:r>
      <w:r>
        <w:rPr>
          <w:b/>
          <w:lang w:val="es_ES" w:bidi="es_ES"/>
        </w:rPr>
        <w:t>rompeta.</w:t>
      </w:r>
    </w:p>
    <w:p>
      <w:pPr/>
      <w:r>
        <w:rPr>
          <w:lang w:val="es_ES" w:bidi="es_ES"/>
        </w:rPr>
      </w:r>
      <w:r>
        <w:rPr>
          <w:lang w:val="es_ES" w:bidi="es_ES"/>
        </w:rPr>
        <w:t>Además, deténganse y conversen sobre cómo la gente llama la atención sobre sí misma en su cultura. ¿Qué hace la gente cuando quiere que los demás la alaben, la honren o la admiren?</w:t>
      </w:r>
    </w:p>
    <w:p>
      <w:pPr/>
      <w:r>
        <w:rPr>
          <w:lang w:val="es_ES" w:bidi="es_ES"/>
        </w:rPr>
      </w:r>
      <w:r>
        <w:rPr>
          <w:lang w:val="es_ES" w:bidi="es_ES"/>
        </w:rPr>
        <w:t>Jesús dijo que los "hipócritas" dan dinero a los pobres para que otra gente los vea dar el dinero. Los hipócritas son gente que finge ser buena y sigue a Dios por fuera, pero por dentro no quiere agradar a Dios ni cuidar de los necesitados. Los hipócritas solo quieren que otra gente los honre, alabe y admire.</w:t>
      </w:r>
    </w:p>
    <w:p>
      <w:pPr/>
      <w:r>
        <w:rPr>
          <w:lang w:val="es_ES" w:bidi="es_ES"/>
        </w:rPr>
      </w:r>
      <w:r>
        <w:rPr>
          <w:lang w:val="es_ES" w:bidi="es_ES"/>
        </w:rPr>
        <w:t>Deténganse y conversen como equipo de traducción sobre algunos ejemplos de hipócritas en su cultura. ¿Qué palabras usan en su idioma para hablar de la gente que actúa de una manera por fuera, pero es diferente por dentro? ¿Cómo ve su cultura a los hipócritas en general?</w:t>
      </w:r>
    </w:p>
    <w:p>
      <w:pPr/>
      <w:r>
        <w:rPr>
          <w:lang w:val="es_ES" w:bidi="es_ES"/>
        </w:rPr>
      </w:r>
      <w:r>
        <w:rPr>
          <w:lang w:val="es_ES" w:bidi="es_ES"/>
        </w:rPr>
        <w:t>Jesús dice que los hipócritas buscan honra cuando dan dinero en las sinagogas y en las calles. Las sinagogas eran edificios donde los judíos se reunían para orar, leer las Escrituras, enseñar y adorar. Solo había un templo, pero había sinagogas en cada comunidad. "Calles" significa lugares públicos en la ciudad.</w:t>
      </w:r>
    </w:p>
    <w:p>
      <w:pPr/>
      <w:r>
        <w:rPr>
          <w:lang w:val="es_ES" w:bidi="es_ES"/>
        </w:rPr>
      </w:r>
      <w:r>
        <w:rPr>
          <w:lang w:val="es_ES" w:bidi="es_ES"/>
        </w:rPr>
        <w:t>Deténganse y busquen una imagen de una s</w:t>
      </w:r>
      <w:r>
        <w:rPr>
          <w:lang w:val="es_ES" w:bidi="es_ES"/>
        </w:rPr>
        <w:t>inagoga.</w:t>
      </w:r>
    </w:p>
    <w:p>
      <w:pPr/>
      <w:r>
        <w:rPr>
          <w:lang w:val="es_ES" w:bidi="es_ES"/>
        </w:rPr>
      </w:r>
      <w:r>
        <w:rPr>
          <w:lang w:val="es_ES" w:bidi="es_ES"/>
        </w:rPr>
        <w:t>Entonces, Jesús dice: "Les digo la verdad" para enfatizar lo que él dirá a continuación. Jesús dice esto cuando quiere que sus discípulos escuchen de cerca porque la siguiente enseñanza es muy importante. Jesús les dice que la gente alaba y honra a los hipócritas, pero esa será la única recompensa de los hipócritas. Dios no recompensará a los hipócritas por dar a los pobres en público.</w:t>
      </w:r>
    </w:p>
    <w:p>
      <w:pPr/>
      <w:r>
        <w:rPr>
          <w:lang w:val="es_ES" w:bidi="es_ES"/>
        </w:rPr>
      </w:r>
      <w:r>
        <w:rPr>
          <w:lang w:val="es_ES" w:bidi="es_ES"/>
        </w:rPr>
        <w:t>Jesús les dice a sus discípulos una nueva manera de dar dinero a los pobres. Él dice que los discípulos no deben dejar que su mano izquierda sepa lo que su mano derecha está haciendo. Jesús no quiere decir que una mano literalmente no sepa lo que la otra está haciendo. Este es un lenguaje especial para mostrar que el dar debe ser en secreto, o sin que la gente lo vea. Jesús quiere decir que debe ser secreto, para que ni siquiera tus amigos más cercanos sepan que diste dinero a los pobres. Jesús dice que cuando sus discípulos den de esta manera secreta, su Padre Dios los recompensará. Dios ve todas las cosas buenas y malas que la gente hace en secreto, y Dios recompensará a los discípulos por hacer cosas buenas.</w:t>
      </w:r>
    </w:p>
    <w:p>
      <w:pPr/>
      <w:r>
        <w:rPr>
          <w:lang w:val="es_ES" w:bidi="es_ES"/>
        </w:rPr>
      </w:r>
      <w:r>
        <w:rPr>
          <w:lang w:val="es_ES" w:bidi="es_ES"/>
        </w:rPr>
        <w:t>A continuación, Jesús enseña sobre cómo sus discípulos deben orar. "Orar" significa hablar con Dios. Jesús no quiere que sus discípulos oren de una manera que otras personas los vean y los honren. Jesús dice que los discípulos no deben ser como los hipócritas que oran en las sinagogas y en las esquinas de las calles. Nuevamente, los hipócritas son personas que actúan como si quisieran agradar a Dios, pero solo quieren que la gente los vea orando públicamente en la sinagoga, el lugar de adoración, o en las esquinas de las calles, los lugares públicos donde las calles se cruzan.</w:t>
      </w:r>
    </w:p>
    <w:p>
      <w:pPr/>
      <w:r>
        <w:rPr>
          <w:lang w:val="es_ES" w:bidi="es_ES"/>
        </w:rPr>
      </w:r>
      <w:r>
        <w:rPr>
          <w:lang w:val="es_ES" w:bidi="es_ES"/>
        </w:rPr>
        <w:t>Jesús nuevamente dice: "Les digo la verdad" para enfatizar su siguiente declaración. Jesús dice que estos hipócritas que oran públicamente para que otros puedan verlos ya han recibido toda la recompensa que alguna vez obtendrán. Dios no recompensará a los hipócritas por orar públicamente para llamar la atención. Jesús no quiere decir que cualquier oración pública esté mal. Jesús quiere decir que está mal que la gente ore para que otros la noten.</w:t>
      </w:r>
    </w:p>
    <w:p>
      <w:pPr/>
      <w:r>
        <w:rPr>
          <w:lang w:val="es_ES" w:bidi="es_ES"/>
        </w:rPr>
      </w:r>
      <w:r>
        <w:rPr>
          <w:lang w:val="es_ES" w:bidi="es_ES"/>
        </w:rPr>
        <w:t>Deténganse y hablen con su equipo de traducción sobre la oración en su cultura. ¿Cómo oran ustedes? ¿Cómo oran comúnmente los demás? Describan la oración tanto pública como privada en su cultura.</w:t>
      </w:r>
    </w:p>
    <w:p>
      <w:pPr/>
      <w:r>
        <w:rPr>
          <w:lang w:val="es_ES" w:bidi="es_ES"/>
        </w:rPr>
      </w:r>
      <w:r>
        <w:rPr>
          <w:lang w:val="es_ES" w:bidi="es_ES"/>
        </w:rPr>
        <w:t>Jesús enseña a sus discípulos una nueva manera de orar. Les dice que entren en su habitación interior de la casa y cierren la puerta. En el tiempo de Jesús, esta habitación era probablemente un pequeño almacén que podía cerrarse con llave. Posiblemente era la única habitación que podía cerrarse con llave. Jesús dice que Dios, su Padre, ve lo que hacen en secreto, lo que también significa que solo Dios verá al discípulo en una habitación cerrada y secreta.</w:t>
      </w:r>
    </w:p>
    <w:p>
      <w:pPr/>
      <w:r>
        <w:rPr>
          <w:lang w:val="es_ES" w:bidi="es_ES"/>
        </w:rPr>
      </w:r>
      <w:r>
        <w:rPr>
          <w:lang w:val="es_ES" w:bidi="es_ES"/>
        </w:rPr>
        <w:t>Jesús les dijo a los discípulos que no dijeran muchas palabras sin sentido ni repitieran las mismas palabras una y otra vez como los gentiles. Los gentiles eran los paganos que no adoraban ni conocían a Dios. Los gentiles pensaban que sus dioses los escucharían y responderían a sus oraciones si decían oraciones largas.</w:t>
      </w:r>
    </w:p>
    <w:p>
      <w:pPr/>
      <w:r>
        <w:rPr>
          <w:lang w:val="es_ES" w:bidi="es_ES"/>
        </w:rPr>
      </w:r>
      <w:r>
        <w:rPr>
          <w:lang w:val="es_ES" w:bidi="es_ES"/>
        </w:rPr>
        <w:t>Jesús no quería que sus discípulos fueran como los gentiles en sus oraciones. Jesús recordó a los discípulos que su Padre Dios ya sabe lo que necesitan antes de que se lo pidan.</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enseña a sus discípulos sobre dar dinero a los pobres o necesitados.</w:t>
      </w:r>
    </w:p>
    <w:p>
      <w:pPr/>
      <w:r>
        <w:rPr>
          <w:lang w:val="es_ES" w:bidi="es_ES"/>
        </w:rPr>
      </w:r>
      <w:r>
        <w:rPr>
          <w:b/>
          <w:lang w:val="es_ES" w:bidi="es_ES"/>
        </w:rPr>
        <w:t>Segunda escena:</w:t>
      </w:r>
      <w:r>
        <w:rPr>
          <w:lang w:val="es_ES" w:bidi="es_ES"/>
        </w:rPr>
        <w:t xml:space="preserve"> Jesús enseña a los discípulos cómo orar a Dios.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Gente pobre</w:t>
      </w:r>
    </w:p>
    <w:p>
      <w:pPr>
        <w:pStyle w:val="ListBullet"/>
        <w:spacing w:line="240" w:lineRule="auto"/>
        <w:ind w:left="720"/>
      </w:pPr>
      <w:r>
        <w:rPr>
          <w:lang w:val="es_ES" w:bidi="es_ES"/>
        </w:rPr>
      </w:r>
      <w:r>
        <w:rPr>
          <w:lang w:val="es_ES" w:bidi="es_ES"/>
        </w:rPr>
        <w:t>Hipócritas</w:t>
      </w:r>
    </w:p>
    <w:p>
      <w:pPr>
        <w:pStyle w:val="ListBullet"/>
        <w:spacing w:line="240" w:lineRule="auto"/>
        <w:ind w:left="720"/>
      </w:pPr>
      <w:r>
        <w:rPr>
          <w:lang w:val="es_ES" w:bidi="es_ES"/>
        </w:rPr>
      </w:r>
      <w:r>
        <w:rPr>
          <w:lang w:val="es_ES" w:bidi="es_ES"/>
        </w:rPr>
        <w:t>Otras personas observando</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Gentiles/paganos</w:t>
      </w:r>
    </w:p>
    <w:p>
      <w:pPr/>
      <w:r>
        <w:rPr>
          <w:lang w:val="es_ES" w:bidi="es_ES"/>
        </w:rPr>
      </w:r>
      <w:r>
        <w:rPr>
          <w:lang w:val="es_ES" w:bidi="es_ES"/>
        </w:rPr>
        <w:t>En esta sesión, pidan al grupo que elaboren un guion gráfico, dibujen o usen algún tipo de objeto manipulativo (objetos que pueden mover, como rocas, palos o juguetes para niños) para visualizar la historia y la acción en ella.</w:t>
      </w:r>
    </w:p>
    <w:p>
      <w:pPr/>
      <w:r>
        <w:rPr>
          <w:lang w:val="es_ES" w:bidi="es_ES"/>
        </w:rPr>
      </w:r>
      <w:r>
        <w:rPr>
          <w:lang w:val="es_ES" w:bidi="es_ES"/>
        </w:rPr>
        <w:t>Es importante recordar que Jesús todavía está enseñando a sus discípulos en la ladera de la montaña. Él les enseñó cómo ser más justos que los fariseos y los maestros de la ley. Ahora él está comenzando una nueva sección de enseñanza que advierte a los discípulos que no deben hacer sus obras justas para que otras personas las vean. Jesús muestra a los discípulos que a Dios le importa la motivación que tienen al hacer buenas obras.</w:t>
      </w:r>
    </w:p>
    <w:p>
      <w:pPr/>
      <w:r>
        <w:rPr>
          <w:lang w:val="es_ES" w:bidi="es_ES"/>
        </w:rPr>
      </w:r>
      <w:r>
        <w:rPr>
          <w:lang w:val="es_ES" w:bidi="es_ES"/>
        </w:rPr>
        <w:t>En la primera escena, es importante recordar que, cuando Jesús comienza esta nueva enseñanza, primero da una declaración resumida sobre todos los diferentes tipos de obras justas. Él les dice a los discípulos que no hagan sus obras justas frente a otras personas. Los discípulos deben hacer sus buenas obras solo para Dios.</w:t>
      </w:r>
    </w:p>
    <w:p>
      <w:pPr/>
      <w:r>
        <w:rPr>
          <w:lang w:val="es_ES" w:bidi="es_ES"/>
        </w:rPr>
      </w:r>
      <w:r>
        <w:rPr>
          <w:lang w:val="es_ES" w:bidi="es_ES"/>
        </w:rPr>
        <w:t>La siguiente enseñanza tiene tres secciones. Las secciones son sobre dar a los pobres, orar a Dios y ayunar. La enseñanza sobre el ayuno estará en la siguiente sección. Jesús usa el mismo formato para cada una de las tres secciones. Cada sección muestra otra manera en que los discípulos deben hacer sus buenas obras solo para Dios y no para recibir el elogio de otra gente.</w:t>
      </w:r>
    </w:p>
    <w:p>
      <w:pPr/>
      <w:r>
        <w:rPr>
          <w:lang w:val="es_ES" w:bidi="es_ES"/>
        </w:rPr>
      </w:r>
      <w:r>
        <w:rPr>
          <w:lang w:val="es_ES" w:bidi="es_ES"/>
        </w:rPr>
        <w:t>Primero, Jesús les dice a los discípulos que tengan cuidado de no ser como los hipócritas. Jesús no quiere que los discípulos llamen la atención sobre sí mismos cuando dan dinero a la gente pobre. Piensen en cómo pueden mostrar a alguien tocando una trompeta o llamando la atención sobre sí mismo de alguna otra manera. Jesús enfatiza que los hipócritas obtienen toda su recompensa de otra gente, y Dios no recompensará a los hipócritas por llamar la atención sobre su propia generosidad.</w:t>
      </w:r>
    </w:p>
    <w:p>
      <w:pPr/>
      <w:r>
        <w:rPr>
          <w:lang w:val="es_ES" w:bidi="es_ES"/>
        </w:rPr>
      </w:r>
      <w:r>
        <w:rPr>
          <w:lang w:val="es_ES" w:bidi="es_ES"/>
        </w:rPr>
        <w:t>Entonces, Jesús les dice la manera correcta de dar dinero a la gente pobre. Jesús dice que lo que den debe ser en secreto y que nadie más debe saberlo. Jesús les dice a los discípulos que Dios sabe lo que sucede en secreto, y Dios recompensará a los discípulos por dar dinero a la gente pobre en secreto.</w:t>
      </w:r>
    </w:p>
    <w:p>
      <w:pPr/>
      <w:r>
        <w:rPr>
          <w:lang w:val="es_ES" w:bidi="es_ES"/>
        </w:rPr>
      </w:r>
      <w:r>
        <w:rPr>
          <w:lang w:val="es_ES" w:bidi="es_ES"/>
        </w:rPr>
        <w:t>En la segunda escena, Jesús sigue el mismo formato que en la primera escena. Primero, Jesús les dice nuevamente a los discípulos que no sean como los hipócritas. Jesús no quiere que los discípulos oren en público frente a la gente para que otros los vean. Piensen en cómo pueden mostrar a alguien orando para llamar la atención sobre sí mismo. Jesús nuevamente enfatiza que los hipócritas obtienen toda la recompensa que alguna vez recibirán de otra gente. Los hipócritas no obtendrán ninguna recompensa de Dios por orar para llamar la atención sobre sus buenas obras.</w:t>
      </w:r>
    </w:p>
    <w:p>
      <w:pPr/>
      <w:r>
        <w:rPr>
          <w:lang w:val="es_ES" w:bidi="es_ES"/>
        </w:rPr>
      </w:r>
      <w:r>
        <w:rPr>
          <w:lang w:val="es_ES" w:bidi="es_ES"/>
        </w:rPr>
        <w:t>A continuación, Jesús les dice a los discípulos la manera correcta de orar a Dios. Jesús dice que los discípulos deben orar en privado en una habitación cerrada para que ninguna otra gente pueda verlos orando a Dios. Nuevamente, Jesús dice que Dios sabe lo que sucede en secreto. Dios recompensará a los discípulos por orar a Dios en secreto.</w:t>
      </w:r>
    </w:p>
    <w:p>
      <w:pPr/>
      <w:r>
        <w:rPr>
          <w:lang w:val="es_ES" w:bidi="es_ES"/>
        </w:rPr>
      </w:r>
      <w:r>
        <w:rPr>
          <w:lang w:val="es_ES" w:bidi="es_ES"/>
        </w:rPr>
        <w:t>Es importante saber que la última parte de la segunda escena es una instrucción adicional sobre cómo orar a Dios. Primero, Jesús explica más sobre la manera incorrecta de orar. Jesús les dice a los discípulos que no oren como los gentiles. Jesús les está recordando a los discípulos que no deben repetir las palabras una y otra vez y orar durante mucho tiempo sin pensar en lo que están diciendo.</w:t>
      </w:r>
    </w:p>
    <w:p>
      <w:pPr/>
      <w:r>
        <w:rPr>
          <w:lang w:val="es_ES" w:bidi="es_ES"/>
        </w:rPr>
      </w:r>
      <w:r>
        <w:rPr>
          <w:lang w:val="es_ES" w:bidi="es_ES"/>
        </w:rPr>
        <w:t>Jesús termina esta sección final recordando a los discípulos que Dios ya sabe lo que los discípulos están orando. Dios ya conoce sus necesidades antes de que los discípulos le pidan algo. Recuerden que a Jesús le importa la motivación al orar. Jesús quiere que los discípulos oren a Dios sin llamar la atención sobre sí mismos ni orar como oran los gentiles.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Gente pobre</w:t>
      </w:r>
    </w:p>
    <w:p>
      <w:pPr>
        <w:pStyle w:val="ListBullet"/>
        <w:spacing w:line="240" w:lineRule="auto"/>
        <w:ind w:left="720"/>
      </w:pPr>
      <w:r>
        <w:rPr>
          <w:lang w:val="es_ES" w:bidi="es_ES"/>
        </w:rPr>
      </w:r>
      <w:r>
        <w:rPr>
          <w:lang w:val="es_ES" w:bidi="es_ES"/>
        </w:rPr>
        <w:t>Hipócritas</w:t>
      </w:r>
    </w:p>
    <w:p>
      <w:pPr>
        <w:pStyle w:val="ListBullet"/>
        <w:spacing w:line="240" w:lineRule="auto"/>
        <w:ind w:left="720"/>
      </w:pPr>
      <w:r>
        <w:rPr>
          <w:lang w:val="es_ES" w:bidi="es_ES"/>
        </w:rPr>
      </w:r>
      <w:r>
        <w:rPr>
          <w:lang w:val="es_ES" w:bidi="es_ES"/>
        </w:rPr>
        <w:t>Otras personas observando</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Gentiles/paganos</w:t>
      </w:r>
    </w:p>
    <w:p>
      <w:pPr/>
      <w:r>
        <w:rPr>
          <w:lang w:val="es_ES" w:bidi="es_ES"/>
        </w:rPr>
      </w:r>
      <w:r>
        <w:rPr>
          <w:lang w:val="es_ES" w:bidi="es_ES"/>
        </w:rPr>
        <w:t>Hagan que el equipo actúe la historia dos veces. El equipo debe actuar en el idioma al que están traduciendo. La primera vez, hagan que el equipo actúe la historia sin interrupciones. La segunda vez que el equipo actúe la historia, deténganlos en diferentes puntos de la historia.</w:t>
      </w:r>
    </w:p>
    <w:p>
      <w:pPr/>
      <w:r>
        <w:rPr>
          <w:lang w:val="es_ES" w:bidi="es_ES"/>
        </w:rPr>
      </w:r>
      <w:r>
        <w:rPr>
          <w:lang w:val="es_ES" w:bidi="es_ES"/>
        </w:rPr>
        <w:t>Mientras el equipo actúe la historia por primera vez, presten atención al diálogo,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La segunda vez que actúen esta historia, deténganlos en ciertos puntos.</w:t>
      </w:r>
    </w:p>
    <w:p>
      <w:pPr/>
      <w:r>
        <w:rPr>
          <w:lang w:val="es_ES" w:bidi="es_ES"/>
        </w:rPr>
      </w:r>
      <w:r>
        <w:rPr>
          <w:lang w:val="es_ES" w:bidi="es_ES"/>
        </w:rPr>
        <w:t>En la primera escena, Jesús se sienta y enseña a sus discípulos. Los discípulos están sentados cerca de él. Jesús les dice a sus discípulos que deben tener cuidado de no hacer sus buenas obras frente a otra gente para que otros puedan verlas. Jesús dice que no hay recompensa de Dios si los discípulos solo quieren llamar la atención de otra gente por hacer buenas obras.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les dice a los discípulos que cuando den dinero a la gente pobre, no llamen la atención sobre sí mismos como lo hacen los hipócritas. Los hipócritas hacen sonar trompetas y anuncian su ofrenda en la sinagoga y en las calles públicas. Jesús dice que la gente ve a los hipócritas y los honra por dar dinero, y esa es la única recompensa que ellos obtendrán. Dios no recompensará a los hipócritas por dar dinero para que otros puedan alabarlos.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hipócritas: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enseña a los discípulos cómo deben dar dinero a los pobres. Jesús dice que debe ser un secreto. Su mano derecha no debe saber lo que está haciendo su mano izquierda. Ni siquiera sus amigos más cercanos deben saber que dan dinero a los pobres. Jesús dice que Dios recompensará a los discípulos por ser generosos en secreto.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la gente pobre: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En la segunda escena, Jesús enseña a los discípulos sobre cómo orar a Dios. Jesús comienza con la manera incorrecta de orar a Dios. Jesús no quiere que los discípulos oren como los hipócritas. Los hipócritas llaman la atención sobre sus oraciones orando frente a los demás. Nuevamente, Jesús dice que la alabanza de otra gente es la única recompensa que obtendrán los hipócritas. Dios no recompensará a los hipócritas por orar a Dios solo para que otras personas los vean orar.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la gente que observa: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Entonces, Jesús enseña a los discípulos la manera correcta de orar a Dios. Jesús dice que la oración debe ser privada y en secreto. Jesús dice que los discípulos deben orar solos a Dios y no frente a otra gente. Dios puede ver lo que la gente hace en secreto, y Dios recompensará a los discípulos por orar en secreto.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Finalmente, Jesús dice que los discípulos no deben decir las mismas palabras una y otra vez cuando oran. Jesús no quiere que los discípulos oren con palabras sin sentido como oran los gentiles.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gentiles, "¿Cómo se sienten?" Es posible que escuchen cosas como:.</w:t>
      </w:r>
    </w:p>
    <w:p>
      <w:pPr/>
      <w:r>
        <w:rPr>
          <w:lang w:val="es_ES" w:bidi="es_ES"/>
        </w:rPr>
      </w:r>
      <w:r>
        <w:rPr>
          <w:lang w:val="es_ES" w:bidi="es_ES"/>
        </w:rPr>
        <w:t>Jesús dice que Dios, su Padre, ya sabe lo que los discípulos van a orar antes de decirlo.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Dios, "¿Cómo te sientes?"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les dice a los discípulos que no deben hacer sus obras de justicia frente a otra gente. Las obras de </w:t>
      </w:r>
      <w:r>
        <w:rPr>
          <w:b/>
          <w:lang w:val="es_ES" w:bidi="es_ES"/>
        </w:rPr>
        <w:t>justicia</w:t>
      </w:r>
      <w:r>
        <w:rPr>
          <w:lang w:val="es_ES" w:bidi="es_ES"/>
        </w:rPr>
        <w:t xml:space="preserve"> son obras buenas y correctas que Jesús quiere que sus discípulos hagan. En esta historia, Jesús da dos ejemplos comunes de buenas obras: dar dinero a los pobres y orar a Dios. Esto debe traducirse de la misma manera que en los pasajes anteriores. Vean el Glosario Principal para obtener una definición más completa de la palabra </w:t>
      </w:r>
      <w:r>
        <w:rPr>
          <w:lang w:val="es_ES" w:bidi="es_ES"/>
        </w:rPr>
        <w:t>justicia</w:t>
      </w:r>
      <w:r>
        <w:rPr>
          <w:lang w:val="es_ES" w:bidi="es_ES"/>
        </w:rPr>
        <w:t>.</w:t>
      </w:r>
    </w:p>
    <w:p>
      <w:pPr/>
      <w:r>
        <w:rPr>
          <w:lang w:val="es_ES" w:bidi="es_ES"/>
        </w:rPr>
      </w:r>
      <w:r>
        <w:rPr>
          <w:lang w:val="es_ES" w:bidi="es_ES"/>
        </w:rPr>
        <w:t xml:space="preserve">Jesús dice que Dios no recompensará a las personas por hacer buenas obras frente a otra gente. Esta </w:t>
      </w:r>
      <w:r>
        <w:rPr>
          <w:b/>
          <w:lang w:val="es_ES" w:bidi="es_ES"/>
        </w:rPr>
        <w:t>recompensa</w:t>
      </w:r>
      <w:r>
        <w:rPr>
          <w:lang w:val="es_ES" w:bidi="es_ES"/>
        </w:rPr>
        <w:t xml:space="preserve"> es un regalo especial de Dios que él da a su pueblo en el cielo.</w:t>
      </w:r>
    </w:p>
    <w:p>
      <w:pPr/>
      <w:r>
        <w:rPr>
          <w:lang w:val="es_ES" w:bidi="es_ES"/>
        </w:rPr>
      </w:r>
      <w:r>
        <w:rPr>
          <w:lang w:val="es_ES" w:bidi="es_ES"/>
        </w:rPr>
        <w:t xml:space="preserve">Jesús llama a Dios su </w:t>
      </w:r>
      <w:r>
        <w:rPr>
          <w:b/>
          <w:lang w:val="es_ES" w:bidi="es_ES"/>
        </w:rPr>
        <w:t>Padre</w:t>
      </w:r>
      <w:r>
        <w:rPr>
          <w:lang w:val="es_ES" w:bidi="es_ES"/>
        </w:rPr>
        <w:t xml:space="preserve"> en el cielo, lo que significa que Dios creó a su pueblo y cuida de él como un padre cuida de sus hijos. Dios también es el Padre de Jesús, así que asegúrense de traducir "su Padre" para mostrar esto. </w:t>
      </w:r>
      <w:r>
        <w:rPr>
          <w:b/>
          <w:lang w:val="es_ES" w:bidi="es_ES"/>
        </w:rPr>
        <w:t>Cielo</w:t>
      </w:r>
      <w:r>
        <w:rPr>
          <w:lang w:val="es_ES" w:bidi="es_ES"/>
        </w:rPr>
        <w:t xml:space="preserve"> puede referirse al cielo (que vemos), o al lugar donde viven Dios y sus ángeles, dependiendo del contexto. En este contexto, cielo significa el lugar donde Dios vive. Traduzcan cielo de la misma manera que en los pasajes anteriores y vean el Glosario Principal para obtener una definición más completa de la palabra </w:t>
      </w:r>
      <w:r>
        <w:rPr>
          <w:lang w:val="es_ES" w:bidi="es_ES"/>
        </w:rPr>
        <w:t>cielo</w:t>
      </w:r>
      <w:r>
        <w:rPr>
          <w:lang w:val="es_ES" w:bidi="es_ES"/>
        </w:rPr>
        <w:t>.</w:t>
      </w:r>
    </w:p>
    <w:p>
      <w:pPr/>
      <w:r>
        <w:rPr>
          <w:lang w:val="es_ES" w:bidi="es_ES"/>
        </w:rPr>
      </w:r>
      <w:r>
        <w:rPr>
          <w:lang w:val="es_ES" w:bidi="es_ES"/>
        </w:rPr>
        <w:t xml:space="preserve">Jesús no quiere que sus discípulos hagan sonar una trompeta cuando den dinero a los pobres. Una </w:t>
      </w:r>
      <w:r>
        <w:rPr>
          <w:b/>
          <w:lang w:val="es_ES" w:bidi="es_ES"/>
        </w:rPr>
        <w:t>trompeta</w:t>
      </w:r>
      <w:r>
        <w:rPr>
          <w:lang w:val="es_ES" w:bidi="es_ES"/>
        </w:rPr>
        <w:t xml:space="preserve"> es un instrumento musical que la gente hace sonar para hacer música o anunciar algo. Las trompetas se pueden hacer de plata, bronce o cuerno de carnero. La gente soplaba la trompeta para hacer un ruido fuerte. Los judíos usaban trompetas en la batalla, para ceremonias religiosas como un ayuno público o los sacrificios del templo, y para anunciar a un nuevo rey. Es posible que los judíos hicieran sonar trompetas para anunciar grandes ofrendas de dinero a los pobres, pero Jesús también puede haber estado usando la trompeta como una figura retórica. Jesús no quería que sus discípulos llamaran la atención sobre sí mismos dando dinero a los pobres.</w:t>
      </w:r>
    </w:p>
    <w:p>
      <w:pPr/>
      <w:r>
        <w:rPr>
          <w:lang w:val="es_ES" w:bidi="es_ES"/>
        </w:rPr>
      </w:r>
      <w:r>
        <w:rPr>
          <w:lang w:val="es_ES" w:bidi="es_ES"/>
        </w:rPr>
        <w:t>Deténganse y busquen la imagen de una t</w:t>
      </w:r>
      <w:r>
        <w:rPr>
          <w:b/>
          <w:lang w:val="es_ES" w:bidi="es_ES"/>
        </w:rPr>
        <w:t xml:space="preserve">rompeta </w:t>
      </w:r>
      <w:r>
        <w:rPr>
          <w:lang w:val="es_ES" w:bidi="es_ES"/>
        </w:rPr>
        <w:t>nuevamente si es necesario.</w:t>
      </w:r>
    </w:p>
    <w:p>
      <w:pPr/>
      <w:r>
        <w:rPr>
          <w:lang w:val="es_ES" w:bidi="es_ES"/>
        </w:rPr>
      </w:r>
      <w:r>
        <w:rPr>
          <w:lang w:val="es_ES" w:bidi="es_ES"/>
        </w:rPr>
        <w:t xml:space="preserve">Jesús dijo que los </w:t>
      </w:r>
      <w:r>
        <w:rPr>
          <w:b/>
          <w:lang w:val="es_ES" w:bidi="es_ES"/>
        </w:rPr>
        <w:t>hipócritas</w:t>
      </w:r>
      <w:r>
        <w:rPr>
          <w:lang w:val="es_ES" w:bidi="es_ES"/>
        </w:rPr>
        <w:t xml:space="preserve"> anuncian sus ofrendas en público. La palabra hipócrita en el idioma original significa un actor de teatro que finge ser alguien que no es. En este contexto, un hipócrita significa alguien que se ve bien por fuera, pero por dentro no ama a Dios de verdad. Vean el Glosario Principal para obtener una definición más completa de la palabra </w:t>
      </w:r>
      <w:r>
        <w:rPr>
          <w:lang w:val="es_ES" w:bidi="es_ES"/>
        </w:rPr>
        <w:t>hipócrita</w:t>
      </w:r>
      <w:r>
        <w:rPr>
          <w:lang w:val="es_ES" w:bidi="es_ES"/>
        </w:rPr>
        <w:t>.</w:t>
      </w:r>
    </w:p>
    <w:p>
      <w:pPr/>
      <w:r>
        <w:rPr>
          <w:lang w:val="es_ES" w:bidi="es_ES"/>
        </w:rPr>
      </w:r>
      <w:r>
        <w:rPr>
          <w:lang w:val="es_ES" w:bidi="es_ES"/>
        </w:rPr>
        <w:t xml:space="preserve">Los hipócritas quieren que la gente los vea dar dinero en las sinagogas o en las calles. Las </w:t>
      </w:r>
      <w:r>
        <w:rPr>
          <w:b/>
          <w:lang w:val="es_ES" w:bidi="es_ES"/>
        </w:rPr>
        <w:t>sinagogas</w:t>
      </w:r>
      <w:r>
        <w:rPr>
          <w:lang w:val="es_ES" w:bidi="es_ES"/>
        </w:rPr>
        <w:t xml:space="preserve"> eran lugares de adoración judíos donde la gente de las aldeas podía reunirse en lugar de ir al templo principal de Jerusalén. Traduzcan sinagoga de la misma manera que en los pasajes anteriores. Vean el Glosario Principal para obtener una definición más completa de la palabra </w:t>
      </w:r>
      <w:r>
        <w:rPr>
          <w:lang w:val="es_ES" w:bidi="es_ES"/>
        </w:rPr>
        <w:t>sinagoga</w:t>
      </w:r>
      <w:r>
        <w:rPr>
          <w:lang w:val="es_ES" w:bidi="es_ES"/>
        </w:rPr>
        <w:t>.</w:t>
      </w:r>
    </w:p>
    <w:p>
      <w:pPr/>
      <w:r>
        <w:rPr>
          <w:lang w:val="es_ES" w:bidi="es_ES"/>
        </w:rPr>
      </w:r>
      <w:r>
        <w:rPr>
          <w:lang w:val="es_ES" w:bidi="es_ES"/>
        </w:rPr>
        <w:t>Deténganse y busquen la imagen de la s</w:t>
      </w:r>
      <w:r>
        <w:rPr>
          <w:lang w:val="es_ES" w:bidi="es_ES"/>
        </w:rPr>
        <w:t xml:space="preserve">inagoga </w:t>
      </w:r>
      <w:r>
        <w:rPr>
          <w:lang w:val="es_ES" w:bidi="es_ES"/>
        </w:rPr>
        <w:t>nuevamente si es necesario.</w:t>
      </w:r>
    </w:p>
    <w:p>
      <w:pPr/>
      <w:r>
        <w:rPr>
          <w:lang w:val="es_ES" w:bidi="es_ES"/>
        </w:rPr>
      </w:r>
      <w:r>
        <w:rPr>
          <w:lang w:val="es_ES" w:bidi="es_ES"/>
        </w:rPr>
        <w:t>Jesús dice "En verdad les digo" para enfatizar la siguiente enseñanza sobre cómo los discípulos deben dar a los pobres. Jesús dice que Dios recompensará a los discípulos por dar a los pobres en secreto.</w:t>
      </w:r>
    </w:p>
    <w:p>
      <w:pPr/>
      <w:r>
        <w:rPr>
          <w:lang w:val="es_ES" w:bidi="es_ES"/>
        </w:rPr>
      </w:r>
      <w:r>
        <w:rPr>
          <w:lang w:val="es_ES" w:bidi="es_ES"/>
        </w:rPr>
        <w:t>Deténganse y hablen con su equipo de traducción sobre cómo enfatizan algo en su idioma. ¿Qué palabras usan cuando están a punto de decir algo muy importante?</w:t>
      </w:r>
    </w:p>
    <w:p>
      <w:pPr/>
      <w:r>
        <w:rPr>
          <w:lang w:val="es_ES" w:bidi="es_ES"/>
        </w:rPr>
      </w:r>
      <w:r>
        <w:rPr>
          <w:lang w:val="es_ES" w:bidi="es_ES"/>
        </w:rPr>
        <w:t xml:space="preserve">Jesús también enseña a sus discípulos cómo orar. Orar significa hablar con Dios. Traduzcan </w:t>
      </w:r>
      <w:r>
        <w:rPr>
          <w:b/>
          <w:lang w:val="es_ES" w:bidi="es_ES"/>
        </w:rPr>
        <w:t>oración</w:t>
      </w:r>
      <w:r>
        <w:rPr>
          <w:lang w:val="es_ES" w:bidi="es_ES"/>
        </w:rPr>
        <w:t xml:space="preserve"> de la misma manera que en los pasajes anteriores, y vean el Glosario Principal para obtener una definición más completa de la palabra </w:t>
      </w:r>
      <w:r>
        <w:rPr>
          <w:lang w:val="es_ES" w:bidi="es_ES"/>
        </w:rPr>
        <w:t>oración</w:t>
      </w:r>
      <w:r>
        <w:rPr>
          <w:lang w:val="es_ES" w:bidi="es_ES"/>
        </w:rPr>
        <w:t>.</w:t>
      </w:r>
    </w:p>
    <w:p>
      <w:pPr/>
      <w:r>
        <w:rPr>
          <w:lang w:val="es_ES" w:bidi="es_ES"/>
        </w:rPr>
      </w:r>
      <w:r>
        <w:rPr>
          <w:lang w:val="es_ES" w:bidi="es_ES"/>
        </w:rPr>
        <w:t xml:space="preserve">Jesús no quiere que sus discípulos oren como los </w:t>
      </w:r>
      <w:r>
        <w:rPr>
          <w:b/>
          <w:lang w:val="es_ES" w:bidi="es_ES"/>
        </w:rPr>
        <w:t>gentiles</w:t>
      </w:r>
      <w:r>
        <w:rPr>
          <w:lang w:val="es_ES" w:bidi="es_ES"/>
        </w:rPr>
        <w:t xml:space="preserve"> paganos que no siguen a Dios. Los gentiles repetían las palabras una y otra vez en sus oraciones. Algunas personas creen que esto significa que los gentiles pronunciaban muchos nombres para sus dioses para asegurarse de decir los nombres correctos de Dios. Traduzcan Gentiles de la misma manera que en los pasajes anteriores y vean el Glosario Principal para obtener una definición más completa de la palabra </w:t>
      </w:r>
      <w:r>
        <w:rPr>
          <w:lang w:val="es_ES" w:bidi="es_ES"/>
        </w:rPr>
        <w:t>Gentiles</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6:9–18</w:t>
      </w:r>
      <w:r>
        <w:rPr>
          <w:lang w:val="es_ES" w:bidi="es_ES"/>
        </w:rPr>
      </w:r>
    </w:p>
    <w:p>
      <w:pPr>
        <w:pStyle w:val="Heading3"/>
      </w:pPr>
      <w:r>
        <w:rPr>
          <w:lang w:val="es_ES" w:bidi="es_ES"/>
        </w:rPr>
        <w:t>Escuchar con el corazón</w:t>
      </w:r>
    </w:p>
    <w:p>
      <w:pPr/>
      <w:r>
        <w:rPr>
          <w:lang w:val="es_ES" w:bidi="es_ES"/>
        </w:rPr>
      </w:r>
      <w:r>
        <w:rPr>
          <w:lang w:val="es_ES" w:bidi="es_ES"/>
        </w:rPr>
        <w:t>Escuchen Mateo 6:9–18 y guárdenlo en su corazón.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está sentado en una montaña, y está enseñando a sus discípulos, o seguidores cercanos. Una multitud de personas también está escuchando. Jesús enseñó a los discípulos sobre cómo deben ser más justos que los fariseos y los maestros de la ley. Jesús también les enseñó sobre dar dinero a los pobres y sobre la oración. Ahora, Jesús explica más sobre cómo orar y enseña sobre el ayuno.</w:t>
      </w:r>
    </w:p>
    <w:p>
      <w:pPr/>
      <w:r>
        <w:rPr>
          <w:lang w:val="es_ES" w:bidi="es_ES"/>
        </w:rPr>
      </w:r>
      <w:r>
        <w:rPr>
          <w:lang w:val="es_ES" w:bidi="es_ES"/>
        </w:rPr>
        <w:t>Jesús comienza esta sección orando a Dios. Durante el tiempo de Jesús, los judíos comúnmente usaban formas establecidas de oraciones, y las personas podían orar esta oración exacta de la misma manera que Jesús la oró. Los discípulos también podían usar esta siguiente oración como una guía para cómo orar sus propias oraciones.</w:t>
      </w:r>
    </w:p>
    <w:p>
      <w:pPr/>
      <w:r>
        <w:rPr>
          <w:lang w:val="es_ES" w:bidi="es_ES"/>
        </w:rPr>
      </w:r>
      <w:r>
        <w:rPr>
          <w:lang w:val="es_ES" w:bidi="es_ES"/>
        </w:rPr>
        <w:t>Jesús no quiere que oren como los gentiles, que dicen palabras largas y sin sentido. Él les muestra que pueden orar a Dios con palabras simples. La oración comienza con Jesús diciendo "Padre nuestro en el cielo". Jesús está orando a Dios que vive en el cielo. Jesús está mostrando que podemos hablar con Dios como le hablamos a un padre.</w:t>
      </w:r>
    </w:p>
    <w:p>
      <w:pPr/>
      <w:r>
        <w:rPr>
          <w:lang w:val="es_ES" w:bidi="es_ES"/>
        </w:rPr>
      </w:r>
      <w:r>
        <w:rPr>
          <w:lang w:val="es_ES" w:bidi="es_ES"/>
        </w:rPr>
        <w:t>En la primera parte de la oración, Jesús se enfoca en Dios mismo. Jesús ora para que las personas honren o respeten el santo nombre de Dios. En la cultura judía, el nombre de una persona representaba a la persona. A menudo, los judíos no querían decir el nombre de Dios para mostrar respeto a Dios. En cambio, dijeron "el nombre de Dios". "Honrar el santo nombre de Dios" significa honrar a Dios mismo. Dios muestra a las personas que es santo, o perfecto y digno de adoración. Jesús está orando para que las personas también reconozcan a Dios como santo, y que las personas honren a Dios.</w:t>
      </w:r>
    </w:p>
    <w:p>
      <w:pPr/>
      <w:r>
        <w:rPr>
          <w:lang w:val="es_ES" w:bidi="es_ES"/>
        </w:rPr>
      </w:r>
      <w:r>
        <w:rPr>
          <w:lang w:val="es_ES" w:bidi="es_ES"/>
        </w:rPr>
        <w:t>Deténganse y conversen como equipo de traducción sobre cómo las personas honran a otros en su cultura. ¿Cómo hablan de una persona honrada en su cultura? ¿Qué palabras especiales usan para personas honradas? ¿Dicen sus nombres? Piensen en una situación cuando alguien queque conocen fue honrado.</w:t>
      </w:r>
    </w:p>
    <w:p>
      <w:pPr/>
      <w:r>
        <w:rPr>
          <w:lang w:val="es_ES" w:bidi="es_ES"/>
        </w:rPr>
      </w:r>
      <w:r>
        <w:rPr>
          <w:lang w:val="es_ES" w:bidi="es_ES"/>
        </w:rPr>
        <w:t>A continuación, Jesús ora para que el reino de Dios venga. Jesús está orando para que Dios establezca su gobierno sobre todas las personas. Jesús ora para que Dios gobierne y que las personas hagan la voluntad de Dios, o lo obedezcan en la tierra de la misma manera que Dios gobierna en el cielo y aquellos que viven en el cielo hacen la voluntad de Dios.</w:t>
      </w:r>
    </w:p>
    <w:p>
      <w:pPr/>
      <w:r>
        <w:rPr>
          <w:lang w:val="es_ES" w:bidi="es_ES"/>
        </w:rPr>
      </w:r>
      <w:r>
        <w:rPr>
          <w:lang w:val="es_ES" w:bidi="es_ES"/>
        </w:rPr>
        <w:t>Jesús también le pide a Dios que nos dé el "pan de cada día" que necesitamos. El pan era el alimento básico común en el tiempo de Jesús. Jesús está pidiendo por el alimento que necesitamos para un día. Los judíos que Jesús estaba enseñando estaban familiarizados con la manera en que Dios proporcionaba a su pueblo en el Antiguo Testamento.</w:t>
      </w:r>
    </w:p>
    <w:p>
      <w:pPr/>
      <w:r>
        <w:rPr>
          <w:lang w:val="es_ES" w:bidi="es_ES"/>
        </w:rPr>
      </w:r>
      <w:r>
        <w:rPr>
          <w:lang w:val="es_ES" w:bidi="es_ES"/>
        </w:rPr>
        <w:t>A continuación, Jesús ora pidiendo perdón por nuestras deudas, o pecados. "Perdón" en este contexto significa que Dios no nos castiga cuando hacemos algo malo o tenemos una deuda o pecado contra alguien. Jesús usa la palabra imagen deuda, o deber algo a alguien, como una manera de describir el pecado o desobedecer a Dios. Merecemos el castigo, pero Dios elige tratarnos como si nunca hubiéramos hecho nada malo. Jesús dice que de la misma manera que Dios nos perdona nuestras deudas, también perdonamos a otras personas que pecan o nos hacen cosas malas. Perdonamos a la persona que pecó, pero no podemos cancelar una deuda. La relación es la parte más importante del perdón.</w:t>
      </w:r>
    </w:p>
    <w:p>
      <w:pPr/>
      <w:r>
        <w:rPr>
          <w:lang w:val="es_ES" w:bidi="es_ES"/>
        </w:rPr>
      </w:r>
      <w:r>
        <w:rPr>
          <w:lang w:val="es_ES" w:bidi="es_ES"/>
        </w:rPr>
        <w:t>Entonces, Jesús ora para que Dios nos mantenga lejos de la tentación. Jesús no quiere decir que Dios nos tienta para hacer cosas incorrectas. Jesús está pidiendo a Dios que nos proteja de situaciones en las que alguien o algo nos hará pecar. Jesús le pide a Dios que nos libre del mal en lugar de dejarnos ceder a la tentación. Algunas personas piensan que esto significa que Jesús le está pidiendo a Dios que nos rescate o nos proteja del maligno, el diablo, porque el diablo es el que nos tienta a pecar. Otras personas piensan que Jesús está pidiendo a Dios que nos proteja del mal en general. Después de esta parte, algunas personas piensan que Jesús también dijo "porque tuyo es el reino, el poder y la gloria para siempre. Amén". Estas palabras adicionales no son parte de este pasaje de las Escrituras, pero muchas iglesias dicen esta doxología, o oración final, al final de la oración de Jesús. Era común durante el tiempo de Jesús que las oraciones judías terminaran de esta manera.</w:t>
      </w:r>
    </w:p>
    <w:p>
      <w:pPr/>
      <w:r>
        <w:rPr>
          <w:lang w:val="es_ES" w:bidi="es_ES"/>
        </w:rPr>
      </w:r>
      <w:r>
        <w:rPr>
          <w:lang w:val="es_ES" w:bidi="es_ES"/>
        </w:rPr>
        <w:t>A continuación, Jesús explica más sobre el perdón. La misión de Jesús en la tierra era traer perdón a las personas a través de su muerte en la cruz y resurrección. Si las personas aceptan esto y lo siguen, entonces deben actuar de la misma manera que él actuó hacia ellas. Por lo tanto, él espera que sus discípulos perdonen a otros.</w:t>
      </w:r>
    </w:p>
    <w:p>
      <w:pPr/>
      <w:r>
        <w:rPr>
          <w:lang w:val="es_ES" w:bidi="es_ES"/>
        </w:rPr>
      </w:r>
      <w:r>
        <w:rPr>
          <w:lang w:val="es_ES" w:bidi="es_ES"/>
        </w:rPr>
        <w:t>Entonces, Jesús enseña sobre el ayuno. Jesús terminó de hablar sobre dar dinero a los pobres y sobre la oración, y ahora el ayuno es la tercera manera en que Jesús enseña sobre ser justo. Ayunar significa no comer comida y a veces también no beber agua durante un día o más para que una persona pueda honrar a Dios, orar a Dios o mostrar tristeza por sus pecados. Jesús asume que a veces sus discípulos elegirán ayunar por estas razones. Jesús enseña que cuando los discípulos ayunan, deben hacerlo de una manera para que otras personas no estén conscientes de su ayuno.</w:t>
      </w:r>
    </w:p>
    <w:p>
      <w:pPr/>
      <w:r>
        <w:rPr>
          <w:lang w:val="es_ES" w:bidi="es_ES"/>
        </w:rPr>
      </w:r>
      <w:r>
        <w:rPr>
          <w:lang w:val="es_ES" w:bidi="es_ES"/>
        </w:rPr>
        <w:t>Deténganse y hablen sobre el ayuno en su cultura. ¿Cuáles son las prácticas comunes de ayuno? ¿Las personas dejan de comer comida y beber agua, o solo comida? ¿Las personas ayunan en ciertos días? ¿Es obvio en su cultura cuando alguien está ayunando? ¿Por qué las personas eligen ayunar?</w:t>
      </w:r>
    </w:p>
    <w:p>
      <w:pPr/>
      <w:r>
        <w:rPr>
          <w:lang w:val="es_ES" w:bidi="es_ES"/>
        </w:rPr>
      </w:r>
      <w:r>
        <w:rPr>
          <w:lang w:val="es_ES" w:bidi="es_ES"/>
        </w:rPr>
        <w:t>Jesús no quiere que los discípulos se vean tristes o dejen de lavarse el rostro o peinarse como lo hacen los hipócritas. Jesús habló de hipócritas antes cuando dijo que hipócritas solo quieren que otras personas los admiren por dar dinero a los pobres. Por fuera, los hipócritas se ponen tristes y fingen estar haciendo el bien cuando ayunan. En el interior, hipócritas solo se aceleran para que otras personas los vean y los admiren. Jesús dice, "Os digo la verdad" para enfatizar lo que dirá a continuación. Jesús dice esto cuando quiere que sus discípulos escuchen de cerca porque la siguiente enseñanza es muy importante. Jesús les dice que cuando las personas admiren a los hipócritas por ayunar, esa será la única recompensa de los hipócritas. Dios no recompensará a los hipócritas por ayunar para que otras personas los vean ayunando.</w:t>
      </w:r>
    </w:p>
    <w:p>
      <w:pPr/>
      <w:r>
        <w:rPr>
          <w:lang w:val="es_ES" w:bidi="es_ES"/>
        </w:rPr>
      </w:r>
      <w:r>
        <w:rPr>
          <w:lang w:val="es_ES" w:bidi="es_ES"/>
        </w:rPr>
        <w:t>Finalmente, Jesús enseña a los discípulos la manera correcta de ayunar. Jesús dice que cuando ustedes, los discípulos, ayunan, deben lavarse el rostro y peine, o ungir, su cabeza. Las personas ungían su cabeza para que se viera u huela bien. La idea aquí es que deben lavarse la cara y hacer que su cabello se vea bien como si todo fuera normal. Otras personas no deben ver que los discípulos están ayunando. Dios verá el ayuno que los discípulos hacen porque Dios ve todo. Dios ve a los discípulos ayunando de una manera secreta, y Dios recompensará a los discípulos por ayunar en secreto.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enseña a sus discípulos más sobre cómo orar a Dios.</w:t>
      </w:r>
    </w:p>
    <w:p>
      <w:pPr/>
      <w:r>
        <w:rPr>
          <w:lang w:val="es_ES" w:bidi="es_ES"/>
        </w:rPr>
      </w:r>
      <w:r>
        <w:rPr>
          <w:b/>
          <w:lang w:val="es_ES" w:bidi="es_ES"/>
        </w:rPr>
        <w:t>Segunda escena:</w:t>
      </w:r>
      <w:r>
        <w:rPr>
          <w:lang w:val="es_ES" w:bidi="es_ES"/>
        </w:rPr>
        <w:t xml:space="preserve"> Jesús enseña a los discípulos sobre cómo ayunar.</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Personas que hacen cosas malas a los discípulos</w:t>
      </w:r>
    </w:p>
    <w:p>
      <w:pPr>
        <w:pStyle w:val="ListBullet"/>
        <w:spacing w:line="240" w:lineRule="auto"/>
        <w:ind w:left="720"/>
      </w:pPr>
      <w:r>
        <w:rPr>
          <w:lang w:val="es_ES" w:bidi="es_ES"/>
        </w:rPr>
      </w:r>
      <w:r>
        <w:rPr>
          <w:lang w:val="es_ES" w:bidi="es_ES"/>
        </w:rPr>
        <w:t>Hipócritas</w:t>
      </w:r>
    </w:p>
    <w:p>
      <w:pPr>
        <w:pStyle w:val="ListBullet"/>
        <w:spacing w:line="240" w:lineRule="auto"/>
        <w:ind w:left="720"/>
      </w:pPr>
      <w:r>
        <w:rPr>
          <w:lang w:val="es_ES" w:bidi="es_ES"/>
        </w:rPr>
      </w:r>
      <w:r>
        <w:rPr>
          <w:lang w:val="es_ES" w:bidi="es_ES"/>
        </w:rPr>
        <w:t>Otras personas mirando a los hipócritas</w:t>
      </w:r>
    </w:p>
    <w:p>
      <w:pPr/>
      <w:r>
        <w:rPr>
          <w:lang w:val="es_ES" w:bidi="es_ES"/>
        </w:rPr>
      </w:r>
      <w:r>
        <w:rPr>
          <w:lang w:val="es_ES" w:bidi="es_ES"/>
        </w:rPr>
        <w:t>En esta sesión, pidan al grupo que elaboren un guion gráfico, dibujen o usen algún tipo de objeto manipulativo (objetos que pueden mover, como rocas, palos o juguetes para niños) para visualizar la historia y la acción en ella.</w:t>
      </w:r>
    </w:p>
    <w:p>
      <w:pPr/>
      <w:r>
        <w:rPr>
          <w:lang w:val="es_ES" w:bidi="es_ES"/>
        </w:rPr>
      </w:r>
      <w:r>
        <w:rPr>
          <w:lang w:val="es_ES" w:bidi="es_ES"/>
        </w:rPr>
        <w:t>Es importante recordar que Jesús todavía está enseñando a sus discípulos en la ladera de la montaña. Él les enseñó sobre cómo ser más justos que los fariseos y los maestros de la ley. Jesús enseñó sobre dar dinero a los pobres y sobre la oración, y ahora Jesús termina esta sección dando una oración de ejemplo y luego enseñando sobre el ayuno.</w:t>
      </w:r>
    </w:p>
    <w:p>
      <w:pPr/>
      <w:r>
        <w:rPr>
          <w:lang w:val="es_ES" w:bidi="es_ES"/>
        </w:rPr>
      </w:r>
      <w:r>
        <w:rPr>
          <w:lang w:val="es_ES" w:bidi="es_ES"/>
        </w:rPr>
        <w:t>En la primera escena, es importante recordar que esta es una continuación de la sección anterior sobre la oración. Jesús enseñó a los discípulos a no orar como hipócritas, y sobre cómo deben orar a Dios en secreto. Ahora Jesús da una oración de ejemplo de lo que los discípulos deben decir a Dios. Jesús comienza diciendo "Oren así". Esta oración de ejemplo se dice a todos los discípulos y a la multitud que escucha, pero los discípulos también pueden orar como esto por sí mismos. Piensen en cómo pueden mostrar a los discípulos orando esta oración a Dios juntos.</w:t>
      </w:r>
    </w:p>
    <w:p>
      <w:pPr/>
      <w:r>
        <w:rPr>
          <w:lang w:val="es_ES" w:bidi="es_ES"/>
        </w:rPr>
      </w:r>
      <w:r>
        <w:rPr>
          <w:lang w:val="es_ES" w:bidi="es_ES"/>
        </w:rPr>
        <w:t>Recuerden que Jesús sabe que Dios ya es santo, y está orando para que las personas reconozcan que Dios es santo. Además, recuerden que Jesús quiere que las personas oren para que Dios gobierne y que las personas hagan la voluntad de Dios en la tierra de la misma manera que en el cielo. Jesús ora para pedirle a Dios el pan de cada día, o el alimento necesario. Piensen en usar juguetes u otros objetos para mostrar el pan que las personas necesitan para ese día.</w:t>
      </w:r>
    </w:p>
    <w:p>
      <w:pPr/>
      <w:r>
        <w:rPr>
          <w:lang w:val="es_ES" w:bidi="es_ES"/>
        </w:rPr>
      </w:r>
      <w:r>
        <w:rPr>
          <w:lang w:val="es_ES" w:bidi="es_ES"/>
        </w:rPr>
        <w:t>A continuación, es importante recordar que Jesús enseña a los discípulos que necesitan pedir perdón a Dios. Jesús quiere que los discípulos pidan perdón a Dios de la misma manera que los discípulos perdonan a otras personas por hacerles cosas incorrectas.</w:t>
      </w:r>
    </w:p>
    <w:p>
      <w:pPr/>
      <w:r>
        <w:rPr>
          <w:lang w:val="es_ES" w:bidi="es_ES"/>
        </w:rPr>
      </w:r>
      <w:r>
        <w:rPr>
          <w:lang w:val="es_ES" w:bidi="es_ES"/>
        </w:rPr>
        <w:t>Jesús termina la oración pidiendo a Dios que nos mantenga lejos de la tentación y nos proteja del mal.</w:t>
      </w:r>
    </w:p>
    <w:p>
      <w:pPr/>
      <w:r>
        <w:rPr>
          <w:lang w:val="es_ES" w:bidi="es_ES"/>
        </w:rPr>
      </w:r>
      <w:r>
        <w:rPr>
          <w:lang w:val="es_ES" w:bidi="es_ES"/>
        </w:rPr>
        <w:t>Después de que Jesús terminó la oración de ejemplo, enseñó más sobre el perdón. Recuerden que Jesús ya enseñó sobre el perdón en la oración de ejemplo, y ahora explica más sobre por qué es tan importante perdonar a otras personas. Jesús dice esto de dos maneras para enfatizar la importancia del perdón. Primero dice, "Si perdonan a los que pecan contra vosotros, vuestro Padre celestial os perdonará". Entonces él dice lo mismo de una manera negativa. "Si no perdonáis a los demás,otros, vuestro Padre no os perdonará". Piensen en cómo pueden mostrar a dos personas perdonándose entre sí usando juguetes u otros objetos.</w:t>
      </w:r>
    </w:p>
    <w:p>
      <w:pPr/>
      <w:r>
        <w:rPr>
          <w:lang w:val="es_ES" w:bidi="es_ES"/>
        </w:rPr>
      </w:r>
      <w:r>
        <w:rPr>
          <w:lang w:val="es_ES" w:bidi="es_ES"/>
        </w:rPr>
        <w:t>En la segunda escena, Jesús enseña sobre el ayuno. Primero, Jesús enseña cómo los discípulos no deben ayunar, y luego Jesús enseña la manera correcta de ayunar. Este es el mismo formato que Jesús usó cuando enseñó sobre dar dinero a los pobres y sobre orar en la sección antes de esta historia. Cada sección muestra una manera en que los discípulos deben hacer sus buenas obras solo para Dios y no para la alabanza de otras personas.</w:t>
      </w:r>
    </w:p>
    <w:p>
      <w:pPr/>
      <w:r>
        <w:rPr>
          <w:lang w:val="es_ES" w:bidi="es_ES"/>
        </w:rPr>
      </w:r>
      <w:r>
        <w:rPr>
          <w:lang w:val="es_ES" w:bidi="es_ES"/>
        </w:rPr>
        <w:t>Jesús les dice a los discípulos que cuando ayunan de comida, no deben ayunar como los hipócritas. Los hipócritas tienen rostros tristes y no se lavan ni cuidan de su apariencia cuando ayunan. Piensen en cómo pueden mostrar a los hipócritas ayunando sin limpiarse el rostro. Los hipócritas quieren que otras personas se den cuenta de que están ayunando, y Jesús dice que esta es su única recompensa. Dios no dará a los hipócritas ninguna recompensa por ayunar frente a otras personas.</w:t>
      </w:r>
    </w:p>
    <w:p>
      <w:pPr/>
      <w:r>
        <w:rPr>
          <w:lang w:val="es_ES" w:bidi="es_ES"/>
        </w:rPr>
      </w:r>
      <w:r>
        <w:rPr>
          <w:lang w:val="es_ES" w:bidi="es_ES"/>
        </w:rPr>
        <w:t>Entonces, en la última parte de esta escena, Jesús enseña a los discípulos la manera correcta de ayunar. Jesús dice que los discípulos deben limpiarse el rostro y peinarse el cabello para que nadie sepa que están ayunando. Solo Dios sabrá sobre su ayuno, y Dios recompensará a los discípulos por ayunar en secreto. Recuerden que a Dios se preocupa por la motivación para ayunar. Jesús les dice a los discípulos que ayunen sin llamar la atención sobre sí mismos como lo hacen los hipócritas. Esta escena termina esta serie de la enseñanza de Jesús sobre dar dinero a los pobres, orando y ayunando.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enseña a sus discípulos más sobre cómo orar a Dios.</w:t>
      </w:r>
    </w:p>
    <w:p>
      <w:pPr/>
      <w:r>
        <w:rPr>
          <w:lang w:val="es_ES" w:bidi="es_ES"/>
        </w:rPr>
      </w:r>
      <w:r>
        <w:rPr>
          <w:b/>
          <w:lang w:val="es_ES" w:bidi="es_ES"/>
        </w:rPr>
        <w:t>Segunda escena:</w:t>
      </w:r>
      <w:r>
        <w:rPr>
          <w:lang w:val="es_ES" w:bidi="es_ES"/>
        </w:rPr>
        <w:t xml:space="preserve"> Jesús enseña a los discípulos sobre cómo ayunar.</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Personas que hacen cosas malas a los discípulos</w:t>
      </w:r>
    </w:p>
    <w:p>
      <w:pPr>
        <w:pStyle w:val="ListBullet"/>
        <w:spacing w:line="240" w:lineRule="auto"/>
        <w:ind w:left="720"/>
      </w:pPr>
      <w:r>
        <w:rPr>
          <w:lang w:val="es_ES" w:bidi="es_ES"/>
        </w:rPr>
      </w:r>
      <w:r>
        <w:rPr>
          <w:lang w:val="es_ES" w:bidi="es_ES"/>
        </w:rPr>
        <w:t>Hipócritas</w:t>
      </w:r>
    </w:p>
    <w:p>
      <w:pPr>
        <w:pStyle w:val="ListBullet"/>
        <w:spacing w:line="240" w:lineRule="auto"/>
        <w:ind w:left="720"/>
      </w:pPr>
      <w:r>
        <w:rPr>
          <w:lang w:val="es_ES" w:bidi="es_ES"/>
        </w:rPr>
      </w:r>
      <w:r>
        <w:rPr>
          <w:lang w:val="es_ES" w:bidi="es_ES"/>
        </w:rPr>
        <w:t>Otras personas mirando a los hipócritas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la primera escena, Jesús se sienta y enseña a sus discípulos. Los discípulos están sentados cerca de él. Una multitud también está escuchando. Jesús les dice a los discípulos que asi es cómo deben orar, y luego comienza a orar una oración de ejemplo a Dios. Jesús ora, "Padre nuestro en el cielo".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ora para que las personas reconozcan que el nombre de Dios es santo. Jesús también ora para que el reino de Dios venga y que las personas hagan la voluntad de Dios en la tierra de la misma manera que Dios gobierna y su voluntad se hace en el cielo. Jesús ora para que Dios les dé el pan que necesitan para hoy.</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ora pidiendo perdón por los pecados de Dios, de la misma manera que los discípulos perdonan a otras personas por hacerles cosas malas.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también ora para que Dios nos mantenga lejos de la tentación y nos proteja del mal.</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las personas que escuchan,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Entonces, Jesús explica más sobre el perdón. Jesús quiere que los discípulos sepan lo importante que es perdonar a otras personas cuando hacen cosas incorrectas a los discípulos. Jesús recuerda a los discípulos que Dios les perdonará sus pecados contra Dios si perdonan a otras personas por sus pecados contra los discípulos.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las personas que hacen cosas incorrectas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En la segunda escena, Jesús enseña sobre el ayuno. Jesús dice que cuando los discípulos ayunan, no deben ayunar como los hipócritas. Los hipócritas tienen rostros tristes y no se lavan ni limpian de la manera normal. Los hipócritas quieren que otras personas los vean ayunando para que otras personas los admiren por ayunar de comida. La única recompensa que los hipócritas obtienen por ayunar es que otras personas se den cuenta de que están ayunando. Jesús dice que Dios no recompensa a los hipócritas por ayunar frente a otras personas.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hipócritas, "¿Cómo se sienten?" Es posible que escuchen cosas como:</w:t>
      </w:r>
    </w:p>
    <w:p>
      <w:pPr>
        <w:pStyle w:val="ListBullet"/>
        <w:spacing w:line="240" w:lineRule="auto"/>
        <w:ind w:left="720"/>
      </w:pPr>
      <w:r>
        <w:rPr>
          <w:lang w:val="es_ES" w:bidi="es_ES"/>
        </w:rPr>
      </w:r>
      <w:r>
        <w:rPr>
          <w:lang w:val="es_ES" w:bidi="es_ES"/>
        </w:rPr>
        <w:t>Además, pregúntenle a los actores que interpretan a las personas que miran a los hipócritas,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entonces enseña a los discípulos la manera correcta de ayunar. Jesús dice que los discípulos deben lavarse el rostro y limpiarse de la manera normal para que nadie se dé cuenta de que los discípulos están ayunando. Jesús dice que Dios puede ver que los discípulos están ayunando, y que Dios recompensará a los discípulos por ayunar en secreto.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Dios, "¿Cómo se siente?"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comienza su oración de ejemplo llamando a Dios su </w:t>
      </w:r>
      <w:r>
        <w:rPr>
          <w:b/>
          <w:lang w:val="es_ES" w:bidi="es_ES"/>
        </w:rPr>
        <w:t>Padre</w:t>
      </w:r>
      <w:r>
        <w:rPr>
          <w:lang w:val="es_ES" w:bidi="es_ES"/>
        </w:rPr>
        <w:t xml:space="preserve"> en el cielo, lo que significa que Dios creó a su pueblo y se preocupa por ellos como un padre se preocupa por sus hijos. Dios también es el Padre de Jesús, así que asegúrense de traducir "vuestro Padre" para mostrar esto. </w:t>
      </w:r>
      <w:r>
        <w:rPr>
          <w:b/>
          <w:lang w:val="es_ES" w:bidi="es_ES"/>
        </w:rPr>
        <w:t>Cielo</w:t>
      </w:r>
      <w:r>
        <w:rPr>
          <w:lang w:val="es_ES" w:bidi="es_ES"/>
        </w:rPr>
        <w:t xml:space="preserve"> puede referirse al cielo (que vemos), o al lugar donde viven Dios y sus ángeles, dependiendo del contexto. En este contexto, cielo significa el lugar donde Dios vive. Traduzcan cielo de la misma manera que en los pasajes anteriores y vean el Glosario Principal para obtener una definición más completa de la palabra </w:t>
      </w:r>
      <w:r>
        <w:rPr>
          <w:lang w:val="es_ES" w:bidi="es_ES"/>
        </w:rPr>
        <w:t>cielo</w:t>
      </w:r>
      <w:r>
        <w:rPr>
          <w:lang w:val="es_ES" w:bidi="es_ES"/>
        </w:rPr>
        <w:t>.</w:t>
      </w:r>
    </w:p>
    <w:p>
      <w:pPr/>
      <w:r>
        <w:rPr>
          <w:lang w:val="es_ES" w:bidi="es_ES"/>
        </w:rPr>
      </w:r>
      <w:r>
        <w:rPr>
          <w:lang w:val="es_ES" w:bidi="es_ES"/>
        </w:rPr>
        <w:t xml:space="preserve">Jesús ora para que las personas reconozcan que el nombre de Dios es </w:t>
      </w:r>
      <w:r>
        <w:rPr>
          <w:b/>
          <w:lang w:val="es_ES" w:bidi="es_ES"/>
        </w:rPr>
        <w:t>santo</w:t>
      </w:r>
      <w:r>
        <w:rPr>
          <w:lang w:val="es_ES" w:bidi="es_ES"/>
        </w:rPr>
        <w:t xml:space="preserve">. Santo es el significado de santificado y honrado, que es como algunas traducciones traducen esto. Santo significa que Dios es perfecto y está separado de su creación. Traduzcan santo de la misma manera que en los pasajes anteriores y vean el Glosario Principal para obtener una definición más completa de la palabra </w:t>
      </w:r>
      <w:r>
        <w:rPr>
          <w:lang w:val="es_ES" w:bidi="es_ES"/>
        </w:rPr>
        <w:t>santo</w:t>
      </w:r>
      <w:r>
        <w:rPr>
          <w:lang w:val="es_ES" w:bidi="es_ES"/>
        </w:rPr>
        <w:t>.</w:t>
      </w:r>
    </w:p>
    <w:p>
      <w:pPr/>
      <w:r>
        <w:rPr>
          <w:lang w:val="es_ES" w:bidi="es_ES"/>
        </w:rPr>
      </w:r>
      <w:r>
        <w:rPr>
          <w:lang w:val="es_ES" w:bidi="es_ES"/>
        </w:rPr>
        <w:t xml:space="preserve">Jesús ora para que el </w:t>
      </w:r>
      <w:r>
        <w:rPr>
          <w:b/>
          <w:lang w:val="es_ES" w:bidi="es_ES"/>
        </w:rPr>
        <w:t>reino</w:t>
      </w:r>
      <w:r>
        <w:rPr>
          <w:lang w:val="es_ES" w:bidi="es_ES"/>
        </w:rPr>
        <w:t xml:space="preserve"> de Dios venga. A menudo, Jesús usa la frase </w:t>
      </w:r>
      <w:r>
        <w:rPr>
          <w:b/>
          <w:lang w:val="es_ES" w:bidi="es_ES"/>
        </w:rPr>
        <w:t>reino de los cielos</w:t>
      </w:r>
      <w:r>
        <w:rPr>
          <w:lang w:val="es_ES" w:bidi="es_ES"/>
        </w:rPr>
        <w:t xml:space="preserve"> para hablar de Dios gobernando en los corazones de su pueblo en lugar de un lugar físico. Recordarán la frase "reino de los cielos" de varios pasajes anteriores. Traduzcan la frase de la misma aquí Consulten el Glosario Principal para obtener una definición más completa de la frase </w:t>
      </w:r>
      <w:r>
        <w:rPr>
          <w:lang w:val="es_ES" w:bidi="es_ES"/>
        </w:rPr>
        <w:t>reino de los cielos</w:t>
      </w:r>
      <w:r>
        <w:rPr>
          <w:lang w:val="es_ES" w:bidi="es_ES"/>
        </w:rPr>
        <w:t>.</w:t>
      </w:r>
    </w:p>
    <w:p>
      <w:pPr/>
      <w:r>
        <w:rPr>
          <w:lang w:val="es_ES" w:bidi="es_ES"/>
        </w:rPr>
      </w:r>
      <w:r>
        <w:rPr>
          <w:lang w:val="es_ES" w:bidi="es_ES"/>
        </w:rPr>
        <w:t xml:space="preserve">Jesús ora para que Dios nos perdone nuestros </w:t>
      </w:r>
      <w:r>
        <w:rPr>
          <w:b/>
          <w:lang w:val="es_ES" w:bidi="es_ES"/>
        </w:rPr>
        <w:t>pecados</w:t>
      </w:r>
      <w:r>
        <w:rPr>
          <w:lang w:val="es_ES" w:bidi="es_ES"/>
        </w:rPr>
        <w:t xml:space="preserve"> de la misma manera que nosotros perdonamos a otras personas por pecar o hacernos cosas malas. Se usan dos palabras para pecado en este pasaje: deuda y transgresión. La deuda se usa como una metáfora para el pecado, y la transgresión es una desobediencia o rebelión grave. Ambas palabras significan pecado y a menudo se traducen simplemente pecado. Traduzcan pecado de la misma manera que en los textos anteriores y vean el Glosario Principal para obtener una definición más completa de la palabra </w:t>
      </w:r>
      <w:r>
        <w:rPr>
          <w:lang w:val="es_ES" w:bidi="es_ES"/>
        </w:rPr>
        <w:t>pecado</w:t>
      </w:r>
      <w:r>
        <w:rPr>
          <w:lang w:val="es_ES" w:bidi="es_ES"/>
        </w:rPr>
        <w:t>.</w:t>
      </w:r>
    </w:p>
    <w:p>
      <w:pPr/>
      <w:r>
        <w:rPr>
          <w:lang w:val="es_ES" w:bidi="es_ES"/>
        </w:rPr>
      </w:r>
      <w:r>
        <w:rPr>
          <w:b/>
          <w:lang w:val="es_ES" w:bidi="es_ES"/>
        </w:rPr>
        <w:t>Perdón</w:t>
      </w:r>
      <w:r>
        <w:rPr>
          <w:lang w:val="es_ES" w:bidi="es_ES"/>
        </w:rPr>
        <w:t xml:space="preserve"> significa no castigar a alguien por las cosas incorrectas que les hicieron a ustedes. Consulten el Glosario Principal para obtener una definición más completa de la palabra </w:t>
      </w:r>
      <w:r>
        <w:rPr>
          <w:lang w:val="es_ES" w:bidi="es_ES"/>
        </w:rPr>
        <w:t>perdón</w:t>
      </w:r>
      <w:r>
        <w:rPr>
          <w:lang w:val="es_ES" w:bidi="es_ES"/>
        </w:rPr>
        <w:t>.</w:t>
      </w:r>
    </w:p>
    <w:p>
      <w:pPr/>
      <w:r>
        <w:rPr>
          <w:lang w:val="es_ES" w:bidi="es_ES"/>
        </w:rPr>
      </w:r>
      <w:r>
        <w:rPr>
          <w:lang w:val="es_ES" w:bidi="es_ES"/>
        </w:rPr>
        <w:t>Deténganse y conversen como equipo de traducción sobre algunos ejemplos de perdón en su vida o en su comunidad. ¿Qué palabras o ideas usan para describir perdonar a alguien cuando les hacen algo malo a ustedes o a alguien más?</w:t>
      </w:r>
    </w:p>
    <w:p>
      <w:pPr/>
      <w:r>
        <w:rPr>
          <w:lang w:val="es_ES" w:bidi="es_ES"/>
        </w:rPr>
      </w:r>
      <w:r>
        <w:rPr>
          <w:lang w:val="es_ES" w:bidi="es_ES"/>
        </w:rPr>
        <w:t xml:space="preserve">Jesús ora para que Dios nos mantenga lejos de la tentación y nos proteja del maligno. "El maligno" significa mal. Esto lo más probable se refiere al diablo mismo. Traduzcan </w:t>
      </w:r>
      <w:r>
        <w:rPr>
          <w:b/>
          <w:lang w:val="es_ES" w:bidi="es_ES"/>
        </w:rPr>
        <w:t>mal</w:t>
      </w:r>
      <w:r>
        <w:rPr>
          <w:lang w:val="es_ES" w:bidi="es_ES"/>
        </w:rPr>
        <w:t xml:space="preserve"> de la misma manera que en los pasajes anteriores y vean el Glosario Principal para obtener una definición más completa de la palabra </w:t>
      </w:r>
      <w:r>
        <w:rPr>
          <w:lang w:val="es_ES" w:bidi="es_ES"/>
        </w:rPr>
        <w:t>mal</w:t>
      </w:r>
      <w:r>
        <w:rPr>
          <w:lang w:val="es_ES" w:bidi="es_ES"/>
        </w:rPr>
        <w:t>.</w:t>
      </w:r>
    </w:p>
    <w:p>
      <w:pPr/>
      <w:r>
        <w:rPr>
          <w:lang w:val="es_ES" w:bidi="es_ES"/>
        </w:rPr>
      </w:r>
      <w:r>
        <w:rPr>
          <w:lang w:val="es_ES" w:bidi="es_ES"/>
        </w:rPr>
        <w:t xml:space="preserve">Jesús enseñó a sus discípulos sobre el ayuno. </w:t>
      </w:r>
      <w:r>
        <w:rPr>
          <w:b/>
          <w:lang w:val="es_ES" w:bidi="es_ES"/>
        </w:rPr>
        <w:t>Ayunar</w:t>
      </w:r>
      <w:r>
        <w:rPr>
          <w:lang w:val="es_ES" w:bidi="es_ES"/>
        </w:rPr>
        <w:t xml:space="preserve"> significa no comer comida y a veces también no beber agua durante un día o más para que una persona pueda orar a Dios. Para los judíos, era tradicionalmente un período de 24 horas de no comer ni beber desde el atardecer hasta el atardecer. Traduzcan "ayuno" de la misma manera que en los pasajes anteriores y vean el Glosario Principal para obtener una definición más completa de la palabra </w:t>
      </w:r>
      <w:r>
        <w:rPr>
          <w:lang w:val="es_ES" w:bidi="es_ES"/>
        </w:rPr>
        <w:t>ayuno</w:t>
      </w:r>
      <w:r>
        <w:rPr>
          <w:lang w:val="es_ES" w:bidi="es_ES"/>
        </w:rPr>
        <w:t>.</w:t>
      </w:r>
    </w:p>
    <w:p>
      <w:pPr/>
      <w:r>
        <w:rPr>
          <w:lang w:val="es_ES" w:bidi="es_ES"/>
        </w:rPr>
      </w:r>
      <w:r>
        <w:rPr>
          <w:lang w:val="es_ES" w:bidi="es_ES"/>
        </w:rPr>
        <w:t xml:space="preserve">Jesús no quería que sus discípulos ayunaran de la manera en que los </w:t>
      </w:r>
      <w:r>
        <w:rPr>
          <w:b/>
          <w:lang w:val="es_ES" w:bidi="es_ES"/>
        </w:rPr>
        <w:t>hipócritas</w:t>
      </w:r>
      <w:r>
        <w:rPr>
          <w:lang w:val="es_ES" w:bidi="es_ES"/>
        </w:rPr>
        <w:t xml:space="preserve"> ayunan. Los hipócritas quieren que las personas se den cuenta de su ayuno, así que no se limpian el rostro. La palabra hipócrita en el idioma original significa un actor de teatro que finge ser alguien que no es. En este contexto, un hipócrita significa alguien que se ve bien por fuera, pero por dentro no ama a Dios de verdad. Vean el Glosario Principal para obtener una definición más completa de la palabra </w:t>
      </w:r>
      <w:r>
        <w:rPr>
          <w:lang w:val="es_ES" w:bidi="es_ES"/>
        </w:rPr>
        <w:t>hipócrita</w:t>
      </w:r>
      <w:r>
        <w:rPr>
          <w:lang w:val="es_ES" w:bidi="es_ES"/>
        </w:rPr>
        <w:t>.</w:t>
      </w:r>
    </w:p>
    <w:p>
      <w:pPr/>
      <w:r>
        <w:rPr>
          <w:lang w:val="es_ES" w:bidi="es_ES"/>
        </w:rPr>
      </w:r>
      <w:r>
        <w:rPr>
          <w:lang w:val="es_ES" w:bidi="es_ES"/>
        </w:rPr>
        <w:t>Jesús dice "Os digo la verdad" para enfatizar que Dios no dará a los hipócritas una recompensa por ayunar frente a otras personas.</w:t>
      </w:r>
    </w:p>
    <w:p>
      <w:pPr/>
      <w:r>
        <w:rPr>
          <w:lang w:val="es_ES" w:bidi="es_ES"/>
        </w:rPr>
      </w:r>
      <w:r>
        <w:rPr>
          <w:lang w:val="es_ES" w:bidi="es_ES"/>
        </w:rPr>
        <w:t>Deténganse y hablen con su equipo de traducción sobre cómo enfatizan algo en su idioma. ¿Qué palabras usan cuando están a punto de decir algo muy importante?</w:t>
      </w:r>
    </w:p>
    <w:p>
      <w:pPr/>
      <w:r>
        <w:rPr>
          <w:lang w:val="es_ES" w:bidi="es_ES"/>
        </w:rPr>
      </w:r>
      <w:r>
        <w:rPr>
          <w:lang w:val="es_ES" w:bidi="es_ES"/>
        </w:rPr>
        <w:t xml:space="preserve">Jesús dice que los hipócritas solo tendrán la atención de otras personas como su </w:t>
      </w:r>
      <w:r>
        <w:rPr>
          <w:b/>
          <w:lang w:val="es_ES" w:bidi="es_ES"/>
        </w:rPr>
        <w:t>recompensa</w:t>
      </w:r>
      <w:r>
        <w:rPr>
          <w:lang w:val="es_ES" w:bidi="es_ES"/>
        </w:rPr>
        <w:t>. Dios no recompensará a las personas por ayunar frente a otras personas. Esta recompensa es un regalo especial de Dios que él da a su pueblo en el cielo.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6:19–34</w:t>
      </w:r>
      <w:r>
        <w:rPr>
          <w:lang w:val="es_ES" w:bidi="es_ES"/>
        </w:rPr>
      </w:r>
    </w:p>
    <w:p>
      <w:pPr>
        <w:pStyle w:val="Heading3"/>
      </w:pPr>
      <w:r>
        <w:rPr>
          <w:lang w:val="es_ES" w:bidi="es_ES"/>
        </w:rPr>
        <w:t>Escuchar con el corazón</w:t>
      </w:r>
    </w:p>
    <w:p>
      <w:pPr/>
      <w:r>
        <w:rPr>
          <w:lang w:val="es_ES" w:bidi="es_ES"/>
        </w:rPr>
      </w:r>
      <w:r>
        <w:rPr>
          <w:lang w:val="es_ES" w:bidi="es_ES"/>
        </w:rPr>
        <w:t>Escuchen Mateo 6:19–34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está sentado en una montaña, y está enseñando a sus discípulos, o seguidores cercanos. Una multitud de personas también está escuchando. Jesús les enseñó sobre dar dinero a los pobres, la oración y el ayuno. Durante estas enseñanzas, Jesús dijo que Dios dará a los discípulos una recompensa celestial por dar a los pobres, la oración y el ayuno si los discípulos hacen estas buenas obras en secreto. Ahora, Jesús enseña más sobre esta recompensa celestial y sobre los tesoros terrenales. Jesús también enseña sobre la preocupación y sobre que Dios satisface las necesidades de los discípulos.</w:t>
      </w:r>
    </w:p>
    <w:p>
      <w:pPr/>
      <w:r>
        <w:rPr>
          <w:lang w:val="es_ES" w:bidi="es_ES"/>
        </w:rPr>
      </w:r>
      <w:r>
        <w:rPr>
          <w:lang w:val="es_ES" w:bidi="es_ES"/>
        </w:rPr>
        <w:t>Jesús enseña tres dichos diferentes sobre el tesoro, el ojo y la esclavitud para mostrar a los discípulos sobre cómo deben estar completamente devotos a Dios y cómo tener la actitud correcta sobre las posesiones materiales. Primero, Jesús dice que los discípulos no deben reunir tesoro en la tierra, lo que podría ser dinero, posesiones, tierra, animales o cualquier otra cosa que sea valiosa. Durante el tiempo de Jesús, las personas guardaban su dinero o tesoro en casa. Jesús muestra que el tesoro en la tierra no durará. Las polillas pueden destruir o comer el tesoro. Las polillas son insectos voladores que hacen gusanos y comen agujeros en la ropa.</w:t>
      </w:r>
    </w:p>
    <w:p>
      <w:pPr/>
      <w:r>
        <w:rPr>
          <w:lang w:val="es_ES" w:bidi="es_ES"/>
        </w:rPr>
      </w:r>
      <w:r>
        <w:rPr>
          <w:lang w:val="es_ES" w:bidi="es_ES"/>
        </w:rPr>
        <w:t xml:space="preserve">Deténganse y busquen una imagen de una </w:t>
      </w:r>
      <w:r>
        <w:rPr>
          <w:lang w:val="es_ES" w:bidi="es_ES"/>
        </w:rPr>
        <w:t>polilla</w:t>
      </w:r>
      <w:r>
        <w:rPr>
          <w:lang w:val="es_ES" w:bidi="es_ES"/>
        </w:rPr>
        <w:t>.</w:t>
      </w:r>
    </w:p>
    <w:p>
      <w:pPr/>
      <w:r>
        <w:rPr>
          <w:lang w:val="es_ES" w:bidi="es_ES"/>
        </w:rPr>
      </w:r>
      <w:r>
        <w:rPr>
          <w:lang w:val="es_ES" w:bidi="es_ES"/>
        </w:rPr>
        <w:t>Además, el óxido puede destruir el tesoro. La palabra en el idioma original para "óxido" significa "comer". Puede significar destruir metal o también destruir otros tipos de tesoro. Otra manera en que no es buena reunir tesoro en la tierra es porque los ladrones pueden entrar y robar el tesoro. La palabra en el idioma original para "entrar" es "cavar". En el tiempo de Jesús, la mayoría de los judíos tenían casas hechas de ladrillos de barro seco. Los ladrones necesitaban cavar un agujero en el lado de la pared de barro para entrar y llevarse el tesoro.</w:t>
      </w:r>
    </w:p>
    <w:p>
      <w:pPr/>
      <w:r>
        <w:rPr>
          <w:lang w:val="es_ES" w:bidi="es_ES"/>
        </w:rPr>
      </w:r>
      <w:r>
        <w:rPr>
          <w:lang w:val="es_ES" w:bidi="es_ES"/>
        </w:rPr>
        <w:t xml:space="preserve">Busquen una imagen de </w:t>
      </w:r>
      <w:r>
        <w:rPr>
          <w:lang w:val="es_ES" w:bidi="es_ES"/>
        </w:rPr>
        <w:t>algún metal con óxido</w:t>
      </w:r>
      <w:r>
        <w:rPr>
          <w:lang w:val="es_ES" w:bidi="es_ES"/>
        </w:rPr>
        <w:t>.</w:t>
      </w:r>
    </w:p>
    <w:p>
      <w:pPr/>
      <w:r>
        <w:rPr>
          <w:lang w:val="es_ES" w:bidi="es_ES"/>
        </w:rPr>
      </w:r>
      <w:r>
        <w:rPr>
          <w:lang w:val="es_ES" w:bidi="es_ES"/>
        </w:rPr>
        <w:t>Deténganse y conversen con su equipo de traducción sobre los tipos de tesoro terrenal que las personas valoran en su cultura. Hablen de cómo las personas muestran lo que es más valioso para ellas, ya sea dinero, posesiones, tierra, animales, ropa, joyas o algún otro tipo de tesoro.</w:t>
      </w:r>
    </w:p>
    <w:p>
      <w:pPr/>
      <w:r>
        <w:rPr>
          <w:lang w:val="es_ES" w:bidi="es_ES"/>
        </w:rPr>
      </w:r>
      <w:r>
        <w:rPr>
          <w:lang w:val="es_ES" w:bidi="es_ES"/>
        </w:rPr>
        <w:t>Jesús usa las mismas tres frases nuevamente para mostrar cómo almacenar el tesoro en el cielo significa que el tesoro durará para siempre. Cuando un discípulo es parte del reino de Dios, las buenas obras que hacen, como dar a los pobres, orar y ayunar, son como reunir tesoro para sí mismos. Las polillas y el óxido no pueden destruir el tesoro en el cielo, y los ladrones no pueden robar el tesoro en el cielo. Jesús termina esta sección diciendo que los pensamientos y acciones de una persona, el "corazón" de la persona en la cultura judía, se enfocarán en las cosas que él más valora.</w:t>
      </w:r>
    </w:p>
    <w:p>
      <w:pPr/>
      <w:r>
        <w:rPr>
          <w:lang w:val="es_ES" w:bidi="es_ES"/>
        </w:rPr>
      </w:r>
      <w:r>
        <w:rPr>
          <w:lang w:val="es_ES" w:bidi="es_ES"/>
        </w:rPr>
        <w:t>A continuación, Jesús usa un lenguaje especial sobre la luz y la oscuridad. Muchos creen que Jesús estaba enseñando tanto sobre la importancia de ser devoto a Dios como sobre la generosidad con los demás. Jesús dice que el ojo es como una lámpara para el cuerpo. Los ojos de una persona les ayudan a entender las cosas espirituales sobre Dios. Una lámpara era un pequeño recipiente de arcilla con aceite. Las personas encendieron una mecha en la lámpara para dar luz. La lámpara ayudaba a las personas a ver cuando estaba oscuro.</w:t>
      </w:r>
    </w:p>
    <w:p>
      <w:pPr/>
      <w:r>
        <w:rPr>
          <w:lang w:val="es_ES" w:bidi="es_ES"/>
        </w:rPr>
      </w:r>
      <w:r>
        <w:rPr>
          <w:lang w:val="es_ES" w:bidi="es_ES"/>
        </w:rPr>
        <w:t>Deténganse y busquen una imagen de una l</w:t>
      </w:r>
      <w:r>
        <w:rPr>
          <w:lang w:val="es_ES" w:bidi="es_ES"/>
        </w:rPr>
        <w:t>ámpara.</w:t>
      </w:r>
    </w:p>
    <w:p>
      <w:pPr/>
      <w:r>
        <w:rPr>
          <w:lang w:val="es_ES" w:bidi="es_ES"/>
        </w:rPr>
      </w:r>
      <w:r>
        <w:rPr>
          <w:lang w:val="es_ES" w:bidi="es_ES"/>
        </w:rPr>
        <w:t>Alguien con un ojo sano puede pensar claramente en Dios y sería como tener luz en todo su cuerpo. Esta persona también piensa claramente en el dinero y es generosa con otras personas. Si los ojos de una persona están mal será como si todo su cuerpo estuviera en la oscuridad. Esto significa que no puede ver bien espiritualmente, y no entiende la verdad sobre Dios. Durante el tiempo de Jesús, los malos ojos a menudo representaban a alguien que no era generoso con otros. Jesús les dice que si la luz que piensan que tienen es en realidad oscuridad, todo su cuerpo está en gran oscuridad. Será imposible entender la verdad sobre Dios, y la persona vivirá en oscuridad espiritual.</w:t>
      </w:r>
    </w:p>
    <w:p>
      <w:pPr/>
      <w:r>
        <w:rPr>
          <w:lang w:val="es_ES" w:bidi="es_ES"/>
        </w:rPr>
      </w:r>
      <w:r>
        <w:rPr>
          <w:lang w:val="es_ES" w:bidi="es_ES"/>
        </w:rPr>
        <w:t>Deténganse y conversen con su equipo de traducción sobre cómo las personas en su cultura hablan de la luz y la oscuridad. ¿Qué otros símbolos usan para comprensión y verdad? Además, ¿qué ideas usa su cultura para generosidad o egoísmo, como "malos ojos" en la cultura judía?</w:t>
      </w:r>
    </w:p>
    <w:p>
      <w:pPr/>
      <w:r>
        <w:rPr>
          <w:lang w:val="es_ES" w:bidi="es_ES"/>
        </w:rPr>
      </w:r>
      <w:r>
        <w:rPr>
          <w:lang w:val="es_ES" w:bidi="es_ES"/>
        </w:rPr>
        <w:t>A continuación, Jesús muestra que una persona que ama tanto a Dios como al dinero es como un siervo que sirve a dos amos. Durante el tiempo de Jesús, los romanos tenían siervos o esclavos y era imposible que un esclavo fuera dueño de un segundo amo. Un siervo era totalmente devoto a su único amo, y el dueño no les permitía servir a otro amo. El dueño sabía que el esclavo no podía ser completamente leal a ambos. Jesús muestra que los discípulos deben ser devotos a Dios y no estar distraídos por el dinero y los tesoros terrenales.</w:t>
      </w:r>
    </w:p>
    <w:p>
      <w:pPr/>
      <w:r>
        <w:rPr>
          <w:lang w:val="es_ES" w:bidi="es_ES"/>
        </w:rPr>
      </w:r>
      <w:r>
        <w:rPr>
          <w:lang w:val="es_ES" w:bidi="es_ES"/>
        </w:rPr>
        <w:t>Jesús continuó enseñando diciéndoles a los discípulos que no se preocuparan, o estuvieran ansiosos, por la comida, la bebida o la ropa. Él está mostrando cómo Dios satisfará sus necesidades mientras siguen a Dios. Jesús muestra a los discípulos que hay cosas más importantes en la vida que comida y ropa. Jesús usa los ejemplos de aves y flores para mostrar a los discípulos que Dios cuidará de ellos.</w:t>
      </w:r>
    </w:p>
    <w:p>
      <w:pPr/>
      <w:r>
        <w:rPr>
          <w:lang w:val="es_ES" w:bidi="es_ES"/>
        </w:rPr>
      </w:r>
      <w:r>
        <w:rPr>
          <w:lang w:val="es_ES" w:bidi="es_ES"/>
        </w:rPr>
        <w:t>Deténganse y hablen con su equipo de traducción sobre la preocupación en su cultura. ¿Por qué tipo de cosas se preocupa la gente? Describan una situación en su vida o en la vida de un amigo en la que estaban preocupados por la comida, la bebida, la ropa o algo más.</w:t>
      </w:r>
    </w:p>
    <w:p>
      <w:pPr/>
      <w:r>
        <w:rPr>
          <w:lang w:val="es_ES" w:bidi="es_ES"/>
        </w:rPr>
      </w:r>
      <w:r>
        <w:rPr>
          <w:lang w:val="es_ES" w:bidi="es_ES"/>
        </w:rPr>
        <w:t>Primero, Jesús quiere que los discípulos sepan que Dios proporcionará comida para ellos. Jesús les muestra que las aves no plantan semillas, cosechan cultivos ni reúnen comida para almacenar para más tarde. Sin embargo, su Padre Dios en el cielo todavía proporciona comida para las aves. Jesús muestra que si Dios cuida de las aves menos importantes, por supuesto, también cuida de los discípulos porque son más importantes que las aves. Jesús no quiere que se preocupen porque la preocupación no puede hacer que una persona viva ni siquiera un día o una hora más.</w:t>
      </w:r>
    </w:p>
    <w:p>
      <w:pPr/>
      <w:r>
        <w:rPr>
          <w:lang w:val="es_ES" w:bidi="es_ES"/>
        </w:rPr>
      </w:r>
      <w:r>
        <w:rPr>
          <w:lang w:val="es_ES" w:bidi="es_ES"/>
        </w:rPr>
        <w:t>En el segundo ejemplo, Jesús quiere que los discípulos no se preocupen por la ropa. Jesús describe las flores en el campo y cómo las flores no funcionan para hacer ropa para sí mismas. Jesús dice que ni siquiera el rico rey Salomón tenía ropa tan hermosa como estas flores. El rey Salomón era el más rico de todos los reyes de Israel. El rey Salomón era el hijo del rey David. El rey Salomón era muy rico y sabio, y vivió más de 900 años antes del tiempo de Jesús. Los discípulos que escuchaban a Jesús sabían quién era Salomón.</w:t>
      </w:r>
    </w:p>
    <w:p>
      <w:pPr/>
      <w:r>
        <w:rPr>
          <w:lang w:val="es_ES" w:bidi="es_ES"/>
        </w:rPr>
      </w:r>
      <w:r>
        <w:rPr>
          <w:lang w:val="es_ES" w:bidi="es_ES"/>
        </w:rPr>
        <w:t>Jesús dice que Dios hace que las flores sean hermosas aunque estén vivas durante un corto tiempo antes de morir, y las personas las queman. Las personas a menudo quemaban hierba muerta y malezas en un horno para combustible. Como Dios proporciona ropa para flores menos importantes, por supuesto, proporcionará ropa para su pueblo. Jesús entonces dice que los discípulos no confían lo suficiente en Dios porque se preocupan por la ropa que usarán en lugar de confiar en Dios.</w:t>
      </w:r>
    </w:p>
    <w:p>
      <w:pPr/>
      <w:r>
        <w:rPr>
          <w:lang w:val="es_ES" w:bidi="es_ES"/>
        </w:rPr>
      </w:r>
      <w:r>
        <w:rPr>
          <w:lang w:val="es_ES" w:bidi="es_ES"/>
        </w:rPr>
        <w:t>Jesús recuerda a sus discípulos que los gentiles, o personas no judías, se preocupan por sus necesidades diarias. Pero los discípulos de Jesús tienen un Padre en el cielo, Dios mismo, que cuidará de ellos. Dios quiere que pasen su tiempo y energía viviendo bajo el gobierno de Dios en su reino en lugar de tratar de ganar más comida y ropa. Como rey, Dios suministrará a sus discípulos todo lo que necesitan cuando se enfoquen en seguirlo completamente.</w:t>
      </w:r>
    </w:p>
    <w:p>
      <w:pPr/>
      <w:r>
        <w:rPr>
          <w:lang w:val="es_ES" w:bidi="es_ES"/>
        </w:rPr>
      </w:r>
      <w:r>
        <w:rPr>
          <w:lang w:val="es_ES" w:bidi="es_ES"/>
        </w:rPr>
        <w:t>Finalmente, Jesús les dice que no se preocupen por el mañana, lo que significa no preocuparse por lo que necesitarán en el futuro o los problemas que vendrán más tarde. No debemos agregar preocupaciones sobre el mañana a los problemas de hoy.</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enseña a los discípulos sobre ser completamente devotos a Dios y sobre ser generosos con otros. Él usa ejemplos de tesoro en la tierra y en el cielo, el ojo, la luz y la oscuridad, y servir a Dios y no al dinero.</w:t>
      </w:r>
    </w:p>
    <w:p>
      <w:pPr/>
      <w:r>
        <w:rPr>
          <w:lang w:val="es_ES" w:bidi="es_ES"/>
        </w:rPr>
      </w:r>
      <w:r>
        <w:rPr>
          <w:b/>
          <w:lang w:val="es_ES" w:bidi="es_ES"/>
        </w:rPr>
        <w:t>Segunda escena:</w:t>
      </w:r>
      <w:r>
        <w:rPr>
          <w:lang w:val="es_ES" w:bidi="es_ES"/>
        </w:rPr>
        <w:t xml:space="preserve"> Jesús enseña sobre no preocuparse por la comida, la bebida o la ropa. Él usa ejemplos de las aves y las flores para mostrar por qué los discípulos no deben preocuparse.</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Una persona almacenando tesoro en su casa</w:t>
      </w:r>
    </w:p>
    <w:p>
      <w:pPr>
        <w:pStyle w:val="ListBullet"/>
        <w:spacing w:line="240" w:lineRule="auto"/>
        <w:ind w:left="720"/>
      </w:pPr>
      <w:r>
        <w:rPr>
          <w:lang w:val="es_ES" w:bidi="es_ES"/>
        </w:rPr>
      </w:r>
      <w:r>
        <w:rPr>
          <w:lang w:val="es_ES" w:bidi="es_ES"/>
        </w:rPr>
        <w:t>Un ladrón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Un esclavo y dos amos</w:t>
      </w:r>
    </w:p>
    <w:p>
      <w:pPr>
        <w:pStyle w:val="ListBullet"/>
        <w:spacing w:line="240" w:lineRule="auto"/>
        <w:ind w:left="720"/>
      </w:pPr>
      <w:r>
        <w:rPr>
          <w:lang w:val="es_ES" w:bidi="es_ES"/>
        </w:rPr>
      </w:r>
      <w:r>
        <w:rPr>
          <w:lang w:val="es_ES" w:bidi="es_ES"/>
        </w:rPr>
        <w:t>Paganos o incrédulos</w:t>
      </w:r>
    </w:p>
    <w:p>
      <w:pPr/>
      <w:r>
        <w:rPr>
          <w:lang w:val="es_ES" w:bidi="es_ES"/>
        </w:rPr>
      </w:r>
      <w:r>
        <w:rPr>
          <w:lang w:val="es_ES" w:bidi="es_ES"/>
        </w:rPr>
        <w:t>En esta sesión, pidan al grupo que elaboren un guion gráfico, dibujen o usen algún tipo de objeto manipulativo (objetos que pueden mover, como rocas, palos o juguetes para niños) para visualizar la historia y la acción en ella.</w:t>
      </w:r>
    </w:p>
    <w:p>
      <w:pPr/>
      <w:r>
        <w:rPr>
          <w:lang w:val="es_ES" w:bidi="es_ES"/>
        </w:rPr>
      </w:r>
      <w:r>
        <w:rPr>
          <w:lang w:val="es_ES" w:bidi="es_ES"/>
        </w:rPr>
        <w:t>Es importante recordar que Jesús todavía está enseñando a sus discípulos en la ladera de la montaña. Jesús ya enseñó sobre dar dinero a los pobres, la oración y el ayuno. Ahora, Jesús enseña sobre la recompensa celestial que los discípulos tendrán por hacer estas buenas obras. Jesús también les enseña a no preocuparse.</w:t>
      </w:r>
    </w:p>
    <w:p>
      <w:pPr/>
      <w:r>
        <w:rPr>
          <w:lang w:val="es_ES" w:bidi="es_ES"/>
        </w:rPr>
      </w:r>
      <w:r>
        <w:rPr>
          <w:lang w:val="es_ES" w:bidi="es_ES"/>
        </w:rPr>
        <w:t>La primera escena es sobre ser completamente devotos a Dios y sobre ser generosos con otros. Recuerden que en la primera parte, Jesús les dice a los discípulos que no almacenen tesoro terrenal. Él dice tres maneras de que el tesoro terrenal no durará. Las polillas lo comerán, el óxido lo destruirá y los ladrones lo robarán. Piensen en cómo pueden representar a una persona almacenando tesoro en la tierra, y cómo pueden mostrar una polilla comiéndolos, óxido destruyéndolos y un ladrón robándolos.</w:t>
      </w:r>
    </w:p>
    <w:p>
      <w:pPr/>
      <w:r>
        <w:rPr>
          <w:lang w:val="es_ES" w:bidi="es_ES"/>
        </w:rPr>
      </w:r>
      <w:r>
        <w:rPr>
          <w:lang w:val="es_ES" w:bidi="es_ES"/>
        </w:rPr>
        <w:t>Entonces, Jesús contrasta el tesoro en el cielo con el tesoro en la tierra. Jesús usa las mismas tres maneras para mostrar que el tesoro en el cielo durará. Las polillas no lo comerán, el óxido no lo destruirá, y los ladrones no lo robarán. Entonces Jesús dice algo muy importante, explica la razón por la que los discípulos deben almacenar tesoros en el cielo en lugar de tesoros en la tierra. Él dice que los discípulos pasarán su tiempo pensando en el tesoro que es más valioso para ellos.</w:t>
      </w:r>
    </w:p>
    <w:p>
      <w:pPr/>
      <w:r>
        <w:rPr>
          <w:lang w:val="es_ES" w:bidi="es_ES"/>
        </w:rPr>
      </w:r>
      <w:r>
        <w:rPr>
          <w:lang w:val="es_ES" w:bidi="es_ES"/>
        </w:rPr>
        <w:t>Entonces, Jesús enseña sobre los buenos ojos y los malos ojos. Recuerden que Jesús está usando un lenguaje especial para mostrar cómo los buenos ojos representan a una persona que entiende la verdad de Dios. Piensen en cómo pueden mostrar buenos ojos que atraen luz a todo el cuerpo de la persona tal como una lámpara alumbra. Además, piensen en cómo mostrar malos ojos que no traen luz a una persona. Esa persona vive en la oscuridad, lo que significa que no entiende la verdad sobre Dios. Recuerden mostrar el contraste de buenos ojos que traen luz, comprensión y generosidad, y malos ojos que traen oscuridad, falta de comprensión y falta de generosidad hacia los demás.</w:t>
      </w:r>
    </w:p>
    <w:p>
      <w:pPr/>
      <w:r>
        <w:rPr>
          <w:lang w:val="es_ES" w:bidi="es_ES"/>
        </w:rPr>
      </w:r>
      <w:r>
        <w:rPr>
          <w:lang w:val="es_ES" w:bidi="es_ES"/>
        </w:rPr>
        <w:t>En la última parte de la primera escena, Jesús compara a Dios y el dinero con dos amos. Jesús compara a sus discípulos con esclavos o siervos. Recuerden que Jesús dice que ningún esclavo puede servir a dos amos. Si el esclavo intentara servir a dos amos, el esclavo odiaría a un amo y amaría al otro amo. En el idioma original, Jesús dice esto de una manera poética. Él dice las mismas cosas nuevamente de otra manera para enfatizar que el esclavo sería devoto a un amo y despreciaría al otro amo. Jesús concluye esta escena diciendo que una persona debe elegir servir a Dios o al dinero. No es posible amar al dinero por sobre todas las cosas y amar a Dios por sobre todas las cosas al mismo tiempo.</w:t>
      </w:r>
    </w:p>
    <w:p>
      <w:pPr/>
      <w:r>
        <w:rPr>
          <w:lang w:val="es_ES" w:bidi="es_ES"/>
        </w:rPr>
      </w:r>
      <w:r>
        <w:rPr>
          <w:lang w:val="es_ES" w:bidi="es_ES"/>
        </w:rPr>
        <w:t>En la segunda escena, Jesús continúa enseñando a los discípulos sobre cómo deben ver las posesiones terrenales y el dinero. Jesús no quiere que sus discípulos se preocupen por la comida, la bebida o la ropa como los no judíos que no siguen a Dios se preocupen por estas cosas. Hay tres partes en esta escena. Primero, Jesús habla sobre las aves y cómo Dios proporciona comida para las aves. Las aves no plantan semillas, cosechan ni almacenan comida, pero tienen suficiente para comer. Piensen en cómo mostrar a las aves que obtienen la comida que necesitan para vivir. Por supuesto, Dios proporcionará comida y bebida para los discípulos, que son más importantes que las aves.</w:t>
      </w:r>
    </w:p>
    <w:p>
      <w:pPr/>
      <w:r>
        <w:rPr>
          <w:lang w:val="es_ES" w:bidi="es_ES"/>
        </w:rPr>
      </w:r>
      <w:r>
        <w:rPr>
          <w:lang w:val="es_ES" w:bidi="es_ES"/>
        </w:rPr>
        <w:t>A continuación, Jesús da el ejemplo de las hermosas flores y cómo no trabajan para hacerse ropa para sí mismas. Jesús dice que incluso el rey Salomón no tenía ropa tan hermosa como las flores. Las flores no viven mucho tiempo, pero Dios las viste. Por supuesto, Dios proporcionará ropa para los discípulos, que son más importantes que las flores. Jesús habla directamente a los discípulos y los reprende. Jesús dice que tienen poca fe porque no confían en que Dios les dé ropa.</w:t>
      </w:r>
    </w:p>
    <w:p>
      <w:pPr/>
      <w:r>
        <w:rPr>
          <w:lang w:val="es_ES" w:bidi="es_ES"/>
        </w:rPr>
      </w:r>
      <w:r>
        <w:rPr>
          <w:lang w:val="es_ES" w:bidi="es_ES"/>
        </w:rPr>
        <w:t>Jesús pregunta, "¿No es la vida más importante que la comida, y el cuerpo más importante que la ropa?" Jesús no quiere una respuesta a esta pregunta. Jesús usa una pregunta para mostrar que la comida y la ropa no son las partes más importantes de nuestras vidas.</w:t>
      </w:r>
    </w:p>
    <w:p>
      <w:pPr/>
      <w:r>
        <w:rPr>
          <w:lang w:val="es_ES" w:bidi="es_ES"/>
        </w:rPr>
      </w:r>
      <w:r>
        <w:rPr>
          <w:lang w:val="es_ES" w:bidi="es_ES"/>
        </w:rPr>
        <w:t>Deténganse aquí y conversen sobre cómo dirían esto en su idioma. ¿Usarían una pregunta aquí, o alguna otra forma de declaración?</w:t>
      </w:r>
    </w:p>
    <w:p>
      <w:pPr/>
      <w:r>
        <w:rPr>
          <w:lang w:val="es_ES" w:bidi="es_ES"/>
        </w:rPr>
      </w:r>
      <w:r>
        <w:rPr>
          <w:lang w:val="es_ES" w:bidi="es_ES"/>
        </w:rPr>
        <w:t>Jesús también les dice a los discípulos que Dios viste y cuida las flores del campo. Jesús dice, "Os digo" para enfatizar lo que él dirá a continuación. Jesús dice esto cuando quiere que sus discípulos escuchen de cerca porque la siguiente enseñanza es muy importante.</w:t>
      </w:r>
    </w:p>
    <w:p>
      <w:pPr/>
      <w:r>
        <w:rPr>
          <w:lang w:val="es_ES" w:bidi="es_ES"/>
        </w:rPr>
      </w:r>
      <w:r>
        <w:rPr>
          <w:lang w:val="es_ES" w:bidi="es_ES"/>
        </w:rPr>
        <w:t>Deténganse y hablen con su equipo de traducción sobre cómo enfatizan algo en su idioma. ¿Qué palabras usan cuando están a punto de decir algo muy importante?</w:t>
      </w:r>
    </w:p>
    <w:p>
      <w:pPr/>
      <w:r>
        <w:rPr>
          <w:lang w:val="es_ES" w:bidi="es_ES"/>
        </w:rPr>
      </w:r>
      <w:r>
        <w:rPr>
          <w:lang w:val="es_ES" w:bidi="es_ES"/>
        </w:rPr>
        <w:t>La última parte de la segunda escena es un resumen de la escena. Jesús les dice a los discípulos que como Dios cuida de ellos más que las aves y las flores, los discípulos no deben preguntar de dónde obtendrán su comida, bebida o ropa. Las personas que no conocen a Dios, o los incrédulos, buscan comida, bebida y ropa, pero los discípulos no necesitan preocuparse como se preocupan los incrédulos. Dios cuidará de las necesidades de los discípulos. Jesús dice que los discípulos deben vivir de una manera diferente de la que viven los incrédulos. Los discípulos deben buscar el reino de Dios y buscar lo que es bueno, y Dios proporcionará todo lo que necesitan. Piensen en cómo pueden mostrar un contraste entre cómo viven los incrédulos y cómo los discípulos deben vivir.</w:t>
      </w:r>
    </w:p>
    <w:p>
      <w:pPr/>
      <w:r>
        <w:rPr>
          <w:lang w:val="es_ES" w:bidi="es_ES"/>
        </w:rPr>
      </w:r>
      <w:r>
        <w:rPr>
          <w:lang w:val="es_ES" w:bidi="es_ES"/>
        </w:rPr>
        <w:t>La última declaración que Jesús dice es una conclusión para esta sección. Jesús recuerda a los discípulos que no se preocupen por los problemas en el futuro. Cada día tendrá sus aflicciones y problemas, por lo que los discípulos no deben añadir preocupaciones de otros días.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Una persona almacenando tesoro en su casa</w:t>
      </w:r>
    </w:p>
    <w:p>
      <w:pPr>
        <w:pStyle w:val="ListBullet"/>
        <w:spacing w:line="240" w:lineRule="auto"/>
        <w:ind w:left="720"/>
      </w:pPr>
      <w:r>
        <w:rPr>
          <w:lang w:val="es_ES" w:bidi="es_ES"/>
        </w:rPr>
      </w:r>
      <w:r>
        <w:rPr>
          <w:lang w:val="es_ES" w:bidi="es_ES"/>
        </w:rPr>
        <w:t>Un ladrón</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Una persona con buenos ojos</w:t>
      </w:r>
    </w:p>
    <w:p>
      <w:pPr>
        <w:pStyle w:val="ListBullet"/>
        <w:spacing w:line="240" w:lineRule="auto"/>
        <w:ind w:left="720"/>
      </w:pPr>
      <w:r>
        <w:rPr>
          <w:lang w:val="es_ES" w:bidi="es_ES"/>
        </w:rPr>
      </w:r>
      <w:r>
        <w:rPr>
          <w:lang w:val="es_ES" w:bidi="es_ES"/>
        </w:rPr>
        <w:t>Una persona con problemas de vista</w:t>
      </w:r>
    </w:p>
    <w:p>
      <w:pPr>
        <w:pStyle w:val="ListBullet"/>
        <w:spacing w:line="240" w:lineRule="auto"/>
        <w:ind w:left="720"/>
      </w:pPr>
      <w:r>
        <w:rPr>
          <w:lang w:val="es_ES" w:bidi="es_ES"/>
        </w:rPr>
      </w:r>
      <w:r>
        <w:rPr>
          <w:lang w:val="es_ES" w:bidi="es_ES"/>
        </w:rPr>
        <w:t>Un esclavo y dos amos</w:t>
      </w:r>
    </w:p>
    <w:p>
      <w:pPr>
        <w:pStyle w:val="ListBullet"/>
        <w:spacing w:line="240" w:lineRule="auto"/>
        <w:ind w:left="720"/>
      </w:pPr>
      <w:r>
        <w:rPr>
          <w:lang w:val="es_ES" w:bidi="es_ES"/>
        </w:rPr>
      </w:r>
      <w:r>
        <w:rPr>
          <w:lang w:val="es_ES" w:bidi="es_ES"/>
        </w:rPr>
        <w:t>Paganos o incrédulos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la primera escena, Jesús se sienta y enseña a sus discípulos. Los discípulos están sentados cerca de él. Una multitud también está escuchando. Jesús enseña a los discípulos sobre no acumular tesoros en la tierra. Jesús dice que el tesoro en la tierra no durará. Las polillas lo comerán, el óxido lo destruirá y los ladrones lo robarán. En cambio, los discípulos deben acumular tesoros en el cielo Ninguna polilla lo comerá, ningún óxido lo destruirá y ningún ladrón lo robará.</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 continuación, Jesús enseña sobre el ojo, la luz y la oscuridad. Él dice que una persona con buenos ojos entiende la verdad sobre Dios, tiene luz en todo su cuerpo y es generosa. Una persona con malos ojos no entiende la verdad sobre Dios, vive en la oscuridad y no es generosa.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 la persona con buenos ojos, "¿Cómo se siente?" Es posible que escuchen cosas como:</w:t>
      </w:r>
    </w:p>
    <w:p>
      <w:pPr>
        <w:pStyle w:val="ListBullet"/>
        <w:spacing w:line="240" w:lineRule="auto"/>
        <w:ind w:left="720"/>
      </w:pPr>
      <w:r>
        <w:rPr>
          <w:lang w:val="es_ES" w:bidi="es_ES"/>
        </w:rPr>
      </w:r>
      <w:r>
        <w:rPr>
          <w:lang w:val="es_ES" w:bidi="es_ES"/>
        </w:rPr>
        <w:t>Además, pregúntenle al actor que interpreta a la persona con problemas de vista, "¿Cómo se siente?"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enseña sobre los esclavos y los amos para mostrar cómo los discípulos deben elegir servir a Dios o al dinero. Jesús dice que es imposible que un esclavo sirva completamente a dos amos diferentes. El esclavo amará y será devoto a un amo y odiará y despreciará al otro amo. Jesús quiere que los discípulos sirvan completamente a Dios y no al dinero.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al esclavo, "¿Cómo se siente?"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 continuación, Jesús enseña sobre no preocuparse por la comida, la bebida y la ropa. Jesús dice que las aves no plantan semillas, cosechan ni almacenan comida, y Dios proporciona comida para que las aves coman. Jesús dice que Dios ciertamente proporcionará comida y bebida para los discípulos, ya que Dios cuida de ellos más de lo que cuida de las aves.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también dice que las flores del campo no trabajan para hacer ropa, pero son más hermosas que el rey más rico en la historia de Israel. Dios viste a las flores aunque solo estén vivas por un corto tiempo. Jesús dice que Dios ciertamente proporcionará ropa para los discípulos, ya que Dios cuida de ellos más de lo que cuida de las flores. Jesús dice que los discípulos tienen poca fe porque se preocupan por la ropa que usarán.</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les dice a los discípulos que los paganos, o los incrédulos, están preocupados por obtener suficiente comida, bebida y ropa. Jesús quiere que los discípulos busquen a Dios y el reino de Dios en lugar de buscar comida, bebida y ropa. Jesús dice que Dios les dará lo que necesitan.</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los incrédulos,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dice que los discípulos no deben preocuparse por el mañana, o el futuro. Cada día tendrá suficientes problemas, por lo que no deben añadir problemas a otro día.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 Jesús: "¿Cómo te sientes?"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dice que los discípulos deben almacenar tesoros en el </w:t>
      </w:r>
      <w:r>
        <w:rPr>
          <w:b/>
          <w:lang w:val="es_ES" w:bidi="es_ES"/>
        </w:rPr>
        <w:t>cielo</w:t>
      </w:r>
      <w:r>
        <w:rPr>
          <w:lang w:val="es_ES" w:bidi="es_ES"/>
        </w:rPr>
        <w:t xml:space="preserve"> y no tesoros en la tierra. Cielo puede referirse al cielo (que vemos), o al lugar donde viven Dios y sus ángeles, dependiendo del contexto. En este contexto, cielo significa el lugar donde Dios vive. Vean el Glosario Principal para obtener una definición más completa de la palabra </w:t>
      </w:r>
      <w:r>
        <w:rPr>
          <w:lang w:val="es_ES" w:bidi="es_ES"/>
        </w:rPr>
        <w:t>cielo</w:t>
      </w:r>
      <w:r>
        <w:rPr>
          <w:lang w:val="es_ES" w:bidi="es_ES"/>
        </w:rPr>
        <w:t>.</w:t>
      </w:r>
    </w:p>
    <w:p>
      <w:pPr/>
      <w:r>
        <w:rPr>
          <w:lang w:val="es_ES" w:bidi="es_ES"/>
        </w:rPr>
      </w:r>
      <w:r>
        <w:rPr>
          <w:lang w:val="es_ES" w:bidi="es_ES"/>
        </w:rPr>
        <w:t>Jesús dice que donde esté el tesoro de una persona, allí es donde también estará su corazón. En la cultura judía, "corazón" era la palabra para mostrar la vida interior y los pensamientos.</w:t>
      </w:r>
    </w:p>
    <w:p>
      <w:pPr/>
      <w:r>
        <w:rPr>
          <w:lang w:val="es_ES" w:bidi="es_ES"/>
        </w:rPr>
      </w:r>
      <w:r>
        <w:rPr>
          <w:lang w:val="es_ES" w:bidi="es_ES"/>
        </w:rPr>
        <w:t>Deténganse y hablen sobre la palabra que es más natural en su idioma para representar la vida interior y los pensamientos. Usen la misma palabra que tradujeron antes cuando Jesús enseñó el dicho "bendito es el puro de corazón".</w:t>
      </w:r>
    </w:p>
    <w:p>
      <w:pPr/>
      <w:r>
        <w:rPr>
          <w:lang w:val="es_ES" w:bidi="es_ES"/>
        </w:rPr>
      </w:r>
      <w:r>
        <w:rPr>
          <w:lang w:val="es_ES" w:bidi="es_ES"/>
        </w:rPr>
        <w:t xml:space="preserve">Jesús dice que los ojos de una persona son como una </w:t>
      </w:r>
      <w:r>
        <w:rPr>
          <w:lang w:val="es_ES" w:bidi="es_ES"/>
        </w:rPr>
        <w:t>lámpara</w:t>
      </w:r>
      <w:r>
        <w:rPr>
          <w:lang w:val="es_ES" w:bidi="es_ES"/>
        </w:rPr>
        <w:t xml:space="preserve"> para su cuerpo. Sus ojos traen </w:t>
      </w:r>
      <w:r>
        <w:rPr>
          <w:b/>
          <w:lang w:val="es_ES" w:bidi="es_ES"/>
        </w:rPr>
        <w:t>luz</w:t>
      </w:r>
      <w:r>
        <w:rPr>
          <w:lang w:val="es_ES" w:bidi="es_ES"/>
        </w:rPr>
        <w:t xml:space="preserve"> o oscuridad para todo su cuerpo. Si una persona está "llena de luz", significa que entiende la verdad sobre Dios. Traduzcan luz de la misma manera que han hecho anteriormente.</w:t>
      </w:r>
    </w:p>
    <w:p>
      <w:pPr/>
      <w:r>
        <w:rPr>
          <w:lang w:val="es_ES" w:bidi="es_ES"/>
        </w:rPr>
      </w:r>
      <w:r>
        <w:rPr>
          <w:lang w:val="es_ES" w:bidi="es_ES"/>
        </w:rPr>
        <w:t>Deténganse y busquen la imagen de una l</w:t>
      </w:r>
      <w:r>
        <w:rPr>
          <w:lang w:val="es_ES" w:bidi="es_ES"/>
        </w:rPr>
        <w:t xml:space="preserve">ámpara </w:t>
      </w:r>
      <w:r>
        <w:rPr>
          <w:lang w:val="es_ES" w:bidi="es_ES"/>
        </w:rPr>
        <w:t>nuevamente si es necesario.</w:t>
      </w:r>
    </w:p>
    <w:p>
      <w:pPr/>
      <w:r>
        <w:rPr>
          <w:lang w:val="es_ES" w:bidi="es_ES"/>
        </w:rPr>
      </w:r>
      <w:r>
        <w:rPr>
          <w:lang w:val="es_ES" w:bidi="es_ES"/>
        </w:rPr>
        <w:t xml:space="preserve">Jesús dice que ningún </w:t>
      </w:r>
      <w:r>
        <w:rPr>
          <w:b/>
          <w:lang w:val="es_ES" w:bidi="es_ES"/>
        </w:rPr>
        <w:t>siervo</w:t>
      </w:r>
      <w:r>
        <w:rPr>
          <w:lang w:val="es_ES" w:bidi="es_ES"/>
        </w:rPr>
        <w:t xml:space="preserve">, o </w:t>
      </w:r>
      <w:r>
        <w:rPr>
          <w:lang w:val="es_ES" w:bidi="es_ES"/>
        </w:rPr>
        <w:t>esclavo</w:t>
      </w:r>
      <w:r>
        <w:rPr>
          <w:lang w:val="es_ES" w:bidi="es_ES"/>
        </w:rPr>
        <w:t xml:space="preserve">, puede servir a dos amos. "Servir a dos amos" no significa trabajar en dos trabajos diferentes para dos empleadores diferentes. En el tiempo de Jesús, las personas eran dueñas de esclavos y los esclavos o siervos estaban completamente bajo el control del amo que era dueño de ellos. Traduzcan siervo o sirviendo de la misma manera que lo han hecho anteriormente y vean el Glosario Principal para obtener una definición más completa de las palabras </w:t>
      </w:r>
      <w:r>
        <w:rPr>
          <w:lang w:val="es_ES" w:bidi="es_ES"/>
        </w:rPr>
        <w:t>siervo</w:t>
      </w:r>
      <w:r>
        <w:rPr>
          <w:lang w:val="es_ES" w:bidi="es_ES"/>
        </w:rPr>
        <w:t>.</w:t>
      </w:r>
    </w:p>
    <w:p>
      <w:pPr/>
      <w:r>
        <w:rPr>
          <w:lang w:val="es_ES" w:bidi="es_ES"/>
        </w:rPr>
      </w:r>
      <w:r>
        <w:rPr>
          <w:lang w:val="es_ES" w:bidi="es_ES"/>
        </w:rPr>
        <w:t xml:space="preserve">Jesús dice que su </w:t>
      </w:r>
      <w:r>
        <w:rPr>
          <w:b/>
          <w:lang w:val="es_ES" w:bidi="es_ES"/>
        </w:rPr>
        <w:t>padre celestial</w:t>
      </w:r>
      <w:r>
        <w:rPr>
          <w:lang w:val="es_ES" w:bidi="es_ES"/>
        </w:rPr>
        <w:t xml:space="preserve"> cuida de las aves y las alimenta. Jesús llama a Dios su padre celestial porque Dios creó a su pueblo y cuida de ellos como un padre cuida de sus hijos. Dios también es el Padre de Jesús, así que asegúrense de traducir "vuestro Padre" para mostrar esto.</w:t>
      </w:r>
    </w:p>
    <w:p>
      <w:pPr/>
      <w:r>
        <w:rPr>
          <w:lang w:val="es_ES" w:bidi="es_ES"/>
        </w:rPr>
      </w:r>
      <w:r>
        <w:rPr>
          <w:lang w:val="es_ES" w:bidi="es_ES"/>
        </w:rPr>
        <w:t xml:space="preserve">Jesús dice que los discípulos tienen "poca fe" debido a su preocupación. </w:t>
      </w:r>
      <w:r>
        <w:rPr>
          <w:b/>
          <w:lang w:val="es_ES" w:bidi="es_ES"/>
        </w:rPr>
        <w:t>Fe</w:t>
      </w:r>
      <w:r>
        <w:rPr>
          <w:lang w:val="es_ES" w:bidi="es_ES"/>
        </w:rPr>
        <w:t xml:space="preserve"> significa tener confianza en Dios. Alguien con "poca fe" significa que no confía en que Dios satisfaga sus necesidades. Traduzcan fe de la misma manera que lo han hecho anteriormente y vean el Glosario Principal para obtener una definición más completa de la palabra </w:t>
      </w:r>
      <w:r>
        <w:rPr>
          <w:lang w:val="es_ES" w:bidi="es_ES"/>
        </w:rPr>
        <w:t>fe</w:t>
      </w:r>
      <w:r>
        <w:rPr>
          <w:lang w:val="es_ES" w:bidi="es_ES"/>
        </w:rPr>
        <w:t>.</w:t>
      </w:r>
    </w:p>
    <w:p>
      <w:pPr/>
      <w:r>
        <w:rPr>
          <w:lang w:val="es_ES" w:bidi="es_ES"/>
        </w:rPr>
      </w:r>
      <w:r>
        <w:rPr>
          <w:lang w:val="es_ES" w:bidi="es_ES"/>
        </w:rPr>
        <w:t xml:space="preserve">Jesús dice que los </w:t>
      </w:r>
      <w:r>
        <w:rPr>
          <w:b/>
          <w:lang w:val="es_ES" w:bidi="es_ES"/>
        </w:rPr>
        <w:t>gentiles</w:t>
      </w:r>
      <w:r>
        <w:rPr>
          <w:lang w:val="es_ES" w:bidi="es_ES"/>
        </w:rPr>
        <w:t xml:space="preserve">, o paganos incrédulos, buscan comida, bebida y ropa. Los judíos no tenían una buena opinión de los gentiles porque los gentiles no eran parte de la familia de Dios en su opinión. Los judíos tradicionalmente veían a los gentiles como inmorales e impíos. A menudo, el término gentiles se refiere a los romanos. En el idioma original, la palabra gentiles se traduce como paganos, extranjeros, o "aquellos que no conocen a Dios". Jesús quiere que los discípulos vivan de manera diferente que los gentiles. Traduzcan gentiles de la misma manera que en los textos anteriores y vean el Glosario Principal para obtener una definición más completa de la palabra </w:t>
      </w:r>
      <w:r>
        <w:rPr>
          <w:lang w:val="es_ES" w:bidi="es_ES"/>
        </w:rPr>
        <w:t>gentiles</w:t>
      </w:r>
      <w:r>
        <w:rPr>
          <w:lang w:val="es_ES" w:bidi="es_ES"/>
        </w:rPr>
        <w:t>.</w:t>
      </w:r>
    </w:p>
    <w:p>
      <w:pPr/>
      <w:r>
        <w:rPr>
          <w:lang w:val="es_ES" w:bidi="es_ES"/>
        </w:rPr>
      </w:r>
      <w:r>
        <w:rPr>
          <w:lang w:val="es_ES" w:bidi="es_ES"/>
        </w:rPr>
        <w:t xml:space="preserve">Jesús dice que los discípulos deben buscar el </w:t>
      </w:r>
      <w:r>
        <w:rPr>
          <w:b/>
          <w:lang w:val="es_ES" w:bidi="es_ES"/>
        </w:rPr>
        <w:t>reino de Dios</w:t>
      </w:r>
      <w:r>
        <w:rPr>
          <w:lang w:val="es_ES" w:bidi="es_ES"/>
        </w:rPr>
        <w:t xml:space="preserve"> en lugar de buscar comida, bebida y ropa. El reino de Dios es lo mismo que el </w:t>
      </w:r>
      <w:r>
        <w:rPr>
          <w:b/>
          <w:lang w:val="es_ES" w:bidi="es_ES"/>
        </w:rPr>
        <w:t>reino del cielo</w:t>
      </w:r>
      <w:r>
        <w:rPr>
          <w:lang w:val="es_ES" w:bidi="es_ES"/>
        </w:rPr>
        <w:t xml:space="preserve">. El reino de los cielos es sobre Dios gobernando en los corazones de su pueblo más que de un espacio físico. Recordarán la frase reino de los cielos de varios pasajes anteriores. Traduzcan la frase de la misma aquí Consulten el Glosario Principal para obtener una definición más completa de la frase </w:t>
      </w:r>
      <w:r>
        <w:rPr>
          <w:lang w:val="es_ES" w:bidi="es_ES"/>
        </w:rPr>
        <w:t>reino de los cielos</w:t>
      </w:r>
      <w:r>
        <w:rPr>
          <w:lang w:val="es_ES" w:bidi="es_ES"/>
        </w:rPr>
        <w:t>.</w:t>
      </w:r>
    </w:p>
    <w:p>
      <w:pPr/>
      <w:r>
        <w:rPr>
          <w:lang w:val="es_ES" w:bidi="es_ES"/>
        </w:rPr>
      </w:r>
      <w:r>
        <w:rPr>
          <w:lang w:val="es_ES" w:bidi="es_ES"/>
        </w:rPr>
        <w:t xml:space="preserve">Jesús también dice que los discípulos deben buscar la </w:t>
      </w:r>
      <w:r>
        <w:rPr>
          <w:b/>
          <w:lang w:val="es_ES" w:bidi="es_ES"/>
        </w:rPr>
        <w:t>justicia</w:t>
      </w:r>
      <w:r>
        <w:rPr>
          <w:lang w:val="es_ES" w:bidi="es_ES"/>
        </w:rPr>
        <w:t xml:space="preserve"> Jesús quiere decir que los discípulos deben hacer lo que Dios dice que es correcto y bueno. Esto debe traducirse de la misma manera que en los pasajes anteriores. Vean el Glosario Principal para obtener una definición más completa de la palabra </w:t>
      </w:r>
      <w:r>
        <w:rPr>
          <w:lang w:val="es_ES" w:bidi="es_ES"/>
        </w:rPr>
        <w:t>justicia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7:1–12</w:t>
      </w:r>
      <w:r>
        <w:rPr>
          <w:lang w:val="es_ES" w:bidi="es_ES"/>
        </w:rPr>
      </w:r>
    </w:p>
    <w:p>
      <w:pPr>
        <w:pStyle w:val="Heading3"/>
      </w:pPr>
      <w:r>
        <w:rPr>
          <w:lang w:val="es_ES" w:bidi="es_ES"/>
        </w:rPr>
        <w:t>Escuchar con el corazón</w:t>
      </w:r>
    </w:p>
    <w:p>
      <w:pPr/>
      <w:r>
        <w:rPr>
          <w:lang w:val="es_ES" w:bidi="es_ES"/>
        </w:rPr>
      </w:r>
      <w:r>
        <w:rPr>
          <w:lang w:val="es_ES" w:bidi="es_ES"/>
        </w:rPr>
        <w:t>Escuchen Mateo 7:1–12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está sentado en una montaña, y está enseñando a sus discípulos, o seguidores cercanos. Una multitud de gente también está escuchando. Jesús les enseñó sobre cómo ser más justos que los fariseos y los maestros de la ley. Jesús también les enseñó sobre el tesoro en el cielo, sobre la preocupación y sobre cómo Dios satisface las necesidades de los discípulos. Ahora, Jesús enseña sobre no juzgar a otros y sobre cómo ser persistente en la oración a Dios.</w:t>
      </w:r>
    </w:p>
    <w:p>
      <w:pPr/>
      <w:r>
        <w:rPr>
          <w:lang w:val="es_ES" w:bidi="es_ES"/>
        </w:rPr>
      </w:r>
      <w:r>
        <w:rPr>
          <w:lang w:val="es_ES" w:bidi="es_ES"/>
        </w:rPr>
        <w:t>Jesús comienza esta sección de enseñanza diciéndoles a sus discípulos que no juzguen a otros. "Juzgar" significa declarar que alguien es culpable o condenarlo. Jesús está hablando de las relaciones cotidianas que los discípulos tienen con otros. Jesús usa un dicho común en ese momento para mostrar que si los discípulos juzgan a alguien duramente, Dios también los juzgará duramente. Si los discípulos juzgan a otros de manera justa, Dios también juzgará a los discípulos de manera justa. Durante el tiempo de Jesús, la gente usaban una copa medidora para vender una cierta cantidad de grano o un palo medidor para medir la longitud de un producto. Si llenas la taza hasta el borde cuando vendes algo a los demás, los demás también llenarán tu taza hasta el borde cuando te vendan algo a ti. Si son generosos con otros, ellos serán generosos con ustedes. Y si no son generosos con otros, ellos no serán generosos con ustedes. Las normas que ustedes usan con otros son las mismas normas que Dios usará con ustedes.</w:t>
      </w:r>
    </w:p>
    <w:p>
      <w:pPr/>
      <w:r>
        <w:rPr>
          <w:lang w:val="es_ES" w:bidi="es_ES"/>
        </w:rPr>
      </w:r>
      <w:r>
        <w:rPr>
          <w:lang w:val="es_ES" w:bidi="es_ES"/>
        </w:rPr>
        <w:t xml:space="preserve">Deténganse y busquen una imagen de una </w:t>
      </w:r>
      <w:r>
        <w:rPr>
          <w:b/>
          <w:lang w:val="es_ES" w:bidi="es_ES"/>
        </w:rPr>
        <w:t>copa de medir y un palo de medir</w:t>
      </w:r>
      <w:r>
        <w:rPr>
          <w:lang w:val="es_ES" w:bidi="es_ES"/>
        </w:rPr>
        <w:t xml:space="preserve"> del tiempo de Jesús.</w:t>
      </w:r>
    </w:p>
    <w:p>
      <w:pPr/>
      <w:r>
        <w:rPr>
          <w:lang w:val="es_ES" w:bidi="es_ES"/>
        </w:rPr>
      </w:r>
      <w:r>
        <w:rPr>
          <w:lang w:val="es_ES" w:bidi="es_ES"/>
        </w:rPr>
        <w:t>A continuación, Jesús cuenta una historia corta para enseñar algo importante sobre Dios. Él les hace dos preguntas, y no quiere una respuesta a las preguntas. Está demostrando que está mal fijarse más en la paja que hay en el ojo del hermano cuando tienen un tronco en su propio ojo. Una mota era un pequeño pedazo de paja, polvo o madera, y un tronco es un pedazo grande y pesado de madera que la gente usaba para construir una casa. "Hermano" significa un compañero discípulo y no un hermano de sangre. Tanto una paja como un tronco eran comunes en el tiempo de Jesús.</w:t>
      </w:r>
    </w:p>
    <w:p>
      <w:pPr/>
      <w:r>
        <w:rPr>
          <w:lang w:val="es_ES" w:bidi="es_ES"/>
        </w:rPr>
      </w:r>
      <w:r>
        <w:rPr>
          <w:lang w:val="es_ES" w:bidi="es_ES"/>
        </w:rPr>
        <w:t xml:space="preserve">Deténganse y busquen una imagen de un </w:t>
      </w:r>
      <w:r>
        <w:rPr>
          <w:lang w:val="es_ES" w:bidi="es_ES"/>
        </w:rPr>
        <w:t>tronco</w:t>
      </w:r>
      <w:r>
        <w:rPr>
          <w:lang w:val="es_ES" w:bidi="es_ES"/>
        </w:rPr>
        <w:t>.</w:t>
      </w:r>
    </w:p>
    <w:p>
      <w:pPr/>
      <w:r>
        <w:rPr>
          <w:lang w:val="es_ES" w:bidi="es_ES"/>
        </w:rPr>
      </w:r>
      <w:r>
        <w:rPr>
          <w:lang w:val="es_ES" w:bidi="es_ES"/>
        </w:rPr>
        <w:t>Además, comenten con su equipo de traducción alguna ocasión en la que se les haya metido una mota de polvo en el ojo o imaginen cómo se sentiría Si es posible, visiten a alguien que construye casas y vean lo grande que es un tronco en comparación con una mota pequeña o una paja. Si la gente no usan madera para construir casas en su comunidad, encuentren otros materiales grandes que usen y compárenlos con una mota de madera o polvo.</w:t>
      </w:r>
    </w:p>
    <w:p>
      <w:pPr/>
      <w:r>
        <w:rPr>
          <w:lang w:val="es_ES" w:bidi="es_ES"/>
        </w:rPr>
      </w:r>
      <w:r>
        <w:rPr>
          <w:lang w:val="es_ES" w:bidi="es_ES"/>
        </w:rPr>
        <w:t>La mota representa un pequeño pecado o problema en la vida de un discípulo. Un tronco representa un gran pecado o problema en la vida de un discípulo. Jesús quiere que los discípulos presten más atención a los grandes pecados en sus propias vidas que a los pecados más pequeños en la vida de sus compañeros discípulos. Además, es imposible ayudar a alguien a quitar la mota, o pecado pequeño, del ojo de un hermano, hasta que te encargues de la paja o pecado grande en tu propio ojo. Jesús llama a los discípulos hipócritas porque no usan las mismas normas para sí mismos que usan para otros. Él quería que los discípulos cuidaran de sus propios pecados más grandes antes de tratar de ayudar a sus hermanos con sus pecados más pequeños.</w:t>
      </w:r>
    </w:p>
    <w:p>
      <w:pPr/>
      <w:r>
        <w:rPr>
          <w:lang w:val="es_ES" w:bidi="es_ES"/>
        </w:rPr>
      </w:r>
      <w:r>
        <w:rPr>
          <w:lang w:val="es_ES" w:bidi="es_ES"/>
        </w:rPr>
        <w:t>A continuación, Jesús enseña un dicho usando un lenguaje especial sobre perros, cerdos y perlas. Jesús no quiere que los discípulos den cosas santas a los perros o arrojen perlas a los cerdos. Perros y cerdos probablemente se refieren a la gente que rechaza las enseñanzas de Jesús. Tanto los perros como los cerdos eran animales impuros en la cultura judía. Las perlas son pequeñas y hermosas que la gente usa para joyas. Perlas y "lo que es santo" significan la verdad sobre Dios.</w:t>
      </w:r>
    </w:p>
    <w:p>
      <w:pPr/>
      <w:r>
        <w:rPr>
          <w:lang w:val="es_ES" w:bidi="es_ES"/>
        </w:rPr>
      </w:r>
      <w:r>
        <w:rPr>
          <w:lang w:val="es_ES" w:bidi="es_ES"/>
        </w:rPr>
        <w:t xml:space="preserve">Deténganse y busquen una imagen de una </w:t>
      </w:r>
      <w:r>
        <w:rPr>
          <w:lang w:val="es_ES" w:bidi="es_ES"/>
        </w:rPr>
        <w:t>perla</w:t>
      </w:r>
      <w:r>
        <w:rPr>
          <w:lang w:val="es_ES" w:bidi="es_ES"/>
        </w:rPr>
        <w:t xml:space="preserve">, un </w:t>
      </w:r>
      <w:r>
        <w:rPr>
          <w:lang w:val="es_ES" w:bidi="es_ES"/>
        </w:rPr>
        <w:t>perro</w:t>
      </w:r>
      <w:r>
        <w:rPr>
          <w:lang w:val="es_ES" w:bidi="es_ES"/>
        </w:rPr>
        <w:t xml:space="preserve"> y un </w:t>
      </w:r>
      <w:r>
        <w:rPr>
          <w:lang w:val="es_ES" w:bidi="es_ES"/>
        </w:rPr>
        <w:t>cerdo</w:t>
      </w:r>
      <w:r>
        <w:rPr>
          <w:lang w:val="es_ES" w:bidi="es_ES"/>
        </w:rPr>
        <w:t>.</w:t>
      </w:r>
    </w:p>
    <w:p>
      <w:pPr/>
      <w:r>
        <w:rPr>
          <w:lang w:val="es_ES" w:bidi="es_ES"/>
        </w:rPr>
      </w:r>
      <w:r>
        <w:rPr>
          <w:lang w:val="es_ES" w:bidi="es_ES"/>
        </w:rPr>
        <w:t>Jesús estaba diciendo que los discípulos no debían continuar enseñando las cosas santas sobre Dios a la gente que continúan rechazando estas enseñanzas. Sería como los cerdos que caminan sobre las perlas valiosas, o los perros salvajes que se dan vuelta y las atacan con sus dientes. Jesús quería que sus discípulos tuvieran cuidado de no compartir la verdad de Dios con la gente que no la valoraba.</w:t>
      </w:r>
    </w:p>
    <w:p>
      <w:pPr/>
      <w:r>
        <w:rPr>
          <w:lang w:val="es_ES" w:bidi="es_ES"/>
        </w:rPr>
      </w:r>
      <w:r>
        <w:rPr>
          <w:lang w:val="es_ES" w:bidi="es_ES"/>
        </w:rPr>
        <w:t>En la siguiente sección, Jesús enseña más sobre la oración. Jesús usa tres maneras de decir que los discípulos deben seguir orando a Dios por lo que necesitan. Jesús dice que los discípulos deben pedirle a Dios cosas en oración, buscar de Dios lo que necesitan y llamar a la puerta para pedirle a Dios que la abra. En el tiempo de Jesús, la gente golpeaba la puerta de madera para ver si la persona que estaba dentro abriría la puerta. En cada caso, Jesús dice que Dios abrirá la puerta para los discípulos, o les dará lo que piden.</w:t>
      </w:r>
    </w:p>
    <w:p>
      <w:pPr/>
      <w:r>
        <w:rPr>
          <w:lang w:val="es_ES" w:bidi="es_ES"/>
        </w:rPr>
      </w:r>
      <w:r>
        <w:rPr>
          <w:lang w:val="es_ES" w:bidi="es_ES"/>
        </w:rPr>
        <w:t>Jesús usa el ejemplo de un padre y un hijo para enseñar más sobre la oración. Jesús dice que Dios dará a los discípulos cosas buenas de la misma manera que un padre humano da a sus hijos cosas buenas. Jesús hace dos preguntas, y no quiere una respuesta a estas preguntas. Él está mostrando que ningún padre humano dará a su hijo una piedra si el hijo pide pan. El pan era la comida común que la gente judía comía todos los días, y el hijo estaba pidiendo pan porque tenía hambre. Una piedra puede haberse visto como una hogaza de pan redonda.</w:t>
      </w:r>
    </w:p>
    <w:p>
      <w:pPr/>
      <w:r>
        <w:rPr>
          <w:lang w:val="es_ES" w:bidi="es_ES"/>
        </w:rPr>
      </w:r>
      <w:r>
        <w:rPr>
          <w:lang w:val="es_ES" w:bidi="es_ES"/>
        </w:rPr>
        <w:t xml:space="preserve">Deténganse y busquen una imagen de un trozo de </w:t>
      </w:r>
      <w:r>
        <w:rPr>
          <w:lang w:val="es_ES" w:bidi="es_ES"/>
        </w:rPr>
        <w:t>pan</w:t>
      </w:r>
      <w:r>
        <w:rPr>
          <w:lang w:val="es_ES" w:bidi="es_ES"/>
        </w:rPr>
        <w:t>.</w:t>
      </w:r>
    </w:p>
    <w:p>
      <w:pPr/>
      <w:r>
        <w:rPr>
          <w:lang w:val="es_ES" w:bidi="es_ES"/>
        </w:rPr>
      </w:r>
      <w:r>
        <w:rPr>
          <w:lang w:val="es_ES" w:bidi="es_ES"/>
        </w:rPr>
        <w:t>La segunda pregunta de Jesús muestra que ningún padre le dará a su hijo una serpiente si el hijo le pide un pez. El pescado también era una comida común que los judíos comían, y el hijo estaba pidiendo un pescado porque tenía hambre. La ley judía decía que la gente no podía comer serpientes, por lo que ningún padre le daría a su hijo una serpiente. Una serpiente podría parecerse a algunos tipos de peces comunes en el área de Jesús, pero una serpiente podía morder a alguien y hacerle daño.</w:t>
      </w:r>
    </w:p>
    <w:p>
      <w:pPr/>
      <w:r>
        <w:rPr>
          <w:lang w:val="es_ES" w:bidi="es_ES"/>
        </w:rPr>
      </w:r>
      <w:r>
        <w:rPr>
          <w:lang w:val="es_ES" w:bidi="es_ES"/>
        </w:rPr>
        <w:t xml:space="preserve">Deténganse y busquen imágenes de una </w:t>
      </w:r>
      <w:r>
        <w:rPr>
          <w:lang w:val="es_ES" w:bidi="es_ES"/>
        </w:rPr>
        <w:t>serpiente</w:t>
      </w:r>
      <w:r>
        <w:rPr>
          <w:lang w:val="es_ES" w:bidi="es_ES"/>
        </w:rPr>
        <w:t xml:space="preserve"> y un </w:t>
      </w:r>
      <w:r>
        <w:rPr>
          <w:lang w:val="es_ES" w:bidi="es_ES"/>
        </w:rPr>
        <w:t>pez</w:t>
      </w:r>
      <w:r>
        <w:rPr>
          <w:lang w:val="es_ES" w:bidi="es_ES"/>
        </w:rPr>
        <w:t>.</w:t>
      </w:r>
    </w:p>
    <w:p>
      <w:pPr/>
      <w:r>
        <w:rPr>
          <w:lang w:val="es_ES" w:bidi="es_ES"/>
        </w:rPr>
      </w:r>
      <w:r>
        <w:rPr>
          <w:lang w:val="es_ES" w:bidi="es_ES"/>
        </w:rPr>
        <w:t>Deténganse y conversen sobre los padres que dan buenos regalos a sus hijos. Cuenten una historia sobre una vez que ustedes o alguien que conocen le dio a un niño un buen regalo.</w:t>
      </w:r>
    </w:p>
    <w:p>
      <w:pPr/>
      <w:r>
        <w:rPr>
          <w:lang w:val="es_ES" w:bidi="es_ES"/>
        </w:rPr>
      </w:r>
      <w:r>
        <w:rPr>
          <w:lang w:val="es_ES" w:bidi="es_ES"/>
        </w:rPr>
        <w:t>Jesús compara a la gente y Dios y los tipos de dones que la gente y Dios dan. Jesús dice que la gente es mala, y todavía pueden dar buenos regalos como el pan y el pescado a sus hijos. Todas la gente que escuchaba a Jesús sabía que Dios es bueno, por lo que Dios ciertamente dará buenos regalos a sus hijos cuando se lo pidan. Jesús llama a Dios su Padre en el cielo porque Dios cuida de su pueblo como un padre cuida de sus hijos.</w:t>
      </w:r>
    </w:p>
    <w:p>
      <w:pPr/>
      <w:r>
        <w:rPr>
          <w:lang w:val="es_ES" w:bidi="es_ES"/>
        </w:rPr>
      </w:r>
      <w:r>
        <w:rPr>
          <w:lang w:val="es_ES" w:bidi="es_ES"/>
        </w:rPr>
        <w:t xml:space="preserve">Jesús termina esta sección de enseñanza con una declaración importante. No es un resumen de las enseñanzas anteriores sobre la oración a Dios porque esta declaración es sobre cómo tratar a la gente. En cambio, esta es una conclusión de </w:t>
      </w:r>
      <w:r>
        <w:rPr>
          <w:b/>
          <w:lang w:val="es_ES" w:bidi="es_ES"/>
        </w:rPr>
        <w:t>toda la enseñanza</w:t>
      </w:r>
      <w:r>
        <w:rPr>
          <w:lang w:val="es_ES" w:bidi="es_ES"/>
        </w:rPr>
        <w:t xml:space="preserve"> que Jesús ha dado en la montaña hasta ahora. Jesús les dice a los discípulos que deben tratar a los demás tal y como los demás quieren que los traten a ellos. Esto era similar a un dicho común que otros maestros judíos también enseñaban. Otros maestros judíos enseñaban, "No traten a los demás de la manera en que odian ser tratados". Jesús dio a los discípulos una norma más alta cuando dijo que debían tratar a los demás de la manera en que quieren ser tratados. Jesús dijo que cuando los discípulos tratan a los demás de esta manera, están haciendo lo principal que la ley de Moisés y los profetas enseñaron a la gente a hacer.</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enseña a sus discípulos sobre no juzgar a los demás.</w:t>
      </w:r>
    </w:p>
    <w:p>
      <w:pPr/>
      <w:r>
        <w:rPr>
          <w:lang w:val="es_ES" w:bidi="es_ES"/>
        </w:rPr>
      </w:r>
      <w:r>
        <w:rPr>
          <w:b/>
          <w:lang w:val="es_ES" w:bidi="es_ES"/>
        </w:rPr>
        <w:t>Segunda escena:</w:t>
      </w:r>
      <w:r>
        <w:rPr>
          <w:lang w:val="es_ES" w:bidi="es_ES"/>
        </w:rPr>
        <w:t xml:space="preserve"> Jesús enseña sobre cómo orar persistentemente a Dios.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Otras personas</w:t>
      </w:r>
    </w:p>
    <w:p>
      <w:pPr>
        <w:pStyle w:val="ListBullet"/>
        <w:spacing w:line="240" w:lineRule="auto"/>
        <w:ind w:left="720"/>
      </w:pPr>
      <w:r>
        <w:rPr>
          <w:lang w:val="es_ES" w:bidi="es_ES"/>
        </w:rPr>
      </w:r>
      <w:r>
        <w:rPr>
          <w:lang w:val="es_ES" w:bidi="es_ES"/>
        </w:rPr>
        <w:t>Un hermano con una paja en el ojo</w:t>
      </w:r>
    </w:p>
    <w:p>
      <w:pPr>
        <w:pStyle w:val="ListBullet"/>
        <w:spacing w:line="240" w:lineRule="auto"/>
        <w:ind w:left="720"/>
      </w:pPr>
      <w:r>
        <w:rPr>
          <w:lang w:val="es_ES" w:bidi="es_ES"/>
        </w:rPr>
      </w:r>
      <w:r>
        <w:rPr>
          <w:lang w:val="es_ES" w:bidi="es_ES"/>
        </w:rPr>
        <w:t>Un hermano con una mota en el ojo</w:t>
      </w:r>
    </w:p>
    <w:p>
      <w:pPr>
        <w:pStyle w:val="ListBullet"/>
        <w:spacing w:line="240" w:lineRule="auto"/>
        <w:ind w:left="720"/>
      </w:pPr>
      <w:r>
        <w:rPr>
          <w:lang w:val="es_ES" w:bidi="es_ES"/>
        </w:rPr>
      </w:r>
      <w:r>
        <w:rPr>
          <w:lang w:val="es_ES" w:bidi="es_ES"/>
        </w:rPr>
        <w:t>Personas que rechazan la verdad de Dios</w:t>
      </w:r>
    </w:p>
    <w:p>
      <w:pPr>
        <w:pStyle w:val="ListBullet"/>
        <w:spacing w:line="240" w:lineRule="auto"/>
        <w:ind w:left="720"/>
      </w:pPr>
      <w:r>
        <w:rPr>
          <w:lang w:val="es_ES" w:bidi="es_ES"/>
        </w:rPr>
      </w:r>
      <w:r>
        <w:rPr>
          <w:lang w:val="es_ES" w:bidi="es_ES"/>
        </w:rPr>
        <w:t>Un padre y un hijo</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En esta sesión, pidan al grupo que elaboren un guion gráfico, dibujen o usen algún tipo de objeto manipulativo (objetos que pueden mover, como rocas, palos o juguetes para niños) para visualizar la historia y la acción en ella.</w:t>
      </w:r>
    </w:p>
    <w:p>
      <w:pPr/>
      <w:r>
        <w:rPr>
          <w:lang w:val="es_ES" w:bidi="es_ES"/>
        </w:rPr>
      </w:r>
      <w:r>
        <w:rPr>
          <w:lang w:val="es_ES" w:bidi="es_ES"/>
        </w:rPr>
        <w:t>Es importante recordar que Jesús todavía está enseñando a sus discípulos en la ladera de la montaña. Jesús enseñó sobre cómo ser más justo que los fariseos y los maestros de la ley. Jesús también enseñó sobre no preocuparse. Ahora, Jesús enseña sobre no juzgar a otros y sobre cómo ser persistente en la oración a Dios.</w:t>
      </w:r>
    </w:p>
    <w:p>
      <w:pPr/>
      <w:r>
        <w:rPr>
          <w:lang w:val="es_ES" w:bidi="es_ES"/>
        </w:rPr>
      </w:r>
      <w:r>
        <w:rPr>
          <w:lang w:val="es_ES" w:bidi="es_ES"/>
        </w:rPr>
        <w:t>En la primera escena, es importante recordar que Jesús comienza con la declaración de que los discípulos no deben juzgar a los demás. La razón para no juzgar a los demás es porque Dios juzgará a los discípulos de la misma manera. Jesús da varias maneras de describir esta idea. Él habla de una taza de medir o una vara, y cuenta una historia sobre una mota y un tronco. Recuerden que Dios usará las mismas normas y medidas para juzgarlos que ustedes usan para juzgar a los demás. Piensen en cómo pueden mostrar esta idea usando una imagen o una taza real llena de grano, agua o algo más.</w:t>
      </w:r>
    </w:p>
    <w:p>
      <w:pPr/>
      <w:r>
        <w:rPr>
          <w:lang w:val="es_ES" w:bidi="es_ES"/>
        </w:rPr>
      </w:r>
      <w:r>
        <w:rPr>
          <w:lang w:val="es_ES" w:bidi="es_ES"/>
        </w:rPr>
        <w:t>Jesús hace varias preguntas para enfatizar que sus discípulos deben mirar sus propios pecados en lugar de los pecados de su hermano. Jesús no quiere una respuesta a estas preguntas. Jesús usa preguntas para enfatizar que es imposible ayudar a un compañero discípulo con su pecado más pequeño hasta que eliminan el pecado más grande de su propia vida.</w:t>
      </w:r>
    </w:p>
    <w:p>
      <w:pPr/>
      <w:r>
        <w:rPr>
          <w:lang w:val="es_ES" w:bidi="es_ES"/>
        </w:rPr>
      </w:r>
      <w:r>
        <w:rPr>
          <w:lang w:val="es_ES" w:bidi="es_ES"/>
        </w:rPr>
        <w:t>Deténganse aquí y conversen sobre cómo dirían esto en su idioma. ¿Usarían preguntas aquí, o alguna otra forma de enunciados?</w:t>
      </w:r>
    </w:p>
    <w:p>
      <w:pPr/>
      <w:r>
        <w:rPr>
          <w:lang w:val="es_ES" w:bidi="es_ES"/>
        </w:rPr>
      </w:r>
      <w:r>
        <w:rPr>
          <w:lang w:val="es_ES" w:bidi="es_ES"/>
        </w:rPr>
        <w:t>Además, recuerden que Jesús usa un lenguaje fuerte cuando llama a los discípulos "hipócritas". Esta es la única vez en el libro de Mateo que Jesús llama a sus propios discípulos "hipócritas". Jesús quiere que sus discípulos dejen de juzgarse a sí mismos por diferentes normas de las que juzgan a los demás.</w:t>
      </w:r>
    </w:p>
    <w:p>
      <w:pPr/>
      <w:r>
        <w:rPr>
          <w:lang w:val="es_ES" w:bidi="es_ES"/>
        </w:rPr>
      </w:r>
      <w:r>
        <w:rPr>
          <w:lang w:val="es_ES" w:bidi="es_ES"/>
        </w:rPr>
        <w:t>El segundo ejemplo que Jesús usa para hablar sobre juzgar a los demás es la historia sobre la mota y el tronco. Recuerden que Jesús estaba usando la idea de un tronco muy grande en el ojo de un discípulo para mostrar lo increíblemente grande que ese pecado era comparado con una mota muy pequeña de polvo, paja o madera en el ojo del otro discípulo. Recuerden que Jesús hace dos preguntas para mostrar lo imposible que sería que un discípulo con una paja en el ojo ayudara a quitar la mota en el ojo de un compañero discípulo. Jesús también quiere que cada discípulo preste más atención a sus propios pecados que a los pecados de los otros discípulos.</w:t>
      </w:r>
    </w:p>
    <w:p>
      <w:pPr/>
      <w:r>
        <w:rPr>
          <w:lang w:val="es_ES" w:bidi="es_ES"/>
        </w:rPr>
      </w:r>
      <w:r>
        <w:rPr>
          <w:lang w:val="es_ES" w:bidi="es_ES"/>
        </w:rPr>
        <w:t>Deténganse aquí y conversen como equipo de traducción: Pongan una pequeña mota de polvo frente a su rostro, y luego un tronco frente a su rostro. ¿Cuál dificulta más la vista? Este es un ejemplo de cómo los grandes pecados nos afectan y cómo necesitamos deshacernos de ellos.</w:t>
      </w:r>
    </w:p>
    <w:p>
      <w:pPr/>
      <w:r>
        <w:rPr>
          <w:lang w:val="es_ES" w:bidi="es_ES"/>
        </w:rPr>
      </w:r>
      <w:r>
        <w:rPr>
          <w:lang w:val="es_ES" w:bidi="es_ES"/>
        </w:rPr>
        <w:t>En la última parte de la primera escena, recuerden que Jesús les enseña a los discípulos que deben tener cuidado con a quién continúan enseñando la verdad de Dios. Jesús compara la verdad de Dios con las perlas. Jesús dice que la gente que continúa rechazando la verdad de Dios es como los perros y los cerdos, que son animales impuros. Jesús dice que los cerdos caminarán sobre las perlas y los perros los atacarán. En el idioma original, Jesús dice estas dos frases en el orden opuesto, pero la mayoría de la gente cree que los cerdos son los que caminarían sobre las perlas, y los perros atacarían. Jesús dice "No den a los perros lo que es santo, y no arrojen sus perlas ante los cerdos". Ellos, es decir los cerdos, caminarán sobre las perlas y ellos, es decir los perros, se volverán para atacarlos. Esta es una forma poética en el idioma original. Es posible que sea más natural usar la forma poética en su idioma, o puede que sea mejor mantener juntas las frases sobre los perros y las frases sobre los cerdos. Piensen en cómo pueden representar a la gente a la que no le importa la verdad de Dios. Intenten usar animales de juguete para representar a los "cerdos" y "perros" de los que Jesús está hablando.</w:t>
      </w:r>
    </w:p>
    <w:p>
      <w:pPr/>
      <w:r>
        <w:rPr>
          <w:lang w:val="es_ES" w:bidi="es_ES"/>
        </w:rPr>
      </w:r>
      <w:r>
        <w:rPr>
          <w:lang w:val="es_ES" w:bidi="es_ES"/>
        </w:rPr>
        <w:t>En la segunda escena, Jesús dice que los discípulos deben orar a Dios por las cosas, y Dios les dará las cosas que piden. Recuerden que Jesús enumera tres maneras de seguir orando: pedir, buscar y llamar. Jesús usa estas tres maneras de decir lo mismo. Jesús quiere que los discípulos sigan preguntando, sigan buscando y sigan llamando. Jesús dice que cuando los discípulos hacen esto, Dios responderá a sus oraciones, y será como si Dios abriera la puerta a la que están llamando. Piensen en cómo pueden mostrar a un discípulo orando a Dios y "llamando a la puerta" para que Dios responda. Si hay otra manera, más culturalmente apropiada de "llamar a la puerta" y "responder", intentan mostrar eso usando una imagen o juguetes. Por ejemplo, tal vez la gente en su cultura aplauda o llama para anunciar su presencia.</w:t>
      </w:r>
    </w:p>
    <w:p>
      <w:pPr/>
      <w:r>
        <w:rPr>
          <w:lang w:val="es_ES" w:bidi="es_ES"/>
        </w:rPr>
      </w:r>
      <w:r>
        <w:rPr>
          <w:lang w:val="es_ES" w:bidi="es_ES"/>
        </w:rPr>
        <w:t>A continuación, Jesús enseña un ejemplo corto sobre un padre y un hijo. Jesús hace dos preguntas para enfatizar que ningún padre se negaría a darle a su hijo pan o pescado si el hijo tuviera hambre. Ningún padre le daría una piedra a su hijo en lugar de pan y una serpiente a su hijo en lugar de un pez.</w:t>
      </w:r>
    </w:p>
    <w:p>
      <w:pPr/>
      <w:r>
        <w:rPr>
          <w:lang w:val="es_ES" w:bidi="es_ES"/>
        </w:rPr>
      </w:r>
      <w:r>
        <w:rPr>
          <w:lang w:val="es_ES" w:bidi="es_ES"/>
        </w:rPr>
        <w:t>Deténganse aquí y conversen sobre cómo dirían esto en su idioma. ¿Usarían preguntas aquí, o alguna otra forma de enunciados?</w:t>
      </w:r>
    </w:p>
    <w:p>
      <w:pPr/>
      <w:r>
        <w:rPr>
          <w:lang w:val="es_ES" w:bidi="es_ES"/>
        </w:rPr>
      </w:r>
      <w:r>
        <w:rPr>
          <w:lang w:val="es_ES" w:bidi="es_ES"/>
        </w:rPr>
        <w:t>Aunque la gente es mala, sabe cómo dar a sus hijos los buenos regalos que necesitan. Dios es bueno, por lo que sabemos que él ciertamente dará buenos regalos a sus hijos. Piensen en cómo pueden mostrar la escena con un hijo pidiéndole a su padre pan y un pescado, y el padre le da esas cosas.</w:t>
      </w:r>
    </w:p>
    <w:p>
      <w:pPr/>
      <w:r>
        <w:rPr>
          <w:lang w:val="es_ES" w:bidi="es_ES"/>
        </w:rPr>
      </w:r>
      <w:r>
        <w:rPr>
          <w:lang w:val="es_ES" w:bidi="es_ES"/>
        </w:rPr>
        <w:t>Es importante recordar que la parte final de la segunda escena es una declaración resumida de todo lo que Jesús ha enseñado en la montaña hasta ahora. Todo sobre cómo ser más justo que los fariseos y los maestros de la ley, todas las enseñanzas sobre cómo orar, ayunar y dar a los pobres, y todas las demás enseñanzas se resumen en esta declaración: "Tratad a los demás como os gustaría que os trataran a vosotros". Recuerden que esta declaración final también es un resumen de todo en la ley de Moisés y las enseñanzas de los profetas.</w:t>
      </w:r>
    </w:p>
    <w:p>
      <w:pPr/>
      <w:r>
        <w:rPr>
          <w:lang w:val="es_ES" w:bidi="es_ES"/>
        </w:rPr>
      </w:r>
      <w:r>
        <w:rPr>
          <w:lang w:val="es_ES" w:bidi="es_ES"/>
        </w:rPr>
        <w:t>Deténganse y hablen en equipo sobre cómo muestran en su idioma que alguien está dando el punto principal de una enseñanza. Intenten contar una historia que tenga un punto principal. ¿Cómo lo dicen? ¿Cómo hablan sobre el punto principal? ¿Habla más despacio? ¿Usan diferentes palabras?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Otras personas</w:t>
      </w:r>
    </w:p>
    <w:p>
      <w:pPr>
        <w:pStyle w:val="ListBullet"/>
        <w:spacing w:line="240" w:lineRule="auto"/>
        <w:ind w:left="720"/>
      </w:pPr>
      <w:r>
        <w:rPr>
          <w:lang w:val="es_ES" w:bidi="es_ES"/>
        </w:rPr>
      </w:r>
      <w:r>
        <w:rPr>
          <w:lang w:val="es_ES" w:bidi="es_ES"/>
        </w:rPr>
        <w:t>Un hermano con un tronco en el ojo</w:t>
      </w:r>
    </w:p>
    <w:p>
      <w:pPr>
        <w:pStyle w:val="ListBullet"/>
        <w:spacing w:line="240" w:lineRule="auto"/>
        <w:ind w:left="720"/>
      </w:pPr>
      <w:r>
        <w:rPr>
          <w:lang w:val="es_ES" w:bidi="es_ES"/>
        </w:rPr>
      </w:r>
      <w:r>
        <w:rPr>
          <w:lang w:val="es_ES" w:bidi="es_ES"/>
        </w:rPr>
        <w:t>Un hermano con una mota en el ojo</w:t>
      </w:r>
    </w:p>
    <w:p>
      <w:pPr>
        <w:pStyle w:val="ListBullet"/>
        <w:spacing w:line="240" w:lineRule="auto"/>
        <w:ind w:left="720"/>
      </w:pPr>
      <w:r>
        <w:rPr>
          <w:lang w:val="es_ES" w:bidi="es_ES"/>
        </w:rPr>
      </w:r>
      <w:r>
        <w:rPr>
          <w:lang w:val="es_ES" w:bidi="es_ES"/>
        </w:rPr>
        <w:t>Personas que rechazan la verdad de Dios</w:t>
      </w:r>
    </w:p>
    <w:p>
      <w:pPr>
        <w:pStyle w:val="ListBullet"/>
        <w:spacing w:line="240" w:lineRule="auto"/>
        <w:ind w:left="720"/>
      </w:pPr>
      <w:r>
        <w:rPr>
          <w:lang w:val="es_ES" w:bidi="es_ES"/>
        </w:rPr>
      </w:r>
      <w:r>
        <w:rPr>
          <w:lang w:val="es_ES" w:bidi="es_ES"/>
        </w:rPr>
        <w:t>Un padre y un hijo</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la primera escena, Jesús se sienta y enseña a sus discípulos. Jesús les enseña a no juzgar a los demás porque Dios juzgará a los discípulos de la misma manera que los discípulos juzgan a los demás. Jesús dice que Dios usará la misma norma para los discípulos que los discípulos usan con otros.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cuenta una parábola sobre una mota y un tronco. Jesús dice que un discípulo tiene una paja en el ojo y un discípulo tiene un tronco en el ojo. El discípulo con el tronco intenta sacar la paja del ojo del otro discípulo. Por supuesto, el discípulo con el tronco no puede ver para ayudar al discípulo con la paja. Jesús quiere que los discípulos primero presten atención a su propio pecado antes de tratar de ayudar a los demás.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al discípulo con el tronco en el ojo, "¿Cómo se sienten?" Es posible que escuchen cosas como:</w:t>
      </w:r>
    </w:p>
    <w:p>
      <w:pPr>
        <w:pStyle w:val="ListBullet"/>
        <w:spacing w:line="240" w:lineRule="auto"/>
        <w:ind w:left="720"/>
      </w:pPr>
      <w:r>
        <w:rPr>
          <w:lang w:val="es_ES" w:bidi="es_ES"/>
        </w:rPr>
      </w:r>
      <w:r>
        <w:rPr>
          <w:lang w:val="es_ES" w:bidi="es_ES"/>
        </w:rPr>
        <w:t>Además, pregúntenle al actor que interpreta a Jesús, "¿Cómo se siente?"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dice que los discípulos no deben dar perlas a los cerdos y perros porque los cerdos y los perros destruirán las perlas y rasgarán a los discípulos. Jesús quiere decir que los discípulos no deben continuar compartiendo la verdad de Dios con la gente que continúa rechazando la verdad.</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la gente que rechaza la verdad de Dios, "¿Cómo se sienten?" Es posible que escuchen cosas como:</w:t>
      </w:r>
    </w:p>
    <w:p>
      <w:pPr>
        <w:pStyle w:val="ListBullet"/>
        <w:spacing w:line="240" w:lineRule="auto"/>
        <w:ind w:left="720"/>
      </w:pPr>
      <w:r>
        <w:rPr>
          <w:lang w:val="es_ES" w:bidi="es_ES"/>
        </w:rPr>
      </w:r>
      <w:r>
        <w:rPr>
          <w:lang w:val="es_ES" w:bidi="es_ES"/>
        </w:rPr>
        <w:t>Además, 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En la segunda escena, Jesús enseña sobre la oración. Jesús dice que los discípulos deben preguntar, pedir, buscar y llamar, y que Dios responderá a sus oraciones y les abrirá la puerta.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 continuación, Jesús enseña una historia sobre un hijo y un padre. El hijo tiene hambre, y le pide a su padre pan. Por supuesto, el padre le dará al hijo pan, y no una piedra que no se pueda comer. Además, el hijo pide pescado, y por supuesto, el padre le dará al hijo pescado para comer y no una serpiente peligrosa. Jesús comparte esta historia para mostrar que incluso los padres humanos imperfectos quieren dar a sus hijos buenos regalos. Dios en el cielo es perfecto y bueno, y él, por supuesto, dará a sus hijos buenos regalos.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padre, "¿Cómo se siente?"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Finalmente, Jesús termina esta enseñanza con una declaración resumida de toda su enseñanza en la montaña. Jesús dice que los discípulos deben actuar hacia los demás de la misma manera que quieren que los demás actúen hacia ellos. Jesús dice que este es un resumen de todas las leyes de Moisés y las enseñanzas de los profetas.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llama a sus discípulos </w:t>
      </w:r>
      <w:r>
        <w:rPr>
          <w:b/>
          <w:lang w:val="es_ES" w:bidi="es_ES"/>
        </w:rPr>
        <w:t>hipócritas</w:t>
      </w:r>
      <w:r>
        <w:rPr>
          <w:lang w:val="es_ES" w:bidi="es_ES"/>
        </w:rPr>
        <w:t xml:space="preserve"> porque juzgan a los demás con diferentes normas de las que usan para sí mismos. Jesús usó anteriormente la palabra hipócrita para describir a la gente que ayuna, ora, o da dinero a los pobres en el exterior, pero por dentro no aman verdaderamente a Dios. La palabra hipócrita en el idioma original significa un actor de teatro que finge ser alguien que no es. En este contexto, un hipócrita significa que alguien usa diferentes normas para sí mismo que con los demás. Este hipócrita no es consciente de su comportamiento inconsistente. Traduzcan hipócrita de la misma manera que en los pasajes anteriores y vean el Glosario Principal para una definición más completa de la palabra </w:t>
      </w:r>
      <w:r>
        <w:rPr>
          <w:lang w:val="es_ES" w:bidi="es_ES"/>
        </w:rPr>
        <w:t>hipócrita</w:t>
      </w:r>
      <w:r>
        <w:rPr>
          <w:lang w:val="es_ES" w:bidi="es_ES"/>
        </w:rPr>
        <w:t>.</w:t>
      </w:r>
    </w:p>
    <w:p>
      <w:pPr/>
      <w:r>
        <w:rPr>
          <w:lang w:val="es_ES" w:bidi="es_ES"/>
        </w:rPr>
      </w:r>
      <w:r>
        <w:rPr>
          <w:lang w:val="es_ES" w:bidi="es_ES"/>
        </w:rPr>
        <w:t xml:space="preserve">Jesús también dice que los discípulos no deben dar lo que es </w:t>
      </w:r>
      <w:r>
        <w:rPr>
          <w:b/>
          <w:lang w:val="es_ES" w:bidi="es_ES"/>
        </w:rPr>
        <w:t>santo</w:t>
      </w:r>
      <w:r>
        <w:rPr>
          <w:lang w:val="es_ES" w:bidi="es_ES"/>
        </w:rPr>
        <w:t xml:space="preserve"> a los perros o arrojar perlas a los cerdos. Algo que es santo es algo que está apartado para un propósito especial para Dios. Las cosas santas pueden significar la verdad sobre quién es Dios. Jesús no quería que los discípulos continuaran compartiendo las cosas santas sobre Dios con la gente que continuaba rechazando la verdad de Dios. Traduzcan santo de la misma manera que en los pasajes anteriores y vean el Glosario Principal para una definición más completa de la palabra </w:t>
      </w:r>
      <w:r>
        <w:rPr>
          <w:lang w:val="es_ES" w:bidi="es_ES"/>
        </w:rPr>
        <w:t>santo</w:t>
      </w:r>
      <w:r>
        <w:rPr>
          <w:lang w:val="es_ES" w:bidi="es_ES"/>
        </w:rPr>
        <w:t>.</w:t>
      </w:r>
    </w:p>
    <w:p>
      <w:pPr/>
      <w:r>
        <w:rPr>
          <w:lang w:val="es_ES" w:bidi="es_ES"/>
        </w:rPr>
      </w:r>
      <w:r>
        <w:rPr>
          <w:lang w:val="es_ES" w:bidi="es_ES"/>
        </w:rPr>
        <w:t xml:space="preserve">Los </w:t>
      </w:r>
      <w:r>
        <w:rPr>
          <w:b/>
          <w:lang w:val="es_ES" w:bidi="es_ES"/>
        </w:rPr>
        <w:t>perros</w:t>
      </w:r>
      <w:r>
        <w:rPr>
          <w:lang w:val="es_ES" w:bidi="es_ES"/>
        </w:rPr>
        <w:t xml:space="preserve"> vivían en las calles, eran salvajes y atacaban a otros animales. Jesús no está hablando de los perros que la gente mantiene en sus hogares. En la cultura judía, los perros eran animales impuros y vivían afuera. Los perros representan a la gente que continúa rechazando la verdad sobre Dios.</w:t>
      </w:r>
    </w:p>
    <w:p>
      <w:pPr/>
      <w:r>
        <w:rPr>
          <w:lang w:val="es_ES" w:bidi="es_ES"/>
        </w:rPr>
      </w:r>
      <w:r>
        <w:rPr>
          <w:lang w:val="es_ES" w:bidi="es_ES"/>
        </w:rPr>
        <w:t>Deténganse y busquen una imagen de un p</w:t>
      </w:r>
      <w:r>
        <w:rPr>
          <w:lang w:val="es_ES" w:bidi="es_ES"/>
        </w:rPr>
        <w:t xml:space="preserve">erro </w:t>
      </w:r>
      <w:r>
        <w:rPr>
          <w:lang w:val="es_ES" w:bidi="es_ES"/>
        </w:rPr>
        <w:t>nuevamente si es necesario.</w:t>
      </w:r>
    </w:p>
    <w:p>
      <w:pPr/>
      <w:r>
        <w:rPr>
          <w:lang w:val="es_ES" w:bidi="es_ES"/>
        </w:rPr>
      </w:r>
      <w:r>
        <w:rPr>
          <w:lang w:val="es_ES" w:bidi="es_ES"/>
        </w:rPr>
        <w:t xml:space="preserve">Las </w:t>
      </w:r>
      <w:r>
        <w:rPr>
          <w:b/>
          <w:lang w:val="es_ES" w:bidi="es_ES"/>
        </w:rPr>
        <w:t>perlas</w:t>
      </w:r>
      <w:r>
        <w:rPr>
          <w:lang w:val="es_ES" w:bidi="es_ES"/>
        </w:rPr>
        <w:t xml:space="preserve"> son joyas valiosas que se encuentran en los mariscos llamados ostras. Las perlas son pequeñas, redondas y hermosas. La gente a menudo usa perlas en collares u otras joyas. Jesús no quiere que los discípulos continúen dando perlas, o lo que es valioso y santo, la verdad sobre Dios, a la gente que continúa rechazando esta verdad.</w:t>
      </w:r>
    </w:p>
    <w:p>
      <w:pPr/>
      <w:r>
        <w:rPr>
          <w:lang w:val="es_ES" w:bidi="es_ES"/>
        </w:rPr>
      </w:r>
      <w:r>
        <w:rPr>
          <w:lang w:val="es_ES" w:bidi="es_ES"/>
        </w:rPr>
        <w:t>Deténganse y busquen una imagen de una p</w:t>
      </w:r>
      <w:r>
        <w:rPr>
          <w:lang w:val="es_ES" w:bidi="es_ES"/>
        </w:rPr>
        <w:t xml:space="preserve">erla </w:t>
      </w:r>
      <w:r>
        <w:rPr>
          <w:lang w:val="es_ES" w:bidi="es_ES"/>
        </w:rPr>
        <w:t>nuevamente si es necesario.</w:t>
      </w:r>
    </w:p>
    <w:p>
      <w:pPr/>
      <w:r>
        <w:rPr>
          <w:lang w:val="es_ES" w:bidi="es_ES"/>
        </w:rPr>
      </w:r>
      <w:r>
        <w:rPr>
          <w:lang w:val="es_ES" w:bidi="es_ES"/>
        </w:rPr>
        <w:t xml:space="preserve">Jesús dice que la gente es </w:t>
      </w:r>
      <w:r>
        <w:rPr>
          <w:b/>
          <w:lang w:val="es_ES" w:bidi="es_ES"/>
        </w:rPr>
        <w:t>mala</w:t>
      </w:r>
      <w:r>
        <w:rPr>
          <w:lang w:val="es_ES" w:bidi="es_ES"/>
        </w:rPr>
        <w:t xml:space="preserve">, pero todavía sabe cómo dar buenos regalos a sus hijos que tienen hambre. En este caso, </w:t>
      </w:r>
      <w:r>
        <w:rPr>
          <w:lang w:val="es_ES" w:bidi="es_ES"/>
        </w:rPr>
        <w:t>mal</w:t>
      </w:r>
      <w:r>
        <w:rPr>
          <w:lang w:val="es_ES" w:bidi="es_ES"/>
        </w:rPr>
        <w:t xml:space="preserve"> significa pecador o alguien que hace cosas malas. Jesús está mostrando un contraste entre la gente que peca y Dios que es bueno y nunca peca. Incluso la gente que peca y hace cosas incorrectas puede ser capaz de dar cosas buenas a sus hijos. Traduzcan mal de la misma manera que en los pasajes anteriores.</w:t>
      </w:r>
    </w:p>
    <w:p>
      <w:pPr/>
      <w:r>
        <w:rPr>
          <w:lang w:val="es_ES" w:bidi="es_ES"/>
        </w:rPr>
      </w:r>
      <w:r>
        <w:rPr>
          <w:lang w:val="es_ES" w:bidi="es_ES"/>
        </w:rPr>
        <w:t xml:space="preserve">Jesús dice "vuestro padre en el cielo" dará buenos regalos a los discípulos. Dios creó a su pueblo y cuida de ellos como un </w:t>
      </w:r>
      <w:r>
        <w:rPr>
          <w:b/>
          <w:lang w:val="es_ES" w:bidi="es_ES"/>
        </w:rPr>
        <w:t>padre</w:t>
      </w:r>
      <w:r>
        <w:rPr>
          <w:lang w:val="es_ES" w:bidi="es_ES"/>
        </w:rPr>
        <w:t xml:space="preserve"> cuida de sus hijos. Dios también es el Padre de Jesús, así que asegúrense de traducir "vuestro Padre" para mostrar esto. </w:t>
      </w:r>
      <w:r>
        <w:rPr>
          <w:b/>
          <w:lang w:val="es_ES" w:bidi="es_ES"/>
        </w:rPr>
        <w:t>Cielo</w:t>
      </w:r>
      <w:r>
        <w:rPr>
          <w:lang w:val="es_ES" w:bidi="es_ES"/>
        </w:rPr>
        <w:t xml:space="preserve"> puede referirse al cielo (que vemos), o al lugar donde viven Dios y sus ángeles, dependiendo del contexto. En este contexto, cielo significa el lugar donde Dios vive. Traduzcan cielo de la misma manera que en los pasajes anteriores y vean el Glosario Principal para obtener una definición más completa de la palabra </w:t>
      </w:r>
      <w:r>
        <w:rPr>
          <w:lang w:val="es_ES" w:bidi="es_ES"/>
        </w:rPr>
        <w:t>cielo</w:t>
      </w:r>
      <w:r>
        <w:rPr>
          <w:lang w:val="es_ES" w:bidi="es_ES"/>
        </w:rPr>
        <w:t>.</w:t>
      </w:r>
    </w:p>
    <w:p>
      <w:pPr/>
      <w:r>
        <w:rPr>
          <w:lang w:val="es_ES" w:bidi="es_ES"/>
        </w:rPr>
      </w:r>
      <w:r>
        <w:rPr>
          <w:lang w:val="es_ES" w:bidi="es_ES"/>
        </w:rPr>
        <w:t xml:space="preserve">Jesús termina esta enseñanza diciendo que los discípulos deben tratar a los demás de la manera en que quieren que los demás los traten. Este es un resumen de todo lo enseñado en la ley de Moisés y las enseñanzas de los profetas. La </w:t>
      </w:r>
      <w:r>
        <w:rPr>
          <w:b/>
          <w:lang w:val="es_ES" w:bidi="es_ES"/>
        </w:rPr>
        <w:t>ley de Moisés</w:t>
      </w:r>
      <w:r>
        <w:rPr>
          <w:lang w:val="es_ES" w:bidi="es_ES"/>
        </w:rPr>
        <w:t xml:space="preserve"> son las reglas de Dios que Moisés compartió con el pueblo judío para decirles cómo vivir. A veces, la palabra </w:t>
      </w:r>
      <w:r>
        <w:rPr>
          <w:b/>
          <w:lang w:val="es_ES" w:bidi="es_ES"/>
        </w:rPr>
        <w:t>ley</w:t>
      </w:r>
      <w:r>
        <w:rPr>
          <w:lang w:val="es_ES" w:bidi="es_ES"/>
        </w:rPr>
        <w:t xml:space="preserve"> se menciona sola, pero se refiere a la ley que Dios dio a los judíos a través de Moisés. Traduzcan ley de la misma manera que en los pasajes anteriores y vean el Glosario Principal para una definición más completa de la palabra </w:t>
      </w:r>
      <w:r>
        <w:rPr>
          <w:lang w:val="es_ES" w:bidi="es_ES"/>
        </w:rPr>
        <w:t>ley</w:t>
      </w:r>
      <w:r>
        <w:rPr>
          <w:lang w:val="es_ES" w:bidi="es_ES"/>
        </w:rPr>
        <w:t>.</w:t>
      </w:r>
    </w:p>
    <w:p>
      <w:pPr/>
      <w:r>
        <w:rPr>
          <w:lang w:val="es_ES" w:bidi="es_ES"/>
        </w:rPr>
      </w:r>
      <w:r>
        <w:rPr>
          <w:lang w:val="es_ES" w:bidi="es_ES"/>
        </w:rPr>
        <w:t xml:space="preserve">Jesús también dijo que esta declaración es un resumen de las enseñanzas de los </w:t>
      </w:r>
      <w:r>
        <w:rPr>
          <w:b/>
          <w:lang w:val="es_ES" w:bidi="es_ES"/>
        </w:rPr>
        <w:t>profetas</w:t>
      </w:r>
      <w:r>
        <w:rPr>
          <w:lang w:val="es_ES" w:bidi="es_ES"/>
        </w:rPr>
        <w:t xml:space="preserve">. Los profetas, o mensajeros en el Antiguo Testamento, hablaban mensajes de Dios. Traduzcan profetas de la misma manera que en los pasajes anteriores, y vean el Glosario Principal para una definición completa de la palabra </w:t>
      </w:r>
      <w:r>
        <w:rPr>
          <w:lang w:val="es_ES" w:bidi="es_ES"/>
        </w:rPr>
        <w:t>profeta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7:13–29</w:t>
      </w:r>
      <w:r>
        <w:rPr>
          <w:lang w:val="es_ES" w:bidi="es_ES"/>
        </w:rPr>
      </w:r>
    </w:p>
    <w:p>
      <w:pPr>
        <w:pStyle w:val="Heading3"/>
      </w:pPr>
      <w:r>
        <w:rPr>
          <w:lang w:val="es_ES" w:bidi="es_ES"/>
        </w:rPr>
        <w:t>Escuchar con el corazón</w:t>
      </w:r>
    </w:p>
    <w:p>
      <w:pPr/>
      <w:r>
        <w:rPr>
          <w:lang w:val="es_ES" w:bidi="es_ES"/>
        </w:rPr>
      </w:r>
      <w:r>
        <w:rPr>
          <w:lang w:val="es_ES" w:bidi="es_ES"/>
        </w:rPr>
        <w:t>Escuchen Mateo 7:13–29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Esta es la parte final de una larga enseñanza que Jesús dio a sus discípulos. Una multitud de gente también está escuchando. Jesús enseñó sobre no juzgar a los demás y sobre cómo orar a Dios. En esta última sección de su enseñanza, Jesús advierte a los discípulos sobre cómo responder a su enseñanza. Jesús cuenta cuatro historias para mostrar la diferencia entre una respuesta correcta y una respuesta incorrecta.</w:t>
      </w:r>
    </w:p>
    <w:p>
      <w:pPr/>
      <w:r>
        <w:rPr>
          <w:lang w:val="es_ES" w:bidi="es_ES"/>
        </w:rPr>
      </w:r>
      <w:r>
        <w:rPr>
          <w:lang w:val="es_ES" w:bidi="es_ES"/>
        </w:rPr>
        <w:t>Primero, Jesús enseña sobre cómo entrar en el reino de Dios. Él usa caminos y puertas para mostrar dos maneras diferentes de la gente elige vivir. Durante el tiempo de Jesús, era común que la gente describiera dos maneras de vivir. Algunas personas caminan a través del portón estrecho y en el camino estrecho o camino, que lleva a la vida eterna en el cielo. Un portón es una puerta o entrada. Es difícil caminar en este camino estrecho, y solo una pequeña gente lo encuentra. Caminar en el camino estrecho de Dios significa seguir las enseñanzas, Jesús les dio. Jesús contrasta la puerta estrecha con la puerta ancha y el camino ancho, que lleva a la destrucción, la muerte y el infierno. Este camino es fácil de seguir, y la mayoría de la gente lo encuentra. Jesús está diciendo a los discípulos que deben elegir seguir el camino de Dios que lleva a la vida. El camino del mundo lleva a la muerte.</w:t>
      </w:r>
    </w:p>
    <w:p>
      <w:pPr/>
      <w:r>
        <w:rPr>
          <w:lang w:val="es_ES" w:bidi="es_ES"/>
        </w:rPr>
      </w:r>
      <w:r>
        <w:rPr>
          <w:lang w:val="es_ES" w:bidi="es_ES"/>
        </w:rPr>
        <w:t xml:space="preserve">Deténganse y busquen una imagen de una </w:t>
      </w:r>
      <w:r>
        <w:rPr>
          <w:lang w:val="es_ES" w:bidi="es_ES"/>
        </w:rPr>
        <w:t>puerta</w:t>
      </w:r>
      <w:r>
        <w:rPr>
          <w:lang w:val="es_ES" w:bidi="es_ES"/>
        </w:rPr>
        <w:t>. Cuenten sobre una vez que ustedes o alguien que conocen caminó en un camino estrecho o a través de una puerta estrecha. Hablen sobre caminar en un camino ancho o a través de una puerta ancha. ¿Cómo era esa experiencia diferente?</w:t>
      </w:r>
    </w:p>
    <w:p>
      <w:pPr/>
      <w:r>
        <w:rPr>
          <w:lang w:val="es_ES" w:bidi="es_ES"/>
        </w:rPr>
      </w:r>
      <w:r>
        <w:rPr>
          <w:lang w:val="es_ES" w:bidi="es_ES"/>
        </w:rPr>
        <w:t>A continuación, Jesús advierte a los discípulos sobre los falsos profetas. Los falsos profetas son maestros religiosos que afirman tener mensajes de Dios, pero no tienen mensajes reales de Dios. Ovejas es una manera común de describir al pueblo de Dios en el Antiguo Testamento. En el exterior, los falsos profetas intentan verse como ovejas, o se ven como el pueblo de Dios. Tratan de verse inofensivo y dócil. Ellos están engañando intencionalmente a la gente. En el interior, los falsos profetas son como lobos hambrientos que quieren atacar y comer a las ovejas. Los lobos son como perros grandes y salvajes. Los falsos profetas son peligrosos como los lobos porque fingen ser verdaderos creyentes, pero su falsa enseñanza es peligrosa para las ovejas, el pueblo de Dios.</w:t>
      </w:r>
    </w:p>
    <w:p>
      <w:pPr/>
      <w:r>
        <w:rPr>
          <w:lang w:val="es_ES" w:bidi="es_ES"/>
        </w:rPr>
      </w:r>
      <w:r>
        <w:rPr>
          <w:lang w:val="es_ES" w:bidi="es_ES"/>
        </w:rPr>
        <w:t xml:space="preserve">Deténganse y busquen imágenes de una </w:t>
      </w:r>
      <w:r>
        <w:rPr>
          <w:lang w:val="es_ES" w:bidi="es_ES"/>
        </w:rPr>
        <w:t>oveja</w:t>
      </w:r>
      <w:r>
        <w:rPr>
          <w:lang w:val="es_ES" w:bidi="es_ES"/>
        </w:rPr>
        <w:t xml:space="preserve"> y un </w:t>
      </w:r>
      <w:r>
        <w:rPr>
          <w:lang w:val="es_ES" w:bidi="es_ES"/>
        </w:rPr>
        <w:t>lobo</w:t>
      </w:r>
      <w:r>
        <w:rPr>
          <w:lang w:val="es_ES" w:bidi="es_ES"/>
        </w:rPr>
        <w:t>.</w:t>
      </w:r>
    </w:p>
    <w:p>
      <w:pPr/>
      <w:r>
        <w:rPr>
          <w:lang w:val="es_ES" w:bidi="es_ES"/>
        </w:rPr>
      </w:r>
      <w:r>
        <w:rPr>
          <w:lang w:val="es_ES" w:bidi="es_ES"/>
        </w:rPr>
        <w:t>Jesús usa un lenguaje especial para mostrar que el fruto de un árbol es como las cosas buenas o malas que un profeta hace. Jesús hace una pregunta para enfatizar que nadie puede recoger uvas de un arbusto espinoso o higos de cardos. Las uvas son fruta que pueden comer, y crecen en una vid sin espinas. Los higos también son fruta que pueden comer, y crecen en las higueras. Los arbustos espinosos y cardos son ambos arbustos con espinas, y no son útiles. Los agricultores plantan vides e higueras para que puedan recoger el buen fruto, pero los arbustos espinosos y cardos no hacen ninguna fruta para comer. Los agricultores cortan árboles malos como arbustos espinosos y cardos y los queman en un fuego.</w:t>
      </w:r>
    </w:p>
    <w:p>
      <w:pPr/>
      <w:r>
        <w:rPr>
          <w:lang w:val="es_ES" w:bidi="es_ES"/>
        </w:rPr>
      </w:r>
      <w:r>
        <w:rPr>
          <w:lang w:val="es_ES" w:bidi="es_ES"/>
        </w:rPr>
        <w:t xml:space="preserve">Deténganse y busquen imágenes de </w:t>
      </w:r>
      <w:r>
        <w:rPr>
          <w:lang w:val="es_ES" w:bidi="es_ES"/>
        </w:rPr>
        <w:t>uvas y vides</w:t>
      </w:r>
      <w:r>
        <w:rPr>
          <w:lang w:val="es_ES" w:bidi="es_ES"/>
        </w:rPr>
        <w:t xml:space="preserve">, </w:t>
      </w:r>
      <w:r>
        <w:rPr>
          <w:lang w:val="es_ES" w:bidi="es_ES"/>
        </w:rPr>
        <w:t>higos e higueras</w:t>
      </w:r>
      <w:r>
        <w:rPr>
          <w:lang w:val="es_ES" w:bidi="es_ES"/>
        </w:rPr>
        <w:t xml:space="preserve">, y </w:t>
      </w:r>
      <w:r>
        <w:rPr>
          <w:lang w:val="es_ES" w:bidi="es_ES"/>
        </w:rPr>
        <w:t>arbustos espinosos</w:t>
      </w:r>
      <w:r>
        <w:rPr>
          <w:lang w:val="es_ES" w:bidi="es_ES"/>
        </w:rPr>
        <w:t xml:space="preserve"> y </w:t>
      </w:r>
      <w:r>
        <w:rPr>
          <w:lang w:val="es_ES" w:bidi="es_ES"/>
        </w:rPr>
        <w:t>cardos</w:t>
      </w:r>
      <w:r>
        <w:rPr>
          <w:lang w:val="es_ES" w:bidi="es_ES"/>
        </w:rPr>
        <w:t>.</w:t>
      </w:r>
    </w:p>
    <w:p>
      <w:pPr/>
      <w:r>
        <w:rPr>
          <w:lang w:val="es_ES" w:bidi="es_ES"/>
        </w:rPr>
      </w:r>
      <w:r>
        <w:rPr>
          <w:lang w:val="es_ES" w:bidi="es_ES"/>
        </w:rPr>
        <w:t>Además, hablen sobre los tipos de árboles frutales que están presentes en su contexto. Si es posible, busquen algunos árboles frutales y comparen el fruto con el tipo de árbol en el que crece. Además, busquen algunas malezas o arbustos espinosos en su contexto y hablen sobre lo que los agricultores hacen con estas malezas.</w:t>
      </w:r>
    </w:p>
    <w:p>
      <w:pPr/>
      <w:r>
        <w:rPr>
          <w:lang w:val="es_ES" w:bidi="es_ES"/>
        </w:rPr>
      </w:r>
      <w:r>
        <w:rPr>
          <w:lang w:val="es_ES" w:bidi="es_ES"/>
        </w:rPr>
        <w:t>Buenos árboles y buenos arbustos producen buen fruto. Los discípulos pueden mirar al fruto, o las cosas que una persona hace, para saber si la persona está enseñando la verdad de Dios o no. Esto es lo mismo que ver uvas o higos y saber qué tipo de árbol o arbusto hacía este fruto.</w:t>
      </w:r>
    </w:p>
    <w:p>
      <w:pPr/>
      <w:r>
        <w:rPr>
          <w:lang w:val="es_ES" w:bidi="es_ES"/>
        </w:rPr>
      </w:r>
      <w:r>
        <w:rPr>
          <w:lang w:val="es_ES" w:bidi="es_ES"/>
        </w:rPr>
        <w:t>En la tercera historia, Jesús habla sobre la gente que piensa que conoce a Jesús, pero no lo conoce. Jesús advierte a los discípulos que en el día del juicio, algunas personas llamarán a Jesús "Señor, Señor", o "amo, amo", pero Jesús les dirá "Nunca os conocí". Esta gente afirma que sigue la autoridad de Jesús. El día del juicio es cuando Jesús dirá quién puede entrar en el reino de los cielos, que es el gobierno de Dios. La única gente que entrará en el reino de los cielos es aquella que hace la voluntad de nuestro Padre Dios que vive en el cielo, es decir aquellos que obedecen a Dios.</w:t>
      </w:r>
    </w:p>
    <w:p>
      <w:pPr/>
      <w:r>
        <w:rPr>
          <w:lang w:val="es_ES" w:bidi="es_ES"/>
        </w:rPr>
      </w:r>
      <w:r>
        <w:rPr>
          <w:lang w:val="es_ES" w:bidi="es_ES"/>
        </w:rPr>
        <w:t>Algunas personas que dicen "Señor, Señor" creen que hicieron las cosas buenas que vieron a los discípulos de Jesús hacer, como dar mensajes de Dios, hacen que los espíritus malignos dejen de controlar a la gente, y hacen milagros. Ellos hacen estas cosas en el nombre de Jesús, o con su poder y autoridad. Sin embargo, Jesús responde fuertemente y dice a "¡Aléjate!" Él llama a esta gente que rompe las leyes de Dios rompedores de la ley, o gente que hace el mal.</w:t>
      </w:r>
    </w:p>
    <w:p>
      <w:pPr/>
      <w:r>
        <w:rPr>
          <w:lang w:val="es_ES" w:bidi="es_ES"/>
        </w:rPr>
      </w:r>
      <w:r>
        <w:rPr>
          <w:lang w:val="es_ES" w:bidi="es_ES"/>
        </w:rPr>
        <w:t>La última historia que Jesús cuenta es sobre la gente cerca de Jesús, algunos responderán obedeciendo y algunos no lo harán. Jesús compara estas reacciones a dos hombres que construyen diferentes tipos de casas. En el Antiguo Testamento, varios libros de la ley terminan con bendiciones y maldiciones, y esta última historia termina toda la enseñanza de Jesús en la montaña con una promesa y una advertencia. Jesús dice que ambos hombres escuchan la enseñanza de Jesús. Primero, Jesús dice que el hombre que escucha la enseñanza y obedece lo que Jesús dice es como un hombre sabio que construye su casa en la roca, o capa sólida debajo del suelo. El hombre sabio sabía que la gente a menudo construía sus hogares en esta roca para hacer que sus hogares fuerte. Jesús dice que cuando la lluvia cayó, las inundaciones vino, y el viento soplaba contra la casa, esta casa fuerte no cayó porque el hombre construyó la casa en la roca. La lluvia, las inundaciones y el viento son todas las maneras en que el clima podría destruir una casa.</w:t>
      </w:r>
    </w:p>
    <w:p>
      <w:pPr/>
      <w:r>
        <w:rPr>
          <w:lang w:val="es_ES" w:bidi="es_ES"/>
        </w:rPr>
      </w:r>
      <w:r>
        <w:rPr>
          <w:lang w:val="es_ES" w:bidi="es_ES"/>
        </w:rPr>
        <w:t>Jesús contrasta al hombre sabio con un hombre insensato. El hombre insensato no pensaba en el futuro. Él construyó su casa en la arena en un lugar inseguro. Durante el tiempo de Jesús, no era sabio construir una casa en la arena porque no había una capa de roca debajo. Esta vez, cuando la lluvia cayó, las inundaciones vino, y el viento soplaba contra la casa, la casa cayó. La casa estaba completamente destruida porque la casa no tenía una base fuerte. La mayoría de la gente cree que Jesús está hablando sobre el día en que Dios juzga a la gente basándose en si lo siguen, y que el hombre que construye en la roca entrará en el reino de Dios. El hombre que construye en la arena no entrará en el reino de Dios.</w:t>
      </w:r>
    </w:p>
    <w:p>
      <w:pPr/>
      <w:r>
        <w:rPr>
          <w:lang w:val="es_ES" w:bidi="es_ES"/>
        </w:rPr>
      </w:r>
      <w:r>
        <w:rPr>
          <w:lang w:val="es_ES" w:bidi="es_ES"/>
        </w:rPr>
        <w:t>Deténganse y hablen sobre cómo la gente construye casas en su comunidad. ¿Construyen sobre la roca, o hacen algo más para que sus casas tengan una base fuerte?</w:t>
      </w:r>
    </w:p>
    <w:p>
      <w:pPr/>
      <w:r>
        <w:rPr>
          <w:lang w:val="es_ES" w:bidi="es_ES"/>
        </w:rPr>
      </w:r>
      <w:r>
        <w:rPr>
          <w:lang w:val="es_ES" w:bidi="es_ES"/>
        </w:rPr>
        <w:t>Jesús ahora ha terminado de enseñar este largo mensaje. Sus discípulos y la multitud escuchaban todo el tiempo, y la multitud estaba asombrada de cómo Jesús enseñaba. En el idioma original, la palabra "asombrado" puede significar maravilla y miedo. Algunos piensan que la multitud también estaba asombrada de las palabras de Jesús, pero es más preciso decir que la multitud estaba asombrada de la manera en que Jesús enseñaba. Jesús enseñó con verdadera autoridad y poder. La multitud a menudo escuchaba a los escribas enseñar la ley de Moisés. Los escribas citaban a otros maestros judíos cuando enseñaban, pero Jesús enseñaba sin citar a los demás. Jesús enseñó con confianza, y esto asombraba a las multitudes de gente.</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ayudarás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Jesús enseña sobre la puerta estrecha y la puerta ancha.</w:t>
      </w:r>
    </w:p>
    <w:p>
      <w:pPr/>
      <w:r>
        <w:rPr>
          <w:lang w:val="es_ES" w:bidi="es_ES"/>
        </w:rPr>
      </w:r>
      <w:r>
        <w:rPr>
          <w:b/>
          <w:lang w:val="es_ES" w:bidi="es_ES"/>
        </w:rPr>
        <w:t>Segunda escena:</w:t>
      </w:r>
      <w:r>
        <w:rPr>
          <w:lang w:val="es_ES" w:bidi="es_ES"/>
        </w:rPr>
        <w:t xml:space="preserve"> Jesús enseña sobre los falsos profetas y cómo reconocerlos por su mal fruto.</w:t>
      </w:r>
    </w:p>
    <w:p>
      <w:pPr/>
      <w:r>
        <w:rPr>
          <w:lang w:val="es_ES" w:bidi="es_ES"/>
        </w:rPr>
      </w:r>
      <w:r>
        <w:rPr>
          <w:b/>
          <w:lang w:val="es_ES" w:bidi="es_ES"/>
        </w:rPr>
        <w:t>Tercera escena:</w:t>
      </w:r>
      <w:r>
        <w:rPr>
          <w:lang w:val="es_ES" w:bidi="es_ES"/>
        </w:rPr>
        <w:t xml:space="preserve"> Jesús enseña sobre quién entrará en el reino de los cielos.</w:t>
      </w:r>
    </w:p>
    <w:p>
      <w:pPr/>
      <w:r>
        <w:rPr>
          <w:lang w:val="es_ES" w:bidi="es_ES"/>
        </w:rPr>
      </w:r>
      <w:r>
        <w:rPr>
          <w:b/>
          <w:lang w:val="es_ES" w:bidi="es_ES"/>
        </w:rPr>
        <w:t>Cuarta escena:</w:t>
      </w:r>
      <w:r>
        <w:rPr>
          <w:lang w:val="es_ES" w:bidi="es_ES"/>
        </w:rPr>
        <w:t xml:space="preserve"> Jesús cuenta una historia sobre un hombre que construye su casa en la roca y un hombre que construye su casa en la arena.</w:t>
      </w:r>
    </w:p>
    <w:p>
      <w:pPr/>
      <w:r>
        <w:rPr>
          <w:lang w:val="es_ES" w:bidi="es_ES"/>
        </w:rPr>
      </w:r>
      <w:r>
        <w:rPr>
          <w:b/>
          <w:lang w:val="es_ES" w:bidi="es_ES"/>
        </w:rPr>
        <w:t>Quinta escena:</w:t>
      </w:r>
      <w:r>
        <w:rPr>
          <w:lang w:val="es_ES" w:bidi="es_ES"/>
        </w:rPr>
        <w:t xml:space="preserve"> Jesús ha terminado con la larga e importante enseñanza en la montaña. La multitud está asombrada de la manera en que Jesús estaba enseñando.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Gente caminando en un camino estrecho y un camino ancho</w:t>
      </w:r>
    </w:p>
    <w:p>
      <w:pPr>
        <w:pStyle w:val="ListBullet"/>
        <w:spacing w:line="240" w:lineRule="auto"/>
        <w:ind w:left="720"/>
      </w:pPr>
      <w:r>
        <w:rPr>
          <w:lang w:val="es_ES" w:bidi="es_ES"/>
        </w:rPr>
      </w:r>
      <w:r>
        <w:rPr>
          <w:lang w:val="es_ES" w:bidi="es_ES"/>
        </w:rPr>
        <w:t>Falsos profetas</w:t>
      </w:r>
    </w:p>
    <w:p>
      <w:pPr>
        <w:pStyle w:val="ListBullet"/>
        <w:spacing w:line="240" w:lineRule="auto"/>
        <w:ind w:left="720"/>
      </w:pPr>
      <w:r>
        <w:rPr>
          <w:lang w:val="es_ES" w:bidi="es_ES"/>
        </w:rPr>
      </w:r>
      <w:r>
        <w:rPr>
          <w:lang w:val="es_ES" w:bidi="es_ES"/>
        </w:rPr>
        <w:t>Gente que dice "señor, señor", pero no conoce a Jesús</w:t>
      </w:r>
    </w:p>
    <w:p>
      <w:pPr>
        <w:pStyle w:val="ListBullet"/>
        <w:spacing w:line="240" w:lineRule="auto"/>
        <w:ind w:left="720"/>
      </w:pPr>
      <w:r>
        <w:rPr>
          <w:lang w:val="es_ES" w:bidi="es_ES"/>
        </w:rPr>
      </w:r>
      <w:r>
        <w:rPr>
          <w:lang w:val="es_ES" w:bidi="es_ES"/>
        </w:rPr>
        <w:t>Un hombre sabio que construye su casa en la roca</w:t>
      </w:r>
    </w:p>
    <w:p>
      <w:pPr>
        <w:pStyle w:val="ListBullet"/>
        <w:spacing w:line="240" w:lineRule="auto"/>
        <w:ind w:left="720"/>
      </w:pPr>
      <w:r>
        <w:rPr>
          <w:lang w:val="es_ES" w:bidi="es_ES"/>
        </w:rPr>
      </w:r>
      <w:r>
        <w:rPr>
          <w:lang w:val="es_ES" w:bidi="es_ES"/>
        </w:rPr>
        <w:t>Un hombre insensato que construye su casa en la arena</w:t>
      </w:r>
    </w:p>
    <w:p>
      <w:pPr/>
      <w:r>
        <w:rPr>
          <w:lang w:val="es_ES" w:bidi="es_ES"/>
        </w:rPr>
      </w:r>
      <w:r>
        <w:rPr>
          <w:lang w:val="es_ES" w:bidi="es_ES"/>
        </w:rPr>
        <w:t>En esta sesión, pidan al grupo que elabore un guion gráfico, dibujen o usen algún tipo de objeto manipulativo (objetos que pueden mover, como rocas, palos o juguetes para niños) para visualizar la historia y la acción en ella.</w:t>
      </w:r>
    </w:p>
    <w:p>
      <w:pPr/>
      <w:r>
        <w:rPr>
          <w:lang w:val="es_ES" w:bidi="es_ES"/>
        </w:rPr>
      </w:r>
      <w:r>
        <w:rPr>
          <w:lang w:val="es_ES" w:bidi="es_ES"/>
        </w:rPr>
        <w:t>Es importante recordar que Jesús todavía está enseñando a sus discípulos en la ladera de la montaña. Jesús enseñó sobre cómo ser más justo que los fariseos y los maestros de la ley. Jesús también enseñó sobre no juzgar a los demás y sobre cómo ser persistente en la oración a Dios.</w:t>
      </w:r>
    </w:p>
    <w:p>
      <w:pPr/>
      <w:r>
        <w:rPr>
          <w:lang w:val="es_ES" w:bidi="es_ES"/>
        </w:rPr>
      </w:r>
      <w:r>
        <w:rPr>
          <w:lang w:val="es_ES" w:bidi="es_ES"/>
        </w:rPr>
        <w:t>En las primeras cuatro escenas, es importante ver que las historias son cuatro contrastes entre la gente que está salva o perdida. Es importante ver que cada escena se vuelve cada vez más específica sobre quién entrará en el reino de los cielos.</w:t>
      </w:r>
    </w:p>
    <w:p>
      <w:pPr/>
      <w:r>
        <w:rPr>
          <w:lang w:val="es_ES" w:bidi="es_ES"/>
        </w:rPr>
      </w:r>
      <w:r>
        <w:rPr>
          <w:lang w:val="es_ES" w:bidi="es_ES"/>
        </w:rPr>
        <w:t>En la primera escena, es importante ver que solo hay dos opciones aquí, la puerta estrecha o la puerta ancha. Nadie puede seguir en parte los caminos de Dios. Jesús usa un lenguaje poético cuando describe la puerta estrecha y el camino, y la puerta ancha y el camino. Jesús describe cada puerta y camino con palabras y frases opuestas para mostrar el contraste entre las dos maneras de vivir.</w:t>
      </w:r>
    </w:p>
    <w:p>
      <w:pPr/>
      <w:r>
        <w:rPr>
          <w:lang w:val="es_ES" w:bidi="es_ES"/>
        </w:rPr>
      </w:r>
      <w:r>
        <w:rPr>
          <w:lang w:val="es_ES" w:bidi="es_ES"/>
        </w:rPr>
        <w:t>En la segunda escena, recuerden que Jesús compara a los falsos profetas tanto a los lobos como a los árboles con mal fruto. Primero, Jesús muestra que los falsos profetas se ven como ovejas inofensivas por fuera, pero por dentro quieren atacar y comer a las otras ovejas. Los falsos profetas son peligrosos.</w:t>
      </w:r>
    </w:p>
    <w:p>
      <w:pPr/>
      <w:r>
        <w:rPr>
          <w:lang w:val="es_ES" w:bidi="es_ES"/>
        </w:rPr>
      </w:r>
      <w:r>
        <w:rPr>
          <w:lang w:val="es_ES" w:bidi="es_ES"/>
        </w:rPr>
        <w:t>A continuación, Jesús habla sobre los frutos y los árboles frutales. Él pregunta si los discípulos pueden obtener uvas de los arbustos espinosos, o higos de los cardos. Jesús no quiere una respuesta a esta pregunta. Él dice esto para enfatizar que, por supuesto, nadie puede obtener uvas de un arbusto espinoso o higos de cardos.</w:t>
      </w:r>
    </w:p>
    <w:p>
      <w:pPr/>
      <w:r>
        <w:rPr>
          <w:lang w:val="es_ES" w:bidi="es_ES"/>
        </w:rPr>
      </w:r>
      <w:r>
        <w:rPr>
          <w:lang w:val="es_ES" w:bidi="es_ES"/>
        </w:rPr>
        <w:t>Deténganse aquí y conversen sobre cómo dirían esto en su idioma. ¿Usarían una pregunta aquí, o alguna otra forma de una declaración?</w:t>
      </w:r>
    </w:p>
    <w:p>
      <w:pPr/>
      <w:r>
        <w:rPr>
          <w:lang w:val="es_ES" w:bidi="es_ES"/>
        </w:rPr>
      </w:r>
      <w:r>
        <w:rPr>
          <w:lang w:val="es_ES" w:bidi="es_ES"/>
        </w:rPr>
        <w:t>Jesús dice que el buen fruto como las uvas o los higos solo puede venir de una vid o una higuera.</w:t>
      </w:r>
    </w:p>
    <w:p>
      <w:pPr/>
      <w:r>
        <w:rPr>
          <w:lang w:val="es_ES" w:bidi="es_ES"/>
        </w:rPr>
      </w:r>
      <w:r>
        <w:rPr>
          <w:lang w:val="es_ES" w:bidi="es_ES"/>
        </w:rPr>
        <w:t>Jesús también repite la misma idea nuevamente diciendo que un árbol bueno no puede tener mal fruto y un árbol malo no puede tener buen fruto. Repetir una idea de la manera opuesta era una manera común de los judíos enseñar durante el tiempo de Jesús. Jesús está mostrando cómo los discípulos pueden reconocer a los falsos profetas. Los discípulos deben mirar la vida de una persona para ver si la persona está enseñando la verdad de Dios o no.</w:t>
      </w:r>
    </w:p>
    <w:p>
      <w:pPr/>
      <w:r>
        <w:rPr>
          <w:lang w:val="es_ES" w:bidi="es_ES"/>
        </w:rPr>
      </w:r>
      <w:r>
        <w:rPr>
          <w:lang w:val="es_ES" w:bidi="es_ES"/>
        </w:rPr>
        <w:t>En la tercera escena, recuerden que algunas personas que dicen "Señor, Señor" a Jesús no entrarán en el reino de los cielos. Algunas personas creen que esta parte pertenece a la sección sobre los falsos profetas, pero es mejor ver esto como una nueva sección porque los discípulos diciendo "Señor, señor" no son como los lobos. Estos discípulos creen que están haciendo bien, y no están tratando de engañar a nadie. Recuerden que esto es sobre lo que sucederá en el día del juicio. Jesús dice que la gente dirá "Señor, señor" dos veces como una manera de mostrar que la gente estaba honrando a Jesús. Jesús dice que esta gente preguntará "¿no hicimos muchas buenas obras en tu nombre?" La gente preguntando esto lo dijo como una pregunta para enfatizar que hacían muchas buenas obras en el nombre de Jesús. Ellos profetizaban, expulsaban demonios y hacían milagros.</w:t>
      </w:r>
    </w:p>
    <w:p>
      <w:pPr/>
      <w:r>
        <w:rPr>
          <w:lang w:val="es_ES" w:bidi="es_ES"/>
        </w:rPr>
      </w:r>
      <w:r>
        <w:rPr>
          <w:lang w:val="es_ES" w:bidi="es_ES"/>
        </w:rPr>
        <w:t>Deténganse aquí y conversen sobre cómo dirían esto en su idioma. ¿Usarían una pregunta aquí, o alguna otra forma de una declaración?</w:t>
      </w:r>
    </w:p>
    <w:p>
      <w:pPr/>
      <w:r>
        <w:rPr>
          <w:lang w:val="es_ES" w:bidi="es_ES"/>
        </w:rPr>
      </w:r>
      <w:r>
        <w:rPr>
          <w:lang w:val="es_ES" w:bidi="es_ES"/>
        </w:rPr>
        <w:t>Recuerden que hablar en el nombre de alguien significa que están haciendo algo con su autoridad.</w:t>
      </w:r>
    </w:p>
    <w:p>
      <w:pPr/>
      <w:r>
        <w:rPr>
          <w:lang w:val="es_ES" w:bidi="es_ES"/>
        </w:rPr>
      </w:r>
      <w:r>
        <w:rPr>
          <w:lang w:val="es_ES" w:bidi="es_ES"/>
        </w:rPr>
        <w:t>Deténganse y hablen sobre lo que significa en su idioma hacer algo en la autoridad o el poder de alguien. ¿Usan la frase "en su nombre", o algo más?</w:t>
      </w:r>
    </w:p>
    <w:p>
      <w:pPr/>
      <w:r>
        <w:rPr>
          <w:lang w:val="es_ES" w:bidi="es_ES"/>
        </w:rPr>
      </w:r>
      <w:r>
        <w:rPr>
          <w:lang w:val="es_ES" w:bidi="es_ES"/>
        </w:rPr>
        <w:t>En la cuarta escena, Jesús cuenta la historia final. Recuerden que esta historia es sobre dos hombres que, ambos escucharon la enseñanza de Jesús. Un hombre obedeció la enseñanza, y un hombre no obedeció. Recuerden que la casa construida en la roca no se cayó cuando el mal tiempo venía. En contraste, la casa construida en la arena cayó cuando las lluvias, las inundaciones y el viento vino. Recuerden que esta es la descripción más específica de quién entrará en el reino de Dios. Esta también es la última parte de la enseñanza de Jesús, y es una advertencia de que la gente que no obedece la enseñanza de Jesús no entrará en el reino de Dios.</w:t>
      </w:r>
    </w:p>
    <w:p>
      <w:pPr/>
      <w:r>
        <w:rPr>
          <w:lang w:val="es_ES" w:bidi="es_ES"/>
        </w:rPr>
      </w:r>
      <w:r>
        <w:rPr>
          <w:lang w:val="es_ES" w:bidi="es_ES"/>
        </w:rPr>
        <w:t>Finalmente, en la quinta escena, vemos la reacción de la multitud a la enseñanza de Jesús. Recuerden que al comienzo de su enseñanza, Jesús se sentó en la montaña y los discípulos se sentaron cerca de él, y la multitud también estaba escuchando. Ahora vemos cómo asombrada y sorprendida la multitud está sobre la manera de Jesús de enseñar. Este es el final de la primera larga sección de enseñanza en el libro de Mateo.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la multitud</w:t>
      </w:r>
    </w:p>
    <w:p>
      <w:pPr>
        <w:pStyle w:val="ListBullet"/>
        <w:spacing w:line="240" w:lineRule="auto"/>
        <w:ind w:left="720"/>
      </w:pPr>
      <w:r>
        <w:rPr>
          <w:lang w:val="es_ES" w:bidi="es_ES"/>
        </w:rPr>
      </w:r>
      <w:r>
        <w:rPr>
          <w:lang w:val="es_ES" w:bidi="es_ES"/>
        </w:rPr>
        <w:t>Gente caminando en un camino estrecho y un camino ancho</w:t>
      </w:r>
    </w:p>
    <w:p>
      <w:pPr>
        <w:pStyle w:val="ListBullet"/>
        <w:spacing w:line="240" w:lineRule="auto"/>
        <w:ind w:left="720"/>
      </w:pPr>
      <w:r>
        <w:rPr>
          <w:lang w:val="es_ES" w:bidi="es_ES"/>
        </w:rPr>
      </w:r>
      <w:r>
        <w:rPr>
          <w:lang w:val="es_ES" w:bidi="es_ES"/>
        </w:rPr>
        <w:t>Falsos profetas</w:t>
      </w:r>
    </w:p>
    <w:p>
      <w:pPr>
        <w:pStyle w:val="ListBullet"/>
        <w:spacing w:line="240" w:lineRule="auto"/>
        <w:ind w:left="720"/>
      </w:pPr>
      <w:r>
        <w:rPr>
          <w:lang w:val="es_ES" w:bidi="es_ES"/>
        </w:rPr>
      </w:r>
      <w:r>
        <w:rPr>
          <w:lang w:val="es_ES" w:bidi="es_ES"/>
        </w:rPr>
        <w:t>Gente que dice "señor, señor", pero no conoce a Jesús</w:t>
      </w:r>
    </w:p>
    <w:p>
      <w:pPr>
        <w:pStyle w:val="ListBullet"/>
        <w:spacing w:line="240" w:lineRule="auto"/>
        <w:ind w:left="720"/>
      </w:pPr>
      <w:r>
        <w:rPr>
          <w:lang w:val="es_ES" w:bidi="es_ES"/>
        </w:rPr>
      </w:r>
      <w:r>
        <w:rPr>
          <w:lang w:val="es_ES" w:bidi="es_ES"/>
        </w:rPr>
        <w:t>Un hombre sabio que construye su casa en la roca</w:t>
      </w:r>
    </w:p>
    <w:p>
      <w:pPr>
        <w:pStyle w:val="ListBullet"/>
        <w:spacing w:line="240" w:lineRule="auto"/>
        <w:ind w:left="720"/>
      </w:pPr>
      <w:r>
        <w:rPr>
          <w:lang w:val="es_ES" w:bidi="es_ES"/>
        </w:rPr>
      </w:r>
      <w:r>
        <w:rPr>
          <w:lang w:val="es_ES" w:bidi="es_ES"/>
        </w:rPr>
        <w:t>Un hombre insensato que construye su casa en la arena</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la primera escena, Jesús se sienta y enseña a sus discípulos. Jesús les enseña sobre la puerta estrecha y la puerta ancha. Jesús les dice que deben entrar en la puerta estrecha y el camino porque lleva a la vida. Sin embargo, es una manera difícil de caminar, y poca gente la encuentra. La puerta ancha y el camino son fáciles y la mayoría de la gente lo encuentra, pero lleva a la muerte y la destrucción.</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la gente caminando en el camino estrecho, "¿Cómo se sienten?" Es posible que escuchen cosas como:</w:t>
      </w:r>
    </w:p>
    <w:p>
      <w:pPr>
        <w:pStyle w:val="ListBullet"/>
        <w:spacing w:line="240" w:lineRule="auto"/>
        <w:ind w:left="720"/>
      </w:pPr>
      <w:r>
        <w:rPr>
          <w:lang w:val="es_ES" w:bidi="es_ES"/>
        </w:rPr>
      </w:r>
      <w:r>
        <w:rPr>
          <w:lang w:val="es_ES" w:bidi="es_ES"/>
        </w:rPr>
        <w:t>Además, pregúntenle a los actores que interpretan a la gente caminando en el camino ancho,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En la siguiente escena, Jesús describe a los falsos profetas. Jesús dice que los falsos profetas son como los lobos que usan ropa de ovejas. Se ven inofensivos, pero quieren atacar a las otras ovejas, o a los discípulos.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los falsos profetas,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también compara a los falsos profetas a los árboles frutales que tienen mal fruto. Jesús dice que nadie puede obtener buen fruto como uvas o higos de un árbol malo, como un arbusto espinoso o un cardo. Solo pueden recoger uvas e higos de una vid o una higuera. De la misma manera, los discípulos deben reconocer a los falsos profetas por las cosas que los profetas hacen. Las cosas que los profetas hacen es como el fruto bueno o malo que un árbol tiene.</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En la siguiente escena, Jesús advierte a los discípulos sobre la gente que piensa que está siguiendo a Jesús, pero realmente no hacen lo que Dios dice. Esta gente hace buenas obras como dar mensajes de Dios, expulsar demonios y milagros, pero no son verdaderos seguidores de Jesús. Jesús les dirá en el día del juicio que se alejen de él porque nunca los conoció. Son malhechores.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la gente que dice "Señor, Señor", "¿Cómo se sienten?" Es posible que escuchen cosas como:</w:t>
      </w:r>
    </w:p>
    <w:p>
      <w:pPr>
        <w:pStyle w:val="ListBullet"/>
        <w:spacing w:line="240" w:lineRule="auto"/>
        <w:ind w:left="720"/>
      </w:pPr>
      <w:r>
        <w:rPr>
          <w:lang w:val="es_ES" w:bidi="es_ES"/>
        </w:rPr>
      </w:r>
      <w:r>
        <w:rPr>
          <w:lang w:val="es_ES" w:bidi="es_ES"/>
        </w:rPr>
        <w:t>Además, pregúntenle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En la siguiente escena, Jesús contrasta a dos hombres que ambos construyen casas. Ambos hombres escuchan la enseñanza de Jesús. El hombre sabio que construye su casa sobre la roca es como alguien que escucha la enseñanza y obedece a Jesús. Cuando la lluvia, las inundaciones y el viento vienen, la casa todavía está de pie porque está construida sobre una roca fuerte. El hombre insensato que construye su casa sobre la arena es como alguien que escucha la enseñanza de Jesús y no obedece a Jesús. Esta vez, cuando llega el mal tiempo, la casa se derrumba completamente porque no tiene un fundamento fuerte.</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al hombre que construye su casa sobre la roca, "¿Cómo se siente?" Es posible que escuchen cosas como:</w:t>
      </w:r>
    </w:p>
    <w:p>
      <w:pPr>
        <w:pStyle w:val="ListBullet"/>
        <w:spacing w:line="240" w:lineRule="auto"/>
        <w:ind w:left="720"/>
      </w:pPr>
      <w:r>
        <w:rPr>
          <w:lang w:val="es_ES" w:bidi="es_ES"/>
        </w:rPr>
      </w:r>
      <w:r>
        <w:rPr>
          <w:lang w:val="es_ES" w:bidi="es_ES"/>
        </w:rPr>
        <w:t>Además, pregúntenle al actor que interpreta al hombre tonto que construye su casa sobre la arena: "¿Cómo te sientes?".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ha terminado su larga enseñanza La última escena es una descripción de la reacción del público ante la enseñanza. La multitud está asombrada de cómo Jesús enseñaba La multitud ve que Jesús enseña con autoridad y poder, lo que es diferente de cómo sus escribas enseñan.</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la multitud: "¿Cómo se sienten?"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advierte a los discípulos sobre los falsos </w:t>
      </w:r>
      <w:r>
        <w:rPr>
          <w:b/>
          <w:lang w:val="es_ES" w:bidi="es_ES"/>
        </w:rPr>
        <w:t>profetas</w:t>
      </w:r>
      <w:r>
        <w:rPr>
          <w:lang w:val="es_ES" w:bidi="es_ES"/>
        </w:rPr>
        <w:t xml:space="preserve">. Los profetas eran mensajeros en el Antiguo Testamento, y daban mensajes de Dios llamados </w:t>
      </w:r>
      <w:r>
        <w:rPr>
          <w:b/>
          <w:lang w:val="es_ES" w:bidi="es_ES"/>
        </w:rPr>
        <w:t>profecías</w:t>
      </w:r>
      <w:r>
        <w:rPr>
          <w:lang w:val="es_ES" w:bidi="es_ES"/>
        </w:rPr>
        <w:t xml:space="preserve">. Traduzcan profetas de la misma manera que en los pasajes anteriores y vean el Glosario Principal para obtener una definición completa de la palabra </w:t>
      </w:r>
      <w:r>
        <w:rPr>
          <w:lang w:val="es_ES" w:bidi="es_ES"/>
        </w:rPr>
        <w:t>profeta</w:t>
      </w:r>
      <w:r>
        <w:rPr>
          <w:lang w:val="es_ES" w:bidi="es_ES"/>
        </w:rPr>
        <w:t>.</w:t>
      </w:r>
    </w:p>
    <w:p>
      <w:pPr/>
      <w:r>
        <w:rPr>
          <w:lang w:val="es_ES" w:bidi="es_ES"/>
        </w:rPr>
      </w:r>
      <w:r>
        <w:rPr>
          <w:lang w:val="es_ES" w:bidi="es_ES"/>
        </w:rPr>
        <w:t xml:space="preserve">Jesús compara a los falsos profetas con los </w:t>
      </w:r>
      <w:r>
        <w:rPr>
          <w:b/>
          <w:lang w:val="es_ES" w:bidi="es_ES"/>
        </w:rPr>
        <w:t>lobos</w:t>
      </w:r>
      <w:r>
        <w:rPr>
          <w:lang w:val="es_ES" w:bidi="es_ES"/>
        </w:rPr>
        <w:t xml:space="preserve"> que usan lana de ovejas. Los lobos son perros grandes y salvajes, y generalmente cazan de noche. A veces cazan en una manada, o un grupo de lobos, pero otras veces cazan solos. Los pastores que cuidaban de las ovejas necesitaban proteger a sus ovejas de los lobos que atacaban a las ovejas.</w:t>
      </w:r>
    </w:p>
    <w:p>
      <w:pPr/>
      <w:r>
        <w:rPr>
          <w:lang w:val="es_ES" w:bidi="es_ES"/>
        </w:rPr>
      </w:r>
      <w:r>
        <w:rPr>
          <w:lang w:val="es_ES" w:bidi="es_ES"/>
        </w:rPr>
        <w:t>Deténganse y busquen la imagen del l</w:t>
      </w:r>
      <w:r>
        <w:rPr>
          <w:lang w:val="es_ES" w:bidi="es_ES"/>
        </w:rPr>
        <w:t xml:space="preserve">obo </w:t>
      </w:r>
      <w:r>
        <w:rPr>
          <w:lang w:val="es_ES" w:bidi="es_ES"/>
        </w:rPr>
        <w:t>nuevamente si es necesario.</w:t>
      </w:r>
    </w:p>
    <w:p>
      <w:pPr/>
      <w:r>
        <w:rPr>
          <w:lang w:val="es_ES" w:bidi="es_ES"/>
        </w:rPr>
      </w:r>
      <w:r>
        <w:rPr>
          <w:lang w:val="es_ES" w:bidi="es_ES"/>
        </w:rPr>
        <w:t xml:space="preserve">Las </w:t>
      </w:r>
      <w:r>
        <w:rPr>
          <w:b/>
          <w:lang w:val="es_ES" w:bidi="es_ES"/>
        </w:rPr>
        <w:t>ovejas</w:t>
      </w:r>
      <w:r>
        <w:rPr>
          <w:lang w:val="es_ES" w:bidi="es_ES"/>
        </w:rPr>
        <w:t xml:space="preserve"> son animales con un abrigo grueso de lana, y generalmente son blancas. Solo comen hierba y los pastores que cuidan de ellos necesitan mover el rebaño, o el grupo de ovejas, a la hierba nueva cuando las ovejas terminan de comer toda la hierba en un campo. Durante los meses de verano, los pastores cortaban el abrigo de lana de las ovejas y vendían la lana. La gente puede usar lana para hacer ropa. Las ovejas no pueden sobrevivir sin un pastor que las ayude.</w:t>
      </w:r>
    </w:p>
    <w:p>
      <w:pPr/>
      <w:r>
        <w:rPr>
          <w:lang w:val="es_ES" w:bidi="es_ES"/>
        </w:rPr>
      </w:r>
      <w:r>
        <w:rPr>
          <w:lang w:val="es_ES" w:bidi="es_ES"/>
        </w:rPr>
        <w:t>Deténganse y busquen la imagen de la o</w:t>
      </w:r>
      <w:r>
        <w:rPr>
          <w:lang w:val="es_ES" w:bidi="es_ES"/>
        </w:rPr>
        <w:t xml:space="preserve">veja </w:t>
      </w:r>
      <w:r>
        <w:rPr>
          <w:lang w:val="es_ES" w:bidi="es_ES"/>
        </w:rPr>
        <w:t>nuevamente si es necesario.</w:t>
      </w:r>
    </w:p>
    <w:p>
      <w:pPr/>
      <w:r>
        <w:rPr>
          <w:lang w:val="es_ES" w:bidi="es_ES"/>
        </w:rPr>
      </w:r>
      <w:r>
        <w:rPr>
          <w:lang w:val="es_ES" w:bidi="es_ES"/>
        </w:rPr>
        <w:t xml:space="preserve">Jesús también advierte a los discípulos que pueden reconocer a los falsos profetas por su fruto. Las </w:t>
      </w:r>
      <w:r>
        <w:rPr>
          <w:b/>
          <w:lang w:val="es_ES" w:bidi="es_ES"/>
        </w:rPr>
        <w:t>uvas</w:t>
      </w:r>
      <w:r>
        <w:rPr>
          <w:lang w:val="es_ES" w:bidi="es_ES"/>
        </w:rPr>
        <w:t xml:space="preserve"> crecen en las vides, y los higos crecen en las higueras. Las vides y las higueras eran algunos de los árboles frutales más importantes para los judíos durante el tiempo de Jesús. Las uvas son frutos pequeños y redondos que crecen en racimos en una vid. Una vid no tiene espinas. La gente comía uvas o las usaba para hacer vino.</w:t>
      </w:r>
    </w:p>
    <w:p>
      <w:pPr/>
      <w:r>
        <w:rPr>
          <w:lang w:val="es_ES" w:bidi="es_ES"/>
        </w:rPr>
      </w:r>
      <w:r>
        <w:rPr>
          <w:lang w:val="es_ES" w:bidi="es_ES"/>
        </w:rPr>
        <w:t xml:space="preserve">Las </w:t>
      </w:r>
      <w:r>
        <w:rPr>
          <w:b/>
          <w:lang w:val="es_ES" w:bidi="es_ES"/>
        </w:rPr>
        <w:t>higueras</w:t>
      </w:r>
      <w:r>
        <w:rPr>
          <w:lang w:val="es_ES" w:bidi="es_ES"/>
        </w:rPr>
        <w:t xml:space="preserve"> producían higos, que eran frutos de tamaño mediano que la gente comía o prensaba para hacer pasteles que podían vender. Consulten el Glosario Principal para obtener una definición completa de la frase </w:t>
      </w:r>
      <w:r>
        <w:rPr>
          <w:lang w:val="es_ES" w:bidi="es_ES"/>
        </w:rPr>
        <w:t>higuera</w:t>
      </w:r>
      <w:r>
        <w:rPr>
          <w:lang w:val="es_ES" w:bidi="es_ES"/>
        </w:rPr>
        <w:t>.</w:t>
      </w:r>
    </w:p>
    <w:p>
      <w:pPr/>
      <w:r>
        <w:rPr>
          <w:lang w:val="es_ES" w:bidi="es_ES"/>
        </w:rPr>
      </w:r>
      <w:r>
        <w:rPr>
          <w:lang w:val="es_ES" w:bidi="es_ES"/>
        </w:rPr>
        <w:t xml:space="preserve">Jesús describió tanto los </w:t>
      </w:r>
      <w:r>
        <w:rPr>
          <w:b/>
          <w:lang w:val="es_ES" w:bidi="es_ES"/>
        </w:rPr>
        <w:t>arbustos espinosos</w:t>
      </w:r>
      <w:r>
        <w:rPr>
          <w:lang w:val="es_ES" w:bidi="es_ES"/>
        </w:rPr>
        <w:t xml:space="preserve"> como </w:t>
      </w:r>
      <w:r>
        <w:rPr>
          <w:b/>
          <w:lang w:val="es_ES" w:bidi="es_ES"/>
        </w:rPr>
        <w:t>los cardos</w:t>
      </w:r>
      <w:r>
        <w:rPr>
          <w:lang w:val="es_ES" w:bidi="es_ES"/>
        </w:rPr>
        <w:t>. Puede que tengan hermosas flores, pero nunca producen frutos como las uvas o los higos para comer. También tienen espinas afiladas que pueden ser peligrosas. Los agricultores necesitan eliminar los arbustos espinosos y los cardos de sus cultivos.</w:t>
      </w:r>
    </w:p>
    <w:p>
      <w:pPr/>
      <w:r>
        <w:rPr>
          <w:lang w:val="es_ES" w:bidi="es_ES"/>
        </w:rPr>
      </w:r>
      <w:r>
        <w:rPr>
          <w:lang w:val="es_ES" w:bidi="es_ES"/>
        </w:rPr>
        <w:t xml:space="preserve">Deténganse y busquen imágenes de </w:t>
      </w:r>
      <w:r>
        <w:rPr>
          <w:lang w:val="es_ES" w:bidi="es_ES"/>
        </w:rPr>
        <w:t>uvas y vides,</w:t>
      </w:r>
      <w:r>
        <w:rPr>
          <w:lang w:val="es_ES" w:bidi="es_ES"/>
        </w:rPr>
        <w:t xml:space="preserve"> </w:t>
      </w:r>
      <w:r>
        <w:rPr>
          <w:lang w:val="es_ES" w:bidi="es_ES"/>
        </w:rPr>
        <w:t>higos e higueras,</w:t>
      </w:r>
      <w:r>
        <w:rPr>
          <w:lang w:val="es_ES" w:bidi="es_ES"/>
        </w:rPr>
        <w:t xml:space="preserve"> y </w:t>
      </w:r>
      <w:r>
        <w:rPr>
          <w:lang w:val="es_ES" w:bidi="es_ES"/>
        </w:rPr>
        <w:t xml:space="preserve">arbustos espinosos </w:t>
      </w:r>
      <w:r>
        <w:rPr>
          <w:lang w:val="es_ES" w:bidi="es_ES"/>
        </w:rPr>
        <w:t xml:space="preserve">y </w:t>
      </w:r>
      <w:r>
        <w:rPr>
          <w:lang w:val="es_ES" w:bidi="es_ES"/>
        </w:rPr>
        <w:t xml:space="preserve">cardos </w:t>
      </w:r>
      <w:r>
        <w:rPr>
          <w:lang w:val="es_ES" w:bidi="es_ES"/>
        </w:rPr>
        <w:t>nuevamente si es necesario.</w:t>
      </w:r>
    </w:p>
    <w:p>
      <w:pPr/>
      <w:r>
        <w:rPr>
          <w:lang w:val="es_ES" w:bidi="es_ES"/>
        </w:rPr>
      </w:r>
      <w:r>
        <w:rPr>
          <w:lang w:val="es_ES" w:bidi="es_ES"/>
        </w:rPr>
        <w:t xml:space="preserve">Jesús dice que algunas personas le dirán "Señor, Señor". </w:t>
      </w:r>
      <w:r>
        <w:rPr>
          <w:b/>
          <w:lang w:val="es_ES" w:bidi="es_ES"/>
        </w:rPr>
        <w:t>Señor</w:t>
      </w:r>
      <w:r>
        <w:rPr>
          <w:lang w:val="es_ES" w:bidi="es_ES"/>
        </w:rPr>
        <w:t xml:space="preserve"> significa amo, dueño o alguien con autoridad. La gente usaba señor como un término de respeto, para hablar de Dios y para dirigirse a Jesús. En esta historia, señor se usa para mostrar que Jesús tiene autoridad sobre estas personas. Traduzcan gentiles de la misma manera que en los textos anteriores y vean el Glosario Principal para obtener una definición más completa de la palabra </w:t>
      </w:r>
      <w:r>
        <w:rPr>
          <w:lang w:val="es_ES" w:bidi="es_ES"/>
        </w:rPr>
        <w:t>gentiles</w:t>
      </w:r>
      <w:r>
        <w:rPr>
          <w:lang w:val="es_ES" w:bidi="es_ES"/>
        </w:rPr>
        <w:t>.</w:t>
      </w:r>
    </w:p>
    <w:p>
      <w:pPr/>
      <w:r>
        <w:rPr>
          <w:lang w:val="es_ES" w:bidi="es_ES"/>
        </w:rPr>
      </w:r>
      <w:r>
        <w:rPr>
          <w:lang w:val="es_ES" w:bidi="es_ES"/>
        </w:rPr>
        <w:t xml:space="preserve">Jesús dice que solo la gente que obedece a Dios entrará en el </w:t>
      </w:r>
      <w:r>
        <w:rPr>
          <w:b/>
          <w:lang w:val="es_ES" w:bidi="es_ES"/>
        </w:rPr>
        <w:t>reino de los cielos</w:t>
      </w:r>
      <w:r>
        <w:rPr>
          <w:lang w:val="es_ES" w:bidi="es_ES"/>
        </w:rPr>
        <w:t xml:space="preserve">. El reino de los cielos es sobre Dios gobernando en los corazones de su pueblo más que de un espacio físico. Recordarán la frase "reino de los cielos" de varios pasajes anteriores. Traduzcan la frase de la misma forma aquí Consulten el Glosario Principal para obtener una definición más completa de la frase </w:t>
      </w:r>
      <w:r>
        <w:rPr>
          <w:lang w:val="es_ES" w:bidi="es_ES"/>
        </w:rPr>
        <w:t>reino de los cielos</w:t>
      </w:r>
      <w:r>
        <w:rPr>
          <w:lang w:val="es_ES" w:bidi="es_ES"/>
        </w:rPr>
        <w:t>.</w:t>
      </w:r>
    </w:p>
    <w:p>
      <w:pPr/>
      <w:r>
        <w:rPr>
          <w:lang w:val="es_ES" w:bidi="es_ES"/>
        </w:rPr>
      </w:r>
      <w:r>
        <w:rPr>
          <w:lang w:val="es_ES" w:bidi="es_ES"/>
        </w:rPr>
        <w:t xml:space="preserve">Jesús dice que la gente que obedece a su </w:t>
      </w:r>
      <w:r>
        <w:rPr>
          <w:b/>
          <w:lang w:val="es_ES" w:bidi="es_ES"/>
        </w:rPr>
        <w:t>Padre</w:t>
      </w:r>
      <w:r>
        <w:rPr>
          <w:lang w:val="es_ES" w:bidi="es_ES"/>
        </w:rPr>
        <w:t xml:space="preserve"> en el </w:t>
      </w:r>
      <w:r>
        <w:rPr>
          <w:b/>
          <w:lang w:val="es_ES" w:bidi="es_ES"/>
        </w:rPr>
        <w:t>cielo</w:t>
      </w:r>
      <w:r>
        <w:rPr>
          <w:lang w:val="es_ES" w:bidi="es_ES"/>
        </w:rPr>
        <w:t xml:space="preserve"> entrará en el reino de los cielos. Dios creó a su pueblo y cuida de ellos como un padre cuida de sus hijos. Cielo puede referirse al cielo (que vemos), o al lugar donde viven Dios y sus ángeles, dependiendo del contexto. En este contexto, cielo significa el lugar donde Dios vive. Traduzcan cielo de la misma manera que en los pasajes anteriores y vean el Glosario Principal para obtener una definición más completa de la palabra </w:t>
      </w:r>
      <w:r>
        <w:rPr>
          <w:lang w:val="es_ES" w:bidi="es_ES"/>
        </w:rPr>
        <w:t>cielo</w:t>
      </w:r>
      <w:r>
        <w:rPr>
          <w:lang w:val="es_ES" w:bidi="es_ES"/>
        </w:rPr>
        <w:t>.</w:t>
      </w:r>
    </w:p>
    <w:p>
      <w:pPr/>
      <w:r>
        <w:rPr>
          <w:lang w:val="es_ES" w:bidi="es_ES"/>
        </w:rPr>
      </w:r>
      <w:r>
        <w:rPr>
          <w:lang w:val="es_ES" w:bidi="es_ES"/>
        </w:rPr>
        <w:t xml:space="preserve">La gente que llama a Jesús "Señor, Señor", pero no obedecen a Jesús, dirán que </w:t>
      </w:r>
      <w:r>
        <w:rPr>
          <w:b/>
          <w:lang w:val="es_ES" w:bidi="es_ES"/>
        </w:rPr>
        <w:t>profetizaron</w:t>
      </w:r>
      <w:r>
        <w:rPr>
          <w:lang w:val="es_ES" w:bidi="es_ES"/>
        </w:rPr>
        <w:t xml:space="preserve"> en el nombre de Jesús, lo que significa que hablaron mensajes de Dios. Consulten el Glosario Principal para obtener una definición más completa para la palabra </w:t>
      </w:r>
      <w:r>
        <w:rPr>
          <w:lang w:val="es_ES" w:bidi="es_ES"/>
        </w:rPr>
        <w:t>profecía</w:t>
      </w:r>
      <w:r>
        <w:rPr>
          <w:lang w:val="es_ES" w:bidi="es_ES"/>
        </w:rPr>
        <w:t>.</w:t>
      </w:r>
    </w:p>
    <w:p>
      <w:pPr/>
      <w:r>
        <w:rPr>
          <w:lang w:val="es_ES" w:bidi="es_ES"/>
        </w:rPr>
      </w:r>
      <w:r>
        <w:rPr>
          <w:lang w:val="es_ES" w:bidi="es_ES"/>
        </w:rPr>
        <w:t xml:space="preserve">También dirán que expulsan </w:t>
      </w:r>
      <w:r>
        <w:rPr>
          <w:b/>
          <w:lang w:val="es_ES" w:bidi="es_ES"/>
        </w:rPr>
        <w:t>demonios</w:t>
      </w:r>
      <w:r>
        <w:rPr>
          <w:lang w:val="es_ES" w:bidi="es_ES"/>
        </w:rPr>
        <w:t xml:space="preserve"> en el nombre de Jesús. Los demonios son espíritus malignos que pueden controlar y dañar a una persona. En el Nuevo Testamento, los demonios a menudo vivían en tumbas, desiertos y lugares desolados. Expulsar demonios significa decirles a los demonios que dejen a una persona y ya no la controlen ni hagan daño. Jesús a menudo expulsaba demonios de la gente, y dio a sus discípulos autoridad para también expulsar demonios en su nombre. Traduzcan demonio de la misma manera que en los pasajes anteriores y vean el Glosario Principal para obtener una definición más completa de la palabra </w:t>
      </w:r>
      <w:r>
        <w:rPr>
          <w:lang w:val="es_ES" w:bidi="es_ES"/>
        </w:rPr>
        <w:t>demonio</w:t>
      </w:r>
      <w:r>
        <w:rPr>
          <w:lang w:val="es_ES" w:bidi="es_ES"/>
        </w:rPr>
        <w:t>.</w:t>
      </w:r>
    </w:p>
    <w:p>
      <w:pPr/>
      <w:r>
        <w:rPr>
          <w:lang w:val="es_ES" w:bidi="es_ES"/>
        </w:rPr>
      </w:r>
      <w:r>
        <w:rPr>
          <w:lang w:val="es_ES" w:bidi="es_ES"/>
        </w:rPr>
        <w:t xml:space="preserve">La gente también dirá que hicieron </w:t>
      </w:r>
      <w:r>
        <w:rPr>
          <w:b/>
          <w:lang w:val="es_ES" w:bidi="es_ES"/>
        </w:rPr>
        <w:t>milagros</w:t>
      </w:r>
      <w:r>
        <w:rPr>
          <w:lang w:val="es_ES" w:bidi="es_ES"/>
        </w:rPr>
        <w:t xml:space="preserve"> en el nombre de Jesús. Los milagros son acciones poderosas que solo Dios puede hacer. Traduzcan milagros de la misma manera que en los pasajes anteriores y vean el Glosario Principal para una definición más completa de la palabra </w:t>
      </w:r>
      <w:r>
        <w:rPr>
          <w:lang w:val="es_ES" w:bidi="es_ES"/>
        </w:rPr>
        <w:t>milagros</w:t>
      </w:r>
      <w:r>
        <w:rPr>
          <w:lang w:val="es_ES" w:bidi="es_ES"/>
        </w:rPr>
        <w:t>.</w:t>
      </w:r>
    </w:p>
    <w:p>
      <w:pPr/>
      <w:r>
        <w:rPr>
          <w:lang w:val="es_ES" w:bidi="es_ES"/>
        </w:rPr>
      </w:r>
      <w:r>
        <w:rPr>
          <w:lang w:val="es_ES" w:bidi="es_ES"/>
        </w:rPr>
        <w:t xml:space="preserve">Jesús dice que esta gente que afirma profetizar, expulsar demonios y hacer milagros en su nombre no entrará en el reino de los cielos. Jesús les dirá que se vayan porque nunca los conoció. Jesús llamará a estas personas </w:t>
      </w:r>
      <w:r>
        <w:rPr>
          <w:b/>
          <w:lang w:val="es_ES" w:bidi="es_ES"/>
        </w:rPr>
        <w:t>transgresores de la ley</w:t>
      </w:r>
      <w:r>
        <w:rPr>
          <w:lang w:val="es_ES" w:bidi="es_ES"/>
        </w:rPr>
        <w:t xml:space="preserve">. En el idioma original, "rompedores de la ley" significa alguien que practica la ilegalidad, o no hace la </w:t>
      </w:r>
      <w:r>
        <w:rPr>
          <w:b/>
          <w:lang w:val="es_ES" w:bidi="es_ES"/>
        </w:rPr>
        <w:t>ley</w:t>
      </w:r>
      <w:r>
        <w:rPr>
          <w:lang w:val="es_ES" w:bidi="es_ES"/>
        </w:rPr>
        <w:t xml:space="preserve"> de Dios. La ley significa la </w:t>
      </w:r>
      <w:r>
        <w:rPr>
          <w:b/>
          <w:lang w:val="es_ES" w:bidi="es_ES"/>
        </w:rPr>
        <w:t>ley de Moisés</w:t>
      </w:r>
      <w:r>
        <w:rPr>
          <w:lang w:val="es_ES" w:bidi="es_ES"/>
        </w:rPr>
        <w:t xml:space="preserve"> que Moisés compartió con el pueblo judío para decirles cómo vivir. Ilegalidad también puede significar no amar a tu prójimo como a ti mismo, de acuerdo con la nueva enseñanza que Jesús dio. Traduzcan ley de la misma manera que en los pasajes anteriores y vean el Glosario Principal para una definición más completa de la palabra </w:t>
      </w:r>
      <w:r>
        <w:rPr>
          <w:lang w:val="es_ES" w:bidi="es_ES"/>
        </w:rPr>
        <w:t>ley</w:t>
      </w:r>
      <w:r>
        <w:rPr>
          <w:lang w:val="es_ES" w:bidi="es_ES"/>
        </w:rPr>
        <w:t>.</w:t>
      </w:r>
    </w:p>
    <w:p>
      <w:pPr/>
      <w:r>
        <w:rPr>
          <w:lang w:val="es_ES" w:bidi="es_ES"/>
        </w:rPr>
      </w:r>
      <w:r>
        <w:rPr>
          <w:lang w:val="es_ES" w:bidi="es_ES"/>
        </w:rPr>
        <w:t xml:space="preserve">La gente que escucha la enseñanza de Jesús y obedece la enseñanza es como un hombre que construye su casa sobre un </w:t>
      </w:r>
      <w:r>
        <w:rPr>
          <w:b/>
          <w:lang w:val="es_ES" w:bidi="es_ES"/>
        </w:rPr>
        <w:t>fundamento</w:t>
      </w:r>
      <w:r>
        <w:rPr>
          <w:lang w:val="es_ES" w:bidi="es_ES"/>
        </w:rPr>
        <w:t xml:space="preserve"> de roca. Una base está debajo de una casa. Hace que la casa sea fuerte para que no se caiga cuando llega el mal tiempo.</w:t>
      </w:r>
    </w:p>
    <w:p>
      <w:pPr/>
      <w:r>
        <w:rPr>
          <w:lang w:val="es_ES" w:bidi="es_ES"/>
        </w:rPr>
      </w:r>
      <w:r>
        <w:rPr>
          <w:lang w:val="es_ES" w:bidi="es_ES"/>
        </w:rPr>
        <w:t xml:space="preserve">Después de que Jesús terminó de enseñar, las multitudes estaban asombradas de cómo Jesús enseñaba de manera diferente a sus escribas, o </w:t>
      </w:r>
      <w:r>
        <w:rPr>
          <w:b/>
          <w:lang w:val="es_ES" w:bidi="es_ES"/>
        </w:rPr>
        <w:t>maestros de la ley</w:t>
      </w:r>
      <w:r>
        <w:rPr>
          <w:lang w:val="es_ES" w:bidi="es_ES"/>
        </w:rPr>
        <w:t xml:space="preserve">. Escribieron la ley de Moisés, y también enseñaron al pueblo cómo seguir la ley de Moisés. Traduzcan maestros de la ley de la misma manera que en los pasajes anteriores y vean el Glosario Principal para una definición más completa de la palabra </w:t>
      </w:r>
      <w:r>
        <w:rPr>
          <w:lang w:val="es_ES" w:bidi="es_ES"/>
        </w:rPr>
        <w:t>maestros de la ley</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8:1–17</w:t>
      </w:r>
      <w:r>
        <w:rPr>
          <w:lang w:val="es_ES" w:bidi="es_ES"/>
        </w:rPr>
      </w:r>
    </w:p>
    <w:p>
      <w:pPr>
        <w:pStyle w:val="Heading3"/>
      </w:pPr>
      <w:r>
        <w:rPr>
          <w:lang w:val="es_ES" w:bidi="es_ES"/>
        </w:rPr>
        <w:t>Escuchar con el corazón</w:t>
      </w:r>
    </w:p>
    <w:p>
      <w:pPr/>
      <w:r>
        <w:rPr>
          <w:lang w:val="es_ES" w:bidi="es_ES"/>
        </w:rPr>
      </w:r>
      <w:r>
        <w:rPr>
          <w:lang w:val="es_ES" w:bidi="es_ES"/>
        </w:rPr>
        <w:t>Escuchen Mateo 8:1–17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Antes de este pasaje, Jesús acababa de terminar su "Sermón del Monte". Jesús enseñó a la multitud durante mucho tiempo. Este pasaje es una historia real de eventos. Mateo da algunos ejemplos de maneras en que Jesús demostró su autoridad. Algunos que escucharon sobre Jesús, se acercaron a él para poder ser sanados. Esto muestra que Dios tiene compasión por aquellos que tienen fe en Jesucristo.</w:t>
      </w:r>
    </w:p>
    <w:p>
      <w:pPr/>
      <w:r>
        <w:rPr>
          <w:lang w:val="es_ES" w:bidi="es_ES"/>
        </w:rPr>
      </w:r>
      <w:r>
        <w:rPr>
          <w:lang w:val="es_ES" w:bidi="es_ES"/>
        </w:rPr>
        <w:t xml:space="preserve">Muestren una imagen de las </w:t>
      </w:r>
      <w:r>
        <w:rPr>
          <w:lang w:val="es_ES" w:bidi="es_ES"/>
        </w:rPr>
        <w:t>colinas de Galilea</w:t>
      </w:r>
      <w:r>
        <w:rPr>
          <w:lang w:val="es_ES" w:bidi="es_ES"/>
        </w:rPr>
        <w:t>.</w:t>
      </w:r>
    </w:p>
    <w:p>
      <w:pPr/>
      <w:r>
        <w:rPr>
          <w:lang w:val="es_ES" w:bidi="es_ES"/>
        </w:rPr>
      </w:r>
      <w:r>
        <w:rPr>
          <w:lang w:val="es_ES" w:bidi="es_ES"/>
        </w:rPr>
        <w:t>Jesús bajó de la colina donde estaba enseñando, y las multitudes lo estaban siguiendo detrás de él. De repente, un hombre con la enfermedad de la piel de la lepra vino a él. Una persona con lepra era ritualmente impura de acuerdo con la ley judía. Impuro significa no apto para el servicio de Dios. Por lo tanto, al hombre con lepra no se le habría permitido vivir en la comunidad. Es muy probable que el hombre con lepra se acercara a Jesús mientras la multitud estaba a una distancia. porque no habrían tolerado la presencia de un hombre impuro. Sin embargo, todavía habrían sido testigos del encuentro de Jesús con el hombre.</w:t>
      </w:r>
    </w:p>
    <w:p>
      <w:pPr/>
      <w:r>
        <w:rPr>
          <w:lang w:val="es_ES" w:bidi="es_ES"/>
        </w:rPr>
      </w:r>
      <w:r>
        <w:rPr>
          <w:lang w:val="es_ES" w:bidi="es_ES"/>
        </w:rPr>
        <w:t>Deténganse y conversen: En su cultura, ¿cuáles son algunas razones por las que alguien sería considerado incapaz de vivir en la comunidad? Conversen sobre las razones por las que es difícil para ustedes, u otros, interactuar con ellos.</w:t>
      </w:r>
    </w:p>
    <w:p>
      <w:pPr/>
      <w:r>
        <w:rPr>
          <w:lang w:val="es_ES" w:bidi="es_ES"/>
        </w:rPr>
      </w:r>
      <w:r>
        <w:rPr>
          <w:lang w:val="es_ES" w:bidi="es_ES"/>
        </w:rPr>
        <w:t>El hombre se arrodilló frente a Jesús. El hombre se dirigió a Jesús como Señor. En este caso, Señor es un término de respeto que significa "amo". Esta es una manera respetuosa de dirigirse a un líder. El hombre preguntó si Jesús estaba dispuesto a hacerlo limpio. Esto significa sanarlo de su enfermedad de la piel. Jesús extendió la mano y tocó al hombre. El hombre fue sanado al instante de la enfermedad de la piel. La reacción de Jesús ante el hombre era inesperada porque el hombre era impuro. Otras personas habrían llamado al hombre impuro y se habrían mantenido alejadas de él. Jesús no llamó al hombre impuro. Jesús mostró al hombre compasión sanándolo. Después de que el hombre fue sanado, Jesús le instruyó que fuera y se mostrara al sacerdote. De acuerdo con la ley judía, el sacerdote necesitaba realizar el ritual de purificación y declarar públicamente que el hombre estaba limpio. Entonces, el hombre podía vivir en la comunidad nuevamente.</w:t>
      </w:r>
    </w:p>
    <w:p>
      <w:pPr/>
      <w:r>
        <w:rPr>
          <w:lang w:val="es_ES" w:bidi="es_ES"/>
        </w:rPr>
      </w:r>
      <w:r>
        <w:rPr>
          <w:lang w:val="es_ES" w:bidi="es_ES"/>
        </w:rPr>
        <w:t>Jesús viajó a una ciudad llamada Cafarnaúm. Cafarnaúm es la ciudad junto al lago de Galilea. Jesús basó su ministerio para Galilea en Cafarnaúm. Entonces, un centurión romano vino a Jesús. El imperio romano ocupaba la tierra y controlaba el gobierno. Un centurión es un oficial militar romano que comanda a un grupo de cien soldados. El centurión fue a Jesús para buscar sanidad para su siervo enfermo. El centurión cuidaba mucho de su siervo. El siervo estaba enfermo en la cama y no podía moverse. Se piensa que el siervo era solo un niño, y el niño estaba a punto de morir.</w:t>
      </w:r>
    </w:p>
    <w:p>
      <w:pPr/>
      <w:r>
        <w:rPr>
          <w:lang w:val="es_ES" w:bidi="es_ES"/>
        </w:rPr>
      </w:r>
      <w:r>
        <w:rPr>
          <w:lang w:val="es_ES" w:bidi="es_ES"/>
        </w:rPr>
        <w:t xml:space="preserve">Muestra una imagen de un </w:t>
      </w:r>
      <w:r>
        <w:rPr>
          <w:lang w:val="es_ES" w:bidi="es_ES"/>
        </w:rPr>
        <w:t>centurión</w:t>
      </w:r>
      <w:r>
        <w:rPr>
          <w:lang w:val="es_ES" w:bidi="es_ES"/>
        </w:rPr>
        <w:t xml:space="preserve"> .</w:t>
      </w:r>
    </w:p>
    <w:p>
      <w:pPr/>
      <w:r>
        <w:rPr>
          <w:lang w:val="es_ES" w:bidi="es_ES"/>
        </w:rPr>
      </w:r>
      <w:r>
        <w:rPr>
          <w:lang w:val="es_ES" w:bidi="es_ES"/>
        </w:rPr>
        <w:t>Deténganse y hablen sobre una vez en que alguien que les importaba haya estado muy enfermo. ¿Qué hicieron para ayudar a la persona?</w:t>
      </w:r>
    </w:p>
    <w:p>
      <w:pPr/>
      <w:r>
        <w:rPr>
          <w:lang w:val="es_ES" w:bidi="es_ES"/>
        </w:rPr>
      </w:r>
      <w:r>
        <w:rPr>
          <w:lang w:val="es_ES" w:bidi="es_ES"/>
        </w:rPr>
        <w:t>Jesús dijo que estaba dispuesto a ir a la casa del centurión y sanar al siervo. El centurión entendió que Jesús tenía una gran autoridad. Él respondió a Jesús diciendo, "No soy digno de que vengas bajo mi techo, pero solo di la palabra y mi siervo será sanado". El centurión podría haber pensado que Jesús era demasiado respetable para venir a su casa. También es posible que el centurión haya dicho esto porque era un gentil. Un gentil es un no judío. No se les permitía a los judíos entrar en el hogar de los gentiles. El centurión creía que su siervo sería sanado si Jesús hablaba unas pocas palabras. Esto mostró que tenía fe.</w:t>
      </w:r>
    </w:p>
    <w:p>
      <w:pPr/>
      <w:r>
        <w:rPr>
          <w:lang w:val="es_ES" w:bidi="es_ES"/>
        </w:rPr>
      </w:r>
      <w:r>
        <w:rPr>
          <w:lang w:val="es_ES" w:bidi="es_ES"/>
        </w:rPr>
        <w:t>Deténganse y conversen: ¿Quiénes son las personas con autoridad en su comunidad? ¿Cómo responde la gente a ellos? Describan la relación entre la persona en autoridad y aquellos bajo su autoridad. Cuenten una historia de una vez en que alguien obedeció o desobedeció a una figura de autoridad. ¿Cuáles fueron los resultados de sus acciones?</w:t>
      </w:r>
    </w:p>
    <w:p>
      <w:pPr/>
      <w:r>
        <w:rPr>
          <w:lang w:val="es_ES" w:bidi="es_ES"/>
        </w:rPr>
      </w:r>
      <w:r>
        <w:rPr>
          <w:lang w:val="es_ES" w:bidi="es_ES"/>
        </w:rPr>
        <w:t>Jesús habló a la multitud antes de responder al centurión. Jesús habló muy bien sobre la fe del romano. Jesús dijo que la fe de su propio pueblo en Israel no era tan fuerte como la fe del centurión romano. El centurión romano era un gentil, un no judío. Jesús dijo que muchos vendrán del este y del oeste, es decir, de todo el mundo. Esto incluía a los gentiles. Jesús dijo que se reclinarían en la mesa con Abraham, Isaac y Jacob. Reclinarse en la mesa significa comer com alguien. Esto se refiere a la fiesta que tendrá lugar en el reino de los cielos. Abraham, Isaac y Jacob son los antepasados de la nación de Israel. Un reino es un lugar donde un rey gobierna a un grupo de personas. El cielo es el lugar donde Dios vive. El cielo es también el destino final de los creyentes en Jesucristo. Jesús también dijo, "Pero muchos israelitas, aquellos para quienes el Reino fue preparado, serán arrojados a la oscuridad exterior, donde habrá llanto y crujir de dientes". La oscuridad exterior es la separación eterna de Dios que espera a todos los que rechazan a Jesús. Llanto se refiere al sonido fuerte que la gente hace cuando tiene mucho dolor o tristeza. Rechinar de dientes se refiere a rechinar de dientes debido al dolor, la ira y la amargura. Aquellos eternamente separados de Dios serán abrumados por el dolor. Su dolor hará que lloren incontrolablemente y rechinen los dientes de dolor. Jesús dijo esto sobre el futuro distante.</w:t>
      </w:r>
    </w:p>
    <w:p>
      <w:pPr/>
      <w:r>
        <w:rPr>
          <w:lang w:val="es_ES" w:bidi="es_ES"/>
        </w:rPr>
      </w:r>
      <w:r>
        <w:rPr>
          <w:lang w:val="es_ES" w:bidi="es_ES"/>
        </w:rPr>
        <w:t>Jesús le dijo al centurión, "Regresa a tu casa. Como creíste, ha sucedido". Jesús estaba complacido con el centurión. "Ve", era una orden educada. Cuando Jesús hizo esta declaración, el siervo fue sanado.</w:t>
      </w:r>
    </w:p>
    <w:p>
      <w:pPr/>
      <w:r>
        <w:rPr>
          <w:lang w:val="es_ES" w:bidi="es_ES"/>
        </w:rPr>
      </w:r>
      <w:r>
        <w:rPr>
          <w:lang w:val="es_ES" w:bidi="es_ES"/>
        </w:rPr>
        <w:t>Entonces, Jesús fue a la casa de Pedro. Pedro también vivió en Cafarnaúm. Jesús vio a la suegra de Pedro, la madre de la esposa de Pedro, recostada y enferma con fiebre. Jesús tocó a la madre de la esposa de Pedro, entonces la fiebre desapareció. La mujer comenzó a cuidar de las necesidades de Jesús y a servirle comida, después de que la fiebre se fue.</w:t>
      </w:r>
    </w:p>
    <w:p>
      <w:pPr/>
      <w:r>
        <w:rPr>
          <w:lang w:val="es_ES" w:bidi="es_ES"/>
        </w:rPr>
      </w:r>
      <w:r>
        <w:rPr>
          <w:lang w:val="es_ES" w:bidi="es_ES"/>
        </w:rPr>
        <w:t>La gente de esa ciudad trajo personas poseídas por demonios a Jesús al atardecer. Hicieron esto porque el día de sábado terminaba al atardecer y querían que Jesús hiciera el trabajo de sanar. El día de sábado es el día judío de descanso y adoración. No se permite el trabajo en el día de sábado. Los demonios son seres espirituales que una vez fueron ángeles, pero se rebelaron contra Dios. Son espíritus impuros. La gente poseída por demonios es gente que estaba siendo controlada por los demonios. Jesús dijo unas pocas palabras. Esto hizo que los demonios dejaran a la gente y dejaran de controlarla.</w:t>
      </w:r>
    </w:p>
    <w:p>
      <w:pPr/>
      <w:r>
        <w:rPr>
          <w:lang w:val="es_ES" w:bidi="es_ES"/>
        </w:rPr>
      </w:r>
      <w:r>
        <w:rPr>
          <w:lang w:val="es_ES" w:bidi="es_ES"/>
        </w:rPr>
        <w:t>Jesús sanó a la gente. Esto mostró que Jesús cumplió las cosas que el profeta, o mensajero, Isaías, le dijo al pueblo. Dios habló a Isaías e Isaías le dijo al pueblo judío hace mucho tiempo que Dios enviaría un Salvador Prometido. Este Salvador nos quitaría nuestras enfermedades.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baja de la montaña después de enseñar a la multitud. Un hombre con una enfermedad de la piel le pide a Jesús que lo limpie de la lepra. Jesús sana al hombre.</w:t>
      </w:r>
    </w:p>
    <w:p>
      <w:pPr/>
      <w:r>
        <w:rPr>
          <w:lang w:val="es_ES" w:bidi="es_ES"/>
        </w:rPr>
      </w:r>
      <w:r>
        <w:rPr>
          <w:b/>
          <w:lang w:val="es_ES" w:bidi="es_ES"/>
        </w:rPr>
        <w:t>Segunda escena:</w:t>
      </w:r>
      <w:r>
        <w:rPr>
          <w:lang w:val="es_ES" w:bidi="es_ES"/>
        </w:rPr>
        <w:t xml:space="preserve"> Jesús va a Cafarnaúm. Un centurión romano le ruega a Jesús que sane a su siervo. Jesús habla y el siervo es sanado.</w:t>
      </w:r>
    </w:p>
    <w:p>
      <w:pPr/>
      <w:r>
        <w:rPr>
          <w:lang w:val="es_ES" w:bidi="es_ES"/>
        </w:rPr>
      </w:r>
      <w:r>
        <w:rPr>
          <w:b/>
          <w:lang w:val="es_ES" w:bidi="es_ES"/>
        </w:rPr>
        <w:t>Tercera escena:</w:t>
      </w:r>
      <w:r>
        <w:rPr>
          <w:lang w:val="es_ES" w:bidi="es_ES"/>
        </w:rPr>
        <w:t xml:space="preserve"> Jesús va a la casa de Pedro. La suegra de Pedro está enferma y Jesús la sana.</w:t>
      </w:r>
    </w:p>
    <w:p>
      <w:pPr/>
      <w:r>
        <w:rPr>
          <w:lang w:val="es_ES" w:bidi="es_ES"/>
        </w:rPr>
      </w:r>
      <w:r>
        <w:rPr>
          <w:b/>
          <w:lang w:val="es_ES" w:bidi="es_ES"/>
        </w:rPr>
        <w:t>Cuarta escena:</w:t>
      </w:r>
      <w:r>
        <w:rPr>
          <w:lang w:val="es_ES" w:bidi="es_ES"/>
        </w:rPr>
        <w:t xml:space="preserve"> Esa noche, la gente viene a Jesús trayendo a otros que necesitan sanidad. Jesús sana a mucha gente</w:t>
      </w:r>
    </w:p>
    <w:p>
      <w:pPr/>
      <w:r>
        <w:rPr>
          <w:lang w:val="es_ES" w:bidi="es_ES"/>
        </w:rPr>
      </w:r>
      <w:r>
        <w:rPr>
          <w:lang w:val="es_ES" w:bidi="es_ES"/>
        </w:rPr>
        <w:t xml:space="preserve">Los personajes de esta historia son: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Multitud de gente que estaba escuchando a Jesús enseñando y viendo a Jesús sanar a otros</w:t>
      </w:r>
    </w:p>
    <w:p>
      <w:pPr>
        <w:pStyle w:val="ListBullet"/>
        <w:spacing w:line="240" w:lineRule="auto"/>
        <w:ind w:left="720"/>
      </w:pPr>
      <w:r>
        <w:rPr>
          <w:lang w:val="es_ES" w:bidi="es_ES"/>
        </w:rPr>
      </w:r>
      <w:r>
        <w:rPr>
          <w:lang w:val="es_ES" w:bidi="es_ES"/>
        </w:rPr>
        <w:t>Un hombre con lepra</w:t>
      </w:r>
    </w:p>
    <w:p>
      <w:pPr>
        <w:pStyle w:val="ListBullet"/>
        <w:spacing w:line="240" w:lineRule="auto"/>
        <w:ind w:left="720"/>
      </w:pPr>
      <w:r>
        <w:rPr>
          <w:lang w:val="es_ES" w:bidi="es_ES"/>
        </w:rPr>
      </w:r>
      <w:r>
        <w:rPr>
          <w:lang w:val="es_ES" w:bidi="es_ES"/>
        </w:rPr>
        <w:t>Un centurión romano</w:t>
      </w:r>
    </w:p>
    <w:p>
      <w:pPr>
        <w:pStyle w:val="ListBullet"/>
        <w:spacing w:line="240" w:lineRule="auto"/>
        <w:ind w:left="720"/>
      </w:pPr>
      <w:r>
        <w:rPr>
          <w:lang w:val="es_ES" w:bidi="es_ES"/>
        </w:rPr>
      </w:r>
      <w:r>
        <w:rPr>
          <w:lang w:val="es_ES" w:bidi="es_ES"/>
        </w:rPr>
        <w:t>El siervo del centurión romano</w:t>
      </w:r>
    </w:p>
    <w:p>
      <w:pPr>
        <w:pStyle w:val="ListBullet"/>
        <w:spacing w:line="240" w:lineRule="auto"/>
        <w:ind w:left="720"/>
      </w:pPr>
      <w:r>
        <w:rPr>
          <w:lang w:val="es_ES" w:bidi="es_ES"/>
        </w:rPr>
      </w:r>
      <w:r>
        <w:rPr>
          <w:lang w:val="es_ES" w:bidi="es_ES"/>
        </w:rPr>
        <w:t>La suegra de Pedro</w:t>
      </w:r>
    </w:p>
    <w:p>
      <w:pPr>
        <w:pStyle w:val="ListBullet"/>
        <w:spacing w:line="240" w:lineRule="auto"/>
        <w:ind w:left="720"/>
      </w:pPr>
      <w:r>
        <w:rPr>
          <w:lang w:val="es_ES" w:bidi="es_ES"/>
        </w:rPr>
      </w:r>
      <w:r>
        <w:rPr>
          <w:lang w:val="es_ES" w:bidi="es_ES"/>
        </w:rPr>
        <w:t xml:space="preserve">Gente poseídas por demonios </w:t>
      </w:r>
    </w:p>
    <w:p>
      <w:pPr/>
      <w:r>
        <w:rPr>
          <w:lang w:val="es_ES" w:bidi="es_ES"/>
        </w:rPr>
      </w:r>
      <w:r>
        <w:rPr>
          <w:lang w:val="es_ES" w:bidi="es_ES"/>
        </w:rPr>
        <w:t>En esta sesión, hagan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Recuerden que Jesús acaba de terminar de enseñar a una gran multitud en la montaña.</w:t>
      </w:r>
    </w:p>
    <w:p>
      <w:pPr/>
      <w:r>
        <w:rPr>
          <w:lang w:val="es_ES" w:bidi="es_ES"/>
        </w:rPr>
      </w:r>
      <w:r>
        <w:rPr>
          <w:lang w:val="es_ES" w:bidi="es_ES"/>
        </w:rPr>
        <w:t>Recuerden que el pueblo judío tenía miedo de tocar a alguien con lepra porque eso se volvería ritualmente impuro.</w:t>
      </w:r>
    </w:p>
    <w:p>
      <w:pPr/>
      <w:r>
        <w:rPr>
          <w:lang w:val="es_ES" w:bidi="es_ES"/>
        </w:rPr>
      </w:r>
      <w:r>
        <w:rPr>
          <w:lang w:val="es_ES" w:bidi="es_ES"/>
        </w:rPr>
        <w:t>Recuerden cómo el centurión romano mostró su fe y confianza en Jesús.</w:t>
      </w:r>
    </w:p>
    <w:p>
      <w:pPr/>
      <w:r>
        <w:rPr>
          <w:lang w:val="es_ES" w:bidi="es_ES"/>
        </w:rPr>
      </w:r>
      <w:r>
        <w:rPr>
          <w:lang w:val="es_ES" w:bidi="es_ES"/>
        </w:rPr>
        <w:t>Es importante recordar lo que sucedió en la casa de Pedro.</w:t>
      </w:r>
    </w:p>
    <w:p>
      <w:pPr/>
      <w:r>
        <w:rPr>
          <w:lang w:val="es_ES" w:bidi="es_ES"/>
        </w:rPr>
      </w:r>
      <w:r>
        <w:rPr>
          <w:lang w:val="es_ES" w:bidi="es_ES"/>
        </w:rPr>
        <w:t>Es importante tener en cuenta que esta historia comienza con Jesús sanando a un hombre impuro y termina con Jesús haciendo que los demonios (espíritus impuros) se alejen de la gente a la que estaban controlando.</w:t>
      </w:r>
    </w:p>
    <w:p>
      <w:pPr/>
      <w:r>
        <w:rPr>
          <w:lang w:val="es_ES" w:bidi="es_ES"/>
        </w:rPr>
      </w:r>
      <w:r>
        <w:rPr>
          <w:lang w:val="es_ES" w:bidi="es_ES"/>
        </w:rPr>
        <w:t>Esta historia muestra el poder y la autoridad de Jesús para sanar a los enfermos y limpiar lo que es impuro, lo que demuestra que Jesús es el Mesías prometido del Antiguo Testamento.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Multitudes de gente que estaban escuchando a Jesús enseñar y viendo a Jesús sanar a otros</w:t>
      </w:r>
    </w:p>
    <w:p>
      <w:pPr>
        <w:pStyle w:val="ListBullet"/>
        <w:spacing w:line="240" w:lineRule="auto"/>
        <w:ind w:left="720"/>
      </w:pPr>
      <w:r>
        <w:rPr>
          <w:lang w:val="es_ES" w:bidi="es_ES"/>
        </w:rPr>
      </w:r>
      <w:r>
        <w:rPr>
          <w:lang w:val="es_ES" w:bidi="es_ES"/>
        </w:rPr>
        <w:t>Un hombre con lepra</w:t>
      </w:r>
    </w:p>
    <w:p>
      <w:pPr>
        <w:pStyle w:val="ListBullet"/>
        <w:spacing w:line="240" w:lineRule="auto"/>
        <w:ind w:left="720"/>
      </w:pPr>
      <w:r>
        <w:rPr>
          <w:lang w:val="es_ES" w:bidi="es_ES"/>
        </w:rPr>
      </w:r>
      <w:r>
        <w:rPr>
          <w:lang w:val="es_ES" w:bidi="es_ES"/>
        </w:rPr>
        <w:t>Un centurión romano</w:t>
      </w:r>
    </w:p>
    <w:p>
      <w:pPr>
        <w:pStyle w:val="ListBullet"/>
        <w:spacing w:line="240" w:lineRule="auto"/>
        <w:ind w:left="720"/>
      </w:pPr>
      <w:r>
        <w:rPr>
          <w:lang w:val="es_ES" w:bidi="es_ES"/>
        </w:rPr>
      </w:r>
      <w:r>
        <w:rPr>
          <w:lang w:val="es_ES" w:bidi="es_ES"/>
        </w:rPr>
        <w:t>El siervo del centurión romano</w:t>
      </w:r>
    </w:p>
    <w:p>
      <w:pPr>
        <w:pStyle w:val="ListBullet"/>
        <w:spacing w:line="240" w:lineRule="auto"/>
        <w:ind w:left="720"/>
      </w:pPr>
      <w:r>
        <w:rPr>
          <w:lang w:val="es_ES" w:bidi="es_ES"/>
        </w:rPr>
      </w:r>
      <w:r>
        <w:rPr>
          <w:lang w:val="es_ES" w:bidi="es_ES"/>
        </w:rPr>
        <w:t>La suegra de Pedro</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Ayuda al equipo a recordar las partes de la historia.</w:t>
      </w:r>
    </w:p>
    <w:p>
      <w:pPr/>
      <w:r>
        <w:rPr>
          <w:lang w:val="es_ES" w:bidi="es_ES"/>
        </w:rPr>
      </w:r>
      <w:r>
        <w:rPr>
          <w:lang w:val="es_ES" w:bidi="es_ES"/>
        </w:rPr>
        <w:t>Después de que Jesús predicó el "Sermón de la Montaña", bajó de la colina sobre la que estaba enseñando. Jesús fue seguido por una gran multitud de gente que estaba impresionada por su enseñanza.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 Jesús: "¿Cómo te sientes?"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Un hombre con lepra vino a Jesús y se arrodilló frente a él. El hombre quería que Jesús lo sanara y lo hiciera limpio. Jesús tocó al hombre, lo sanó de la lepra e hizo al hombre limpio.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al hombre enfermo, "¿Cómo se siente?" Es posible que escuchen cosas como:</w:t>
      </w:r>
    </w:p>
    <w:p>
      <w:pPr/>
      <w:r>
        <w:rPr>
          <w:lang w:val="es_ES" w:bidi="es_ES"/>
        </w:rPr>
      </w:r>
      <w:r>
        <w:rPr>
          <w:lang w:val="es_ES" w:bidi="es_ES"/>
        </w:rPr>
        <w:t>Jesús continuó viajando a la ciudad de Cafarnaúm. Un soldado romano que era un líder de otros vino a Jesús porque el siervo del soldado estaba muy enfermo y no podía moverse. El soldado muestra una gran fe en Jesús al confiar en que Jesús podía hablar una palabra y sanar al siervo. Jesús estaba impresionado por la fe del soldado. Consulta el Glosario Principal para obtener la definición de fe.</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al soldado romano, "¿Cómo se siente?" Es posible que escuchen cosas como:</w:t>
      </w:r>
    </w:p>
    <w:p>
      <w:pPr/>
      <w:r>
        <w:rPr>
          <w:lang w:val="es_ES" w:bidi="es_ES"/>
        </w:rPr>
      </w:r>
      <w:r>
        <w:rPr>
          <w:lang w:val="es_ES" w:bidi="es_ES"/>
        </w:rPr>
        <w:t>Jesús viajó a la casa de Pedro. Jesús sana a la madre de la esposa de Pedro una vez que ve que ella está enferma en cama. La suegra de Pedro muestra a Jesús que está agradecida de preocuparse por las necesidades de Jesús. Ella probablemente sirvió comida a Jesús.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Decidan al actor que interpreta a Jesús, "La mujer te acaba de mostrar lo agradecida que está, ¿cómo se siente?" Es posible que escuchen cosas como:</w:t>
      </w:r>
    </w:p>
    <w:p>
      <w:pPr/>
      <w:r>
        <w:rPr>
          <w:lang w:val="es_ES" w:bidi="es_ES"/>
        </w:rPr>
      </w:r>
      <w:r>
        <w:rPr>
          <w:lang w:val="es_ES" w:bidi="es_ES"/>
        </w:rPr>
        <w:t>La multitud comenzó a traer a Jesús gente que estaba siendo controlada por demonios. La multitud quería que Jesús sanara a la gente poseída por demonios. Jesús hizo que los demonios dejaran a la gente hablando unas pocas palabras.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la gente poseída por demonios, "¿Cómo se sienten?"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bajó de la colina donde estaba enseñando. Un hombre con </w:t>
      </w:r>
      <w:r>
        <w:rPr>
          <w:b/>
          <w:lang w:val="es_ES" w:bidi="es_ES"/>
        </w:rPr>
        <w:t>lepra</w:t>
      </w:r>
      <w:r>
        <w:rPr>
          <w:lang w:val="es_ES" w:bidi="es_ES"/>
        </w:rPr>
        <w:t xml:space="preserve"> se arrodilló frente a Jesús. La lepra puede referirse a diferentes tipos de enfermedad de la piel. Estas enfermedades de la piel hacían que una persona fuera </w:t>
      </w:r>
      <w:r>
        <w:rPr>
          <w:b/>
          <w:lang w:val="es_ES" w:bidi="es_ES"/>
        </w:rPr>
        <w:t>impura</w:t>
      </w:r>
      <w:r>
        <w:rPr>
          <w:lang w:val="es_ES" w:bidi="es_ES"/>
        </w:rPr>
        <w:t xml:space="preserve">. La ley judía decía que una persona con lepra tenía que usar ropa rasgada y gritar "¡impuro!" en público. El hombre con lepra pidió a Jesús que lo hiciera </w:t>
      </w:r>
      <w:r>
        <w:rPr>
          <w:b/>
          <w:lang w:val="es_ES" w:bidi="es_ES"/>
        </w:rPr>
        <w:t>limpio</w:t>
      </w:r>
      <w:r>
        <w:rPr>
          <w:lang w:val="es_ES" w:bidi="es_ES"/>
        </w:rPr>
        <w:t xml:space="preserve">. Consulten el Glosario Principal para obtener la definición de </w:t>
      </w:r>
      <w:r>
        <w:rPr>
          <w:lang w:val="es_ES" w:bidi="es_ES"/>
        </w:rPr>
        <w:t>limpio/impuro</w:t>
      </w:r>
      <w:r>
        <w:rPr>
          <w:lang w:val="es_ES" w:bidi="es_ES"/>
        </w:rPr>
        <w:t xml:space="preserve"> y </w:t>
      </w:r>
      <w:r>
        <w:rPr>
          <w:lang w:val="es_ES" w:bidi="es_ES"/>
        </w:rPr>
        <w:t>lepra</w:t>
      </w:r>
      <w:r>
        <w:rPr>
          <w:lang w:val="es_ES" w:bidi="es_ES"/>
        </w:rPr>
        <w:t>. Recuerden usar las mismas palabras para lepra, limpio e impuro que se usaron anteriormente.</w:t>
      </w:r>
    </w:p>
    <w:p>
      <w:pPr/>
      <w:r>
        <w:rPr>
          <w:lang w:val="es_ES" w:bidi="es_ES"/>
        </w:rPr>
      </w:r>
      <w:r>
        <w:rPr>
          <w:lang w:val="es_ES" w:bidi="es_ES"/>
        </w:rPr>
        <w:t xml:space="preserve">El hombre llamó a Jesús "Señor". </w:t>
      </w:r>
      <w:r>
        <w:rPr>
          <w:b/>
          <w:lang w:val="es_ES" w:bidi="es_ES"/>
        </w:rPr>
        <w:t>Señor</w:t>
      </w:r>
      <w:r>
        <w:rPr>
          <w:lang w:val="es_ES" w:bidi="es_ES"/>
        </w:rPr>
        <w:t xml:space="preserve"> era un término de respeto usado cuando se dirige a un hombre. Usen la misma palabra que usaron en los pasajes anteriores. Consulten el Glosario Principal para obtener una definición más completa de </w:t>
      </w:r>
      <w:r>
        <w:rPr>
          <w:lang w:val="es_ES" w:bidi="es_ES"/>
        </w:rPr>
        <w:t>señor</w:t>
      </w:r>
      <w:r>
        <w:rPr>
          <w:lang w:val="es_ES" w:bidi="es_ES"/>
        </w:rPr>
        <w:t>.</w:t>
      </w:r>
    </w:p>
    <w:p>
      <w:pPr/>
      <w:r>
        <w:rPr>
          <w:lang w:val="es_ES" w:bidi="es_ES"/>
        </w:rPr>
      </w:r>
      <w:r>
        <w:rPr>
          <w:lang w:val="es_ES" w:bidi="es_ES"/>
        </w:rPr>
        <w:t xml:space="preserve">Un </w:t>
      </w:r>
      <w:r>
        <w:rPr>
          <w:b/>
          <w:lang w:val="es_ES" w:bidi="es_ES"/>
        </w:rPr>
        <w:t>centurión</w:t>
      </w:r>
      <w:r>
        <w:rPr>
          <w:lang w:val="es_ES" w:bidi="es_ES"/>
        </w:rPr>
        <w:t xml:space="preserve"> romano vino a Jesús. Consulta el Glosario Principal para obtener la definición de </w:t>
      </w:r>
      <w:r>
        <w:rPr>
          <w:lang w:val="es_ES" w:bidi="es_ES"/>
        </w:rPr>
        <w:t>centurión</w:t>
      </w:r>
      <w:r>
        <w:rPr>
          <w:lang w:val="es_ES" w:bidi="es_ES"/>
        </w:rPr>
        <w:t>. Un centurión es un oficial militar romano que comanda a un grupo de cien soldados.</w:t>
      </w:r>
    </w:p>
    <w:p>
      <w:pPr/>
      <w:r>
        <w:rPr>
          <w:lang w:val="es_ES" w:bidi="es_ES"/>
        </w:rPr>
      </w:r>
      <w:r>
        <w:rPr>
          <w:lang w:val="es_ES" w:bidi="es_ES"/>
        </w:rPr>
        <w:t xml:space="preserve">El centurión era un </w:t>
      </w:r>
      <w:r>
        <w:rPr>
          <w:b/>
          <w:lang w:val="es_ES" w:bidi="es_ES"/>
        </w:rPr>
        <w:t>gentil</w:t>
      </w:r>
      <w:r>
        <w:rPr>
          <w:lang w:val="es_ES" w:bidi="es_ES"/>
        </w:rPr>
        <w:t xml:space="preserve">, un no judío. Usen la misma palabra que usaron en los pasajes anteriores. Consulten el Glosario Principal para obtener una definición más completa de </w:t>
      </w:r>
      <w:r>
        <w:rPr>
          <w:lang w:val="es_ES" w:bidi="es_ES"/>
        </w:rPr>
        <w:t>Gentil</w:t>
      </w:r>
      <w:r>
        <w:rPr>
          <w:lang w:val="es_ES" w:bidi="es_ES"/>
        </w:rPr>
        <w:t>.</w:t>
      </w:r>
    </w:p>
    <w:p>
      <w:pPr/>
      <w:r>
        <w:rPr>
          <w:lang w:val="es_ES" w:bidi="es_ES"/>
        </w:rPr>
      </w:r>
      <w:r>
        <w:rPr>
          <w:lang w:val="es_ES" w:bidi="es_ES"/>
        </w:rPr>
        <w:t xml:space="preserve">Jesús dijo sobre el centurión que "No he encontrado a nadie en Israel con una </w:t>
      </w:r>
      <w:r>
        <w:rPr>
          <w:b/>
          <w:lang w:val="es_ES" w:bidi="es_ES"/>
        </w:rPr>
        <w:t>fe</w:t>
      </w:r>
      <w:r>
        <w:rPr>
          <w:lang w:val="es_ES" w:bidi="es_ES"/>
        </w:rPr>
        <w:t xml:space="preserve"> tan grande". La fe describe las respuestas de la gente a Dios. La gente que tiene fe está de acuerdo con la persona con quien tiene fe. Ellos creen o confían en esa persona. La fe describe la respuesta de las personas hacia las promesas de Dios. Usen la misma palabra que han usado en los pasajes anteriores. Consulten el Glosario Principal para obtener definiciones más completas de </w:t>
      </w:r>
      <w:r>
        <w:rPr>
          <w:lang w:val="es_ES" w:bidi="es_ES"/>
        </w:rPr>
        <w:t>fe</w:t>
      </w:r>
      <w:r>
        <w:rPr>
          <w:lang w:val="es_ES" w:bidi="es_ES"/>
        </w:rPr>
        <w:t>.</w:t>
      </w:r>
    </w:p>
    <w:p>
      <w:pPr/>
      <w:r>
        <w:rPr>
          <w:lang w:val="es_ES" w:bidi="es_ES"/>
        </w:rPr>
      </w:r>
      <w:r>
        <w:rPr>
          <w:lang w:val="es_ES" w:bidi="es_ES"/>
        </w:rPr>
        <w:t xml:space="preserve">Jesús dijo, "Muchos vendrán </w:t>
      </w:r>
      <w:r>
        <w:rPr>
          <w:b/>
          <w:lang w:val="es_ES" w:bidi="es_ES"/>
        </w:rPr>
        <w:t>del este y del oeste</w:t>
      </w:r>
      <w:r>
        <w:rPr>
          <w:lang w:val="es_ES" w:bidi="es_ES"/>
        </w:rPr>
        <w:t xml:space="preserve"> y se sentarán con </w:t>
      </w:r>
      <w:r>
        <w:rPr>
          <w:b/>
          <w:lang w:val="es_ES" w:bidi="es_ES"/>
        </w:rPr>
        <w:t>Abraham, Isaac y Jacob</w:t>
      </w:r>
      <w:r>
        <w:rPr>
          <w:lang w:val="es_ES" w:bidi="es_ES"/>
        </w:rPr>
        <w:t xml:space="preserve"> en la fiesta en el </w:t>
      </w:r>
      <w:r>
        <w:rPr>
          <w:b/>
          <w:lang w:val="es_ES" w:bidi="es_ES"/>
        </w:rPr>
        <w:t>reino de los cielos</w:t>
      </w:r>
      <w:r>
        <w:rPr>
          <w:lang w:val="es_ES" w:bidi="es_ES"/>
        </w:rPr>
        <w:t>".</w:t>
      </w:r>
    </w:p>
    <w:p>
      <w:pPr/>
      <w:r>
        <w:rPr>
          <w:lang w:val="es_ES" w:bidi="es_ES"/>
        </w:rPr>
      </w:r>
      <w:r>
        <w:rPr>
          <w:lang w:val="es_ES" w:bidi="es_ES"/>
        </w:rPr>
        <w:t>"Muchos vendrán del este y del oeste" se refiere a la gente de todo el mundo, incluidos los gentiles. Abraham, Isaac y Jacob son los antepasados de la nación de Israel.</w:t>
      </w:r>
    </w:p>
    <w:p>
      <w:pPr/>
      <w:r>
        <w:rPr>
          <w:lang w:val="es_ES" w:bidi="es_ES"/>
        </w:rPr>
      </w:r>
      <w:r>
        <w:rPr>
          <w:lang w:val="es_ES" w:bidi="es_ES"/>
        </w:rPr>
        <w:t xml:space="preserve">Un </w:t>
      </w:r>
      <w:r>
        <w:rPr>
          <w:b/>
          <w:lang w:val="es_ES" w:bidi="es_ES"/>
        </w:rPr>
        <w:t>reino</w:t>
      </w:r>
      <w:r>
        <w:rPr>
          <w:lang w:val="es_ES" w:bidi="es_ES"/>
        </w:rPr>
        <w:t xml:space="preserve"> es un lugar donde un rey gobierna a un grupo de personas. El </w:t>
      </w:r>
      <w:r>
        <w:rPr>
          <w:b/>
          <w:lang w:val="es_ES" w:bidi="es_ES"/>
        </w:rPr>
        <w:t>cielo</w:t>
      </w:r>
      <w:r>
        <w:rPr>
          <w:lang w:val="es_ES" w:bidi="es_ES"/>
        </w:rPr>
        <w:t xml:space="preserve"> es el lugar donde Dios vive. El cielo es el destino final de los creyentes en Jesucristo. El </w:t>
      </w:r>
      <w:r>
        <w:rPr>
          <w:b/>
          <w:lang w:val="es_ES" w:bidi="es_ES"/>
        </w:rPr>
        <w:t>reino de los cielos</w:t>
      </w:r>
      <w:r>
        <w:rPr>
          <w:lang w:val="es_ES" w:bidi="es_ES"/>
        </w:rPr>
        <w:t xml:space="preserve"> es el reino de Dios. Usen la misma palabra que usaron en los pasajes anteriores. Consulten el Glosario Principal para obtener una definición más completa de </w:t>
      </w:r>
      <w:r>
        <w:rPr>
          <w:lang w:val="es_ES" w:bidi="es_ES"/>
        </w:rPr>
        <w:t>reino de los cielos</w:t>
      </w:r>
      <w:r>
        <w:rPr>
          <w:lang w:val="es_ES" w:bidi="es_ES"/>
        </w:rPr>
        <w:t>.</w:t>
      </w:r>
    </w:p>
    <w:p>
      <w:pPr/>
      <w:r>
        <w:rPr>
          <w:lang w:val="es_ES" w:bidi="es_ES"/>
        </w:rPr>
      </w:r>
      <w:r>
        <w:rPr>
          <w:lang w:val="es_ES" w:bidi="es_ES"/>
        </w:rPr>
        <w:t xml:space="preserve">Jesús dijo, "Pero muchos israelitas, aquellos para quienes el Reino fue preparado, serán arrojados a la </w:t>
      </w:r>
      <w:r>
        <w:rPr>
          <w:b/>
          <w:lang w:val="es_ES" w:bidi="es_ES"/>
        </w:rPr>
        <w:t>oscuridad exterior</w:t>
      </w:r>
      <w:r>
        <w:rPr>
          <w:lang w:val="es_ES" w:bidi="es_ES"/>
        </w:rPr>
        <w:t xml:space="preserve">, donde habrá </w:t>
      </w:r>
      <w:r>
        <w:rPr>
          <w:b/>
          <w:lang w:val="es_ES" w:bidi="es_ES"/>
        </w:rPr>
        <w:t>llanto y crujir de dientes</w:t>
      </w:r>
      <w:r>
        <w:rPr>
          <w:lang w:val="es_ES" w:bidi="es_ES"/>
        </w:rPr>
        <w:t>".</w:t>
      </w:r>
    </w:p>
    <w:p>
      <w:pPr/>
      <w:r>
        <w:rPr>
          <w:lang w:val="es_ES" w:bidi="es_ES"/>
        </w:rPr>
      </w:r>
      <w:r>
        <w:rPr>
          <w:lang w:val="es_ES" w:bidi="es_ES"/>
        </w:rPr>
        <w:t xml:space="preserve">La oscuridad exterior es la separación eterna de Dios. La oscuridad exterior es el tormento y el castigo eternos. La oscuridad exterior es el infierno. Usen la misma palabra que usaron en los pasajes anteriores. Consulten el Glosario Principal para obtener una definición más completa de </w:t>
      </w:r>
      <w:r>
        <w:rPr>
          <w:lang w:val="es_ES" w:bidi="es_ES"/>
        </w:rPr>
        <w:t>infierno</w:t>
      </w:r>
      <w:r>
        <w:rPr>
          <w:lang w:val="es_ES" w:bidi="es_ES"/>
        </w:rPr>
        <w:t>. La gente en la oscuridad exterior está sufriendo porque está separada de Dios.</w:t>
      </w:r>
    </w:p>
    <w:p>
      <w:pPr/>
      <w:r>
        <w:rPr>
          <w:lang w:val="es_ES" w:bidi="es_ES"/>
        </w:rPr>
      </w:r>
      <w:r>
        <w:rPr>
          <w:lang w:val="es_ES" w:bidi="es_ES"/>
        </w:rPr>
        <w:t xml:space="preserve">Llanto y crujir de dientes: El </w:t>
      </w:r>
      <w:r>
        <w:rPr>
          <w:b/>
          <w:lang w:val="es_ES" w:bidi="es_ES"/>
        </w:rPr>
        <w:t>llanto</w:t>
      </w:r>
      <w:r>
        <w:rPr>
          <w:lang w:val="es_ES" w:bidi="es_ES"/>
        </w:rPr>
        <w:t xml:space="preserve"> se refiere al sonido fuerte que la gente hace cuando tiene mucho dolor o tristeza. </w:t>
      </w:r>
      <w:r>
        <w:rPr>
          <w:b/>
          <w:lang w:val="es_ES" w:bidi="es_ES"/>
        </w:rPr>
        <w:t>Rechinar de dientes</w:t>
      </w:r>
      <w:r>
        <w:rPr>
          <w:lang w:val="es_ES" w:bidi="es_ES"/>
        </w:rPr>
        <w:t xml:space="preserve"> se refiere a rechinar de dientes debido al dolor, la ira y la amargura. Usen la misma palabra que usaron en los pasajes anteriores.</w:t>
      </w:r>
    </w:p>
    <w:p>
      <w:pPr/>
      <w:r>
        <w:rPr>
          <w:lang w:val="es_ES" w:bidi="es_ES"/>
        </w:rPr>
      </w:r>
      <w:r>
        <w:rPr>
          <w:lang w:val="es_ES" w:bidi="es_ES"/>
        </w:rPr>
        <w:t xml:space="preserve">Jesús fue a la casa de Pedro en Cafarnaúm. Jesús sanó a la </w:t>
      </w:r>
      <w:r>
        <w:rPr>
          <w:b/>
          <w:lang w:val="es_ES" w:bidi="es_ES"/>
        </w:rPr>
        <w:t>suegra</w:t>
      </w:r>
      <w:r>
        <w:rPr>
          <w:lang w:val="es_ES" w:bidi="es_ES"/>
        </w:rPr>
        <w:t xml:space="preserve"> de Pedro, que estaba enferma de fiebre. La suegra es la madre del cónyuge de una persona.</w:t>
      </w:r>
    </w:p>
    <w:p>
      <w:pPr/>
      <w:r>
        <w:rPr>
          <w:lang w:val="es_ES" w:bidi="es_ES"/>
        </w:rPr>
      </w:r>
      <w:r>
        <w:rPr>
          <w:lang w:val="es_ES" w:bidi="es_ES"/>
        </w:rPr>
        <w:t xml:space="preserve">Más tarde esa noche, la gente de esa ciudad trajo a Jesús gente </w:t>
      </w:r>
      <w:r>
        <w:rPr>
          <w:b/>
          <w:lang w:val="es_ES" w:bidi="es_ES"/>
        </w:rPr>
        <w:t>poseída por demonios</w:t>
      </w:r>
      <w:r>
        <w:rPr>
          <w:lang w:val="es_ES" w:bidi="es_ES"/>
        </w:rPr>
        <w:t xml:space="preserve"> para que él pudiera sanarla. Usen la misma palabra para </w:t>
      </w:r>
      <w:r>
        <w:rPr>
          <w:lang w:val="es_ES" w:bidi="es_ES"/>
        </w:rPr>
        <w:t>demonios</w:t>
      </w:r>
      <w:r>
        <w:rPr>
          <w:lang w:val="es_ES" w:bidi="es_ES"/>
        </w:rPr>
        <w:t xml:space="preserve"> que han usado en los pasajes anteriores. Consulten el Glosario Principal para obtener una definición completa.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8:18–22</w:t>
      </w:r>
      <w:r>
        <w:rPr>
          <w:lang w:val="es_ES" w:bidi="es_ES"/>
        </w:rPr>
      </w:r>
    </w:p>
    <w:p>
      <w:pPr>
        <w:pStyle w:val="Heading3"/>
      </w:pPr>
      <w:r>
        <w:rPr>
          <w:lang w:val="es_ES" w:bidi="es_ES"/>
        </w:rPr>
        <w:t>Escuchar con el corazón</w:t>
      </w:r>
    </w:p>
    <w:p>
      <w:pPr/>
      <w:r>
        <w:rPr>
          <w:lang w:val="es_ES" w:bidi="es_ES"/>
        </w:rPr>
      </w:r>
      <w:r>
        <w:rPr>
          <w:lang w:val="es_ES" w:bidi="es_ES"/>
        </w:rPr>
        <w:t>Escuchen Mateo 8:18–22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Jesús acababa de terminar de sanar a mucha gente y había multitudes reunidas a su alrededor. Jesús les dijo a sus doce discípulos que se fueran con él en una barca. Iban a ir al otro lado del mar de Galilea.</w:t>
      </w:r>
    </w:p>
    <w:p>
      <w:pPr/>
      <w:r>
        <w:rPr>
          <w:lang w:val="es_ES" w:bidi="es_ES"/>
        </w:rPr>
      </w:r>
      <w:r>
        <w:rPr>
          <w:lang w:val="es_ES" w:bidi="es_ES"/>
        </w:rPr>
        <w:t xml:space="preserve">Muestren una imagen de un pequeño </w:t>
      </w:r>
      <w:r>
        <w:rPr>
          <w:lang w:val="es_ES" w:bidi="es_ES"/>
        </w:rPr>
        <w:t>barco de pesca</w:t>
      </w:r>
      <w:r>
        <w:rPr>
          <w:lang w:val="es_ES" w:bidi="es_ES"/>
        </w:rPr>
        <w:t>.</w:t>
      </w:r>
    </w:p>
    <w:p>
      <w:pPr/>
      <w:r>
        <w:rPr>
          <w:lang w:val="es_ES" w:bidi="es_ES"/>
        </w:rPr>
      </w:r>
      <w:r>
        <w:rPr>
          <w:lang w:val="es_ES" w:bidi="es_ES"/>
        </w:rPr>
        <w:t>Deténganse y conversen sobre cómo los estudiantes confían en su maestro. ¿Qué opinan de su maestro? ¿Qué tipo de cosas podrían hacer por su maestro?</w:t>
      </w:r>
    </w:p>
    <w:p>
      <w:pPr/>
      <w:r>
        <w:rPr>
          <w:lang w:val="es_ES" w:bidi="es_ES"/>
        </w:rPr>
      </w:r>
      <w:r>
        <w:rPr>
          <w:lang w:val="es_ES" w:bidi="es_ES"/>
        </w:rPr>
        <w:t>Antes de que Jesús y sus discípulos subieran a la barca, un escriba, un maestro de la ley religiosa, que quería ser uno de los discípulos de Jesús, se acercó a Jesús y dijo, "Maestro, te seguiré a donde quiera que vayas". El escriba llamó a Jesús "maestro". El título, "Maestro", es un término educado para un hombre judío que tenía autoridad para enseñar cosas sobre Dios. Los escribas, o maestros de la ley, generalmente se oponían al ministerio y a las enseñanzas de Jesús. Pero este escriba quería seguir a Jesús. Esto significaba que él quería ir con Jesús y convertirse en uno de sus discípulos.</w:t>
      </w:r>
    </w:p>
    <w:p>
      <w:pPr/>
      <w:r>
        <w:rPr>
          <w:lang w:val="es_ES" w:bidi="es_ES"/>
        </w:rPr>
      </w:r>
      <w:r>
        <w:rPr>
          <w:lang w:val="es_ES" w:bidi="es_ES"/>
        </w:rPr>
        <w:t>Jesús respondió al escriba diciendo, "Los zorros tienen guaridas para vivir, y las aves tienen nidos, pero el Hijo del Hombre no tiene un lugar ni siquiera donde recostar la cabeza". "Recostar su cabeza" es una expresión que significa descansar o dormir. Los zorros son un tipo de perro pequeño que vive en la naturaleza. Las aves también viven en la naturaleza. Jesús y sus discípulos no tenían un hogar donde dormir, pero los animales lo tenían. Jesús se llamó a sí mismo, "Hijo del Hombre". El Hijo del Hombre, en la Biblia, es la persona a quien Dios da toda autoridad y poder. El profeta Daniel en su visión se refiere al Hijo del Hombre. Todo el pueblo judío sabía sobre el profeta Daniel y sobre su visión. Jesús se llama a sí mismo Hijo del Hombre porque era humano y representaba a toda la gente. Pero Jesús también tenía la naturaleza y la autoridad de Dios.</w:t>
      </w:r>
    </w:p>
    <w:p>
      <w:pPr/>
      <w:r>
        <w:rPr>
          <w:lang w:val="es_ES" w:bidi="es_ES"/>
        </w:rPr>
      </w:r>
      <w:r>
        <w:rPr>
          <w:lang w:val="es_ES" w:bidi="es_ES"/>
        </w:rPr>
        <w:t xml:space="preserve">Muestren una imagen de un </w:t>
      </w:r>
      <w:r>
        <w:rPr>
          <w:lang w:val="es_ES" w:bidi="es_ES"/>
        </w:rPr>
        <w:t>zorro del desierto y una guarida de zorros</w:t>
      </w:r>
      <w:r>
        <w:rPr>
          <w:lang w:val="es_ES" w:bidi="es_ES"/>
        </w:rPr>
        <w:t>.</w:t>
      </w:r>
    </w:p>
    <w:p>
      <w:pPr/>
      <w:r>
        <w:rPr>
          <w:lang w:val="es_ES" w:bidi="es_ES"/>
        </w:rPr>
      </w:r>
      <w:r>
        <w:rPr>
          <w:lang w:val="es_ES" w:bidi="es_ES"/>
        </w:rPr>
        <w:t xml:space="preserve">Deténganse y conversen sobre lo que es dormir en un lugar seguro y cómo es dormir en un lugar inseguro. ¿Cómo influye en tu vida el lugar donde duermes? </w:t>
      </w:r>
    </w:p>
    <w:p>
      <w:pPr/>
      <w:r>
        <w:rPr>
          <w:lang w:val="es_ES" w:bidi="es_ES"/>
        </w:rPr>
      </w:r>
      <w:r>
        <w:rPr>
          <w:lang w:val="es_ES" w:bidi="es_ES"/>
        </w:rPr>
        <w:t>Otro discípulo, que no era uno de los doce, dijo a Jesús "Señor, primero déjame regresar a mi casa y enterrar a mi padre". En la costumbre judía, un hijo tenía deberes con su padre durante muchos años antes de que su padre muriera. Jesús quería que el hombre lo siguiera de inmediato, por lo que Jesús dijo, "Sígueme, deja que los muertos entierren a sus propios muertos". La primera vez que Jesús dice la palabra "muertos", está hablando de la gente que está espiritualmente muerta. Muerto espiritualmente significa una persona que no tiene una vida espiritual y no conoce a Dios. Jesús estaba diciendo que la gente espiritualmente muerta debe enterrar a aquellos que están físicamente muertos. Jesús dijo esto para decirle al hombre que no debe permitir que las costumbres le impidan seguir a Jesús.</w:t>
      </w:r>
    </w:p>
    <w:p>
      <w:pPr/>
      <w:r>
        <w:rPr>
          <w:lang w:val="es_ES" w:bidi="es_ES"/>
        </w:rPr>
      </w:r>
      <w:r>
        <w:rPr>
          <w:lang w:val="es_ES" w:bidi="es_ES"/>
        </w:rPr>
        <w:t>Deténganse y conversen sobre la importancia de un funeral en tu cultura. ¿Cuáles son sus tradiciones? ¿Por qué sus tradiciones son importantes?</w:t>
      </w:r>
    </w:p>
    <w:p>
      <w:pPr/>
      <w:r>
        <w:rPr>
          <w:lang w:val="es_ES" w:bidi="es_ES"/>
        </w:rPr>
      </w:r>
      <w:r>
        <w:rPr>
          <w:lang w:val="es_ES" w:bidi="es_ES"/>
        </w:rPr>
        <w:t>La respuesta de Jesús a estos dos hombres nos muestra que seguir a Jesús a veces significará que tenemos que renunciar a cosas en nuestras vidas que nos importan.</w:t>
      </w:r>
    </w:p>
    <w:p>
      <w:pPr/>
      <w:r>
        <w:rPr>
          <w:lang w:val="es_ES" w:bidi="es_ES"/>
        </w:rPr>
      </w:r>
      <w:r>
        <w:rPr>
          <w:lang w:val="es_ES" w:bidi="es_ES"/>
        </w:rPr>
        <w:t>Deténganse y conversen sobre un momento en que tuvieron que renunciar a cosas en su vida que les importan por el bien de sí mismos o de los demás.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Antes de que Jesús y los doce discípulos crucen el mar de Galilea, un escriba quiere seguir a Jesús.</w:t>
      </w:r>
    </w:p>
    <w:p>
      <w:pPr/>
      <w:r>
        <w:rPr>
          <w:lang w:val="es_ES" w:bidi="es_ES"/>
        </w:rPr>
      </w:r>
      <w:r>
        <w:rPr>
          <w:b/>
          <w:lang w:val="es_ES" w:bidi="es_ES"/>
        </w:rPr>
        <w:t>Segunda escena:</w:t>
      </w:r>
      <w:r>
        <w:rPr>
          <w:lang w:val="es_ES" w:bidi="es_ES"/>
        </w:rPr>
        <w:t xml:space="preserve"> Antes de que Jesús y los doce discípulos crucen el mar de Galilea, otro discípulo quiere ir y enterrar a su padre antes de seguir a Jesús.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doce discípulos más cercanos de Jesús</w:t>
      </w:r>
    </w:p>
    <w:p>
      <w:pPr>
        <w:pStyle w:val="ListBullet"/>
        <w:spacing w:line="240" w:lineRule="auto"/>
        <w:ind w:left="720"/>
      </w:pPr>
      <w:r>
        <w:rPr>
          <w:lang w:val="es_ES" w:bidi="es_ES"/>
        </w:rPr>
      </w:r>
      <w:r>
        <w:rPr>
          <w:lang w:val="es_ES" w:bidi="es_ES"/>
        </w:rPr>
        <w:t>Un maestro de la ley/escriba</w:t>
      </w:r>
    </w:p>
    <w:p>
      <w:pPr>
        <w:pStyle w:val="ListBullet"/>
        <w:spacing w:line="240" w:lineRule="auto"/>
        <w:ind w:left="720"/>
      </w:pPr>
      <w:r>
        <w:rPr>
          <w:lang w:val="es_ES" w:bidi="es_ES"/>
        </w:rPr>
      </w:r>
      <w:r>
        <w:rPr>
          <w:lang w:val="es_ES" w:bidi="es_ES"/>
        </w:rPr>
        <w:t>Otro discípulo</w:t>
      </w:r>
    </w:p>
    <w:p>
      <w:pPr/>
      <w:r>
        <w:rPr>
          <w:lang w:val="es_ES" w:bidi="es_ES"/>
        </w:rPr>
      </w:r>
      <w:r>
        <w:rPr>
          <w:lang w:val="es_ES" w:bidi="es_ES"/>
        </w:rPr>
        <w:t>En esta sesión, hagan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y sus discípulos están cerca de la orilla de un lago. Hay muchas personas alrededor de ellos Jesús les dice a sus 12 discípulos que deben cruzar al otro lado del lago. Pero antes de que puedan subir a la barca, un maestro de la ley religiosa detiene a Jesús y le hace una pregunta. Entonces otro hombre en la multitud le hace a Jesús una pregunta.</w:t>
      </w:r>
    </w:p>
    <w:p>
      <w:pPr/>
      <w:r>
        <w:rPr>
          <w:lang w:val="es_ES" w:bidi="es_ES"/>
        </w:rPr>
      </w:r>
      <w:r>
        <w:rPr>
          <w:lang w:val="es_ES" w:bidi="es_ES"/>
        </w:rPr>
        <w:t>Recuerden que hay doce seguidores más cercanos de Jesús que van con él a todas partes.</w:t>
      </w:r>
    </w:p>
    <w:p>
      <w:pPr/>
      <w:r>
        <w:rPr>
          <w:lang w:val="es_ES" w:bidi="es_ES"/>
        </w:rPr>
      </w:r>
      <w:r>
        <w:rPr>
          <w:lang w:val="es_ES" w:bidi="es_ES"/>
        </w:rPr>
        <w:t>Recuerden que un escriba es un maestro de la ley judía. A los escribas generalmente no les gustaba la enseñanza de Jesús, y no querían seguirlo.</w:t>
      </w:r>
    </w:p>
    <w:p>
      <w:pPr/>
      <w:r>
        <w:rPr>
          <w:lang w:val="es_ES" w:bidi="es_ES"/>
        </w:rPr>
      </w:r>
      <w:r>
        <w:rPr>
          <w:lang w:val="es_ES" w:bidi="es_ES"/>
        </w:rPr>
        <w:t>Es importante recordar lo que el escriba le preguntó a Jesús y lo que Jesús le respondió.</w:t>
      </w:r>
    </w:p>
    <w:p>
      <w:pPr/>
      <w:r>
        <w:rPr>
          <w:lang w:val="es_ES" w:bidi="es_ES"/>
        </w:rPr>
      </w:r>
      <w:r>
        <w:rPr>
          <w:lang w:val="es_ES" w:bidi="es_ES"/>
        </w:rPr>
        <w:t>Recuerden que Jesús y sus discípulos estaban viajando y no tenían un hogar permanente.</w:t>
      </w:r>
    </w:p>
    <w:p>
      <w:pPr/>
      <w:r>
        <w:rPr>
          <w:lang w:val="es_ES" w:bidi="es_ES"/>
        </w:rPr>
      </w:r>
      <w:r>
        <w:rPr>
          <w:lang w:val="es_ES" w:bidi="es_ES"/>
        </w:rPr>
        <w:t>Recuerden que la costumbre judía es que un hijo tenía deberes con su padre durante muchos años antes de que su padre muriera. Es importante recordar lo que Jesús dijo a otro discípulo que quería seguirlo.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Un maestro de la ley Escriba</w:t>
      </w:r>
    </w:p>
    <w:p>
      <w:pPr>
        <w:pStyle w:val="ListBullet"/>
        <w:spacing w:line="240" w:lineRule="auto"/>
        <w:ind w:left="720"/>
      </w:pPr>
      <w:r>
        <w:rPr>
          <w:lang w:val="es_ES" w:bidi="es_ES"/>
        </w:rPr>
      </w:r>
      <w:r>
        <w:rPr>
          <w:lang w:val="es_ES" w:bidi="es_ES"/>
        </w:rPr>
        <w:t>Otro discípulo</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deténganlo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Ayuda al equipo a recordar las partes de la historia.</w:t>
      </w:r>
    </w:p>
    <w:p>
      <w:pPr/>
      <w:r>
        <w:rPr>
          <w:lang w:val="es_ES" w:bidi="es_ES"/>
        </w:rPr>
      </w:r>
      <w:r>
        <w:rPr>
          <w:lang w:val="es_ES" w:bidi="es_ES"/>
        </w:rPr>
        <w:t>Jesús está cerca de la orilla del lago y ve una gran multitud a su alrededor. Él les dice a sus 12 discípulos más cercanos que crucen el lago, el mar de Galilea. Antes de que entren en la barca, un escriba dice que quiere seguir a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Jesús: "¿Cómo te sientes?" Es posible que escuchen cosas como, "¿Saben lo que cuesta seguirme?" o "Cauteloso porque es un escriba".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dijo, "Los zorros tienen guaridas para vivir, y las aves tienen nidos, pero el Hijo del Hombre no tiene un lugar ni siquiera donde recostar la cabeza".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al escriba, "¿Cómo se siente?"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Antes de que Jesús y los discípulos subieran a la barca para cruzar el mar de Galilea, otro discípulo quiere ir y enterrar a su padre antes de seguir a Jesús.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 Jesús: "¿Cómo te sientes?" Es posible que escuchen cosas como, "Decepcionado de que mi pueblo no entienda lo que se necesita para seguirme", o "Quiero que me entiendan mejor".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dijo, "Sígueme, deja que los muertos entierren a sus propios muertos".</w:t>
      </w:r>
    </w:p>
    <w:p>
      <w:pPr/>
      <w:r>
        <w:rPr>
          <w:lang w:val="es_ES" w:bidi="es_ES"/>
        </w:rPr>
      </w:r>
      <w:r>
        <w:rPr>
          <w:lang w:val="es_ES" w:bidi="es_ES"/>
        </w:rPr>
        <w:t>Detengan la actuación. Pregúntenle al actor que interpreta a otro discípulo "¿Cómo se siente?" Es posible que escuchen cosas como, "Decepcionado porque Jesús quiere que me vaya ahora en lugar de cuidar de mi padre", o "Me ofende de que Jesús haya dicho esto".</w:t>
      </w:r>
      <w:r>
        <w:rPr>
          <w:lang w:val="es_ES" w:bidi="es_ES"/>
        </w:rPr>
      </w:r>
    </w:p>
    <w:p>
      <w:pPr>
        <w:pStyle w:val="Heading3"/>
      </w:pPr>
      <w:r>
        <w:rPr>
          <w:lang w:val="es_ES" w:bidi="es_ES"/>
        </w:rPr>
        <w:t>Cerremos las brechas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 xml:space="preserve">Jesús dijo a sus </w:t>
      </w:r>
      <w:r>
        <w:rPr>
          <w:b/>
          <w:lang w:val="es_ES" w:bidi="es_ES"/>
        </w:rPr>
        <w:t>discípulos</w:t>
      </w:r>
      <w:r>
        <w:rPr>
          <w:lang w:val="es_ES" w:bidi="es_ES"/>
        </w:rPr>
        <w:t xml:space="preserve"> que se fueran con él en una barca. Discípulo significa "aprendiz". Los discípulos eran personas que seguían a Jesús. Jesús llamó a doce hombres a ser sus discípulos. Usen la misma palabra que usaron en los pasajes anteriores. Consulten el Glosario Principal para obtener una definición más completa de </w:t>
      </w:r>
      <w:r>
        <w:rPr>
          <w:lang w:val="es_ES" w:bidi="es_ES"/>
        </w:rPr>
        <w:t>discípulo</w:t>
      </w:r>
      <w:r>
        <w:rPr>
          <w:lang w:val="es_ES" w:bidi="es_ES"/>
        </w:rPr>
        <w:t>.</w:t>
      </w:r>
    </w:p>
    <w:p>
      <w:pPr/>
      <w:r>
        <w:rPr>
          <w:lang w:val="es_ES" w:bidi="es_ES"/>
        </w:rPr>
      </w:r>
      <w:r>
        <w:rPr>
          <w:lang w:val="es_ES" w:bidi="es_ES"/>
        </w:rPr>
        <w:t xml:space="preserve">Antes de que subieran a la barca, había un </w:t>
      </w:r>
      <w:r>
        <w:rPr>
          <w:b/>
          <w:lang w:val="es_ES" w:bidi="es_ES"/>
        </w:rPr>
        <w:t>escriba/maestro de la ley</w:t>
      </w:r>
      <w:r>
        <w:rPr>
          <w:lang w:val="es_ES" w:bidi="es_ES"/>
        </w:rPr>
        <w:t xml:space="preserve">. Este es un estudioso y experto en la interpretación de la ley judía. Estas interpretaciones no se escribían, pero se memorizaban y se enseñaban oralmente por los maestros. Usen la misma palabra que usaron en los pasajes anteriores. Consulten el Glosario Principal para obtener una definición más completa de </w:t>
      </w:r>
      <w:r>
        <w:rPr>
          <w:lang w:val="es_ES" w:bidi="es_ES"/>
        </w:rPr>
        <w:t>escriba/maestro de la ley</w:t>
      </w:r>
      <w:r>
        <w:rPr>
          <w:lang w:val="es_ES" w:bidi="es_ES"/>
        </w:rPr>
        <w:t>. El escriba llamó a Jesús "Maestro".</w:t>
      </w:r>
    </w:p>
    <w:p>
      <w:pPr/>
      <w:r>
        <w:rPr>
          <w:lang w:val="es_ES" w:bidi="es_ES"/>
        </w:rPr>
      </w:r>
      <w:r>
        <w:rPr>
          <w:lang w:val="es_ES" w:bidi="es_ES"/>
        </w:rPr>
        <w:t xml:space="preserve">El título, </w:t>
      </w:r>
      <w:r>
        <w:rPr>
          <w:b/>
          <w:lang w:val="es_ES" w:bidi="es_ES"/>
        </w:rPr>
        <w:t>Maestro</w:t>
      </w:r>
      <w:r>
        <w:rPr>
          <w:lang w:val="es_ES" w:bidi="es_ES"/>
        </w:rPr>
        <w:t xml:space="preserve">: Este es un término educado para un hombre judío que tenía autoridad para enseñar las cosas sobre Dios. Usen la misma palabra que usaron en los pasajes anteriores. Consulten el Glosario Principal para obtener una definición más completa de </w:t>
      </w:r>
      <w:r>
        <w:rPr>
          <w:lang w:val="es_ES" w:bidi="es_ES"/>
        </w:rPr>
        <w:t>maestro</w:t>
      </w:r>
      <w:r>
        <w:rPr>
          <w:lang w:val="es_ES" w:bidi="es_ES"/>
        </w:rPr>
        <w:t>.</w:t>
      </w:r>
    </w:p>
    <w:p>
      <w:pPr/>
      <w:r>
        <w:rPr>
          <w:lang w:val="es_ES" w:bidi="es_ES"/>
        </w:rPr>
      </w:r>
      <w:r>
        <w:rPr>
          <w:lang w:val="es_ES" w:bidi="es_ES"/>
        </w:rPr>
        <w:t xml:space="preserve">El escriba dijo que quería </w:t>
      </w:r>
      <w:r>
        <w:rPr>
          <w:b/>
          <w:lang w:val="es_ES" w:bidi="es_ES"/>
        </w:rPr>
        <w:t>seguir</w:t>
      </w:r>
      <w:r>
        <w:rPr>
          <w:lang w:val="es_ES" w:bidi="es_ES"/>
        </w:rPr>
        <w:t xml:space="preserve"> a Jesús. Seguir, significa ir con alguien, y convertirse en un discípulo de esa persona. Usen la misma palabra que usaron en los pasajes anteriores. Jesús dijo al escriba "Los zorros tienen guaridas para vivir, y las aves tienen nidos, pero el </w:t>
      </w:r>
      <w:r>
        <w:rPr>
          <w:b/>
          <w:lang w:val="es_ES" w:bidi="es_ES"/>
        </w:rPr>
        <w:t>Hijo del Hombre</w:t>
      </w:r>
      <w:r>
        <w:rPr>
          <w:lang w:val="es_ES" w:bidi="es_ES"/>
        </w:rPr>
        <w:t xml:space="preserve"> no tiene un lugar ni siquiera donde recostar la cabeza". Los </w:t>
      </w:r>
      <w:r>
        <w:rPr>
          <w:b/>
          <w:lang w:val="es_ES" w:bidi="es_ES"/>
        </w:rPr>
        <w:t>zorros</w:t>
      </w:r>
      <w:r>
        <w:rPr>
          <w:lang w:val="es_ES" w:bidi="es_ES"/>
        </w:rPr>
        <w:t xml:space="preserve"> son un tipo de perro pequeño que vive en la naturaleza. Tienen el pelaje naranja, rojo o gris. </w:t>
      </w:r>
      <w:r>
        <w:rPr>
          <w:b/>
          <w:lang w:val="es_ES" w:bidi="es_ES"/>
        </w:rPr>
        <w:t>Las aves del cielo</w:t>
      </w:r>
      <w:r>
        <w:rPr>
          <w:lang w:val="es_ES" w:bidi="es_ES"/>
        </w:rPr>
        <w:t xml:space="preserve"> son cualquier tipo de ave.</w:t>
      </w:r>
    </w:p>
    <w:p>
      <w:pPr/>
      <w:r>
        <w:rPr>
          <w:lang w:val="es_ES" w:bidi="es_ES"/>
        </w:rPr>
      </w:r>
      <w:r>
        <w:rPr>
          <w:b/>
          <w:lang w:val="es_ES" w:bidi="es_ES"/>
        </w:rPr>
        <w:t>Hijo del Hombre</w:t>
      </w:r>
      <w:r>
        <w:rPr>
          <w:lang w:val="es_ES" w:bidi="es_ES"/>
        </w:rPr>
        <w:t xml:space="preserve">: El Hijo del Hombre, en la Biblia, es la persona a quien Dios da toda autoridad y poder. El Hijo del Hombre puede referirse a un ser humano ordinario o a un ser humano sobrenatural. El profeta Daniel, un mensajero de Dios, en una visión, se refiere al Hijo del Hombre. Todo el pueblo judío sabía sobre la visión del profeta Daniel. Jesús se llama a sí mismo "Hijo del Hombre" porque era humano y representaba a toda la gente. Pero Jesús también tenía la naturaleza y la autoridad de Dios. Usen la misma palabra que usaron en los pasajes anteriores. Consulten el Glosario Principal para obtener una definición más completa de </w:t>
      </w:r>
      <w:r>
        <w:rPr>
          <w:lang w:val="es_ES" w:bidi="es_ES"/>
        </w:rPr>
        <w:t>Hijo del Hombre</w:t>
      </w:r>
      <w:r>
        <w:rPr>
          <w:lang w:val="es_ES" w:bidi="es_ES"/>
        </w:rPr>
        <w:t>.</w:t>
      </w:r>
    </w:p>
    <w:p>
      <w:pPr/>
      <w:r>
        <w:rPr>
          <w:lang w:val="es_ES" w:bidi="es_ES"/>
        </w:rPr>
      </w:r>
      <w:r>
        <w:rPr>
          <w:lang w:val="es_ES" w:bidi="es_ES"/>
        </w:rPr>
        <w:t>Otro discípulo dijo, "</w:t>
      </w:r>
      <w:r>
        <w:rPr>
          <w:b/>
          <w:lang w:val="es_ES" w:bidi="es_ES"/>
        </w:rPr>
        <w:t>Señor</w:t>
      </w:r>
      <w:r>
        <w:rPr>
          <w:lang w:val="es_ES" w:bidi="es_ES"/>
        </w:rPr>
        <w:t xml:space="preserve">, primero déjame regresar a mi casa y </w:t>
      </w:r>
      <w:r>
        <w:rPr>
          <w:b/>
          <w:lang w:val="es_ES" w:bidi="es_ES"/>
        </w:rPr>
        <w:t>enterrar a mi padre</w:t>
      </w:r>
      <w:r>
        <w:rPr>
          <w:lang w:val="es_ES" w:bidi="es_ES"/>
        </w:rPr>
        <w:t xml:space="preserve">". "Otro discípulo" se refiere a un hombre que era uno del grupo más grande que estaba siguiendo a Jesús. Él no era uno de los doce discípulos. Traduzcan discípulo de la misma manera que antes. En este caso, "Señor" es un término de respeto usado al dirigirse a un hombre. Usen la misma palabra que usaron en los pasajes anteriores. Consulten el Glosario Principal para obtener una definición más completa de </w:t>
      </w:r>
      <w:r>
        <w:rPr>
          <w:lang w:val="es_ES" w:bidi="es_ES"/>
        </w:rPr>
        <w:t>Señor</w:t>
      </w:r>
      <w:r>
        <w:rPr>
          <w:lang w:val="es_ES" w:bidi="es_ES"/>
        </w:rPr>
        <w:t>.</w:t>
      </w:r>
    </w:p>
    <w:p>
      <w:pPr/>
      <w:r>
        <w:rPr>
          <w:lang w:val="es_ES" w:bidi="es_ES"/>
        </w:rPr>
      </w:r>
      <w:r>
        <w:rPr>
          <w:lang w:val="es_ES" w:bidi="es_ES"/>
        </w:rPr>
        <w:t xml:space="preserve">Jesús dijo, "Sígueme, deja que los </w:t>
      </w:r>
      <w:r>
        <w:rPr>
          <w:b/>
          <w:lang w:val="es_ES" w:bidi="es_ES"/>
        </w:rPr>
        <w:t>muertos</w:t>
      </w:r>
      <w:r>
        <w:rPr>
          <w:lang w:val="es_ES" w:bidi="es_ES"/>
        </w:rPr>
        <w:t xml:space="preserve"> entierren a sus propios muertos".</w:t>
      </w:r>
    </w:p>
    <w:p>
      <w:pPr/>
      <w:r>
        <w:rPr>
          <w:lang w:val="es_ES" w:bidi="es_ES"/>
        </w:rPr>
      </w:r>
      <w:r>
        <w:rPr>
          <w:lang w:val="es_ES" w:bidi="es_ES"/>
        </w:rPr>
        <w:t xml:space="preserve">La primera vez que aparece la palabra "muerto", se utiliza en un sentido espiritual. Se refiere a la gente que está </w:t>
      </w:r>
      <w:r>
        <w:rPr>
          <w:b/>
          <w:lang w:val="es_ES" w:bidi="es_ES"/>
        </w:rPr>
        <w:t>espiritualmente muerta</w:t>
      </w:r>
      <w:r>
        <w:rPr>
          <w:lang w:val="es_ES" w:bidi="es_ES"/>
        </w:rPr>
        <w:t>. "Espiritualmente muerto" significa una persona que no tiene una vida espiritual y no conoce a Dios. Usen la misma palabra que usaron en los pasajes anteriores. La segunda vez que aparece la palabra "muerto", se utiliza en su sentido habitual. Se refiere a la gente físicamente muerta.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8:23–27</w:t>
      </w:r>
      <w:r>
        <w:rPr>
          <w:lang w:val="es_ES" w:bidi="es_ES"/>
        </w:rPr>
      </w:r>
    </w:p>
    <w:p>
      <w:pPr>
        <w:pStyle w:val="Heading3"/>
      </w:pPr>
      <w:r>
        <w:rPr>
          <w:lang w:val="es_ES" w:bidi="es_ES"/>
        </w:rPr>
        <w:t>Escuchar con el corazón</w:t>
      </w:r>
    </w:p>
    <w:p>
      <w:pPr/>
      <w:r>
        <w:rPr>
          <w:lang w:val="es_ES" w:bidi="es_ES"/>
        </w:rPr>
      </w:r>
      <w:r>
        <w:rPr>
          <w:lang w:val="es_ES" w:bidi="es_ES"/>
        </w:rPr>
        <w:t>Escuchen Mateo 8:23–27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historia verdadera, Mateo da un ejemplo del poder que Jesús tiene sobre la naturaleza y por qué podemos confiar en lo que Jesús dice.</w:t>
      </w:r>
    </w:p>
    <w:p>
      <w:pPr/>
      <w:r>
        <w:rPr>
          <w:lang w:val="es_ES" w:bidi="es_ES"/>
        </w:rPr>
      </w:r>
      <w:r>
        <w:rPr>
          <w:lang w:val="es_ES" w:bidi="es_ES"/>
        </w:rPr>
        <w:t>En el pasaje anterior, Jesús sanó a muchas personas y había multitudes reunidas a su alrededor. Jesús les dijo a sus doce discípulos que se fueran con él en una barca. Subieron a la barca y comenzaron a cruzar el mar de Galilea. La barca tenía unos 8 metros de largo y 2 metros y medio de ancho. Tenía aproximadamente 1 metro y cuarto de profundidad. En una barca de ese tamaño habrían cabido cómodamente trece personas. El mar de Galilea es una gran masa de agua, con unos 21 kilómetros de largo por 10 kilómetros de ancho. Esta historia sucedió cerca de Capernaúm.</w:t>
      </w:r>
    </w:p>
    <w:p>
      <w:pPr/>
      <w:r>
        <w:rPr>
          <w:lang w:val="es_ES" w:bidi="es_ES"/>
        </w:rPr>
      </w:r>
      <w:r>
        <w:rPr>
          <w:lang w:val="es_ES" w:bidi="es_ES"/>
        </w:rPr>
        <w:t xml:space="preserve">Muestren el mapa </w:t>
      </w:r>
      <w:r>
        <w:rPr>
          <w:lang w:val="es_ES" w:bidi="es_ES"/>
        </w:rPr>
        <w:t>del mar de Galilea</w:t>
      </w:r>
      <w:r>
        <w:rPr>
          <w:lang w:val="es_ES" w:bidi="es_ES"/>
        </w:rPr>
        <w:t>. Muestren dónde está Capernaúm en el mapa.</w:t>
      </w:r>
    </w:p>
    <w:p>
      <w:pPr/>
      <w:r>
        <w:rPr>
          <w:lang w:val="es_ES" w:bidi="es_ES"/>
        </w:rPr>
      </w:r>
      <w:r>
        <w:rPr>
          <w:lang w:val="es_ES" w:bidi="es_ES"/>
        </w:rPr>
        <w:t>Deténganse y conversen sobre el tipo de cosas que las personas harán por aquellos en quienes confían.</w:t>
      </w:r>
    </w:p>
    <w:p>
      <w:pPr/>
      <w:r>
        <w:rPr>
          <w:lang w:val="es_ES" w:bidi="es_ES"/>
        </w:rPr>
      </w:r>
      <w:r>
        <w:rPr>
          <w:lang w:val="es_ES" w:bidi="es_ES"/>
        </w:rPr>
        <w:t xml:space="preserve">Muestren una imagen de un </w:t>
      </w:r>
      <w:r>
        <w:rPr>
          <w:lang w:val="es_ES" w:bidi="es_ES"/>
        </w:rPr>
        <w:t>barco de pesca</w:t>
      </w:r>
      <w:r>
        <w:rPr>
          <w:lang w:val="es_ES" w:bidi="es_ES"/>
        </w:rPr>
        <w:t>. Posible actividad: Dibujen un contorno de un pequeño barco de pesca de unos 8 metros de largo y 2 metros y medio de ancho. Hagan que las personas entren en el contorno. El barco tenía 1 metro y cuarto de profundidad.</w:t>
      </w:r>
    </w:p>
    <w:p>
      <w:pPr/>
      <w:r>
        <w:rPr>
          <w:lang w:val="es_ES" w:bidi="es_ES"/>
        </w:rPr>
      </w:r>
      <w:r>
        <w:rPr>
          <w:lang w:val="es_ES" w:bidi="es_ES"/>
        </w:rPr>
        <w:t>Jesús y los discípulos estaban a una buena distancia de la orilla. De repente, se desató una tormenta en el mar de Galilea. "De repente" o "he aquí" son palabras que Mateo usa para hacernos saber que algo increíble está a punto de suceder. Tormentas violentas repentinas ocurrían a menudo en el mar de Galilea. Esto es porque estaba rodeado de montañas altas y situado por debajo del nivel del mar. Algunos de los discípulos de Jesús, que eran pescadores, sabían sobre la posibilidad de estas tormentas peligrosas.</w:t>
      </w:r>
    </w:p>
    <w:p>
      <w:pPr/>
      <w:r>
        <w:rPr>
          <w:lang w:val="es_ES" w:bidi="es_ES"/>
        </w:rPr>
      </w:r>
      <w:r>
        <w:rPr>
          <w:lang w:val="es_ES" w:bidi="es_ES"/>
        </w:rPr>
        <w:t>La tormenta inesperada tenía vientos muy fuertes. La barca se estaba hundiendo. Inundado significa que los vientos convirtieron el agua en grandes olas. La barca estaba siendo golpeada repetidamente por olas gigantes y se estaba llenando de agua. La barca estaba en peligro de hundirse, pero Jesús estaba durmiendo en la barca.</w:t>
      </w:r>
    </w:p>
    <w:p>
      <w:pPr/>
      <w:r>
        <w:rPr>
          <w:lang w:val="es_ES" w:bidi="es_ES"/>
        </w:rPr>
      </w:r>
      <w:r>
        <w:rPr>
          <w:lang w:val="es_ES" w:bidi="es_ES"/>
        </w:rPr>
        <w:t>Algunos de los discípulos eran pescadores con experiencia. Estaban acostumbrados a ir en barcas. Los discípulos estaban aterrorizados, pensando que la tormenta hundiría la barca. Así que despertaron a Jesús de su sueño. Los discípulos le dijeron, "¡Señor, sálvanos! ¡Vamos a morir!"</w:t>
      </w:r>
    </w:p>
    <w:p>
      <w:pPr/>
      <w:r>
        <w:rPr>
          <w:lang w:val="es_ES" w:bidi="es_ES"/>
        </w:rPr>
      </w:r>
      <w:r>
        <w:rPr>
          <w:lang w:val="es_ES" w:bidi="es_ES"/>
        </w:rPr>
        <w:t xml:space="preserve">Muestren una imagen del </w:t>
      </w:r>
      <w:r>
        <w:rPr>
          <w:lang w:val="es_ES" w:bidi="es_ES"/>
        </w:rPr>
        <w:t>mar de Galilea</w:t>
      </w:r>
      <w:r>
        <w:rPr>
          <w:lang w:val="es_ES" w:bidi="es_ES"/>
        </w:rPr>
        <w:t>. Señálenlo en el mapa.</w:t>
      </w:r>
    </w:p>
    <w:p>
      <w:pPr/>
      <w:r>
        <w:rPr>
          <w:lang w:val="es_ES" w:bidi="es_ES"/>
        </w:rPr>
      </w:r>
      <w:r>
        <w:rPr>
          <w:lang w:val="es_ES" w:bidi="es_ES"/>
        </w:rPr>
        <w:t>Compartan historias sobre cómo las tormentas han afectado el área en la que viven. Conversen sobre lo que hacen en una tormenta fuerte.</w:t>
      </w:r>
    </w:p>
    <w:p>
      <w:pPr/>
      <w:r>
        <w:rPr>
          <w:lang w:val="es_ES" w:bidi="es_ES"/>
        </w:rPr>
      </w:r>
      <w:r>
        <w:rPr>
          <w:lang w:val="es_ES" w:bidi="es_ES"/>
        </w:rPr>
        <w:t>Jesús les respondió, "¿Por qué tienen miedo, no creen en mí?" Jesús quería que los discípulos entendieran que no había razón para tener miedo. Jesús quiere que aquellos que lo siguen tengan fe, o crean en él. La fe describe la respuesta de las personas a Dios.</w:t>
      </w:r>
    </w:p>
    <w:p>
      <w:pPr/>
      <w:r>
        <w:rPr>
          <w:lang w:val="es_ES" w:bidi="es_ES"/>
        </w:rPr>
      </w:r>
      <w:r>
        <w:rPr>
          <w:lang w:val="es_ES" w:bidi="es_ES"/>
        </w:rPr>
        <w:t>Jesús reprendió, o mandó, al viento y al mar. Jesús hizo que la tormenta se detuviera de repente y se calmara. Jesús hizo esto simplemente hablando al viento y a los mares.</w:t>
      </w:r>
    </w:p>
    <w:p>
      <w:pPr/>
      <w:r>
        <w:rPr>
          <w:lang w:val="es_ES" w:bidi="es_ES"/>
        </w:rPr>
      </w:r>
      <w:r>
        <w:rPr>
          <w:lang w:val="es_ES" w:bidi="es_ES"/>
        </w:rPr>
        <w:t>Los discípulos estaban asombrados de que Jesús tuviera el poder para ordenar al viento y al mar. Se preguntaron a sí mismos, "¿Qué tipo de hombre es este?" Respondieron a su propia pregunta: "¡Hasta los vientos y el mar lo obedecen!" Esta pregunta no se hizo para recibir una respuesta. La pregunta se hizo porque estaban tan asombrados de que Jesús tuviera el control del clima. Obedecer indica que los vientos y el mar hicieron lo que Jesús les ordenó hacer. Los discípulos estaban asombrados porque la autoridad de Jesús era mucho mayor de lo que habían imaginado antes de este evento.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y sus discípulos suben a una barca para cruzar el mar de Galilea.</w:t>
      </w:r>
    </w:p>
    <w:p>
      <w:pPr/>
      <w:r>
        <w:rPr>
          <w:lang w:val="es_ES" w:bidi="es_ES"/>
        </w:rPr>
      </w:r>
      <w:r>
        <w:rPr>
          <w:b/>
          <w:lang w:val="es_ES" w:bidi="es_ES"/>
        </w:rPr>
        <w:t>Segunda escena:</w:t>
      </w:r>
      <w:r>
        <w:rPr>
          <w:lang w:val="es_ES" w:bidi="es_ES"/>
        </w:rPr>
        <w:t xml:space="preserve"> Una tormenta repentina comienza en el mar de Galilea. Jesús está durmiendo en la barca. Los discípulos están aterrorizados por la tormenta que está hundiendo la barca. Asi que, despertaron a Jesús de su sueño.</w:t>
      </w:r>
    </w:p>
    <w:p>
      <w:pPr/>
      <w:r>
        <w:rPr>
          <w:lang w:val="es_ES" w:bidi="es_ES"/>
        </w:rPr>
      </w:r>
      <w:r>
        <w:rPr>
          <w:b/>
          <w:lang w:val="es_ES" w:bidi="es_ES"/>
        </w:rPr>
        <w:t>Tercera escena:</w:t>
      </w:r>
      <w:r>
        <w:rPr>
          <w:lang w:val="es_ES" w:bidi="es_ES"/>
        </w:rPr>
        <w:t xml:space="preserve"> Jesús se despierta. Él hace que la tormenta se detenga hablando al viento y al mar.</w:t>
      </w:r>
    </w:p>
    <w:p>
      <w:pPr/>
      <w:r>
        <w:rPr>
          <w:lang w:val="es_ES" w:bidi="es_ES"/>
        </w:rPr>
      </w:r>
      <w:r>
        <w:rPr>
          <w:b/>
          <w:lang w:val="es_ES" w:bidi="es_ES"/>
        </w:rPr>
        <w:t>Cuarta escena:</w:t>
      </w:r>
      <w:r>
        <w:rPr>
          <w:lang w:val="es_ES" w:bidi="es_ES"/>
        </w:rPr>
        <w:t xml:space="preserve"> Los discípulos están asombrados de que el viento y el mar hayan obedecido la orden de Jesús.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El mar de Galilea</w:t>
      </w:r>
    </w:p>
    <w:p>
      <w:pPr/>
      <w:r>
        <w:rPr>
          <w:lang w:val="es_ES" w:bidi="es_ES"/>
        </w:rPr>
      </w:r>
      <w:r>
        <w:rPr>
          <w:lang w:val="es_ES" w:bidi="es_ES"/>
        </w:rPr>
        <w:t>En esta sesión, pida al grupo que elabore un guion gráfico, haga dibujos o utilice algún tipo de material manipulativo (objetos que se puedan mover, como piedras, palos o juguetes infantiles) para visualizar la historia y la acción que en ella se desarrolla.</w:t>
      </w:r>
    </w:p>
    <w:p>
      <w:pPr/>
      <w:r>
        <w:rPr>
          <w:lang w:val="es_ES" w:bidi="es_ES"/>
        </w:rPr>
      </w:r>
      <w:r>
        <w:rPr>
          <w:lang w:val="es_ES" w:bidi="es_ES"/>
        </w:rPr>
        <w:t>Es importante recordar que el mar de Galilea es muy grande y que las tormentas repentinas son comunes.</w:t>
      </w:r>
    </w:p>
    <w:p>
      <w:pPr/>
      <w:r>
        <w:rPr>
          <w:lang w:val="es_ES" w:bidi="es_ES"/>
        </w:rPr>
      </w:r>
      <w:r>
        <w:rPr>
          <w:lang w:val="es_ES" w:bidi="es_ES"/>
        </w:rPr>
        <w:t>Es importante recordar que la tormenta comenzó de repente. La tormenta estaba haciendo que la barca se llenara de agua. Es importante recordar que Jesús estaba durmiendo en la barca.</w:t>
      </w:r>
    </w:p>
    <w:p>
      <w:pPr/>
      <w:r>
        <w:rPr>
          <w:lang w:val="es_ES" w:bidi="es_ES"/>
        </w:rPr>
      </w:r>
      <w:r>
        <w:rPr>
          <w:lang w:val="es_ES" w:bidi="es_ES"/>
        </w:rPr>
        <w:t>Es importante recordar que los discípulos tenían miedo de que la barca se fuera a hundir. Es importante recordar que algunos de los discípulos eran pescadores con experiencia. Habían estado en barcas antes.</w:t>
      </w:r>
    </w:p>
    <w:p>
      <w:pPr/>
      <w:r>
        <w:rPr>
          <w:lang w:val="es_ES" w:bidi="es_ES"/>
        </w:rPr>
      </w:r>
      <w:r>
        <w:rPr>
          <w:lang w:val="es_ES" w:bidi="es_ES"/>
        </w:rPr>
        <w:t>Es importante recordar lo que los discípulos dijeron a Jesús cuando lo despertaron del sueño.</w:t>
      </w:r>
    </w:p>
    <w:p>
      <w:pPr/>
      <w:r>
        <w:rPr>
          <w:lang w:val="es_ES" w:bidi="es_ES"/>
        </w:rPr>
      </w:r>
      <w:r>
        <w:rPr>
          <w:lang w:val="es_ES" w:bidi="es_ES"/>
        </w:rPr>
        <w:t>Es importante recordar que Jesús preguntó a sus discípulos por qué no creyeron en él antes de reprender a la tormenta.</w:t>
      </w:r>
    </w:p>
    <w:p>
      <w:pPr/>
      <w:r>
        <w:rPr>
          <w:lang w:val="es_ES" w:bidi="es_ES"/>
        </w:rPr>
      </w:r>
      <w:r>
        <w:rPr>
          <w:lang w:val="es_ES" w:bidi="es_ES"/>
        </w:rPr>
        <w:t>Es importante recordar lo que los discípulos dijeron después de que el viento y el mar obedecieron la orden de Jesús.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El mar de Galilea</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detenlos en diferentes puntos de la historia.</w:t>
      </w:r>
    </w:p>
    <w:p>
      <w:pPr/>
      <w:r>
        <w:rPr>
          <w:lang w:val="es_ES" w:bidi="es_ES"/>
        </w:rPr>
      </w:r>
      <w:r>
        <w:rPr>
          <w:lang w:val="es_ES" w:bidi="es_ES"/>
        </w:rPr>
        <w:t>Cuando el equipo actúe la historia la primera vez, presten atención al diálogo, al flujo, a la trama y a la cronología de la historia. Presten atención a las partes importantes o difíciles de la historia o del pasaje para que se interpreten y no se omitan. Ayuda al equipo a recordar partes de la historia.</w:t>
      </w:r>
    </w:p>
    <w:p>
      <w:pPr/>
      <w:r>
        <w:rPr>
          <w:lang w:val="es_ES" w:bidi="es_ES"/>
        </w:rPr>
      </w:r>
      <w:r>
        <w:rPr>
          <w:lang w:val="es_ES" w:bidi="es_ES"/>
        </w:rPr>
        <w:t>Jesús y sus discípulos suben a una barca para cruzar el mar de Galilea.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"Me pregunto adónde vamos" o "Seguro que viajamos mucho".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y los discípulos estaban a una buena distancia de la orilla. De repente, una tormenta comenzó a soplar en el mar de Galilea, pero Jesús estaba durmiendo en la barca.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 "Esa tormenta vino sobre nosotros rápido", "Esto da miedo", o "Espero que Jesús nos rescate".</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discípulos despertaron a Jesús de su sueño. Ellos dijeron, "¡Señor, sálvanos! ¡Vamos a morir!"</w:t>
      </w:r>
    </w:p>
    <w:p>
      <w:pPr/>
      <w:r>
        <w:rPr>
          <w:lang w:val="es_ES" w:bidi="es_ES"/>
        </w:rPr>
      </w:r>
      <w:r>
        <w:rPr>
          <w:lang w:val="es_ES" w:bidi="es_ES"/>
        </w:rPr>
        <w:t>Dirigiéndose a los discípulos, Jesús dice, "¡Por qué tienen miedo, no creen en mí!"</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Pregúntale al actor que interpreta a Jesús: "¿Cómo te sientes?"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Entonces Jesús reprendió a la tormenta y todo se calmó.</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"¿Por qué no creímos?" o "Jesús siempre nos rescatará".</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discípulos están asombrados, o sorprendidos, de que Jesús pueda controlar el viento y los mares. Ellos dijeron, "¿Qué tipo de hombre es este? ¡Hasta los vientos y el mar lo obedecen!"</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 xml:space="preserve">Jesús les dijo a sus </w:t>
      </w:r>
      <w:r>
        <w:rPr>
          <w:b/>
          <w:lang w:val="es_ES" w:bidi="es_ES"/>
        </w:rPr>
        <w:t>discípulos</w:t>
      </w:r>
      <w:r>
        <w:rPr>
          <w:lang w:val="es_ES" w:bidi="es_ES"/>
        </w:rPr>
        <w:t xml:space="preserve"> que se fueran con él en una </w:t>
      </w:r>
      <w:r>
        <w:rPr>
          <w:b/>
          <w:lang w:val="es_ES" w:bidi="es_ES"/>
        </w:rPr>
        <w:t>barca</w:t>
      </w:r>
      <w:r>
        <w:rPr>
          <w:lang w:val="es_ES" w:bidi="es_ES"/>
        </w:rPr>
        <w:t>.</w:t>
      </w:r>
    </w:p>
    <w:p>
      <w:pPr/>
      <w:r>
        <w:rPr>
          <w:lang w:val="es_ES" w:bidi="es_ES"/>
        </w:rPr>
      </w:r>
      <w:r>
        <w:rPr>
          <w:b/>
          <w:lang w:val="es_ES" w:bidi="es_ES"/>
        </w:rPr>
        <w:t>Discípulos</w:t>
      </w:r>
      <w:r>
        <w:rPr>
          <w:lang w:val="es_ES" w:bidi="es_ES"/>
        </w:rPr>
        <w:t xml:space="preserve"> se refiere a los seguidores más cercanos de Jesús que fueron con él a todas partes. Usen la misma palabra que usaron en los textos anteriores para discípulos. Consulten el Glosario Principal para obtener una definición más completa de </w:t>
      </w:r>
      <w:r>
        <w:rPr>
          <w:b/>
          <w:lang w:val="es_ES" w:bidi="es_ES"/>
        </w:rPr>
        <w:t>discípulo</w:t>
      </w:r>
      <w:r>
        <w:rPr>
          <w:lang w:val="es_ES" w:bidi="es_ES"/>
        </w:rPr>
        <w:t>.</w:t>
      </w:r>
    </w:p>
    <w:p>
      <w:pPr/>
      <w:r>
        <w:rPr>
          <w:lang w:val="es_ES" w:bidi="es_ES"/>
        </w:rPr>
      </w:r>
      <w:r>
        <w:rPr>
          <w:lang w:val="es_ES" w:bidi="es_ES"/>
        </w:rPr>
        <w:t xml:space="preserve">La </w:t>
      </w:r>
      <w:r>
        <w:rPr>
          <w:b/>
          <w:lang w:val="es_ES" w:bidi="es_ES"/>
        </w:rPr>
        <w:t>barca</w:t>
      </w:r>
      <w:r>
        <w:rPr>
          <w:lang w:val="es_ES" w:bidi="es_ES"/>
        </w:rPr>
        <w:t xml:space="preserve"> era una barca de pesca, posiblemente con vela. Tenía suficiente espacio para que trece personas cupieran cómodamente dentro. La barca tenía 8 metros de largo y 2 metros y medio de ancho. Tenía aproximadamente 1 metro y cuarto de profundidad. Usen la misma palabra que usaron en los textos anteriores para barca. Consulten el Glosario Principal para obtener una definición más completa de </w:t>
      </w:r>
      <w:r>
        <w:rPr>
          <w:b/>
          <w:lang w:val="es_ES" w:bidi="es_ES"/>
        </w:rPr>
        <w:t>barca</w:t>
      </w:r>
      <w:r>
        <w:rPr>
          <w:lang w:val="es_ES" w:bidi="es_ES"/>
        </w:rPr>
        <w:t>.</w:t>
      </w:r>
    </w:p>
    <w:p>
      <w:pPr/>
      <w:r>
        <w:rPr>
          <w:lang w:val="es_ES" w:bidi="es_ES"/>
        </w:rPr>
      </w:r>
      <w:r>
        <w:rPr>
          <w:lang w:val="es_ES" w:bidi="es_ES"/>
        </w:rPr>
        <w:t xml:space="preserve">Muestren a sus traductores la foto de una </w:t>
      </w:r>
      <w:r>
        <w:rPr>
          <w:b/>
          <w:lang w:val="es_ES" w:bidi="es_ES"/>
        </w:rPr>
        <w:t>barca</w:t>
      </w:r>
      <w:r>
        <w:rPr>
          <w:lang w:val="es_ES" w:bidi="es_ES"/>
        </w:rPr>
        <w:t>, si es necesario.</w:t>
      </w:r>
    </w:p>
    <w:p>
      <w:pPr/>
      <w:r>
        <w:rPr>
          <w:lang w:val="es_ES" w:bidi="es_ES"/>
        </w:rPr>
      </w:r>
      <w:r>
        <w:rPr>
          <w:b/>
          <w:lang w:val="es_ES" w:bidi="es_ES"/>
        </w:rPr>
        <w:t>He aquí</w:t>
      </w:r>
      <w:r>
        <w:rPr>
          <w:lang w:val="es_ES" w:bidi="es_ES"/>
        </w:rPr>
        <w:t xml:space="preserve">, o de repente, se desató una </w:t>
      </w:r>
      <w:r>
        <w:rPr>
          <w:b/>
          <w:lang w:val="es_ES" w:bidi="es_ES"/>
        </w:rPr>
        <w:t>tormenta</w:t>
      </w:r>
      <w:r>
        <w:rPr>
          <w:lang w:val="es_ES" w:bidi="es_ES"/>
        </w:rPr>
        <w:t xml:space="preserve"> en el </w:t>
      </w:r>
      <w:r>
        <w:rPr>
          <w:b/>
          <w:lang w:val="es_ES" w:bidi="es_ES"/>
        </w:rPr>
        <w:t>mar</w:t>
      </w:r>
      <w:r>
        <w:rPr>
          <w:lang w:val="es_ES" w:bidi="es_ES"/>
        </w:rPr>
        <w:t>. "He aquí", o "de repente", indica que algo inesperado o increíble está a punto de suceder. La tormenta tenía vientos muy fuertes y olas grandes. Tormentas violentas repentinas ocurrían a menudo en el mar de Galilea. Esto es porque estaba rodeado de montañas altas y situado por debajo del nivel del mar. Algunos de los discípulos de Jesús, que eran pescadores, sabían sobre la posibilidad de estas tormentas peligrosas.</w:t>
      </w:r>
    </w:p>
    <w:p>
      <w:pPr/>
      <w:r>
        <w:rPr>
          <w:lang w:val="es_ES" w:bidi="es_ES"/>
        </w:rPr>
      </w:r>
      <w:r>
        <w:rPr>
          <w:lang w:val="es_ES" w:bidi="es_ES"/>
        </w:rPr>
        <w:t xml:space="preserve">Jesús y los discípulos estaban en el </w:t>
      </w:r>
      <w:r>
        <w:rPr>
          <w:b/>
          <w:lang w:val="es_ES" w:bidi="es_ES"/>
        </w:rPr>
        <w:t>Mar de Galilea</w:t>
      </w:r>
      <w:r>
        <w:rPr>
          <w:lang w:val="es_ES" w:bidi="es_ES"/>
        </w:rPr>
        <w:t xml:space="preserve">. El mar de Galilea es un lago muy grande, con unos 21 kilómetros de largo por 10 kilómetros de ancho. Usen la misma palabra para mar que usaron en los textos anteriores. Consulten el Glosario Principal para obtener una definición más completa de </w:t>
      </w:r>
      <w:r>
        <w:rPr>
          <w:b/>
          <w:lang w:val="es_ES" w:bidi="es_ES"/>
        </w:rPr>
        <w:t>Mar de Galilea</w:t>
      </w:r>
      <w:r>
        <w:rPr>
          <w:lang w:val="es_ES" w:bidi="es_ES"/>
        </w:rPr>
        <w:t>.</w:t>
      </w:r>
    </w:p>
    <w:p>
      <w:pPr/>
      <w:r>
        <w:rPr>
          <w:lang w:val="es_ES" w:bidi="es_ES"/>
        </w:rPr>
      </w:r>
      <w:r>
        <w:rPr>
          <w:lang w:val="es_ES" w:bidi="es_ES"/>
        </w:rPr>
        <w:t>Muestren a los traductores el mapa y las fotos del lago si aún no lo han hecho. Hablen sobre qué palabra usarían para esta masa de agua.</w:t>
      </w:r>
    </w:p>
    <w:p>
      <w:pPr/>
      <w:r>
        <w:rPr>
          <w:lang w:val="es_ES" w:bidi="es_ES"/>
        </w:rPr>
      </w:r>
      <w:r>
        <w:rPr>
          <w:lang w:val="es_ES" w:bidi="es_ES"/>
        </w:rPr>
        <w:t xml:space="preserve">La barca se estaba </w:t>
      </w:r>
      <w:r>
        <w:rPr>
          <w:b/>
          <w:lang w:val="es_ES" w:bidi="es_ES"/>
        </w:rPr>
        <w:t>hundiendo</w:t>
      </w:r>
      <w:r>
        <w:rPr>
          <w:lang w:val="es_ES" w:bidi="es_ES"/>
        </w:rPr>
        <w:t>. "Inundado" significa que la tormenta estaba soplando el agua formando grandes olas. La barca estaba siendo golpeada repetidamente por olas gigantes y se estaba llenando de agua. La barca estaba en peligro de hundirse. Los discípulos que eran pescadores con experiencia estaban familiarizados con estar en barcas. Los discípulos estaban aterrorizados, pensando que la tormenta hundiría la barca y ellos estaban a punto de morir. Así que, despertaron a Jesús de su sueño. Ellos le dijeron, "¡</w:t>
      </w:r>
      <w:r>
        <w:rPr>
          <w:b/>
          <w:lang w:val="es_ES" w:bidi="es_ES"/>
        </w:rPr>
        <w:t>Señor</w:t>
      </w:r>
      <w:r>
        <w:rPr>
          <w:lang w:val="es_ES" w:bidi="es_ES"/>
        </w:rPr>
        <w:t xml:space="preserve">, sálvanos! ¡Vamos a morir!" En este caso, "Señor" significa dueño o alguien a quien debemos lealtad. Usen la misma palabra que usaron en textos anteriores para Señor. Consulten el Glosario Principal para obtener una definición más completa de </w:t>
      </w:r>
      <w:r>
        <w:rPr>
          <w:b/>
          <w:lang w:val="es_ES" w:bidi="es_ES"/>
        </w:rPr>
        <w:t>Señor</w:t>
      </w:r>
      <w:r>
        <w:rPr>
          <w:lang w:val="es_ES" w:bidi="es_ES"/>
        </w:rPr>
        <w:t>.</w:t>
      </w:r>
    </w:p>
    <w:p>
      <w:pPr/>
      <w:r>
        <w:rPr>
          <w:lang w:val="es_ES" w:bidi="es_ES"/>
        </w:rPr>
      </w:r>
      <w:r>
        <w:rPr>
          <w:lang w:val="es_ES" w:bidi="es_ES"/>
        </w:rPr>
        <w:t xml:space="preserve">Jesús les respondió, "¡Por qué tienen miedo, no creen en mí!" Jesús quiere que aquellos que lo siguen tengan </w:t>
      </w:r>
      <w:r>
        <w:rPr>
          <w:b/>
          <w:lang w:val="es_ES" w:bidi="es_ES"/>
        </w:rPr>
        <w:t>fe</w:t>
      </w:r>
      <w:r>
        <w:rPr>
          <w:lang w:val="es_ES" w:bidi="es_ES"/>
        </w:rPr>
        <w:t xml:space="preserve">, o crean en él. La fe describe la respuesta del hombre a la promesa de Dios. Probablemente implica más que un asentimiento mental, se trata de poner la propia fe/confianza en Dios. En este caso, los seguidores deben confiar en Jesús mismo. Usen la misma palabra para fe que han usado en los pasajes anteriores. Consulten el Glosario Principal para obtener una definición más completa de </w:t>
      </w:r>
      <w:r>
        <w:rPr>
          <w:b/>
          <w:lang w:val="es_ES" w:bidi="es_ES"/>
        </w:rPr>
        <w:t>fe</w:t>
      </w:r>
      <w:r>
        <w:rPr>
          <w:lang w:val="es_ES" w:bidi="es_ES"/>
        </w:rPr>
        <w:t>.</w:t>
      </w:r>
    </w:p>
    <w:p>
      <w:pPr/>
      <w:r>
        <w:rPr>
          <w:lang w:val="es_ES" w:bidi="es_ES"/>
        </w:rPr>
      </w:r>
      <w:r>
        <w:rPr>
          <w:lang w:val="es_ES" w:bidi="es_ES"/>
        </w:rPr>
        <w:t xml:space="preserve">Jesús </w:t>
      </w:r>
      <w:r>
        <w:rPr>
          <w:b/>
          <w:lang w:val="es_ES" w:bidi="es_ES"/>
        </w:rPr>
        <w:t>reprendió</w:t>
      </w:r>
      <w:r>
        <w:rPr>
          <w:lang w:val="es_ES" w:bidi="es_ES"/>
        </w:rPr>
        <w:t xml:space="preserve"> a los vientos y al mar. "Reprender" significa dar una orden como amenaza. El viento y el mar se calmaron. Los discípulos estaban </w:t>
      </w:r>
      <w:r>
        <w:rPr>
          <w:b/>
          <w:lang w:val="es_ES" w:bidi="es_ES"/>
        </w:rPr>
        <w:t>asombrados</w:t>
      </w:r>
      <w:r>
        <w:rPr>
          <w:lang w:val="es_ES" w:bidi="es_ES"/>
        </w:rPr>
        <w:t xml:space="preserve"> porque Jesús detuvo la tormenta. "Asombrado" aquí significa impresionado o sorprendido. Usen la misma palabra para asombrado que han usado en los textos anteriores.</w:t>
      </w:r>
    </w:p>
    <w:p>
      <w:pPr/>
      <w:r>
        <w:rPr>
          <w:lang w:val="es_ES" w:bidi="es_ES"/>
        </w:rPr>
      </w:r>
      <w:r>
        <w:rPr>
          <w:lang w:val="es_ES" w:bidi="es_ES"/>
        </w:rPr>
        <w:t xml:space="preserve">Los discípulos dijeron, "¿Qué tipo de hombre es este? ¡Hasta los vientos y el mar le </w:t>
      </w:r>
      <w:r>
        <w:rPr>
          <w:b/>
          <w:lang w:val="es_ES" w:bidi="es_ES"/>
        </w:rPr>
        <w:t>obedecen</w:t>
      </w:r>
      <w:r>
        <w:rPr>
          <w:lang w:val="es_ES" w:bidi="es_ES"/>
        </w:rPr>
        <w:t>!" Obedecer indica que los vientos y el mar hicieron lo que Jesús les ordenó hacer. Esta pregunta no se hizo para recibir una respuesta. La pregunta se hizo porque estaban tan asombrados de que Jesús tuviera el control del clima.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8:28–34</w:t>
      </w:r>
      <w:r>
        <w:rPr>
          <w:lang w:val="es_ES" w:bidi="es_ES"/>
        </w:rPr>
      </w:r>
    </w:p>
    <w:p>
      <w:pPr>
        <w:pStyle w:val="Heading3"/>
      </w:pPr>
      <w:r>
        <w:rPr>
          <w:lang w:val="es_ES" w:bidi="es_ES"/>
        </w:rPr>
        <w:t>Escuchar con el corazón</w:t>
      </w:r>
    </w:p>
    <w:p>
      <w:pPr/>
      <w:r>
        <w:rPr>
          <w:lang w:val="es_ES" w:bidi="es_ES"/>
        </w:rPr>
      </w:r>
      <w:r>
        <w:rPr>
          <w:lang w:val="es_ES" w:bidi="es_ES"/>
        </w:rPr>
        <w:t>Escuchen Mateo 8:28–34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historia real, Mateo da otro ejemplo del poder de Jesús, pero esta vez sobre los espíritus malignos.</w:t>
      </w:r>
    </w:p>
    <w:p>
      <w:pPr/>
      <w:r>
        <w:rPr>
          <w:lang w:val="es_ES" w:bidi="es_ES"/>
        </w:rPr>
      </w:r>
      <w:r>
        <w:rPr>
          <w:lang w:val="es_ES" w:bidi="es_ES"/>
        </w:rPr>
        <w:t>En el texto anterior, Jesús y sus discípulos estaban cruzando el Mar de Galilea. Una tormenta repentina estaba a punto de hundir su barca, pero Jesús ordenó a la tormenta que se detuviera y la tormenta obedeció a Jesús.</w:t>
      </w:r>
    </w:p>
    <w:p>
      <w:pPr/>
      <w:r>
        <w:rPr>
          <w:lang w:val="es_ES" w:bidi="es_ES"/>
        </w:rPr>
      </w:r>
      <w:r>
        <w:rPr>
          <w:lang w:val="es_ES" w:bidi="es_ES"/>
        </w:rPr>
        <w:t>Jesús y los discípulos llegaron a la tierra de los Gadarenos cerca de la ciudad de Gadara. Los no judíos vivían en Gadara. Había dos hombres violentos que estaban poseídos por demonios, o espíritus malignos. Estos hombres querían herir a otros, y nadie podía pasar por el área. Había acantilados en el lado de la orilla del lago. La gente excavaba cuevas en las rocas y enterraba allí los cadáveres. Estos hombres estaban viviendo en las cuevas. Los hombres salieron de las tumbas y se acercaron a Jesús.</w:t>
      </w:r>
    </w:p>
    <w:p>
      <w:pPr/>
      <w:r>
        <w:rPr>
          <w:lang w:val="es_ES" w:bidi="es_ES"/>
        </w:rPr>
      </w:r>
      <w:r>
        <w:rPr>
          <w:lang w:val="es_ES" w:bidi="es_ES"/>
        </w:rPr>
        <w:t xml:space="preserve">Muestren una imagen de </w:t>
      </w:r>
      <w:r>
        <w:rPr>
          <w:lang w:val="es_ES" w:bidi="es_ES"/>
        </w:rPr>
        <w:t>cuevas en acantilados</w:t>
      </w:r>
      <w:r>
        <w:rPr>
          <w:lang w:val="es_ES" w:bidi="es_ES"/>
        </w:rPr>
        <w:t>.</w:t>
      </w:r>
    </w:p>
    <w:p>
      <w:pPr/>
      <w:r>
        <w:rPr>
          <w:lang w:val="es_ES" w:bidi="es_ES"/>
        </w:rPr>
      </w:r>
      <w:r>
        <w:rPr>
          <w:lang w:val="es_ES" w:bidi="es_ES"/>
        </w:rPr>
        <w:t xml:space="preserve">Muestren un mapa que se vea </w:t>
      </w:r>
      <w:r>
        <w:rPr>
          <w:lang w:val="es_ES" w:bidi="es_ES"/>
        </w:rPr>
        <w:t>la ruta de Jesús desde Capernaúm en el lado noroeste del lago hasta la región de los gadarenos</w:t>
      </w:r>
      <w:r>
        <w:rPr>
          <w:lang w:val="es_ES" w:bidi="es_ES"/>
        </w:rPr>
        <w:t>.</w:t>
      </w:r>
    </w:p>
    <w:p>
      <w:pPr/>
      <w:r>
        <w:rPr>
          <w:lang w:val="es_ES" w:bidi="es_ES"/>
        </w:rPr>
      </w:r>
      <w:r>
        <w:rPr>
          <w:lang w:val="es_ES" w:bidi="es_ES"/>
        </w:rPr>
        <w:t>Deténganse y conversen sobre lo que es estar alrededor de personas violentas. ¿Qué tipo de cosas podrían decir o hacer? Compartan historias de sus encuentros con personas violentas.</w:t>
      </w:r>
    </w:p>
    <w:p>
      <w:pPr/>
      <w:r>
        <w:rPr>
          <w:lang w:val="es_ES" w:bidi="es_ES"/>
        </w:rPr>
      </w:r>
      <w:r>
        <w:rPr>
          <w:lang w:val="es_ES" w:bidi="es_ES"/>
        </w:rPr>
        <w:t>He aquí, o de repente: Esta palabra nos dice que algo inesperado o increíble está a punto de suceder. Los demonios estaban hablando a través de los hombres. Ellos le gritaron a Jesús. "¡No nos molestes, Hijo de Dios!" Los demonios tenían miedo y no querían que Jesús los expulsara de aquellos hombres. Los demonios sabían que Jesús es el Hijo de Dios. El Hijo de Dios tiene la misma naturaleza y carácter que Dios. Los demonios también gritaron, "¿Has venido aquí para atormentarnos antes del tiempo?" Ellos no estaban haciendo esta pregunta para recibir una respuesta. Ellos no querían que Jesús los castigara antes del tiempo que Dios había establecido para castigar a los demonios. Por lo tanto, los demonios le rogaron a Jesús que los enviara a una manada de cerdos. Los cerdos estaban comiendo. Ellos estaban lejos de Jesús y de los dos hombres, pero los cerdos todavía se podían ver. La manada de cerdos era un gran grupo de ganado, también llamados cerdos. Los cerdos eran considerados impuros por el pueblo judío. Esta es una manera en que sabemos que los no judíos vivían en esta área.</w:t>
      </w:r>
    </w:p>
    <w:p>
      <w:pPr/>
      <w:r>
        <w:rPr>
          <w:lang w:val="es_ES" w:bidi="es_ES"/>
        </w:rPr>
      </w:r>
      <w:r>
        <w:rPr>
          <w:lang w:val="es_ES" w:bidi="es_ES"/>
        </w:rPr>
        <w:t xml:space="preserve">Muestren una imagen de una </w:t>
      </w:r>
      <w:r>
        <w:rPr>
          <w:lang w:val="es_ES" w:bidi="es_ES"/>
        </w:rPr>
        <w:t>manada de cerdos</w:t>
      </w:r>
      <w:r>
        <w:rPr>
          <w:lang w:val="es_ES" w:bidi="es_ES"/>
        </w:rPr>
        <w:t>.</w:t>
      </w:r>
    </w:p>
    <w:p>
      <w:pPr/>
      <w:r>
        <w:rPr>
          <w:lang w:val="es_ES" w:bidi="es_ES"/>
        </w:rPr>
      </w:r>
      <w:r>
        <w:rPr>
          <w:lang w:val="es_ES" w:bidi="es_ES"/>
        </w:rPr>
        <w:t>Jesús les dio permiso a los demonios para entrar en los cerdos ordenándoles que se fueran. Los demonios salieron de los hombres y entraron en los cerdos. Por lo tanto, los demonios ya no estaban controlando a los hombres. De repente, toda la manada de cerdos bajó una orilla empinada en la ladera y cayó al mar. Los cerdos se ahogaron y murieron en el agua.</w:t>
      </w:r>
    </w:p>
    <w:p>
      <w:pPr/>
      <w:r>
        <w:rPr>
          <w:lang w:val="es_ES" w:bidi="es_ES"/>
        </w:rPr>
      </w:r>
      <w:r>
        <w:rPr>
          <w:lang w:val="es_ES" w:bidi="es_ES"/>
        </w:rPr>
        <w:t xml:space="preserve">Muestren la imagen de una </w:t>
      </w:r>
      <w:r>
        <w:rPr>
          <w:lang w:val="es_ES" w:bidi="es_ES"/>
        </w:rPr>
        <w:t>colina empinada al lado del Mar de Galilea</w:t>
      </w:r>
      <w:r>
        <w:rPr>
          <w:lang w:val="es_ES" w:bidi="es_ES"/>
        </w:rPr>
        <w:t>.</w:t>
      </w:r>
    </w:p>
    <w:p>
      <w:pPr/>
      <w:r>
        <w:rPr>
          <w:lang w:val="es_ES" w:bidi="es_ES"/>
        </w:rPr>
      </w:r>
      <w:r>
        <w:rPr>
          <w:lang w:val="es_ES" w:bidi="es_ES"/>
        </w:rPr>
        <w:t>Los pastores, hombres que cuidaban del ganado, corrieron a la ciudad. Los pastores les dijeron a todos lo que les sucedió a sus cerdos y a los hombres poseídos por el demonio. Casi todos de esa ciudad fueron a hablar con Jesús y le rogaron que se fuera.</w:t>
      </w:r>
    </w:p>
    <w:p>
      <w:pPr/>
      <w:r>
        <w:rPr>
          <w:lang w:val="es_ES" w:bidi="es_ES"/>
        </w:rPr>
      </w:r>
      <w:r>
        <w:rPr>
          <w:lang w:val="es_ES" w:bidi="es_ES"/>
        </w:rPr>
        <w:t>En el evangelio de Marcos se nos dice que las personas de la ciudad tenían miedo. Mateo no nos dice por qué las personas le dijeron a Jesús que se fuera. Una razón posible es que las personas estaban molestas porque perdieron a sus cerdos.</w:t>
      </w:r>
    </w:p>
    <w:p>
      <w:pPr/>
      <w:r>
        <w:rPr>
          <w:lang w:val="es_ES" w:bidi="es_ES"/>
        </w:rPr>
      </w:r>
      <w:r>
        <w:rPr>
          <w:lang w:val="es_ES" w:bidi="es_ES"/>
        </w:rPr>
        <w:t>Deténganse y conversen sobre lo que es perder algo que les importa. Compartan historias sobre un momento en que perdieron algo o algo les ha sido quitado. ¿Qué tipo de cosas dijeron, o hicieron después de esa pérdida?</w:t>
      </w:r>
    </w:p>
    <w:p>
      <w:pPr/>
      <w:r>
        <w:rPr>
          <w:lang w:val="es_ES" w:bidi="es_ES"/>
        </w:rPr>
      </w:r>
      <w:r>
        <w:rPr>
          <w:lang w:val="es_ES" w:bidi="es_ES"/>
        </w:rPr>
        <w:t>Este evento es un buen ejemplo de la máxima autoridad y poder que Jesús tiene porque él es el Hijo de Dios.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vino al otro lado del lago. Dos hombres que están poseídos por demonios salen de las tumbas. Los dos hombres son violentos y no dejarán que nadie pase por su lado. Los hombres poseídos por el demonio se acercan a Jesús.</w:t>
      </w:r>
    </w:p>
    <w:p>
      <w:pPr/>
      <w:r>
        <w:rPr>
          <w:lang w:val="es_ES" w:bidi="es_ES"/>
        </w:rPr>
      </w:r>
      <w:r>
        <w:rPr>
          <w:b/>
          <w:lang w:val="es_ES" w:bidi="es_ES"/>
        </w:rPr>
        <w:t>Segunda escena:</w:t>
      </w:r>
      <w:r>
        <w:rPr>
          <w:lang w:val="es_ES" w:bidi="es_ES"/>
        </w:rPr>
        <w:t xml:space="preserve"> Los demonios hablan a través de los dos hombres. De repente, le gritan a Jesús. Los demonios no quieren que Jesús los castigue. Por lo tanto, ellos le rogaron a Jesús que los enviara a una manada de cerdos que estaban a lo lejos, pero los cerdos todavía se podían ver. Jesús ordena a los demonios que dejen a los dos hombres.</w:t>
      </w:r>
    </w:p>
    <w:p>
      <w:pPr/>
      <w:r>
        <w:rPr>
          <w:lang w:val="es_ES" w:bidi="es_ES"/>
        </w:rPr>
      </w:r>
      <w:r>
        <w:rPr>
          <w:b/>
          <w:lang w:val="es_ES" w:bidi="es_ES"/>
        </w:rPr>
        <w:t>Tercera escena:</w:t>
      </w:r>
      <w:r>
        <w:rPr>
          <w:lang w:val="es_ES" w:bidi="es_ES"/>
        </w:rPr>
        <w:t xml:space="preserve"> Los demonios hicieron lo que Jesús ordenó. Ellos dejaron a los hombres y entraron en una manada de cerdos. De repente, los cerdos corren al mar y se ahogan en el agua.</w:t>
      </w:r>
    </w:p>
    <w:p>
      <w:pPr/>
      <w:r>
        <w:rPr>
          <w:lang w:val="es_ES" w:bidi="es_ES"/>
        </w:rPr>
      </w:r>
      <w:r>
        <w:rPr>
          <w:b/>
          <w:lang w:val="es_ES" w:bidi="es_ES"/>
        </w:rPr>
        <w:t>Cuarta escena:</w:t>
      </w:r>
      <w:r>
        <w:rPr>
          <w:lang w:val="es_ES" w:bidi="es_ES"/>
        </w:rPr>
        <w:t xml:space="preserve"> Los pastores corren a la ciudad y les dicen a las personas lo que sucedió. De repente, las personas van a la orilla del lago y le ruegan a Jesús que se vaya.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Dos hombres poseídos por demonios</w:t>
      </w:r>
    </w:p>
    <w:p>
      <w:pPr>
        <w:pStyle w:val="ListBullet"/>
        <w:spacing w:line="240" w:lineRule="auto"/>
        <w:ind w:left="720"/>
      </w:pPr>
      <w:r>
        <w:rPr>
          <w:lang w:val="es_ES" w:bidi="es_ES"/>
        </w:rPr>
      </w:r>
      <w:r>
        <w:rPr>
          <w:lang w:val="es_ES" w:bidi="es_ES"/>
        </w:rPr>
        <w:t>Una manada de cerdos</w:t>
      </w:r>
    </w:p>
    <w:p>
      <w:pPr>
        <w:pStyle w:val="ListBullet"/>
        <w:spacing w:line="240" w:lineRule="auto"/>
        <w:ind w:left="720"/>
      </w:pPr>
      <w:r>
        <w:rPr>
          <w:lang w:val="es_ES" w:bidi="es_ES"/>
        </w:rPr>
      </w:r>
      <w:r>
        <w:rPr>
          <w:lang w:val="es_ES" w:bidi="es_ES"/>
        </w:rPr>
        <w:t>Los pastores</w:t>
      </w:r>
    </w:p>
    <w:p>
      <w:pPr>
        <w:pStyle w:val="ListBullet"/>
        <w:spacing w:line="240" w:lineRule="auto"/>
        <w:ind w:left="720"/>
      </w:pPr>
      <w:r>
        <w:rPr>
          <w:lang w:val="es_ES" w:bidi="es_ES"/>
        </w:rPr>
      </w:r>
      <w:r>
        <w:rPr>
          <w:lang w:val="es_ES" w:bidi="es_ES"/>
        </w:rPr>
        <w:t>Las personas en el pueblo</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acababa de cruzar el Mar de Galilea en una barca. Jesús acababa de calmar una tormenta. Recuerden que los discípulos están con Jesús y llegaron a una región no judía. Es importante recordar que estos hombres poseídos por demonios vivían en las cuevas funerarias que están cerca de la orilla.</w:t>
      </w:r>
    </w:p>
    <w:p>
      <w:pPr/>
      <w:r>
        <w:rPr>
          <w:lang w:val="es_ES" w:bidi="es_ES"/>
        </w:rPr>
      </w:r>
      <w:r>
        <w:rPr>
          <w:lang w:val="es_ES" w:bidi="es_ES"/>
        </w:rPr>
        <w:t>Es importante recordar que los demonios le gritaron a Jesús. Recuerden lo que los demonios dijeron a Jesús.</w:t>
      </w:r>
    </w:p>
    <w:p>
      <w:pPr/>
      <w:r>
        <w:rPr>
          <w:lang w:val="es_ES" w:bidi="es_ES"/>
        </w:rPr>
      </w:r>
      <w:r>
        <w:rPr>
          <w:lang w:val="es_ES" w:bidi="es_ES"/>
        </w:rPr>
        <w:t>Es importante recordar que Jesús ordenó a los demonios que se fueran. Entonces, los demonios dejaron a los dos hombres y entraron en los cerdos. Es importante recordar lo que los cerdos hicieron después de que los demonios entraron dentro de ellos.</w:t>
      </w:r>
    </w:p>
    <w:p>
      <w:pPr/>
      <w:r>
        <w:rPr>
          <w:lang w:val="es_ES" w:bidi="es_ES"/>
        </w:rPr>
      </w:r>
      <w:r>
        <w:rPr>
          <w:lang w:val="es_ES" w:bidi="es_ES"/>
        </w:rPr>
        <w:t>Es importante recordar lo que los pastores hicieron después de que vieron lo que les sucedió a los cerdos. Es importante recordar lo que hicieron los habitantes del pueblo cuando se enteraron de lo de los cerdos y los hombres poseídos por el demonio.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Dos hombres poseídos por demonios</w:t>
      </w:r>
    </w:p>
    <w:p>
      <w:pPr>
        <w:pStyle w:val="ListBullet"/>
        <w:spacing w:line="240" w:lineRule="auto"/>
        <w:ind w:left="720"/>
      </w:pPr>
      <w:r>
        <w:rPr>
          <w:lang w:val="es_ES" w:bidi="es_ES"/>
        </w:rPr>
      </w:r>
      <w:r>
        <w:rPr>
          <w:lang w:val="es_ES" w:bidi="es_ES"/>
        </w:rPr>
        <w:t>Una manada de cerdos</w:t>
      </w:r>
    </w:p>
    <w:p>
      <w:pPr>
        <w:pStyle w:val="ListBullet"/>
        <w:spacing w:line="240" w:lineRule="auto"/>
        <w:ind w:left="720"/>
      </w:pPr>
      <w:r>
        <w:rPr>
          <w:lang w:val="es_ES" w:bidi="es_ES"/>
        </w:rPr>
      </w:r>
      <w:r>
        <w:rPr>
          <w:lang w:val="es_ES" w:bidi="es_ES"/>
        </w:rPr>
        <w:t>Los pastores</w:t>
      </w:r>
    </w:p>
    <w:p>
      <w:pPr>
        <w:pStyle w:val="ListBullet"/>
        <w:spacing w:line="240" w:lineRule="auto"/>
        <w:ind w:left="720"/>
      </w:pPr>
      <w:r>
        <w:rPr>
          <w:lang w:val="es_ES" w:bidi="es_ES"/>
        </w:rPr>
      </w:r>
      <w:r>
        <w:rPr>
          <w:lang w:val="es_ES" w:bidi="es_ES"/>
        </w:rPr>
        <w:t>Personas en la ciudad</w:t>
      </w:r>
    </w:p>
    <w:p>
      <w:pPr/>
      <w:r>
        <w:rPr>
          <w:lang w:val="es_ES" w:bidi="es_ES"/>
        </w:rPr>
      </w:r>
      <w:r>
        <w:rPr>
          <w:lang w:val="es_ES" w:bidi="es_ES"/>
        </w:rPr>
        <w:t>El equipo debe actuar la historia dos veces. Deben interpretarla en el idioma al que están traduciendo. La primera vez, el equipo debe actuar la historia sin interrupciones. La segunda vez que el equipo actúe la historia, detenlos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Asegúrate de que las partes importantes o difíciles de la historia o del pasaje se interpreten y no se omitan. Ayuden al equipo a recordar partes de la historia.</w:t>
      </w:r>
    </w:p>
    <w:p>
      <w:pPr/>
      <w:r>
        <w:rPr>
          <w:lang w:val="es_ES" w:bidi="es_ES"/>
        </w:rPr>
      </w:r>
      <w:r>
        <w:rPr>
          <w:lang w:val="es_ES" w:bidi="es_ES"/>
        </w:rPr>
        <w:t>Jesús vino al otro lado del lago. Dos hombres poseídos por demonios que eran violentos salieron de las tumbas y comenzaron a gritarle a Jesús.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los actores que interpretan a dos hombres poseídos por el demonio, "¿Cómo se sienten?" Es posible que escuchen cosas como, "Estamos enojados de que el Hijo de Dios nos esté molestando", "Tenemos miedo de los demonios dentro de nosotros", o "Tenemos miedo de Jesús".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demonios le rogaron a Jesús que los enviara a una manada de cerdos y no los castigara.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Pregúntale al actor que interpreta a Jesús: "¿Cómo te sientes?" Es posible que escuchen cosas como, "Estos demonios no me asustan", "Estos hombres no me asustan", o "Siento pena por estos hombres".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ordenó a los demonios que dejaran a los dos hombres. Los demonios obedecieron a Jesús dejando a los hombres y entrando en una manada de cerdos. De repente, los cerdos se lanzaron al mar y se ahogaron.</w:t>
      </w:r>
    </w:p>
    <w:p>
      <w:pPr/>
      <w:r>
        <w:rPr>
          <w:lang w:val="es_ES" w:bidi="es_ES"/>
        </w:rPr>
      </w:r>
      <w:r>
        <w:rPr>
          <w:lang w:val="es_ES" w:bidi="es_ES"/>
        </w:rPr>
        <w:t>Los pastores corrieron a la ciudad y le contaron a la gente lo que había sucedido. Las personas fueron a la orilla del lago donde estaba Jesús.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interpretan a los pastores: "¿Cómo se sienten?" Es posible que escuchen cosas como, "¿Qué les acaba de suceder a nuestros cerdos?" "¿Cómo hizo Jesús eso?" o "¿Qué haremos sin nuestros cerdos?"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De repente, las personas en esa ciudad fueron a donde estaba Jesús. Ellos le rogaron a Jesús que se fuera y los dejara en paz.</w:t>
      </w:r>
    </w:p>
    <w:p>
      <w:pPr/>
      <w:r>
        <w:rPr>
          <w:lang w:val="es_ES" w:bidi="es_ES"/>
        </w:rPr>
      </w:r>
      <w:r>
        <w:rPr>
          <w:lang w:val="es_ES" w:bidi="es_ES"/>
        </w:rPr>
        <w:t>Detengan la acción. Pregúntenles a los actores que interpretan a las personas en la ciudad, "¿Cómo se sienten?" Es posible que escuchen cosas como, "Los cerdos se han ido, ¿Qué vamos a hacer para comer?" "¿Por qué Jesús mataría a nuestros cerdos?" o "¿Qué les sucedió a los dos hombres?"</w:t>
      </w:r>
      <w:r>
        <w:rPr>
          <w:lang w:val="es_ES" w:bidi="es_ES"/>
        </w:rPr>
      </w:r>
    </w:p>
    <w:p>
      <w:pPr>
        <w:pStyle w:val="Heading3"/>
      </w:pPr>
      <w:r>
        <w:rPr>
          <w:lang w:val="es_ES" w:bidi="es_ES"/>
        </w:rPr>
        <w:t>Cerremos las brechas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 xml:space="preserve">Jesús llegó a la tierra de los </w:t>
      </w:r>
      <w:r>
        <w:rPr>
          <w:b/>
          <w:lang w:val="es_ES" w:bidi="es_ES"/>
        </w:rPr>
        <w:t>Gadarenos</w:t>
      </w:r>
      <w:r>
        <w:rPr>
          <w:lang w:val="es_ES" w:bidi="es_ES"/>
        </w:rPr>
        <w:t xml:space="preserve">. La región de los gadarenos se refiere a la tierra en el lado este del Mar de Galilea. Estaba cerca de la ciudad de Gadara donde vivían los no judíos. Dos </w:t>
      </w:r>
      <w:r>
        <w:rPr>
          <w:b/>
          <w:lang w:val="es_ES" w:bidi="es_ES"/>
        </w:rPr>
        <w:t>hombres poseídos</w:t>
      </w:r>
      <w:r>
        <w:rPr>
          <w:lang w:val="es_ES" w:bidi="es_ES"/>
        </w:rPr>
        <w:t xml:space="preserve"> por demonios salieron de las </w:t>
      </w:r>
      <w:r>
        <w:rPr>
          <w:b/>
          <w:lang w:val="es_ES" w:bidi="es_ES"/>
        </w:rPr>
        <w:t>tumbas</w:t>
      </w:r>
      <w:r>
        <w:rPr>
          <w:lang w:val="es_ES" w:bidi="es_ES"/>
        </w:rPr>
        <w:t>.</w:t>
      </w:r>
    </w:p>
    <w:p>
      <w:pPr/>
      <w:r>
        <w:rPr>
          <w:lang w:val="es_ES" w:bidi="es_ES"/>
        </w:rPr>
      </w:r>
      <w:r>
        <w:rPr>
          <w:lang w:val="es_ES" w:bidi="es_ES"/>
        </w:rPr>
        <w:t xml:space="preserve">Un </w:t>
      </w:r>
      <w:r>
        <w:rPr>
          <w:b/>
          <w:lang w:val="es_ES" w:bidi="es_ES"/>
        </w:rPr>
        <w:t>demonio</w:t>
      </w:r>
      <w:r>
        <w:rPr>
          <w:lang w:val="es_ES" w:bidi="es_ES"/>
        </w:rPr>
        <w:t xml:space="preserve"> es un espíritu maligno. Usen la misma palabra para demonio que usaron en los pasajes anteriores. Consulten el Glosario Principal para obtener una definición más completa de </w:t>
      </w:r>
      <w:r>
        <w:rPr>
          <w:lang w:val="es_ES" w:bidi="es_ES"/>
        </w:rPr>
        <w:t>demonio</w:t>
      </w:r>
      <w:r>
        <w:rPr>
          <w:lang w:val="es_ES" w:bidi="es_ES"/>
        </w:rPr>
        <w:t>.</w:t>
      </w:r>
    </w:p>
    <w:p>
      <w:pPr/>
      <w:r>
        <w:rPr>
          <w:lang w:val="es_ES" w:bidi="es_ES"/>
        </w:rPr>
      </w:r>
      <w:r>
        <w:rPr>
          <w:lang w:val="es_ES" w:bidi="es_ES"/>
        </w:rPr>
        <w:t xml:space="preserve">Las </w:t>
      </w:r>
      <w:r>
        <w:rPr>
          <w:b/>
          <w:lang w:val="es_ES" w:bidi="es_ES"/>
        </w:rPr>
        <w:t>tumbas</w:t>
      </w:r>
      <w:r>
        <w:rPr>
          <w:lang w:val="es_ES" w:bidi="es_ES"/>
        </w:rPr>
        <w:t xml:space="preserve">: Había acantilados a lo largo de la orilla del lago. La gente excavaba cuevas en las rocas y enterraba allí los cadáveres. Consulten el Glosario Principal para obtener una definición más completa de </w:t>
      </w:r>
      <w:r>
        <w:rPr>
          <w:lang w:val="es_ES" w:bidi="es_ES"/>
        </w:rPr>
        <w:t>tumba</w:t>
      </w:r>
      <w:r>
        <w:rPr>
          <w:lang w:val="es_ES" w:bidi="es_ES"/>
        </w:rPr>
        <w:t>.</w:t>
      </w:r>
    </w:p>
    <w:p>
      <w:pPr/>
      <w:r>
        <w:rPr>
          <w:lang w:val="es_ES" w:bidi="es_ES"/>
        </w:rPr>
      </w:r>
      <w:r>
        <w:rPr>
          <w:b/>
          <w:lang w:val="es_ES" w:bidi="es_ES"/>
        </w:rPr>
        <w:t>He aquí</w:t>
      </w:r>
      <w:r>
        <w:rPr>
          <w:lang w:val="es_ES" w:bidi="es_ES"/>
        </w:rPr>
        <w:t xml:space="preserve"> o </w:t>
      </w:r>
      <w:r>
        <w:rPr>
          <w:b/>
          <w:lang w:val="es_ES" w:bidi="es_ES"/>
        </w:rPr>
        <w:t>de repente</w:t>
      </w:r>
      <w:r>
        <w:rPr>
          <w:lang w:val="es_ES" w:bidi="es_ES"/>
        </w:rPr>
        <w:t>: Algo inesperado o increíble está a punto de suceder.</w:t>
      </w:r>
    </w:p>
    <w:p>
      <w:pPr/>
      <w:r>
        <w:rPr>
          <w:lang w:val="es_ES" w:bidi="es_ES"/>
        </w:rPr>
      </w:r>
      <w:r>
        <w:rPr>
          <w:lang w:val="es_ES" w:bidi="es_ES"/>
        </w:rPr>
        <w:t xml:space="preserve">Los hombres poseídos por demonios le gritaron a Jesús. Los demonios llamaron a Jesús el </w:t>
      </w:r>
      <w:r>
        <w:rPr>
          <w:b/>
          <w:lang w:val="es_ES" w:bidi="es_ES"/>
        </w:rPr>
        <w:t>Hijo de Dios</w:t>
      </w:r>
      <w:r>
        <w:rPr>
          <w:lang w:val="es_ES" w:bidi="es_ES"/>
        </w:rPr>
        <w:t xml:space="preserve">. Hijo de Dios es un título para Jesús que indica que Jesús tiene la misma naturaleza y carácter que Dios. Hijo de Dios indica que la relación entre Dios el Padre y Jesús, su Hijo, es similar a la relación entre padres e hijos humanos. Usen la misma palabra para Hijo de Dios que usaron en los pasajes anteriores. Consulten el Glosario Principal para obtener una definición más completa de </w:t>
      </w:r>
      <w:r>
        <w:rPr>
          <w:lang w:val="es_ES" w:bidi="es_ES"/>
        </w:rPr>
        <w:t>Hijo de Dios</w:t>
      </w:r>
      <w:r>
        <w:rPr>
          <w:lang w:val="es_ES" w:bidi="es_ES"/>
        </w:rPr>
        <w:t>.</w:t>
      </w:r>
    </w:p>
    <w:p>
      <w:pPr/>
      <w:r>
        <w:rPr>
          <w:lang w:val="es_ES" w:bidi="es_ES"/>
        </w:rPr>
      </w:r>
      <w:r>
        <w:rPr>
          <w:lang w:val="es_ES" w:bidi="es_ES"/>
        </w:rPr>
        <w:t xml:space="preserve">Los demonios le dijeron a Jesús que no los molestara y que no los </w:t>
      </w:r>
      <w:r>
        <w:rPr>
          <w:b/>
          <w:lang w:val="es_ES" w:bidi="es_ES"/>
        </w:rPr>
        <w:t>castigara antes de su tiempo</w:t>
      </w:r>
      <w:r>
        <w:rPr>
          <w:lang w:val="es_ES" w:bidi="es_ES"/>
        </w:rPr>
        <w:t>. "Castigar antes del tiempo" se refiere a un tiempo en que Dios ha planeado para castigar todo el mal y el pecado. El pueblo judío sabía que Dios un día vendría y juzgaría al mundo.</w:t>
      </w:r>
    </w:p>
    <w:p>
      <w:pPr/>
      <w:r>
        <w:rPr>
          <w:lang w:val="es_ES" w:bidi="es_ES"/>
        </w:rPr>
      </w:r>
      <w:r>
        <w:rPr>
          <w:lang w:val="es_ES" w:bidi="es_ES"/>
        </w:rPr>
        <w:t xml:space="preserve">Los demonios le rogaron a Jesús que los enviara a una manada de cerdos que estaba lo suficientemente cerca como para ser vista. Jesús les dijo a los demonios, "Id". </w:t>
      </w:r>
      <w:r>
        <w:rPr>
          <w:b/>
          <w:lang w:val="es_ES" w:bidi="es_ES"/>
        </w:rPr>
        <w:t>Id</w:t>
      </w:r>
      <w:r>
        <w:rPr>
          <w:lang w:val="es_ES" w:bidi="es_ES"/>
        </w:rPr>
        <w:t>, era una orden dada por Jesús para decirles a los demonios que dejaran a los hombres.</w:t>
      </w:r>
    </w:p>
    <w:p>
      <w:pPr/>
      <w:r>
        <w:rPr>
          <w:lang w:val="es_ES" w:bidi="es_ES"/>
        </w:rPr>
      </w:r>
      <w:r>
        <w:rPr>
          <w:lang w:val="es_ES" w:bidi="es_ES"/>
        </w:rPr>
        <w:t>Los demonios hicieron lo que Jesús ordenó. Los demonios dejaron a los hombres y entraron en los cerdos. Entonces, los cerdos bajaron corriendo la colina y se lanzaron al mar. Ellos murieron ahogados en el agua.</w:t>
      </w:r>
    </w:p>
    <w:p>
      <w:pPr/>
      <w:r>
        <w:rPr>
          <w:lang w:val="es_ES" w:bidi="es_ES"/>
        </w:rPr>
      </w:r>
      <w:r>
        <w:rPr>
          <w:lang w:val="es_ES" w:bidi="es_ES"/>
        </w:rPr>
        <w:t xml:space="preserve">Los </w:t>
      </w:r>
      <w:r>
        <w:rPr>
          <w:b/>
          <w:lang w:val="es_ES" w:bidi="es_ES"/>
        </w:rPr>
        <w:t>pastores</w:t>
      </w:r>
      <w:r>
        <w:rPr>
          <w:lang w:val="es_ES" w:bidi="es_ES"/>
        </w:rPr>
        <w:t xml:space="preserve"> corrieron a la ciudad. Los pastores son hombres que cuidan del ganado. En este caso, el ganado era los cerdos.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9:1–8</w:t>
      </w:r>
      <w:r>
        <w:rPr>
          <w:lang w:val="es_ES" w:bidi="es_ES"/>
        </w:rPr>
      </w:r>
    </w:p>
    <w:p>
      <w:pPr>
        <w:pStyle w:val="Heading3"/>
      </w:pPr>
      <w:r>
        <w:rPr>
          <w:lang w:val="es_ES" w:bidi="es_ES"/>
        </w:rPr>
        <w:t>Escuchar con el corazón</w:t>
      </w:r>
    </w:p>
    <w:p>
      <w:pPr/>
      <w:r>
        <w:rPr>
          <w:lang w:val="es_ES" w:bidi="es_ES"/>
        </w:rPr>
      </w:r>
      <w:r>
        <w:rPr>
          <w:lang w:val="es_ES" w:bidi="es_ES"/>
        </w:rPr>
        <w:t>Escuchen Mateo 9:1–8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historia real, Mateo da un ejemplo de la autoridad de Jesús para conocer los pensamientos de las personas y perdonar nuestros pecados.</w:t>
      </w:r>
    </w:p>
    <w:p>
      <w:pPr/>
      <w:r>
        <w:rPr>
          <w:lang w:val="es_ES" w:bidi="es_ES"/>
        </w:rPr>
      </w:r>
      <w:r>
        <w:rPr>
          <w:lang w:val="es_ES" w:bidi="es_ES"/>
        </w:rPr>
        <w:t>En el texto anterior, Jesús estaba en el lado este del Mar de Galilea. Él ordenó a muchos demonios que dejaran a dos hombres. Jesús entró en la barca. Él cruzó el mar y regresó a Capernaúm, donde Jesús vivía.</w:t>
      </w:r>
    </w:p>
    <w:p>
      <w:pPr/>
      <w:r>
        <w:rPr>
          <w:lang w:val="es_ES" w:bidi="es_ES"/>
        </w:rPr>
      </w:r>
      <w:r>
        <w:rPr>
          <w:lang w:val="es_ES" w:bidi="es_ES"/>
        </w:rPr>
        <w:t>Mateo usa una palabra que a veces se traduce "he aquí". Significa que algo increíble, o inesperado está a punto de suceder. Lo inesperado que sucede en esta parte de la historia es: Algunas personas trajeron a Jesús a un hombre paralítico. Es muy probable que el hombre paralítico no pudiera mover la mayor parte de su cuerpo. El hombre fue llevado a Jesús en una camilla. La camilla se refiere a cualquier pieza de mobiliario que se utiliza para acostarse. Era lo suficientemente ligero como para que alguien llevara a una persona encima. Jesús vio que las personas que trajeron al hombre tenían fe, o creían en él. Jesús dijo al hombre paralítico: "Ánimo, o ten valor, hijo mío, tus pecados te son perdonados". Jesús llamó al hombre "hijo mío". Esto no significa que Jesús fuera el padre del hombre. Es una manera amistosa de dirigirse al hombre. Jesús perdonó, o quitó, el pecado del hombre. El hombre no sería castigado por su pecado.</w:t>
      </w:r>
    </w:p>
    <w:p>
      <w:pPr/>
      <w:r>
        <w:rPr>
          <w:lang w:val="es_ES" w:bidi="es_ES"/>
        </w:rPr>
      </w:r>
      <w:r>
        <w:rPr>
          <w:lang w:val="es_ES" w:bidi="es_ES"/>
        </w:rPr>
        <w:t xml:space="preserve">Muestren una foto de una </w:t>
      </w:r>
      <w:r>
        <w:rPr>
          <w:lang w:val="es_ES" w:bidi="es_ES"/>
        </w:rPr>
        <w:t>camilla o estera</w:t>
      </w:r>
      <w:r>
        <w:rPr>
          <w:lang w:val="es_ES" w:bidi="es_ES"/>
        </w:rPr>
        <w:t>.</w:t>
      </w:r>
    </w:p>
    <w:p>
      <w:pPr/>
      <w:r>
        <w:rPr>
          <w:lang w:val="es_ES" w:bidi="es_ES"/>
        </w:rPr>
      </w:r>
      <w:r>
        <w:rPr>
          <w:lang w:val="es_ES" w:bidi="es_ES"/>
        </w:rPr>
        <w:t>Deténganse y conversen sobre diferentes momentos y situaciones en los que han mostrado fe en Dios.</w:t>
      </w:r>
    </w:p>
    <w:p>
      <w:pPr/>
      <w:r>
        <w:rPr>
          <w:lang w:val="es_ES" w:bidi="es_ES"/>
        </w:rPr>
      </w:r>
      <w:r>
        <w:rPr>
          <w:lang w:val="es_ES" w:bidi="es_ES"/>
        </w:rPr>
        <w:t>Algunos de los escribas, maestros de la ley judía, se dijeron a sí mismos, "Este hombre está blasfemando". Decirse a sí mismos significa que estaban pensando en sus mentes. Blasfemia es decir algo intencionalmente que daña la reputación de una persona. Cuando alguien blasfema contra Dios, deshonra a Dios y hace que Dios sea menos majestuoso. Blasfemar es insultar a Dios.</w:t>
      </w:r>
    </w:p>
    <w:p>
      <w:pPr/>
      <w:r>
        <w:rPr>
          <w:lang w:val="es_ES" w:bidi="es_ES"/>
        </w:rPr>
      </w:r>
      <w:r>
        <w:rPr>
          <w:lang w:val="es_ES" w:bidi="es_ES"/>
        </w:rPr>
        <w:t>Jesús sabía lo que estaban pensando. Él dijo, "¿Por qué piensan mal en sus corazones?" Jesús no hizo esta pregunta para recibir una respuesta. Él dijo esto porque desaprobaba profundamente lo que estaban pensando. Solo Dios puede quitar nuestro pecado, pero Jesús tiene la autoridad de Dios. Por lo tanto, Jesús puede perdonar todo pecado. Jesús advirtió severamente a los escribas que estaban equivocados por pensar que él había blasfemado contra Dios.</w:t>
      </w:r>
    </w:p>
    <w:p>
      <w:pPr/>
      <w:r>
        <w:rPr>
          <w:lang w:val="es_ES" w:bidi="es_ES"/>
        </w:rPr>
      </w:r>
      <w:r>
        <w:rPr>
          <w:lang w:val="es_ES" w:bidi="es_ES"/>
        </w:rPr>
        <w:t>Deténganse y conversen sobre las palabras o acciones de otros que desaprobarían. ¿Qué tipo de cosas podrían decirles? ¿Qué tipo de cosas podrían hacer?</w:t>
      </w:r>
    </w:p>
    <w:p>
      <w:pPr/>
      <w:r>
        <w:rPr>
          <w:lang w:val="es_ES" w:bidi="es_ES"/>
        </w:rPr>
      </w:r>
      <w:r>
        <w:rPr>
          <w:lang w:val="es_ES" w:bidi="es_ES"/>
        </w:rPr>
        <w:t>Entonces Jesús dijo, "¿Qué es más fácil, decir, 'Tus pecados te son perdonados', o decir, 'Levántate y anda'?" Jesús no hizo esta pregunta para recibir una respuesta. Jesús hizo esta pregunta para comparar dos declaraciones. "Es más fácil decirle a alguien que sus pecados son perdonados", o "¿Es más fácil decirle a alguien que se levante y camine?" La razón por la que es más fácil decir a alguien, "Tus pecados te son perdonados", es porque el perdón de los pecados no se puede ver. Pero si el hombre se levanta y camina, todos lo verán claramente caminar. Jesús dijo a los fariseos, "Pero para que sepan que el Hijo del Hombre tiene autoridad en la tierra para perdonar pecados", él entonces dijo al paralítico, "Levántate, toma tu cama y vete a tu casa". Dios dio al Hijo del Hombre autoridad en la visión del profeta Daniel hace mucho tiempo. Jesús se llamó a sí mismo Hijo del Hombre para mostrar que se le había dado autoridad de Dios. El hombre se puso de pie, recogió su camilla, luego caminó a su casa. Esto muestra que Jesús había sanado al hombre y había perdonado sus pecados.</w:t>
      </w:r>
    </w:p>
    <w:p>
      <w:pPr/>
      <w:r>
        <w:rPr>
          <w:lang w:val="es_ES" w:bidi="es_ES"/>
        </w:rPr>
      </w:r>
      <w:r>
        <w:rPr>
          <w:lang w:val="es_ES" w:bidi="es_ES"/>
        </w:rPr>
        <w:t>Deténganse y conversen con su equipo sobre cómo compararían dos afirmaciones en tu idioma.</w:t>
      </w:r>
    </w:p>
    <w:p>
      <w:pPr/>
      <w:r>
        <w:rPr>
          <w:lang w:val="es_ES" w:bidi="es_ES"/>
        </w:rPr>
      </w:r>
      <w:r>
        <w:rPr>
          <w:lang w:val="es_ES" w:bidi="es_ES"/>
        </w:rPr>
        <w:t>Cuando la multitud vio que Jesús había sanado al hombre, tuvo miedo. En este caso, miedo significa el temor de Dios. Esto significa tener reverencia, honor y respeto por Dios. Las personas honraban a Dios de esta manera. Ellos alabaron y glorificaron, lo que significa que honraron a Dios, porque Dios había dado esta autoridad a Jesús.</w:t>
      </w:r>
    </w:p>
    <w:p>
      <w:pPr/>
      <w:r>
        <w:rPr>
          <w:lang w:val="es_ES" w:bidi="es_ES"/>
        </w:rPr>
      </w:r>
      <w:r>
        <w:rPr>
          <w:lang w:val="es_ES" w:bidi="es_ES"/>
        </w:rPr>
        <w:t>Deténganse y conversen sobre un momento en que las personas en su comunidad vieron algo increíble. Describan cómo las personas respondieron.</w:t>
      </w:r>
    </w:p>
    <w:p>
      <w:pPr/>
      <w:r>
        <w:rPr>
          <w:lang w:val="es_ES" w:bidi="es_ES"/>
        </w:rPr>
      </w:r>
      <w:r>
        <w:rPr>
          <w:lang w:val="es_ES" w:bidi="es_ES"/>
        </w:rPr>
        <w:t>Este texto nos muestra que Jesús tiene autoridad para perdonar pecados y sanar enfermedades.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y sus discípulos cruzan el mar y regresan a Capernaúm. Inesperadamente, algunas personas trajeron un hombre paralítico a Jesús. Jesús le habla al hombre.</w:t>
      </w:r>
    </w:p>
    <w:p>
      <w:pPr/>
      <w:r>
        <w:rPr>
          <w:lang w:val="es_ES" w:bidi="es_ES"/>
        </w:rPr>
      </w:r>
      <w:r>
        <w:rPr>
          <w:b/>
          <w:lang w:val="es_ES" w:bidi="es_ES"/>
        </w:rPr>
        <w:t>Segunda escena:</w:t>
      </w:r>
      <w:r>
        <w:rPr>
          <w:lang w:val="es_ES" w:bidi="es_ES"/>
        </w:rPr>
        <w:t xml:space="preserve"> Algunos escribas piensan que Jesús se equivoca por decirle al hombre que sus pecados son perdonados.</w:t>
      </w:r>
    </w:p>
    <w:p>
      <w:pPr/>
      <w:r>
        <w:rPr>
          <w:lang w:val="es_ES" w:bidi="es_ES"/>
        </w:rPr>
      </w:r>
      <w:r>
        <w:rPr>
          <w:b/>
          <w:lang w:val="es_ES" w:bidi="es_ES"/>
        </w:rPr>
        <w:t>Tercera escena:</w:t>
      </w:r>
      <w:r>
        <w:rPr>
          <w:lang w:val="es_ES" w:bidi="es_ES"/>
        </w:rPr>
        <w:t xml:space="preserve"> Jesús habla a los escribas. Entonces, Jesús sana al hombre paralítico.</w:t>
      </w:r>
    </w:p>
    <w:p>
      <w:pPr/>
      <w:r>
        <w:rPr>
          <w:lang w:val="es_ES" w:bidi="es_ES"/>
        </w:rPr>
      </w:r>
      <w:r>
        <w:rPr>
          <w:b/>
          <w:lang w:val="es_ES" w:bidi="es_ES"/>
        </w:rPr>
        <w:t>Cuarta escena:</w:t>
      </w:r>
      <w:r>
        <w:rPr>
          <w:lang w:val="es_ES" w:bidi="es_ES"/>
        </w:rPr>
        <w:t xml:space="preserve"> El hombre toma su camilla y se va.</w:t>
      </w:r>
    </w:p>
    <w:p>
      <w:pPr/>
      <w:r>
        <w:rPr>
          <w:lang w:val="es_ES" w:bidi="es_ES"/>
        </w:rPr>
      </w:r>
      <w:r>
        <w:rPr>
          <w:lang w:val="es_ES" w:bidi="es_ES"/>
        </w:rPr>
        <w:t xml:space="preserve">Entre los personajes de esta historia se encuentran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Las personas en el área</w:t>
      </w:r>
    </w:p>
    <w:p>
      <w:pPr>
        <w:pStyle w:val="ListBullet"/>
        <w:spacing w:line="240" w:lineRule="auto"/>
        <w:ind w:left="720"/>
      </w:pPr>
      <w:r>
        <w:rPr>
          <w:lang w:val="es_ES" w:bidi="es_ES"/>
        </w:rPr>
      </w:r>
      <w:r>
        <w:rPr>
          <w:lang w:val="es_ES" w:bidi="es_ES"/>
        </w:rPr>
        <w:t>Un hombre paralítico</w:t>
      </w:r>
    </w:p>
    <w:p>
      <w:pPr>
        <w:pStyle w:val="ListBullet"/>
        <w:spacing w:line="240" w:lineRule="auto"/>
        <w:ind w:left="720"/>
      </w:pPr>
      <w:r>
        <w:rPr>
          <w:lang w:val="es_ES" w:bidi="es_ES"/>
        </w:rPr>
      </w:r>
      <w:r>
        <w:rPr>
          <w:lang w:val="es_ES" w:bidi="es_ES"/>
        </w:rPr>
        <w:t>Escribas/Maestros de la ley</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vio la fe de las personas que le trajeron al hombre paralítico. Recuerden lo que Jesús dijo al hombre paralítico.</w:t>
      </w:r>
    </w:p>
    <w:p>
      <w:pPr/>
      <w:r>
        <w:rPr>
          <w:lang w:val="es_ES" w:bidi="es_ES"/>
        </w:rPr>
      </w:r>
      <w:r>
        <w:rPr>
          <w:lang w:val="es_ES" w:bidi="es_ES"/>
        </w:rPr>
        <w:t>Es importante recordar lo que los escribas pensaron sobre Jesús después de que Él le dijo al hombre que sus pecados son perdonados.</w:t>
      </w:r>
    </w:p>
    <w:p>
      <w:pPr/>
      <w:r>
        <w:rPr>
          <w:lang w:val="es_ES" w:bidi="es_ES"/>
        </w:rPr>
      </w:r>
      <w:r>
        <w:rPr>
          <w:lang w:val="es_ES" w:bidi="es_ES"/>
        </w:rPr>
        <w:t>Es importante recordar que Jesús sabía lo que los escribas estaban pensando y lo que él les dijo. Es importante recordar lo que Jesús dijo al hombre paralítico.</w:t>
      </w:r>
    </w:p>
    <w:p>
      <w:pPr/>
      <w:r>
        <w:rPr>
          <w:lang w:val="es_ES" w:bidi="es_ES"/>
        </w:rPr>
      </w:r>
      <w:r>
        <w:rPr>
          <w:lang w:val="es_ES" w:bidi="es_ES"/>
        </w:rPr>
        <w:t>Recuerden cómo las personas respondieron después de que el hombre paralítico se levantó y caminó.</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Las personas en el área</w:t>
      </w:r>
    </w:p>
    <w:p>
      <w:pPr>
        <w:pStyle w:val="ListBullet"/>
        <w:spacing w:line="240" w:lineRule="auto"/>
        <w:ind w:left="720"/>
      </w:pPr>
      <w:r>
        <w:rPr>
          <w:lang w:val="es_ES" w:bidi="es_ES"/>
        </w:rPr>
      </w:r>
      <w:r>
        <w:rPr>
          <w:lang w:val="es_ES" w:bidi="es_ES"/>
        </w:rPr>
        <w:t>Un hombre paralítico</w:t>
      </w:r>
    </w:p>
    <w:p>
      <w:pPr>
        <w:pStyle w:val="ListBullet"/>
        <w:spacing w:line="240" w:lineRule="auto"/>
        <w:ind w:left="720"/>
      </w:pPr>
      <w:r>
        <w:rPr>
          <w:lang w:val="es_ES" w:bidi="es_ES"/>
        </w:rPr>
      </w:r>
      <w:r>
        <w:rPr>
          <w:lang w:val="es_ES" w:bidi="es_ES"/>
        </w:rPr>
        <w:t>Escribas</w:t>
      </w:r>
    </w:p>
    <w:p>
      <w:pPr/>
      <w:r>
        <w:rPr>
          <w:lang w:val="es_ES" w:bidi="es_ES"/>
        </w:rPr>
      </w:r>
      <w:r>
        <w:rPr>
          <w:lang w:val="es_ES" w:bidi="es_ES"/>
        </w:rPr>
        <w:t>El equipo debe actuar la historia dos veces. Deben interpretarla en el idioma al que están traduciendo. La primera vez, el equipo debe actuar la historia sin interrupciones. La segunda vez que el equipo actúe la historia, detenlos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Jesús y sus discípulos cruzaron el mar y regresaron a Capernaúm. Capernaúm es donde vive Jesús. Un hombre paralítico es llevado a Jesús en una camilla porque las personas en el área creen que Jesús puede sanar al hombre.</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al hombre paralítico, "¿Cómo se siente?" Es posible que escuches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le dice al hombre que sus pecados son perdonados. Los escribas piensan que Jesús deshonró a Dios.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interpretan a los escribas, "¿Cómo se sienten?" Es posible que escuches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conocía los pensamientos de los escribas. Él advirtió severamente a los escribas que estaban equivocados. Entonces Jesús sanó al hombre paralítico.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al hombre paralítico, ¿Cómo se siente? Es posible que escuches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Las personas sentían miedo y una gran reverencia por Dios. Ellos alabaron y glorificaron a Dios porque él dio esta autoridad a Jesús.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interpretan a las personas en el área, "¿Cómo se sienten?" Es posible que escuches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 xml:space="preserve">"He aquí", algunas personas trajeron a Jesús un hombre </w:t>
      </w:r>
      <w:r>
        <w:rPr>
          <w:b/>
          <w:lang w:val="es_ES" w:bidi="es_ES"/>
        </w:rPr>
        <w:t>paralítico</w:t>
      </w:r>
      <w:r>
        <w:rPr>
          <w:lang w:val="es_ES" w:bidi="es_ES"/>
        </w:rPr>
        <w:t xml:space="preserve">. </w:t>
      </w:r>
      <w:r>
        <w:rPr>
          <w:b/>
          <w:lang w:val="es_ES" w:bidi="es_ES"/>
        </w:rPr>
        <w:t>He aquí</w:t>
      </w:r>
      <w:r>
        <w:rPr>
          <w:lang w:val="es_ES" w:bidi="es_ES"/>
        </w:rPr>
        <w:t xml:space="preserve"> o </w:t>
      </w:r>
      <w:r>
        <w:rPr>
          <w:b/>
          <w:lang w:val="es_ES" w:bidi="es_ES"/>
        </w:rPr>
        <w:t>de repente</w:t>
      </w:r>
      <w:r>
        <w:rPr>
          <w:lang w:val="es_ES" w:bidi="es_ES"/>
        </w:rPr>
        <w:t xml:space="preserve"> significan que algo extraordinario o inesperado está a punto de suceder. Lo inesperado que sucede aquí es: Algunas personas trajeron a Jesús un paralítico en una </w:t>
      </w:r>
      <w:r>
        <w:rPr>
          <w:b/>
          <w:lang w:val="es_ES" w:bidi="es_ES"/>
        </w:rPr>
        <w:t>camilla</w:t>
      </w:r>
      <w:r>
        <w:rPr>
          <w:lang w:val="es_ES" w:bidi="es_ES"/>
        </w:rPr>
        <w:t xml:space="preserve"> o una </w:t>
      </w:r>
      <w:r>
        <w:rPr>
          <w:b/>
          <w:lang w:val="es_ES" w:bidi="es_ES"/>
        </w:rPr>
        <w:t>estera</w:t>
      </w:r>
      <w:r>
        <w:rPr>
          <w:lang w:val="es_ES" w:bidi="es_ES"/>
        </w:rPr>
        <w:t>.</w:t>
      </w:r>
    </w:p>
    <w:p>
      <w:pPr/>
      <w:r>
        <w:rPr>
          <w:lang w:val="es_ES" w:bidi="es_ES"/>
        </w:rPr>
      </w:r>
      <w:r>
        <w:rPr>
          <w:lang w:val="es_ES" w:bidi="es_ES"/>
        </w:rPr>
        <w:t xml:space="preserve">Un </w:t>
      </w:r>
      <w:r>
        <w:rPr>
          <w:b/>
          <w:lang w:val="es_ES" w:bidi="es_ES"/>
        </w:rPr>
        <w:t>paralítico</w:t>
      </w:r>
      <w:r>
        <w:rPr>
          <w:lang w:val="es_ES" w:bidi="es_ES"/>
        </w:rPr>
        <w:t xml:space="preserve"> es alguien que no puede mover sus piernas, sus brazos, o ambos. A veces, un paralítico no puede moverse en absoluto. Usen la misma palabra para paralítico que usaron en los pasajes anteriores.</w:t>
      </w:r>
    </w:p>
    <w:p>
      <w:pPr/>
      <w:r>
        <w:rPr>
          <w:lang w:val="es_ES" w:bidi="es_ES"/>
        </w:rPr>
      </w:r>
      <w:r>
        <w:rPr>
          <w:lang w:val="es_ES" w:bidi="es_ES"/>
        </w:rPr>
        <w:t xml:space="preserve">La </w:t>
      </w:r>
      <w:r>
        <w:rPr>
          <w:b/>
          <w:lang w:val="es_ES" w:bidi="es_ES"/>
        </w:rPr>
        <w:t>camilla</w:t>
      </w:r>
      <w:r>
        <w:rPr>
          <w:lang w:val="es_ES" w:bidi="es_ES"/>
        </w:rPr>
        <w:t xml:space="preserve"> se refiere a cualquier pieza de mobiliario que se utiliza para acostarse. Era lo suficientemente ligero como para que alguien llevara a una persona encima. La mayoría de las personas pobres en Israel dormían en camillas tejidas que se podían enrollar. Este es el tipo de camilla a la que probablemente se hace referencia en esta historia.</w:t>
      </w:r>
    </w:p>
    <w:p>
      <w:pPr/>
      <w:r>
        <w:rPr>
          <w:lang w:val="es_ES" w:bidi="es_ES"/>
        </w:rPr>
      </w:r>
      <w:r>
        <w:rPr>
          <w:lang w:val="es_ES" w:bidi="es_ES"/>
        </w:rPr>
        <w:t xml:space="preserve">Jesús vio que las personas tenían </w:t>
      </w:r>
      <w:r>
        <w:rPr>
          <w:b/>
          <w:lang w:val="es_ES" w:bidi="es_ES"/>
        </w:rPr>
        <w:t>fe</w:t>
      </w:r>
      <w:r>
        <w:rPr>
          <w:lang w:val="es_ES" w:bidi="es_ES"/>
        </w:rPr>
        <w:t xml:space="preserve">, creían en él. Las personas que tienen fe, confían o tienen confianza en Dios. Usen la misma palabra para fe que usaron en textos anteriores. Consulten el Glosario Principal para una definición más completa de </w:t>
      </w:r>
      <w:r>
        <w:rPr>
          <w:lang w:val="es_ES" w:bidi="es_ES"/>
        </w:rPr>
        <w:t>fe</w:t>
      </w:r>
      <w:r>
        <w:rPr>
          <w:lang w:val="es_ES" w:bidi="es_ES"/>
        </w:rPr>
        <w:t>.</w:t>
      </w:r>
    </w:p>
    <w:p>
      <w:pPr/>
      <w:r>
        <w:rPr>
          <w:lang w:val="es_ES" w:bidi="es_ES"/>
        </w:rPr>
      </w:r>
      <w:r>
        <w:rPr>
          <w:lang w:val="es_ES" w:bidi="es_ES"/>
        </w:rPr>
        <w:t>Jesús le dijo al hombre paralítico, "</w:t>
      </w:r>
      <w:r>
        <w:rPr>
          <w:b/>
          <w:lang w:val="es_ES" w:bidi="es_ES"/>
        </w:rPr>
        <w:t>Ánimo</w:t>
      </w:r>
      <w:r>
        <w:rPr>
          <w:lang w:val="es_ES" w:bidi="es_ES"/>
        </w:rPr>
        <w:t xml:space="preserve">, o </w:t>
      </w:r>
      <w:r>
        <w:rPr>
          <w:b/>
          <w:lang w:val="es_ES" w:bidi="es_ES"/>
        </w:rPr>
        <w:t>ten valor</w:t>
      </w:r>
      <w:r>
        <w:rPr>
          <w:lang w:val="es_ES" w:bidi="es_ES"/>
        </w:rPr>
        <w:t xml:space="preserve">, </w:t>
      </w:r>
      <w:r>
        <w:rPr>
          <w:b/>
          <w:lang w:val="es_ES" w:bidi="es_ES"/>
        </w:rPr>
        <w:t>hijo mío</w:t>
      </w:r>
      <w:r>
        <w:rPr>
          <w:lang w:val="es_ES" w:bidi="es_ES"/>
        </w:rPr>
        <w:t xml:space="preserve">, tus </w:t>
      </w:r>
      <w:r>
        <w:rPr>
          <w:b/>
          <w:lang w:val="es_ES" w:bidi="es_ES"/>
        </w:rPr>
        <w:t>pecados son perdonados</w:t>
      </w:r>
      <w:r>
        <w:rPr>
          <w:lang w:val="es_ES" w:bidi="es_ES"/>
        </w:rPr>
        <w:t>".</w:t>
      </w:r>
    </w:p>
    <w:p>
      <w:pPr/>
      <w:r>
        <w:rPr>
          <w:lang w:val="es_ES" w:bidi="es_ES"/>
        </w:rPr>
      </w:r>
      <w:r>
        <w:rPr>
          <w:lang w:val="es_ES" w:bidi="es_ES"/>
        </w:rPr>
        <w:t>"</w:t>
      </w:r>
      <w:r>
        <w:rPr>
          <w:b/>
          <w:lang w:val="es_ES" w:bidi="es_ES"/>
        </w:rPr>
        <w:t>Ánimo</w:t>
      </w:r>
      <w:r>
        <w:rPr>
          <w:lang w:val="es_ES" w:bidi="es_ES"/>
        </w:rPr>
        <w:t>" o "ten valor" significa animar o ser alentado.</w:t>
      </w:r>
    </w:p>
    <w:p>
      <w:pPr/>
      <w:r>
        <w:rPr>
          <w:lang w:val="es_ES" w:bidi="es_ES"/>
        </w:rPr>
      </w:r>
      <w:r>
        <w:rPr>
          <w:lang w:val="es_ES" w:bidi="es_ES"/>
        </w:rPr>
        <w:t>Jesús llamó al hombre "</w:t>
      </w:r>
      <w:r>
        <w:rPr>
          <w:b/>
          <w:lang w:val="es_ES" w:bidi="es_ES"/>
        </w:rPr>
        <w:t>hijo mío</w:t>
      </w:r>
      <w:r>
        <w:rPr>
          <w:lang w:val="es_ES" w:bidi="es_ES"/>
        </w:rPr>
        <w:t>". Esto no significa que Jesús fuera el padre del hombre. Es una manera amistosa de dirigirse al hombre.</w:t>
      </w:r>
    </w:p>
    <w:p>
      <w:pPr/>
      <w:r>
        <w:rPr>
          <w:lang w:val="es_ES" w:bidi="es_ES"/>
        </w:rPr>
      </w:r>
      <w:r>
        <w:rPr>
          <w:lang w:val="es_ES" w:bidi="es_ES"/>
        </w:rPr>
        <w:t xml:space="preserve">"Tus pecados son perdonados" significa que Jesús quitó el </w:t>
      </w:r>
      <w:r>
        <w:rPr>
          <w:b/>
          <w:lang w:val="es_ES" w:bidi="es_ES"/>
        </w:rPr>
        <w:t>pecado</w:t>
      </w:r>
      <w:r>
        <w:rPr>
          <w:lang w:val="es_ES" w:bidi="es_ES"/>
        </w:rPr>
        <w:t xml:space="preserve"> del hombre, es decir sus actos de desobediencia a Dios. En </w:t>
      </w:r>
      <w:r>
        <w:rPr>
          <w:b/>
          <w:lang w:val="es_ES" w:bidi="es_ES"/>
        </w:rPr>
        <w:t>el perdón</w:t>
      </w:r>
      <w:r>
        <w:rPr>
          <w:lang w:val="es_ES" w:bidi="es_ES"/>
        </w:rPr>
        <w:t xml:space="preserve">, aquel a quien se le ha hecho algo malo, deja de lado sus derechos y no castiga al otro como se merece. Usen las mismas palabras para perdón y pecado que usaron en los textos anteriores. Consulten el Glosario Principal para obtener definiciones más completas de </w:t>
      </w:r>
      <w:r>
        <w:rPr>
          <w:lang w:val="es_ES" w:bidi="es_ES"/>
        </w:rPr>
        <w:t>perdón</w:t>
      </w:r>
      <w:r>
        <w:rPr>
          <w:lang w:val="es_ES" w:bidi="es_ES"/>
        </w:rPr>
        <w:t xml:space="preserve"> y </w:t>
      </w:r>
      <w:r>
        <w:rPr>
          <w:lang w:val="es_ES" w:bidi="es_ES"/>
        </w:rPr>
        <w:t>pecado</w:t>
      </w:r>
      <w:r>
        <w:rPr>
          <w:lang w:val="es_ES" w:bidi="es_ES"/>
        </w:rPr>
        <w:t>.</w:t>
      </w:r>
    </w:p>
    <w:p>
      <w:pPr/>
      <w:r>
        <w:rPr>
          <w:lang w:val="es_ES" w:bidi="es_ES"/>
        </w:rPr>
      </w:r>
      <w:r>
        <w:rPr>
          <w:lang w:val="es_ES" w:bidi="es_ES"/>
        </w:rPr>
        <w:t xml:space="preserve">Los </w:t>
      </w:r>
      <w:r>
        <w:rPr>
          <w:b/>
          <w:lang w:val="es_ES" w:bidi="es_ES"/>
        </w:rPr>
        <w:t>escribas</w:t>
      </w:r>
      <w:r>
        <w:rPr>
          <w:lang w:val="es_ES" w:bidi="es_ES"/>
        </w:rPr>
        <w:t xml:space="preserve">, maestros de la ley judía, </w:t>
      </w:r>
      <w:r>
        <w:rPr>
          <w:b/>
          <w:lang w:val="es_ES" w:bidi="es_ES"/>
        </w:rPr>
        <w:t>se dijeron a sí mismos</w:t>
      </w:r>
      <w:r>
        <w:rPr>
          <w:lang w:val="es_ES" w:bidi="es_ES"/>
        </w:rPr>
        <w:t xml:space="preserve">, "Este hombre está </w:t>
      </w:r>
      <w:r>
        <w:rPr>
          <w:b/>
          <w:lang w:val="es_ES" w:bidi="es_ES"/>
        </w:rPr>
        <w:t>blasfemando</w:t>
      </w:r>
      <w:r>
        <w:rPr>
          <w:lang w:val="es_ES" w:bidi="es_ES"/>
        </w:rPr>
        <w:t>",</w:t>
      </w:r>
    </w:p>
    <w:p>
      <w:pPr/>
      <w:r>
        <w:rPr>
          <w:lang w:val="es_ES" w:bidi="es_ES"/>
        </w:rPr>
      </w:r>
      <w:r>
        <w:rPr>
          <w:lang w:val="es_ES" w:bidi="es_ES"/>
        </w:rPr>
        <w:t xml:space="preserve">Usen la misma palabra para </w:t>
      </w:r>
      <w:r>
        <w:rPr>
          <w:b/>
          <w:lang w:val="es_ES" w:bidi="es_ES"/>
        </w:rPr>
        <w:t>escriba</w:t>
      </w:r>
      <w:r>
        <w:rPr>
          <w:lang w:val="es_ES" w:bidi="es_ES"/>
        </w:rPr>
        <w:t xml:space="preserve"> que usaron en los textos anteriores. Consulten el Glosario Principal para obtener una definición más completa de </w:t>
      </w:r>
      <w:r>
        <w:rPr>
          <w:lang w:val="es_ES" w:bidi="es_ES"/>
        </w:rPr>
        <w:t>escriba</w:t>
      </w:r>
      <w:r>
        <w:rPr>
          <w:lang w:val="es_ES" w:bidi="es_ES"/>
        </w:rPr>
        <w:t>.</w:t>
      </w:r>
    </w:p>
    <w:p>
      <w:pPr/>
      <w:r>
        <w:rPr>
          <w:lang w:val="es_ES" w:bidi="es_ES"/>
        </w:rPr>
      </w:r>
      <w:r>
        <w:rPr>
          <w:lang w:val="es_ES" w:bidi="es_ES"/>
        </w:rPr>
        <w:t>"</w:t>
      </w:r>
      <w:r>
        <w:rPr>
          <w:b/>
          <w:lang w:val="es_ES" w:bidi="es_ES"/>
        </w:rPr>
        <w:t>Dijeron a sí mismos</w:t>
      </w:r>
      <w:r>
        <w:rPr>
          <w:lang w:val="es_ES" w:bidi="es_ES"/>
        </w:rPr>
        <w:t>" significa que estaban pensando en sus mentes. En tu idioma, es posible que necesites utilizar una parte del cuerpo o expresión diferente para describir dónde piensa alguien.</w:t>
      </w:r>
    </w:p>
    <w:p>
      <w:pPr/>
      <w:r>
        <w:rPr>
          <w:lang w:val="es_ES" w:bidi="es_ES"/>
        </w:rPr>
      </w:r>
      <w:r>
        <w:rPr>
          <w:b/>
          <w:lang w:val="es_ES" w:bidi="es_ES"/>
        </w:rPr>
        <w:t>Blasfemia</w:t>
      </w:r>
      <w:r>
        <w:rPr>
          <w:lang w:val="es_ES" w:bidi="es_ES"/>
        </w:rPr>
        <w:t xml:space="preserve"> es decir algo intencionalmente que daña la reputación de una persona. Cuando alguien blasfema contra Dios, deshonra a Dios y hace que Dios sea menos majestuoso. Blasfemar es insultar a Dios. En este caso, blasfemia se está refiriendo a Jesús mostrando la misma autoridad de Dios al perdonar los pecados del paralítico. Consulten el Glosario Principal para obtener una definición más completa de </w:t>
      </w:r>
      <w:r>
        <w:rPr>
          <w:lang w:val="es_ES" w:bidi="es_ES"/>
        </w:rPr>
        <w:t>blasfemia</w:t>
      </w:r>
      <w:r>
        <w:rPr>
          <w:lang w:val="es_ES" w:bidi="es_ES"/>
        </w:rPr>
        <w:t>.</w:t>
      </w:r>
    </w:p>
    <w:p>
      <w:pPr/>
      <w:r>
        <w:rPr>
          <w:lang w:val="es_ES" w:bidi="es_ES"/>
        </w:rPr>
      </w:r>
      <w:r>
        <w:rPr>
          <w:lang w:val="es_ES" w:bidi="es_ES"/>
        </w:rPr>
        <w:t xml:space="preserve">Jesús sabía lo que los fariseos estaban pensando. Por lo tanto, él les dijo, "El </w:t>
      </w:r>
      <w:r>
        <w:rPr>
          <w:b/>
          <w:lang w:val="es_ES" w:bidi="es_ES"/>
        </w:rPr>
        <w:t>Hijo del Hombre</w:t>
      </w:r>
      <w:r>
        <w:rPr>
          <w:lang w:val="es_ES" w:bidi="es_ES"/>
        </w:rPr>
        <w:t xml:space="preserve"> tiene autoridad para perdonar pecados". Jesús se llama a sí mismo el Hijo del Hombre porque él era humano y representaba a todas las personas. Pero Jesús también tenía la naturaleza y la autoridad de Dios. Usen la misma palabra para Hijo del Hombre que usaron en los pasajes anteriores. Consulten el Glosario Principal para obtener una definición más completa de </w:t>
      </w:r>
      <w:r>
        <w:rPr>
          <w:lang w:val="es_ES" w:bidi="es_ES"/>
        </w:rPr>
        <w:t>Hijo del Hombre</w:t>
      </w:r>
      <w:r>
        <w:rPr>
          <w:lang w:val="es_ES" w:bidi="es_ES"/>
        </w:rPr>
        <w:t>.</w:t>
      </w:r>
    </w:p>
    <w:p>
      <w:pPr/>
      <w:r>
        <w:rPr>
          <w:lang w:val="es_ES" w:bidi="es_ES"/>
        </w:rPr>
      </w:r>
      <w:r>
        <w:rPr>
          <w:lang w:val="es_ES" w:bidi="es_ES"/>
        </w:rPr>
        <w:t xml:space="preserve">Las multitudes vieron que Jesús sanaba al hombre paralítico y tenían </w:t>
      </w:r>
      <w:r>
        <w:rPr>
          <w:b/>
          <w:lang w:val="es_ES" w:bidi="es_ES"/>
        </w:rPr>
        <w:t>miedo</w:t>
      </w:r>
      <w:r>
        <w:rPr>
          <w:lang w:val="es_ES" w:bidi="es_ES"/>
        </w:rPr>
        <w:t xml:space="preserve">. En este caso, "miedo" significa el "temor de Dios". </w:t>
      </w:r>
      <w:r>
        <w:rPr>
          <w:b/>
          <w:lang w:val="es_ES" w:bidi="es_ES"/>
        </w:rPr>
        <w:t>Temor de Dios</w:t>
      </w:r>
      <w:r>
        <w:rPr>
          <w:lang w:val="es_ES" w:bidi="es_ES"/>
        </w:rPr>
        <w:t xml:space="preserve"> significa tener reverencia, honor y respeto por Dios. Muestra santa reverencia o el terror del castigo. Las personas pueden temer a Dios de forma positiva, en el sentido de que le honran profundamente y le obedecen porque es majestuoso. Las personas pueden temer a Dios de una manera negativa porque tienen miedo de que si lo desobedecen, él las castigue. Consulten el Glosario Principal para obtener una definición más completa del </w:t>
      </w:r>
      <w:r>
        <w:rPr>
          <w:lang w:val="es_ES" w:bidi="es_ES"/>
        </w:rPr>
        <w:t>temor de Dios</w:t>
      </w:r>
      <w:r>
        <w:rPr>
          <w:lang w:val="es_ES" w:bidi="es_ES"/>
        </w:rPr>
        <w:t>.</w:t>
      </w:r>
    </w:p>
    <w:p>
      <w:pPr/>
      <w:r>
        <w:rPr>
          <w:lang w:val="es_ES" w:bidi="es_ES"/>
        </w:rPr>
      </w:r>
      <w:r>
        <w:rPr>
          <w:lang w:val="es_ES" w:bidi="es_ES"/>
        </w:rPr>
        <w:t xml:space="preserve">La multitud "alababa y glorificaba a Dios". Esto es en respuesta a su temor reverencial de Dios. Ellos honraban a Dios porque Dios había dado esta autoridad a Jesús. Usen la misma palabra para </w:t>
      </w:r>
      <w:r>
        <w:rPr>
          <w:b/>
          <w:lang w:val="es_ES" w:bidi="es_ES"/>
        </w:rPr>
        <w:t>glorificar</w:t>
      </w:r>
      <w:r>
        <w:rPr>
          <w:lang w:val="es_ES" w:bidi="es_ES"/>
        </w:rPr>
        <w:t xml:space="preserve"> que usaron en los textos anteriores. Consulten el Glosario Principal para obtener una definición más completa de </w:t>
      </w:r>
      <w:r>
        <w:rPr>
          <w:lang w:val="es_ES" w:bidi="es_ES"/>
        </w:rPr>
        <w:t>glorificar</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9:9–13</w:t>
      </w:r>
      <w:r>
        <w:rPr>
          <w:lang w:val="es_ES" w:bidi="es_ES"/>
        </w:rPr>
      </w:r>
    </w:p>
    <w:p>
      <w:pPr>
        <w:pStyle w:val="Heading3"/>
      </w:pPr>
      <w:r>
        <w:rPr>
          <w:lang w:val="es_ES" w:bidi="es_ES"/>
        </w:rPr>
        <w:t>Escuchar con el corazón</w:t>
      </w:r>
    </w:p>
    <w:p>
      <w:pPr/>
      <w:r>
        <w:rPr>
          <w:lang w:val="es_ES" w:bidi="es_ES"/>
        </w:rPr>
      </w:r>
      <w:r>
        <w:rPr>
          <w:lang w:val="es_ES" w:bidi="es_ES"/>
        </w:rPr>
        <w:t>Escuchen Mateo 9:9–13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Jesús sanó a un hombre paralítico en Capernaúm. Cuando las personas vieron esa sanidad, alabaron a Dios y le dieron gloria por dar tal autoridad a Jesús. En este pasaje, Mateo, el escritor de este libro de la Biblia, describe cómo conoció a Jesús y se convirtió en uno de los seguidores más cercanos de Jesús.</w:t>
      </w:r>
    </w:p>
    <w:p>
      <w:pPr/>
      <w:r>
        <w:rPr>
          <w:lang w:val="es_ES" w:bidi="es_ES"/>
        </w:rPr>
      </w:r>
      <w:r>
        <w:rPr>
          <w:lang w:val="es_ES" w:bidi="es_ES"/>
        </w:rPr>
        <w:t>En esta historia real, Mateo da un ejemplo de Jesús invitando a los pecadores a dejar de pecar y comenzar a seguir a Jesús.</w:t>
      </w:r>
    </w:p>
    <w:p>
      <w:pPr/>
      <w:r>
        <w:rPr>
          <w:lang w:val="es_ES" w:bidi="es_ES"/>
        </w:rPr>
      </w:r>
      <w:r>
        <w:rPr>
          <w:lang w:val="es_ES" w:bidi="es_ES"/>
        </w:rPr>
        <w:t>Jesús se marchó de allí estaba dejando Capernaúm, y probablemente estaba caminando a la orilla del lago. Jesús vio a Mateo sentado a la mesa en la casa juntos con los recaudadores de impuestos Mateo era un hombre judío que recaudaba impuestos para el gobierno romano. Los recaudadores de impuestos probablemente tomaban dinero de los comerciantes y pescadores que estaban vendiendo sus productos en el mercado. La casa de impuestos era probablemente una pequeña mesa debajo de un refugio donde los recaudadores cobraban los impuestos a las personas. Jesús dijo a Mateo, "Sígueme". Jesús quería que Mateo fuera con él y se convirtiera en su discípulo. Mateo se levantó, se puso de pie y siguió a Jesús.</w:t>
      </w:r>
    </w:p>
    <w:p>
      <w:pPr/>
      <w:r>
        <w:rPr>
          <w:lang w:val="es_ES" w:bidi="es_ES"/>
        </w:rPr>
      </w:r>
      <w:r>
        <w:rPr>
          <w:lang w:val="es_ES" w:bidi="es_ES"/>
        </w:rPr>
        <w:t xml:space="preserve">Muestren una imagen o dibujo de una </w:t>
      </w:r>
      <w:r>
        <w:rPr>
          <w:lang w:val="es_ES" w:bidi="es_ES"/>
        </w:rPr>
        <w:t>casa de recaudación de impuestos</w:t>
      </w:r>
      <w:r>
        <w:rPr>
          <w:lang w:val="es_ES" w:bidi="es_ES"/>
        </w:rPr>
        <w:t>.</w:t>
      </w:r>
    </w:p>
    <w:p>
      <w:pPr/>
      <w:r>
        <w:rPr>
          <w:lang w:val="es_ES" w:bidi="es_ES"/>
        </w:rPr>
      </w:r>
      <w:r>
        <w:rPr>
          <w:lang w:val="es_ES" w:bidi="es_ES"/>
        </w:rPr>
        <w:t>Jesús y sus discípulos estaban recostados a la mesa. En la cultura judía, las personas se recostaban de lado en un sofá bajo un cojín al lado de la mesa donde estaban comiendo. Ellos probablemente tenían la cabeza apoyada en un codo. Ellos probablemente estaban en la casa de Mateo. Mientras estaban comiendo, "he aquí", vinieron muchos recaudadores de impuestos y pecadores. He aquí es una palabra que Mateo usaba para indicar que algo increíble o inesperado está a punto de suceder. En este caso, es inesperado que Jesús y sus discípulos estuvieran compartiendo una comida con muchos recaudadores de impuestos y pecadores. A nadie le gustaban los recaudadores de impuestos porque generalmente eran deshonestos y tomaban de las personas más de lo que les correspondía. Los recaudadores de impuestos eran considerados en la misma categoría que los asesinos y los ladrones. Los pecadores eran personas que vivían en el pecado o eran inmorales. Tanto los recaudadores de impuestos como los pecadores eran considerados marginados, o indeseables, en la sociedad judía.</w:t>
      </w:r>
    </w:p>
    <w:p>
      <w:pPr/>
      <w:r>
        <w:rPr>
          <w:lang w:val="es_ES" w:bidi="es_ES"/>
        </w:rPr>
      </w:r>
      <w:r>
        <w:rPr>
          <w:lang w:val="es_ES" w:bidi="es_ES"/>
        </w:rPr>
        <w:t>Deténganse y conversen sobre las razones por las que una persona sería considerada marginada, o indeseable, en su cultura. ¿Qué tipo de actividades hacen? ¿A dónde irían? ¿Cómo responderían otros a ellos?</w:t>
      </w:r>
    </w:p>
    <w:p>
      <w:pPr/>
      <w:r>
        <w:rPr>
          <w:lang w:val="es_ES" w:bidi="es_ES"/>
        </w:rPr>
      </w:r>
      <w:r>
        <w:rPr>
          <w:lang w:val="es_ES" w:bidi="es_ES"/>
        </w:rPr>
        <w:t>Algunos de los fariseos, que pasaban, vieron a Jesús en la casa de Mateo. Ellos dijeron a los discípulos de Jesús, "¿Por qué vuestro maestro come con recaudadores de impuestos y pecadores?" Los fariseos eran uno de los grupos más influyentes de líderes religiosos en Israel. Los fariseos consideraban pecadores a cualquiera que no seguía sus estrictas leyes de pureza religiosa. Los fariseos creían que se volverían impuros al asociarse con recaudadores de impuestos y pecadores. Para los fariseos, cualquiera que comía voluntariamente con recaudadores de impuestos y pecadores los aceptaba. Al hacer esto, Jesús parecía uno de ellos. Los fariseos no hicieron esta pregunta para recibir una respuesta. Ellos estaban criticando a Jesús. Los fariseos querían que todos pensaran que Jesús estaba equivocado por comer con los marginados Los fariseos querían que todos supieran que no aprobaban que Jesús comiera con recaudadores de impuestos y pecadores.</w:t>
      </w:r>
    </w:p>
    <w:p>
      <w:pPr/>
      <w:r>
        <w:rPr>
          <w:lang w:val="es_ES" w:bidi="es_ES"/>
        </w:rPr>
      </w:r>
      <w:r>
        <w:rPr>
          <w:lang w:val="es_ES" w:bidi="es_ES"/>
        </w:rPr>
        <w:t>Deténganse y conversen sobre lo que significa compartir una comida con alguien en su cultura. ¿Cuál es la importancia de compartir una comida con alguien? ¿Hay algún significado especial en ser invitado a la casa de alguien? ¿De qué tipo de cosas se habla mientras comen?</w:t>
      </w:r>
    </w:p>
    <w:p>
      <w:pPr/>
      <w:r>
        <w:rPr>
          <w:lang w:val="es_ES" w:bidi="es_ES"/>
        </w:rPr>
      </w:r>
      <w:r>
        <w:rPr>
          <w:lang w:val="es_ES" w:bidi="es_ES"/>
        </w:rPr>
        <w:t>Jesús escuchó lo que los fariseos preguntaron a sus discípulos. Jesús respondió a la pregunta de los Fariseos con un proverbio, un dicho sabio que contiene una enseñanza. Él dijo, "Los que están sanos no necesitan un médico, sino los que están enfermos". Jesús usó la enfermedad física para representar las necesidades espirituales. Un pecador necesita que Jesús cuide de sus necesidades espirituales, así como alguien que está enfermo necesita un médico para tratar su enfermedad. Jesús citó al profeta Oseas cuando dijo, "Id y aprended lo que esto significa: Quiero misericordia, y no sacrificio". "Id y aprended lo que esto significa" era usado comúnmente por los maestros judíos. Significa que el alumno debe mirar de cerca el verdadero significado de un pasaje. Misericordia es mostrar compasión por aquellos que están sufriendo o necesitados. Un sacrificio es algo dado a Dios para agradecerle o pedir perdón. Podría ser una ofrenda de sangre, matar y quemar un animal, o una ofrenda que no sea de sangre como el grano. Jesús usa las palabras de Oseas para mostrar que Dios desea que las personas otorguen un mayor valor al amor y la misericordia que a la pureza ritual o las reglas religiosas. Jesús también dijo, "Porque no he venido a llamar a los justos, sino a los pecadores". Justicia se refiere a estar en regla, o a la ausencia de culpa. En la Biblia, las personas nunca pueden ser justas por sí mismas, o haciendo suficientes cosas buenas. Solo una relación correcta con Dios puede hacer que alguien sea justo. Jesús quería que los fariseos, y todos los demás, supieran que el propósito de su ministerio era invitar a los pecadores a dejar de pecar y convertirse en uno de sus discípulos.</w:t>
      </w:r>
    </w:p>
    <w:p>
      <w:pPr/>
      <w:r>
        <w:rPr>
          <w:lang w:val="es_ES" w:bidi="es_ES"/>
        </w:rPr>
      </w:r>
      <w:r>
        <w:rPr>
          <w:lang w:val="es_ES" w:bidi="es_ES"/>
        </w:rPr>
        <w:t>Deténganse y conversen sobre lo que significa mostrar compasión. Compartan historias sobre un momento en que ustedes o alguien que conocen estuviera sufriendo o pasando necesidad ¿Qué tipo de cosas esta causando el sufrimiento o necesidad? ¿Cómo mostró alguien compasión a la persona que sufre? ¿Cómo respondió la persona que sufre a la compasión?</w:t>
      </w:r>
    </w:p>
    <w:p>
      <w:pPr/>
      <w:r>
        <w:rPr>
          <w:lang w:val="es_ES" w:bidi="es_ES"/>
        </w:rPr>
      </w:r>
      <w:r>
        <w:rPr>
          <w:lang w:val="es_ES" w:bidi="es_ES"/>
        </w:rPr>
        <w:t>Este evento nos enseña que Jesús quiere que todos lo sigan, incluidos los marginados, las personas que la sociedad considera indeseables.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está caminando a lo largo de la orilla del lago. él ve a Mateo, y le dice, "Sígueme". Mateo dejó la casa de impuestos y siguió a Jesús.</w:t>
      </w:r>
    </w:p>
    <w:p>
      <w:pPr/>
      <w:r>
        <w:rPr>
          <w:lang w:val="es_ES" w:bidi="es_ES"/>
        </w:rPr>
      </w:r>
      <w:r>
        <w:rPr>
          <w:b/>
          <w:lang w:val="es_ES" w:bidi="es_ES"/>
        </w:rPr>
        <w:t>Segunda escena:</w:t>
      </w:r>
      <w:r>
        <w:rPr>
          <w:lang w:val="es_ES" w:bidi="es_ES"/>
        </w:rPr>
        <w:t xml:space="preserve"> Jesús y sus discípulos están comiendo en la casa de Mateo. Algunos de los fariseos critican a Jesús por comer con recaudadores de impuestos y pecadores.</w:t>
      </w:r>
    </w:p>
    <w:p>
      <w:pPr/>
      <w:r>
        <w:rPr>
          <w:lang w:val="es_ES" w:bidi="es_ES"/>
        </w:rPr>
      </w:r>
      <w:r>
        <w:rPr>
          <w:b/>
          <w:lang w:val="es_ES" w:bidi="es_ES"/>
        </w:rPr>
        <w:t>Tercera escena:</w:t>
      </w:r>
      <w:r>
        <w:rPr>
          <w:lang w:val="es_ES" w:bidi="es_ES"/>
        </w:rPr>
        <w:t xml:space="preserve"> Jesús responde a la crítica de los fariseos.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Mateo</w:t>
      </w:r>
    </w:p>
    <w:p>
      <w:pPr>
        <w:pStyle w:val="ListBullet"/>
        <w:spacing w:line="240" w:lineRule="auto"/>
        <w:ind w:left="720"/>
      </w:pPr>
      <w:r>
        <w:rPr>
          <w:lang w:val="es_ES" w:bidi="es_ES"/>
        </w:rPr>
      </w:r>
      <w:r>
        <w:rPr>
          <w:lang w:val="es_ES" w:bidi="es_ES"/>
        </w:rPr>
        <w:t>Recaudadores de impuestos y pecadores</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Los discípulos más cercanos de Jesús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Recuerden que Jesús probablemente estaba caminando en la orilla del mar de Galilea.</w:t>
      </w:r>
    </w:p>
    <w:p>
      <w:pPr/>
      <w:r>
        <w:rPr>
          <w:lang w:val="es_ES" w:bidi="es_ES"/>
        </w:rPr>
      </w:r>
      <w:r>
        <w:rPr>
          <w:lang w:val="es_ES" w:bidi="es_ES"/>
        </w:rPr>
        <w:t>Es importante recordar lo que Mateo hizo cuando Jesús dijo "Sígueme".</w:t>
      </w:r>
    </w:p>
    <w:p>
      <w:pPr/>
      <w:r>
        <w:rPr>
          <w:lang w:val="es_ES" w:bidi="es_ES"/>
        </w:rPr>
      </w:r>
      <w:r>
        <w:rPr>
          <w:lang w:val="es_ES" w:bidi="es_ES"/>
        </w:rPr>
        <w:t>Es importante recordar que Mateo usa la palabra "he aquí" para mostrar que algo inesperado o sorprendente sucederá. En este caso, de que muchos recaudadores de impuestos y pecadores acudieran a comer con Jesús fue algo inesperado.</w:t>
      </w:r>
    </w:p>
    <w:p>
      <w:pPr/>
      <w:r>
        <w:rPr>
          <w:lang w:val="es_ES" w:bidi="es_ES"/>
        </w:rPr>
      </w:r>
      <w:r>
        <w:rPr>
          <w:lang w:val="es_ES" w:bidi="es_ES"/>
        </w:rPr>
        <w:t>Es importante recordar que los recaudadores de impuestos y los pecadores son marginados.</w:t>
      </w:r>
    </w:p>
    <w:p>
      <w:pPr/>
      <w:r>
        <w:rPr>
          <w:lang w:val="es_ES" w:bidi="es_ES"/>
        </w:rPr>
      </w:r>
      <w:r>
        <w:rPr>
          <w:lang w:val="es_ES" w:bidi="es_ES"/>
        </w:rPr>
        <w:t>Es importante recordar que los fariseos no estaban comiendo en la casa de Mateo. Es importante recordar que los fariseos son uno de los grupos más influyentes de líderes religiosos en Israel. Recuerden lo que dijeron a los discípulos de Jesús.</w:t>
      </w:r>
    </w:p>
    <w:p>
      <w:pPr/>
      <w:r>
        <w:rPr>
          <w:lang w:val="es_ES" w:bidi="es_ES"/>
        </w:rPr>
      </w:r>
      <w:r>
        <w:rPr>
          <w:lang w:val="es_ES" w:bidi="es_ES"/>
        </w:rPr>
        <w:t>Recuerden que Jesús respondió a los fariseos con un tipo de proverbio, o un dicho sabio que contiene una enseñanza.</w:t>
      </w:r>
    </w:p>
    <w:p>
      <w:pPr/>
      <w:r>
        <w:rPr>
          <w:lang w:val="es_ES" w:bidi="es_ES"/>
        </w:rPr>
      </w:r>
      <w:r>
        <w:rPr>
          <w:lang w:val="es_ES" w:bidi="es_ES"/>
        </w:rPr>
        <w:t>Es importante recordar que Jesús les dijo a los líderes religiosos que fueran y aprendieran qué significa que Dios quiere misericordia y no sacrificios. "Id y aprended" era una manera común en que los maestros judíos animaban a los alumnos a examinar más de cerca el significado de un pasaje.</w:t>
      </w:r>
    </w:p>
    <w:p>
      <w:pPr/>
      <w:r>
        <w:rPr>
          <w:lang w:val="es_ES" w:bidi="es_ES"/>
        </w:rPr>
      </w:r>
      <w:r>
        <w:rPr>
          <w:lang w:val="es_ES" w:bidi="es_ES"/>
        </w:rPr>
        <w:t>Es importante recordar que cuando Jesús dijo, "Porque no he venido a llamar a los justos, sino a los pecadores". Jesús quiere mostrar que él está cumpliendo lo que la profecía de Oseas dice.</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Mateo</w:t>
      </w:r>
    </w:p>
    <w:p>
      <w:pPr>
        <w:pStyle w:val="ListBullet"/>
        <w:spacing w:line="240" w:lineRule="auto"/>
        <w:ind w:left="720"/>
      </w:pPr>
      <w:r>
        <w:rPr>
          <w:lang w:val="es_ES" w:bidi="es_ES"/>
        </w:rPr>
      </w:r>
      <w:r>
        <w:rPr>
          <w:lang w:val="es_ES" w:bidi="es_ES"/>
        </w:rPr>
        <w:t>Recaudadores de impuestos y pecadores</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Los discípulos más cercanos de Jesús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detenlos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Mientras Jesús está caminando a lo largo de la orilla del lago, él ve a Mateo en la casa de recaudación de impuestos. Jesús le dice a Mateo, "Sígueme". Por lo tanto, Mateo se levanta y comienza a seguir a Jesús.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 Mateo, "¿Cómo se siente?" Es posible que escuches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y sus discípulos llegaron a la casa de Mateo para cenar. Algunos de los fariseos ven a Jesús comiendo con recaudadores de impuestos y pecadores.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interpretan a los fariseos, "¿Cómo se sienten?" Es posible que escuches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Los fariseos les dicen a los discípulos de Jesús que estaba mal que Jesús comiera con recaudadores de impuestos y pecadores.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escuches cosas como:</w:t>
      </w:r>
    </w:p>
    <w:p>
      <w:pPr>
        <w:pStyle w:val="ListBullet"/>
        <w:spacing w:line="240" w:lineRule="auto"/>
        <w:ind w:left="720"/>
      </w:pPr>
      <w:r>
        <w:rPr>
          <w:lang w:val="es_ES" w:bidi="es_ES"/>
        </w:rPr>
      </w:r>
      <w:r>
        <w:rPr>
          <w:lang w:val="es_ES" w:bidi="es_ES"/>
        </w:rPr>
        <w:t>Pregúntale al actor que interpreta a Jesús: "¿Cómo te sientes?" Es posible que escuches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responde a los fariseos diciéndoles que estudien y aprendan el significado de las Escrituras y que él vino a llamar a recaudadores de impuestos y pecadores.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interpretan a los fariseos, "¿Cómo se sienten?" Es posible que escuches cosas como:</w:t>
      </w:r>
    </w:p>
    <w:p>
      <w:pPr>
        <w:pStyle w:val="ListBullet"/>
        <w:spacing w:line="240" w:lineRule="auto"/>
        <w:ind w:left="720"/>
      </w:pPr>
      <w:r>
        <w:rPr>
          <w:lang w:val="es_ES" w:bidi="es_ES"/>
        </w:rPr>
      </w:r>
      <w:r>
        <w:rPr>
          <w:lang w:val="es_ES" w:bidi="es_ES"/>
        </w:rPr>
        <w:t>Pregúntenles a los actores que interpretan a los recaudadores de impuestos y a los pecadores, "¿Cómo se sienten?" Es posible que escuches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 xml:space="preserve">Jesús está caminando por la orilla del lago y ve a Mateo. </w:t>
      </w:r>
      <w:r>
        <w:rPr>
          <w:b/>
          <w:lang w:val="es_ES" w:bidi="es_ES"/>
        </w:rPr>
        <w:t>Mateo</w:t>
      </w:r>
      <w:r>
        <w:rPr>
          <w:lang w:val="es_ES" w:bidi="es_ES"/>
        </w:rPr>
        <w:t xml:space="preserve"> es el escritor de este libro en la Biblia. Mateo es uno de los doce </w:t>
      </w:r>
      <w:r>
        <w:rPr>
          <w:lang w:val="es_ES" w:bidi="es_ES"/>
        </w:rPr>
        <w:t>discípulos</w:t>
      </w:r>
      <w:r>
        <w:rPr>
          <w:lang w:val="es_ES" w:bidi="es_ES"/>
        </w:rPr>
        <w:t xml:space="preserve"> que siguieron a Jesús a todas partes. Jesús dijo a Mateo, "Sígueme". Mateo se puso de pie y siguió a Jesús. Esto significa que Mateo inmediatamente comenzó a ser uno de los discípulos de Jesús. Usen la misma palabra para </w:t>
      </w:r>
      <w:r>
        <w:rPr>
          <w:b/>
          <w:lang w:val="es_ES" w:bidi="es_ES"/>
        </w:rPr>
        <w:t>seguir</w:t>
      </w:r>
      <w:r>
        <w:rPr>
          <w:lang w:val="es_ES" w:bidi="es_ES"/>
        </w:rPr>
        <w:t xml:space="preserve"> que usaron en los pasajes anteriores.</w:t>
      </w:r>
    </w:p>
    <w:p>
      <w:pPr/>
      <w:r>
        <w:rPr>
          <w:lang w:val="es_ES" w:bidi="es_ES"/>
        </w:rPr>
      </w:r>
      <w:r>
        <w:rPr>
          <w:lang w:val="es_ES" w:bidi="es_ES"/>
        </w:rPr>
        <w:t>"He aquí, recaudadores de impuestos y pecadores estaban sentados en la mesa con Jesús".</w:t>
      </w:r>
    </w:p>
    <w:p>
      <w:pPr/>
      <w:r>
        <w:rPr>
          <w:lang w:val="es_ES" w:bidi="es_ES"/>
        </w:rPr>
      </w:r>
      <w:r>
        <w:rPr>
          <w:b/>
          <w:lang w:val="es_ES" w:bidi="es_ES"/>
        </w:rPr>
        <w:t>He aquí</w:t>
      </w:r>
      <w:r>
        <w:rPr>
          <w:lang w:val="es_ES" w:bidi="es_ES"/>
        </w:rPr>
        <w:t xml:space="preserve"> indica que algo increíble o inesperado estaba ocurriendo. Los recaudadores de impuestos y los pecadores sentados con Jesús era algo inesperado.</w:t>
      </w:r>
    </w:p>
    <w:p>
      <w:pPr/>
      <w:r>
        <w:rPr>
          <w:lang w:val="es_ES" w:bidi="es_ES"/>
        </w:rPr>
      </w:r>
      <w:r>
        <w:rPr>
          <w:b/>
          <w:lang w:val="es_ES" w:bidi="es_ES"/>
        </w:rPr>
        <w:t>Reclinarse a la mesa</w:t>
      </w:r>
      <w:r>
        <w:rPr>
          <w:lang w:val="es_ES" w:bidi="es_ES"/>
        </w:rPr>
        <w:t xml:space="preserve"> significa comer con alguien. En la cultura judía, las personas se recostaban de lado en un sofá bajo un cojín al lado de la mesa donde estaban comiendo. Ellos probablemente tenían la cabeza apoyada en un codo. Esta posición se usaba especialmente cuando tenían una comida especial. Usen la misma palabra para "reclinado en la mesa" que usaron en los pasajes anteriores.</w:t>
      </w:r>
    </w:p>
    <w:p>
      <w:pPr/>
      <w:r>
        <w:rPr>
          <w:lang w:val="es_ES" w:bidi="es_ES"/>
        </w:rPr>
      </w:r>
      <w:r>
        <w:rPr>
          <w:lang w:val="es_ES" w:bidi="es_ES"/>
        </w:rPr>
        <w:t xml:space="preserve">Un </w:t>
      </w:r>
      <w:r>
        <w:rPr>
          <w:b/>
          <w:lang w:val="es_ES" w:bidi="es_ES"/>
        </w:rPr>
        <w:t>recaudador de impuestos</w:t>
      </w:r>
      <w:r>
        <w:rPr>
          <w:lang w:val="es_ES" w:bidi="es_ES"/>
        </w:rPr>
        <w:t xml:space="preserve"> era considerado un traidor, por otros judíos, porque trabajaban para el gobierno romano. Los recaudadores de impuestos ya no podían ser un juez o un testigo en la corte, ya no podían adorar en las sinagogas con otros, y eran considerados una desgracia o vergüenza para sus familias. Los recaudadores de impuestos y los pecadores a menudo se agrupaban porque los recaudadores de impuestos eran corruptos, y los pecadores eran inmorales. Usen la misma palabra para recaudador de impuestos que usaron en los pasajes anteriores.</w:t>
      </w:r>
    </w:p>
    <w:p>
      <w:pPr/>
      <w:r>
        <w:rPr>
          <w:lang w:val="es_ES" w:bidi="es_ES"/>
        </w:rPr>
      </w:r>
      <w:r>
        <w:rPr>
          <w:b/>
          <w:lang w:val="es_ES" w:bidi="es_ES"/>
        </w:rPr>
        <w:t>Pecador</w:t>
      </w:r>
      <w:r>
        <w:rPr>
          <w:lang w:val="es_ES" w:bidi="es_ES"/>
        </w:rPr>
        <w:t xml:space="preserve"> se refiere a los judíos que eran inmorales y no seguían la ley judía. Los pecadores en esta historia no siguieron las estrictas leyes de los fariseos sobre la pureza ceremonial. Los fariseos vieron esto como un pecado. Usen la misma palabra para pecadores que usaron en los pasajes anteriores. Consulten el Glosario Principal para obtener una definición más completa de </w:t>
      </w:r>
      <w:r>
        <w:rPr>
          <w:lang w:val="es_ES" w:bidi="es_ES"/>
        </w:rPr>
        <w:t>pecado</w:t>
      </w:r>
      <w:r>
        <w:rPr>
          <w:lang w:val="es_ES" w:bidi="es_ES"/>
        </w:rPr>
        <w:t>.</w:t>
      </w:r>
    </w:p>
    <w:p>
      <w:pPr/>
      <w:r>
        <w:rPr>
          <w:lang w:val="es_ES" w:bidi="es_ES"/>
        </w:rPr>
      </w:r>
      <w:r>
        <w:rPr>
          <w:lang w:val="es_ES" w:bidi="es_ES"/>
        </w:rPr>
        <w:t xml:space="preserve">Los </w:t>
      </w:r>
      <w:r>
        <w:rPr>
          <w:b/>
          <w:lang w:val="es_ES" w:bidi="es_ES"/>
        </w:rPr>
        <w:t>fariseos</w:t>
      </w:r>
      <w:r>
        <w:rPr>
          <w:lang w:val="es_ES" w:bidi="es_ES"/>
        </w:rPr>
        <w:t xml:space="preserve"> les dijeron a los discípulos de Jesús que estaba mal que Jesús comiera con recaudadores de impuestos y pecadores. Los fariseos eran el grupo más influyente de líderes religiosos en Israel. Reconocían tanto las tradiciones religiosas escritas y orales como la ley. Usen la misma palabra para fariseos que usaron en los pasajes anteriores. Consulten el Glosario Principal para obtener una definición más completa de </w:t>
      </w:r>
      <w:r>
        <w:rPr>
          <w:lang w:val="es_ES" w:bidi="es_ES"/>
        </w:rPr>
        <w:t>Fariseos</w:t>
      </w:r>
      <w:r>
        <w:rPr>
          <w:lang w:val="es_ES" w:bidi="es_ES"/>
        </w:rPr>
        <w:t>.</w:t>
      </w:r>
    </w:p>
    <w:p>
      <w:pPr/>
      <w:r>
        <w:rPr>
          <w:lang w:val="es_ES" w:bidi="es_ES"/>
        </w:rPr>
      </w:r>
      <w:r>
        <w:rPr>
          <w:lang w:val="es_ES" w:bidi="es_ES"/>
        </w:rPr>
        <w:t>"Id y aprended lo que esto significa", significa que el alumno debe examinar de cerca el verdadero significado de un pasaje. En este caso, era lo que el profeta Oseas escribió en el Antiguo Testamento. "Prefiero misericordia, y no sacrificio".</w:t>
      </w:r>
    </w:p>
    <w:p>
      <w:pPr/>
      <w:r>
        <w:rPr>
          <w:lang w:val="es_ES" w:bidi="es_ES"/>
        </w:rPr>
      </w:r>
      <w:r>
        <w:rPr>
          <w:b/>
          <w:lang w:val="es_ES" w:bidi="es_ES"/>
        </w:rPr>
        <w:t>Misericordia</w:t>
      </w:r>
      <w:r>
        <w:rPr>
          <w:lang w:val="es_ES" w:bidi="es_ES"/>
        </w:rPr>
        <w:t xml:space="preserve"> es mostrar compasión por aquellos que están sufriendo o necesitados. Usen la misma palabra para misericordia que usaron en los pasajes anteriores. Consulten el Glosario Principal para obtener una definición más completa de </w:t>
      </w:r>
      <w:r>
        <w:rPr>
          <w:lang w:val="es_ES" w:bidi="es_ES"/>
        </w:rPr>
        <w:t>misericordia</w:t>
      </w:r>
      <w:r>
        <w:rPr>
          <w:lang w:val="es_ES" w:bidi="es_ES"/>
        </w:rPr>
        <w:t>.</w:t>
      </w:r>
    </w:p>
    <w:p>
      <w:pPr/>
      <w:r>
        <w:rPr>
          <w:lang w:val="es_ES" w:bidi="es_ES"/>
        </w:rPr>
      </w:r>
      <w:r>
        <w:rPr>
          <w:lang w:val="es_ES" w:bidi="es_ES"/>
        </w:rPr>
        <w:t xml:space="preserve">El </w:t>
      </w:r>
      <w:r>
        <w:rPr>
          <w:b/>
          <w:lang w:val="es_ES" w:bidi="es_ES"/>
        </w:rPr>
        <w:t>sacrificio</w:t>
      </w:r>
      <w:r>
        <w:rPr>
          <w:lang w:val="es_ES" w:bidi="es_ES"/>
        </w:rPr>
        <w:t xml:space="preserve"> es algo dado a Dios para agradecerle o pedir perdón. Podría ser una ofrenda de sangre, matando y quemando un animal. El sacrificio de animales era una práctica común en el Antiguo Testamento. También había sacrificios que no eran de sangre como grano o incienso. Usen la misma palabra para sacrificio que han usado anteriormente. Consulten el Glosario Principal para obtener una definición más completa de </w:t>
      </w:r>
      <w:r>
        <w:rPr>
          <w:lang w:val="es_ES" w:bidi="es_ES"/>
        </w:rPr>
        <w:t>sacrificios</w:t>
      </w:r>
      <w:r>
        <w:rPr>
          <w:lang w:val="es_ES" w:bidi="es_ES"/>
        </w:rPr>
        <w:t>.</w:t>
      </w:r>
    </w:p>
    <w:p>
      <w:pPr/>
      <w:r>
        <w:rPr>
          <w:lang w:val="es_ES" w:bidi="es_ES"/>
        </w:rPr>
      </w:r>
      <w:r>
        <w:rPr>
          <w:lang w:val="es_ES" w:bidi="es_ES"/>
        </w:rPr>
        <w:t>"Porque no he venido a llamar a los justos, sino a los pecadores".</w:t>
      </w:r>
    </w:p>
    <w:p>
      <w:pPr/>
      <w:r>
        <w:rPr>
          <w:lang w:val="es_ES" w:bidi="es_ES"/>
        </w:rPr>
      </w:r>
      <w:r>
        <w:rPr>
          <w:lang w:val="es_ES" w:bidi="es_ES"/>
        </w:rPr>
        <w:t xml:space="preserve">En el Antiguo Testamento, la </w:t>
      </w:r>
      <w:r>
        <w:rPr>
          <w:b/>
          <w:lang w:val="es_ES" w:bidi="es_ES"/>
        </w:rPr>
        <w:t>justicia</w:t>
      </w:r>
      <w:r>
        <w:rPr>
          <w:lang w:val="es_ES" w:bidi="es_ES"/>
        </w:rPr>
        <w:t xml:space="preserve"> se basa en la relación entre Dios y el hombre. La justicia es una relación correcta con Dios. La justicia se refiere a estar en paz con Dios, o a la ausencia de culpa. En la Biblia, la gente nunca puede ser justa por sí misma, o haciendo suficientes cosas buenas. Consulten el Glosario Principal para obtener una definición más completa de </w:t>
      </w:r>
      <w:r>
        <w:rPr>
          <w:lang w:val="es_ES" w:bidi="es_ES"/>
        </w:rPr>
        <w:t>justicia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9:14–17</w:t>
      </w:r>
      <w:r>
        <w:rPr>
          <w:lang w:val="es_ES" w:bidi="es_ES"/>
        </w:rPr>
      </w:r>
    </w:p>
    <w:p>
      <w:pPr>
        <w:pStyle w:val="Heading3"/>
      </w:pPr>
      <w:r>
        <w:rPr>
          <w:lang w:val="es_ES" w:bidi="es_ES"/>
        </w:rPr>
        <w:t>Escuchar con el corazón</w:t>
      </w:r>
    </w:p>
    <w:p>
      <w:pPr/>
      <w:r>
        <w:rPr>
          <w:lang w:val="es_ES" w:bidi="es_ES"/>
        </w:rPr>
      </w:r>
      <w:r>
        <w:rPr>
          <w:lang w:val="es_ES" w:bidi="es_ES"/>
        </w:rPr>
        <w:t>Escuchen Mateo 9:14–17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Jesús invitó a Mateo a seguirlo. Entonces, Jesús y sus discípulos fueron a la casa de Mateo para una comida. Algunos fariseos vieron a Jesús y les preguntaron a los discípulos de él por qué estaba comiendo con recaudadores de impuestos y pecadores.</w:t>
      </w:r>
    </w:p>
    <w:p>
      <w:pPr/>
      <w:r>
        <w:rPr>
          <w:lang w:val="es_ES" w:bidi="es_ES"/>
        </w:rPr>
      </w:r>
      <w:r>
        <w:rPr>
          <w:lang w:val="es_ES" w:bidi="es_ES"/>
        </w:rPr>
        <w:t>En esta historia real, Jesús usa comparaciones que muestran lo que enseña es la nueva manera de ser devoto a Dios.</w:t>
      </w:r>
    </w:p>
    <w:p>
      <w:pPr/>
      <w:r>
        <w:rPr>
          <w:lang w:val="es_ES" w:bidi="es_ES"/>
        </w:rPr>
      </w:r>
      <w:r>
        <w:rPr>
          <w:lang w:val="es_ES" w:bidi="es_ES"/>
        </w:rPr>
        <w:t>Después de que los fariseos cuestionaron a los discípulos de Jesús, los seguidores de Juan el Bautista se acercaron a Jesús. Preguntaron, "¿Por qué nosotros y los fariseos ayunamos, pero tus discípulos no ayunan?" El ayuno consiste en abstenerse de comer como forma de mostrar devoción a Dios. La gente ayuna para humillarse, o para mostrar tristeza por los pecados, o para buscar a Dios. Los seguidores de Juan el Bautista estaban acusando indirectamente a los seguidores de Jesús de no mostrar devoción a Dios. Jesús les respondió con una comparación. él dijo, "Ciertamente, no esperan que los invitados a la boda lloren, o estén tristes, siempre que el novio esté con ellos". Jesús se describió a sí mismo como un hombre que se está casando, el novio. Jesús describió a sus discípulos como los invitados a la boda que están celebrando su boda.</w:t>
      </w:r>
    </w:p>
    <w:p>
      <w:pPr/>
      <w:r>
        <w:rPr>
          <w:lang w:val="es_ES" w:bidi="es_ES"/>
        </w:rPr>
      </w:r>
      <w:r>
        <w:rPr>
          <w:lang w:val="es_ES" w:bidi="es_ES"/>
        </w:rPr>
        <w:t>Deténganse y conversen sobre las bodas en tu cultura. Cuenten historias sobre las maneras en que la gente celebra las bodas. ¿Hay alguna tradición que sea importante mantener?</w:t>
      </w:r>
    </w:p>
    <w:p>
      <w:pPr/>
      <w:r>
        <w:rPr>
          <w:lang w:val="es_ES" w:bidi="es_ES"/>
        </w:rPr>
      </w:r>
      <w:r>
        <w:rPr>
          <w:lang w:val="es_ES" w:bidi="es_ES"/>
        </w:rPr>
        <w:t>Jesús estaba con sus discípulos. Por lo tanto, no había necesidad de que ayunaran. Jesús también dijo: "Vendrán días cuando el novio les será quitado, y entonces ayunarán". Esto implicaba que Jesús sería quitado de entre sus seguidores un día en el futuro. Sus discípulos ayunarían cuando él se hubiera ido para mostrar su tristeza.</w:t>
      </w:r>
    </w:p>
    <w:p>
      <w:pPr/>
      <w:r>
        <w:rPr>
          <w:lang w:val="es_ES" w:bidi="es_ES"/>
        </w:rPr>
      </w:r>
      <w:r>
        <w:rPr>
          <w:lang w:val="es_ES" w:bidi="es_ES"/>
        </w:rPr>
        <w:t>Deténganse y conversen mostrando tristeza en tu cultura. ¿Qué tipo de cosas causan tristeza? Cuenten historias sobre las maneras en que muestran tristeza.</w:t>
      </w:r>
    </w:p>
    <w:p>
      <w:pPr/>
      <w:r>
        <w:rPr>
          <w:lang w:val="es_ES" w:bidi="es_ES"/>
        </w:rPr>
      </w:r>
      <w:r>
        <w:rPr>
          <w:lang w:val="es_ES" w:bidi="es_ES"/>
        </w:rPr>
        <w:t>Jesús continuó enseñando en parábolas. Una parábola es una historia especial contada por Jesús. Él usaba cosas cotidianas para describir cosas más profundas sobre Dios. Jesús comparó las antiguas enseñanzas, y la antigua manera de mostrar devoción a Dios, con una prenda antigua. Él comparó su nueva enseñanza sobre la vida correcta con Dios con un remiendo de tela nueva en una pieza de ropa. vieja Cuando alguien lavaba la ropa con un nuevo remiendo, el remiendo se encogería y se desgarraría de la ropa vieja. Pero un remiendo antiguo no se encogería al lavarse. Por lo tanto, un remiendo antiguo se mantendrá conectado a la ropa.</w:t>
      </w:r>
    </w:p>
    <w:p>
      <w:pPr/>
      <w:r>
        <w:rPr>
          <w:lang w:val="es_ES" w:bidi="es_ES"/>
        </w:rPr>
      </w:r>
      <w:r>
        <w:rPr>
          <w:lang w:val="es_ES" w:bidi="es_ES"/>
        </w:rPr>
        <w:t>Jesús también comparó la antigua manera de mostrar devoción a Dios, y las antiguas enseñanzas, con odres viejos. Un odre de vino es un recipiente hecho de pieles de animales que la gente usaba para almacenar vino. Jesús comparó su nueva enseñanza sobre la vida correcta con Dios, con el vino nuevo. El vino es una bebida fermentada hecha de uvas.</w:t>
      </w:r>
    </w:p>
    <w:p>
      <w:pPr/>
      <w:r>
        <w:rPr>
          <w:lang w:val="es_ES" w:bidi="es_ES"/>
        </w:rPr>
      </w:r>
      <w:r>
        <w:rPr>
          <w:lang w:val="es_ES" w:bidi="es_ES"/>
        </w:rPr>
        <w:t>Los judíos sabían que cuando el vino nuevo se pone en odres viejos, estos se rompen. El vino nuevo se expande a medida que se fermenta, y los nuevos odres se expandirían a medida que el nuevo vino fermenta. Pero los odres viejos ya se habían expandido. Por lo tanto, el vino nuevo siempre se expandirá y romperá los viejos odres. Jesús estaba comparando las antiguas maneras de vivir con la nueva enseñanza de Jesús señalando que no siempre eran compatibles ni podían coexistir. Estas comparaciones nos muestran que lo que Jesús estaba enseñando era la nueva forma de devoción y la vida correcta con Dios. Las enseñanzas de Jesús son agradables y aceptables para Dios, pero lo que Jesús enseña sobre la vida correcta con Dios no se puede añadir a la antigua manera de vivir de una persona.</w:t>
      </w:r>
    </w:p>
    <w:p>
      <w:pPr/>
      <w:r>
        <w:rPr>
          <w:lang w:val="es_ES" w:bidi="es_ES"/>
        </w:rPr>
      </w:r>
      <w:r>
        <w:rPr>
          <w:lang w:val="es_ES" w:bidi="es_ES"/>
        </w:rPr>
        <w:t xml:space="preserve">Muestren una imagen de </w:t>
      </w:r>
      <w:r>
        <w:rPr>
          <w:lang w:val="es_ES" w:bidi="es_ES"/>
        </w:rPr>
        <w:t>odres</w:t>
      </w:r>
      <w:r>
        <w:rPr>
          <w:lang w:val="es_ES" w:bidi="es_ES"/>
        </w:rPr>
        <w:t>.</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Los seguidores de Juan el Bautista le preguntan a Jesús por qué sus discípulos no ayunan como todos los demás. Jesús comienza a enseñarles sobre el ayuno.</w:t>
      </w:r>
    </w:p>
    <w:p>
      <w:pPr/>
      <w:r>
        <w:rPr>
          <w:lang w:val="es_ES" w:bidi="es_ES"/>
        </w:rPr>
      </w:r>
      <w:r>
        <w:rPr>
          <w:b/>
          <w:lang w:val="es_ES" w:bidi="es_ES"/>
        </w:rPr>
        <w:t>Segunda escena:</w:t>
      </w:r>
      <w:r>
        <w:rPr>
          <w:lang w:val="es_ES" w:bidi="es_ES"/>
        </w:rPr>
        <w:t xml:space="preserve"> Jesús cuenta historias para explicar que sus enseñanzas son diferentes que las antiguas tradiciones judías.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Los seguidores de Juan el Bautista</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Un día, los discípulos de Juan el Bautista vinieron a Jesús. Es importante recordar la pregunta que le hicieron a Jesús.</w:t>
      </w:r>
    </w:p>
    <w:p>
      <w:pPr/>
      <w:r>
        <w:rPr>
          <w:lang w:val="es_ES" w:bidi="es_ES"/>
        </w:rPr>
      </w:r>
      <w:r>
        <w:rPr>
          <w:lang w:val="es_ES" w:bidi="es_ES"/>
        </w:rPr>
        <w:t>Es importante recordar que la gente ayuna para humillarse, o para mostrar tristeza por los pecados, o para buscar a Dios. Al preguntarles a los discípulos de Jesús por qué no ayunan, los seguidores de Juan el Bautista estaban cuestionando si los discípulos de Jesús eran devotos a Dios.</w:t>
      </w:r>
    </w:p>
    <w:p>
      <w:pPr/>
      <w:r>
        <w:rPr>
          <w:lang w:val="es_ES" w:bidi="es_ES"/>
        </w:rPr>
      </w:r>
      <w:r>
        <w:rPr>
          <w:lang w:val="es_ES" w:bidi="es_ES"/>
        </w:rPr>
        <w:t>Es importante recordar que Jesús se comparó a sí mismo con un hombre que se está casando y sus discípulos como invitados a la boda que están celebrando mientras Jesús estuviera con ellos.</w:t>
      </w:r>
    </w:p>
    <w:p>
      <w:pPr/>
      <w:r>
        <w:rPr>
          <w:lang w:val="es_ES" w:bidi="es_ES"/>
        </w:rPr>
      </w:r>
      <w:r>
        <w:rPr>
          <w:lang w:val="es_ES" w:bidi="es_ES"/>
        </w:rPr>
        <w:t>Es importante recordar que Jesús está usando parábolas para enseñar. Una parábola es una historia especial contada por Jesús. Él usaba cosas cotidianas para describir cosas más profundas sobre Dios.</w:t>
      </w:r>
    </w:p>
    <w:p>
      <w:pPr/>
      <w:r>
        <w:rPr>
          <w:lang w:val="es_ES" w:bidi="es_ES"/>
        </w:rPr>
      </w:r>
      <w:r>
        <w:rPr>
          <w:lang w:val="es_ES" w:bidi="es_ES"/>
        </w:rPr>
        <w:t>Es importante recordar que Jesús estaba comparando las antiguas maneras de vivir con la nueva enseñanza de Jesús señalando que no siempre eran compatibles ni podían coexistir.</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Los seguidores de Juan el Bautista</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r>
        <w:rPr>
          <w:lang w:val="es_ES" w:bidi="es_ES"/>
        </w:rPr>
      </w:r>
      <w:r>
        <w:rPr>
          <w:lang w:val="es_ES" w:bidi="es_ES"/>
        </w:rPr>
        <w:t>El equipo debe actuar la historia dos veces. Deben interpretarla en el idioma al que están traduciendo. La primera vez, el equipo debe actuar la historia sin interrupciones. La segunda vez que el equipo actúe la historia, detenlos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Después de que Jesús invitó a Mateo a ser su discípulo, los seguidores de Juan el Bautista vinieron a Jesús.</w:t>
      </w:r>
    </w:p>
    <w:p>
      <w:pPr/>
      <w:r>
        <w:rPr>
          <w:lang w:val="es_ES" w:bidi="es_ES"/>
        </w:rPr>
      </w:r>
      <w:r>
        <w:rPr>
          <w:lang w:val="es_ES" w:bidi="es_ES"/>
        </w:rPr>
        <w:t>Le preguntaron a Jesús, "¿Por qué nosotros y los fariseos ayunamos, pero tus discípulos no ayunan?"</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interpretan a los seguidores de Juan el Bautista,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respondió a su pregunta con una pregunta comparándose a sí mismo con un novio y sus seguidores con los invitados a la boda.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interpretan a los discípulos de Jesús,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comienza a enseñar contando parábolas sobre la ropa y el vino.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Pregúntale al actor que interpreta a Jesús: "¿Cómo te sientes?" Es posible que escuchen cosas como:</w:t>
      </w:r>
    </w:p>
    <w:p>
      <w:pPr>
        <w:pStyle w:val="ListBullet"/>
        <w:spacing w:line="240" w:lineRule="auto"/>
        <w:ind w:left="720"/>
      </w:pPr>
      <w:r>
        <w:rPr>
          <w:lang w:val="es_ES" w:bidi="es_ES"/>
        </w:rPr>
      </w:r>
      <w:r>
        <w:rPr>
          <w:lang w:val="es_ES" w:bidi="es_ES"/>
        </w:rPr>
        <w:t>Pregúntenles a los actores que interpretan a los seguidores de Juan el Bautista, "¿Cómo se sienten?"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 xml:space="preserve">Los </w:t>
      </w:r>
      <w:r>
        <w:rPr>
          <w:b/>
          <w:lang w:val="es_ES" w:bidi="es_ES"/>
        </w:rPr>
        <w:t>discípulos</w:t>
      </w:r>
      <w:r>
        <w:rPr>
          <w:lang w:val="es_ES" w:bidi="es_ES"/>
        </w:rPr>
        <w:t xml:space="preserve"> de </w:t>
      </w:r>
      <w:r>
        <w:rPr>
          <w:b/>
          <w:lang w:val="es_ES" w:bidi="es_ES"/>
        </w:rPr>
        <w:t>Juan el Bautista</w:t>
      </w:r>
      <w:r>
        <w:rPr>
          <w:lang w:val="es_ES" w:bidi="es_ES"/>
        </w:rPr>
        <w:t xml:space="preserve"> le preguntaron a Jesús por qué sus discípulos no </w:t>
      </w:r>
      <w:r>
        <w:rPr>
          <w:b/>
          <w:lang w:val="es_ES" w:bidi="es_ES"/>
        </w:rPr>
        <w:t>ayunaban</w:t>
      </w:r>
      <w:r>
        <w:rPr>
          <w:lang w:val="es_ES" w:bidi="es_ES"/>
        </w:rPr>
        <w:t xml:space="preserve"> como lo hacían ellos y los </w:t>
      </w:r>
      <w:r>
        <w:rPr>
          <w:b/>
          <w:lang w:val="es_ES" w:bidi="es_ES"/>
        </w:rPr>
        <w:t>fariseos</w:t>
      </w:r>
      <w:r>
        <w:rPr>
          <w:lang w:val="es_ES" w:bidi="es_ES"/>
        </w:rPr>
        <w:t>.</w:t>
      </w:r>
    </w:p>
    <w:p>
      <w:pPr/>
      <w:r>
        <w:rPr>
          <w:lang w:val="es_ES" w:bidi="es_ES"/>
        </w:rPr>
      </w:r>
      <w:r>
        <w:rPr>
          <w:lang w:val="es_ES" w:bidi="es_ES"/>
        </w:rPr>
        <w:t xml:space="preserve">Un </w:t>
      </w:r>
      <w:r>
        <w:rPr>
          <w:b/>
          <w:lang w:val="es_ES" w:bidi="es_ES"/>
        </w:rPr>
        <w:t>discípulo</w:t>
      </w:r>
      <w:r>
        <w:rPr>
          <w:lang w:val="es_ES" w:bidi="es_ES"/>
        </w:rPr>
        <w:t xml:space="preserve"> es alguien que sigue a un maestro y aprende de él. Usen la misma palabra para discípulo que usaron en los pasajes anteriores. Consulten el Glosario Principal para obtener una definición más completa de </w:t>
      </w:r>
      <w:r>
        <w:rPr>
          <w:lang w:val="es_ES" w:bidi="es_ES"/>
        </w:rPr>
        <w:t>discípulo</w:t>
      </w:r>
      <w:r>
        <w:rPr>
          <w:lang w:val="es_ES" w:bidi="es_ES"/>
        </w:rPr>
        <w:t>.</w:t>
      </w:r>
    </w:p>
    <w:p>
      <w:pPr/>
      <w:r>
        <w:rPr>
          <w:lang w:val="es_ES" w:bidi="es_ES"/>
        </w:rPr>
      </w:r>
      <w:r>
        <w:rPr>
          <w:b/>
          <w:lang w:val="es_ES" w:bidi="es_ES"/>
        </w:rPr>
        <w:t>Juan el Bautista</w:t>
      </w:r>
      <w:r>
        <w:rPr>
          <w:lang w:val="es_ES" w:bidi="es_ES"/>
        </w:rPr>
        <w:t xml:space="preserve"> comenzó a predicar antes de que Jesús lo hiciera. </w:t>
      </w:r>
      <w:r>
        <w:rPr>
          <w:lang w:val="es_ES" w:bidi="es_ES"/>
        </w:rPr>
        <w:t>Juan el Bautista</w:t>
      </w:r>
      <w:r>
        <w:rPr>
          <w:lang w:val="es_ES" w:bidi="es_ES"/>
        </w:rPr>
        <w:t xml:space="preserve"> tenía discípulos que lo seguían y estaban comprometidos con sus enseñanzas.</w:t>
      </w:r>
    </w:p>
    <w:p>
      <w:pPr/>
      <w:r>
        <w:rPr>
          <w:lang w:val="es_ES" w:bidi="es_ES"/>
        </w:rPr>
      </w:r>
      <w:r>
        <w:rPr>
          <w:b/>
          <w:lang w:val="es_ES" w:bidi="es_ES"/>
        </w:rPr>
        <w:t>Los fariseos</w:t>
      </w:r>
      <w:r>
        <w:rPr>
          <w:lang w:val="es_ES" w:bidi="es_ES"/>
        </w:rPr>
        <w:t xml:space="preserve"> eran uno de los grupos más influyentes de líderes religiosos en Israel. Los fariseos también tenían discípulos. Usen la misma palabra para fariseo que usaron en los pasajes anteriores. Consulten el Glosario Principal para obtener una definición más completa de </w:t>
      </w:r>
      <w:r>
        <w:rPr>
          <w:lang w:val="es_ES" w:bidi="es_ES"/>
        </w:rPr>
        <w:t>Fariseo</w:t>
      </w:r>
      <w:r>
        <w:rPr>
          <w:lang w:val="es_ES" w:bidi="es_ES"/>
        </w:rPr>
        <w:t>.</w:t>
      </w:r>
    </w:p>
    <w:p>
      <w:pPr/>
      <w:r>
        <w:rPr>
          <w:lang w:val="es_ES" w:bidi="es_ES"/>
        </w:rPr>
      </w:r>
      <w:r>
        <w:rPr>
          <w:b/>
          <w:lang w:val="es_ES" w:bidi="es_ES"/>
        </w:rPr>
        <w:t>El ayuno</w:t>
      </w:r>
      <w:r>
        <w:rPr>
          <w:lang w:val="es_ES" w:bidi="es_ES"/>
        </w:rPr>
        <w:t xml:space="preserve"> consiste en abstenerse de comer como una manera de mostrar devoción a Dios. Usen la misma palabra para ayuno que usaron en los pasajes anteriores. Consulten el Glosario Principal para obtener una definición más completa de </w:t>
      </w:r>
      <w:r>
        <w:rPr>
          <w:lang w:val="es_ES" w:bidi="es_ES"/>
        </w:rPr>
        <w:t>ayuno</w:t>
      </w:r>
      <w:r>
        <w:rPr>
          <w:lang w:val="es_ES" w:bidi="es_ES"/>
        </w:rPr>
        <w:t>.</w:t>
      </w:r>
    </w:p>
    <w:p>
      <w:pPr/>
      <w:r>
        <w:rPr>
          <w:lang w:val="es_ES" w:bidi="es_ES"/>
        </w:rPr>
      </w:r>
      <w:r>
        <w:rPr>
          <w:lang w:val="es_ES" w:bidi="es_ES"/>
        </w:rPr>
        <w:t>Jesús respondió a la pregunta comparándose a sí mismo con un novio, o un hombre que se está casando. Jesús comparó a sus discípulos con los invitados a la boda que no podían mostrar tristeza ayunando mientras el novio estuviera con ellos.</w:t>
      </w:r>
    </w:p>
    <w:p>
      <w:pPr/>
      <w:r>
        <w:rPr>
          <w:lang w:val="es_ES" w:bidi="es_ES"/>
        </w:rPr>
      </w:r>
      <w:r>
        <w:rPr>
          <w:lang w:val="es_ES" w:bidi="es_ES"/>
        </w:rPr>
        <w:t xml:space="preserve">Jesús comparó las viejas costumbres, y las antiguas enseñanzas, con </w:t>
      </w:r>
      <w:r>
        <w:rPr>
          <w:b/>
          <w:lang w:val="es_ES" w:bidi="es_ES"/>
        </w:rPr>
        <w:t>odres</w:t>
      </w:r>
      <w:r>
        <w:rPr>
          <w:lang w:val="es_ES" w:bidi="es_ES"/>
        </w:rPr>
        <w:t xml:space="preserve">. Un odre de vino es un recipiente hecho de pieles de animales que la gente usaba para almacenar vino. Cuando un odre de vino es nuevo, puede expandirse fácilmente porque es flexible. Cuando un odre está viejo, es duro, por lo que no se expandirá. Jesús comparó su nueva enseñanza con el </w:t>
      </w:r>
      <w:r>
        <w:rPr>
          <w:b/>
          <w:lang w:val="es_ES" w:bidi="es_ES"/>
        </w:rPr>
        <w:t>vino</w:t>
      </w:r>
      <w:r>
        <w:rPr>
          <w:lang w:val="es_ES" w:bidi="es_ES"/>
        </w:rPr>
        <w:t xml:space="preserve"> nuevo. </w:t>
      </w:r>
      <w:r>
        <w:rPr>
          <w:lang w:val="es_ES" w:bidi="es_ES"/>
        </w:rPr>
        <w:t>El vino</w:t>
      </w:r>
      <w:r>
        <w:rPr>
          <w:lang w:val="es_ES" w:bidi="es_ES"/>
        </w:rPr>
        <w:t xml:space="preserve"> es una bebida fermentada hecha de uvas. El vino se hace en un </w:t>
      </w:r>
      <w:r>
        <w:rPr>
          <w:lang w:val="es_ES" w:bidi="es_ES"/>
        </w:rPr>
        <w:t>lagar</w:t>
      </w:r>
      <w:r>
        <w:rPr>
          <w:lang w:val="es_ES" w:bidi="es_ES"/>
        </w:rPr>
        <w:t>. La gente cavaba un hoyo en la roca. Ponían uvas en el hoyo, y luego caminaban sobre ellas para aplastarlas. El jugo sale por un agujero en el fondo y se almacena en odres nuevos hasta que el jugo fermenta. El vino nuevo se expande al fermentar, y los odres nuevos se expandirán a medida que el vino nuevo se fermente.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9:18–26</w:t>
      </w:r>
      <w:r>
        <w:rPr>
          <w:lang w:val="es_ES" w:bidi="es_ES"/>
        </w:rPr>
      </w:r>
    </w:p>
    <w:p>
      <w:pPr>
        <w:pStyle w:val="Heading3"/>
      </w:pPr>
      <w:r>
        <w:rPr>
          <w:lang w:val="es_ES" w:bidi="es_ES"/>
        </w:rPr>
        <w:t>Escuchar con el corazón</w:t>
      </w:r>
    </w:p>
    <w:p>
      <w:pPr/>
      <w:r>
        <w:rPr>
          <w:lang w:val="es_ES" w:bidi="es_ES"/>
        </w:rPr>
      </w:r>
      <w:r>
        <w:rPr>
          <w:lang w:val="es_ES" w:bidi="es_ES"/>
        </w:rPr>
        <w:t>Escuchen Mateo 9:18–26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historia real, Mateo da ejemplos del poder de Jesús sobre la enfermedad y la muerte. Este pasaje también nos muestra que la fe, creer en Jesús, es importante.</w:t>
      </w:r>
    </w:p>
    <w:p>
      <w:pPr/>
      <w:r>
        <w:rPr>
          <w:lang w:val="es_ES" w:bidi="es_ES"/>
        </w:rPr>
      </w:r>
      <w:r>
        <w:rPr>
          <w:lang w:val="es_ES" w:bidi="es_ES"/>
        </w:rPr>
        <w:t>En el pasaje anterior, le preguntaron a Jesús por qué sus discípulos no ayunaban como todos los demás. Jesús respondió a la pregunta con comparaciones que muestran que sus enseñanzas eran una nueva manera de mostrar devoción a Dios.</w:t>
      </w:r>
    </w:p>
    <w:p>
      <w:pPr/>
      <w:r>
        <w:rPr>
          <w:lang w:val="es_ES" w:bidi="es_ES"/>
        </w:rPr>
      </w:r>
      <w:r>
        <w:rPr>
          <w:lang w:val="es_ES" w:bidi="es_ES"/>
        </w:rPr>
        <w:t>Mientras Jesús estaba hablando a los discípulos de Juan, he aquí, o de repente, un funcionario judío, o gobernante, se arrodilló frente a Jesús. "He aquí" indica que algo increíble o inesperado sucederá. Era inesperado que un funcionario judío viniera a Jesús. El funcionario judío era probablemente el líder de una sinagoga, o un lugar judío de adoración. Arrodillarse ante alguien era una manera de honrarlo. También muestra humildad y un deseo de que se acepte una petición.</w:t>
      </w:r>
    </w:p>
    <w:p>
      <w:pPr/>
      <w:r>
        <w:rPr>
          <w:lang w:val="es_ES" w:bidi="es_ES"/>
        </w:rPr>
      </w:r>
      <w:r>
        <w:rPr>
          <w:lang w:val="es_ES" w:bidi="es_ES"/>
        </w:rPr>
        <w:t>Deténganse y conversen sobre las maneras en que muestran honor a alguien en tu cultura. ¿Cuáles son las razones por las que les mostrarían honor?</w:t>
      </w:r>
    </w:p>
    <w:p>
      <w:pPr/>
      <w:r>
        <w:rPr>
          <w:lang w:val="es_ES" w:bidi="es_ES"/>
        </w:rPr>
      </w:r>
      <w:r>
        <w:rPr>
          <w:lang w:val="es_ES" w:bidi="es_ES"/>
        </w:rPr>
        <w:t>La hija del funcionario judío que murió, probablemente murió unos minutos antes de que él viniera a Jesús. Él dijo a Jesús, "Mi hija acaba de morir, pero tú puedes devolverla a la vida con solo imponerle las manos". Él quería que Jesús tocara a su hija y la hiciera vivir nuevamente. Jesús se levantó del lugar donde estaban y siguió al funcionario judío hasta su casa.</w:t>
      </w:r>
    </w:p>
    <w:p>
      <w:pPr/>
      <w:r>
        <w:rPr>
          <w:lang w:val="es_ES" w:bidi="es_ES"/>
        </w:rPr>
      </w:r>
      <w:r>
        <w:rPr>
          <w:lang w:val="es_ES" w:bidi="es_ES"/>
        </w:rPr>
        <w:t>Mientras Jesús y sus discípulos caminaban con el hombre hacia su casa, una mujer que sufría de sangrado durante doce años se acercó lo suficiente a Jesús como para tocar el borde de su manto. Ella tocó el borde de su manto, o la parte inferior de su abrigo. La mujer estaba sangrando constantemente. Este sangrado era probablemente de su vientre.</w:t>
      </w:r>
    </w:p>
    <w:p>
      <w:pPr/>
      <w:r>
        <w:rPr>
          <w:lang w:val="es_ES" w:bidi="es_ES"/>
        </w:rPr>
      </w:r>
      <w:r>
        <w:rPr>
          <w:lang w:val="es_ES" w:bidi="es_ES"/>
        </w:rPr>
        <w:t>Deténganse y conversen en tu cultura sobre cómo este tipo de sangrado se describiría de una manera apropiada.</w:t>
      </w:r>
    </w:p>
    <w:p>
      <w:pPr/>
      <w:r>
        <w:rPr>
          <w:lang w:val="es_ES" w:bidi="es_ES"/>
        </w:rPr>
      </w:r>
      <w:r>
        <w:rPr>
          <w:lang w:val="es_ES" w:bidi="es_ES"/>
        </w:rPr>
        <w:t>La mujer se dijo a sí misma, o pensó esto en su mente, "Si toco su manto, seré sanada". Jesús la miró, después de que ella tocó su manto, y dijo, "Ten ánimo, hija". Jesús no era el padre de la mujer. Llamar a la mujer "hija" es una manera educada de dirigirse a la mujer. Jesús le dijo, "Tu fe te ha sanado". Esto indica que fue sanada de su frecuente sangrado porque creía en Jesús. La mujer fue sanada al instante. Ella estaba sanada en cuanto tocó el manto de Jesús. La mujer con hemorragia habría sido considerada religiosamente, o ritualmente impura. Impuro significa que no es apto para servir a Dios o para formar parte de la comunidad. En la cultura judía, cualquiera que entre en contacto con alguien que es impuro se volverá impuro. Pero Jesús la purificó porque estaba curada.</w:t>
      </w:r>
    </w:p>
    <w:p>
      <w:pPr/>
      <w:r>
        <w:rPr>
          <w:lang w:val="es_ES" w:bidi="es_ES"/>
        </w:rPr>
      </w:r>
      <w:r>
        <w:rPr>
          <w:lang w:val="es_ES" w:bidi="es_ES"/>
        </w:rPr>
        <w:t xml:space="preserve">Muestren una imagen de una </w:t>
      </w:r>
      <w:r>
        <w:rPr>
          <w:lang w:val="es_ES" w:bidi="es_ES"/>
        </w:rPr>
        <w:t>prenda exterior tradicional judía</w:t>
      </w:r>
      <w:r>
        <w:rPr>
          <w:lang w:val="es_ES" w:bidi="es_ES"/>
        </w:rPr>
        <w:t>.</w:t>
      </w:r>
    </w:p>
    <w:p>
      <w:pPr/>
      <w:r>
        <w:rPr>
          <w:lang w:val="es_ES" w:bidi="es_ES"/>
        </w:rPr>
      </w:r>
      <w:r>
        <w:rPr>
          <w:lang w:val="es_ES" w:bidi="es_ES"/>
        </w:rPr>
        <w:t>Deténganse y conversen sobre lo que significa ser impuro en tu cultura. ¿Hay gente que no es apta para servir a Dios o para formar parte de una comunidad? ¿Qué hace que alguien sea impuro en tu comunidad? ¿Cómo los trata la gente en tu comunidad?</w:t>
      </w:r>
    </w:p>
    <w:p>
      <w:pPr/>
      <w:r>
        <w:rPr>
          <w:lang w:val="es_ES" w:bidi="es_ES"/>
        </w:rPr>
      </w:r>
      <w:r>
        <w:rPr>
          <w:lang w:val="es_ES" w:bidi="es_ES"/>
        </w:rPr>
        <w:t>En la casa del funcionario judío había flautistas y una multitud que hacía ruido, o que gemía y lloraba, cuando llegaron Jesús y sus discípulos. Una flauta es un tubo con agujeros. La gente sopla en un extremo de la flauta para hacer música. A los flautistas se les pagaba por tocar música triste cuando alguien fallecía. La multitud que hacía ruido, o que gemía y lloraba, era un grupo de personas a las que se les pagaba por llorar y hacer otros ruidos cuando alguien fallecía. Esta era la manera tradicional en que la gente lloraba por los muertos, en la cultura judía.</w:t>
      </w:r>
    </w:p>
    <w:p>
      <w:pPr/>
      <w:r>
        <w:rPr>
          <w:lang w:val="es_ES" w:bidi="es_ES"/>
        </w:rPr>
      </w:r>
      <w:r>
        <w:rPr>
          <w:lang w:val="es_ES" w:bidi="es_ES"/>
        </w:rPr>
        <w:t xml:space="preserve">Muestren una imagen de una </w:t>
      </w:r>
      <w:r>
        <w:rPr>
          <w:lang w:val="es_ES" w:bidi="es_ES"/>
        </w:rPr>
        <w:t>flauta</w:t>
      </w:r>
      <w:r>
        <w:rPr>
          <w:lang w:val="es_ES" w:bidi="es_ES"/>
        </w:rPr>
        <w:t>. Deténganse y conversen sobre la manera en que la gente en tu cultura responde a la muerte. ¿Qué tipo de cosas podrían decir o hacer para mostrar tristeza?</w:t>
      </w:r>
    </w:p>
    <w:p>
      <w:pPr/>
      <w:r>
        <w:rPr>
          <w:lang w:val="es_ES" w:bidi="es_ES"/>
        </w:rPr>
      </w:r>
      <w:r>
        <w:rPr>
          <w:lang w:val="es_ES" w:bidi="es_ES"/>
        </w:rPr>
        <w:t>Jesús le dijo a esa gente que se fueran porque la niña solo estaba durmiendo y no estaba muerta. Jesús sabía que la niña estaba muerta. Él no quería decir esto literalmente, pero Jesús usó un lenguaje simbólico porque sabía que estaba a punto de hacerla vivir nuevamente. Cuando se reían de Jesús, era para ridiculizarlo, o burlarse de él.</w:t>
      </w:r>
    </w:p>
    <w:p>
      <w:pPr/>
      <w:r>
        <w:rPr>
          <w:lang w:val="es_ES" w:bidi="es_ES"/>
        </w:rPr>
      </w:r>
      <w:r>
        <w:rPr>
          <w:lang w:val="es_ES" w:bidi="es_ES"/>
        </w:rPr>
        <w:t>Deténganse y conversen sobre el uso del lenguaje simbólico en tu cultura. ¿Cuáles son algunas palabras o frases que se usan para describir o simbolizar la muerte? ¿Cuáles son algunas otras situaciones en las que alguien podría usar un lenguaje simbólico?</w:t>
      </w:r>
    </w:p>
    <w:p>
      <w:pPr/>
      <w:r>
        <w:rPr>
          <w:lang w:val="es_ES" w:bidi="es_ES"/>
        </w:rPr>
      </w:r>
      <w:r>
        <w:rPr>
          <w:lang w:val="es_ES" w:bidi="es_ES"/>
        </w:rPr>
        <w:t>Después de que la gente dejó la casa, Jesús se acercó a donde la niña estaba acostada. Él tomó su mano. La niña se levantó, o se puso de pie, porque regresó a la vida. La hija que estaba muerta habría sido considerada impura. En la cultura judía, cualquiera que entre en contacto con un cuerpo muerto se consideraba impuro. Pero Jesús sanó a la hija del funcionario judío tocándola y devolviéndole la vida. La noticia sobre este suceso se difundió entre todos los habitantes de la zona.</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Un funcionario judío viene a Jesús y le pide que resucite a su hija de entre los muertos. Jesús y sus discípulos van a su casa.</w:t>
      </w:r>
    </w:p>
    <w:p>
      <w:pPr/>
      <w:r>
        <w:rPr>
          <w:lang w:val="es_ES" w:bidi="es_ES"/>
        </w:rPr>
      </w:r>
      <w:r>
        <w:rPr>
          <w:b/>
          <w:lang w:val="es_ES" w:bidi="es_ES"/>
        </w:rPr>
        <w:t>Segunda escena:</w:t>
      </w:r>
      <w:r>
        <w:rPr>
          <w:lang w:val="es_ES" w:bidi="es_ES"/>
        </w:rPr>
        <w:t xml:space="preserve"> Una mujer con una hemorragia grave toca el manto de Jesús. Se ha curado. Entonces, Jesús le habla.</w:t>
      </w:r>
    </w:p>
    <w:p>
      <w:pPr/>
      <w:r>
        <w:rPr>
          <w:lang w:val="es_ES" w:bidi="es_ES"/>
        </w:rPr>
      </w:r>
      <w:r>
        <w:rPr>
          <w:b/>
          <w:lang w:val="es_ES" w:bidi="es_ES"/>
        </w:rPr>
        <w:t>Tercera escena:</w:t>
      </w:r>
      <w:r>
        <w:rPr>
          <w:lang w:val="es_ES" w:bidi="es_ES"/>
        </w:rPr>
        <w:t xml:space="preserve"> Jesús y sus discípulos llegan a la casa del funcionario judío. La gente está en la casa tocando música y llorando. Él le devuelve la vida a la niña. La gente difundió la noticia sobre el evento.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Funcionario judío</w:t>
      </w:r>
    </w:p>
    <w:p>
      <w:pPr>
        <w:pStyle w:val="ListBullet"/>
        <w:spacing w:line="240" w:lineRule="auto"/>
        <w:ind w:left="720"/>
      </w:pPr>
      <w:r>
        <w:rPr>
          <w:lang w:val="es_ES" w:bidi="es_ES"/>
        </w:rPr>
      </w:r>
      <w:r>
        <w:rPr>
          <w:lang w:val="es_ES" w:bidi="es_ES"/>
        </w:rPr>
        <w:t>Una mujer con una enfermedad de flujo de sangre</w:t>
      </w:r>
    </w:p>
    <w:p>
      <w:pPr>
        <w:pStyle w:val="ListBullet"/>
        <w:spacing w:line="240" w:lineRule="auto"/>
        <w:ind w:left="720"/>
      </w:pPr>
      <w:r>
        <w:rPr>
          <w:lang w:val="es_ES" w:bidi="es_ES"/>
        </w:rPr>
      </w:r>
      <w:r>
        <w:rPr>
          <w:lang w:val="es_ES" w:bidi="es_ES"/>
        </w:rPr>
        <w:t>Flautistas y gente de luto</w:t>
      </w:r>
    </w:p>
    <w:p>
      <w:pPr>
        <w:pStyle w:val="ListBullet"/>
        <w:spacing w:line="240" w:lineRule="auto"/>
        <w:ind w:left="720"/>
      </w:pPr>
      <w:r>
        <w:rPr>
          <w:lang w:val="es_ES" w:bidi="es_ES"/>
        </w:rPr>
      </w:r>
      <w:r>
        <w:rPr>
          <w:lang w:val="es_ES" w:bidi="es_ES"/>
        </w:rPr>
        <w:t>Una niña que murió</w:t>
      </w:r>
    </w:p>
    <w:p>
      <w:pPr>
        <w:pStyle w:val="ListBullet"/>
        <w:spacing w:line="240" w:lineRule="auto"/>
        <w:ind w:left="720"/>
      </w:pPr>
      <w:r>
        <w:rPr>
          <w:lang w:val="es_ES" w:bidi="es_ES"/>
        </w:rPr>
      </w:r>
      <w:r>
        <w:rPr>
          <w:lang w:val="es_ES" w:bidi="es_ES"/>
        </w:rPr>
        <w:t>Personas difundiendo la noticia</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estaba enseñando a los discípulos de Juan cuando el funcionario judío vino inesperadamente. Es importante recordar que el funcionario judío se arrodilló frente a Jesús. Es importante recordar que la hija del funcionario judío murió probablemente unos minutos antes de que él viniera a Jesús. Recuerden lo que él dijo a Jesús. Jesús y sus discípulos fueron con él a su casa.</w:t>
      </w:r>
    </w:p>
    <w:p>
      <w:pPr/>
      <w:r>
        <w:rPr>
          <w:lang w:val="es_ES" w:bidi="es_ES"/>
        </w:rPr>
      </w:r>
      <w:r>
        <w:rPr>
          <w:lang w:val="es_ES" w:bidi="es_ES"/>
        </w:rPr>
        <w:t>Es importante recordar que Jesús y sus discípulos estaban de camino a la casa del funcionario judío. Mientras caminaban hacia la casa del funcionario judío, la mujer que sufría de flujo de sangre durante doce años tocó inesperadamente el manto de Jesús. Es importante recordar que ella tocó el borde del manto de Jesús. Esto significa que ella debe haber estado inclinada. Recuerden lo que ella estaba pensando antes de tocar el manto de Jesús. Es importante recordar lo que Jesús le dijo. Recuerden que ella se curo en cuanto tocó el manto de Jesús.</w:t>
      </w:r>
    </w:p>
    <w:p>
      <w:pPr/>
      <w:r>
        <w:rPr>
          <w:lang w:val="es_ES" w:bidi="es_ES"/>
        </w:rPr>
      </w:r>
      <w:r>
        <w:rPr>
          <w:lang w:val="es_ES" w:bidi="es_ES"/>
        </w:rPr>
        <w:t>Es importante recordar que cuando Jesús y sus discípulos llegaron a la casa del funcionario judío había flautistas y una multitud que hacía ruido. La casa estaba de luto por la muerte de la niña. Recuerden que Jesús les dijo que se fueran y se fueron, pero lo que Jesús dijo sobre la niña durmiendo era simbólico y una exageración. Los flautistas y la gente de luto se reían de él por lo que él dijo. Es importante recordar que Jesús tomó la mano de la niña antes de traerla de regreso a la vida.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Funcionario judío</w:t>
      </w:r>
    </w:p>
    <w:p>
      <w:pPr>
        <w:pStyle w:val="ListBullet"/>
        <w:spacing w:line="240" w:lineRule="auto"/>
        <w:ind w:left="720"/>
      </w:pPr>
      <w:r>
        <w:rPr>
          <w:lang w:val="es_ES" w:bidi="es_ES"/>
        </w:rPr>
      </w:r>
      <w:r>
        <w:rPr>
          <w:lang w:val="es_ES" w:bidi="es_ES"/>
        </w:rPr>
        <w:t>Una mujer con una enfermedad de flujo de sangre</w:t>
      </w:r>
    </w:p>
    <w:p>
      <w:pPr>
        <w:pStyle w:val="ListBullet"/>
        <w:spacing w:line="240" w:lineRule="auto"/>
        <w:ind w:left="720"/>
      </w:pPr>
      <w:r>
        <w:rPr>
          <w:lang w:val="es_ES" w:bidi="es_ES"/>
        </w:rPr>
      </w:r>
      <w:r>
        <w:rPr>
          <w:lang w:val="es_ES" w:bidi="es_ES"/>
        </w:rPr>
        <w:t>Flautistas y gente de luto</w:t>
      </w:r>
    </w:p>
    <w:p>
      <w:pPr>
        <w:pStyle w:val="ListBullet"/>
        <w:spacing w:line="240" w:lineRule="auto"/>
        <w:ind w:left="720"/>
      </w:pPr>
      <w:r>
        <w:rPr>
          <w:lang w:val="es_ES" w:bidi="es_ES"/>
        </w:rPr>
      </w:r>
      <w:r>
        <w:rPr>
          <w:lang w:val="es_ES" w:bidi="es_ES"/>
        </w:rPr>
        <w:t>Una niña que murió</w:t>
      </w:r>
    </w:p>
    <w:p>
      <w:pPr>
        <w:pStyle w:val="ListBullet"/>
        <w:spacing w:line="240" w:lineRule="auto"/>
        <w:ind w:left="720"/>
      </w:pPr>
      <w:r>
        <w:rPr>
          <w:lang w:val="es_ES" w:bidi="es_ES"/>
        </w:rPr>
      </w:r>
      <w:r>
        <w:rPr>
          <w:lang w:val="es_ES" w:bidi="es_ES"/>
        </w:rPr>
        <w:t>Personas difundiendo la noticia</w:t>
      </w:r>
    </w:p>
    <w:p>
      <w:pPr/>
      <w:r>
        <w:rPr>
          <w:lang w:val="es_ES" w:bidi="es_ES"/>
        </w:rPr>
      </w:r>
      <w:r>
        <w:rPr>
          <w:lang w:val="es_ES" w:bidi="es_ES"/>
        </w:rPr>
        <w:t>El equipo debe actuar la historia dos veces. Deben interpretarla en el idioma al que están traduciendo. La primera vez, el equipo debe actuar la historia sin interrupciones. La segunda vez que el equipo actúe la historia, detenlos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Un funcionario judío viene inesperadamente a Jesús. Se arrodilla frente a Jesús y le pide que resucite a su hija de entre los muertos. Jesús y sus discípulos se dirigen a su casa.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al funcionario judío, "¿Cómo se siente?" Es posible que escuches cosas como:</w:t>
      </w:r>
    </w:p>
    <w:p>
      <w:pPr>
        <w:pStyle w:val="ListBullet"/>
        <w:spacing w:line="240" w:lineRule="auto"/>
        <w:ind w:left="720"/>
      </w:pPr>
      <w:r>
        <w:rPr>
          <w:lang w:val="es_ES" w:bidi="es_ES"/>
        </w:rPr>
      </w:r>
      <w:r>
        <w:rPr>
          <w:lang w:val="es_ES" w:bidi="es_ES"/>
        </w:rPr>
        <w:t>Pregúntale al actor que interpreta a Jesús: "¿Cómo te sientes?" Es posible que escuches cosas como:</w:t>
      </w:r>
    </w:p>
    <w:p>
      <w:pPr>
        <w:pStyle w:val="ListBullet"/>
        <w:spacing w:line="240" w:lineRule="auto"/>
        <w:ind w:left="720"/>
      </w:pPr>
      <w:r>
        <w:rPr>
          <w:lang w:val="es_ES" w:bidi="es_ES"/>
        </w:rPr>
      </w:r>
      <w:r>
        <w:rPr>
          <w:lang w:val="es_ES" w:bidi="es_ES"/>
        </w:rPr>
        <w:t>Pregúntele a los actores que interpretan a los discípulos: "¿Cómo se sienten?" Es posible que escuches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Una mujer con una hemorragia grave toca el manto de Jesús. Ella se cura al instante. Jesús la mira.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la actriz que interpreta a la mujer, "¿Cómo se siente?" Es posible que escuches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le dice, "Ánimo, hija, tu fe te ha sanado".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se siente?" Es posible que escuches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y sus discípulos continúan caminando a la casa del funcionario judío. Llegan, la gente está en la casa tocando música y llorando. Jesús dice, "Retírense, porque la niña no está muerta, sino que duerme".</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Pregúntales a los actores que interpretan a los flautistas y a la gente que llora, "¿Cómo se sienten?" Es posible que escuches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Se ríen de Jesús, pero dejan la casa de todos modos. Jesús toma la mano de la niña y la trae de regreso a la vida.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la actriz que interpreta a la niña, "¿Cómo se siente?" Es posible que escuches cosas como:</w:t>
      </w:r>
    </w:p>
    <w:p>
      <w:pPr>
        <w:pStyle w:val="ListBullet"/>
        <w:spacing w:line="240" w:lineRule="auto"/>
        <w:ind w:left="720"/>
      </w:pPr>
      <w:r>
        <w:rPr>
          <w:lang w:val="es_ES" w:bidi="es_ES"/>
        </w:rPr>
      </w:r>
      <w:r>
        <w:rPr>
          <w:lang w:val="es_ES" w:bidi="es_ES"/>
        </w:rPr>
        <w:t>Pregúntale al actor que interpreta al funcionario judío, "¿Cómo se siente?" Es posible que escuches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La gente difundió la noticia sobre el evento.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personas que difunden la noticia en el área, "¿Cómo se sienten?" Es posible que escuches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estaba hablando a los discípulos de Juan y </w:t>
      </w:r>
      <w:r>
        <w:rPr>
          <w:b/>
          <w:lang w:val="es_ES" w:bidi="es_ES"/>
        </w:rPr>
        <w:t>he aquí</w:t>
      </w:r>
      <w:r>
        <w:rPr>
          <w:lang w:val="es_ES" w:bidi="es_ES"/>
        </w:rPr>
        <w:t xml:space="preserve">, o de repente, un </w:t>
      </w:r>
      <w:r>
        <w:rPr>
          <w:b/>
          <w:lang w:val="es_ES" w:bidi="es_ES"/>
        </w:rPr>
        <w:t>funcionario judío</w:t>
      </w:r>
      <w:r>
        <w:rPr>
          <w:lang w:val="es_ES" w:bidi="es_ES"/>
        </w:rPr>
        <w:t xml:space="preserve"> </w:t>
      </w:r>
      <w:r>
        <w:rPr>
          <w:b/>
          <w:lang w:val="es_ES" w:bidi="es_ES"/>
        </w:rPr>
        <w:t>se arrodilló</w:t>
      </w:r>
      <w:r>
        <w:rPr>
          <w:lang w:val="es_ES" w:bidi="es_ES"/>
        </w:rPr>
        <w:t xml:space="preserve"> frente a Jesús.</w:t>
      </w:r>
    </w:p>
    <w:p>
      <w:pPr/>
      <w:r>
        <w:rPr>
          <w:lang w:val="es_ES" w:bidi="es_ES"/>
        </w:rPr>
      </w:r>
      <w:r>
        <w:rPr>
          <w:lang w:val="es_ES" w:bidi="es_ES"/>
        </w:rPr>
        <w:t xml:space="preserve">El </w:t>
      </w:r>
      <w:r>
        <w:rPr>
          <w:b/>
          <w:lang w:val="es_ES" w:bidi="es_ES"/>
        </w:rPr>
        <w:t>funcionario judío</w:t>
      </w:r>
      <w:r>
        <w:rPr>
          <w:lang w:val="es_ES" w:bidi="es_ES"/>
        </w:rPr>
        <w:t>, o gobernante, era uno de los líderes en el área a quien la gente respetaba. Él era probablemente el líder de un lugar de adoración judío.</w:t>
      </w:r>
    </w:p>
    <w:p>
      <w:pPr/>
      <w:r>
        <w:rPr>
          <w:lang w:val="es_ES" w:bidi="es_ES"/>
        </w:rPr>
      </w:r>
      <w:r>
        <w:rPr>
          <w:lang w:val="es_ES" w:bidi="es_ES"/>
        </w:rPr>
        <w:t xml:space="preserve">En este caso, </w:t>
      </w:r>
      <w:r>
        <w:rPr>
          <w:b/>
          <w:lang w:val="es_ES" w:bidi="es_ES"/>
        </w:rPr>
        <w:t>arrodillarse</w:t>
      </w:r>
      <w:r>
        <w:rPr>
          <w:lang w:val="es_ES" w:bidi="es_ES"/>
        </w:rPr>
        <w:t xml:space="preserve"> significa poner el rostro en el suelo. Esta posición mostraba humildad y un deseo de que una solicitud fuera aceptada. Pidió a Jesús que tocara a su hija y la hiciera vivir nuevamente.</w:t>
      </w:r>
    </w:p>
    <w:p>
      <w:pPr/>
      <w:r>
        <w:rPr>
          <w:lang w:val="es_ES" w:bidi="es_ES"/>
        </w:rPr>
      </w:r>
      <w:r>
        <w:rPr>
          <w:lang w:val="es_ES" w:bidi="es_ES"/>
        </w:rPr>
        <w:t xml:space="preserve">Jesús se levantó, o se puso de pie, y lo siguió con sus discípulos. Jesús y sus discípulos </w:t>
      </w:r>
      <w:r>
        <w:rPr>
          <w:b/>
          <w:lang w:val="es_ES" w:bidi="es_ES"/>
        </w:rPr>
        <w:t>siguieron</w:t>
      </w:r>
      <w:r>
        <w:rPr>
          <w:lang w:val="es_ES" w:bidi="es_ES"/>
        </w:rPr>
        <w:t xml:space="preserve"> al funcionario judío. Fueron con el hombre a su casa. Los </w:t>
      </w:r>
      <w:r>
        <w:rPr>
          <w:b/>
          <w:lang w:val="es_ES" w:bidi="es_ES"/>
        </w:rPr>
        <w:t>discípulos</w:t>
      </w:r>
      <w:r>
        <w:rPr>
          <w:lang w:val="es_ES" w:bidi="es_ES"/>
        </w:rPr>
        <w:t xml:space="preserve"> de Jesús fueron con Jesús a todas partes. Usen la misma palabra para discípulo que usaron en los pasajes anteriores. Consulten el Glosario Principal para una definición más completa de </w:t>
      </w:r>
      <w:r>
        <w:rPr>
          <w:lang w:val="es_ES" w:bidi="es_ES"/>
        </w:rPr>
        <w:t>discípulo</w:t>
      </w:r>
      <w:r>
        <w:rPr>
          <w:lang w:val="es_ES" w:bidi="es_ES"/>
        </w:rPr>
        <w:t>.</w:t>
      </w:r>
    </w:p>
    <w:p>
      <w:pPr/>
      <w:r>
        <w:rPr>
          <w:lang w:val="es_ES" w:bidi="es_ES"/>
        </w:rPr>
      </w:r>
      <w:r>
        <w:rPr>
          <w:lang w:val="es_ES" w:bidi="es_ES"/>
        </w:rPr>
        <w:t xml:space="preserve">La mujer que tocó el manto de Jesús, o sus ropas, </w:t>
      </w:r>
      <w:r>
        <w:rPr>
          <w:b/>
          <w:lang w:val="es_ES" w:bidi="es_ES"/>
        </w:rPr>
        <w:t>sufrió de flujo de sangre</w:t>
      </w:r>
      <w:r>
        <w:rPr>
          <w:lang w:val="es_ES" w:bidi="es_ES"/>
        </w:rPr>
        <w:t xml:space="preserve"> durante doce años. "Sufría sangrado" probablemente significa que ella estaba sangrando del vientre en momentos que no eran normales. Probablemente sangró la mayor parte del tiempo durante los doce años que padeció sangrado. El evangelio de Lucas nos dice que la mujer gastó todo su dinero en médicos y ninguno de ellos podía sanar su </w:t>
      </w:r>
      <w:r>
        <w:rPr>
          <w:b/>
          <w:lang w:val="es_ES" w:bidi="es_ES"/>
        </w:rPr>
        <w:t>descarga de sangre</w:t>
      </w:r>
      <w:r>
        <w:rPr>
          <w:lang w:val="es_ES" w:bidi="es_ES"/>
        </w:rPr>
        <w:t xml:space="preserve">. La ley judía dice que cualquier </w:t>
      </w:r>
      <w:r>
        <w:rPr>
          <w:b/>
          <w:lang w:val="es_ES" w:bidi="es_ES"/>
        </w:rPr>
        <w:t>descarga de fluidos corporales</w:t>
      </w:r>
      <w:r>
        <w:rPr>
          <w:lang w:val="es_ES" w:bidi="es_ES"/>
        </w:rPr>
        <w:t xml:space="preserve"> hace que una persona sea </w:t>
      </w:r>
      <w:r>
        <w:rPr>
          <w:lang w:val="es_ES" w:bidi="es_ES"/>
        </w:rPr>
        <w:t>impura</w:t>
      </w:r>
      <w:r>
        <w:rPr>
          <w:lang w:val="es_ES" w:bidi="es_ES"/>
        </w:rPr>
        <w:t>.</w:t>
      </w:r>
    </w:p>
    <w:p>
      <w:pPr/>
      <w:r>
        <w:rPr>
          <w:lang w:val="es_ES" w:bidi="es_ES"/>
        </w:rPr>
      </w:r>
      <w:r>
        <w:rPr>
          <w:lang w:val="es_ES" w:bidi="es_ES"/>
        </w:rPr>
        <w:t xml:space="preserve">Jesús le dijo a la mujer que su </w:t>
      </w:r>
      <w:r>
        <w:rPr>
          <w:b/>
          <w:lang w:val="es_ES" w:bidi="es_ES"/>
        </w:rPr>
        <w:t>fe</w:t>
      </w:r>
      <w:r>
        <w:rPr>
          <w:lang w:val="es_ES" w:bidi="es_ES"/>
        </w:rPr>
        <w:t xml:space="preserve"> la hizo </w:t>
      </w:r>
      <w:r>
        <w:rPr>
          <w:b/>
          <w:lang w:val="es_ES" w:bidi="es_ES"/>
        </w:rPr>
        <w:t>sanar</w:t>
      </w:r>
      <w:r>
        <w:rPr>
          <w:lang w:val="es_ES" w:bidi="es_ES"/>
        </w:rPr>
        <w:t>.</w:t>
      </w:r>
    </w:p>
    <w:p>
      <w:pPr/>
      <w:r>
        <w:rPr>
          <w:lang w:val="es_ES" w:bidi="es_ES"/>
        </w:rPr>
      </w:r>
      <w:r>
        <w:rPr>
          <w:lang w:val="es_ES" w:bidi="es_ES"/>
        </w:rPr>
        <w:t xml:space="preserve">La </w:t>
      </w:r>
      <w:r>
        <w:rPr>
          <w:b/>
          <w:lang w:val="es_ES" w:bidi="es_ES"/>
        </w:rPr>
        <w:t>fe</w:t>
      </w:r>
      <w:r>
        <w:rPr>
          <w:lang w:val="es_ES" w:bidi="es_ES"/>
        </w:rPr>
        <w:t xml:space="preserve"> es la respuesta de una persona a Dios. Una persona con fe tiene confianza en Dios. Usen la misma palabra para fe que usaron en textos anteriores. Consulten el Glosario Principal para obtener una definición más completa de </w:t>
      </w:r>
      <w:r>
        <w:rPr>
          <w:lang w:val="es_ES" w:bidi="es_ES"/>
        </w:rPr>
        <w:t>fe</w:t>
      </w:r>
      <w:r>
        <w:rPr>
          <w:lang w:val="es_ES" w:bidi="es_ES"/>
        </w:rPr>
        <w:t>.</w:t>
      </w:r>
    </w:p>
    <w:p>
      <w:pPr/>
      <w:r>
        <w:rPr>
          <w:lang w:val="es_ES" w:bidi="es_ES"/>
        </w:rPr>
      </w:r>
      <w:r>
        <w:rPr>
          <w:b/>
          <w:lang w:val="es_ES" w:bidi="es_ES"/>
        </w:rPr>
        <w:t>Bien</w:t>
      </w:r>
      <w:r>
        <w:rPr>
          <w:lang w:val="es_ES" w:bidi="es_ES"/>
        </w:rPr>
        <w:t xml:space="preserve"> en este caso significa hacer que alguien se vuelva sano después de haber estado enfermo durante un período prolongado de tiempo. Indica un rescate del peligro y una liberación hacia la seguridad. La misma palabra se usa en referencia a Dios rescatando a los creyentes del pecado.</w:t>
      </w:r>
    </w:p>
    <w:p>
      <w:pPr/>
      <w:r>
        <w:rPr>
          <w:lang w:val="es_ES" w:bidi="es_ES"/>
        </w:rPr>
      </w:r>
      <w:r>
        <w:rPr>
          <w:lang w:val="es_ES" w:bidi="es_ES"/>
        </w:rPr>
        <w:t xml:space="preserve">Cuando Jesús llegó, en la casa del funcionario judío había flautistas y una multitud que hacía ruido, o que gemía y lloraba. </w:t>
      </w:r>
      <w:r>
        <w:rPr>
          <w:b/>
          <w:lang w:val="es_ES" w:bidi="es_ES"/>
        </w:rPr>
        <w:t>A los flautistas</w:t>
      </w:r>
      <w:r>
        <w:rPr>
          <w:lang w:val="es_ES" w:bidi="es_ES"/>
        </w:rPr>
        <w:t xml:space="preserve"> se les pagaba por tocar música triste cuando alguien fallecía. La </w:t>
      </w:r>
      <w:r>
        <w:rPr>
          <w:b/>
          <w:lang w:val="es_ES" w:bidi="es_ES"/>
        </w:rPr>
        <w:t>multitud que hacía ruido</w:t>
      </w:r>
      <w:r>
        <w:rPr>
          <w:lang w:val="es_ES" w:bidi="es_ES"/>
        </w:rPr>
        <w:t>, o que gemía y lloraba, era un grupo de personas a las que se les pagaba por llorar y hacer otros ruidos cuando alguien fallecía. Jesús les dijo a esa gente que se fueran.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9:27–38</w:t>
      </w:r>
      <w:r>
        <w:rPr>
          <w:lang w:val="es_ES" w:bidi="es_ES"/>
        </w:rPr>
      </w:r>
    </w:p>
    <w:p>
      <w:pPr>
        <w:pStyle w:val="Heading3"/>
      </w:pPr>
      <w:r>
        <w:rPr>
          <w:lang w:val="es_ES" w:bidi="es_ES"/>
        </w:rPr>
        <w:t>Escuchar con el corazón</w:t>
      </w:r>
    </w:p>
    <w:p>
      <w:pPr/>
      <w:r>
        <w:rPr>
          <w:lang w:val="es_ES" w:bidi="es_ES"/>
        </w:rPr>
      </w:r>
      <w:r>
        <w:rPr>
          <w:lang w:val="es_ES" w:bidi="es_ES"/>
        </w:rPr>
        <w:t>Escuchen Mateo 9:27–38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el pasaje anterior, Jesús sanó a una mujer con un problema grave de sangrado. También trajo a una niña de regreso a la vida. La noticia sobre la niña se extendió por toda el área.</w:t>
      </w:r>
    </w:p>
    <w:p>
      <w:pPr/>
      <w:r>
        <w:rPr>
          <w:lang w:val="es_ES" w:bidi="es_ES"/>
        </w:rPr>
      </w:r>
      <w:r>
        <w:rPr>
          <w:lang w:val="es_ES" w:bidi="es_ES"/>
        </w:rPr>
        <w:t>En esta historia real, Mateo da más ejemplos de Jesús sanando a la gente con fe.</w:t>
      </w:r>
    </w:p>
    <w:p>
      <w:pPr/>
      <w:r>
        <w:rPr>
          <w:lang w:val="es_ES" w:bidi="es_ES"/>
        </w:rPr>
      </w:r>
      <w:r>
        <w:rPr>
          <w:lang w:val="es_ES" w:bidi="es_ES"/>
        </w:rPr>
        <w:t>Jesús se marchó de allí. Él se fue, y estaba alejándose de la casa del gobernante. Dos hombres ciegos siguieron, o caminaron detrás, de Jesús. Gritar, o clamar en voz alta, significa que estaban llamando a Jesús. "Ten misericordia de nosotros, Hijo de David". Misericordia es mostrar compasión. Querían que Jesús los sanara. "Hijo de David" es un título que indica que Jesús es un descendiente del rey David. Este título se refiere al Mesías, o Salvador prometido. Jesús y los hombres ciegos entraron en la casa donde Jesús se estaba quedando.</w:t>
      </w:r>
    </w:p>
    <w:p>
      <w:pPr/>
      <w:r>
        <w:rPr>
          <w:lang w:val="es_ES" w:bidi="es_ES"/>
        </w:rPr>
      </w:r>
      <w:r>
        <w:rPr>
          <w:lang w:val="es_ES" w:bidi="es_ES"/>
        </w:rPr>
        <w:t>Jesús preguntó a los hombres, "¿Ambos creen que soy capaz de hacer esto, o devolverles la vista?"</w:t>
      </w:r>
    </w:p>
    <w:p>
      <w:pPr/>
      <w:r>
        <w:rPr>
          <w:lang w:val="es_ES" w:bidi="es_ES"/>
        </w:rPr>
      </w:r>
      <w:r>
        <w:rPr>
          <w:lang w:val="es_ES" w:bidi="es_ES"/>
        </w:rPr>
        <w:t>Respondieron, "Sí, Señor". Señor es una manera educada de dirigirse a un hombre.</w:t>
      </w:r>
    </w:p>
    <w:p>
      <w:pPr/>
      <w:r>
        <w:rPr>
          <w:lang w:val="es_ES" w:bidi="es_ES"/>
        </w:rPr>
      </w:r>
      <w:r>
        <w:rPr>
          <w:lang w:val="es_ES" w:bidi="es_ES"/>
        </w:rPr>
        <w:t>Mientras Jesús estaba tocando los ojos de los hombres, dijo, "Porque creéis, o tenéis fe en mí, así se hará". Tan pronto como Jesús dijo esto, pudieron ver. Jesús les advirtió con severidad, pero no con ira, "Asegúrense de que nadie se entere de esto". Pero los hombres difundieron su fama, o la noticia de su sanidad, en todas las aldeas cercanas. No está claro por qué Jesús dio esta advertencia. Quizás Jesús no quería que le dijeran a la gente que él era el Hijo de David, o el Salvador prometido.</w:t>
      </w:r>
    </w:p>
    <w:p>
      <w:pPr/>
      <w:r>
        <w:rPr>
          <w:lang w:val="es_ES" w:bidi="es_ES"/>
        </w:rPr>
      </w:r>
      <w:r>
        <w:rPr>
          <w:lang w:val="es_ES" w:bidi="es_ES"/>
        </w:rPr>
        <w:t>Deténganse y conversen sobre la gente ciega en su cultura. ¿Qué tipo de cosas no pueden hacer? ¿Qué tipo de cosas podrían necesitar ayuda para hacer? ¿Qué hace la gente en tu cultura para cuidar de los ciegos?</w:t>
      </w:r>
    </w:p>
    <w:p>
      <w:pPr/>
      <w:r>
        <w:rPr>
          <w:lang w:val="es_ES" w:bidi="es_ES"/>
        </w:rPr>
      </w:r>
      <w:r>
        <w:rPr>
          <w:lang w:val="es_ES" w:bidi="es_ES"/>
        </w:rPr>
        <w:t>Mientras los hombres estaban dejando la casa, he aquí, o de repente, algunas personas trajeron a Jesús un hombre oprimido por demonios que era mudo. "He aquí", o "de repente", indica que algo increíble o inesperado sucederá. Un demonio, o espíritu maligno, controlaba los pensamientos y acciones del hombre, haciendo que el hombre fuera mudo, o incapaz de hablar. Jesús probablemente dio una orden de expulsar al demonio, o obligar al demonio a irse. Tan pronto como Jesús hizo esto, el hombre pudo hablar. Las multitudes se maravillaban, o estaban asombradas. "Nada como esto se ha visto en Israel". Este tipo de milagro, o acción poderosa que solo Dios puede hacer, nunca había sucedido en su país. Pero los fariseos, o líderes religiosos, acusaron injustamente a Jesús de expulsar demonios usando el poder del príncipe de los demonios. "Príncipe" se refiere a un líder, o jefe. Satanás es el príncipe de los demonios. Satanás es un ser espiritual que es el líder de los espíritus malignos.</w:t>
      </w:r>
    </w:p>
    <w:p>
      <w:pPr/>
      <w:r>
        <w:rPr>
          <w:lang w:val="es_ES" w:bidi="es_ES"/>
        </w:rPr>
      </w:r>
      <w:r>
        <w:rPr>
          <w:lang w:val="es_ES" w:bidi="es_ES"/>
        </w:rPr>
        <w:t>Deténganse y conversen sobre el príncipe de los demonios en tu cultura. Cuenten una historia de tu cultura sobre un líder de los espíritus malignos. ¿De qué tipo de cosas sería responsable de hacer este ser espiritual?</w:t>
      </w:r>
    </w:p>
    <w:p>
      <w:pPr/>
      <w:r>
        <w:rPr>
          <w:lang w:val="es_ES" w:bidi="es_ES"/>
        </w:rPr>
      </w:r>
      <w:r>
        <w:rPr>
          <w:lang w:val="es_ES" w:bidi="es_ES"/>
        </w:rPr>
        <w:t>Jesús probablemente estaba pasando por todas las ciudades y aldeas en el área del país llamada Galilea. Jesús enseñó en las sinagogas, o lugares de adoración judíos. Él proclamó o predicó el evangelio del reino. Evangelio significa buenas nuevas. Estas buenas nuevas eran sobre el Reino de Dios, el gobierno de Dios en los corazones de la gente. El Reino es el Reino de los cielos. Un Reino es el lugar donde un rey gobierna a un grupo de personas. Jesús sanó toda enfermedad y aflicción, o todo tipo de enfermedad y problema físico que la gente pueda tener. Esto describe el trabajo de Jesús mientras viajaba de un lugar a otro.</w:t>
      </w:r>
    </w:p>
    <w:p>
      <w:pPr/>
      <w:r>
        <w:rPr>
          <w:lang w:val="es_ES" w:bidi="es_ES"/>
        </w:rPr>
      </w:r>
      <w:r>
        <w:rPr>
          <w:lang w:val="es_ES" w:bidi="es_ES"/>
        </w:rPr>
        <w:t xml:space="preserve">Muestren un mapa de </w:t>
      </w:r>
      <w:r>
        <w:rPr>
          <w:lang w:val="es_ES" w:bidi="es_ES"/>
        </w:rPr>
        <w:t>Galilea</w:t>
      </w:r>
      <w:r>
        <w:rPr>
          <w:lang w:val="es_ES" w:bidi="es_ES"/>
        </w:rPr>
        <w:t>. Conversen sobre cómo los narradores en su idioma y cultura dan un resumen de los eventos en una historia grande. ¿Qué palabras o técnicas especiales de contar historias se usan?</w:t>
      </w:r>
    </w:p>
    <w:p>
      <w:pPr/>
      <w:r>
        <w:rPr>
          <w:lang w:val="es_ES" w:bidi="es_ES"/>
        </w:rPr>
      </w:r>
      <w:r>
        <w:rPr>
          <w:lang w:val="es_ES" w:bidi="es_ES"/>
        </w:rPr>
        <w:t>Jesús tenía compasión por las multitudes de personas. Sintió simpatía por ellos, o entendió y cuidó de ellos. Fueron acosados y desamparados porque tenían muchas dificultades y nadie que los ayudara. Jesús dijo que la gente es como ovejas sin pastor porque vio que la gente es como ovejas sin alguien que las lleve a comer y las proteja de los animales salvajes. Un pastor es alguien que cuida de las ovejas y las protege.</w:t>
      </w:r>
    </w:p>
    <w:p>
      <w:pPr/>
      <w:r>
        <w:rPr>
          <w:lang w:val="es_ES" w:bidi="es_ES"/>
        </w:rPr>
      </w:r>
      <w:r>
        <w:rPr>
          <w:lang w:val="es_ES" w:bidi="es_ES"/>
        </w:rPr>
        <w:t xml:space="preserve">Muestren una imagen de un </w:t>
      </w:r>
      <w:r>
        <w:rPr>
          <w:lang w:val="es_ES" w:bidi="es_ES"/>
        </w:rPr>
        <w:t>pastor</w:t>
      </w:r>
      <w:r>
        <w:rPr>
          <w:lang w:val="es_ES" w:bidi="es_ES"/>
        </w:rPr>
        <w:t xml:space="preserve">. ¿Cómo traducirían pastor en su idioma? Muestren una imagen de </w:t>
      </w:r>
      <w:r>
        <w:rPr>
          <w:lang w:val="es_ES" w:bidi="es_ES"/>
        </w:rPr>
        <w:t>ovejas</w:t>
      </w:r>
      <w:r>
        <w:rPr>
          <w:lang w:val="es_ES" w:bidi="es_ES"/>
        </w:rPr>
        <w:t>. Deténganse y conversen sobre lo que hace un pastor y lo que podría sucederles a las ovejas sin un pastor.</w:t>
      </w:r>
    </w:p>
    <w:p>
      <w:pPr/>
      <w:r>
        <w:rPr>
          <w:lang w:val="es_ES" w:bidi="es_ES"/>
        </w:rPr>
      </w:r>
      <w:r>
        <w:rPr>
          <w:lang w:val="es_ES" w:bidi="es_ES"/>
        </w:rPr>
        <w:t>Jesús estaba hablando a sus discípulos, los doce hombres que viajaron con él a todas partes. Él hizo una comparación entre dos cosas diferentes. La gente lista para venir a Dios se compara con los cultivos listos para para la cosecha. "La cosecha es abundante" significa que los cultivos son abundantes y están listos para ser cosechados. "Los trabajadores" son las personas que cosechan los cultivos. Orar fervientemente es comunicarse personalmente con Dios. El Señor de la cosecha es Dios. Lo que deben pedir en sus oraciones los seguidores de Jesús es que Dios envíe a más gente a recoger la cosecha.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Dos hombres ciegos están caminando detrás de Jesús. Gritan a Jesús que los sane. Jesús pregunta si creen. Él les toca los ojos y los sana.</w:t>
      </w:r>
    </w:p>
    <w:p>
      <w:pPr/>
      <w:r>
        <w:rPr>
          <w:lang w:val="es_ES" w:bidi="es_ES"/>
        </w:rPr>
      </w:r>
      <w:r>
        <w:rPr>
          <w:b/>
          <w:lang w:val="es_ES" w:bidi="es_ES"/>
        </w:rPr>
        <w:t>Segunda escena:</w:t>
      </w:r>
      <w:r>
        <w:rPr>
          <w:lang w:val="es_ES" w:bidi="es_ES"/>
        </w:rPr>
        <w:t xml:space="preserve"> Un hombre poseído por demonios es traído a Jesús. Jesús lo sana. Todos están asombrados.</w:t>
      </w:r>
    </w:p>
    <w:p>
      <w:pPr/>
      <w:r>
        <w:rPr>
          <w:lang w:val="es_ES" w:bidi="es_ES"/>
        </w:rPr>
      </w:r>
      <w:r>
        <w:rPr>
          <w:b/>
          <w:lang w:val="es_ES" w:bidi="es_ES"/>
        </w:rPr>
        <w:t>Tercera escena:</w:t>
      </w:r>
      <w:r>
        <w:rPr>
          <w:lang w:val="es_ES" w:bidi="es_ES"/>
        </w:rPr>
        <w:t xml:space="preserve"> Jesús estaba enseñando y sanando en las ciudades y aldeas. Sus discípulos están con él.</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Dos hombres ciegos</w:t>
      </w:r>
    </w:p>
    <w:p>
      <w:pPr>
        <w:pStyle w:val="ListBullet"/>
        <w:spacing w:line="240" w:lineRule="auto"/>
        <w:ind w:left="720"/>
      </w:pPr>
      <w:r>
        <w:rPr>
          <w:lang w:val="es_ES" w:bidi="es_ES"/>
        </w:rPr>
      </w:r>
      <w:r>
        <w:rPr>
          <w:lang w:val="es_ES" w:bidi="es_ES"/>
        </w:rPr>
        <w:t>Gente que trae al hombre poseído por un demonio</w:t>
      </w:r>
    </w:p>
    <w:p>
      <w:pPr>
        <w:pStyle w:val="ListBullet"/>
        <w:spacing w:line="240" w:lineRule="auto"/>
        <w:ind w:left="720"/>
      </w:pPr>
      <w:r>
        <w:rPr>
          <w:lang w:val="es_ES" w:bidi="es_ES"/>
        </w:rPr>
      </w:r>
      <w:r>
        <w:rPr>
          <w:lang w:val="es_ES" w:bidi="es_ES"/>
        </w:rPr>
        <w:t>Un hombre poseído por un demonio que no podía hablar</w:t>
      </w:r>
    </w:p>
    <w:p>
      <w:pPr>
        <w:pStyle w:val="ListBullet"/>
        <w:spacing w:line="240" w:lineRule="auto"/>
        <w:ind w:left="720"/>
      </w:pPr>
      <w:r>
        <w:rPr>
          <w:lang w:val="es_ES" w:bidi="es_ES"/>
        </w:rPr>
      </w:r>
      <w:r>
        <w:rPr>
          <w:lang w:val="es_ES" w:bidi="es_ES"/>
        </w:rPr>
        <w:t>Algunos fariseos</w:t>
      </w:r>
    </w:p>
    <w:p>
      <w:pPr>
        <w:pStyle w:val="ListBullet"/>
        <w:spacing w:line="240" w:lineRule="auto"/>
        <w:ind w:left="720"/>
      </w:pPr>
      <w:r>
        <w:rPr>
          <w:lang w:val="es_ES" w:bidi="es_ES"/>
        </w:rPr>
      </w:r>
      <w:r>
        <w:rPr>
          <w:lang w:val="es_ES" w:bidi="es_ES"/>
        </w:rPr>
        <w:t>Algunas personas siendo sanadas</w:t>
      </w:r>
    </w:p>
    <w:p>
      <w:pPr>
        <w:pStyle w:val="ListBullet"/>
        <w:spacing w:line="240" w:lineRule="auto"/>
        <w:ind w:left="720"/>
      </w:pPr>
      <w:r>
        <w:rPr>
          <w:lang w:val="es_ES" w:bidi="es_ES"/>
        </w:rPr>
      </w:r>
      <w:r>
        <w:rPr>
          <w:lang w:val="es_ES" w:bidi="es_ES"/>
        </w:rPr>
        <w:t>Los discípulos de Jesús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estaba alejándose de una casa donde trajo a una niña de regreso a la vida. Recuerden que los hombres ciegos estaban caminando detrás de Jesús y llamando a Jesús "Hijo de David". Pidieron a Jesús que tuviera misericordia de ellos. Después de que los hombres siguieron a Jesús a la casa, Jesús les preguntó: "¿Creen que puedo hacerles ver?"</w:t>
      </w:r>
    </w:p>
    <w:p>
      <w:pPr/>
      <w:r>
        <w:rPr>
          <w:lang w:val="es_ES" w:bidi="es_ES"/>
        </w:rPr>
      </w:r>
      <w:r>
        <w:rPr>
          <w:lang w:val="es_ES" w:bidi="es_ES"/>
        </w:rPr>
        <w:t>Es importante recordar que algunas personas trajeron a un hombre poseído por demonios a Jesús mientras los otros dos hombres se estaban yendo. Recuerden que él no podía hablar. Es importante recordar lo que el hombre hizo cuando Jesús obligó al demonio a irse. Recuerden lo que dijeron las multitudes y lo que dijeron los fariseos.</w:t>
      </w:r>
    </w:p>
    <w:p>
      <w:pPr/>
      <w:r>
        <w:rPr>
          <w:lang w:val="es_ES" w:bidi="es_ES"/>
        </w:rPr>
      </w:r>
      <w:r>
        <w:rPr>
          <w:lang w:val="es_ES" w:bidi="es_ES"/>
        </w:rPr>
        <w:t>Es importante recordar que la escena 3 está haciendo referencia a todo lo que Jesús hizo en el área. Recuerden lo que Jesús estaba proclamando. Es importante recordar por qué Jesús tenía compasión por la gente.</w:t>
      </w:r>
    </w:p>
    <w:p>
      <w:pPr/>
      <w:r>
        <w:rPr>
          <w:lang w:val="es_ES" w:bidi="es_ES"/>
        </w:rPr>
      </w:r>
      <w:r>
        <w:rPr>
          <w:lang w:val="es_ES" w:bidi="es_ES"/>
        </w:rPr>
        <w:t>Recuerden cómo Jesús describe a la gente lista para seguir a Dios como un cultivo listo para ser cosechado. Conversen con su equipo sobre cómo traducirán esta comparación que Jesús hace para que la gente sepa que es una comparación.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Dos hombres ciegos</w:t>
      </w:r>
    </w:p>
    <w:p>
      <w:pPr>
        <w:pStyle w:val="ListBullet"/>
        <w:spacing w:line="240" w:lineRule="auto"/>
        <w:ind w:left="720"/>
      </w:pPr>
      <w:r>
        <w:rPr>
          <w:lang w:val="es_ES" w:bidi="es_ES"/>
        </w:rPr>
      </w:r>
      <w:r>
        <w:rPr>
          <w:lang w:val="es_ES" w:bidi="es_ES"/>
        </w:rPr>
        <w:t>Gente que trajo a un hombre poseído por un demonio</w:t>
      </w:r>
    </w:p>
    <w:p>
      <w:pPr>
        <w:pStyle w:val="ListBullet"/>
        <w:spacing w:line="240" w:lineRule="auto"/>
        <w:ind w:left="720"/>
      </w:pPr>
      <w:r>
        <w:rPr>
          <w:lang w:val="es_ES" w:bidi="es_ES"/>
        </w:rPr>
      </w:r>
      <w:r>
        <w:rPr>
          <w:lang w:val="es_ES" w:bidi="es_ES"/>
        </w:rPr>
        <w:t>Un hombre poseído por un demonio que es incapaz de hablar</w:t>
      </w:r>
    </w:p>
    <w:p>
      <w:pPr>
        <w:pStyle w:val="ListBullet"/>
        <w:spacing w:line="240" w:lineRule="auto"/>
        <w:ind w:left="720"/>
      </w:pPr>
      <w:r>
        <w:rPr>
          <w:lang w:val="es_ES" w:bidi="es_ES"/>
        </w:rPr>
      </w:r>
      <w:r>
        <w:rPr>
          <w:lang w:val="es_ES" w:bidi="es_ES"/>
        </w:rPr>
        <w:t>Algunos fariseos</w:t>
      </w:r>
    </w:p>
    <w:p>
      <w:pPr>
        <w:pStyle w:val="ListBullet"/>
        <w:spacing w:line="240" w:lineRule="auto"/>
        <w:ind w:left="720"/>
      </w:pPr>
      <w:r>
        <w:rPr>
          <w:lang w:val="es_ES" w:bidi="es_ES"/>
        </w:rPr>
      </w:r>
      <w:r>
        <w:rPr>
          <w:lang w:val="es_ES" w:bidi="es_ES"/>
        </w:rPr>
        <w:t>Algunas personas siendo sanadas</w:t>
      </w:r>
    </w:p>
    <w:p>
      <w:pPr>
        <w:pStyle w:val="ListBullet"/>
        <w:spacing w:line="240" w:lineRule="auto"/>
        <w:ind w:left="720"/>
      </w:pPr>
      <w:r>
        <w:rPr>
          <w:lang w:val="es_ES" w:bidi="es_ES"/>
        </w:rPr>
      </w:r>
      <w:r>
        <w:rPr>
          <w:lang w:val="es_ES" w:bidi="es_ES"/>
        </w:rPr>
        <w:t>Los discípulos de Jesús</w:t>
      </w:r>
    </w:p>
    <w:p>
      <w:pPr/>
      <w:r>
        <w:rPr>
          <w:lang w:val="es_ES" w:bidi="es_ES"/>
        </w:rPr>
      </w:r>
      <w:r>
        <w:rPr>
          <w:lang w:val="es_ES" w:bidi="es_ES"/>
        </w:rPr>
        <w:t>El equipo debe actuar la historia dos veces. Deben interpretarla en el idioma al que están traduciendo. La primera vez, el equipo debe actuar la historia sin interrupciones. La segunda vez que el equipo actúe la historia, detenlo en diferentes puntos de la historia.</w:t>
      </w:r>
    </w:p>
    <w:p>
      <w:pPr/>
      <w:r>
        <w:rPr>
          <w:lang w:val="es_ES" w:bidi="es_ES"/>
        </w:rPr>
      </w:r>
      <w:r>
        <w:rPr>
          <w:lang w:val="es_ES" w:bidi="es_ES"/>
        </w:rPr>
        <w:t>Cuando el equipo actúe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Jesús deja la casa donde hizo que la niña viviera nuevamente. Dos hombres ciegos están caminando detrás de él. Llaman a Jesús: "Ten misericordia de nosotros, Hijo de David".</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interpretan a dos hombres ciegos,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entra en la casa. Los hombres ciegos también entran. Jesús pregunta a los hombres, "¿Ambos, creen que soy capaz de hacerles ver?" Los hombres le respondieron a Jesús, "Sí, Señor".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te sientes?"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toca los ojos de los hombres y dice, "Porque tenéis fe, así se hará". Los hombres están curados, y comienzan a ver.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dos hombres ciegos,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hombres dejan la casa. Inesperadamente, algunas personas traen ante Jesús a un hombre oprimido por un demonio que no podía hablar. Jesús da una orden de expulsar al demonio. El hombre comienza a hablar. Las multitudes están asombradas, dicen, "Nada como esto se ha visto en Israel".</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hombre oprimido por un demonio, "¿Cómo se siente?" Es posible que escuchen cosas como:</w:t>
      </w:r>
    </w:p>
    <w:p>
      <w:pPr>
        <w:pStyle w:val="ListBullet"/>
        <w:spacing w:line="240" w:lineRule="auto"/>
        <w:ind w:left="720"/>
      </w:pPr>
      <w:r>
        <w:rPr>
          <w:lang w:val="es_ES" w:bidi="es_ES"/>
        </w:rPr>
      </w:r>
      <w:r>
        <w:rPr>
          <w:lang w:val="es_ES" w:bidi="es_ES"/>
        </w:rPr>
        <w:t>Pregúntenles a los actores que interpretan a algunas personas en la ciudad,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Pero los fariseos acusan injustamente a Jesús. Dicen, "él expulsa a los demonios por el príncipe de los demonios".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fariseos, "¿Cómo se sienten?" Es posible que escuchen cosas como:</w:t>
      </w:r>
    </w:p>
    <w:p>
      <w:pPr/>
      <w:r>
        <w:rPr>
          <w:lang w:val="es_ES" w:bidi="es_ES"/>
        </w:rPr>
      </w:r>
      <w:r>
        <w:rPr>
          <w:lang w:val="es_ES" w:bidi="es_ES"/>
        </w:rPr>
        <w:t>Jesús estaba pasando por todas las ciudades y aldeas en el área de Galilea. Jesús enseñó el evangelio del reino en las sinagogas. Él sanó todo tipo de enfermedad y problema físico de la gente. Jesús tenía compasión por las multitudes de personas. Entonces Jesús dice a sus discípulos, "La cosecha es abundante, pero los trabajadores son pocos. Por lo tanto, pidan a Dios que envíe a más gente a recoger la cosecha".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discípulos de Jesús, "¿Cómo se sienten?"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dejó la casa, y dos hombres ciegos lo siguieron, </w:t>
      </w:r>
      <w:r>
        <w:rPr>
          <w:b/>
          <w:lang w:val="es_ES" w:bidi="es_ES"/>
        </w:rPr>
        <w:t>gritando</w:t>
      </w:r>
      <w:r>
        <w:rPr>
          <w:lang w:val="es_ES" w:bidi="es_ES"/>
        </w:rPr>
        <w:t xml:space="preserve"> o </w:t>
      </w:r>
      <w:r>
        <w:rPr>
          <w:b/>
          <w:lang w:val="es_ES" w:bidi="es_ES"/>
        </w:rPr>
        <w:t>clamando en voz alta</w:t>
      </w:r>
      <w:r>
        <w:rPr>
          <w:lang w:val="es_ES" w:bidi="es_ES"/>
        </w:rPr>
        <w:t xml:space="preserve">. Esto no indica que estaban llorando, sino que gritaban, para que Jesús los escuchara. Estaban gritando, de una manera educada, "Ten </w:t>
      </w:r>
      <w:r>
        <w:rPr>
          <w:b/>
          <w:lang w:val="es_ES" w:bidi="es_ES"/>
        </w:rPr>
        <w:t>misericordia</w:t>
      </w:r>
      <w:r>
        <w:rPr>
          <w:lang w:val="es_ES" w:bidi="es_ES"/>
        </w:rPr>
        <w:t xml:space="preserve"> de nosotros, </w:t>
      </w:r>
      <w:r>
        <w:rPr>
          <w:b/>
          <w:lang w:val="es_ES" w:bidi="es_ES"/>
        </w:rPr>
        <w:t>Hijo de David</w:t>
      </w:r>
      <w:r>
        <w:rPr>
          <w:lang w:val="es_ES" w:bidi="es_ES"/>
        </w:rPr>
        <w:t>".</w:t>
      </w:r>
    </w:p>
    <w:p>
      <w:pPr/>
      <w:r>
        <w:rPr>
          <w:lang w:val="es_ES" w:bidi="es_ES"/>
        </w:rPr>
      </w:r>
      <w:r>
        <w:rPr>
          <w:b/>
          <w:lang w:val="es_ES" w:bidi="es_ES"/>
        </w:rPr>
        <w:t>Misericordia</w:t>
      </w:r>
      <w:r>
        <w:rPr>
          <w:lang w:val="es_ES" w:bidi="es_ES"/>
        </w:rPr>
        <w:t xml:space="preserve"> es tener compasión por aquellos que sufren o están necesitados. Usen la misma palabra para misericordia que usaron en los pasajes anteriores. Consulten el Glosario Principal para obtener una definición más completa de </w:t>
      </w:r>
      <w:r>
        <w:rPr>
          <w:lang w:val="es_ES" w:bidi="es_ES"/>
        </w:rPr>
        <w:t>misericordia</w:t>
      </w:r>
      <w:r>
        <w:rPr>
          <w:lang w:val="es_ES" w:bidi="es_ES"/>
        </w:rPr>
        <w:t>.</w:t>
      </w:r>
    </w:p>
    <w:p>
      <w:pPr/>
      <w:r>
        <w:rPr>
          <w:lang w:val="es_ES" w:bidi="es_ES"/>
        </w:rPr>
      </w:r>
      <w:r>
        <w:rPr>
          <w:b/>
          <w:lang w:val="es_ES" w:bidi="es_ES"/>
        </w:rPr>
        <w:t>Hijo de David</w:t>
      </w:r>
      <w:r>
        <w:rPr>
          <w:lang w:val="es_ES" w:bidi="es_ES"/>
        </w:rPr>
        <w:t xml:space="preserve"> es un título que indica que Jesús es un descendiente del rey </w:t>
      </w:r>
      <w:r>
        <w:rPr>
          <w:b/>
          <w:lang w:val="es_ES" w:bidi="es_ES"/>
        </w:rPr>
        <w:t>David</w:t>
      </w:r>
      <w:r>
        <w:rPr>
          <w:lang w:val="es_ES" w:bidi="es_ES"/>
        </w:rPr>
        <w:t xml:space="preserve">. </w:t>
      </w:r>
      <w:r>
        <w:rPr>
          <w:lang w:val="es_ES" w:bidi="es_ES"/>
        </w:rPr>
        <w:t>David</w:t>
      </w:r>
      <w:r>
        <w:rPr>
          <w:lang w:val="es_ES" w:bidi="es_ES"/>
        </w:rPr>
        <w:t xml:space="preserve"> era el más grande rey de Israel en el Antiguo Testamento. Dios prometió que alguien de la familia de David rescataría a Israel de sus enemigos y sería rey. Los judíos usan este título para referirse al Mesías, o Cristo. Consulten el Glosario Principal para obtener una definición más completa de </w:t>
      </w:r>
      <w:r>
        <w:rPr>
          <w:lang w:val="es_ES" w:bidi="es_ES"/>
        </w:rPr>
        <w:t>Hijo de David</w:t>
      </w:r>
      <w:r>
        <w:rPr>
          <w:lang w:val="es_ES" w:bidi="es_ES"/>
        </w:rPr>
        <w:t>.</w:t>
      </w:r>
    </w:p>
    <w:p>
      <w:pPr/>
      <w:r>
        <w:rPr>
          <w:lang w:val="es_ES" w:bidi="es_ES"/>
        </w:rPr>
      </w:r>
      <w:r>
        <w:rPr>
          <w:lang w:val="es_ES" w:bidi="es_ES"/>
        </w:rPr>
        <w:t xml:space="preserve">Jesús dijo a los hombres ciegos, "Porque creéis, o tenéis </w:t>
      </w:r>
      <w:r>
        <w:rPr>
          <w:b/>
          <w:lang w:val="es_ES" w:bidi="es_ES"/>
        </w:rPr>
        <w:t>fe</w:t>
      </w:r>
      <w:r>
        <w:rPr>
          <w:lang w:val="es_ES" w:bidi="es_ES"/>
        </w:rPr>
        <w:t>, así se hará".</w:t>
      </w:r>
    </w:p>
    <w:p>
      <w:pPr/>
      <w:r>
        <w:rPr>
          <w:lang w:val="es_ES" w:bidi="es_ES"/>
        </w:rPr>
      </w:r>
      <w:r>
        <w:rPr>
          <w:lang w:val="es_ES" w:bidi="es_ES"/>
        </w:rPr>
        <w:t xml:space="preserve">La </w:t>
      </w:r>
      <w:r>
        <w:rPr>
          <w:b/>
          <w:lang w:val="es_ES" w:bidi="es_ES"/>
        </w:rPr>
        <w:t>fe</w:t>
      </w:r>
      <w:r>
        <w:rPr>
          <w:lang w:val="es_ES" w:bidi="es_ES"/>
        </w:rPr>
        <w:t xml:space="preserve"> es la respuesta de una persona a Dios, mostrando que confía en él. Usen la misma palabra para fe que usaron en textos anteriores. Consulten el Glosario Principal para obtener una definición más completa de </w:t>
      </w:r>
      <w:r>
        <w:rPr>
          <w:lang w:val="es_ES" w:bidi="es_ES"/>
        </w:rPr>
        <w:t>fe</w:t>
      </w:r>
      <w:r>
        <w:rPr>
          <w:lang w:val="es_ES" w:bidi="es_ES"/>
        </w:rPr>
        <w:t>.</w:t>
      </w:r>
    </w:p>
    <w:p>
      <w:pPr/>
      <w:r>
        <w:rPr>
          <w:lang w:val="es_ES" w:bidi="es_ES"/>
        </w:rPr>
      </w:r>
      <w:r>
        <w:rPr>
          <w:b/>
          <w:lang w:val="es_ES" w:bidi="es_ES"/>
        </w:rPr>
        <w:t>Y se les abrieron los ojos</w:t>
      </w:r>
      <w:r>
        <w:rPr>
          <w:lang w:val="es_ES" w:bidi="es_ES"/>
        </w:rPr>
        <w:t>: Tan pronto como Jesús dijo esto, "sus ojos fueron abiertos". Esto no significa que los ojos de los hombres estuvieran cerrados. Significa que fueron sanados de la ceguera y podían ver.</w:t>
      </w:r>
    </w:p>
    <w:p>
      <w:pPr/>
      <w:r>
        <w:rPr>
          <w:lang w:val="es_ES" w:bidi="es_ES"/>
        </w:rPr>
      </w:r>
      <w:r>
        <w:rPr>
          <w:lang w:val="es_ES" w:bidi="es_ES"/>
        </w:rPr>
        <w:t xml:space="preserve">La gente trajo a Jesús a un hombre </w:t>
      </w:r>
      <w:r>
        <w:rPr>
          <w:b/>
          <w:lang w:val="es_ES" w:bidi="es_ES"/>
        </w:rPr>
        <w:t>poseído por un demonio</w:t>
      </w:r>
      <w:r>
        <w:rPr>
          <w:lang w:val="es_ES" w:bidi="es_ES"/>
        </w:rPr>
        <w:t xml:space="preserve"> que era </w:t>
      </w:r>
      <w:r>
        <w:rPr>
          <w:b/>
          <w:lang w:val="es_ES" w:bidi="es_ES"/>
        </w:rPr>
        <w:t>mudo</w:t>
      </w:r>
      <w:r>
        <w:rPr>
          <w:lang w:val="es_ES" w:bidi="es_ES"/>
        </w:rPr>
        <w:t xml:space="preserve">. Un </w:t>
      </w:r>
      <w:r>
        <w:rPr>
          <w:b/>
          <w:lang w:val="es_ES" w:bidi="es_ES"/>
        </w:rPr>
        <w:t>demonio</w:t>
      </w:r>
      <w:r>
        <w:rPr>
          <w:lang w:val="es_ES" w:bidi="es_ES"/>
        </w:rPr>
        <w:t xml:space="preserve"> es un </w:t>
      </w:r>
      <w:r>
        <w:rPr>
          <w:lang w:val="es_ES" w:bidi="es_ES"/>
        </w:rPr>
        <w:t>espíritu maligno</w:t>
      </w:r>
      <w:r>
        <w:rPr>
          <w:lang w:val="es_ES" w:bidi="es_ES"/>
        </w:rPr>
        <w:t>.</w:t>
      </w:r>
    </w:p>
    <w:p>
      <w:pPr/>
      <w:r>
        <w:rPr>
          <w:lang w:val="es_ES" w:bidi="es_ES"/>
        </w:rPr>
      </w:r>
      <w:r>
        <w:rPr>
          <w:lang w:val="es_ES" w:bidi="es_ES"/>
        </w:rPr>
        <w:t xml:space="preserve">El </w:t>
      </w:r>
      <w:r>
        <w:rPr>
          <w:b/>
          <w:lang w:val="es_ES" w:bidi="es_ES"/>
        </w:rPr>
        <w:t>mudo</w:t>
      </w:r>
      <w:r>
        <w:rPr>
          <w:lang w:val="es_ES" w:bidi="es_ES"/>
        </w:rPr>
        <w:t xml:space="preserve"> es incapaz de hablar. Usen la misma palabra para </w:t>
      </w:r>
      <w:r>
        <w:rPr>
          <w:b/>
          <w:lang w:val="es_ES" w:bidi="es_ES"/>
        </w:rPr>
        <w:t>demonio</w:t>
      </w:r>
      <w:r>
        <w:rPr>
          <w:lang w:val="es_ES" w:bidi="es_ES"/>
        </w:rPr>
        <w:t xml:space="preserve"> que usaron en los pasajes anteriores. Consulten el Glosario Principal para obtener una definición más completa de </w:t>
      </w:r>
      <w:r>
        <w:rPr>
          <w:lang w:val="es_ES" w:bidi="es_ES"/>
        </w:rPr>
        <w:t>demonio</w:t>
      </w:r>
      <w:r>
        <w:rPr>
          <w:lang w:val="es_ES" w:bidi="es_ES"/>
        </w:rPr>
        <w:t>.</w:t>
      </w:r>
    </w:p>
    <w:p>
      <w:pPr/>
      <w:r>
        <w:rPr>
          <w:lang w:val="es_ES" w:bidi="es_ES"/>
        </w:rPr>
      </w:r>
      <w:r>
        <w:rPr>
          <w:lang w:val="es_ES" w:bidi="es_ES"/>
        </w:rPr>
        <w:t xml:space="preserve">Los </w:t>
      </w:r>
      <w:r>
        <w:rPr>
          <w:b/>
          <w:lang w:val="es_ES" w:bidi="es_ES"/>
        </w:rPr>
        <w:t>fariseos</w:t>
      </w:r>
      <w:r>
        <w:rPr>
          <w:lang w:val="es_ES" w:bidi="es_ES"/>
        </w:rPr>
        <w:t xml:space="preserve"> dijeron, "él expulsa a los demonios por el </w:t>
      </w:r>
      <w:r>
        <w:rPr>
          <w:b/>
          <w:lang w:val="es_ES" w:bidi="es_ES"/>
        </w:rPr>
        <w:t>príncipe de los demonios</w:t>
      </w:r>
      <w:r>
        <w:rPr>
          <w:lang w:val="es_ES" w:bidi="es_ES"/>
        </w:rPr>
        <w:t>".</w:t>
      </w:r>
    </w:p>
    <w:p>
      <w:pPr/>
      <w:r>
        <w:rPr>
          <w:lang w:val="es_ES" w:bidi="es_ES"/>
        </w:rPr>
      </w:r>
      <w:r>
        <w:rPr>
          <w:lang w:val="es_ES" w:bidi="es_ES"/>
        </w:rPr>
        <w:t xml:space="preserve">Los </w:t>
      </w:r>
      <w:r>
        <w:rPr>
          <w:b/>
          <w:lang w:val="es_ES" w:bidi="es_ES"/>
        </w:rPr>
        <w:t>fariseos</w:t>
      </w:r>
      <w:r>
        <w:rPr>
          <w:lang w:val="es_ES" w:bidi="es_ES"/>
        </w:rPr>
        <w:t xml:space="preserve"> son líderes religiosos. Usen la misma palabra para fariseos que usaron en los pasajes anteriores. Consulten el Glosario Principal para obtener una definición más completa de </w:t>
      </w:r>
      <w:r>
        <w:rPr>
          <w:lang w:val="es_ES" w:bidi="es_ES"/>
        </w:rPr>
        <w:t>Fariseos</w:t>
      </w:r>
      <w:r>
        <w:rPr>
          <w:lang w:val="es_ES" w:bidi="es_ES"/>
        </w:rPr>
        <w:t>.</w:t>
      </w:r>
    </w:p>
    <w:p>
      <w:pPr/>
      <w:r>
        <w:rPr>
          <w:lang w:val="es_ES" w:bidi="es_ES"/>
        </w:rPr>
      </w:r>
      <w:r>
        <w:rPr>
          <w:b/>
          <w:lang w:val="es_ES" w:bidi="es_ES"/>
        </w:rPr>
        <w:t>Príncipe</w:t>
      </w:r>
      <w:r>
        <w:rPr>
          <w:lang w:val="es_ES" w:bidi="es_ES"/>
        </w:rPr>
        <w:t xml:space="preserve"> se refiere a un líder, o jefe. </w:t>
      </w:r>
      <w:r>
        <w:rPr>
          <w:b/>
          <w:lang w:val="es_ES" w:bidi="es_ES"/>
        </w:rPr>
        <w:t>Satanás</w:t>
      </w:r>
      <w:r>
        <w:rPr>
          <w:lang w:val="es_ES" w:bidi="es_ES"/>
        </w:rPr>
        <w:t xml:space="preserve"> es el </w:t>
      </w:r>
      <w:r>
        <w:rPr>
          <w:b/>
          <w:lang w:val="es_ES" w:bidi="es_ES"/>
        </w:rPr>
        <w:t>príncipe de los demonios</w:t>
      </w:r>
      <w:r>
        <w:rPr>
          <w:lang w:val="es_ES" w:bidi="es_ES"/>
        </w:rPr>
        <w:t xml:space="preserve">. Satanás es un ser espiritual a quien Dios creó. Satanás es el líder de los seres espirituales malignos que decidió rebelarse contra Dios. Usen la misma palabra para Satanás que usaron en los pasajes anteriores. Consulten el Glosario Principal para obtener una definición más completa de </w:t>
      </w:r>
      <w:r>
        <w:rPr>
          <w:lang w:val="es_ES" w:bidi="es_ES"/>
        </w:rPr>
        <w:t>Satanás</w:t>
      </w:r>
      <w:r>
        <w:rPr>
          <w:lang w:val="es_ES" w:bidi="es_ES"/>
        </w:rPr>
        <w:t>.</w:t>
      </w:r>
    </w:p>
    <w:p>
      <w:pPr/>
      <w:r>
        <w:rPr>
          <w:lang w:val="es_ES" w:bidi="es_ES"/>
        </w:rPr>
      </w:r>
      <w:r>
        <w:rPr>
          <w:lang w:val="es_ES" w:bidi="es_ES"/>
        </w:rPr>
        <w:t xml:space="preserve">Jesús estaba enseñando en las </w:t>
      </w:r>
      <w:r>
        <w:rPr>
          <w:b/>
          <w:lang w:val="es_ES" w:bidi="es_ES"/>
        </w:rPr>
        <w:t>sinagogas</w:t>
      </w:r>
      <w:r>
        <w:rPr>
          <w:lang w:val="es_ES" w:bidi="es_ES"/>
        </w:rPr>
        <w:t xml:space="preserve">. Las sinagogas eran lugares de culto judíos donde la gente de los pueblos podía reunirse en lugar de acudir al templo principal de Jerusalén. Usen la misma palabra para sinagoga que usaron en los pasajes anteriores. Consulten el Glosario Principal para obtener una definición más completa de </w:t>
      </w:r>
      <w:r>
        <w:rPr>
          <w:lang w:val="es_ES" w:bidi="es_ES"/>
        </w:rPr>
        <w:t>sinagoga</w:t>
      </w:r>
      <w:r>
        <w:rPr>
          <w:lang w:val="es_ES" w:bidi="es_ES"/>
        </w:rPr>
        <w:t>.</w:t>
      </w:r>
    </w:p>
    <w:p>
      <w:pPr/>
      <w:r>
        <w:rPr>
          <w:lang w:val="es_ES" w:bidi="es_ES"/>
        </w:rPr>
      </w:r>
      <w:r>
        <w:rPr>
          <w:lang w:val="es_ES" w:bidi="es_ES"/>
        </w:rPr>
        <w:t xml:space="preserve">Jesús estaba enseñando sobre el </w:t>
      </w:r>
      <w:r>
        <w:rPr>
          <w:b/>
          <w:lang w:val="es_ES" w:bidi="es_ES"/>
        </w:rPr>
        <w:t>evangelio del reino</w:t>
      </w:r>
      <w:r>
        <w:rPr>
          <w:lang w:val="es_ES" w:bidi="es_ES"/>
        </w:rPr>
        <w:t>.</w:t>
      </w:r>
    </w:p>
    <w:p>
      <w:pPr/>
      <w:r>
        <w:rPr>
          <w:lang w:val="es_ES" w:bidi="es_ES"/>
        </w:rPr>
      </w:r>
      <w:r>
        <w:rPr>
          <w:lang w:val="es_ES" w:bidi="es_ES"/>
        </w:rPr>
        <w:t xml:space="preserve">El </w:t>
      </w:r>
      <w:r>
        <w:rPr>
          <w:b/>
          <w:lang w:val="es_ES" w:bidi="es_ES"/>
        </w:rPr>
        <w:t>evangelio</w:t>
      </w:r>
      <w:r>
        <w:rPr>
          <w:lang w:val="es_ES" w:bidi="es_ES"/>
        </w:rPr>
        <w:t xml:space="preserve">, o </w:t>
      </w:r>
      <w:r>
        <w:rPr>
          <w:b/>
          <w:lang w:val="es_ES" w:bidi="es_ES"/>
        </w:rPr>
        <w:t>las buenas nuevas</w:t>
      </w:r>
      <w:r>
        <w:rPr>
          <w:lang w:val="es_ES" w:bidi="es_ES"/>
        </w:rPr>
        <w:t xml:space="preserve">, era sobre el Reino de Dios, el gobierno de Dios en los corazones de la gente. Usen la misma palabra para evangelio o buenas nuevas que usaron en los pasajes anteriores. Consulten el Glosario Principal para obtener una definición más completa de </w:t>
      </w:r>
      <w:r>
        <w:rPr>
          <w:lang w:val="es_ES" w:bidi="es_ES"/>
        </w:rPr>
        <w:t>evangelio</w:t>
      </w:r>
      <w:r>
        <w:rPr>
          <w:lang w:val="es_ES" w:bidi="es_ES"/>
        </w:rPr>
        <w:t xml:space="preserve"> o </w:t>
      </w:r>
      <w:r>
        <w:rPr>
          <w:lang w:val="es_ES" w:bidi="es_ES"/>
        </w:rPr>
        <w:t>buenas nuevas</w:t>
      </w:r>
      <w:r>
        <w:rPr>
          <w:lang w:val="es_ES" w:bidi="es_ES"/>
        </w:rPr>
        <w:t>.</w:t>
      </w:r>
    </w:p>
    <w:p>
      <w:pPr/>
      <w:r>
        <w:rPr>
          <w:lang w:val="es_ES" w:bidi="es_ES"/>
        </w:rPr>
      </w:r>
      <w:r>
        <w:rPr>
          <w:b/>
          <w:lang w:val="es_ES" w:bidi="es_ES"/>
        </w:rPr>
        <w:t>Reino</w:t>
      </w:r>
      <w:r>
        <w:rPr>
          <w:lang w:val="es_ES" w:bidi="es_ES"/>
        </w:rPr>
        <w:t xml:space="preserve"> es el </w:t>
      </w:r>
      <w:r>
        <w:rPr>
          <w:b/>
          <w:lang w:val="es_ES" w:bidi="es_ES"/>
        </w:rPr>
        <w:t>Reino de los cielos</w:t>
      </w:r>
      <w:r>
        <w:rPr>
          <w:lang w:val="es_ES" w:bidi="es_ES"/>
        </w:rPr>
        <w:t xml:space="preserve">. Un </w:t>
      </w:r>
      <w:r>
        <w:rPr>
          <w:lang w:val="es_ES" w:bidi="es_ES"/>
        </w:rPr>
        <w:t>Reino</w:t>
      </w:r>
      <w:r>
        <w:rPr>
          <w:lang w:val="es_ES" w:bidi="es_ES"/>
        </w:rPr>
        <w:t xml:space="preserve"> es el lugar donde un </w:t>
      </w:r>
      <w:r>
        <w:rPr>
          <w:lang w:val="es_ES" w:bidi="es_ES"/>
        </w:rPr>
        <w:t>rey</w:t>
      </w:r>
      <w:r>
        <w:rPr>
          <w:lang w:val="es_ES" w:bidi="es_ES"/>
        </w:rPr>
        <w:t xml:space="preserve"> gobierna a un grupo de gente. </w:t>
      </w:r>
      <w:r>
        <w:rPr>
          <w:lang w:val="es_ES" w:bidi="es_ES"/>
        </w:rPr>
        <w:t>El Cielo</w:t>
      </w:r>
      <w:r>
        <w:rPr>
          <w:lang w:val="es_ES" w:bidi="es_ES"/>
        </w:rPr>
        <w:t xml:space="preserve"> es el lugar donde Dios vive y el destino final de los creyentes en Jesucristo. Dios es el Rey del Cielo. Usen la misma palabra para "Reino de los Cielos" que usaron en los pasajes anteriores. Consulten el Glosario Principal para obtener una definición más completa de </w:t>
      </w:r>
      <w:r>
        <w:rPr>
          <w:lang w:val="es_ES" w:bidi="es_ES"/>
        </w:rPr>
        <w:t>Reino de los Cielos</w:t>
      </w:r>
      <w:r>
        <w:rPr>
          <w:lang w:val="es_ES" w:bidi="es_ES"/>
        </w:rPr>
        <w:t>.</w:t>
      </w:r>
    </w:p>
    <w:p>
      <w:pPr/>
      <w:r>
        <w:rPr>
          <w:lang w:val="es_ES" w:bidi="es_ES"/>
        </w:rPr>
      </w:r>
      <w:r>
        <w:rPr>
          <w:lang w:val="es_ES" w:bidi="es_ES"/>
        </w:rPr>
        <w:t xml:space="preserve">Jesús contó una parábola a sus </w:t>
      </w:r>
      <w:r>
        <w:rPr>
          <w:b/>
          <w:lang w:val="es_ES" w:bidi="es_ES"/>
        </w:rPr>
        <w:t>discípulos</w:t>
      </w:r>
      <w:r>
        <w:rPr>
          <w:lang w:val="es_ES" w:bidi="es_ES"/>
        </w:rPr>
        <w:t xml:space="preserve">. Los discípulos viajaron con Jesús a todas partes y aprendieron de él. Usen la misma palabra para discípulos que usaron en los pasajes anteriores. Consulten el Glosario Principal para obtener una definición más completa de </w:t>
      </w:r>
      <w:r>
        <w:rPr>
          <w:lang w:val="es_ES" w:bidi="es_ES"/>
        </w:rPr>
        <w:t>discípulos</w:t>
      </w:r>
      <w:r>
        <w:rPr>
          <w:lang w:val="es_ES" w:bidi="es_ES"/>
        </w:rPr>
        <w:t>.</w:t>
      </w:r>
    </w:p>
    <w:p>
      <w:pPr/>
      <w:r>
        <w:rPr>
          <w:lang w:val="es_ES" w:bidi="es_ES"/>
        </w:rPr>
      </w:r>
      <w:r>
        <w:rPr>
          <w:lang w:val="es_ES" w:bidi="es_ES"/>
        </w:rPr>
        <w:t xml:space="preserve">"La cosecha es abundante, pero los trabajadores son pocos; por lo tanto, </w:t>
      </w:r>
      <w:r>
        <w:rPr>
          <w:b/>
          <w:lang w:val="es_ES" w:bidi="es_ES"/>
        </w:rPr>
        <w:t>oren fervientemente</w:t>
      </w:r>
      <w:r>
        <w:rPr>
          <w:lang w:val="es_ES" w:bidi="es_ES"/>
        </w:rPr>
        <w:t xml:space="preserve"> al </w:t>
      </w:r>
      <w:r>
        <w:rPr>
          <w:b/>
          <w:lang w:val="es_ES" w:bidi="es_ES"/>
        </w:rPr>
        <w:t>Señor de la cosecha</w:t>
      </w:r>
      <w:r>
        <w:rPr>
          <w:lang w:val="es_ES" w:bidi="es_ES"/>
        </w:rPr>
        <w:t xml:space="preserve"> para que envíe trabajadores para su cosecha".</w:t>
      </w:r>
    </w:p>
    <w:p>
      <w:pPr/>
      <w:r>
        <w:rPr>
          <w:lang w:val="es_ES" w:bidi="es_ES"/>
        </w:rPr>
      </w:r>
      <w:r>
        <w:rPr>
          <w:b/>
          <w:lang w:val="es_ES" w:bidi="es_ES"/>
        </w:rPr>
        <w:t>Orar</w:t>
      </w:r>
      <w:r>
        <w:rPr>
          <w:lang w:val="es_ES" w:bidi="es_ES"/>
        </w:rPr>
        <w:t xml:space="preserve"> significa comunicarse personalmente, o hablar con Dios. Usen la misma palabra para orar que usaron en los pasajes anteriores. Consulten el Glosario Principal para obtener una definición más completa de </w:t>
      </w:r>
      <w:r>
        <w:rPr>
          <w:lang w:val="es_ES" w:bidi="es_ES"/>
        </w:rPr>
        <w:t>orar</w:t>
      </w:r>
      <w:r>
        <w:rPr>
          <w:lang w:val="es_ES" w:bidi="es_ES"/>
        </w:rPr>
        <w:t>.</w:t>
      </w:r>
    </w:p>
    <w:p>
      <w:pPr/>
      <w:r>
        <w:rPr>
          <w:lang w:val="es_ES" w:bidi="es_ES"/>
        </w:rPr>
      </w:r>
      <w:r>
        <w:rPr>
          <w:b/>
          <w:lang w:val="es_ES" w:bidi="es_ES"/>
        </w:rPr>
        <w:t>Orar fervientemente</w:t>
      </w:r>
      <w:r>
        <w:rPr>
          <w:lang w:val="es_ES" w:bidi="es_ES"/>
        </w:rPr>
        <w:t xml:space="preserve"> es suplicar, o rogar, o pedir con sinceridad.</w:t>
      </w:r>
    </w:p>
    <w:p>
      <w:pPr/>
      <w:r>
        <w:rPr>
          <w:lang w:val="es_ES" w:bidi="es_ES"/>
        </w:rPr>
      </w:r>
      <w:r>
        <w:rPr>
          <w:lang w:val="es_ES" w:bidi="es_ES"/>
        </w:rPr>
        <w:t xml:space="preserve">El </w:t>
      </w:r>
      <w:r>
        <w:rPr>
          <w:b/>
          <w:lang w:val="es_ES" w:bidi="es_ES"/>
        </w:rPr>
        <w:t>Señor de la cosecha</w:t>
      </w:r>
      <w:r>
        <w:rPr>
          <w:lang w:val="es_ES" w:bidi="es_ES"/>
        </w:rPr>
        <w:t xml:space="preserve"> es Dios mismo. Jesús quiere que sus discípulos oren para que Dios envíe a más gente a enseñar a otros sobre él.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10:1–15</w:t>
      </w:r>
      <w:r>
        <w:rPr>
          <w:lang w:val="es_ES" w:bidi="es_ES"/>
        </w:rPr>
      </w:r>
    </w:p>
    <w:p>
      <w:pPr>
        <w:pStyle w:val="Heading3"/>
      </w:pPr>
      <w:r>
        <w:rPr>
          <w:lang w:val="es_ES" w:bidi="es_ES"/>
        </w:rPr>
        <w:t>Escuchar con el corazón</w:t>
      </w:r>
    </w:p>
    <w:p>
      <w:pPr/>
      <w:r>
        <w:rPr>
          <w:lang w:val="es_ES" w:bidi="es_ES"/>
        </w:rPr>
      </w:r>
      <w:r>
        <w:rPr>
          <w:lang w:val="es_ES" w:bidi="es_ES"/>
        </w:rPr>
        <w:t>Escuchen Mateo 10:1–15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Jesús ha estado viajando por Galilea. Él estaba enseñando a la gente y sanando a los enfermos</w:t>
      </w:r>
    </w:p>
    <w:p>
      <w:pPr/>
      <w:r>
        <w:rPr>
          <w:lang w:val="es_ES" w:bidi="es_ES"/>
        </w:rPr>
      </w:r>
      <w:r>
        <w:rPr>
          <w:lang w:val="es_ES" w:bidi="es_ES"/>
        </w:rPr>
        <w:t>Jesús ya ha elegido a 12 hombres para ser sus discípulos especiales. En esta historia, Mateo nos dice que Jesús pide a los 12 discípulos que vengan a él, y les da la autoridad para expulsar a los espíritus malignos, sanar a la gente enferma y curar todo tipo de enfermedad. Jesús siempre ha tenido el poder de hacer estas cosas, ahora está dando a los 12 discípulos el derecho de usar este poder para hacer las mismas cosas que Jesús.</w:t>
      </w:r>
    </w:p>
    <w:p>
      <w:pPr/>
      <w:r>
        <w:rPr>
          <w:lang w:val="es_ES" w:bidi="es_ES"/>
        </w:rPr>
      </w:r>
      <w:r>
        <w:rPr>
          <w:lang w:val="es_ES" w:bidi="es_ES"/>
        </w:rPr>
        <w:t>En esta historia, Mateo nos da una lista de los nombres de los 12 discípulos. Aquí también se les llama apóstoles, es la única vez en el evangelio de Mateo que los 12 discípulos se llaman apóstoles. Los apóstoles son hombres enviados con la autoridad de Jesús. En otras historias donde Jesús envía a los discípulos a hablar a la gente sobre el Reino de los cielos, los discípulos viajan en parejas. Esta podría ser la razón por la que los nombres en esta lista están en pares:</w:t>
      </w:r>
    </w:p>
    <w:p>
      <w:pPr>
        <w:pStyle w:val="ListBullet"/>
        <w:spacing w:line="240" w:lineRule="auto"/>
        <w:ind w:left="720"/>
      </w:pPr>
      <w:r>
        <w:rPr>
          <w:lang w:val="es_ES" w:bidi="es_ES"/>
        </w:rPr>
      </w:r>
      <w:r>
        <w:rPr>
          <w:lang w:val="es_ES" w:bidi="es_ES"/>
        </w:rPr>
        <w:t>Simón y Andrés son hermanos. No sabemos por qué se menciona primero a Simón. "Simón" es su nombre judío, pero Simón también se llama "Pedro", que es su nombre griego.</w:t>
      </w:r>
    </w:p>
    <w:p>
      <w:pPr>
        <w:pStyle w:val="ListBullet"/>
        <w:spacing w:line="240" w:lineRule="auto"/>
        <w:ind w:left="720"/>
      </w:pPr>
      <w:r>
        <w:rPr>
          <w:lang w:val="es_ES" w:bidi="es_ES"/>
        </w:rPr>
      </w:r>
      <w:r>
        <w:rPr>
          <w:lang w:val="es_ES" w:bidi="es_ES"/>
        </w:rPr>
        <w:t>Jacobo y Juan son hermanos. Su padre es Zebedeo.</w:t>
      </w:r>
    </w:p>
    <w:p>
      <w:pPr>
        <w:pStyle w:val="ListBullet"/>
        <w:spacing w:line="240" w:lineRule="auto"/>
        <w:ind w:left="720"/>
      </w:pPr>
      <w:r>
        <w:rPr>
          <w:lang w:val="es_ES" w:bidi="es_ES"/>
        </w:rPr>
      </w:r>
      <w:r>
        <w:rPr>
          <w:lang w:val="es_ES" w:bidi="es_ES"/>
        </w:rPr>
        <w:t>Felipe y Bartolomé</w:t>
      </w:r>
    </w:p>
    <w:p>
      <w:pPr>
        <w:pStyle w:val="ListBullet"/>
        <w:spacing w:line="240" w:lineRule="auto"/>
        <w:ind w:left="720"/>
      </w:pPr>
      <w:r>
        <w:rPr>
          <w:lang w:val="es_ES" w:bidi="es_ES"/>
        </w:rPr>
      </w:r>
      <w:r>
        <w:rPr>
          <w:lang w:val="es_ES" w:bidi="es_ES"/>
        </w:rPr>
        <w:t>Tomás y Mateo "el recaudador de impuestos". Recordarán de una historia anterior que Jesús ve a Mateo mientras está recaudando impuestos y le dice a Mateo que lo siga. Mateo probablemente dejó de recaudar impuestos cuando comenzó a seguir a Jesús.</w:t>
      </w:r>
    </w:p>
    <w:p>
      <w:pPr>
        <w:pStyle w:val="ListBullet"/>
        <w:spacing w:line="240" w:lineRule="auto"/>
        <w:ind w:left="720"/>
      </w:pPr>
      <w:r>
        <w:rPr>
          <w:lang w:val="es_ES" w:bidi="es_ES"/>
        </w:rPr>
      </w:r>
      <w:r>
        <w:rPr>
          <w:lang w:val="es_ES" w:bidi="es_ES"/>
        </w:rPr>
        <w:t>Jacobo y Tadeo. Jacobo es el hijo de Alfeo.</w:t>
      </w:r>
    </w:p>
    <w:p>
      <w:pPr>
        <w:pStyle w:val="ListBullet"/>
        <w:spacing w:line="240" w:lineRule="auto"/>
        <w:ind w:left="720"/>
      </w:pPr>
      <w:r>
        <w:rPr>
          <w:lang w:val="es_ES" w:bidi="es_ES"/>
        </w:rPr>
      </w:r>
      <w:r>
        <w:rPr>
          <w:lang w:val="es_ES" w:bidi="es_ES"/>
        </w:rPr>
        <w:t>Simón "el zelote", y Judas Iscariote. Simón se llama "el zelote", por lo que sabemos que él es diferente de Simón Pedro. Un zelote es alguien que está muy emocionado, o enojado por algo. No sabemos por qué Simón "el zelote" estaba emocionado o enojado, pero podría haber sido porque no le gustaba que los romanos estuvieran a cargo de su país. Más tarde en la historia de la vida de Jesús, Judas "Iscariote" es el hombre que hará posible que los enemigos de Jesús lo arresten.</w:t>
      </w:r>
    </w:p>
    <w:p>
      <w:pPr/>
      <w:r>
        <w:rPr>
          <w:lang w:val="es_ES" w:bidi="es_ES"/>
        </w:rPr>
      </w:r>
      <w:r>
        <w:rPr>
          <w:lang w:val="es_ES" w:bidi="es_ES"/>
        </w:rPr>
        <w:t>En la siguiente parte de la historia, Jesús va a enviar a sus 12 discípulos a hacer las mismas cosas que él, Jesús, ha estado haciendo: hablar del Reino de los cielos, sanar a la gente enferma y expulsar a los espíritus malignos.</w:t>
      </w:r>
    </w:p>
    <w:p>
      <w:pPr/>
      <w:r>
        <w:rPr>
          <w:lang w:val="es_ES" w:bidi="es_ES"/>
        </w:rPr>
      </w:r>
      <w:r>
        <w:rPr>
          <w:lang w:val="es_ES" w:bidi="es_ES"/>
        </w:rPr>
        <w:t>Primero, Jesús les da algunas instrucciones. No hay historia sobre los 12 discípulos haciendo lo que Jesús les dijo que hicieran. Esto probablemente significa que lo que Jesús dijo a sus 12 discípulos que hicieran es muy importante, y es muy importante para nosotros hoy. Jesús dice que los discípulos no deben ir a las áreas donde viven los gentiles o los samaritanos, que no son judíos, pero que deben ir y hablar a los judíos. Los gentiles eran cualquiera que no fuera judío. Los samaritanos no eran judíos puros, y, por lo tanto, en parte gentiles. Los samaritanos vivían en Samaria, la tierra entre Galilea y Judea. A los judíos no les gustaban los samaritanos por varias razones. Los samaritanos dijeron que eran descendientes de José. Los judíos habían construido su primer templo en Jerusalén, pero los samaritanos querían que el centro de adoración estuviera en el monte Gerizim, donde había estado en el tiempo de Josué, uno de los primeros líderes judíos. Mucho tiempo antes de Jesús, algunos extranjeros llamados asirios habían invadido y conquistado Samaria. Los asirios se casaron con la gente que vivía en la región. Por lo tanto, sus descendientes que vivían en esa región, los samaritanos, no eran judíos puros.</w:t>
      </w:r>
    </w:p>
    <w:p>
      <w:pPr/>
      <w:r>
        <w:rPr>
          <w:lang w:val="es_ES" w:bidi="es_ES"/>
        </w:rPr>
      </w:r>
      <w:r>
        <w:rPr>
          <w:lang w:val="es_ES" w:bidi="es_ES"/>
        </w:rPr>
        <w:t>Jesús llama a los judíos "las ovejas perdidas de Israel". Esto describe al pueblo judío como un rebaño de ovejas que están separadas de su pastor. Dios es como el pastor, y la gente está separada de él, no lo sigue.</w:t>
      </w:r>
    </w:p>
    <w:p>
      <w:pPr/>
      <w:r>
        <w:rPr>
          <w:lang w:val="es_ES" w:bidi="es_ES"/>
        </w:rPr>
      </w:r>
      <w:r>
        <w:rPr>
          <w:lang w:val="es_ES" w:bidi="es_ES"/>
        </w:rPr>
        <w:t xml:space="preserve">Deténganse y muestren a su equipo fotografías de un </w:t>
      </w:r>
      <w:r>
        <w:rPr>
          <w:lang w:val="es_ES" w:bidi="es_ES"/>
        </w:rPr>
        <w:t>rebaño de ovejas</w:t>
      </w:r>
      <w:r>
        <w:rPr>
          <w:lang w:val="es_ES" w:bidi="es_ES"/>
        </w:rPr>
        <w:t xml:space="preserve"> y un </w:t>
      </w:r>
      <w:r>
        <w:rPr>
          <w:lang w:val="es_ES" w:bidi="es_ES"/>
        </w:rPr>
        <w:t>pastor</w:t>
      </w:r>
      <w:r>
        <w:rPr>
          <w:lang w:val="es_ES" w:bidi="es_ES"/>
        </w:rPr>
        <w:t>.</w:t>
      </w:r>
    </w:p>
    <w:p>
      <w:pPr/>
      <w:r>
        <w:rPr>
          <w:lang w:val="es_ES" w:bidi="es_ES"/>
        </w:rPr>
      </w:r>
      <w:r>
        <w:rPr>
          <w:lang w:val="es_ES" w:bidi="es_ES"/>
        </w:rPr>
        <w:t>Jesús les dice a los 12 discípulos que deben hablar a la gente sobre el Reino de los cielos. Jesús les dice que hagan todas las cosas que él ha estado haciendo: sanar a la gente enferma, incluida la gente con lepra. En la Biblia, la lepra describe cualquier enfermedad que afectara a la piel de una persona. La gente con lepra era considerada "impura" y no se le permitía ser parte de la comunidad.</w:t>
      </w:r>
    </w:p>
    <w:p>
      <w:pPr/>
      <w:r>
        <w:rPr>
          <w:lang w:val="es_ES" w:bidi="es_ES"/>
        </w:rPr>
      </w:r>
      <w:r>
        <w:rPr>
          <w:lang w:val="es_ES" w:bidi="es_ES"/>
        </w:rPr>
        <w:t>Jesús también les dice a los 12 discípulos que traigan a la gente muerta de regreso a la vida y que expulsen a los espíritus malignos.</w:t>
      </w:r>
    </w:p>
    <w:p>
      <w:pPr/>
      <w:r>
        <w:rPr>
          <w:lang w:val="es_ES" w:bidi="es_ES"/>
        </w:rPr>
      </w:r>
      <w:r>
        <w:rPr>
          <w:lang w:val="es_ES" w:bidi="es_ES"/>
        </w:rPr>
        <w:t xml:space="preserve">Deténganse y conversen con su equipo: La gente con lepra y la gente con espíritus malignos eran excluidas de sus comunidades. Jesús les dice a sus discípulos que curen a aquellos con lepra y que expulsen a los espíritus malignos. Esto no se trata solo de mejorar a la gente, sino de hacer que lo impuro sea "puro". Se trata de hacer posible que se reúnan con sus familias y comunidades nuevamente. En tu cultura, ¿hay gente que sea rechazada, o excluida, de ser parte de la comunidad? Cuenten una historia sobre alguien que fue excluido de tu comunidad, pero luego fue restaurado en la comunidad. ¿Qué sucedió? </w:t>
      </w:r>
    </w:p>
    <w:p>
      <w:pPr/>
      <w:r>
        <w:rPr>
          <w:lang w:val="es_ES" w:bidi="es_ES"/>
        </w:rPr>
      </w:r>
      <w:r>
        <w:rPr>
          <w:lang w:val="es_ES" w:bidi="es_ES"/>
        </w:rPr>
        <w:t>Jesús les dice a los 12 discípulos que cuando les dio la autoridad para hacer estas cosas, él, Jesús, no pidió dinero a cambio. Por lo tanto, los 12 discípulos no deben pedir, ni esperar que se les dé, dinero cuando hagan estas cosas.</w:t>
      </w:r>
    </w:p>
    <w:p>
      <w:pPr/>
      <w:r>
        <w:rPr>
          <w:lang w:val="es_ES" w:bidi="es_ES"/>
        </w:rPr>
      </w:r>
      <w:r>
        <w:rPr>
          <w:lang w:val="es_ES" w:bidi="es_ES"/>
        </w:rPr>
        <w:t>Jesús también les dice a los 12 discípulos que no deben llevar dinero ni ropa de repuesto. Esto muestra que los 12 discípulos tienen que confiar en que Dios les proporcione todo lo que necesitan.</w:t>
      </w:r>
    </w:p>
    <w:p>
      <w:pPr/>
      <w:r>
        <w:rPr>
          <w:lang w:val="es_ES" w:bidi="es_ES"/>
        </w:rPr>
      </w:r>
      <w:r>
        <w:rPr>
          <w:lang w:val="es_ES" w:bidi="es_ES"/>
        </w:rPr>
        <w:t>Jesús les dice a los 12 discípulos que cuando lleguen a una ciudad o aldea, deben buscar a alguien que esté dispuesto a dar la bienvenida a los discípulos en su casa y cuidarlos mientras los discípulos se queden en la ciudad o aldea. Cuando los discípulos entren en la casa, deben decir a la gente de la casa, "Que la paz de Dios esté con ustedes". Si la gente de la casa da la bienvenida a los discípulos y los trata bien, entonces la paz de Dios se quedará con la gente de la casa. Pero si los discípulos no son bienvenidos ni bien tratados, entonces la paz de Dios no se quedará con la gente de la casa.</w:t>
      </w:r>
    </w:p>
    <w:p>
      <w:pPr/>
      <w:r>
        <w:rPr>
          <w:lang w:val="es_ES" w:bidi="es_ES"/>
        </w:rPr>
      </w:r>
      <w:r>
        <w:rPr>
          <w:lang w:val="es_ES" w:bidi="es_ES"/>
        </w:rPr>
        <w:t>Si los 12 discípulos no son bienvenidos, Jesús dijo a sus discípulos que sacudieran o quitaran el polvo que había en sus pies y sandalias. Probablemente hicieron esto sacudiendo los pies o sacudiéndose el polvo con las manos. Este era un gesto cultural que tenía un significado simbólico. Cuando una persona judía sacudió de sus pies el polvo de un lugar, indicaba que no tenía ninguna relación con la gente de ese lugar. Mostró que él rechazó a esa gente.</w:t>
      </w:r>
    </w:p>
    <w:p>
      <w:pPr/>
      <w:r>
        <w:rPr>
          <w:lang w:val="es_ES" w:bidi="es_ES"/>
        </w:rPr>
      </w:r>
      <w:r>
        <w:rPr>
          <w:lang w:val="es_ES" w:bidi="es_ES"/>
        </w:rPr>
        <w:t>Deténganse y conversen con tu equipo sobre cómo la gente en tu cultura muestra que están terminando una relación o rechazando a alguien.</w:t>
      </w:r>
    </w:p>
    <w:p>
      <w:pPr/>
      <w:r>
        <w:rPr>
          <w:lang w:val="es_ES" w:bidi="es_ES"/>
        </w:rPr>
      </w:r>
      <w:r>
        <w:rPr>
          <w:lang w:val="es_ES" w:bidi="es_ES"/>
        </w:rPr>
        <w:t>Jesús dice algo muy importante. Jesús habla de Sodoma y Gomorra, dos ciudades de hace mucho tiempo. La gente de estas ciudades desobedeció a Dios y Dios las destruyó. En los días finales, cuando Dios juzgue a toda la gente por las cosas que han dicho y hecho, Dios no será misericordioso con la gente de Sodoma y Gomorra. Pero en ese día, Dios será aún menos misericordioso con la gente que no escucha a los discípulos.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Jesús pide a sus 12 discípulos que vengan a él. Él da autoridad a los 12 discípulos para usar el poder que Jesús tiene.</w:t>
      </w:r>
    </w:p>
    <w:p>
      <w:pPr/>
      <w:r>
        <w:rPr>
          <w:lang w:val="es_ES" w:bidi="es_ES"/>
        </w:rPr>
      </w:r>
      <w:r>
        <w:rPr>
          <w:b/>
          <w:lang w:val="es_ES" w:bidi="es_ES"/>
        </w:rPr>
        <w:t>Segunda escena:</w:t>
      </w:r>
      <w:r>
        <w:rPr>
          <w:lang w:val="es_ES" w:bidi="es_ES"/>
        </w:rPr>
        <w:t xml:space="preserve"> Jesús envía a sus discípulos. Él da a sus discípulos instrucciones específicas sobre a dónde ir, qué hacer y qué llevar cuando se vayan.</w:t>
      </w:r>
    </w:p>
    <w:p>
      <w:pPr/>
      <w:r>
        <w:rPr>
          <w:lang w:val="es_ES" w:bidi="es_ES"/>
        </w:rPr>
      </w:r>
      <w:r>
        <w:rPr>
          <w:b/>
          <w:lang w:val="es_ES" w:bidi="es_ES"/>
        </w:rPr>
        <w:t>Tercera escena:</w:t>
      </w:r>
      <w:r>
        <w:rPr>
          <w:lang w:val="es_ES" w:bidi="es_ES"/>
        </w:rPr>
        <w:t xml:space="preserve"> Jesús da a sus discípulos instrucciones sobre qué hacer cuando entren en una ciudad.</w:t>
      </w:r>
    </w:p>
    <w:p>
      <w:pPr/>
      <w:r>
        <w:rPr>
          <w:lang w:val="es_ES" w:bidi="es_ES"/>
        </w:rPr>
      </w:r>
      <w:r>
        <w:rPr>
          <w:b/>
          <w:lang w:val="es_ES" w:bidi="es_ES"/>
        </w:rPr>
        <w:t>Cuarta escena:</w:t>
      </w:r>
      <w:r>
        <w:rPr>
          <w:lang w:val="es_ES" w:bidi="es_ES"/>
        </w:rPr>
        <w:t xml:space="preserve"> Jesús les dice a sus discípulos qué hacer si la gente de la ciudad los rechaza.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w:t>
      </w:r>
    </w:p>
    <w:p>
      <w:pPr>
        <w:pStyle w:val="ListBullet"/>
        <w:spacing w:line="240" w:lineRule="auto"/>
        <w:ind w:left="720"/>
      </w:pPr>
      <w:r>
        <w:rPr>
          <w:lang w:val="es_ES" w:bidi="es_ES"/>
        </w:rPr>
      </w:r>
      <w:r>
        <w:rPr>
          <w:lang w:val="es_ES" w:bidi="es_ES"/>
        </w:rPr>
        <w:t>Los judíos con los que los doce discípulos van a hablar</w:t>
      </w:r>
    </w:p>
    <w:p>
      <w:pPr>
        <w:pStyle w:val="ListBullet"/>
        <w:spacing w:line="240" w:lineRule="auto"/>
        <w:ind w:left="720"/>
      </w:pPr>
      <w:r>
        <w:rPr>
          <w:lang w:val="es_ES" w:bidi="es_ES"/>
        </w:rPr>
      </w:r>
      <w:r>
        <w:rPr>
          <w:lang w:val="es_ES" w:bidi="es_ES"/>
        </w:rPr>
        <w:t>Algunas personas que dan la bienvenida y escuchan a los discípulos</w:t>
      </w:r>
    </w:p>
    <w:p>
      <w:pPr>
        <w:pStyle w:val="ListBullet"/>
        <w:spacing w:line="240" w:lineRule="auto"/>
        <w:ind w:left="720"/>
      </w:pPr>
      <w:r>
        <w:rPr>
          <w:lang w:val="es_ES" w:bidi="es_ES"/>
        </w:rPr>
      </w:r>
      <w:r>
        <w:rPr>
          <w:lang w:val="es_ES" w:bidi="es_ES"/>
        </w:rPr>
        <w:t>Algunas personas que no dan la bienvenida ni escuchan a los discípulos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la historia comienza con Jesús dando su autoridad a los 12 discípulos de usar su poder.</w:t>
      </w:r>
    </w:p>
    <w:p>
      <w:pPr/>
      <w:r>
        <w:rPr>
          <w:lang w:val="es_ES" w:bidi="es_ES"/>
        </w:rPr>
      </w:r>
      <w:r>
        <w:rPr>
          <w:lang w:val="es_ES" w:bidi="es_ES"/>
        </w:rPr>
        <w:t>Es importante tener en cuenta que el resto de esta historia es Jesús hablando a los 12 discípulos. En esta lista, a veces solo se menciona el nombre del discípulo, mientras que otras veces se nos proporciona algo más de información sobre él. Los 12 discípulos están escuchando a Jesús. Jesús da a los 12 discípulos instrucciones sobre lo que van a hacer.</w:t>
      </w:r>
    </w:p>
    <w:p>
      <w:pPr/>
      <w:r>
        <w:rPr>
          <w:lang w:val="es_ES" w:bidi="es_ES"/>
        </w:rPr>
      </w:r>
      <w:r>
        <w:rPr>
          <w:lang w:val="es_ES" w:bidi="es_ES"/>
        </w:rPr>
        <w:t>Deténganse y conversen con su equipo sobre cómo indicar que lo que están a punto de decir es realmente importante y que vale la pena escuchar.</w:t>
      </w:r>
    </w:p>
    <w:p>
      <w:pPr/>
      <w:r>
        <w:rPr>
          <w:lang w:val="es_ES" w:bidi="es_ES"/>
        </w:rPr>
      </w:r>
      <w:r>
        <w:rPr>
          <w:lang w:val="es_ES" w:bidi="es_ES"/>
        </w:rPr>
        <w:t>Es importante tener en cuenta que no hay ningún relato sobre los 12 discípulos haciendo lo que Jesús les dice que hagan. Estas son instrucciones que Jesús da a sus discípulos.</w:t>
      </w:r>
    </w:p>
    <w:p>
      <w:pPr/>
      <w:r>
        <w:rPr>
          <w:lang w:val="es_ES" w:bidi="es_ES"/>
        </w:rPr>
      </w:r>
      <w:r>
        <w:rPr>
          <w:lang w:val="es_ES" w:bidi="es_ES"/>
        </w:rPr>
        <w:t>Después de que Jesús da a sus discípulos instrucciones, Jesús dice, "En verdad os digo". Esto significa que lo que él dice a continuación es muy importante. Jesús entonces dice que las ciudades que rechazan a los discípulos estarán en peor situación que las ciudades malvadas de Sodoma y Gomorra de hace mucho tiempo.</w:t>
      </w:r>
    </w:p>
    <w:p>
      <w:pPr/>
      <w:r>
        <w:rPr>
          <w:lang w:val="es_ES" w:bidi="es_ES"/>
        </w:rPr>
      </w:r>
      <w:r>
        <w:rPr>
          <w:lang w:val="es_ES" w:bidi="es_ES"/>
        </w:rPr>
        <w:t>Es importante recordar que Jesús no deja de hablar a los 12 discípulos al final de esta historia. En la historia que sigue a esta historia, Jesús todavía está hablando y da a los 12 discípulos más instrucciones.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w:t>
      </w:r>
    </w:p>
    <w:p>
      <w:pPr>
        <w:pStyle w:val="ListBullet"/>
        <w:spacing w:line="240" w:lineRule="auto"/>
        <w:ind w:left="720"/>
      </w:pPr>
      <w:r>
        <w:rPr>
          <w:lang w:val="es_ES" w:bidi="es_ES"/>
        </w:rPr>
      </w:r>
      <w:r>
        <w:rPr>
          <w:lang w:val="es_ES" w:bidi="es_ES"/>
        </w:rPr>
        <w:t>Los judíos con los que los doce discípulos van a hablar</w:t>
      </w:r>
    </w:p>
    <w:p>
      <w:pPr>
        <w:pStyle w:val="ListBullet"/>
        <w:spacing w:line="240" w:lineRule="auto"/>
        <w:ind w:left="720"/>
      </w:pPr>
      <w:r>
        <w:rPr>
          <w:lang w:val="es_ES" w:bidi="es_ES"/>
        </w:rPr>
      </w:r>
      <w:r>
        <w:rPr>
          <w:lang w:val="es_ES" w:bidi="es_ES"/>
        </w:rPr>
        <w:t>Algunas personas que dan la bienvenida y escuchan a los discípulos</w:t>
      </w:r>
    </w:p>
    <w:p>
      <w:pPr>
        <w:pStyle w:val="ListBullet"/>
        <w:spacing w:line="240" w:lineRule="auto"/>
        <w:ind w:left="720"/>
      </w:pPr>
      <w:r>
        <w:rPr>
          <w:lang w:val="es_ES" w:bidi="es_ES"/>
        </w:rPr>
      </w:r>
      <w:r>
        <w:rPr>
          <w:lang w:val="es_ES" w:bidi="es_ES"/>
        </w:rPr>
        <w:t>Algunas personas que no dan la bienvenida ni escuchan a los discípulos</w:t>
      </w:r>
    </w:p>
    <w:p>
      <w:pPr/>
      <w:r>
        <w:rPr>
          <w:lang w:val="es_ES" w:bidi="es_ES"/>
        </w:rPr>
      </w:r>
      <w:r>
        <w:rPr>
          <w:lang w:val="es_ES" w:bidi="es_ES"/>
        </w:rPr>
        <w:t>El equipo debe actuar la historia dos veces. Deben interpretarla en el idioma al que están traduciendo. La primera vez, el equipo debe interpretar la historia sin interrupciones. La segunda vez que el equipo actúe la historia, detenlos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Asegúrate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Jesús pide a los 12 discípulos que vengan a él, Jesús les dice que los va a enviar a las ciudades y aldeas. Entonces Jesús les da instrucciones sobre lo que deben decir y hacer.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algunos de los actores que interpretan a los 12 discípulos, "¿Cómo se sienten de que Jesús les dé autoridad para usar su poder?"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da a los 12 discípulos algunas instrucciones. Jesús dice que los discípulos no deben ir a las áreas donde viven los gentiles o los samaritanos, pero que deben ir y hablar a los judíos. Jesús dice, "Id a las ovejas perdidas de Israel".</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Pregúntale al actor que interpreta a Jesús, "¿Cómo se siente al decir a los 12 discípulos que no deben hablar a los gentiles y que solo deben hablar a los judíos?"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les dice a los 12 discípulos que deben hablar a la gente sobre el Reino de los cielos. Jesús les dice que hagan todas las cosas que él ha estado haciendo: sanar a la gente enferma, incluida la gente con lepra.</w:t>
      </w:r>
    </w:p>
    <w:p>
      <w:pPr/>
      <w:r>
        <w:rPr>
          <w:lang w:val="es_ES" w:bidi="es_ES"/>
        </w:rPr>
      </w:r>
      <w:r>
        <w:rPr>
          <w:lang w:val="es_ES" w:bidi="es_ES"/>
        </w:rPr>
        <w:t>Jesús también les dice a los 12 discípulos que traigan a la gente muerta de regreso a la vida y que expulsen a los espíritus malignos.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algunos de los actores que interpretan a los discípulos, "¿Cómo se sienten por lo que Jesús les está pidiendo que hagan?"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les dice a los 12 discípulos que cuando les dio el poder de hacer estas cosas, él, Jesús, no pidió dinero a cambio. Por lo tanto, los 12 discípulos no deben pedir, ni esperar que se les dé, dinero cuando hagan estas cosas. Jesús también les dice a los 12 discípulos que no deben llevar dinero ni ropa de repuesto.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algunos de los actores que interpretan a los discípulos, "¿Cómo se sienten?"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les dice a los 12 discípulos que cuando lleguen a una ciudad o aldea, deben buscar a alguien que esté dispuesto a dar la bienvenida a los discípulos en su casa y cuidarlos mientras los discípulos se queden en la ciudad o aldea. Cuando los discípulos entren en la casa, deben decir a la gente de la casa, "Que la paz de Dios esté con ustedes". Si los discípulos no son bienvenidos ni bien tratados, entonces la paz de Dios no se quedará con la gente de la casa. Jesús dijo a sus discípulos que dejaran la casa y sacudieran o quitaran el polvo que había en sus pies y sandalias.</w:t>
      </w:r>
    </w:p>
    <w:p>
      <w:pPr/>
      <w:r>
        <w:rPr>
          <w:lang w:val="es_ES" w:bidi="es_ES"/>
        </w:rPr>
      </w:r>
      <w:r>
        <w:rPr>
          <w:lang w:val="es_ES" w:bidi="es_ES"/>
        </w:rPr>
        <w:t>Lo importante que Jesús dice es que en el día del juicio final, Dios mostrará menos misericordia a la gente que no escucha lo que los 12 discípulos les están diciendo de lo que él hizo a la gente de Sodoma y Gomorra. El día final del juicio es el tiempo en que Dios juzgará a toda la gente por las cosas que han dicho y hecho en la tierra. Sodoma y Gomorra son los nombres de dos ciudades del tiempo anterior a Jesús. Dios destruyó estas dos ciudades y a la gente que vivía allí porque habían desobedecido a Dios y roto su relación con Dios.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algunos de los actores que interpretan a los discípulos, "¿Cómo se sienten cuando escuchan lo que Dios hará a la gente que no les da la bienvenida y no escucha lo que están diciendo?" Es posible que escuchen cosas como:</w:t>
      </w:r>
    </w:p>
    <w:p>
      <w:pPr/>
      <w:r>
        <w:rPr>
          <w:lang w:val="es_ES" w:bidi="es_ES"/>
        </w:rPr>
      </w:r>
      <w:r>
        <w:rPr>
          <w:lang w:val="es_ES" w:bidi="es_ES"/>
        </w:rPr>
        <w:t>Esta historia termina aquí.</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ya ha elegido a 12 hombres para ser sus </w:t>
      </w:r>
      <w:r>
        <w:rPr>
          <w:b/>
          <w:lang w:val="es_ES" w:bidi="es_ES"/>
        </w:rPr>
        <w:t>discípulos</w:t>
      </w:r>
      <w:r>
        <w:rPr>
          <w:lang w:val="es_ES" w:bidi="es_ES"/>
        </w:rPr>
        <w:t xml:space="preserve"> especiales. Consulten el Glosario Principal para obtener una definición completa de </w:t>
      </w:r>
      <w:r>
        <w:rPr>
          <w:lang w:val="es_ES" w:bidi="es_ES"/>
        </w:rPr>
        <w:t>discípulos</w:t>
      </w:r>
      <w:r>
        <w:rPr>
          <w:lang w:val="es_ES" w:bidi="es_ES"/>
        </w:rPr>
        <w:t>, y traduzcan de la misma manera que lo han hecho antes. En esta historia, Mateo nos da una lista de los nombres de los 12 discípulos.</w:t>
      </w:r>
    </w:p>
    <w:p>
      <w:pPr/>
      <w:r>
        <w:rPr>
          <w:lang w:val="es_ES" w:bidi="es_ES"/>
        </w:rPr>
      </w:r>
      <w:r>
        <w:rPr>
          <w:lang w:val="es_ES" w:bidi="es_ES"/>
        </w:rPr>
        <w:t xml:space="preserve">En esta historia, Jesús pide a los 12 discípulos que vengan a él, y les da la </w:t>
      </w:r>
      <w:r>
        <w:rPr>
          <w:b/>
          <w:lang w:val="es_ES" w:bidi="es_ES"/>
        </w:rPr>
        <w:t>autoridad</w:t>
      </w:r>
      <w:r>
        <w:rPr>
          <w:lang w:val="es_ES" w:bidi="es_ES"/>
        </w:rPr>
        <w:t xml:space="preserve"> para expulsar a los </w:t>
      </w:r>
      <w:r>
        <w:rPr>
          <w:lang w:val="es_ES" w:bidi="es_ES"/>
        </w:rPr>
        <w:t>espíritus malignos</w:t>
      </w:r>
      <w:r>
        <w:rPr>
          <w:lang w:val="es_ES" w:bidi="es_ES"/>
        </w:rPr>
        <w:t xml:space="preserve">, sanar a la gente enferma y curar todo tipo de enfermedad. Jesús siempre ha tenido el poder de hacer esto, ahora está dando a los 12 discípulos el derecho de usar el poder de Jesús para hacer las mismas cosas. El </w:t>
      </w:r>
      <w:r>
        <w:rPr>
          <w:b/>
          <w:lang w:val="es_ES" w:bidi="es_ES"/>
        </w:rPr>
        <w:t>poder</w:t>
      </w:r>
      <w:r>
        <w:rPr>
          <w:lang w:val="es_ES" w:bidi="es_ES"/>
        </w:rPr>
        <w:t xml:space="preserve"> es el poder de Dios, en Jesús, para hacer cosas milagrosas. Cuando se le otorga </w:t>
      </w:r>
      <w:r>
        <w:rPr>
          <w:lang w:val="es_ES" w:bidi="es_ES"/>
        </w:rPr>
        <w:t>autoridad</w:t>
      </w:r>
      <w:r>
        <w:rPr>
          <w:lang w:val="es_ES" w:bidi="es_ES"/>
        </w:rPr>
        <w:t xml:space="preserve"> a alguien, se da a esa persona el derecho de actuar, en esta historia, se da a los 12 discípulos el derecho de hacer las cosas que Jesús hizo.</w:t>
      </w:r>
    </w:p>
    <w:p>
      <w:pPr/>
      <w:r>
        <w:rPr>
          <w:lang w:val="es_ES" w:bidi="es_ES"/>
        </w:rPr>
      </w:r>
      <w:r>
        <w:rPr>
          <w:lang w:val="es_ES" w:bidi="es_ES"/>
        </w:rPr>
        <w:t xml:space="preserve">En esta historia, los 12 discípulos también se llaman </w:t>
      </w:r>
      <w:r>
        <w:rPr>
          <w:b/>
          <w:lang w:val="es_ES" w:bidi="es_ES"/>
        </w:rPr>
        <w:t>apóstoles</w:t>
      </w:r>
      <w:r>
        <w:rPr>
          <w:lang w:val="es_ES" w:bidi="es_ES"/>
        </w:rPr>
        <w:t xml:space="preserve">, es la única vez en el evangelio de Mateo que los 12 discípulos se les llama apóstoles. Los </w:t>
      </w:r>
      <w:r>
        <w:rPr>
          <w:lang w:val="es_ES" w:bidi="es_ES"/>
        </w:rPr>
        <w:t>apóstoles</w:t>
      </w:r>
      <w:r>
        <w:rPr>
          <w:lang w:val="es_ES" w:bidi="es_ES"/>
        </w:rPr>
        <w:t xml:space="preserve"> son nombrados por Jesús mismo como sus representantes. Sus funciones principales son predicar las buenas nuevas, ser fundadores de la iglesia, tener autoridad espiritual en la iglesia y ser testigos del hecho de que Jesús había resucitado de entre los muertos. Si tu idioma tiene un término aceptado para "apóstol" que todos entienden fácilmente, pueden usar ese término aquí. Sin embargo, si su audiencia no es miembro de la iglesia o es nueva en creyentes, es posible que necesiten más explicación, y un término diferente puede serles útil. Algunas sugerencias son:</w:t>
      </w:r>
    </w:p>
    <w:p>
      <w:pPr>
        <w:pStyle w:val="ListBullet"/>
        <w:spacing w:line="240" w:lineRule="auto"/>
        <w:ind w:left="720"/>
      </w:pPr>
      <w:r>
        <w:rPr>
          <w:lang w:val="es_ES" w:bidi="es_ES"/>
        </w:rPr>
      </w:r>
      <w:r>
        <w:rPr>
          <w:lang w:val="es_ES" w:bidi="es_ES"/>
        </w:rPr>
        <w:t>Representantes de Jesucristo</w:t>
      </w:r>
    </w:p>
    <w:p>
      <w:pPr>
        <w:pStyle w:val="ListBullet"/>
        <w:spacing w:line="240" w:lineRule="auto"/>
        <w:ind w:left="720"/>
      </w:pPr>
      <w:r>
        <w:rPr>
          <w:lang w:val="es_ES" w:bidi="es_ES"/>
        </w:rPr>
      </w:r>
      <w:r>
        <w:rPr>
          <w:lang w:val="es_ES" w:bidi="es_ES"/>
        </w:rPr>
        <w:t>Mensajeros especiales de Jesucristo</w:t>
      </w:r>
    </w:p>
    <w:p>
      <w:pPr>
        <w:pStyle w:val="ListBullet"/>
        <w:spacing w:line="240" w:lineRule="auto"/>
        <w:ind w:left="720"/>
      </w:pPr>
      <w:r>
        <w:rPr>
          <w:lang w:val="es_ES" w:bidi="es_ES"/>
        </w:rPr>
      </w:r>
      <w:r>
        <w:rPr>
          <w:lang w:val="es_ES" w:bidi="es_ES"/>
        </w:rPr>
        <w:t>Personas enviadas de Jesucristo</w:t>
      </w:r>
    </w:p>
    <w:p>
      <w:pPr/>
      <w:r>
        <w:rPr>
          <w:lang w:val="es_ES" w:bidi="es_ES"/>
        </w:rPr>
      </w:r>
      <w:r>
        <w:rPr>
          <w:lang w:val="es_ES" w:bidi="es_ES"/>
        </w:rPr>
        <w:t xml:space="preserve">Cualquier término que elijan debe implicar que estas personas están en una posición de confianza y autoridad </w:t>
      </w:r>
    </w:p>
    <w:p>
      <w:pPr/>
      <w:r>
        <w:rPr>
          <w:lang w:val="es_ES" w:bidi="es_ES"/>
        </w:rPr>
      </w:r>
      <w:r>
        <w:rPr>
          <w:lang w:val="es_ES" w:bidi="es_ES"/>
        </w:rPr>
        <w:t xml:space="preserve">Uno de los discípulos, Mateo, es llamado </w:t>
      </w:r>
      <w:r>
        <w:rPr>
          <w:b/>
          <w:lang w:val="es_ES" w:bidi="es_ES"/>
        </w:rPr>
        <w:t>el recaudador de impuestos</w:t>
      </w:r>
      <w:r>
        <w:rPr>
          <w:lang w:val="es_ES" w:bidi="es_ES"/>
        </w:rPr>
        <w:t>. Traduzcan "recaudador de impuestos" de la misma manera que lo hicieron en los pasajes anteriores.</w:t>
      </w:r>
    </w:p>
    <w:p>
      <w:pPr/>
      <w:r>
        <w:rPr>
          <w:lang w:val="es_ES" w:bidi="es_ES"/>
        </w:rPr>
      </w:r>
      <w:r>
        <w:rPr>
          <w:lang w:val="es_ES" w:bidi="es_ES"/>
        </w:rPr>
        <w:t xml:space="preserve">Otro discípulo se llama Simón </w:t>
      </w:r>
      <w:r>
        <w:rPr>
          <w:b/>
          <w:lang w:val="es_ES" w:bidi="es_ES"/>
        </w:rPr>
        <w:t>el zelote</w:t>
      </w:r>
      <w:r>
        <w:rPr>
          <w:lang w:val="es_ES" w:bidi="es_ES"/>
        </w:rPr>
        <w:t>. Simón se llama "el zelote", por lo que sabemos que él es diferente de Simón Pedro. Un zelote es alguien que está muy emocionado, o enojado, por algo. No sabemos por qué Simón "el zelote" estaba emocionado o enojado, pero podría haber sido porque no le gustaba que los romanos estuvieran a cargo de su país. Si esto fuera verdad, Simón el zelote habría encontrado muy difícil ser amigo de Mateo, el recaudador de impuestos que había trabajado para los romanos.</w:t>
      </w:r>
    </w:p>
    <w:p>
      <w:pPr/>
      <w:r>
        <w:rPr>
          <w:lang w:val="es_ES" w:bidi="es_ES"/>
        </w:rPr>
      </w:r>
      <w:r>
        <w:rPr>
          <w:lang w:val="es_ES" w:bidi="es_ES"/>
        </w:rPr>
        <w:t xml:space="preserve">Jesús les dice a los 12 discípulos que no vayan a las áreas donde viven los </w:t>
      </w:r>
      <w:r>
        <w:rPr>
          <w:b/>
          <w:lang w:val="es_ES" w:bidi="es_ES"/>
        </w:rPr>
        <w:t>gentiles</w:t>
      </w:r>
      <w:r>
        <w:rPr>
          <w:lang w:val="es_ES" w:bidi="es_ES"/>
        </w:rPr>
        <w:t xml:space="preserve"> o los </w:t>
      </w:r>
      <w:r>
        <w:rPr>
          <w:b/>
          <w:lang w:val="es_ES" w:bidi="es_ES"/>
        </w:rPr>
        <w:t>samaritanos</w:t>
      </w:r>
      <w:r>
        <w:rPr>
          <w:lang w:val="es_ES" w:bidi="es_ES"/>
        </w:rPr>
        <w:t xml:space="preserve">. Los </w:t>
      </w:r>
      <w:r>
        <w:rPr>
          <w:lang w:val="es_ES" w:bidi="es_ES"/>
        </w:rPr>
        <w:t>gentiles</w:t>
      </w:r>
      <w:r>
        <w:rPr>
          <w:lang w:val="es_ES" w:bidi="es_ES"/>
        </w:rPr>
        <w:t xml:space="preserve"> eran cualquiera que no fuera judío. Los </w:t>
      </w:r>
      <w:r>
        <w:rPr>
          <w:lang w:val="es_ES" w:bidi="es_ES"/>
        </w:rPr>
        <w:t>samaritanos</w:t>
      </w:r>
      <w:r>
        <w:rPr>
          <w:lang w:val="es_ES" w:bidi="es_ES"/>
        </w:rPr>
        <w:t xml:space="preserve"> no eran judíos puros. A los judíos puros no les gustaban los gentiles ni los samaritanos. Los judíos vivían en </w:t>
      </w:r>
      <w:r>
        <w:rPr>
          <w:lang w:val="es_ES" w:bidi="es_ES"/>
        </w:rPr>
        <w:t>Galilea</w:t>
      </w:r>
      <w:r>
        <w:rPr>
          <w:lang w:val="es_ES" w:bidi="es_ES"/>
        </w:rPr>
        <w:t xml:space="preserve"> y </w:t>
      </w:r>
      <w:r>
        <w:rPr>
          <w:lang w:val="es_ES" w:bidi="es_ES"/>
        </w:rPr>
        <w:t>Judea</w:t>
      </w:r>
      <w:r>
        <w:rPr>
          <w:lang w:val="es_ES" w:bidi="es_ES"/>
        </w:rPr>
        <w:t>.</w:t>
      </w:r>
    </w:p>
    <w:p>
      <w:pPr/>
      <w:r>
        <w:rPr>
          <w:lang w:val="es_ES" w:bidi="es_ES"/>
        </w:rPr>
      </w:r>
      <w:r>
        <w:rPr>
          <w:lang w:val="es_ES" w:bidi="es_ES"/>
        </w:rPr>
        <w:t xml:space="preserve">Jesús les dice a los 12 discípulos que deben hablar a la gente sobre el </w:t>
      </w:r>
      <w:r>
        <w:rPr>
          <w:b/>
          <w:lang w:val="es_ES" w:bidi="es_ES"/>
        </w:rPr>
        <w:t>Reino de los Cielos</w:t>
      </w:r>
      <w:r>
        <w:rPr>
          <w:lang w:val="es_ES" w:bidi="es_ES"/>
        </w:rPr>
        <w:t xml:space="preserve">. Traduzcan "Reino de los Cielos" de la misma manera que lo han hecho en los pasajes anteriores, y recuerden que el </w:t>
      </w:r>
      <w:r>
        <w:rPr>
          <w:lang w:val="es_ES" w:bidi="es_ES"/>
        </w:rPr>
        <w:t>Reino de los Cielos</w:t>
      </w:r>
      <w:r>
        <w:rPr>
          <w:lang w:val="es_ES" w:bidi="es_ES"/>
        </w:rPr>
        <w:t xml:space="preserve"> está en el Glosario Principal.</w:t>
      </w:r>
    </w:p>
    <w:p>
      <w:pPr/>
      <w:r>
        <w:rPr>
          <w:lang w:val="es_ES" w:bidi="es_ES"/>
        </w:rPr>
      </w:r>
      <w:r>
        <w:rPr>
          <w:lang w:val="es_ES" w:bidi="es_ES"/>
        </w:rPr>
        <w:t xml:space="preserve">Jesús les dice a los 12 discípulos que hagan todas las cosas que él ha estado haciendo: sanar a la gente enferma, incluida la gente con </w:t>
      </w:r>
      <w:r>
        <w:rPr>
          <w:lang w:val="es_ES" w:bidi="es_ES"/>
        </w:rPr>
        <w:t>lepra</w:t>
      </w:r>
      <w:r>
        <w:rPr>
          <w:lang w:val="es_ES" w:bidi="es_ES"/>
        </w:rPr>
        <w:t xml:space="preserve">. Este término en la Biblia podría referirse a cualquiera de varios tipos de enfermedad de la piel. Estas enfermedades hacían que una persona fuera </w:t>
      </w:r>
      <w:r>
        <w:rPr>
          <w:lang w:val="es_ES" w:bidi="es_ES"/>
        </w:rPr>
        <w:t>impura</w:t>
      </w:r>
      <w:r>
        <w:rPr>
          <w:lang w:val="es_ES" w:bidi="es_ES"/>
        </w:rPr>
        <w:t>, o no pudiera vivir en la comunidad. Estas personas solo podían adorar en la sinagoga detrás de una división, y si alguien los tocaba, esa persona se volvería impura. La ley del Antiguo Testamento decía que tenían que usar ropa rasgada, no cepillarse el cabello y gritar "¡impuro!" en público mientras iban de un sitio a otro.</w:t>
      </w:r>
    </w:p>
    <w:p>
      <w:pPr/>
      <w:r>
        <w:rPr>
          <w:lang w:val="es_ES" w:bidi="es_ES"/>
        </w:rPr>
      </w:r>
      <w:r>
        <w:rPr>
          <w:lang w:val="es_ES" w:bidi="es_ES"/>
        </w:rPr>
        <w:t xml:space="preserve">Jesús les dice a los 12 discípulos que cuando los discípulos entren en la casa, deben dar una </w:t>
      </w:r>
      <w:r>
        <w:rPr>
          <w:b/>
          <w:lang w:val="es_ES" w:bidi="es_ES"/>
        </w:rPr>
        <w:t>bendición de paz</w:t>
      </w:r>
      <w:r>
        <w:rPr>
          <w:lang w:val="es_ES" w:bidi="es_ES"/>
        </w:rPr>
        <w:t xml:space="preserve">, o decir a la gente de la casa, "Que la paz de Dios esté con ustedes". Consulten el Glosario Principal para obtener definiciones completas de </w:t>
      </w:r>
      <w:r>
        <w:rPr>
          <w:lang w:val="es_ES" w:bidi="es_ES"/>
        </w:rPr>
        <w:t>bendición</w:t>
      </w:r>
      <w:r>
        <w:rPr>
          <w:lang w:val="es_ES" w:bidi="es_ES"/>
        </w:rPr>
        <w:t xml:space="preserve"> y </w:t>
      </w:r>
      <w:r>
        <w:rPr>
          <w:lang w:val="es_ES" w:bidi="es_ES"/>
        </w:rPr>
        <w:t>paz</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10:16–25</w:t>
      </w:r>
      <w:r>
        <w:rPr>
          <w:lang w:val="es_ES" w:bidi="es_ES"/>
        </w:rPr>
      </w:r>
    </w:p>
    <w:p>
      <w:pPr>
        <w:pStyle w:val="Heading3"/>
      </w:pPr>
      <w:r>
        <w:rPr>
          <w:lang w:val="es_ES" w:bidi="es_ES"/>
        </w:rPr>
        <w:t>Escuchar con el corazón</w:t>
      </w:r>
    </w:p>
    <w:p>
      <w:pPr/>
      <w:r>
        <w:rPr>
          <w:lang w:val="es_ES" w:bidi="es_ES"/>
        </w:rPr>
      </w:r>
      <w:r>
        <w:rPr>
          <w:lang w:val="es_ES" w:bidi="es_ES"/>
        </w:rPr>
        <w:t>Escuchen Mateo 10:16–25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historia verdadera, Mateo comparte lo que Jesús enseñó a los discípulos sobre la persecución, o dificultades, que vendrá en el futuro.</w:t>
      </w:r>
    </w:p>
    <w:p>
      <w:pPr/>
      <w:r>
        <w:rPr>
          <w:lang w:val="es_ES" w:bidi="es_ES"/>
        </w:rPr>
      </w:r>
      <w:r>
        <w:rPr>
          <w:lang w:val="es_ES" w:bidi="es_ES"/>
        </w:rPr>
        <w:t>En el pasaje anterior, Jesús envió a sus 12 discípulos en una misión para proclamar el reino de los cielos, o cuando Dios venga a gobernar, a las personas en Israel. Jesús les dio a sus discípulos autoridad para sanar a los enfermos, resucitar a los muertos y expulsar demonios.</w:t>
      </w:r>
    </w:p>
    <w:p>
      <w:pPr/>
      <w:r>
        <w:rPr>
          <w:lang w:val="es_ES" w:bidi="es_ES"/>
        </w:rPr>
      </w:r>
      <w:r>
        <w:rPr>
          <w:lang w:val="es_ES" w:bidi="es_ES"/>
        </w:rPr>
        <w:t>Mateo usa una palabra como "he aquí" para indicar que algo importante o increíble sucederá. En esta parte de la historia, lo importante o increíble es el peligro que los discípulos enfrentarán. Jesús comparó simbólicamente a sus discípulos con ovejas. Comparó a las personas que se encontrarán con lobos. Las ovejas están en peligro cuando están entre lobos. Los lobos son un tipo de perro salvaje. Viven en grupos para poder atacar a otros animales, como ovejas, y comérselos.</w:t>
      </w:r>
    </w:p>
    <w:p>
      <w:pPr/>
      <w:r>
        <w:rPr>
          <w:lang w:val="es_ES" w:bidi="es_ES"/>
        </w:rPr>
      </w:r>
      <w:r>
        <w:rPr>
          <w:lang w:val="es_ES" w:bidi="es_ES"/>
        </w:rPr>
        <w:t xml:space="preserve">Muestra una imagen de </w:t>
      </w:r>
      <w:r>
        <w:rPr>
          <w:lang w:val="es_ES" w:bidi="es_ES"/>
        </w:rPr>
        <w:t>lobos</w:t>
      </w:r>
      <w:r>
        <w:rPr>
          <w:lang w:val="es_ES" w:bidi="es_ES"/>
        </w:rPr>
        <w:t>.</w:t>
      </w:r>
    </w:p>
    <w:p>
      <w:pPr/>
      <w:r>
        <w:rPr>
          <w:lang w:val="es_ES" w:bidi="es_ES"/>
        </w:rPr>
      </w:r>
      <w:r>
        <w:rPr>
          <w:lang w:val="es_ES" w:bidi="es_ES"/>
        </w:rPr>
        <w:t>Debido a esto, Jesús les dio a los discípulos dos mandamientos. Él dijo, "Sed astutos, o sabios, como serpientes y sencillos, o dóciles, como palomas". Esto también es simbólico. Sabiduría es pensar cuidadosamente antes de actuar. En la cultura judía, las serpientes o víboras eran consideradas cautelosas y sabias. Sencillo, o dócil, se refiere a no dañar a su enemigo. Una paloma es un ave pequeña. En la cultura judía, las palomas eran consideradas como sencillos o dóciles.</w:t>
      </w:r>
    </w:p>
    <w:p>
      <w:pPr/>
      <w:r>
        <w:rPr>
          <w:lang w:val="es_ES" w:bidi="es_ES"/>
        </w:rPr>
      </w:r>
      <w:r>
        <w:rPr>
          <w:lang w:val="es_ES" w:bidi="es_ES"/>
        </w:rPr>
        <w:t xml:space="preserve">Muestra una imagen de </w:t>
      </w:r>
      <w:r>
        <w:rPr>
          <w:lang w:val="es_ES" w:bidi="es_ES"/>
        </w:rPr>
        <w:t>serpientes</w:t>
      </w:r>
      <w:r>
        <w:rPr>
          <w:lang w:val="es_ES" w:bidi="es_ES"/>
        </w:rPr>
        <w:t xml:space="preserve">. Muestra una imagen de </w:t>
      </w:r>
      <w:r>
        <w:rPr>
          <w:lang w:val="es_ES" w:bidi="es_ES"/>
        </w:rPr>
        <w:t>palomas</w:t>
      </w:r>
      <w:r>
        <w:rPr>
          <w:lang w:val="es_ES" w:bidi="es_ES"/>
        </w:rPr>
        <w:t>. Deténganse y conversen sobre cómo los animales u otras cosas en la naturaleza se usan en su idioma para describir las características o el comportamiento humano. ¿Qué animales son considerados sabios? ¿Qué animales se consideran dóciles?</w:t>
      </w:r>
    </w:p>
    <w:p>
      <w:pPr/>
      <w:r>
        <w:rPr>
          <w:lang w:val="es_ES" w:bidi="es_ES"/>
        </w:rPr>
      </w:r>
      <w:r>
        <w:rPr>
          <w:lang w:val="es_ES" w:bidi="es_ES"/>
        </w:rPr>
        <w:t>"Cuidado con los hombres" significa estar alerta sobre las personas, no solo sobre los hombres. Esta es una advertencia sobre las personas que arrestarán a los seguidores de Jesús y los entregarán a las autoridades locales. Jesús advierte que los líderes religiosos se llevarán a los discípulos y los golpearán dentro de las sinagogas, o lugares de culto judíos.</w:t>
      </w:r>
    </w:p>
    <w:p>
      <w:pPr/>
      <w:r>
        <w:rPr>
          <w:lang w:val="es_ES" w:bidi="es_ES"/>
        </w:rPr>
      </w:r>
      <w:r>
        <w:rPr>
          <w:lang w:val="es_ES" w:bidi="es_ES"/>
        </w:rPr>
        <w:t xml:space="preserve">Muestra una imagen de una </w:t>
      </w:r>
      <w:r>
        <w:rPr>
          <w:lang w:val="es_ES" w:bidi="es_ES"/>
        </w:rPr>
        <w:t>sinagoga</w:t>
      </w:r>
      <w:r>
        <w:rPr>
          <w:lang w:val="es_ES" w:bidi="es_ES"/>
        </w:rPr>
        <w:t>.</w:t>
      </w:r>
    </w:p>
    <w:p>
      <w:pPr/>
      <w:r>
        <w:rPr>
          <w:lang w:val="es_ES" w:bidi="es_ES"/>
        </w:rPr>
      </w:r>
      <w:r>
        <w:rPr>
          <w:lang w:val="es_ES" w:bidi="es_ES"/>
        </w:rPr>
        <w:t>Jesús advierte a sus seguidores que las personas los arrastrarían o los llevarían ante gobernadores y reyes. Estos gobernantes juzgarían a los seguidores de Jesús. Gobernadores se refiere a los líderes del gobierno del área. Reyes se refiere a las personas que gobernaban sobre una nación entera. Jesús dijo, "por mi causa", indicaba que los juicios y tribunales ocurrirían porque los discípulos siguen a Jesús. "Para dar testimonio" indicaba que Dios permitiría que los discípulos fueran arrestados. Esto es para poder decirles a los líderes y a los gentiles, no judíos, que Jesús vino a salvar al mundo.</w:t>
      </w:r>
    </w:p>
    <w:p>
      <w:pPr/>
      <w:r>
        <w:rPr>
          <w:lang w:val="es_ES" w:bidi="es_ES"/>
        </w:rPr>
      </w:r>
      <w:r>
        <w:rPr>
          <w:lang w:val="es_ES" w:bidi="es_ES"/>
        </w:rPr>
        <w:t>Jesús dijo, "Cuando os entreguen o os lleven a juicio, no os preocupéis ni os inquietéis por lo que debéis decir o cómo debéis decirlo". También dijo, "se os darán las palabras que decir".</w:t>
      </w:r>
    </w:p>
    <w:p>
      <w:pPr/>
      <w:r>
        <w:rPr>
          <w:lang w:val="es_ES" w:bidi="es_ES"/>
        </w:rPr>
      </w:r>
      <w:r>
        <w:rPr>
          <w:lang w:val="es_ES" w:bidi="es_ES"/>
        </w:rPr>
        <w:t>"En ese momento" significa cuando llegue el momento. El Espíritu de vuestro Padre no es sus padres terrenales. El Espíritu de vuestro Padre es el Espíritu de Dios, o el Espíritu Santo. El Espíritu de vuestro Padre hablará en vosotros significa que el Espíritu Santo de Dios os dirá qué decir. El Espíritu Santo, o el Espíritu de Dios, permite que las personas hagan algo. El Espíritu Santo instruirá a la persona o le dirá exactamente qué hacer.</w:t>
      </w:r>
    </w:p>
    <w:p>
      <w:pPr/>
      <w:r>
        <w:rPr>
          <w:lang w:val="es_ES" w:bidi="es_ES"/>
        </w:rPr>
      </w:r>
      <w:r>
        <w:rPr>
          <w:lang w:val="es_ES" w:bidi="es_ES"/>
        </w:rPr>
        <w:t>Jesús quería que sus seguidores entendieran que incluso los miembros de la familia, que no creen en Jesús, podían volverse en contra de ellos y entregarlos a las autoridades para que fueran asesinados. "Seréis odiados por todos a causa de mi nombre" indica que las personas odiarán a los seguidores de Jesús porque eran leales a Jesús.</w:t>
      </w:r>
    </w:p>
    <w:p>
      <w:pPr/>
      <w:r>
        <w:rPr>
          <w:lang w:val="es_ES" w:bidi="es_ES"/>
        </w:rPr>
      </w:r>
      <w:r>
        <w:rPr>
          <w:lang w:val="es_ES" w:bidi="es_ES"/>
        </w:rPr>
        <w:t>Jesús dijo: "El que persevere hasta el final será salvo". Esta es una persona que se mantiene leal a Jesús aunque las personas la odian. "Hasta el final" podría significar hasta el final de la vida de una persona, o hasta el final de la persecución. "Será salvo" significa rescatado del peligro o daño. En este caso, se refiere a un seguidor de Jesús siendo salvo por Dios del castigo eterno. Irán al cielo para estar con Dios al final de su vida terrenal.</w:t>
      </w:r>
    </w:p>
    <w:p>
      <w:pPr/>
      <w:r>
        <w:rPr>
          <w:lang w:val="es_ES" w:bidi="es_ES"/>
        </w:rPr>
      </w:r>
      <w:r>
        <w:rPr>
          <w:lang w:val="es_ES" w:bidi="es_ES"/>
        </w:rPr>
        <w:t>Deténganse y conversen sobre un momento en que 2 miembros de la familia o amigos cercanos se opusieron entre sí. ¿Cuál era la causa del desacuerdo? ¿Cómo reaccionaron otros miembros de la comunidad o la familia a esta situación?</w:t>
      </w:r>
    </w:p>
    <w:p>
      <w:pPr/>
      <w:r>
        <w:rPr>
          <w:lang w:val="es_ES" w:bidi="es_ES"/>
        </w:rPr>
      </w:r>
      <w:r>
        <w:rPr>
          <w:lang w:val="es_ES" w:bidi="es_ES"/>
        </w:rPr>
        <w:t>Jesús dijo, "Cuando os persigan en una ciudad, huid, o huid rápidamente a la siguiente ciudad". Esto se refiere a cualquiera de las ciudades o aldeas a las que irán los discípulos. Cuando Jesús va a decir algo importante, a veces dice, "en verdad", o "En verdad os digo".</w:t>
      </w:r>
    </w:p>
    <w:p>
      <w:pPr/>
      <w:r>
        <w:rPr>
          <w:lang w:val="es_ES" w:bidi="es_ES"/>
        </w:rPr>
      </w:r>
      <w:r>
        <w:rPr>
          <w:lang w:val="es_ES" w:bidi="es_ES"/>
        </w:rPr>
        <w:t>Jesús dijo, "No terminaréis de recorrer las ciudades de Israel". Esto indicaba que los discípulos no tendrían suficiente tiempo para llevar el mensaje a todas las ciudades de Israel antes de que el Hijo del Hombre venga. Jesús, el Hijo del Hombre, regresará a sus discípulos después de su muerte y resurrección. Él también regresará a su Padre en el cielo. Y regresará algún día al final del mundo para reunir a su pueblo. Jesús puede estar refiriéndose a alguno o a todos estos eventos. Lo importante aquí es que no hay mucho tiempo para hacer todo lo que se necesita hacer. Jesús se llama a sí mismo el Hijo del Hombre porque es el Salvador prometido.</w:t>
      </w:r>
    </w:p>
    <w:p>
      <w:pPr/>
      <w:r>
        <w:rPr>
          <w:lang w:val="es_ES" w:bidi="es_ES"/>
        </w:rPr>
      </w:r>
      <w:r>
        <w:rPr>
          <w:lang w:val="es_ES" w:bidi="es_ES"/>
        </w:rPr>
        <w:t>Jesús dijo: "Un discípulo no es superior a su maestro". En este caso, "discípulo" se refiere a los estudiantes en general, no solo a los 12 seguidores más cercanos de Jesús.</w:t>
      </w:r>
    </w:p>
    <w:p>
      <w:pPr/>
      <w:r>
        <w:rPr>
          <w:lang w:val="es_ES" w:bidi="es_ES"/>
        </w:rPr>
      </w:r>
      <w:r>
        <w:rPr>
          <w:lang w:val="es_ES" w:bidi="es_ES"/>
        </w:rPr>
        <w:t>Jesús también dijo, "El siervo, o esclavo, no es superior a su amo". Siervo, o esclavo, en este caso se refiere a alguien que sirve o trabaja para otra persona. Un discípulo de Jesús también es un siervo de Jesús. Un seguidor de Jesús debe estar satisfecho si se vuelve como Jesús.</w:t>
      </w:r>
    </w:p>
    <w:p>
      <w:pPr/>
      <w:r>
        <w:rPr>
          <w:lang w:val="es_ES" w:bidi="es_ES"/>
        </w:rPr>
      </w:r>
      <w:r>
        <w:rPr>
          <w:lang w:val="es_ES" w:bidi="es_ES"/>
        </w:rPr>
        <w:t>Jesús también dijo, "Si han llamado al amo de la casa Beelzebú, cuánto más difamarán, o dirán cosas peores, a los miembros de su familia". El amo de la casa es la persona a cargo de aquellos que viven en la casa. En este caso, representa a Jesús. Beelzebú es otro nombre para Satanás. Satanás es un ser espiritual que es el líder de los espíritus malignos. En un pasaje anterior, Jesús fue acusado falsamente de expulsar espíritus malignos por el poder de Satanás. Los seguidores de Jesús son los miembros de la familia. No deben esperar ser honrados más que Jesús. Como Jesús se encontró con dificultades, los seguidores de Jesús también deben esperar dificultades.</w:t>
      </w:r>
    </w:p>
    <w:p>
      <w:pPr/>
      <w:r>
        <w:rPr>
          <w:lang w:val="es_ES" w:bidi="es_ES"/>
        </w:rPr>
      </w:r>
      <w:r>
        <w:rPr>
          <w:lang w:val="es_ES" w:bidi="es_ES"/>
        </w:rPr>
        <w:t>En esta historia, aprendemos que los seguidores de Jesús encontrarán dificultades si son leales a Jesús en cada situación. Pero Dios recompensará a los seguidores de Jesús en el cielo.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está enviando a sus 12 discípulos. Después de dar a los discípulos instrucciones sobre su misión, Jesús les advierte sobre las persecuciones que se avecinan.</w:t>
      </w:r>
    </w:p>
    <w:p>
      <w:pPr/>
      <w:r>
        <w:rPr>
          <w:lang w:val="es_ES" w:bidi="es_ES"/>
        </w:rPr>
      </w:r>
      <w:r>
        <w:rPr>
          <w:b/>
          <w:lang w:val="es_ES" w:bidi="es_ES"/>
        </w:rPr>
        <w:t>Segunda escena:</w:t>
      </w:r>
      <w:r>
        <w:rPr>
          <w:lang w:val="es_ES" w:bidi="es_ES"/>
        </w:rPr>
        <w:t xml:space="preserve"> Jesús continúa advirtiendo a sus discípulos sobre las persecuciones. Él les da instrucciones sobre qué hacer si son arrestados.</w:t>
      </w:r>
    </w:p>
    <w:p>
      <w:pPr/>
      <w:r>
        <w:rPr>
          <w:lang w:val="es_ES" w:bidi="es_ES"/>
        </w:rPr>
      </w:r>
      <w:r>
        <w:rPr>
          <w:b/>
          <w:lang w:val="es_ES" w:bidi="es_ES"/>
        </w:rPr>
        <w:t>Tercera escena:</w:t>
      </w:r>
      <w:r>
        <w:rPr>
          <w:lang w:val="es_ES" w:bidi="es_ES"/>
        </w:rPr>
        <w:t xml:space="preserve"> Jesús advierte que las familias se volverán en contra de sus discípulos y les asegura que su misión no terminará antes de que venga el Hijo del Hombre.</w:t>
      </w:r>
    </w:p>
    <w:p>
      <w:pPr/>
      <w:r>
        <w:rPr>
          <w:lang w:val="es_ES" w:bidi="es_ES"/>
        </w:rPr>
      </w:r>
      <w:r>
        <w:rPr>
          <w:b/>
          <w:lang w:val="es_ES" w:bidi="es_ES"/>
        </w:rPr>
        <w:t>Cuarta escena:</w:t>
      </w:r>
      <w:r>
        <w:rPr>
          <w:lang w:val="es_ES" w:bidi="es_ES"/>
        </w:rPr>
        <w:t xml:space="preserve"> Jesús da una explicación de por qué la persecución predicha sucederá.</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Autoridades que arrestan, golpean y matan a los seguidores de Jesús</w:t>
      </w:r>
    </w:p>
    <w:p>
      <w:pPr>
        <w:pStyle w:val="ListBullet"/>
        <w:spacing w:line="240" w:lineRule="auto"/>
        <w:ind w:left="720"/>
      </w:pPr>
      <w:r>
        <w:rPr>
          <w:lang w:val="es_ES" w:bidi="es_ES"/>
        </w:rPr>
      </w:r>
      <w:r>
        <w:rPr>
          <w:lang w:val="es_ES" w:bidi="es_ES"/>
        </w:rPr>
        <w:t>Familias que traicionan a sus familiares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está enviando a sus discípulos para contarles a otras personas en Israel sobre Jesús y por qué vino. Recuerden que Jesús usa un lenguaje simbólico. Él compara a sus discípulos con ovejas y a los perseguidores con lobos. Esta es la razón por la que Jesús les dijo a sus seguidores que fueran sabios como serpientes y dóciles como palomas. Es importante recordar que Jesús está usando un lenguaje simbólico para decirles a sus seguidores que sean sabios y dóciles. Serán como animales sencillos en un ambiente peligroso. Es importante recordar que los discípulos serán arrestados porque están siguiendo a Jesús. Es importante recordar que Dios va a permitir dificultades con un propósito. El propósito de los discípulos era que les dijeran a las autoridades sobre Jesús.</w:t>
      </w:r>
    </w:p>
    <w:p>
      <w:pPr/>
      <w:r>
        <w:rPr>
          <w:lang w:val="es_ES" w:bidi="es_ES"/>
        </w:rPr>
      </w:r>
      <w:r>
        <w:rPr>
          <w:lang w:val="es_ES" w:bidi="es_ES"/>
        </w:rPr>
        <w:t>Es importante recordar que Jesús les dijo a los discípulos que no se preocuparan por lo que dirían a las autoridades. Jesús dijo que el Espíritu de Dios les diría qué decir cuando llegara el momento y no antes.</w:t>
      </w:r>
    </w:p>
    <w:p>
      <w:pPr/>
      <w:r>
        <w:rPr>
          <w:lang w:val="es_ES" w:bidi="es_ES"/>
        </w:rPr>
      </w:r>
      <w:r>
        <w:rPr>
          <w:lang w:val="es_ES" w:bidi="es_ES"/>
        </w:rPr>
        <w:t>Es importante recordar que Jesús dijo que los familiares incrédulos traicionarían a los discípulos entregándolos a las autoridades para que fueran asesinados. Es importante recordar que Jesús dijo, "Todos os odiarán porque me seguís". Recuerden que Jesús les dijo a los discípulos que cuando sean perseguidos en una ciudad, necesitan correr a otra ciudad. Es importante recordar que Jesús enfatizó que la misión de los discípulos no se completará antes de que el Hijo del Hombre venga.</w:t>
      </w:r>
    </w:p>
    <w:p>
      <w:pPr/>
      <w:r>
        <w:rPr>
          <w:lang w:val="es_ES" w:bidi="es_ES"/>
        </w:rPr>
      </w:r>
      <w:r>
        <w:rPr>
          <w:lang w:val="es_ES" w:bidi="es_ES"/>
        </w:rPr>
        <w:t>Es importante recordar que Jesús dijo, "Un discípulo no es superior a su maestro". Es importante recordar que los líderes religiosos llamaron a Jesús Beelzebú. Jesús comparó lo que dijeron sobre él con lo que dirán sobre sus seguidores. Él dijo, cuánto más dirán cosas que no son ciertas sobre quienes siguen a Jesús. Esto significa que definitivamente dirán cosas peores sobre los discípulos.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Autoridades que arrestan, golpean y matan a los seguidores de Jesús</w:t>
      </w:r>
    </w:p>
    <w:p>
      <w:pPr>
        <w:pStyle w:val="ListBullet"/>
        <w:spacing w:line="240" w:lineRule="auto"/>
        <w:ind w:left="720"/>
      </w:pPr>
      <w:r>
        <w:rPr>
          <w:lang w:val="es_ES" w:bidi="es_ES"/>
        </w:rPr>
      </w:r>
      <w:r>
        <w:rPr>
          <w:lang w:val="es_ES" w:bidi="es_ES"/>
        </w:rPr>
        <w:t>Familias que traicionan a sus familiares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Jesús está enviando a sus 12 discípulos. Después de dar a los discípulos instrucciones sobre su misión, Jesús dice, "Os envío como ovejas ante una manada de lobos. Así que, sed sabios como serpientes y dóciles como palomas".</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Pregúntales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les dice a sus discípulos que serán arrestados y golpeados por seguirlo. Pero podrán hablarles a las autoridades sobre él.</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Pregúntale al actor que interpreta a Jesús, "¿Cómo se siente?" Es posible que escuchen cosas como:</w:t>
      </w:r>
    </w:p>
    <w:p>
      <w:pPr>
        <w:pStyle w:val="ListBullet"/>
        <w:spacing w:line="240" w:lineRule="auto"/>
        <w:ind w:left="720"/>
      </w:pPr>
      <w:r>
        <w:rPr>
          <w:lang w:val="es_ES" w:bidi="es_ES"/>
        </w:rPr>
      </w:r>
      <w:r>
        <w:rPr>
          <w:lang w:val="es_ES" w:bidi="es_ES"/>
        </w:rPr>
        <w:t>Pregúntales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les da instrucciones sobre qué hacer cuando sean arrestados.</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Pregúntales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advierte que la familia se volverá en contra de sus discípulos y les asegura que su misión no terminará antes de que venga el Hijo del Hombre.</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Pregúntales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explica por qué los discípulos serán perseguidos. Él les dice que como fue perseguido y acusado injustamente, ellos también lo serán.</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Pregúntale a los actores que interpretan a los discípulos, "¿Cómo se sienten?"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b/>
          <w:lang w:val="es_ES" w:bidi="es_ES"/>
        </w:rPr>
        <w:t>He aquí</w:t>
      </w:r>
      <w:r>
        <w:rPr>
          <w:lang w:val="es_ES" w:bidi="es_ES"/>
        </w:rPr>
        <w:t xml:space="preserve"> es una frase que se usa para indicar que algo importante o increíble sucederá. Jesús está enviando a sus discípulos en una misión. Jesús comparó simbólicamente a sus discípulos con ovejas, y a las personas con las que ellos se encontrarán, con lobos. Los </w:t>
      </w:r>
      <w:r>
        <w:rPr>
          <w:b/>
          <w:lang w:val="es_ES" w:bidi="es_ES"/>
        </w:rPr>
        <w:t>lobos</w:t>
      </w:r>
      <w:r>
        <w:rPr>
          <w:lang w:val="es_ES" w:bidi="es_ES"/>
        </w:rPr>
        <w:t xml:space="preserve"> son un tipo de perro salvaje.</w:t>
      </w:r>
    </w:p>
    <w:p>
      <w:pPr/>
      <w:r>
        <w:rPr>
          <w:lang w:val="es_ES" w:bidi="es_ES"/>
        </w:rPr>
      </w:r>
      <w:r>
        <w:rPr>
          <w:lang w:val="es_ES" w:bidi="es_ES"/>
        </w:rPr>
        <w:t xml:space="preserve">Jesús dijo, "sed astutos, o </w:t>
      </w:r>
      <w:r>
        <w:rPr>
          <w:b/>
          <w:lang w:val="es_ES" w:bidi="es_ES"/>
        </w:rPr>
        <w:t>sabios</w:t>
      </w:r>
      <w:r>
        <w:rPr>
          <w:lang w:val="es_ES" w:bidi="es_ES"/>
        </w:rPr>
        <w:t xml:space="preserve">, como </w:t>
      </w:r>
      <w:r>
        <w:rPr>
          <w:b/>
          <w:lang w:val="es_ES" w:bidi="es_ES"/>
        </w:rPr>
        <w:t>serpientes</w:t>
      </w:r>
      <w:r>
        <w:rPr>
          <w:lang w:val="es_ES" w:bidi="es_ES"/>
        </w:rPr>
        <w:t xml:space="preserve"> e sencillos, o dóciles, como </w:t>
      </w:r>
      <w:r>
        <w:rPr>
          <w:b/>
          <w:lang w:val="es_ES" w:bidi="es_ES"/>
        </w:rPr>
        <w:t>palomas</w:t>
      </w:r>
      <w:r>
        <w:rPr>
          <w:lang w:val="es_ES" w:bidi="es_ES"/>
        </w:rPr>
        <w:t>".</w:t>
      </w:r>
    </w:p>
    <w:p>
      <w:pPr/>
      <w:r>
        <w:rPr>
          <w:lang w:val="es_ES" w:bidi="es_ES"/>
        </w:rPr>
      </w:r>
      <w:r>
        <w:rPr>
          <w:b/>
          <w:lang w:val="es_ES" w:bidi="es_ES"/>
        </w:rPr>
        <w:t>Sabiduría</w:t>
      </w:r>
      <w:r>
        <w:rPr>
          <w:lang w:val="es_ES" w:bidi="es_ES"/>
        </w:rPr>
        <w:t xml:space="preserve"> es pensar cuidadosamente antes de actuar. Sabiduría se refiere a tener buen juicio en situaciones difíciles. Usen la misma palabra para sabiduría que usaron en los pasajes anteriores. Consulten el Glosario Principal para una definición más completa de </w:t>
      </w:r>
      <w:r>
        <w:rPr>
          <w:lang w:val="es_ES" w:bidi="es_ES"/>
        </w:rPr>
        <w:t>sabiduría</w:t>
      </w:r>
      <w:r>
        <w:rPr>
          <w:lang w:val="es_ES" w:bidi="es_ES"/>
        </w:rPr>
        <w:t>.</w:t>
      </w:r>
    </w:p>
    <w:p>
      <w:pPr/>
      <w:r>
        <w:rPr>
          <w:lang w:val="es_ES" w:bidi="es_ES"/>
        </w:rPr>
      </w:r>
      <w:r>
        <w:rPr>
          <w:b/>
          <w:lang w:val="es_ES" w:bidi="es_ES"/>
        </w:rPr>
        <w:t>Serpiente</w:t>
      </w:r>
      <w:r>
        <w:rPr>
          <w:lang w:val="es_ES" w:bidi="es_ES"/>
        </w:rPr>
        <w:t xml:space="preserve"> es una víbora. Las </w:t>
      </w:r>
      <w:r>
        <w:rPr>
          <w:b/>
          <w:lang w:val="es_ES" w:bidi="es_ES"/>
        </w:rPr>
        <w:t>serpientes</w:t>
      </w:r>
      <w:r>
        <w:rPr>
          <w:lang w:val="es_ES" w:bidi="es_ES"/>
        </w:rPr>
        <w:t xml:space="preserve"> en la cultura judía eran buenos ejemplos de ser cautelosas, prudentes o sabias.</w:t>
      </w:r>
    </w:p>
    <w:p>
      <w:pPr/>
      <w:r>
        <w:rPr>
          <w:lang w:val="es_ES" w:bidi="es_ES"/>
        </w:rPr>
      </w:r>
      <w:r>
        <w:rPr>
          <w:lang w:val="es_ES" w:bidi="es_ES"/>
        </w:rPr>
        <w:t xml:space="preserve">Una </w:t>
      </w:r>
      <w:r>
        <w:rPr>
          <w:b/>
          <w:lang w:val="es_ES" w:bidi="es_ES"/>
        </w:rPr>
        <w:t>paloma</w:t>
      </w:r>
      <w:r>
        <w:rPr>
          <w:lang w:val="es_ES" w:bidi="es_ES"/>
        </w:rPr>
        <w:t xml:space="preserve"> es un ave pequeña como una tórtola. En la cultura judía, se pensaba que una paloma era un buen ejemplo de ser dócil, sencillo o inofensivo.</w:t>
      </w:r>
    </w:p>
    <w:p>
      <w:pPr/>
      <w:r>
        <w:rPr>
          <w:lang w:val="es_ES" w:bidi="es_ES"/>
        </w:rPr>
      </w:r>
      <w:r>
        <w:rPr>
          <w:b/>
          <w:lang w:val="es_ES" w:bidi="es_ES"/>
        </w:rPr>
        <w:t>Cuidado con los hombres</w:t>
      </w:r>
      <w:r>
        <w:rPr>
          <w:lang w:val="es_ES" w:bidi="es_ES"/>
        </w:rPr>
        <w:t xml:space="preserve"> es una advertencia para que los discípulos tengan cuidado, o estén atentos a las personas que están buscando hacerles daño.</w:t>
      </w:r>
    </w:p>
    <w:p>
      <w:pPr/>
      <w:r>
        <w:rPr>
          <w:lang w:val="es_ES" w:bidi="es_ES"/>
        </w:rPr>
      </w:r>
      <w:r>
        <w:rPr>
          <w:lang w:val="es_ES" w:bidi="es_ES"/>
        </w:rPr>
        <w:t xml:space="preserve">"Os entregarán a los tribunales y os azotarán, en sus </w:t>
      </w:r>
      <w:r>
        <w:rPr>
          <w:b/>
          <w:lang w:val="es_ES" w:bidi="es_ES"/>
        </w:rPr>
        <w:t>sinagogas</w:t>
      </w:r>
      <w:r>
        <w:rPr>
          <w:lang w:val="es_ES" w:bidi="es_ES"/>
        </w:rPr>
        <w:t>".</w:t>
      </w:r>
    </w:p>
    <w:p>
      <w:pPr/>
      <w:r>
        <w:rPr>
          <w:lang w:val="es_ES" w:bidi="es_ES"/>
        </w:rPr>
      </w:r>
      <w:r>
        <w:rPr>
          <w:lang w:val="es_ES" w:bidi="es_ES"/>
        </w:rPr>
        <w:t xml:space="preserve">Las personas entregarán, o arrestarán, a los seguidores de Jesús. Serían golpeados con un látigo dentro de una </w:t>
      </w:r>
      <w:r>
        <w:rPr>
          <w:b/>
          <w:lang w:val="es_ES" w:bidi="es_ES"/>
        </w:rPr>
        <w:t>sinagoga</w:t>
      </w:r>
      <w:r>
        <w:rPr>
          <w:lang w:val="es_ES" w:bidi="es_ES"/>
        </w:rPr>
        <w:t xml:space="preserve">. Una sinagoga es un lugar de adoración judío. Usen la misma palabra para sinagoga que usaron en los pasajes anteriores. Consulten el Glosario Principal para obtener una definición más completa de </w:t>
      </w:r>
      <w:r>
        <w:rPr>
          <w:lang w:val="es_ES" w:bidi="es_ES"/>
        </w:rPr>
        <w:t>sinagoga</w:t>
      </w:r>
      <w:r>
        <w:rPr>
          <w:lang w:val="es_ES" w:bidi="es_ES"/>
        </w:rPr>
        <w:t>.</w:t>
      </w:r>
    </w:p>
    <w:p>
      <w:pPr/>
      <w:r>
        <w:rPr>
          <w:lang w:val="es_ES" w:bidi="es_ES"/>
        </w:rPr>
      </w:r>
      <w:r>
        <w:rPr>
          <w:lang w:val="es_ES" w:bidi="es_ES"/>
        </w:rPr>
        <w:t>Se les advirtió a los seguidores de Jesús que serían "</w:t>
      </w:r>
      <w:r>
        <w:rPr>
          <w:b/>
          <w:lang w:val="es_ES" w:bidi="es_ES"/>
        </w:rPr>
        <w:t>arrastrados</w:t>
      </w:r>
      <w:r>
        <w:rPr>
          <w:lang w:val="es_ES" w:bidi="es_ES"/>
        </w:rPr>
        <w:t xml:space="preserve"> ante </w:t>
      </w:r>
      <w:r>
        <w:rPr>
          <w:b/>
          <w:lang w:val="es_ES" w:bidi="es_ES"/>
        </w:rPr>
        <w:t>gobernadores</w:t>
      </w:r>
      <w:r>
        <w:rPr>
          <w:lang w:val="es_ES" w:bidi="es_ES"/>
        </w:rPr>
        <w:t xml:space="preserve"> y </w:t>
      </w:r>
      <w:r>
        <w:rPr>
          <w:b/>
          <w:lang w:val="es_ES" w:bidi="es_ES"/>
        </w:rPr>
        <w:t>reyes</w:t>
      </w:r>
      <w:r>
        <w:rPr>
          <w:lang w:val="es_ES" w:bidi="es_ES"/>
        </w:rPr>
        <w:t>".</w:t>
      </w:r>
    </w:p>
    <w:p>
      <w:pPr/>
      <w:r>
        <w:rPr>
          <w:lang w:val="es_ES" w:bidi="es_ES"/>
        </w:rPr>
      </w:r>
      <w:r>
        <w:rPr>
          <w:b/>
          <w:lang w:val="es_ES" w:bidi="es_ES"/>
        </w:rPr>
        <w:t>Arrastrado</w:t>
      </w:r>
      <w:r>
        <w:rPr>
          <w:lang w:val="es_ES" w:bidi="es_ES"/>
        </w:rPr>
        <w:t xml:space="preserve"> indica ser obligado a comparecer ante un juez.</w:t>
      </w:r>
    </w:p>
    <w:p>
      <w:pPr/>
      <w:r>
        <w:rPr>
          <w:lang w:val="es_ES" w:bidi="es_ES"/>
        </w:rPr>
      </w:r>
      <w:r>
        <w:rPr>
          <w:lang w:val="es_ES" w:bidi="es_ES"/>
        </w:rPr>
        <w:t xml:space="preserve">Los </w:t>
      </w:r>
      <w:r>
        <w:rPr>
          <w:b/>
          <w:lang w:val="es_ES" w:bidi="es_ES"/>
        </w:rPr>
        <w:t>gobernadores</w:t>
      </w:r>
      <w:r>
        <w:rPr>
          <w:lang w:val="es_ES" w:bidi="es_ES"/>
        </w:rPr>
        <w:t xml:space="preserve"> son gobernantes que no son tan poderosos como los reyes.</w:t>
      </w:r>
    </w:p>
    <w:p>
      <w:pPr/>
      <w:r>
        <w:rPr>
          <w:lang w:val="es_ES" w:bidi="es_ES"/>
        </w:rPr>
      </w:r>
      <w:r>
        <w:rPr>
          <w:lang w:val="es_ES" w:bidi="es_ES"/>
        </w:rPr>
        <w:t xml:space="preserve">Los </w:t>
      </w:r>
      <w:r>
        <w:rPr>
          <w:lang w:val="es_ES" w:bidi="es_ES"/>
        </w:rPr>
        <w:t>reyes</w:t>
      </w:r>
      <w:r>
        <w:rPr>
          <w:lang w:val="es_ES" w:bidi="es_ES"/>
        </w:rPr>
        <w:t xml:space="preserve"> son los gobernantes supremos de la tierra.</w:t>
      </w:r>
    </w:p>
    <w:p>
      <w:pPr/>
      <w:r>
        <w:rPr>
          <w:lang w:val="es_ES" w:bidi="es_ES"/>
        </w:rPr>
      </w:r>
      <w:r>
        <w:rPr>
          <w:lang w:val="es_ES" w:bidi="es_ES"/>
        </w:rPr>
        <w:t xml:space="preserve">Jesús dijo que Dios permitiría que esas cosas ocurrieran para que los discípulos </w:t>
      </w:r>
      <w:r>
        <w:rPr>
          <w:b/>
          <w:lang w:val="es_ES" w:bidi="es_ES"/>
        </w:rPr>
        <w:t>dieran testimonio</w:t>
      </w:r>
      <w:r>
        <w:rPr>
          <w:lang w:val="es_ES" w:bidi="es_ES"/>
        </w:rPr>
        <w:t xml:space="preserve">, o </w:t>
      </w:r>
      <w:r>
        <w:rPr>
          <w:b/>
          <w:lang w:val="es_ES" w:bidi="es_ES"/>
        </w:rPr>
        <w:t>testificaran</w:t>
      </w:r>
      <w:r>
        <w:rPr>
          <w:lang w:val="es_ES" w:bidi="es_ES"/>
        </w:rPr>
        <w:t xml:space="preserve">, a los líderes y a los </w:t>
      </w:r>
      <w:r>
        <w:rPr>
          <w:b/>
          <w:lang w:val="es_ES" w:bidi="es_ES"/>
        </w:rPr>
        <w:t>gentiles</w:t>
      </w:r>
      <w:r>
        <w:rPr>
          <w:lang w:val="es_ES" w:bidi="es_ES"/>
        </w:rPr>
        <w:t xml:space="preserve">. Dar testimonio, o testificar, en este caso significa hablarles a los no creyentes sobre Jesús. Un </w:t>
      </w:r>
      <w:r>
        <w:rPr>
          <w:b/>
          <w:lang w:val="es_ES" w:bidi="es_ES"/>
        </w:rPr>
        <w:t>gentil</w:t>
      </w:r>
      <w:r>
        <w:rPr>
          <w:lang w:val="es_ES" w:bidi="es_ES"/>
        </w:rPr>
        <w:t xml:space="preserve"> es un no judío. Usen la misma palabra para gentil que usaron en los pasajes anteriores. Consulten el Glosario Principal para obtener una definición más completa de </w:t>
      </w:r>
      <w:r>
        <w:rPr>
          <w:lang w:val="es_ES" w:bidi="es_ES"/>
        </w:rPr>
        <w:t>gentil</w:t>
      </w:r>
      <w:r>
        <w:rPr>
          <w:lang w:val="es_ES" w:bidi="es_ES"/>
        </w:rPr>
        <w:t>.</w:t>
      </w:r>
    </w:p>
    <w:p>
      <w:pPr/>
      <w:r>
        <w:rPr>
          <w:lang w:val="es_ES" w:bidi="es_ES"/>
        </w:rPr>
      </w:r>
      <w:r>
        <w:rPr>
          <w:lang w:val="es_ES" w:bidi="es_ES"/>
        </w:rPr>
        <w:t xml:space="preserve">Jesús les dijo que no se preocuparan por lo que hablarían a las autoridades porque sería "el Espíritu de vuestro Padre el que hablará en vosotros". El "Espíritu de vuestro Padre" es el </w:t>
      </w:r>
      <w:r>
        <w:rPr>
          <w:b/>
          <w:lang w:val="es_ES" w:bidi="es_ES"/>
        </w:rPr>
        <w:t>Espíritu Santo</w:t>
      </w:r>
      <w:r>
        <w:rPr>
          <w:lang w:val="es_ES" w:bidi="es_ES"/>
        </w:rPr>
        <w:t xml:space="preserve">. El Espíritu Santo es el Espíritu de Dios en el cielo. Usen la misma palabra para Espíritu Santo que usaron en los pasajes anteriores. Consulten el Glosario Principal para obtener una definición más completa de </w:t>
      </w:r>
      <w:r>
        <w:rPr>
          <w:lang w:val="es_ES" w:bidi="es_ES"/>
        </w:rPr>
        <w:t>Espíritu Santo</w:t>
      </w:r>
      <w:r>
        <w:rPr>
          <w:lang w:val="es_ES" w:bidi="es_ES"/>
        </w:rPr>
        <w:t>.</w:t>
      </w:r>
    </w:p>
    <w:p>
      <w:pPr/>
      <w:r>
        <w:rPr>
          <w:lang w:val="es_ES" w:bidi="es_ES"/>
        </w:rPr>
      </w:r>
      <w:r>
        <w:rPr>
          <w:lang w:val="es_ES" w:bidi="es_ES"/>
        </w:rPr>
        <w:t xml:space="preserve">Jesús dijo que las persecuciones, o dificultades, vendrían incluso de parte de los propios familiares. Jesús les dijo que serían odiados por todas las personas porque lo siguen. Jesús dijo, "El que persevere hasta el final será </w:t>
      </w:r>
      <w:r>
        <w:rPr>
          <w:b/>
          <w:lang w:val="es_ES" w:bidi="es_ES"/>
        </w:rPr>
        <w:t>salvo</w:t>
      </w:r>
      <w:r>
        <w:rPr>
          <w:lang w:val="es_ES" w:bidi="es_ES"/>
        </w:rPr>
        <w:t xml:space="preserve">". </w:t>
      </w:r>
      <w:r>
        <w:rPr>
          <w:b/>
          <w:lang w:val="es_ES" w:bidi="es_ES"/>
        </w:rPr>
        <w:t>Ser salvo</w:t>
      </w:r>
      <w:r>
        <w:rPr>
          <w:lang w:val="es_ES" w:bidi="es_ES"/>
        </w:rPr>
        <w:t xml:space="preserve"> significa ser rescatado del peligro del castigo eterno. Indica </w:t>
      </w:r>
      <w:r>
        <w:rPr>
          <w:b/>
          <w:lang w:val="es_ES" w:bidi="es_ES"/>
        </w:rPr>
        <w:t>salvación</w:t>
      </w:r>
      <w:r>
        <w:rPr>
          <w:lang w:val="es_ES" w:bidi="es_ES"/>
        </w:rPr>
        <w:t xml:space="preserve"> a través de la fe en Jesús, lo que resulta en pasar la eternidad en el cielo con Dios. Usen la misma palabra para salvación que usaron en los pasajes anteriores. Consulten el Glosario Principal para una definición más completa de </w:t>
      </w:r>
      <w:r>
        <w:rPr>
          <w:lang w:val="es_ES" w:bidi="es_ES"/>
        </w:rPr>
        <w:t>salvación</w:t>
      </w:r>
      <w:r>
        <w:rPr>
          <w:lang w:val="es_ES" w:bidi="es_ES"/>
        </w:rPr>
        <w:t>.</w:t>
      </w:r>
    </w:p>
    <w:p>
      <w:pPr/>
      <w:r>
        <w:rPr>
          <w:lang w:val="es_ES" w:bidi="es_ES"/>
        </w:rPr>
      </w:r>
      <w:r>
        <w:rPr>
          <w:lang w:val="es_ES" w:bidi="es_ES"/>
        </w:rPr>
        <w:t xml:space="preserve">Jesús dijo, "De cierto os digo que no terminaréis de recorrer las ciudades de Israel antes de que el Hijo del Hombre venga". El significado exacto de esta frase no está claro. Jesús regresará a sus discípulos después de su muerte y resurrección. Él regresará a su Padre en el cielo. Él regresará algún día en el final de la tierra. Jesús puede estar refiriéndose a alguno de estos eventos, o a todos ellos. El título </w:t>
      </w:r>
      <w:r>
        <w:rPr>
          <w:b/>
          <w:lang w:val="es_ES" w:bidi="es_ES"/>
        </w:rPr>
        <w:t>Hijo del Hombre</w:t>
      </w:r>
      <w:r>
        <w:rPr>
          <w:lang w:val="es_ES" w:bidi="es_ES"/>
        </w:rPr>
        <w:t xml:space="preserve"> indica que Jesús es el Salvador prometido. Usen la misma palabra para Hijo del Hombre que usaron en los pasajes anteriores. Consulten el Glosario Principal para obtener una definición más completa de </w:t>
      </w:r>
      <w:r>
        <w:rPr>
          <w:lang w:val="es_ES" w:bidi="es_ES"/>
        </w:rPr>
        <w:t>Hijo del Hombre</w:t>
      </w:r>
      <w:r>
        <w:rPr>
          <w:lang w:val="es_ES" w:bidi="es_ES"/>
        </w:rPr>
        <w:t>.</w:t>
      </w:r>
    </w:p>
    <w:p>
      <w:pPr/>
      <w:r>
        <w:rPr>
          <w:lang w:val="es_ES" w:bidi="es_ES"/>
        </w:rPr>
      </w:r>
      <w:r>
        <w:rPr>
          <w:lang w:val="es_ES" w:bidi="es_ES"/>
        </w:rPr>
        <w:t xml:space="preserve">Jesús dijo, "Un </w:t>
      </w:r>
      <w:r>
        <w:rPr>
          <w:b/>
          <w:lang w:val="es_ES" w:bidi="es_ES"/>
        </w:rPr>
        <w:t>discípulo</w:t>
      </w:r>
      <w:r>
        <w:rPr>
          <w:lang w:val="es_ES" w:bidi="es_ES"/>
        </w:rPr>
        <w:t xml:space="preserve"> no es superior a su maestro, ni un </w:t>
      </w:r>
      <w:r>
        <w:rPr>
          <w:b/>
          <w:lang w:val="es_ES" w:bidi="es_ES"/>
        </w:rPr>
        <w:t>siervo</w:t>
      </w:r>
      <w:r>
        <w:rPr>
          <w:lang w:val="es_ES" w:bidi="es_ES"/>
        </w:rPr>
        <w:t xml:space="preserve">, o </w:t>
      </w:r>
      <w:r>
        <w:rPr>
          <w:b/>
          <w:lang w:val="es_ES" w:bidi="es_ES"/>
        </w:rPr>
        <w:t>esclavo</w:t>
      </w:r>
      <w:r>
        <w:rPr>
          <w:lang w:val="es_ES" w:bidi="es_ES"/>
        </w:rPr>
        <w:t>, superior a su amo".</w:t>
      </w:r>
    </w:p>
    <w:p>
      <w:pPr/>
      <w:r>
        <w:rPr>
          <w:lang w:val="es_ES" w:bidi="es_ES"/>
        </w:rPr>
      </w:r>
      <w:r>
        <w:rPr>
          <w:lang w:val="es_ES" w:bidi="es_ES"/>
        </w:rPr>
        <w:t xml:space="preserve">En este caso, </w:t>
      </w:r>
      <w:r>
        <w:rPr>
          <w:b/>
          <w:lang w:val="es_ES" w:bidi="es_ES"/>
        </w:rPr>
        <w:t>discípulo</w:t>
      </w:r>
      <w:r>
        <w:rPr>
          <w:lang w:val="es_ES" w:bidi="es_ES"/>
        </w:rPr>
        <w:t xml:space="preserve"> se refiere a cualquier estudiante o seguidor, no solo a los 12 seguidores más cercanos de Jesús. Usen la misma palabra para discípulo que usaron en los pasajes anteriores. Consulten el Glosario Principal para una definición más completa de </w:t>
      </w:r>
      <w:r>
        <w:rPr>
          <w:lang w:val="es_ES" w:bidi="es_ES"/>
        </w:rPr>
        <w:t>discípulo</w:t>
      </w:r>
      <w:r>
        <w:rPr>
          <w:lang w:val="es_ES" w:bidi="es_ES"/>
        </w:rPr>
        <w:t>.</w:t>
      </w:r>
    </w:p>
    <w:p>
      <w:pPr/>
      <w:r>
        <w:rPr>
          <w:lang w:val="es_ES" w:bidi="es_ES"/>
        </w:rPr>
      </w:r>
      <w:r>
        <w:rPr>
          <w:b/>
          <w:lang w:val="es_ES" w:bidi="es_ES"/>
        </w:rPr>
        <w:t>Siervo</w:t>
      </w:r>
      <w:r>
        <w:rPr>
          <w:lang w:val="es_ES" w:bidi="es_ES"/>
        </w:rPr>
        <w:t xml:space="preserve">, o </w:t>
      </w:r>
      <w:r>
        <w:rPr>
          <w:b/>
          <w:lang w:val="es_ES" w:bidi="es_ES"/>
        </w:rPr>
        <w:t>esclavo</w:t>
      </w:r>
      <w:r>
        <w:rPr>
          <w:lang w:val="es_ES" w:bidi="es_ES"/>
        </w:rPr>
        <w:t xml:space="preserve">, en este caso se refiere a alguien que sirve o trabaja para otra persona. Un discípulo de Jesús también es un siervo de Jesús. Usen la misma palabra para siervo o esclavo que usaron en los pasajes anteriores. Consulten el Glosario Principal para obtener una definición más completa de </w:t>
      </w:r>
      <w:r>
        <w:rPr>
          <w:lang w:val="es_ES" w:bidi="es_ES"/>
        </w:rPr>
        <w:t>siervo</w:t>
      </w:r>
      <w:r>
        <w:rPr>
          <w:lang w:val="es_ES" w:bidi="es_ES"/>
        </w:rPr>
        <w:t xml:space="preserve"> o </w:t>
      </w:r>
      <w:r>
        <w:rPr>
          <w:lang w:val="es_ES" w:bidi="es_ES"/>
        </w:rPr>
        <w:t>esclavo</w:t>
      </w:r>
      <w:r>
        <w:rPr>
          <w:lang w:val="es_ES" w:bidi="es_ES"/>
        </w:rPr>
        <w:t>.</w:t>
      </w:r>
    </w:p>
    <w:p>
      <w:pPr/>
      <w:r>
        <w:rPr>
          <w:lang w:val="es_ES" w:bidi="es_ES"/>
        </w:rPr>
      </w:r>
      <w:r>
        <w:rPr>
          <w:lang w:val="es_ES" w:bidi="es_ES"/>
        </w:rPr>
        <w:t xml:space="preserve">Jesús dijo, "Si han llamado al </w:t>
      </w:r>
      <w:r>
        <w:rPr>
          <w:b/>
          <w:lang w:val="es_ES" w:bidi="es_ES"/>
        </w:rPr>
        <w:t>amo</w:t>
      </w:r>
      <w:r>
        <w:rPr>
          <w:lang w:val="es_ES" w:bidi="es_ES"/>
        </w:rPr>
        <w:t xml:space="preserve"> de la casa </w:t>
      </w:r>
      <w:r>
        <w:rPr>
          <w:b/>
          <w:lang w:val="es_ES" w:bidi="es_ES"/>
        </w:rPr>
        <w:t>Beelzebú</w:t>
      </w:r>
      <w:r>
        <w:rPr>
          <w:lang w:val="es_ES" w:bidi="es_ES"/>
        </w:rPr>
        <w:t xml:space="preserve">, cuánto más </w:t>
      </w:r>
      <w:r>
        <w:rPr>
          <w:b/>
          <w:lang w:val="es_ES" w:bidi="es_ES"/>
        </w:rPr>
        <w:t>difamarán</w:t>
      </w:r>
      <w:r>
        <w:rPr>
          <w:lang w:val="es_ES" w:bidi="es_ES"/>
        </w:rPr>
        <w:t xml:space="preserve">, o dirán cosas peores, a los </w:t>
      </w:r>
      <w:r>
        <w:rPr>
          <w:b/>
          <w:lang w:val="es_ES" w:bidi="es_ES"/>
        </w:rPr>
        <w:t>miembros de su familia</w:t>
      </w:r>
      <w:r>
        <w:rPr>
          <w:lang w:val="es_ES" w:bidi="es_ES"/>
        </w:rPr>
        <w:t>".</w:t>
      </w:r>
    </w:p>
    <w:p>
      <w:pPr/>
      <w:r>
        <w:rPr>
          <w:lang w:val="es_ES" w:bidi="es_ES"/>
        </w:rPr>
      </w:r>
      <w:r>
        <w:rPr>
          <w:lang w:val="es_ES" w:bidi="es_ES"/>
        </w:rPr>
        <w:t xml:space="preserve">El </w:t>
      </w:r>
      <w:r>
        <w:rPr>
          <w:b/>
          <w:lang w:val="es_ES" w:bidi="es_ES"/>
        </w:rPr>
        <w:t>amo de la casa</w:t>
      </w:r>
      <w:r>
        <w:rPr>
          <w:lang w:val="es_ES" w:bidi="es_ES"/>
        </w:rPr>
        <w:t xml:space="preserve"> es la persona a cargo de aquellos que viven en la casa. Jesús se está llamando a sí mismo el amo de la casa porque es el amo, o líder, de los discípulos y de todos los que siguen a Jesús. Usen la misma palabra para amo que usaron en los pasajes anteriores. Consulten el Glosario Principal para una definición más completa de </w:t>
      </w:r>
      <w:r>
        <w:rPr>
          <w:lang w:val="es_ES" w:bidi="es_ES"/>
        </w:rPr>
        <w:t>amo</w:t>
      </w:r>
      <w:r>
        <w:rPr>
          <w:lang w:val="es_ES" w:bidi="es_ES"/>
        </w:rPr>
        <w:t>.</w:t>
      </w:r>
    </w:p>
    <w:p>
      <w:pPr/>
      <w:r>
        <w:rPr>
          <w:lang w:val="es_ES" w:bidi="es_ES"/>
        </w:rPr>
      </w:r>
      <w:r>
        <w:rPr>
          <w:b/>
          <w:lang w:val="es_ES" w:bidi="es_ES"/>
        </w:rPr>
        <w:t>Beelzebú</w:t>
      </w:r>
      <w:r>
        <w:rPr>
          <w:lang w:val="es_ES" w:bidi="es_ES"/>
        </w:rPr>
        <w:t xml:space="preserve"> es otro nombre para Satanás. </w:t>
      </w:r>
      <w:r>
        <w:rPr>
          <w:b/>
          <w:lang w:val="es_ES" w:bidi="es_ES"/>
        </w:rPr>
        <w:t>Satanás</w:t>
      </w:r>
      <w:r>
        <w:rPr>
          <w:lang w:val="es_ES" w:bidi="es_ES"/>
        </w:rPr>
        <w:t xml:space="preserve"> es un ser espiritual que es el líder de los espíritus malignos. Satanás fue creado por Dios, pero se rebeló contra Dios. Usen la misma palabra para Satanás que usaron en los pasajes anteriores. Consulten el Glosario Principal para una definición más completa de </w:t>
      </w:r>
      <w:r>
        <w:rPr>
          <w:lang w:val="es_ES" w:bidi="es_ES"/>
        </w:rPr>
        <w:t>Satanás</w:t>
      </w:r>
      <w:r>
        <w:rPr>
          <w:lang w:val="es_ES" w:bidi="es_ES"/>
        </w:rPr>
        <w:t>.</w:t>
      </w:r>
    </w:p>
    <w:p>
      <w:pPr/>
      <w:r>
        <w:rPr>
          <w:lang w:val="es_ES" w:bidi="es_ES"/>
        </w:rPr>
      </w:r>
      <w:r>
        <w:rPr>
          <w:b/>
          <w:lang w:val="es_ES" w:bidi="es_ES"/>
        </w:rPr>
        <w:t>Difamar</w:t>
      </w:r>
      <w:r>
        <w:rPr>
          <w:lang w:val="es_ES" w:bidi="es_ES"/>
        </w:rPr>
        <w:t>, o decir cosas peores, significa decir cosas desagradables y falsas sobre alguien.</w:t>
      </w:r>
    </w:p>
    <w:p>
      <w:pPr/>
      <w:r>
        <w:rPr>
          <w:lang w:val="es_ES" w:bidi="es_ES"/>
        </w:rPr>
      </w:r>
      <w:r>
        <w:rPr>
          <w:lang w:val="es_ES" w:bidi="es_ES"/>
        </w:rPr>
        <w:t xml:space="preserve">Los </w:t>
      </w:r>
      <w:r>
        <w:rPr>
          <w:b/>
          <w:lang w:val="es_ES" w:bidi="es_ES"/>
        </w:rPr>
        <w:t>miembros de su casa</w:t>
      </w:r>
      <w:r>
        <w:rPr>
          <w:lang w:val="es_ES" w:bidi="es_ES"/>
        </w:rPr>
        <w:t xml:space="preserve"> son seguidores de Jesús. Usen la misma palabra que usaron en los pasajes anteriores para casa. Consulten el Glosario Principal para una definición más completa de </w:t>
      </w:r>
      <w:r>
        <w:rPr>
          <w:lang w:val="es_ES" w:bidi="es_ES"/>
        </w:rPr>
        <w:t>casa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10:26–33</w:t>
      </w:r>
      <w:r>
        <w:rPr>
          <w:lang w:val="es_ES" w:bidi="es_ES"/>
        </w:rPr>
      </w:r>
    </w:p>
    <w:p>
      <w:pPr>
        <w:pStyle w:val="Heading3"/>
      </w:pPr>
      <w:r>
        <w:rPr>
          <w:lang w:val="es_ES" w:bidi="es_ES"/>
        </w:rPr>
        <w:t>Escuchar con el corazón</w:t>
      </w:r>
    </w:p>
    <w:p>
      <w:pPr/>
      <w:r>
        <w:rPr>
          <w:lang w:val="es_ES" w:bidi="es_ES"/>
        </w:rPr>
      </w:r>
      <w:r>
        <w:rPr>
          <w:lang w:val="es_ES" w:bidi="es_ES"/>
        </w:rPr>
        <w:t>Escuchen Mateo 10:26–33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esta historia verdadera, Mateo relata la enseñanza y el ánimo que Jesús dio a los discípulos. Aprendemos sobre lo valiosos que son los seguidores de Jesús para Dios.</w:t>
      </w:r>
    </w:p>
    <w:p>
      <w:pPr/>
      <w:r>
        <w:rPr>
          <w:lang w:val="es_ES" w:bidi="es_ES"/>
        </w:rPr>
      </w:r>
      <w:r>
        <w:rPr>
          <w:lang w:val="es_ES" w:bidi="es_ES"/>
        </w:rPr>
        <w:t>En el pasaje anterior, Jesús les habla a sus discípulos de la persecución, o dificultad, que experimentarán por seguirlo públicamente.</w:t>
      </w:r>
    </w:p>
    <w:p>
      <w:pPr/>
      <w:r>
        <w:rPr>
          <w:lang w:val="es_ES" w:bidi="es_ES"/>
        </w:rPr>
      </w:r>
      <w:r>
        <w:rPr>
          <w:lang w:val="es_ES" w:bidi="es_ES"/>
        </w:rPr>
        <w:t>Jesús les está hablando a los discípulos, a sus 12 seguidores más cercanos, sobre las personas que los perseguirán. Jesús les dice a los discípulos que no tengan miedo de esas personas. Cuando Jesús dice, "No hay nada encubierto que no sea revelado, ni oculto que no sea conocido", Jesús repite el mismo pensamiento usando diferentes palabras para mostrar la importancia de lo que dijo. No estamos seguros de lo que esto significa: Las cosas que están ocultas son posiblemente los pecados secretos de las personas que persiguen a los seguidores de Jesús, o las cosas difíciles de entender sobre el Reino de Dios. Jesús dijo, "Lo que os digo en la oscuridad, decidlo a la luz, y lo que escuchen susurrado, proclamenlo en las azoteas". Durante aquel tiempo, la parte superior, o tejado, de las casas judías era plano y era accesible por escaleras. Las personas usaban el tejado de su casa para múltiples propósitos. Era común que las personas se pararan en la azotea de la casa para hacer anuncios importantes.</w:t>
      </w:r>
    </w:p>
    <w:p>
      <w:pPr/>
      <w:r>
        <w:rPr>
          <w:lang w:val="es_ES" w:bidi="es_ES"/>
        </w:rPr>
      </w:r>
      <w:r>
        <w:rPr>
          <w:lang w:val="es_ES" w:bidi="es_ES"/>
        </w:rPr>
        <w:t xml:space="preserve">Muestra una imagen de una </w:t>
      </w:r>
      <w:r>
        <w:rPr>
          <w:lang w:val="es_ES" w:bidi="es_ES"/>
        </w:rPr>
        <w:t>casa con un tejado plano</w:t>
      </w:r>
      <w:r>
        <w:rPr>
          <w:lang w:val="es_ES" w:bidi="es_ES"/>
        </w:rPr>
        <w:t>.</w:t>
      </w:r>
    </w:p>
    <w:p>
      <w:pPr/>
      <w:r>
        <w:rPr>
          <w:lang w:val="es_ES" w:bidi="es_ES"/>
        </w:rPr>
      </w:r>
      <w:r>
        <w:rPr>
          <w:lang w:val="es_ES" w:bidi="es_ES"/>
        </w:rPr>
        <w:t>Nuevamente, Jesús repite el mismo pensamiento usando diferentes palabras para mostrar la importancia de lo que dijo. Esta vez, Jesús probablemente quiere decir que sus seguidores deben decirles a todos lo que Jesús les ha dicho. Jesús les dice a sus discípulos que no tengan miedo de las personas que solo pueden matar su cuerpo físico, pero no pueden matar su alma, o vida interior. El alma es la parte de una persona que continúa existiendo cuando el cuerpo muere.</w:t>
      </w:r>
    </w:p>
    <w:p>
      <w:pPr/>
      <w:r>
        <w:rPr>
          <w:lang w:val="es_ES" w:bidi="es_ES"/>
        </w:rPr>
      </w:r>
      <w:r>
        <w:rPr>
          <w:lang w:val="es_ES" w:bidi="es_ES"/>
        </w:rPr>
        <w:t>Jesús dijo, "Temerlo, o temer solo a Dios, que puede destruir tanto el alma como el cuerpo en el infierno". En este caso, temer significa tener reverencia por Dios. Cuando algo es destruido, no puede funcionar ni ser reparado. El infierno es el lugar del castigo eterno. Dios es el único que tiene control sobre las almas de un pueblo porque él es el único que puede destruir o salvar a las personas para siempre.</w:t>
      </w:r>
    </w:p>
    <w:p>
      <w:pPr/>
      <w:r>
        <w:rPr>
          <w:lang w:val="es_ES" w:bidi="es_ES"/>
        </w:rPr>
      </w:r>
      <w:r>
        <w:rPr>
          <w:lang w:val="es_ES" w:bidi="es_ES"/>
        </w:rPr>
        <w:t>Detente y cuenta una historia sobre lo que le sucede a una persona cuando muere. ¿Cómo llaman generalmente a la parte de la persona que todavía existe después de que muere?</w:t>
      </w:r>
    </w:p>
    <w:p>
      <w:pPr/>
      <w:r>
        <w:rPr>
          <w:lang w:val="es_ES" w:bidi="es_ES"/>
        </w:rPr>
      </w:r>
      <w:r>
        <w:rPr>
          <w:lang w:val="es_ES" w:bidi="es_ES"/>
        </w:rPr>
        <w:t>Entonces Jesús enseña usando una parábola. Una parábola es una historia especial contada por Jesús usando cosas cotidianas para describir cosas más profundas de Dios. Cuando Jesús preguntó, "¿No se venden dos gorriones por un centavo, o una moneda pequeña de cobre?" Él no esperaba recibir una respuesta. Estaba mostrando que las personas les daban poco valor a los gorriones. Un gorrión es un ave pequeña. Un centavo es una pequeña moneda de cobre con poco valor.</w:t>
      </w:r>
    </w:p>
    <w:p>
      <w:pPr/>
      <w:r>
        <w:rPr>
          <w:lang w:val="es_ES" w:bidi="es_ES"/>
        </w:rPr>
      </w:r>
      <w:r>
        <w:rPr>
          <w:lang w:val="es_ES" w:bidi="es_ES"/>
        </w:rPr>
        <w:t xml:space="preserve">Muestra una imagen de un </w:t>
      </w:r>
      <w:r>
        <w:rPr>
          <w:lang w:val="es_ES" w:bidi="es_ES"/>
        </w:rPr>
        <w:t>gorrión</w:t>
      </w:r>
      <w:r>
        <w:rPr>
          <w:lang w:val="es_ES" w:bidi="es_ES"/>
        </w:rPr>
        <w:t xml:space="preserve">. Muestra una imagen de un </w:t>
      </w:r>
      <w:r>
        <w:rPr>
          <w:lang w:val="es_ES" w:bidi="es_ES"/>
        </w:rPr>
        <w:t>centavo, o una moneda pequeña de cobre</w:t>
      </w:r>
      <w:r>
        <w:rPr>
          <w:lang w:val="es_ES" w:bidi="es_ES"/>
        </w:rPr>
        <w:t>.</w:t>
      </w:r>
    </w:p>
    <w:p>
      <w:pPr/>
      <w:r>
        <w:rPr>
          <w:lang w:val="es_ES" w:bidi="es_ES"/>
        </w:rPr>
      </w:r>
      <w:r>
        <w:rPr>
          <w:lang w:val="es_ES" w:bidi="es_ES"/>
        </w:rPr>
        <w:t>Jesús dijo, un gorrión no caerá al suelo, ni morirá, sin el permiso de vuestro Padre celestial. Esto es una comparación. Nos enseña que, de la misma manera que un gorrión no morirá sin que Dios lo permita, un seguidor de Jesús no experimentará dificultades sin que Dios lo permita. Jesús llama a Dios Padre nuestro para mostrar que alguien que cree en Jesús es parte del reino de Dios. Dios cuida de nosotros como un Padre cuida de sus hijos. Jesús dijo, "Hasta los cabellos de vuestra cabeza están contados". Esto significa que Dios incluso sabe cuántos cabellos hay en la cabeza de una persona. Esto muestra que a Dios le importa incluso el detalle más pequeño de la vida de una persona. Esta es la razón por la que Jesús dijo, "No tengáis miedo". Él explica que sus seguidores son más valiosos para Dios que muchos gorriones. Esto indica que Dios cuidará de los seguidores de Jesús.</w:t>
      </w:r>
    </w:p>
    <w:p>
      <w:pPr/>
      <w:r>
        <w:rPr>
          <w:lang w:val="es_ES" w:bidi="es_ES"/>
        </w:rPr>
      </w:r>
      <w:r>
        <w:rPr>
          <w:lang w:val="es_ES" w:bidi="es_ES"/>
        </w:rPr>
        <w:t>Deténganse y conversen sobre las relaciones personales cercanas en su cultura. Describan el vínculo especial entre los padres y sus hijos. ¿Qué tipo de palabras se usan en su cultura para describir este tipo de relación?</w:t>
      </w:r>
    </w:p>
    <w:p>
      <w:pPr/>
      <w:r>
        <w:rPr>
          <w:lang w:val="es_ES" w:bidi="es_ES"/>
        </w:rPr>
      </w:r>
      <w:r>
        <w:rPr>
          <w:lang w:val="es_ES" w:bidi="es_ES"/>
        </w:rPr>
        <w:t>Jesús dijo, "Por lo tanto, todos los que me reconozcan delante de los hombres, yo también los reconoceré delante de mi Padre que está en el cielo". Jesús dijo esto porque les dijo a sus discípulos que no tuvieran miedo de las dificultades que experimentarían. "Hombres", en este caso, se refiere a las personas, no solo a los varones. Jesús quiere que sus seguidores se mantengan leales a él en público. Incluso frente a aquellos que los perseguirán. Jesús declarará al Padre, o a Dios, que una persona pertenece al cielo si se mantiene leal a él. Pero, si una persona no es leal a Jesús en público, Jesús negará que esa persona sea un verdadero seguidor de él.</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sigue contándoles a sus discípulos sobre las personas que los perseguirán. Él les dice a los discípulos que no teman a esas personas.</w:t>
      </w:r>
    </w:p>
    <w:p>
      <w:pPr/>
      <w:r>
        <w:rPr>
          <w:lang w:val="es_ES" w:bidi="es_ES"/>
        </w:rPr>
      </w:r>
      <w:r>
        <w:rPr>
          <w:b/>
          <w:lang w:val="es_ES" w:bidi="es_ES"/>
        </w:rPr>
        <w:t>Segunda escena:</w:t>
      </w:r>
      <w:r>
        <w:rPr>
          <w:lang w:val="es_ES" w:bidi="es_ES"/>
        </w:rPr>
        <w:t xml:space="preserve"> Jesús alienta a sus discípulos diciéndoles que Dios se preocupa mucho por ellos.</w:t>
      </w:r>
    </w:p>
    <w:p>
      <w:pPr/>
      <w:r>
        <w:rPr>
          <w:lang w:val="es_ES" w:bidi="es_ES"/>
        </w:rPr>
      </w:r>
      <w:r>
        <w:rPr>
          <w:b/>
          <w:lang w:val="es_ES" w:bidi="es_ES"/>
        </w:rPr>
        <w:t>Tercera escena:</w:t>
      </w:r>
      <w:r>
        <w:rPr>
          <w:lang w:val="es_ES" w:bidi="es_ES"/>
        </w:rPr>
        <w:t xml:space="preserve"> Jesús enseña a los discípulos lo importante que es hablarles a otros sobre él.</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Personas que persiguen a los seguidores de Jesús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Gorriones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el pasaje anterior, Jesús habló sobre dificultades y persecución. Este pasaje comienza con "por lo tanto" o "así que" como una manera de conectarlo con lo que Jesús les acaba de decir. Es importante recordar que Jesús está hablando de las personas que perseguirán a sus discípulos cuando dice, "No tengáis miedo de ellos". Recuerden que Jesús dijo, "No hay nada encubierto que no sea revelado".</w:t>
      </w:r>
    </w:p>
    <w:p>
      <w:pPr/>
      <w:r>
        <w:rPr>
          <w:lang w:val="es_ES" w:bidi="es_ES"/>
        </w:rPr>
      </w:r>
      <w:r>
        <w:rPr>
          <w:lang w:val="es_ES" w:bidi="es_ES"/>
        </w:rPr>
        <w:t>Es importante recordar que Jesús repite el mismo pensamiento usando diferentes palabras para mostrar la importancia de lo que dijo. "Nada está encubierto" es lo mismo que "lo que está oculto". Las cosas que están ocultas son posiblemente los pecados secretos de las personas que persiguen a los seguidores de Jesús, o las cosas difíciles de entender sobre el Reino de Dios.</w:t>
      </w:r>
    </w:p>
    <w:p>
      <w:pPr/>
      <w:r>
        <w:rPr>
          <w:lang w:val="es_ES" w:bidi="es_ES"/>
        </w:rPr>
      </w:r>
      <w:r>
        <w:rPr>
          <w:lang w:val="es_ES" w:bidi="es_ES"/>
        </w:rPr>
        <w:t>Jesús dijo, "Lo que os digo en la oscuridad, decidlo en la luz, y lo que os susurro al oído, proclamadlo en las azoteas". Jesús repite el mismo pensamiento usando diferentes palabras para mostrar la importancia de lo que dijo. Esta vez, "Lo que os digo en la oscuridad" y "lo que os susurro al oído", ambos tienen el mismo significado. Esto es lo que Jesús enseña a sus discípulos en secreto. "Decidlo en la luz" y "proclamadlo en las azoteas", ambos tienen el mismo significado. Jesús quiere que sus seguidores les digan a todos lo que Jesús les enseña.</w:t>
      </w:r>
    </w:p>
    <w:p>
      <w:pPr/>
      <w:r>
        <w:rPr>
          <w:lang w:val="es_ES" w:bidi="es_ES"/>
        </w:rPr>
      </w:r>
      <w:r>
        <w:rPr>
          <w:lang w:val="es_ES" w:bidi="es_ES"/>
        </w:rPr>
        <w:t>Recuerden que Jesús dijo, "No temáis a aquellos que matan el cuerpo, pero no pueden matar el alma".</w:t>
      </w:r>
    </w:p>
    <w:p>
      <w:pPr/>
      <w:r>
        <w:rPr>
          <w:lang w:val="es_ES" w:bidi="es_ES"/>
        </w:rPr>
      </w:r>
      <w:r>
        <w:rPr>
          <w:lang w:val="es_ES" w:bidi="es_ES"/>
        </w:rPr>
        <w:t>Es importante recordar que en la segunda escena, Jesús está usando una parábola para enseñar a sus discípulos. Una parábola es una historia especial contada por Jesús usando cosas cotidianas para describir cosas más profundas de Dios. En este caso, Jesús habla de los gorriones que tienen poco valor. Pero a Dios todavía le importa lo que les sucede a los gorriones. Recuerden que Jesús dijo, Dios incluso sabe cuántos cabellos hay en vuestra cabeza. Es importante recordar que Jesús les dijo a sus discípulos "no temáis" tres veces en este pasaje.</w:t>
      </w:r>
    </w:p>
    <w:p>
      <w:pPr/>
      <w:r>
        <w:rPr>
          <w:lang w:val="es_ES" w:bidi="es_ES"/>
        </w:rPr>
      </w:r>
      <w:r>
        <w:rPr>
          <w:lang w:val="es_ES" w:bidi="es_ES"/>
        </w:rPr>
        <w:t>Es importante recordar que Jesús dijo, "Todos los que me reconozcan delante de los hombres, yo los reconoceré delante de mi Padre que está en el cielo". Es importante recordar que Jesús quiere que sus seguidores les hablen a otros sobre él en público. Recuerden lo que Jesús dijo sobre aquellos que no les hablan a otros sobre él en público.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Personas que persiguen a los seguidores de Jesús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Dios</w:t>
      </w:r>
    </w:p>
    <w:p>
      <w:pPr>
        <w:pStyle w:val="ListBullet"/>
        <w:spacing w:line="240" w:lineRule="auto"/>
        <w:ind w:left="720"/>
      </w:pPr>
      <w:r>
        <w:rPr>
          <w:lang w:val="es_ES" w:bidi="es_ES"/>
        </w:rPr>
      </w:r>
      <w:r>
        <w:rPr>
          <w:lang w:val="es_ES" w:bidi="es_ES"/>
        </w:rPr>
        <w:t>Gorriones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Jesús les está hablando a sus discípulos sobre las personas que los perseguirán. Él les dice a los discípulos que no teman a esas personas. Jesús dice: "No hay nada encubierto que no haya de ser revelado, ni oculto que no haya de saberse".</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Pregúntales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 xml:space="preserve">.Jesús dice, "Lo que os digo en la oscuridad, decidlo en la luz, y lo que os susurro al oído, proclamadlo en las azoteas". </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Pregúntales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alienta a sus discípulos diciendo que Dios se preocupa mucho por ellos. Él cuenta una parábola sobre los gorriones que caen al suelo y de los que Dios está al tanto.</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Pregúntales a los actores que interpretan a los gorriones, "¿Cómo se sienten?" Es posible que escuchen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Entonces Jesús dice, "Hasta los cabellos de vuestra cabeza están todos contados".</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 al actor que interpreta a Jesús, "¿Cómo se siente?" Es posible que escuches cosas como:</w:t>
      </w:r>
    </w:p>
    <w:p>
      <w:pPr>
        <w:pStyle w:val="ListBullet"/>
        <w:spacing w:line="240" w:lineRule="auto"/>
        <w:ind w:left="720"/>
      </w:pPr>
      <w:r>
        <w:rPr>
          <w:lang w:val="es_ES" w:bidi="es_ES"/>
        </w:rPr>
      </w:r>
      <w:r>
        <w:rPr>
          <w:lang w:val="es_ES" w:bidi="es_ES"/>
        </w:rPr>
        <w:t>Pregúntales a los actores que interpretan a los discípulos, "¿Cómo se sienten?"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enseña a sus discípulos lo importante que es hablarles a otros de él. Él ,dice "Por lo tanto, a todo el que me reconozca delante de los hombres, yo también lo reconoceré delante de mi Padre que está en el cielo, pero a quien me niegue delante de la gente, yo también lo negaré delante de mi Padre que está en el cielo".</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Pregúntales a los actores que interpretan a los discípulos, "¿Cómo se sienten?" Es posible que escuches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dijo, "Lo que os susurro al oído, proclamadlo en las azoteas". </w:t>
      </w:r>
      <w:r>
        <w:rPr>
          <w:b/>
          <w:lang w:val="es_ES" w:bidi="es_ES"/>
        </w:rPr>
        <w:t>Azotea</w:t>
      </w:r>
      <w:r>
        <w:rPr>
          <w:lang w:val="es_ES" w:bidi="es_ES"/>
        </w:rPr>
        <w:t xml:space="preserve"> se refiere a la parte superior de una casa u otro edificio, a la que se puede acceder por escaleras exteriores. La azotea se usaba para muchas cosas, no solo para proporcionar refugio. Se construía una barandilla alrededor de la parte superior de las casas para evitar que las personas se cayeran.</w:t>
      </w:r>
    </w:p>
    <w:p>
      <w:pPr/>
      <w:r>
        <w:rPr>
          <w:lang w:val="es_ES" w:bidi="es_ES"/>
        </w:rPr>
      </w:r>
      <w:r>
        <w:rPr>
          <w:lang w:val="es_ES" w:bidi="es_ES"/>
        </w:rPr>
        <w:t xml:space="preserve">Jesús dice que no tengan miedo de las personas que solo pueden matar vuestro cuerpo físico, pero no pueden matar vuestra </w:t>
      </w:r>
      <w:r>
        <w:rPr>
          <w:b/>
          <w:lang w:val="es_ES" w:bidi="es_ES"/>
        </w:rPr>
        <w:t>alma</w:t>
      </w:r>
      <w:r>
        <w:rPr>
          <w:lang w:val="es_ES" w:bidi="es_ES"/>
        </w:rPr>
        <w:t xml:space="preserve">. El alma es la vida interna y el pensamiento de una persona. El alma es la parte de una persona que continúa existiendo cuando el cuerpo muere. Consulten el Glosario Principal para obtener una definición más completa de </w:t>
      </w:r>
      <w:r>
        <w:rPr>
          <w:lang w:val="es_ES" w:bidi="es_ES"/>
        </w:rPr>
        <w:t>alma</w:t>
      </w:r>
      <w:r>
        <w:rPr>
          <w:lang w:val="es_ES" w:bidi="es_ES"/>
        </w:rPr>
        <w:t>.</w:t>
      </w:r>
    </w:p>
    <w:p>
      <w:pPr/>
      <w:r>
        <w:rPr>
          <w:lang w:val="es_ES" w:bidi="es_ES"/>
        </w:rPr>
      </w:r>
      <w:r>
        <w:rPr>
          <w:lang w:val="es_ES" w:bidi="es_ES"/>
        </w:rPr>
        <w:t xml:space="preserve">Jesús dijo, "Temedlo, o temer solo a Dios, que puede </w:t>
      </w:r>
      <w:r>
        <w:rPr>
          <w:b/>
          <w:lang w:val="es_ES" w:bidi="es_ES"/>
        </w:rPr>
        <w:t>destruir</w:t>
      </w:r>
      <w:r>
        <w:rPr>
          <w:lang w:val="es_ES" w:bidi="es_ES"/>
        </w:rPr>
        <w:t xml:space="preserve"> tanto el alma como el cuerpo en el </w:t>
      </w:r>
      <w:r>
        <w:rPr>
          <w:b/>
          <w:lang w:val="es_ES" w:bidi="es_ES"/>
        </w:rPr>
        <w:t>infierno</w:t>
      </w:r>
      <w:r>
        <w:rPr>
          <w:lang w:val="es_ES" w:bidi="es_ES"/>
        </w:rPr>
        <w:t xml:space="preserve">". </w:t>
      </w:r>
      <w:r>
        <w:rPr>
          <w:b/>
          <w:lang w:val="es_ES" w:bidi="es_ES"/>
        </w:rPr>
        <w:t>El temor</w:t>
      </w:r>
      <w:r>
        <w:rPr>
          <w:lang w:val="es_ES" w:bidi="es_ES"/>
        </w:rPr>
        <w:t xml:space="preserve"> es el </w:t>
      </w:r>
      <w:r>
        <w:rPr>
          <w:b/>
          <w:lang w:val="es_ES" w:bidi="es_ES"/>
        </w:rPr>
        <w:t>temor a Dios</w:t>
      </w:r>
      <w:r>
        <w:rPr>
          <w:lang w:val="es_ES" w:bidi="es_ES"/>
        </w:rPr>
        <w:t xml:space="preserve">. "Temor de Dios" significa tener reverencia por Dios. El temor de Dios es un componente esencial de la fe en Dios. Usen la misma palabra para temor de Dios que usaron en los pasajes anteriores. Consulten el Glosario Principal para obtener una definición más completa del </w:t>
      </w:r>
      <w:r>
        <w:rPr>
          <w:lang w:val="es_ES" w:bidi="es_ES"/>
        </w:rPr>
        <w:t>temor de Dios</w:t>
      </w:r>
      <w:r>
        <w:rPr>
          <w:lang w:val="es_ES" w:bidi="es_ES"/>
        </w:rPr>
        <w:t xml:space="preserve">. Cuando algo es </w:t>
      </w:r>
      <w:r>
        <w:rPr>
          <w:b/>
          <w:lang w:val="es_ES" w:bidi="es_ES"/>
        </w:rPr>
        <w:t>destruido</w:t>
      </w:r>
      <w:r>
        <w:rPr>
          <w:lang w:val="es_ES" w:bidi="es_ES"/>
        </w:rPr>
        <w:t>, no puede funcionar ni ser reparado.</w:t>
      </w:r>
    </w:p>
    <w:p>
      <w:pPr/>
      <w:r>
        <w:rPr>
          <w:lang w:val="es_ES" w:bidi="es_ES"/>
        </w:rPr>
      </w:r>
      <w:r>
        <w:rPr>
          <w:lang w:val="es_ES" w:bidi="es_ES"/>
        </w:rPr>
        <w:t>Deténganse y conversen sobre la manera en que traducirían "destruir" en su idioma. ¿Qué tipo de cosas hacen que algo sea destruido?</w:t>
      </w:r>
    </w:p>
    <w:p>
      <w:pPr/>
      <w:r>
        <w:rPr>
          <w:lang w:val="es_ES" w:bidi="es_ES"/>
        </w:rPr>
      </w:r>
      <w:r>
        <w:rPr>
          <w:b/>
          <w:lang w:val="es_ES" w:bidi="es_ES"/>
        </w:rPr>
        <w:t>Infierno</w:t>
      </w:r>
      <w:r>
        <w:rPr>
          <w:lang w:val="es_ES" w:bidi="es_ES"/>
        </w:rPr>
        <w:t xml:space="preserve"> es a donde los incrédulos van al final del mundo para ser castigados. Utilicen la misma palabra para infierno que usaron en pasajes anteriores. Consulten el Glosario Principal para obtener una definición más completa de </w:t>
      </w:r>
      <w:r>
        <w:rPr>
          <w:lang w:val="es_ES" w:bidi="es_ES"/>
        </w:rPr>
        <w:t>infierno</w:t>
      </w:r>
      <w:r>
        <w:rPr>
          <w:lang w:val="es_ES" w:bidi="es_ES"/>
        </w:rPr>
        <w:t>.</w:t>
      </w:r>
    </w:p>
    <w:p>
      <w:pPr/>
      <w:r>
        <w:rPr>
          <w:lang w:val="es_ES" w:bidi="es_ES"/>
        </w:rPr>
      </w:r>
      <w:r>
        <w:rPr>
          <w:lang w:val="es_ES" w:bidi="es_ES"/>
        </w:rPr>
        <w:t xml:space="preserve">Jesús enseña usando una parábola. Una parábola es una historia especial contada por Jesús usando cosas cotidianas para describir cosas más profundas de Dios. Jesús preguntó, "¿No se venden dos </w:t>
      </w:r>
      <w:r>
        <w:rPr>
          <w:b/>
          <w:lang w:val="es_ES" w:bidi="es_ES"/>
        </w:rPr>
        <w:t>gorriones</w:t>
      </w:r>
      <w:r>
        <w:rPr>
          <w:lang w:val="es_ES" w:bidi="es_ES"/>
        </w:rPr>
        <w:t xml:space="preserve"> por un </w:t>
      </w:r>
      <w:r>
        <w:rPr>
          <w:b/>
          <w:lang w:val="es_ES" w:bidi="es_ES"/>
        </w:rPr>
        <w:t>centavo</w:t>
      </w:r>
      <w:r>
        <w:rPr>
          <w:lang w:val="es_ES" w:bidi="es_ES"/>
        </w:rPr>
        <w:t xml:space="preserve">, o una moneda pequeña?" Un </w:t>
      </w:r>
      <w:r>
        <w:rPr>
          <w:b/>
          <w:lang w:val="es_ES" w:bidi="es_ES"/>
        </w:rPr>
        <w:t>gorrión</w:t>
      </w:r>
      <w:r>
        <w:rPr>
          <w:lang w:val="es_ES" w:bidi="es_ES"/>
        </w:rPr>
        <w:t xml:space="preserve"> es un ave pequeña que se vendía como comida. El gorrión tenía poco valor. Dos gorriones se vendían por un centavo, o moneda pequeña. Un </w:t>
      </w:r>
      <w:r>
        <w:rPr>
          <w:b/>
          <w:lang w:val="es_ES" w:bidi="es_ES"/>
        </w:rPr>
        <w:t>centavo</w:t>
      </w:r>
      <w:r>
        <w:rPr>
          <w:lang w:val="es_ES" w:bidi="es_ES"/>
        </w:rPr>
        <w:t>, o moneda pequeña, se refiere a una moneda romana de cobre que valía aproximadamente una decimosexta parte de la moneda que se usaba para pagar un salario diario.</w:t>
      </w:r>
    </w:p>
    <w:p>
      <w:pPr/>
      <w:r>
        <w:rPr>
          <w:lang w:val="es_ES" w:bidi="es_ES"/>
        </w:rPr>
      </w:r>
      <w:r>
        <w:rPr>
          <w:lang w:val="es_ES" w:bidi="es_ES"/>
        </w:rPr>
        <w:t xml:space="preserve">Si es necesario, muestra una imagen de un </w:t>
      </w:r>
      <w:r>
        <w:rPr>
          <w:lang w:val="es_ES" w:bidi="es_ES"/>
        </w:rPr>
        <w:t>gorrión</w:t>
      </w:r>
      <w:r>
        <w:rPr>
          <w:lang w:val="es_ES" w:bidi="es_ES"/>
        </w:rPr>
        <w:t xml:space="preserve">. Muestra una imagen de un </w:t>
      </w:r>
      <w:r>
        <w:rPr>
          <w:lang w:val="es_ES" w:bidi="es_ES"/>
        </w:rPr>
        <w:t>centavo, o una moneda pequeña de cobre</w:t>
      </w:r>
      <w:r>
        <w:rPr>
          <w:lang w:val="es_ES" w:bidi="es_ES"/>
        </w:rPr>
        <w:t>.</w:t>
      </w:r>
    </w:p>
    <w:p>
      <w:pPr/>
      <w:r>
        <w:rPr>
          <w:lang w:val="es_ES" w:bidi="es_ES"/>
        </w:rPr>
      </w:r>
      <w:r>
        <w:rPr>
          <w:lang w:val="es_ES" w:bidi="es_ES"/>
        </w:rPr>
        <w:t xml:space="preserve">Jesús llamó a Dios "vuestro Padre". Esto es porque Dios es el Padre celestial de todos los que siguen a Jesús. </w:t>
      </w:r>
      <w:r>
        <w:rPr>
          <w:b/>
          <w:lang w:val="es_ES" w:bidi="es_ES"/>
        </w:rPr>
        <w:t>Padre</w:t>
      </w:r>
      <w:r>
        <w:rPr>
          <w:lang w:val="es_ES" w:bidi="es_ES"/>
        </w:rPr>
        <w:t xml:space="preserve"> muestra el aspecto relacional de Dios con los seguidores de Jesús. Jesús llama a Dios nuestro Padre para indicar que podemos tener una relación personal cercana con Dios.</w:t>
      </w:r>
    </w:p>
    <w:p>
      <w:pPr/>
      <w:r>
        <w:rPr>
          <w:lang w:val="es_ES" w:bidi="es_ES"/>
        </w:rPr>
      </w:r>
      <w:r>
        <w:rPr>
          <w:lang w:val="es_ES" w:bidi="es_ES"/>
        </w:rPr>
        <w:t xml:space="preserve">Jesús dijo: "Así que, a cualquiera que me reconozca delante de los hombres, yo también lo reconoceré delante de mi Padre que está en los cielos." </w:t>
      </w:r>
      <w:r>
        <w:rPr>
          <w:b/>
          <w:lang w:val="es_ES" w:bidi="es_ES"/>
        </w:rPr>
        <w:t>Cielo</w:t>
      </w:r>
      <w:r>
        <w:rPr>
          <w:lang w:val="es_ES" w:bidi="es_ES"/>
        </w:rPr>
        <w:t xml:space="preserve"> es el lugar donde Dios habita y el destino final de los creyentes en Jesús. Usen la misma palabra para cielo que usaron en los pasajes anteriores. Consulten el Glosario Principal para obtener una definición más completa de </w:t>
      </w:r>
      <w:r>
        <w:rPr>
          <w:lang w:val="es_ES" w:bidi="es_ES"/>
        </w:rPr>
        <w:t>cielo</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10:34–42</w:t>
      </w:r>
      <w:r>
        <w:rPr>
          <w:lang w:val="es_ES" w:bidi="es_ES"/>
        </w:rPr>
      </w:r>
    </w:p>
    <w:p>
      <w:pPr>
        <w:pStyle w:val="Heading3"/>
      </w:pPr>
      <w:r>
        <w:rPr>
          <w:lang w:val="es_ES" w:bidi="es_ES"/>
        </w:rPr>
        <w:t>Escuchar con el corazón</w:t>
      </w:r>
    </w:p>
    <w:p>
      <w:pPr/>
      <w:r>
        <w:rPr>
          <w:lang w:val="es_ES" w:bidi="es_ES"/>
        </w:rPr>
      </w:r>
      <w:r>
        <w:rPr>
          <w:lang w:val="es_ES" w:bidi="es_ES"/>
        </w:rPr>
        <w:t>Escuchen Mateo 10:34–42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el pasaje anterior, Jesús les habla a sus discípulos sobre las dificultades que se encontrarán y les dice lo valiosos que son para Dios. En este pasaje, Mateo relata la enseñanza de Jesús sobre lo que podemos esperar si seguimos a Jesús.</w:t>
      </w:r>
    </w:p>
    <w:p>
      <w:pPr/>
      <w:r>
        <w:rPr>
          <w:lang w:val="es_ES" w:bidi="es_ES"/>
        </w:rPr>
      </w:r>
      <w:r>
        <w:rPr>
          <w:lang w:val="es_ES" w:bidi="es_ES"/>
        </w:rPr>
        <w:t>Jesús dijo: "No penséis que he venido a traer paz". Jesús se está refiriendo a su venida a la tierra desde el cielo. Traer paz se refiere a hacer que las personas vivan en buenas relaciones sin pelearse. Jesús dijo que no vino a traer paz, sino una espada. Jesús usó la palabra espada como un símbolo para guerra o conflicto. Una espada es un cuchillo largo que se usa para luchar. Jesús estaba diciendo que sus enseñanzas causarían conflicto y división entre las personas.</w:t>
      </w:r>
    </w:p>
    <w:p>
      <w:pPr/>
      <w:r>
        <w:rPr>
          <w:lang w:val="es_ES" w:bidi="es_ES"/>
        </w:rPr>
      </w:r>
      <w:r>
        <w:rPr>
          <w:lang w:val="es_ES" w:bidi="es_ES"/>
        </w:rPr>
        <w:t xml:space="preserve">Muestra una imagen de una </w:t>
      </w:r>
      <w:r>
        <w:rPr>
          <w:lang w:val="es_ES" w:bidi="es_ES"/>
        </w:rPr>
        <w:t>espada</w:t>
      </w:r>
      <w:r>
        <w:rPr>
          <w:lang w:val="es_ES" w:bidi="es_ES"/>
        </w:rPr>
        <w:t>. Conversen sobre frases o palabras simbólicas que se usan en su cultura para describir conflicto.</w:t>
      </w:r>
    </w:p>
    <w:p>
      <w:pPr/>
      <w:r>
        <w:rPr>
          <w:lang w:val="es_ES" w:bidi="es_ES"/>
        </w:rPr>
      </w:r>
      <w:r>
        <w:rPr>
          <w:lang w:val="es_ES" w:bidi="es_ES"/>
        </w:rPr>
        <w:t>Cuando Jesús dijo que cuando un miembro de la familia cree en Jesús y otro no, se enfrentarán entre sí, estaba citando al profeta Miqueas. Se rebelarán, o se enfrentarán entre sí. Un hijo incrédulo se volverá en contra de su padre creyente. Una hija incrédula se volverá en contra de su madre creyente. Una nuera incrédula se volverá en contra de su suegra creyente. Jesús está comenzando a describir el tipo de conflicto que creer en él y seguir sus enseñanzas puede causar. Habrá conflicto dentro de las relaciones familiares cercanas, así como en otras relaciones entre aquellos que creen en Jesús.</w:t>
      </w:r>
    </w:p>
    <w:p>
      <w:pPr/>
      <w:r>
        <w:rPr>
          <w:lang w:val="es_ES" w:bidi="es_ES"/>
        </w:rPr>
      </w:r>
      <w:r>
        <w:rPr>
          <w:lang w:val="es_ES" w:bidi="es_ES"/>
        </w:rPr>
        <w:t>Deténganse y conversen dentro de su cultura sobre qué palabra usarían para alguien que es un pariente por matrimonio.</w:t>
      </w:r>
    </w:p>
    <w:p>
      <w:pPr/>
      <w:r>
        <w:rPr>
          <w:lang w:val="es_ES" w:bidi="es_ES"/>
        </w:rPr>
      </w:r>
      <w:r>
        <w:rPr>
          <w:lang w:val="es_ES" w:bidi="es_ES"/>
        </w:rPr>
        <w:t>Jesús dijo, "Los enemigos de una persona serán los de su propia casa". Casa se refiere a las personas que viven en la casa de una persona, como un pariente o un siervo.</w:t>
      </w:r>
    </w:p>
    <w:p>
      <w:pPr/>
      <w:r>
        <w:rPr>
          <w:lang w:val="es_ES" w:bidi="es_ES"/>
        </w:rPr>
      </w:r>
      <w:r>
        <w:rPr>
          <w:lang w:val="es_ES" w:bidi="es_ES"/>
        </w:rPr>
        <w:t>Cuenten una historia de conflicto entre dos miembros de la familia en su familia. ¿Cómo afectó el conflicto al resto de la familia?</w:t>
      </w:r>
    </w:p>
    <w:p>
      <w:pPr/>
      <w:r>
        <w:rPr>
          <w:lang w:val="es_ES" w:bidi="es_ES"/>
        </w:rPr>
      </w:r>
      <w:r>
        <w:rPr>
          <w:lang w:val="es_ES" w:bidi="es_ES"/>
        </w:rPr>
        <w:t>Jesús dijo, si una persona ama a los miembros de su familia más de lo que ama a Jesús, no es digno de él. "No es digno" significa que no puede seguir a Jesús.</w:t>
      </w:r>
    </w:p>
    <w:p>
      <w:pPr/>
      <w:r>
        <w:rPr>
          <w:lang w:val="es_ES" w:bidi="es_ES"/>
        </w:rPr>
      </w:r>
      <w:r>
        <w:rPr>
          <w:lang w:val="es_ES" w:bidi="es_ES"/>
        </w:rPr>
        <w:t>Jesús dijo, "Aquellos que no llevan su cruz y me siguen no son dignos de mí". Los romanos usaban la cruz para ejecutar a los criminales. Se requería que el prisionero llevara su cruz al lugar de la ejecución. Entonces, los soldados clavaban al prisionero en la cruz, donde colgaban hasta morir. Esto describe la forma de muerte que Jesús iba a sufrir. Jesús estaba usando un lenguaje simbólico. Jesús estaba diciendo que las personas que lo siguen, o desean ser sus discípulos, deben estar dispuestas a sufrir y en algunos casos morir por creer en él.</w:t>
      </w:r>
    </w:p>
    <w:p>
      <w:pPr/>
      <w:r>
        <w:rPr>
          <w:lang w:val="es_ES" w:bidi="es_ES"/>
        </w:rPr>
      </w:r>
      <w:r>
        <w:rPr>
          <w:lang w:val="es_ES" w:bidi="es_ES"/>
        </w:rPr>
        <w:t xml:space="preserve">Muestra una imagen de una </w:t>
      </w:r>
      <w:r>
        <w:rPr>
          <w:lang w:val="es_ES" w:bidi="es_ES"/>
        </w:rPr>
        <w:t>cruz</w:t>
      </w:r>
      <w:r>
        <w:rPr>
          <w:lang w:val="es_ES" w:bidi="es_ES"/>
        </w:rPr>
        <w:t>.</w:t>
      </w:r>
    </w:p>
    <w:p>
      <w:pPr/>
      <w:r>
        <w:rPr>
          <w:lang w:val="es_ES" w:bidi="es_ES"/>
        </w:rPr>
      </w:r>
      <w:r>
        <w:rPr>
          <w:lang w:val="es_ES" w:bidi="es_ES"/>
        </w:rPr>
        <w:t>Jesús dijo, "La persona que encuentra su vida, la perderá". Esto significa que si una persona intenta salvar su vida, o no está dispuesta a sufrir por Jesús, se perderá la verdadera vida con Dios que dura para siempre, o la vida eterna. Jesús dijo, "Pero, la persona que pierde su vida por mi causa la encontrará". Esto indica que una persona que está dispuesta a sufrir por seguir a Jesús ganará la vida eterna en el cielo con Dios.</w:t>
      </w:r>
    </w:p>
    <w:p>
      <w:pPr/>
      <w:r>
        <w:rPr>
          <w:lang w:val="es_ES" w:bidi="es_ES"/>
        </w:rPr>
      </w:r>
      <w:r>
        <w:rPr>
          <w:lang w:val="es_ES" w:bidi="es_ES"/>
        </w:rPr>
        <w:t>Deténganse y conversen: ¿Qué creen las personas en su cultura sobre lo que sucede después de morir? ¿Cómo es esto similar o diferente de la vida eterna de la que Jesús habla?</w:t>
      </w:r>
    </w:p>
    <w:p>
      <w:pPr/>
      <w:r>
        <w:rPr>
          <w:lang w:val="es_ES" w:bidi="es_ES"/>
        </w:rPr>
      </w:r>
      <w:r>
        <w:rPr>
          <w:lang w:val="es_ES" w:bidi="es_ES"/>
        </w:rPr>
        <w:t>Jesús comienza a hablarles a los discípulos sobre la hospitalidad. Cuando Jesús dijo "quien os reciba", estaba diciendo que cuando una persona les da la bienvenida o muestra hospitalidad a los discípulos, es como si estuviera dando la bienvenida a Jesús. Los discípulos son mensajeros de Jesús. Si están dando la bienvenida a Jesús, es como si estuvieran dando la bienvenida a Dios, que envió a Jesús. Jesús también habló de una persona que cuida de un profeta, o un mensajero de Dios. A esa persona se le dará la misma recompensa que un profeta recibe. Una recompensa es un regalo o salarios dados a alguien por sus acciones. Quien cuida de una persona justa, o alguien que vive según las normas de Dios, también será recompensado. Si alguien cuida de las personas que siguen a Dios, es un servicio a él. Jesús dijo que si alguien da un vaso de agua a "uno de estos pequeños", o "el menor de estos" porque ser mi discípulo, nunca perderá su recompensa. Dar un vaso de agua es un pequeño acto de hospitalidad. Esto muestra que cuidar de cualquier seguidor de Jesús es importante para Dios, incluso si ese seguidor es una persona común.</w:t>
      </w:r>
    </w:p>
    <w:p>
      <w:pPr/>
      <w:r>
        <w:rPr>
          <w:lang w:val="es_ES" w:bidi="es_ES"/>
        </w:rPr>
      </w:r>
      <w:r>
        <w:rPr>
          <w:lang w:val="es_ES" w:bidi="es_ES"/>
        </w:rPr>
        <w:t>Deténganse y conversen sobre la hospitalidad en su cultura. ¿Qué tipo de cosas podría hacer una persona por alguien que es un invitado en su casa? ¿Cuáles son algunas razones por las que una persona en su cultura cuidaría de las necesidades de alguien más? ¿Cómo cambia su hospitalidad cuando alguien es importante, o representa a una persona importante?</w:t>
      </w:r>
    </w:p>
    <w:p>
      <w:pPr/>
      <w:r>
        <w:rPr>
          <w:lang w:val="es_ES" w:bidi="es_ES"/>
        </w:rPr>
      </w:r>
      <w:r>
        <w:rPr>
          <w:lang w:val="es_ES" w:bidi="es_ES"/>
        </w:rPr>
        <w:t>"Por ser mi discípulo" muestra que la persona sabía que le estaba dando agua a un seguidor de Jesús. Cuando Jesús dice, "En verdad os digo", o "Os digo la verdad", está a punto de decir algo importante y quiere que sus discípulos presten mucha atención. Jesús dijo, "Él de ninguna manera perderá su recompensa". La persona que cuida de uno de sus discípulos muy ciertamente recibirá una recompensa.</w:t>
      </w:r>
    </w:p>
    <w:p>
      <w:pPr/>
      <w:r>
        <w:rPr>
          <w:lang w:val="es_ES" w:bidi="es_ES"/>
        </w:rPr>
      </w:r>
      <w:r>
        <w:rPr>
          <w:lang w:val="es_ES" w:bidi="es_ES"/>
        </w:rPr>
        <w:t>Deténganse y conversen sobre un momento en que ustedes o alguien que conocen recibió una recompensa. ¿Cuáles son las ocasiones especiales en las que alguien podría recibir una recompensa? ¿Hay alguna ceremonia vinculada a la recompensa? ¿Qué tipo de personas reciben recompensas?</w:t>
      </w:r>
    </w:p>
    <w:p>
      <w:pPr/>
      <w:r>
        <w:rPr>
          <w:lang w:val="es_ES" w:bidi="es_ES"/>
        </w:rPr>
      </w:r>
      <w:r>
        <w:rPr>
          <w:lang w:val="es_ES" w:bidi="es_ES"/>
        </w:rPr>
        <w:t>En este pasaje, Jesús continuó expandiendo la misma enseñanza básica. Los seguidores de Jesús deben estar dispuestos a atravesar conflictos y dificultades, e incluso enfrentar la muerte para seguirlo. Aquellos que se mantienen leales a Jesús recibirán la recompensa de vivir para siempre en el cielo con Dios.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enseña sobre los desacuerdos que surgirán por su causa, o porque las personas eligen seguirlo.</w:t>
      </w:r>
    </w:p>
    <w:p>
      <w:pPr/>
      <w:r>
        <w:rPr>
          <w:lang w:val="es_ES" w:bidi="es_ES"/>
        </w:rPr>
      </w:r>
      <w:r>
        <w:rPr>
          <w:b/>
          <w:lang w:val="es_ES" w:bidi="es_ES"/>
        </w:rPr>
        <w:t>Segunda escena:</w:t>
      </w:r>
      <w:r>
        <w:rPr>
          <w:lang w:val="es_ES" w:bidi="es_ES"/>
        </w:rPr>
        <w:t xml:space="preserve"> Jesús enseña sobre el costo de seguir a Jesús.</w:t>
      </w:r>
    </w:p>
    <w:p>
      <w:pPr/>
      <w:r>
        <w:rPr>
          <w:lang w:val="es_ES" w:bidi="es_ES"/>
        </w:rPr>
      </w:r>
      <w:r>
        <w:rPr>
          <w:b/>
          <w:lang w:val="es_ES" w:bidi="es_ES"/>
        </w:rPr>
        <w:t>Tercera escena:</w:t>
      </w:r>
      <w:r>
        <w:rPr>
          <w:lang w:val="es_ES" w:bidi="es_ES"/>
        </w:rPr>
        <w:t xml:space="preserve"> Jesús enseña sobre los resultados de mostrar hospitalidad a los seguidores de Jesús.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Miembros de la familia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está hablando a sus discípulos antes de enviarlos a contarles a otros sobre él. Recuerden que Jesús está enseñando sobre la razón por la que él vino del cielo a la tierra. Él está citando lo que fue dicho por el profeta Miqueas.</w:t>
      </w:r>
    </w:p>
    <w:p>
      <w:pPr/>
      <w:r>
        <w:rPr>
          <w:lang w:val="es_ES" w:bidi="es_ES"/>
        </w:rPr>
      </w:r>
      <w:r>
        <w:rPr>
          <w:lang w:val="es_ES" w:bidi="es_ES"/>
        </w:rPr>
        <w:t>Es importante recordar que la espada es un lenguaje simbólico para guerra y conflicto. Recuerden que Jesús les estaba diciendo que creer en él podía hacer que las familias se dividieran en dos. Es importante recordar que una persona incluso puede tener enemigos que viven en su propia casa.</w:t>
      </w:r>
    </w:p>
    <w:p>
      <w:pPr/>
      <w:r>
        <w:rPr>
          <w:lang w:val="es_ES" w:bidi="es_ES"/>
        </w:rPr>
      </w:r>
      <w:r>
        <w:rPr>
          <w:lang w:val="es_ES" w:bidi="es_ES"/>
        </w:rPr>
        <w:t>Es importante recordar que Jesús dijo, "Si amas a tu padre o madre más que a mí, no eres digno de mí". Jesús no está diciendo que no debemos amar a nuestros padres o hijos; él quiere que confiemos en él más de lo que confiamos incluso en nuestra propia familia. Recuerden que llevar una cruz es un lenguaje simbólico que representa estar dispuestos a sufrir porque creemos en Jesús. Es importante recordar que Jesús dice que aquellos que pierden sus vidas porque lo siguen encontrarán su verdadera vida en Dios.</w:t>
      </w:r>
    </w:p>
    <w:p>
      <w:pPr/>
      <w:r>
        <w:rPr>
          <w:lang w:val="es_ES" w:bidi="es_ES"/>
        </w:rPr>
      </w:r>
      <w:r>
        <w:rPr>
          <w:lang w:val="es_ES" w:bidi="es_ES"/>
        </w:rPr>
        <w:t>Es importante recordar que si una persona da la bienvenida a un seguidor de Jesús, está dando la bienvenida a Jesús simbólicamente. Recuerden que "recompensa" se refiere a un regalo o salario dado a alguien por acciones o comportamientos dignos. Es importante recordar que mostrar hospitalidad incluso a las personas comunes que siguen a Jesús es importante para Dios.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Miembros de la familia</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Jesús enseña sobre los desacuerdos en el mundo. Él dice, "No he venido a traer paz, sino una espada".</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Pregúntales a los actores que interpretan a los discípulos, "¿Cómo se sienten?"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dice, "He venido a poner a un hombre contra su padre, y a una hija contra su madre, y a una nuera contra su suegra".</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Pregúntales a los actores que interpretan a los discípulos, "¿Cómo se sienten?"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enseña sobre lo que debe ser más importante para alguien que lo sigue.</w:t>
      </w:r>
    </w:p>
    <w:p>
      <w:pPr/>
      <w:r>
        <w:rPr>
          <w:lang w:val="es_ES" w:bidi="es_ES"/>
        </w:rPr>
      </w:r>
      <w:r>
        <w:rPr>
          <w:lang w:val="es_ES" w:bidi="es_ES"/>
        </w:rPr>
        <w:t>Él dice, "Quien no toma su cruz y me sigue no es digno de mí. Quien encuentre su vida la perderá, y quien pierda su vida por mi causa la encontrará".</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 al actor que interpreta a Jesús, "¿Cómo se siente?" Es posible que escuches cosas como:</w:t>
      </w:r>
    </w:p>
    <w:p>
      <w:pPr>
        <w:pStyle w:val="ListBullet"/>
        <w:spacing w:line="240" w:lineRule="auto"/>
        <w:ind w:left="720"/>
      </w:pPr>
      <w:r>
        <w:rPr>
          <w:lang w:val="es_ES" w:bidi="es_ES"/>
        </w:rPr>
      </w:r>
      <w:r>
        <w:rPr>
          <w:lang w:val="es_ES" w:bidi="es_ES"/>
        </w:rPr>
        <w:t>Pregúntales a los actores que interpretan a los discípulos, "¿Cómo se sienten?"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comienza a enseñar sobre las recompensas para aquellos que lo siguen. Él dice, "Quien os recibe a vosotros me recibe, y quien me recibe recibe al que me envió".</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Pregúntales a los actores que interpretan a los discípulos, "¿Cómo se sienten?"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dice, "El que recibe a un profeta porque es un profeta recibirá la recompensa de un profeta, y el que recibe a una persona justa porque es una persona justa recibirá la recompensa de una persona justa".</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 al actor que interpreta a Jesús, "¿Cómo se siente?"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dice, "Si alguien da un vaso de agua a cualquiera que me siga, ciertamente recibirá una recompensa".</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Pregúntales a los actores que interpretan a los discípulos, "¿Cómo se sienten?" Es posible que escuches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dijo que no debemos esperar que su enseñanza siempre traiga paz. </w:t>
      </w:r>
      <w:r>
        <w:rPr>
          <w:b/>
          <w:lang w:val="es_ES" w:bidi="es_ES"/>
        </w:rPr>
        <w:t>Paz</w:t>
      </w:r>
      <w:r>
        <w:rPr>
          <w:lang w:val="es_ES" w:bidi="es_ES"/>
        </w:rPr>
        <w:t xml:space="preserve"> se refiere a la armonía y unidad entre las personas. Usen la misma palabra para paz que usaron en los pasajes anteriores. Consulten el Glosario Principal para obtener una definición más completa de </w:t>
      </w:r>
      <w:r>
        <w:rPr>
          <w:lang w:val="es_ES" w:bidi="es_ES"/>
        </w:rPr>
        <w:t>paz</w:t>
      </w:r>
      <w:r>
        <w:rPr>
          <w:lang w:val="es_ES" w:bidi="es_ES"/>
        </w:rPr>
        <w:t>.</w:t>
      </w:r>
    </w:p>
    <w:p>
      <w:pPr/>
      <w:r>
        <w:rPr>
          <w:lang w:val="es_ES" w:bidi="es_ES"/>
        </w:rPr>
      </w:r>
      <w:r>
        <w:rPr>
          <w:lang w:val="es_ES" w:bidi="es_ES"/>
        </w:rPr>
        <w:t xml:space="preserve">Jesús comparó sus enseñanzas con una espada. En este caso, </w:t>
      </w:r>
      <w:r>
        <w:rPr>
          <w:b/>
          <w:lang w:val="es_ES" w:bidi="es_ES"/>
        </w:rPr>
        <w:t>espada</w:t>
      </w:r>
      <w:r>
        <w:rPr>
          <w:lang w:val="es_ES" w:bidi="es_ES"/>
        </w:rPr>
        <w:t xml:space="preserve"> es un lenguaje simbólico que representa guerra y conflicto. Las espadas usadas durante ese tiempo tenían de 60 a 120 centímetros de largo. Jesús dijo que los miembros de la familia se </w:t>
      </w:r>
      <w:r>
        <w:rPr>
          <w:b/>
          <w:lang w:val="es_ES" w:bidi="es_ES"/>
        </w:rPr>
        <w:t>enfrentarán</w:t>
      </w:r>
      <w:r>
        <w:rPr>
          <w:lang w:val="es_ES" w:bidi="es_ES"/>
        </w:rPr>
        <w:t xml:space="preserve">, o se </w:t>
      </w:r>
      <w:r>
        <w:rPr>
          <w:b/>
          <w:lang w:val="es_ES" w:bidi="es_ES"/>
        </w:rPr>
        <w:t>rebelarán</w:t>
      </w:r>
      <w:r>
        <w:rPr>
          <w:lang w:val="es_ES" w:bidi="es_ES"/>
        </w:rPr>
        <w:t xml:space="preserve"> entre sí. Esto indica que las familias estarán divididas en dos. El conflicto, o "espada", causado por creer en Él haría que las familias se dividieran porque creen en diferentes cosas. Esta es la razón por la que Jesús dijo, "Los enemigos de una persona serán los de su propia </w:t>
      </w:r>
      <w:r>
        <w:rPr>
          <w:b/>
          <w:lang w:val="es_ES" w:bidi="es_ES"/>
        </w:rPr>
        <w:t>casa</w:t>
      </w:r>
      <w:r>
        <w:rPr>
          <w:lang w:val="es_ES" w:bidi="es_ES"/>
        </w:rPr>
        <w:t xml:space="preserve">". Usen la misma palabra para casa que usaron en los pasajes anteriores. Consulten el Glosario Principal para una definición más completa de </w:t>
      </w:r>
      <w:r>
        <w:rPr>
          <w:lang w:val="es_ES" w:bidi="es_ES"/>
        </w:rPr>
        <w:t>casa</w:t>
      </w:r>
      <w:r>
        <w:rPr>
          <w:lang w:val="es_ES" w:bidi="es_ES"/>
        </w:rPr>
        <w:t>.</w:t>
      </w:r>
    </w:p>
    <w:p>
      <w:pPr/>
      <w:r>
        <w:rPr>
          <w:lang w:val="es_ES" w:bidi="es_ES"/>
        </w:rPr>
      </w:r>
      <w:r>
        <w:rPr>
          <w:lang w:val="es_ES" w:bidi="es_ES"/>
        </w:rPr>
        <w:t xml:space="preserve">Jesús dijo, "Aquellos que no </w:t>
      </w:r>
      <w:r>
        <w:rPr>
          <w:b/>
          <w:lang w:val="es_ES" w:bidi="es_ES"/>
        </w:rPr>
        <w:t>llevan su cruz</w:t>
      </w:r>
      <w:r>
        <w:rPr>
          <w:lang w:val="es_ES" w:bidi="es_ES"/>
        </w:rPr>
        <w:t xml:space="preserve"> y me siguen no son dignos de Mí".</w:t>
      </w:r>
    </w:p>
    <w:p>
      <w:pPr/>
      <w:r>
        <w:rPr>
          <w:lang w:val="es_ES" w:bidi="es_ES"/>
        </w:rPr>
      </w:r>
      <w:r>
        <w:rPr>
          <w:lang w:val="es_ES" w:bidi="es_ES"/>
        </w:rPr>
        <w:t xml:space="preserve">La </w:t>
      </w:r>
      <w:r>
        <w:rPr>
          <w:b/>
          <w:lang w:val="es_ES" w:bidi="es_ES"/>
        </w:rPr>
        <w:t>cruz</w:t>
      </w:r>
      <w:r>
        <w:rPr>
          <w:lang w:val="es_ES" w:bidi="es_ES"/>
        </w:rPr>
        <w:t xml:space="preserve"> era la forma romana de ejecución. Ellos clavaban dos pedazos de madera para formar una cruz y estiraban los brazos y las piernas de un prisionero sobre ella. El prisionero que </w:t>
      </w:r>
      <w:r>
        <w:rPr>
          <w:b/>
          <w:lang w:val="es_ES" w:bidi="es_ES"/>
        </w:rPr>
        <w:t>llevaba la cruz</w:t>
      </w:r>
      <w:r>
        <w:rPr>
          <w:lang w:val="es_ES" w:bidi="es_ES"/>
        </w:rPr>
        <w:t xml:space="preserve"> probablemente llevaba el pedazo corto de madera que se colocaba a través del pedazo de madera más largo. Ellos habrían llevado este pedazo de madera hasta una colina que estuviera lejos de la ciudad. El pedazo corto de madera era donde las manos del prisionero serían clavadas en la cruz. Esto es significativo porque describe la manera en que Jesús sufriría y moriría. Usen la misma palabra para cruz que usaron en los pasajes anteriores. Consulten el Glosario Principal para obtener una definición más completa de </w:t>
      </w:r>
      <w:r>
        <w:rPr>
          <w:lang w:val="es_ES" w:bidi="es_ES"/>
        </w:rPr>
        <w:t>cruz</w:t>
      </w:r>
      <w:r>
        <w:rPr>
          <w:lang w:val="es_ES" w:bidi="es_ES"/>
        </w:rPr>
        <w:t>.</w:t>
      </w:r>
    </w:p>
    <w:p>
      <w:pPr/>
      <w:r>
        <w:rPr>
          <w:lang w:val="es_ES" w:bidi="es_ES"/>
        </w:rPr>
      </w:r>
      <w:r>
        <w:rPr>
          <w:lang w:val="es_ES" w:bidi="es_ES"/>
        </w:rPr>
        <w:t>Jesús dijo, "Quien pierda su vida por mi causa la encontrará".</w:t>
      </w:r>
    </w:p>
    <w:p>
      <w:pPr/>
      <w:r>
        <w:rPr>
          <w:lang w:val="es_ES" w:bidi="es_ES"/>
        </w:rPr>
      </w:r>
      <w:r>
        <w:rPr>
          <w:b/>
          <w:lang w:val="es_ES" w:bidi="es_ES"/>
        </w:rPr>
        <w:t>Por mi causa</w:t>
      </w:r>
      <w:r>
        <w:rPr>
          <w:lang w:val="es_ES" w:bidi="es_ES"/>
        </w:rPr>
        <w:t xml:space="preserve"> significa creer en Jesús y vivir de la manera en que Él nos dice que vivamos.</w:t>
      </w:r>
    </w:p>
    <w:p>
      <w:pPr/>
      <w:r>
        <w:rPr>
          <w:lang w:val="es_ES" w:bidi="es_ES"/>
        </w:rPr>
      </w:r>
      <w:r>
        <w:rPr>
          <w:b/>
          <w:lang w:val="es_ES" w:bidi="es_ES"/>
        </w:rPr>
        <w:t>La encontrará</w:t>
      </w:r>
      <w:r>
        <w:rPr>
          <w:lang w:val="es_ES" w:bidi="es_ES"/>
        </w:rPr>
        <w:t xml:space="preserve"> significa que el espíritu, o </w:t>
      </w:r>
      <w:r>
        <w:rPr>
          <w:b/>
          <w:lang w:val="es_ES" w:bidi="es_ES"/>
        </w:rPr>
        <w:t>alma</w:t>
      </w:r>
      <w:r>
        <w:rPr>
          <w:lang w:val="es_ES" w:bidi="es_ES"/>
        </w:rPr>
        <w:t xml:space="preserve">, de una persona continuará viviendo para siempre en el cielo con Dios. Esto se llama vida eterna. El alma es la vida interna y el pensamiento de una persona. Consulten el Glosario Principal para obtener una definición más completa de </w:t>
      </w:r>
      <w:r>
        <w:rPr>
          <w:lang w:val="es_ES" w:bidi="es_ES"/>
        </w:rPr>
        <w:t>alma</w:t>
      </w:r>
      <w:r>
        <w:rPr>
          <w:lang w:val="es_ES" w:bidi="es_ES"/>
        </w:rPr>
        <w:t>.</w:t>
      </w:r>
    </w:p>
    <w:p>
      <w:pPr/>
      <w:r>
        <w:rPr>
          <w:lang w:val="es_ES" w:bidi="es_ES"/>
        </w:rPr>
      </w:r>
      <w:r>
        <w:rPr>
          <w:lang w:val="es_ES" w:bidi="es_ES"/>
        </w:rPr>
        <w:t xml:space="preserve">Jesús dijo, "El que recibe a un </w:t>
      </w:r>
      <w:r>
        <w:rPr>
          <w:b/>
          <w:lang w:val="es_ES" w:bidi="es_ES"/>
        </w:rPr>
        <w:t>profeta</w:t>
      </w:r>
      <w:r>
        <w:rPr>
          <w:lang w:val="es_ES" w:bidi="es_ES"/>
        </w:rPr>
        <w:t xml:space="preserve"> porque es un profeta recibirá la </w:t>
      </w:r>
      <w:r>
        <w:rPr>
          <w:b/>
          <w:lang w:val="es_ES" w:bidi="es_ES"/>
        </w:rPr>
        <w:t>recompensa</w:t>
      </w:r>
      <w:r>
        <w:rPr>
          <w:lang w:val="es_ES" w:bidi="es_ES"/>
        </w:rPr>
        <w:t xml:space="preserve"> de un profeta, y el que recibe a una persona </w:t>
      </w:r>
      <w:r>
        <w:rPr>
          <w:b/>
          <w:lang w:val="es_ES" w:bidi="es_ES"/>
        </w:rPr>
        <w:t>justa</w:t>
      </w:r>
      <w:r>
        <w:rPr>
          <w:lang w:val="es_ES" w:bidi="es_ES"/>
        </w:rPr>
        <w:t xml:space="preserve"> porque es una persona justa recibirá la </w:t>
      </w:r>
      <w:r>
        <w:rPr>
          <w:b/>
          <w:lang w:val="es_ES" w:bidi="es_ES"/>
        </w:rPr>
        <w:t>recompensa</w:t>
      </w:r>
      <w:r>
        <w:rPr>
          <w:lang w:val="es_ES" w:bidi="es_ES"/>
        </w:rPr>
        <w:t xml:space="preserve"> de una persona justa".</w:t>
      </w:r>
    </w:p>
    <w:p>
      <w:pPr/>
      <w:r>
        <w:rPr>
          <w:lang w:val="es_ES" w:bidi="es_ES"/>
        </w:rPr>
      </w:r>
      <w:r>
        <w:rPr>
          <w:lang w:val="es_ES" w:bidi="es_ES"/>
        </w:rPr>
        <w:t xml:space="preserve">Un </w:t>
      </w:r>
      <w:r>
        <w:rPr>
          <w:b/>
          <w:lang w:val="es_ES" w:bidi="es_ES"/>
        </w:rPr>
        <w:t>profeta</w:t>
      </w:r>
      <w:r>
        <w:rPr>
          <w:lang w:val="es_ES" w:bidi="es_ES"/>
        </w:rPr>
        <w:t xml:space="preserve"> es un mensajero de Dios. Usen la misma palabra para profeta que usaron en los pasajes anteriores. Consulten el Glosario Principal para obtener una definición más completa de </w:t>
      </w:r>
      <w:r>
        <w:rPr>
          <w:lang w:val="es_ES" w:bidi="es_ES"/>
        </w:rPr>
        <w:t>profeta</w:t>
      </w:r>
      <w:r>
        <w:rPr>
          <w:lang w:val="es_ES" w:bidi="es_ES"/>
        </w:rPr>
        <w:t>.</w:t>
      </w:r>
    </w:p>
    <w:p>
      <w:pPr/>
      <w:r>
        <w:rPr>
          <w:lang w:val="es_ES" w:bidi="es_ES"/>
        </w:rPr>
      </w:r>
      <w:r>
        <w:rPr>
          <w:b/>
          <w:lang w:val="es_ES" w:bidi="es_ES"/>
        </w:rPr>
        <w:t>Justicia</w:t>
      </w:r>
      <w:r>
        <w:rPr>
          <w:lang w:val="es_ES" w:bidi="es_ES"/>
        </w:rPr>
        <w:t xml:space="preserve"> es estar en posición correcta, o la falta de culpa, ante Dios. Usen la misma palabra para justicia que usaron en los pasajes anteriores. Consulten el Glosario Principal para obtener una definición más completa de </w:t>
      </w:r>
      <w:r>
        <w:rPr>
          <w:lang w:val="es_ES" w:bidi="es_ES"/>
        </w:rPr>
        <w:t>justicia</w:t>
      </w:r>
      <w:r>
        <w:rPr>
          <w:lang w:val="es_ES" w:bidi="es_ES"/>
        </w:rPr>
        <w:t>.</w:t>
      </w:r>
    </w:p>
    <w:p>
      <w:pPr/>
      <w:r>
        <w:rPr>
          <w:lang w:val="es_ES" w:bidi="es_ES"/>
        </w:rPr>
      </w:r>
      <w:r>
        <w:rPr>
          <w:b/>
          <w:lang w:val="es_ES" w:bidi="es_ES"/>
        </w:rPr>
        <w:t>Recompensa</w:t>
      </w:r>
      <w:r>
        <w:rPr>
          <w:lang w:val="es_ES" w:bidi="es_ES"/>
        </w:rPr>
        <w:t xml:space="preserve"> describe algo dado como salario. La recompensa, o salario, de una persona que sirve lealmente a Dios es la vida eterna con Él en el cielo.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11:1–6</w:t>
      </w:r>
      <w:r>
        <w:rPr>
          <w:lang w:val="es_ES" w:bidi="es_ES"/>
        </w:rPr>
      </w:r>
    </w:p>
    <w:p>
      <w:pPr>
        <w:pStyle w:val="Heading3"/>
      </w:pPr>
      <w:r>
        <w:rPr>
          <w:lang w:val="es_ES" w:bidi="es_ES"/>
        </w:rPr>
        <w:t>Escuchar con el corazón</w:t>
      </w:r>
    </w:p>
    <w:p>
      <w:pPr/>
      <w:r>
        <w:rPr>
          <w:lang w:val="es_ES" w:bidi="es_ES"/>
        </w:rPr>
      </w:r>
      <w:r>
        <w:rPr>
          <w:lang w:val="es_ES" w:bidi="es_ES"/>
        </w:rPr>
        <w:t>Escuchen Mateo 11:1–6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el pasaje anterior, Jesús da mandamientos a sus seguidores de que deben mantenerse leales a Él durante las dificultades. Él enseña que Dios recompensará a los discípulos por su lealtad. En esta historia real, Mateo relata la respuesta de Jesús a una pregunta de los seguidores de Juan el Bautista.</w:t>
      </w:r>
    </w:p>
    <w:p>
      <w:pPr/>
      <w:r>
        <w:rPr>
          <w:lang w:val="es_ES" w:bidi="es_ES"/>
        </w:rPr>
      </w:r>
      <w:r>
        <w:rPr>
          <w:lang w:val="es_ES" w:bidi="es_ES"/>
        </w:rPr>
        <w:t>Después de que Jesús instruyó, o dio órdenes, a sus 12 seguidores más cercanos, o discípulos, se fue de allí. Jesús dejó el lugar donde Él estaba hablando a los 12. Estas eran probablemente las colinas alrededor del mar de Galilea. Jesús fue a enseñar en algunas ciudades de Galilea. Recordarán de los pasajes anteriores que Jesús envió a los 12 para proclamar Sus enseñanzas. No estamos seguros de si los discípulos de Jesús están con Él en este pasaje, o si ya habían ido a enseñar.</w:t>
      </w:r>
    </w:p>
    <w:p>
      <w:pPr/>
      <w:r>
        <w:rPr>
          <w:lang w:val="es_ES" w:bidi="es_ES"/>
        </w:rPr>
      </w:r>
      <w:r>
        <w:rPr>
          <w:lang w:val="es_ES" w:bidi="es_ES"/>
        </w:rPr>
        <w:t xml:space="preserve">Muestren un mapa de </w:t>
      </w:r>
      <w:r>
        <w:rPr>
          <w:lang w:val="es_ES" w:bidi="es_ES"/>
        </w:rPr>
        <w:t>Galilea que incluya el mar de Galilea</w:t>
      </w:r>
      <w:r>
        <w:rPr>
          <w:lang w:val="es_ES" w:bidi="es_ES"/>
        </w:rPr>
        <w:t>.</w:t>
      </w:r>
    </w:p>
    <w:p>
      <w:pPr/>
      <w:r>
        <w:rPr>
          <w:lang w:val="es_ES" w:bidi="es_ES"/>
        </w:rPr>
      </w:r>
      <w:r>
        <w:rPr>
          <w:lang w:val="es_ES" w:bidi="es_ES"/>
        </w:rPr>
        <w:t>Juan el Bautista, el mensajero de Dios, estaba en prisión, o cárcel, porque el rey estaba molesto por las enseñanzas de Juan. Juan no había infringido la ley. Sabemos por el evangelio de Lucas que Juan es el primo de Jesús. Juan escuchó sobre las poderosas acciones de Dios que Jesús, el Cristo, estaba haciendo. Juan envió a sus discípulos, o seguidores, para preguntarle a Jesús si Él era el Cristo, el Salvador prometido que ellos estaban esperando. Todos los judíos estaban esperando que el Salvador prometido de Dios viniera. Muchos de ellos esperaban que Cristo derrocara al gobierno romano. Jesús respondió a los seguidores de Juan: "Id y decidle a Juan lo que escucháis y veis".</w:t>
      </w:r>
    </w:p>
    <w:p>
      <w:pPr/>
      <w:r>
        <w:rPr>
          <w:lang w:val="es_ES" w:bidi="es_ES"/>
        </w:rPr>
      </w:r>
      <w:r>
        <w:rPr>
          <w:lang w:val="es_ES" w:bidi="es_ES"/>
        </w:rPr>
        <w:t>Hace mucho tiempo, el profeta Isaías había dicho al pueblo judío lo que el Cristo haría cuando viniera. Jesús respondió a la pregunta de los discípulos de Juan citando a Isaías y diciéndoles que Él hace todas las cosas que Isaías dijo que el Cristo haría. Una cosa que Jesús hacía era limpiar, o sanar, a los leprosos. Los leprosos son personas con una enfermedad de la piel que los hace impuros, o no aptos para servir a Dios. Jesús los sanaba, por lo que quedaban limpios nuevamente. Entonces Jesús dice que Dios bendice o hace feliz a la persona que no está ofendida por Jesús o no duda de Jesús. Jesús sabe que Él está haciendo cosas que las personas no esperaban que el Cristo hiciera. Él dice que las personas que creen en Él de todos modos son bendecidas.</w:t>
      </w:r>
    </w:p>
    <w:p>
      <w:pPr/>
      <w:r>
        <w:rPr>
          <w:lang w:val="es_ES" w:bidi="es_ES"/>
        </w:rPr>
      </w:r>
      <w:r>
        <w:rPr>
          <w:lang w:val="es_ES" w:bidi="es_ES"/>
        </w:rPr>
        <w:t>Deténganse y conversen: Cuenten historias sobre cosas bondadosas e increíbles que las personas han hecho y que atraen la atención de los demás. ¿Qué cosas dice la gente sobre ellos?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ha terminado de instruir a sus discípulos. Por lo tanto, él predica en las ciudades cercanas.</w:t>
      </w:r>
    </w:p>
    <w:p>
      <w:pPr/>
      <w:r>
        <w:rPr>
          <w:lang w:val="es_ES" w:bidi="es_ES"/>
        </w:rPr>
      </w:r>
      <w:r>
        <w:rPr>
          <w:b/>
          <w:lang w:val="es_ES" w:bidi="es_ES"/>
        </w:rPr>
        <w:t>Segunda escena:</w:t>
      </w:r>
      <w:r>
        <w:rPr>
          <w:lang w:val="es_ES" w:bidi="es_ES"/>
        </w:rPr>
        <w:t xml:space="preserve"> Juan el Bautista envía a sus seguidores para hacerle una pregunta a Jesús. Jesús responde a la pregunta.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Juan el Bautista</w:t>
      </w:r>
    </w:p>
    <w:p>
      <w:pPr>
        <w:pStyle w:val="ListBullet"/>
        <w:spacing w:line="240" w:lineRule="auto"/>
        <w:ind w:left="720"/>
      </w:pPr>
      <w:r>
        <w:rPr>
          <w:lang w:val="es_ES" w:bidi="es_ES"/>
        </w:rPr>
      </w:r>
      <w:r>
        <w:rPr>
          <w:lang w:val="es_ES" w:bidi="es_ES"/>
        </w:rPr>
        <w:t>Los discípulos de Juan el Bautista</w:t>
      </w:r>
    </w:p>
    <w:p>
      <w:pPr>
        <w:pStyle w:val="ListBullet"/>
        <w:spacing w:line="240" w:lineRule="auto"/>
        <w:ind w:left="720"/>
      </w:pPr>
      <w:r>
        <w:rPr>
          <w:lang w:val="es_ES" w:bidi="es_ES"/>
        </w:rPr>
      </w:r>
      <w:r>
        <w:rPr>
          <w:lang w:val="es_ES" w:bidi="es_ES"/>
        </w:rPr>
        <w:t>Personas que Jesús ha sanado</w:t>
      </w:r>
    </w:p>
    <w:p>
      <w:pPr>
        <w:pStyle w:val="ListBullet"/>
        <w:spacing w:line="240" w:lineRule="auto"/>
        <w:ind w:left="720"/>
      </w:pPr>
      <w:r>
        <w:rPr>
          <w:lang w:val="es_ES" w:bidi="es_ES"/>
        </w:rPr>
      </w:r>
      <w:r>
        <w:rPr>
          <w:lang w:val="es_ES" w:bidi="es_ES"/>
        </w:rPr>
        <w:t>La multitud de personas (están presentes, pero no actúan en esta historia)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había terminado de dar instrucciones a sus discípulos. Ahora él está enseñando en las ciudades de Galilea. Recuerden que es posible que los 12 discípulos de Jesús no estén con él en este pasaje.</w:t>
      </w:r>
    </w:p>
    <w:p>
      <w:pPr/>
      <w:r>
        <w:rPr>
          <w:lang w:val="es_ES" w:bidi="es_ES"/>
        </w:rPr>
      </w:r>
      <w:r>
        <w:rPr>
          <w:lang w:val="es_ES" w:bidi="es_ES"/>
        </w:rPr>
        <w:t>En el momento en que esta historia sucede, Juan el Bautista estaba en prisión en el palacio del rey en Galilea. Juan escuchó sobre todas las cosas que Jesús estaba haciendo. Por lo tanto, Juan envió a sus discípulos para preguntarle a Jesús si él era el Salvador prometido de Dios. Estos discípulos han viajado un largo camino para encontrar a Jesús.</w:t>
      </w:r>
    </w:p>
    <w:p>
      <w:pPr/>
      <w:r>
        <w:rPr>
          <w:lang w:val="es_ES" w:bidi="es_ES"/>
        </w:rPr>
      </w:r>
      <w:r>
        <w:rPr>
          <w:lang w:val="es_ES" w:bidi="es_ES"/>
        </w:rPr>
        <w:t>Es importante recordar que Juan el Bautista es un mensajero enviado por Dios. Recuerden lo que los discípulos de Juan le preguntaron a Jesús. Es importante recordar que Jesús es el Cristo, el Salvador prometido de Dios. Recuerden que Jesús les dice a los discípulos de Juan que los ciegos ven, los cojos, o las personas que no pueden caminar, ahora están caminando, las personas con lepra están limpias, los sordos ahora pueden escuchar y a aquellos que son pobres, o en pobreza, se les han anunciado las buenas nuevas sobre el Reino de Dios. Es importante recordar que estas son las cosas que el profeta Isaías dijo que el Cristo haría.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Juan el Bautista</w:t>
      </w:r>
    </w:p>
    <w:p>
      <w:pPr>
        <w:pStyle w:val="ListBullet"/>
        <w:spacing w:line="240" w:lineRule="auto"/>
        <w:ind w:left="720"/>
      </w:pPr>
      <w:r>
        <w:rPr>
          <w:lang w:val="es_ES" w:bidi="es_ES"/>
        </w:rPr>
      </w:r>
      <w:r>
        <w:rPr>
          <w:lang w:val="es_ES" w:bidi="es_ES"/>
        </w:rPr>
        <w:t>Los discípulos de Juan el Bautista</w:t>
      </w:r>
    </w:p>
    <w:p>
      <w:pPr>
        <w:pStyle w:val="ListBullet"/>
        <w:spacing w:line="240" w:lineRule="auto"/>
        <w:ind w:left="720"/>
      </w:pPr>
      <w:r>
        <w:rPr>
          <w:lang w:val="es_ES" w:bidi="es_ES"/>
        </w:rPr>
      </w:r>
      <w:r>
        <w:rPr>
          <w:lang w:val="es_ES" w:bidi="es_ES"/>
        </w:rPr>
        <w:t>Personas que Jesús ha sanado</w:t>
      </w:r>
    </w:p>
    <w:p>
      <w:pPr>
        <w:pStyle w:val="ListBullet"/>
        <w:spacing w:line="240" w:lineRule="auto"/>
        <w:ind w:left="720"/>
      </w:pPr>
      <w:r>
        <w:rPr>
          <w:lang w:val="es_ES" w:bidi="es_ES"/>
        </w:rPr>
      </w:r>
      <w:r>
        <w:rPr>
          <w:lang w:val="es_ES" w:bidi="es_ES"/>
        </w:rPr>
        <w:t>La multitud de personas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Jesús ha terminado de instruir a sus discípulos. Por lo tanto, él comienza a predicar a la gente en las ciudades cercanas. Es posible que quieran interpretar que Jesús está haciendo que los ciegos vean. Él está limpiando a los que tienen lepra. Hace oír a los sordos y caminar a los que no pueden. Está resucitando a los muertos.</w:t>
      </w:r>
    </w:p>
    <w:p>
      <w:pPr/>
      <w:r>
        <w:rPr>
          <w:lang w:val="es_ES" w:bidi="es_ES"/>
        </w:rPr>
      </w:r>
      <w:r>
        <w:rPr>
          <w:lang w:val="es_ES" w:bidi="es_ES"/>
        </w:rPr>
        <w:t>Juan el Bautista está en prisión y escucha sobre lo que Jesús está haciendo. Él envía a sus seguidores para hacerle una pregunta a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Juan el Bautista, "¿Cómo se siente?" Es posible que escuches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Los discípulos de Juan le preguntan a Jesús, "¿Eres tú el que había de venir, o buscaremos a otro?"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se siente?" Es posible que escuches cosas como:</w:t>
      </w:r>
    </w:p>
    <w:p>
      <w:pPr>
        <w:pStyle w:val="ListBullet"/>
        <w:spacing w:line="240" w:lineRule="auto"/>
        <w:ind w:left="720"/>
      </w:pPr>
      <w:r>
        <w:rPr>
          <w:lang w:val="es_ES" w:bidi="es_ES"/>
        </w:rPr>
      </w:r>
      <w:r>
        <w:rPr>
          <w:lang w:val="es_ES" w:bidi="es_ES"/>
        </w:rPr>
        <w:t>Pregúntales a los actores que interpretan a los discípulos de Juan el Bautista, "¿Cómo se sienten?" Es posible que escuches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responde a la pregunta diciendo, "Id y decidle a Juan lo que escucháis y veis". Entonces Jesús les recuerda que les ha dado vista a los ciegos, ha sanado a las personas con lepra y ha hecho que las personas que no podían caminar comenzaran a caminar nuevamente.</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Pregúntales a los actores que interpretan a los discípulos de Juan el Bautista, "¿Cómo se sienten?" Es posible que escuches cosas como:</w:t>
      </w:r>
    </w:p>
    <w:p>
      <w:pPr>
        <w:pStyle w:val="ListBullet"/>
        <w:spacing w:line="240" w:lineRule="auto"/>
        <w:ind w:left="720"/>
      </w:pPr>
      <w:r>
        <w:rPr>
          <w:lang w:val="es_ES" w:bidi="es_ES"/>
        </w:rPr>
      </w:r>
      <w:r>
        <w:rPr>
          <w:lang w:val="es_ES" w:bidi="es_ES"/>
        </w:rPr>
        <w:t>Pregúntales a los actores que interpretan a la gente que Jesús ha sanado, "¿Cómo se sienten?" Es posible que escuches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dio órdenes a los 12 </w:t>
      </w:r>
      <w:r>
        <w:rPr>
          <w:b/>
          <w:lang w:val="es_ES" w:bidi="es_ES"/>
        </w:rPr>
        <w:t>discípulos</w:t>
      </w:r>
      <w:r>
        <w:rPr>
          <w:lang w:val="es_ES" w:bidi="es_ES"/>
        </w:rPr>
        <w:t xml:space="preserve">. Usen la misma palabra para discípulos que usaron en los pasajes anteriores. Consulten el Glosario Principal para obtener una definición más completa de </w:t>
      </w:r>
      <w:r>
        <w:rPr>
          <w:lang w:val="es_ES" w:bidi="es_ES"/>
        </w:rPr>
        <w:t>discípulos</w:t>
      </w:r>
      <w:r>
        <w:rPr>
          <w:lang w:val="es_ES" w:bidi="es_ES"/>
        </w:rPr>
        <w:t>.</w:t>
      </w:r>
    </w:p>
    <w:p>
      <w:pPr/>
      <w:r>
        <w:rPr>
          <w:lang w:val="es_ES" w:bidi="es_ES"/>
        </w:rPr>
      </w:r>
      <w:r>
        <w:rPr>
          <w:b/>
          <w:lang w:val="es_ES" w:bidi="es_ES"/>
        </w:rPr>
        <w:t>Juan</w:t>
      </w:r>
      <w:r>
        <w:rPr>
          <w:lang w:val="es_ES" w:bidi="es_ES"/>
        </w:rPr>
        <w:t xml:space="preserve"> escuchó en prisión sobre los hechos de </w:t>
      </w:r>
      <w:r>
        <w:rPr>
          <w:b/>
          <w:lang w:val="es_ES" w:bidi="es_ES"/>
        </w:rPr>
        <w:t>Cristo</w:t>
      </w:r>
      <w:r>
        <w:rPr>
          <w:lang w:val="es_ES" w:bidi="es_ES"/>
        </w:rPr>
        <w:t xml:space="preserve">. </w:t>
      </w:r>
      <w:r>
        <w:rPr>
          <w:lang w:val="es_ES" w:bidi="es_ES"/>
        </w:rPr>
        <w:t>Juan el Bautista</w:t>
      </w:r>
      <w:r>
        <w:rPr>
          <w:lang w:val="es_ES" w:bidi="es_ES"/>
        </w:rPr>
        <w:t xml:space="preserve"> es un mensajero de Dios que comenzó a enseñar antes de Jesús. Juan el Bautista es el primo de Jesús. Juan estaba en prisión por su desaprobación del matrimonio del rey Herodes con la esposa del hermano de Herodes. Uno de los títulos de Jesús es el Cristo porque Él es el Salvador prometido de Dios. Usen la misma palabra para Cristo que usaron en los pasajes anteriores. Consulten el Glosario Principal para obtener una definición más completa de </w:t>
      </w:r>
      <w:r>
        <w:rPr>
          <w:lang w:val="es_ES" w:bidi="es_ES"/>
        </w:rPr>
        <w:t>Cristo</w:t>
      </w:r>
      <w:r>
        <w:rPr>
          <w:lang w:val="es_ES" w:bidi="es_ES"/>
        </w:rPr>
        <w:t>.</w:t>
      </w:r>
    </w:p>
    <w:p>
      <w:pPr/>
      <w:r>
        <w:rPr>
          <w:lang w:val="es_ES" w:bidi="es_ES"/>
        </w:rPr>
      </w:r>
      <w:r>
        <w:rPr>
          <w:lang w:val="es_ES" w:bidi="es_ES"/>
        </w:rPr>
        <w:t xml:space="preserve">Estas obras incluyen hacer que los </w:t>
      </w:r>
      <w:r>
        <w:rPr>
          <w:b/>
          <w:lang w:val="es_ES" w:bidi="es_ES"/>
        </w:rPr>
        <w:t>cojos</w:t>
      </w:r>
      <w:r>
        <w:rPr>
          <w:lang w:val="es_ES" w:bidi="es_ES"/>
        </w:rPr>
        <w:t xml:space="preserve"> caminen, haciendo que los </w:t>
      </w:r>
      <w:r>
        <w:rPr>
          <w:b/>
          <w:lang w:val="es_ES" w:bidi="es_ES"/>
        </w:rPr>
        <w:t>leprosos</w:t>
      </w:r>
      <w:r>
        <w:rPr>
          <w:lang w:val="es_ES" w:bidi="es_ES"/>
        </w:rPr>
        <w:t xml:space="preserve"> sean </w:t>
      </w:r>
      <w:r>
        <w:rPr>
          <w:b/>
          <w:lang w:val="es_ES" w:bidi="es_ES"/>
        </w:rPr>
        <w:t>limpiados</w:t>
      </w:r>
      <w:r>
        <w:rPr>
          <w:lang w:val="es_ES" w:bidi="es_ES"/>
        </w:rPr>
        <w:t xml:space="preserve">. </w:t>
      </w:r>
      <w:r>
        <w:rPr>
          <w:b/>
          <w:lang w:val="es_ES" w:bidi="es_ES"/>
        </w:rPr>
        <w:t>Cojo</w:t>
      </w:r>
      <w:r>
        <w:rPr>
          <w:lang w:val="es_ES" w:bidi="es_ES"/>
        </w:rPr>
        <w:t xml:space="preserve"> significa alguien con las piernas malas o paralíticas que no puede caminar. Usen la misma palabra para cojo que usaron en los pasajes anteriores. Los </w:t>
      </w:r>
      <w:r>
        <w:rPr>
          <w:b/>
          <w:lang w:val="es_ES" w:bidi="es_ES"/>
        </w:rPr>
        <w:t>leprosos</w:t>
      </w:r>
      <w:r>
        <w:rPr>
          <w:lang w:val="es_ES" w:bidi="es_ES"/>
        </w:rPr>
        <w:t xml:space="preserve"> son personas con una de varias enfermedades de la piel llamadas lepra. La lepra hacía que una persona fuera ceremonialmente </w:t>
      </w:r>
      <w:r>
        <w:rPr>
          <w:b/>
          <w:lang w:val="es_ES" w:bidi="es_ES"/>
        </w:rPr>
        <w:t>impura</w:t>
      </w:r>
      <w:r>
        <w:rPr>
          <w:lang w:val="es_ES" w:bidi="es_ES"/>
        </w:rPr>
        <w:t xml:space="preserve">. Alguien que es impuro no está apto para servir a Dios o vivir en la comunidad. </w:t>
      </w:r>
      <w:r>
        <w:rPr>
          <w:b/>
          <w:lang w:val="es_ES" w:bidi="es_ES"/>
        </w:rPr>
        <w:t>Limpiado</w:t>
      </w:r>
      <w:r>
        <w:rPr>
          <w:lang w:val="es_ES" w:bidi="es_ES"/>
        </w:rPr>
        <w:t xml:space="preserve"> significa que Jesús sanó su lepra, lo que significaba que podrían servir a Dios y vivir en la comunidad. Usen la misma palabra para lepra y limpio que usaron en los pasajes anteriores. Consulten el Glosario Principal para obtener una definición más completa de </w:t>
      </w:r>
      <w:r>
        <w:rPr>
          <w:lang w:val="es_ES" w:bidi="es_ES"/>
        </w:rPr>
        <w:t>lepra</w:t>
      </w:r>
      <w:r>
        <w:rPr>
          <w:lang w:val="es_ES" w:bidi="es_ES"/>
        </w:rPr>
        <w:t xml:space="preserve"> y </w:t>
      </w:r>
      <w:r>
        <w:rPr>
          <w:lang w:val="es_ES" w:bidi="es_ES"/>
        </w:rPr>
        <w:t>limpio</w:t>
      </w:r>
      <w:r>
        <w:rPr>
          <w:lang w:val="es_ES" w:bidi="es_ES"/>
        </w:rPr>
        <w:t>.</w:t>
      </w:r>
    </w:p>
    <w:p>
      <w:pPr/>
      <w:r>
        <w:rPr>
          <w:lang w:val="es_ES" w:bidi="es_ES"/>
        </w:rPr>
      </w:r>
      <w:r>
        <w:rPr>
          <w:lang w:val="es_ES" w:bidi="es_ES"/>
        </w:rPr>
        <w:t xml:space="preserve">Jesús predica las </w:t>
      </w:r>
      <w:r>
        <w:rPr>
          <w:b/>
          <w:lang w:val="es_ES" w:bidi="es_ES"/>
        </w:rPr>
        <w:t>buenas nuevas</w:t>
      </w:r>
      <w:r>
        <w:rPr>
          <w:lang w:val="es_ES" w:bidi="es_ES"/>
        </w:rPr>
        <w:t xml:space="preserve">, o la noticia de que Dios está viniendo a gobernar en los corazones de su pueblo, a los pobres. Consulten el Glosario Principal para obtener una definición más completa de </w:t>
      </w:r>
      <w:r>
        <w:rPr>
          <w:lang w:val="es_ES" w:bidi="es_ES"/>
        </w:rPr>
        <w:t>buenas nuevas</w:t>
      </w:r>
      <w:r>
        <w:rPr>
          <w:lang w:val="es_ES" w:bidi="es_ES"/>
        </w:rPr>
        <w:t xml:space="preserve">, o </w:t>
      </w:r>
      <w:r>
        <w:rPr>
          <w:lang w:val="es_ES" w:bidi="es_ES"/>
        </w:rPr>
        <w:t>evangelio</w:t>
      </w:r>
      <w:r>
        <w:rPr>
          <w:lang w:val="es_ES" w:bidi="es_ES"/>
        </w:rPr>
        <w:t>.</w:t>
      </w:r>
    </w:p>
    <w:p>
      <w:pPr/>
      <w:r>
        <w:rPr>
          <w:lang w:val="es_ES" w:bidi="es_ES"/>
        </w:rPr>
      </w:r>
      <w:r>
        <w:rPr>
          <w:lang w:val="es_ES" w:bidi="es_ES"/>
        </w:rPr>
        <w:t>Jesús dijo, "</w:t>
      </w:r>
      <w:r>
        <w:rPr>
          <w:b/>
          <w:lang w:val="es_ES" w:bidi="es_ES"/>
        </w:rPr>
        <w:t>Bendito</w:t>
      </w:r>
      <w:r>
        <w:rPr>
          <w:lang w:val="es_ES" w:bidi="es_ES"/>
        </w:rPr>
        <w:t xml:space="preserve"> es el que no es ofendido por Mí". Bendito a veces se traduce como "qué feliz". Bendecir se refiere a que Dios ayuda, o hace el bien a alguien. Esto no es lo mismo que suerte. Bendito es ser favorecido por Dios. Usen la misma palabra para bendición que usaron en los pasajes anteriores. Consulten el Glosario Principal para obtener una definición más completa de </w:t>
      </w:r>
      <w:r>
        <w:rPr>
          <w:lang w:val="es_ES" w:bidi="es_ES"/>
        </w:rPr>
        <w:t>bendición</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11:7–19</w:t>
      </w:r>
      <w:r>
        <w:rPr>
          <w:lang w:val="es_ES" w:bidi="es_ES"/>
        </w:rPr>
      </w:r>
    </w:p>
    <w:p>
      <w:pPr>
        <w:pStyle w:val="Heading3"/>
      </w:pPr>
      <w:r>
        <w:rPr>
          <w:lang w:val="es_ES" w:bidi="es_ES"/>
        </w:rPr>
        <w:t>Escuchar con el corazón</w:t>
      </w:r>
    </w:p>
    <w:p>
      <w:pPr/>
      <w:r>
        <w:rPr>
          <w:lang w:val="es_ES" w:bidi="es_ES"/>
        </w:rPr>
      </w:r>
      <w:r>
        <w:rPr>
          <w:lang w:val="es_ES" w:bidi="es_ES"/>
        </w:rPr>
        <w:t>Escuchen Mateo 11:7–19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el pasaje anterior, los seguidores de Juan el Bautista vinieron a Jesús. Le preguntaron a Jesús si él era el Salvador prometido de Dios, o el Cristo. Jesús respondió citando lo que los profetas hablaron sobre el Cristo hace mucho tiempo. Los seguidores de Juan se fueron para contarle a Juan lo que Jesús dijo. En esta historia real, Jesús les está enseñando a las personas que escucharon lo que él les había dicho a los seguidores de Juan.</w:t>
      </w:r>
    </w:p>
    <w:p>
      <w:pPr/>
      <w:r>
        <w:rPr>
          <w:lang w:val="es_ES" w:bidi="es_ES"/>
        </w:rPr>
      </w:r>
      <w:r>
        <w:rPr>
          <w:lang w:val="es_ES" w:bidi="es_ES"/>
        </w:rPr>
        <w:t>Cuando los discípulos de Juan se fueron, Jesús comenzó a enfocarse en Juan. Jesús hace referencia a cuando Juan estaba enseñando en el desierto. Hizo tres preguntas para mostrar que las personas se tomaban el tiempo de ir al desierto a ver a Juan porque pensaban que él era un profeta.</w:t>
      </w:r>
    </w:p>
    <w:p>
      <w:pPr/>
      <w:r>
        <w:rPr>
          <w:lang w:val="es_ES" w:bidi="es_ES"/>
        </w:rPr>
      </w:r>
      <w:r>
        <w:rPr>
          <w:lang w:val="es_ES" w:bidi="es_ES"/>
        </w:rPr>
        <w:t>Deténganse y conversen: En su cultura, ¿qué tipo de persona las multitudes van a ver? ¿Cómo se visten o hablan?</w:t>
      </w:r>
    </w:p>
    <w:p>
      <w:pPr/>
      <w:r>
        <w:rPr>
          <w:lang w:val="es_ES" w:bidi="es_ES"/>
        </w:rPr>
      </w:r>
      <w:r>
        <w:rPr>
          <w:lang w:val="es_ES" w:bidi="es_ES"/>
        </w:rPr>
        <w:t>Jesús citó lo que Dios dijo sobre Juan. A través del profeta Malaquías, Dios dijo: "He aquí, o presta atención, envío a mi mensajero delante de tu rostro, quien preparará tu camino delante de ti". En la cultura judía, un rey elegía a un mensajero para decirles a las personas que iba a llegar. Jesús está diciendo, Juan es ese mensajero. Juan preparó al pueblo para el Salvador prometido de Dios diciéndoles que se arrepintieran, o regresaran a Dios. Juan bautizaba a las personas para mostrar que habían dejado de pecar y querían obedecer a Dios.</w:t>
      </w:r>
    </w:p>
    <w:p>
      <w:pPr/>
      <w:r>
        <w:rPr>
          <w:lang w:val="es_ES" w:bidi="es_ES"/>
        </w:rPr>
      </w:r>
      <w:r>
        <w:rPr>
          <w:lang w:val="es_ES" w:bidi="es_ES"/>
        </w:rPr>
        <w:t>Deténganse y conversen: En su cultura, ¿cómo se anuncia la llegada de las personas importantes? ¿Cuáles son algunas maneras en que las personas se preparan para su llegada? ¿Qué tipo de señales especiales se dan para mostrar que han llegado?</w:t>
      </w:r>
    </w:p>
    <w:p>
      <w:pPr/>
      <w:r>
        <w:rPr>
          <w:lang w:val="es_ES" w:bidi="es_ES"/>
        </w:rPr>
      </w:r>
      <w:r>
        <w:rPr>
          <w:lang w:val="es_ES" w:bidi="es_ES"/>
        </w:rPr>
        <w:t>Después de citar a Malaquías, Jesús vuelve a llamar la atención sobre lo que quiere decir. Jesús les dice que nadie que haya vivido ha tenido un papel más importante que Juan el Bautista. Esto se debe a que Juan preparó el camino para el Salvador prometido por Dios mediante lo que enseñó al pueblo. Jesús dijo, "Sin embargo, el que es el menor en el reino de los cielos es más grande que él". Esto significa que ser un ciudadano en el reino de Dios, donde Dios gobierna, es aún más maravilloso que ser el profeta más grande de la Tierra. Esto implica que Dios está gobernando y cuidando de las personas de una nueva manera que es superior a la anterior. "El que es el menor" se refiere a una persona con la posición o el rango más bajo.</w:t>
      </w:r>
    </w:p>
    <w:p>
      <w:pPr/>
      <w:r>
        <w:rPr>
          <w:lang w:val="es_ES" w:bidi="es_ES"/>
        </w:rPr>
      </w:r>
      <w:r>
        <w:rPr>
          <w:lang w:val="es_ES" w:bidi="es_ES"/>
        </w:rPr>
        <w:t>Jesús dijo, "Desde los días de Juan el Bautista", lo que significa que desde el momento en que Juan comenzó a predicar hasta el presente, el reino de los cielos ha sufrido violencia. Las personas violentas y malas han atacado y han tratado de capturarlo o entrar por la fuerza. Los Profetas y la Ley son los libros escritos por los profetas y los libros que muestran las leyes que Dios dio a Moisés para su pueblo. Estos libros profetizaban, o contaban un mensaje de Dios, sobre el reino. También hablaron sobre la venida de Juan el Bautista. Jesús dijo, "Si estáis dispuestos a aceptarlo, Juan es Elías que debe venir". El profeta Malaquías dijo que Elías regresaría. Elías era un profeta que vivió antes de Malaquías y fue llevado al cielo por Dios. Jesús les estaba diciendo a las personas que Juan es el cumplimiento de la profecía de Malaquías. Juan no era el Elías real, pero Juan era un gran profeta como Elías. Cuando Jesús dice, "El que tenga oídos para oír, oiga", está instando a las personas a pensar cuidadosamente en lo que dijo.</w:t>
      </w:r>
    </w:p>
    <w:p>
      <w:pPr/>
      <w:r>
        <w:rPr>
          <w:lang w:val="es_ES" w:bidi="es_ES"/>
        </w:rPr>
      </w:r>
      <w:r>
        <w:rPr>
          <w:lang w:val="es_ES" w:bidi="es_ES"/>
        </w:rPr>
        <w:t>Jesús hizo una pregunta que no quería que respondieran, preguntó, "¿Con qué puedo comparar a esta generación?" Él quería que pensaran cuidadosamente en lo que Él estaba diciendo. Jesús respondió a su propia pregunta: "Son como los niños que se sientan en una plaza, o un lugar público, llamando a sus amigos". Jesús comparó a esta generación, o a las personas de estos días, con los niños que jugaban en la plaza. Un grupo de niños gritaba a otro grupo que se negaba a jugar con ellos, ya sea que estuvieran tocando música alegre o música triste. Los judíos tocaban música con una flauta en las fiestas y otras ocasiones felices para que las personas bailaran. Las personas generalmente cantaban un canto fúnebre en los funerales o entierros.</w:t>
      </w:r>
    </w:p>
    <w:p>
      <w:pPr/>
      <w:r>
        <w:rPr>
          <w:lang w:val="es_ES" w:bidi="es_ES"/>
        </w:rPr>
      </w:r>
      <w:r>
        <w:rPr>
          <w:lang w:val="es_ES" w:bidi="es_ES"/>
        </w:rPr>
        <w:t xml:space="preserve">Muestra una imagen de una </w:t>
      </w:r>
      <w:r>
        <w:rPr>
          <w:lang w:val="es_ES" w:bidi="es_ES"/>
        </w:rPr>
        <w:t>plaza judía</w:t>
      </w:r>
      <w:r>
        <w:rPr>
          <w:lang w:val="es_ES" w:bidi="es_ES"/>
        </w:rPr>
        <w:t xml:space="preserve">. Muestra una imagen de una </w:t>
      </w:r>
      <w:r>
        <w:rPr>
          <w:lang w:val="es_ES" w:bidi="es_ES"/>
        </w:rPr>
        <w:t>flauta</w:t>
      </w:r>
      <w:r>
        <w:rPr>
          <w:lang w:val="es_ES" w:bidi="es_ES"/>
        </w:rPr>
        <w:t>. Conversen sobre los tipos de juegos que los niños juegan en su cultura.</w:t>
      </w:r>
    </w:p>
    <w:p>
      <w:pPr/>
      <w:r>
        <w:rPr>
          <w:lang w:val="es_ES" w:bidi="es_ES"/>
        </w:rPr>
      </w:r>
      <w:r>
        <w:rPr>
          <w:lang w:val="es_ES" w:bidi="es_ES"/>
        </w:rPr>
        <w:t>Al igual que los niños decían que sus amigos no bailaban sin importar si tocaban canciones alegres o tristes, la gente criticaba tanto a Juan como a Jesús. Jesús dijo que Juan mostró su dedicación a Dios porque no comía comida normal ni bebía bebidas fermentadas. Las personas dijeron que Juan tiene un demonio. No creían que Juan fuera el mensajero de Dios. Pensaban que un demonio, o un espíritu maligno, estaba controlando sus acciones porque él no actuaba como las personas normales. Jesús se llamó a sí mismo "Hijo del Hombre" porque Jesús es el Cristo, o el Salvador prometido. Jesús comía pan y bebía vino como los otros judíos. Pero la gente lo llamaba glotón, es decir, alguien que come demasiado. También lo llamaban borracho, o una persona que bebe demasiado vino.</w:t>
      </w:r>
    </w:p>
    <w:p>
      <w:pPr/>
      <w:r>
        <w:rPr>
          <w:lang w:val="es_ES" w:bidi="es_ES"/>
        </w:rPr>
      </w:r>
      <w:r>
        <w:rPr>
          <w:lang w:val="es_ES" w:bidi="es_ES"/>
        </w:rPr>
        <w:t>Jesús era amigo de los recaudadores de impuestos y los pecadores. El pueblo judío consideraba a los recaudadores de impuestos como traidores porque recaudaban impuestos para el gobierno romano. Pecadores se refiere a los judíos que eran inmorales y también a los judíos que no seguían las estrictas leyes de los líderes religiosos. Jesús se defiende a sí mismo y a Juan con un proverbio, o un dicho sabio. Él dijo, "La sabiduría, o la comprensión, está justificada por sus obras". Esto significa que aquellos que son verdaderamente sabios mostrarán su sabiduría por los buenos resultados que vendrán de la manera en que viven.</w:t>
      </w:r>
    </w:p>
    <w:p>
      <w:pPr/>
      <w:r>
        <w:rPr>
          <w:lang w:val="es_ES" w:bidi="es_ES"/>
        </w:rPr>
      </w:r>
      <w:r>
        <w:rPr>
          <w:lang w:val="es_ES" w:bidi="es_ES"/>
        </w:rPr>
        <w:t>Deténganse y conversen sobre aquellos que son marginados de la sociedad en su cultura. ¿Cuáles son las cosas que las personas hacen que las convertirían en marginadas? Hablen sobre los tipos de trabajos que las personas pueden hacer y que las convertirían en marginados en su cultura.</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terminó de hablar a los discípulos de Juan el Bautista. Mientras los discípulos de Juan se van, Jesús enseña sobre la importancia del ministerio de Juan y cómo se relaciona con el reino de los cielos.</w:t>
      </w:r>
    </w:p>
    <w:p>
      <w:pPr/>
      <w:r>
        <w:rPr>
          <w:lang w:val="es_ES" w:bidi="es_ES"/>
        </w:rPr>
      </w:r>
      <w:r>
        <w:rPr>
          <w:b/>
          <w:lang w:val="es_ES" w:bidi="es_ES"/>
        </w:rPr>
        <w:t>Segunda escena:</w:t>
      </w:r>
      <w:r>
        <w:rPr>
          <w:lang w:val="es_ES" w:bidi="es_ES"/>
        </w:rPr>
        <w:t xml:space="preserve"> Jesús hace una comparación sobre las personas. Jesús habla de lo que dijeron sobre Juan y sobre sí mismo.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Juan el Bautista</w:t>
      </w:r>
    </w:p>
    <w:p>
      <w:pPr>
        <w:pStyle w:val="ListBullet"/>
        <w:spacing w:line="240" w:lineRule="auto"/>
        <w:ind w:left="720"/>
      </w:pPr>
      <w:r>
        <w:rPr>
          <w:lang w:val="es_ES" w:bidi="es_ES"/>
        </w:rPr>
      </w:r>
      <w:r>
        <w:rPr>
          <w:lang w:val="es_ES" w:bidi="es_ES"/>
        </w:rPr>
        <w:t>Juan el Bautista</w:t>
      </w:r>
    </w:p>
    <w:p>
      <w:pPr>
        <w:pStyle w:val="ListBullet"/>
        <w:spacing w:line="240" w:lineRule="auto"/>
        <w:ind w:left="720"/>
      </w:pPr>
      <w:r>
        <w:rPr>
          <w:lang w:val="es_ES" w:bidi="es_ES"/>
        </w:rPr>
      </w:r>
      <w:r>
        <w:rPr>
          <w:lang w:val="es_ES" w:bidi="es_ES"/>
        </w:rPr>
        <w:t>Niños jugando, cantando y tocando la flauta</w:t>
      </w:r>
    </w:p>
    <w:p>
      <w:pPr>
        <w:pStyle w:val="ListBullet"/>
        <w:spacing w:line="240" w:lineRule="auto"/>
        <w:ind w:left="720"/>
      </w:pPr>
      <w:r>
        <w:rPr>
          <w:lang w:val="es_ES" w:bidi="es_ES"/>
        </w:rPr>
      </w:r>
      <w:r>
        <w:rPr>
          <w:lang w:val="es_ES" w:bidi="es_ES"/>
        </w:rPr>
        <w:t>Los recaudadores de impuestos</w:t>
      </w:r>
    </w:p>
    <w:p>
      <w:pPr>
        <w:pStyle w:val="ListBullet"/>
        <w:spacing w:line="240" w:lineRule="auto"/>
        <w:ind w:left="720"/>
      </w:pPr>
      <w:r>
        <w:rPr>
          <w:lang w:val="es_ES" w:bidi="es_ES"/>
        </w:rPr>
      </w:r>
      <w:r>
        <w:rPr>
          <w:lang w:val="es_ES" w:bidi="es_ES"/>
        </w:rPr>
        <w:t>Gente de esta generación</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comienza a hablar a la multitud mientras los discípulos de Juan se van. Recuerden que Jesús le preguntó a la multitud: "¿Qué salieron a ver al desierto?" Él hizo esta pregunta tres veces, pero cada vez, Jesús respondió haciendo otra pregunta. La primera vez, Jesús dijo, "¿Una caña sacudida por el viento?" Una caña es una planta alta. La imagen de una planta de caña que se mueve de un lado a otro con el viento se refiere probablemente a un hombre que cambia de opinión a menudo.</w:t>
      </w:r>
    </w:p>
    <w:p>
      <w:pPr/>
      <w:r>
        <w:rPr>
          <w:lang w:val="es_ES" w:bidi="es_ES"/>
        </w:rPr>
      </w:r>
      <w:r>
        <w:rPr>
          <w:lang w:val="es_ES" w:bidi="es_ES"/>
        </w:rPr>
        <w:t xml:space="preserve">Muestra una imagen de una </w:t>
      </w:r>
      <w:r>
        <w:rPr>
          <w:lang w:val="es_ES" w:bidi="es_ES"/>
        </w:rPr>
        <w:t>planta de caña</w:t>
      </w:r>
      <w:r>
        <w:rPr>
          <w:lang w:val="es_ES" w:bidi="es_ES"/>
        </w:rPr>
        <w:t>.</w:t>
      </w:r>
    </w:p>
    <w:p>
      <w:pPr/>
      <w:r>
        <w:rPr>
          <w:lang w:val="es_ES" w:bidi="es_ES"/>
        </w:rPr>
      </w:r>
      <w:r>
        <w:rPr>
          <w:lang w:val="es_ES" w:bidi="es_ES"/>
        </w:rPr>
        <w:t>La segunda vez, Jesús dijo, "¿Un hombre vestido con ropa fina?" Ropa fina significa ropa cara o bien hecha. Las personas con ropa fina no viven ni van al desierto. En cambio, viven en casas lujosas donde disfrutan de sus riquezas. La última vez que Jesús hizo la pregunta, dio la respuesta correcta. Un profeta. Es importante recordar que Jesús dijo que nadie en la tierra es más grande que Juan. Pero Jesús también dijo, "El que es el menor en el reino de los cielos es más grande que Juan". Es importante recordar que Jesús dijo que Juan era el cumplimiento de lo que fue dicho por el profeta hace mucho tiempo. Jesús citó las palabras exactas del profeta Malaquías.</w:t>
      </w:r>
    </w:p>
    <w:p>
      <w:pPr/>
      <w:r>
        <w:rPr>
          <w:lang w:val="es_ES" w:bidi="es_ES"/>
        </w:rPr>
      </w:r>
      <w:r>
        <w:rPr>
          <w:lang w:val="es_ES" w:bidi="es_ES"/>
        </w:rPr>
        <w:t>Conversa con el equipo de traducción sobre cómo muestran que alguien está citando a un profeta u otra persona importante.</w:t>
      </w:r>
    </w:p>
    <w:p>
      <w:pPr/>
      <w:r>
        <w:rPr>
          <w:lang w:val="es_ES" w:bidi="es_ES"/>
        </w:rPr>
      </w:r>
      <w:r>
        <w:rPr>
          <w:lang w:val="es_ES" w:bidi="es_ES"/>
        </w:rPr>
        <w:t>Es importante recordar que cuando Jesús dice, "En verdad", o "Os digo la verdad", está pidiendo a las personas que presten atención. Recuerden que cuando Jesús dice, "El que tenga oídos para oír, oiga", Jesús quiere que las personas piensen cuidadosamente en lo que Él dijo.</w:t>
      </w:r>
    </w:p>
    <w:p>
      <w:pPr/>
      <w:r>
        <w:rPr>
          <w:lang w:val="es_ES" w:bidi="es_ES"/>
        </w:rPr>
      </w:r>
      <w:r>
        <w:rPr>
          <w:lang w:val="es_ES" w:bidi="es_ES"/>
        </w:rPr>
        <w:t>Jesús compara a esta generación con los niños que juegan en la plaza. Es importante recordar que las personas sobre las que Jesús está haciendo la comparación afirmaron falsamente que Juan tenía un demonio. Es importante recordar que las personas llamaban a Jesús de muchas maneras. Recuerden que Jesús era amigo de los recaudadores de impuestos y los pecadores. Recuerden que lo que Jesús dijo sobre la sabiduría era un proverbio, o un dicho sabio.</w:t>
      </w:r>
    </w:p>
    <w:p>
      <w:pPr/>
      <w:r>
        <w:rPr>
          <w:lang w:val="es_ES" w:bidi="es_ES"/>
        </w:rPr>
      </w:r>
      <w:r>
        <w:rPr>
          <w:lang w:val="es_ES" w:bidi="es_ES"/>
        </w:rPr>
        <w:t>Deténganse y conversen en equipo: ¿Cómo hablan las personas en su cultura sobre los proverbios en medio de una enseñanza?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Juan el Bautista</w:t>
      </w:r>
    </w:p>
    <w:p>
      <w:pPr>
        <w:pStyle w:val="ListBullet"/>
        <w:spacing w:line="240" w:lineRule="auto"/>
        <w:ind w:left="720"/>
      </w:pPr>
      <w:r>
        <w:rPr>
          <w:lang w:val="es_ES" w:bidi="es_ES"/>
        </w:rPr>
      </w:r>
      <w:r>
        <w:rPr>
          <w:lang w:val="es_ES" w:bidi="es_ES"/>
        </w:rPr>
        <w:t>Juan el Bautista</w:t>
      </w:r>
    </w:p>
    <w:p>
      <w:pPr>
        <w:pStyle w:val="ListBullet"/>
        <w:spacing w:line="240" w:lineRule="auto"/>
        <w:ind w:left="720"/>
      </w:pPr>
      <w:r>
        <w:rPr>
          <w:lang w:val="es_ES" w:bidi="es_ES"/>
        </w:rPr>
      </w:r>
      <w:r>
        <w:rPr>
          <w:lang w:val="es_ES" w:bidi="es_ES"/>
        </w:rPr>
        <w:t>Niños jugando, cantando, y tocando la flauta</w:t>
      </w:r>
    </w:p>
    <w:p>
      <w:pPr>
        <w:pStyle w:val="ListBullet"/>
        <w:spacing w:line="240" w:lineRule="auto"/>
        <w:ind w:left="720"/>
      </w:pPr>
      <w:r>
        <w:rPr>
          <w:lang w:val="es_ES" w:bidi="es_ES"/>
        </w:rPr>
      </w:r>
      <w:r>
        <w:rPr>
          <w:lang w:val="es_ES" w:bidi="es_ES"/>
        </w:rPr>
        <w:t>Los recaudadores de impuestos</w:t>
      </w:r>
    </w:p>
    <w:p>
      <w:pPr>
        <w:pStyle w:val="ListBullet"/>
        <w:spacing w:line="240" w:lineRule="auto"/>
        <w:ind w:left="720"/>
      </w:pPr>
      <w:r>
        <w:rPr>
          <w:lang w:val="es_ES" w:bidi="es_ES"/>
        </w:rPr>
      </w:r>
      <w:r>
        <w:rPr>
          <w:lang w:val="es_ES" w:bidi="es_ES"/>
        </w:rPr>
        <w:t>Gente de esta generación</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Esta historia comienza con los discípulos de Juan yéndose.</w:t>
      </w:r>
    </w:p>
    <w:p>
      <w:pPr/>
      <w:r>
        <w:rPr>
          <w:lang w:val="es_ES" w:bidi="es_ES"/>
        </w:rPr>
      </w:r>
      <w:r>
        <w:rPr>
          <w:lang w:val="es_ES" w:bidi="es_ES"/>
        </w:rPr>
        <w:t>Jesús habló a las multitudes sobre Juan. Jesús les pregunta, "¿A qué clase de hombre fuisteis a ver en el desierto? ¿Alguien que sea como la caña, que se mueve de un lado a otro?" Jesús dice: "No". Jesús siguió preguntando: "¿Alguien que se viste como una persona rica?" Jesús respondió: "No." Entonces Jesús preguntó de nuevo: "¿Buscaban un profeta?" Jesús dice: "Sí". Él dice, Juan es más que un profeta. Juan cumple lo que la palabra de Dios dice. Nadie es mayor que Juan, pero el más pequeño en el reino de los Cielos es mayor que Juan.</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Pregúntales a los actores que interpretan a la multitud de personas, "¿Cómo se sienten?"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preguntó con qué podía comparar a esta generación. Jesús los compara con los niños que juegan.</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Pregúntales a los actores que interpretan a los niños, "¿Cómo se sienten?"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dice que Juan no comía pan ni bebía vino y las personas dicen que tiene un demonio. Jesús come y bebe y las personas dicen que Jesús es un glotón y un borracho, amigo de los recaudadores de impuestos y los pecadores. Jesús dice, "Sin embargo, la sabiduría está justificada por sus obras".</w:t>
      </w:r>
    </w:p>
    <w:p>
      <w:pPr>
        <w:pStyle w:val="ListBullet"/>
        <w:spacing w:line="240" w:lineRule="auto"/>
        <w:ind w:left="720"/>
      </w:pPr>
      <w:r>
        <w:rPr>
          <w:lang w:val="es_ES" w:bidi="es_ES"/>
        </w:rPr>
      </w:r>
      <w:r>
        <w:rPr>
          <w:lang w:val="es_ES" w:bidi="es_ES"/>
        </w:rPr>
        <w:t xml:space="preserve">Detén la acción. </w:t>
      </w:r>
    </w:p>
    <w:p>
      <w:pPr>
        <w:pStyle w:val="ListBullet"/>
        <w:spacing w:line="240" w:lineRule="auto"/>
        <w:ind w:left="720"/>
      </w:pPr>
      <w:r>
        <w:rPr>
          <w:lang w:val="es_ES" w:bidi="es_ES"/>
        </w:rPr>
      </w:r>
      <w:r>
        <w:rPr>
          <w:lang w:val="es_ES" w:bidi="es_ES"/>
        </w:rPr>
        <w:t>Pregúntale al actor que interpreta a Jesús, "¿Cómo se siente?" Es posible que escuches cosas como:</w:t>
      </w:r>
    </w:p>
    <w:p>
      <w:pPr>
        <w:pStyle w:val="ListBullet"/>
        <w:spacing w:line="240" w:lineRule="auto"/>
        <w:ind w:left="720"/>
      </w:pPr>
      <w:r>
        <w:rPr>
          <w:lang w:val="es_ES" w:bidi="es_ES"/>
        </w:rPr>
      </w:r>
      <w:r>
        <w:rPr>
          <w:lang w:val="es_ES" w:bidi="es_ES"/>
        </w:rPr>
        <w:t>Pregúntales a los actores que interpretan a las personas de esta generación, "¿Cómo se sienten?" Es posible que escuches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preguntó, "¿Qué salieron a ver al </w:t>
      </w:r>
      <w:r>
        <w:rPr>
          <w:b/>
          <w:lang w:val="es_ES" w:bidi="es_ES"/>
        </w:rPr>
        <w:t>desierto</w:t>
      </w:r>
      <w:r>
        <w:rPr>
          <w:lang w:val="es_ES" w:bidi="es_ES"/>
        </w:rPr>
        <w:t xml:space="preserve">? ¿Un </w:t>
      </w:r>
      <w:r>
        <w:rPr>
          <w:b/>
          <w:lang w:val="es_ES" w:bidi="es_ES"/>
        </w:rPr>
        <w:t>profeta</w:t>
      </w:r>
      <w:r>
        <w:rPr>
          <w:lang w:val="es_ES" w:bidi="es_ES"/>
        </w:rPr>
        <w:t xml:space="preserve">?" Un profeta es un mensajero enviado por Dios. Juan era un profeta especialmente importante porque Juan preparó al pueblo para el Cristo diciéndoles que se arrepintieran, o regresaran a Dios. Usen la misma palabra para profeta y desierto que usaron en los pasajes anteriores. Consulten el Glosario Principal para obtener una definición más completa de </w:t>
      </w:r>
      <w:r>
        <w:rPr>
          <w:lang w:val="es_ES" w:bidi="es_ES"/>
        </w:rPr>
        <w:t>profeta</w:t>
      </w:r>
      <w:r>
        <w:rPr>
          <w:lang w:val="es_ES" w:bidi="es_ES"/>
        </w:rPr>
        <w:t xml:space="preserve"> y </w:t>
      </w:r>
      <w:r>
        <w:rPr>
          <w:lang w:val="es_ES" w:bidi="es_ES"/>
        </w:rPr>
        <w:t>desierto</w:t>
      </w:r>
      <w:r>
        <w:rPr>
          <w:lang w:val="es_ES" w:bidi="es_ES"/>
        </w:rPr>
        <w:t>.</w:t>
      </w:r>
    </w:p>
    <w:p>
      <w:pPr/>
      <w:r>
        <w:rPr>
          <w:lang w:val="es_ES" w:bidi="es_ES"/>
        </w:rPr>
      </w:r>
      <w:r>
        <w:rPr>
          <w:lang w:val="es_ES" w:bidi="es_ES"/>
        </w:rPr>
        <w:t xml:space="preserve">Jesús dice que las </w:t>
      </w:r>
      <w:r>
        <w:rPr>
          <w:b/>
          <w:lang w:val="es_ES" w:bidi="es_ES"/>
        </w:rPr>
        <w:t>Escrituras</w:t>
      </w:r>
      <w:r>
        <w:rPr>
          <w:lang w:val="es_ES" w:bidi="es_ES"/>
        </w:rPr>
        <w:t xml:space="preserve"> hablan de Juan. Jesús dice que "está escrito" sobre Juan. Esto se refiere a las Escrituras judías. Si usan aquí la palabra para Escritura judía, usen la misma palabra para Escrituras que en los pasajes anteriores, y recuerden que </w:t>
      </w:r>
      <w:r>
        <w:rPr>
          <w:lang w:val="es_ES" w:bidi="es_ES"/>
        </w:rPr>
        <w:t>Escritura</w:t>
      </w:r>
      <w:r>
        <w:rPr>
          <w:lang w:val="es_ES" w:bidi="es_ES"/>
        </w:rPr>
        <w:t xml:space="preserve"> está en el Glosario Principal.</w:t>
      </w:r>
    </w:p>
    <w:p>
      <w:pPr/>
      <w:r>
        <w:rPr>
          <w:lang w:val="es_ES" w:bidi="es_ES"/>
        </w:rPr>
      </w:r>
      <w:r>
        <w:rPr>
          <w:lang w:val="es_ES" w:bidi="es_ES"/>
        </w:rPr>
        <w:t xml:space="preserve">Jesús dijo que </w:t>
      </w:r>
      <w:r>
        <w:rPr>
          <w:b/>
          <w:lang w:val="es_ES" w:bidi="es_ES"/>
        </w:rPr>
        <w:t>entre los nacidos de mujeres</w:t>
      </w:r>
      <w:r>
        <w:rPr>
          <w:lang w:val="es_ES" w:bidi="es_ES"/>
        </w:rPr>
        <w:t xml:space="preserve">, ninguno es mayor que </w:t>
      </w:r>
      <w:r>
        <w:rPr>
          <w:lang w:val="es_ES" w:bidi="es_ES"/>
        </w:rPr>
        <w:t>Juan el Bautista</w:t>
      </w:r>
      <w:r>
        <w:rPr>
          <w:lang w:val="es_ES" w:bidi="es_ES"/>
        </w:rPr>
        <w:t xml:space="preserve">. Pero el que es el menor en el </w:t>
      </w:r>
      <w:r>
        <w:rPr>
          <w:b/>
          <w:lang w:val="es_ES" w:bidi="es_ES"/>
        </w:rPr>
        <w:t>reino de los cielos</w:t>
      </w:r>
      <w:r>
        <w:rPr>
          <w:lang w:val="es_ES" w:bidi="es_ES"/>
        </w:rPr>
        <w:t xml:space="preserve"> es más grande que Juan el Bautista. "Los nacidos de mujer" es otra manera de decir todos los que viven o han vivido alguna vez. El reino de los cielos es donde Dios vive y gobierna. Usen la misma palabra para reino de los cielos que usaron en los pasajes anteriores. Consulten el Glosario Principal para obtener una definición más completa de </w:t>
      </w:r>
      <w:r>
        <w:rPr>
          <w:lang w:val="es_ES" w:bidi="es_ES"/>
        </w:rPr>
        <w:t>reino de los cielos</w:t>
      </w:r>
      <w:r>
        <w:rPr>
          <w:lang w:val="es_ES" w:bidi="es_ES"/>
        </w:rPr>
        <w:t>.</w:t>
      </w:r>
    </w:p>
    <w:p>
      <w:pPr/>
      <w:r>
        <w:rPr>
          <w:lang w:val="es_ES" w:bidi="es_ES"/>
        </w:rPr>
      </w:r>
      <w:r>
        <w:rPr>
          <w:lang w:val="es_ES" w:bidi="es_ES"/>
        </w:rPr>
        <w:t xml:space="preserve">Jesús dijo que los </w:t>
      </w:r>
      <w:r>
        <w:rPr>
          <w:b/>
          <w:lang w:val="es_ES" w:bidi="es_ES"/>
        </w:rPr>
        <w:t>Profetas</w:t>
      </w:r>
      <w:r>
        <w:rPr>
          <w:lang w:val="es_ES" w:bidi="es_ES"/>
        </w:rPr>
        <w:t xml:space="preserve"> y la </w:t>
      </w:r>
      <w:r>
        <w:rPr>
          <w:b/>
          <w:lang w:val="es_ES" w:bidi="es_ES"/>
        </w:rPr>
        <w:t>Ley</w:t>
      </w:r>
      <w:r>
        <w:rPr>
          <w:lang w:val="es_ES" w:bidi="es_ES"/>
        </w:rPr>
        <w:t xml:space="preserve"> hablaron de la venida del Salvador prometido. Los Profetas se refieren a los escritos de los profetas judíos, y la Ley se refiere a la ley escrita que Dios dio a Moisés para su pueblo. Usen los mismos términos para profetas y ley que han usado en los pasajes anteriores, y recuerden que </w:t>
      </w:r>
      <w:r>
        <w:rPr>
          <w:lang w:val="es_ES" w:bidi="es_ES"/>
        </w:rPr>
        <w:t>profetas</w:t>
      </w:r>
      <w:r>
        <w:rPr>
          <w:lang w:val="es_ES" w:bidi="es_ES"/>
        </w:rPr>
        <w:t xml:space="preserve"> y </w:t>
      </w:r>
      <w:r>
        <w:rPr>
          <w:lang w:val="es_ES" w:bidi="es_ES"/>
        </w:rPr>
        <w:t>ley</w:t>
      </w:r>
      <w:r>
        <w:rPr>
          <w:lang w:val="es_ES" w:bidi="es_ES"/>
        </w:rPr>
        <w:t xml:space="preserve"> se encuentran en el Glosario Principal.</w:t>
      </w:r>
    </w:p>
    <w:p>
      <w:pPr/>
      <w:r>
        <w:rPr>
          <w:lang w:val="es_ES" w:bidi="es_ES"/>
        </w:rPr>
      </w:r>
      <w:r>
        <w:rPr>
          <w:lang w:val="es_ES" w:bidi="es_ES"/>
        </w:rPr>
        <w:t xml:space="preserve">Jesús comparó a la </w:t>
      </w:r>
      <w:r>
        <w:rPr>
          <w:b/>
          <w:lang w:val="es_ES" w:bidi="es_ES"/>
        </w:rPr>
        <w:t>generación</w:t>
      </w:r>
      <w:r>
        <w:rPr>
          <w:lang w:val="es_ES" w:bidi="es_ES"/>
        </w:rPr>
        <w:t xml:space="preserve">, o las personas que vivían durante su tiempo, con los niños que estaban sentados en una </w:t>
      </w:r>
      <w:r>
        <w:rPr>
          <w:b/>
          <w:lang w:val="es_ES" w:bidi="es_ES"/>
        </w:rPr>
        <w:t>plaza</w:t>
      </w:r>
      <w:r>
        <w:rPr>
          <w:lang w:val="es_ES" w:bidi="es_ES"/>
        </w:rPr>
        <w:t xml:space="preserve"> llamando a sus amigos.</w:t>
      </w:r>
    </w:p>
    <w:p>
      <w:pPr/>
      <w:r>
        <w:rPr>
          <w:lang w:val="es_ES" w:bidi="es_ES"/>
        </w:rPr>
      </w:r>
      <w:r>
        <w:rPr>
          <w:lang w:val="es_ES" w:bidi="es_ES"/>
        </w:rPr>
        <w:t xml:space="preserve">Usen la misma palabra para </w:t>
      </w:r>
      <w:r>
        <w:rPr>
          <w:b/>
          <w:lang w:val="es_ES" w:bidi="es_ES"/>
        </w:rPr>
        <w:t>generación</w:t>
      </w:r>
      <w:r>
        <w:rPr>
          <w:lang w:val="es_ES" w:bidi="es_ES"/>
        </w:rPr>
        <w:t xml:space="preserve"> que usaron en los pasajes anteriores. Consulten el Glosario Principal para obtener una definición más completa de </w:t>
      </w:r>
      <w:r>
        <w:rPr>
          <w:lang w:val="es_ES" w:bidi="es_ES"/>
        </w:rPr>
        <w:t>generación</w:t>
      </w:r>
      <w:r>
        <w:rPr>
          <w:lang w:val="es_ES" w:bidi="es_ES"/>
        </w:rPr>
        <w:t>.</w:t>
      </w:r>
    </w:p>
    <w:p>
      <w:pPr/>
      <w:r>
        <w:rPr>
          <w:lang w:val="es_ES" w:bidi="es_ES"/>
        </w:rPr>
      </w:r>
      <w:r>
        <w:rPr>
          <w:lang w:val="es_ES" w:bidi="es_ES"/>
        </w:rPr>
        <w:t xml:space="preserve">Una </w:t>
      </w:r>
      <w:r>
        <w:rPr>
          <w:b/>
          <w:lang w:val="es_ES" w:bidi="es_ES"/>
        </w:rPr>
        <w:t>plaza</w:t>
      </w:r>
      <w:r>
        <w:rPr>
          <w:lang w:val="es_ES" w:bidi="es_ES"/>
        </w:rPr>
        <w:t xml:space="preserve"> es un lugar público, o el mercado de un pueblo.</w:t>
      </w:r>
    </w:p>
    <w:p>
      <w:pPr/>
      <w:r>
        <w:rPr>
          <w:lang w:val="es_ES" w:bidi="es_ES"/>
        </w:rPr>
      </w:r>
      <w:r>
        <w:rPr>
          <w:lang w:val="es_ES" w:bidi="es_ES"/>
        </w:rPr>
        <w:t xml:space="preserve">Los judíos tocaban música con una </w:t>
      </w:r>
      <w:r>
        <w:rPr>
          <w:b/>
          <w:lang w:val="es_ES" w:bidi="es_ES"/>
        </w:rPr>
        <w:t>flauta</w:t>
      </w:r>
      <w:r>
        <w:rPr>
          <w:lang w:val="es_ES" w:bidi="es_ES"/>
        </w:rPr>
        <w:t xml:space="preserve"> en las fiestas y otras ocasiones felices para que las personas bailaran. Una flauta es un instrumento musical. Es un tubo cerrado por un extremo con agujeros a lo largo de su longitud. La gente sopla en el extremo de la flauta para hacer música.</w:t>
      </w:r>
    </w:p>
    <w:p>
      <w:pPr/>
      <w:r>
        <w:rPr>
          <w:lang w:val="es_ES" w:bidi="es_ES"/>
        </w:rPr>
      </w:r>
      <w:r>
        <w:rPr>
          <w:lang w:val="es_ES" w:bidi="es_ES"/>
        </w:rPr>
        <w:t xml:space="preserve">Un </w:t>
      </w:r>
      <w:r>
        <w:rPr>
          <w:b/>
          <w:lang w:val="es_ES" w:bidi="es_ES"/>
        </w:rPr>
        <w:t>canto fúnebre</w:t>
      </w:r>
      <w:r>
        <w:rPr>
          <w:lang w:val="es_ES" w:bidi="es_ES"/>
        </w:rPr>
        <w:t xml:space="preserve"> es una canción triste que la gente generalmente toca en los funerales o entierros.</w:t>
      </w:r>
    </w:p>
    <w:p>
      <w:pPr/>
      <w:r>
        <w:rPr>
          <w:lang w:val="es_ES" w:bidi="es_ES"/>
        </w:rPr>
      </w:r>
      <w:r>
        <w:rPr>
          <w:lang w:val="es_ES" w:bidi="es_ES"/>
        </w:rPr>
        <w:t xml:space="preserve">El pueblo rechazó a Juan el Bautista y dijo que él tenía un </w:t>
      </w:r>
      <w:r>
        <w:rPr>
          <w:b/>
          <w:lang w:val="es_ES" w:bidi="es_ES"/>
        </w:rPr>
        <w:t>demonio</w:t>
      </w:r>
      <w:r>
        <w:rPr>
          <w:lang w:val="es_ES" w:bidi="es_ES"/>
        </w:rPr>
        <w:t xml:space="preserve">. Esto indica que creían que un demonio, o un </w:t>
      </w:r>
      <w:r>
        <w:rPr>
          <w:lang w:val="es_ES" w:bidi="es_ES"/>
        </w:rPr>
        <w:t>espíritu maligno</w:t>
      </w:r>
      <w:r>
        <w:rPr>
          <w:lang w:val="es_ES" w:bidi="es_ES"/>
        </w:rPr>
        <w:t xml:space="preserve">, estaba controlando las acciones de Juan. Un demonio es un ser espiritual que se ha rebelado contra Dios. Usen la misma palabra para demonio que usaron en los pasajes anteriores. Consulten el Glosario Principal para obtener una definición más completa de </w:t>
      </w:r>
      <w:r>
        <w:rPr>
          <w:lang w:val="es_ES" w:bidi="es_ES"/>
        </w:rPr>
        <w:t>demonio</w:t>
      </w:r>
      <w:r>
        <w:rPr>
          <w:lang w:val="es_ES" w:bidi="es_ES"/>
        </w:rPr>
        <w:t>.</w:t>
      </w:r>
    </w:p>
    <w:p>
      <w:pPr/>
      <w:r>
        <w:rPr>
          <w:lang w:val="es_ES" w:bidi="es_ES"/>
        </w:rPr>
      </w:r>
      <w:r>
        <w:rPr>
          <w:lang w:val="es_ES" w:bidi="es_ES"/>
        </w:rPr>
        <w:t xml:space="preserve">El pueblo también rechazó a Jesús. Jesús se refiere a sí mismo como el </w:t>
      </w:r>
      <w:r>
        <w:rPr>
          <w:b/>
          <w:lang w:val="es_ES" w:bidi="es_ES"/>
        </w:rPr>
        <w:t>Hijo del Hombre</w:t>
      </w:r>
      <w:r>
        <w:rPr>
          <w:lang w:val="es_ES" w:bidi="es_ES"/>
        </w:rPr>
        <w:t xml:space="preserve">. El Hijo del Hombre, en la Biblia, es la persona a quien Dios da toda autoridad y poder. Hijo del Hombre es otro título para el Salvador Prometido. Usen la misma palabra para Hijo del Hombre que usaron en los pasajes anteriores. Consulten el Glosario Principal para obtener una definición más completa de </w:t>
      </w:r>
      <w:r>
        <w:rPr>
          <w:lang w:val="es_ES" w:bidi="es_ES"/>
        </w:rPr>
        <w:t>Hijo del Hombre</w:t>
      </w:r>
      <w:r>
        <w:rPr>
          <w:lang w:val="es_ES" w:bidi="es_ES"/>
        </w:rPr>
        <w:t>.</w:t>
      </w:r>
    </w:p>
    <w:p>
      <w:pPr/>
      <w:r>
        <w:rPr>
          <w:lang w:val="es_ES" w:bidi="es_ES"/>
        </w:rPr>
      </w:r>
      <w:r>
        <w:rPr>
          <w:lang w:val="es_ES" w:bidi="es_ES"/>
        </w:rPr>
        <w:t xml:space="preserve">Jesús fue rechazado porque era amigo de los </w:t>
      </w:r>
      <w:r>
        <w:rPr>
          <w:b/>
          <w:lang w:val="es_ES" w:bidi="es_ES"/>
        </w:rPr>
        <w:t>recaudadores de impuestos</w:t>
      </w:r>
      <w:r>
        <w:rPr>
          <w:lang w:val="es_ES" w:bidi="es_ES"/>
        </w:rPr>
        <w:t xml:space="preserve"> y los </w:t>
      </w:r>
      <w:r>
        <w:rPr>
          <w:b/>
          <w:lang w:val="es_ES" w:bidi="es_ES"/>
        </w:rPr>
        <w:t>pecadores</w:t>
      </w:r>
      <w:r>
        <w:rPr>
          <w:lang w:val="es_ES" w:bidi="es_ES"/>
        </w:rPr>
        <w:t>.</w:t>
      </w:r>
    </w:p>
    <w:p>
      <w:pPr/>
      <w:r>
        <w:rPr>
          <w:lang w:val="es_ES" w:bidi="es_ES"/>
        </w:rPr>
      </w:r>
      <w:r>
        <w:rPr>
          <w:lang w:val="es_ES" w:bidi="es_ES"/>
        </w:rPr>
        <w:t xml:space="preserve">Los </w:t>
      </w:r>
      <w:r>
        <w:rPr>
          <w:b/>
          <w:lang w:val="es_ES" w:bidi="es_ES"/>
        </w:rPr>
        <w:t>recaudadores de impuestos</w:t>
      </w:r>
      <w:r>
        <w:rPr>
          <w:lang w:val="es_ES" w:bidi="es_ES"/>
        </w:rPr>
        <w:t xml:space="preserve"> recaudaban impuestos de los judíos para el gobierno romano. Los judíos consideraban a los recaudadores de impuestos como traidores a su pueblo.</w:t>
      </w:r>
    </w:p>
    <w:p>
      <w:pPr/>
      <w:r>
        <w:rPr>
          <w:lang w:val="es_ES" w:bidi="es_ES"/>
        </w:rPr>
      </w:r>
      <w:r>
        <w:rPr>
          <w:b/>
          <w:lang w:val="es_ES" w:bidi="es_ES"/>
        </w:rPr>
        <w:t>Pecadores</w:t>
      </w:r>
      <w:r>
        <w:rPr>
          <w:lang w:val="es_ES" w:bidi="es_ES"/>
        </w:rPr>
        <w:t xml:space="preserve"> se refiere a los judíos que eran inmorales y que tampoco seguían las estrictas leyes de los líderes religiosos. Usen la misma palabra para </w:t>
      </w:r>
      <w:r>
        <w:rPr>
          <w:b/>
          <w:lang w:val="es_ES" w:bidi="es_ES"/>
        </w:rPr>
        <w:t>pecado</w:t>
      </w:r>
      <w:r>
        <w:rPr>
          <w:lang w:val="es_ES" w:bidi="es_ES"/>
        </w:rPr>
        <w:t xml:space="preserve"> que usaron en los pasajes anteriores. Consulten el Glosario Principal para obtener una definición más completa de </w:t>
      </w:r>
      <w:r>
        <w:rPr>
          <w:lang w:val="es_ES" w:bidi="es_ES"/>
        </w:rPr>
        <w:t>pecado</w:t>
      </w:r>
      <w:r>
        <w:rPr>
          <w:lang w:val="es_ES" w:bidi="es_ES"/>
        </w:rPr>
        <w:t>.</w:t>
      </w:r>
    </w:p>
    <w:p>
      <w:pPr/>
      <w:r>
        <w:rPr>
          <w:lang w:val="es_ES" w:bidi="es_ES"/>
        </w:rPr>
      </w:r>
      <w:r>
        <w:rPr>
          <w:lang w:val="es_ES" w:bidi="es_ES"/>
        </w:rPr>
        <w:t>Jesús se defiende a sí mismo y a Juan con un proverbio, o un dicho sabio. Él dijo, "</w:t>
      </w:r>
      <w:r>
        <w:rPr>
          <w:b/>
          <w:lang w:val="es_ES" w:bidi="es_ES"/>
        </w:rPr>
        <w:t>La sabiduría</w:t>
      </w:r>
      <w:r>
        <w:rPr>
          <w:lang w:val="es_ES" w:bidi="es_ES"/>
        </w:rPr>
        <w:t xml:space="preserve"> está justificada por sus obras". La sabiduría es la capacidad de entender y actuar de acuerdo con ese entendimiento. Usen la misma palabra para sabiduría que usaron en los pasajes anteriores. Consulten el Glosario Principal para obtener una definición más completa de </w:t>
      </w:r>
      <w:r>
        <w:rPr>
          <w:lang w:val="es_ES" w:bidi="es_ES"/>
        </w:rPr>
        <w:t>sabiduría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11:20–24</w:t>
      </w:r>
      <w:r>
        <w:rPr>
          <w:lang w:val="es_ES" w:bidi="es_ES"/>
        </w:rPr>
      </w:r>
    </w:p>
    <w:p>
      <w:pPr>
        <w:pStyle w:val="Heading3"/>
      </w:pPr>
      <w:r>
        <w:rPr>
          <w:lang w:val="es_ES" w:bidi="es_ES"/>
        </w:rPr>
        <w:t>Escuchar con el corazón</w:t>
      </w:r>
    </w:p>
    <w:p>
      <w:pPr/>
      <w:r>
        <w:rPr>
          <w:lang w:val="es_ES" w:bidi="es_ES"/>
        </w:rPr>
      </w:r>
      <w:r>
        <w:rPr>
          <w:lang w:val="es_ES" w:bidi="es_ES"/>
        </w:rPr>
        <w:t>Escuchen Mateo 11:20–24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el pasaje anterior, Jesús afirma que él es el Salvador prometido de Dios y que Juan es un gran mensajero enviado por Dios. En esta historia real, Mateo registra la desaprobación de Jesús hacia la gente de ciertas ciudades que no se han apartado de su pecado.</w:t>
      </w:r>
    </w:p>
    <w:p>
      <w:pPr/>
      <w:r>
        <w:rPr>
          <w:lang w:val="es_ES" w:bidi="es_ES"/>
        </w:rPr>
      </w:r>
      <w:r>
        <w:rPr>
          <w:lang w:val="es_ES" w:bidi="es_ES"/>
        </w:rPr>
        <w:t>Jesús probablemente comenzó a decir estas cosas inmediatamente después del pasaje anterior. Jesús comenzó a denunciar, o criticar, a la gente en algunas de las ciudades donde él realizaba hechos poderosos, o milagros que solo Dios puede hacer. La gente no se arrepintió, ni dejó de pecar ni obedeció a Dios, a pesar de que vieron los milagros.</w:t>
      </w:r>
    </w:p>
    <w:p>
      <w:pPr/>
      <w:r>
        <w:rPr>
          <w:lang w:val="es_ES" w:bidi="es_ES"/>
        </w:rPr>
      </w:r>
      <w:r>
        <w:rPr>
          <w:lang w:val="es_ES" w:bidi="es_ES"/>
        </w:rPr>
        <w:t>Jesús dice, "Ay de vosotros" cuando se dirige a las personas en las ciudades. En la Biblia, ay es una palabra usada para indicar el juicio venidero e inevitable de Dios.</w:t>
      </w:r>
    </w:p>
    <w:p>
      <w:pPr/>
      <w:r>
        <w:rPr>
          <w:lang w:val="es_ES" w:bidi="es_ES"/>
        </w:rPr>
      </w:r>
      <w:r>
        <w:rPr>
          <w:lang w:val="es_ES" w:bidi="es_ES"/>
        </w:rPr>
        <w:t xml:space="preserve">Muestra un mapa que incluya a </w:t>
      </w:r>
      <w:r>
        <w:rPr>
          <w:lang w:val="es_ES" w:bidi="es_ES"/>
        </w:rPr>
        <w:t>Corazín y Betsaida</w:t>
      </w:r>
      <w:r>
        <w:rPr>
          <w:lang w:val="es_ES" w:bidi="es_ES"/>
        </w:rPr>
        <w:t>.</w:t>
      </w:r>
    </w:p>
    <w:p>
      <w:pPr/>
      <w:r>
        <w:rPr>
          <w:lang w:val="es_ES" w:bidi="es_ES"/>
        </w:rPr>
      </w:r>
      <w:r>
        <w:rPr>
          <w:lang w:val="es_ES" w:bidi="es_ES"/>
        </w:rPr>
        <w:t>Conversen sobre las advertencias en su cultura. ¿Cuáles son algunas de las palabras que se usan para advertir a otros del peligro? ¿Qué tipo de acciones podrían provocar tal advertencia?</w:t>
      </w:r>
    </w:p>
    <w:p>
      <w:pPr/>
      <w:r>
        <w:rPr>
          <w:lang w:val="es_ES" w:bidi="es_ES"/>
        </w:rPr>
      </w:r>
      <w:r>
        <w:rPr>
          <w:lang w:val="es_ES" w:bidi="es_ES"/>
        </w:rPr>
        <w:t>Corazín y Betsaida son ciudades donde los judíos vivían en el norte de Galilea. Tanto Corazín como Betsaida experimentaron los milagros de Jesús. Por lo tanto, Jesús les dice que la gente en Tiro y Sidón se habría arrepentido con saco y cenizas si hubieran sido testigos de sus milagros. Jesús se refirió a algo que no sucedió para poder demostrar un punto.</w:t>
      </w:r>
    </w:p>
    <w:p>
      <w:pPr/>
      <w:r>
        <w:rPr>
          <w:lang w:val="es_ES" w:bidi="es_ES"/>
        </w:rPr>
      </w:r>
      <w:r>
        <w:rPr>
          <w:lang w:val="es_ES" w:bidi="es_ES"/>
        </w:rPr>
        <w:t>Tiro y Sidón eran ciudades a lo largo de la costa mediterránea donde vivían los no judíos. Sidón estaba a unos 40 kilómetros al sur de Tiro. El pueblo judío habría sabido sobre la desobediencia de Tiro y Sidón. Dios castigó a Tiro y Sidón por su desobediencia cientos de años antes. En el momento en que Jesús estaba hablando estas palabras, Tiro y Sidón todavía eran pueblos. Pero habían pasado por muchas dificultades y guerras. Por lo tanto, Tiro y Sidón ya no eran fuertes y poderosas.</w:t>
      </w:r>
    </w:p>
    <w:p>
      <w:pPr/>
      <w:r>
        <w:rPr>
          <w:lang w:val="es_ES" w:bidi="es_ES"/>
        </w:rPr>
      </w:r>
      <w:r>
        <w:rPr>
          <w:lang w:val="es_ES" w:bidi="es_ES"/>
        </w:rPr>
        <w:t xml:space="preserve">Muestra un mapa de </w:t>
      </w:r>
      <w:r>
        <w:rPr>
          <w:lang w:val="es_ES" w:bidi="es_ES"/>
        </w:rPr>
        <w:t>Asiria durante los días de Jesús que incluya a Tiro y Sidón</w:t>
      </w:r>
      <w:r>
        <w:rPr>
          <w:lang w:val="es_ES" w:bidi="es_ES"/>
        </w:rPr>
        <w:t>.</w:t>
      </w:r>
    </w:p>
    <w:p>
      <w:pPr/>
      <w:r>
        <w:rPr>
          <w:lang w:val="es_ES" w:bidi="es_ES"/>
        </w:rPr>
      </w:r>
      <w:r>
        <w:rPr>
          <w:lang w:val="es_ES" w:bidi="es_ES"/>
        </w:rPr>
        <w:t>La gente mostraba su arrepentimiento vistiendo cilicio, un tejido áspero e incómodo hecho de pelo de animal. Y se sentaban sobre las cenizas, o se ponían cenizas en la cabeza. Cuando alguien se arrepiente, siente pesar o remordimiento por su pecado.</w:t>
      </w:r>
    </w:p>
    <w:p>
      <w:pPr/>
      <w:r>
        <w:rPr>
          <w:lang w:val="es_ES" w:bidi="es_ES"/>
        </w:rPr>
      </w:r>
      <w:r>
        <w:rPr>
          <w:lang w:val="es_ES" w:bidi="es_ES"/>
        </w:rPr>
        <w:t xml:space="preserve">Muestra una foto de un </w:t>
      </w:r>
      <w:r>
        <w:rPr>
          <w:lang w:val="es_ES" w:bidi="es_ES"/>
        </w:rPr>
        <w:t>saco</w:t>
      </w:r>
      <w:r>
        <w:rPr>
          <w:lang w:val="es_ES" w:bidi="es_ES"/>
        </w:rPr>
        <w:t>. Conversen sobre las maneras en que la gente en su cultura expresa tristeza y remordimiento.</w:t>
      </w:r>
    </w:p>
    <w:p>
      <w:pPr/>
      <w:r>
        <w:rPr>
          <w:lang w:val="es_ES" w:bidi="es_ES"/>
        </w:rPr>
      </w:r>
      <w:r>
        <w:rPr>
          <w:lang w:val="es_ES" w:bidi="es_ES"/>
        </w:rPr>
        <w:t>Jesús dice, "Pero les digo", para mostrar la importancia de lo que él está a punto de decir. Jesús dijo, "En el día del juicio será más tolerable para Tiro y Sidón que para vosotros". Él compara el sufrimiento de los no judíos en Tiro y Sidón con el sufrimiento de los judíos en Corazín y Betsaida. El Día del Juicio es cuando Dios juzgará a toda la gente por las cosas que dijeron e hicieron en la tierra. En el día del juicio, Dios castigará a la gente de Tiro y Sidón menos de lo que castigará a la gente en Corazín y Betsaida. Esta comparación implica que los no judíos eran más propensos a arrepentirse y creer en él que los judíos. Jesús quería que la gente en Corazín y Betsaida se arrepintiera y comenzara a creer en Él.</w:t>
      </w:r>
    </w:p>
    <w:p>
      <w:pPr/>
      <w:r>
        <w:rPr>
          <w:lang w:val="es_ES" w:bidi="es_ES"/>
        </w:rPr>
      </w:r>
      <w:r>
        <w:rPr>
          <w:lang w:val="es_ES" w:bidi="es_ES"/>
        </w:rPr>
        <w:t>Cuando Jesús terminó de dirigirse a Corazín y Betsaida, se dirigió a Capernaúm. Jesús solía quedarse en la ciudad de Capernaúm, cerca del mar de Galilea, cuando estaba enseñando y sanando en esa región. Él le dice a la gente de allí, "¿Serán exaltados al cielo?" Una persona que es exaltada es honrada o tiene un alto estatus. La respuesta implícita a esta pregunta es "No". Esta es la razón por la que Jesús dijo, "Serás arrojada al Hades, o al infierno". Esto indica que serán arrojados por la fuerza al lugar al que los incrédulos van a ser castigados. Jesús nuevamente se refiere a algo que no sucedió. Él les dice que la gente de Sodoma se habría arrepentido si hubiese sido testigo de sus milagros. Sodoma era una ciudad donde vivían los no judíos. Sodoma era bien conocida por sus malas obras y corrupción. Dios destruyó completamente a Sodoma cientos de años antes con fuego y piedras grandes del cielo.</w:t>
      </w:r>
    </w:p>
    <w:p>
      <w:pPr/>
      <w:r>
        <w:rPr>
          <w:lang w:val="es_ES" w:bidi="es_ES"/>
        </w:rPr>
      </w:r>
      <w:r>
        <w:rPr>
          <w:lang w:val="es_ES" w:bidi="es_ES"/>
        </w:rPr>
        <w:t xml:space="preserve">Muestra un mapa de </w:t>
      </w:r>
      <w:r>
        <w:rPr>
          <w:lang w:val="es_ES" w:bidi="es_ES"/>
        </w:rPr>
        <w:t>Israel que incluya a Jordán para mostrar dónde se encontraba Sodoma</w:t>
      </w:r>
      <w:r>
        <w:rPr>
          <w:lang w:val="es_ES" w:bidi="es_ES"/>
        </w:rPr>
        <w:t>.</w:t>
      </w:r>
    </w:p>
    <w:p>
      <w:pPr/>
      <w:r>
        <w:rPr>
          <w:lang w:val="es_ES" w:bidi="es_ES"/>
        </w:rPr>
      </w:r>
      <w:r>
        <w:rPr>
          <w:lang w:val="es_ES" w:bidi="es_ES"/>
        </w:rPr>
        <w:t>Jesús compara el sufrimiento de los no judíos en Sodoma con el sufrimiento de los judíos en Capernaúm. En el día del juicio, Dios castigará a la gente de Sodoma menos de lo que castigará a la gente en Capernaúm.</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comienza a hablar a la gente en las ciudades que no se arrepintieron de sus pecados, a pesar de que vieron a Jesús realizar milagros y lo escucharon enseñar. Jesús se dirige a la gente en Corazín y Betsaida.</w:t>
      </w:r>
    </w:p>
    <w:p>
      <w:pPr/>
      <w:r>
        <w:rPr>
          <w:lang w:val="es_ES" w:bidi="es_ES"/>
        </w:rPr>
      </w:r>
      <w:r>
        <w:rPr>
          <w:b/>
          <w:lang w:val="es_ES" w:bidi="es_ES"/>
        </w:rPr>
        <w:t>Segunda escena:</w:t>
      </w:r>
      <w:r>
        <w:rPr>
          <w:lang w:val="es_ES" w:bidi="es_ES"/>
        </w:rPr>
        <w:t xml:space="preserve"> Jesús se dirige a la gente en Capernaúm.</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Personas en Corazín y Betsaida</w:t>
      </w:r>
    </w:p>
    <w:p>
      <w:pPr>
        <w:pStyle w:val="ListBullet"/>
        <w:spacing w:line="240" w:lineRule="auto"/>
        <w:ind w:left="720"/>
      </w:pPr>
      <w:r>
        <w:rPr>
          <w:lang w:val="es_ES" w:bidi="es_ES"/>
        </w:rPr>
      </w:r>
      <w:r>
        <w:rPr>
          <w:lang w:val="es_ES" w:bidi="es_ES"/>
        </w:rPr>
        <w:t>Personas en Tiro y Sidón</w:t>
      </w:r>
    </w:p>
    <w:p>
      <w:pPr>
        <w:pStyle w:val="ListBullet"/>
        <w:spacing w:line="240" w:lineRule="auto"/>
        <w:ind w:left="720"/>
      </w:pPr>
      <w:r>
        <w:rPr>
          <w:lang w:val="es_ES" w:bidi="es_ES"/>
        </w:rPr>
      </w:r>
      <w:r>
        <w:rPr>
          <w:lang w:val="es_ES" w:bidi="es_ES"/>
        </w:rPr>
        <w:t>Personas en Capernaúm</w:t>
      </w:r>
    </w:p>
    <w:p>
      <w:pPr>
        <w:pStyle w:val="ListBullet"/>
        <w:spacing w:line="240" w:lineRule="auto"/>
        <w:ind w:left="720"/>
      </w:pPr>
      <w:r>
        <w:rPr>
          <w:lang w:val="es_ES" w:bidi="es_ES"/>
        </w:rPr>
      </w:r>
      <w:r>
        <w:rPr>
          <w:lang w:val="es_ES" w:bidi="es_ES"/>
        </w:rPr>
        <w:t>Personas en Sodoma</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probablemente comenzó a decir estas cosas inmediatamente después del pasaje anterior. Jesús comenzó a hablar sobre un nuevo tema en esta historia. Es importante recordar que Jesús se está dirigiendo a la gente en las ciudades porque no se arrepintieron de su pecado ni comenzaron a obedecer a Dios. Recuerden que las obras poderosas son los milagros, o acciones poderosas de Dios, que Jesús hizo.</w:t>
      </w:r>
    </w:p>
    <w:p>
      <w:pPr/>
      <w:r>
        <w:rPr>
          <w:lang w:val="es_ES" w:bidi="es_ES"/>
        </w:rPr>
      </w:r>
      <w:r>
        <w:rPr>
          <w:lang w:val="es_ES" w:bidi="es_ES"/>
        </w:rPr>
        <w:t>Es importante recordar que Jesús usó la palabra "ay" para indicar el juicio venidero de Dios sobre la gente en estas ciudades. Recuerden que Tiro y Sidón eran ciudades no judías a las que Dios castigó cientos de años antes por su pecado. Es importante recordar que Jesús dijo que la gente en Tiro y Sidón se habría arrepentido con saco y cenizas si hubieran visto los milagros.</w:t>
      </w:r>
    </w:p>
    <w:p>
      <w:pPr/>
      <w:r>
        <w:rPr>
          <w:lang w:val="es_ES" w:bidi="es_ES"/>
        </w:rPr>
      </w:r>
      <w:r>
        <w:rPr>
          <w:lang w:val="es_ES" w:bidi="es_ES"/>
        </w:rPr>
        <w:t>Recuerden que Jesús dice, "Pero les digo" para mostrar la importancia de lo que él está a punto de decir.</w:t>
      </w:r>
    </w:p>
    <w:p>
      <w:pPr/>
      <w:r>
        <w:rPr>
          <w:lang w:val="es_ES" w:bidi="es_ES"/>
        </w:rPr>
      </w:r>
      <w:r>
        <w:rPr>
          <w:lang w:val="es_ES" w:bidi="es_ES"/>
        </w:rPr>
        <w:t>Es importante recordar que Capernaúm es la ciudad donde Jesús realizó gran parte de su ministerio. Jesús preguntó a Capernaúm, "¿Serás exaltada al cielo?" Jesús no hizo la pregunta para recibir una respuesta. Jesús estaba haciendo una observación sobre la gente. Jesús dijo que la gente en Capernaúm sería llevada al Hades, o al infierno.</w:t>
      </w:r>
    </w:p>
    <w:p>
      <w:pPr/>
      <w:r>
        <w:rPr>
          <w:lang w:val="es_ES" w:bidi="es_ES"/>
        </w:rPr>
      </w:r>
      <w:r>
        <w:rPr>
          <w:lang w:val="es_ES" w:bidi="es_ES"/>
        </w:rPr>
        <w:t>Es importante recordar que Sodoma era una ciudad conocida por sus malas obras. Recuerden que Dios castigó a Sodoma cientos de años antes. Recuerden que Jesús dijo que la gente en Sodoma se habría arrepentido si hubiese visto los milagros.</w:t>
      </w:r>
    </w:p>
    <w:p>
      <w:pPr/>
      <w:r>
        <w:rPr>
          <w:lang w:val="es_ES" w:bidi="es_ES"/>
        </w:rPr>
      </w:r>
      <w:r>
        <w:rPr>
          <w:lang w:val="es_ES" w:bidi="es_ES"/>
        </w:rPr>
        <w:t>Jesús dice las palabras "pero les digo" en dos ocasiones diferentes en esta historia. Él hizo esto para explicar lo duro que iba a ser el castigo para estas ciudades.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Personas en Corazín y Betsaida</w:t>
      </w:r>
    </w:p>
    <w:p>
      <w:pPr>
        <w:pStyle w:val="ListBullet"/>
        <w:spacing w:line="240" w:lineRule="auto"/>
        <w:ind w:left="720"/>
      </w:pPr>
      <w:r>
        <w:rPr>
          <w:lang w:val="es_ES" w:bidi="es_ES"/>
        </w:rPr>
      </w:r>
      <w:r>
        <w:rPr>
          <w:lang w:val="es_ES" w:bidi="es_ES"/>
        </w:rPr>
        <w:t>Personas en Tiro y Sidón</w:t>
      </w:r>
    </w:p>
    <w:p>
      <w:pPr>
        <w:pStyle w:val="ListBullet"/>
        <w:spacing w:line="240" w:lineRule="auto"/>
        <w:ind w:left="720"/>
      </w:pPr>
      <w:r>
        <w:rPr>
          <w:lang w:val="es_ES" w:bidi="es_ES"/>
        </w:rPr>
      </w:r>
      <w:r>
        <w:rPr>
          <w:lang w:val="es_ES" w:bidi="es_ES"/>
        </w:rPr>
        <w:t>Personas en Capernaúm</w:t>
      </w:r>
    </w:p>
    <w:p>
      <w:pPr>
        <w:pStyle w:val="ListBullet"/>
        <w:spacing w:line="240" w:lineRule="auto"/>
        <w:ind w:left="720"/>
      </w:pPr>
      <w:r>
        <w:rPr>
          <w:lang w:val="es_ES" w:bidi="es_ES"/>
        </w:rPr>
      </w:r>
      <w:r>
        <w:rPr>
          <w:lang w:val="es_ES" w:bidi="es_ES"/>
        </w:rPr>
        <w:t>Personas en Sodoma</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Jesús comienza a hablar a la gente en las ciudades que no se arrepintieron de sus pecados, a pesar de que vieron a Jesús realizar milagros y lo escucharon enseñar.</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 Jesús, "¿Cómo se siente?"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se dirige a la gente en Corazín y Betsaida. Él dice, "¡Ay de ti, Corazín! ¡Ay de ti, Betsaida! Tiro y Sidón se habrían arrepentido hace mucho tiempo con saco y cenizas si las obras poderosas de las que fueron testigos se hubieran hecho".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la gente en Corazín y Betsaida, "¿Cómo se sienten?" Es posible que escuches cosas como:</w:t>
      </w:r>
    </w:p>
    <w:p>
      <w:pPr>
        <w:pStyle w:val="ListBullet"/>
        <w:spacing w:line="240" w:lineRule="auto"/>
        <w:ind w:left="720"/>
      </w:pPr>
      <w:r>
        <w:rPr>
          <w:lang w:val="es_ES" w:bidi="es_ES"/>
        </w:rPr>
      </w:r>
      <w:r>
        <w:rPr>
          <w:lang w:val="es_ES" w:bidi="es_ES"/>
        </w:rPr>
        <w:t>Pregúntales a los actores que interpretan a la gente en Tiro y Sidón, "¿Cómo se sienten?"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dice, "Pero les digo que en el día del juicio será más soportable para Tiro y Sidón que para vosotros".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la gente en Corazín y Betsaida, "¿Cómo se sienten?"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se dirige a la gente en Capernaúm. Él les dice, "No serás honrada en el cielo. Serás llevada al Hades. Si las obras poderosas hechas en ti se hubieran hecho en Sodoma, habría permanecido hasta el día de hoy".</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actores que interpretan a la gente en Capernaúm, "¿Cómo se sienten?" Es posible que escuches cosas como:</w:t>
      </w:r>
    </w:p>
    <w:p>
      <w:pPr>
        <w:pStyle w:val="ListBullet"/>
        <w:spacing w:line="240" w:lineRule="auto"/>
        <w:ind w:left="720"/>
      </w:pPr>
      <w:r>
        <w:rPr>
          <w:lang w:val="es_ES" w:bidi="es_ES"/>
        </w:rPr>
      </w:r>
      <w:r>
        <w:rPr>
          <w:lang w:val="es_ES" w:bidi="es_ES"/>
        </w:rPr>
        <w:t>Pregúntale al actor que interpreta a Jesús, "¿Cómo se siente?"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dice, "Pero os digo que en el día del juicio será más tolerable para la tierra de Sodoma que para vosotros".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actores que interpretan a la gente en Capernaúm, "¿Cómo se sienten?" Es posible que escuches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comenzó a </w:t>
      </w:r>
      <w:r>
        <w:rPr>
          <w:b/>
          <w:lang w:val="es_ES" w:bidi="es_ES"/>
        </w:rPr>
        <w:t>denunciar</w:t>
      </w:r>
      <w:r>
        <w:rPr>
          <w:lang w:val="es_ES" w:bidi="es_ES"/>
        </w:rPr>
        <w:t xml:space="preserve"> a la gente en algunas de las ciudades donde él hacía </w:t>
      </w:r>
      <w:r>
        <w:rPr>
          <w:b/>
          <w:lang w:val="es_ES" w:bidi="es_ES"/>
        </w:rPr>
        <w:t>obras poderosas</w:t>
      </w:r>
      <w:r>
        <w:rPr>
          <w:lang w:val="es_ES" w:bidi="es_ES"/>
        </w:rPr>
        <w:t>.</w:t>
      </w:r>
    </w:p>
    <w:p>
      <w:pPr/>
      <w:r>
        <w:rPr>
          <w:lang w:val="es_ES" w:bidi="es_ES"/>
        </w:rPr>
      </w:r>
      <w:r>
        <w:rPr>
          <w:lang w:val="es_ES" w:bidi="es_ES"/>
        </w:rPr>
        <w:t xml:space="preserve">En este caso, </w:t>
      </w:r>
      <w:r>
        <w:rPr>
          <w:b/>
          <w:lang w:val="es_ES" w:bidi="es_ES"/>
        </w:rPr>
        <w:t>denunciar</w:t>
      </w:r>
      <w:r>
        <w:rPr>
          <w:lang w:val="es_ES" w:bidi="es_ES"/>
        </w:rPr>
        <w:t xml:space="preserve"> significa decir que alguien ha hecho algo malo o perverso.</w:t>
      </w:r>
    </w:p>
    <w:p>
      <w:pPr/>
      <w:r>
        <w:rPr>
          <w:lang w:val="es_ES" w:bidi="es_ES"/>
        </w:rPr>
      </w:r>
      <w:r>
        <w:rPr>
          <w:b/>
          <w:lang w:val="es_ES" w:bidi="es_ES"/>
        </w:rPr>
        <w:t>Obras poderosas</w:t>
      </w:r>
      <w:r>
        <w:rPr>
          <w:lang w:val="es_ES" w:bidi="es_ES"/>
        </w:rPr>
        <w:t xml:space="preserve"> se refiere a los </w:t>
      </w:r>
      <w:r>
        <w:rPr>
          <w:b/>
          <w:lang w:val="es_ES" w:bidi="es_ES"/>
        </w:rPr>
        <w:t>milagros</w:t>
      </w:r>
      <w:r>
        <w:rPr>
          <w:lang w:val="es_ES" w:bidi="es_ES"/>
        </w:rPr>
        <w:t xml:space="preserve"> hechos por Jesús. Un milagro es una acción poderosa que solo Dios puede hacer. Usen la misma palabra para milagro que usaron en los pasajes anteriores. Consulten el Glosario Principal para obtener una definición más completa de </w:t>
      </w:r>
      <w:r>
        <w:rPr>
          <w:lang w:val="es_ES" w:bidi="es_ES"/>
        </w:rPr>
        <w:t>milagro</w:t>
      </w:r>
      <w:r>
        <w:rPr>
          <w:lang w:val="es_ES" w:bidi="es_ES"/>
        </w:rPr>
        <w:t>.</w:t>
      </w:r>
    </w:p>
    <w:p>
      <w:pPr/>
      <w:r>
        <w:rPr>
          <w:lang w:val="es_ES" w:bidi="es_ES"/>
        </w:rPr>
      </w:r>
      <w:r>
        <w:rPr>
          <w:lang w:val="es_ES" w:bidi="es_ES"/>
        </w:rPr>
        <w:t xml:space="preserve">Jesús estaba denunciando a las ciudades porque se negaron a </w:t>
      </w:r>
      <w:r>
        <w:rPr>
          <w:b/>
          <w:lang w:val="es_ES" w:bidi="es_ES"/>
        </w:rPr>
        <w:t>arrepentirse</w:t>
      </w:r>
      <w:r>
        <w:rPr>
          <w:lang w:val="es_ES" w:bidi="es_ES"/>
        </w:rPr>
        <w:t xml:space="preserve"> después de ser testigos de sus milagros. Una persona que se arrepiente se aleja de su pecado, o desobediencia, y se vuelve a Dios. Usen la misma palabra para arrepentirse que usaron en los pasajes anteriores. Consulten el Glosario Principal para obtener una definición más completa de </w:t>
      </w:r>
      <w:r>
        <w:rPr>
          <w:lang w:val="es_ES" w:bidi="es_ES"/>
        </w:rPr>
        <w:t>arrepentirse</w:t>
      </w:r>
      <w:r>
        <w:rPr>
          <w:lang w:val="es_ES" w:bidi="es_ES"/>
        </w:rPr>
        <w:t>.</w:t>
      </w:r>
    </w:p>
    <w:p>
      <w:pPr/>
      <w:r>
        <w:rPr>
          <w:lang w:val="es_ES" w:bidi="es_ES"/>
        </w:rPr>
      </w:r>
      <w:r>
        <w:rPr>
          <w:b/>
          <w:lang w:val="es_ES" w:bidi="es_ES"/>
        </w:rPr>
        <w:t>Ay</w:t>
      </w:r>
      <w:r>
        <w:rPr>
          <w:lang w:val="es_ES" w:bidi="es_ES"/>
        </w:rPr>
        <w:t xml:space="preserve"> es una palabra usada en la Biblia para advertir del juicio venidero de Dios. En muchos casos, "ay" indica que el juicio no se puede prevenir ni detener. Esto puede incluir un estado de intensa dificultad o desastre.</w:t>
      </w:r>
    </w:p>
    <w:p>
      <w:pPr/>
      <w:r>
        <w:rPr>
          <w:lang w:val="es_ES" w:bidi="es_ES"/>
        </w:rPr>
      </w:r>
      <w:r>
        <w:rPr>
          <w:b/>
          <w:lang w:val="es_ES" w:bidi="es_ES"/>
        </w:rPr>
        <w:t>El Día del Juicio</w:t>
      </w:r>
      <w:r>
        <w:rPr>
          <w:lang w:val="es_ES" w:bidi="es_ES"/>
        </w:rPr>
        <w:t xml:space="preserve"> es cuando Dios juzgará a todas las personas por las cosas que dijeron e hicieron en la tierra. El Día del Juicio ocurre al final del mundo.</w:t>
      </w:r>
    </w:p>
    <w:p>
      <w:pPr/>
      <w:r>
        <w:rPr>
          <w:lang w:val="es_ES" w:bidi="es_ES"/>
        </w:rPr>
      </w:r>
      <w:r>
        <w:rPr>
          <w:lang w:val="es_ES" w:bidi="es_ES"/>
        </w:rPr>
        <w:t xml:space="preserve">Jesús le dijo a la gente en Capernaúm que serán llevados al </w:t>
      </w:r>
      <w:r>
        <w:rPr>
          <w:b/>
          <w:lang w:val="es_ES" w:bidi="es_ES"/>
        </w:rPr>
        <w:t>Hades</w:t>
      </w:r>
      <w:r>
        <w:rPr>
          <w:lang w:val="es_ES" w:bidi="es_ES"/>
        </w:rPr>
        <w:t xml:space="preserve">, o </w:t>
      </w:r>
      <w:r>
        <w:rPr>
          <w:b/>
          <w:lang w:val="es_ES" w:bidi="es_ES"/>
        </w:rPr>
        <w:t>infierno</w:t>
      </w:r>
      <w:r>
        <w:rPr>
          <w:lang w:val="es_ES" w:bidi="es_ES"/>
        </w:rPr>
        <w:t xml:space="preserve">. El infierno es donde van los incrédulos, al fin del mundo para ser castigados. Hades es un término más general que designa el lugar donde se castiga a los muertos malvados. Utilicen la misma palabra para infierno que usaron en pasajes anteriores. Tanto </w:t>
      </w:r>
      <w:r>
        <w:rPr>
          <w:lang w:val="es_ES" w:bidi="es_ES"/>
        </w:rPr>
        <w:t>Hades</w:t>
      </w:r>
      <w:r>
        <w:rPr>
          <w:lang w:val="es_ES" w:bidi="es_ES"/>
        </w:rPr>
        <w:t xml:space="preserve"> como </w:t>
      </w:r>
      <w:r>
        <w:rPr>
          <w:lang w:val="es_ES" w:bidi="es_ES"/>
        </w:rPr>
        <w:t>infierno</w:t>
      </w:r>
      <w:r>
        <w:rPr>
          <w:lang w:val="es_ES" w:bidi="es_ES"/>
        </w:rPr>
        <w:t xml:space="preserve"> están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11:25–30</w:t>
      </w:r>
      <w:r>
        <w:rPr>
          <w:lang w:val="es_ES" w:bidi="es_ES"/>
        </w:rPr>
      </w:r>
    </w:p>
    <w:p>
      <w:pPr>
        <w:pStyle w:val="Heading3"/>
      </w:pPr>
      <w:r>
        <w:rPr>
          <w:lang w:val="es_ES" w:bidi="es_ES"/>
        </w:rPr>
        <w:t>Escuchar con el corazón</w:t>
      </w:r>
    </w:p>
    <w:p>
      <w:pPr/>
      <w:r>
        <w:rPr>
          <w:lang w:val="es_ES" w:bidi="es_ES"/>
        </w:rPr>
      </w:r>
      <w:r>
        <w:rPr>
          <w:lang w:val="es_ES" w:bidi="es_ES"/>
        </w:rPr>
        <w:t>Escuchen Mateo 11:25–30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el pasaje anterior, Jesús anunció el juicio venidero sobre la gente en las ciudades que no se arrepintió después de ver sus milagros. En esta historia real, Mateo registra la oración de Jesús al Padre y la invitación que Jesús da a aquellos que están cansados y necesitan descansar.</w:t>
      </w:r>
    </w:p>
    <w:p>
      <w:pPr/>
      <w:r>
        <w:rPr>
          <w:lang w:val="es_ES" w:bidi="es_ES"/>
        </w:rPr>
      </w:r>
      <w:r>
        <w:rPr>
          <w:lang w:val="es_ES" w:bidi="es_ES"/>
        </w:rPr>
        <w:t>Poco después de que Jesús anuncia el juicio venidero de Dios, comienza a orar, o hablar con Dios. Jesús probablemente no ha dejado el lugar donde hizo el anuncio. La gente en esas ciudades no siguió a Jesús porque pensaba que sabía más que él. Jesús se mostró agradecido cuando se dirigió a Dios como Padre, Señor del cielo y de la tierra. Esta es una manera normal de dirigirse a Dios en las oraciones judías. Sin embargo, vemos en esta historia que Jesús está comenzando a mostrar a sus seguidores que se dirige a Dios personalmente como Padre de maneras que una persona judía normal no haría. Jesús tiene una relación especial con su padre. Dios el Padre es el Señor, o gobernante, sobre todas las personas y todo lo que existe en el universo entero. Dios ha escondido cosas que Jesús enseñó de aquellos que piensan que son sabios e inteligentes. La graciosa voluntad de Dios es lo que le agrada a Dios. A Dios le agradó esconder el significado de los milagros y las enseñanzas de Jesús de la gente sabia e inteligente. Jesús comparó a los creyentes humildes con los niños pequeños. Como los niños que no piensan que saben mucho sobre la vida y confían en sus padres, los creyentes humildes reconocen que Dios sabe más que ellos. Los creyentes humildes, como los niños, están dispuestos a aprender de Dios y confiar en él como los niños confían en un padre.</w:t>
      </w:r>
    </w:p>
    <w:p>
      <w:pPr/>
      <w:r>
        <w:rPr>
          <w:lang w:val="es_ES" w:bidi="es_ES"/>
        </w:rPr>
      </w:r>
      <w:r>
        <w:rPr>
          <w:lang w:val="es_ES" w:bidi="es_ES"/>
        </w:rPr>
        <w:t>Cuenten alguna ocasión en la que, cuando eran niños, recibieron ayuda de uno de sus padres o de un familiar para lograr algo.</w:t>
      </w:r>
    </w:p>
    <w:p>
      <w:pPr/>
      <w:r>
        <w:rPr>
          <w:lang w:val="es_ES" w:bidi="es_ES"/>
        </w:rPr>
      </w:r>
      <w:r>
        <w:rPr>
          <w:lang w:val="es_ES" w:bidi="es_ES"/>
        </w:rPr>
        <w:t>Jesús terminó de orar. Él comienza a hablar a la multitud de gente a su alrededor. Cuando Jesús dijo, "Mi Padre me ha entregado todas las cosas", estaba hablando de que Dios el Padre le dio a Jesús toda la autoridad, el poder y el conocimiento de Dios. Esta es la razón por la que Jesús dijo, "Nadie conoce verdaderamente al Hijo excepto el Padre, y nadie conoce verdaderamente al Padre excepto el Hijo". En este caso, "conocer" a alguien significa saber absolutamente todo sobre una persona de una manera única que nadie más puede conocer. Jesús se refirió a sí mismo como el Hijo. El Hijo de Dios es un título para Jesús que muestra que Jesús tiene la misma naturaleza y autoridad que Dios. Jesús estaba diciendo que la relación especial entre sí mismo y Dios el Padre es similar a la relación entre los padres humanos y sus hijos. Jesús dijo que podía elegir revelar, o mostrar, al Padre a quien él deseara.</w:t>
      </w:r>
    </w:p>
    <w:p>
      <w:pPr/>
      <w:r>
        <w:rPr>
          <w:lang w:val="es_ES" w:bidi="es_ES"/>
        </w:rPr>
      </w:r>
      <w:r>
        <w:rPr>
          <w:lang w:val="es_ES" w:bidi="es_ES"/>
        </w:rPr>
        <w:t>Deténganse y conversen sobre la relación entre los padres y sus hijos. ¿De qué maneras es este tipo de relación diferente de otras relaciones? ¿De qué maneras es igual? Si alguien realmente les conoce, ¿qué sabe sobre ustedes? ¿Qué tipo de gente realmente se conoce en su cultura?</w:t>
      </w:r>
    </w:p>
    <w:p>
      <w:pPr/>
      <w:r>
        <w:rPr>
          <w:lang w:val="es_ES" w:bidi="es_ES"/>
        </w:rPr>
      </w:r>
      <w:r>
        <w:rPr>
          <w:lang w:val="es_ES" w:bidi="es_ES"/>
        </w:rPr>
        <w:t>Ahora Jesús comienza a invitar a la gente a seguirlo. Todo aquel que trabaja duro, o está cansado, y lleva una carga pesada probablemente se refiere al trabajo duro de obedecer la ley judía. Descansar, en este caso, significa que Jesús nos dará alivio de las cargas.</w:t>
      </w:r>
    </w:p>
    <w:p>
      <w:pPr/>
      <w:r>
        <w:rPr>
          <w:lang w:val="es_ES" w:bidi="es_ES"/>
        </w:rPr>
      </w:r>
      <w:r>
        <w:rPr>
          <w:lang w:val="es_ES" w:bidi="es_ES"/>
        </w:rPr>
        <w:t>Jesús compara ser uno de sus seguidores con llevar un yugo. Un yugo es una pieza de madera diseñada para colocarse sobre los hombros de un animal. Una persona pone un yugo sobre un animal para que pueda tirar de un carro o un arado. Un discípulo tiene que someterse a Jesús para seguirlo, como un animal tiene que someterse a su amo, para hacer su trabajo.</w:t>
      </w:r>
    </w:p>
    <w:p>
      <w:pPr/>
      <w:r>
        <w:rPr>
          <w:lang w:val="es_ES" w:bidi="es_ES"/>
        </w:rPr>
      </w:r>
      <w:r>
        <w:rPr>
          <w:lang w:val="es_ES" w:bidi="es_ES"/>
        </w:rPr>
        <w:t xml:space="preserve">Muestren una foto o un dibujo de un </w:t>
      </w:r>
      <w:r>
        <w:rPr>
          <w:lang w:val="es_ES" w:bidi="es_ES"/>
        </w:rPr>
        <w:t>yugo en un animal</w:t>
      </w:r>
      <w:r>
        <w:rPr>
          <w:lang w:val="es_ES" w:bidi="es_ES"/>
        </w:rPr>
        <w:t>.</w:t>
      </w:r>
    </w:p>
    <w:p>
      <w:pPr/>
      <w:r>
        <w:rPr>
          <w:lang w:val="es_ES" w:bidi="es_ES"/>
        </w:rPr>
      </w:r>
      <w:r>
        <w:rPr>
          <w:lang w:val="es_ES" w:bidi="es_ES"/>
        </w:rPr>
        <w:t>Jesús les dice que pueden tomar su yugo y aprender de él porque él es manso, o paciente y no impositivo con sus seguidores. Jesús también es sencillo, o humilde de corazón, lo que significa que no tiene una actitud orgullosa. Jesús prometió que si hacen esto, encontrarán descanso en el alma, o en su ser interior. Nuevamente, Jesús da una comparación usando un yugo. Jesús da un yugo que es fácil de usar. Jesús da una carga que es ligera de llevar. Esto significa que someterse a Jesús es fácil y el trabajo que él da no es difícil.</w:t>
      </w:r>
    </w:p>
    <w:p>
      <w:pPr/>
      <w:r>
        <w:rPr>
          <w:lang w:val="es_ES" w:bidi="es_ES"/>
        </w:rPr>
      </w:r>
      <w:r>
        <w:rPr>
          <w:lang w:val="es_ES" w:bidi="es_ES"/>
        </w:rPr>
        <w:t>Jesús invita a toda la gente a venir y aprender de él. Pero deben reconocer que necesitan su ayuda. Esto amplía lo que Jesús mencionó anteriormente sobre el hecho de que las personas que son como niños pequeños son más propensas a pensar que necesitan su ayuda.</w:t>
      </w:r>
    </w:p>
    <w:p>
      <w:pPr/>
      <w:r>
        <w:rPr>
          <w:lang w:val="es_ES" w:bidi="es_ES"/>
        </w:rPr>
      </w:r>
      <w:r>
        <w:rPr>
          <w:lang w:val="es_ES" w:bidi="es_ES"/>
        </w:rPr>
        <w:t>Cuenten historias sobre un momento en que tuvieron que hacer un trabajo duro. ¿Qué tipo de herramientas se necesitaban para el trabajo? ¿Qué habría sucedido si tuvieran las herramientas incorrectas? ¿De qué maneras tener el tipo correcto de ayuda afecta el resultado del trabajo?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Poco después de que Jesús pronunciara el juicio venidero de Dios sobre la gente que no se arrepintió, Jesús ora al Padre y le agradece por revelar la verdad a la gente común.</w:t>
      </w:r>
    </w:p>
    <w:p>
      <w:pPr/>
      <w:r>
        <w:rPr>
          <w:lang w:val="es_ES" w:bidi="es_ES"/>
        </w:rPr>
      </w:r>
      <w:r>
        <w:rPr>
          <w:b/>
          <w:lang w:val="es_ES" w:bidi="es_ES"/>
        </w:rPr>
        <w:t>Segunda escena:</w:t>
      </w:r>
      <w:r>
        <w:rPr>
          <w:lang w:val="es_ES" w:bidi="es_ES"/>
        </w:rPr>
        <w:t xml:space="preserve"> Jesús terminó de orar. Él enseña a la multitud sobre la relación entre sí mismo y el Padre.</w:t>
      </w:r>
    </w:p>
    <w:p>
      <w:pPr/>
      <w:r>
        <w:rPr>
          <w:lang w:val="es_ES" w:bidi="es_ES"/>
        </w:rPr>
      </w:r>
      <w:r>
        <w:rPr>
          <w:b/>
          <w:lang w:val="es_ES" w:bidi="es_ES"/>
        </w:rPr>
        <w:t>Tercera escena:</w:t>
      </w:r>
      <w:r>
        <w:rPr>
          <w:lang w:val="es_ES" w:bidi="es_ES"/>
        </w:rPr>
        <w:t xml:space="preserve"> Jesús invita a todos los que están cansados del trabajo duro que supone obedecer la ley judía a descansar en él.</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Padre</w:t>
      </w:r>
    </w:p>
    <w:p>
      <w:pPr>
        <w:pStyle w:val="ListBullet"/>
        <w:spacing w:line="240" w:lineRule="auto"/>
        <w:ind w:left="720"/>
      </w:pPr>
      <w:r>
        <w:rPr>
          <w:lang w:val="es_ES" w:bidi="es_ES"/>
        </w:rPr>
      </w:r>
      <w:r>
        <w:rPr>
          <w:lang w:val="es_ES" w:bidi="es_ES"/>
        </w:rPr>
        <w:t>Gente sabia e inteligente</w:t>
      </w:r>
    </w:p>
    <w:p>
      <w:pPr>
        <w:pStyle w:val="ListBullet"/>
        <w:spacing w:line="240" w:lineRule="auto"/>
        <w:ind w:left="720"/>
      </w:pPr>
      <w:r>
        <w:rPr>
          <w:lang w:val="es_ES" w:bidi="es_ES"/>
        </w:rPr>
      </w:r>
      <w:r>
        <w:rPr>
          <w:lang w:val="es_ES" w:bidi="es_ES"/>
        </w:rPr>
        <w:t>Creyentes humildes en Jesús</w:t>
      </w:r>
    </w:p>
    <w:p>
      <w:pPr>
        <w:pStyle w:val="ListBullet"/>
        <w:spacing w:line="240" w:lineRule="auto"/>
        <w:ind w:left="720"/>
      </w:pPr>
      <w:r>
        <w:rPr>
          <w:lang w:val="es_ES" w:bidi="es_ES"/>
        </w:rPr>
      </w:r>
      <w:r>
        <w:rPr>
          <w:lang w:val="es_ES" w:bidi="es_ES"/>
        </w:rPr>
        <w:t>Gente cansada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La primera escena comienza poco después de que Jesús habló del juicio que vendría sobre el pueblo judío que no se arrepintió después de ver sus milagros. Esta escena también sucede en el mismo lugar. Es importante recordar que Jesús está orando, o hablando, a Dios el Padre, que es el gobernante de todo en el universo. Es importante recordar que Dios eligió revelar el significado más profundo de los milagros de Jesús a los humildes creyentes de Jesús. Recuerden que Jesús compara a sus seguidores con los niños que confían en sus padres.</w:t>
      </w:r>
    </w:p>
    <w:p>
      <w:pPr/>
      <w:r>
        <w:rPr>
          <w:lang w:val="es_ES" w:bidi="es_ES"/>
        </w:rPr>
      </w:r>
      <w:r>
        <w:rPr>
          <w:lang w:val="es_ES" w:bidi="es_ES"/>
        </w:rPr>
        <w:t>Es importante recordar que Jesús dijo, "¡Sí, Padre! ¡Te agradó hacerlo de esta manera!" Jesús está expresando que Dios está feliz de revelar las cosas que Jesús enseña a aquellos que saben que las necesitan.</w:t>
      </w:r>
    </w:p>
    <w:p>
      <w:pPr/>
      <w:r>
        <w:rPr>
          <w:lang w:val="es_ES" w:bidi="es_ES"/>
        </w:rPr>
      </w:r>
      <w:r>
        <w:rPr>
          <w:lang w:val="es_ES" w:bidi="es_ES"/>
        </w:rPr>
        <w:t>En la segunda escena, Jesús ya no está orando. Es importante recordar que cuando Jesús deja de orar, está hablando a la multitud a su alrededor. Él les habla a sus seguidores de su relación con Dios. Recuerden que Dios el Padre dio a Jesús, o al Hijo de Dios, toda la autoridad, poder y conocimiento. Es importante recordar que Jesús puede elegir revelar la verdad sobre Dios a quien él desee.</w:t>
      </w:r>
    </w:p>
    <w:p>
      <w:pPr/>
      <w:r>
        <w:rPr>
          <w:lang w:val="es_ES" w:bidi="es_ES"/>
        </w:rPr>
      </w:r>
      <w:r>
        <w:rPr>
          <w:lang w:val="es_ES" w:bidi="es_ES"/>
        </w:rPr>
        <w:t>En la tercera escena, Jesús está invitando a la gente a descansar en él, porque Jesús puede traer alivio de las cargas y problemas. Recuerden que la ley judía era una carga pesada. Hizo que aquellos que estaban tratando de obedecer todo en la ley se cansaran. Recuerden que Jesús compara ser uno de sus seguidores con llevar un yugo liviano. Es importante recordar que Jesús compara seguir a un maestro con un animal que lleva un yugo. Jesús dice que su yugo es ligero.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El Padre</w:t>
      </w:r>
    </w:p>
    <w:p>
      <w:pPr>
        <w:pStyle w:val="ListBullet"/>
        <w:spacing w:line="240" w:lineRule="auto"/>
        <w:ind w:left="720"/>
      </w:pPr>
      <w:r>
        <w:rPr>
          <w:lang w:val="es_ES" w:bidi="es_ES"/>
        </w:rPr>
      </w:r>
      <w:r>
        <w:rPr>
          <w:lang w:val="es_ES" w:bidi="es_ES"/>
        </w:rPr>
        <w:t>Gente sabia e inteligente</w:t>
      </w:r>
    </w:p>
    <w:p>
      <w:pPr>
        <w:pStyle w:val="ListBullet"/>
        <w:spacing w:line="240" w:lineRule="auto"/>
        <w:ind w:left="720"/>
      </w:pPr>
      <w:r>
        <w:rPr>
          <w:lang w:val="es_ES" w:bidi="es_ES"/>
        </w:rPr>
      </w:r>
      <w:r>
        <w:rPr>
          <w:lang w:val="es_ES" w:bidi="es_ES"/>
        </w:rPr>
        <w:t>Creyentes humildes en Jesús</w:t>
      </w:r>
    </w:p>
    <w:p>
      <w:pPr>
        <w:pStyle w:val="ListBullet"/>
        <w:spacing w:line="240" w:lineRule="auto"/>
        <w:ind w:left="720"/>
      </w:pPr>
      <w:r>
        <w:rPr>
          <w:lang w:val="es_ES" w:bidi="es_ES"/>
        </w:rPr>
      </w:r>
      <w:r>
        <w:rPr>
          <w:lang w:val="es_ES" w:bidi="es_ES"/>
        </w:rPr>
        <w:t>Gente cansada</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Jesús ora al Padre, dice, "Te doy gracias, Padre, Señor del cielo y de la tierra, que has escondido estas cosas de los sabios e inteligentes y las has revelado a los creyentes humildes".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 Jesús, "¿Cómo se siente?" Es posible que escuches cosas como:</w:t>
      </w:r>
    </w:p>
    <w:p>
      <w:pPr/>
      <w:r>
        <w:rPr>
          <w:lang w:val="es_ES" w:bidi="es_ES"/>
        </w:rPr>
      </w:r>
      <w:r>
        <w:rPr>
          <w:lang w:val="es_ES" w:bidi="es_ES"/>
        </w:rPr>
        <w:t>Jesús dice que le agradó a Dios que los creyentes humildes entendieran el significado más profundo de sus milagros.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actores que interpretan a personas sabias e inteligentes, "¿Cómo se sienten?" Es posible que escuches cosas como:</w:t>
      </w:r>
    </w:p>
    <w:p>
      <w:pPr>
        <w:pStyle w:val="ListBullet"/>
        <w:spacing w:line="240" w:lineRule="auto"/>
        <w:ind w:left="720"/>
      </w:pPr>
      <w:r>
        <w:rPr>
          <w:lang w:val="es_ES" w:bidi="es_ES"/>
        </w:rPr>
      </w:r>
      <w:r>
        <w:rPr>
          <w:lang w:val="es_ES" w:bidi="es_ES"/>
        </w:rPr>
        <w:t>Pregúntales a los actores que interpretan a humildes creyentes en Jesús, "¿Cómo se sienten?" Es posible que escuches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terminó de orar. Entonces él enseña a la multitud sobre la relación entre sí mismo y el Padre. Jesús revela que Dios el Padre le dio toda la autoridad, el poder y el conocimiento. Jesús dijo que puede elegir revelar al Padre a cualquiera.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 Jesús, "¿Cómo se siente?" Es posible que escuches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invita a todos los que están cansados del trabajo duro que supone obedecer la ley judía a descansar en él. Jesús dice, "Tomad sobre vosotros mi yugo y aprended de mí". Él les dice que les enseñará y les dará descanso de sus cargas. Jesús les dice que es manso y humilde. Entonces él dice, "Mi yugo es fácil y mi carga es ligera".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actores que interpretan a la gente cansada, "¿Cómo se sienten?" Es posible que escuches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declaró a Dios que estaba agradecido. Él se dirigió a Dios como </w:t>
      </w:r>
      <w:r>
        <w:rPr>
          <w:b/>
          <w:lang w:val="es_ES" w:bidi="es_ES"/>
        </w:rPr>
        <w:t>Padre</w:t>
      </w:r>
      <w:r>
        <w:rPr>
          <w:lang w:val="es_ES" w:bidi="es_ES"/>
        </w:rPr>
        <w:t>. Dios es el Padre celestial de todos los que siguen a Jesús. Padre muestra el aspecto relacional de Dios a los seguidores de Jesús.</w:t>
      </w:r>
    </w:p>
    <w:p>
      <w:pPr/>
      <w:r>
        <w:rPr>
          <w:lang w:val="es_ES" w:bidi="es_ES"/>
        </w:rPr>
      </w:r>
      <w:r>
        <w:rPr>
          <w:lang w:val="es_ES" w:bidi="es_ES"/>
        </w:rPr>
        <w:t xml:space="preserve">Jesús también se dirige al Padre como </w:t>
      </w:r>
      <w:r>
        <w:rPr>
          <w:b/>
          <w:lang w:val="es_ES" w:bidi="es_ES"/>
        </w:rPr>
        <w:t>Señor del cielo y de la tierra</w:t>
      </w:r>
      <w:r>
        <w:rPr>
          <w:lang w:val="es_ES" w:bidi="es_ES"/>
        </w:rPr>
        <w:t xml:space="preserve">. La gente judía a menudo se dirigía a Dios con este título cuando oraba. Dios el Padre es el </w:t>
      </w:r>
      <w:r>
        <w:rPr>
          <w:b/>
          <w:lang w:val="es_ES" w:bidi="es_ES"/>
        </w:rPr>
        <w:t>Señor</w:t>
      </w:r>
      <w:r>
        <w:rPr>
          <w:lang w:val="es_ES" w:bidi="es_ES"/>
        </w:rPr>
        <w:t xml:space="preserve">, o gobernante, sobre toda la gente y todo en el universo entero. Usen la misma palabra para Señor que usaron en los pasajes anteriores. Consulten el Glosario Principal para obtener una definición más completa de </w:t>
      </w:r>
      <w:r>
        <w:rPr>
          <w:lang w:val="es_ES" w:bidi="es_ES"/>
        </w:rPr>
        <w:t>Señor</w:t>
      </w:r>
      <w:r>
        <w:rPr>
          <w:lang w:val="es_ES" w:bidi="es_ES"/>
        </w:rPr>
        <w:t>.</w:t>
      </w:r>
    </w:p>
    <w:p>
      <w:pPr/>
      <w:r>
        <w:rPr>
          <w:lang w:val="es_ES" w:bidi="es_ES"/>
        </w:rPr>
      </w:r>
      <w:r>
        <w:rPr>
          <w:b/>
          <w:lang w:val="es_ES" w:bidi="es_ES"/>
        </w:rPr>
        <w:t>Cielo</w:t>
      </w:r>
      <w:r>
        <w:rPr>
          <w:lang w:val="es_ES" w:bidi="es_ES"/>
        </w:rPr>
        <w:t xml:space="preserve"> es el lugar donde Dios habita y el destino final de los creyentes en Jesús. Usen la misma palabra para cielo que usaron en los pasajes anteriores. Consulten el Glosario Principal para obtener una definición más completa de </w:t>
      </w:r>
      <w:r>
        <w:rPr>
          <w:lang w:val="es_ES" w:bidi="es_ES"/>
        </w:rPr>
        <w:t>cielo</w:t>
      </w:r>
      <w:r>
        <w:rPr>
          <w:lang w:val="es_ES" w:bidi="es_ES"/>
        </w:rPr>
        <w:t>.</w:t>
      </w:r>
    </w:p>
    <w:p>
      <w:pPr/>
      <w:r>
        <w:rPr>
          <w:lang w:val="es_ES" w:bidi="es_ES"/>
        </w:rPr>
      </w:r>
      <w:r>
        <w:rPr>
          <w:lang w:val="es_ES" w:bidi="es_ES"/>
        </w:rPr>
        <w:t xml:space="preserve">Dios escondió el significado profundo de las acciones de Jesús de los </w:t>
      </w:r>
      <w:r>
        <w:rPr>
          <w:b/>
          <w:lang w:val="es_ES" w:bidi="es_ES"/>
        </w:rPr>
        <w:t>sabios y entendidos</w:t>
      </w:r>
      <w:r>
        <w:rPr>
          <w:lang w:val="es_ES" w:bidi="es_ES"/>
        </w:rPr>
        <w:t xml:space="preserve">. Se trata de personas muy cultas que presenciaron cómo Jesús realizaba los milagros de Dios, pero que aun así no creyeron en él. </w:t>
      </w:r>
      <w:r>
        <w:rPr>
          <w:b/>
          <w:lang w:val="es_ES" w:bidi="es_ES"/>
        </w:rPr>
        <w:t>Sabio</w:t>
      </w:r>
      <w:r>
        <w:rPr>
          <w:lang w:val="es_ES" w:bidi="es_ES"/>
        </w:rPr>
        <w:t xml:space="preserve"> en este caso no es lo mismo que sabiduría de Dios. La sabiduría aquí se refiere a </w:t>
      </w:r>
      <w:r>
        <w:rPr>
          <w:b/>
          <w:lang w:val="es_ES" w:bidi="es_ES"/>
        </w:rPr>
        <w:t>la sabiduría del hombre</w:t>
      </w:r>
      <w:r>
        <w:rPr>
          <w:lang w:val="es_ES" w:bidi="es_ES"/>
        </w:rPr>
        <w:t>. La sabiduría del hombre es inferior a la sabiduría de Dios.</w:t>
      </w:r>
    </w:p>
    <w:p>
      <w:pPr/>
      <w:r>
        <w:rPr>
          <w:lang w:val="es_ES" w:bidi="es_ES"/>
        </w:rPr>
      </w:r>
      <w:r>
        <w:rPr>
          <w:lang w:val="es_ES" w:bidi="es_ES"/>
        </w:rPr>
        <w:t xml:space="preserve">El significado profundo de las acciones de Jesús se dio a conocer a los </w:t>
      </w:r>
      <w:r>
        <w:rPr>
          <w:b/>
          <w:lang w:val="es_ES" w:bidi="es_ES"/>
        </w:rPr>
        <w:t>niños pequeños</w:t>
      </w:r>
      <w:r>
        <w:rPr>
          <w:lang w:val="es_ES" w:bidi="es_ES"/>
        </w:rPr>
        <w:t>. Esto no se refiere a la gente que no es adulta. "Niños pequeños" se refiere a la gente común que son humildes creyentes en Jesús. Confían en Dios, o en Jesús, como un niño confía en sus padres.</w:t>
      </w:r>
    </w:p>
    <w:p>
      <w:pPr/>
      <w:r>
        <w:rPr>
          <w:lang w:val="es_ES" w:bidi="es_ES"/>
        </w:rPr>
      </w:r>
      <w:r>
        <w:rPr>
          <w:lang w:val="es_ES" w:bidi="es_ES"/>
        </w:rPr>
        <w:t xml:space="preserve">Jesús dijo a la multitud a su alrededor, "Mi Padre me ha entregado </w:t>
      </w:r>
      <w:r>
        <w:rPr>
          <w:b/>
          <w:lang w:val="es_ES" w:bidi="es_ES"/>
        </w:rPr>
        <w:t>todas las cosas</w:t>
      </w:r>
      <w:r>
        <w:rPr>
          <w:lang w:val="es_ES" w:bidi="es_ES"/>
        </w:rPr>
        <w:t>".</w:t>
      </w:r>
    </w:p>
    <w:p>
      <w:pPr/>
      <w:r>
        <w:rPr>
          <w:lang w:val="es_ES" w:bidi="es_ES"/>
        </w:rPr>
      </w:r>
      <w:r>
        <w:rPr>
          <w:b/>
          <w:lang w:val="es_ES" w:bidi="es_ES"/>
        </w:rPr>
        <w:t>Todas las cosas</w:t>
      </w:r>
      <w:r>
        <w:rPr>
          <w:lang w:val="es_ES" w:bidi="es_ES"/>
        </w:rPr>
        <w:t xml:space="preserve"> es la autoridad y el poder de Dios. "Todas las cosas" también incluyen la completa comprensión y el conocimiento de Dios.</w:t>
      </w:r>
    </w:p>
    <w:p>
      <w:pPr/>
      <w:r>
        <w:rPr>
          <w:lang w:val="es_ES" w:bidi="es_ES"/>
        </w:rPr>
      </w:r>
      <w:r>
        <w:rPr>
          <w:lang w:val="es_ES" w:bidi="es_ES"/>
        </w:rPr>
        <w:t xml:space="preserve">Jesús se refirió a sí mismo como el </w:t>
      </w:r>
      <w:r>
        <w:rPr>
          <w:b/>
          <w:lang w:val="es_ES" w:bidi="es_ES"/>
        </w:rPr>
        <w:t>Hijo</w:t>
      </w:r>
      <w:r>
        <w:rPr>
          <w:lang w:val="es_ES" w:bidi="es_ES"/>
        </w:rPr>
        <w:t xml:space="preserve">. El </w:t>
      </w:r>
      <w:r>
        <w:rPr>
          <w:b/>
          <w:lang w:val="es_ES" w:bidi="es_ES"/>
        </w:rPr>
        <w:t>Hijo de Dios</w:t>
      </w:r>
      <w:r>
        <w:rPr>
          <w:lang w:val="es_ES" w:bidi="es_ES"/>
        </w:rPr>
        <w:t xml:space="preserve"> es un título para Jesús que muestra que Jesús tiene la misma naturaleza y autoridad que Dios. Hijo describe la relación única y especial de Jesús con el verdadero Dios. Usen la misma palabra para Hijo de Dios que usaron en los pasajes anteriores. Consulten el Glosario Principal para obtener una definición más completa de </w:t>
      </w:r>
      <w:r>
        <w:rPr>
          <w:lang w:val="es_ES" w:bidi="es_ES"/>
        </w:rPr>
        <w:t>Hijo de Dios</w:t>
      </w:r>
      <w:r>
        <w:rPr>
          <w:lang w:val="es_ES" w:bidi="es_ES"/>
        </w:rPr>
        <w:t>.</w:t>
      </w:r>
    </w:p>
    <w:p>
      <w:pPr/>
      <w:r>
        <w:rPr>
          <w:lang w:val="es_ES" w:bidi="es_ES"/>
        </w:rPr>
      </w:r>
      <w:r>
        <w:rPr>
          <w:lang w:val="es_ES" w:bidi="es_ES"/>
        </w:rPr>
        <w:t xml:space="preserve">Jesús dijo, "Tomad sobre vosotros mi </w:t>
      </w:r>
      <w:r>
        <w:rPr>
          <w:b/>
          <w:lang w:val="es_ES" w:bidi="es_ES"/>
        </w:rPr>
        <w:t>yugo</w:t>
      </w:r>
      <w:r>
        <w:rPr>
          <w:lang w:val="es_ES" w:bidi="es_ES"/>
        </w:rPr>
        <w:t xml:space="preserve">, y encontraréis descanso para vuestras </w:t>
      </w:r>
      <w:r>
        <w:rPr>
          <w:b/>
          <w:lang w:val="es_ES" w:bidi="es_ES"/>
        </w:rPr>
        <w:t>almas</w:t>
      </w:r>
      <w:r>
        <w:rPr>
          <w:lang w:val="es_ES" w:bidi="es_ES"/>
        </w:rPr>
        <w:t>".</w:t>
      </w:r>
    </w:p>
    <w:p>
      <w:pPr/>
      <w:r>
        <w:rPr>
          <w:lang w:val="es_ES" w:bidi="es_ES"/>
        </w:rPr>
      </w:r>
      <w:r>
        <w:rPr>
          <w:lang w:val="es_ES" w:bidi="es_ES"/>
        </w:rPr>
        <w:t xml:space="preserve">Un </w:t>
      </w:r>
      <w:r>
        <w:rPr>
          <w:b/>
          <w:lang w:val="es_ES" w:bidi="es_ES"/>
        </w:rPr>
        <w:t>yugo</w:t>
      </w:r>
      <w:r>
        <w:rPr>
          <w:lang w:val="es_ES" w:bidi="es_ES"/>
        </w:rPr>
        <w:t xml:space="preserve"> es un pedazo de madera que se hace para colocarse sobre los hombros de un animal para que el animal pueda tirar de un carro o un arado.</w:t>
      </w:r>
    </w:p>
    <w:p>
      <w:pPr/>
      <w:r>
        <w:rPr>
          <w:lang w:val="es_ES" w:bidi="es_ES"/>
        </w:rPr>
      </w:r>
      <w:r>
        <w:rPr>
          <w:lang w:val="es_ES" w:bidi="es_ES"/>
        </w:rPr>
        <w:t xml:space="preserve">Si es necesario, muestra una foto o un dibujo de un </w:t>
      </w:r>
      <w:r>
        <w:rPr>
          <w:lang w:val="es_ES" w:bidi="es_ES"/>
        </w:rPr>
        <w:t>yugo en un animal</w:t>
      </w:r>
      <w:r>
        <w:rPr>
          <w:lang w:val="es_ES" w:bidi="es_ES"/>
        </w:rPr>
        <w:t>.</w:t>
      </w:r>
    </w:p>
    <w:p>
      <w:pPr/>
      <w:r>
        <w:rPr>
          <w:lang w:val="es_ES" w:bidi="es_ES"/>
        </w:rPr>
      </w:r>
      <w:r>
        <w:rPr>
          <w:lang w:val="es_ES" w:bidi="es_ES"/>
        </w:rPr>
        <w:t xml:space="preserve">El </w:t>
      </w:r>
      <w:r>
        <w:rPr>
          <w:b/>
          <w:lang w:val="es_ES" w:bidi="es_ES"/>
        </w:rPr>
        <w:t>alma</w:t>
      </w:r>
      <w:r>
        <w:rPr>
          <w:lang w:val="es_ES" w:bidi="es_ES"/>
        </w:rPr>
        <w:t xml:space="preserve"> es el verdadero yo de una persona, que no deja de existir tras la muerte. Usen la misma palabra para alma que usaron en los pasajes anteriores. Consulten el Glosario Principal para obtener una definición más completa de </w:t>
      </w:r>
      <w:r>
        <w:rPr>
          <w:lang w:val="es_ES" w:bidi="es_ES"/>
        </w:rPr>
        <w:t>alma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12:1–14</w:t>
      </w:r>
      <w:r>
        <w:rPr>
          <w:lang w:val="es_ES" w:bidi="es_ES"/>
        </w:rPr>
      </w:r>
    </w:p>
    <w:p>
      <w:pPr>
        <w:pStyle w:val="Heading3"/>
      </w:pPr>
      <w:r>
        <w:rPr>
          <w:lang w:val="es_ES" w:bidi="es_ES"/>
        </w:rPr>
        <w:t>Escuchar con el corazón</w:t>
      </w:r>
    </w:p>
    <w:p>
      <w:pPr/>
      <w:r>
        <w:rPr>
          <w:lang w:val="es_ES" w:bidi="es_ES"/>
        </w:rPr>
      </w:r>
      <w:r>
        <w:rPr>
          <w:lang w:val="es_ES" w:bidi="es_ES"/>
        </w:rPr>
        <w:t>Escuchen Mateo 12:1–14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el pasaje anterior, Jesús habló sobre su relación con Dios el Padre. Él también invitó a los judíos que están cansados por la ley a seguirlo. En esta historia real, Mateo da un ejemplo de cómo Jesús tiene autoridad sobre una ley judía sobre el descanso en el día de sábado que en realidad se había convertido en una carga para el pueblo.</w:t>
      </w:r>
    </w:p>
    <w:p>
      <w:pPr/>
      <w:r>
        <w:rPr>
          <w:lang w:val="es_ES" w:bidi="es_ES"/>
        </w:rPr>
      </w:r>
      <w:r>
        <w:rPr>
          <w:lang w:val="es_ES" w:bidi="es_ES"/>
        </w:rPr>
        <w:t>Este pasaje comienza probablemente unos días después de que Jesús invitó a todos los que seguían la ley judía a seguirlo. Jesús y sus 12 discípulos estaban caminando por un campo de trigo en el día de sábado. El día de sábado era el último día de la semana. Este es el día en que los judíos deben descansar y adorar a Dios. La ley judía decía que a la gente no se le permitía hacer ningún trabajo en este día. Los discípulos estaban recogiendo los granos de trigo de las espigas y comiéndolos. Es una costumbre judía que los agricultores dejen un camino a través de sus campos. A los que pasaban se les permitía comer el grano que crecía a lo largo del camino. Algunos fariseos, o líderes religiosos, los vieron haciendo esto. Le dijeron a Jesús: "Mira", porque estaban sorprendidos por lo que vieron. Los fariseos dijeron, "Tus discípulos están rompiendo la ley del sábado".</w:t>
      </w:r>
    </w:p>
    <w:p>
      <w:pPr/>
      <w:r>
        <w:rPr>
          <w:lang w:val="es_ES" w:bidi="es_ES"/>
        </w:rPr>
      </w:r>
      <w:r>
        <w:rPr>
          <w:lang w:val="es_ES" w:bidi="es_ES"/>
        </w:rPr>
        <w:t xml:space="preserve">Muestren una imagen de un </w:t>
      </w:r>
      <w:r>
        <w:rPr>
          <w:b/>
          <w:lang w:val="es_ES" w:bidi="es_ES"/>
        </w:rPr>
        <w:t>campo de trigo y una imagen de trigo crudo</w:t>
      </w:r>
      <w:r>
        <w:rPr>
          <w:lang w:val="es_ES" w:bidi="es_ES"/>
        </w:rPr>
        <w:t>.</w:t>
      </w:r>
    </w:p>
    <w:p>
      <w:pPr/>
      <w:r>
        <w:rPr>
          <w:lang w:val="es_ES" w:bidi="es_ES"/>
        </w:rPr>
      </w:r>
      <w:r>
        <w:rPr>
          <w:lang w:val="es_ES" w:bidi="es_ES"/>
        </w:rPr>
        <w:t>En su cultura, ¿cuáles son los días especiales que se reservan para hacer las cosas de forma diferente? Cuenten historias sobre un momento en que alguien no hizo las cosas de manera diferente en esos días. ¿Qué tipo de cosas se hacen de manera diferente? ¿Qué dirían o harían otros por causa de esto?</w:t>
      </w:r>
    </w:p>
    <w:p>
      <w:pPr/>
      <w:r>
        <w:rPr>
          <w:lang w:val="es_ES" w:bidi="es_ES"/>
        </w:rPr>
      </w:r>
      <w:r>
        <w:rPr>
          <w:lang w:val="es_ES" w:bidi="es_ES"/>
        </w:rPr>
        <w:t>Jesús les responde a los fariseos con dos preguntas para las cuales él no esperaba obtener una respuesta. En la primera pregunta, Jesús les recuerda un evento de hace mucho tiempo. David iba a ser el siguiente rey de Israel. Él y algunos de sus soldados estaban huyendo de un enemigo. Vinieron a la casa de Dios, o a un lugar especial de adoración. Tenían hambre. Los sacerdotes les dieron el pan de la Presencia para comer. El pan era el alimento principal de los judíos. El pan de la Presencia era pan dado como una ofrenda a Dios. Solo a los sacerdotes se les permitía comer este pan especial.</w:t>
      </w:r>
    </w:p>
    <w:p>
      <w:pPr/>
      <w:r>
        <w:rPr>
          <w:lang w:val="es_ES" w:bidi="es_ES"/>
        </w:rPr>
      </w:r>
      <w:r>
        <w:rPr>
          <w:lang w:val="es_ES" w:bidi="es_ES"/>
        </w:rPr>
        <w:t xml:space="preserve">Muestra una foto de </w:t>
      </w:r>
      <w:r>
        <w:rPr>
          <w:b/>
          <w:lang w:val="es_ES" w:bidi="es_ES"/>
        </w:rPr>
        <w:t>pan judío</w:t>
      </w:r>
      <w:r>
        <w:rPr>
          <w:lang w:val="es_ES" w:bidi="es_ES"/>
        </w:rPr>
        <w:t>.</w:t>
      </w:r>
    </w:p>
    <w:p>
      <w:pPr/>
      <w:r>
        <w:rPr>
          <w:lang w:val="es_ES" w:bidi="es_ES"/>
        </w:rPr>
      </w:r>
      <w:r>
        <w:rPr>
          <w:lang w:val="es_ES" w:bidi="es_ES"/>
        </w:rPr>
        <w:t>En la segunda pregunta, Jesús les recordó a los fariseos el trabajo que los sacerdotes hacen en el día de descanso. Los sacerdotes, en la religión judía, conectaban al pueblo con Dios ofreciendo sacrificios a Dios por el pueblo. El sacrificio consistía en matar y cocinar un animal. Esto se consideraba trabajo. De acuerdo con otra Ley de Moisés, se exigía que los sacerdotes ofrecieran sacrificios en el sábado. Al obedecer una ley, los sacerdotes estaban rompiendo otra ley. Los sacerdotes profanaban, faltaban al respeto o rompían la ley del sábado. Pero los sacerdotes se mantenían inocentes porque estaban obedeciendo a Dios.</w:t>
      </w:r>
    </w:p>
    <w:p>
      <w:pPr/>
      <w:r>
        <w:rPr>
          <w:lang w:val="es_ES" w:bidi="es_ES"/>
        </w:rPr>
      </w:r>
      <w:r>
        <w:rPr>
          <w:lang w:val="es_ES" w:bidi="es_ES"/>
        </w:rPr>
        <w:t>Este trabajo se hacía en el templo. El templo era el lugar más importante donde los judíos adoraban a Dios. Cuando Jesús dijo, "Algo más grande que el templo está aquí", se estaba refiriendo a sí mismo.</w:t>
      </w:r>
    </w:p>
    <w:p>
      <w:pPr/>
      <w:r>
        <w:rPr>
          <w:lang w:val="es_ES" w:bidi="es_ES"/>
        </w:rPr>
      </w:r>
      <w:r>
        <w:rPr>
          <w:lang w:val="es_ES" w:bidi="es_ES"/>
        </w:rPr>
        <w:t xml:space="preserve">Muestra una foto de los </w:t>
      </w:r>
      <w:r>
        <w:rPr>
          <w:b/>
          <w:lang w:val="es_ES" w:bidi="es_ES"/>
        </w:rPr>
        <w:t>patios del templo</w:t>
      </w:r>
      <w:r>
        <w:rPr>
          <w:lang w:val="es_ES" w:bidi="es_ES"/>
        </w:rPr>
        <w:t xml:space="preserve">. Muestra una foto de un </w:t>
      </w:r>
      <w:r>
        <w:rPr>
          <w:b/>
          <w:lang w:val="es_ES" w:bidi="es_ES"/>
        </w:rPr>
        <w:t>altar usado para los sacrificios</w:t>
      </w:r>
      <w:r>
        <w:rPr>
          <w:lang w:val="es_ES" w:bidi="es_ES"/>
        </w:rPr>
        <w:t>.</w:t>
      </w:r>
    </w:p>
    <w:p>
      <w:pPr/>
      <w:r>
        <w:rPr>
          <w:lang w:val="es_ES" w:bidi="es_ES"/>
        </w:rPr>
      </w:r>
      <w:r>
        <w:rPr>
          <w:lang w:val="es_ES" w:bidi="es_ES"/>
        </w:rPr>
        <w:t>Jesús estaba condenando a los fariseos cuando dijo, "si supierais lo que esto significa". No entendieron el significado de lo que Dios dijo a través del profeta hace mucho tiempo. "Deseo misericordia, no sacrificio", muestra que la misericordia, o la compasión por los demás, es más importante para Dios que la estricta observancia de los rituales religiosos. Los discípulos eran inocentes de romper la ley del sábado porque el Hijo del Hombre, o Jesús, es señor del sábado. En este caso, señor se refiere a que Jesús tiene la autoridad para determinar lo que está o no permitido en el sábado.</w:t>
      </w:r>
    </w:p>
    <w:p>
      <w:pPr/>
      <w:r>
        <w:rPr>
          <w:lang w:val="es_ES" w:bidi="es_ES"/>
        </w:rPr>
      </w:r>
      <w:r>
        <w:rPr>
          <w:lang w:val="es_ES" w:bidi="es_ES"/>
        </w:rPr>
        <w:t>Deténganse y conversen sobre la compasión, o el amor por los demás: ¿Qué tipo de acciones muestran compasión, o amor por los demás? Cuenten historias sobre un momento en que ustedes o alguien que conocen mostró compasión a alguien en lugar de reaccionar de otra manera.</w:t>
      </w:r>
    </w:p>
    <w:p>
      <w:pPr/>
      <w:r>
        <w:rPr>
          <w:lang w:val="es_ES" w:bidi="es_ES"/>
        </w:rPr>
      </w:r>
      <w:r>
        <w:rPr>
          <w:lang w:val="es_ES" w:bidi="es_ES"/>
        </w:rPr>
        <w:t>Después de eso, Jesús y sus discípulos entraron en el lugar local de adoración judío, la sinagoga. Un hombre con una mano seca estaba allí. "Seca" era otra manera de decir paralizada, o que el hombre no podía usar su mano. No está claro por qué la mano del hombre estaba seca. Podría deberse a una lesión o podría ser algo con lo que el hombre hubiera nacido.</w:t>
      </w:r>
    </w:p>
    <w:p>
      <w:pPr/>
      <w:r>
        <w:rPr>
          <w:lang w:val="es_ES" w:bidi="es_ES"/>
        </w:rPr>
      </w:r>
      <w:r>
        <w:rPr>
          <w:lang w:val="es_ES" w:bidi="es_ES"/>
        </w:rPr>
        <w:t>Los fariseos debieron de pensar que Jesús curaría al hombre. Entonces le preguntaron a Jesús: "¿Permite la ley curar en el sábado?" Querían que Jesús dijera que sí, porque los fariseos creían que curar a alguien era trabajar. Los fariseos querían acusar a Jesús de infringir la ley judía. Jesús les respondió haciéndoles una pregunta que no esperaba que respondieran. Cuidar de una oveja que se había caído en un pozo era una forma de trabajo permitida en sábado, ya que las ovejas eran valiosas para sus propietarios. Jesús les recordó que los seres humanos son más valiosos para Dios que las ovejas. Entonces Jesús declaró, "Está permitido hacer el bien en el sábado".</w:t>
      </w:r>
    </w:p>
    <w:p>
      <w:pPr/>
      <w:r>
        <w:rPr>
          <w:lang w:val="es_ES" w:bidi="es_ES"/>
        </w:rPr>
      </w:r>
      <w:r>
        <w:rPr>
          <w:lang w:val="es_ES" w:bidi="es_ES"/>
        </w:rPr>
        <w:t xml:space="preserve">Muestra una foto de una </w:t>
      </w:r>
      <w:r>
        <w:rPr>
          <w:b/>
          <w:lang w:val="es_ES" w:bidi="es_ES"/>
        </w:rPr>
        <w:t>sinagoga</w:t>
      </w:r>
      <w:r>
        <w:rPr>
          <w:lang w:val="es_ES" w:bidi="es_ES"/>
        </w:rPr>
        <w:t xml:space="preserve">. Muestra una foto de una </w:t>
      </w:r>
      <w:r>
        <w:rPr>
          <w:b/>
          <w:lang w:val="es_ES" w:bidi="es_ES"/>
        </w:rPr>
        <w:t>oveja en un foso</w:t>
      </w:r>
      <w:r>
        <w:rPr>
          <w:lang w:val="es_ES" w:bidi="es_ES"/>
        </w:rPr>
        <w:t>.</w:t>
      </w:r>
    </w:p>
    <w:p>
      <w:pPr/>
      <w:r>
        <w:rPr>
          <w:lang w:val="es_ES" w:bidi="es_ES"/>
        </w:rPr>
      </w:r>
      <w:r>
        <w:rPr>
          <w:lang w:val="es_ES" w:bidi="es_ES"/>
        </w:rPr>
        <w:t>Entonces, Jesús le ordenó al hombre que tenía la mano paralizada que la extendiera. El hombre obedeció a Jesús y Jesús restauró, o curó, la mano del hombre. Entonces los fariseos reaccionaron de una manera inesperada. El relato dice, "Pero los fariseos se marcharon". En lugar de alabar a Dios, conspiraron, o se pusieron de acuerdo, para ver cómo podían destruir a Jesús o hacer que lo mataran.</w:t>
      </w:r>
    </w:p>
    <w:p>
      <w:pPr/>
      <w:r>
        <w:rPr>
          <w:lang w:val="es_ES" w:bidi="es_ES"/>
        </w:rPr>
      </w:r>
      <w:r>
        <w:rPr>
          <w:lang w:val="es_ES" w:bidi="es_ES"/>
        </w:rPr>
        <w:t>Este pasaje muestra que Jesús tiene la autoridad para indicarnos qué acciones son aceptables en el día de reposo.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Esta escena comienza probablemente unos días después de que Jesús invitó a seguirlo a todos los que seguían la ley judía. Jesús y sus discípulos caminaban por un sembrado comiendo granos en el día sábado.</w:t>
      </w:r>
    </w:p>
    <w:p>
      <w:pPr/>
      <w:r>
        <w:rPr>
          <w:lang w:val="es_ES" w:bidi="es_ES"/>
        </w:rPr>
      </w:r>
      <w:r>
        <w:rPr>
          <w:b/>
          <w:lang w:val="es_ES" w:bidi="es_ES"/>
        </w:rPr>
        <w:t>Segunda escena:</w:t>
      </w:r>
      <w:r>
        <w:rPr>
          <w:lang w:val="es_ES" w:bidi="es_ES"/>
        </w:rPr>
        <w:t xml:space="preserve"> Jesús respondió a los fariseos porque le habían dicho que sus discípulos estaban infringiendo la ley del sábado. Jesús enseña sobre lo que se escribió hace mucho tiempo.</w:t>
      </w:r>
    </w:p>
    <w:p>
      <w:pPr/>
      <w:r>
        <w:rPr>
          <w:lang w:val="es_ES" w:bidi="es_ES"/>
        </w:rPr>
      </w:r>
      <w:r>
        <w:rPr>
          <w:b/>
          <w:lang w:val="es_ES" w:bidi="es_ES"/>
        </w:rPr>
        <w:t>Tercera escena:</w:t>
      </w:r>
      <w:r>
        <w:rPr>
          <w:lang w:val="es_ES" w:bidi="es_ES"/>
        </w:rPr>
        <w:t xml:space="preserve"> Tan pronto como Jesús terminó de hablar en la segunda escena, Jesús y sus discípulos fueron a una sinagoga. Los fariseos acusaron a Jesús de infringir la ley del sábado. Jesús respondió a sus acusadores enseñando con una comparación.</w:t>
      </w:r>
    </w:p>
    <w:p>
      <w:pPr/>
      <w:r>
        <w:rPr>
          <w:lang w:val="es_ES" w:bidi="es_ES"/>
        </w:rPr>
      </w:r>
      <w:r>
        <w:rPr>
          <w:b/>
          <w:lang w:val="es_ES" w:bidi="es_ES"/>
        </w:rPr>
        <w:t>Cuarta escena:</w:t>
      </w:r>
      <w:r>
        <w:rPr>
          <w:lang w:val="es_ES" w:bidi="es_ES"/>
        </w:rPr>
        <w:t xml:space="preserve"> Entonces, Jesús sana a un hombre con una mano paralizada. Después de eso, los fariseos se fueron. Comenzaron a planear cómo matar a Jesús.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Algunos fariseos</w:t>
      </w:r>
    </w:p>
    <w:p>
      <w:pPr>
        <w:pStyle w:val="ListBullet"/>
        <w:spacing w:line="240" w:lineRule="auto"/>
        <w:ind w:left="720"/>
      </w:pPr>
      <w:r>
        <w:rPr>
          <w:lang w:val="es_ES" w:bidi="es_ES"/>
        </w:rPr>
      </w:r>
      <w:r>
        <w:rPr>
          <w:lang w:val="es_ES" w:bidi="es_ES"/>
        </w:rPr>
        <w:t>David y sus hombres</w:t>
      </w:r>
    </w:p>
    <w:p>
      <w:pPr>
        <w:pStyle w:val="ListBullet"/>
        <w:spacing w:line="240" w:lineRule="auto"/>
        <w:ind w:left="720"/>
      </w:pPr>
      <w:r>
        <w:rPr>
          <w:lang w:val="es_ES" w:bidi="es_ES"/>
        </w:rPr>
      </w:r>
      <w:r>
        <w:rPr>
          <w:lang w:val="es_ES" w:bidi="es_ES"/>
        </w:rPr>
        <w:t>El sacerdote que le dio el pan a David</w:t>
      </w:r>
    </w:p>
    <w:p>
      <w:pPr>
        <w:pStyle w:val="ListBullet"/>
        <w:spacing w:line="240" w:lineRule="auto"/>
        <w:ind w:left="720"/>
      </w:pPr>
      <w:r>
        <w:rPr>
          <w:lang w:val="es_ES" w:bidi="es_ES"/>
        </w:rPr>
      </w:r>
      <w:r>
        <w:rPr>
          <w:lang w:val="es_ES" w:bidi="es_ES"/>
        </w:rPr>
        <w:t>Un hombre con una mano paralizada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la escena uno comienza al menos unos días después de que Jesús invitó a los judíos que seguían la ley judía a seguirlo y les daría descanso. Recuerden que los discípulos de Jesús tenían hambre. Es importante recordar que era el día de sábado, el día de descanso judío. No se permitía trabajar en el día de sábado. Es importante recordar que los fariseos son los líderes religiosos de los judíos. Se sorprendieron de ver a los discípulos haciendo lo que consideraban trabajo en el sábado. Recuerden lo que los fariseos dijeron a Jesús.</w:t>
      </w:r>
    </w:p>
    <w:p>
      <w:pPr/>
      <w:r>
        <w:rPr>
          <w:lang w:val="es_ES" w:bidi="es_ES"/>
        </w:rPr>
      </w:r>
      <w:r>
        <w:rPr>
          <w:lang w:val="es_ES" w:bidi="es_ES"/>
        </w:rPr>
        <w:t>Es importante recordar que Jesús estaba respondiendo a lo que los fariseos dijeron porque los discípulos trabajaban en el sábado. Recuerden que Jesús respondió haciendo una pregunta que no esperaba que respondieran. Su pregunta se refería a una historia de hace mucho tiempo que los fariseos conocían. La historia era sobre David, un respetado rey de Israel que comió la comida que solo los sacerdotes podían comer. Es importante recordar que Jesús preguntó a los fariseos, "¿No han leído sobre el trabajo que los sacerdotes hacen en el sábado?" Jesús quería que pensaran cuidadosamente en lo que estaba diciendo. Jesús no esperaba que respondieran a la pregunta. Jesús estaba condenando a los fariseos cuando dijo, "Si hubieran sabido lo que esto significa, 'Misericordia quiero, no sacrificio'". La misericordia, o la compasión por los demás, es más importante para Dios que la estricta observancia de los rituales religiosos. Jesús explicó por qué puede decir estas cosas. Él dice que el Hijo del Hombre es el Señor del sábado.</w:t>
      </w:r>
    </w:p>
    <w:p>
      <w:pPr/>
      <w:r>
        <w:rPr>
          <w:lang w:val="es_ES" w:bidi="es_ES"/>
        </w:rPr>
      </w:r>
      <w:r>
        <w:rPr>
          <w:lang w:val="es_ES" w:bidi="es_ES"/>
        </w:rPr>
        <w:t>Es importante recordar que una sinagoga es un lugar de culto judío local. Recuerden que los fariseos le preguntaron a Jesús si era lícito sanar en el sábado. Los fariseos quieren que Jesús diga que es lícito curar en el sábado porque quieren acusarlo de una actividad ilegal. Es importante recordar que Jesús les preguntó, "¿Quién de vosotros, que tiene una oveja, si se cae en un foso en el sábado, no la agarra y la saca?" Jesús no quería que respondieran a esta pregunta. Jesús sabía que la respuesta a esta pregunta era que todos ellos cuidarían de sus ovejas en el sábado porque, aunque se trataba de trabajo, estaba permitido en el sábado. Jesús usa las mismas palabras que los fariseos, pero hace un contraste. Preguntan si es lícito trabajar en el sábado. Jesús respondió preguntando si era lícito hacer el bien en el sábado.</w:t>
      </w:r>
    </w:p>
    <w:p>
      <w:pPr/>
      <w:r>
        <w:rPr>
          <w:lang w:val="es_ES" w:bidi="es_ES"/>
        </w:rPr>
      </w:r>
      <w:r>
        <w:rPr>
          <w:lang w:val="es_ES" w:bidi="es_ES"/>
        </w:rPr>
        <w:t>Es importante recordar lo que Jesús le dijo al hombre que no podía usar su mano. Recuerden que el hombre obedeció a Jesús. Es importante recordar que el hombre obedeció a Jesús y fue curado en ese momento. Los fariseos no le agradecieron a Dios por lo bueno que Jesús hizo. En cambio, comenzaron a planear cómo matar a Jesús.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Algunos fariseos</w:t>
      </w:r>
    </w:p>
    <w:p>
      <w:pPr>
        <w:pStyle w:val="ListBullet"/>
        <w:spacing w:line="240" w:lineRule="auto"/>
        <w:ind w:left="720"/>
      </w:pPr>
      <w:r>
        <w:rPr>
          <w:lang w:val="es_ES" w:bidi="es_ES"/>
        </w:rPr>
      </w:r>
      <w:r>
        <w:rPr>
          <w:lang w:val="es_ES" w:bidi="es_ES"/>
        </w:rPr>
        <w:t>David y sus hombres</w:t>
      </w:r>
    </w:p>
    <w:p>
      <w:pPr>
        <w:pStyle w:val="ListBullet"/>
        <w:spacing w:line="240" w:lineRule="auto"/>
        <w:ind w:left="720"/>
      </w:pPr>
      <w:r>
        <w:rPr>
          <w:lang w:val="es_ES" w:bidi="es_ES"/>
        </w:rPr>
      </w:r>
      <w:r>
        <w:rPr>
          <w:lang w:val="es_ES" w:bidi="es_ES"/>
        </w:rPr>
        <w:t>El sacerdote que le dio el pan a David</w:t>
      </w:r>
    </w:p>
    <w:p>
      <w:pPr>
        <w:pStyle w:val="ListBullet"/>
        <w:spacing w:line="240" w:lineRule="auto"/>
        <w:ind w:left="720"/>
      </w:pPr>
      <w:r>
        <w:rPr>
          <w:lang w:val="es_ES" w:bidi="es_ES"/>
        </w:rPr>
      </w:r>
      <w:r>
        <w:rPr>
          <w:lang w:val="es_ES" w:bidi="es_ES"/>
        </w:rPr>
        <w:t>Un hombre con una mano paralizada</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Unos días después de que Jesús invitó a la gente a seguirlo, él y sus discípulos estaban caminando por un campo de trigo comiendo el trigo. Esto fue en el día de descanso.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Algunos de los fariseos vieron a los discípulos trabajando el sábado. Por lo tanto, le dijeron a Jesús, "Tus discípulos están haciendo lo que no es lícito hacer en el sábado".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actores que interpretan a algunos fariseos, "¿Cómo se sienten?" Es posible que escuchen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recordó a los fariseos lo que se escribió hace mucho tiempo haciendo dos preguntas para las que no esperaba recibir una respuesta. Él dice a los fariseos, "¿No habéis leído lo que David y los que estaban con él hicieron, cuando entraron en la casa de Dios y comieron el pan de la Presencia? Solo a los sacerdotes se les permitía comer este pan". Jesús también les preguntó si recordaban haber leído sobre los sacerdotes que trabajaban en el sábado.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 Jesús, "¿Cómo se siente?" Es posible que escuchen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terminó de hablar a los fariseos. Jesús y sus discípulos fueron a una sinagoga. Un hombre que no podía usar su mano también estaba allí. Los fariseos le preguntan a Jesús, "¿Es lícito sanar en el sábado?" Hicieron esto para poder acusar a Jesús de infringir la ley del sábado.</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actores que interpretan a algunos fariseos, "¿Cómo se sienten?" Es posible que escuches cosas como:</w:t>
      </w:r>
    </w:p>
    <w:p>
      <w:pPr>
        <w:pStyle w:val="ListBullet"/>
        <w:spacing w:line="240" w:lineRule="auto"/>
        <w:ind w:left="720"/>
      </w:pPr>
      <w:r>
        <w:rPr>
          <w:lang w:val="es_ES" w:bidi="es_ES"/>
        </w:rPr>
      </w:r>
      <w:r>
        <w:rPr>
          <w:lang w:val="es_ES" w:bidi="es_ES"/>
        </w:rPr>
        <w:t>Pregúntale al actor que interpreta a Jesús, "¿Cómo se siente?"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Los fariseos le preguntan a Jesús y dicen, "¿Es lícito sanar en el sábado?" Jesús hace otra pregunta que no esperaba que respondieran. Jesús dice, "¿Si tu oveja cae en un foso en el sábado, harás el trabajo que se necesita para rescatarla?" Entonces, Jesús ordenó al hombre con una mano paralizada que extendiera su mano. El hombre obedeció a Jesús.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al hombre con una mano paralizada, "¿Cómo se siente?" Es posible que escuches cosas como: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Jesús sanó al hombre. Pero los fariseos se fueron y empezaron a tramar la muerte de Jesús.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los actores que interpretan a los fariseos, "¿Cómo se sienten?" Es posible que escuches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y sus 12 </w:t>
      </w:r>
      <w:r>
        <w:rPr>
          <w:b/>
          <w:lang w:val="es_ES" w:bidi="es_ES"/>
        </w:rPr>
        <w:t>discípulos</w:t>
      </w:r>
      <w:r>
        <w:rPr>
          <w:lang w:val="es_ES" w:bidi="es_ES"/>
        </w:rPr>
        <w:t xml:space="preserve"> estaban caminando por un campo de trigo en el día de </w:t>
      </w:r>
      <w:r>
        <w:rPr>
          <w:b/>
          <w:lang w:val="es_ES" w:bidi="es_ES"/>
        </w:rPr>
        <w:t>sábado</w:t>
      </w:r>
      <w:r>
        <w:rPr>
          <w:lang w:val="es_ES" w:bidi="es_ES"/>
        </w:rPr>
        <w:t>.</w:t>
      </w:r>
    </w:p>
    <w:p>
      <w:pPr/>
      <w:r>
        <w:rPr>
          <w:lang w:val="es_ES" w:bidi="es_ES"/>
        </w:rPr>
      </w:r>
      <w:r>
        <w:rPr>
          <w:lang w:val="es_ES" w:bidi="es_ES"/>
        </w:rPr>
        <w:t xml:space="preserve">Los </w:t>
      </w:r>
      <w:r>
        <w:rPr>
          <w:b/>
          <w:lang w:val="es_ES" w:bidi="es_ES"/>
        </w:rPr>
        <w:t>discípulos</w:t>
      </w:r>
      <w:r>
        <w:rPr>
          <w:lang w:val="es_ES" w:bidi="es_ES"/>
        </w:rPr>
        <w:t xml:space="preserve"> fueron con Jesús a todas partes y aprendieron de sus enseñanzas. Usen la misma palabra para discípulos que usaron en los pasajes anteriores. Consulten el Glosario Principal para obtener una definición más completa de </w:t>
      </w:r>
      <w:r>
        <w:rPr>
          <w:lang w:val="es_ES" w:bidi="es_ES"/>
        </w:rPr>
        <w:t>discípulos</w:t>
      </w:r>
      <w:r>
        <w:rPr>
          <w:lang w:val="es_ES" w:bidi="es_ES"/>
        </w:rPr>
        <w:t>.</w:t>
      </w:r>
    </w:p>
    <w:p>
      <w:pPr/>
      <w:r>
        <w:rPr>
          <w:lang w:val="es_ES" w:bidi="es_ES"/>
        </w:rPr>
      </w:r>
      <w:r>
        <w:rPr>
          <w:lang w:val="es_ES" w:bidi="es_ES"/>
        </w:rPr>
        <w:t xml:space="preserve">El día de </w:t>
      </w:r>
      <w:r>
        <w:rPr>
          <w:b/>
          <w:lang w:val="es_ES" w:bidi="es_ES"/>
        </w:rPr>
        <w:t>sábado</w:t>
      </w:r>
      <w:r>
        <w:rPr>
          <w:lang w:val="es_ES" w:bidi="es_ES"/>
        </w:rPr>
        <w:t xml:space="preserve"> era el último día de la semana. El sábado es el día en que los judíos deben descansar y rendir culto a Dios. La ley judía establecía que no se podía realizar ningún tipo de trabajo el sábado. Utiliza la misma palabra para sábado que has usado en los pasajes anteriores. Consulten el Glosario Principal para obtener una definición más completa de </w:t>
      </w:r>
      <w:r>
        <w:rPr>
          <w:lang w:val="es_ES" w:bidi="es_ES"/>
        </w:rPr>
        <w:t>sábado</w:t>
      </w:r>
      <w:r>
        <w:rPr>
          <w:lang w:val="es_ES" w:bidi="es_ES"/>
        </w:rPr>
        <w:t>.</w:t>
      </w:r>
    </w:p>
    <w:p>
      <w:pPr/>
      <w:r>
        <w:rPr>
          <w:lang w:val="es_ES" w:bidi="es_ES"/>
        </w:rPr>
      </w:r>
      <w:r>
        <w:rPr>
          <w:lang w:val="es_ES" w:bidi="es_ES"/>
        </w:rPr>
        <w:t xml:space="preserve">Algunos </w:t>
      </w:r>
      <w:r>
        <w:rPr>
          <w:b/>
          <w:lang w:val="es_ES" w:bidi="es_ES"/>
        </w:rPr>
        <w:t>fariseos</w:t>
      </w:r>
      <w:r>
        <w:rPr>
          <w:lang w:val="es_ES" w:bidi="es_ES"/>
        </w:rPr>
        <w:t xml:space="preserve"> vieron a los discípulos arrancar y comer el trigo en el campo. Los fariseos le dijeron a Jesús, "Tus discípulos están infringiendo la ley del sábado". Los fariseos eran el grupo más influyente de líderes religiosos. Usen la misma palabra para fariseos que usaron en los pasajes anteriores. Consulten el Glosario Principal para obtener una definición más completa de </w:t>
      </w:r>
      <w:r>
        <w:rPr>
          <w:lang w:val="es_ES" w:bidi="es_ES"/>
        </w:rPr>
        <w:t>fariseos</w:t>
      </w:r>
      <w:r>
        <w:rPr>
          <w:lang w:val="es_ES" w:bidi="es_ES"/>
        </w:rPr>
        <w:t>.</w:t>
      </w:r>
    </w:p>
    <w:p>
      <w:pPr/>
      <w:r>
        <w:rPr>
          <w:lang w:val="es_ES" w:bidi="es_ES"/>
        </w:rPr>
      </w:r>
      <w:r>
        <w:rPr>
          <w:lang w:val="es_ES" w:bidi="es_ES"/>
        </w:rPr>
        <w:t xml:space="preserve">Jesús cuenta una historia real de hace mucho tiempo sobre David y los hombres que le acompañaban, que comieron el pan que solo los </w:t>
      </w:r>
      <w:r>
        <w:rPr>
          <w:b/>
          <w:lang w:val="es_ES" w:bidi="es_ES"/>
        </w:rPr>
        <w:t>sacerdotes</w:t>
      </w:r>
      <w:r>
        <w:rPr>
          <w:lang w:val="es_ES" w:bidi="es_ES"/>
        </w:rPr>
        <w:t xml:space="preserve"> podían comer.</w:t>
      </w:r>
    </w:p>
    <w:p>
      <w:pPr/>
      <w:r>
        <w:rPr>
          <w:lang w:val="es_ES" w:bidi="es_ES"/>
        </w:rPr>
      </w:r>
      <w:r>
        <w:rPr>
          <w:lang w:val="es_ES" w:bidi="es_ES"/>
        </w:rPr>
        <w:t xml:space="preserve">En la religión judía, un </w:t>
      </w:r>
      <w:r>
        <w:rPr>
          <w:b/>
          <w:lang w:val="es_ES" w:bidi="es_ES"/>
        </w:rPr>
        <w:t>sacerdote</w:t>
      </w:r>
      <w:r>
        <w:rPr>
          <w:lang w:val="es_ES" w:bidi="es_ES"/>
        </w:rPr>
        <w:t xml:space="preserve"> conectaba al pueblo a Dios, y a Dios y con el pueblo. Los sacerdotes prestaban servicio en la casa de Dios celebrando rituales y enseñando a la gente acerca de Dios. Usen la misma palabra para sacerdote que usaron en los pasajes anteriores. Consulten el Glosario Principal para obtener una definición más completa de </w:t>
      </w:r>
      <w:r>
        <w:rPr>
          <w:lang w:val="es_ES" w:bidi="es_ES"/>
        </w:rPr>
        <w:t>sacerdote</w:t>
      </w:r>
      <w:r>
        <w:rPr>
          <w:lang w:val="es_ES" w:bidi="es_ES"/>
        </w:rPr>
        <w:t>.</w:t>
      </w:r>
    </w:p>
    <w:p>
      <w:pPr/>
      <w:r>
        <w:rPr>
          <w:lang w:val="es_ES" w:bidi="es_ES"/>
        </w:rPr>
      </w:r>
      <w:r>
        <w:rPr>
          <w:lang w:val="es_ES" w:bidi="es_ES"/>
        </w:rPr>
        <w:t xml:space="preserve">Jesús recordó a los fariseos que los sacerdotes trabajan en el </w:t>
      </w:r>
      <w:r>
        <w:rPr>
          <w:b/>
          <w:lang w:val="es_ES" w:bidi="es_ES"/>
        </w:rPr>
        <w:t>templo</w:t>
      </w:r>
      <w:r>
        <w:rPr>
          <w:lang w:val="es_ES" w:bidi="es_ES"/>
        </w:rPr>
        <w:t xml:space="preserve"> en el sábado. El templo era un edificio grande que contaba con numerosas salas y un altar para ofrecer sacrificios a Dios. El templo era la casa de Dios en la época en que vivió Jesús. Usen la misma palabra para templo que usaron en los pasajes anteriores. Consulten el Glosario Principal para obtener una definición más completa de </w:t>
      </w:r>
      <w:r>
        <w:rPr>
          <w:lang w:val="es_ES" w:bidi="es_ES"/>
        </w:rPr>
        <w:t>templo</w:t>
      </w:r>
      <w:r>
        <w:rPr>
          <w:lang w:val="es_ES" w:bidi="es_ES"/>
        </w:rPr>
        <w:t>.</w:t>
      </w:r>
    </w:p>
    <w:p>
      <w:pPr/>
      <w:r>
        <w:rPr>
          <w:lang w:val="es_ES" w:bidi="es_ES"/>
        </w:rPr>
      </w:r>
      <w:r>
        <w:rPr>
          <w:lang w:val="es_ES" w:bidi="es_ES"/>
        </w:rPr>
        <w:t>Jesús afirmó que los fariseos no comprendían el significado de lo que Dios había dicho hacía mucho tiempo a través del profeta: "</w:t>
      </w:r>
      <w:r>
        <w:rPr>
          <w:b/>
          <w:lang w:val="es_ES" w:bidi="es_ES"/>
        </w:rPr>
        <w:t>Misericordia</w:t>
      </w:r>
      <w:r>
        <w:rPr>
          <w:lang w:val="es_ES" w:bidi="es_ES"/>
        </w:rPr>
        <w:t xml:space="preserve"> quiero, y no </w:t>
      </w:r>
      <w:r>
        <w:rPr>
          <w:b/>
          <w:lang w:val="es_ES" w:bidi="es_ES"/>
        </w:rPr>
        <w:t>sacrificio</w:t>
      </w:r>
      <w:r>
        <w:rPr>
          <w:lang w:val="es_ES" w:bidi="es_ES"/>
        </w:rPr>
        <w:t>".</w:t>
      </w:r>
    </w:p>
    <w:p>
      <w:pPr/>
      <w:r>
        <w:rPr>
          <w:lang w:val="es_ES" w:bidi="es_ES"/>
        </w:rPr>
      </w:r>
      <w:r>
        <w:rPr>
          <w:b/>
          <w:lang w:val="es_ES" w:bidi="es_ES"/>
        </w:rPr>
        <w:t>Misericordia</w:t>
      </w:r>
      <w:r>
        <w:rPr>
          <w:lang w:val="es_ES" w:bidi="es_ES"/>
        </w:rPr>
        <w:t xml:space="preserve"> es mostrar compasión. Un </w:t>
      </w:r>
      <w:r>
        <w:rPr>
          <w:b/>
          <w:lang w:val="es_ES" w:bidi="es_ES"/>
        </w:rPr>
        <w:t>sacrificio</w:t>
      </w:r>
      <w:r>
        <w:rPr>
          <w:lang w:val="es_ES" w:bidi="es_ES"/>
        </w:rPr>
        <w:t xml:space="preserve"> es algo que se ofrece a Dios para agradecerle o pedirle perdón. Usen la misma palabra para misericordia y sacrificio que usaron en los pasajes anteriores. Consulten el Glosario Principal para obtener una definición más completa de </w:t>
      </w:r>
      <w:r>
        <w:rPr>
          <w:lang w:val="es_ES" w:bidi="es_ES"/>
        </w:rPr>
        <w:t>misericordia</w:t>
      </w:r>
      <w:r>
        <w:rPr>
          <w:lang w:val="es_ES" w:bidi="es_ES"/>
        </w:rPr>
        <w:t xml:space="preserve"> y </w:t>
      </w:r>
      <w:r>
        <w:rPr>
          <w:lang w:val="es_ES" w:bidi="es_ES"/>
        </w:rPr>
        <w:t>sacrificio</w:t>
      </w:r>
      <w:r>
        <w:rPr>
          <w:lang w:val="es_ES" w:bidi="es_ES"/>
        </w:rPr>
        <w:t>.</w:t>
      </w:r>
    </w:p>
    <w:p>
      <w:pPr/>
      <w:r>
        <w:rPr>
          <w:lang w:val="es_ES" w:bidi="es_ES"/>
        </w:rPr>
      </w:r>
      <w:r>
        <w:rPr>
          <w:lang w:val="es_ES" w:bidi="es_ES"/>
        </w:rPr>
        <w:t xml:space="preserve">Los discípulos eran inocentes de romper la ley del sábado porque el </w:t>
      </w:r>
      <w:r>
        <w:rPr>
          <w:b/>
          <w:lang w:val="es_ES" w:bidi="es_ES"/>
        </w:rPr>
        <w:t>Hijo del Hombre</w:t>
      </w:r>
      <w:r>
        <w:rPr>
          <w:lang w:val="es_ES" w:bidi="es_ES"/>
        </w:rPr>
        <w:t xml:space="preserve"> es </w:t>
      </w:r>
      <w:r>
        <w:rPr>
          <w:b/>
          <w:lang w:val="es_ES" w:bidi="es_ES"/>
        </w:rPr>
        <w:t>señor</w:t>
      </w:r>
      <w:r>
        <w:rPr>
          <w:lang w:val="es_ES" w:bidi="es_ES"/>
        </w:rPr>
        <w:t xml:space="preserve"> del sábado. </w:t>
      </w:r>
    </w:p>
    <w:p>
      <w:pPr/>
      <w:r>
        <w:rPr>
          <w:lang w:val="es_ES" w:bidi="es_ES"/>
        </w:rPr>
      </w:r>
      <w:r>
        <w:rPr>
          <w:b/>
          <w:lang w:val="es_ES" w:bidi="es_ES"/>
        </w:rPr>
        <w:t>Hijo del Hombre</w:t>
      </w:r>
      <w:r>
        <w:rPr>
          <w:lang w:val="es_ES" w:bidi="es_ES"/>
        </w:rPr>
        <w:t xml:space="preserve"> es un título con el que se designa a Jesús y que indica que es el Salvador prometido por Dios. Usen la misma palabra para Hijo del Hombre que usaron en los pasajes anteriores. Consulten el Glosario Principal para obtener una definición más completa de </w:t>
      </w:r>
      <w:r>
        <w:rPr>
          <w:lang w:val="es_ES" w:bidi="es_ES"/>
        </w:rPr>
        <w:t>Hijo del Hombre</w:t>
      </w:r>
      <w:r>
        <w:rPr>
          <w:lang w:val="es_ES" w:bidi="es_ES"/>
        </w:rPr>
        <w:t>.</w:t>
      </w:r>
    </w:p>
    <w:p>
      <w:pPr/>
      <w:r>
        <w:rPr>
          <w:lang w:val="es_ES" w:bidi="es_ES"/>
        </w:rPr>
      </w:r>
      <w:r>
        <w:rPr>
          <w:lang w:val="es_ES" w:bidi="es_ES"/>
        </w:rPr>
        <w:t xml:space="preserve">En este caso, </w:t>
      </w:r>
      <w:r>
        <w:rPr>
          <w:b/>
          <w:lang w:val="es_ES" w:bidi="es_ES"/>
        </w:rPr>
        <w:t>señor</w:t>
      </w:r>
      <w:r>
        <w:rPr>
          <w:lang w:val="es_ES" w:bidi="es_ES"/>
        </w:rPr>
        <w:t xml:space="preserve"> se refiere a que Jesús tiene la autoridad para determinar lo que está o no permitido en el sábado. Usen la misma palabra para señor que usaron en los pasajes anteriores. Consulten el Glosario Principal para obtener una definición más completa de </w:t>
      </w:r>
      <w:r>
        <w:rPr>
          <w:lang w:val="es_ES" w:bidi="es_ES"/>
        </w:rPr>
        <w:t>señor</w:t>
      </w:r>
      <w:r>
        <w:rPr>
          <w:lang w:val="es_ES" w:bidi="es_ES"/>
        </w:rPr>
        <w:t>.</w:t>
      </w:r>
    </w:p>
    <w:p>
      <w:pPr/>
      <w:r>
        <w:rPr>
          <w:lang w:val="es_ES" w:bidi="es_ES"/>
        </w:rPr>
      </w:r>
      <w:r>
        <w:rPr>
          <w:lang w:val="es_ES" w:bidi="es_ES"/>
        </w:rPr>
        <w:t xml:space="preserve">A continuación, Jesús y sus discípulos entraron en la </w:t>
      </w:r>
      <w:r>
        <w:rPr>
          <w:b/>
          <w:lang w:val="es_ES" w:bidi="es_ES"/>
        </w:rPr>
        <w:t>sinagoga</w:t>
      </w:r>
      <w:r>
        <w:rPr>
          <w:lang w:val="es_ES" w:bidi="es_ES"/>
        </w:rPr>
        <w:t xml:space="preserve">. Una sinagoga era un lugar de culto judío local. Usen la misma palabra para sinagoga que usaron en los pasajes anteriores. Consulten el Glosario Principal para obtener una definición más completa de </w:t>
      </w:r>
      <w:r>
        <w:rPr>
          <w:lang w:val="es_ES" w:bidi="es_ES"/>
        </w:rPr>
        <w:t>sinagoga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12:15–21</w:t>
      </w:r>
      <w:r>
        <w:rPr>
          <w:lang w:val="es_ES" w:bidi="es_ES"/>
        </w:rPr>
      </w:r>
    </w:p>
    <w:p>
      <w:pPr>
        <w:pStyle w:val="Heading3"/>
      </w:pPr>
      <w:r>
        <w:rPr>
          <w:lang w:val="es_ES" w:bidi="es_ES"/>
        </w:rPr>
        <w:t>Escuchar con el corazón</w:t>
      </w:r>
    </w:p>
    <w:p>
      <w:pPr/>
      <w:r>
        <w:rPr>
          <w:lang w:val="es_ES" w:bidi="es_ES"/>
        </w:rPr>
      </w:r>
      <w:r>
        <w:rPr>
          <w:lang w:val="es_ES" w:bidi="es_ES"/>
        </w:rPr>
        <w:t>Escuchen Mateo 12:15–21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esta historia real, Mateo registra que Jesús sanó a muchas personas. Luego Mateo recita lo que el profeta Isaías dijo hace mucho tiempo sobre el Salvador prometido.</w:t>
      </w:r>
    </w:p>
    <w:p>
      <w:pPr/>
      <w:r>
        <w:rPr>
          <w:lang w:val="es_ES" w:bidi="es_ES"/>
        </w:rPr>
      </w:r>
      <w:r>
        <w:rPr>
          <w:lang w:val="es_ES" w:bidi="es_ES"/>
        </w:rPr>
        <w:t>En el pasaje anterior, Jesús declaró que tiene autoridad sobre la ley judía. Entonces sana a un hombre con una mano paralizada en el día de descanso judío. Los fariseos que vieron a Jesús hacer esto se fueron. Ellos comenzaron a hacer planes para matar a Jesús.</w:t>
      </w:r>
    </w:p>
    <w:p>
      <w:pPr/>
      <w:r>
        <w:rPr>
          <w:lang w:val="es_ES" w:bidi="es_ES"/>
        </w:rPr>
      </w:r>
      <w:r>
        <w:rPr>
          <w:lang w:val="es_ES" w:bidi="es_ES"/>
        </w:rPr>
        <w:t>Jesús sabía lo que los fariseos, los líderes religiosos, estaban haciendo. Jesús se alejó del peligro. Jesús no se fue porque tuviera miedo. Jesús se fue porque aún no era hora de que muriera. Una multitud de personas seguía a Jesús a donde él iba. Por lo que, Jesús sanaba a todos los que estaban enfermos. Después de sanarlos, Jesús ordenó a las personas que no dijeran a otros lo que él había hecho. Esto era para cumplir lo que el profeta Isaías dijo sobre el Salvador prometido de Dios, el Cristo.</w:t>
      </w:r>
    </w:p>
    <w:p>
      <w:pPr/>
      <w:r>
        <w:rPr>
          <w:lang w:val="es_ES" w:bidi="es_ES"/>
        </w:rPr>
      </w:r>
      <w:r>
        <w:rPr>
          <w:lang w:val="es_ES" w:bidi="es_ES"/>
        </w:rPr>
        <w:t>Mateo nos dice que lo que Jesús hizo fue para cumplir, o hacer que sucediera, lo que el mensajero de Dios, Isaías, había dicho hacía mucho tiempo. Entonces, Mateo cita lo que Dios dijo a través del profeta Isaías. Isaías comienza llamando la atención de ellos cuando dice "He aquí", o "miren". Dios eligió al Salvador prometido, o al Cristo, para ser su siervo. Un siervo trabaja para otra persona y se somete a los deseos de esa persona. Dios dijo que ama al Salvador prometido, a su siervo, y que su alma está muy complacida, o feliz, con su siervo. El alma es el ser interior, los pensamientos y sentimientos de una persona. A veces, las personas se refieren al alma de una persona como a su corazón.</w:t>
      </w:r>
    </w:p>
    <w:p>
      <w:pPr/>
      <w:r>
        <w:rPr>
          <w:lang w:val="es_ES" w:bidi="es_ES"/>
        </w:rPr>
      </w:r>
      <w:r>
        <w:rPr>
          <w:lang w:val="es_ES" w:bidi="es_ES"/>
        </w:rPr>
        <w:t>Deténganse y discutan: Compartan historias entre sí sobre un momento en el que hayan estado muy complacidos con alguien. ¿Cuales eran las acciones de esas personas que los hacían feliz?</w:t>
      </w:r>
    </w:p>
    <w:p>
      <w:pPr/>
      <w:r>
        <w:rPr>
          <w:lang w:val="es_ES" w:bidi="es_ES"/>
        </w:rPr>
      </w:r>
      <w:r>
        <w:rPr>
          <w:lang w:val="es_ES" w:bidi="es_ES"/>
        </w:rPr>
        <w:t>Dios dijo que pondría su Espíritu sobre su Salvador prometido. Esto queria decir que Dios le daría a su siervo su poder. Entonces, el Salvador prometido proclamaría, o le diría a los gentiles, cómo recibir la justicia de Dios. En este caso, gentiles se refiere a todas las personas de todas las naciones. Justicia es cuando una persona recibe un castigo o una recompensa por sus acciones. La justicia de Dios es su decisión de recompensar a aquellos que lo aceptan y castigar a aquellos que son malos. Las decisiones de Dios siempre son honestas y justas.</w:t>
      </w:r>
    </w:p>
    <w:p>
      <w:pPr/>
      <w:r>
        <w:rPr>
          <w:lang w:val="es_ES" w:bidi="es_ES"/>
        </w:rPr>
      </w:r>
      <w:r>
        <w:rPr>
          <w:lang w:val="es_ES" w:bidi="es_ES"/>
        </w:rPr>
        <w:t>Cuenten historias sobre alguien que hizo justicia con otra persona. ¿Qué sucedió? ¿Quién es responsable de administrar la justicia en su cultura? ¿De qué maneras se hace esto?</w:t>
      </w:r>
    </w:p>
    <w:p>
      <w:pPr/>
      <w:r>
        <w:rPr>
          <w:lang w:val="es_ES" w:bidi="es_ES"/>
        </w:rPr>
      </w:r>
      <w:r>
        <w:rPr>
          <w:lang w:val="es_ES" w:bidi="es_ES"/>
        </w:rPr>
        <w:t>El Salvador prometido de Dios no peleará, ni discutirá con las personas. Él no gritará en voz alta. El Salvador prometido no hará grandes discursos en las calles. Durante el tiempo de Jesús, muchas personas se reunían en las calles. Estas eran áreas públicas ruidosas y áreas donde las personas podían tratar de dar discursos y enseñar.</w:t>
      </w:r>
    </w:p>
    <w:p>
      <w:pPr/>
      <w:r>
        <w:rPr>
          <w:lang w:val="es_ES" w:bidi="es_ES"/>
        </w:rPr>
      </w:r>
      <w:r>
        <w:rPr>
          <w:lang w:val="es_ES" w:bidi="es_ES"/>
        </w:rPr>
        <w:t>Dios dijo que el Salvador prometido no rompería la caña cascada ni apagaría la mecha humeante. Una caña, o junco, es una planta alta que crece en el desierto. Los judíos usaban las cañas para medir la longitud de los objetos. Una caña cascada es aquella que ha sido doblada y ya no es útil para medir las cosas. Por lo tanto, la caña sería descartada. Una mecha es la parte de una lámpara que se quema. Si la mecha está humeando, la llama está apagada, pero la mecha todavía brilla, y desprende humo. Apagar una mecha que humea significa terminar de apagar el fuego. Isaías está usando la caña y la mecha para hacer una misma comparación simbólica. La caña cascada y la mecha humeante simbolizan a una persona que está herida de alguna manera o espiritualmente débil. Jesús, el siervo de Dios y el Salvador prometido, sería amable con las personas que son débiles y necesitan ayuda. Jesús continuaría siendo amable con estas personas. Esta es una de las maneras en la que él se asegura de que se haga la justicia de Dios, o de que la justicia de Dios triunfe sobre el mal.</w:t>
      </w:r>
    </w:p>
    <w:p>
      <w:pPr/>
      <w:r>
        <w:rPr>
          <w:lang w:val="es_ES" w:bidi="es_ES"/>
        </w:rPr>
      </w:r>
      <w:r>
        <w:rPr>
          <w:lang w:val="es_ES" w:bidi="es_ES"/>
        </w:rPr>
        <w:t xml:space="preserve">Muestren una imagen de una </w:t>
      </w:r>
      <w:r>
        <w:rPr>
          <w:lang w:val="es_ES" w:bidi="es_ES"/>
        </w:rPr>
        <w:t>planta de caña</w:t>
      </w:r>
      <w:r>
        <w:rPr>
          <w:lang w:val="es_ES" w:bidi="es_ES"/>
        </w:rPr>
        <w:t xml:space="preserve">. Muestren una imagen de una </w:t>
      </w:r>
      <w:r>
        <w:rPr>
          <w:lang w:val="es_ES" w:bidi="es_ES"/>
        </w:rPr>
        <w:t>lámpara que tenga una mecha</w:t>
      </w:r>
      <w:r>
        <w:rPr>
          <w:lang w:val="es_ES" w:bidi="es_ES"/>
        </w:rPr>
        <w:t>.</w:t>
      </w:r>
    </w:p>
    <w:p>
      <w:pPr/>
      <w:r>
        <w:rPr>
          <w:lang w:val="es_ES" w:bidi="es_ES"/>
        </w:rPr>
      </w:r>
      <w:r>
        <w:rPr>
          <w:lang w:val="es_ES" w:bidi="es_ES"/>
        </w:rPr>
        <w:t>Dios dijo que los gentiles, o todas las personas, esperarán, o confiarán y tendrán fe, en el nombre del Salvador prometido de Dios. "Gentil" en el Nuevo Testamento a veces se usa para referirse a todas las naciones. En este caso, el nombre de una persona es la propia persona. Confiar en el nombre de Jesús es tener fe y creer en Jesús.</w:t>
      </w:r>
    </w:p>
    <w:p>
      <w:pPr/>
      <w:r>
        <w:rPr>
          <w:lang w:val="es_ES" w:bidi="es_ES"/>
        </w:rPr>
      </w:r>
      <w:r>
        <w:rPr>
          <w:lang w:val="es_ES" w:bidi="es_ES"/>
        </w:rPr>
        <w:t>Deténganse y discutan sobre la confianza en su cultura. ¿Cuáles son las cosas que las personas pueden hacer, que hagan que ustedes confíen en ellas? ¿Cuáles son las cosas que las personas pueden hacer, que haga que ustedes no confíen en ellas? Cuenten historias sobre alguna vez en que alguien hizo alguna cosa por la que ustedes comenzaron a confiar en esa persona.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sabía que los fariseos estaban planeando matarlo. Así que él fue a otro lugar. Jesús sanaba a algunas de las personas que iban con él porque estaban enfermas. Jesús les dijo que no hablaran de él a otros. Él hizo esto para que se cumpliera lo que Dios había dicho a través del profeta Isaías.</w:t>
      </w:r>
    </w:p>
    <w:p>
      <w:pPr/>
      <w:r>
        <w:rPr>
          <w:lang w:val="es_ES" w:bidi="es_ES"/>
        </w:rPr>
      </w:r>
      <w:r>
        <w:rPr>
          <w:b/>
          <w:lang w:val="es_ES" w:bidi="es_ES"/>
        </w:rPr>
        <w:t>Segunda escena:</w:t>
      </w:r>
      <w:r>
        <w:rPr>
          <w:lang w:val="es_ES" w:bidi="es_ES"/>
        </w:rPr>
        <w:t xml:space="preserve"> Mateo cita lo que el profeta Isaías dijo.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multitud que seguía a Jesús</w:t>
      </w:r>
    </w:p>
    <w:p>
      <w:pPr>
        <w:pStyle w:val="ListBullet"/>
        <w:spacing w:line="240" w:lineRule="auto"/>
        <w:ind w:left="720"/>
      </w:pPr>
      <w:r>
        <w:rPr>
          <w:lang w:val="es_ES" w:bidi="es_ES"/>
        </w:rPr>
      </w:r>
      <w:r>
        <w:rPr>
          <w:lang w:val="es_ES" w:bidi="es_ES"/>
        </w:rPr>
        <w:t>El profeta Isaías</w:t>
      </w:r>
    </w:p>
    <w:p>
      <w:pPr>
        <w:pStyle w:val="ListBullet"/>
        <w:spacing w:line="240" w:lineRule="auto"/>
        <w:ind w:left="720"/>
      </w:pPr>
      <w:r>
        <w:rPr>
          <w:lang w:val="es_ES" w:bidi="es_ES"/>
        </w:rPr>
      </w:r>
      <w:r>
        <w:rPr>
          <w:lang w:val="es_ES" w:bidi="es_ES"/>
        </w:rPr>
        <w:t>Personas débiles y lastimadas representadas por una caña o una mecha</w:t>
      </w:r>
    </w:p>
    <w:p>
      <w:pPr>
        <w:pStyle w:val="ListBullet"/>
        <w:spacing w:line="240" w:lineRule="auto"/>
        <w:ind w:left="720"/>
      </w:pPr>
      <w:r>
        <w:rPr>
          <w:lang w:val="es_ES" w:bidi="es_ES"/>
        </w:rPr>
      </w:r>
      <w:r>
        <w:rPr>
          <w:lang w:val="es_ES" w:bidi="es_ES"/>
        </w:rPr>
        <w:t>Gentiles, o todas las naciones</w:t>
      </w:r>
    </w:p>
    <w:p>
      <w:pPr>
        <w:pStyle w:val="ListBullet"/>
        <w:spacing w:line="240" w:lineRule="auto"/>
        <w:ind w:left="720"/>
      </w:pPr>
      <w:r>
        <w:rPr>
          <w:lang w:val="es_ES" w:bidi="es_ES"/>
        </w:rPr>
      </w:r>
      <w:r>
        <w:rPr>
          <w:lang w:val="es_ES" w:bidi="es_ES"/>
        </w:rPr>
        <w:t>Mateo</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sabía que los líderes religiosos estaban planeando matarlo. Jesús salió de ahí porque aún no era hora de que él muriera y no porque tuviera miedo. Muchas personas fueron con Jesús. Recuerden que Jesús sanaba a todos los que estaban enfermos. Pero Jesús les dijo que no les dijeran a otros sobre esto.</w:t>
      </w:r>
    </w:p>
    <w:p>
      <w:pPr/>
      <w:r>
        <w:rPr>
          <w:lang w:val="es_ES" w:bidi="es_ES"/>
        </w:rPr>
      </w:r>
      <w:r>
        <w:rPr>
          <w:lang w:val="es_ES" w:bidi="es_ES"/>
        </w:rPr>
        <w:t>Es importante recordar que al hacer esto, Jesús estaba cumpliendo lo que se había dicho sobre el Salvador prometido de Dios hacía mucho tiempo.</w:t>
      </w:r>
    </w:p>
    <w:p>
      <w:pPr/>
      <w:r>
        <w:rPr>
          <w:lang w:val="es_ES" w:bidi="es_ES"/>
        </w:rPr>
      </w:r>
      <w:r>
        <w:rPr>
          <w:lang w:val="es_ES" w:bidi="es_ES"/>
        </w:rPr>
        <w:t>Es importante recordar que Mateo está diciendo las palabras exactas del profeta Isaías. Dios eligió a Jesús para ser su siervo, o Salvador prometido. Recuerden que Dios llenó a Jesús con su poder, o Espíritu. Y que Jesús les dice a los gentiles, o a todas las personas de todas las naciones, cómo recibirán la justicia de Dios.</w:t>
      </w:r>
    </w:p>
    <w:p>
      <w:pPr/>
      <w:r>
        <w:rPr>
          <w:lang w:val="es_ES" w:bidi="es_ES"/>
        </w:rPr>
      </w:r>
      <w:r>
        <w:rPr>
          <w:lang w:val="es_ES" w:bidi="es_ES"/>
        </w:rPr>
        <w:t>Es importante recordar que el Salvador prometido de Dios no llamaría la atención sobre sí mismo peleando con otros o dando discursos a los gritos en áreas públicas. Recuerden que el Salvador prometido de Dios es alguien que no romperá una caña cascada ni apagará una mecha que humea. Recuerden que Isaías está comparando a una persona que está herida o espiritualmente débil con una caña cascada o una mecha que humea. Esto muestra que una de las maneras en la que Jesús se asegura de que se haga la justicia de Dios es siendo amable con aquellos que son débiles y necesitan de ayuda.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 multitud que seguía a Jesús</w:t>
      </w:r>
    </w:p>
    <w:p>
      <w:pPr>
        <w:pStyle w:val="ListBullet"/>
        <w:spacing w:line="240" w:lineRule="auto"/>
        <w:ind w:left="720"/>
      </w:pPr>
      <w:r>
        <w:rPr>
          <w:lang w:val="es_ES" w:bidi="es_ES"/>
        </w:rPr>
      </w:r>
      <w:r>
        <w:rPr>
          <w:lang w:val="es_ES" w:bidi="es_ES"/>
        </w:rPr>
        <w:t>El profeta Isaías</w:t>
      </w:r>
    </w:p>
    <w:p>
      <w:pPr>
        <w:pStyle w:val="ListBullet"/>
        <w:spacing w:line="240" w:lineRule="auto"/>
        <w:ind w:left="720"/>
      </w:pPr>
      <w:r>
        <w:rPr>
          <w:lang w:val="es_ES" w:bidi="es_ES"/>
        </w:rPr>
      </w:r>
      <w:r>
        <w:rPr>
          <w:lang w:val="es_ES" w:bidi="es_ES"/>
        </w:rPr>
        <w:t>Personas débiles y lastimadas representadas por una caña o una mecha</w:t>
      </w:r>
    </w:p>
    <w:p>
      <w:pPr>
        <w:pStyle w:val="ListBullet"/>
        <w:spacing w:line="240" w:lineRule="auto"/>
        <w:ind w:left="720"/>
      </w:pPr>
      <w:r>
        <w:rPr>
          <w:lang w:val="es_ES" w:bidi="es_ES"/>
        </w:rPr>
      </w:r>
      <w:r>
        <w:rPr>
          <w:lang w:val="es_ES" w:bidi="es_ES"/>
        </w:rPr>
        <w:t>Gentiles, o todas las naciones</w:t>
      </w:r>
    </w:p>
    <w:p>
      <w:pPr>
        <w:pStyle w:val="ListBullet"/>
        <w:spacing w:line="240" w:lineRule="auto"/>
        <w:ind w:left="720"/>
      </w:pPr>
      <w:r>
        <w:rPr>
          <w:lang w:val="es_ES" w:bidi="es_ES"/>
        </w:rPr>
      </w:r>
      <w:r>
        <w:rPr>
          <w:lang w:val="es_ES" w:bidi="es_ES"/>
        </w:rPr>
        <w:t>Mateo</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Jesús sabía que los fariseos estaban planeando matarlo. Así que se fue a otro lugar. Jesús sanaba a algunas de las personas que iban con él porque estaban enfermas.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la multitud que siguió a Jesús: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les dijo que no le dijeran a otros sobre él. Él hizo esto para cumplir lo que Dios había dicho a través del profeta Isaías se hiciera realidad.</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te sientes?" Es posible que escuchen cosas como:</w:t>
      </w:r>
    </w:p>
    <w:p>
      <w:pPr>
        <w:pStyle w:val="ListBullet"/>
        <w:spacing w:line="240" w:lineRule="auto"/>
        <w:ind w:left="720"/>
      </w:pPr>
      <w:r>
        <w:rPr>
          <w:lang w:val="es_ES" w:bidi="es_ES"/>
        </w:rPr>
      </w:r>
      <w:r>
        <w:rPr>
          <w:lang w:val="es_ES" w:bidi="es_ES"/>
        </w:rPr>
        <w:t>Pregúntale al actor que interpreta al profeta Isaías, si estuviera allí en ese momento para ver esto sucediendo, "¿Cómo se sentiría?" Es posible que escuchen cosas como:</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Mateo dice las palabras exactas que Isaías, el mensajero de Dios, dijo hace mucho tiempo. Él dice, "Presten atención, yo he elegido a mi siervo. Lo amo y él es de mi agrado". Lo llenaré con mi poder y él les dirá a los gentiles sobre mi justicia".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Pregúntales a los actores que interpretan a los gentiles, "¿Cómo se sienten?" Es posible que escuchen cosas como:</w:t>
      </w:r>
    </w:p>
    <w:p>
      <w:pPr>
        <w:pStyle w:val="ListBullet"/>
        <w:spacing w:line="240" w:lineRule="auto"/>
        <w:ind w:left="720"/>
      </w:pPr>
      <w:r>
        <w:rPr>
          <w:lang w:val="es_ES" w:bidi="es_ES"/>
        </w:rPr>
      </w:r>
      <w:r>
        <w:rPr>
          <w:lang w:val="es_ES" w:bidi="es_ES"/>
        </w:rPr>
        <w:t>Pregúntenle al actor que interpreta a Mateo, "¿Cómo se siente?"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Mateo continúa diciendo las palabras que Isaías dijo hace mucho tiempo. Él dice: "Mi siervo no llamará la atención sobre sí mismo peleando con otros o pronunciando discursos en voz alta en áreas públicas". Él se asegurará de que se haga justicia siendo amable con aquellos que son débiles y necesitan ayuda. Los gentiles confiarán y tendrán confianza en él".</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personas débiles y lastimadas "¿Cómo se sienten?" Es posible que escuchen cosas como:</w:t>
      </w:r>
    </w:p>
    <w:p>
      <w:pPr>
        <w:pStyle w:val="ListBullet"/>
        <w:spacing w:line="240" w:lineRule="auto"/>
        <w:ind w:left="720"/>
      </w:pPr>
      <w:r>
        <w:rPr>
          <w:lang w:val="es_ES" w:bidi="es_ES"/>
        </w:rPr>
      </w:r>
      <w:r>
        <w:rPr>
          <w:lang w:val="es_ES" w:bidi="es_ES"/>
        </w:rPr>
        <w:t>Pregúntales a los actores que interpretan a los gentiles, "¿Cómo se sienten?"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sanó a mucha gente que estaba caminando con él. Él les ordenó que no les contaran a otros sobre él. Esto era para cumplir lo que fue dicho por el </w:t>
      </w:r>
      <w:r>
        <w:rPr>
          <w:b/>
          <w:lang w:val="es_ES" w:bidi="es_ES"/>
        </w:rPr>
        <w:t>profeta</w:t>
      </w:r>
      <w:r>
        <w:rPr>
          <w:lang w:val="es_ES" w:bidi="es_ES"/>
        </w:rPr>
        <w:t xml:space="preserve"> Isaías. Un profeta es una persona que lleva el mensaje de Dios al pueblo. Usen la misma palabra para profeta que usaron en los pasajes anteriores. Consulten el Glosario Principal para obtener una definición más completa de </w:t>
      </w:r>
      <w:r>
        <w:rPr>
          <w:lang w:val="es_ES" w:bidi="es_ES"/>
        </w:rPr>
        <w:t>profeta</w:t>
      </w:r>
      <w:r>
        <w:rPr>
          <w:lang w:val="es_ES" w:bidi="es_ES"/>
        </w:rPr>
        <w:t>.</w:t>
      </w:r>
    </w:p>
    <w:p>
      <w:pPr/>
      <w:r>
        <w:rPr>
          <w:lang w:val="es_ES" w:bidi="es_ES"/>
        </w:rPr>
      </w:r>
      <w:r>
        <w:rPr>
          <w:lang w:val="es_ES" w:bidi="es_ES"/>
        </w:rPr>
        <w:t xml:space="preserve">Mateo dice las palabras exactas de Isaías a las personas que estaban allí. "El </w:t>
      </w:r>
      <w:r>
        <w:rPr>
          <w:b/>
          <w:lang w:val="es_ES" w:bidi="es_ES"/>
        </w:rPr>
        <w:t>siervo</w:t>
      </w:r>
      <w:r>
        <w:rPr>
          <w:lang w:val="es_ES" w:bidi="es_ES"/>
        </w:rPr>
        <w:t xml:space="preserve"> de Dios a quien él ha </w:t>
      </w:r>
      <w:r>
        <w:rPr>
          <w:b/>
          <w:lang w:val="es_ES" w:bidi="es_ES"/>
        </w:rPr>
        <w:t>elegido</w:t>
      </w:r>
      <w:r>
        <w:rPr>
          <w:lang w:val="es_ES" w:bidi="es_ES"/>
        </w:rPr>
        <w:t xml:space="preserve">" se refiere al </w:t>
      </w:r>
      <w:r>
        <w:rPr>
          <w:b/>
          <w:lang w:val="es_ES" w:bidi="es_ES"/>
        </w:rPr>
        <w:t>Salvador Prometido</w:t>
      </w:r>
      <w:r>
        <w:rPr>
          <w:lang w:val="es_ES" w:bidi="es_ES"/>
        </w:rPr>
        <w:t xml:space="preserve"> de Dios, o </w:t>
      </w:r>
      <w:r>
        <w:rPr>
          <w:lang w:val="es_ES" w:bidi="es_ES"/>
        </w:rPr>
        <w:t>Cristo</w:t>
      </w:r>
      <w:r>
        <w:rPr>
          <w:lang w:val="es_ES" w:bidi="es_ES"/>
        </w:rPr>
        <w:t xml:space="preserve">. Un siervo trabaja para otra persona y se somete a los deseos de esa persona. Usen la misma palabra para siervo que usaron en los pasajes anteriores. Consulten el Glosario Principal para obtener una definición más completa de </w:t>
      </w:r>
      <w:r>
        <w:rPr>
          <w:lang w:val="es_ES" w:bidi="es_ES"/>
        </w:rPr>
        <w:t>siervo</w:t>
      </w:r>
      <w:r>
        <w:rPr>
          <w:lang w:val="es_ES" w:bidi="es_ES"/>
        </w:rPr>
        <w:t>.</w:t>
      </w:r>
    </w:p>
    <w:p>
      <w:pPr/>
      <w:r>
        <w:rPr>
          <w:lang w:val="es_ES" w:bidi="es_ES"/>
        </w:rPr>
      </w:r>
      <w:r>
        <w:rPr>
          <w:lang w:val="es_ES" w:bidi="es_ES"/>
        </w:rPr>
        <w:t xml:space="preserve">Dios dijo que ama a su siervo y su </w:t>
      </w:r>
      <w:r>
        <w:rPr>
          <w:b/>
          <w:lang w:val="es_ES" w:bidi="es_ES"/>
        </w:rPr>
        <w:t>alma</w:t>
      </w:r>
      <w:r>
        <w:rPr>
          <w:lang w:val="es_ES" w:bidi="es_ES"/>
        </w:rPr>
        <w:t xml:space="preserve"> está complacida con él. El alma es el ser interior, los pensamientos y los sentimientos de una persona. Usen la misma palabra para alma que usaron en los pasajes anteriores. Consulten el Glosario Principal para obtener una definición más completa de </w:t>
      </w:r>
      <w:r>
        <w:rPr>
          <w:lang w:val="es_ES" w:bidi="es_ES"/>
        </w:rPr>
        <w:t>alma</w:t>
      </w:r>
      <w:r>
        <w:rPr>
          <w:lang w:val="es_ES" w:bidi="es_ES"/>
        </w:rPr>
        <w:t>.</w:t>
      </w:r>
    </w:p>
    <w:p>
      <w:pPr/>
      <w:r>
        <w:rPr>
          <w:lang w:val="es_ES" w:bidi="es_ES"/>
        </w:rPr>
      </w:r>
      <w:r>
        <w:rPr>
          <w:lang w:val="es_ES" w:bidi="es_ES"/>
        </w:rPr>
        <w:t xml:space="preserve">Dios también puso su </w:t>
      </w:r>
      <w:r>
        <w:rPr>
          <w:b/>
          <w:lang w:val="es_ES" w:bidi="es_ES"/>
        </w:rPr>
        <w:t>Espíritu</w:t>
      </w:r>
      <w:r>
        <w:rPr>
          <w:lang w:val="es_ES" w:bidi="es_ES"/>
        </w:rPr>
        <w:t xml:space="preserve"> sobre su siervo. Y su siervo proclama, o anuncia, justicia a los </w:t>
      </w:r>
      <w:r>
        <w:rPr>
          <w:b/>
          <w:lang w:val="es_ES" w:bidi="es_ES"/>
        </w:rPr>
        <w:t>gentiles</w:t>
      </w:r>
      <w:r>
        <w:rPr>
          <w:lang w:val="es_ES" w:bidi="es_ES"/>
        </w:rPr>
        <w:t>.</w:t>
      </w:r>
    </w:p>
    <w:p>
      <w:pPr/>
      <w:r>
        <w:rPr>
          <w:lang w:val="es_ES" w:bidi="es_ES"/>
        </w:rPr>
      </w:r>
      <w:r>
        <w:rPr>
          <w:b/>
          <w:lang w:val="es_ES" w:bidi="es_ES"/>
        </w:rPr>
        <w:t>Espíritu</w:t>
      </w:r>
      <w:r>
        <w:rPr>
          <w:lang w:val="es_ES" w:bidi="es_ES"/>
        </w:rPr>
        <w:t xml:space="preserve"> es el </w:t>
      </w:r>
      <w:r>
        <w:rPr>
          <w:b/>
          <w:lang w:val="es_ES" w:bidi="es_ES"/>
        </w:rPr>
        <w:t>Espíritu Santo</w:t>
      </w:r>
      <w:r>
        <w:rPr>
          <w:lang w:val="es_ES" w:bidi="es_ES"/>
        </w:rPr>
        <w:t xml:space="preserve">. En este caso, el Espíritu Santo se refiere al poder de Dios. Usen la misma palabra para Espíritu Santo que usaron en los pasajes anteriores. Consulten el Glosario Principal para obtener una definición más completa de </w:t>
      </w:r>
      <w:r>
        <w:rPr>
          <w:lang w:val="es_ES" w:bidi="es_ES"/>
        </w:rPr>
        <w:t>Espíritu Santo</w:t>
      </w:r>
      <w:r>
        <w:rPr>
          <w:lang w:val="es_ES" w:bidi="es_ES"/>
        </w:rPr>
        <w:t>.</w:t>
      </w:r>
    </w:p>
    <w:p>
      <w:pPr/>
      <w:r>
        <w:rPr>
          <w:lang w:val="es_ES" w:bidi="es_ES"/>
        </w:rPr>
      </w:r>
      <w:r>
        <w:rPr>
          <w:lang w:val="es_ES" w:bidi="es_ES"/>
        </w:rPr>
        <w:t xml:space="preserve">En este pasaje, </w:t>
      </w:r>
      <w:r>
        <w:rPr>
          <w:b/>
          <w:lang w:val="es_ES" w:bidi="es_ES"/>
        </w:rPr>
        <w:t>gentil</w:t>
      </w:r>
      <w:r>
        <w:rPr>
          <w:lang w:val="es_ES" w:bidi="es_ES"/>
        </w:rPr>
        <w:t xml:space="preserve"> se usa en un sentido general para referirse a todas las personas de todas las naciones. Usen la misma palabra para gentil que usaron en los pasajes anteriores. Consulten el Glosario Principal para obtener una definición más completa de </w:t>
      </w:r>
      <w:r>
        <w:rPr>
          <w:lang w:val="es_ES" w:bidi="es_ES"/>
        </w:rPr>
        <w:t>gentil</w:t>
      </w:r>
      <w:r>
        <w:rPr>
          <w:lang w:val="es_ES" w:bidi="es_ES"/>
        </w:rPr>
        <w:t>.</w:t>
      </w:r>
    </w:p>
    <w:p>
      <w:pPr/>
      <w:r>
        <w:rPr>
          <w:lang w:val="es_ES" w:bidi="es_ES"/>
        </w:rPr>
      </w:r>
      <w:r>
        <w:rPr>
          <w:lang w:val="es_ES" w:bidi="es_ES"/>
        </w:rPr>
        <w:t xml:space="preserve">El Salvador prometido de Dios sería amable y ayudaría a aquellos que son débiles y necesitados </w:t>
      </w:r>
      <w:r>
        <w:rPr>
          <w:b/>
          <w:lang w:val="es_ES" w:bidi="es_ES"/>
        </w:rPr>
        <w:t>hasta que traiga justicia a la victoria</w:t>
      </w:r>
      <w:r>
        <w:rPr>
          <w:lang w:val="es_ES" w:bidi="es_ES"/>
        </w:rPr>
        <w:t xml:space="preserve"> y los gentiles </w:t>
      </w:r>
      <w:r>
        <w:rPr>
          <w:b/>
          <w:lang w:val="es_ES" w:bidi="es_ES"/>
        </w:rPr>
        <w:t>tendrán esperanza en su nombre</w:t>
      </w:r>
      <w:r>
        <w:rPr>
          <w:lang w:val="es_ES" w:bidi="es_ES"/>
        </w:rPr>
        <w:t>. Esto no significa que él dejará de ser amable después de que se haga la justicia de Dios. Significa que ser amable es una de las maneras en que él se asegura de que se haga la justicia de Dios. Jesús es la persona que hace posible esta victoria porque es un juez justo. Jesús se asegurará de que la gente mala sea castigada y que la gente justa, o buena, sea recompensada. En este sentido, Jesús hará que la justicia de Dios sea victoriosa sobre el mal.</w:t>
      </w:r>
    </w:p>
    <w:p>
      <w:pPr/>
      <w:r>
        <w:rPr>
          <w:lang w:val="es_ES" w:bidi="es_ES"/>
        </w:rPr>
      </w:r>
      <w:r>
        <w:rPr>
          <w:lang w:val="es_ES" w:bidi="es_ES"/>
        </w:rPr>
        <w:t xml:space="preserve">En este caso, </w:t>
      </w:r>
      <w:r>
        <w:rPr>
          <w:b/>
          <w:lang w:val="es_ES" w:bidi="es_ES"/>
        </w:rPr>
        <w:t>tener esperanza en su nombre</w:t>
      </w:r>
      <w:r>
        <w:rPr>
          <w:lang w:val="es_ES" w:bidi="es_ES"/>
        </w:rPr>
        <w:t xml:space="preserve"> significa confiar, tener fe y creer en Jesús porque Jesús es el Salvador prometido de Dios.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12:22–32</w:t>
      </w:r>
      <w:r>
        <w:rPr>
          <w:lang w:val="es_ES" w:bidi="es_ES"/>
        </w:rPr>
      </w:r>
    </w:p>
    <w:p>
      <w:pPr>
        <w:pStyle w:val="Heading3"/>
      </w:pPr>
      <w:r>
        <w:rPr>
          <w:lang w:val="es_ES" w:bidi="es_ES"/>
        </w:rPr>
        <w:t>Escuchar con el corazón</w:t>
      </w:r>
    </w:p>
    <w:p>
      <w:pPr/>
      <w:r>
        <w:rPr>
          <w:lang w:val="es_ES" w:bidi="es_ES"/>
        </w:rPr>
      </w:r>
      <w:r>
        <w:rPr>
          <w:lang w:val="es_ES" w:bidi="es_ES"/>
        </w:rPr>
        <w:t>Escuchen Mateo 12:22–32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esta historia real, una multitud le trae a Jesús un hombre poseído por un demonio. Por lo tanto, Jesús sana al hombre. Pero algunos fariseos piensan que Jesús está usando el poder de Satanás. Entonces, Jesús enseña sobre el Espíritu Santo. En la historia anterior, Jesús sanó a mucha gente. Entonces, Mateo citó lo que los profetas dijeron sobre el Salvador prometido hacía mucho tiempo. Las cosas que Mateo dijo eran todas las cosas que Jesús estaba haciendo.</w:t>
      </w:r>
    </w:p>
    <w:p>
      <w:pPr/>
      <w:r>
        <w:rPr>
          <w:lang w:val="es_ES" w:bidi="es_ES"/>
        </w:rPr>
      </w:r>
      <w:r>
        <w:rPr>
          <w:lang w:val="es_ES" w:bidi="es_ES"/>
        </w:rPr>
        <w:t>Mateo no nos dice cuándo o dónde sucede esta historia. Una multitud trae a Jesús a un hombre poseído por un demonio. Un demonio, o espíritu maligno, estaba controlando al hombre, haciendo que fuera ciego y mudo, o incapaz de hablar. Jesús sanó al hombre haciendo que el espíritu maligno dejara al hombre. Entonces, el hombre pudo ver y hablar. Las personas en la multitud están asombradas, diciendo, "¿Puede este ser el Hijo de David?" Hijo de David era un título que los judíos a menudo usaban para el Mesías, el Salvador prometido. La multitud estaba haciendo una pregunta que mostraba tanto su sorpresa como su incertidumbre. No esperaban una respuesta a su pregunta. Pero algunos fariseos, o líderes religiosos, escucharon lo que la gente dijo. Por lo tanto, los fariseos dijeron que Jesús expulsaba demonios usando el poder de Beelzebul. Beelzebú es como llamaban al gobernante de los demonios que también es conocido como Satanás. Esto habría significado que Jesús era un falso profeta, o un falso maestro, y no estaba usando el poder de Dios.</w:t>
      </w:r>
    </w:p>
    <w:p>
      <w:pPr/>
      <w:r>
        <w:rPr>
          <w:lang w:val="es_ES" w:bidi="es_ES"/>
        </w:rPr>
      </w:r>
      <w:r>
        <w:rPr>
          <w:lang w:val="es_ES" w:bidi="es_ES"/>
        </w:rPr>
        <w:t>Jesús no escuchó a los fariseos, pero Jesús sabía lo que estaban pensando. Jesús se defiende diciendo que si estuviera usando el poder de Satanás, entonces Satanás estaría dividido contra su propia casa o reino. Satanás estaría luchando contra sus propios demonios, ya que Satanás es el líder de todos los espíritus malignos. Esta división destruiría el reino de Satanás. Cuando Jesús pregunta: "¿cómo puede mantenerse el reino de Satanás?" Jesús está preguntando cómo puede continuar existiendo el gobierno de Satanás. Jesús no esperaba que su pregunta fuera respondida. Él quería que todos los que estaban escuchando pensaran cuidadosamente sobre lo que él estaba diciendo.</w:t>
      </w:r>
    </w:p>
    <w:p>
      <w:pPr/>
      <w:r>
        <w:rPr>
          <w:lang w:val="es_ES" w:bidi="es_ES"/>
        </w:rPr>
      </w:r>
      <w:r>
        <w:rPr>
          <w:lang w:val="es_ES" w:bidi="es_ES"/>
        </w:rPr>
        <w:t>Deténganse y discutan: En su cultura, ¿quién es el más poderoso en el mundo espiritual? ¿Qué tipo de personas tienen poder sobre los espíritus malignos?</w:t>
      </w:r>
    </w:p>
    <w:p>
      <w:pPr/>
      <w:r>
        <w:rPr>
          <w:lang w:val="es_ES" w:bidi="es_ES"/>
        </w:rPr>
      </w:r>
      <w:r>
        <w:rPr>
          <w:lang w:val="es_ES" w:bidi="es_ES"/>
        </w:rPr>
        <w:t>Jesús dice que si él estuviera usando el poder de Satanás para expulsar demonios, entonces los fariseos necesitarían explicar por qué no estaban acusando a sus seguidores de hacer lo mismo. Jesús no está diciendo que usó el poder de Satanás. Nuevamente, Jesús quiere que piensen cuidadosamente sobre lo que él está diciendo. Jesús llamó a los seguidores de los fariseos los hijos de estos. Esto no significa que sus seguidores fueran hijos de los fariseos. Quiere decir que sus seguidores eran miembros del mismo grupo de líderes religiosos.</w:t>
      </w:r>
    </w:p>
    <w:p>
      <w:pPr/>
      <w:r>
        <w:rPr>
          <w:lang w:val="es_ES" w:bidi="es_ES"/>
        </w:rPr>
      </w:r>
      <w:r>
        <w:rPr>
          <w:lang w:val="es_ES" w:bidi="es_ES"/>
        </w:rPr>
        <w:t>Deténganse y discutan: ¿Qué palabras amables se usan en su cultura para describir a alguien que sigue y aprende de otra persona? ¿Cuáles son algunas cosas que harían por la persona a la que estaban siguiendo? ¿Cuáles son algunas cosas que se esperarían de ellos?</w:t>
      </w:r>
    </w:p>
    <w:p>
      <w:pPr/>
      <w:r>
        <w:rPr>
          <w:lang w:val="es_ES" w:bidi="es_ES"/>
        </w:rPr>
      </w:r>
      <w:r>
        <w:rPr>
          <w:lang w:val="es_ES" w:bidi="es_ES"/>
        </w:rPr>
        <w:t>Los fariseos creían que sus seguidores expulsaban demonios usando el poder de Dios. Por lo tanto, Jesús estaba diciendo que los fariseos no podían decir que él estaba expulsando demonios usando el poder de Satanás. Quienes seguían a los fariseos se convertirían en jueces al demostrar que lo que los fariseos decían sobre Jesús no era verdad.</w:t>
      </w:r>
    </w:p>
    <w:p>
      <w:pPr/>
      <w:r>
        <w:rPr>
          <w:lang w:val="es_ES" w:bidi="es_ES"/>
        </w:rPr>
      </w:r>
      <w:r>
        <w:rPr>
          <w:lang w:val="es_ES" w:bidi="es_ES"/>
        </w:rPr>
        <w:t>Jesús dice que si él está expulsando demonios por el Espíritu de Dios, entonces el reino de Dios se ha acercado a las personas. El Espíritu de Dios es el Espíritu Santo. En este caso, significa el poder activo de Dios. Jesús estaba diciendo que Dios ya había comenzado a gobernar en los corazones de las personas a quienes estaba hablando. Dios estaba usando su poder y autoridad a través de Jesús, y por eso Jesús pudo echar fuera al demonio.</w:t>
      </w:r>
    </w:p>
    <w:p>
      <w:pPr/>
      <w:r>
        <w:rPr>
          <w:lang w:val="es_ES" w:bidi="es_ES"/>
        </w:rPr>
      </w:r>
      <w:r>
        <w:rPr>
          <w:lang w:val="es_ES" w:bidi="es_ES"/>
        </w:rPr>
        <w:t>Entonces, Jesús enseña más profundamente sobre cómo el poder de Dios es superior al de Satanás haciendo una pregunta. La pregunta era una manera de que Jesús contara una historia. En la historia, el hombre fuerte es Satanás. La casa del hombre fuerte es el reino de Satanás. Y los bienes del hombre fuerte son la gente que Satanás está controlando. Pero Jesús es el que puede atar al hombre fuerte y liberar a esas personas. Jesús está demostrando que es más fuerte que Satanás porque es capaz de impedir que Satanás controle a las personas.</w:t>
      </w:r>
    </w:p>
    <w:p>
      <w:pPr/>
      <w:r>
        <w:rPr>
          <w:lang w:val="es_ES" w:bidi="es_ES"/>
        </w:rPr>
      </w:r>
      <w:r>
        <w:rPr>
          <w:lang w:val="es_ES" w:bidi="es_ES"/>
        </w:rPr>
        <w:t>Deténganse y discutan sobre historias del mundo espiritual en su cultura. ¿Cuáles son algunas historias en su cultura sobre la lucha entre los espíritus buenos y los malos? ¿Qué tipo de comparaciones se usan para mostrar que el bien vence a los espíritus malignos?</w:t>
      </w:r>
    </w:p>
    <w:p>
      <w:pPr/>
      <w:r>
        <w:rPr>
          <w:lang w:val="es_ES" w:bidi="es_ES"/>
        </w:rPr>
      </w:r>
      <w:r>
        <w:rPr>
          <w:lang w:val="es_ES" w:bidi="es_ES"/>
        </w:rPr>
        <w:t>Después de usar la comparación, Jesús dijo que cualquiera que no esté con él, o no sea su amigo, es su enemigo. Jesús también usó un ejemplo de reunión y dispersión. Jesús puede estar diciendo que cualquiera que no reúne a sus ovejas, las aleja. Jesús también podría estar diciendo que cualquiera que no recoja la cosecha de los cultivos, en su lugar, dispersa los cultivos. De cualquier manera, aquellos que no lo ayudan a reunir a la gente para Dios en realidad la están alejando de Dios. Jesús dijo: "Por lo tanto, Dios perdonará todo pecado y las cosas malas que las personas se dicen entre sí, pero Dios no perdonará la blasfemia, o hablar mal, contra el Espíritu Santo". El pecado es la desobediencia a Dios. La blasfemia es un tipo de pecado que significa decir cosas malas sobre Dios. Los fariseos habían hablado mal sobre el Espíritu Santo de Dios. Por lo tanto, eran culpables de cometer este pecado.</w:t>
      </w:r>
    </w:p>
    <w:p>
      <w:pPr/>
      <w:r>
        <w:rPr>
          <w:lang w:val="es_ES" w:bidi="es_ES"/>
        </w:rPr>
      </w:r>
      <w:r>
        <w:rPr>
          <w:lang w:val="es_ES" w:bidi="es_ES"/>
        </w:rPr>
        <w:t>Deténganse y discutan sobre hablar mal de los demás en su cultura. ¿Qué tipo de cosas negativas o malas puede la gente decirse entre sí? ¿Cuáles son algunos sentimientos que esas cosas malas podrían hacer que las personas sintieran? En su cultura, ¿cómo reaccionan las personas ante los demás que les hablan de esta manera o sobre ellos?</w:t>
      </w:r>
    </w:p>
    <w:p>
      <w:pPr/>
      <w:r>
        <w:rPr>
          <w:lang w:val="es_ES" w:bidi="es_ES"/>
        </w:rPr>
      </w:r>
      <w:r>
        <w:rPr>
          <w:lang w:val="es_ES" w:bidi="es_ES"/>
        </w:rPr>
        <w:t>Jesús dijo que Dios puede perdonar a la gente por hablar en contra del Hijo del Hombre, o Salvador prometido. Es posible que recuerden que Hijo del Hombre es un título que Jesús a menudo usaba para referirse a sí mismo. Entonces Jesús repite que Dios no perdonará la blasfemia contra el Espíritu Santo. Pero esta vez Jesús añade: "Ya sea en esta era o en la era venidera". Los maestros religiosos durante ese tiempo hablaban sobre dos eras. La primera era se refiere al tiempo en que vivimos actualmente. El mal y el pecado están presentes en esta era. La era que ha de venir se refiere al tiempo futuro de vivir en el cielo. Dios gobernará sobre todo y el mal y el pecado ya no estarán presentes.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La multitud trajo a Jesús a un hombre poseído por un demonio. Jesús sanó al hombre. Las personas en la multitud están asombradas. Pero algunos fariseos piensan que Jesús está usando el poder de Satanás.</w:t>
      </w:r>
    </w:p>
    <w:p>
      <w:pPr/>
      <w:r>
        <w:rPr>
          <w:lang w:val="es_ES" w:bidi="es_ES"/>
        </w:rPr>
      </w:r>
      <w:r>
        <w:rPr>
          <w:b/>
          <w:lang w:val="es_ES" w:bidi="es_ES"/>
        </w:rPr>
        <w:t>Segunda escena:</w:t>
      </w:r>
      <w:r>
        <w:rPr>
          <w:lang w:val="es_ES" w:bidi="es_ES"/>
        </w:rPr>
        <w:t xml:space="preserve"> Jesús conocía los pensamientos de los fariseos. Jesús enseña que su poder viene del Espíritu de Dios.</w:t>
      </w:r>
    </w:p>
    <w:p>
      <w:pPr/>
      <w:r>
        <w:rPr>
          <w:lang w:val="es_ES" w:bidi="es_ES"/>
        </w:rPr>
      </w:r>
      <w:r>
        <w:rPr>
          <w:b/>
          <w:lang w:val="es_ES" w:bidi="es_ES"/>
        </w:rPr>
        <w:t>Tercera escena:</w:t>
      </w:r>
      <w:r>
        <w:rPr>
          <w:lang w:val="es_ES" w:bidi="es_ES"/>
        </w:rPr>
        <w:t xml:space="preserve"> Jesús enseña sobre el pecado imperdonable.</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Una multitud de personas</w:t>
      </w:r>
    </w:p>
    <w:p>
      <w:pPr>
        <w:pStyle w:val="ListBullet"/>
        <w:spacing w:line="240" w:lineRule="auto"/>
        <w:ind w:left="720"/>
      </w:pPr>
      <w:r>
        <w:rPr>
          <w:lang w:val="es_ES" w:bidi="es_ES"/>
        </w:rPr>
      </w:r>
      <w:r>
        <w:rPr>
          <w:lang w:val="es_ES" w:bidi="es_ES"/>
        </w:rPr>
        <w:t>Un hombre poseído por un demonio</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Algunos fariseos</w:t>
      </w:r>
    </w:p>
    <w:p>
      <w:pPr>
        <w:pStyle w:val="ListBullet"/>
        <w:spacing w:line="240" w:lineRule="auto"/>
        <w:ind w:left="720"/>
      </w:pPr>
      <w:r>
        <w:rPr>
          <w:lang w:val="es_ES" w:bidi="es_ES"/>
        </w:rPr>
      </w:r>
      <w:r>
        <w:rPr>
          <w:lang w:val="es_ES" w:bidi="es_ES"/>
        </w:rPr>
        <w:t>Algunos seguidores de los fariseos</w:t>
      </w:r>
    </w:p>
    <w:p>
      <w:pPr>
        <w:pStyle w:val="ListBullet"/>
        <w:spacing w:line="240" w:lineRule="auto"/>
        <w:ind w:left="720"/>
      </w:pPr>
      <w:r>
        <w:rPr>
          <w:lang w:val="es_ES" w:bidi="es_ES"/>
        </w:rPr>
      </w:r>
      <w:r>
        <w:rPr>
          <w:lang w:val="es_ES" w:bidi="es_ES"/>
        </w:rPr>
        <w:t>Un hombre fuerte en su casa</w:t>
      </w:r>
    </w:p>
    <w:p>
      <w:pPr>
        <w:pStyle w:val="ListBullet"/>
        <w:spacing w:line="240" w:lineRule="auto"/>
        <w:ind w:left="720"/>
      </w:pPr>
      <w:r>
        <w:rPr>
          <w:lang w:val="es_ES" w:bidi="es_ES"/>
        </w:rPr>
      </w:r>
      <w:r>
        <w:rPr>
          <w:lang w:val="es_ES" w:bidi="es_ES"/>
        </w:rPr>
        <w:t>Personas que son liberadas del hombre fuerte</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Mateo no nos dice cuándo o dónde sucede esta historia. Pero sabemos que sucede después de que Mateo vuelve a contar lo que se dijo sobre el Salvador prometido hace mucho tiempo. Recuerden que el hombre poseído por un demonio no podía ver ni hablar hasta después de que Jesús obligó al demonio a irse. Es importante recordar que la multitud que trajo al hombre poseído por un demonio estaba asombrada y se preguntaba si Jesús era el Salvador prometido.</w:t>
      </w:r>
    </w:p>
    <w:p>
      <w:pPr/>
      <w:r>
        <w:rPr>
          <w:lang w:val="es_ES" w:bidi="es_ES"/>
        </w:rPr>
      </w:r>
      <w:r>
        <w:rPr>
          <w:lang w:val="es_ES" w:bidi="es_ES"/>
        </w:rPr>
        <w:t>Los fariseos estaban hablando entre sí y con las personas cuando dijeron que Jesús estaba expulsando demonios usando el poder de Beelzebú, o Satanás. Es importante recordar que Jesús no los escuchó decir esto. Él sabía lo que decían porque él sabía lo que estaban pensando.</w:t>
      </w:r>
    </w:p>
    <w:p>
      <w:pPr/>
      <w:r>
        <w:rPr>
          <w:lang w:val="es_ES" w:bidi="es_ES"/>
        </w:rPr>
      </w:r>
      <w:r>
        <w:rPr>
          <w:lang w:val="es_ES" w:bidi="es_ES"/>
        </w:rPr>
        <w:t>Jesús explica que un reino o una casa no puede estar dividido contra sí mismo, de lo contrario será destruido. Jesús también dijo que Satanás no puede expulsarse a sí mismo o estaría destruyendo su propio reino. Recuerden que cuando Jesús pregunta, "¿Cómo puede el reino de Satanás mantenerse en pie?" Él no esperaba una respuesta. Él quería que la gente pensara cuidadosamente sobre lo que él estaba diciendo.</w:t>
      </w:r>
    </w:p>
    <w:p>
      <w:pPr/>
      <w:r>
        <w:rPr>
          <w:lang w:val="es_ES" w:bidi="es_ES"/>
        </w:rPr>
      </w:r>
      <w:r>
        <w:rPr>
          <w:lang w:val="es_ES" w:bidi="es_ES"/>
        </w:rPr>
        <w:t>Jesús dice que si él estuviera usando el poder de Satanás para expulsar demonios, entonces los fariseos necesitarían explicar por qué no estaban acusando a sus seguidores de hacer lo mismo. Jesús no está diciendo que usó el poder de Satanás. Nuevamente, Jesús quiere que piensen cuidadosamente sobre lo que él está diciendo. Jesús llamó a los seguidores de los fariseos sus hijos. Esto no significa que sus seguidores fueran los hijos de los fariseos. Quiere decir que sus seguidores eran miembros del mismo grupo de líderes religiosos.</w:t>
      </w:r>
    </w:p>
    <w:p>
      <w:pPr/>
      <w:r>
        <w:rPr>
          <w:lang w:val="es_ES" w:bidi="es_ES"/>
        </w:rPr>
      </w:r>
      <w:r>
        <w:rPr>
          <w:lang w:val="es_ES" w:bidi="es_ES"/>
        </w:rPr>
        <w:t>Es importante recordar que como Jesús estaba expulsando demonios por el poder de Dios, entonces Dios ya había comenzado a gobernar en los corazones de las personas.</w:t>
      </w:r>
    </w:p>
    <w:p>
      <w:pPr/>
      <w:r>
        <w:rPr>
          <w:lang w:val="es_ES" w:bidi="es_ES"/>
        </w:rPr>
      </w:r>
      <w:r>
        <w:rPr>
          <w:lang w:val="es_ES" w:bidi="es_ES"/>
        </w:rPr>
        <w:t>En la tercera escena, Jesús enseña usando una parábola. Una parábola es una historia que usa cosas cotidianas para explicar cosas más profundas de Dios. Jesús hizo una pregunta porque quería que pensaran cuidadosamente sobre lo que él estaba diciendo. Él preguntó, "¿Quién es lo suficientemente poderoso como para entrar en la casa de un hombre fuerte y saquear, o tomar, sus bienes?" El hombre fuerte en la historia es Satanás. La casa del hombre fuerte es el reino de Satanás. Y los bienes del hombre fuerte son las personas que Satanás está controlando. Pero Jesús es el que puede atar al hombre fuerte y liberar a esas personas. Esto muestra que Jesús es más poderoso que Satanás. También muestra que Jesús está luchando contra Satanás.</w:t>
      </w:r>
    </w:p>
    <w:p>
      <w:pPr/>
      <w:r>
        <w:rPr>
          <w:lang w:val="es_ES" w:bidi="es_ES"/>
        </w:rPr>
      </w:r>
      <w:r>
        <w:rPr>
          <w:lang w:val="es_ES" w:bidi="es_ES"/>
        </w:rPr>
        <w:t>Es importante recordar que Jesús dijo que cualquiera que no sea su amigo es su enemigo. Él también dijo que Dios perdonará a la gente por su pecado, por hablar mal de los demás e incluso por hablar mal del Hijo del Hombre, o Jesús. Pero Dios no perdonará la blasfemia, o hablar mal del Espíritu Santo. Es importante recordar que Jesús dijo que no serán perdonados en esta era o en la era venidera.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Una multitud de personas</w:t>
      </w:r>
    </w:p>
    <w:p>
      <w:pPr>
        <w:pStyle w:val="ListBullet"/>
        <w:spacing w:line="240" w:lineRule="auto"/>
        <w:ind w:left="720"/>
      </w:pPr>
      <w:r>
        <w:rPr>
          <w:lang w:val="es_ES" w:bidi="es_ES"/>
        </w:rPr>
      </w:r>
      <w:r>
        <w:rPr>
          <w:lang w:val="es_ES" w:bidi="es_ES"/>
        </w:rPr>
        <w:t>Un hombre poseído por un demonio</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Algunos fariseos</w:t>
      </w:r>
    </w:p>
    <w:p>
      <w:pPr>
        <w:pStyle w:val="ListBullet"/>
        <w:spacing w:line="240" w:lineRule="auto"/>
        <w:ind w:left="720"/>
      </w:pPr>
      <w:r>
        <w:rPr>
          <w:lang w:val="es_ES" w:bidi="es_ES"/>
        </w:rPr>
      </w:r>
      <w:r>
        <w:rPr>
          <w:lang w:val="es_ES" w:bidi="es_ES"/>
        </w:rPr>
        <w:t>Algunos seguidores de los fariseos</w:t>
      </w:r>
    </w:p>
    <w:p>
      <w:pPr>
        <w:pStyle w:val="ListBullet"/>
        <w:spacing w:line="240" w:lineRule="auto"/>
        <w:ind w:left="720"/>
      </w:pPr>
      <w:r>
        <w:rPr>
          <w:lang w:val="es_ES" w:bidi="es_ES"/>
        </w:rPr>
      </w:r>
      <w:r>
        <w:rPr>
          <w:lang w:val="es_ES" w:bidi="es_ES"/>
        </w:rPr>
        <w:t>Un hombre fuerte en su casa</w:t>
      </w:r>
    </w:p>
    <w:p>
      <w:pPr>
        <w:pStyle w:val="ListBullet"/>
        <w:spacing w:line="240" w:lineRule="auto"/>
        <w:ind w:left="720"/>
      </w:pPr>
      <w:r>
        <w:rPr>
          <w:lang w:val="es_ES" w:bidi="es_ES"/>
        </w:rPr>
      </w:r>
      <w:r>
        <w:rPr>
          <w:lang w:val="es_ES" w:bidi="es_ES"/>
        </w:rPr>
        <w:t>Algunas personas que son liberadas del hombre fuerte</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La gente le trajo a Jesús a un hombre poseído por un demonio que era ciego y mudo. Jesús sanó al hombre para que el hombre pudiera ver y hablar nuevamente. La multitud está asombrada por esto. Dijeron, "¿Puede este ser el Hijo de David?"</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hombre poseído por un demonio, "¿Cómo se siente?" Es posible que escuchen cosas como:</w:t>
      </w:r>
    </w:p>
    <w:p>
      <w:pPr>
        <w:pStyle w:val="ListBullet"/>
        <w:spacing w:line="240" w:lineRule="auto"/>
        <w:ind w:left="720"/>
      </w:pPr>
      <w:r>
        <w:rPr>
          <w:lang w:val="es_ES" w:bidi="es_ES"/>
        </w:rPr>
      </w:r>
      <w:r>
        <w:rPr>
          <w:lang w:val="es_ES" w:bidi="es_ES"/>
        </w:rPr>
        <w:t>Pregúntales a los actores que interpretan a la multitud de personas,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Pero algunos fariseos piensan que Jesús está usando el poder de Satanás. Por lo tanto, le dicen a las personas que Jesús estaba expulsando demonios usando el poder de Satanás. Jesús sabía lo que los fariseos dijeron aunque él no los escuchó.</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fariseos, "¿Cómo se sienten?" Es posible que escuchen cosas como:</w:t>
      </w:r>
    </w:p>
    <w:p>
      <w:pPr>
        <w:pStyle w:val="ListBullet"/>
        <w:spacing w:line="240" w:lineRule="auto"/>
        <w:ind w:left="720"/>
      </w:pPr>
      <w:r>
        <w:rPr>
          <w:lang w:val="es_ES" w:bidi="es_ES"/>
        </w:rPr>
      </w:r>
      <w:r>
        <w:rPr>
          <w:lang w:val="es_ES" w:bidi="es_ES"/>
        </w:rPr>
        <w:t>Pregúntale al actor que interpreta a Jesús: "¿Cómo te sientes?"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Interpreten a Jesús defendiéndose al decir que una familia no puede mantenerse unida si sus miembros se pasan peleando. Jesús dice que no tiene sentido que Satanás divida su reino luchando contra sus demonios. Entonces Jesús les dice que como él está expulsando demonios por el poder de Dios, eso significa que Dios ha comenzado a gobernar en los corazones de las personas.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Pregúntales a los actores que interpretan a la multitud de personas,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pregunta por qué los fariseos no acusan a sus seguidores de expulsar demonios usando el poder de Satanás.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seguidores de los fariseos,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Actúen la historia que Jesús contó sobre entrar en la casa de un hombre fuerte y atarlo para liberar a las personas a las que él está controlando.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personas que son liberadas del hombre fuerte.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enseña que cualquiera que no sea su amigo es su enemigo. Él también dice que Dios perdonará a las personas por sus pecados, por hablar mal de los demás, e incluso por hablar mal del Hijo del Hombre. Pero Dios no perdonará la blasfemia, o hablar mal del Espíritu Santo.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Pregúntales a los actores que interpretan a la multitud de personas, "¿Cómo se sienten?"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Una multitud le trae a Jesús a un hombre </w:t>
      </w:r>
      <w:r>
        <w:rPr>
          <w:b/>
          <w:lang w:val="es_ES" w:bidi="es_ES"/>
        </w:rPr>
        <w:t>poseído por un demonio</w:t>
      </w:r>
      <w:r>
        <w:rPr>
          <w:lang w:val="es_ES" w:bidi="es_ES"/>
        </w:rPr>
        <w:t xml:space="preserve">. Un </w:t>
      </w:r>
      <w:r>
        <w:rPr>
          <w:b/>
          <w:lang w:val="es_ES" w:bidi="es_ES"/>
        </w:rPr>
        <w:t>demonio</w:t>
      </w:r>
      <w:r>
        <w:rPr>
          <w:lang w:val="es_ES" w:bidi="es_ES"/>
        </w:rPr>
        <w:t xml:space="preserve"> es un </w:t>
      </w:r>
      <w:r>
        <w:rPr>
          <w:lang w:val="es_ES" w:bidi="es_ES"/>
        </w:rPr>
        <w:t>espíritu maligno</w:t>
      </w:r>
      <w:r>
        <w:rPr>
          <w:lang w:val="es_ES" w:bidi="es_ES"/>
        </w:rPr>
        <w:t xml:space="preserve">. Cuando alguien está </w:t>
      </w:r>
      <w:r>
        <w:rPr>
          <w:lang w:val="es_ES" w:bidi="es_ES"/>
        </w:rPr>
        <w:t>poseído por un demonio</w:t>
      </w:r>
      <w:r>
        <w:rPr>
          <w:lang w:val="es_ES" w:bidi="es_ES"/>
        </w:rPr>
        <w:t xml:space="preserve">, el espíritu maligno controla sus acciones. En este caso, el demonio hizo que el hombre fuera ciego, incapaz de ver, y mudo, incapaz de hablar. Usen la misma palabra para demonio que usaron en los pasajes anteriores. Consulten el Glosario Principal para obtener una definición más completa de </w:t>
      </w:r>
      <w:r>
        <w:rPr>
          <w:lang w:val="es_ES" w:bidi="es_ES"/>
        </w:rPr>
        <w:t>demonio</w:t>
      </w:r>
      <w:r>
        <w:rPr>
          <w:lang w:val="es_ES" w:bidi="es_ES"/>
        </w:rPr>
        <w:t>.</w:t>
      </w:r>
    </w:p>
    <w:p>
      <w:pPr/>
      <w:r>
        <w:rPr>
          <w:lang w:val="es_ES" w:bidi="es_ES"/>
        </w:rPr>
      </w:r>
      <w:r>
        <w:rPr>
          <w:lang w:val="es_ES" w:bidi="es_ES"/>
        </w:rPr>
        <w:t xml:space="preserve">Jesús obligó al demonio a dejar al hombre y la multitud estaba asombrada. Ellos dijeron, "¿Puede este ser el </w:t>
      </w:r>
      <w:r>
        <w:rPr>
          <w:b/>
          <w:lang w:val="es_ES" w:bidi="es_ES"/>
        </w:rPr>
        <w:t>Hijo de David</w:t>
      </w:r>
      <w:r>
        <w:rPr>
          <w:lang w:val="es_ES" w:bidi="es_ES"/>
        </w:rPr>
        <w:t xml:space="preserve">?" Este título se usa para </w:t>
      </w:r>
      <w:r>
        <w:rPr>
          <w:lang w:val="es_ES" w:bidi="es_ES"/>
        </w:rPr>
        <w:t>Cristo</w:t>
      </w:r>
      <w:r>
        <w:rPr>
          <w:lang w:val="es_ES" w:bidi="es_ES"/>
        </w:rPr>
        <w:t xml:space="preserve">, o el </w:t>
      </w:r>
      <w:r>
        <w:rPr>
          <w:b/>
          <w:lang w:val="es_ES" w:bidi="es_ES"/>
        </w:rPr>
        <w:t>Salvador Prometido</w:t>
      </w:r>
      <w:r>
        <w:rPr>
          <w:lang w:val="es_ES" w:bidi="es_ES"/>
        </w:rPr>
        <w:t xml:space="preserve">, porque Dios dijo que alguien de la familia de David salvaría a Israel y sería rey. Usen la misma palabra para Hijo de David que usaron en los pasajes anteriores. Consulten el Glosario Principal para obtener una definición más completa de </w:t>
      </w:r>
      <w:r>
        <w:rPr>
          <w:lang w:val="es_ES" w:bidi="es_ES"/>
        </w:rPr>
        <w:t>Hijo de David</w:t>
      </w:r>
      <w:r>
        <w:rPr>
          <w:lang w:val="es_ES" w:bidi="es_ES"/>
        </w:rPr>
        <w:t>.</w:t>
      </w:r>
    </w:p>
    <w:p>
      <w:pPr/>
      <w:r>
        <w:rPr>
          <w:lang w:val="es_ES" w:bidi="es_ES"/>
        </w:rPr>
      </w:r>
      <w:r>
        <w:rPr>
          <w:lang w:val="es_ES" w:bidi="es_ES"/>
        </w:rPr>
        <w:t xml:space="preserve">Algunos de los </w:t>
      </w:r>
      <w:r>
        <w:rPr>
          <w:b/>
          <w:lang w:val="es_ES" w:bidi="es_ES"/>
        </w:rPr>
        <w:t>fariseos</w:t>
      </w:r>
      <w:r>
        <w:rPr>
          <w:lang w:val="es_ES" w:bidi="es_ES"/>
        </w:rPr>
        <w:t xml:space="preserve"> escucharon esto y dijeron que Jesús obliga a los demonios a irse usando el poder de </w:t>
      </w:r>
      <w:r>
        <w:rPr>
          <w:b/>
          <w:lang w:val="es_ES" w:bidi="es_ES"/>
        </w:rPr>
        <w:t>Beelzebú, el príncipe de los demonios</w:t>
      </w:r>
      <w:r>
        <w:rPr>
          <w:lang w:val="es_ES" w:bidi="es_ES"/>
        </w:rPr>
        <w:t xml:space="preserve">. Los fariseos eran el grupo principal de líderes religiosos en Israel durante ese tiempo. Beelzebú es otro nombre para </w:t>
      </w:r>
      <w:r>
        <w:rPr>
          <w:b/>
          <w:lang w:val="es_ES" w:bidi="es_ES"/>
        </w:rPr>
        <w:t>Satanás</w:t>
      </w:r>
      <w:r>
        <w:rPr>
          <w:lang w:val="es_ES" w:bidi="es_ES"/>
        </w:rPr>
        <w:t xml:space="preserve">, el ser espiritual que es el líder de los espíritus malignos. Usen las mismas palabras para fariseo y Satanás que usaron en los pasajes anteriores. Consulten el Glosario Principal para obtener una definición más completa de </w:t>
      </w:r>
      <w:r>
        <w:rPr>
          <w:lang w:val="es_ES" w:bidi="es_ES"/>
        </w:rPr>
        <w:t>fariseo</w:t>
      </w:r>
      <w:r>
        <w:rPr>
          <w:lang w:val="es_ES" w:bidi="es_ES"/>
        </w:rPr>
        <w:t xml:space="preserve"> y </w:t>
      </w:r>
      <w:r>
        <w:rPr>
          <w:lang w:val="es_ES" w:bidi="es_ES"/>
        </w:rPr>
        <w:t>Satanás</w:t>
      </w:r>
      <w:r>
        <w:rPr>
          <w:lang w:val="es_ES" w:bidi="es_ES"/>
        </w:rPr>
        <w:t>.</w:t>
      </w:r>
    </w:p>
    <w:p>
      <w:pPr/>
      <w:r>
        <w:rPr>
          <w:lang w:val="es_ES" w:bidi="es_ES"/>
        </w:rPr>
      </w:r>
      <w:r>
        <w:rPr>
          <w:lang w:val="es_ES" w:bidi="es_ES"/>
        </w:rPr>
        <w:t xml:space="preserve">Jesús se defendió diciendo, "Todo </w:t>
      </w:r>
      <w:r>
        <w:rPr>
          <w:b/>
          <w:lang w:val="es_ES" w:bidi="es_ES"/>
        </w:rPr>
        <w:t>reino</w:t>
      </w:r>
      <w:r>
        <w:rPr>
          <w:lang w:val="es_ES" w:bidi="es_ES"/>
        </w:rPr>
        <w:t xml:space="preserve"> dividido contra sí mismo es destruido". Un reino es un territorio gobernado por un </w:t>
      </w:r>
      <w:r>
        <w:rPr>
          <w:lang w:val="es_ES" w:bidi="es_ES"/>
        </w:rPr>
        <w:t>rey</w:t>
      </w:r>
      <w:r>
        <w:rPr>
          <w:lang w:val="es_ES" w:bidi="es_ES"/>
        </w:rPr>
        <w:t xml:space="preserve">. Usen la misma palabra para reino que usaron en los pasajes anteriores. Consulten el Glosario Principal para obtener una definición más completa de </w:t>
      </w:r>
      <w:r>
        <w:rPr>
          <w:lang w:val="es_ES" w:bidi="es_ES"/>
        </w:rPr>
        <w:t>reino</w:t>
      </w:r>
      <w:r>
        <w:rPr>
          <w:lang w:val="es_ES" w:bidi="es_ES"/>
        </w:rPr>
        <w:t>.</w:t>
      </w:r>
    </w:p>
    <w:p>
      <w:pPr/>
      <w:r>
        <w:rPr>
          <w:lang w:val="es_ES" w:bidi="es_ES"/>
        </w:rPr>
      </w:r>
      <w:r>
        <w:rPr>
          <w:lang w:val="es_ES" w:bidi="es_ES"/>
        </w:rPr>
        <w:t xml:space="preserve">Jesús también dijo que como él estaba expulsando demonios por el </w:t>
      </w:r>
      <w:r>
        <w:rPr>
          <w:b/>
          <w:lang w:val="es_ES" w:bidi="es_ES"/>
        </w:rPr>
        <w:t>Espíritu de Dios</w:t>
      </w:r>
      <w:r>
        <w:rPr>
          <w:lang w:val="es_ES" w:bidi="es_ES"/>
        </w:rPr>
        <w:t xml:space="preserve">, el </w:t>
      </w:r>
      <w:r>
        <w:rPr>
          <w:b/>
          <w:lang w:val="es_ES" w:bidi="es_ES"/>
        </w:rPr>
        <w:t>reino de Dios</w:t>
      </w:r>
      <w:r>
        <w:rPr>
          <w:lang w:val="es_ES" w:bidi="es_ES"/>
        </w:rPr>
        <w:t xml:space="preserve"> había venido sobre las personas. El Espíritu de Dios es el </w:t>
      </w:r>
      <w:r>
        <w:rPr>
          <w:b/>
          <w:lang w:val="es_ES" w:bidi="es_ES"/>
        </w:rPr>
        <w:t>Espíritu Santo</w:t>
      </w:r>
      <w:r>
        <w:rPr>
          <w:lang w:val="es_ES" w:bidi="es_ES"/>
        </w:rPr>
        <w:t xml:space="preserve">. El Espíritu Santo es el poder de Dios. El reinado de Dios es el reino de Dios. Reino de Dios se refiere a Dios gobernando en los corazones de las personas en lugar de un lugar físico. Sin embargo, el pueblo judío de los días de Jesús quería el reino perfecto de Dios inmediata y físicamente. </w:t>
      </w:r>
      <w:r>
        <w:rPr>
          <w:b/>
          <w:lang w:val="es_ES" w:bidi="es_ES"/>
        </w:rPr>
        <w:t>Reino de Dios</w:t>
      </w:r>
      <w:r>
        <w:rPr>
          <w:lang w:val="es_ES" w:bidi="es_ES"/>
        </w:rPr>
        <w:t xml:space="preserve"> y </w:t>
      </w:r>
      <w:r>
        <w:rPr>
          <w:b/>
          <w:lang w:val="es_ES" w:bidi="es_ES"/>
        </w:rPr>
        <w:t>reino de los cielos</w:t>
      </w:r>
      <w:r>
        <w:rPr>
          <w:lang w:val="es_ES" w:bidi="es_ES"/>
        </w:rPr>
        <w:t xml:space="preserve"> se refieren a lo mismo. Usen la misma palabra para Espíritu Santo y para reino de Dios que usaron en los pasajes anteriores. Consulten el Glosario Principal para obtener una definición más completa de </w:t>
      </w:r>
      <w:r>
        <w:rPr>
          <w:lang w:val="es_ES" w:bidi="es_ES"/>
        </w:rPr>
        <w:t>Espíritu Santo</w:t>
      </w:r>
      <w:r>
        <w:rPr>
          <w:lang w:val="es_ES" w:bidi="es_ES"/>
        </w:rPr>
        <w:t xml:space="preserve"> y </w:t>
      </w:r>
      <w:r>
        <w:rPr>
          <w:lang w:val="es_ES" w:bidi="es_ES"/>
        </w:rPr>
        <w:t>reino de Dios</w:t>
      </w:r>
      <w:r>
        <w:rPr>
          <w:lang w:val="es_ES" w:bidi="es_ES"/>
        </w:rPr>
        <w:t>.</w:t>
      </w:r>
    </w:p>
    <w:p>
      <w:pPr/>
      <w:r>
        <w:rPr>
          <w:lang w:val="es_ES" w:bidi="es_ES"/>
        </w:rPr>
      </w:r>
      <w:r>
        <w:rPr>
          <w:lang w:val="es_ES" w:bidi="es_ES"/>
        </w:rPr>
        <w:t xml:space="preserve">Jesús dijo que Dios perdonaría todo </w:t>
      </w:r>
      <w:r>
        <w:rPr>
          <w:b/>
          <w:lang w:val="es_ES" w:bidi="es_ES"/>
        </w:rPr>
        <w:t>pecado</w:t>
      </w:r>
      <w:r>
        <w:rPr>
          <w:lang w:val="es_ES" w:bidi="es_ES"/>
        </w:rPr>
        <w:t xml:space="preserve"> y </w:t>
      </w:r>
      <w:r>
        <w:rPr>
          <w:b/>
          <w:lang w:val="es_ES" w:bidi="es_ES"/>
        </w:rPr>
        <w:t>blasfemia</w:t>
      </w:r>
      <w:r>
        <w:rPr>
          <w:lang w:val="es_ES" w:bidi="es_ES"/>
        </w:rPr>
        <w:t xml:space="preserve">, pero Dios no perdonaría la blasfemia contra el Espíritu Santo. El pecado es la desobediencia a Dios. La blasfemia es un tipo de pecado que significa decir cosas malas sobre Dios. Usen la misma palabra para pecado y blasfemia que usaron en los pasajes anteriores. Consulten el Glosario Principal para obtener una definición más completa de </w:t>
      </w:r>
      <w:r>
        <w:rPr>
          <w:lang w:val="es_ES" w:bidi="es_ES"/>
        </w:rPr>
        <w:t>pecado</w:t>
      </w:r>
      <w:r>
        <w:rPr>
          <w:lang w:val="es_ES" w:bidi="es_ES"/>
        </w:rPr>
        <w:t xml:space="preserve"> y </w:t>
      </w:r>
      <w:r>
        <w:rPr>
          <w:lang w:val="es_ES" w:bidi="es_ES"/>
        </w:rPr>
        <w:t>blasfemia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12:33–37</w:t>
      </w:r>
      <w:r>
        <w:rPr>
          <w:lang w:val="es_ES" w:bidi="es_ES"/>
        </w:rPr>
      </w:r>
    </w:p>
    <w:p>
      <w:pPr>
        <w:pStyle w:val="Heading3"/>
      </w:pPr>
      <w:r>
        <w:rPr>
          <w:lang w:val="es_ES" w:bidi="es_ES"/>
        </w:rPr>
        <w:t>Escuchar con el corazón</w:t>
      </w:r>
    </w:p>
    <w:p>
      <w:pPr/>
      <w:r>
        <w:rPr>
          <w:lang w:val="es_ES" w:bidi="es_ES"/>
        </w:rPr>
      </w:r>
      <w:r>
        <w:rPr>
          <w:lang w:val="es_ES" w:bidi="es_ES"/>
        </w:rPr>
        <w:t>Escuchen Mateo 12:33–37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esta historia, Jesús usa una comparación sobre los árboles para mostrar que las palabras de una persona revelan si esa persona es buena o mala. En la última historia, algunos fariseos acusaron a Jesús de expulsar demonios con el poder de Satanás. Pero Jesús enseña que él está trabajando en contra de Satanás. Él también dijo que hablar en contra del Espíritu Santo de Dios es un pecado imperdonable.</w:t>
      </w:r>
    </w:p>
    <w:p>
      <w:pPr/>
      <w:r>
        <w:rPr>
          <w:lang w:val="es_ES" w:bidi="es_ES"/>
        </w:rPr>
      </w:r>
      <w:r>
        <w:rPr>
          <w:lang w:val="es_ES" w:bidi="es_ES"/>
        </w:rPr>
        <w:t>Esta historia probablemente sucedió inmediatamente después de la última historia. Lo importante aquí es lo que Jesús enseña. Lo que la gente dice y hace muestra la verdadera naturaleza de su relación con Dios. En este caso, Jesús enseña con un proverbio, o un dicho sabio. Jesús está comparando a las personas con los árboles y lo que dicen y hacen con el fruto. Jesús les estaba diciendo a los fariseos que necesitaban decidir. Jesús quería que consideraran si los árboles y su fruto son buenos, o el árbol y su fruto son malos. No se puede decir que las obras de una persona son buenas, pero la persona es mala. Es posible que recuerden de historias anteriores que Jesús usó la misma comparación para hablar sobre las acciones de las personas.</w:t>
      </w:r>
    </w:p>
    <w:p>
      <w:pPr/>
      <w:r>
        <w:rPr>
          <w:lang w:val="es_ES" w:bidi="es_ES"/>
        </w:rPr>
      </w:r>
      <w:r>
        <w:rPr>
          <w:lang w:val="es_ES" w:bidi="es_ES"/>
        </w:rPr>
        <w:t>Jesús comparó a los fariseos con una cría, o hijos, de víboras. Víbora se refiere a casi cualquier tipo de serpiente venenosa cuya mordedura cause la muerte. Además, a Satanás se lo suele llamar serpiente. "Generación de víboras" es un nombre común que la gente usaba para insultarse. Tanto Jesús como Juan el Bautista llamaron a los líderes religiosos "generación de víboras" en diferentes momentos, tal vez porque los fariseos eran como serpientes venenosas porque las serpientes venenosas son malas y peligrosas.</w:t>
      </w:r>
    </w:p>
    <w:p>
      <w:pPr/>
      <w:r>
        <w:rPr>
          <w:lang w:val="es_ES" w:bidi="es_ES"/>
        </w:rPr>
      </w:r>
      <w:r>
        <w:rPr>
          <w:lang w:val="es_ES" w:bidi="es_ES"/>
        </w:rPr>
        <w:t>Jesús preguntó a los fariseos, "¿Cómo pueden hablar bien, cuando son malos?" Él no quería que respondieran. Él estaba enseñando que lo que una persona dice revela sus verdaderos pensamientos y sentimientos internos. Jesús está expresando sorpresa de que piensen que pueden cubrir sus malas acciones con buenas palabras.</w:t>
      </w:r>
    </w:p>
    <w:p>
      <w:pPr/>
      <w:r>
        <w:rPr>
          <w:lang w:val="es_ES" w:bidi="es_ES"/>
        </w:rPr>
      </w:r>
      <w:r>
        <w:rPr>
          <w:lang w:val="es_ES" w:bidi="es_ES"/>
        </w:rPr>
        <w:t xml:space="preserve">Muestren una imagen o ilustración de una </w:t>
      </w:r>
      <w:r>
        <w:rPr>
          <w:lang w:val="es_ES" w:bidi="es_ES"/>
        </w:rPr>
        <w:t>serpiente venenosa</w:t>
      </w:r>
      <w:r>
        <w:rPr>
          <w:lang w:val="es_ES" w:bidi="es_ES"/>
        </w:rPr>
        <w:t>.</w:t>
      </w:r>
    </w:p>
    <w:p>
      <w:pPr/>
      <w:r>
        <w:rPr>
          <w:lang w:val="es_ES" w:bidi="es_ES"/>
        </w:rPr>
      </w:r>
      <w:r>
        <w:rPr>
          <w:lang w:val="es_ES" w:bidi="es_ES"/>
        </w:rPr>
        <w:t>Jesús dijo que lo que una persona dice proviene de lo que llena el corazón y desborda de su abundancia. En la cultura judía, el corazón de una persona es su ser interior. Representa aquello sobre lo que una persona piensa, siente y toma decisiones. Entonces Jesús enfatiza el mismo punto comparando las palabras de una persona con un tesoro, o posesiones valiosas, que esta saca. Esto muestra que las palabras de una persona revelan lo que es importante para esa persona.</w:t>
      </w:r>
    </w:p>
    <w:p>
      <w:pPr/>
      <w:r>
        <w:rPr>
          <w:lang w:val="es_ES" w:bidi="es_ES"/>
        </w:rPr>
      </w:r>
      <w:r>
        <w:rPr>
          <w:lang w:val="es_ES" w:bidi="es_ES"/>
        </w:rPr>
        <w:t>Deténganse y conversen sobre los pensamientos internos de una persona en su cultura: En su idioma, ¿cómo describen la vida interior de una persona? ¿Qué comparaciones hacen u objetos usan para describir si una persona es buena o mala?</w:t>
      </w:r>
    </w:p>
    <w:p>
      <w:pPr/>
      <w:r>
        <w:rPr>
          <w:lang w:val="es_ES" w:bidi="es_ES"/>
        </w:rPr>
      </w:r>
      <w:r>
        <w:rPr>
          <w:lang w:val="es_ES" w:bidi="es_ES"/>
        </w:rPr>
        <w:t>Jesús dice: "Les digo" porque quiere que las personas le presten atención a lo que él está a punto de decir. Entonces Jesús dice que todos tendrán que explicar cada palabra descuidada que hayan dicho en el día del juicio, o cuando Dios juzgue a todas las personas. En este caso, "descuidado" o "vacío" significa que alguien dijo que haría algo, pero luego no lo hizo. Dios juzgará y declarará que una persona es inocente de hacer mal o culpable de hacer mal debido a las palabras que dice.</w:t>
      </w:r>
    </w:p>
    <w:p>
      <w:pPr/>
      <w:r>
        <w:rPr>
          <w:lang w:val="es_ES" w:bidi="es_ES"/>
        </w:rPr>
      </w:r>
      <w:r>
        <w:rPr>
          <w:lang w:val="es_ES" w:bidi="es_ES"/>
        </w:rPr>
        <w:t>Esta historia nos muestra lo importantes que las palabras pueden ser para Dios, incluso si las palabras parecen no tener sentido. Nuestras palabras muestran lo que estamos pensando, sintiendo y planeando hacer.</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usa una comparación sobre árboles y frutos para explicar cómo una persona buena hará y dirá cosas buenas, pero una mala persona hará y dirá cosas malas.</w:t>
      </w:r>
    </w:p>
    <w:p>
      <w:pPr/>
      <w:r>
        <w:rPr>
          <w:lang w:val="es_ES" w:bidi="es_ES"/>
        </w:rPr>
      </w:r>
      <w:r>
        <w:rPr>
          <w:b/>
          <w:lang w:val="es_ES" w:bidi="es_ES"/>
        </w:rPr>
        <w:t>Segunda escena:</w:t>
      </w:r>
      <w:r>
        <w:rPr>
          <w:lang w:val="es_ES" w:bidi="es_ES"/>
        </w:rPr>
        <w:t xml:space="preserve"> Jesús enseña sobre la importancia de las palabras que las personas dicen.</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Una multitud de personas</w:t>
      </w:r>
    </w:p>
    <w:p>
      <w:pPr>
        <w:pStyle w:val="ListBullet"/>
        <w:spacing w:line="240" w:lineRule="auto"/>
        <w:ind w:left="720"/>
      </w:pPr>
      <w:r>
        <w:rPr>
          <w:lang w:val="es_ES" w:bidi="es_ES"/>
        </w:rPr>
      </w:r>
      <w:r>
        <w:rPr>
          <w:lang w:val="es_ES" w:bidi="es_ES"/>
        </w:rPr>
        <w:t>Personas que son representadas por árboles</w:t>
      </w:r>
    </w:p>
    <w:p>
      <w:pPr>
        <w:pStyle w:val="ListBullet"/>
        <w:spacing w:line="240" w:lineRule="auto"/>
        <w:ind w:left="720"/>
      </w:pPr>
      <w:r>
        <w:rPr>
          <w:lang w:val="es_ES" w:bidi="es_ES"/>
        </w:rPr>
      </w:r>
      <w:r>
        <w:rPr>
          <w:lang w:val="es_ES" w:bidi="es_ES"/>
        </w:rPr>
        <w:t>Algunos fariseos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Jesús acababa de terminar de decirles a los fariseos y a la multitud que hablar en contra del Espíritu Santo de Dios es un pecado imperdonable. Jesús enseña diciendo un proverbio, o un dicho sabio. En este proverbio, puede parecer que Jesús estuviera dando una orden a las personas para hacer que un árbol sea bueno o malo. Jesús no está dando una orden a las personas. Él está diciendo esta comparación de la manera en que las personas decían proverbios. Los árboles representan a las personas y el fruto de los árboles representa las palabras que las personas dicen y sus acciones.</w:t>
      </w:r>
    </w:p>
    <w:p>
      <w:pPr/>
      <w:r>
        <w:rPr>
          <w:lang w:val="es_ES" w:bidi="es_ES"/>
        </w:rPr>
      </w:r>
      <w:r>
        <w:rPr>
          <w:lang w:val="es_ES" w:bidi="es_ES"/>
        </w:rPr>
        <w:t>Recuerden que Jesús llama a los fariseos hijos de serpientes venenosas. Jesús está hablando de un tipo de serpiente que guarda su veneno en sus labios. Cuando Jesús preguntó a los fariseos, "¿Cómo pueden hablar de lo bueno, cuando son malos?" Él no quería que respondieran. Él estaba enseñando que lo que una persona dice revela sus pensamientos y sentimientos internos.</w:t>
      </w:r>
    </w:p>
    <w:p>
      <w:pPr/>
      <w:r>
        <w:rPr>
          <w:lang w:val="es_ES" w:bidi="es_ES"/>
        </w:rPr>
      </w:r>
      <w:r>
        <w:rPr>
          <w:lang w:val="es_ES" w:bidi="es_ES"/>
        </w:rPr>
        <w:t>Deténganse y discutan sobre la manera en que las personas usan los proverbios en su idioma: Digan tantos dichos sabios o proverbios como puedan recordar.</w:t>
      </w:r>
    </w:p>
    <w:p>
      <w:pPr/>
      <w:r>
        <w:rPr>
          <w:lang w:val="es_ES" w:bidi="es_ES"/>
        </w:rPr>
      </w:r>
      <w:r>
        <w:rPr>
          <w:lang w:val="es_ES" w:bidi="es_ES"/>
        </w:rPr>
        <w:t>Es importante recordar que Jesús usó diferentes comparaciones para enfatizar el mismo punto cuando habló de una persona que saca un tesoro bueno o malo. El buen corazón es como un almacén que contiene un tesoro. Pero un corazón malo es como un almacén que contiene las cosas malas.</w:t>
      </w:r>
    </w:p>
    <w:p>
      <w:pPr/>
      <w:r>
        <w:rPr>
          <w:lang w:val="es_ES" w:bidi="es_ES"/>
        </w:rPr>
      </w:r>
      <w:r>
        <w:rPr>
          <w:lang w:val="es_ES" w:bidi="es_ES"/>
        </w:rPr>
        <w:t>En la segunda escena, Jesús continúa enseñando diciendo, "Yo les digo". Jesús dice esto porque lo que está a punto de decir es importante y quiere que la gente preste atención. Es importante recordar que el día del juicio es un tiempo en el futuro cuando Dios juzgará a todas las personas por las cosas que han dicho y hecho. Es importante recordar que Dios juzgará y declarará que una persona es inocente de haber obrado mal o culpable de haber obrado mal por las palabras que dice. Jesús dice que un juez determinará que una persona es inocente si sus palabras son verdaderas y buenas, y culpable si sus palabras no lo son. Jesús está usando la forma singular "tú" porque quiere que cada persona de su audiencia se sienta como si le estuviera hablando directamente. Él quiere que cada persona piense cómo su propia vida necesita cambiar.</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Una multitud de personas</w:t>
      </w:r>
    </w:p>
    <w:p>
      <w:pPr>
        <w:pStyle w:val="ListBullet"/>
        <w:spacing w:line="240" w:lineRule="auto"/>
        <w:ind w:left="720"/>
      </w:pPr>
      <w:r>
        <w:rPr>
          <w:lang w:val="es_ES" w:bidi="es_ES"/>
        </w:rPr>
      </w:r>
      <w:r>
        <w:rPr>
          <w:lang w:val="es_ES" w:bidi="es_ES"/>
        </w:rPr>
        <w:t>Personas que son representadas por árboles</w:t>
      </w:r>
    </w:p>
    <w:p>
      <w:pPr>
        <w:pStyle w:val="ListBullet"/>
        <w:spacing w:line="240" w:lineRule="auto"/>
        <w:ind w:left="720"/>
      </w:pPr>
      <w:r>
        <w:rPr>
          <w:lang w:val="es_ES" w:bidi="es_ES"/>
        </w:rPr>
      </w:r>
      <w:r>
        <w:rPr>
          <w:lang w:val="es_ES" w:bidi="es_ES"/>
        </w:rPr>
        <w:t>Algunos fariseos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Actúen la comparación que Jesús hizo sobre los árboles que representan a las personas. Jesús dijo que las palabras que las personas dicen y sus acciones son como los frutos que producen los árboles.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personas en la comparación con los árboles: "¿Cómo se sienten?" Es posible que escuches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Ahora, Jesús dice que los fariseos son como los hijos de las serpientes venenosas porque sus palabras son peligrosas. Les dice que sus palabras revelan que sus pensamientos y sentimientos son malos.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Pregúntales a los actores que interpretan a los fariseos, "¿Cómo se sienten?" Es posible que escuches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dice que lo que una persona dice revela lo que es importante para ella. Entonces Jesús enseña que Dios juzgará a las personas por las cosas que dicen, incluso si dicen algo bueno, pero no lo hacen.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Pregúntales a los actores que interpretan a la multitud de personas, "¿Cómo se sienten?" Es posible que escuches cosas como:</w:t>
      </w:r>
    </w:p>
    <w:p>
      <w:pPr>
        <w:pStyle w:val="ListBullet"/>
        <w:spacing w:line="240" w:lineRule="auto"/>
        <w:ind w:left="720"/>
      </w:pPr>
      <w:r>
        <w:rPr>
          <w:lang w:val="es_ES" w:bidi="es_ES"/>
        </w:rPr>
      </w:r>
      <w:r>
        <w:rPr>
          <w:lang w:val="es_ES" w:bidi="es_ES"/>
        </w:rPr>
        <w:t>Pregúntale al actor que interpreta a Jesús: "¿Cómo te sientes?" Es posible que escuches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compara a las personas con los árboles y al fruto de los árboles con las palabras que las personas dicen. Él llama a los </w:t>
      </w:r>
      <w:r>
        <w:rPr>
          <w:b/>
          <w:lang w:val="es_ES" w:bidi="es_ES"/>
        </w:rPr>
        <w:t>fariseos</w:t>
      </w:r>
      <w:r>
        <w:rPr>
          <w:lang w:val="es_ES" w:bidi="es_ES"/>
        </w:rPr>
        <w:t xml:space="preserve">, o líderes religiosos, de </w:t>
      </w:r>
      <w:r>
        <w:rPr>
          <w:b/>
          <w:lang w:val="es_ES" w:bidi="es_ES"/>
        </w:rPr>
        <w:t>generación de víboras</w:t>
      </w:r>
      <w:r>
        <w:rPr>
          <w:lang w:val="es_ES" w:bidi="es_ES"/>
        </w:rPr>
        <w:t>.</w:t>
      </w:r>
    </w:p>
    <w:p>
      <w:pPr/>
      <w:r>
        <w:rPr>
          <w:lang w:val="es_ES" w:bidi="es_ES"/>
        </w:rPr>
      </w:r>
      <w:r>
        <w:rPr>
          <w:b/>
          <w:lang w:val="es_ES" w:bidi="es_ES"/>
        </w:rPr>
        <w:t>Generación</w:t>
      </w:r>
      <w:r>
        <w:rPr>
          <w:lang w:val="es_ES" w:bidi="es_ES"/>
        </w:rPr>
        <w:t xml:space="preserve"> significa hijos o descendientes. </w:t>
      </w:r>
      <w:r>
        <w:rPr>
          <w:b/>
          <w:lang w:val="es_ES" w:bidi="es_ES"/>
        </w:rPr>
        <w:t>Víbora</w:t>
      </w:r>
      <w:r>
        <w:rPr>
          <w:lang w:val="es_ES" w:bidi="es_ES"/>
        </w:rPr>
        <w:t xml:space="preserve"> es cualquier tipo de serpiente venenosa cuya mordedura puede matar. En la Biblia, a menudo se le llama a </w:t>
      </w:r>
      <w:r>
        <w:rPr>
          <w:lang w:val="es_ES" w:bidi="es_ES"/>
        </w:rPr>
        <w:t>Satanás</w:t>
      </w:r>
      <w:r>
        <w:rPr>
          <w:lang w:val="es_ES" w:bidi="es_ES"/>
        </w:rPr>
        <w:t xml:space="preserve"> de serpiente.</w:t>
      </w:r>
    </w:p>
    <w:p>
      <w:pPr/>
      <w:r>
        <w:rPr>
          <w:lang w:val="es_ES" w:bidi="es_ES"/>
        </w:rPr>
      </w:r>
      <w:r>
        <w:rPr>
          <w:lang w:val="es_ES" w:bidi="es_ES"/>
        </w:rPr>
        <w:t xml:space="preserve">Jesús dijo que los líderes religiosos que dicen </w:t>
      </w:r>
      <w:r>
        <w:rPr>
          <w:b/>
          <w:lang w:val="es_ES" w:bidi="es_ES"/>
        </w:rPr>
        <w:t>maldades</w:t>
      </w:r>
      <w:r>
        <w:rPr>
          <w:lang w:val="es_ES" w:bidi="es_ES"/>
        </w:rPr>
        <w:t xml:space="preserve"> no pueden ser buenos. La maldad se refiere a cualquier cosa que va en contra de Dios. La maldad es lo opuesto al bien en que no es lo correcto: es algo incorrecto o algo malo. Usen la misma palabra para maldad que usaron en los pasajes anteriores. Consulten el Glosario Principal para obtener una definición más completa de </w:t>
      </w:r>
      <w:r>
        <w:rPr>
          <w:lang w:val="es_ES" w:bidi="es_ES"/>
        </w:rPr>
        <w:t>maldad</w:t>
      </w:r>
      <w:r>
        <w:rPr>
          <w:lang w:val="es_ES" w:bidi="es_ES"/>
        </w:rPr>
        <w:t>.</w:t>
      </w:r>
    </w:p>
    <w:p>
      <w:pPr/>
      <w:r>
        <w:rPr>
          <w:lang w:val="es_ES" w:bidi="es_ES"/>
        </w:rPr>
      </w:r>
      <w:r>
        <w:rPr>
          <w:lang w:val="es_ES" w:bidi="es_ES"/>
        </w:rPr>
        <w:t xml:space="preserve">Jesús dijo que una persona sacará cosas buenas o malas de su </w:t>
      </w:r>
      <w:r>
        <w:rPr>
          <w:b/>
          <w:lang w:val="es_ES" w:bidi="es_ES"/>
        </w:rPr>
        <w:t>tesoro</w:t>
      </w:r>
      <w:r>
        <w:rPr>
          <w:lang w:val="es_ES" w:bidi="es_ES"/>
        </w:rPr>
        <w:t>. Un tesoro se refiere a algo que es valioso para una persona. En este caso, una persona puede valorar las cosas buenas o las cosas malas.</w:t>
      </w:r>
    </w:p>
    <w:p>
      <w:pPr/>
      <w:r>
        <w:rPr>
          <w:lang w:val="es_ES" w:bidi="es_ES"/>
        </w:rPr>
      </w:r>
      <w:r>
        <w:rPr>
          <w:lang w:val="es_ES" w:bidi="es_ES"/>
        </w:rPr>
        <w:t xml:space="preserve">Jesús dice que las personas </w:t>
      </w:r>
      <w:r>
        <w:rPr>
          <w:b/>
          <w:lang w:val="es_ES" w:bidi="es_ES"/>
        </w:rPr>
        <w:t>darán cuentas</w:t>
      </w:r>
      <w:r>
        <w:rPr>
          <w:lang w:val="es_ES" w:bidi="es_ES"/>
        </w:rPr>
        <w:t xml:space="preserve"> en el </w:t>
      </w:r>
      <w:r>
        <w:rPr>
          <w:b/>
          <w:lang w:val="es_ES" w:bidi="es_ES"/>
        </w:rPr>
        <w:t>día del juicio</w:t>
      </w:r>
      <w:r>
        <w:rPr>
          <w:lang w:val="es_ES" w:bidi="es_ES"/>
        </w:rPr>
        <w:t xml:space="preserve"> por cada palabra descuidada que digan.</w:t>
      </w:r>
    </w:p>
    <w:p>
      <w:pPr/>
      <w:r>
        <w:rPr>
          <w:lang w:val="es_ES" w:bidi="es_ES"/>
        </w:rPr>
      </w:r>
      <w:r>
        <w:rPr>
          <w:lang w:val="es_ES" w:bidi="es_ES"/>
        </w:rPr>
        <w:t xml:space="preserve">En este caso, </w:t>
      </w:r>
      <w:r>
        <w:rPr>
          <w:b/>
          <w:lang w:val="es_ES" w:bidi="es_ES"/>
        </w:rPr>
        <w:t>dar cuentas</w:t>
      </w:r>
      <w:r>
        <w:rPr>
          <w:lang w:val="es_ES" w:bidi="es_ES"/>
        </w:rPr>
        <w:t xml:space="preserve"> significa que se les exigirá a las personas que le digan a Dios las razones de lo que dijeron. El </w:t>
      </w:r>
      <w:r>
        <w:rPr>
          <w:b/>
          <w:lang w:val="es_ES" w:bidi="es_ES"/>
        </w:rPr>
        <w:t>día del juicio</w:t>
      </w:r>
      <w:r>
        <w:rPr>
          <w:lang w:val="es_ES" w:bidi="es_ES"/>
        </w:rPr>
        <w:t xml:space="preserve"> es un tiempo en el futuro en el que Dios juzgará a todas las personas por lo que han dicho y hecho. Jesús dijo que una persona será </w:t>
      </w:r>
      <w:r>
        <w:rPr>
          <w:b/>
          <w:lang w:val="es_ES" w:bidi="es_ES"/>
        </w:rPr>
        <w:t>absuelta</w:t>
      </w:r>
      <w:r>
        <w:rPr>
          <w:lang w:val="es_ES" w:bidi="es_ES"/>
        </w:rPr>
        <w:t xml:space="preserve"> por sus palabras o </w:t>
      </w:r>
      <w:r>
        <w:rPr>
          <w:b/>
          <w:lang w:val="es_ES" w:bidi="es_ES"/>
        </w:rPr>
        <w:t>condenada</w:t>
      </w:r>
      <w:r>
        <w:rPr>
          <w:lang w:val="es_ES" w:bidi="es_ES"/>
        </w:rPr>
        <w:t xml:space="preserve"> por sus palabras. Cuando una persona es absuelta, o justificada, Dios considera a esa persona inocente de hacer maldades. Cuando una persona es condenada, Dios considera a esa persona culpable de hacer algo malo.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12:38–45</w:t>
      </w:r>
      <w:r>
        <w:rPr>
          <w:lang w:val="es_ES" w:bidi="es_ES"/>
        </w:rPr>
      </w:r>
    </w:p>
    <w:p>
      <w:pPr>
        <w:pStyle w:val="Heading3"/>
      </w:pPr>
      <w:r>
        <w:rPr>
          <w:lang w:val="es_ES" w:bidi="es_ES"/>
        </w:rPr>
        <w:t>Escuchar con el corazón</w:t>
      </w:r>
    </w:p>
    <w:p>
      <w:pPr/>
      <w:r>
        <w:rPr>
          <w:lang w:val="es_ES" w:bidi="es_ES"/>
        </w:rPr>
      </w:r>
      <w:r>
        <w:rPr>
          <w:lang w:val="es_ES" w:bidi="es_ES"/>
        </w:rPr>
        <w:t>Escuchen Mateo 12:38–45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esta historia, una conversación continúa entre Jesús y los líderes religiosos. Jesús y los fariseos han estado en una conversación que comenzó cuando Jesús sanó a un hombre que no podía ver ni hablar. Un espíritu maligno estaba controlando al hombre. Los fariseos acusaron a Jesús de tener poder por parte de Satanás. Entonces, Jesús explicó que los fariseos estaban diciendo algo horrible y pecaminoso. Jesús explicó que las palabras que una persona dice reflejan lo que hay en su corazón. Después de eso, los escribas, o maestros de la ley, y los fariseos le pidieron a Jesús una señal que demostrara que Jesús tenía la autoridad para enseñar y hacer las cosas que él hacía.</w:t>
      </w:r>
    </w:p>
    <w:p>
      <w:pPr/>
      <w:r>
        <w:rPr>
          <w:lang w:val="es_ES" w:bidi="es_ES"/>
        </w:rPr>
      </w:r>
      <w:r>
        <w:rPr>
          <w:lang w:val="es_ES" w:bidi="es_ES"/>
        </w:rPr>
        <w:t>Los líderes religiosos llaman a Jesús "maestro", que es la manera en que los extraños que no eran seguidores de Jesús se dirigían a Jesús. Los líderes religiosos habían visto a Jesús hacer muchos milagros, o acciones de Dios. Pero querían que Jesús hiciera una señal, o un milagro especial, para demostrar que Jesús es quien él dice ser y que su autoridad proviene de Dios. Esto muestra que todavía no creían que Jesús es de Dios. Por lo tanto, Jesús los llamó una "generación perversa y adúltera". Alguien que es adúltero es infiel a su cónyuge. Esta es una manera simbólica de que Jesús dijera que las personas de su tiempo, o su generación, eran infieles a Dios.</w:t>
      </w:r>
    </w:p>
    <w:p>
      <w:pPr/>
      <w:r>
        <w:rPr>
          <w:lang w:val="es_ES" w:bidi="es_ES"/>
        </w:rPr>
      </w:r>
      <w:r>
        <w:rPr>
          <w:lang w:val="es_ES" w:bidi="es_ES"/>
        </w:rPr>
        <w:t>Jesús dice que verán la señal de Jonás. Jonás era un profeta de Dios que vivió mucho antes que Jesús. Dios le había dicho a Jonás que fuera a decirle a la gente de Nínive que se volvieran de nuevo a Dios. Pero Jonás no quería ir a Nínive. Por lo tanto, se subió a un barco que se dirigía a otro lugar. Las otras personas en el barco arrojaron a Jonás al agua. Fue entonces cuando un pez gigante se lo tragó, pero después de tres días, Dios hizo que el pez vomitara a Jonás en tierra. La experiencia de Jonás es una comparación de lo que le sucederá al Hijo del Hombre, o al Salvador prometido de Dios, en el futuro. Jesús dice que el Hijo del Hombre, o el Salvador prometido, estará tres días y tres noches en el "corazón de la tierra", o en la tumba. Jesús está hablando de cómo morirá y será enterrado durante tres días antes de resucitar a la vida.</w:t>
      </w:r>
    </w:p>
    <w:p>
      <w:pPr/>
      <w:r>
        <w:rPr>
          <w:lang w:val="es_ES" w:bidi="es_ES"/>
        </w:rPr>
      </w:r>
      <w:r>
        <w:rPr>
          <w:lang w:val="es_ES" w:bidi="es_ES"/>
        </w:rPr>
        <w:t>Jesús compara a Jonás consigo mismo, porque Dios salvó a Jonás de la muerte, y Dios salvará a Jesús haciéndolo vivir nuevamente. En el día en que Dios juzgue a todas las personas por lo que han dicho y hecho, los hombres o las personas en la ciudad de Nínive se pondrán de pie para acusar o contar cómo la gente del día de Jesús había pecado.</w:t>
      </w:r>
    </w:p>
    <w:p>
      <w:pPr/>
      <w:r>
        <w:rPr>
          <w:lang w:val="es_ES" w:bidi="es_ES"/>
        </w:rPr>
      </w:r>
      <w:r>
        <w:rPr>
          <w:lang w:val="es_ES" w:bidi="es_ES"/>
        </w:rPr>
        <w:t>Jonás fue a la gente de Nínive y los convenció de que regresaran a Dios. Por lo que se arrepintieron, dejaron de pecar y se volvieron a Dios. Jesús usó la frase "he aquí" o "miren" para llamar la atención sobre lo que Jesús dijo. Él dijo, "Algo más grande que Jonás está aquí". Jesús es más importante que Jonás porque Jesús es el Salvador prometido.</w:t>
      </w:r>
    </w:p>
    <w:p>
      <w:pPr/>
      <w:r>
        <w:rPr>
          <w:lang w:val="es_ES" w:bidi="es_ES"/>
        </w:rPr>
      </w:r>
      <w:r>
        <w:rPr>
          <w:lang w:val="es_ES" w:bidi="es_ES"/>
        </w:rPr>
        <w:t>Jesús les dijo a los líderes religiosos que, al igual que los hombres de Nínive, la reina de Sabá también los juzgará. Muchos años atrás, la reina de Sabá vino de un país extranjero en el sur, lejos de Israel. Ella quería escuchar las palabras del rey Salomón. Hace mucho tiempo, Salomón era conocido por su sabiduría. Jesús enfatizó el punto que acababa de hacer al decirles que él también es más grande que Salomón.</w:t>
      </w:r>
    </w:p>
    <w:p>
      <w:pPr/>
      <w:r>
        <w:rPr>
          <w:lang w:val="es_ES" w:bidi="es_ES"/>
        </w:rPr>
      </w:r>
      <w:r>
        <w:rPr>
          <w:lang w:val="es_ES" w:bidi="es_ES"/>
        </w:rPr>
        <w:t xml:space="preserve">Muestren un mapa de </w:t>
      </w:r>
      <w:r>
        <w:rPr>
          <w:lang w:val="es_ES" w:bidi="es_ES"/>
        </w:rPr>
        <w:t>Israel, Nínive y Sabá</w:t>
      </w:r>
      <w:r>
        <w:rPr>
          <w:lang w:val="es_ES" w:bidi="es_ES"/>
        </w:rPr>
        <w:t>.</w:t>
      </w:r>
    </w:p>
    <w:p>
      <w:pPr/>
      <w:r>
        <w:rPr>
          <w:lang w:val="es_ES" w:bidi="es_ES"/>
        </w:rPr>
      </w:r>
      <w:r>
        <w:rPr>
          <w:lang w:val="es_ES" w:bidi="es_ES"/>
        </w:rPr>
        <w:t>Deténganse y discutan: Describan un momento en el que ustedes o alguien que conocen compareció ante un tribunal para ser juzgado. ¿A quién se le permitió hablar con el juez y por qué? ¿A quién no se le permitía hablar con el juez y por qué?</w:t>
      </w:r>
    </w:p>
    <w:p>
      <w:pPr/>
      <w:r>
        <w:rPr>
          <w:lang w:val="es_ES" w:bidi="es_ES"/>
        </w:rPr>
      </w:r>
      <w:r>
        <w:rPr>
          <w:lang w:val="es_ES" w:bidi="es_ES"/>
        </w:rPr>
        <w:t>Entonces, Jesús habló sobre las personas que son liberadas de espíritus impuros, o malignos. Cuando un espíritu maligno se ve obligado a dejar a una persona, deambula por lugares sin agua, o aislados, y no quiere quedarse. En cambio, el espíritu maligno quiere regresar a la persona a la que estaba controlando antes. Jesús compara una casa limpia con una persona que está espiritualmente vacía y disponible para recibir un espíritu, ya sea bueno o malo. Cuando el espíritu maligno regresa a la persona en quien solía vivir y la encuentra espiritualmente vacía, va y trae a siete espíritus más perversos que él. Los ocho espíritus toman el control de la persona, o viven en la casa, y hacen que le suceda a la persona poseída cosas aún peores.</w:t>
      </w:r>
    </w:p>
    <w:p>
      <w:pPr/>
      <w:r>
        <w:rPr>
          <w:lang w:val="es_ES" w:bidi="es_ES"/>
        </w:rPr>
      </w:r>
      <w:r>
        <w:rPr>
          <w:lang w:val="es_ES" w:bidi="es_ES"/>
        </w:rPr>
        <w:t>Deténganse y discutan: ¿Qué cree la gente sobre los espíritus en su cultura? ¿Dónde viven los espíritus? ¿Qué clase de espíritus hay y qué impulsan a hacer a las personas?</w:t>
      </w:r>
    </w:p>
    <w:p>
      <w:pPr/>
      <w:r>
        <w:rPr>
          <w:lang w:val="es_ES" w:bidi="es_ES"/>
        </w:rPr>
      </w:r>
      <w:r>
        <w:rPr>
          <w:lang w:val="es_ES" w:bidi="es_ES"/>
        </w:rPr>
        <w:t>Jesús hizo esta comparación para mostrar que el final de la vida será peor que el comienzo de la vida para las personas de su generación. Él dijo esto porque esas personas habían visto a Jesús hacer muchas cosas que mostraban que él es el Salvador prometido. Pero estas personas sufrirán si vieran todo lo que Jesús hizo para mostrar que era el Salvador prometido, pero no se comprometieran a seguir a Jesús. Necesitarán eliminar las cosas malvadas y luego reemplazarlas con el poder de Dios que Jesús trae.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acaba de terminar de enseñar que lo que una persona dice refleja lo que hay en su corazón. Entonces, algunos de los líderes religiosos que lo escucharon le dijeron a Jesús que querían que mostrara una señal de que era de Dios. Jesús les da la señal de Jonás.</w:t>
      </w:r>
    </w:p>
    <w:p>
      <w:pPr/>
      <w:r>
        <w:rPr>
          <w:lang w:val="es_ES" w:bidi="es_ES"/>
        </w:rPr>
      </w:r>
      <w:r>
        <w:rPr>
          <w:b/>
          <w:lang w:val="es_ES" w:bidi="es_ES"/>
        </w:rPr>
        <w:t>Segunda escena:</w:t>
      </w:r>
      <w:r>
        <w:rPr>
          <w:lang w:val="es_ES" w:bidi="es_ES"/>
        </w:rPr>
        <w:t xml:space="preserve"> Jesús habla de diferentes tiempos en el pasado para mostrar que es más grande que las personas del pasado.</w:t>
      </w:r>
    </w:p>
    <w:p>
      <w:pPr/>
      <w:r>
        <w:rPr>
          <w:lang w:val="es_ES" w:bidi="es_ES"/>
        </w:rPr>
      </w:r>
      <w:r>
        <w:rPr>
          <w:b/>
          <w:lang w:val="es_ES" w:bidi="es_ES"/>
        </w:rPr>
        <w:t>Tercera escena:</w:t>
      </w:r>
      <w:r>
        <w:rPr>
          <w:lang w:val="es_ES" w:bidi="es_ES"/>
        </w:rPr>
        <w:t xml:space="preserve"> Jesús enseña sobre lo que les sucederá a las personas malas de su día.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Algunos maestros de la ley y fariseos</w:t>
      </w:r>
    </w:p>
    <w:p>
      <w:pPr>
        <w:pStyle w:val="ListBullet"/>
        <w:spacing w:line="240" w:lineRule="auto"/>
        <w:ind w:left="720"/>
      </w:pPr>
      <w:r>
        <w:rPr>
          <w:lang w:val="es_ES" w:bidi="es_ES"/>
        </w:rPr>
      </w:r>
      <w:r>
        <w:rPr>
          <w:lang w:val="es_ES" w:bidi="es_ES"/>
        </w:rPr>
        <w:t>El profeta Jonás</w:t>
      </w:r>
    </w:p>
    <w:p>
      <w:pPr>
        <w:pStyle w:val="ListBullet"/>
        <w:spacing w:line="240" w:lineRule="auto"/>
        <w:ind w:left="720"/>
      </w:pPr>
      <w:r>
        <w:rPr>
          <w:lang w:val="es_ES" w:bidi="es_ES"/>
        </w:rPr>
      </w:r>
      <w:r>
        <w:rPr>
          <w:lang w:val="es_ES" w:bidi="es_ES"/>
        </w:rPr>
        <w:t>Un pez gigante</w:t>
      </w:r>
    </w:p>
    <w:p>
      <w:pPr>
        <w:pStyle w:val="ListBullet"/>
        <w:spacing w:line="240" w:lineRule="auto"/>
        <w:ind w:left="720"/>
      </w:pPr>
      <w:r>
        <w:rPr>
          <w:lang w:val="es_ES" w:bidi="es_ES"/>
        </w:rPr>
      </w:r>
      <w:r>
        <w:rPr>
          <w:lang w:val="es_ES" w:bidi="es_ES"/>
        </w:rPr>
        <w:t>Habitantes de Nínive</w:t>
      </w:r>
    </w:p>
    <w:p>
      <w:pPr>
        <w:pStyle w:val="ListBullet"/>
        <w:spacing w:line="240" w:lineRule="auto"/>
        <w:ind w:left="720"/>
      </w:pPr>
      <w:r>
        <w:rPr>
          <w:lang w:val="es_ES" w:bidi="es_ES"/>
        </w:rPr>
      </w:r>
      <w:r>
        <w:rPr>
          <w:lang w:val="es_ES" w:bidi="es_ES"/>
        </w:rPr>
        <w:t>La reina de Sabá</w:t>
      </w:r>
    </w:p>
    <w:p>
      <w:pPr>
        <w:pStyle w:val="ListBullet"/>
        <w:spacing w:line="240" w:lineRule="auto"/>
        <w:ind w:left="720"/>
      </w:pPr>
      <w:r>
        <w:rPr>
          <w:lang w:val="es_ES" w:bidi="es_ES"/>
        </w:rPr>
      </w:r>
      <w:r>
        <w:rPr>
          <w:lang w:val="es_ES" w:bidi="es_ES"/>
        </w:rPr>
        <w:t>Rey Salomón</w:t>
      </w:r>
    </w:p>
    <w:p>
      <w:pPr>
        <w:pStyle w:val="ListBullet"/>
        <w:spacing w:line="240" w:lineRule="auto"/>
        <w:ind w:left="720"/>
      </w:pPr>
      <w:r>
        <w:rPr>
          <w:lang w:val="es_ES" w:bidi="es_ES"/>
        </w:rPr>
      </w:r>
      <w:r>
        <w:rPr>
          <w:lang w:val="es_ES" w:bidi="es_ES"/>
        </w:rPr>
        <w:t>8 espíritus malignos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y los fariseos han estado en una conversación que comenzó cuando Jesús sanó a un hombre que no podía ver ni hablar. Jesús acababa de enseñar que las personas buenas dirán y harán cosas buenas y las personas malas dirán y harán cosas malas. Los maestros de la ley judía y los fariseos llamaban a Jesús maestro, pero no eran sus seguidores. Recuerden que los líderes religiosos vieron a Jesús hacer muchos milagros, pero todavía no creían en él. Le pidieron una señal, o un milagro especial, para demostrar que Jesús era realmente de Dios. Es importante recordar que Jesús los llamó de "generación mala y adúltera" como una manera de decir que son infieles a Dios.</w:t>
      </w:r>
    </w:p>
    <w:p>
      <w:pPr/>
      <w:r>
        <w:rPr>
          <w:lang w:val="es_ES" w:bidi="es_ES"/>
        </w:rPr>
      </w:r>
      <w:r>
        <w:rPr>
          <w:lang w:val="es_ES" w:bidi="es_ES"/>
        </w:rPr>
        <w:t>En la segunda escena, Jesús explica por qué les está dando la señal de Jonás. Es importante recordar que Jonás era un profeta de Dios que vivió mucho antes de Jesús. Un pez gigante lo tragó, pero después de tres días, Dios hizo que el pez vomitara a Jonás en tierra. La experiencia de Jonás es una comparación sobre lo que le sucederá a Jesús en el futuro.</w:t>
      </w:r>
    </w:p>
    <w:p>
      <w:pPr/>
      <w:r>
        <w:rPr>
          <w:lang w:val="es_ES" w:bidi="es_ES"/>
        </w:rPr>
      </w:r>
      <w:r>
        <w:rPr>
          <w:lang w:val="es_ES" w:bidi="es_ES"/>
        </w:rPr>
        <w:t>Recuerden que las personas de Nínive se alejaron del pecado y se volvieron a Dios por lo que Jonás les dijo. Es importante recordar que cuando Jesús usa la palabra "he aquí" o "miren", significa que debemos prestar mucha atención a lo que sigue. Recuerden que Jesús dijo que algo más grande que Jonás estaba allí.</w:t>
      </w:r>
    </w:p>
    <w:p>
      <w:pPr/>
      <w:r>
        <w:rPr>
          <w:lang w:val="es_ES" w:bidi="es_ES"/>
        </w:rPr>
      </w:r>
      <w:r>
        <w:rPr>
          <w:lang w:val="es_ES" w:bidi="es_ES"/>
        </w:rPr>
        <w:t>Es importante recordar que en el juicio, las personas en la ciudad de Nínive acusarán a las personas del día de Jesús. Jesús dijo que es más grande, o más importante, que Jonás. Jesús también les recordó a los líderes religiosos que la reina de Sabá vino de un país extranjero que estaba muy lejos de Israel. Ella quería escuchar las palabras de Salomón. Hace mucho tiempo, Salomón era un rey judío conocido por su sabiduría. Es importante recordar que Jesús dijo que la reina de Sabá también acusará a las personas del día de Jesús en el juicio.</w:t>
      </w:r>
    </w:p>
    <w:p>
      <w:pPr/>
      <w:r>
        <w:rPr>
          <w:lang w:val="es_ES" w:bidi="es_ES"/>
        </w:rPr>
      </w:r>
      <w:r>
        <w:rPr>
          <w:lang w:val="es_ES" w:bidi="es_ES"/>
        </w:rPr>
        <w:t>Jesús dijo que él es más grande que Jonás y el rey Salomón. Esto habría sido impactante para la audiencia de Jesús, porque Jonás y Salomón eran muy respetados por los judíos. Pero como Jesús es el Hijo del Hombre, o el Salvador prometido de Dios, es mucho más importante que ambos.</w:t>
      </w:r>
    </w:p>
    <w:p>
      <w:pPr/>
      <w:r>
        <w:rPr>
          <w:lang w:val="es_ES" w:bidi="es_ES"/>
        </w:rPr>
      </w:r>
      <w:r>
        <w:rPr>
          <w:lang w:val="es_ES" w:bidi="es_ES"/>
        </w:rPr>
        <w:t>En la tercera escena, Jesús cuenta una historia para hacer una comparación. No significa que esta historia fuera un evento real. Es importante recordar que Jesús compara el interior de una persona con una casa. Si una persona no es la casa del Espíritu de Dios, entonces esa persona puede convertirse en la casa de espíritus malignos. Las personas a las que Jesús estaba hablando necesitaban reemplazar el mal en sus vidas con el poder de Dios.</w:t>
      </w:r>
    </w:p>
    <w:p>
      <w:pPr/>
      <w:r>
        <w:rPr>
          <w:lang w:val="es_ES" w:bidi="es_ES"/>
        </w:rPr>
      </w:r>
      <w:r>
        <w:rPr>
          <w:lang w:val="es_ES" w:bidi="es_ES"/>
        </w:rPr>
        <w:t>Jesús termina este pasaje con un resumen. Él dice que las personas de su día serán como esta casa llena de espíritus malignos si no cambian.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Algunos maestros de la ley y fariseos</w:t>
      </w:r>
    </w:p>
    <w:p>
      <w:pPr>
        <w:pStyle w:val="ListBullet"/>
        <w:spacing w:line="240" w:lineRule="auto"/>
        <w:ind w:left="720"/>
      </w:pPr>
      <w:r>
        <w:rPr>
          <w:lang w:val="es_ES" w:bidi="es_ES"/>
        </w:rPr>
      </w:r>
      <w:r>
        <w:rPr>
          <w:lang w:val="es_ES" w:bidi="es_ES"/>
        </w:rPr>
        <w:t>El profeta Jonás</w:t>
      </w:r>
    </w:p>
    <w:p>
      <w:pPr>
        <w:pStyle w:val="ListBullet"/>
        <w:spacing w:line="240" w:lineRule="auto"/>
        <w:ind w:left="720"/>
      </w:pPr>
      <w:r>
        <w:rPr>
          <w:lang w:val="es_ES" w:bidi="es_ES"/>
        </w:rPr>
      </w:r>
      <w:r>
        <w:rPr>
          <w:lang w:val="es_ES" w:bidi="es_ES"/>
        </w:rPr>
        <w:t>Un pez gigante</w:t>
      </w:r>
    </w:p>
    <w:p>
      <w:pPr>
        <w:pStyle w:val="ListBullet"/>
        <w:spacing w:line="240" w:lineRule="auto"/>
        <w:ind w:left="720"/>
      </w:pPr>
      <w:r>
        <w:rPr>
          <w:lang w:val="es_ES" w:bidi="es_ES"/>
        </w:rPr>
      </w:r>
      <w:r>
        <w:rPr>
          <w:lang w:val="es_ES" w:bidi="es_ES"/>
        </w:rPr>
        <w:t>Personas de Nínive</w:t>
      </w:r>
    </w:p>
    <w:p>
      <w:pPr>
        <w:pStyle w:val="ListBullet"/>
        <w:spacing w:line="240" w:lineRule="auto"/>
        <w:ind w:left="720"/>
      </w:pPr>
      <w:r>
        <w:rPr>
          <w:lang w:val="es_ES" w:bidi="es_ES"/>
        </w:rPr>
      </w:r>
      <w:r>
        <w:rPr>
          <w:lang w:val="es_ES" w:bidi="es_ES"/>
        </w:rPr>
        <w:t>La reina de Sabá</w:t>
      </w:r>
    </w:p>
    <w:p>
      <w:pPr>
        <w:pStyle w:val="ListBullet"/>
        <w:spacing w:line="240" w:lineRule="auto"/>
        <w:ind w:left="720"/>
      </w:pPr>
      <w:r>
        <w:rPr>
          <w:lang w:val="es_ES" w:bidi="es_ES"/>
        </w:rPr>
      </w:r>
      <w:r>
        <w:rPr>
          <w:lang w:val="es_ES" w:bidi="es_ES"/>
        </w:rPr>
        <w:t>Rey Salomón</w:t>
      </w:r>
    </w:p>
    <w:p>
      <w:pPr>
        <w:pStyle w:val="ListBullet"/>
        <w:spacing w:line="240" w:lineRule="auto"/>
        <w:ind w:left="720"/>
      </w:pPr>
      <w:r>
        <w:rPr>
          <w:lang w:val="es_ES" w:bidi="es_ES"/>
        </w:rPr>
      </w:r>
      <w:r>
        <w:rPr>
          <w:lang w:val="es_ES" w:bidi="es_ES"/>
        </w:rPr>
        <w:t>8 espíritus malignos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Jesús acaba de terminar de enseñar que lo que una persona dice refleja lo que hay en su corazón. Entonces, algunos de los maestros de la ley y los fariseos le dijeron a Jesús: "Queremos que nos muestres una señal milagrosa para demostrar que vienes de parte de Dios". Jesús les dice que son malos e infieles a Dios. Jesús les dice que la señal de Jonás era la única señal que obtendrían.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maestros de la ley y a los fariseos,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Interpreten a Jonás siendo tragado por un pez gigante. Jonás está dentro del pez durante tres días, y le está orando a Dios para que lo rescate. Entonces, Dios hace que el pez vomite a Jonás en tierra.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Jonás, "¿Cómo te sientes?"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Dios hace que el pez vomite a Jonás en tierra. Entonces Jonás continúa su camino hacia Nínive y les predica a las personas de allí que regresen a Dios.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personas en Nínive,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Como los líderes religiosos no creían en Jesús, Jesús les dice que las personas de Nínive se pondrán de pie para acusarlos en el día del juicio. Jesús también les recordó a los líderes religiosos la ocasión en que la reina de Sabá quiso escuchar las palabras de Salomón. Jesús dijo que la reina de Sabá los acusará en el día del juicio. Jesús les dice a los líderes religiosos que es más importante que Jonás y es más importante que Salomón.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la reina de Sabá, "¿Cómo te sientes?" Es posible que escuchen cosas como:</w:t>
      </w:r>
    </w:p>
    <w:p>
      <w:pPr>
        <w:pStyle w:val="ListBullet"/>
        <w:spacing w:line="240" w:lineRule="auto"/>
        <w:ind w:left="720"/>
      </w:pPr>
      <w:r>
        <w:rPr>
          <w:lang w:val="es_ES" w:bidi="es_ES"/>
        </w:rPr>
      </w:r>
      <w:r>
        <w:rPr>
          <w:lang w:val="es_ES" w:bidi="es_ES"/>
        </w:rPr>
        <w:t>Pregúntenle al actor que interpreta al rey Salomón, "¿Cómo te sientes?"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enseña sobre lo que le sucederá a las personas malas de su día comparando el interior de una persona con una casa de la cual un espíritu maligno se vio obligado a salir. Si una persona no es la casa del Espíritu de Dios, entonces esa persona puede convertirse en una casa para más espíritus malignos.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te sientes?"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Algunos de los </w:t>
      </w:r>
      <w:r>
        <w:rPr>
          <w:b/>
          <w:lang w:val="es_ES" w:bidi="es_ES"/>
        </w:rPr>
        <w:t>escribas</w:t>
      </w:r>
      <w:r>
        <w:rPr>
          <w:lang w:val="es_ES" w:bidi="es_ES"/>
        </w:rPr>
        <w:t xml:space="preserve">, o </w:t>
      </w:r>
      <w:r>
        <w:rPr>
          <w:b/>
          <w:lang w:val="es_ES" w:bidi="es_ES"/>
        </w:rPr>
        <w:t>maestros de la ley</w:t>
      </w:r>
      <w:r>
        <w:rPr>
          <w:lang w:val="es_ES" w:bidi="es_ES"/>
        </w:rPr>
        <w:t xml:space="preserve">, y </w:t>
      </w:r>
      <w:r>
        <w:rPr>
          <w:b/>
          <w:lang w:val="es_ES" w:bidi="es_ES"/>
        </w:rPr>
        <w:t>fariseos</w:t>
      </w:r>
      <w:r>
        <w:rPr>
          <w:lang w:val="es_ES" w:bidi="es_ES"/>
        </w:rPr>
        <w:t xml:space="preserve"> le dicen a Jesús, "</w:t>
      </w:r>
      <w:r>
        <w:rPr>
          <w:b/>
          <w:lang w:val="es_ES" w:bidi="es_ES"/>
        </w:rPr>
        <w:t>Maestro</w:t>
      </w:r>
      <w:r>
        <w:rPr>
          <w:lang w:val="es_ES" w:bidi="es_ES"/>
        </w:rPr>
        <w:t xml:space="preserve">, muéstranos una </w:t>
      </w:r>
      <w:r>
        <w:rPr>
          <w:b/>
          <w:lang w:val="es_ES" w:bidi="es_ES"/>
        </w:rPr>
        <w:t>señal</w:t>
      </w:r>
      <w:r>
        <w:rPr>
          <w:lang w:val="es_ES" w:bidi="es_ES"/>
        </w:rPr>
        <w:t>".</w:t>
      </w:r>
    </w:p>
    <w:p>
      <w:pPr/>
      <w:r>
        <w:rPr>
          <w:lang w:val="es_ES" w:bidi="es_ES"/>
        </w:rPr>
      </w:r>
      <w:r>
        <w:rPr>
          <w:lang w:val="es_ES" w:bidi="es_ES"/>
        </w:rPr>
        <w:t xml:space="preserve">Un </w:t>
      </w:r>
      <w:r>
        <w:rPr>
          <w:b/>
          <w:lang w:val="es_ES" w:bidi="es_ES"/>
        </w:rPr>
        <w:t>escriba</w:t>
      </w:r>
      <w:r>
        <w:rPr>
          <w:lang w:val="es_ES" w:bidi="es_ES"/>
        </w:rPr>
        <w:t xml:space="preserve"> era una persona que estudiaba la ley judía y era respetado por las personas porque sabía mucho. Los </w:t>
      </w:r>
      <w:r>
        <w:rPr>
          <w:b/>
          <w:lang w:val="es_ES" w:bidi="es_ES"/>
        </w:rPr>
        <w:t>fariseos</w:t>
      </w:r>
      <w:r>
        <w:rPr>
          <w:lang w:val="es_ES" w:bidi="es_ES"/>
        </w:rPr>
        <w:t xml:space="preserve"> eran el grupo más influyente de líderes religiosos judíos. Usen la misma palabra para escribas y fariseos que usaron en los pasajes anteriores. </w:t>
      </w:r>
      <w:r>
        <w:rPr>
          <w:lang w:val="es_ES" w:bidi="es_ES"/>
        </w:rPr>
        <w:t>Maestros de la ley</w:t>
      </w:r>
      <w:r>
        <w:rPr>
          <w:lang w:val="es_ES" w:bidi="es_ES"/>
        </w:rPr>
        <w:t xml:space="preserve"> y </w:t>
      </w:r>
      <w:r>
        <w:rPr>
          <w:lang w:val="es_ES" w:bidi="es_ES"/>
        </w:rPr>
        <w:t>fariseos</w:t>
      </w:r>
      <w:r>
        <w:rPr>
          <w:lang w:val="es_ES" w:bidi="es_ES"/>
        </w:rPr>
        <w:t xml:space="preserve"> están en el Glosario Principal.</w:t>
      </w:r>
    </w:p>
    <w:p>
      <w:pPr/>
      <w:r>
        <w:rPr>
          <w:lang w:val="es_ES" w:bidi="es_ES"/>
        </w:rPr>
      </w:r>
      <w:r>
        <w:rPr>
          <w:b/>
          <w:lang w:val="es_ES" w:bidi="es_ES"/>
        </w:rPr>
        <w:t>Maestro</w:t>
      </w:r>
      <w:r>
        <w:rPr>
          <w:lang w:val="es_ES" w:bidi="es_ES"/>
        </w:rPr>
        <w:t xml:space="preserve"> era una manera educada de dirigirse a alguien que era un maestro de las cosas de Dios. En el libro de Mateo, solo aquellos que no seguían a Jesús lo llamaban maestro. Usen la misma palabra para maestro que usaron en los pasajes anteriores. Consulten el Glosario Principal para obtener una definición más completa de </w:t>
      </w:r>
      <w:r>
        <w:rPr>
          <w:lang w:val="es_ES" w:bidi="es_ES"/>
        </w:rPr>
        <w:t>maestro</w:t>
      </w:r>
      <w:r>
        <w:rPr>
          <w:lang w:val="es_ES" w:bidi="es_ES"/>
        </w:rPr>
        <w:t>.</w:t>
      </w:r>
    </w:p>
    <w:p>
      <w:pPr/>
      <w:r>
        <w:rPr>
          <w:lang w:val="es_ES" w:bidi="es_ES"/>
        </w:rPr>
      </w:r>
      <w:r>
        <w:rPr>
          <w:lang w:val="es_ES" w:bidi="es_ES"/>
        </w:rPr>
        <w:t xml:space="preserve">Una </w:t>
      </w:r>
      <w:r>
        <w:rPr>
          <w:b/>
          <w:lang w:val="es_ES" w:bidi="es_ES"/>
        </w:rPr>
        <w:t>señal</w:t>
      </w:r>
      <w:r>
        <w:rPr>
          <w:lang w:val="es_ES" w:bidi="es_ES"/>
        </w:rPr>
        <w:t xml:space="preserve"> en la Biblia es una evidencia o indicación de que algo es verdad o sucederá. Consulten el Glosario Principal para obtener una definición más completa de </w:t>
      </w:r>
      <w:r>
        <w:rPr>
          <w:lang w:val="es_ES" w:bidi="es_ES"/>
        </w:rPr>
        <w:t>señal</w:t>
      </w:r>
      <w:r>
        <w:rPr>
          <w:lang w:val="es_ES" w:bidi="es_ES"/>
        </w:rPr>
        <w:t>.</w:t>
      </w:r>
    </w:p>
    <w:p>
      <w:pPr/>
      <w:r>
        <w:rPr>
          <w:lang w:val="es_ES" w:bidi="es_ES"/>
        </w:rPr>
      </w:r>
      <w:r>
        <w:rPr>
          <w:lang w:val="es_ES" w:bidi="es_ES"/>
        </w:rPr>
        <w:t xml:space="preserve">Jesús respondió a los líderes religiosos diciendo que son una </w:t>
      </w:r>
      <w:r>
        <w:rPr>
          <w:b/>
          <w:lang w:val="es_ES" w:bidi="es_ES"/>
        </w:rPr>
        <w:t>generación</w:t>
      </w:r>
      <w:r>
        <w:rPr>
          <w:lang w:val="es_ES" w:bidi="es_ES"/>
        </w:rPr>
        <w:t xml:space="preserve"> mala y adúltera porque pidieron una señal. También dijo que la única señal que obtendrán es la señal del </w:t>
      </w:r>
      <w:r>
        <w:rPr>
          <w:b/>
          <w:lang w:val="es_ES" w:bidi="es_ES"/>
        </w:rPr>
        <w:t>profeta</w:t>
      </w:r>
      <w:r>
        <w:rPr>
          <w:lang w:val="es_ES" w:bidi="es_ES"/>
        </w:rPr>
        <w:t xml:space="preserve"> Jonás. En este caso, la </w:t>
      </w:r>
      <w:r>
        <w:rPr>
          <w:b/>
          <w:lang w:val="es_ES" w:bidi="es_ES"/>
        </w:rPr>
        <w:t>generación</w:t>
      </w:r>
      <w:r>
        <w:rPr>
          <w:lang w:val="es_ES" w:bidi="es_ES"/>
        </w:rPr>
        <w:t xml:space="preserve"> se refiere a las personas que viven al mismo tiempo que entre sí. Un </w:t>
      </w:r>
      <w:r>
        <w:rPr>
          <w:b/>
          <w:lang w:val="es_ES" w:bidi="es_ES"/>
        </w:rPr>
        <w:t>profeta</w:t>
      </w:r>
      <w:r>
        <w:rPr>
          <w:lang w:val="es_ES" w:bidi="es_ES"/>
        </w:rPr>
        <w:t xml:space="preserve"> es un mensajero enviado de Dios. Usen la misma palabra para generación y profeta que usaron en los pasajes anteriores. Tanto </w:t>
      </w:r>
      <w:r>
        <w:rPr>
          <w:lang w:val="es_ES" w:bidi="es_ES"/>
        </w:rPr>
        <w:t>generación</w:t>
      </w:r>
      <w:r>
        <w:rPr>
          <w:lang w:val="es_ES" w:bidi="es_ES"/>
        </w:rPr>
        <w:t xml:space="preserve"> como </w:t>
      </w:r>
      <w:r>
        <w:rPr>
          <w:lang w:val="es_ES" w:bidi="es_ES"/>
        </w:rPr>
        <w:t>profeta</w:t>
      </w:r>
      <w:r>
        <w:rPr>
          <w:lang w:val="es_ES" w:bidi="es_ES"/>
        </w:rPr>
        <w:t xml:space="preserve"> están en el Glosario Principal.</w:t>
      </w:r>
    </w:p>
    <w:p>
      <w:pPr/>
      <w:r>
        <w:rPr>
          <w:lang w:val="es_ES" w:bidi="es_ES"/>
        </w:rPr>
      </w:r>
      <w:r>
        <w:rPr>
          <w:lang w:val="es_ES" w:bidi="es_ES"/>
        </w:rPr>
        <w:t xml:space="preserve">Jesús dice que el </w:t>
      </w:r>
      <w:r>
        <w:rPr>
          <w:b/>
          <w:lang w:val="es_ES" w:bidi="es_ES"/>
        </w:rPr>
        <w:t>Hijo del Hombre</w:t>
      </w:r>
      <w:r>
        <w:rPr>
          <w:lang w:val="es_ES" w:bidi="es_ES"/>
        </w:rPr>
        <w:t xml:space="preserve"> estará tres días y tres noches en el "corazón de la tierra", o en la tumba. El Hijo del Hombre es un título para Jesús que muestra que es el Salvador prometido y que tiene la misma naturaleza y autoridad que Dios. Usen la misma palabra para Hijo del Hombre que usaron en los pasajes anteriores. Consulten el Glosario Principal para obtener una definición más completa de </w:t>
      </w:r>
      <w:r>
        <w:rPr>
          <w:lang w:val="es_ES" w:bidi="es_ES"/>
        </w:rPr>
        <w:t>Hijo del Hombre</w:t>
      </w:r>
      <w:r>
        <w:rPr>
          <w:lang w:val="es_ES" w:bidi="es_ES"/>
        </w:rPr>
        <w:t>.</w:t>
      </w:r>
    </w:p>
    <w:p>
      <w:pPr/>
      <w:r>
        <w:rPr>
          <w:lang w:val="es_ES" w:bidi="es_ES"/>
        </w:rPr>
      </w:r>
      <w:r>
        <w:rPr>
          <w:lang w:val="es_ES" w:bidi="es_ES"/>
        </w:rPr>
        <w:t xml:space="preserve">Jesús dijo que las personas de Nínive acusarían a las personas de su generación en el </w:t>
      </w:r>
      <w:r>
        <w:rPr>
          <w:b/>
          <w:lang w:val="es_ES" w:bidi="es_ES"/>
        </w:rPr>
        <w:t>juicio</w:t>
      </w:r>
      <w:r>
        <w:rPr>
          <w:lang w:val="es_ES" w:bidi="es_ES"/>
        </w:rPr>
        <w:t xml:space="preserve">. El juicio es un tiempo al final del mundo cuando Dios juzgará a todas las personas por lo que han dicho y hecho. Jonás fue enviado a Nínive cientos de años antes de esta historia. Dios quería que Jonás enseñara a las personas en Nínive sobre él. Las personas en Nínive se arrepintieron de su pecado después de que Jonás les habló de Dios. </w:t>
      </w:r>
      <w:r>
        <w:rPr>
          <w:b/>
          <w:lang w:val="es_ES" w:bidi="es_ES"/>
        </w:rPr>
        <w:t>Arrepentirse</w:t>
      </w:r>
      <w:r>
        <w:rPr>
          <w:lang w:val="es_ES" w:bidi="es_ES"/>
        </w:rPr>
        <w:t xml:space="preserve"> significa alejarse del pecado y volverse a Dios. </w:t>
      </w:r>
      <w:r>
        <w:rPr>
          <w:b/>
          <w:lang w:val="es_ES" w:bidi="es_ES"/>
        </w:rPr>
        <w:t>Pecado</w:t>
      </w:r>
      <w:r>
        <w:rPr>
          <w:lang w:val="es_ES" w:bidi="es_ES"/>
        </w:rPr>
        <w:t xml:space="preserve"> es cualquier acto de desobediencia a Dios. Usen la misma palabra para arrepentirse y pecado que usaron en los pasajes anteriores. Consulten el Glosario Principal para obtener una definición más completa de </w:t>
      </w:r>
      <w:r>
        <w:rPr>
          <w:lang w:val="es_ES" w:bidi="es_ES"/>
        </w:rPr>
        <w:t>arrepentimiento</w:t>
      </w:r>
      <w:r>
        <w:rPr>
          <w:lang w:val="es_ES" w:bidi="es_ES"/>
        </w:rPr>
        <w:t xml:space="preserve"> y </w:t>
      </w:r>
      <w:r>
        <w:rPr>
          <w:lang w:val="es_ES" w:bidi="es_ES"/>
        </w:rPr>
        <w:t>pecado</w:t>
      </w:r>
      <w:r>
        <w:rPr>
          <w:lang w:val="es_ES" w:bidi="es_ES"/>
        </w:rPr>
        <w:t>.</w:t>
      </w:r>
    </w:p>
    <w:p>
      <w:pPr/>
      <w:r>
        <w:rPr>
          <w:lang w:val="es_ES" w:bidi="es_ES"/>
        </w:rPr>
      </w:r>
      <w:r>
        <w:rPr>
          <w:lang w:val="es_ES" w:bidi="es_ES"/>
        </w:rPr>
        <w:t xml:space="preserve">Jesús también les dijo que la reina del sur los acusará en el juicio. La reina del sur es la reina de Sabá. Cientos de años antes de esta historia, viajó a Israel para escuchar la </w:t>
      </w:r>
      <w:r>
        <w:rPr>
          <w:b/>
          <w:lang w:val="es_ES" w:bidi="es_ES"/>
        </w:rPr>
        <w:t>sabiduría</w:t>
      </w:r>
      <w:r>
        <w:rPr>
          <w:lang w:val="es_ES" w:bidi="es_ES"/>
        </w:rPr>
        <w:t xml:space="preserve"> del rey Salomón. Sabiduría es pensar cosas que son verdaderas y hacer cosas que son buenas. Usen la misma palabra para sabiduría que usaron en los pasajes anteriores. Consulten el Glosario Principal para obtener una definición más completa de </w:t>
      </w:r>
      <w:r>
        <w:rPr>
          <w:lang w:val="es_ES" w:bidi="es_ES"/>
        </w:rPr>
        <w:t>sabiduría</w:t>
      </w:r>
      <w:r>
        <w:rPr>
          <w:lang w:val="es_ES" w:bidi="es_ES"/>
        </w:rPr>
        <w:t>.</w:t>
      </w:r>
    </w:p>
    <w:p>
      <w:pPr/>
      <w:r>
        <w:rPr>
          <w:lang w:val="es_ES" w:bidi="es_ES"/>
        </w:rPr>
      </w:r>
      <w:r>
        <w:rPr>
          <w:lang w:val="es_ES" w:bidi="es_ES"/>
        </w:rPr>
        <w:t xml:space="preserve">Entonces, Jesús habló sobre las personas que son liberadas de espíritus impuros, o malignos. Cuando el </w:t>
      </w:r>
      <w:r>
        <w:rPr>
          <w:b/>
          <w:lang w:val="es_ES" w:bidi="es_ES"/>
        </w:rPr>
        <w:t>espíritu impuro</w:t>
      </w:r>
      <w:r>
        <w:rPr>
          <w:lang w:val="es_ES" w:bidi="es_ES"/>
        </w:rPr>
        <w:t xml:space="preserve"> deja a una persona, viaja a </w:t>
      </w:r>
      <w:r>
        <w:rPr>
          <w:b/>
          <w:lang w:val="es_ES" w:bidi="es_ES"/>
        </w:rPr>
        <w:t>lugares sin agua</w:t>
      </w:r>
      <w:r>
        <w:rPr>
          <w:lang w:val="es_ES" w:bidi="es_ES"/>
        </w:rPr>
        <w:t xml:space="preserve">, o al </w:t>
      </w:r>
      <w:r>
        <w:rPr>
          <w:b/>
          <w:lang w:val="es_ES" w:bidi="es_ES"/>
        </w:rPr>
        <w:t>desierto</w:t>
      </w:r>
      <w:r>
        <w:rPr>
          <w:lang w:val="es_ES" w:bidi="es_ES"/>
        </w:rPr>
        <w:t xml:space="preserve">. </w:t>
      </w:r>
      <w:r>
        <w:rPr>
          <w:b/>
          <w:lang w:val="es_ES" w:bidi="es_ES"/>
        </w:rPr>
        <w:t>Impuro</w:t>
      </w:r>
      <w:r>
        <w:rPr>
          <w:lang w:val="es_ES" w:bidi="es_ES"/>
        </w:rPr>
        <w:t xml:space="preserve"> se refiere a alguien o algo que no es apto para ser usado por Dios. Todos los </w:t>
      </w:r>
      <w:r>
        <w:rPr>
          <w:b/>
          <w:lang w:val="es_ES" w:bidi="es_ES"/>
        </w:rPr>
        <w:t>espíritus malignos</w:t>
      </w:r>
      <w:r>
        <w:rPr>
          <w:lang w:val="es_ES" w:bidi="es_ES"/>
        </w:rPr>
        <w:t xml:space="preserve"> son impuros. Desierto, o </w:t>
      </w:r>
      <w:r>
        <w:rPr>
          <w:b/>
          <w:lang w:val="es_ES" w:bidi="es_ES"/>
        </w:rPr>
        <w:t>yermo</w:t>
      </w:r>
      <w:r>
        <w:rPr>
          <w:lang w:val="es_ES" w:bidi="es_ES"/>
        </w:rPr>
        <w:t xml:space="preserve">, se refiere a un área de tierra donde nadie vive y poco crece. Usen la misma palabra para espíritu impuro, o espíritu maligno, y desierto que usaron en los pasajes anteriores. Consulten el Glosario Principal para obtener una definición más completa de impuro, o </w:t>
      </w:r>
      <w:r>
        <w:rPr>
          <w:lang w:val="es_ES" w:bidi="es_ES"/>
        </w:rPr>
        <w:t>espíritu maligno</w:t>
      </w:r>
      <w:r>
        <w:rPr>
          <w:lang w:val="es_ES" w:bidi="es_ES"/>
        </w:rPr>
        <w:t xml:space="preserve"> y </w:t>
      </w:r>
      <w:r>
        <w:rPr>
          <w:lang w:val="es_ES" w:bidi="es_ES"/>
        </w:rPr>
        <w:t>desierto</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12:46–50</w:t>
      </w:r>
      <w:r>
        <w:rPr>
          <w:lang w:val="es_ES" w:bidi="es_ES"/>
        </w:rPr>
      </w:r>
    </w:p>
    <w:p>
      <w:pPr>
        <w:pStyle w:val="Heading3"/>
      </w:pPr>
      <w:r>
        <w:rPr>
          <w:lang w:val="es_ES" w:bidi="es_ES"/>
        </w:rPr>
        <w:t>Escuchar con el corazón</w:t>
      </w:r>
    </w:p>
    <w:p>
      <w:pPr/>
      <w:r>
        <w:rPr>
          <w:lang w:val="es_ES" w:bidi="es_ES"/>
        </w:rPr>
      </w:r>
      <w:r>
        <w:rPr>
          <w:lang w:val="es_ES" w:bidi="es_ES"/>
        </w:rPr>
        <w:t>Escuchen Mateo 12:46–50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esta historia, Mateo registra la conversación de Jesús con un hombre sobre las personas a las que Jesús consideraba su verdadera familia. En la última historia, algunos de los líderes religiosos le pidieron a Jesús que les mostrara un milagro especial para demostrar que sus acciones eran de Dios. Jesús les recordó lo importante que eran el profeta Jonás y el rey Salomón para el pueblo judío. Pero Jesús les dijo que él es más importante que ambos. También hizo una comparación sobre un espíritu maligno que se vio obligado a dejar una casa, pero regresó a la casa porque estaba vacía. Jesús hizo esta comparación para enseñarles que necesitaban reemplazar el mal en sus vidas con el poder de Dios y estar comprometidos en seguir a Jesús completamente.</w:t>
      </w:r>
    </w:p>
    <w:p>
      <w:pPr/>
      <w:r>
        <w:rPr>
          <w:lang w:val="es_ES" w:bidi="es_ES"/>
        </w:rPr>
      </w:r>
      <w:r>
        <w:rPr>
          <w:lang w:val="es_ES" w:bidi="es_ES"/>
        </w:rPr>
        <w:t>Otras personas escucharon las cosas que Jesús les estaba diciendo a los líderes religiosos. Mateo usa la palabra "he aquí" para mostrar que era inesperado que la madre y los hermanos de Jesús estuvieran afuera de la casa donde estaba hablando. La madre de Jesús, María, y sus hermanos vinieron a verlo y a hablar con él. La palabra usada para "hermanos" podía referirse a los hermanos literales de Jesús que eran más jóvenes que él o también podía referirse a los primos de Jesús. El evangelio de Lucas nos dice que la familia de Jesús no podía reunirse con él porque había muchas personas a su alrededor.</w:t>
      </w:r>
    </w:p>
    <w:p>
      <w:pPr/>
      <w:r>
        <w:rPr>
          <w:lang w:val="es_ES" w:bidi="es_ES"/>
        </w:rPr>
      </w:r>
      <w:r>
        <w:rPr>
          <w:lang w:val="es_ES" w:bidi="es_ES"/>
        </w:rPr>
        <w:t>Deténganse y discutan: ¿Con qué frecuencia los parientes van a visitar a otros miembros de la familia? ¿Cuáles son algunas razones por las que los parientes van a visitarse entre sí?</w:t>
      </w:r>
    </w:p>
    <w:p>
      <w:pPr/>
      <w:r>
        <w:rPr>
          <w:lang w:val="es_ES" w:bidi="es_ES"/>
        </w:rPr>
      </w:r>
      <w:r>
        <w:rPr>
          <w:lang w:val="es_ES" w:bidi="es_ES"/>
        </w:rPr>
        <w:t>Un hombre que estaba en la multitud le dijo a Jesús que su familia quería hablar con él. No sabemos quién era este hombre. Entonces, Jesús le preguntó al hombre, "¿Quién es mi madre, y quiénes son mis hermanos?" Jesús no quería que el hombre respondiera a esta pregunta. Jesús quería que el hombre y las otras personas pensaran cuidadosamente sobre lo que estaba diciendo. Jesús señaló en la dirección de sus 12 seguidores más cercanos para mostrar a la multitud de quiénes estaba hablando. Entonces Jesús le dijo a la multitud, "Estas personas son mi madre y mis hermanos". Esto muestra que Jesús amaba a sus seguidores y se habían convertido en su familia.</w:t>
      </w:r>
    </w:p>
    <w:p>
      <w:pPr/>
      <w:r>
        <w:rPr>
          <w:lang w:val="es_ES" w:bidi="es_ES"/>
        </w:rPr>
      </w:r>
      <w:r>
        <w:rPr>
          <w:lang w:val="es_ES" w:bidi="es_ES"/>
        </w:rPr>
        <w:t>Jesús explica lo que quiso decir cuando dijo, "Porque quien hace la voluntad de Dios, mi Padre en el cielo, es mi hermano, y hermana y madre". Jesús se refirió a Dios como su Padre, lo que enfatiza que aquellos que siguen a Jesús se convierten en la verdadera familia de Dios. Las personas que hacen la voluntad de Dios, hacen lo que Dios quiere que hagan. Las personas no tenían que estar relacionadas con Jesús para que Jesús las considerara familia. Solo tenían que hacer lo que les enseña a hacer. Jesús agregó la palabra hermana aunque solo sus hermanos y su madre habían venido a verlo. Esto muestra que las mujeres que seguían a Jesús también eran sus discípulos y parte de la verdadera familia de Dios.</w:t>
      </w:r>
    </w:p>
    <w:p>
      <w:pPr/>
      <w:r>
        <w:rPr>
          <w:lang w:val="es_ES" w:bidi="es_ES"/>
        </w:rPr>
      </w:r>
      <w:r>
        <w:rPr>
          <w:lang w:val="es_ES" w:bidi="es_ES"/>
        </w:rPr>
        <w:t>Deténganse y discutan: Describan a su familia. ¿Cómo identifican a alguien que es parte de la familia inmediata en oposición a alguien que es de la familia extendida o distante? ¿Cómo puede alguien fuera de la familia ser considerado parte de una familia?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estaba enseñando a la multitud. De repente, un hombre le dijo a Jesús que su madre y sus hermanos querían hablar con él.</w:t>
      </w:r>
    </w:p>
    <w:p>
      <w:pPr/>
      <w:r>
        <w:rPr>
          <w:lang w:val="es_ES" w:bidi="es_ES"/>
        </w:rPr>
      </w:r>
      <w:r>
        <w:rPr>
          <w:b/>
          <w:lang w:val="es_ES" w:bidi="es_ES"/>
        </w:rPr>
        <w:t>Segunda escena:</w:t>
      </w:r>
      <w:r>
        <w:rPr>
          <w:lang w:val="es_ES" w:bidi="es_ES"/>
        </w:rPr>
        <w:t xml:space="preserve"> Jesús respondió al hombre. Jesús dijo que quien haga lo que su Padre quiere que haga es parte de su familia.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Personas en la multitud</w:t>
      </w:r>
    </w:p>
    <w:p>
      <w:pPr>
        <w:pStyle w:val="ListBullet"/>
        <w:spacing w:line="240" w:lineRule="auto"/>
        <w:ind w:left="720"/>
      </w:pPr>
      <w:r>
        <w:rPr>
          <w:lang w:val="es_ES" w:bidi="es_ES"/>
        </w:rPr>
      </w:r>
      <w:r>
        <w:rPr>
          <w:lang w:val="es_ES" w:bidi="es_ES"/>
        </w:rPr>
        <w:t>La madre y los hermanos de Jesús</w:t>
      </w:r>
    </w:p>
    <w:p>
      <w:pPr>
        <w:pStyle w:val="ListBullet"/>
        <w:spacing w:line="240" w:lineRule="auto"/>
        <w:ind w:left="720"/>
      </w:pPr>
      <w:r>
        <w:rPr>
          <w:lang w:val="es_ES" w:bidi="es_ES"/>
        </w:rPr>
      </w:r>
      <w:r>
        <w:rPr>
          <w:lang w:val="es_ES" w:bidi="es_ES"/>
        </w:rPr>
        <w:t>Un hombre hablando con Jesús</w:t>
      </w:r>
    </w:p>
    <w:p>
      <w:pPr>
        <w:pStyle w:val="ListBullet"/>
        <w:spacing w:line="240" w:lineRule="auto"/>
        <w:ind w:left="720"/>
      </w:pPr>
      <w:r>
        <w:rPr>
          <w:lang w:val="es_ES" w:bidi="es_ES"/>
        </w:rPr>
      </w:r>
      <w:r>
        <w:rPr>
          <w:lang w:val="es_ES" w:bidi="es_ES"/>
        </w:rPr>
        <w:t>Los 12 discípulos de Jesús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en la última historia, Jesús acababa de hacer una comparación sobre un espíritu maligno que fue obligado a dejar una casa, pero regresó a la casa porque estaba vacía. Jesús hizo esta comparación para enseñarles que necesitaban reemplazar el mal en sus vidas con el poder de Dios y comprometerse a seguir a Jesús completamente, o de lo contrario sufrirían.</w:t>
      </w:r>
    </w:p>
    <w:p>
      <w:pPr/>
      <w:r>
        <w:rPr>
          <w:lang w:val="es_ES" w:bidi="es_ES"/>
        </w:rPr>
      </w:r>
      <w:r>
        <w:rPr>
          <w:lang w:val="es_ES" w:bidi="es_ES"/>
        </w:rPr>
        <w:t>Jesús todavía estaba hablando con las mismas personas y estaba dentro de una casa. Mateo usó la palabra "he aquí" para mostrar que era inesperado que la familia de Jesús estuviera afuera de la casa. Un hombre que estaba allí le dijo a Jesús que su madre y sus hermanos estaban afuera de la casa.</w:t>
      </w:r>
    </w:p>
    <w:p>
      <w:pPr/>
      <w:r>
        <w:rPr>
          <w:lang w:val="es_ES" w:bidi="es_ES"/>
        </w:rPr>
      </w:r>
      <w:r>
        <w:rPr>
          <w:lang w:val="es_ES" w:bidi="es_ES"/>
        </w:rPr>
        <w:t>En la segunda escena, Jesús preguntó, "¿Quién es mi madre, y quiénes son mis hermanos?" Él no quería que el hombre respondiera. Jesús quería que el hombre y las otras personas pensaran cuidadosamente en lo que él estaba diciendo.</w:t>
      </w:r>
    </w:p>
    <w:p>
      <w:pPr/>
      <w:r>
        <w:rPr>
          <w:lang w:val="es_ES" w:bidi="es_ES"/>
        </w:rPr>
      </w:r>
      <w:r>
        <w:rPr>
          <w:lang w:val="es_ES" w:bidi="es_ES"/>
        </w:rPr>
        <w:t>Entonces Jesús señaló a sus 12 discípulos y dijo que son su familia. Es importante recordar que Jesús dijo, "Quien haga la voluntad de Dios, mi Padre en el cielo, es mi hermano, y hermana y madre". Recuerden que en este caso, Jesús se está refiriendo a un hermano o hermana menor.</w:t>
      </w:r>
    </w:p>
    <w:p>
      <w:pPr/>
      <w:r>
        <w:rPr>
          <w:lang w:val="es_ES" w:bidi="es_ES"/>
        </w:rPr>
      </w:r>
      <w:r>
        <w:rPr>
          <w:lang w:val="es_ES" w:bidi="es_ES"/>
        </w:rPr>
        <w:t>Deténganse y conversen: ¿Qué palabra o palabras en su idioma describen a alguien que es un hermano o hermana menor?</w:t>
      </w:r>
    </w:p>
    <w:p>
      <w:pPr/>
      <w:r>
        <w:rPr>
          <w:lang w:val="es_ES" w:bidi="es_ES"/>
        </w:rPr>
      </w:r>
      <w:r>
        <w:rPr>
          <w:lang w:val="es_ES" w:bidi="es_ES"/>
        </w:rPr>
        <w:t>Es importante recordar que Jesús añadió hermana, aunque su hermana no vino a visitarlo porque las mujeres también seguían a Jesús. Recuerden que las personas que hacen la voluntad de Dios, hacen lo que Dios quiere que hagan.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Personas en la multitud</w:t>
      </w:r>
    </w:p>
    <w:p>
      <w:pPr>
        <w:pStyle w:val="ListBullet"/>
        <w:spacing w:line="240" w:lineRule="auto"/>
        <w:ind w:left="720"/>
      </w:pPr>
      <w:r>
        <w:rPr>
          <w:lang w:val="es_ES" w:bidi="es_ES"/>
        </w:rPr>
      </w:r>
      <w:r>
        <w:rPr>
          <w:lang w:val="es_ES" w:bidi="es_ES"/>
        </w:rPr>
        <w:t>La madre y los hermanos de Jesús</w:t>
      </w:r>
    </w:p>
    <w:p>
      <w:pPr>
        <w:pStyle w:val="ListBullet"/>
        <w:spacing w:line="240" w:lineRule="auto"/>
        <w:ind w:left="720"/>
      </w:pPr>
      <w:r>
        <w:rPr>
          <w:lang w:val="es_ES" w:bidi="es_ES"/>
        </w:rPr>
      </w:r>
      <w:r>
        <w:rPr>
          <w:lang w:val="es_ES" w:bidi="es_ES"/>
        </w:rPr>
        <w:t>Un hombre hablando con Jesús</w:t>
      </w:r>
    </w:p>
    <w:p>
      <w:pPr>
        <w:pStyle w:val="ListBullet"/>
        <w:spacing w:line="240" w:lineRule="auto"/>
        <w:ind w:left="720"/>
      </w:pPr>
      <w:r>
        <w:rPr>
          <w:lang w:val="es_ES" w:bidi="es_ES"/>
        </w:rPr>
      </w:r>
      <w:r>
        <w:rPr>
          <w:lang w:val="es_ES" w:bidi="es_ES"/>
        </w:rPr>
        <w:t>Los 12 discípulos de Jesús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Jesús estaba enseñando a la multitud. De repente, un hombre le dijo a Jesús que su madre y sus hermanos querían hablar con él.</w:t>
      </w:r>
    </w:p>
    <w:p>
      <w:pPr/>
      <w:r>
        <w:rPr>
          <w:lang w:val="es_ES" w:bidi="es_ES"/>
        </w:rPr>
      </w:r>
      <w:r>
        <w:rPr>
          <w:lang w:val="es_ES" w:bidi="es_ES"/>
        </w:rPr>
        <w:t>Interpreten a la madre y los hermanos de Jesús que están afuera de la casa con algunas personas de la multitud y le piden a un hombre que le diga a Jesús que querían verlo.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 madre y a los hermanos de Jesús, "¿Cómo se sienten?" Es posible que escuchen cosas como: "Realmente quiero hablar con mi hijo". "No hemos visto a Jesús en mucho tiempo. Queremos pasar tiempo con él". O "Hay muchas personas aquí. Espero que podamos hablar con Jesús". Pregúntale al actor que interpreta a Jesús: "¿Cómo te sientes?" Es posible que escuchen cosas como: "Amo a mi familia. Pero necesito enseñar a las personas lo que significa realmente ser parte de la familia de Dios", o "Estoy feliz de que mi familia esté aquí. También necesitan escuchar esto".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hace una pregunta para hacer que las personas piensen cuidadosamente sobre lo que él estaba diciendo. Él dijo, "¿Quién es mi madre, y quiénes son mis hermanos?" Entonces Jesús señaló en la dirección de los discípulos y declaró que son su familia.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hombre, "¿Cómo te sientes?" Es posible que escuchen cosas como: "¿Por qué Jesús hizo esa pregunta? Ciertamente, él sabe quiénes son su madre y sus hermanos". "Pensaba que Jesús estaría más feliz de saber que su familia está aquí". O "Jesús siempre nos está enseñando algo nuevo. "Esto debe ser importante de aprender". Pregúntenles a los actores que interpretan a las personas en la multitud, "¿Cómo se sienten?" Es posible que escuchen cosas como: "Jesús debe querer que pensemos cuidadosamente en lo que está diciendo", o "Esto debe significar que podemos ser parte de la familia de Jesús solo obedeciendo a Dios".</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dijo que quien haga lo que su Padre quiere que hagan es parte de su familia.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"Jesús nos considera familia. ¡Esto es un honor!" "No siempre es fácil hacer lo que Dios quiere que hagamos, pero es importante que lo hagamos". O "Estoy agradecido de ser parte de la familia de Dios".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estaba enseñando y su madre y sus hermanos estaban afuera de la casa donde él estaba. Un hombre le dijo a Jesús que su familia estaba allí, pero Jesús dijo que sus </w:t>
      </w:r>
      <w:r>
        <w:rPr>
          <w:b/>
          <w:lang w:val="es_ES" w:bidi="es_ES"/>
        </w:rPr>
        <w:t>discípulos</w:t>
      </w:r>
      <w:r>
        <w:rPr>
          <w:lang w:val="es_ES" w:bidi="es_ES"/>
        </w:rPr>
        <w:t xml:space="preserve"> son su familia.</w:t>
      </w:r>
    </w:p>
    <w:p>
      <w:pPr/>
      <w:r>
        <w:rPr>
          <w:lang w:val="es_ES" w:bidi="es_ES"/>
        </w:rPr>
      </w:r>
      <w:r>
        <w:rPr>
          <w:lang w:val="es_ES" w:bidi="es_ES"/>
        </w:rPr>
        <w:t xml:space="preserve">Un discípulo es alguien que sigue y aprende de un maestro. Jesús tenía 12 seguidores más cercanos. Usen la misma palabra para discípulo que usaron en los pasajes anteriores. Consulten el Glosario Principal para una definición más completa de </w:t>
      </w:r>
      <w:r>
        <w:rPr>
          <w:lang w:val="es_ES" w:bidi="es_ES"/>
        </w:rPr>
        <w:t>discípulo</w:t>
      </w:r>
      <w:r>
        <w:rPr>
          <w:lang w:val="es_ES" w:bidi="es_ES"/>
        </w:rPr>
        <w:t>.</w:t>
      </w:r>
    </w:p>
    <w:p>
      <w:pPr/>
      <w:r>
        <w:rPr>
          <w:lang w:val="es_ES" w:bidi="es_ES"/>
        </w:rPr>
      </w:r>
      <w:r>
        <w:rPr>
          <w:lang w:val="es_ES" w:bidi="es_ES"/>
        </w:rPr>
        <w:t xml:space="preserve">Jesús dijo, "Quien haga la voluntad de mi </w:t>
      </w:r>
      <w:r>
        <w:rPr>
          <w:b/>
          <w:lang w:val="es_ES" w:bidi="es_ES"/>
        </w:rPr>
        <w:t>Padre en el cielo</w:t>
      </w:r>
      <w:r>
        <w:rPr>
          <w:lang w:val="es_ES" w:bidi="es_ES"/>
        </w:rPr>
        <w:t xml:space="preserve"> es mi </w:t>
      </w:r>
      <w:r>
        <w:rPr>
          <w:b/>
          <w:lang w:val="es_ES" w:bidi="es_ES"/>
        </w:rPr>
        <w:t>hermano, mi hermana</w:t>
      </w:r>
      <w:r>
        <w:rPr>
          <w:lang w:val="es_ES" w:bidi="es_ES"/>
        </w:rPr>
        <w:t xml:space="preserve"> y mi madre".</w:t>
      </w:r>
    </w:p>
    <w:p>
      <w:pPr/>
      <w:r>
        <w:rPr>
          <w:lang w:val="es_ES" w:bidi="es_ES"/>
        </w:rPr>
      </w:r>
      <w:r>
        <w:rPr>
          <w:lang w:val="es_ES" w:bidi="es_ES"/>
        </w:rPr>
        <w:t xml:space="preserve">Jesús se refiere a Dios en el cielo como su </w:t>
      </w:r>
      <w:r>
        <w:rPr>
          <w:b/>
          <w:lang w:val="es_ES" w:bidi="es_ES"/>
        </w:rPr>
        <w:t>Padre</w:t>
      </w:r>
      <w:r>
        <w:rPr>
          <w:lang w:val="es_ES" w:bidi="es_ES"/>
        </w:rPr>
        <w:t xml:space="preserve">. Este no es el padre terrenal de Jesús. Dios el Padre es el Padre espiritual de todos los que siguen a Jesús. </w:t>
      </w:r>
      <w:r>
        <w:rPr>
          <w:b/>
          <w:lang w:val="es_ES" w:bidi="es_ES"/>
        </w:rPr>
        <w:t>El cielo</w:t>
      </w:r>
      <w:r>
        <w:rPr>
          <w:lang w:val="es_ES" w:bidi="es_ES"/>
        </w:rPr>
        <w:t xml:space="preserve"> es el lugar donde Dios vive y gobierna. Usen la misma palabra para cielo que usaron en los pasajes anteriores. Consulten el Glosario Principal para obtener una definición más completa de </w:t>
      </w:r>
      <w:r>
        <w:rPr>
          <w:lang w:val="es_ES" w:bidi="es_ES"/>
        </w:rPr>
        <w:t>cielo</w:t>
      </w:r>
      <w:r>
        <w:rPr>
          <w:lang w:val="es_ES" w:bidi="es_ES"/>
        </w:rPr>
        <w:t>.</w:t>
      </w:r>
    </w:p>
    <w:p>
      <w:pPr/>
      <w:r>
        <w:rPr>
          <w:lang w:val="es_ES" w:bidi="es_ES"/>
        </w:rPr>
      </w:r>
      <w:r>
        <w:rPr>
          <w:lang w:val="es_ES" w:bidi="es_ES"/>
        </w:rPr>
        <w:t xml:space="preserve">En este caso, </w:t>
      </w:r>
      <w:r>
        <w:rPr>
          <w:b/>
          <w:lang w:val="es_ES" w:bidi="es_ES"/>
        </w:rPr>
        <w:t>hermano y hermana</w:t>
      </w:r>
      <w:r>
        <w:rPr>
          <w:lang w:val="es_ES" w:bidi="es_ES"/>
        </w:rPr>
        <w:t xml:space="preserve"> se refiere a un hermano menor.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13:1–9</w:t>
      </w:r>
      <w:r>
        <w:rPr>
          <w:lang w:val="es_ES" w:bidi="es_ES"/>
        </w:rPr>
      </w:r>
    </w:p>
    <w:p>
      <w:pPr>
        <w:pStyle w:val="Heading3"/>
      </w:pPr>
      <w:r>
        <w:rPr>
          <w:lang w:val="es_ES" w:bidi="es_ES"/>
        </w:rPr>
        <w:t>Escuchar con el corazón</w:t>
      </w:r>
    </w:p>
    <w:p>
      <w:pPr/>
      <w:r>
        <w:rPr>
          <w:lang w:val="es_ES" w:bidi="es_ES"/>
        </w:rPr>
      </w:r>
      <w:r>
        <w:rPr>
          <w:lang w:val="es_ES" w:bidi="es_ES"/>
        </w:rPr>
        <w:t>Escuchen Mateo 13:1–9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Este pasaje está ambientado en el mismo día que el pasaje anterior. En el pasaje anterior, Jesús ha estado enseñando en una casa. Él deja la casa y baja para sentarse junto al lago. Este lago es el Mar de Galilea. Jesús se sienta tal como lo haría un maestro religioso de esa cultura para enseñar. Una gran multitud de personas se reúne alrededor de Jesús, y él está preparado para enseñarles. Jesús sube a una barca que está en el agua y se sienta en ella. El agua amplifica la voz de Jesús, por lo que toda la multitud podrá escucharlo. Jesús entonces comienza a enseñar al gran grupo de personas que están en la orilla.</w:t>
      </w:r>
    </w:p>
    <w:p>
      <w:pPr/>
      <w:r>
        <w:rPr>
          <w:lang w:val="es_ES" w:bidi="es_ES"/>
        </w:rPr>
      </w:r>
      <w:r>
        <w:rPr>
          <w:lang w:val="es_ES" w:bidi="es_ES"/>
        </w:rPr>
        <w:t>Deténganse y discutan: ¿Cómo enseñan los maestros religiosos en su cultura? ¿Ellos se sientan o se quedan de pie? ¿Dónde ellos están cuando enseñan? Hablen de una vez en que fueron a escuchar a un maestro religioso enseñar.</w:t>
      </w:r>
    </w:p>
    <w:p>
      <w:pPr/>
      <w:r>
        <w:rPr>
          <w:lang w:val="es_ES" w:bidi="es_ES"/>
        </w:rPr>
      </w:r>
      <w:r>
        <w:rPr>
          <w:lang w:val="es_ES" w:bidi="es_ES"/>
        </w:rPr>
        <w:t xml:space="preserve">Deténganse y muestren al equipo un mapa del </w:t>
      </w:r>
      <w:r>
        <w:rPr>
          <w:lang w:val="es_ES" w:bidi="es_ES"/>
        </w:rPr>
        <w:t>mar de Galilea</w:t>
      </w:r>
      <w:r>
        <w:rPr>
          <w:lang w:val="es_ES" w:bidi="es_ES"/>
        </w:rPr>
        <w:t>. Jesús está cerca de Cafarnaúm en esta historia. Muestren al equipo Cafarnaúm en el mapa.</w:t>
      </w:r>
    </w:p>
    <w:p>
      <w:pPr/>
      <w:r>
        <w:rPr>
          <w:lang w:val="es_ES" w:bidi="es_ES"/>
        </w:rPr>
      </w:r>
      <w:r>
        <w:rPr>
          <w:lang w:val="es_ES" w:bidi="es_ES"/>
        </w:rPr>
        <w:t>Jesús comienza a enseñar a la multitud usando historias llamadas parábolas. Esta es la primera vez en Mateo que se menciona la palabra parábola. Sin embargo, Jesús ya ha usado parábolas en sus enseñanzas anteriores. Las parábolas son el uso de situaciones cotidianas para dar un significado más profundo sobre el punto que Jesús quería transmitir. Las parábolas no son fáciles de entender, a menos que aquellos que escuchan la historia piensen y traten de entender el verdadero significado. No todos entenderán la parábola. La parábola en este pasaje es la primera de 7 parábolas que Jesús cuenta.</w:t>
      </w:r>
    </w:p>
    <w:p>
      <w:pPr/>
      <w:r>
        <w:rPr>
          <w:lang w:val="es_ES" w:bidi="es_ES"/>
        </w:rPr>
      </w:r>
      <w:r>
        <w:rPr>
          <w:lang w:val="es_ES" w:bidi="es_ES"/>
        </w:rPr>
        <w:t>Deténganse y conversen con su grupo sobre cómo las personas en su cultura usan historias para expresar una idea. Compartan una historia que las personas en su cultura podrían usar para enseñar a los niños una lección importante.</w:t>
      </w:r>
    </w:p>
    <w:p>
      <w:pPr/>
      <w:r>
        <w:rPr>
          <w:lang w:val="es_ES" w:bidi="es_ES"/>
        </w:rPr>
      </w:r>
      <w:r>
        <w:rPr>
          <w:lang w:val="es_ES" w:bidi="es_ES"/>
        </w:rPr>
        <w:t>Mateo probablemente sitúa a Jesús contando esta parábola aquí para explicar por qué las personas en las historias anteriores respondieron de diferentes maneras a Jesús. La parábola usa un ejemplo de la agricultura, porque las personas en esa parte de Israel la entenderían bien. El agricultor siembra semillas por todo un campo. Sembrar es una manera de plantar semillas dispersándolas en el suelo y luego arando las semillas en el suelo. El agricultor no era descuidado con la manera en que dispersaba las semillas. Él no habría conocido los diferentes tipos de suelos que había allí hasta después de haber arado. Las semillas caen en cuatro áreas diferentes y ocurren cuatro resultados diferentes. Algunas semillas caen al lado del camino, algunas en el suelo de piedra que tenía un poco de tierra encima, algunas entre áreas espinosas y algunas en buen suelo. El enfoque de Jesús no está en la semilla o en el agricultor, sino en las áreas sobre las que caen las semillas.</w:t>
      </w:r>
    </w:p>
    <w:p>
      <w:pPr/>
      <w:r>
        <w:rPr>
          <w:lang w:val="es_ES" w:bidi="es_ES"/>
        </w:rPr>
      </w:r>
      <w:r>
        <w:rPr>
          <w:lang w:val="es_ES" w:bidi="es_ES"/>
        </w:rPr>
        <w:t xml:space="preserve">Deténganse y miren las imágenes de los </w:t>
      </w:r>
      <w:r>
        <w:rPr>
          <w:lang w:val="es_ES" w:bidi="es_ES"/>
        </w:rPr>
        <w:t>4 tipos diferentes de suelo donde cayeron las semillas</w:t>
      </w:r>
      <w:r>
        <w:rPr>
          <w:lang w:val="es_ES" w:bidi="es_ES"/>
        </w:rPr>
        <w:t>.</w:t>
      </w:r>
    </w:p>
    <w:p>
      <w:pPr/>
      <w:r>
        <w:rPr>
          <w:lang w:val="es_ES" w:bidi="es_ES"/>
        </w:rPr>
      </w:r>
      <w:r>
        <w:rPr>
          <w:lang w:val="es_ES" w:bidi="es_ES"/>
        </w:rPr>
        <w:t>miren una imagen del</w:t>
      </w:r>
      <w:r>
        <w:rPr>
          <w:lang w:val="es_ES" w:bidi="es_ES"/>
        </w:rPr>
        <w:t xml:space="preserve"> agricultor dispersando semilla</w:t>
      </w:r>
      <w:r>
        <w:rPr>
          <w:lang w:val="es_ES" w:bidi="es_ES"/>
        </w:rPr>
        <w:t>s, así como a una imagen del</w:t>
      </w:r>
      <w:r>
        <w:rPr>
          <w:lang w:val="es_ES" w:bidi="es_ES"/>
        </w:rPr>
        <w:t xml:space="preserve"> campo después de haber sido arad</w:t>
      </w:r>
      <w:r>
        <w:rPr>
          <w:lang w:val="es_ES" w:bidi="es_ES"/>
        </w:rPr>
        <w:t>o.</w:t>
      </w:r>
    </w:p>
    <w:p>
      <w:pPr/>
      <w:r>
        <w:rPr>
          <w:lang w:val="es_ES" w:bidi="es_ES"/>
        </w:rPr>
      </w:r>
      <w:r>
        <w:rPr>
          <w:lang w:val="es_ES" w:bidi="es_ES"/>
        </w:rPr>
        <w:t>Las primeras tres áreas del campo no son beneficiosas para la semilla. Las aves comen todas las semillas que caen al lado del camino. Las semillas que cayeron en el suelo con piedras brotaron debido al sol cálido y a la pequeña cantidad de tierra La frase "brotar" significa crecer rápidamente. Sin embargo, ese mismo sol seca a la planta joven y se marchita porque no hay ningún lugar para que crezcan las raíces. Muchos creen que la tercera área, las espinas, no estaba llena de arbustos crecientes con espinas. La parábola dice que las espinas crecían, por lo que es posible que el área tuviera semillas de arbustos espinosos o raíces que estaban a punto de crecer. Cuando tanto las espinas como las semillas crecen, las espinas asfixian a las plantas jóvenes. La palabra ahogar significa que las espinas hacían imposible que las plantas jóvenes crecieran. La última área donde caen las semillas es el buen suelo, que las recibe de la manera prevista. Estas semillas crecen hasta convertirse en un cultivo grande, unas 100 veces lo que se plantó, unas 60 veces lo que se plantó, y unas 30 veces lo que se plantó.</w:t>
      </w:r>
    </w:p>
    <w:p>
      <w:pPr/>
      <w:r>
        <w:rPr>
          <w:lang w:val="es_ES" w:bidi="es_ES"/>
        </w:rPr>
      </w:r>
      <w:r>
        <w:rPr>
          <w:lang w:val="es_ES" w:bidi="es_ES"/>
        </w:rPr>
        <w:t xml:space="preserve">Deténganse y discutan con su grupo: ¿En qué áreas en sus comunidades agrícolas pueden caer semillas que no producirían una buena cosecha? Conversen sobre lo que se necesita para que el buen suelo produzca una buena cosecha. Tómense el tiempo para salir y mirar diferentes tipos de suelo. Miren la foto de un </w:t>
      </w:r>
      <w:r>
        <w:rPr>
          <w:lang w:val="es_ES" w:bidi="es_ES"/>
        </w:rPr>
        <w:t>campo con granos que está listo para ser cosechado</w:t>
      </w:r>
      <w:r>
        <w:rPr>
          <w:lang w:val="es_ES" w:bidi="es_ES"/>
        </w:rPr>
        <w:t>.</w:t>
      </w:r>
    </w:p>
    <w:p>
      <w:pPr/>
      <w:r>
        <w:rPr>
          <w:lang w:val="es_ES" w:bidi="es_ES"/>
        </w:rPr>
      </w:r>
      <w:r>
        <w:rPr>
          <w:lang w:val="es_ES" w:bidi="es_ES"/>
        </w:rPr>
        <w:t>Jesús termina esta parábola con la frase, "El que tiene oídos, que oiga". La frase "el que tiene oídos" no significa las personas que literalmente tienen oídos en la cabeza. Esta frase indica personas que están dispuestas a escuchar y tratar de entender lo que se dijo. Jesús quiere que las personas entiendan y perciban el punto que Jesús está planteando. Jesús también quiere que las personas tomen acción cuando entiendan el significado. Notamos que en este pasaje, la parábola no se explica a las multitudes. La falta de explicación puede crear diferentes respuestas de la multitud mientras intentan entender el significado.</w:t>
      </w:r>
    </w:p>
    <w:p>
      <w:pPr/>
      <w:r>
        <w:rPr>
          <w:lang w:val="es_ES" w:bidi="es_ES"/>
        </w:rPr>
      </w:r>
      <w:r>
        <w:rPr>
          <w:lang w:val="es_ES" w:bidi="es_ES"/>
        </w:rPr>
        <w:t>Conversen con su grupo sobre cómo podrían sentirse al escuchar esta parábola sin explicación.</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Ayudarás al grupo a definir las escenas, la ambientación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deja la casa y va a sentarse junto al lago. Una gran multitud de personas viene a escuchar a Jesús enseñar. Jesús sube a una barca, se sienta y comienza a contar historias.</w:t>
      </w:r>
    </w:p>
    <w:p>
      <w:pPr/>
      <w:r>
        <w:rPr>
          <w:lang w:val="es_ES" w:bidi="es_ES"/>
        </w:rPr>
      </w:r>
      <w:r>
        <w:rPr>
          <w:b/>
          <w:lang w:val="es_ES" w:bidi="es_ES"/>
        </w:rPr>
        <w:t>Segunda escena:</w:t>
      </w:r>
      <w:r>
        <w:rPr>
          <w:lang w:val="es_ES" w:bidi="es_ES"/>
        </w:rPr>
        <w:t xml:space="preserve"> Jesús cuenta una parábola sobre un agricultor que dispersa semillas. Las semillas caen en cuatro lugares diferentes, produciendo cuatro resultados diferentes. Jesús termina la parábola con la frase, "El que tiene oídos para escuchar, que oiga".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Una gran multitud de personas</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Una persona que dispersa semillas</w:t>
      </w:r>
    </w:p>
    <w:p>
      <w:pPr>
        <w:pStyle w:val="ListBullet"/>
        <w:spacing w:line="240" w:lineRule="auto"/>
        <w:ind w:left="720"/>
      </w:pPr>
      <w:r>
        <w:rPr>
          <w:lang w:val="es_ES" w:bidi="es_ES"/>
        </w:rPr>
      </w:r>
      <w:r>
        <w:rPr>
          <w:lang w:val="es_ES" w:bidi="es_ES"/>
        </w:rPr>
        <w:t>Semillas</w:t>
      </w:r>
    </w:p>
    <w:p>
      <w:pPr>
        <w:pStyle w:val="ListBullet"/>
        <w:spacing w:line="240" w:lineRule="auto"/>
        <w:ind w:left="720"/>
      </w:pPr>
      <w:r>
        <w:rPr>
          <w:lang w:val="es_ES" w:bidi="es_ES"/>
        </w:rPr>
      </w:r>
      <w:r>
        <w:rPr>
          <w:lang w:val="es_ES" w:bidi="es_ES"/>
        </w:rPr>
        <w:t>Aves</w:t>
      </w:r>
    </w:p>
    <w:p>
      <w:pPr>
        <w:pStyle w:val="ListBullet"/>
        <w:spacing w:line="240" w:lineRule="auto"/>
        <w:ind w:left="720"/>
      </w:pPr>
      <w:r>
        <w:rPr>
          <w:lang w:val="es_ES" w:bidi="es_ES"/>
        </w:rPr>
      </w:r>
      <w:r>
        <w:rPr>
          <w:lang w:val="es_ES" w:bidi="es_ES"/>
        </w:rPr>
        <w:t>Sol</w:t>
      </w:r>
    </w:p>
    <w:p>
      <w:pPr>
        <w:pStyle w:val="ListBullet"/>
        <w:spacing w:line="240" w:lineRule="auto"/>
        <w:ind w:left="720"/>
      </w:pPr>
      <w:r>
        <w:rPr>
          <w:lang w:val="es_ES" w:bidi="es_ES"/>
        </w:rPr>
      </w:r>
      <w:r>
        <w:rPr>
          <w:lang w:val="es_ES" w:bidi="es_ES"/>
        </w:rPr>
        <w:t>Plantas jóvenes</w:t>
      </w:r>
    </w:p>
    <w:p>
      <w:pPr>
        <w:pStyle w:val="ListBullet"/>
        <w:spacing w:line="240" w:lineRule="auto"/>
        <w:ind w:left="720"/>
      </w:pPr>
      <w:r>
        <w:rPr>
          <w:lang w:val="es_ES" w:bidi="es_ES"/>
        </w:rPr>
      </w:r>
      <w:r>
        <w:rPr>
          <w:lang w:val="es_ES" w:bidi="es_ES"/>
        </w:rPr>
        <w:t>Espinas que crecen</w:t>
      </w:r>
    </w:p>
    <w:p>
      <w:pPr>
        <w:pStyle w:val="ListBullet"/>
        <w:spacing w:line="240" w:lineRule="auto"/>
        <w:ind w:left="720"/>
      </w:pPr>
      <w:r>
        <w:rPr>
          <w:lang w:val="es_ES" w:bidi="es_ES"/>
        </w:rPr>
      </w:r>
      <w:r>
        <w:rPr>
          <w:lang w:val="es_ES" w:bidi="es_ES"/>
        </w:rPr>
        <w:t>Cultivos que crecen bien</w:t>
      </w:r>
    </w:p>
    <w:p>
      <w:pPr/>
      <w:r>
        <w:rPr>
          <w:lang w:val="es_ES" w:bidi="es_ES"/>
        </w:rPr>
      </w:r>
      <w:r>
        <w:rPr>
          <w:lang w:val="es_ES" w:bidi="es_ES"/>
        </w:rPr>
        <w:t>En esta sesión, hagan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Esta historia tiene lugar durante el día. Jesús sale de una casa, baja al lago y se sienta. El mar de Galilea es un gran cuerpo de agua de unos 21 kilómetros de largo por 13 kilómetros de ancho. Una gran multitud de personas sigue a Jesús. Jesús sube a una barca que está en el lago. Esto ayuda a la gran multitud a escuchar a Jesús. Jesús se sienta para enseñar. La multitud está de pie en la orilla para escuchar a Jesús.</w:t>
      </w:r>
    </w:p>
    <w:p>
      <w:pPr/>
      <w:r>
        <w:rPr>
          <w:lang w:val="es_ES" w:bidi="es_ES"/>
        </w:rPr>
      </w:r>
      <w:r>
        <w:rPr>
          <w:lang w:val="es_ES" w:bidi="es_ES"/>
        </w:rPr>
        <w:t>Jesús cuenta la parábola sobre la semilla que es dispersada en diferentes tipos de suelo dentro del mismo campo. La semilla cae en 4 tipos diferentes de suelo. Algunas de las semillas caen cerca de un camino en el campo. Pero las aves vienen y las comen rápidamente. Algunas de las semillas caen cerca de un área rocosa. Las semillas comienzan a crecer rápidamente, pero el sol seca las plantas pequeñas porque no hay lugar para que las raíces crezcan. Algunas semillas caen en un área donde los arbustos espinosos crecerán con ellas. Cuando ambos crecen juntos, los arbustos espinosos harán que sea imposible que las plantas pequeñas crezcan. Algunas de las semillas caen en un buen suelo y producen un cultivo que es 100, 60 y 30 veces lo que se plantó.</w:t>
      </w:r>
    </w:p>
    <w:p>
      <w:pPr/>
      <w:r>
        <w:rPr>
          <w:lang w:val="es_ES" w:bidi="es_ES"/>
        </w:rPr>
      </w:r>
      <w:r>
        <w:rPr>
          <w:lang w:val="es_ES" w:bidi="es_ES"/>
        </w:rPr>
        <w:t>Pasen tiempo afuera mirando diferentes tipos de terreno y suelo. Conversen sobre lo que se necesita para que una planta crezca bien.</w:t>
      </w:r>
    </w:p>
    <w:p>
      <w:pPr/>
      <w:r>
        <w:rPr>
          <w:lang w:val="es_ES" w:bidi="es_ES"/>
        </w:rPr>
      </w:r>
      <w:r>
        <w:rPr>
          <w:lang w:val="es_ES" w:bidi="es_ES"/>
        </w:rPr>
        <w:t>Jesús termina la parábola diciéndoles a las personas que piensen en la parábola y descubran su significado. Jesús no les ofrece ninguna explicación a las personas.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2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Una gran multitud de personas</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Una persona que dispersa semillas</w:t>
      </w:r>
    </w:p>
    <w:p>
      <w:pPr>
        <w:pStyle w:val="ListBullet"/>
        <w:spacing w:line="240" w:lineRule="auto"/>
        <w:ind w:left="720"/>
      </w:pPr>
      <w:r>
        <w:rPr>
          <w:lang w:val="es_ES" w:bidi="es_ES"/>
        </w:rPr>
      </w:r>
      <w:r>
        <w:rPr>
          <w:lang w:val="es_ES" w:bidi="es_ES"/>
        </w:rPr>
        <w:t>Semillas</w:t>
      </w:r>
    </w:p>
    <w:p>
      <w:pPr>
        <w:pStyle w:val="ListBullet"/>
        <w:spacing w:line="240" w:lineRule="auto"/>
        <w:ind w:left="720"/>
      </w:pPr>
      <w:r>
        <w:rPr>
          <w:lang w:val="es_ES" w:bidi="es_ES"/>
        </w:rPr>
      </w:r>
      <w:r>
        <w:rPr>
          <w:lang w:val="es_ES" w:bidi="es_ES"/>
        </w:rPr>
        <w:t>Las aves</w:t>
      </w:r>
    </w:p>
    <w:p>
      <w:pPr>
        <w:pStyle w:val="ListBullet"/>
        <w:spacing w:line="240" w:lineRule="auto"/>
        <w:ind w:left="720"/>
      </w:pPr>
      <w:r>
        <w:rPr>
          <w:lang w:val="es_ES" w:bidi="es_ES"/>
        </w:rPr>
      </w:r>
      <w:r>
        <w:rPr>
          <w:lang w:val="es_ES" w:bidi="es_ES"/>
        </w:rPr>
        <w:t>Sol</w:t>
      </w:r>
    </w:p>
    <w:p>
      <w:pPr>
        <w:pStyle w:val="ListBullet"/>
        <w:spacing w:line="240" w:lineRule="auto"/>
        <w:ind w:left="720"/>
      </w:pPr>
      <w:r>
        <w:rPr>
          <w:lang w:val="es_ES" w:bidi="es_ES"/>
        </w:rPr>
      </w:r>
      <w:r>
        <w:rPr>
          <w:lang w:val="es_ES" w:bidi="es_ES"/>
        </w:rPr>
        <w:t>Plantas jóvenes</w:t>
      </w:r>
    </w:p>
    <w:p>
      <w:pPr>
        <w:pStyle w:val="ListBullet"/>
        <w:spacing w:line="240" w:lineRule="auto"/>
        <w:ind w:left="720"/>
      </w:pPr>
      <w:r>
        <w:rPr>
          <w:lang w:val="es_ES" w:bidi="es_ES"/>
        </w:rPr>
      </w:r>
      <w:r>
        <w:rPr>
          <w:lang w:val="es_ES" w:bidi="es_ES"/>
        </w:rPr>
        <w:t>Espinas que crecen</w:t>
      </w:r>
    </w:p>
    <w:p>
      <w:pPr>
        <w:pStyle w:val="ListBullet"/>
        <w:spacing w:line="240" w:lineRule="auto"/>
        <w:ind w:left="720"/>
      </w:pPr>
      <w:r>
        <w:rPr>
          <w:lang w:val="es_ES" w:bidi="es_ES"/>
        </w:rPr>
      </w:r>
      <w:r>
        <w:rPr>
          <w:lang w:val="es_ES" w:bidi="es_ES"/>
        </w:rPr>
        <w:t>Cultivos que crecen bien</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Esta historia tiene lugar en el día. Jesús deja una casa y baja al lago y se sienta. Una gran multitud de personas sigue a Jesús. Jesús sube a una barca que está en el lago. Jesús se sienta para enseñar. La multitud está en la orilla para escuchar a Jesús.</w:t>
      </w:r>
    </w:p>
    <w:p>
      <w:pPr/>
      <w:r>
        <w:rPr>
          <w:lang w:val="es_ES" w:bidi="es_ES"/>
        </w:rPr>
      </w:r>
      <w:r>
        <w:rPr>
          <w:lang w:val="es_ES" w:bidi="es_ES"/>
        </w:rPr>
        <w:t>Detengan la actuación. Pregúntenles a algunas de las personas que interpretan a la multitud cómo se sienten. Escuchen cosas como: "emocionado", "curioso", "anticipando algo grande".</w:t>
      </w:r>
    </w:p>
    <w:p>
      <w:pPr/>
      <w:r>
        <w:rPr>
          <w:lang w:val="es_ES" w:bidi="es_ES"/>
        </w:rPr>
      </w:r>
      <w:r>
        <w:rPr>
          <w:lang w:val="es_ES" w:bidi="es_ES"/>
        </w:rPr>
        <w:t>Jesús cuenta la parábola sobre la semilla que es dispersada en diferentes tipos de suelo dentro del mismo campo. La semilla cae en 4 tipos diferentes de suelo. Algunas de las semillas caen cerca de un camino en el campo. Pero las aves vienen y las comen rápidamente.</w:t>
      </w:r>
    </w:p>
    <w:p>
      <w:pPr/>
      <w:r>
        <w:rPr>
          <w:lang w:val="es_ES" w:bidi="es_ES"/>
        </w:rPr>
      </w:r>
      <w:r>
        <w:rPr>
          <w:lang w:val="es_ES" w:bidi="es_ES"/>
        </w:rPr>
        <w:t>Algunas de las semillas caen cerca de un área rocosa. Las semillas comienzan a crecer rápidamente, pero el sol seca las plantas pequeñas porque no hay lugar para que las raíces crezcan.</w:t>
      </w:r>
    </w:p>
    <w:p>
      <w:pPr/>
      <w:r>
        <w:rPr>
          <w:lang w:val="es_ES" w:bidi="es_ES"/>
        </w:rPr>
      </w:r>
      <w:r>
        <w:rPr>
          <w:lang w:val="es_ES" w:bidi="es_ES"/>
        </w:rPr>
        <w:t>Algunas semillas caen en un área donde hay los arbustos espinosos crecerán con ellas. Cuando ambos crecen juntos, los arbustos espinosos hacen que sea imposible que las plantas pequeñas crezcan.</w:t>
      </w:r>
    </w:p>
    <w:p>
      <w:pPr/>
      <w:r>
        <w:rPr>
          <w:lang w:val="es_ES" w:bidi="es_ES"/>
        </w:rPr>
      </w:r>
      <w:r>
        <w:rPr>
          <w:lang w:val="es_ES" w:bidi="es_ES"/>
        </w:rPr>
        <w:t>Detengan la actuación. Pregúntenle al actor que interpreta al que siembra cómo se siente. Escuchen cosas como: "frustrado", "desanimado", "decepcionado".</w:t>
      </w:r>
    </w:p>
    <w:p>
      <w:pPr/>
      <w:r>
        <w:rPr>
          <w:lang w:val="es_ES" w:bidi="es_ES"/>
        </w:rPr>
      </w:r>
      <w:r>
        <w:rPr>
          <w:lang w:val="es_ES" w:bidi="es_ES"/>
        </w:rPr>
        <w:t>Algunas de las semillas caen en un buen suelo y producen un cultivo que es 100, 60 y 30 veces lo que se plantó.</w:t>
      </w:r>
    </w:p>
    <w:p>
      <w:pPr/>
      <w:r>
        <w:rPr>
          <w:lang w:val="es_ES" w:bidi="es_ES"/>
        </w:rPr>
      </w:r>
      <w:r>
        <w:rPr>
          <w:lang w:val="es_ES" w:bidi="es_ES"/>
        </w:rPr>
        <w:t>Detengan la actuación. Pregúntenle al actor que interpreta al que siembra cómo se siente. Escuchen cosas como: "emocionado", "animado", "esperanzado".</w:t>
      </w:r>
    </w:p>
    <w:p>
      <w:pPr/>
      <w:r>
        <w:rPr>
          <w:lang w:val="es_ES" w:bidi="es_ES"/>
        </w:rPr>
      </w:r>
      <w:r>
        <w:rPr>
          <w:lang w:val="es_ES" w:bidi="es_ES"/>
        </w:rPr>
        <w:t>Jesús termina la parábola diciéndoles a las personas que piensen en la parábola y descubran su significado. Jesús no ofrece explicación a las personas.</w:t>
      </w:r>
    </w:p>
    <w:p>
      <w:pPr/>
      <w:r>
        <w:rPr>
          <w:lang w:val="es_ES" w:bidi="es_ES"/>
        </w:rPr>
      </w:r>
      <w:r>
        <w:rPr>
          <w:lang w:val="es_ES" w:bidi="es_ES"/>
        </w:rPr>
        <w:t>Detengan la actuación. Pregúntenles a los actores que interpretan a la multitud cómo se sienten ahora. Escuchen cosas como: "confundido", "curioso", "inseguro".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Esta historia tiene lugar en el día. Jesús deja una casa y baja al lago y se sienta. Este lago es el </w:t>
      </w:r>
      <w:r>
        <w:rPr>
          <w:b/>
          <w:lang w:val="es_ES" w:bidi="es_ES"/>
        </w:rPr>
        <w:t>Mar de Galilea</w:t>
      </w:r>
      <w:r>
        <w:rPr>
          <w:lang w:val="es_ES" w:bidi="es_ES"/>
        </w:rPr>
        <w:t xml:space="preserve">. Usen la misma traducción que han utilizado en los pasajes anteriores de Mateo. El </w:t>
      </w:r>
      <w:r>
        <w:rPr>
          <w:lang w:val="es_ES" w:bidi="es_ES"/>
        </w:rPr>
        <w:t>mar de Galilea</w:t>
      </w:r>
      <w:r>
        <w:rPr>
          <w:lang w:val="es_ES" w:bidi="es_ES"/>
        </w:rPr>
        <w:t xml:space="preserve"> también está en el Glosario Principal.</w:t>
      </w:r>
    </w:p>
    <w:p>
      <w:pPr/>
      <w:r>
        <w:rPr>
          <w:lang w:val="es_ES" w:bidi="es_ES"/>
        </w:rPr>
      </w:r>
      <w:r>
        <w:rPr>
          <w:lang w:val="es_ES" w:bidi="es_ES"/>
        </w:rPr>
        <w:t xml:space="preserve">Una gran multitud de personas sigue a Jesús para escuchar a Jesús enseñar. Jesús sube a un </w:t>
      </w:r>
      <w:r>
        <w:rPr>
          <w:b/>
          <w:lang w:val="es_ES" w:bidi="es_ES"/>
        </w:rPr>
        <w:t>barco</w:t>
      </w:r>
      <w:r>
        <w:rPr>
          <w:lang w:val="es_ES" w:bidi="es_ES"/>
        </w:rPr>
        <w:t xml:space="preserve"> que está en el lago. Traduzcan barco de la misma manera que lo han hecho en los pasajes anteriores. </w:t>
      </w:r>
      <w:r>
        <w:rPr>
          <w:lang w:val="es_ES" w:bidi="es_ES"/>
        </w:rPr>
        <w:t>Barco</w:t>
      </w:r>
      <w:r>
        <w:rPr>
          <w:lang w:val="es_ES" w:bidi="es_ES"/>
        </w:rPr>
        <w:t xml:space="preserve"> también está en el Glosario Principal. Jesús se sienta para enseñar. La multitud está en la orilla para escuchar a Jesús.</w:t>
      </w:r>
    </w:p>
    <w:p>
      <w:pPr/>
      <w:r>
        <w:rPr>
          <w:lang w:val="es_ES" w:bidi="es_ES"/>
        </w:rPr>
      </w:r>
      <w:r>
        <w:rPr>
          <w:lang w:val="es_ES" w:bidi="es_ES"/>
        </w:rPr>
        <w:t xml:space="preserve">Jesús cuenta una </w:t>
      </w:r>
      <w:r>
        <w:rPr>
          <w:b/>
          <w:lang w:val="es_ES" w:bidi="es_ES"/>
        </w:rPr>
        <w:t>parábola</w:t>
      </w:r>
      <w:r>
        <w:rPr>
          <w:lang w:val="es_ES" w:bidi="es_ES"/>
        </w:rPr>
        <w:t xml:space="preserve"> sobre la semilla que es dispersada en diferentes tipos de suelo dentro del mismo campo. Consulten el Glosario Principal para obtener la definición de </w:t>
      </w:r>
      <w:r>
        <w:rPr>
          <w:lang w:val="es_ES" w:bidi="es_ES"/>
        </w:rPr>
        <w:t>parábola</w:t>
      </w:r>
      <w:r>
        <w:rPr>
          <w:lang w:val="es_ES" w:bidi="es_ES"/>
        </w:rPr>
        <w:t>.</w:t>
      </w:r>
    </w:p>
    <w:p>
      <w:pPr/>
      <w:r>
        <w:rPr>
          <w:lang w:val="es_ES" w:bidi="es_ES"/>
        </w:rPr>
      </w:r>
      <w:r>
        <w:rPr>
          <w:lang w:val="es_ES" w:bidi="es_ES"/>
        </w:rPr>
        <w:t xml:space="preserve">Las semillas cayeron en cuatro tipos diferentes de suelo. La palabra para </w:t>
      </w:r>
      <w:r>
        <w:rPr>
          <w:b/>
          <w:lang w:val="es_ES" w:bidi="es_ES"/>
        </w:rPr>
        <w:t>semilla</w:t>
      </w:r>
      <w:r>
        <w:rPr>
          <w:lang w:val="es_ES" w:bidi="es_ES"/>
        </w:rPr>
        <w:t xml:space="preserve"> está en singular en el idioma original, pero significa muchas semillas individuales del mismo tipo de planta. </w:t>
      </w:r>
      <w:r>
        <w:rPr>
          <w:lang w:val="es_ES" w:bidi="es_ES"/>
        </w:rPr>
        <w:t>Semilla</w:t>
      </w:r>
      <w:r>
        <w:rPr>
          <w:lang w:val="es_ES" w:bidi="es_ES"/>
        </w:rPr>
        <w:t xml:space="preserve"> está en el Glosario Principal.</w:t>
      </w:r>
    </w:p>
    <w:p>
      <w:pPr/>
      <w:r>
        <w:rPr>
          <w:lang w:val="es_ES" w:bidi="es_ES"/>
        </w:rPr>
      </w:r>
      <w:r>
        <w:rPr>
          <w:lang w:val="es_ES" w:bidi="es_ES"/>
        </w:rPr>
        <w:t xml:space="preserve">Jesús termina la parábola diciéndole a la multitud, "El </w:t>
      </w:r>
      <w:r>
        <w:rPr>
          <w:b/>
          <w:lang w:val="es_ES" w:bidi="es_ES"/>
        </w:rPr>
        <w:t>que tiene oídos</w:t>
      </w:r>
      <w:r>
        <w:rPr>
          <w:lang w:val="es_ES" w:bidi="es_ES"/>
        </w:rPr>
        <w:t>, que oiga". Esta no es una traducción literal de personas que tienen oídos. Esto debe entenderse que es para referirse a las personas que están dispuestas a comprender lo que Jesús está tratando de hacer.</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13:10–17</w:t>
      </w:r>
      <w:r>
        <w:rPr>
          <w:lang w:val="es_ES" w:bidi="es_ES"/>
        </w:rPr>
      </w:r>
    </w:p>
    <w:p>
      <w:pPr>
        <w:pStyle w:val="Heading3"/>
      </w:pPr>
      <w:r>
        <w:rPr>
          <w:lang w:val="es_ES" w:bidi="es_ES"/>
        </w:rPr>
        <w:t>Escuchar con el corazón</w:t>
      </w:r>
    </w:p>
    <w:p>
      <w:pPr/>
      <w:r>
        <w:rPr>
          <w:lang w:val="es_ES" w:bidi="es_ES"/>
        </w:rPr>
      </w:r>
      <w:r>
        <w:rPr>
          <w:lang w:val="es_ES" w:bidi="es_ES"/>
        </w:rPr>
        <w:t>Escuchen Mateo 13:10–17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Muchos cuestionan la línea de tiempo de los eventos en este pasaje. Si este pasaje sigue al pasaje anterior, entonces Jesús todavía estaba en el barco y al menos algunos de los discípulos también tenían que estar en el barco. Si Mateo pone este pasaje aquí como una explicación rápida de por qué Jesús estaba usando parábolas, entonces es probable que Jesús ya hubiera salido del barco y se hubiera alejado de las multitudes. Muchos piensan que este es el caso y que este pasaje en realidad pertenece cronológicamente a un momento posterior a cuando Jesús cuenta la parábola de la semilla de mostaza. Los discípulos le preguntan a Jesús por qué Jesús está hablando en parábolas, en plural, aunque Jesús solo ha compartido una en este punto de la historia.</w:t>
      </w:r>
    </w:p>
    <w:p>
      <w:pPr/>
      <w:r>
        <w:rPr>
          <w:lang w:val="es_ES" w:bidi="es_ES"/>
        </w:rPr>
      </w:r>
      <w:r>
        <w:rPr>
          <w:lang w:val="es_ES" w:bidi="es_ES"/>
        </w:rPr>
        <w:t>Los discípulos, o seguidores de Jesús, se acercan a Jesús. Los discípulos le preguntan a Jesús por qué habla a las personas usando parábolas. Recuerden que las parábolas son historias que usan situaciones cotidianas para enseñar un significado más profundo.</w:t>
      </w:r>
    </w:p>
    <w:p>
      <w:pPr/>
      <w:r>
        <w:rPr>
          <w:lang w:val="es_ES" w:bidi="es_ES"/>
        </w:rPr>
      </w:r>
      <w:r>
        <w:rPr>
          <w:lang w:val="es_ES" w:bidi="es_ES"/>
        </w:rPr>
        <w:t>Jesús responde a los discípulos. Jesús les explica a los discípulos que se les ha dado la capacidad de entender los secretos del reino de los cielos. Jesús da a entender que Dios es quien les otorga a los discípulos la capacidad de entender. Los secretos del reino de los cielos son las verdades ocultas, o las cosas que no todos saben, sobre la voluntad de Dios y el gobierno de Dios sobre el mundo. Jesús está diciendo que estas cosas ocultas no se revelan a cualquiera, sino a los que lo siguen. Jesús afirma que a las personas que están escuchando las parábolas no se les ha dado a todas la capacidad de entender el significado más profundo.</w:t>
      </w:r>
    </w:p>
    <w:p>
      <w:pPr/>
      <w:r>
        <w:rPr>
          <w:lang w:val="es_ES" w:bidi="es_ES"/>
        </w:rPr>
      </w:r>
      <w:r>
        <w:rPr>
          <w:lang w:val="es_ES" w:bidi="es_ES"/>
        </w:rPr>
        <w:t>Deténganse y discutan con el equipo: ¿Hay ciertas personas en su cultura que se cree que tienen el conocimiento y comprensión de las cosas espirituales? Hablen de lo que su cultura cree sobre estas personas. Cuenten alguna vez en que alguno de ustedes se haya encontrado con alguna de estas personas y qué impresión tuvieron.</w:t>
      </w:r>
    </w:p>
    <w:p>
      <w:pPr/>
      <w:r>
        <w:rPr>
          <w:lang w:val="es_ES" w:bidi="es_ES"/>
        </w:rPr>
      </w:r>
      <w:r>
        <w:rPr>
          <w:lang w:val="es_ES" w:bidi="es_ES"/>
        </w:rPr>
        <w:t>Jesús explica a sus discípulos que hay diferentes tipos de personas que escuchan las parábolas: los que tienen comprensión y los que no tienen comprensión. Jesús probablemente quiere decir que los discípulos, teniendo fe o creyendo en Jesús, y siendo receptivos, recibirán más comprensión. Jesús también indica que otros, al carecer de fe, se volverán más ciegos a la verdad de Dios. Algunas personas no creerán las cosas que Jesús dice, y por lo tanto, Jesús no les dirá nada más sobre los secretos del reino de los cielos.</w:t>
      </w:r>
    </w:p>
    <w:p>
      <w:pPr/>
      <w:r>
        <w:rPr>
          <w:lang w:val="es_ES" w:bidi="es_ES"/>
        </w:rPr>
      </w:r>
      <w:r>
        <w:rPr>
          <w:lang w:val="es_ES" w:bidi="es_ES"/>
        </w:rPr>
        <w:t>Así que Jesús usa las frases "viendo no ven, y oyendo no oyen ni entienden". Jesús está diciendo que estas personas tienen la capacidad de ver físicamente y escuchar físicamente, pero no tienen la capacidad de percibir o entender los significados más profundos de las cosas de Dios.</w:t>
      </w:r>
    </w:p>
    <w:p>
      <w:pPr/>
      <w:r>
        <w:rPr>
          <w:lang w:val="es_ES" w:bidi="es_ES"/>
        </w:rPr>
      </w:r>
      <w:r>
        <w:rPr>
          <w:lang w:val="es_ES" w:bidi="es_ES"/>
        </w:rPr>
        <w:t>Justo después de eso, Jesús cita una profecía de un profeta bien conocido, o mensajero de Dios. Una profecía es un mensaje inspirado de Dios comunicado de forma oral o escrita por un profeta. Este profeta era Isaías.</w:t>
      </w:r>
    </w:p>
    <w:p>
      <w:pPr/>
      <w:r>
        <w:rPr>
          <w:lang w:val="es_ES" w:bidi="es_ES"/>
        </w:rPr>
      </w:r>
      <w:r>
        <w:rPr>
          <w:lang w:val="es_ES" w:bidi="es_ES"/>
        </w:rPr>
        <w:t>Jesús dice que las cosas que Isaías dijo que sucederían están sucediendo ahora mientras Jesús les habla a las personas. Este pasaje en Isaías comienza con la forma plural de la palabra "ustedes", hablando a un grupo de personas. Entonces cambia a "estas personas". Las dos palabras están haciendo referencia al mismo grupo de personas.</w:t>
      </w:r>
    </w:p>
    <w:p>
      <w:pPr/>
      <w:r>
        <w:rPr>
          <w:lang w:val="es_ES" w:bidi="es_ES"/>
        </w:rPr>
      </w:r>
      <w:r>
        <w:rPr>
          <w:lang w:val="es_ES" w:bidi="es_ES"/>
        </w:rPr>
        <w:t>La primera referencia de ver significa ver algo, como una persona u objeto. La segunda referencia de ver significa no solo ver, sino entender el significado de lo que se está viendo. Lo mismo se aplica a la audición. La primera referencia significa el acto físico de oír, mientras que la segunda referencia de oír significa comprender lo que se escuchó. Las personas que oyen y ven no percibirán ni entenderán porque sus corazones se han vuelto insensibles. El término "corazón" aquí no es el corazón físico. En la Biblia, el corazón es el lugar donde se originan los sentimientos y las decisiones de una persona. El término "insensible" podría significar no reconocer la verdad. Jesús está usando esta profecía para transmitir que las personas se están cerrando a la verdad de Dios. De lo contrario, entenderían y regresarían a Dios y Dios los restauraría a la relación correcta consigo mismo.</w:t>
      </w:r>
    </w:p>
    <w:p>
      <w:pPr/>
      <w:r>
        <w:rPr>
          <w:lang w:val="es_ES" w:bidi="es_ES"/>
        </w:rPr>
      </w:r>
      <w:r>
        <w:rPr>
          <w:lang w:val="es_ES" w:bidi="es_ES"/>
        </w:rPr>
        <w:t>Deténganse y discutan con los grupos de equipo de personas en su cultura que se han alejado de la verdad de Dios. Compartan sobre las personas que conocen cuyo corazón parece endurecido hacia Dios. Deténganse y oren por ellos juntos.</w:t>
      </w:r>
    </w:p>
    <w:p>
      <w:pPr/>
      <w:r>
        <w:rPr>
          <w:lang w:val="es_ES" w:bidi="es_ES"/>
        </w:rPr>
      </w:r>
      <w:r>
        <w:rPr>
          <w:lang w:val="es_ES" w:bidi="es_ES"/>
        </w:rPr>
        <w:t>Jesús destaca la capacidad de los discípulos para ver y oír, es decir, entender, y llama a los discípulos de benditos por esto. Ser bendito significa tener el favor de Dios. Muchos de los profetas, que eran los que llevaban la palabra de Dios al pueblo de Dios, y de los hombres justos, o los hombres que fueron apartados para los propósitos de Dios, querían vivir para ver el tiempo del Mesías. Pero esos hombres no vivieron para ver eso. Los discípulos son benditos por ver la promesa cumplida de Dios en Jesús y por escuchar y entender las enseñanzas de Jesús.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ayudarás a definir las escenas, el contexto y los personajes de la historia.</w:t>
      </w:r>
    </w:p>
    <w:p>
      <w:pPr/>
      <w:r>
        <w:rPr>
          <w:lang w:val="es_ES" w:bidi="es_ES"/>
        </w:rPr>
      </w:r>
      <w:r>
        <w:rPr>
          <w:lang w:val="es_ES" w:bidi="es_ES"/>
        </w:rPr>
        <w:t>Esta historia tiene 1 escena.</w:t>
      </w:r>
    </w:p>
    <w:p>
      <w:pPr/>
      <w:r>
        <w:rPr>
          <w:lang w:val="es_ES" w:bidi="es_ES"/>
        </w:rPr>
      </w:r>
      <w:r>
        <w:rPr>
          <w:b/>
          <w:lang w:val="es_ES" w:bidi="es_ES"/>
        </w:rPr>
        <w:t>Primera escena:</w:t>
      </w:r>
      <w:r>
        <w:rPr>
          <w:lang w:val="es_ES" w:bidi="es_ES"/>
        </w:rPr>
        <w:t xml:space="preserve"> Los discípulos vienen a Jesús preguntando sobre las parábolas. Jesús les da una explicación, citando Isaías 6:9–10.</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r>
        <w:rPr>
          <w:lang w:val="es_ES" w:bidi="es_ES"/>
        </w:rPr>
      </w:r>
      <w:r>
        <w:rPr>
          <w:lang w:val="es_ES" w:bidi="es_ES"/>
        </w:rPr>
        <w:t>En esta sesión, hagan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Revean el comienzo de la historia considerando si Jesús todavía estaba en el barco o si Jesús ya había salido del barco. ¿Dónde estarían los discípulos en cada escenario? ¿Cómo piensan que se desarrollaría de cada manera?</w:t>
      </w:r>
    </w:p>
    <w:p>
      <w:pPr/>
      <w:r>
        <w:rPr>
          <w:lang w:val="es_ES" w:bidi="es_ES"/>
        </w:rPr>
      </w:r>
      <w:r>
        <w:rPr>
          <w:lang w:val="es_ES" w:bidi="es_ES"/>
        </w:rPr>
        <w:t>Los discípulos de Jesús vienen a Jesús. Le piden a Jesús que explique por qué Jesús usa parábolas. Jesús dice: "Se te ha dado la capacidad de conocer las cosas profundas acerca de Dios. A otros no se les ha dado la capacidad de entender". Jesús está haciendo un contraste entre los que entienden y los que no entienden.</w:t>
      </w:r>
    </w:p>
    <w:p>
      <w:pPr/>
      <w:r>
        <w:rPr>
          <w:lang w:val="es_ES" w:bidi="es_ES"/>
        </w:rPr>
      </w:r>
      <w:r>
        <w:rPr>
          <w:lang w:val="es_ES" w:bidi="es_ES"/>
        </w:rPr>
        <w:t>Deténganse aquí y hablen en grupo sobre cómo muestran el contraste entre diferentes grupos de personas mientras cuentan historias sobre ellas.</w:t>
      </w:r>
    </w:p>
    <w:p>
      <w:pPr/>
      <w:r>
        <w:rPr>
          <w:lang w:val="es_ES" w:bidi="es_ES"/>
        </w:rPr>
      </w:r>
      <w:r>
        <w:rPr>
          <w:lang w:val="es_ES" w:bidi="es_ES"/>
        </w:rPr>
        <w:t>Jesús cita a Isaías para explicar por qué cuenta parábolas, para que las personas que no están escuchando las cosas espirituales no lo entiendan.</w:t>
      </w:r>
    </w:p>
    <w:p>
      <w:pPr/>
      <w:r>
        <w:rPr>
          <w:lang w:val="es_ES" w:bidi="es_ES"/>
        </w:rPr>
      </w:r>
      <w:r>
        <w:rPr>
          <w:lang w:val="es_ES" w:bidi="es_ES"/>
        </w:rPr>
        <w:t>Hagan que el grupo visualice esta discusión. ¿Dónde están los discípulos y dónde está Jesús en esta escena? ¿Qué les está tratando de explicar Jesús?</w:t>
      </w:r>
    </w:p>
    <w:p>
      <w:pPr/>
      <w:r>
        <w:rPr>
          <w:lang w:val="es_ES" w:bidi="es_ES"/>
        </w:rPr>
      </w:r>
      <w:r>
        <w:rPr>
          <w:lang w:val="es_ES" w:bidi="es_ES"/>
        </w:rPr>
        <w:t>Jesús comienza esta sección con la frase, "Les digo la verdad". Esta frase muestra que Jesús está a punto de decir algo muy importante. Jesús llama a los discípulos benditos porque están viendo y escuchando al Mesías que ha traído el reino de los cielos a la tierra. Muchos de los antiguos profetas y hombres consagrados deseaban poder ver y escuchar las cosas que los discípulos están viendo y escuchando.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1 escena.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Los discípulos vinieron a Jesús. Le preguntan por qué Jesús usa parábolas para hablar a la gente. Jesús responde: "Se te permite entender los secretos del reino de Dios. Otras personas no pueden entender. Pero uso parábolas cuando hablo a la gente de afuera para que se cumpla la profecía de Isaías. La profecía dice, 'Cuando vean lo que hago, no aprenderán nada, cuando escuchen lo que yo digo, no lo entenderán, de lo contrario se volverán a mí y serán perdonados'".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que interpretan a los discípulos, "¿Qué piensan que Jesús está tratando de decir aquí?" Puede que escuchen cosas como: "Jesús está contando estas historias para que las personas que de verdad quieran seguirlo puedan entender, mientras que las personas que de verdad no quieren seguirlo no puedan entender o no se tomaran el tiempo para entender, " o "Hay personas que están de dentro y personas que son de fuera". Si hay algo de confusión sobre lo que Jesús quiso decir, es posible que deseen pasar algún tiempo hablando de lo que Jesús estaba haciendo en esta parte de la historia.</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entonces les dice a los discípulos, "Ustedes son benditos porque Dios les ha dado la capacidad de entender. Son benditos porque están viendo y escuchando lo que los profetas esperaban ver y escuchar".</w:t>
      </w:r>
    </w:p>
    <w:p>
      <w:pPr/>
      <w:r>
        <w:rPr>
          <w:lang w:val="es_ES" w:bidi="es_ES"/>
        </w:rPr>
      </w:r>
      <w:r>
        <w:rPr>
          <w:lang w:val="es_ES" w:bidi="es_ES"/>
        </w:rPr>
        <w:t>Detengan la actuación. Pregúntenles a los que interpretan a los discípulos, "¿Cómo se sienten al escuchar que son bendecidos?" Es posible que escuchen cosas como: "honrado", "especial", "apartado" porque se les ha dado una capacidad que no todos tienen.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Los </w:t>
      </w:r>
      <w:r>
        <w:rPr>
          <w:b/>
          <w:lang w:val="es_ES" w:bidi="es_ES"/>
        </w:rPr>
        <w:t>discípulos</w:t>
      </w:r>
      <w:r>
        <w:rPr>
          <w:lang w:val="es_ES" w:bidi="es_ES"/>
        </w:rPr>
        <w:t xml:space="preserve"> vinieron a Jesús para preguntar por qué hablaba en </w:t>
      </w:r>
      <w:r>
        <w:rPr>
          <w:b/>
          <w:lang w:val="es_ES" w:bidi="es_ES"/>
        </w:rPr>
        <w:t>parábolas</w:t>
      </w:r>
      <w:r>
        <w:rPr>
          <w:lang w:val="es_ES" w:bidi="es_ES"/>
        </w:rPr>
        <w:t xml:space="preserve"> a las personas.</w:t>
      </w:r>
    </w:p>
    <w:p>
      <w:pPr/>
      <w:r>
        <w:rPr>
          <w:lang w:val="es_ES" w:bidi="es_ES"/>
        </w:rPr>
      </w:r>
      <w:r>
        <w:rPr>
          <w:lang w:val="es_ES" w:bidi="es_ES"/>
        </w:rPr>
        <w:t xml:space="preserve">Los </w:t>
      </w:r>
      <w:r>
        <w:rPr>
          <w:b/>
          <w:lang w:val="es_ES" w:bidi="es_ES"/>
        </w:rPr>
        <w:t>discípulos</w:t>
      </w:r>
      <w:r>
        <w:rPr>
          <w:lang w:val="es_ES" w:bidi="es_ES"/>
        </w:rPr>
        <w:t xml:space="preserve"> son los seguidores más cercanos de Jesús que estaban con él durante gran parte de su ministerio público, viajando con él a todas partes, aprendiendo de él, y a veces siendo enviados por él para predicar las buenas nuevas del Reino y sanar a los enfermos. Consulta al Glosario Principal para una definición de </w:t>
      </w:r>
      <w:r>
        <w:rPr>
          <w:lang w:val="es_ES" w:bidi="es_ES"/>
        </w:rPr>
        <w:t>discípulos</w:t>
      </w:r>
      <w:r>
        <w:rPr>
          <w:lang w:val="es_ES" w:bidi="es_ES"/>
        </w:rPr>
        <w:t>.</w:t>
      </w:r>
    </w:p>
    <w:p>
      <w:pPr/>
      <w:r>
        <w:rPr>
          <w:lang w:val="es_ES" w:bidi="es_ES"/>
        </w:rPr>
      </w:r>
      <w:r>
        <w:rPr>
          <w:lang w:val="es_ES" w:bidi="es_ES"/>
        </w:rPr>
        <w:t xml:space="preserve">Las </w:t>
      </w:r>
      <w:r>
        <w:rPr>
          <w:b/>
          <w:lang w:val="es_ES" w:bidi="es_ES"/>
        </w:rPr>
        <w:t>parábolas</w:t>
      </w:r>
      <w:r>
        <w:rPr>
          <w:lang w:val="es_ES" w:bidi="es_ES"/>
        </w:rPr>
        <w:t xml:space="preserve"> son historias que usan situaciones cotidianas para explicar un significado más profundo. Consulten el Glosario Principal para obtener una definición de </w:t>
      </w:r>
      <w:r>
        <w:rPr>
          <w:lang w:val="es_ES" w:bidi="es_ES"/>
        </w:rPr>
        <w:t>parábolas</w:t>
      </w:r>
      <w:r>
        <w:rPr>
          <w:lang w:val="es_ES" w:bidi="es_ES"/>
        </w:rPr>
        <w:t>.</w:t>
      </w:r>
    </w:p>
    <w:p>
      <w:pPr/>
      <w:r>
        <w:rPr>
          <w:lang w:val="es_ES" w:bidi="es_ES"/>
        </w:rPr>
      </w:r>
      <w:r>
        <w:rPr>
          <w:lang w:val="es_ES" w:bidi="es_ES"/>
        </w:rPr>
        <w:t xml:space="preserve">Jesús les dice a los discípulos que se les ha dado la comprensión de los </w:t>
      </w:r>
      <w:r>
        <w:rPr>
          <w:b/>
          <w:lang w:val="es_ES" w:bidi="es_ES"/>
        </w:rPr>
        <w:t>secretos</w:t>
      </w:r>
      <w:r>
        <w:rPr>
          <w:lang w:val="es_ES" w:bidi="es_ES"/>
        </w:rPr>
        <w:t xml:space="preserve"> del </w:t>
      </w:r>
      <w:r>
        <w:rPr>
          <w:b/>
          <w:lang w:val="es_ES" w:bidi="es_ES"/>
        </w:rPr>
        <w:t>reino de los cielos</w:t>
      </w:r>
      <w:r>
        <w:rPr>
          <w:lang w:val="es_ES" w:bidi="es_ES"/>
        </w:rPr>
        <w:t xml:space="preserve">, pero no a todos se les ha dado. En este caso, el secreto es sobre el </w:t>
      </w:r>
      <w:r>
        <w:rPr>
          <w:b/>
          <w:lang w:val="es_ES" w:bidi="es_ES"/>
        </w:rPr>
        <w:t>reino de Dios</w:t>
      </w:r>
      <w:r>
        <w:rPr>
          <w:lang w:val="es_ES" w:bidi="es_ES"/>
        </w:rPr>
        <w:t>, o el cielo. Debido a que el reino se verá tan diferente de cualquier cosa que alguien podría haber imaginado o esperado, su secreto es definitivamente algo que solo Dios puede dar. No deben usar una palabra para secreto que tenga un significado negativo o que esté relacionada con las malas prácticas.</w:t>
      </w:r>
    </w:p>
    <w:p>
      <w:pPr/>
      <w:r>
        <w:rPr>
          <w:lang w:val="es_ES" w:bidi="es_ES"/>
        </w:rPr>
      </w:r>
      <w:r>
        <w:rPr>
          <w:lang w:val="es_ES" w:bidi="es_ES"/>
        </w:rPr>
        <w:t xml:space="preserve">Mateo se refiere al </w:t>
      </w:r>
      <w:r>
        <w:rPr>
          <w:b/>
          <w:lang w:val="es_ES" w:bidi="es_ES"/>
        </w:rPr>
        <w:t>reino de los cielos</w:t>
      </w:r>
      <w:r>
        <w:rPr>
          <w:lang w:val="es_ES" w:bidi="es_ES"/>
        </w:rPr>
        <w:t xml:space="preserve"> en lugar del </w:t>
      </w:r>
      <w:r>
        <w:rPr>
          <w:b/>
          <w:lang w:val="es_ES" w:bidi="es_ES"/>
        </w:rPr>
        <w:t>reino de Dios</w:t>
      </w:r>
      <w:r>
        <w:rPr>
          <w:lang w:val="es_ES" w:bidi="es_ES"/>
        </w:rPr>
        <w:t xml:space="preserve"> para que no tenga que decir el nombre de Dios. Un </w:t>
      </w:r>
      <w:r>
        <w:rPr>
          <w:lang w:val="es_ES" w:bidi="es_ES"/>
        </w:rPr>
        <w:t>reino</w:t>
      </w:r>
      <w:r>
        <w:rPr>
          <w:lang w:val="es_ES" w:bidi="es_ES"/>
        </w:rPr>
        <w:t xml:space="preserve"> es un lugar donde un </w:t>
      </w:r>
      <w:r>
        <w:rPr>
          <w:lang w:val="es_ES" w:bidi="es_ES"/>
        </w:rPr>
        <w:t>rey</w:t>
      </w:r>
      <w:r>
        <w:rPr>
          <w:lang w:val="es_ES" w:bidi="es_ES"/>
        </w:rPr>
        <w:t xml:space="preserve"> gobierna a un grupo de personas. En el Antiguo Testamento, el reino de Dios era su pueblo, Israel. Pero el pueblo de Israel desobedeció a Dios todo el tiempo. Ahora el reino de Dios se refiere a todos los que lo siguen, pero sabemos que todos todavía desobedecen a Dios y su reino aún no es perfecto. Pero Jesús también vino a traer parte del reino de Dios ahora. El Reino de Dios ahora está formado por personas que siguen a Jesús como rey, ayudándose entre sí y extendiendo el amor de Jesús a otros. Más tarde, Dios traerá el reino perfecto. Dios gobernará perfectamente sobre su pueblo, cuando no haya más sufrimiento ni mal, y todas las personas lo obedecerán. Dios vendrá, juzgará a las personas malvadas, y el mundo será perfecto.</w:t>
      </w:r>
    </w:p>
    <w:p>
      <w:pPr/>
      <w:r>
        <w:rPr>
          <w:lang w:val="es_ES" w:bidi="es_ES"/>
        </w:rPr>
      </w:r>
      <w:r>
        <w:rPr>
          <w:lang w:val="es_ES" w:bidi="es_ES"/>
        </w:rPr>
        <w:t>Cuando Jesús habló del Reino de Dios, las personas no entendieron eso, por lo que se sentía como un misterio para ellos. Necesitaban realmente escuchar a Jesús para entender lo que estaba diciendo. Jesús explicó este misterio del Reino de Dios a través de sus parábolas.</w:t>
      </w:r>
    </w:p>
    <w:p>
      <w:pPr/>
      <w:r>
        <w:rPr>
          <w:lang w:val="es_ES" w:bidi="es_ES"/>
        </w:rPr>
      </w:r>
      <w:r>
        <w:rPr>
          <w:lang w:val="es_ES" w:bidi="es_ES"/>
        </w:rPr>
        <w:t xml:space="preserve">El reino de Dios en el Nuevo Testamento se refiere al tiempo en que Dios viene a gobernar, su reino y su autoridad que comienza el cumplimiento del ministerio de Jesús en la tierra y la aceptación de él por parte de las personas. Más tarde, el Reino perfecto vendrá. Experimentamos el Reino de Dios ahora cuando lo escuchamos y lo obedecemos siguiendo a Jesús. Consulten el Glosario Principal para obtener la definición de </w:t>
      </w:r>
      <w:r>
        <w:rPr>
          <w:lang w:val="es_ES" w:bidi="es_ES"/>
        </w:rPr>
        <w:t>reino de Dios</w:t>
      </w:r>
      <w:r>
        <w:rPr>
          <w:lang w:val="es_ES" w:bidi="es_ES"/>
        </w:rPr>
        <w:t>.</w:t>
      </w:r>
    </w:p>
    <w:p>
      <w:pPr/>
      <w:r>
        <w:rPr>
          <w:lang w:val="es_ES" w:bidi="es_ES"/>
        </w:rPr>
      </w:r>
      <w:r>
        <w:rPr>
          <w:lang w:val="es_ES" w:bidi="es_ES"/>
        </w:rPr>
        <w:t xml:space="preserve">Jesús también dice que habla en parábolas para cumplir la </w:t>
      </w:r>
      <w:r>
        <w:rPr>
          <w:b/>
          <w:lang w:val="es_ES" w:bidi="es_ES"/>
        </w:rPr>
        <w:t>profecía</w:t>
      </w:r>
      <w:r>
        <w:rPr>
          <w:lang w:val="es_ES" w:bidi="es_ES"/>
        </w:rPr>
        <w:t xml:space="preserve"> dicha por el </w:t>
      </w:r>
      <w:r>
        <w:rPr>
          <w:b/>
          <w:lang w:val="es_ES" w:bidi="es_ES"/>
        </w:rPr>
        <w:t>profeta</w:t>
      </w:r>
      <w:r>
        <w:rPr>
          <w:lang w:val="es_ES" w:bidi="es_ES"/>
        </w:rPr>
        <w:t xml:space="preserve"> Isaías.</w:t>
      </w:r>
    </w:p>
    <w:p>
      <w:pPr/>
      <w:r>
        <w:rPr>
          <w:lang w:val="es_ES" w:bidi="es_ES"/>
        </w:rPr>
      </w:r>
      <w:r>
        <w:rPr>
          <w:lang w:val="es_ES" w:bidi="es_ES"/>
        </w:rPr>
        <w:t xml:space="preserve">Una </w:t>
      </w:r>
      <w:r>
        <w:rPr>
          <w:b/>
          <w:lang w:val="es_ES" w:bidi="es_ES"/>
        </w:rPr>
        <w:t>profecía</w:t>
      </w:r>
      <w:r>
        <w:rPr>
          <w:lang w:val="es_ES" w:bidi="es_ES"/>
        </w:rPr>
        <w:t xml:space="preserve"> es un mensaje inspirado, escrito u oral, de la voluntad de Dios para el pueblo de Dios. Un </w:t>
      </w:r>
      <w:r>
        <w:rPr>
          <w:b/>
          <w:lang w:val="es_ES" w:bidi="es_ES"/>
        </w:rPr>
        <w:t>profeta</w:t>
      </w:r>
      <w:r>
        <w:rPr>
          <w:lang w:val="es_ES" w:bidi="es_ES"/>
        </w:rPr>
        <w:t xml:space="preserve"> es alguien que recibe el mensaje de Dios y lo lleva al pueblo de Dios. Consulten el Glosario Principal para obtener una definición de </w:t>
      </w:r>
      <w:r>
        <w:rPr>
          <w:lang w:val="es_ES" w:bidi="es_ES"/>
        </w:rPr>
        <w:t>profeta</w:t>
      </w:r>
      <w:r>
        <w:rPr>
          <w:lang w:val="es_ES" w:bidi="es_ES"/>
        </w:rPr>
        <w:t xml:space="preserve"> y </w:t>
      </w:r>
      <w:r>
        <w:rPr>
          <w:lang w:val="es_ES" w:bidi="es_ES"/>
        </w:rPr>
        <w:t>profecía</w:t>
      </w:r>
      <w:r>
        <w:rPr>
          <w:lang w:val="es_ES" w:bidi="es_ES"/>
        </w:rPr>
        <w:t>.</w:t>
      </w:r>
    </w:p>
    <w:p>
      <w:pPr/>
      <w:r>
        <w:rPr>
          <w:lang w:val="es_ES" w:bidi="es_ES"/>
        </w:rPr>
      </w:r>
      <w:r>
        <w:rPr>
          <w:lang w:val="es_ES" w:bidi="es_ES"/>
        </w:rPr>
        <w:t>Jesús cita al profeta Isaías sobre aquellos que tienen ojos y oídos, pero no ven realmente ni escuchan la verdad. Esto significa que no entienden lo que se les está diciendo. El profeta también dijo que los corazones de las personas se han vuelto aburridos, de lo contrario entenderían la verdad y se volverían a Dios. Alguien con un corazón que se ha vuelto insensible es alguien que no está dispuesto a tratar de entender la verdad.</w:t>
      </w:r>
    </w:p>
    <w:p>
      <w:pPr/>
      <w:r>
        <w:rPr>
          <w:lang w:val="es_ES" w:bidi="es_ES"/>
        </w:rPr>
      </w:r>
      <w:r>
        <w:rPr>
          <w:lang w:val="es_ES" w:bidi="es_ES"/>
        </w:rPr>
        <w:t xml:space="preserve">Jesús les dice a los discípulos que son </w:t>
      </w:r>
      <w:r>
        <w:rPr>
          <w:b/>
          <w:lang w:val="es_ES" w:bidi="es_ES"/>
        </w:rPr>
        <w:t>benditos</w:t>
      </w:r>
      <w:r>
        <w:rPr>
          <w:lang w:val="es_ES" w:bidi="es_ES"/>
        </w:rPr>
        <w:t xml:space="preserve"> por ver y escuchar las cosas que los profetas y los hombres </w:t>
      </w:r>
      <w:r>
        <w:rPr>
          <w:b/>
          <w:lang w:val="es_ES" w:bidi="es_ES"/>
        </w:rPr>
        <w:t>justos</w:t>
      </w:r>
      <w:r>
        <w:rPr>
          <w:lang w:val="es_ES" w:bidi="es_ES"/>
        </w:rPr>
        <w:t xml:space="preserve"> querían ver y escuchar. Dios bendice a las personas cuando les da su gracia. Consulten el Glosario Principal para obtener una definición de </w:t>
      </w:r>
      <w:r>
        <w:rPr>
          <w:lang w:val="es_ES" w:bidi="es_ES"/>
        </w:rPr>
        <w:t>bendición</w:t>
      </w:r>
      <w:r>
        <w:rPr>
          <w:lang w:val="es_ES" w:bidi="es_ES"/>
        </w:rPr>
        <w:t xml:space="preserve">. Las personas justas son aquellas que fueron aceptadas por Dios. Consulten el Glosario Principal para obtener una definición de </w:t>
      </w:r>
      <w:r>
        <w:rPr>
          <w:lang w:val="es_ES" w:bidi="es_ES"/>
        </w:rPr>
        <w:t>justicia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13:18–23</w:t>
      </w:r>
      <w:r>
        <w:rPr>
          <w:lang w:val="es_ES" w:bidi="es_ES"/>
        </w:rPr>
      </w:r>
    </w:p>
    <w:p>
      <w:pPr>
        <w:pStyle w:val="Heading3"/>
      </w:pPr>
      <w:r>
        <w:rPr>
          <w:lang w:val="es_ES" w:bidi="es_ES"/>
        </w:rPr>
        <w:t>Escuchar con el corazón</w:t>
      </w:r>
    </w:p>
    <w:p>
      <w:pPr/>
      <w:r>
        <w:rPr>
          <w:lang w:val="es_ES" w:bidi="es_ES"/>
        </w:rPr>
      </w:r>
      <w:r>
        <w:rPr>
          <w:lang w:val="es_ES" w:bidi="es_ES"/>
        </w:rPr>
        <w:t>Escuchen Mateo 13:18–23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explica la parábola a sus discípulos. Algunas versiones hacen que el texto suene como si Jesús fuera a contar la parábola nuevamente cuando dice, "Escuchen la parábola del sembrador". Pero una mejor interpretación es que Jesús quiere que los discípulos escuchen la explicación de la parábola. La interpretación básica de la parábola es que las semillas representan el mensaje o la palabra de Dios, la siembra representa transmitir ese mensaje a las personas, y los diferentes tipos de suelo representan las diferentes maneras en que las personas escuchan, o los diferentes tipos de personas que escuchan el mensaje.</w:t>
      </w:r>
    </w:p>
    <w:p>
      <w:pPr/>
      <w:r>
        <w:rPr>
          <w:lang w:val="es_ES" w:bidi="es_ES"/>
        </w:rPr>
      </w:r>
      <w:r>
        <w:rPr>
          <w:lang w:val="es_ES" w:bidi="es_ES"/>
        </w:rPr>
        <w:t>Jesús explica que las semillas que caen en el camino duro no son comprendidas por las personas. El maligno entonces viene y se lleva las semillas. El maligno es Satanás o sus demonios. La frase "lo que se ha sembrado en su corazón" significa el mensaje sobre Dios que ha escuchado. Luego, Jesús explica que el suelo rocoso representa a las personas que reciben el mensaje inmediatamente con alegría, pero solo durante poco tiempo, porque realmente no siguen el mensaje. En tiempos de persecución o problemas debido al mensaje, dejan de seguir a Dios. La persecución es cuando la gente lastima al pueblo de Dios o lo hace sufrir. Este es el único lugar en Mateo donde aparece la palabra persecución. Este suelo comienza bien, pero al final no "da fruto." Esto significa que con el tiempo no se produce nada útil de esta semilla.</w:t>
      </w:r>
    </w:p>
    <w:p>
      <w:pPr/>
      <w:r>
        <w:rPr>
          <w:lang w:val="es_ES" w:bidi="es_ES"/>
        </w:rPr>
      </w:r>
      <w:r>
        <w:rPr>
          <w:lang w:val="es_ES" w:bidi="es_ES"/>
        </w:rPr>
        <w:t>Deténganse y discutan con su equipo. En su cultura, ¿qué tipos de persecución o problemas enfrentan las personas debido a la palabra de Dios? Cuenten una historia de alguien que conocen que enfrentó persecución.</w:t>
      </w:r>
    </w:p>
    <w:p>
      <w:pPr/>
      <w:r>
        <w:rPr>
          <w:lang w:val="es_ES" w:bidi="es_ES"/>
        </w:rPr>
      </w:r>
      <w:r>
        <w:rPr>
          <w:lang w:val="es_ES" w:bidi="es_ES"/>
        </w:rPr>
        <w:t>Posteriormente Jesús explica que las semillas que caen entre las espinas representan a las personas que escuchan el mensaje, pero se abruman por preocupaciones y riquezas, por lo que la palabra no se queda en sus corazones.</w:t>
      </w:r>
    </w:p>
    <w:p>
      <w:pPr/>
      <w:r>
        <w:rPr>
          <w:lang w:val="es_ES" w:bidi="es_ES"/>
        </w:rPr>
      </w:r>
      <w:r>
        <w:rPr>
          <w:lang w:val="es_ES" w:bidi="es_ES"/>
        </w:rPr>
        <w:t>Deténganse y discutan con su equipo. En su cultura, ¿cómo describirían las riquezas? ¿Qué situaciones hacen que las personas se preocupen en su cultura?</w:t>
      </w:r>
    </w:p>
    <w:p>
      <w:pPr/>
      <w:r>
        <w:rPr>
          <w:lang w:val="es_ES" w:bidi="es_ES"/>
        </w:rPr>
      </w:r>
      <w:r>
        <w:rPr>
          <w:lang w:val="es_ES" w:bidi="es_ES"/>
        </w:rPr>
        <w:t>Entonces Jesús explica que el buen suelo son las personas que escuchan el mensaje, lo entienden y, como resultado, su vida es como la planta que produce fruto.</w:t>
      </w:r>
    </w:p>
    <w:p>
      <w:pPr/>
      <w:r>
        <w:rPr>
          <w:lang w:val="es_ES" w:bidi="es_ES"/>
        </w:rPr>
      </w:r>
      <w:r>
        <w:rPr>
          <w:lang w:val="es_ES" w:bidi="es_ES"/>
        </w:rPr>
        <w:t xml:space="preserve">Deténganse y miren las fotos del </w:t>
      </w:r>
      <w:r>
        <w:rPr>
          <w:lang w:val="es_ES" w:bidi="es_ES"/>
        </w:rPr>
        <w:t>agricultor dispersando semillas</w:t>
      </w:r>
      <w:r>
        <w:rPr>
          <w:lang w:val="es_ES" w:bidi="es_ES"/>
        </w:rPr>
        <w:t xml:space="preserve">, los </w:t>
      </w:r>
      <w:r>
        <w:rPr>
          <w:lang w:val="es_ES" w:bidi="es_ES"/>
        </w:rPr>
        <w:t>diferentes tipos de suelo</w:t>
      </w:r>
      <w:r>
        <w:rPr>
          <w:lang w:val="es_ES" w:bidi="es_ES"/>
        </w:rPr>
        <w:t xml:space="preserve">, así como la foto de un </w:t>
      </w:r>
      <w:r>
        <w:rPr>
          <w:lang w:val="es_ES" w:bidi="es_ES"/>
        </w:rPr>
        <w:t>cultivo listo para la cosecha</w:t>
      </w:r>
      <w:r>
        <w:rPr>
          <w:lang w:val="es_ES" w:bidi="es_ES"/>
        </w:rPr>
        <w:t>.</w:t>
      </w:r>
    </w:p>
    <w:p>
      <w:pPr/>
      <w:r>
        <w:rPr>
          <w:lang w:val="es_ES" w:bidi="es_ES"/>
        </w:rPr>
      </w:r>
      <w:r>
        <w:rPr>
          <w:lang w:val="es_ES" w:bidi="es_ES"/>
        </w:rPr>
        <w:t>Es importante tener en cuenta que hay muchas interpretaciones diferentes sobre el significado de las semillas después de que se siembran. Algunos estudiosos creen que las semillas continúan refiriéndose al mensaje de Dios y los suelos representan cuatro maneras diferentes en que la gente escucha y responde al mensaje de Dios. Otros estudiosos creen que los suelos se refieren a diferentes tipos de personas.</w:t>
      </w:r>
    </w:p>
    <w:p>
      <w:pPr/>
      <w:r>
        <w:rPr>
          <w:lang w:val="es_ES" w:bidi="es_ES"/>
        </w:rPr>
      </w:r>
      <w:r>
        <w:rPr>
          <w:lang w:val="es_ES" w:bidi="es_ES"/>
        </w:rPr>
        <w:t>En la parábola, Jesús habla de cómo el agricultor siembra la semilla. Sin embargo, en la explicación de Jesús de la parábola, se trata más de la semilla y lo que le sucedió. "La parábola de los cuatro tipos de suelo" o "La parábola de las semillas" podría ser un título más apropiado.</w:t>
      </w:r>
    </w:p>
    <w:p>
      <w:pPr/>
      <w:r>
        <w:rPr>
          <w:lang w:val="es_ES" w:bidi="es_ES"/>
        </w:rPr>
      </w:r>
      <w:r>
        <w:rPr>
          <w:lang w:val="es_ES" w:bidi="es_ES"/>
        </w:rPr>
        <w:t>La interpretación de Jesús de la parábola es solo una descripción del simbolismo que hay en ella, pero no una explicación de quién es exactamente el sembrador, por qué los suelos son diferentes, o cómo se ve la cosecha. Jesús no explica si está hablando de cristianos que necesitan crecer espiritualmente, o de no cristianos que escuchan y aceptan la Palabra de Dios. Las parábolas a menudo tienen un significado más amplio que solo una situación o período de tiempo específico. No le den a la parábola un significado o explicación que no esté en las Escrituras.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ayudarás a definir las escenas, el contexto y los personajes de la historia.</w:t>
      </w:r>
    </w:p>
    <w:p>
      <w:pPr/>
      <w:r>
        <w:rPr>
          <w:lang w:val="es_ES" w:bidi="es_ES"/>
        </w:rPr>
      </w:r>
      <w:r>
        <w:rPr>
          <w:lang w:val="es_ES" w:bidi="es_ES"/>
        </w:rPr>
        <w:t>Esta historia tiene 1 escena.</w:t>
      </w:r>
    </w:p>
    <w:p>
      <w:pPr/>
      <w:r>
        <w:rPr>
          <w:lang w:val="es_ES" w:bidi="es_ES"/>
        </w:rPr>
      </w:r>
      <w:r>
        <w:rPr>
          <w:b/>
          <w:lang w:val="es_ES" w:bidi="es_ES"/>
        </w:rPr>
        <w:t>Primera escena:</w:t>
      </w:r>
      <w:r>
        <w:rPr>
          <w:lang w:val="es_ES" w:bidi="es_ES"/>
        </w:rPr>
        <w:t xml:space="preserve"> Jesús explica que el agricultor que siembra semillas es como alguien que comparte el mensaje de Dios con la gente. Las semillas representan el mensaje de Dios, y los diferentes suelos representan diferentes maneras en que las personas responden a ese mensaje.</w:t>
      </w:r>
    </w:p>
    <w:p>
      <w:pPr/>
      <w:r>
        <w:rPr>
          <w:lang w:val="es_ES" w:bidi="es_ES"/>
        </w:rPr>
      </w:r>
      <w:r>
        <w:rPr>
          <w:lang w:val="es_ES" w:bidi="es_ES"/>
        </w:rPr>
        <w:t>Las semillas que caen en un camino duro representan a las personas que escuchan la palabra de Dios, pero antes de que puedan entenderla, Satanás se la lleva.</w:t>
      </w:r>
    </w:p>
    <w:p>
      <w:pPr/>
      <w:r>
        <w:rPr>
          <w:lang w:val="es_ES" w:bidi="es_ES"/>
        </w:rPr>
      </w:r>
      <w:r>
        <w:rPr>
          <w:lang w:val="es_ES" w:bidi="es_ES"/>
        </w:rPr>
        <w:t>Las semillas que caen en el suelo con rocas debajo son como las personas que aceptan el mensaje de Dios rápidamente, pero su fe no echa raíces. Cuando vienen los problemas, se alejan de Dios.</w:t>
      </w:r>
    </w:p>
    <w:p>
      <w:pPr/>
      <w:r>
        <w:rPr>
          <w:lang w:val="es_ES" w:bidi="es_ES"/>
        </w:rPr>
      </w:r>
      <w:r>
        <w:rPr>
          <w:lang w:val="es_ES" w:bidi="es_ES"/>
        </w:rPr>
        <w:t>Las semillas que crecen junto con la mala hierba son como las personas que aceptan el mensaje de Dios, pero comienzan a preocuparse por la vida o a ver otras cosas. Comienzan a perseguir el dinero. No producen cosecha.</w:t>
      </w:r>
    </w:p>
    <w:p>
      <w:pPr/>
      <w:r>
        <w:rPr>
          <w:lang w:val="es_ES" w:bidi="es_ES"/>
        </w:rPr>
      </w:r>
      <w:r>
        <w:rPr>
          <w:lang w:val="es_ES" w:bidi="es_ES"/>
        </w:rPr>
        <w:t>Pero las semillas que caen en buen suelo son como las personas que aceptan el mensaje de Dios y echan raíces. Son personas que se enfocan en la palabra de Dios y la ponen en práctica. Estas son las personas que producen una cosecha de 30, 60 o 100 veces más.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r>
        <w:rPr>
          <w:lang w:val="es_ES" w:bidi="es_ES"/>
        </w:rPr>
      </w:r>
      <w:r>
        <w:rPr>
          <w:lang w:val="es_ES" w:bidi="es_ES"/>
        </w:rPr>
        <w:t>Los personajes en la explicación de la parábola incluyen:</w:t>
      </w:r>
    </w:p>
    <w:p>
      <w:pPr>
        <w:pStyle w:val="ListBullet"/>
        <w:spacing w:line="240" w:lineRule="auto"/>
        <w:ind w:left="720"/>
      </w:pPr>
      <w:r>
        <w:rPr>
          <w:lang w:val="es_ES" w:bidi="es_ES"/>
        </w:rPr>
      </w:r>
      <w:r>
        <w:rPr>
          <w:lang w:val="es_ES" w:bidi="es_ES"/>
        </w:rPr>
        <w:t>Persona que representa el camino</w:t>
      </w:r>
    </w:p>
    <w:p>
      <w:pPr>
        <w:pStyle w:val="ListBullet"/>
        <w:spacing w:line="240" w:lineRule="auto"/>
        <w:ind w:left="720"/>
      </w:pPr>
      <w:r>
        <w:rPr>
          <w:lang w:val="es_ES" w:bidi="es_ES"/>
        </w:rPr>
      </w:r>
      <w:r>
        <w:rPr>
          <w:lang w:val="es_ES" w:bidi="es_ES"/>
        </w:rPr>
        <w:t>Persona que representa el área con rocas</w:t>
      </w:r>
    </w:p>
    <w:p>
      <w:pPr>
        <w:pStyle w:val="ListBullet"/>
        <w:spacing w:line="240" w:lineRule="auto"/>
        <w:ind w:left="720"/>
      </w:pPr>
      <w:r>
        <w:rPr>
          <w:lang w:val="es_ES" w:bidi="es_ES"/>
        </w:rPr>
      </w:r>
      <w:r>
        <w:rPr>
          <w:lang w:val="es_ES" w:bidi="es_ES"/>
        </w:rPr>
        <w:t>Persona que representa el área con espinas</w:t>
      </w:r>
    </w:p>
    <w:p>
      <w:pPr>
        <w:pStyle w:val="ListBullet"/>
        <w:spacing w:line="240" w:lineRule="auto"/>
        <w:ind w:left="720"/>
      </w:pPr>
      <w:r>
        <w:rPr>
          <w:lang w:val="es_ES" w:bidi="es_ES"/>
        </w:rPr>
      </w:r>
      <w:r>
        <w:rPr>
          <w:lang w:val="es_ES" w:bidi="es_ES"/>
        </w:rPr>
        <w:t>Persona que representa el área con suelo fértil</w:t>
      </w:r>
    </w:p>
    <w:p>
      <w:pPr>
        <w:pStyle w:val="ListBullet"/>
        <w:spacing w:line="240" w:lineRule="auto"/>
        <w:ind w:left="720"/>
      </w:pPr>
      <w:r>
        <w:rPr>
          <w:lang w:val="es_ES" w:bidi="es_ES"/>
        </w:rPr>
      </w:r>
      <w:r>
        <w:rPr>
          <w:lang w:val="es_ES" w:bidi="es_ES"/>
        </w:rPr>
        <w:t>Diablo</w:t>
      </w:r>
    </w:p>
    <w:p>
      <w:pPr/>
      <w:r>
        <w:rPr>
          <w:lang w:val="es_ES" w:bidi="es_ES"/>
        </w:rPr>
      </w:r>
      <w:r>
        <w:rPr>
          <w:lang w:val="es_ES" w:bidi="es_ES"/>
        </w:rPr>
        <w:t>En esta sesión, hagan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Hagan que su equipo encuentre una semilla y hablen sobre cómo la semilla es como la palabra de Dios. Hagan que su equipo salga y miren los diferentes tipos de suelo que hay a su alrededor. ¿Qué sucede cuando las semillas caen en un mal suelo? ¿Dónde crecería mejor esta semilla? Si hay tiempo, hagan que su equipo hable con un agricultor local sobre estas preguntas. Pregúntenle al agricultor si puede explicar cómo las semillas crecen después de ser plantadas.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1 escena.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r>
        <w:rPr>
          <w:lang w:val="es_ES" w:bidi="es_ES"/>
        </w:rPr>
      </w:r>
      <w:r>
        <w:rPr>
          <w:lang w:val="es_ES" w:bidi="es_ES"/>
        </w:rPr>
        <w:t>Los personajes en la explicación de la parábola incluyen</w:t>
      </w:r>
    </w:p>
    <w:p>
      <w:pPr>
        <w:pStyle w:val="ListBullet"/>
        <w:spacing w:line="240" w:lineRule="auto"/>
        <w:ind w:left="720"/>
      </w:pPr>
      <w:r>
        <w:rPr>
          <w:lang w:val="es_ES" w:bidi="es_ES"/>
        </w:rPr>
      </w:r>
      <w:r>
        <w:rPr>
          <w:lang w:val="es_ES" w:bidi="es_ES"/>
        </w:rPr>
        <w:t>Persona que representa el camino</w:t>
      </w:r>
    </w:p>
    <w:p>
      <w:pPr>
        <w:pStyle w:val="ListBullet"/>
        <w:spacing w:line="240" w:lineRule="auto"/>
        <w:ind w:left="720"/>
      </w:pPr>
      <w:r>
        <w:rPr>
          <w:lang w:val="es_ES" w:bidi="es_ES"/>
        </w:rPr>
      </w:r>
      <w:r>
        <w:rPr>
          <w:lang w:val="es_ES" w:bidi="es_ES"/>
        </w:rPr>
        <w:t>Persona que representa el área con rocas</w:t>
      </w:r>
    </w:p>
    <w:p>
      <w:pPr>
        <w:pStyle w:val="ListBullet"/>
        <w:spacing w:line="240" w:lineRule="auto"/>
        <w:ind w:left="720"/>
      </w:pPr>
      <w:r>
        <w:rPr>
          <w:lang w:val="es_ES" w:bidi="es_ES"/>
        </w:rPr>
      </w:r>
      <w:r>
        <w:rPr>
          <w:lang w:val="es_ES" w:bidi="es_ES"/>
        </w:rPr>
        <w:t>Persona que representa el área con espinas</w:t>
      </w:r>
    </w:p>
    <w:p>
      <w:pPr>
        <w:pStyle w:val="ListBullet"/>
        <w:spacing w:line="240" w:lineRule="auto"/>
        <w:ind w:left="720"/>
      </w:pPr>
      <w:r>
        <w:rPr>
          <w:lang w:val="es_ES" w:bidi="es_ES"/>
        </w:rPr>
      </w:r>
      <w:r>
        <w:rPr>
          <w:lang w:val="es_ES" w:bidi="es_ES"/>
        </w:rPr>
        <w:t>Persona que representa el área con suelo fértil</w:t>
      </w:r>
    </w:p>
    <w:p>
      <w:pPr>
        <w:pStyle w:val="ListBullet"/>
        <w:spacing w:line="240" w:lineRule="auto"/>
        <w:ind w:left="720"/>
      </w:pPr>
      <w:r>
        <w:rPr>
          <w:lang w:val="es_ES" w:bidi="es_ES"/>
        </w:rPr>
      </w:r>
      <w:r>
        <w:rPr>
          <w:lang w:val="es_ES" w:bidi="es_ES"/>
        </w:rPr>
        <w:t>Diablo</w:t>
      </w:r>
    </w:p>
    <w:p>
      <w:pPr>
        <w:pStyle w:val="ListBullet"/>
        <w:spacing w:line="240" w:lineRule="auto"/>
        <w:ind w:left="720"/>
      </w:pPr>
      <w:r>
        <w:rPr>
          <w:lang w:val="es_ES" w:bidi="es_ES"/>
        </w:rPr>
      </w:r>
      <w:r>
        <w:rPr>
          <w:lang w:val="es_ES" w:bidi="es_ES"/>
        </w:rPr>
        <w:t>Otra persona posible para contar el mensaje</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Jesús explica que el agricultor en la historia representa a alguien que lleva el mensaje de Dios (o Palabra) a las personas, y las semillas representan el mensaje de Dios. Cuando las semillas caen en el camino duro y los pájaros las comen, esas son personas que escuchan el mensaje de Dios, pero el maligno viene y se lo lleva. Las semillas que caen en la tierra delgada con roca debajo, cuyas plantas están quemadas por el sol, representan a las personas que reciben el mensaje, pero no están profundamente enraizadas en la fe. No duran mucho tiempo cuando son perseguidos.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grupo: ¿Pueden pensar en personas que podrían haber estado en el camino duro? ¿Pueden pensar en personas que podrían haber estado en el suelo fino? Descríbanlas.</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Las semillas que caen entre las malas hierbas representan a aquellos que escuchan el mensaje de Dios, pero son desplazados por las preocupaciones de la vida, el deseo de las cosas y el atractivo de la riqueza. Esas semillas no producen cosecha.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persona o a las personas que están actuando como estas semillas, "¿Cómo se sienten? ¿Qué está asfixiando la vida o la cosecha?" Pregúntenle a la persona que interpreta a Jesús cómo se siente sobre los suelos que no producen nada. Esperen escuchar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Las semillas que caen en la tierra buena representan a aquellos que escuchan y aceptan la palabra de Dios. Producen una cosecha de 30, 60, incluso 100 veces lo que se había plantado. Pregúntenle al equipo, "¿Qué hacen las personas que son como el buen suelo? ¿Conocen a personas que son buen suelo?"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explica la parábola del sembrador que dispersaba semillas en cuatro suelos diferentes. Una </w:t>
      </w:r>
      <w:r>
        <w:rPr>
          <w:b/>
          <w:lang w:val="es_ES" w:bidi="es_ES"/>
        </w:rPr>
        <w:t>parábola</w:t>
      </w:r>
      <w:r>
        <w:rPr>
          <w:lang w:val="es_ES" w:bidi="es_ES"/>
        </w:rPr>
        <w:t xml:space="preserve"> era un tipo especial de historia que Jesús contó. Se contó usando cosas cotidianas para describir cosas más profundas sobre Dios. Las parábolas a menudo eran difíciles de entender a menos que las personas realmente intentaran escuchar. Consulten el Glosario Principal para una definición de</w:t>
      </w:r>
      <w:r>
        <w:rPr>
          <w:lang w:val="es_ES" w:bidi="es_ES"/>
        </w:rPr>
        <w:t xml:space="preserve"> parábol</w:t>
      </w:r>
      <w:r>
        <w:rPr>
          <w:lang w:val="es_ES" w:bidi="es_ES"/>
        </w:rPr>
        <w:t xml:space="preserve">a. </w:t>
      </w:r>
    </w:p>
    <w:p>
      <w:pPr/>
      <w:r>
        <w:rPr>
          <w:lang w:val="es_ES" w:bidi="es_ES"/>
        </w:rPr>
      </w:r>
      <w:r>
        <w:rPr>
          <w:lang w:val="es_ES" w:bidi="es_ES"/>
        </w:rPr>
        <w:t xml:space="preserve">El suelo duro donde la semilla cayó representa a las personas que no entienden el mensaje de Dios. </w:t>
      </w:r>
      <w:r>
        <w:rPr>
          <w:b/>
          <w:lang w:val="es_ES" w:bidi="es_ES"/>
        </w:rPr>
        <w:t>Semilla</w:t>
      </w:r>
      <w:r>
        <w:rPr>
          <w:lang w:val="es_ES" w:bidi="es_ES"/>
        </w:rPr>
        <w:t xml:space="preserve"> está en singular en el idioma original, pero significa muchas semillas individuales del mismo tipo de planta. Consulten el Glosario Principal para obtener una definición de </w:t>
      </w:r>
      <w:r>
        <w:rPr>
          <w:lang w:val="es_ES" w:bidi="es_ES"/>
        </w:rPr>
        <w:t>semilla</w:t>
      </w:r>
      <w:r>
        <w:rPr>
          <w:lang w:val="es_ES" w:bidi="es_ES"/>
        </w:rPr>
        <w:t>.</w:t>
      </w:r>
    </w:p>
    <w:p>
      <w:pPr/>
      <w:r>
        <w:rPr>
          <w:lang w:val="es_ES" w:bidi="es_ES"/>
        </w:rPr>
      </w:r>
      <w:r>
        <w:rPr>
          <w:lang w:val="es_ES" w:bidi="es_ES"/>
        </w:rPr>
        <w:t xml:space="preserve">La </w:t>
      </w:r>
      <w:r>
        <w:rPr>
          <w:b/>
          <w:lang w:val="es_ES" w:bidi="es_ES"/>
        </w:rPr>
        <w:t>Palabra</w:t>
      </w:r>
      <w:r>
        <w:rPr>
          <w:lang w:val="es_ES" w:bidi="es_ES"/>
        </w:rPr>
        <w:t xml:space="preserve"> o el </w:t>
      </w:r>
      <w:r>
        <w:rPr>
          <w:b/>
          <w:lang w:val="es_ES" w:bidi="es_ES"/>
        </w:rPr>
        <w:t>mensaje del Reino</w:t>
      </w:r>
      <w:r>
        <w:rPr>
          <w:lang w:val="es_ES" w:bidi="es_ES"/>
        </w:rPr>
        <w:t xml:space="preserve"> se refiere a la enseñanza sobre el Reino de Dios y cómo podemos ser parte de él cuando seguimos a Jesús. Consulten al Glosario Principal para una definición sobre </w:t>
      </w:r>
      <w:r>
        <w:rPr>
          <w:lang w:val="es_ES" w:bidi="es_ES"/>
        </w:rPr>
        <w:t>reino de Dios</w:t>
      </w:r>
      <w:r>
        <w:rPr>
          <w:lang w:val="es_ES" w:bidi="es_ES"/>
        </w:rPr>
        <w:t>.</w:t>
      </w:r>
    </w:p>
    <w:p>
      <w:pPr/>
      <w:r>
        <w:rPr>
          <w:lang w:val="es_ES" w:bidi="es_ES"/>
        </w:rPr>
      </w:r>
      <w:r>
        <w:rPr>
          <w:lang w:val="es_ES" w:bidi="es_ES"/>
        </w:rPr>
        <w:t xml:space="preserve">Los que no entienden el mensaje tienen la semilla comida rápidamente por el maligno. </w:t>
      </w:r>
      <w:r>
        <w:rPr>
          <w:b/>
          <w:lang w:val="es_ES" w:bidi="es_ES"/>
        </w:rPr>
        <w:t>El maligno</w:t>
      </w:r>
      <w:r>
        <w:rPr>
          <w:lang w:val="es_ES" w:bidi="es_ES"/>
        </w:rPr>
        <w:t xml:space="preserve"> se refiere a </w:t>
      </w:r>
      <w:r>
        <w:rPr>
          <w:lang w:val="es_ES" w:bidi="es_ES"/>
        </w:rPr>
        <w:t>Satanás</w:t>
      </w:r>
      <w:r>
        <w:rPr>
          <w:lang w:val="es_ES" w:bidi="es_ES"/>
        </w:rPr>
        <w:t xml:space="preserve"> o sus </w:t>
      </w:r>
      <w:r>
        <w:rPr>
          <w:lang w:val="es_ES" w:bidi="es_ES"/>
        </w:rPr>
        <w:t>demonios</w:t>
      </w:r>
      <w:r>
        <w:rPr>
          <w:lang w:val="es_ES" w:bidi="es_ES"/>
        </w:rPr>
        <w:t>. Usen la misma traducción para maligno que han usado en pasajes anteriores en Mateo.</w:t>
      </w:r>
    </w:p>
    <w:p>
      <w:pPr/>
      <w:r>
        <w:rPr>
          <w:lang w:val="es_ES" w:bidi="es_ES"/>
        </w:rPr>
      </w:r>
      <w:r>
        <w:rPr>
          <w:lang w:val="es_ES" w:bidi="es_ES"/>
        </w:rPr>
        <w:t xml:space="preserve">La semilla que cae en el suelo rocoso representa a quienes la reciben, pero luego se alejan de Dios cuando vienen los problemas o la persecución debido a la Palabra de Dios. </w:t>
      </w:r>
      <w:r>
        <w:rPr>
          <w:b/>
          <w:lang w:val="es_ES" w:bidi="es_ES"/>
        </w:rPr>
        <w:t>Persecución</w:t>
      </w:r>
      <w:r>
        <w:rPr>
          <w:lang w:val="es_ES" w:bidi="es_ES"/>
        </w:rPr>
        <w:t xml:space="preserve"> es cuando otros lastiman al pueblo de Dios o los hacen sufrir porque siguen a Dios y a Jesús. La persecución en este contexto es porque las personas escuchan el mensaje y lo reciben. La persecución puede venir en muchas formas por cualquier tipo de religión o creencias diferentes. Consulten el Glosario Principal para obtener una definición de </w:t>
      </w:r>
      <w:r>
        <w:rPr>
          <w:lang w:val="es_ES" w:bidi="es_ES"/>
        </w:rPr>
        <w:t>persecución</w:t>
      </w:r>
      <w:r>
        <w:rPr>
          <w:lang w:val="es_ES" w:bidi="es_ES"/>
        </w:rPr>
        <w:t>.</w:t>
      </w:r>
    </w:p>
    <w:p>
      <w:pPr/>
      <w:r>
        <w:rPr>
          <w:lang w:val="es_ES" w:bidi="es_ES"/>
        </w:rPr>
      </w:r>
      <w:r>
        <w:rPr>
          <w:lang w:val="es_ES" w:bidi="es_ES"/>
        </w:rPr>
        <w:t xml:space="preserve">La </w:t>
      </w:r>
      <w:r>
        <w:rPr>
          <w:b/>
          <w:lang w:val="es_ES" w:bidi="es_ES"/>
        </w:rPr>
        <w:t>Palabra de Dios</w:t>
      </w:r>
      <w:r>
        <w:rPr>
          <w:lang w:val="es_ES" w:bidi="es_ES"/>
        </w:rPr>
        <w:t xml:space="preserve"> son los dichos y enseñanzas sobre Jesús y las buenas nuevas del Reino de Dios que ha venido a la tierra.</w:t>
      </w:r>
    </w:p>
    <w:p>
      <w:pPr/>
      <w:r>
        <w:rPr>
          <w:lang w:val="es_ES" w:bidi="es_ES"/>
        </w:rPr>
      </w:r>
      <w:r>
        <w:rPr>
          <w:lang w:val="es_ES" w:bidi="es_ES"/>
        </w:rPr>
        <w:t xml:space="preserve">El concepto de "personas que </w:t>
      </w:r>
      <w:r>
        <w:rPr>
          <w:b/>
          <w:lang w:val="es_ES" w:bidi="es_ES"/>
        </w:rPr>
        <w:t>dan fruto</w:t>
      </w:r>
      <w:r>
        <w:rPr>
          <w:lang w:val="es_ES" w:bidi="es_ES"/>
        </w:rPr>
        <w:t>, o una cosecha, del buen suelo" puede ser difícil de entender para su audiencia si la metáfora no tiene sentido para ella. Esto significa seguir los caminos del Reino de Dios. Es posible que tengan que decir algo como "producir resultados, o vivir de acuerdo con el Reino de Dios, o causar bendición".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13:24–35</w:t>
      </w:r>
      <w:r>
        <w:rPr>
          <w:lang w:val="es_ES" w:bidi="es_ES"/>
        </w:rPr>
      </w:r>
    </w:p>
    <w:p>
      <w:pPr>
        <w:pStyle w:val="Heading3"/>
      </w:pPr>
      <w:r>
        <w:rPr>
          <w:lang w:val="es_ES" w:bidi="es_ES"/>
        </w:rPr>
        <w:t>Escuchar con el corazón</w:t>
      </w:r>
    </w:p>
    <w:p>
      <w:pPr/>
      <w:r>
        <w:rPr>
          <w:lang w:val="es_ES" w:bidi="es_ES"/>
        </w:rPr>
      </w:r>
      <w:r>
        <w:rPr>
          <w:lang w:val="es_ES" w:bidi="es_ES"/>
        </w:rPr>
        <w:t>Escuchen Mateo 13:24–35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comienza a contar a la multitud tres parábolas más sobre el reino de los cielos, sin explicación. Recuerden que el reino de los cielos se usaba en lugar del reino de Dios para que Mateo no tuviera que decir el nombre de Dios. El reino de los cielos se refiere al gobierno y reinado de Dios en el mundo.</w:t>
      </w:r>
    </w:p>
    <w:p>
      <w:pPr/>
      <w:r>
        <w:rPr>
          <w:lang w:val="es_ES" w:bidi="es_ES"/>
        </w:rPr>
      </w:r>
      <w:r>
        <w:rPr>
          <w:lang w:val="es_ES" w:bidi="es_ES"/>
        </w:rPr>
        <w:t>La primera parábola solo ocurre en el libro de Mateo. Esta parábola compara el reino de los cielos con la acción del agricultor de sembrar buena semilla en su campo. El hombre, o agricultor, en el comienzo de la parábola también es el dueño de la tierra o el amo de la casa. La idea es que este hombre es dueño del campo en el que plantó buena semilla. Recuerden que sembrar semilla es plantar o dispersar semillas en un campo.</w:t>
      </w:r>
    </w:p>
    <w:p>
      <w:pPr/>
      <w:r>
        <w:rPr>
          <w:lang w:val="es_ES" w:bidi="es_ES"/>
        </w:rPr>
      </w:r>
      <w:r>
        <w:rPr>
          <w:lang w:val="es_ES" w:bidi="es_ES"/>
        </w:rPr>
        <w:t>Mientras estaban durmiendo, el enemigo del hombre vino y sembró cizaña, o hierbas malas, entre el trigo. Esta era probablemente una mala hierba específica que se ve similar al trigo cuando la planta es joven. Sin embargo, a medida que crecen y aparece la cabeza de grano, son fáciles de distinguir.</w:t>
      </w:r>
    </w:p>
    <w:p>
      <w:pPr/>
      <w:r>
        <w:rPr>
          <w:lang w:val="es_ES" w:bidi="es_ES"/>
        </w:rPr>
      </w:r>
      <w:r>
        <w:rPr>
          <w:lang w:val="es_ES" w:bidi="es_ES"/>
        </w:rPr>
        <w:t>Muchas versiones llaman a los trabajadores del campo, esclavos, sirvientes, o incluso siervos. Le preguntan al dueño de la casa, "Señor, ¿usted no sembró buena semilla en su campo?" No esperaban una respuesta porque ya conocen la respuesta a esta pregunta. La pregunta real es, ¿de dónde vino la cizaña? ¿Qué sucedió? El dueño de la tierra afirma que fue su enemigo el que plantó las malas hierbas.</w:t>
      </w:r>
    </w:p>
    <w:p>
      <w:pPr/>
      <w:r>
        <w:rPr>
          <w:lang w:val="es_ES" w:bidi="es_ES"/>
        </w:rPr>
      </w:r>
      <w:r>
        <w:rPr>
          <w:lang w:val="es_ES" w:bidi="es_ES"/>
        </w:rPr>
        <w:t>Deténganse y discutan: en su cultura, ¿qué tipos de cosas sutiles podría hacer el enemigo de alguien para causar problemas? Cuenten una historia de alguien que conocen cuyo enemigo le causó problemas.</w:t>
      </w:r>
    </w:p>
    <w:p>
      <w:pPr/>
      <w:r>
        <w:rPr>
          <w:lang w:val="es_ES" w:bidi="es_ES"/>
        </w:rPr>
      </w:r>
      <w:r>
        <w:rPr>
          <w:lang w:val="es_ES" w:bidi="es_ES"/>
        </w:rPr>
        <w:t>Cuando los trabajadores preguntan si deben seguir adelante y sacar las malas hierbas, el agricultor responde que no. Quiere dejarlas crecer hasta que estén listas para la cosecha para estar seguro de separar ambas de manera apropiada. Esta mala hierba en particular tenía raíces más fuertes que el trigo y, por lo tanto, sacar la mala hierba temprano podría haber sacado accidentalmente el trigo que todavía estaba creciendo. Por lo tanto, esperar hasta que el trigo estuviera listo para ser sacado del suelo también mantendría el trigo saludable y en buen estado.</w:t>
      </w:r>
    </w:p>
    <w:p>
      <w:pPr/>
      <w:r>
        <w:rPr>
          <w:lang w:val="es_ES" w:bidi="es_ES"/>
        </w:rPr>
      </w:r>
      <w:r>
        <w:rPr>
          <w:lang w:val="es_ES" w:bidi="es_ES"/>
        </w:rPr>
        <w:t>Deténganse y miren una imagen del</w:t>
      </w:r>
      <w:r>
        <w:rPr>
          <w:lang w:val="es_ES" w:bidi="es_ES"/>
        </w:rPr>
        <w:t xml:space="preserve"> campo con una buena cosecha y mala hierba que crece e</w:t>
      </w:r>
      <w:r>
        <w:rPr>
          <w:lang w:val="es_ES" w:bidi="es_ES"/>
        </w:rPr>
        <w:t>n él.</w:t>
      </w:r>
    </w:p>
    <w:p>
      <w:pPr/>
      <w:r>
        <w:rPr>
          <w:lang w:val="es_ES" w:bidi="es_ES"/>
        </w:rPr>
      </w:r>
      <w:r>
        <w:rPr>
          <w:lang w:val="es_ES" w:bidi="es_ES"/>
        </w:rPr>
        <w:t>El dueño de la tierra les dice a los trabajadores que les dirá a los que cosechan, o recogen los cultivos, que agrupen las malas hierbas y las quemen, y luego traigan el trigo a su granero, o casa de almacenamiento. Algunos creían que el Salvador los salvaría de los romanos que los oprimían. Jesús dijo esta parábola para ayudarlos a entender que las personas que creían y seguían a Jesús, y las personas que no seguían a Jesús crecerían juntas. El momento en que Dios viene a juzgar al mundo se compara con el tiempo de la cosecha. Jesús está diciendo que cuando Dios venga a juzgar, determinará quién está siguiendo a Jesús y quién no lo está.</w:t>
      </w:r>
    </w:p>
    <w:p>
      <w:pPr/>
      <w:r>
        <w:rPr>
          <w:lang w:val="es_ES" w:bidi="es_ES"/>
        </w:rPr>
      </w:r>
      <w:r>
        <w:rPr>
          <w:lang w:val="es_ES" w:bidi="es_ES"/>
        </w:rPr>
        <w:t>Ahora hay dos parábolas que hablan sobre cómo el reino de los cielos crece. Así es como el reino de los cielos está comenzando con Jesús y sus discípulos. Podría pasar desapercibido o incluso no ser apreciado por muchos. Pero Jesús comenzó con un pequeño grupo de hombres y el reino terminó creciendo en toda la región y en todo el mundo. Las aves que vienen a anidar encuentran descanso, consuelo y protección en la sombra del árbol. Las personas vendrán de todas partes para encontrar descanso y protección en el reino de los cielos.</w:t>
      </w:r>
    </w:p>
    <w:p>
      <w:pPr/>
      <w:r>
        <w:rPr>
          <w:lang w:val="es_ES" w:bidi="es_ES"/>
        </w:rPr>
      </w:r>
      <w:r>
        <w:rPr>
          <w:lang w:val="es_ES" w:bidi="es_ES"/>
        </w:rPr>
        <w:t>La parábola de la semilla de mostaza continúa hablando sobre cómo Dios hace una gran cosecha de una pequeña cantidad. La mostaza no es la semilla más pequeña, pero se usaba para hablar sobre cosas que son las más pequeñas o tienen la cantidad más pequeña. Esta pequeña semilla crece hasta convertirse en un gran arbusto o arbusto y, finalmente, un árbol de dos a tres metros de altura donde las aves pueden venir y anidar en sus ramas.</w:t>
      </w:r>
    </w:p>
    <w:p>
      <w:pPr/>
      <w:r>
        <w:rPr>
          <w:lang w:val="es_ES" w:bidi="es_ES"/>
        </w:rPr>
      </w:r>
      <w:r>
        <w:rPr>
          <w:lang w:val="es_ES" w:bidi="es_ES"/>
        </w:rPr>
        <w:t xml:space="preserve">Deténganse y miren una imagen de una </w:t>
      </w:r>
      <w:r>
        <w:rPr>
          <w:lang w:val="es_ES" w:bidi="es_ES"/>
        </w:rPr>
        <w:t>semilla de mostaza</w:t>
      </w:r>
      <w:r>
        <w:rPr>
          <w:lang w:val="es_ES" w:bidi="es_ES"/>
        </w:rPr>
        <w:t xml:space="preserve">, así como la de un </w:t>
      </w:r>
      <w:r>
        <w:rPr>
          <w:lang w:val="es_ES" w:bidi="es_ES"/>
        </w:rPr>
        <w:t>árbol de mostaza</w:t>
      </w:r>
      <w:r>
        <w:rPr>
          <w:lang w:val="es_ES" w:bidi="es_ES"/>
        </w:rPr>
        <w:t>. ¿Cuál es una de las semillas más pequeñas en su cultura? ¿Tienen una manera de describir lo más pequeño? Conversen sobre lo que en su cultura comienza muy pequeño y crece hasta convertirse en algo muy grande.</w:t>
      </w:r>
    </w:p>
    <w:p>
      <w:pPr/>
      <w:r>
        <w:rPr>
          <w:lang w:val="es_ES" w:bidi="es_ES"/>
        </w:rPr>
      </w:r>
      <w:r>
        <w:rPr>
          <w:lang w:val="es_ES" w:bidi="es_ES"/>
        </w:rPr>
        <w:t>La tercera parábola contada en esta sección es que el reino de los cielos se compara con una mujer que ha tomado algo de levadura y la ha trabajado hasta llegar a una gran cantidad de masa La levadura es lo que hace que la masa se expanda. Se dice que una gran cantidad es el equivalente a unos 23 kilogramos de harina. El leudado ocurre cuando toda la masa fermenta.</w:t>
      </w:r>
    </w:p>
    <w:p>
      <w:pPr/>
      <w:r>
        <w:rPr>
          <w:lang w:val="es_ES" w:bidi="es_ES"/>
        </w:rPr>
      </w:r>
      <w:r>
        <w:rPr>
          <w:lang w:val="es_ES" w:bidi="es_ES"/>
        </w:rPr>
        <w:t>Deténganse y miren una imagen de la</w:t>
      </w:r>
      <w:r>
        <w:rPr>
          <w:lang w:val="es_ES" w:bidi="es_ES"/>
        </w:rPr>
        <w:t xml:space="preserve"> mujer incorporando la levadura a la mas</w:t>
      </w:r>
      <w:r>
        <w:rPr>
          <w:lang w:val="es_ES" w:bidi="es_ES"/>
        </w:rPr>
        <w:t>a. Conversen con su equipo sobre cómo las personas en su cultura hacen la masa. ¿Se usa levadura en su cultura, o hay algo más que hace que la harina y el agua fermenten?</w:t>
      </w:r>
    </w:p>
    <w:p>
      <w:pPr/>
      <w:r>
        <w:rPr>
          <w:lang w:val="es_ES" w:bidi="es_ES"/>
        </w:rPr>
      </w:r>
      <w:r>
        <w:rPr>
          <w:lang w:val="es_ES" w:bidi="es_ES"/>
        </w:rPr>
        <w:t>Jesús dijo a la multitud todas estas cosas en parábolas. Esta era la costumbre de Jesús. La frase que afirma que no les habló sin usar parábolas no significa que no les dijo nada, sino parábolas y nada más. Significa que Jesús no habló a las personas sobre el reino de los cielos, a menos que usara una parábola. Esto era para cumplir la profecía de los Salmos de que Jesús hablaría en parábolas y explicaría las cosas que habían estado ocultas desde el comienzo del mundo.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Jesús comienza a contar a la multitud una parábola sobre el reino de los cielos, que es semejante a un hombre que siembra buena semilla en su campo. El enemigo del hombre viene en medio de la noche y planta hierbas malas entre el trigo en el campo.</w:t>
      </w:r>
    </w:p>
    <w:p>
      <w:pPr/>
      <w:r>
        <w:rPr>
          <w:lang w:val="es_ES" w:bidi="es_ES"/>
        </w:rPr>
      </w:r>
      <w:r>
        <w:rPr>
          <w:b/>
          <w:lang w:val="es_ES" w:bidi="es_ES"/>
        </w:rPr>
        <w:t>Segunda escena:</w:t>
      </w:r>
      <w:r>
        <w:rPr>
          <w:lang w:val="es_ES" w:bidi="es_ES"/>
        </w:rPr>
        <w:t xml:space="preserve"> El trigo y la mala hierba comenzaron a crecer y los trabajadores del hombre notaron que había hierba mala entre el trigo. Fueron a su amo y le preguntaron cómo esto había sucedido. El amo dijo que un enemigo lo hizo. Entonces la conversación continúa sobre cómo tratar la mala hierba.</w:t>
      </w:r>
    </w:p>
    <w:p>
      <w:pPr/>
      <w:r>
        <w:rPr>
          <w:lang w:val="es_ES" w:bidi="es_ES"/>
        </w:rPr>
      </w:r>
      <w:r>
        <w:rPr>
          <w:b/>
          <w:lang w:val="es_ES" w:bidi="es_ES"/>
        </w:rPr>
        <w:t>Tercera escena:</w:t>
      </w:r>
      <w:r>
        <w:rPr>
          <w:lang w:val="es_ES" w:bidi="es_ES"/>
        </w:rPr>
        <w:t xml:space="preserve"> Jesús le cuenta a la multitud la parábola sobre que el reino de los cielos es como la semilla de mostaza que comienza muy pequeña y crece hasta convertirse en un árbol grande donde las aves vienen a anidar. Jesús cuenta una parábola más en la que compara el reino de los cielos con una mujer que pone levadura en una gran cantidad de masa hasta que toda la masa fermenta.</w:t>
      </w:r>
    </w:p>
    <w:p>
      <w:pPr/>
      <w:r>
        <w:rPr>
          <w:lang w:val="es_ES" w:bidi="es_ES"/>
        </w:rPr>
      </w:r>
      <w:r>
        <w:rPr>
          <w:b/>
          <w:lang w:val="es_ES" w:bidi="es_ES"/>
        </w:rPr>
        <w:t>Cuarta escena:</w:t>
      </w:r>
      <w:r>
        <w:rPr>
          <w:lang w:val="es_ES" w:bidi="es_ES"/>
        </w:rPr>
        <w:t xml:space="preserve"> Hay una explicación de Mateo sobre por qué Jesús decía parábolas a la multitud y con qué frecuencia Jesús les decía parábolas.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 gran multitud de personas</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El dueño de la tierra</w:t>
      </w:r>
    </w:p>
    <w:p>
      <w:pPr>
        <w:pStyle w:val="ListBullet"/>
        <w:spacing w:line="240" w:lineRule="auto"/>
        <w:ind w:left="720"/>
      </w:pPr>
      <w:r>
        <w:rPr>
          <w:lang w:val="es_ES" w:bidi="es_ES"/>
        </w:rPr>
      </w:r>
      <w:r>
        <w:rPr>
          <w:lang w:val="es_ES" w:bidi="es_ES"/>
        </w:rPr>
        <w:t>Los siervos del dueño de la tierra</w:t>
      </w:r>
    </w:p>
    <w:p>
      <w:pPr>
        <w:pStyle w:val="ListBullet"/>
        <w:spacing w:line="240" w:lineRule="auto"/>
        <w:ind w:left="720"/>
      </w:pPr>
      <w:r>
        <w:rPr>
          <w:lang w:val="es_ES" w:bidi="es_ES"/>
        </w:rPr>
      </w:r>
      <w:r>
        <w:rPr>
          <w:lang w:val="es_ES" w:bidi="es_ES"/>
        </w:rPr>
        <w:t>El enemigo</w:t>
      </w:r>
    </w:p>
    <w:p>
      <w:pPr>
        <w:pStyle w:val="ListBullet"/>
        <w:spacing w:line="240" w:lineRule="auto"/>
        <w:ind w:left="720"/>
      </w:pPr>
      <w:r>
        <w:rPr>
          <w:lang w:val="es_ES" w:bidi="es_ES"/>
        </w:rPr>
      </w:r>
      <w:r>
        <w:rPr>
          <w:lang w:val="es_ES" w:bidi="es_ES"/>
        </w:rPr>
        <w:t>El trigo</w:t>
      </w:r>
    </w:p>
    <w:p>
      <w:pPr>
        <w:pStyle w:val="ListBullet"/>
        <w:spacing w:line="240" w:lineRule="auto"/>
        <w:ind w:left="720"/>
      </w:pPr>
      <w:r>
        <w:rPr>
          <w:lang w:val="es_ES" w:bidi="es_ES"/>
        </w:rPr>
      </w:r>
      <w:r>
        <w:rPr>
          <w:lang w:val="es_ES" w:bidi="es_ES"/>
        </w:rPr>
        <w:t>Las malas hierbas</w:t>
      </w:r>
    </w:p>
    <w:p>
      <w:pPr>
        <w:pStyle w:val="ListBullet"/>
        <w:spacing w:line="240" w:lineRule="auto"/>
        <w:ind w:left="720"/>
      </w:pPr>
      <w:r>
        <w:rPr>
          <w:lang w:val="es_ES" w:bidi="es_ES"/>
        </w:rPr>
      </w:r>
      <w:r>
        <w:rPr>
          <w:lang w:val="es_ES" w:bidi="es_ES"/>
        </w:rPr>
        <w:t>Los cosechadores</w:t>
      </w:r>
    </w:p>
    <w:p>
      <w:pPr>
        <w:pStyle w:val="ListBullet"/>
        <w:spacing w:line="240" w:lineRule="auto"/>
        <w:ind w:left="720"/>
      </w:pPr>
      <w:r>
        <w:rPr>
          <w:lang w:val="es_ES" w:bidi="es_ES"/>
        </w:rPr>
      </w:r>
      <w:r>
        <w:rPr>
          <w:lang w:val="es_ES" w:bidi="es_ES"/>
        </w:rPr>
        <w:t>La semilla de mostaza</w:t>
      </w:r>
    </w:p>
    <w:p>
      <w:pPr>
        <w:pStyle w:val="ListBullet"/>
        <w:spacing w:line="240" w:lineRule="auto"/>
        <w:ind w:left="720"/>
      </w:pPr>
      <w:r>
        <w:rPr>
          <w:lang w:val="es_ES" w:bidi="es_ES"/>
        </w:rPr>
      </w:r>
      <w:r>
        <w:rPr>
          <w:lang w:val="es_ES" w:bidi="es_ES"/>
        </w:rPr>
        <w:t>Las aves</w:t>
      </w:r>
    </w:p>
    <w:p>
      <w:pPr>
        <w:pStyle w:val="ListBullet"/>
        <w:spacing w:line="240" w:lineRule="auto"/>
        <w:ind w:left="720"/>
      </w:pPr>
      <w:r>
        <w:rPr>
          <w:lang w:val="es_ES" w:bidi="es_ES"/>
        </w:rPr>
      </w:r>
      <w:r>
        <w:rPr>
          <w:lang w:val="es_ES" w:bidi="es_ES"/>
        </w:rPr>
        <w:t>La mujer con la levadura</w:t>
      </w:r>
    </w:p>
    <w:p>
      <w:pPr/>
      <w:r>
        <w:rPr>
          <w:lang w:val="es_ES" w:bidi="es_ES"/>
        </w:rPr>
      </w:r>
      <w:r>
        <w:rPr>
          <w:lang w:val="es_ES" w:bidi="es_ES"/>
        </w:rPr>
        <w:t>En esta sesión, hagan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está contando parábolas sobre el reino de los cielos a la multitud. El reino de los cielos es el gobierno y el reinado de Dios en el mundo. Con base en el último pasaje, lo más probable es que Jesús todavía esté en el barco para que la multitud pueda escuchar a Jesús hablar. Sin embargo, no tenemos certeza de esto. Jesús comienza con la parábola del trigo y la mala hierba.</w:t>
      </w:r>
    </w:p>
    <w:p>
      <w:pPr/>
      <w:r>
        <w:rPr>
          <w:lang w:val="es_ES" w:bidi="es_ES"/>
        </w:rPr>
      </w:r>
      <w:r>
        <w:rPr>
          <w:lang w:val="es_ES" w:bidi="es_ES"/>
        </w:rPr>
        <w:t>Hablen sobre el tipo de palabra que tienen para describir una mala hierba que es similar al trigo o a un cultivo.</w:t>
      </w:r>
    </w:p>
    <w:p>
      <w:pPr/>
      <w:r>
        <w:rPr>
          <w:lang w:val="es_ES" w:bidi="es_ES"/>
        </w:rPr>
      </w:r>
      <w:r>
        <w:rPr>
          <w:lang w:val="es_ES" w:bidi="es_ES"/>
        </w:rPr>
        <w:t>La parábola habla sobre cómo el reino de los cielos se ha vuelto como el trigo y la cizaña que crecen juntos hasta que están listos para ser cosechados.</w:t>
      </w:r>
    </w:p>
    <w:p>
      <w:pPr/>
      <w:r>
        <w:rPr>
          <w:lang w:val="es_ES" w:bidi="es_ES"/>
        </w:rPr>
      </w:r>
      <w:r>
        <w:rPr>
          <w:lang w:val="es_ES" w:bidi="es_ES"/>
        </w:rPr>
        <w:t>La segunda parábola que Jesús cuenta en esta sección trata sobre cómo el reino es como una semilla de mostaza.</w:t>
      </w:r>
    </w:p>
    <w:p>
      <w:pPr/>
      <w:r>
        <w:rPr>
          <w:lang w:val="es_ES" w:bidi="es_ES"/>
        </w:rPr>
      </w:r>
      <w:r>
        <w:rPr>
          <w:lang w:val="es_ES" w:bidi="es_ES"/>
        </w:rPr>
        <w:t xml:space="preserve">Miren nuevamente la imagen de la </w:t>
      </w:r>
      <w:r>
        <w:rPr>
          <w:lang w:val="es_ES" w:bidi="es_ES"/>
        </w:rPr>
        <w:t>semilla de mostaza</w:t>
      </w:r>
      <w:r>
        <w:rPr>
          <w:lang w:val="es_ES" w:bidi="es_ES"/>
        </w:rPr>
        <w:t>.</w:t>
      </w:r>
    </w:p>
    <w:p>
      <w:pPr/>
      <w:r>
        <w:rPr>
          <w:lang w:val="es_ES" w:bidi="es_ES"/>
        </w:rPr>
      </w:r>
      <w:r>
        <w:rPr>
          <w:lang w:val="es_ES" w:bidi="es_ES"/>
        </w:rPr>
        <w:t>El reino de los cielos comenzó pequeño, pero creció hasta convertirse en algo grande.</w:t>
      </w:r>
    </w:p>
    <w:p>
      <w:pPr/>
      <w:r>
        <w:rPr>
          <w:lang w:val="es_ES" w:bidi="es_ES"/>
        </w:rPr>
      </w:r>
      <w:r>
        <w:rPr>
          <w:lang w:val="es_ES" w:bidi="es_ES"/>
        </w:rPr>
        <w:t>La tercera parábola trata sobre cómo el reino de los cielos es como la levadura que hace que mucha masa leve. Esto es similar a la segunda parábola en este pasaje, en que algo pequeño tiene un gran efecto.</w:t>
      </w:r>
    </w:p>
    <w:p>
      <w:pPr/>
      <w:r>
        <w:rPr>
          <w:lang w:val="es_ES" w:bidi="es_ES"/>
        </w:rPr>
      </w:r>
      <w:r>
        <w:rPr>
          <w:lang w:val="es_ES" w:bidi="es_ES"/>
        </w:rPr>
        <w:t>Mateo entonces explica que Jesús hablaba a menudo en parábolas a la multitud, y que era para cumplir una profecía: "Les hablaré en parábolas. Yo les explicaré las cosas ocultas desde la creación del mundo".</w:t>
      </w:r>
    </w:p>
    <w:p>
      <w:pPr/>
      <w:r>
        <w:rPr>
          <w:lang w:val="es_ES" w:bidi="es_ES"/>
        </w:rPr>
      </w:r>
      <w:r>
        <w:rPr>
          <w:lang w:val="es_ES" w:bidi="es_ES"/>
        </w:rPr>
        <w:t>Conversen en equipo sobre cómo introducirán el material profético en su narración de la historia.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 gran multitud de personas</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El dueño de la tierra</w:t>
      </w:r>
    </w:p>
    <w:p>
      <w:pPr>
        <w:pStyle w:val="ListBullet"/>
        <w:spacing w:line="240" w:lineRule="auto"/>
        <w:ind w:left="720"/>
      </w:pPr>
      <w:r>
        <w:rPr>
          <w:lang w:val="es_ES" w:bidi="es_ES"/>
        </w:rPr>
      </w:r>
      <w:r>
        <w:rPr>
          <w:lang w:val="es_ES" w:bidi="es_ES"/>
        </w:rPr>
        <w:t>Los siervos del dueño de la tierra</w:t>
      </w:r>
    </w:p>
    <w:p>
      <w:pPr>
        <w:pStyle w:val="ListBullet"/>
        <w:spacing w:line="240" w:lineRule="auto"/>
        <w:ind w:left="720"/>
      </w:pPr>
      <w:r>
        <w:rPr>
          <w:lang w:val="es_ES" w:bidi="es_ES"/>
        </w:rPr>
      </w:r>
      <w:r>
        <w:rPr>
          <w:lang w:val="es_ES" w:bidi="es_ES"/>
        </w:rPr>
        <w:t>El enemigo</w:t>
      </w:r>
    </w:p>
    <w:p>
      <w:pPr>
        <w:pStyle w:val="ListBullet"/>
        <w:spacing w:line="240" w:lineRule="auto"/>
        <w:ind w:left="720"/>
      </w:pPr>
      <w:r>
        <w:rPr>
          <w:lang w:val="es_ES" w:bidi="es_ES"/>
        </w:rPr>
      </w:r>
      <w:r>
        <w:rPr>
          <w:lang w:val="es_ES" w:bidi="es_ES"/>
        </w:rPr>
        <w:t>El trigo</w:t>
      </w:r>
    </w:p>
    <w:p>
      <w:pPr>
        <w:pStyle w:val="ListBullet"/>
        <w:spacing w:line="240" w:lineRule="auto"/>
        <w:ind w:left="720"/>
      </w:pPr>
      <w:r>
        <w:rPr>
          <w:lang w:val="es_ES" w:bidi="es_ES"/>
        </w:rPr>
      </w:r>
      <w:r>
        <w:rPr>
          <w:lang w:val="es_ES" w:bidi="es_ES"/>
        </w:rPr>
        <w:t>La mala hierba</w:t>
      </w:r>
    </w:p>
    <w:p>
      <w:pPr>
        <w:pStyle w:val="ListBullet"/>
        <w:spacing w:line="240" w:lineRule="auto"/>
        <w:ind w:left="720"/>
      </w:pPr>
      <w:r>
        <w:rPr>
          <w:lang w:val="es_ES" w:bidi="es_ES"/>
        </w:rPr>
      </w:r>
      <w:r>
        <w:rPr>
          <w:lang w:val="es_ES" w:bidi="es_ES"/>
        </w:rPr>
        <w:t>Los cosechadores</w:t>
      </w:r>
    </w:p>
    <w:p>
      <w:pPr>
        <w:pStyle w:val="ListBullet"/>
        <w:spacing w:line="240" w:lineRule="auto"/>
        <w:ind w:left="720"/>
      </w:pPr>
      <w:r>
        <w:rPr>
          <w:lang w:val="es_ES" w:bidi="es_ES"/>
        </w:rPr>
      </w:r>
      <w:r>
        <w:rPr>
          <w:lang w:val="es_ES" w:bidi="es_ES"/>
        </w:rPr>
        <w:t>La semilla de mostaza</w:t>
      </w:r>
    </w:p>
    <w:p>
      <w:pPr>
        <w:pStyle w:val="ListBullet"/>
        <w:spacing w:line="240" w:lineRule="auto"/>
        <w:ind w:left="720"/>
      </w:pPr>
      <w:r>
        <w:rPr>
          <w:lang w:val="es_ES" w:bidi="es_ES"/>
        </w:rPr>
      </w:r>
      <w:r>
        <w:rPr>
          <w:lang w:val="es_ES" w:bidi="es_ES"/>
        </w:rPr>
        <w:t>Las aves</w:t>
      </w:r>
    </w:p>
    <w:p>
      <w:pPr>
        <w:pStyle w:val="ListBullet"/>
        <w:spacing w:line="240" w:lineRule="auto"/>
        <w:ind w:left="720"/>
      </w:pPr>
      <w:r>
        <w:rPr>
          <w:lang w:val="es_ES" w:bidi="es_ES"/>
        </w:rPr>
      </w:r>
      <w:r>
        <w:rPr>
          <w:lang w:val="es_ES" w:bidi="es_ES"/>
        </w:rPr>
        <w:t>La mujer con la levadura</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Jesús cuenta la parábola sobre el hombre que siembra semilla en su campo y luego el enemigo viene de noche y siembra mala hierba en el campo. Cuando las malas hierbas comienzan a aparecer, los trabajadores lo notan.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trabajadores, "¿Cómo se sienten cuando ven las malas hierbas creciendo con los cultivos?" Esperen escuchar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Los trabajadores se acercan al hombre o al dueño de la tierra y le preguntan cómo sucedió esto. El dueño de la tierra dice que fue uno de sus enemigos.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dueño de la tierra: "¿Cómo se siente al saber que un enemigo ha puesto malas hierbas entre sus buenos cultivos?" Esperen escuchar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Los trabajadores preguntan si deben sacar las malas hierbas ahora y el dueño de la tierra dice que no, sino que deben esperar hasta que la cosecha también esté lista para ser recogida. Entonces las malas hierbas se quemarán y la cosecha se llevará al granero.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 multitud y a los discípulos, "¿Cómo se sienten?" Es posible que escuchen cosas de los discípulos como: "Confundido", "Me alegro de que Jesús probablemente me explique esto más tarde". Tal vez de la multitud, "Ansiosos por lo que Jesús está tratando de decir." ¿Soy una mala hierba o soy trigo?"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cuenta otra parábola sobre la semilla de mostaza y otra parábola sobre la mujer que incorpora la levadura en la masa.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discípulos cómo se sienten. Es posible que escuchen cosas como:</w:t>
      </w:r>
    </w:p>
    <w:p>
      <w:pPr/>
      <w:r>
        <w:rPr>
          <w:lang w:val="es_ES" w:bidi="es_ES"/>
        </w:rPr>
      </w:r>
      <w:r>
        <w:rPr>
          <w:lang w:val="es_ES" w:bidi="es_ES"/>
        </w:rPr>
        <w:t>Mateo entonces explica que la razón de las parábolas de Jesús es cumplir una profecía.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le cuenta a la multitud </w:t>
      </w:r>
      <w:r>
        <w:rPr>
          <w:b/>
          <w:lang w:val="es_ES" w:bidi="es_ES"/>
        </w:rPr>
        <w:t>parábolas</w:t>
      </w:r>
      <w:r>
        <w:rPr>
          <w:lang w:val="es_ES" w:bidi="es_ES"/>
        </w:rPr>
        <w:t xml:space="preserve">. Las parábolas son historias que usan situaciones cotidianas para explicar significados más profundos de Dios y la palabra de Dios. Usen la misma palabra que han usado para parábolas. Consulten el Glosario Principal para obtener una definición de </w:t>
      </w:r>
      <w:r>
        <w:rPr>
          <w:lang w:val="es_ES" w:bidi="es_ES"/>
        </w:rPr>
        <w:t>parábolas</w:t>
      </w:r>
      <w:r>
        <w:rPr>
          <w:lang w:val="es_ES" w:bidi="es_ES"/>
        </w:rPr>
        <w:t>. Las parábolas que Jesús cuenta son sobre el reino de los cielos.</w:t>
      </w:r>
    </w:p>
    <w:p>
      <w:pPr/>
      <w:r>
        <w:rPr>
          <w:lang w:val="es_ES" w:bidi="es_ES"/>
        </w:rPr>
      </w:r>
      <w:r>
        <w:rPr>
          <w:lang w:val="es_ES" w:bidi="es_ES"/>
        </w:rPr>
        <w:t xml:space="preserve">Mateo se refiere al </w:t>
      </w:r>
      <w:r>
        <w:rPr>
          <w:b/>
          <w:lang w:val="es_ES" w:bidi="es_ES"/>
        </w:rPr>
        <w:t>reino de los cielos</w:t>
      </w:r>
      <w:r>
        <w:rPr>
          <w:lang w:val="es_ES" w:bidi="es_ES"/>
        </w:rPr>
        <w:t xml:space="preserve"> en lugar del reino de Dios para que no tenga que decir el nombre de Dios. Un </w:t>
      </w:r>
      <w:r>
        <w:rPr>
          <w:lang w:val="es_ES" w:bidi="es_ES"/>
        </w:rPr>
        <w:t>reino</w:t>
      </w:r>
      <w:r>
        <w:rPr>
          <w:lang w:val="es_ES" w:bidi="es_ES"/>
        </w:rPr>
        <w:t xml:space="preserve"> es un lugar donde un </w:t>
      </w:r>
      <w:r>
        <w:rPr>
          <w:lang w:val="es_ES" w:bidi="es_ES"/>
        </w:rPr>
        <w:t>rey</w:t>
      </w:r>
      <w:r>
        <w:rPr>
          <w:lang w:val="es_ES" w:bidi="es_ES"/>
        </w:rPr>
        <w:t xml:space="preserve"> gobierna a un grupo de personas. El reino de los cielos o el reino de Dios en el Nuevo Testamento se refiere al tiempo en que Dios viene a gobernar, su reinado y autoridad que comienza su cumplimiento con el ministerio de Jesús en la tierra y la aceptación de él por parte de las personas. Más tarde, el Reino perfecto vendrá. Experimentamos el Reino de Dios ahora cuando lo escuchamos y lo obedecemos siguiendo a Jesús. Usen la misma frase para reino de los cielos que han usado antes. Consulten el Glosario Principal para obtener la definición de </w:t>
      </w:r>
      <w:r>
        <w:rPr>
          <w:lang w:val="es_ES" w:bidi="es_ES"/>
        </w:rPr>
        <w:t>reino de los cielos</w:t>
      </w:r>
      <w:r>
        <w:rPr>
          <w:lang w:val="es_ES" w:bidi="es_ES"/>
        </w:rPr>
        <w:t>.</w:t>
      </w:r>
    </w:p>
    <w:p>
      <w:pPr/>
      <w:r>
        <w:rPr>
          <w:lang w:val="es_ES" w:bidi="es_ES"/>
        </w:rPr>
      </w:r>
      <w:r>
        <w:rPr>
          <w:lang w:val="es_ES" w:bidi="es_ES"/>
        </w:rPr>
        <w:t xml:space="preserve">La primera parábola es sobre el </w:t>
      </w:r>
      <w:r>
        <w:rPr>
          <w:b/>
          <w:lang w:val="es_ES" w:bidi="es_ES"/>
        </w:rPr>
        <w:t>trigo</w:t>
      </w:r>
      <w:r>
        <w:rPr>
          <w:lang w:val="es_ES" w:bidi="es_ES"/>
        </w:rPr>
        <w:t xml:space="preserve"> y la </w:t>
      </w:r>
      <w:r>
        <w:rPr>
          <w:b/>
          <w:lang w:val="es_ES" w:bidi="es_ES"/>
        </w:rPr>
        <w:t>cizaña</w:t>
      </w:r>
      <w:r>
        <w:rPr>
          <w:lang w:val="es_ES" w:bidi="es_ES"/>
        </w:rPr>
        <w:t>. El trigo es cualquier grano comestible que se planta en un campo. Podría ser cebada. La cizaña es una mala hierba que crece exactamente igual que el trigo hasta que comienza a producir la parte comestible. Entonces es fácil distinguir entre los dos.</w:t>
      </w:r>
    </w:p>
    <w:p>
      <w:pPr/>
      <w:r>
        <w:rPr>
          <w:lang w:val="es_ES" w:bidi="es_ES"/>
        </w:rPr>
      </w:r>
      <w:r>
        <w:rPr>
          <w:lang w:val="es_ES" w:bidi="es_ES"/>
        </w:rPr>
        <w:t xml:space="preserve">La segunda parábola trata sobre el reino, que es como una </w:t>
      </w:r>
      <w:r>
        <w:rPr>
          <w:b/>
          <w:lang w:val="es_ES" w:bidi="es_ES"/>
        </w:rPr>
        <w:t>semilla de mostaza</w:t>
      </w:r>
      <w:r>
        <w:rPr>
          <w:lang w:val="es_ES" w:bidi="es_ES"/>
        </w:rPr>
        <w:t xml:space="preserve"> que comienza siendo pequeña y se hace grande. Se dice que esta semilla es una de las más pequeñas que crece hasta convertirse en un arbusto o árbol muy grande de hasta dos a tres metros.</w:t>
      </w:r>
    </w:p>
    <w:p>
      <w:pPr/>
      <w:r>
        <w:rPr>
          <w:lang w:val="es_ES" w:bidi="es_ES"/>
        </w:rPr>
      </w:r>
      <w:r>
        <w:rPr>
          <w:lang w:val="es_ES" w:bidi="es_ES"/>
        </w:rPr>
        <w:t xml:space="preserve">La tercera parábola que Jesús cuenta sobre el reino es sobre una mujer que incorpora la </w:t>
      </w:r>
      <w:r>
        <w:rPr>
          <w:b/>
          <w:lang w:val="es_ES" w:bidi="es_ES"/>
        </w:rPr>
        <w:t>levadura</w:t>
      </w:r>
      <w:r>
        <w:rPr>
          <w:lang w:val="es_ES" w:bidi="es_ES"/>
        </w:rPr>
        <w:t xml:space="preserve"> a su masa hasta que toda la masa fermenta. La levadura es lo que crea gas en la masa y hace que se expanda o leve.</w:t>
      </w:r>
    </w:p>
    <w:p>
      <w:pPr/>
      <w:r>
        <w:rPr>
          <w:lang w:val="es_ES" w:bidi="es_ES"/>
        </w:rPr>
      </w:r>
      <w:r>
        <w:rPr>
          <w:lang w:val="es_ES" w:bidi="es_ES"/>
        </w:rPr>
        <w:t xml:space="preserve">Mateo dice que Jesús habla en parábolas para cumplir una </w:t>
      </w:r>
      <w:r>
        <w:rPr>
          <w:b/>
          <w:lang w:val="es_ES" w:bidi="es_ES"/>
        </w:rPr>
        <w:t>profecía</w:t>
      </w:r>
      <w:r>
        <w:rPr>
          <w:lang w:val="es_ES" w:bidi="es_ES"/>
        </w:rPr>
        <w:t xml:space="preserve">. Una profecía es un mensaje inspirado escrito o hablado de la voluntad de Dios para el pueblo de Dios. Usen la misma palabra que han usado para profecía. Consulten el Glosario Principal para obtener la definición de </w:t>
      </w:r>
      <w:r>
        <w:rPr>
          <w:lang w:val="es_ES" w:bidi="es_ES"/>
        </w:rPr>
        <w:t>profecía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13:36–43</w:t>
      </w:r>
      <w:r>
        <w:rPr>
          <w:lang w:val="es_ES" w:bidi="es_ES"/>
        </w:rPr>
      </w:r>
    </w:p>
    <w:p>
      <w:pPr>
        <w:pStyle w:val="Heading3"/>
      </w:pPr>
      <w:r>
        <w:rPr>
          <w:lang w:val="es_ES" w:bidi="es_ES"/>
        </w:rPr>
        <w:t>Escuchar con el corazón</w:t>
      </w:r>
    </w:p>
    <w:p>
      <w:pPr/>
      <w:r>
        <w:rPr>
          <w:lang w:val="es_ES" w:bidi="es_ES"/>
        </w:rPr>
      </w:r>
      <w:r>
        <w:rPr>
          <w:lang w:val="es_ES" w:bidi="es_ES"/>
        </w:rPr>
        <w:t>Escuchen Mateo 13:36–43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ha estado hablando a las multitudes en parábolas. Recuerden que una parábola es una historia que usa situaciones cotidianas para enseñar lecciones más profundas sobre Dios. Los discípulos de Jesús están con Jesús. En este texto, Jesús se aleja de la multitud a orillas del mar de Galilea. Los discípulos de Jesús siguen a Jesús hasta una casa. Esta casa es probablemente el lugar donde Jesús se quedó mientras estaba en Capernaúm. Los discípulos le piden a Jesús que les explique la parábola de la cizaña en el campo. Entonces Jesús lo explica.</w:t>
      </w:r>
    </w:p>
    <w:p>
      <w:pPr/>
      <w:r>
        <w:rPr>
          <w:lang w:val="es_ES" w:bidi="es_ES"/>
        </w:rPr>
      </w:r>
      <w:r>
        <w:rPr>
          <w:lang w:val="es_ES" w:bidi="es_ES"/>
        </w:rPr>
        <w:t>miren una imagen del</w:t>
      </w:r>
      <w:r>
        <w:rPr>
          <w:lang w:val="es_ES" w:bidi="es_ES"/>
        </w:rPr>
        <w:t xml:space="preserve"> campo con un cultivo y la cizañ</w:t>
      </w:r>
      <w:r>
        <w:rPr>
          <w:lang w:val="es_ES" w:bidi="es_ES"/>
        </w:rPr>
        <w:t>a.</w:t>
      </w:r>
    </w:p>
    <w:p>
      <w:pPr/>
      <w:r>
        <w:rPr>
          <w:lang w:val="es_ES" w:bidi="es_ES"/>
        </w:rPr>
      </w:r>
      <w:r>
        <w:rPr>
          <w:lang w:val="es_ES" w:bidi="es_ES"/>
        </w:rPr>
        <w:t>Jesús dejó a las multitudes. La palabra "dejó" en esta frase implica que Jesús no solo se alejó de la gente, sino que despidió a la multitud y la envió a casa. Como Jesús originalmente estaba hablando a las multitudes desde una barca, creemos que aquí Jesús sale de la barca y entra en la casa donde se encontraba antes de subir a la barca. Esta es probablemente la casa de Simón Pedro donde se queda Jesús mientras está en Capernaúm.</w:t>
      </w:r>
    </w:p>
    <w:p>
      <w:pPr/>
      <w:r>
        <w:rPr>
          <w:lang w:val="es_ES" w:bidi="es_ES"/>
        </w:rPr>
      </w:r>
      <w:r>
        <w:rPr>
          <w:lang w:val="es_ES" w:bidi="es_ES"/>
        </w:rPr>
        <w:t>Los discípulos de Jesús le siguen hasta la casa y le piden que les explique la parábola de la cizaña que fue sembrada en el campo. Jesús se enfoca en la explicación de la cizaña en este texto.</w:t>
      </w:r>
    </w:p>
    <w:p>
      <w:pPr/>
      <w:r>
        <w:rPr>
          <w:lang w:val="es_ES" w:bidi="es_ES"/>
        </w:rPr>
      </w:r>
      <w:r>
        <w:rPr>
          <w:lang w:val="es_ES" w:bidi="es_ES"/>
        </w:rPr>
        <w:t>Jesús comienza explicando a los siete personajes principales de la parábola. El dueño del terreno, o quien siembra semillas en su campo, representa al Hijo del Hombre, o al mismo Jesús. El campo en sí representa al mundo, o a la tierra. Esto podría haber sido sorprendente para los discípulos, ya que Jesús está incluyendo no solo a los israelitas en este comentario, sino al mundo entero. La buena semilla representa a los hijos del reino. Los hijos del reino son los que siguen a Jesús y pertenecen al reino de Jesús. La cizaña representa a los que pertenecen al maligno. El maligno es el diablo o Satanás. La cosecha es el final de la presente era del mal. La frase "fin de los tiempos" se usa porque en ese tiempo se pensaba que había dos edades: una era el presente tiempo malo en la tierra, y la segunda era una edad futura gloriosa. Tanto los judíos como los cristianos creían esto; sin embargo, los cristianos sabían que la era venidera sería el tiempo en que Jesús reinara para siempre. Los segadores, o cosechadores, son los ángeles de Dios. Los ángeles son siervos celestiales o mensajeros de Dios que llevan a cabo la voluntad de Dios.</w:t>
      </w:r>
    </w:p>
    <w:p>
      <w:pPr/>
      <w:r>
        <w:rPr>
          <w:lang w:val="es_ES" w:bidi="es_ES"/>
        </w:rPr>
      </w:r>
      <w:r>
        <w:rPr>
          <w:lang w:val="es_ES" w:bidi="es_ES"/>
        </w:rPr>
        <w:t>Jesús explica lo que sucederá al final de los tiempos. El trabajo del Hijo del Hombre es venir y juzgar a los malos y a los justos. Jesús es el Hijo del Hombre. Jesús gobierna en su reino. Al final de los tiempos, Jesús explica que, así como el agricultor separa la cizaña del trigo en la cosecha, Dios separará a las personas entre los que hacen el mal y los que son justos o siguen a Dios. Jesús, el Hijo del Hombre, enviará a sus ángeles para reunir en su reino a todas las personas que son malvadas y causan pecado, y las enviará a ser castigadas. A veces, estas personas malvadas se describen como "piedras de tropiezo". Las "piedras de tropiezos" son obstáculos que impiden que las personas avancen. En este caso, las piedras de tropiezos mantienen a las personas alejadas de Jesús y hacen que desobedezcan a Dios. Los que cometen actos ilícitos se niegan a obedecer cualquiera de las leyes de Dios.</w:t>
      </w:r>
    </w:p>
    <w:p>
      <w:pPr/>
      <w:r>
        <w:rPr>
          <w:lang w:val="es_ES" w:bidi="es_ES"/>
        </w:rPr>
      </w:r>
      <w:r>
        <w:rPr>
          <w:lang w:val="es_ES" w:bidi="es_ES"/>
        </w:rPr>
        <w:t>Deténganse y conversen con su equipo: ¿Qué hacen las personas en tu cultura que son consideradas "malas"? ¿Qué cree la gente en tu cultura que les sucederá a esas personas al final de los tiempos?</w:t>
      </w:r>
    </w:p>
    <w:p>
      <w:pPr/>
      <w:r>
        <w:rPr>
          <w:lang w:val="es_ES" w:bidi="es_ES"/>
        </w:rPr>
      </w:r>
      <w:r>
        <w:rPr>
          <w:lang w:val="es_ES" w:bidi="es_ES"/>
        </w:rPr>
        <w:t>Los ángeles los arrojarán en un horno de fuego donde habrá llanto y crujir de dientes. Se cree que el horno de fuego representa el infierno o el castigo eterno. La frase "crujir de dientes" se usa como una expresión de ira, sufrimiento o dolor.</w:t>
      </w:r>
    </w:p>
    <w:p>
      <w:pPr/>
      <w:r>
        <w:rPr>
          <w:lang w:val="es_ES" w:bidi="es_ES"/>
        </w:rPr>
      </w:r>
      <w:r>
        <w:rPr>
          <w:lang w:val="es_ES" w:bidi="es_ES"/>
        </w:rPr>
        <w:t>Deténganse y conversen con su equipo sobre si tu cultura tiene o no un concepto de infierno y sobre lo que entiende por infierno. Compartan historias que se usan en tu cultura para tratar de hacer que las personas hagan lo correcto. ¿Cuáles son algunas de las cosas que alguien en tu cultura haría para hacer que otros piensen que "irá al infierno"?</w:t>
      </w:r>
    </w:p>
    <w:p>
      <w:pPr/>
      <w:r>
        <w:rPr>
          <w:lang w:val="es_ES" w:bidi="es_ES"/>
        </w:rPr>
      </w:r>
      <w:r>
        <w:rPr>
          <w:lang w:val="es_ES" w:bidi="es_ES"/>
        </w:rPr>
        <w:t>Jesús les dice a los discípulos que los justos, es decir, aquellos que hacen la voluntad de Dios, resplandecerán como el sol en el reino de su Padre, es decir, de Dios. Esto significa que estas personas justas recibirán honor y alabanza de Dios y todos lo verán. La gente se fijará en ellos igual que se fijan en el sol brillante. Este reino del Padre es el mismo que el reino de Jesús. Este reino del Padre podría significar el nuevo mundo del Padre, o el lugar donde el gobierno de Dios se establece para siempre.</w:t>
      </w:r>
    </w:p>
    <w:p>
      <w:pPr/>
      <w:r>
        <w:rPr>
          <w:lang w:val="es_ES" w:bidi="es_ES"/>
        </w:rPr>
      </w:r>
      <w:r>
        <w:rPr>
          <w:lang w:val="es_ES" w:bidi="es_ES"/>
        </w:rPr>
        <w:t>Deténganse y conversen con su equipo sobre cómo tu cultura distingue entre las personas que ellos creen que irán al cielo y las que creen que irán al infierno.</w:t>
      </w:r>
    </w:p>
    <w:p>
      <w:pPr/>
      <w:r>
        <w:rPr>
          <w:lang w:val="es_ES" w:bidi="es_ES"/>
        </w:rPr>
      </w:r>
      <w:r>
        <w:rPr>
          <w:lang w:val="es_ES" w:bidi="es_ES"/>
        </w:rPr>
        <w:t>Jesús termina la explicación con la frase: "El que tenga oídos, que oiga". Recuerden que la frase "el que tiene oídos" no se refiere a las personas que literalmente tienen orejas en la cabeza. Esta frase indica a las personas que están dispuestas a escuchar y tratar de entender lo que se dijo.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ayudarás a definir las escenas, el contexto y los personajes de la historia.</w:t>
      </w:r>
    </w:p>
    <w:p>
      <w:pPr/>
      <w:r>
        <w:rPr>
          <w:lang w:val="es_ES" w:bidi="es_ES"/>
        </w:rPr>
      </w:r>
      <w:r>
        <w:rPr>
          <w:lang w:val="es_ES" w:bidi="es_ES"/>
        </w:rPr>
        <w:t>Esta historia tiene 1 escena.</w:t>
      </w:r>
    </w:p>
    <w:p>
      <w:pPr/>
      <w:r>
        <w:rPr>
          <w:lang w:val="es_ES" w:bidi="es_ES"/>
        </w:rPr>
      </w:r>
      <w:r>
        <w:rPr>
          <w:b/>
          <w:lang w:val="es_ES" w:bidi="es_ES"/>
        </w:rPr>
        <w:t>Primera escena:</w:t>
      </w:r>
      <w:r>
        <w:rPr>
          <w:lang w:val="es_ES" w:bidi="es_ES"/>
        </w:rPr>
        <w:t xml:space="preserve"> Jesús deja la orilla del mar y entra en una casa. Los discípulos siguen a Jesús y le piden a Jesús que explique la parábola del trigo y la cizaña. Jesús explica la parábola a los discípulos.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r>
        <w:rPr>
          <w:lang w:val="es_ES" w:bidi="es_ES"/>
        </w:rPr>
      </w:r>
      <w:r>
        <w:rPr>
          <w:lang w:val="es_ES" w:bidi="es_ES"/>
        </w:rPr>
        <w:t>Los personajes en la parábola son:</w:t>
      </w:r>
    </w:p>
    <w:p>
      <w:pPr>
        <w:pStyle w:val="ListBullet"/>
        <w:spacing w:line="240" w:lineRule="auto"/>
        <w:ind w:left="720"/>
      </w:pPr>
      <w:r>
        <w:rPr>
          <w:lang w:val="es_ES" w:bidi="es_ES"/>
        </w:rPr>
      </w:r>
      <w:r>
        <w:rPr>
          <w:lang w:val="es_ES" w:bidi="es_ES"/>
        </w:rPr>
        <w:t>El Hijo del Hombre</w:t>
      </w:r>
    </w:p>
    <w:p>
      <w:pPr>
        <w:pStyle w:val="ListBullet"/>
        <w:spacing w:line="240" w:lineRule="auto"/>
        <w:ind w:left="720"/>
      </w:pPr>
      <w:r>
        <w:rPr>
          <w:lang w:val="es_ES" w:bidi="es_ES"/>
        </w:rPr>
      </w:r>
      <w:r>
        <w:rPr>
          <w:lang w:val="es_ES" w:bidi="es_ES"/>
        </w:rPr>
        <w:t>El diablo</w:t>
      </w:r>
    </w:p>
    <w:p>
      <w:pPr>
        <w:pStyle w:val="ListBullet"/>
        <w:spacing w:line="240" w:lineRule="auto"/>
        <w:ind w:left="720"/>
      </w:pPr>
      <w:r>
        <w:rPr>
          <w:lang w:val="es_ES" w:bidi="es_ES"/>
        </w:rPr>
      </w:r>
      <w:r>
        <w:rPr>
          <w:lang w:val="es_ES" w:bidi="es_ES"/>
        </w:rPr>
        <w:t>Los hijos del reino</w:t>
      </w:r>
    </w:p>
    <w:p>
      <w:pPr>
        <w:pStyle w:val="ListBullet"/>
        <w:spacing w:line="240" w:lineRule="auto"/>
        <w:ind w:left="720"/>
      </w:pPr>
      <w:r>
        <w:rPr>
          <w:lang w:val="es_ES" w:bidi="es_ES"/>
        </w:rPr>
      </w:r>
      <w:r>
        <w:rPr>
          <w:lang w:val="es_ES" w:bidi="es_ES"/>
        </w:rPr>
        <w:t>Los hijos del maligno</w:t>
      </w:r>
    </w:p>
    <w:p>
      <w:pPr>
        <w:pStyle w:val="ListBullet"/>
        <w:spacing w:line="240" w:lineRule="auto"/>
        <w:ind w:left="720"/>
      </w:pPr>
      <w:r>
        <w:rPr>
          <w:lang w:val="es_ES" w:bidi="es_ES"/>
        </w:rPr>
      </w:r>
      <w:r>
        <w:rPr>
          <w:lang w:val="es_ES" w:bidi="es_ES"/>
        </w:rPr>
        <w:t>Los ángeles</w:t>
      </w:r>
    </w:p>
    <w:p>
      <w:pPr/>
      <w:r>
        <w:rPr>
          <w:lang w:val="es_ES" w:bidi="es_ES"/>
        </w:rPr>
      </w:r>
      <w:r>
        <w:rPr>
          <w:lang w:val="es_ES" w:bidi="es_ES"/>
        </w:rPr>
        <w:t>En esta sesión, hagan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 xml:space="preserve">Jesús despide a las multitudes y entra en una casa. Los discípulos siguen a Jesús y vienen a él pidiendo una explicación de la parábola de la cizaña. Miren nuevamente las imágenes del </w:t>
      </w:r>
      <w:r>
        <w:rPr>
          <w:lang w:val="es_ES" w:bidi="es_ES"/>
        </w:rPr>
        <w:t>campo con cultivos y la cizaña</w:t>
      </w:r>
      <w:r>
        <w:rPr>
          <w:lang w:val="es_ES" w:bidi="es_ES"/>
        </w:rPr>
        <w:t>.</w:t>
      </w:r>
    </w:p>
    <w:p>
      <w:pPr/>
      <w:r>
        <w:rPr>
          <w:lang w:val="es_ES" w:bidi="es_ES"/>
        </w:rPr>
      </w:r>
      <w:r>
        <w:rPr>
          <w:lang w:val="es_ES" w:bidi="es_ES"/>
        </w:rPr>
        <w:t>Jesús les responde y explica lo que representan los elementos clave en la parábola. Entonces Jesús les explica que la parábola describe lo que sucederá al final de los tiempos. Jesús enviará a los ángeles para reunir a los malvados y enviarlos al fuego, donde habrá llanto y sufrimiento.</w:t>
      </w:r>
    </w:p>
    <w:p>
      <w:pPr/>
      <w:r>
        <w:rPr>
          <w:lang w:val="es_ES" w:bidi="es_ES"/>
        </w:rPr>
      </w:r>
      <w:r>
        <w:rPr>
          <w:lang w:val="es_ES" w:bidi="es_ES"/>
        </w:rPr>
        <w:t>Si hay tiempo, salgan y encuentren algunas cizañas En un lugar seguro al aire libre, o en una chimenea, enciendan un fuego y quemen la cizaña. Conversen con el equipo sobre cómo se sienten al ver la cizaña quemarse en el fuego.</w:t>
      </w:r>
    </w:p>
    <w:p>
      <w:pPr/>
      <w:r>
        <w:rPr>
          <w:lang w:val="es_ES" w:bidi="es_ES"/>
        </w:rPr>
      </w:r>
      <w:r>
        <w:rPr>
          <w:lang w:val="es_ES" w:bidi="es_ES"/>
        </w:rPr>
        <w:t>Jesús les dice a los discípulos que, entonces, quienes siguen a Jesús resplandecerán con todo su esplendor, como el sol, en el reino de su Padre. Jesús entonces pide a los que están dispuestos a escuchar y tratar de entender, que lo hagan.</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1 escena.</w:t>
      </w:r>
    </w:p>
    <w:p>
      <w:pPr/>
      <w:r>
        <w:rPr>
          <w:lang w:val="es_ES" w:bidi="es_ES"/>
        </w:rPr>
      </w:r>
      <w:r>
        <w:rPr>
          <w:b/>
          <w:lang w:val="es_ES" w:bidi="es_ES"/>
        </w:rPr>
        <w:t>Primera escena:</w:t>
      </w:r>
      <w:r>
        <w:rPr>
          <w:lang w:val="es_ES" w:bidi="es_ES"/>
        </w:rPr>
        <w:t xml:space="preserve"> Jesús se aleja de la orilla del mar y entra en una casa. Los discípulos siguen a Jesús y le piden a Jesús que explique la parábola del trigo y la cizaña. Jesús explica la parábola a los discípulos.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r>
        <w:rPr>
          <w:lang w:val="es_ES" w:bidi="es_ES"/>
        </w:rPr>
      </w:r>
      <w:r>
        <w:rPr>
          <w:lang w:val="es_ES" w:bidi="es_ES"/>
        </w:rPr>
        <w:t>Los personajes en la parábola son:</w:t>
      </w:r>
    </w:p>
    <w:p>
      <w:pPr>
        <w:pStyle w:val="ListBullet"/>
        <w:spacing w:line="240" w:lineRule="auto"/>
        <w:ind w:left="720"/>
      </w:pPr>
      <w:r>
        <w:rPr>
          <w:lang w:val="es_ES" w:bidi="es_ES"/>
        </w:rPr>
      </w:r>
      <w:r>
        <w:rPr>
          <w:lang w:val="es_ES" w:bidi="es_ES"/>
        </w:rPr>
        <w:t>El Hijo del Hombre</w:t>
      </w:r>
    </w:p>
    <w:p>
      <w:pPr>
        <w:pStyle w:val="ListBullet"/>
        <w:spacing w:line="240" w:lineRule="auto"/>
        <w:ind w:left="720"/>
      </w:pPr>
      <w:r>
        <w:rPr>
          <w:lang w:val="es_ES" w:bidi="es_ES"/>
        </w:rPr>
      </w:r>
      <w:r>
        <w:rPr>
          <w:lang w:val="es_ES" w:bidi="es_ES"/>
        </w:rPr>
        <w:t>El diablo</w:t>
      </w:r>
    </w:p>
    <w:p>
      <w:pPr>
        <w:pStyle w:val="ListBullet"/>
        <w:spacing w:line="240" w:lineRule="auto"/>
        <w:ind w:left="720"/>
      </w:pPr>
      <w:r>
        <w:rPr>
          <w:lang w:val="es_ES" w:bidi="es_ES"/>
        </w:rPr>
      </w:r>
      <w:r>
        <w:rPr>
          <w:lang w:val="es_ES" w:bidi="es_ES"/>
        </w:rPr>
        <w:t>Los hijos del reino</w:t>
      </w:r>
    </w:p>
    <w:p>
      <w:pPr>
        <w:pStyle w:val="ListBullet"/>
        <w:spacing w:line="240" w:lineRule="auto"/>
        <w:ind w:left="720"/>
      </w:pPr>
      <w:r>
        <w:rPr>
          <w:lang w:val="es_ES" w:bidi="es_ES"/>
        </w:rPr>
      </w:r>
      <w:r>
        <w:rPr>
          <w:lang w:val="es_ES" w:bidi="es_ES"/>
        </w:rPr>
        <w:t>Los hijos del maligno</w:t>
      </w:r>
    </w:p>
    <w:p>
      <w:pPr>
        <w:pStyle w:val="ListBullet"/>
        <w:spacing w:line="240" w:lineRule="auto"/>
        <w:ind w:left="720"/>
      </w:pPr>
      <w:r>
        <w:rPr>
          <w:lang w:val="es_ES" w:bidi="es_ES"/>
        </w:rPr>
      </w:r>
      <w:r>
        <w:rPr>
          <w:lang w:val="es_ES" w:bidi="es_ES"/>
        </w:rPr>
        <w:t>Los ángeles</w:t>
      </w:r>
    </w:p>
    <w:p>
      <w:pPr/>
      <w:r>
        <w:rPr>
          <w:lang w:val="es_ES" w:bidi="es_ES"/>
        </w:rPr>
      </w:r>
      <w:r>
        <w:rPr>
          <w:lang w:val="es_ES" w:bidi="es_ES"/>
        </w:rPr>
        <w:t>El equipo debe actuar la historia dos veces. Deben actuarlo en el idioma al que están traduciendo. Primero, hagan que el equipo actúe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texto se actúen y no se omitan. Ayuden al equipo a recordar las partes de la historia.</w:t>
      </w:r>
    </w:p>
    <w:p>
      <w:pPr/>
      <w:r>
        <w:rPr>
          <w:lang w:val="es_ES" w:bidi="es_ES"/>
        </w:rPr>
      </w:r>
      <w:r>
        <w:rPr>
          <w:lang w:val="es_ES" w:bidi="es_ES"/>
        </w:rPr>
        <w:t>La segunda vez que el equipo interprete esta historia, detenlos en ciertos puntos. Actúen las partes de la parábola tal como Jesús la cuenta.</w:t>
      </w:r>
    </w:p>
    <w:p>
      <w:pPr/>
      <w:r>
        <w:rPr>
          <w:lang w:val="es_ES" w:bidi="es_ES"/>
        </w:rPr>
      </w:r>
      <w:r>
        <w:rPr>
          <w:lang w:val="es_ES" w:bidi="es_ES"/>
        </w:rPr>
        <w:t>Los discípulos de Jesús le siguen hasta la casa y le piden que les explique la parábola de la cizaña que fue sembrada en el campo. Jesús les responde explicándoles los elementos clave en la parábola. Entonces Jesús les dice cómo aquellos que no sigen a Jesús serán reunidos y arrojados al horno de fuego.</w:t>
      </w:r>
    </w:p>
    <w:p>
      <w:pPr/>
      <w:r>
        <w:rPr>
          <w:lang w:val="es_ES" w:bidi="es_ES"/>
        </w:rPr>
      </w:r>
      <w:r>
        <w:rPr>
          <w:lang w:val="es_ES" w:bidi="es_ES"/>
        </w:rPr>
        <w:t>Detengan la acción: Pregúntenle al actor que interpreta a Jesús cómo se siente. presten atención a frases como: "Estoy triste porque se negaron a seguirme y ahora están sufriendo". Pregúntenle a los actores que interpretan a los discípulos cómo se sienten. Presten atención a comentarios como: "Asustado, preocupado, empezando a comprender por qué la misión de Jesús es tan importante".</w:t>
      </w:r>
    </w:p>
    <w:p>
      <w:pPr/>
      <w:r>
        <w:rPr>
          <w:lang w:val="es_ES" w:bidi="es_ES"/>
        </w:rPr>
      </w:r>
      <w:r>
        <w:rPr>
          <w:lang w:val="es_ES" w:bidi="es_ES"/>
        </w:rPr>
        <w:t>Entonces Jesús les dice a los discípulos que, después, quienes han obedecido a Jesús resplandecerán en el Reino de Dios. Los que estén dispuestos a escuchar, que escuchen y obedezcan.</w:t>
      </w:r>
    </w:p>
    <w:p>
      <w:pPr/>
      <w:r>
        <w:rPr>
          <w:lang w:val="es_ES" w:bidi="es_ES"/>
        </w:rPr>
      </w:r>
      <w:r>
        <w:rPr>
          <w:lang w:val="es_ES" w:bidi="es_ES"/>
        </w:rPr>
        <w:t>Detengan la acción: Pregúntenle a los actores que interpretan a los discípulos cómo se sienten. Presten atención a palabras como: "Emocionado", "Listo para decirles a todos lo que necesitan escuchar", "Preocupado de que no todos sigan a Jesús".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despide a las multitudes y entra en una casa. Los </w:t>
      </w:r>
      <w:r>
        <w:rPr>
          <w:b/>
          <w:lang w:val="es_ES" w:bidi="es_ES"/>
        </w:rPr>
        <w:t>discípulos</w:t>
      </w:r>
      <w:r>
        <w:rPr>
          <w:lang w:val="es_ES" w:bidi="es_ES"/>
        </w:rPr>
        <w:t xml:space="preserve"> de Jesús lo siguen. Los discípulos son los seguidores cercanos de Jesús. Consulten el Glosario Principal para una definición de</w:t>
      </w:r>
      <w:r>
        <w:rPr>
          <w:lang w:val="es_ES" w:bidi="es_ES"/>
        </w:rPr>
        <w:t xml:space="preserve"> discípulo</w:t>
      </w:r>
      <w:r>
        <w:rPr>
          <w:lang w:val="es_ES" w:bidi="es_ES"/>
        </w:rPr>
        <w:t xml:space="preserve">s. Traduzcan esta palabra de la misma manera que lo han hecho en otros textos. </w:t>
      </w:r>
    </w:p>
    <w:p>
      <w:pPr/>
      <w:r>
        <w:rPr>
          <w:lang w:val="es_ES" w:bidi="es_ES"/>
        </w:rPr>
      </w:r>
      <w:r>
        <w:rPr>
          <w:lang w:val="es_ES" w:bidi="es_ES"/>
        </w:rPr>
        <w:t xml:space="preserve">Los discípulos se acercan a Jesús y le piden que les explique la </w:t>
      </w:r>
      <w:r>
        <w:rPr>
          <w:b/>
          <w:lang w:val="es_ES" w:bidi="es_ES"/>
        </w:rPr>
        <w:t>parábola</w:t>
      </w:r>
      <w:r>
        <w:rPr>
          <w:lang w:val="es_ES" w:bidi="es_ES"/>
        </w:rPr>
        <w:t xml:space="preserve"> de la cizaña. Una parábola es una historia que usa situaciones cotidianas para transmitir un mensaje más profundo sobre Dios. Consulten el Glosario Principal para una definición de</w:t>
      </w:r>
      <w:r>
        <w:rPr>
          <w:lang w:val="es_ES" w:bidi="es_ES"/>
        </w:rPr>
        <w:t xml:space="preserve"> parábol</w:t>
      </w:r>
      <w:r>
        <w:rPr>
          <w:lang w:val="es_ES" w:bidi="es_ES"/>
        </w:rPr>
        <w:t xml:space="preserve">a. </w:t>
      </w:r>
    </w:p>
    <w:p>
      <w:pPr/>
      <w:r>
        <w:rPr>
          <w:lang w:val="es_ES" w:bidi="es_ES"/>
        </w:rPr>
      </w:r>
      <w:r>
        <w:rPr>
          <w:lang w:val="es_ES" w:bidi="es_ES"/>
        </w:rPr>
        <w:t xml:space="preserve">Jesús explica los componentes principales de la parábola. El dueño del terreno, o quien siembra semillas en su campo, representa al </w:t>
      </w:r>
      <w:r>
        <w:rPr>
          <w:b/>
          <w:lang w:val="es_ES" w:bidi="es_ES"/>
        </w:rPr>
        <w:t>Hijo del Hombre</w:t>
      </w:r>
      <w:r>
        <w:rPr>
          <w:lang w:val="es_ES" w:bidi="es_ES"/>
        </w:rPr>
        <w:t xml:space="preserve">, o a Jesús. Traduzcan el dueño del terreno y el Hijo del Hombre de la misma manera que en los textos anteriores. El </w:t>
      </w:r>
      <w:r>
        <w:rPr>
          <w:lang w:val="es_ES" w:bidi="es_ES"/>
        </w:rPr>
        <w:t>Hijo del Hombre</w:t>
      </w:r>
      <w:r>
        <w:rPr>
          <w:lang w:val="es_ES" w:bidi="es_ES"/>
        </w:rPr>
        <w:t xml:space="preserve"> es un término que Jesús usa a menudo para describirse a sí mismo. Jesús usó este término en lugar de </w:t>
      </w:r>
      <w:r>
        <w:rPr>
          <w:lang w:val="es_ES" w:bidi="es_ES"/>
        </w:rPr>
        <w:t>Mesías</w:t>
      </w:r>
      <w:r>
        <w:rPr>
          <w:lang w:val="es_ES" w:bidi="es_ES"/>
        </w:rPr>
        <w:t xml:space="preserve"> para mantenerse alejado de lo que la gente pensaba que sería un líder militar. Hijo del Hombre es una referencia a ser un descendiente de Adán. También se refiere a la humanidad de Jesús, así como a que la singularidad de Jesús es plenamente Dios y plenamente humano.</w:t>
      </w:r>
    </w:p>
    <w:p>
      <w:pPr/>
      <w:r>
        <w:rPr>
          <w:lang w:val="es_ES" w:bidi="es_ES"/>
        </w:rPr>
      </w:r>
      <w:r>
        <w:rPr>
          <w:lang w:val="es_ES" w:bidi="es_ES"/>
        </w:rPr>
        <w:t xml:space="preserve">La cizaña representa a aquellos que pertenecen al </w:t>
      </w:r>
      <w:r>
        <w:rPr>
          <w:b/>
          <w:lang w:val="es_ES" w:bidi="es_ES"/>
        </w:rPr>
        <w:t>maligno</w:t>
      </w:r>
      <w:r>
        <w:rPr>
          <w:lang w:val="es_ES" w:bidi="es_ES"/>
        </w:rPr>
        <w:t xml:space="preserve">. El maligno es el </w:t>
      </w:r>
      <w:r>
        <w:rPr>
          <w:b/>
          <w:lang w:val="es_ES" w:bidi="es_ES"/>
        </w:rPr>
        <w:t>diablo</w:t>
      </w:r>
      <w:r>
        <w:rPr>
          <w:lang w:val="es_ES" w:bidi="es_ES"/>
        </w:rPr>
        <w:t xml:space="preserve"> o </w:t>
      </w:r>
      <w:r>
        <w:rPr>
          <w:b/>
          <w:lang w:val="es_ES" w:bidi="es_ES"/>
        </w:rPr>
        <w:t>Satanás</w:t>
      </w:r>
      <w:r>
        <w:rPr>
          <w:lang w:val="es_ES" w:bidi="es_ES"/>
        </w:rPr>
        <w:t xml:space="preserve">. Traduzcan esto de la misma manera que lo han hecho en los textos anteriores. Consulten el Glosario Principal para obtener una definición de </w:t>
      </w:r>
      <w:r>
        <w:rPr>
          <w:lang w:val="es_ES" w:bidi="es_ES"/>
        </w:rPr>
        <w:t>Satanás</w:t>
      </w:r>
      <w:r>
        <w:rPr>
          <w:lang w:val="es_ES" w:bidi="es_ES"/>
        </w:rPr>
        <w:t>.</w:t>
      </w:r>
    </w:p>
    <w:p>
      <w:pPr/>
      <w:r>
        <w:rPr>
          <w:lang w:val="es_ES" w:bidi="es_ES"/>
        </w:rPr>
      </w:r>
      <w:r>
        <w:rPr>
          <w:lang w:val="es_ES" w:bidi="es_ES"/>
        </w:rPr>
        <w:t xml:space="preserve">La cosecha es el </w:t>
      </w:r>
      <w:r>
        <w:rPr>
          <w:b/>
          <w:lang w:val="es_ES" w:bidi="es_ES"/>
        </w:rPr>
        <w:t>final de la era</w:t>
      </w:r>
      <w:r>
        <w:rPr>
          <w:lang w:val="es_ES" w:bidi="es_ES"/>
        </w:rPr>
        <w:t>. El final de la era se refiere al final de los tiempos, o el tiempo en que Jesús regresará y renovará todas las cosas.</w:t>
      </w:r>
    </w:p>
    <w:p>
      <w:pPr/>
      <w:r>
        <w:rPr>
          <w:lang w:val="es_ES" w:bidi="es_ES"/>
        </w:rPr>
      </w:r>
      <w:r>
        <w:rPr>
          <w:lang w:val="es_ES" w:bidi="es_ES"/>
        </w:rPr>
        <w:t xml:space="preserve">Los segadores, es decir, aquellos que cosechan el trigo y el resto de los cultivos, son </w:t>
      </w:r>
      <w:r>
        <w:rPr>
          <w:b/>
          <w:lang w:val="es_ES" w:bidi="es_ES"/>
        </w:rPr>
        <w:t>ángeles</w:t>
      </w:r>
      <w:r>
        <w:rPr>
          <w:lang w:val="es_ES" w:bidi="es_ES"/>
        </w:rPr>
        <w:t xml:space="preserve"> de Dios. Un ángel es un ser sobrenatural que es un mensajero de Dios. Usen la misma palabra que han usado para ángeles en el pasado. Consulten el Glosario Principal para obtener la definición de </w:t>
      </w:r>
      <w:r>
        <w:rPr>
          <w:lang w:val="es_ES" w:bidi="es_ES"/>
        </w:rPr>
        <w:t>ángeles</w:t>
      </w:r>
      <w:r>
        <w:rPr>
          <w:lang w:val="es_ES" w:bidi="es_ES"/>
        </w:rPr>
        <w:t>.</w:t>
      </w:r>
    </w:p>
    <w:p>
      <w:pPr/>
      <w:r>
        <w:rPr>
          <w:lang w:val="es_ES" w:bidi="es_ES"/>
        </w:rPr>
      </w:r>
      <w:r>
        <w:rPr>
          <w:lang w:val="es_ES" w:bidi="es_ES"/>
        </w:rPr>
        <w:t xml:space="preserve">Jesús les dice a los discípulos que, así como la cizaña fue quemada al final de los siglos, los ángeles reunirán a los que no siguen a Jesús y a todas las cosas que hacen </w:t>
      </w:r>
      <w:r>
        <w:rPr>
          <w:b/>
          <w:lang w:val="es_ES" w:bidi="es_ES"/>
        </w:rPr>
        <w:t>pecar</w:t>
      </w:r>
      <w:r>
        <w:rPr>
          <w:lang w:val="es_ES" w:bidi="es_ES"/>
        </w:rPr>
        <w:t>. Pecar es desobedecer a Dios. Usen la misma palabra que han usado para pecado en el pasado. Consulten el Glosario Principal para una definición de</w:t>
      </w:r>
      <w:r>
        <w:rPr>
          <w:lang w:val="es_ES" w:bidi="es_ES"/>
        </w:rPr>
        <w:t xml:space="preserve"> pecad</w:t>
      </w:r>
      <w:r>
        <w:rPr>
          <w:lang w:val="es_ES" w:bidi="es_ES"/>
        </w:rPr>
        <w:t>o. Los ángeles entonces arrojarán a todos ellos en el horno de fuego. Esto está destinado a representar el infierno, o el castigo eterno.</w:t>
      </w:r>
    </w:p>
    <w:p>
      <w:pPr/>
      <w:r>
        <w:rPr>
          <w:lang w:val="es_ES" w:bidi="es_ES"/>
        </w:rPr>
      </w:r>
      <w:r>
        <w:rPr>
          <w:lang w:val="es_ES" w:bidi="es_ES"/>
        </w:rPr>
        <w:t xml:space="preserve">Jesús entonces les dice a los discípulos que aquellos que son justos, o aceptados por Dios al seguir a Jesús, resplandecerán con todo su esplendor en el </w:t>
      </w:r>
      <w:r>
        <w:rPr>
          <w:b/>
          <w:lang w:val="es_ES" w:bidi="es_ES"/>
        </w:rPr>
        <w:t>Reino del Padre</w:t>
      </w:r>
      <w:r>
        <w:rPr>
          <w:lang w:val="es_ES" w:bidi="es_ES"/>
        </w:rPr>
        <w:t xml:space="preserve">. Esto también se puede traducir como el reino de Dios. Usen la misma palabra para Reino del Padre que han usado en el pasado para </w:t>
      </w:r>
      <w:r>
        <w:rPr>
          <w:b/>
          <w:lang w:val="es_ES" w:bidi="es_ES"/>
        </w:rPr>
        <w:t>Reino de los cielos</w:t>
      </w:r>
      <w:r>
        <w:rPr>
          <w:lang w:val="es_ES" w:bidi="es_ES"/>
        </w:rPr>
        <w:t xml:space="preserve"> o </w:t>
      </w:r>
      <w:r>
        <w:rPr>
          <w:b/>
          <w:lang w:val="es_ES" w:bidi="es_ES"/>
        </w:rPr>
        <w:t>Reino de Dios</w:t>
      </w:r>
      <w:r>
        <w:rPr>
          <w:lang w:val="es_ES" w:bidi="es_ES"/>
        </w:rPr>
        <w:t>. Consulten el Glosario Principal para una definición sobre el</w:t>
      </w:r>
      <w:r>
        <w:rPr>
          <w:lang w:val="es_ES" w:bidi="es_ES"/>
        </w:rPr>
        <w:t xml:space="preserve"> reino de Dio</w:t>
      </w:r>
      <w:r>
        <w:rPr>
          <w:lang w:val="es_ES" w:bidi="es_ES"/>
        </w:rPr>
        <w:t>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13:44–53</w:t>
      </w:r>
      <w:r>
        <w:rPr>
          <w:lang w:val="es_ES" w:bidi="es_ES"/>
        </w:rPr>
      </w:r>
    </w:p>
    <w:p>
      <w:pPr>
        <w:pStyle w:val="Heading3"/>
      </w:pPr>
      <w:r>
        <w:rPr>
          <w:lang w:val="es_ES" w:bidi="es_ES"/>
        </w:rPr>
        <w:t>Escuchar con el corazón</w:t>
      </w:r>
    </w:p>
    <w:p>
      <w:pPr/>
      <w:r>
        <w:rPr>
          <w:lang w:val="es_ES" w:bidi="es_ES"/>
        </w:rPr>
      </w:r>
      <w:r>
        <w:rPr>
          <w:lang w:val="es_ES" w:bidi="es_ES"/>
        </w:rPr>
        <w:t>Escuchen Mateo 5:17–26 y guárdenlo en su corazón.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continúa hablando a sus discípulos en parábolas. Jesús y los discípulos todavía están en una casa en el área de Capernaúm. Jesús cuenta parábolas para ayudar a los discípulos a entender el reino de los cielos. Jesús cuenta juntas la parábola del tesoro escondido en el campo y la parábola de la perla de gran valor. Jesús a menudo dice dos parábolas similares juntas para enfatizar un punto importante.</w:t>
      </w:r>
    </w:p>
    <w:p>
      <w:pPr/>
      <w:r>
        <w:rPr>
          <w:lang w:val="es_ES" w:bidi="es_ES"/>
        </w:rPr>
      </w:r>
      <w:r>
        <w:rPr>
          <w:lang w:val="es_ES" w:bidi="es_ES"/>
        </w:rPr>
        <w:t>La parábola del tesoro en el campo y la parábola de la perla muestran lo valioso que es el reino de los cielos. Jesús comienza ambas parábolas con la frase, "El reino de los cielos es como..." Jesús describe el reino comparándolo con una situación, no con un objeto. El reino de los cielos es similar a la situación en la que alguien escondió un tesoro en un campo. En la cultura de ese tiempo era muy común enterrar o esconder objetos valiosos en la propiedad. El hombre que encontró el tesoro en el campo probablemente lo encontró por accidente. Sin embargo, si alguien hubiera encontrado un tesoro en un campo y lo hubiera sacado del campo o del suelo, pertenecería automáticamente a quien fuera el dueño actual del campo. Por lo tanto, es probable que el hombre que encontró el tesoro no lo sacara de allí. Es posible que él haya acabado de descubrir el tesoro. Entonces el hombre lo escondió nuevamente y se alejó con una alegría increíble. El hombre vendió todo lo que tenía para comprar el campo y poder así reclamar el tesoro como suyo.</w:t>
      </w:r>
    </w:p>
    <w:p>
      <w:pPr/>
      <w:r>
        <w:rPr>
          <w:lang w:val="es_ES" w:bidi="es_ES"/>
        </w:rPr>
      </w:r>
      <w:r>
        <w:rPr>
          <w:lang w:val="es_ES" w:bidi="es_ES"/>
        </w:rPr>
        <w:t>Discutan en grupo: ¿Hay artículos valiosos en su cultura por los que algunas personas estarían dispuestas a renunciar a todas sus posesiones? ¿Hay alguien que conozcan que haya renunciado a mucho para ganar algo?</w:t>
      </w:r>
    </w:p>
    <w:p>
      <w:pPr/>
      <w:r>
        <w:rPr>
          <w:lang w:val="es_ES" w:bidi="es_ES"/>
        </w:rPr>
      </w:r>
      <w:r>
        <w:rPr>
          <w:lang w:val="es_ES" w:bidi="es_ES"/>
        </w:rPr>
        <w:t>Jesús entonces relata la parábola de la perla. Una perla es una joya redonda de color blanco plateado que crean peces especiales en el océano. Las personas en esa cultura consideraban que las perlas eran más valiosas que el oro. El comerciante en esta parábola va a buscar la perla. Él no la encuentra por accidente. Él también vende todo lo que tiene para obtener la perla que es muy valiosa. Algunas personas piensan que el reino de los cielos es como el comerciante y el pueblo de Dios es la perla, ya que Jesús dio todo para comprarnos. No todos están de acuerdo con esta explicación. Como esta parábola se asemeja a del tesoro escondido en el campo, la mayoría de los estudiosos creen que Jesús está mostrando que el reino de los cielos es tan valioso como la perla en la parábola.</w:t>
      </w:r>
    </w:p>
    <w:p>
      <w:pPr/>
      <w:r>
        <w:rPr>
          <w:lang w:val="es_ES" w:bidi="es_ES"/>
        </w:rPr>
      </w:r>
      <w:r>
        <w:rPr>
          <w:lang w:val="es_ES" w:bidi="es_ES"/>
        </w:rPr>
        <w:t xml:space="preserve">Deténganse y miren una imagen de </w:t>
      </w:r>
      <w:r>
        <w:rPr>
          <w:lang w:val="es_ES" w:bidi="es_ES"/>
        </w:rPr>
        <w:t>perlas</w:t>
      </w:r>
      <w:r>
        <w:rPr>
          <w:lang w:val="es_ES" w:bidi="es_ES"/>
        </w:rPr>
        <w:t>. ¿Hay alguna joya en su cultura que sea muy valiosa? Cuenten una historia de lo que las personas han hecho para ganar esa joya.</w:t>
      </w:r>
    </w:p>
    <w:p>
      <w:pPr/>
      <w:r>
        <w:rPr>
          <w:lang w:val="es_ES" w:bidi="es_ES"/>
        </w:rPr>
      </w:r>
      <w:r>
        <w:rPr>
          <w:lang w:val="es_ES" w:bidi="es_ES"/>
        </w:rPr>
        <w:t>Jesús cuenta otra parábola sobre cómo el reino de los cielos es como cuando una red de pesca es arrojada al agua y atrapa todo tipo de peces. Entonces, cuando la red está llena, los pescadores la traen a la orilla y guardan en cajas o baldes los peces que son buenos para comer. Se deshacen el pez malo. Jesús explica que así es como será al final de la era. La frase "así será al final de la era" es una conexión con la siguiente declaración. Podría leerse más como, "Al igual que lo que sucedió con los peces, los ángeles vendrán y separarán a los malos de los justos". Jesús dice que los peces buenos y malos son como los justos y las personas malas. Los ángeles arrojarán a los que son malvados a un horno de fuego donde habrá llanto y crujir de dientes. El horno de fuego probablemente representa el infierno o el castigo eterno. La frase "crujir de dientes" es una expresión de ira, sufrimiento o dolor.</w:t>
      </w:r>
    </w:p>
    <w:p>
      <w:pPr/>
      <w:r>
        <w:rPr>
          <w:lang w:val="es_ES" w:bidi="es_ES"/>
        </w:rPr>
      </w:r>
      <w:r>
        <w:rPr>
          <w:lang w:val="es_ES" w:bidi="es_ES"/>
        </w:rPr>
        <w:t xml:space="preserve">Deténganse y miren la imagen de una </w:t>
      </w:r>
      <w:r>
        <w:rPr>
          <w:lang w:val="es_ES" w:bidi="es_ES"/>
        </w:rPr>
        <w:t>red con todos los peces</w:t>
      </w:r>
      <w:r>
        <w:rPr>
          <w:lang w:val="es_ES" w:bidi="es_ES"/>
        </w:rPr>
        <w:t>. ¿La gente en su cultura come pescado? Si es así, ¿cómo pescan?</w:t>
      </w:r>
    </w:p>
    <w:p>
      <w:pPr/>
      <w:r>
        <w:rPr>
          <w:lang w:val="es_ES" w:bidi="es_ES"/>
        </w:rPr>
      </w:r>
      <w:r>
        <w:rPr>
          <w:lang w:val="es_ES" w:bidi="es_ES"/>
        </w:rPr>
        <w:t>Conversen sobre un cultivo en su cultura que se arranca todo junto, y luego se separa lo bueno de lo malo.</w:t>
      </w:r>
    </w:p>
    <w:p>
      <w:pPr/>
      <w:r>
        <w:rPr>
          <w:lang w:val="es_ES" w:bidi="es_ES"/>
        </w:rPr>
      </w:r>
      <w:r>
        <w:rPr>
          <w:lang w:val="es_ES" w:bidi="es_ES"/>
        </w:rPr>
        <w:t>Jesús les pregunta a sus discípulos si entienden todas las enseñanzas. Dicen que sí. Jesús dice: "por lo tanto", lo que conecta la siguiente idea con la pregunta que Jesús hizo y la respuesta que los discípulos dieron. Jesús entonces les habla sobre los escribas que aprenden sobre el reino de los cielos. La palabra "aprender" en algunas versiones dice "han sido entrenados". La palabra escriba significa maestro de la ley. Se usa varias veces en Mateo. Sin embargo, esta es la única vez que se refiere a un escriba que cree en Jesús porque está aprendiendo sobre el reino de los cielos. Esos maestros de la ley son como un amo de casa que saca de su tesoro cosas nuevas y viejas. No sabemos qué son las cosas nuevas y viejas, así que deben mantener este texto vago en su traducción.</w:t>
      </w:r>
    </w:p>
    <w:p>
      <w:pPr/>
      <w:r>
        <w:rPr>
          <w:lang w:val="es_ES" w:bidi="es_ES"/>
        </w:rPr>
      </w:r>
      <w:r>
        <w:rPr>
          <w:lang w:val="es_ES" w:bidi="es_ES"/>
        </w:rPr>
        <w:t>Después de que Jesús terminó con estas parábolas, Jesús se fue a otra parte del país.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Ayudarás al grupo a definir las escenas, el contexto y los personajes de la historia.</w:t>
      </w:r>
    </w:p>
    <w:p>
      <w:pPr/>
      <w:r>
        <w:rPr>
          <w:lang w:val="es_ES" w:bidi="es_ES"/>
        </w:rPr>
      </w:r>
      <w:r>
        <w:rPr>
          <w:lang w:val="es_ES" w:bidi="es_ES"/>
        </w:rPr>
        <w:t>Esta historia tiene 5 escenas.</w:t>
      </w:r>
    </w:p>
    <w:p>
      <w:pPr/>
      <w:r>
        <w:rPr>
          <w:lang w:val="es_ES" w:bidi="es_ES"/>
        </w:rPr>
      </w:r>
      <w:r>
        <w:rPr>
          <w:b/>
          <w:lang w:val="es_ES" w:bidi="es_ES"/>
        </w:rPr>
        <w:t>Primera escena:</w:t>
      </w:r>
      <w:r>
        <w:rPr>
          <w:lang w:val="es_ES" w:bidi="es_ES"/>
        </w:rPr>
        <w:t xml:space="preserve"> Jesús cuenta la parábola del tesoro en el campo.</w:t>
      </w:r>
    </w:p>
    <w:p>
      <w:pPr/>
      <w:r>
        <w:rPr>
          <w:lang w:val="es_ES" w:bidi="es_ES"/>
        </w:rPr>
      </w:r>
      <w:r>
        <w:rPr>
          <w:b/>
          <w:lang w:val="es_ES" w:bidi="es_ES"/>
        </w:rPr>
        <w:t>Segunda escena:</w:t>
      </w:r>
      <w:r>
        <w:rPr>
          <w:lang w:val="es_ES" w:bidi="es_ES"/>
        </w:rPr>
        <w:t xml:space="preserve"> Jesús cuenta la parábola de la perla.</w:t>
      </w:r>
    </w:p>
    <w:p>
      <w:pPr/>
      <w:r>
        <w:rPr>
          <w:lang w:val="es_ES" w:bidi="es_ES"/>
        </w:rPr>
      </w:r>
      <w:r>
        <w:rPr>
          <w:b/>
          <w:lang w:val="es_ES" w:bidi="es_ES"/>
        </w:rPr>
        <w:t>Tercera escena:</w:t>
      </w:r>
      <w:r>
        <w:rPr>
          <w:lang w:val="es_ES" w:bidi="es_ES"/>
        </w:rPr>
        <w:t xml:space="preserve"> Jesús cuenta la parábola de la red de pesca.</w:t>
      </w:r>
    </w:p>
    <w:p>
      <w:pPr/>
      <w:r>
        <w:rPr>
          <w:lang w:val="es_ES" w:bidi="es_ES"/>
        </w:rPr>
      </w:r>
      <w:r>
        <w:rPr>
          <w:b/>
          <w:lang w:val="es_ES" w:bidi="es_ES"/>
        </w:rPr>
        <w:t>Cuarta escena:</w:t>
      </w:r>
      <w:r>
        <w:rPr>
          <w:lang w:val="es_ES" w:bidi="es_ES"/>
        </w:rPr>
        <w:t xml:space="preserve"> Jesús habla con sus discípulos sobre su comprensión. </w:t>
      </w:r>
    </w:p>
    <w:p>
      <w:pPr/>
      <w:r>
        <w:rPr>
          <w:lang w:val="es_ES" w:bidi="es_ES"/>
        </w:rPr>
      </w:r>
      <w:r>
        <w:rPr>
          <w:b/>
          <w:lang w:val="es_ES" w:bidi="es_ES"/>
        </w:rPr>
        <w:t>Quinta escena:</w:t>
      </w:r>
      <w:r>
        <w:rPr>
          <w:lang w:val="es_ES" w:bidi="es_ES"/>
        </w:rPr>
        <w:t xml:space="preserve"> Jesús se va a otra parte del país.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El hombre que encuentra el tesoro</w:t>
      </w:r>
    </w:p>
    <w:p>
      <w:pPr>
        <w:pStyle w:val="ListBullet"/>
        <w:spacing w:line="240" w:lineRule="auto"/>
        <w:ind w:left="720"/>
      </w:pPr>
      <w:r>
        <w:rPr>
          <w:lang w:val="es_ES" w:bidi="es_ES"/>
        </w:rPr>
      </w:r>
      <w:r>
        <w:rPr>
          <w:lang w:val="es_ES" w:bidi="es_ES"/>
        </w:rPr>
        <w:t>El comerciante que busca la perla</w:t>
      </w:r>
    </w:p>
    <w:p>
      <w:pPr>
        <w:pStyle w:val="ListBullet"/>
        <w:spacing w:line="240" w:lineRule="auto"/>
        <w:ind w:left="720"/>
      </w:pPr>
      <w:r>
        <w:rPr>
          <w:lang w:val="es_ES" w:bidi="es_ES"/>
        </w:rPr>
      </w:r>
      <w:r>
        <w:rPr>
          <w:lang w:val="es_ES" w:bidi="es_ES"/>
        </w:rPr>
        <w:t>El pescador (aunque en realidad no se menciona)</w:t>
      </w:r>
    </w:p>
    <w:p>
      <w:pPr>
        <w:pStyle w:val="ListBullet"/>
        <w:spacing w:line="240" w:lineRule="auto"/>
        <w:ind w:left="720"/>
      </w:pPr>
      <w:r>
        <w:rPr>
          <w:lang w:val="es_ES" w:bidi="es_ES"/>
        </w:rPr>
      </w:r>
      <w:r>
        <w:rPr>
          <w:lang w:val="es_ES" w:bidi="es_ES"/>
        </w:rPr>
        <w:t>El pez malo</w:t>
      </w:r>
    </w:p>
    <w:p>
      <w:pPr>
        <w:pStyle w:val="ListBullet"/>
        <w:spacing w:line="240" w:lineRule="auto"/>
        <w:ind w:left="720"/>
      </w:pPr>
      <w:r>
        <w:rPr>
          <w:lang w:val="es_ES" w:bidi="es_ES"/>
        </w:rPr>
      </w:r>
      <w:r>
        <w:rPr>
          <w:lang w:val="es_ES" w:bidi="es_ES"/>
        </w:rPr>
        <w:t>El pez bueno</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Las personas malvadas</w:t>
      </w:r>
    </w:p>
    <w:p>
      <w:pPr>
        <w:pStyle w:val="ListBullet"/>
        <w:spacing w:line="240" w:lineRule="auto"/>
        <w:ind w:left="720"/>
      </w:pPr>
      <w:r>
        <w:rPr>
          <w:lang w:val="es_ES" w:bidi="es_ES"/>
        </w:rPr>
      </w:r>
      <w:r>
        <w:rPr>
          <w:lang w:val="es_ES" w:bidi="es_ES"/>
        </w:rPr>
        <w:t>Las personas justas</w:t>
      </w:r>
    </w:p>
    <w:p>
      <w:pPr>
        <w:pStyle w:val="ListBullet"/>
        <w:spacing w:line="240" w:lineRule="auto"/>
        <w:ind w:left="720"/>
      </w:pPr>
      <w:r>
        <w:rPr>
          <w:lang w:val="es_ES" w:bidi="es_ES"/>
        </w:rPr>
      </w:r>
      <w:r>
        <w:rPr>
          <w:lang w:val="es_ES" w:bidi="es_ES"/>
        </w:rPr>
        <w:t>Los maestros de la ley</w:t>
      </w:r>
    </w:p>
    <w:p>
      <w:pPr>
        <w:pStyle w:val="ListBullet"/>
        <w:spacing w:line="240" w:lineRule="auto"/>
        <w:ind w:left="720"/>
      </w:pPr>
      <w:r>
        <w:rPr>
          <w:lang w:val="es_ES" w:bidi="es_ES"/>
        </w:rPr>
      </w:r>
      <w:r>
        <w:rPr>
          <w:lang w:val="es_ES" w:bidi="es_ES"/>
        </w:rPr>
        <w:t>Amo de la casa</w:t>
      </w:r>
    </w:p>
    <w:p>
      <w:pPr/>
      <w:r>
        <w:rPr>
          <w:lang w:val="es_ES" w:bidi="es_ES"/>
        </w:rPr>
      </w:r>
      <w:r>
        <w:rPr>
          <w:lang w:val="es_ES" w:bidi="es_ES"/>
        </w:rPr>
        <w:t>En esta sesión, hagan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todavía está en la casa enseñando a los discípulos cuando comienza esta historia. Jesús cuenta la parábola del hombre que encuentra un tesoro en el campo y vende todas sus posesiones para comprar el campo. Al inicio de cada parábola, Jesús comienza con "otra vez", o "una vez más". Jesús hace esto para introducir una nueva parábola sobre el mismo tema, el reino de los cielos. Jesús entonces cuenta la parábola del comerciante que encuentra la perla muy valiosa y vende todas sus posesiones para comprarla.</w:t>
      </w:r>
    </w:p>
    <w:p>
      <w:pPr/>
      <w:r>
        <w:rPr>
          <w:lang w:val="es_ES" w:bidi="es_ES"/>
        </w:rPr>
      </w:r>
      <w:r>
        <w:rPr>
          <w:lang w:val="es_ES" w:bidi="es_ES"/>
        </w:rPr>
        <w:t xml:space="preserve">Miren nuevamente la imagen de las </w:t>
      </w:r>
      <w:r>
        <w:rPr>
          <w:lang w:val="es_ES" w:bidi="es_ES"/>
        </w:rPr>
        <w:t>perlas</w:t>
      </w:r>
      <w:r>
        <w:rPr>
          <w:lang w:val="es_ES" w:bidi="es_ES"/>
        </w:rPr>
        <w:t>. ¿Pueden decir cuál es más valioso que el otro? ¿Qué piensan que hace que una perla sea más valiosa que otra?</w:t>
      </w:r>
    </w:p>
    <w:p>
      <w:pPr/>
      <w:r>
        <w:rPr>
          <w:lang w:val="es_ES" w:bidi="es_ES"/>
        </w:rPr>
      </w:r>
      <w:r>
        <w:rPr>
          <w:lang w:val="es_ES" w:bidi="es_ES"/>
        </w:rPr>
        <w:t>Conversen sobre cómo introducirán una nueva parábola en su idioma.</w:t>
      </w:r>
    </w:p>
    <w:p>
      <w:pPr/>
      <w:r>
        <w:rPr>
          <w:lang w:val="es_ES" w:bidi="es_ES"/>
        </w:rPr>
      </w:r>
      <w:r>
        <w:rPr>
          <w:lang w:val="es_ES" w:bidi="es_ES"/>
        </w:rPr>
        <w:t>Jesús cuenta la parábola de la red de pesca.</w:t>
      </w:r>
    </w:p>
    <w:p>
      <w:pPr/>
      <w:r>
        <w:rPr>
          <w:lang w:val="es_ES" w:bidi="es_ES"/>
        </w:rPr>
      </w:r>
      <w:r>
        <w:rPr>
          <w:lang w:val="es_ES" w:bidi="es_ES"/>
        </w:rPr>
        <w:t xml:space="preserve">Miren nuevamente la imagen del </w:t>
      </w:r>
      <w:r>
        <w:rPr>
          <w:lang w:val="es_ES" w:bidi="es_ES"/>
        </w:rPr>
        <w:t>pez en la red</w:t>
      </w:r>
      <w:r>
        <w:rPr>
          <w:lang w:val="es_ES" w:bidi="es_ES"/>
        </w:rPr>
        <w:t>. ¿Pueden decir qué peces son buenos y cuáles son malos? ¿Cuáles son las diferencias entre el pez bueno y el pez malo?</w:t>
      </w:r>
    </w:p>
    <w:p>
      <w:pPr/>
      <w:r>
        <w:rPr>
          <w:lang w:val="es_ES" w:bidi="es_ES"/>
        </w:rPr>
      </w:r>
      <w:r>
        <w:rPr>
          <w:lang w:val="es_ES" w:bidi="es_ES"/>
        </w:rPr>
        <w:t>Si tienen tiempo y pueden, traigan varios ejemplares de una cosecha cercana. Hablen sobre la diferencia entre cuáles son buenos para comer y cuáles no lo son. ¿Siempre se puede saber por fuera si algo es bueno o malo?</w:t>
      </w:r>
    </w:p>
    <w:p>
      <w:pPr/>
      <w:r>
        <w:rPr>
          <w:lang w:val="es_ES" w:bidi="es_ES"/>
        </w:rPr>
      </w:r>
      <w:r>
        <w:rPr>
          <w:lang w:val="es_ES" w:bidi="es_ES"/>
        </w:rPr>
        <w:t>Jesús les pregunta a sus discípulos si entienden lo que Jesús les ha enseñado. Dicen que sí entienden. Jesús entonces explica cómo los maestros de la ley que siguen a Jesús son como el amo de una casa que saca tesoros nuevos y viejos.</w:t>
      </w:r>
    </w:p>
    <w:p>
      <w:pPr/>
      <w:r>
        <w:rPr>
          <w:lang w:val="es_ES" w:bidi="es_ES"/>
        </w:rPr>
      </w:r>
      <w:r>
        <w:rPr>
          <w:lang w:val="es_ES" w:bidi="es_ES"/>
        </w:rPr>
        <w:t>Jesús se marcha a otra parte del país.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5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El hombre que encuentra el tesoro</w:t>
      </w:r>
    </w:p>
    <w:p>
      <w:pPr>
        <w:pStyle w:val="ListBullet"/>
        <w:spacing w:line="240" w:lineRule="auto"/>
        <w:ind w:left="720"/>
      </w:pPr>
      <w:r>
        <w:rPr>
          <w:lang w:val="es_ES" w:bidi="es_ES"/>
        </w:rPr>
      </w:r>
      <w:r>
        <w:rPr>
          <w:lang w:val="es_ES" w:bidi="es_ES"/>
        </w:rPr>
        <w:t>El comerciante que busca la perla</w:t>
      </w:r>
    </w:p>
    <w:p>
      <w:pPr>
        <w:pStyle w:val="ListBullet"/>
        <w:spacing w:line="240" w:lineRule="auto"/>
        <w:ind w:left="720"/>
      </w:pPr>
      <w:r>
        <w:rPr>
          <w:lang w:val="es_ES" w:bidi="es_ES"/>
        </w:rPr>
      </w:r>
      <w:r>
        <w:rPr>
          <w:lang w:val="es_ES" w:bidi="es_ES"/>
        </w:rPr>
        <w:t>El pescador (aunque en realidad no se menciona)</w:t>
      </w:r>
    </w:p>
    <w:p>
      <w:pPr>
        <w:pStyle w:val="ListBullet"/>
        <w:spacing w:line="240" w:lineRule="auto"/>
        <w:ind w:left="720"/>
      </w:pPr>
      <w:r>
        <w:rPr>
          <w:lang w:val="es_ES" w:bidi="es_ES"/>
        </w:rPr>
      </w:r>
      <w:r>
        <w:rPr>
          <w:lang w:val="es_ES" w:bidi="es_ES"/>
        </w:rPr>
        <w:t>El pez malo</w:t>
      </w:r>
    </w:p>
    <w:p>
      <w:pPr>
        <w:pStyle w:val="ListBullet"/>
        <w:spacing w:line="240" w:lineRule="auto"/>
        <w:ind w:left="720"/>
      </w:pPr>
      <w:r>
        <w:rPr>
          <w:lang w:val="es_ES" w:bidi="es_ES"/>
        </w:rPr>
      </w:r>
      <w:r>
        <w:rPr>
          <w:lang w:val="es_ES" w:bidi="es_ES"/>
        </w:rPr>
        <w:t>El pez bueno</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Las personas malas</w:t>
      </w:r>
    </w:p>
    <w:p>
      <w:pPr>
        <w:pStyle w:val="ListBullet"/>
        <w:spacing w:line="240" w:lineRule="auto"/>
        <w:ind w:left="720"/>
      </w:pPr>
      <w:r>
        <w:rPr>
          <w:lang w:val="es_ES" w:bidi="es_ES"/>
        </w:rPr>
      </w:r>
      <w:r>
        <w:rPr>
          <w:lang w:val="es_ES" w:bidi="es_ES"/>
        </w:rPr>
        <w:t>Las personas justas</w:t>
      </w:r>
    </w:p>
    <w:p>
      <w:pPr>
        <w:pStyle w:val="ListBullet"/>
        <w:spacing w:line="240" w:lineRule="auto"/>
        <w:ind w:left="720"/>
      </w:pPr>
      <w:r>
        <w:rPr>
          <w:lang w:val="es_ES" w:bidi="es_ES"/>
        </w:rPr>
      </w:r>
      <w:r>
        <w:rPr>
          <w:lang w:val="es_ES" w:bidi="es_ES"/>
        </w:rPr>
        <w:t>Los maestros de la ley</w:t>
      </w:r>
    </w:p>
    <w:p>
      <w:pPr>
        <w:pStyle w:val="ListBullet"/>
        <w:spacing w:line="240" w:lineRule="auto"/>
        <w:ind w:left="720"/>
      </w:pPr>
      <w:r>
        <w:rPr>
          <w:lang w:val="es_ES" w:bidi="es_ES"/>
        </w:rPr>
      </w:r>
      <w:r>
        <w:rPr>
          <w:lang w:val="es_ES" w:bidi="es_ES"/>
        </w:rPr>
        <w:t>Amo de la casa</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actúe la historia, deténganlo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texto se actúen y no se omitan. Ayuden al equipo a recordar las partes de la historia.</w:t>
      </w:r>
    </w:p>
    <w:p>
      <w:pPr/>
      <w:r>
        <w:rPr>
          <w:lang w:val="es_ES" w:bidi="es_ES"/>
        </w:rPr>
      </w:r>
      <w:r>
        <w:rPr>
          <w:lang w:val="es_ES" w:bidi="es_ES"/>
        </w:rPr>
        <w:t>La segunda vez que el equipo actúe esta historia, detenlos en ciertos puntos. Asegúrense de representar la parábola que Jesús está contando.</w:t>
      </w:r>
    </w:p>
    <w:p>
      <w:pPr/>
      <w:r>
        <w:rPr>
          <w:lang w:val="es_ES" w:bidi="es_ES"/>
        </w:rPr>
      </w:r>
      <w:r>
        <w:rPr>
          <w:lang w:val="es_ES" w:bidi="es_ES"/>
        </w:rPr>
        <w:t>Jesús cuenta la parábola del hombre que encuentra el tesoro oculto y vende todo para comprar el campo en el que está. Jesús entonces habla sobre el comerciante que encuentra la perla de gran valor y también vende todo para comprarla.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Esperen escuchar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cuenta la parábola de la red que trae a los peces, los cuales son separados entre buenos y malos. Jesús entonces explica que esto es lo que sucederá al final de la era. Los ángeles separarán a los malos de los justos y arrojarán a los malos al horno de fuego.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Jesús cómo se siente. Esperen escuchar cosas como:</w:t>
      </w:r>
    </w:p>
    <w:p>
      <w:pPr>
        <w:pStyle w:val="ListBullet"/>
        <w:spacing w:line="240" w:lineRule="auto"/>
        <w:ind w:left="720"/>
      </w:pPr>
      <w:r>
        <w:rPr>
          <w:lang w:val="es_ES" w:bidi="es_ES"/>
        </w:rPr>
      </w:r>
      <w:r>
        <w:rPr>
          <w:lang w:val="es_ES" w:bidi="es_ES"/>
        </w:rPr>
        <w:t>Pregúntenles a los actores que interpretan a los peces malos cómo se sienten. Esperen escuchar cosas como:</w:t>
      </w:r>
    </w:p>
    <w:p>
      <w:pPr>
        <w:pStyle w:val="ListBullet"/>
        <w:spacing w:line="240" w:lineRule="auto"/>
        <w:ind w:left="720"/>
      </w:pPr>
      <w:r>
        <w:rPr>
          <w:lang w:val="es_ES" w:bidi="es_ES"/>
        </w:rPr>
      </w:r>
      <w:r>
        <w:rPr>
          <w:lang w:val="es_ES" w:bidi="es_ES"/>
        </w:rPr>
        <w:t>Pregúntenles a los actores que interpretan a los discípulos y a los peces buenos cómo se sienten. Esperen escuchar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les pregunta a los discípulos si entienden y dicen que sí. Jesús entonces dice que todo maestros de la ley que se convierte en discípulo es como el dueño de una casa que saca tesoros viejos y nuevos.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las personas que interpretan a los discípulos de Jesús cómo se sienten ahora. Esperen escuchar cosas como:</w:t>
      </w:r>
    </w:p>
    <w:p>
      <w:pPr/>
      <w:r>
        <w:rPr>
          <w:lang w:val="es_ES" w:bidi="es_ES"/>
        </w:rPr>
      </w:r>
      <w:r>
        <w:rPr>
          <w:lang w:val="es_ES" w:bidi="es_ES"/>
        </w:rPr>
        <w:t>Jesús deja esa parte del país.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está en una casa en Capernaúm. Jesús les cuenta a sus </w:t>
      </w:r>
      <w:r>
        <w:rPr>
          <w:b/>
          <w:lang w:val="es_ES" w:bidi="es_ES"/>
        </w:rPr>
        <w:t>discípulos</w:t>
      </w:r>
      <w:r>
        <w:rPr>
          <w:lang w:val="es_ES" w:bidi="es_ES"/>
        </w:rPr>
        <w:t xml:space="preserve"> varias </w:t>
      </w:r>
      <w:r>
        <w:rPr>
          <w:b/>
          <w:lang w:val="es_ES" w:bidi="es_ES"/>
        </w:rPr>
        <w:t>parábolas</w:t>
      </w:r>
      <w:r>
        <w:rPr>
          <w:lang w:val="es_ES" w:bidi="es_ES"/>
        </w:rPr>
        <w:t xml:space="preserve"> sobre el </w:t>
      </w:r>
      <w:r>
        <w:rPr>
          <w:b/>
          <w:lang w:val="es_ES" w:bidi="es_ES"/>
        </w:rPr>
        <w:t>reino de los cielos</w:t>
      </w:r>
      <w:r>
        <w:rPr>
          <w:lang w:val="es_ES" w:bidi="es_ES"/>
        </w:rPr>
        <w:t>.</w:t>
      </w:r>
    </w:p>
    <w:p>
      <w:pPr/>
      <w:r>
        <w:rPr>
          <w:lang w:val="es_ES" w:bidi="es_ES"/>
        </w:rPr>
      </w:r>
      <w:r>
        <w:rPr>
          <w:b/>
          <w:lang w:val="es_ES" w:bidi="es_ES"/>
        </w:rPr>
        <w:t>Los discípulos</w:t>
      </w:r>
      <w:r>
        <w:rPr>
          <w:lang w:val="es_ES" w:bidi="es_ES"/>
        </w:rPr>
        <w:t xml:space="preserve"> son seguidores de Jesús. Usen la misma palabra que han estado usando para </w:t>
      </w:r>
      <w:r>
        <w:rPr>
          <w:lang w:val="es_ES" w:bidi="es_ES"/>
        </w:rPr>
        <w:t>discípulos</w:t>
      </w:r>
      <w:r>
        <w:rPr>
          <w:lang w:val="es_ES" w:bidi="es_ES"/>
        </w:rPr>
        <w:t>.</w:t>
      </w:r>
    </w:p>
    <w:p>
      <w:pPr/>
      <w:r>
        <w:rPr>
          <w:lang w:val="es_ES" w:bidi="es_ES"/>
        </w:rPr>
      </w:r>
      <w:r>
        <w:rPr>
          <w:lang w:val="es_ES" w:bidi="es_ES"/>
        </w:rPr>
        <w:t xml:space="preserve">Una </w:t>
      </w:r>
      <w:r>
        <w:rPr>
          <w:b/>
          <w:lang w:val="es_ES" w:bidi="es_ES"/>
        </w:rPr>
        <w:t>parábola</w:t>
      </w:r>
      <w:r>
        <w:rPr>
          <w:lang w:val="es_ES" w:bidi="es_ES"/>
        </w:rPr>
        <w:t xml:space="preserve"> es una historia que usa situaciones cotidianas para explicar un significado más profundo. Consulten el Glosario Principal para una definición de</w:t>
      </w:r>
      <w:r>
        <w:rPr>
          <w:lang w:val="es_ES" w:bidi="es_ES"/>
        </w:rPr>
        <w:t xml:space="preserve"> parábol</w:t>
      </w:r>
      <w:r>
        <w:rPr>
          <w:lang w:val="es_ES" w:bidi="es_ES"/>
        </w:rPr>
        <w:t xml:space="preserve">a. </w:t>
      </w:r>
    </w:p>
    <w:p>
      <w:pPr/>
      <w:r>
        <w:rPr>
          <w:lang w:val="es_ES" w:bidi="es_ES"/>
        </w:rPr>
      </w:r>
      <w:r>
        <w:rPr>
          <w:lang w:val="es_ES" w:bidi="es_ES"/>
        </w:rPr>
        <w:t xml:space="preserve">El </w:t>
      </w:r>
      <w:r>
        <w:rPr>
          <w:b/>
          <w:lang w:val="es_ES" w:bidi="es_ES"/>
        </w:rPr>
        <w:t>reino de los cielos</w:t>
      </w:r>
      <w:r>
        <w:rPr>
          <w:lang w:val="es_ES" w:bidi="es_ES"/>
        </w:rPr>
        <w:t xml:space="preserve"> es cuando Dios gobierna y reina sobre todas las cosas. Usen la misma palabra que han usado para el reino de los cielos en el libro de Mateo. Consulten el Glosario Principal para obtener una definición de </w:t>
      </w:r>
      <w:r>
        <w:rPr>
          <w:lang w:val="es_ES" w:bidi="es_ES"/>
        </w:rPr>
        <w:t>reino de los cielos</w:t>
      </w:r>
      <w:r>
        <w:rPr>
          <w:lang w:val="es_ES" w:bidi="es_ES"/>
        </w:rPr>
        <w:t>.</w:t>
      </w:r>
    </w:p>
    <w:p>
      <w:pPr/>
      <w:r>
        <w:rPr>
          <w:lang w:val="es_ES" w:bidi="es_ES"/>
        </w:rPr>
      </w:r>
      <w:r>
        <w:rPr>
          <w:lang w:val="es_ES" w:bidi="es_ES"/>
        </w:rPr>
        <w:t xml:space="preserve">Jesús cuenta dos parábolas sobre el valor del reino de los cielos y que vale la pena sacrificar todas las cosas para encontrarlo y tenerlo. Jesús usa dos artículos de valor en las parábolas: un cofre de tesoro y una </w:t>
      </w:r>
      <w:r>
        <w:rPr>
          <w:b/>
          <w:lang w:val="es_ES" w:bidi="es_ES"/>
        </w:rPr>
        <w:t>perla</w:t>
      </w:r>
      <w:r>
        <w:rPr>
          <w:lang w:val="es_ES" w:bidi="es_ES"/>
        </w:rPr>
        <w:t>. Una perla es una joya de gran valor que crean los peces especiales en el océano.</w:t>
      </w:r>
    </w:p>
    <w:p>
      <w:pPr/>
      <w:r>
        <w:rPr>
          <w:lang w:val="es_ES" w:bidi="es_ES"/>
        </w:rPr>
      </w:r>
      <w:r>
        <w:rPr>
          <w:lang w:val="es_ES" w:bidi="es_ES"/>
        </w:rPr>
        <w:t xml:space="preserve">Entonces Jesús cuenta una parábola sobre cómo será el reino al </w:t>
      </w:r>
      <w:r>
        <w:rPr>
          <w:b/>
          <w:lang w:val="es_ES" w:bidi="es_ES"/>
        </w:rPr>
        <w:t>final de la era</w:t>
      </w:r>
      <w:r>
        <w:rPr>
          <w:lang w:val="es_ES" w:bidi="es_ES"/>
        </w:rPr>
        <w:t>. El final de la era se refiere al final de los tiempos, o el tiempo en que Jesús regresará y renovará todas las cosas.</w:t>
      </w:r>
    </w:p>
    <w:p>
      <w:pPr/>
      <w:r>
        <w:rPr>
          <w:lang w:val="es_ES" w:bidi="es_ES"/>
        </w:rPr>
      </w:r>
      <w:r>
        <w:rPr>
          <w:lang w:val="es_ES" w:bidi="es_ES"/>
        </w:rPr>
        <w:t xml:space="preserve">Los </w:t>
      </w:r>
      <w:r>
        <w:rPr>
          <w:b/>
          <w:lang w:val="es_ES" w:bidi="es_ES"/>
        </w:rPr>
        <w:t>ángeles</w:t>
      </w:r>
      <w:r>
        <w:rPr>
          <w:lang w:val="es_ES" w:bidi="es_ES"/>
        </w:rPr>
        <w:t xml:space="preserve"> separarán a las personas malas de las personas que Dios acepta porque siguen a Jesús. Los ángeles son seres sobrenaturales que son mensajeros y siervos de Dios. Usen la misma palabra que han usado para ángeles antes. Consulten el Glosario Principal para obtener una definición de</w:t>
      </w:r>
      <w:r>
        <w:rPr>
          <w:lang w:val="es_ES" w:bidi="es_ES"/>
        </w:rPr>
        <w:t xml:space="preserve"> ángele</w:t>
      </w:r>
      <w:r>
        <w:rPr>
          <w:lang w:val="es_ES" w:bidi="es_ES"/>
        </w:rPr>
        <w:t xml:space="preserve">s. </w:t>
      </w:r>
    </w:p>
    <w:p>
      <w:pPr/>
      <w:r>
        <w:rPr>
          <w:lang w:val="es_ES" w:bidi="es_ES"/>
        </w:rPr>
      </w:r>
      <w:r>
        <w:rPr>
          <w:lang w:val="es_ES" w:bidi="es_ES"/>
        </w:rPr>
        <w:t xml:space="preserve">Los ángeles entonces arrojarán a todas las personas malas al horno de fuego. Esto está destinado a representar </w:t>
      </w:r>
      <w:r>
        <w:rPr>
          <w:b/>
          <w:lang w:val="es_ES" w:bidi="es_ES"/>
        </w:rPr>
        <w:t>el infierno</w:t>
      </w:r>
      <w:r>
        <w:rPr>
          <w:lang w:val="es_ES" w:bidi="es_ES"/>
        </w:rPr>
        <w:t xml:space="preserve">, o el castigo eterno. Consulten el Glosario Principal para obtener una definición de </w:t>
      </w:r>
      <w:r>
        <w:rPr>
          <w:lang w:val="es_ES" w:bidi="es_ES"/>
        </w:rPr>
        <w:t>infierno</w:t>
      </w:r>
      <w:r>
        <w:rPr>
          <w:lang w:val="es_ES" w:bidi="es_ES"/>
        </w:rPr>
        <w:t>.</w:t>
      </w:r>
    </w:p>
    <w:p>
      <w:pPr/>
      <w:r>
        <w:rPr>
          <w:lang w:val="es_ES" w:bidi="es_ES"/>
        </w:rPr>
      </w:r>
      <w:r>
        <w:rPr>
          <w:lang w:val="es_ES" w:bidi="es_ES"/>
        </w:rPr>
        <w:t>Jesús pregunta a los discípulos para asegurarse de que entiendan todo lo que ha dicho.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13:54–58</w:t>
      </w:r>
      <w:r>
        <w:rPr>
          <w:lang w:val="es_ES" w:bidi="es_ES"/>
        </w:rPr>
      </w:r>
    </w:p>
    <w:p>
      <w:pPr>
        <w:pStyle w:val="Heading3"/>
      </w:pPr>
      <w:r>
        <w:rPr>
          <w:lang w:val="es_ES" w:bidi="es_ES"/>
        </w:rPr>
        <w:t>Escuchar con el corazón</w:t>
      </w:r>
    </w:p>
    <w:p>
      <w:pPr/>
      <w:r>
        <w:rPr>
          <w:lang w:val="es_ES" w:bidi="es_ES"/>
        </w:rPr>
      </w:r>
      <w:r>
        <w:rPr>
          <w:lang w:val="es_ES" w:bidi="es_ES"/>
        </w:rPr>
        <w:t>Escuchen Mateo 13:54–58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Este es el final de la serie de parábolas que Jesús había estado contando a la multitud y a sus discípulos Después de que Jesús termina las parábolas, Jesús deja Capernaúm y se dirige a su ciudad natal. </w:t>
      </w:r>
    </w:p>
    <w:p>
      <w:pPr/>
      <w:r>
        <w:rPr>
          <w:lang w:val="es_ES" w:bidi="es_ES"/>
        </w:rPr>
      </w:r>
      <w:r>
        <w:rPr>
          <w:lang w:val="es_ES" w:bidi="es_ES"/>
        </w:rPr>
        <w:t>Jesús llega a su ciudad natal. Algunas versiones agregan que Jesús llegó a su ciudad natal, Nazaret. Sin embargo, podría haber sido el área alrededor de Nazaret.</w:t>
      </w:r>
    </w:p>
    <w:p>
      <w:pPr/>
      <w:r>
        <w:rPr>
          <w:lang w:val="es_ES" w:bidi="es_ES"/>
        </w:rPr>
      </w:r>
      <w:r>
        <w:rPr>
          <w:lang w:val="es_ES" w:bidi="es_ES"/>
        </w:rPr>
        <w:t xml:space="preserve">Deténganse y miren el mapa de </w:t>
      </w:r>
      <w:r>
        <w:rPr>
          <w:lang w:val="es_ES" w:bidi="es_ES"/>
        </w:rPr>
        <w:t>Galilea con Cafarnaúm y Nazaret marcados en el mapa</w:t>
      </w:r>
      <w:r>
        <w:rPr>
          <w:lang w:val="es_ES" w:bidi="es_ES"/>
        </w:rPr>
        <w:t>.</w:t>
      </w:r>
    </w:p>
    <w:p>
      <w:pPr/>
      <w:r>
        <w:rPr>
          <w:lang w:val="es_ES" w:bidi="es_ES"/>
        </w:rPr>
      </w:r>
      <w:r>
        <w:rPr>
          <w:lang w:val="es_ES" w:bidi="es_ES"/>
        </w:rPr>
        <w:t>Jesús comienza a enseñar a las personas en la sinagoga, el lugar de culto local para los judíos. Es muy probable que Jesús enseñara varias veces en esta sinagoga. Esta no era solo una enseñanza. Las personas que escuchaban a Jesús enseñar quedaron asombrados por la sabiduría de sus enseñanzas. Se cuestionaban entre sí sobre la fuente de sabiduría y poder de Jesús para hacer milagros. Los milagros son las acciones poderosas que solo Dios puede realizar para hacer que las personas estén asombradas por Dios.</w:t>
      </w:r>
    </w:p>
    <w:p>
      <w:pPr/>
      <w:r>
        <w:rPr>
          <w:lang w:val="es_ES" w:bidi="es_ES"/>
        </w:rPr>
      </w:r>
      <w:r>
        <w:rPr>
          <w:lang w:val="es_ES" w:bidi="es_ES"/>
        </w:rPr>
        <w:t>Las personas en la sinagoga hacen varias preguntas sobre la familia de Jesús. Estas son preguntas retóricas, no necesitan una respuesta. El significado de todas estas preguntas sugiere que Jesús es alguien que piensan que conocen bien. Las preguntas implican que crecieron con la familia de Jesús y han conocido a Jesús durante mucho tiempo. La gente conoce a la familia de Jesús: el padre, la madre, los hermanos y las hermanas. Llaman a Jesús el hijo del carpintero, lo que significa que saben que Jesús no tiene estudios y sigue el comercio de su padre. Desafortunadamente esta familiaridad con Jesús no los lleva a creer en Jesús. En cambio, están ofendidos por Jesús. Estar ofendido es tener ira o sorpresa por algo que se dijo o hizo. Algunas versiones dicen que las personas rechazaron a Jesús o no quisieron tener nada que ver con él.</w:t>
      </w:r>
    </w:p>
    <w:p>
      <w:pPr/>
      <w:r>
        <w:rPr>
          <w:lang w:val="es_ES" w:bidi="es_ES"/>
        </w:rPr>
      </w:r>
      <w:r>
        <w:rPr>
          <w:lang w:val="es_ES" w:bidi="es_ES"/>
        </w:rPr>
        <w:t>Conversen con el equipo: ¿Hay familias en su cultura, ciudad o aldea, que nunca se mudan de la zona? ¿Conocen bien a las familias? Cuenten una historia sobre una familia que han visto crecer durante los años.</w:t>
      </w:r>
    </w:p>
    <w:p>
      <w:pPr/>
      <w:r>
        <w:rPr>
          <w:lang w:val="es_ES" w:bidi="es_ES"/>
        </w:rPr>
      </w:r>
      <w:r>
        <w:rPr>
          <w:lang w:val="es_ES" w:bidi="es_ES"/>
        </w:rPr>
        <w:t>Hay algún debate sobre si los hermanos y hermanas de Jesús en este texto son los hijos de María y José que tuvieron después de Jesús. Muchos creen que este es el caso, pero algunos creen que eran primos de Jesús. En cualquier caso, eran parientes cercanos de Jesús. El hecho de que la gente cuestionara su parentesco con Jesús indica que conocían a la familia de Jesús y convivían con ella.</w:t>
      </w:r>
    </w:p>
    <w:p>
      <w:pPr/>
      <w:r>
        <w:rPr>
          <w:lang w:val="es_ES" w:bidi="es_ES"/>
        </w:rPr>
      </w:r>
      <w:r>
        <w:rPr>
          <w:lang w:val="es_ES" w:bidi="es_ES"/>
        </w:rPr>
        <w:t>Jesús les dice que un profeta es honrado en todas partes, excepto en su ciudad natal y entre su familia. La gente pensaba que Jesús era solo un profeta. Jesús no fue bien recibido por la gente de Nazaret, que se sintió ofendida por él. Por lo tanto, Jesús solo hizo unos pocos milagros allí debido a la incredulidad de las personas. Esta es la única vez que Mateo usa esta palabra, "incredulidad". Esto significa su incredulidad en Jesús. Se negaron a creer en Jesús aunque podían ver claramente la sabiduría y los milagros de Jesús.</w:t>
      </w:r>
    </w:p>
    <w:p>
      <w:pPr/>
      <w:r>
        <w:rPr>
          <w:lang w:val="es_ES" w:bidi="es_ES"/>
        </w:rPr>
      </w:r>
      <w:r>
        <w:rPr>
          <w:lang w:val="es_ES" w:bidi="es_ES"/>
        </w:rPr>
        <w:t>Conversen con su equipo: En su cultura, ¿quiénes son las personas que son consideradas sabias, y por qué son consideradas sabias? ¿Son estas personas respetadas en su propia ciudad? ¿Hay gente que no respeta a las personas sabias? Si es así, ¿por qué no?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Ayudarás al grupo a definir las escenas, la ambientación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llega a su ciudad natal. Jesús enseña en la sinagoga y la gente queda asombrada.</w:t>
      </w:r>
    </w:p>
    <w:p>
      <w:pPr/>
      <w:r>
        <w:rPr>
          <w:lang w:val="es_ES" w:bidi="es_ES"/>
        </w:rPr>
      </w:r>
      <w:r>
        <w:rPr>
          <w:b/>
          <w:lang w:val="es_ES" w:bidi="es_ES"/>
        </w:rPr>
        <w:t>Segunda escena:</w:t>
      </w:r>
      <w:r>
        <w:rPr>
          <w:lang w:val="es_ES" w:bidi="es_ES"/>
        </w:rPr>
        <w:t xml:space="preserve"> La gente cuestiona la fuente de sabiduría y poder de Jesús. La gente cuestiona a Jesús porque conocen a la familia de Jesús y han vivido entre ella durante mucho tiempo. Jesús les dice que un profeta no está sin honor, excepto en su ciudad natal. Jesús solo hace unos pocos milagros porque no creen en él.</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Las personas en la sinagoga</w:t>
      </w:r>
    </w:p>
    <w:p>
      <w:pPr/>
      <w:r>
        <w:rPr>
          <w:lang w:val="es_ES" w:bidi="es_ES"/>
        </w:rPr>
      </w:r>
      <w:r>
        <w:rPr>
          <w:lang w:val="es_ES" w:bidi="es_ES"/>
        </w:rPr>
        <w:t>En esta sesión, hagan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 xml:space="preserve">Miren nuevamente el mapa de </w:t>
      </w:r>
      <w:r>
        <w:rPr>
          <w:lang w:val="es_ES" w:bidi="es_ES"/>
        </w:rPr>
        <w:t>Capernaúm a Nazaret</w:t>
      </w:r>
      <w:r>
        <w:rPr>
          <w:lang w:val="es_ES" w:bidi="es_ES"/>
        </w:rPr>
        <w:t>.</w:t>
      </w:r>
    </w:p>
    <w:p>
      <w:pPr/>
      <w:r>
        <w:rPr>
          <w:lang w:val="es_ES" w:bidi="es_ES"/>
        </w:rPr>
      </w:r>
      <w:r>
        <w:rPr>
          <w:lang w:val="es_ES" w:bidi="es_ES"/>
        </w:rPr>
        <w:t>La frase "ir a su ciudad natal" significa que Jesús llegó a su ciudad natal, o regresó a su ciudad natal. Esta era la ciudad donde Jesús creció. Jesús comenzó a enseñar en la sinagoga, que es probablemente adonde iba cuando era más joven. Las personas que escucharon a Jesús quedaron asombradas.</w:t>
      </w:r>
    </w:p>
    <w:p>
      <w:pPr/>
      <w:r>
        <w:rPr>
          <w:lang w:val="es_ES" w:bidi="es_ES"/>
        </w:rPr>
      </w:r>
      <w:r>
        <w:rPr>
          <w:lang w:val="es_ES" w:bidi="es_ES"/>
        </w:rPr>
        <w:t>La gente comienza a cuestionar de dónde obtuvo Jesús su sabiduría y poder. Estas eran personas que conocían a Jesús cuando era más joven, y conocían a la familia de Jesús. No es irrazonable suponer que habrían dado la bienvenida a Jesús en su hogar antes de que él fuera a la sinagoga a enseñar. Ahora estas son las personas que están rechazando a Jesús y siendo ofendidas por Jesús.</w:t>
      </w:r>
    </w:p>
    <w:p>
      <w:pPr/>
      <w:r>
        <w:rPr>
          <w:lang w:val="es_ES" w:bidi="es_ES"/>
        </w:rPr>
      </w:r>
      <w:r>
        <w:rPr>
          <w:lang w:val="es_ES" w:bidi="es_ES"/>
        </w:rPr>
        <w:t>Jesús les dice a las personas en la sinagoga que un profeta no está sin honor, excepto en su ciudad natal y entre su propia familia. Jesús no hizo muchos milagros porque la gente no tenía fe en él.</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2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Las personas en la sinagoga</w:t>
      </w:r>
    </w:p>
    <w:p>
      <w:pPr/>
      <w:r>
        <w:rPr>
          <w:lang w:val="es_ES" w:bidi="es_ES"/>
        </w:rPr>
      </w:r>
      <w:r>
        <w:rPr>
          <w:lang w:val="es_ES" w:bidi="es_ES"/>
        </w:rPr>
        <w:t>El equipo debe interpretar la historia dos veces. Deben actuarla en el idioma al que están traduciendo. La primera vez, el equipo debe actuar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texto se actúen y no se omitan. Ayuden al equipo a recordar las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Jesús llega a su ciudad natal. Jesús comienza a enseñar en la sinagoga.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 Jesús cómo se siente. Esperen escuchar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fue a la sinagoga y enseñó. La gente estaba asombrada y le preguntaron, "¿De dónde obtuvo este hombre esta sabiduría y poder? ¿No es esta una de nuestra propia gente que creció aquí? ¿No son ellos miembros de su familia?" Fueron ofendidos por Jesús.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interpretan a las personas, "¿Por qué están tan ofendidos por Jesús?" Esperen escuchar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les dice que un profeta no está sin honor, excepto en su ciudad natal y en su propia casa. Jesús no hizo muchos milagros allí porque no creían en él.</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 Jesús cómo se siente. Esperen escuchar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llega a su ciudad natal. Jesús enseña a la gente en la </w:t>
      </w:r>
      <w:r>
        <w:rPr>
          <w:b/>
          <w:lang w:val="es_ES" w:bidi="es_ES"/>
        </w:rPr>
        <w:t>sinagoga</w:t>
      </w:r>
      <w:r>
        <w:rPr>
          <w:lang w:val="es_ES" w:bidi="es_ES"/>
        </w:rPr>
        <w:t xml:space="preserve">. La sinagoga es un lugar de culto para los judíos. Usen la misma palabra que han usado para sinagoga. Consulten el Glosario Principal para obtener la definición de </w:t>
      </w:r>
      <w:r>
        <w:rPr>
          <w:lang w:val="es_ES" w:bidi="es_ES"/>
        </w:rPr>
        <w:t>sinagoga</w:t>
      </w:r>
      <w:r>
        <w:rPr>
          <w:lang w:val="es_ES" w:bidi="es_ES"/>
        </w:rPr>
        <w:t>.</w:t>
      </w:r>
    </w:p>
    <w:p>
      <w:pPr/>
      <w:r>
        <w:rPr>
          <w:lang w:val="es_ES" w:bidi="es_ES"/>
        </w:rPr>
      </w:r>
      <w:r>
        <w:rPr>
          <w:lang w:val="es_ES" w:bidi="es_ES"/>
        </w:rPr>
        <w:t xml:space="preserve">Todas las personas estaban asombradas y comenzaron a hacer preguntas sobre la </w:t>
      </w:r>
      <w:r>
        <w:rPr>
          <w:b/>
          <w:lang w:val="es_ES" w:bidi="es_ES"/>
        </w:rPr>
        <w:t>sabiduría</w:t>
      </w:r>
      <w:r>
        <w:rPr>
          <w:lang w:val="es_ES" w:bidi="es_ES"/>
        </w:rPr>
        <w:t xml:space="preserve"> y el poder de Jesús para hacer </w:t>
      </w:r>
      <w:r>
        <w:rPr>
          <w:b/>
          <w:lang w:val="es_ES" w:bidi="es_ES"/>
        </w:rPr>
        <w:t>milagros</w:t>
      </w:r>
      <w:r>
        <w:rPr>
          <w:lang w:val="es_ES" w:bidi="es_ES"/>
        </w:rPr>
        <w:t>.</w:t>
      </w:r>
    </w:p>
    <w:p>
      <w:pPr/>
      <w:r>
        <w:rPr>
          <w:lang w:val="es_ES" w:bidi="es_ES"/>
        </w:rPr>
      </w:r>
      <w:r>
        <w:rPr>
          <w:b/>
          <w:lang w:val="es_ES" w:bidi="es_ES"/>
        </w:rPr>
        <w:t>Sabiduría</w:t>
      </w:r>
      <w:r>
        <w:rPr>
          <w:lang w:val="es_ES" w:bidi="es_ES"/>
        </w:rPr>
        <w:t xml:space="preserve"> es pensar cosas que son verdaderas y hacer cosas que son buenas. Consulten el Glosario Principal para obtener una definición de </w:t>
      </w:r>
      <w:r>
        <w:rPr>
          <w:lang w:val="es_ES" w:bidi="es_ES"/>
        </w:rPr>
        <w:t>sabiduría</w:t>
      </w:r>
      <w:r>
        <w:rPr>
          <w:lang w:val="es_ES" w:bidi="es_ES"/>
        </w:rPr>
        <w:t>.</w:t>
      </w:r>
    </w:p>
    <w:p>
      <w:pPr/>
      <w:r>
        <w:rPr>
          <w:lang w:val="es_ES" w:bidi="es_ES"/>
        </w:rPr>
      </w:r>
      <w:r>
        <w:rPr>
          <w:b/>
          <w:lang w:val="es_ES" w:bidi="es_ES"/>
        </w:rPr>
        <w:t>Los milagros</w:t>
      </w:r>
      <w:r>
        <w:rPr>
          <w:lang w:val="es_ES" w:bidi="es_ES"/>
        </w:rPr>
        <w:t xml:space="preserve"> son las acciones poderosas que solo Dios puede hacer para ayudar a las personas a estar asombradas por Dios. Consulten el Glosario Principal para obtener una definición de </w:t>
      </w:r>
      <w:r>
        <w:rPr>
          <w:lang w:val="es_ES" w:bidi="es_ES"/>
        </w:rPr>
        <w:t>milagros</w:t>
      </w:r>
      <w:r>
        <w:rPr>
          <w:lang w:val="es_ES" w:bidi="es_ES"/>
        </w:rPr>
        <w:t>.</w:t>
      </w:r>
    </w:p>
    <w:p>
      <w:pPr/>
      <w:r>
        <w:rPr>
          <w:lang w:val="es_ES" w:bidi="es_ES"/>
        </w:rPr>
      </w:r>
      <w:r>
        <w:rPr>
          <w:lang w:val="es_ES" w:bidi="es_ES"/>
        </w:rPr>
        <w:t xml:space="preserve">La gente conocía a la familia de Jesús y se refirió a él como "el hijo del carpintero". Un </w:t>
      </w:r>
      <w:r>
        <w:rPr>
          <w:b/>
          <w:lang w:val="es_ES" w:bidi="es_ES"/>
        </w:rPr>
        <w:t>carpintero</w:t>
      </w:r>
      <w:r>
        <w:rPr>
          <w:lang w:val="es_ES" w:bidi="es_ES"/>
        </w:rPr>
        <w:t xml:space="preserve"> es una persona que construye usando madera y posiblemente piedra.</w:t>
      </w:r>
    </w:p>
    <w:p>
      <w:pPr/>
      <w:r>
        <w:rPr>
          <w:lang w:val="es_ES" w:bidi="es_ES"/>
        </w:rPr>
      </w:r>
      <w:r>
        <w:rPr>
          <w:lang w:val="es_ES" w:bidi="es_ES"/>
        </w:rPr>
        <w:t xml:space="preserve">La gente se </w:t>
      </w:r>
      <w:r>
        <w:rPr>
          <w:b/>
          <w:lang w:val="es_ES" w:bidi="es_ES"/>
        </w:rPr>
        <w:t>ofendió</w:t>
      </w:r>
      <w:r>
        <w:rPr>
          <w:lang w:val="es_ES" w:bidi="es_ES"/>
        </w:rPr>
        <w:t xml:space="preserve"> por Jesús. Ofender es estar enojado o sorprendido por algo que se dice o hace. Rechazaron a Jesús y no tenían fe en Jesús. Debido a su falta de fe, Jesús no hizo muchos milagros.</w:t>
      </w:r>
    </w:p>
    <w:p>
      <w:pPr/>
      <w:r>
        <w:rPr>
          <w:lang w:val="es_ES" w:bidi="es_ES"/>
        </w:rPr>
      </w:r>
      <w:r>
        <w:rPr>
          <w:lang w:val="es_ES" w:bidi="es_ES"/>
        </w:rPr>
        <w:t xml:space="preserve">Jesús dijo que un </w:t>
      </w:r>
      <w:r>
        <w:rPr>
          <w:b/>
          <w:lang w:val="es_ES" w:bidi="es_ES"/>
        </w:rPr>
        <w:t>profeta</w:t>
      </w:r>
      <w:r>
        <w:rPr>
          <w:lang w:val="es_ES" w:bidi="es_ES"/>
        </w:rPr>
        <w:t xml:space="preserve"> solo está sin honor en su ciudad natal. Un profeta es un mensajero de Dios que trae la palabra de Dios a la gente. Usen la misma palabra que han usado para profeta antes. Consulten el Glosario Principal para una definición de </w:t>
      </w:r>
      <w:r>
        <w:rPr>
          <w:lang w:val="es_ES" w:bidi="es_ES"/>
        </w:rPr>
        <w:t>profeta</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14:1–12</w:t>
      </w:r>
      <w:r>
        <w:rPr>
          <w:lang w:val="es_ES" w:bidi="es_ES"/>
        </w:rPr>
      </w:r>
    </w:p>
    <w:p>
      <w:pPr>
        <w:pStyle w:val="Heading3"/>
      </w:pPr>
      <w:r>
        <w:rPr>
          <w:lang w:val="es_ES" w:bidi="es_ES"/>
        </w:rPr>
        <w:t>Escuchar con el corazón</w:t>
      </w:r>
    </w:p>
    <w:p>
      <w:pPr/>
      <w:r>
        <w:rPr>
          <w:lang w:val="es_ES" w:bidi="es_ES"/>
        </w:rPr>
      </w:r>
      <w:r>
        <w:rPr>
          <w:lang w:val="es_ES" w:bidi="es_ES"/>
        </w:rPr>
        <w:t>Escuchen Mateo 14:1–12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Esta narrativa usa un recuerdo, o una explicación de eventos que sucedieron en el pasado. Herodes está respondiendo tanto a lo que ha escuchado sobre Jesús como a lo que le hizo a Juan el Bautista. Juan el Bautista era primo de Jesús, el hijo de Isabel. Juan fue quien preparó el camino para Jesús, el Mesías, o el Salvador prometido.</w:t>
      </w:r>
    </w:p>
    <w:p>
      <w:pPr/>
      <w:r>
        <w:rPr>
          <w:lang w:val="es_ES" w:bidi="es_ES"/>
        </w:rPr>
      </w:r>
      <w:r>
        <w:rPr>
          <w:lang w:val="es_ES" w:bidi="es_ES"/>
        </w:rPr>
        <w:t>Este pasaje comienza con "en aquel tiempo." Esto no debe tomarse literalmente, pero podría decirse que ocurrió "más o menos en la época" en que Jesús fue rechazado en Nazaret. Herodes el Tetrarca es el hijo de Herodes el Grande, el hombre que era rey cuando Jesús nació. El título "el Tetrarca" significaba que Herodes era gobernante sobre una cuarta parte de la región, alrededor de Galilea. Herodes el tetrarca también es conocido como Herodes Antipas.</w:t>
      </w:r>
    </w:p>
    <w:p>
      <w:pPr/>
      <w:r>
        <w:rPr>
          <w:lang w:val="es_ES" w:bidi="es_ES"/>
        </w:rPr>
      </w:r>
      <w:r>
        <w:rPr>
          <w:lang w:val="es_ES" w:bidi="es_ES"/>
        </w:rPr>
        <w:t>Herodes escuchó informes sobre Jesús. El área de gobierno de Herodes se extendía desde las cercanías del Mar de Galilea hasta la zona de Perea, cerca del Mar Muerto. La fama de Jesús había crecido en Galilea, por lo que es probable que Herodes hubiera escuchado historias sobre Jesús.</w:t>
      </w:r>
    </w:p>
    <w:p>
      <w:pPr/>
      <w:r>
        <w:rPr>
          <w:lang w:val="es_ES" w:bidi="es_ES"/>
        </w:rPr>
      </w:r>
      <w:r>
        <w:rPr>
          <w:lang w:val="es_ES" w:bidi="es_ES"/>
        </w:rPr>
        <w:t xml:space="preserve">Deténganse y miren el mapa de la </w:t>
      </w:r>
      <w:r>
        <w:rPr>
          <w:lang w:val="es_ES" w:bidi="es_ES"/>
        </w:rPr>
        <w:t>región desde Galilea a Perea</w:t>
      </w:r>
      <w:r>
        <w:rPr>
          <w:lang w:val="es_ES" w:bidi="es_ES"/>
        </w:rPr>
        <w:t>.</w:t>
      </w:r>
    </w:p>
    <w:p>
      <w:pPr/>
      <w:r>
        <w:rPr>
          <w:lang w:val="es_ES" w:bidi="es_ES"/>
        </w:rPr>
      </w:r>
      <w:r>
        <w:rPr>
          <w:lang w:val="es_ES" w:bidi="es_ES"/>
        </w:rPr>
        <w:t>Herodes les dijo a sus siervos, o a los oficiales de su corte, que Jesús debía ser Juan el Bautista que había resucitado de entre los muertos. En esa cultura, incluso los fariseos creían que los profetas podían regresar de entre los muertos y poseerían poderes especiales para realizar milagros. La creencia de Herodes de que Jesús era Juan el Bautista resucitado de entre los muertos habría hecho sentido para los funcionarios de Herodes. Aquí es donde nos enteramos por primera vez que Juan el Bautista está muerto. Aquí es donde ahora conoceremos la historia de cómo Juan murió. Herodes pensó en Juan el Bautista cuando escuchó historias sobre Jesús porque había arrestado y encarcelado a Juan antes.</w:t>
      </w:r>
    </w:p>
    <w:p>
      <w:pPr/>
      <w:r>
        <w:rPr>
          <w:lang w:val="es_ES" w:bidi="es_ES"/>
        </w:rPr>
      </w:r>
      <w:r>
        <w:rPr>
          <w:lang w:val="es_ES" w:bidi="es_ES"/>
        </w:rPr>
        <w:t>La historia entonces rememora eventos pasados. La historia del encarcelamiento y la muerte de Juan el Bautista sucedió antes de que Herodes oyera hablar sobre Jesús. Juan el Bautista confronta a Herodes muchas veces sobre su matrimonio con Herodías. Herodías era la cuñada de Herodes. El hermano de Herodes, Felipe, todavía estaba vivo y, sin embargo, Herodes igual se casó con su exesposa, Herodías. Juan se aseguró de que Herodes supiera que esto estaba en contra de la ley de Dios. Herodes encadenó a Juan y lo puso en prisión. Esto no significa que Herodes hizo la acción él mismo. Significa que Herodes ordenó que Juan fuera arrestado, amarrado y puesto en prisión.</w:t>
      </w:r>
    </w:p>
    <w:p>
      <w:pPr/>
      <w:r>
        <w:rPr>
          <w:lang w:val="es_ES" w:bidi="es_ES"/>
        </w:rPr>
      </w:r>
      <w:r>
        <w:rPr>
          <w:lang w:val="es_ES" w:bidi="es_ES"/>
        </w:rPr>
        <w:t>Deténganse y conversen en equipo: ¿Hay leyes religiosas en su cultura que los funcionarios del gobierno incumplen? ¿Qué sucede cuando señalan los actos indebidos de los funcionarios del gobierno?</w:t>
      </w:r>
    </w:p>
    <w:p>
      <w:pPr/>
      <w:r>
        <w:rPr>
          <w:lang w:val="es_ES" w:bidi="es_ES"/>
        </w:rPr>
      </w:r>
      <w:r>
        <w:rPr>
          <w:lang w:val="es_ES" w:bidi="es_ES"/>
        </w:rPr>
        <w:t>La ley del Antiguo Testamento a la que Juan se refirió no era solo el hecho de que Herodías se hubiera divorciado y luego se hubiera vuelto a casar. Sino que la ley levítica también menciona que descubrir la desnudez de la esposa de un hermano es inmoral y los hace impuros. Herodes Antipas afirmó ser un judío leal. Cabría esperar que Juan hablase en contra de este matrimonio. Algunas versiones afirman que Juan dijo: "No te es lícito tenerla". Esto significa que no era lícito que Herodes se casara con Herodías.</w:t>
      </w:r>
    </w:p>
    <w:p>
      <w:pPr/>
      <w:r>
        <w:rPr>
          <w:lang w:val="es_ES" w:bidi="es_ES"/>
        </w:rPr>
      </w:r>
      <w:r>
        <w:rPr>
          <w:lang w:val="es_ES" w:bidi="es_ES"/>
        </w:rPr>
        <w:t>Deténganse y conversen en equipo: ¿Cuáles son las leyes del matrimonio en su cultura? ¿Cómo reacciona la gente cuando se rompen las leyes sobre el matrimonio en su cultura?</w:t>
      </w:r>
    </w:p>
    <w:p>
      <w:pPr/>
      <w:r>
        <w:rPr>
          <w:lang w:val="es_ES" w:bidi="es_ES"/>
        </w:rPr>
      </w:r>
      <w:r>
        <w:rPr>
          <w:lang w:val="es_ES" w:bidi="es_ES"/>
        </w:rPr>
        <w:t>Herodes temía que hubiera un motín si hacía ejecutar a Juan el Bautista. Herodes sabía que el pueblo judío creía que Juan era un profeta. Un profeta es una persona que lleva el mensaje de Dios a la gente.</w:t>
      </w:r>
    </w:p>
    <w:p>
      <w:pPr/>
      <w:r>
        <w:rPr>
          <w:lang w:val="es_ES" w:bidi="es_ES"/>
        </w:rPr>
      </w:r>
      <w:r>
        <w:rPr>
          <w:lang w:val="es_ES" w:bidi="es_ES"/>
        </w:rPr>
        <w:t>Sucede otro cambio en el tiempo. No se nos dice cuánto tiempo estuvo Juan en prisión antes de la celebración del cumpleaños de Herodes. Algunas versiones comienzan esta parte de la historia con la palabra "pero". Esto muestra un contraste. Herodes tenía miedo de matar a Juan debido a la creencia del pueblo judío de que era un profeta. Pero, Herodes lo hizo matar de todos modos, y escuchamos cómo sucedió esto en la historia sobre su cumpleaños.</w:t>
      </w:r>
    </w:p>
    <w:p>
      <w:pPr/>
      <w:r>
        <w:rPr>
          <w:lang w:val="es_ES" w:bidi="es_ES"/>
        </w:rPr>
      </w:r>
      <w:r>
        <w:rPr>
          <w:lang w:val="es_ES" w:bidi="es_ES"/>
        </w:rPr>
        <w:t>En la celebración del cumpleaños de Herodes, la hija de Herodías bailó y entretuvo a Herodes y a todos los invitados. Esto agradó tanto a Herodes que hizo un juramento frente a toda la gente. Herodes prometió a la hija de Herodías cualquier cosa que ella pidiera. Este juramento no era solo una promesa, sino que pedía a Dios que castigara a Herodes si no la cumplía.</w:t>
      </w:r>
    </w:p>
    <w:p>
      <w:pPr/>
      <w:r>
        <w:rPr>
          <w:lang w:val="es_ES" w:bidi="es_ES"/>
        </w:rPr>
      </w:r>
      <w:r>
        <w:rPr>
          <w:lang w:val="es_ES" w:bidi="es_ES"/>
        </w:rPr>
        <w:t>Deténganse y conversen: ¿Cuáles son las maneras de hacer un juramento o una promesa a alguien en su cultura? Cuenten una historia de una vez que hicieron un juramento y luego no quisieron cumplirlo. ¿Qué sucedió?</w:t>
      </w:r>
    </w:p>
    <w:p>
      <w:pPr/>
      <w:r>
        <w:rPr>
          <w:lang w:val="es_ES" w:bidi="es_ES"/>
        </w:rPr>
      </w:r>
      <w:r>
        <w:rPr>
          <w:lang w:val="es_ES" w:bidi="es_ES"/>
        </w:rPr>
        <w:t>Herodías había instruido a su hija a pedir la cabeza de Juan el Bautista en una bandeja. Una bandeja es un plato grande para servir comida. No estamos seguros de dónde está Herodías durante la celebración. El baile y el entretenimiento habrían estado dirigidos a los hombres, y habría sido poco probable que las mujeres estuvieran allí, pero no está claro en este pasaje. Es posible que la hija haya salido para pedirle consejo a su madre y luego haya regresado a la celebración. O Herodías se lo dijo antes de la fiesta. De cualquier manera, fue a causa de Herodías que su hija pidió que le trajeran allí la cabeza de Juan.</w:t>
      </w:r>
    </w:p>
    <w:p>
      <w:pPr/>
      <w:r>
        <w:rPr>
          <w:lang w:val="es_ES" w:bidi="es_ES"/>
        </w:rPr>
      </w:r>
      <w:r>
        <w:rPr>
          <w:lang w:val="es_ES" w:bidi="es_ES"/>
        </w:rPr>
        <w:t>Aunque Herodes no era un rey, sino un gobernante, se le llama rey en este pasaje. Herodes estaba triste, ya sea por la petición, o porque había hecho el juramento y ahora tenía que cumplirlo. Así, Herodes cumplió su juramento frente a los invitados y ordenó que se cortara la cabeza de Juan el Bautista. La decapitación era ilegal en la cultura judía. También era ilegal en la cultura judía ejecutar a un hombre sin juicio.</w:t>
      </w:r>
    </w:p>
    <w:p>
      <w:pPr/>
      <w:r>
        <w:rPr>
          <w:lang w:val="es_ES" w:bidi="es_ES"/>
        </w:rPr>
      </w:r>
      <w:r>
        <w:rPr>
          <w:lang w:val="es_ES" w:bidi="es_ES"/>
        </w:rPr>
        <w:t>Deténganse y conversen: ¿Cuáles son las leyes sobre la ejecución de los prisioneros en su cultura? ¿Hay crímenes específicos que lleven a la ejecución? ¿Cuáles son las leyes sobre cuándo alguien merece un juicio? ¿Es legal en su cultura ejecutar a alguien que no haya tenido un juicio?</w:t>
      </w:r>
    </w:p>
    <w:p>
      <w:pPr/>
      <w:r>
        <w:rPr>
          <w:lang w:val="es_ES" w:bidi="es_ES"/>
        </w:rPr>
      </w:r>
      <w:r>
        <w:rPr>
          <w:lang w:val="es_ES" w:bidi="es_ES"/>
        </w:rPr>
        <w:t>La cabeza de Juan fue llevada, en una bandeja, a la muchacha, quien entonces fue y se la dio a su madre. Los discípulos de Juan enterraron su cuerpo y luego fueron a contarle a Jesús sobre su muerte.</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Herodes escucha los informes sobre Jesús. Herodes les dice a sus siervos que cree que es Juan el Bautista quien ha resucitado de entre los muertos, y que por eso Jesús puede hacer milagros.</w:t>
      </w:r>
    </w:p>
    <w:p>
      <w:pPr/>
      <w:r>
        <w:rPr>
          <w:lang w:val="es_ES" w:bidi="es_ES"/>
        </w:rPr>
      </w:r>
      <w:r>
        <w:rPr>
          <w:b/>
          <w:lang w:val="es_ES" w:bidi="es_ES"/>
        </w:rPr>
        <w:t>Segunda escena:</w:t>
      </w:r>
      <w:r>
        <w:rPr>
          <w:lang w:val="es_ES" w:bidi="es_ES"/>
        </w:rPr>
        <w:t xml:space="preserve"> Herodes tenía a Juan en prisión, pero no quería matarlo. Juan se pronunció en contra del matrimonio de Herodes con Herodías.</w:t>
      </w:r>
    </w:p>
    <w:p>
      <w:pPr/>
      <w:r>
        <w:rPr>
          <w:lang w:val="es_ES" w:bidi="es_ES"/>
        </w:rPr>
      </w:r>
      <w:r>
        <w:rPr>
          <w:b/>
          <w:lang w:val="es_ES" w:bidi="es_ES"/>
        </w:rPr>
        <w:t>Tercera escena:</w:t>
      </w:r>
      <w:r>
        <w:rPr>
          <w:lang w:val="es_ES" w:bidi="es_ES"/>
        </w:rPr>
        <w:t xml:space="preserve"> Pero, en la celebración de Herodes, la hija de Herodías bailó y entretuvo a todos. Herodes le hizo un juramento de darle lo que quisiera, ya que estaba muy complacido con ella. Herodías le dijo a la joven que pidiera la cabeza de Juan el Bautista en una bandeja. Herodes estaba triste, pero cumplió su juramento y ordenó que Juan fuera decapitado. La cabeza fue llevada a la muchacha, quien se la dio a su madre.</w:t>
      </w:r>
    </w:p>
    <w:p>
      <w:pPr/>
      <w:r>
        <w:rPr>
          <w:lang w:val="es_ES" w:bidi="es_ES"/>
        </w:rPr>
      </w:r>
      <w:r>
        <w:rPr>
          <w:b/>
          <w:lang w:val="es_ES" w:bidi="es_ES"/>
        </w:rPr>
        <w:t>Cuarta escena:</w:t>
      </w:r>
      <w:r>
        <w:rPr>
          <w:lang w:val="es_ES" w:bidi="es_ES"/>
        </w:rPr>
        <w:t xml:space="preserve"> Los discípulos de Juan enterraron el resto de su cuerpo. Entonces fueron a decirle a Jesús lo que había sucedido.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Herodes Antipas (Herodes el Tetrarca)</w:t>
      </w:r>
    </w:p>
    <w:p>
      <w:pPr>
        <w:pStyle w:val="ListBullet"/>
        <w:spacing w:line="240" w:lineRule="auto"/>
        <w:ind w:left="720"/>
      </w:pPr>
      <w:r>
        <w:rPr>
          <w:lang w:val="es_ES" w:bidi="es_ES"/>
        </w:rPr>
      </w:r>
      <w:r>
        <w:rPr>
          <w:lang w:val="es_ES" w:bidi="es_ES"/>
        </w:rPr>
        <w:t>Se menciona a Jesús</w:t>
      </w:r>
    </w:p>
    <w:p>
      <w:pPr>
        <w:pStyle w:val="ListBullet"/>
        <w:spacing w:line="240" w:lineRule="auto"/>
        <w:ind w:left="720"/>
      </w:pPr>
      <w:r>
        <w:rPr>
          <w:lang w:val="es_ES" w:bidi="es_ES"/>
        </w:rPr>
      </w:r>
      <w:r>
        <w:rPr>
          <w:lang w:val="es_ES" w:bidi="es_ES"/>
        </w:rPr>
        <w:t>Juan el Bautista</w:t>
      </w:r>
    </w:p>
    <w:p>
      <w:pPr>
        <w:pStyle w:val="ListBullet"/>
        <w:spacing w:line="240" w:lineRule="auto"/>
        <w:ind w:left="720"/>
      </w:pPr>
      <w:r>
        <w:rPr>
          <w:lang w:val="es_ES" w:bidi="es_ES"/>
        </w:rPr>
      </w:r>
      <w:r>
        <w:rPr>
          <w:lang w:val="es_ES" w:bidi="es_ES"/>
        </w:rPr>
        <w:t>Los siervos/empleados de Herodes</w:t>
      </w:r>
    </w:p>
    <w:p>
      <w:pPr>
        <w:pStyle w:val="ListBullet"/>
        <w:spacing w:line="240" w:lineRule="auto"/>
        <w:ind w:left="720"/>
      </w:pPr>
      <w:r>
        <w:rPr>
          <w:lang w:val="es_ES" w:bidi="es_ES"/>
        </w:rPr>
      </w:r>
      <w:r>
        <w:rPr>
          <w:lang w:val="es_ES" w:bidi="es_ES"/>
        </w:rPr>
        <w:t>Herodías</w:t>
      </w:r>
    </w:p>
    <w:p>
      <w:pPr>
        <w:pStyle w:val="ListBullet"/>
        <w:spacing w:line="240" w:lineRule="auto"/>
        <w:ind w:left="720"/>
      </w:pPr>
      <w:r>
        <w:rPr>
          <w:lang w:val="es_ES" w:bidi="es_ES"/>
        </w:rPr>
      </w:r>
      <w:r>
        <w:rPr>
          <w:lang w:val="es_ES" w:bidi="es_ES"/>
        </w:rPr>
        <w:t>La hija de Herodías</w:t>
      </w:r>
    </w:p>
    <w:p>
      <w:pPr>
        <w:pStyle w:val="ListBullet"/>
        <w:spacing w:line="240" w:lineRule="auto"/>
        <w:ind w:left="720"/>
      </w:pPr>
      <w:r>
        <w:rPr>
          <w:lang w:val="es_ES" w:bidi="es_ES"/>
        </w:rPr>
      </w:r>
      <w:r>
        <w:rPr>
          <w:lang w:val="es_ES" w:bidi="es_ES"/>
        </w:rPr>
        <w:t>Invitados a la celebración</w:t>
      </w:r>
    </w:p>
    <w:p>
      <w:pPr>
        <w:pStyle w:val="ListBullet"/>
        <w:spacing w:line="240" w:lineRule="auto"/>
        <w:ind w:left="720"/>
      </w:pPr>
      <w:r>
        <w:rPr>
          <w:lang w:val="es_ES" w:bidi="es_ES"/>
        </w:rPr>
      </w:r>
      <w:r>
        <w:rPr>
          <w:lang w:val="es_ES" w:bidi="es_ES"/>
        </w:rPr>
        <w:t>Los discípulos de Juan</w:t>
      </w:r>
    </w:p>
    <w:p>
      <w:pPr/>
      <w:r>
        <w:rPr>
          <w:lang w:val="es_ES" w:bidi="es_ES"/>
        </w:rPr>
      </w:r>
      <w:r>
        <w:rPr>
          <w:lang w:val="es_ES" w:bidi="es_ES"/>
        </w:rPr>
        <w:t>En esta sesión, hagan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Recuerden que esta historia no se cuenta en orden cronológico en la Biblia. La mayor parte de esta historia tiene lugar en el palacio de Herodes. Es probable que la prisión donde Juan estaba recluido estuviera mucho más al sur. Se creía que Herodes Antipas pasaba la mayor parte de su tiempo en Tiberíades, cerca del mar de Galilea. La región de Herodes se extendía desde Galilea hasta Perea cerca del Mar Muerto, por lo que el ministerio de Jesús tuvo lugar en la región de Herodes. Se cree que la prisión de Juan estaba justo al este del Mar Muerto.</w:t>
      </w:r>
    </w:p>
    <w:p>
      <w:pPr/>
      <w:r>
        <w:rPr>
          <w:lang w:val="es_ES" w:bidi="es_ES"/>
        </w:rPr>
      </w:r>
      <w:r>
        <w:rPr>
          <w:lang w:val="es_ES" w:bidi="es_ES"/>
        </w:rPr>
        <w:t xml:space="preserve">Deténganse y miren el mapa de </w:t>
      </w:r>
      <w:r>
        <w:rPr>
          <w:lang w:val="es_ES" w:bidi="es_ES"/>
        </w:rPr>
        <w:t>Tiberias y Perea con la fortaleza de Maqueronte</w:t>
      </w:r>
      <w:r>
        <w:rPr>
          <w:lang w:val="es_ES" w:bidi="es_ES"/>
        </w:rPr>
        <w:t>. La fortaleza de Maqueronte estaba en la región sur de Herodes. Esta contenía la prisión donde Juan se encontraba recluido.</w:t>
      </w:r>
    </w:p>
    <w:p>
      <w:pPr/>
      <w:r>
        <w:rPr>
          <w:lang w:val="es_ES" w:bidi="es_ES"/>
        </w:rPr>
      </w:r>
      <w:r>
        <w:rPr>
          <w:lang w:val="es_ES" w:bidi="es_ES"/>
        </w:rPr>
        <w:t>Herodes se casó con la exesposa de su hermano, Herodías. Herodías es la cuñada de Herodes y su sobrina, hija de otro hermano. Herodes afirma ser un judío devoto. Juan el Bautista se entera de este matrimonio y se enfrenta a Herodes, diciéndole varias veces que no era lícito que tomara a Herodías en matrimonio. Herodías le pide a Herodes que ponga a Juan en prisión. Herodes arresta a Juan, lo encadena y lo pone en prisión, como pidió su esposa. Herodes quiere matar a Juan, pero tiene miedo del pueblo judío porque creen que Juan es un profeta.</w:t>
      </w:r>
    </w:p>
    <w:p>
      <w:pPr/>
      <w:r>
        <w:rPr>
          <w:lang w:val="es_ES" w:bidi="es_ES"/>
        </w:rPr>
      </w:r>
      <w:r>
        <w:rPr>
          <w:lang w:val="es_ES" w:bidi="es_ES"/>
        </w:rPr>
        <w:t>Sin embargo, algún tiempo después, durante la celebración del cumpleaños de Herodes, la hija de Herodías baila y entretiene a Herodes y a sus invitados. Herodes está tan complacido que hace un juramento, ofreciéndole a la joven cualquier cosa que ella quiera. Herodías le dice a la muchacha que pida la cabeza de Juan el Bautista en una bandeja. La joven pide esto. La joven quiere que Herodes se sorprenda con su pedido, por lo que crea suspenso cuando lo solicita. Ella dice, "Entrégame, en una bandeja, la cabeza de Juan el Bautista". Ella dice el nombre de Juan el Bautista al final, para que Herodes no sepa por quién está pidiendo hasta el último momento.</w:t>
      </w:r>
    </w:p>
    <w:p>
      <w:pPr/>
      <w:r>
        <w:rPr>
          <w:lang w:val="es_ES" w:bidi="es_ES"/>
        </w:rPr>
      </w:r>
      <w:r>
        <w:rPr>
          <w:lang w:val="es_ES" w:bidi="es_ES"/>
        </w:rPr>
        <w:t>Deténganse y conversen como equipo de traducción: ¿Tienen una manera de pedir algo y hacer que lo que están pidiendo sea una sorpresa?</w:t>
      </w:r>
    </w:p>
    <w:p>
      <w:pPr/>
      <w:r>
        <w:rPr>
          <w:lang w:val="es_ES" w:bidi="es_ES"/>
        </w:rPr>
      </w:r>
      <w:r>
        <w:rPr>
          <w:lang w:val="es_ES" w:bidi="es_ES"/>
        </w:rPr>
        <w:t>Herodes está triste, pero para cumplir su juramento frente a sus invitados, ordena que Juan sea decapitado. La cabeza de Juan es llevada a la joven en una bandeja. Se esperaba que estas celebraciones duraran varios días. Miren nuevamente el mapa de la región. Es posible que la cabeza de Juan haya llegado mientras la celebración todavía estaba en curso, incluso si fue unos días después.</w:t>
      </w:r>
    </w:p>
    <w:p>
      <w:pPr/>
      <w:r>
        <w:rPr>
          <w:lang w:val="es_ES" w:bidi="es_ES"/>
        </w:rPr>
      </w:r>
      <w:r>
        <w:rPr>
          <w:lang w:val="es_ES" w:bidi="es_ES"/>
        </w:rPr>
        <w:t>La joven da la cabeza a su madre. Más tarde, los discípulos de Juan entierran su cuerpo. Entonces van y le cuentan a Jesús sobre la muerte de Juan.</w:t>
      </w:r>
    </w:p>
    <w:p>
      <w:pPr/>
      <w:r>
        <w:rPr>
          <w:lang w:val="es_ES" w:bidi="es_ES"/>
        </w:rPr>
      </w:r>
      <w:r>
        <w:rPr>
          <w:lang w:val="es_ES" w:bidi="es_ES"/>
        </w:rPr>
        <w:t>Cuando Herodes se entera de Jesús y de los milagros que está haciendo, les dice a sus siervos que debe ser Juan el Bautista quien ha resucitado de entre los muertos. Herodes cree que esta es la razón por la que Jesús está haciendo tantos milagros. Esto ocurrió más o menos en la época en que Jesús fue rechazado en Nazaret.</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cuatro escenas. </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Herodes Antipas (Herodes el Tetrarca)</w:t>
      </w:r>
    </w:p>
    <w:p>
      <w:pPr>
        <w:pStyle w:val="ListBullet"/>
        <w:spacing w:line="240" w:lineRule="auto"/>
        <w:ind w:left="720"/>
      </w:pPr>
      <w:r>
        <w:rPr>
          <w:lang w:val="es_ES" w:bidi="es_ES"/>
        </w:rPr>
      </w:r>
      <w:r>
        <w:rPr>
          <w:lang w:val="es_ES" w:bidi="es_ES"/>
        </w:rPr>
        <w:t>Se menciona a Jesús</w:t>
      </w:r>
    </w:p>
    <w:p>
      <w:pPr>
        <w:pStyle w:val="ListBullet"/>
        <w:spacing w:line="240" w:lineRule="auto"/>
        <w:ind w:left="720"/>
      </w:pPr>
      <w:r>
        <w:rPr>
          <w:lang w:val="es_ES" w:bidi="es_ES"/>
        </w:rPr>
      </w:r>
      <w:r>
        <w:rPr>
          <w:lang w:val="es_ES" w:bidi="es_ES"/>
        </w:rPr>
        <w:t>Juan el Bautista</w:t>
      </w:r>
    </w:p>
    <w:p>
      <w:pPr>
        <w:pStyle w:val="ListBullet"/>
        <w:spacing w:line="240" w:lineRule="auto"/>
        <w:ind w:left="720"/>
      </w:pPr>
      <w:r>
        <w:rPr>
          <w:lang w:val="es_ES" w:bidi="es_ES"/>
        </w:rPr>
      </w:r>
      <w:r>
        <w:rPr>
          <w:lang w:val="es_ES" w:bidi="es_ES"/>
        </w:rPr>
        <w:t>Los siervos/funcionarios de Herodes</w:t>
      </w:r>
    </w:p>
    <w:p>
      <w:pPr>
        <w:pStyle w:val="ListBullet"/>
        <w:spacing w:line="240" w:lineRule="auto"/>
        <w:ind w:left="720"/>
      </w:pPr>
      <w:r>
        <w:rPr>
          <w:lang w:val="es_ES" w:bidi="es_ES"/>
        </w:rPr>
      </w:r>
      <w:r>
        <w:rPr>
          <w:lang w:val="es_ES" w:bidi="es_ES"/>
        </w:rPr>
        <w:t>Herodías</w:t>
      </w:r>
    </w:p>
    <w:p>
      <w:pPr>
        <w:pStyle w:val="ListBullet"/>
        <w:spacing w:line="240" w:lineRule="auto"/>
        <w:ind w:left="720"/>
      </w:pPr>
      <w:r>
        <w:rPr>
          <w:lang w:val="es_ES" w:bidi="es_ES"/>
        </w:rPr>
      </w:r>
      <w:r>
        <w:rPr>
          <w:lang w:val="es_ES" w:bidi="es_ES"/>
        </w:rPr>
        <w:t>La hija de Herodías</w:t>
      </w:r>
    </w:p>
    <w:p>
      <w:pPr>
        <w:pStyle w:val="ListBullet"/>
        <w:spacing w:line="240" w:lineRule="auto"/>
        <w:ind w:left="720"/>
      </w:pPr>
      <w:r>
        <w:rPr>
          <w:lang w:val="es_ES" w:bidi="es_ES"/>
        </w:rPr>
      </w:r>
      <w:r>
        <w:rPr>
          <w:lang w:val="es_ES" w:bidi="es_ES"/>
        </w:rPr>
        <w:t>Invitados a la celebración</w:t>
      </w:r>
    </w:p>
    <w:p>
      <w:pPr>
        <w:pStyle w:val="ListBullet"/>
        <w:spacing w:line="240" w:lineRule="auto"/>
        <w:ind w:left="720"/>
      </w:pPr>
      <w:r>
        <w:rPr>
          <w:lang w:val="es_ES" w:bidi="es_ES"/>
        </w:rPr>
      </w:r>
      <w:r>
        <w:rPr>
          <w:lang w:val="es_ES" w:bidi="es_ES"/>
        </w:rPr>
        <w:t>Los discípulos de Juan</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En ese momento, Herodes escuchó los informes sobre Jesús y dijo a sus siervos: "Este es Juan el Bautista resucitado de entre los muertos." Es por eso que puede hacer tantos milagros".</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Pregúntenle al actor que interpreta a Herodes cómo se siente. Esperen escuchar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Herodes había encarcelado a Juan. Herodes había querido matar a Juan, pero no lo hizo porque el pueblo judío creía que Juan era un profeta. Un profeta es un mensajero de Dios.</w:t>
      </w:r>
    </w:p>
    <w:p>
      <w:pPr/>
      <w:r>
        <w:rPr>
          <w:lang w:val="es_ES" w:bidi="es_ES"/>
        </w:rPr>
      </w:r>
      <w:r>
        <w:rPr>
          <w:lang w:val="es_ES" w:bidi="es_ES"/>
        </w:rPr>
        <w:t>La celebración del cumpleaños de Herodes comienza con una mirada al pasado, o una revisión de eventos pasados.</w:t>
      </w:r>
    </w:p>
    <w:p>
      <w:pPr/>
      <w:r>
        <w:rPr>
          <w:lang w:val="es_ES" w:bidi="es_ES"/>
        </w:rPr>
      </w:r>
      <w:r>
        <w:rPr>
          <w:lang w:val="es_ES" w:bidi="es_ES"/>
        </w:rPr>
        <w:t>¿Cómo interpretarían un recuerdo de un evento pasado?</w:t>
      </w:r>
    </w:p>
    <w:p>
      <w:pPr/>
      <w:r>
        <w:rPr>
          <w:lang w:val="es_ES" w:bidi="es_ES"/>
        </w:rPr>
      </w:r>
      <w:r>
        <w:rPr>
          <w:lang w:val="es_ES" w:bidi="es_ES"/>
        </w:rPr>
        <w:t>Pero cuando llegó el cumpleaños de Herodes, la hija de Herodías bailó para él. Herodes estaba tan complacido que le prometió que podía tener lo que quisiera. Su madre le dijo que pidiera la cabeza de Juan en una bandeja. La joven hizo esto.</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Pregúntenle al actor que interpreta a la joven cómo se siente. Escuchen cosas como:</w:t>
      </w:r>
    </w:p>
    <w:p>
      <w:pPr>
        <w:pStyle w:val="ListBullet"/>
        <w:spacing w:line="240" w:lineRule="auto"/>
        <w:ind w:left="720"/>
      </w:pPr>
      <w:r>
        <w:rPr>
          <w:lang w:val="es_ES" w:bidi="es_ES"/>
        </w:rPr>
      </w:r>
      <w:r>
        <w:rPr>
          <w:lang w:val="es_ES" w:bidi="es_ES"/>
        </w:rPr>
        <w:t>Pregúntenle al actor que interpreta a Herodes cómo se siente. Esperen escuchar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Los discípulos de Juan tomaron el cuerpo de Juan, lo enterraron y fueron y le dijeron a Jesús lo que había sucedido.</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Pregúntenle al actor que interpreta a Jesús cómo se siente Él. Escuchen cosas como "Triste", o "Afligido porque Juan era mi primo", "Molesto porque Juan no merecía morir".</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Herodes el </w:t>
      </w:r>
      <w:r>
        <w:rPr>
          <w:b/>
          <w:lang w:val="es_ES" w:bidi="es_ES"/>
        </w:rPr>
        <w:t>Tetrarca</w:t>
      </w:r>
      <w:r>
        <w:rPr>
          <w:lang w:val="es_ES" w:bidi="es_ES"/>
        </w:rPr>
        <w:t>, gobernante de Galilea, escuchó sobre la fama de Jesús. Un tetrarca, similar a un gobernador, es un gobernante que es inferior a un rey, pero se le ha dado la aprobación romana.</w:t>
      </w:r>
    </w:p>
    <w:p>
      <w:pPr/>
      <w:r>
        <w:rPr>
          <w:lang w:val="es_ES" w:bidi="es_ES"/>
        </w:rPr>
      </w:r>
      <w:r>
        <w:rPr>
          <w:lang w:val="es_ES" w:bidi="es_ES"/>
        </w:rPr>
        <w:t>Conversen sobre la palabra que usarán para decir gobernante o tetrarca.</w:t>
      </w:r>
    </w:p>
    <w:p>
      <w:pPr/>
      <w:r>
        <w:rPr>
          <w:lang w:val="es_ES" w:bidi="es_ES"/>
        </w:rPr>
      </w:r>
      <w:r>
        <w:rPr>
          <w:lang w:val="es_ES" w:bidi="es_ES"/>
        </w:rPr>
        <w:t xml:space="preserve">Herodes debe haber creído que los que resucitan de entre los muertos tienen poderes especiales para hacer milagros. Herodes había escuchado sobre los </w:t>
      </w:r>
      <w:r>
        <w:rPr>
          <w:b/>
          <w:lang w:val="es_ES" w:bidi="es_ES"/>
        </w:rPr>
        <w:t>milagros</w:t>
      </w:r>
      <w:r>
        <w:rPr>
          <w:lang w:val="es_ES" w:bidi="es_ES"/>
        </w:rPr>
        <w:t xml:space="preserve"> de Jesús. Los milagros son actos sobrenaturales que solo Dios puede hacer. Usen la misma palabra que han usado para milagros en el pasado. Consulten el Glosario Principal para obtener una definición de </w:t>
      </w:r>
      <w:r>
        <w:rPr>
          <w:lang w:val="es_ES" w:bidi="es_ES"/>
        </w:rPr>
        <w:t>milagros</w:t>
      </w:r>
      <w:r>
        <w:rPr>
          <w:lang w:val="es_ES" w:bidi="es_ES"/>
        </w:rPr>
        <w:t>.</w:t>
      </w:r>
    </w:p>
    <w:p>
      <w:pPr/>
      <w:r>
        <w:rPr>
          <w:lang w:val="es_ES" w:bidi="es_ES"/>
        </w:rPr>
      </w:r>
      <w:r>
        <w:rPr>
          <w:lang w:val="es_ES" w:bidi="es_ES"/>
        </w:rPr>
        <w:t xml:space="preserve">Herodes pensaba que Jesús era </w:t>
      </w:r>
      <w:r>
        <w:rPr>
          <w:lang w:val="es_ES" w:bidi="es_ES"/>
        </w:rPr>
        <w:t>Juan el Bautista</w:t>
      </w:r>
      <w:r>
        <w:rPr>
          <w:lang w:val="es_ES" w:bidi="es_ES"/>
        </w:rPr>
        <w:t xml:space="preserve"> que había vuelto de entre los muertos. Juan era el primo de Jesús, que también le preparaba el camino diciéndoles a las personas que se arrepintieran y se bautizaran. Usen el mismo nombre para Juan que tienen en los pasajes anteriores sobre Juan el Bautista.</w:t>
      </w:r>
    </w:p>
    <w:p>
      <w:pPr/>
      <w:r>
        <w:rPr>
          <w:lang w:val="es_ES" w:bidi="es_ES"/>
        </w:rPr>
      </w:r>
      <w:r>
        <w:rPr>
          <w:lang w:val="es_ES" w:bidi="es_ES"/>
        </w:rPr>
        <w:t xml:space="preserve">Anteriormente, Herodes había puesto a Juan en prisión porque habló en contra del matrimonio de Herodes con la exesposa de su hermano, Herodías. Herodes quería matar a Juan, pero los judíos pensaban que Juan era un </w:t>
      </w:r>
      <w:r>
        <w:rPr>
          <w:b/>
          <w:lang w:val="es_ES" w:bidi="es_ES"/>
        </w:rPr>
        <w:t>profeta</w:t>
      </w:r>
      <w:r>
        <w:rPr>
          <w:lang w:val="es_ES" w:bidi="es_ES"/>
        </w:rPr>
        <w:t xml:space="preserve">. Un profeta es un mensajero enviado de Dios. Usen la misma palabra para profeta que usaron antes. Consulten el Glosario Principal para la palabra </w:t>
      </w:r>
      <w:r>
        <w:rPr>
          <w:lang w:val="es_ES" w:bidi="es_ES"/>
        </w:rPr>
        <w:t>profeta</w:t>
      </w:r>
      <w:r>
        <w:rPr>
          <w:lang w:val="es_ES" w:bidi="es_ES"/>
        </w:rPr>
        <w:t>.</w:t>
      </w:r>
    </w:p>
    <w:p>
      <w:pPr/>
      <w:r>
        <w:rPr>
          <w:lang w:val="es_ES" w:bidi="es_ES"/>
        </w:rPr>
      </w:r>
      <w:r>
        <w:rPr>
          <w:lang w:val="es_ES" w:bidi="es_ES"/>
        </w:rPr>
        <w:t xml:space="preserve">Durante la celebración del cumpleaños de Herodes, la hija de Herodías bailó y agradó a Herodes. Herodes le hizo un </w:t>
      </w:r>
      <w:r>
        <w:rPr>
          <w:b/>
          <w:lang w:val="es_ES" w:bidi="es_ES"/>
        </w:rPr>
        <w:t>juramento</w:t>
      </w:r>
      <w:r>
        <w:rPr>
          <w:lang w:val="es_ES" w:bidi="es_ES"/>
        </w:rPr>
        <w:t xml:space="preserve"> de darle lo que quisiera. Un juramento es una manera de asegurarse de que alguien cumpla su promesa. Consulten el Glosario Principal para la palabra </w:t>
      </w:r>
      <w:r>
        <w:rPr>
          <w:lang w:val="es_ES" w:bidi="es_ES"/>
        </w:rPr>
        <w:t>juramento</w:t>
      </w:r>
      <w:r>
        <w:rPr>
          <w:lang w:val="es_ES" w:bidi="es_ES"/>
        </w:rPr>
        <w:t>.</w:t>
      </w:r>
    </w:p>
    <w:p>
      <w:pPr/>
      <w:r>
        <w:rPr>
          <w:lang w:val="es_ES" w:bidi="es_ES"/>
        </w:rPr>
      </w:r>
      <w:r>
        <w:rPr>
          <w:lang w:val="es_ES" w:bidi="es_ES"/>
        </w:rPr>
        <w:t xml:space="preserve">Herodes cumplió su juramento e hizo decapitar a Juan. Más tarde, los </w:t>
      </w:r>
      <w:r>
        <w:rPr>
          <w:b/>
          <w:lang w:val="es_ES" w:bidi="es_ES"/>
        </w:rPr>
        <w:t>discípulos</w:t>
      </w:r>
      <w:r>
        <w:rPr>
          <w:lang w:val="es_ES" w:bidi="es_ES"/>
        </w:rPr>
        <w:t xml:space="preserve"> de Juan tomaron su cuerpo y lo enterraron. </w:t>
      </w:r>
      <w:r>
        <w:rPr>
          <w:lang w:val="es_ES" w:bidi="es_ES"/>
        </w:rPr>
        <w:t>Los discípulos</w:t>
      </w:r>
      <w:r>
        <w:rPr>
          <w:lang w:val="es_ES" w:bidi="es_ES"/>
        </w:rPr>
        <w:t xml:space="preserve"> son seguidores de cierta persona. Usen la misma palabra que han usado para discípulos. Consulten el Glosario Principal para obtener una definición.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14:13–21</w:t>
      </w:r>
      <w:r>
        <w:rPr>
          <w:lang w:val="es_ES" w:bidi="es_ES"/>
        </w:rPr>
      </w:r>
    </w:p>
    <w:p>
      <w:pPr>
        <w:pStyle w:val="Heading3"/>
      </w:pPr>
      <w:r>
        <w:rPr>
          <w:lang w:val="es_ES" w:bidi="es_ES"/>
        </w:rPr>
        <w:t>Escuchar con el corazón</w:t>
      </w:r>
    </w:p>
    <w:p>
      <w:pPr/>
      <w:r>
        <w:rPr>
          <w:lang w:val="es_ES" w:bidi="es_ES"/>
        </w:rPr>
      </w:r>
      <w:r>
        <w:rPr>
          <w:lang w:val="es_ES" w:bidi="es_ES"/>
        </w:rPr>
        <w:t>Escuchen Mateo 14:13–21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La mayoría de los estudiosos de la Biblia creen que esta narrativa continúa donde quedó la historia anterior de la muerte de Juan el Bautista. Juan el Bautista era el primo de Jesús, y fue el que preparó el camino para Jesús diciéndole a la gente que se arrepintieran y se bautizaran. La historia de la muerte de Juan el Bautista es un flashback, o una mirada a los eventos pasados. Escuchamos la historia de la muerte de Juan porque Herodes pregunta si Jesús es Juan el Bautista resucitado de entre los muertos. Algunas personas creen que Jesús va a un lugar remoto porque Herodes está haciendo preguntas sobre él. Otros creen que Jesús va a un lugar remoto para llorar la muerte de Juan. De cualquier manera, sabemos que Jesús se va a un lugar alejado. Jesús probablemente esté de regreso en Cafarnaúm cuando escucha las noticias.</w:t>
      </w:r>
    </w:p>
    <w:p>
      <w:pPr/>
      <w:r>
        <w:rPr>
          <w:lang w:val="es_ES" w:bidi="es_ES"/>
        </w:rPr>
      </w:r>
      <w:r>
        <w:rPr>
          <w:lang w:val="es_ES" w:bidi="es_ES"/>
        </w:rPr>
        <w:t xml:space="preserve">Deténganse y miren el mapa de la </w:t>
      </w:r>
      <w:r>
        <w:rPr>
          <w:lang w:val="es_ES" w:bidi="es_ES"/>
        </w:rPr>
        <w:t>región de Galilea</w:t>
      </w:r>
      <w:r>
        <w:rPr>
          <w:lang w:val="es_ES" w:bidi="es_ES"/>
        </w:rPr>
        <w:t xml:space="preserve"> y vean dónde está Nazaret, así como Cafarnaúm. Miren una imagen del</w:t>
      </w:r>
      <w:r>
        <w:rPr>
          <w:lang w:val="es_ES" w:bidi="es_ES"/>
        </w:rPr>
        <w:t xml:space="preserve"> mar de Galilea</w:t>
      </w:r>
      <w:r>
        <w:rPr>
          <w:lang w:val="es_ES" w:bidi="es_ES"/>
        </w:rPr>
        <w:t>.</w:t>
      </w:r>
    </w:p>
    <w:p>
      <w:pPr/>
      <w:r>
        <w:rPr>
          <w:lang w:val="es_ES" w:bidi="es_ES"/>
        </w:rPr>
      </w:r>
      <w:r>
        <w:rPr>
          <w:lang w:val="es_ES" w:bidi="es_ES"/>
        </w:rPr>
        <w:t>Jesús se retira en barca a un lugar donde pueda estar solo. Las barcas de ese tiempo tenían unos 8 metros de largo y podían caber fácilmente a 13 personas. Muchos estudiosos creen que Jesús se retiró a la orilla noreste del mar de Galilea. El mar de Galilea está al norte de Jerusalén y tiene unos 21 kilómetros de largo y 13 kilómetros de ancho. Jesús podría haber estado en peligro porque Herodes estaba haciendo preguntas sobre él. Cuando Jesús navegó al otro lado del mar, habría estado fuera de la región de Herodes y estaría a salvo por el momento. Jesús habría podido encontrar un área más desolada en ese lado del lago.</w:t>
      </w:r>
    </w:p>
    <w:p>
      <w:pPr/>
      <w:r>
        <w:rPr>
          <w:lang w:val="es_ES" w:bidi="es_ES"/>
        </w:rPr>
      </w:r>
      <w:r>
        <w:rPr>
          <w:lang w:val="es_ES" w:bidi="es_ES"/>
        </w:rPr>
        <w:t xml:space="preserve">Deténganse y miren nuevamente el mapa del </w:t>
      </w:r>
      <w:r>
        <w:rPr>
          <w:lang w:val="es_ES" w:bidi="es_ES"/>
        </w:rPr>
        <w:t>territorio de Herodes Antipas</w:t>
      </w:r>
      <w:r>
        <w:rPr>
          <w:lang w:val="es_ES" w:bidi="es_ES"/>
        </w:rPr>
        <w:t>.</w:t>
      </w:r>
    </w:p>
    <w:p>
      <w:pPr/>
      <w:r>
        <w:rPr>
          <w:lang w:val="es_ES" w:bidi="es_ES"/>
        </w:rPr>
      </w:r>
      <w:r>
        <w:rPr>
          <w:lang w:val="es_ES" w:bidi="es_ES"/>
        </w:rPr>
        <w:t>Sin embargo, la gran multitud escuchó a dónde iba Jesús, o lo miraron desde la orilla. Las multitudes entonces dejaron sus ciudades y corrieron alrededor de la costa hasta el lugar remoto. La gente llegó antes que Jesús. Cuando Jesús bajó de la barca, vio a las multitudes y tuvo compasión de ellas y sanó a los enfermos. La compasión es un profundo amor o afecto por alguien.</w:t>
      </w:r>
    </w:p>
    <w:p>
      <w:pPr/>
      <w:r>
        <w:rPr>
          <w:lang w:val="es_ES" w:bidi="es_ES"/>
        </w:rPr>
      </w:r>
      <w:r>
        <w:rPr>
          <w:lang w:val="es_ES" w:bidi="es_ES"/>
        </w:rPr>
        <w:t>Deténganse y conversen con su equipo: En su cultura, ¿a dónde va la gente, o qué hace la gente para tener tiempo sola? ¿Hay un lugar en su zona donde sea fácil estar solo? Hablen sobre alguna vez en que querían estar solos, pero no pudieron estar lograrlo.</w:t>
      </w:r>
    </w:p>
    <w:p>
      <w:pPr/>
      <w:r>
        <w:rPr>
          <w:lang w:val="es_ES" w:bidi="es_ES"/>
        </w:rPr>
      </w:r>
      <w:r>
        <w:rPr>
          <w:lang w:val="es_ES" w:bidi="es_ES"/>
        </w:rPr>
        <w:t>Esa noche, los discípulos vinieron a Jesús. Los discípulos de Jesús son los que lo siguen de cerca. Lo más probable es que los discípulos ya estuvieran en el área con Jesús. Lo más probable es que los discípulos hubieran venido en la barca con Jesús. Esto podría decirse, los discípulos se acercaron a Jesús. Aún no estaba del todo oscuro. Una vez que oscurecía, era demasiado tarde para que la gente fuera a buscar comida. Los discípulos notan que es tarde y se acercan a Jesús. Los discípulos le dicen a Jesús que envíe a la gente a las aldeas cercanas, que no son de donde han venido la gente.</w:t>
      </w:r>
    </w:p>
    <w:p>
      <w:pPr/>
      <w:r>
        <w:rPr>
          <w:lang w:val="es_ES" w:bidi="es_ES"/>
        </w:rPr>
      </w:r>
      <w:r>
        <w:rPr>
          <w:lang w:val="es_ES" w:bidi="es_ES"/>
        </w:rPr>
        <w:t>La conversación de Jesús con los discípulos es bastante directa. La respuesta de Jesús debe haber tomado por sorpresa a los discípulos, ya que responden con lo que parece ser incredulidad. Se puede leer: "¿Cómo podemos darles algo de comer cuando todo lo que tenemos son cinco panes y dos peces?" El pan y el pescado eran alimentos muy comunes para los que eran más pobres. Los panes eran pequeños. Tres panes habrían alimentado a una persona. Por lo tanto, esta cantidad de comida apenas era suficiente para 2 personas.</w:t>
      </w:r>
    </w:p>
    <w:p>
      <w:pPr/>
      <w:r>
        <w:rPr>
          <w:lang w:val="es_ES" w:bidi="es_ES"/>
        </w:rPr>
      </w:r>
      <w:r>
        <w:rPr>
          <w:lang w:val="es_ES" w:bidi="es_ES"/>
        </w:rPr>
        <w:t>Jesús les dijo a los discípulos que le trajeran los panes y los peces. Entonces Jesús les dijo que hicieran que la gente se sentara en la hierba. La expresión "sentarse" es la palabra utilizada al reclinarse en un banquete. Jesús tomó los panes y los peces, miró al cielo, y bendijo la comida, partió el pan y dio la comida a los discípulos para que la dieran a la multitud. Cuando la gente bendice algo, generalmente significa que da gracias por ello. Jesús probablemente dijo la bendición tradicional: "Bendito eres, Señor Dios, Rey del universo que traes pan de la tierra".</w:t>
      </w:r>
    </w:p>
    <w:p>
      <w:pPr/>
      <w:r>
        <w:rPr>
          <w:lang w:val="es_ES" w:bidi="es_ES"/>
        </w:rPr>
      </w:r>
      <w:r>
        <w:rPr>
          <w:lang w:val="es_ES" w:bidi="es_ES"/>
        </w:rPr>
        <w:t>Mateo no incluye una explicación del milagro que sucedió, sino solo que toda la multitud comió hasta quedar satisfecha. Mateo también afirma que había suficiente para doce cestas llenas de comida sobrante. La multitud era de cinco mil hombres, más mujeres y niños. Las cestas eran cestas de mimbre rígidas que se usaban para llevar la comida diaria.</w:t>
      </w:r>
    </w:p>
    <w:p>
      <w:pPr/>
      <w:r>
        <w:rPr>
          <w:lang w:val="es_ES" w:bidi="es_ES"/>
        </w:rPr>
      </w:r>
      <w:r>
        <w:rPr>
          <w:lang w:val="es_ES" w:bidi="es_ES"/>
        </w:rPr>
        <w:t xml:space="preserve">Deténganse y miren las imágenes de </w:t>
      </w:r>
      <w:r>
        <w:rPr>
          <w:lang w:val="es_ES" w:bidi="es_ES"/>
        </w:rPr>
        <w:t>cestas de mimbre</w:t>
      </w:r>
      <w:r>
        <w:rPr>
          <w:lang w:val="es_ES" w:bidi="es_ES"/>
        </w:rPr>
        <w:t>.</w:t>
      </w:r>
    </w:p>
    <w:p>
      <w:pPr/>
      <w:r>
        <w:rPr>
          <w:lang w:val="es_ES" w:bidi="es_ES"/>
        </w:rPr>
      </w:r>
      <w:r>
        <w:rPr>
          <w:lang w:val="es_ES" w:bidi="es_ES"/>
        </w:rPr>
        <w:t>Deténganse y conversen con su equipo: En su cultura, ¿cuánta gente se alimentaría de cinco panes pequeños y dos peces? ¿Cuánta comida se necesitaría en su cultura para alimentar y satisfacer a cinco mil hombres, más mujeres y niños?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Jesús escucha la noticia de la muerte de Juan. Jesús sube a la barca para encontrar un lugar para estar solo. La gente sigue a Jesús a pie.</w:t>
      </w:r>
    </w:p>
    <w:p>
      <w:pPr/>
      <w:r>
        <w:rPr>
          <w:lang w:val="es_ES" w:bidi="es_ES"/>
        </w:rPr>
      </w:r>
      <w:r>
        <w:rPr>
          <w:b/>
          <w:lang w:val="es_ES" w:bidi="es_ES"/>
        </w:rPr>
        <w:t>Segunda escena:</w:t>
      </w:r>
      <w:r>
        <w:rPr>
          <w:lang w:val="es_ES" w:bidi="es_ES"/>
        </w:rPr>
        <w:t xml:space="preserve"> Jesús baja de la barca y ve que la multitud ya está allí. Jesús siente compasión por ellos. Jesús sana a los enfermos.</w:t>
      </w:r>
    </w:p>
    <w:p>
      <w:pPr/>
      <w:r>
        <w:rPr>
          <w:lang w:val="es_ES" w:bidi="es_ES"/>
        </w:rPr>
      </w:r>
      <w:r>
        <w:rPr>
          <w:b/>
          <w:lang w:val="es_ES" w:bidi="es_ES"/>
        </w:rPr>
        <w:t>Tercera escena:</w:t>
      </w:r>
      <w:r>
        <w:rPr>
          <w:lang w:val="es_ES" w:bidi="es_ES"/>
        </w:rPr>
        <w:t xml:space="preserve"> Los discípulos se acercan a Jesús y le dicen que la hora es avanzada y que la gente necesita ir a conseguir comida. Jesús les dice a los discípulos que las multitudes no necesitan irse. Jesús les dice a los discípulos que deben alimentar a la gente. Los discípulos responden que no tienen suficiente comida, solo tienen 2 peces y 5 panes.</w:t>
      </w:r>
    </w:p>
    <w:p>
      <w:pPr/>
      <w:r>
        <w:rPr>
          <w:lang w:val="es_ES" w:bidi="es_ES"/>
        </w:rPr>
      </w:r>
      <w:r>
        <w:rPr>
          <w:b/>
          <w:lang w:val="es_ES" w:bidi="es_ES"/>
        </w:rPr>
        <w:t>Cuarta escena:</w:t>
      </w:r>
      <w:r>
        <w:rPr>
          <w:lang w:val="es_ES" w:bidi="es_ES"/>
        </w:rPr>
        <w:t xml:space="preserve"> Jesús pide que le traigan la comida. Jesús les dice a las multitudes que se sienten. Jesús bendice la comida, parte los panes y da la comida a los discípulos. Los discípulos entonces lo reparten entre la multitud. La multitud come y está satisfecha. Los discípulos recogen 12 cestas sobrantes llenas de comida.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Las multitudes (incluidos los que están enfermos)</w:t>
      </w:r>
    </w:p>
    <w:p>
      <w:pPr>
        <w:pStyle w:val="ListBullet"/>
        <w:spacing w:line="240" w:lineRule="auto"/>
        <w:ind w:left="720"/>
      </w:pPr>
      <w:r>
        <w:rPr>
          <w:lang w:val="es_ES" w:bidi="es_ES"/>
        </w:rPr>
      </w:r>
      <w:r>
        <w:rPr>
          <w:lang w:val="es_ES" w:bidi="es_ES"/>
        </w:rPr>
        <w:t>Los discípulos</w:t>
      </w:r>
    </w:p>
    <w:p>
      <w:pPr/>
      <w:r>
        <w:rPr>
          <w:lang w:val="es_ES" w:bidi="es_ES"/>
        </w:rPr>
      </w:r>
      <w:r>
        <w:rPr>
          <w:lang w:val="es_ES" w:bidi="es_ES"/>
        </w:rPr>
        <w:t>En esta sesión, hagan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El pasaje comienza: "Ahora, cuando Jesús oyó esto..." La palabra "ahora" es una palabra de transición. No significa justo aquí y ahora. Realmente significa que cuando Jesús escuchó sobre la muerte de su primo Juan, se fue en una barca en el mar de Galilea para estar solo. No sabemos exactamente a dónde fue Jesús, pero pensamos que fue de Cafarnaúm al lado noreste del mar de Galilea. Esto habría llevado a Jesús a un lugar desolado y también lo habría sacado del territorio de Herodes Antipas. Las multitudes escucharon que Jesús se estaba yendo, por lo que lo siguieron a pie. Las multitudes probablemente miraban a Jesús desde la costa y vigilaban hacia dónde iba su barca. Es importante tener en cuenta que la mayoría de los personajes están en tierra y Jesús y los discípulos están en una barca en el mar de Galilea.</w:t>
      </w:r>
    </w:p>
    <w:p>
      <w:pPr/>
      <w:r>
        <w:rPr>
          <w:lang w:val="es_ES" w:bidi="es_ES"/>
        </w:rPr>
      </w:r>
      <w:r>
        <w:rPr>
          <w:lang w:val="es_ES" w:bidi="es_ES"/>
        </w:rPr>
        <w:t xml:space="preserve">Miren nuevamente el mapa de </w:t>
      </w:r>
      <w:r>
        <w:rPr>
          <w:lang w:val="es_ES" w:bidi="es_ES"/>
        </w:rPr>
        <w:t>Galilea</w:t>
      </w:r>
      <w:r>
        <w:rPr>
          <w:lang w:val="es_ES" w:bidi="es_ES"/>
        </w:rPr>
        <w:t xml:space="preserve"> y la imagen desde el aire del </w:t>
      </w:r>
      <w:r>
        <w:rPr>
          <w:lang w:val="es_ES" w:bidi="es_ES"/>
        </w:rPr>
        <w:t>paisaje en el lado noroeste del mar de Galilea</w:t>
      </w:r>
      <w:r>
        <w:rPr>
          <w:lang w:val="es_ES" w:bidi="es_ES"/>
        </w:rPr>
        <w:t>.</w:t>
      </w:r>
    </w:p>
    <w:p>
      <w:pPr/>
      <w:r>
        <w:rPr>
          <w:lang w:val="es_ES" w:bidi="es_ES"/>
        </w:rPr>
      </w:r>
      <w:r>
        <w:rPr>
          <w:lang w:val="es_ES" w:bidi="es_ES"/>
        </w:rPr>
        <w:t>Cuando Jesús bajó de la barca y llegó a la orilla, vio la gran multitud de gente: cinco mil hombres, más mujeres y niños. Jesús sintió un gran amor por ellos y sanó a los enfermos.</w:t>
      </w:r>
    </w:p>
    <w:p>
      <w:pPr/>
      <w:r>
        <w:rPr>
          <w:lang w:val="es_ES" w:bidi="es_ES"/>
        </w:rPr>
      </w:r>
      <w:r>
        <w:rPr>
          <w:lang w:val="es_ES" w:bidi="es_ES"/>
        </w:rPr>
        <w:t>Hagan una pausa y comenten cómo podría haberse visto esto. ¿La gente se amontonó alrededor de Jesús? ¿Hicieron una fila? ¿Trajeron los parientes a sus seres queridos a Jesús? ¿La gente vino por su cuenta?</w:t>
      </w:r>
    </w:p>
    <w:p>
      <w:pPr/>
      <w:r>
        <w:rPr>
          <w:lang w:val="es_ES" w:bidi="es_ES"/>
        </w:rPr>
      </w:r>
      <w:r>
        <w:rPr>
          <w:lang w:val="es_ES" w:bidi="es_ES"/>
        </w:rPr>
        <w:t>Jesús está ministrando a la gente todo el día hasta la noche. A medida que el sol empieza a ponerse, los discípulos se acercan a Jesús y le dicen que despida a las multitudes para que puedan obtener comida. Una multitud tan grande habría tenido dificultades para encontrar comida en un lugar desolado o remoto.</w:t>
      </w:r>
    </w:p>
    <w:p>
      <w:pPr/>
      <w:r>
        <w:rPr>
          <w:lang w:val="es_ES" w:bidi="es_ES"/>
        </w:rPr>
      </w:r>
      <w:r>
        <w:rPr>
          <w:lang w:val="es_ES" w:bidi="es_ES"/>
        </w:rPr>
        <w:t>Jesús pide que le traigan los 5 panes y los 2 peces. Entonces Jesús le dice a la gente que se siente, y Jesús bendice la comida. Entonces Jesús parte los panes y se los da a los discípulos. Los discípulos lo reparten a la gran multitud. Toda la multitud come y se llena hasta estar satisfecha. Después, los discípulos recogen doce cestas llenas de sobras.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Las multitudes (incluidos los que están enfermos)</w:t>
      </w:r>
    </w:p>
    <w:p>
      <w:pPr>
        <w:pStyle w:val="ListBullet"/>
        <w:spacing w:line="240" w:lineRule="auto"/>
        <w:ind w:left="720"/>
      </w:pPr>
      <w:r>
        <w:rPr>
          <w:lang w:val="es_ES" w:bidi="es_ES"/>
        </w:rPr>
      </w:r>
      <w:r>
        <w:rPr>
          <w:lang w:val="es_ES" w:bidi="es_ES"/>
        </w:rPr>
        <w:t>Los discípulos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Jesús escucha la noticia de la muerte de Juan. Jesús sube a la barca para encontrar un lugar para estar solo.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Jesús cómo se siente. Esperen escuchar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Las multitudes corren a lo largo de la costa para seguir a Jesús, que está en la barca. Cuando Jesús baja de la barca y ve a la multitud, tiene compasión de ellos. Jesús comienza a sanar a los enfermos hasta la noche.</w:t>
      </w:r>
    </w:p>
    <w:p>
      <w:pPr/>
      <w:r>
        <w:rPr>
          <w:lang w:val="es_ES" w:bidi="es_ES"/>
        </w:rPr>
      </w:r>
      <w:r>
        <w:rPr>
          <w:lang w:val="es_ES" w:bidi="es_ES"/>
        </w:rPr>
        <w:t>Los discípulos se acercan a Jesús y le dicen que la hora es avanzada y que la gente necesita ir a conseguir comida. Jesús les dice a los discípulos que las multitudes no necesitan irse. Jesús les dice a los discípulos que deben alimentar a la gente. Los discípulos responden que no tienen suficiente comida, solo tienen 2 peces y 5 panes.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discípulos cómo se sienten. Esperen escuchar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pide que le traigan la comida. Jesús les dice a las multitudes que se sienten. Jesús bendice la comida, parte los panes y da la comida a los discípulos. Los discípulos entonces lo reparten entre la multitud. La multitud come y está satisfecha. Los discípulos recogen 12 cestas sobrantes llenas de comida.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discípulos cómo se sienten. Esperen escuchar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subió a una barca para ir a un área </w:t>
      </w:r>
      <w:r>
        <w:rPr>
          <w:b/>
          <w:lang w:val="es_ES" w:bidi="es_ES"/>
        </w:rPr>
        <w:t>remota</w:t>
      </w:r>
      <w:r>
        <w:rPr>
          <w:lang w:val="es_ES" w:bidi="es_ES"/>
        </w:rPr>
        <w:t xml:space="preserve"> o </w:t>
      </w:r>
      <w:r>
        <w:rPr>
          <w:b/>
          <w:lang w:val="es_ES" w:bidi="es_ES"/>
        </w:rPr>
        <w:t>desolada</w:t>
      </w:r>
      <w:r>
        <w:rPr>
          <w:lang w:val="es_ES" w:bidi="es_ES"/>
        </w:rPr>
        <w:t xml:space="preserve"> para estar solo. Remoto o desolado significa sin gente o ni siquiera mucha vegetación.</w:t>
      </w:r>
    </w:p>
    <w:p>
      <w:pPr/>
      <w:r>
        <w:rPr>
          <w:lang w:val="es_ES" w:bidi="es_ES"/>
        </w:rPr>
      </w:r>
      <w:r>
        <w:rPr>
          <w:lang w:val="es_ES" w:bidi="es_ES"/>
        </w:rPr>
        <w:t xml:space="preserve">El lago en el que estaba Jesús era el </w:t>
      </w:r>
      <w:r>
        <w:rPr>
          <w:b/>
          <w:lang w:val="es_ES" w:bidi="es_ES"/>
        </w:rPr>
        <w:t>mar de Galilea</w:t>
      </w:r>
      <w:r>
        <w:rPr>
          <w:lang w:val="es_ES" w:bidi="es_ES"/>
        </w:rPr>
        <w:t xml:space="preserve">. El mar de Galilea tiene 21 kilómetros de largo y 13 kilómetros de ancho. Fue alrededor de este mar donde Jesús llevó a cabo gran parte de su ministerio. Usen la misma palabra que han usado antes para el mar de Galilea. Consulten el Glosario Principal para obtener una definición del </w:t>
      </w:r>
      <w:r>
        <w:rPr>
          <w:lang w:val="es_ES" w:bidi="es_ES"/>
        </w:rPr>
        <w:t>Mar de Galilea</w:t>
      </w:r>
      <w:r>
        <w:rPr>
          <w:lang w:val="es_ES" w:bidi="es_ES"/>
        </w:rPr>
        <w:t>.</w:t>
      </w:r>
    </w:p>
    <w:p>
      <w:pPr/>
      <w:r>
        <w:rPr>
          <w:lang w:val="es_ES" w:bidi="es_ES"/>
        </w:rPr>
      </w:r>
      <w:r>
        <w:rPr>
          <w:lang w:val="es_ES" w:bidi="es_ES"/>
        </w:rPr>
        <w:t xml:space="preserve">Cuando Jesús bajó de la barca, vio a la gran multitud y sintió </w:t>
      </w:r>
      <w:r>
        <w:rPr>
          <w:b/>
          <w:lang w:val="es_ES" w:bidi="es_ES"/>
        </w:rPr>
        <w:t>compasión</w:t>
      </w:r>
      <w:r>
        <w:rPr>
          <w:lang w:val="es_ES" w:bidi="es_ES"/>
        </w:rPr>
        <w:t xml:space="preserve"> por ellos. La compasión es un profundo sentimiento de amor y/o afecto. Consulten el Glosario Principal para obtener una definición de </w:t>
      </w:r>
      <w:r>
        <w:rPr>
          <w:lang w:val="es_ES" w:bidi="es_ES"/>
        </w:rPr>
        <w:t>compasión</w:t>
      </w:r>
      <w:r>
        <w:rPr>
          <w:lang w:val="es_ES" w:bidi="es_ES"/>
        </w:rPr>
        <w:t>. Jesús sanaba a los enfermos.</w:t>
      </w:r>
    </w:p>
    <w:p>
      <w:pPr/>
      <w:r>
        <w:rPr>
          <w:lang w:val="es_ES" w:bidi="es_ES"/>
        </w:rPr>
      </w:r>
      <w:r>
        <w:rPr>
          <w:lang w:val="es_ES" w:bidi="es_ES"/>
        </w:rPr>
        <w:t xml:space="preserve">Cuando el sol comenzó a ponerse, los </w:t>
      </w:r>
      <w:r>
        <w:rPr>
          <w:b/>
          <w:lang w:val="es_ES" w:bidi="es_ES"/>
        </w:rPr>
        <w:t>discípulos</w:t>
      </w:r>
      <w:r>
        <w:rPr>
          <w:lang w:val="es_ES" w:bidi="es_ES"/>
        </w:rPr>
        <w:t xml:space="preserve"> se acercaron a Jesús para pedirle que enviara a la gente para conseguir comida. Los discípulos son seguidores cercanos de Jesús. Usen la misma palabra que han usado para discípulos en el pasado. Consulten el Glosario Principal para obtener la definición de </w:t>
      </w:r>
      <w:r>
        <w:rPr>
          <w:lang w:val="es_ES" w:bidi="es_ES"/>
        </w:rPr>
        <w:t>discípulos</w:t>
      </w:r>
      <w:r>
        <w:rPr>
          <w:lang w:val="es_ES" w:bidi="es_ES"/>
        </w:rPr>
        <w:t>.</w:t>
      </w:r>
    </w:p>
    <w:p>
      <w:pPr/>
      <w:r>
        <w:rPr>
          <w:lang w:val="es_ES" w:bidi="es_ES"/>
        </w:rPr>
      </w:r>
      <w:r>
        <w:rPr>
          <w:lang w:val="es_ES" w:bidi="es_ES"/>
        </w:rPr>
        <w:t xml:space="preserve">Jesús dijo que las multitudes no necesitaban irse y los discípulos podían darles comida. Los discípulos dijeron que solo tenían un poco de comida. Jesús pidió la comida y les dijo a todos que se sentaran. Jesús </w:t>
      </w:r>
      <w:r>
        <w:rPr>
          <w:b/>
          <w:lang w:val="es_ES" w:bidi="es_ES"/>
        </w:rPr>
        <w:t>bendijo</w:t>
      </w:r>
      <w:r>
        <w:rPr>
          <w:lang w:val="es_ES" w:bidi="es_ES"/>
        </w:rPr>
        <w:t xml:space="preserve"> la comida, partió la comida y la repartió. Cuando la gente </w:t>
      </w:r>
      <w:r>
        <w:rPr>
          <w:lang w:val="es_ES" w:bidi="es_ES"/>
        </w:rPr>
        <w:t>bendice</w:t>
      </w:r>
      <w:r>
        <w:rPr>
          <w:lang w:val="es_ES" w:bidi="es_ES"/>
        </w:rPr>
        <w:t xml:space="preserve"> algo, significa que le da gracias a Dios por esa cosa. Todos comieron y estaban satisfechos. Los discípulos recogieron 12 cestas llenas de comida sobrante.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14:22–36</w:t>
      </w:r>
      <w:r>
        <w:rPr>
          <w:lang w:val="es_ES" w:bidi="es_ES"/>
        </w:rPr>
      </w:r>
    </w:p>
    <w:p>
      <w:pPr>
        <w:pStyle w:val="Heading3"/>
      </w:pPr>
      <w:r>
        <w:rPr>
          <w:lang w:val="es_ES" w:bidi="es_ES"/>
        </w:rPr>
        <w:t>Escuchar con el corazón</w:t>
      </w:r>
    </w:p>
    <w:p>
      <w:pPr/>
      <w:r>
        <w:rPr>
          <w:lang w:val="es_ES" w:bidi="es_ES"/>
        </w:rPr>
      </w:r>
      <w:r>
        <w:rPr>
          <w:lang w:val="es_ES" w:bidi="es_ES"/>
        </w:rPr>
        <w:t>Escuchen Mateo 14:22–36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Esta historia relata la historia de Jesús alimentando a más de 5000 personas con solo 5 pedazos de pan y dos pescados. La gente estaba asombrada por el poder de Jesús.</w:t>
      </w:r>
    </w:p>
    <w:p>
      <w:pPr/>
      <w:r>
        <w:rPr>
          <w:lang w:val="es_ES" w:bidi="es_ES"/>
        </w:rPr>
      </w:r>
      <w:r>
        <w:rPr>
          <w:lang w:val="es_ES" w:bidi="es_ES"/>
        </w:rPr>
        <w:t>Poco después de alimentar al gran grupo de gente, Jesús les dice que vayan a sus hogares. Jesús les dijo a los discípulos que subieran a una barca y fueran al otro lado de un lago, que era el Mar de Galilea. Jesús entonces va solo a un lugar montañoso para orar, o hablar con Dios, alejándose de la gente.</w:t>
      </w:r>
    </w:p>
    <w:p>
      <w:pPr/>
      <w:r>
        <w:rPr>
          <w:lang w:val="es_ES" w:bidi="es_ES"/>
        </w:rPr>
      </w:r>
      <w:r>
        <w:rPr>
          <w:lang w:val="es_ES" w:bidi="es_ES"/>
        </w:rPr>
        <w:t>Deténganse aquí y busquen una imagen del M</w:t>
      </w:r>
      <w:r>
        <w:rPr>
          <w:b/>
          <w:lang w:val="es_ES" w:bidi="es_ES"/>
        </w:rPr>
        <w:t>ar de Galilea.</w:t>
      </w:r>
      <w:r>
        <w:rPr>
          <w:lang w:val="es_ES" w:bidi="es_ES"/>
        </w:rPr>
        <w:t xml:space="preserve"> También busquen una imagen de una b</w:t>
      </w:r>
      <w:r>
        <w:rPr>
          <w:lang w:val="es_ES" w:bidi="es_ES"/>
        </w:rPr>
        <w:t xml:space="preserve">arca </w:t>
      </w:r>
      <w:r>
        <w:rPr>
          <w:lang w:val="es_ES" w:bidi="es_ES"/>
        </w:rPr>
        <w:t>con remos.</w:t>
      </w:r>
    </w:p>
    <w:p>
      <w:pPr/>
      <w:r>
        <w:rPr>
          <w:lang w:val="es_ES" w:bidi="es_ES"/>
        </w:rPr>
      </w:r>
      <w:r>
        <w:rPr>
          <w:lang w:val="es_ES" w:bidi="es_ES"/>
        </w:rPr>
        <w:t>Cuando oscurecía, Jesús todavía estaba hablando con Dios, y los discípulos en la barca se encontraban lejos de tierra firme, luchando por cruzar el lago. Había un viento fuerte, y las olas estaban golpeando contra la barca. Las fuertes tormentas podían venir de repente debido a la ubicación del lago.</w:t>
      </w:r>
    </w:p>
    <w:p>
      <w:pPr/>
      <w:r>
        <w:rPr>
          <w:lang w:val="es_ES" w:bidi="es_ES"/>
        </w:rPr>
      </w:r>
      <w:r>
        <w:rPr>
          <w:lang w:val="es_ES" w:bidi="es_ES"/>
        </w:rPr>
        <w:t>Cuenten sobre un momento difícil de su vida cuando las cosas eran tan difíciles que no sabían qué hacer.</w:t>
      </w:r>
    </w:p>
    <w:p>
      <w:pPr/>
      <w:r>
        <w:rPr>
          <w:lang w:val="es_ES" w:bidi="es_ES"/>
        </w:rPr>
      </w:r>
      <w:r>
        <w:rPr>
          <w:lang w:val="es_ES" w:bidi="es_ES"/>
        </w:rPr>
        <w:t>Entonces, durante la "cuarta vigilia" de la noche, que era entre las 3:00 y las 6:00 de la mañana, ¡Jesús fue hacia los discípulos caminando sobre la superficie del agua! "En la cuarta vigilia de la noche" refleja la costumbre romana de dividir el tiempo entre las 18:00 y las 6:00 en cuatro períodos iguales de tres horas cada uno. Cada uno de estos períodos de tiempo se llamaba vigilia.</w:t>
      </w:r>
    </w:p>
    <w:p>
      <w:pPr/>
      <w:r>
        <w:rPr>
          <w:lang w:val="es_ES" w:bidi="es_ES"/>
        </w:rPr>
      </w:r>
      <w:r>
        <w:rPr>
          <w:lang w:val="es_ES" w:bidi="es_ES"/>
        </w:rPr>
        <w:t>Los discípulos vieron a Jesús viniendo hacia ellos en medio de la tormenta. Estaban muy asustados y gritaban: "¡Es un fantasma!" Esta declaración de los discípulos posiblemente representa una superstición, y puede reflejar la creencia popular de que los espíritus malignos vivían en el mar, o que los que se habían ahogado rondaban las aguas.</w:t>
      </w:r>
    </w:p>
    <w:p>
      <w:pPr/>
      <w:r>
        <w:rPr>
          <w:lang w:val="es_ES" w:bidi="es_ES"/>
        </w:rPr>
      </w:r>
      <w:r>
        <w:rPr>
          <w:lang w:val="es_ES" w:bidi="es_ES"/>
        </w:rPr>
        <w:t>Jesús habló inmediatamente a los discípulos y dijo: "No tengan miedo; soy yo". Algunas versiones usan las palabras "ánimo", que también se pueden traducir como "¡Sean valientes! Soy Jesús. ¡No teman!" o "Cálmense, soy yo. ¡No tengan miedo!"</w:t>
      </w:r>
    </w:p>
    <w:p>
      <w:pPr/>
      <w:r>
        <w:rPr>
          <w:lang w:val="es_ES" w:bidi="es_ES"/>
        </w:rPr>
      </w:r>
      <w:r>
        <w:rPr>
          <w:lang w:val="es_ES" w:bidi="es_ES"/>
        </w:rPr>
        <w:t>Pedro entonces le dijo a Jesús, que todavía estaba sobre la superficie del agua: "Señor, si realmente eres tú, mándame ir hacia ti caminando sobre el agua". La palabra "Señor" en este caso se puede traducir como "amo". Pedro quería que Jesús confirmara que la persona en el agua era realmente él. Estaba oscuro y tormentoso, y los discípulos no podían ver claramente. Pero habían escuchado la voz de Jesús. Pedro creía que si realmente era Jesús, permitiría que Pedro caminara hacia Jesús en el agua. ¡Jesús entonces le dijo a Pedro que viniera a él!</w:t>
      </w:r>
    </w:p>
    <w:p>
      <w:pPr/>
      <w:r>
        <w:rPr>
          <w:lang w:val="es_ES" w:bidi="es_ES"/>
        </w:rPr>
      </w:r>
      <w:r>
        <w:rPr>
          <w:lang w:val="es_ES" w:bidi="es_ES"/>
        </w:rPr>
        <w:t>Pedro bajó de la barca y comenzó a caminar hacia Jesús en la superficie del agua. Pero Pedro tomó conciencia del fuerte viento y de las olas a su alrededor y comenzó a hundirse en el agua. Pedro rápidamente gritó a Jesús: "¡Sálvame de ahogarme, Señor!"</w:t>
      </w:r>
    </w:p>
    <w:p>
      <w:pPr/>
      <w:r>
        <w:rPr>
          <w:lang w:val="es_ES" w:bidi="es_ES"/>
        </w:rPr>
      </w:r>
      <w:r>
        <w:rPr>
          <w:lang w:val="es_ES" w:bidi="es_ES"/>
        </w:rPr>
        <w:t>Inmediatamente Jesús extendió la mano para ayudar a Pedro y Jesús le dijo: "¡Por qué no confiaste en que te ayudara a caminar en el agua!" Jesús y Pedro entonces subieron a la barca y el viento se detuvo. Los discípulos que estaban en la barca estaban asombrados de lo que sucedió y adoraban a Jesús, afirmando que él era el Hijo de Dios. La frase el "Hijo de Dios" es un título para Jesús. Este título indica que los discípulos ven a Jesús que tiene la misma naturaleza y carácter que Dios.</w:t>
      </w:r>
    </w:p>
    <w:p>
      <w:pPr/>
      <w:r>
        <w:rPr>
          <w:lang w:val="es_ES" w:bidi="es_ES"/>
        </w:rPr>
      </w:r>
      <w:r>
        <w:rPr>
          <w:lang w:val="es_ES" w:bidi="es_ES"/>
        </w:rPr>
        <w:t>Los discípulos reconocen que Jesús no es una persona común. Los discípulos están sorprendidos por lo que Jesús hace. Están tan vencidos por la emoción que reconocen que Jesús debe ser divino y lo llaman el Hijo de Dios. En la última historia de una tormenta en el agua, terminaron preguntando: "¿Quién es este hombre?" Ahora lo llaman el Hijo de Dios.</w:t>
      </w:r>
    </w:p>
    <w:p>
      <w:pPr/>
      <w:r>
        <w:rPr>
          <w:lang w:val="es_ES" w:bidi="es_ES"/>
        </w:rPr>
      </w:r>
      <w:r>
        <w:rPr>
          <w:lang w:val="es_ES" w:bidi="es_ES"/>
        </w:rPr>
        <w:t>Jesús y los discípulos llegaron al otro lado del lago y bajaron de la barca en tierra en un lugar llamado Genesaret. Genesaret era una aldea ubicada en la orilla noroeste del mar de Galilea. Pero el nombre también se aplicaba a la llanura fértil y densamente poblada al oeste del Mar de Galilea y al sur de Cafarnaúm. Al usar la palabra "lugar" para describir a Genesaret, es probable que se esté refiriendo a la llanura o territorio de Genesaret en lugar de a la aldea.</w:t>
      </w:r>
    </w:p>
    <w:p>
      <w:pPr/>
      <w:r>
        <w:rPr>
          <w:lang w:val="es_ES" w:bidi="es_ES"/>
        </w:rPr>
      </w:r>
      <w:r>
        <w:rPr>
          <w:lang w:val="es_ES" w:bidi="es_ES"/>
        </w:rPr>
        <w:t xml:space="preserve">Muestren un mapa que incluya </w:t>
      </w:r>
      <w:r>
        <w:rPr>
          <w:lang w:val="es_ES" w:bidi="es_ES"/>
        </w:rPr>
        <w:t>Betsaida y Genesaret</w:t>
      </w:r>
      <w:r>
        <w:rPr>
          <w:lang w:val="es_ES" w:bidi="es_ES"/>
        </w:rPr>
        <w:t>, donde Jesús y los discípulos desembarcaron.</w:t>
      </w:r>
    </w:p>
    <w:p>
      <w:pPr/>
      <w:r>
        <w:rPr>
          <w:lang w:val="es_ES" w:bidi="es_ES"/>
        </w:rPr>
      </w:r>
      <w:r>
        <w:rPr>
          <w:lang w:val="es_ES" w:bidi="es_ES"/>
        </w:rPr>
        <w:t>La gente vio que era Jesús y enviaron gente a decirles a todos en esa región que Él estaba allí. La gente llevaba a los que estaban enfermos ante Jesús, rogándole que les permitiera tocar el fleco de su túnica. Y Jesús sanaba a todos los enfermos que lo tocaban, sanándolos. La gente creía que el poder sanador de Jesús fluía hacia el fleco de su manto. Flecos pueden ser "la parte inferior" o "el borde" de la prenda.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6 escenas.</w:t>
      </w:r>
    </w:p>
    <w:p>
      <w:pPr/>
      <w:r>
        <w:rPr>
          <w:lang w:val="es_ES" w:bidi="es_ES"/>
        </w:rPr>
      </w:r>
      <w:r>
        <w:rPr>
          <w:b/>
          <w:lang w:val="es_ES" w:bidi="es_ES"/>
        </w:rPr>
        <w:t>Primera escena:</w:t>
      </w:r>
      <w:r>
        <w:rPr>
          <w:lang w:val="es_ES" w:bidi="es_ES"/>
        </w:rPr>
        <w:t xml:space="preserve"> Jesús les dice a los discípulos que suban a una barca y vayan al otro lado del lago. Él envía a la multitud a sus hogares. Jesús entonces entra en un área montañosa para orar, hablar con Dios. Se hizo de noche mientras Jesús estaba orando.</w:t>
      </w:r>
    </w:p>
    <w:p>
      <w:pPr/>
      <w:r>
        <w:rPr>
          <w:lang w:val="es_ES" w:bidi="es_ES"/>
        </w:rPr>
      </w:r>
      <w:r>
        <w:rPr>
          <w:b/>
          <w:lang w:val="es_ES" w:bidi="es_ES"/>
        </w:rPr>
        <w:t>Segunda escena:</w:t>
      </w:r>
      <w:r>
        <w:rPr>
          <w:lang w:val="es_ES" w:bidi="es_ES"/>
        </w:rPr>
        <w:t xml:space="preserve"> Los discípulos luchan en su barca debido al fuerte viento y las grandes olas. Entre las 3:00 y las 6:00 de la mañana, Jesús fue a encontrarse con los discípulos caminando en la superficie del agua. ¡Los discípulos se preguntaban si era un fantasma!</w:t>
      </w:r>
    </w:p>
    <w:p>
      <w:pPr/>
      <w:r>
        <w:rPr>
          <w:lang w:val="es_ES" w:bidi="es_ES"/>
        </w:rPr>
      </w:r>
      <w:r>
        <w:rPr>
          <w:b/>
          <w:lang w:val="es_ES" w:bidi="es_ES"/>
        </w:rPr>
        <w:t>Escena 3:</w:t>
      </w:r>
      <w:r>
        <w:rPr>
          <w:lang w:val="es_ES" w:bidi="es_ES"/>
        </w:rPr>
        <w:t xml:space="preserve"> Jesús les habla para alentarlos diciéndoles que no tengan miedo porque era él en el agua. Él dijo, "No tengan miedo; soy yo". Pedro habla a Jesús diciendo: "Señor, si realmente eres tú, dime que vaya hacia a ti, caminando sobre el agua". ¡Jesús entonces le dice a Pedro que venga a él!</w:t>
      </w:r>
    </w:p>
    <w:p>
      <w:pPr/>
      <w:r>
        <w:rPr>
          <w:lang w:val="es_ES" w:bidi="es_ES"/>
        </w:rPr>
      </w:r>
      <w:r>
        <w:rPr>
          <w:b/>
          <w:lang w:val="es_ES" w:bidi="es_ES"/>
        </w:rPr>
        <w:t>Escena 4</w:t>
      </w:r>
      <w:r>
        <w:rPr>
          <w:lang w:val="es_ES" w:bidi="es_ES"/>
        </w:rPr>
        <w:t>: Pedro baja de la barca, camina en la superficie del agua y comienza a hundirse. Él tiene miedo y llama a Jesús para que lo rescaten de ahogarse. Jesús toma la mano de Pedro y lo rescata. Jesús le pregunta a Pedro por qué tiene tan poca fe y dudas.</w:t>
      </w:r>
    </w:p>
    <w:p>
      <w:pPr/>
      <w:r>
        <w:rPr>
          <w:lang w:val="es_ES" w:bidi="es_ES"/>
        </w:rPr>
      </w:r>
      <w:r>
        <w:rPr>
          <w:b/>
          <w:lang w:val="es_ES" w:bidi="es_ES"/>
        </w:rPr>
        <w:t>Escena 5:</w:t>
      </w:r>
      <w:r>
        <w:rPr>
          <w:lang w:val="es_ES" w:bidi="es_ES"/>
        </w:rPr>
        <w:t xml:space="preserve"> Jesús y Pedro vuelven a subir a la barca y el viento se detiene. Los discípulos estaban asombrados y se dieron cuenta de que Jesús es el Hijo de Dios y lo adoran.</w:t>
      </w:r>
    </w:p>
    <w:p>
      <w:pPr/>
      <w:r>
        <w:rPr>
          <w:lang w:val="es_ES" w:bidi="es_ES"/>
        </w:rPr>
      </w:r>
      <w:r>
        <w:rPr>
          <w:b/>
          <w:lang w:val="es_ES" w:bidi="es_ES"/>
        </w:rPr>
        <w:t>Escena 6:</w:t>
      </w:r>
      <w:r>
        <w:rPr>
          <w:lang w:val="es_ES" w:bidi="es_ES"/>
        </w:rPr>
        <w:t xml:space="preserve"> Jesús y los discípulos cruzan el lago hasta Genesaret. La gente en esa área estaba consciente de que era Jesús, y pronto la noticia se extendió a muchas otras personas de que Jesús estaba allí. Esta gente traía a los que estaban enfermos, rogándole a Jesús que los dejara tocar el borde de su túnica. Jesús sanaba a todos los que lo tocaban.</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La multitud del milagro anterior, alimentando a 5000</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El viento y las olas</w:t>
      </w:r>
    </w:p>
    <w:p>
      <w:pPr>
        <w:pStyle w:val="ListBullet"/>
        <w:spacing w:line="240" w:lineRule="auto"/>
        <w:ind w:left="720"/>
      </w:pPr>
      <w:r>
        <w:rPr>
          <w:lang w:val="es_ES" w:bidi="es_ES"/>
        </w:rPr>
      </w:r>
      <w:r>
        <w:rPr>
          <w:lang w:val="es_ES" w:bidi="es_ES"/>
        </w:rPr>
        <w:t>La gente en Genesaret, gente sana y enferma</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Jesús acaba de alimentar a la multitud con 2 peces y 5 panes de pan. Él envía a sus discípulos de regreso a la barca, y aleja a la multitud. Entonces él va a una colina para orar. A estas alturas, es noche y oscuro.</w:t>
      </w:r>
    </w:p>
    <w:p>
      <w:pPr/>
      <w:r>
        <w:rPr>
          <w:lang w:val="es_ES" w:bidi="es_ES"/>
        </w:rPr>
      </w:r>
      <w:r>
        <w:rPr>
          <w:lang w:val="es_ES" w:bidi="es_ES"/>
        </w:rPr>
        <w:t>Es importante reconocer que aunque Jesús no estaba presente con los discípulos, estaba orando y debe haber sido consciente de que los discípulos luchaban en la barca debido a lo que sucede a continuación.</w:t>
      </w:r>
    </w:p>
    <w:p>
      <w:pPr/>
      <w:r>
        <w:rPr>
          <w:lang w:val="es_ES" w:bidi="es_ES"/>
        </w:rPr>
      </w:r>
      <w:r>
        <w:rPr>
          <w:lang w:val="es_ES" w:bidi="es_ES"/>
        </w:rPr>
        <w:t>Como este es un lago grande, el viento y las olas estaban haciendo que los discípulos tuvieran miedo, tal vez preguntándose si sobrevivirían a la tormenta. El viento y las olas deben moverse fuertemente contra la barca.</w:t>
      </w:r>
    </w:p>
    <w:p>
      <w:pPr/>
      <w:r>
        <w:rPr>
          <w:lang w:val="es_ES" w:bidi="es_ES"/>
        </w:rPr>
      </w:r>
      <w:r>
        <w:rPr>
          <w:lang w:val="es_ES" w:bidi="es_ES"/>
        </w:rPr>
        <w:t>Jesús se acerca a los discípulos caminando en el agua. Es importante recordar la reacción de los discípulos y la respuesta de Jesús.</w:t>
      </w:r>
    </w:p>
    <w:p>
      <w:pPr/>
      <w:r>
        <w:rPr>
          <w:lang w:val="es_ES" w:bidi="es_ES"/>
        </w:rPr>
      </w:r>
      <w:r>
        <w:rPr>
          <w:lang w:val="es_ES" w:bidi="es_ES"/>
        </w:rPr>
        <w:t>La expresión de Jesús es ofrecer ánimo, lo que significa "Ten calma" o "No tengas miedo" son traducciones comunes de esta frase.</w:t>
      </w:r>
    </w:p>
    <w:p>
      <w:pPr/>
      <w:r>
        <w:rPr>
          <w:lang w:val="es_ES" w:bidi="es_ES"/>
        </w:rPr>
      </w:r>
      <w:r>
        <w:rPr>
          <w:lang w:val="es_ES" w:bidi="es_ES"/>
        </w:rPr>
        <w:t>Es importante recordar la respuesta de Pedro a Jesús.</w:t>
      </w:r>
    </w:p>
    <w:p>
      <w:pPr/>
      <w:r>
        <w:rPr>
          <w:lang w:val="es_ES" w:bidi="es_ES"/>
        </w:rPr>
      </w:r>
      <w:r>
        <w:rPr>
          <w:lang w:val="es_ES" w:bidi="es_ES"/>
        </w:rPr>
        <w:t>Es útil notar que Pedro pierde rápidamente de vista a Jesús y comienza a mirar la tormenta en su lugar. Aquí es cuando Pedro comienza a hundirse.</w:t>
      </w:r>
    </w:p>
    <w:p>
      <w:pPr/>
      <w:r>
        <w:rPr>
          <w:lang w:val="es_ES" w:bidi="es_ES"/>
        </w:rPr>
      </w:r>
      <w:r>
        <w:rPr>
          <w:lang w:val="es_ES" w:bidi="es_ES"/>
        </w:rPr>
        <w:t>Después de que Jesús y Pedro regresan a la barca, los discípulos adoran a Jesús. Entonces, algún tiempo después, la barca aterriza en la orilla del otro lado del lago. Grandes multitudes escuchan que Jesús ha desembarcado, y vienen a verlo. Jesús continúa mostrando su poder sanando a todos los que estaban enfermos. La gente se acercaba a Jesús creyendo que si tocaban el borde de su túnica, Jesús la sanaría.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6 escenas.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La multitud del milagro anterior (la alimentación de 5000)</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El viento y las olas</w:t>
      </w:r>
    </w:p>
    <w:p>
      <w:pPr>
        <w:pStyle w:val="ListBullet"/>
        <w:spacing w:line="240" w:lineRule="auto"/>
        <w:ind w:left="720"/>
      </w:pPr>
      <w:r>
        <w:rPr>
          <w:lang w:val="es_ES" w:bidi="es_ES"/>
        </w:rPr>
      </w:r>
      <w:r>
        <w:rPr>
          <w:lang w:val="es_ES" w:bidi="es_ES"/>
        </w:rPr>
        <w:t>La gente en Genesaret (gente sana y enferma)</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Actúen como Jesús enviando a la multitud a casa, enviando a los discípulos a través del lago y subiendo a una colina para orar.</w:t>
      </w:r>
    </w:p>
    <w:p>
      <w:pPr>
        <w:pStyle w:val="ListBullet"/>
        <w:spacing w:line="240" w:lineRule="auto"/>
        <w:ind w:left="720"/>
      </w:pPr>
      <w:r>
        <w:rPr>
          <w:lang w:val="es_ES" w:bidi="es_ES"/>
        </w:rPr>
      </w:r>
      <w:r>
        <w:rPr>
          <w:lang w:val="es_ES" w:bidi="es_ES"/>
        </w:rPr>
        <w:t xml:space="preserve">Detengan la actuación. </w:t>
      </w:r>
    </w:p>
    <w:p>
      <w:pPr>
        <w:pStyle w:val="ListBullet"/>
        <w:spacing w:line="240" w:lineRule="auto"/>
        <w:ind w:left="720"/>
      </w:pPr>
      <w:r>
        <w:rPr>
          <w:lang w:val="es_ES" w:bidi="es_ES"/>
        </w:rPr>
      </w:r>
      <w:r>
        <w:rPr>
          <w:lang w:val="es_ES" w:bidi="es_ES"/>
        </w:rPr>
        <w:t>Pregúntenles a los discípulos: "¿Cómo se sienten?" Es posible que escuchen cosas como: "¿Por qué Jesús no vendría con nosotros?" o "¿Cómo se reconectará Jesús con nosotros más tarde?"</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Representen a los discípulos esforzándose en la barca, luchando contra el viento y las olas.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"Tenemos miedo, agotados y muy frustrados", o, "Estamos confundidos por qué Jesús nos envió a través del lago y no está aquí para ayudarnos", o "¡Tenemos miedo de no sobrevivir a esta tormenta!"</w:t>
      </w:r>
    </w:p>
    <w:p>
      <w:pPr>
        <w:pStyle w:val="ListBullet"/>
        <w:spacing w:line="240" w:lineRule="auto"/>
        <w:ind w:left="720"/>
      </w:pPr>
      <w:r>
        <w:rPr>
          <w:lang w:val="es_ES" w:bidi="es_ES"/>
        </w:rPr>
      </w:r>
      <w:r>
        <w:rPr>
          <w:lang w:val="es_ES" w:bidi="es_ES"/>
        </w:rPr>
        <w:t>Además, pregúntenle al actor que interpreta a Jesús cómo se siente al continuar orando en la ladera mientras los discípulos luchan en el agua. Es posible que escuchen algo como: "Los veo, escucho su llanto y siento dolor por ellos".</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Actúen como Jesús caminando en la superficie del agua, los discípulos pensando que Jesús es un fantasma, y Jesús diciéndoles a los discípulos que no tengan miedo. También representen a Pedro diciéndole a Jesús: "Señor, si eres tú, mándame ir a ti sobre el agua", y luego oyendo a Jesús decir: "Ven".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discípulos y a Pedro cómo se sienten. Es posible que escuchen cosas como: "¡Estamos aterrorizados de ver lo que se parece a un fantasma!" o "¡Estamos aliviados porque vemos lo que parece un fantasma, pero hemos escuchado la voz de Jesús!" Pedro podría decir: "¡Tengo miedo de ir a Jesús en el agua, pero también estoy emocionado y dispuesto a confiar en Jesús lo suficiente como para bajar de la barca!"</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Actúen como Pedro saliendo de la barca para caminar hacia Jesús en la superficie del agua, luego hundiéndose mientras ve el viento y las olas, y finalmente siendo ayudado por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Pedro: "¿Cómo se siente?" Es posible que escuchen cosas como: "¡Estaba asombrado de poder caminar sobre el agua durante un momento!" o "¡Estaba aterrorizado cuando perdí de vista a Jesús y me estaba hundiendo en el agua!" o "¡Sentí un gran alivio cuando Jesús extendió la mano para salvarme!"</w:t>
      </w:r>
    </w:p>
    <w:p>
      <w:pPr>
        <w:pStyle w:val="ListBullet"/>
        <w:spacing w:line="240" w:lineRule="auto"/>
        <w:ind w:left="720"/>
      </w:pPr>
      <w:r>
        <w:rPr>
          <w:lang w:val="es_ES" w:bidi="es_ES"/>
        </w:rPr>
      </w:r>
      <w:r>
        <w:rPr>
          <w:lang w:val="es_ES" w:bidi="es_ES"/>
        </w:rPr>
        <w:t>Además, pregúntenle al actor que interpreta a Jesús, "¿Cómo se siente?" Es posible que escuchen cosas como: "Estoy feliz de que Pedro confiara en mí para caminar en el agua", o "Quiero que él aprenda a confiar en mí, incluso cuando la tormenta a su alrededor es fuerte".</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Actúen como los discípulos viendo a Jesús y Pedro volver a subir a la barca y el viento y las olas se calman.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discípulos: "¿Cómo se sienten?" Es posible que escuchen cosas como: "¡Nuestro miedo a la tormenta cambió a un miedo a Jesús, sabiendo que Él es el Hijo de Dios!" o "¡Estamos asombrados de que Jesús tenga el poder para calmar la tormenta!"</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Actúen como los discípulos llegando al otro lado del lago y los enfermos siendo sanados cuando tocan a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que están siendo sanados qué sienten. Es posible que escuchen cosas como: "¡Estoy tan aliviado de no estar sufriendo!" o "¡Este no puede ser un humano común para ser capaz de sanar mi enfermedad y sufrimiento!"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Poco después de alimentar al gran grupo de personas, Jesús les dice a los </w:t>
      </w:r>
      <w:r>
        <w:rPr>
          <w:b/>
          <w:lang w:val="es_ES" w:bidi="es_ES"/>
        </w:rPr>
        <w:t>discípulos</w:t>
      </w:r>
      <w:r>
        <w:rPr>
          <w:lang w:val="es_ES" w:bidi="es_ES"/>
        </w:rPr>
        <w:t xml:space="preserve">, los 12 hombres que eligió para seguirlo, que suban a una </w:t>
      </w:r>
      <w:r>
        <w:rPr>
          <w:b/>
          <w:lang w:val="es_ES" w:bidi="es_ES"/>
        </w:rPr>
        <w:t>barca</w:t>
      </w:r>
      <w:r>
        <w:rPr>
          <w:lang w:val="es_ES" w:bidi="es_ES"/>
        </w:rPr>
        <w:t xml:space="preserve"> y vayan al otro lado de un lago, el </w:t>
      </w:r>
      <w:r>
        <w:rPr>
          <w:b/>
          <w:lang w:val="es_ES" w:bidi="es_ES"/>
        </w:rPr>
        <w:t>Mar de Galilea</w:t>
      </w:r>
      <w:r>
        <w:rPr>
          <w:lang w:val="es_ES" w:bidi="es_ES"/>
        </w:rPr>
        <w:t xml:space="preserve">. Usen la misma palabra para discípulos, barca y Mar de Galilea que han usado en los pasajes anteriores. Para obtener más información sobre </w:t>
      </w:r>
      <w:r>
        <w:rPr>
          <w:lang w:val="es_ES" w:bidi="es_ES"/>
        </w:rPr>
        <w:t>discípulo</w:t>
      </w:r>
      <w:r>
        <w:rPr>
          <w:lang w:val="es_ES" w:bidi="es_ES"/>
        </w:rPr>
        <w:t xml:space="preserve">, </w:t>
      </w:r>
      <w:r>
        <w:rPr>
          <w:lang w:val="es_ES" w:bidi="es_ES"/>
        </w:rPr>
        <w:t>barca</w:t>
      </w:r>
      <w:r>
        <w:rPr>
          <w:lang w:val="es_ES" w:bidi="es_ES"/>
        </w:rPr>
        <w:t xml:space="preserve"> y </w:t>
      </w:r>
      <w:r>
        <w:rPr>
          <w:lang w:val="es_ES" w:bidi="es_ES"/>
        </w:rPr>
        <w:t>Mar de Galilea</w:t>
      </w:r>
      <w:r>
        <w:rPr>
          <w:lang w:val="es_ES" w:bidi="es_ES"/>
        </w:rPr>
        <w:t>, consulten el Glosario Principal.</w:t>
      </w:r>
    </w:p>
    <w:p>
      <w:pPr/>
      <w:r>
        <w:rPr>
          <w:lang w:val="es_ES" w:bidi="es_ES"/>
        </w:rPr>
      </w:r>
      <w:r>
        <w:rPr>
          <w:lang w:val="es_ES" w:bidi="es_ES"/>
        </w:rPr>
        <w:t>busquen una imagen del M</w:t>
      </w:r>
      <w:r>
        <w:rPr>
          <w:b/>
          <w:lang w:val="es_ES" w:bidi="es_ES"/>
        </w:rPr>
        <w:t xml:space="preserve">ar de Galilea </w:t>
      </w:r>
      <w:r>
        <w:rPr>
          <w:lang w:val="es_ES" w:bidi="es_ES"/>
        </w:rPr>
        <w:t>y el área circundante, si su equipo necesita verla.</w:t>
      </w:r>
    </w:p>
    <w:p>
      <w:pPr/>
      <w:r>
        <w:rPr>
          <w:lang w:val="es_ES" w:bidi="es_ES"/>
        </w:rPr>
      </w:r>
      <w:r>
        <w:rPr>
          <w:lang w:val="es_ES" w:bidi="es_ES"/>
        </w:rPr>
        <w:t xml:space="preserve">Cuando oscurecía, Jesús todavía estaba </w:t>
      </w:r>
      <w:r>
        <w:rPr>
          <w:b/>
          <w:lang w:val="es_ES" w:bidi="es_ES"/>
        </w:rPr>
        <w:t>orando</w:t>
      </w:r>
      <w:r>
        <w:rPr>
          <w:lang w:val="es_ES" w:bidi="es_ES"/>
        </w:rPr>
        <w:t xml:space="preserve">, hablando con Dios, y los discípulos estaban lejos de la tierra, luchando por cruzar el lago. Usen la misma palabra para orar que han usado en los pasajes anteriores. Para obtener más información sobre </w:t>
      </w:r>
      <w:r>
        <w:rPr>
          <w:lang w:val="es_ES" w:bidi="es_ES"/>
        </w:rPr>
        <w:t>orar</w:t>
      </w:r>
      <w:r>
        <w:rPr>
          <w:lang w:val="es_ES" w:bidi="es_ES"/>
        </w:rPr>
        <w:t>, consulten el Glosario Principal.</w:t>
      </w:r>
    </w:p>
    <w:p>
      <w:pPr/>
      <w:r>
        <w:rPr>
          <w:lang w:val="es_ES" w:bidi="es_ES"/>
        </w:rPr>
      </w:r>
      <w:r>
        <w:rPr>
          <w:lang w:val="es_ES" w:bidi="es_ES"/>
        </w:rPr>
        <w:t xml:space="preserve">Entonces, durante la </w:t>
      </w:r>
      <w:r>
        <w:rPr>
          <w:b/>
          <w:lang w:val="es_ES" w:bidi="es_ES"/>
        </w:rPr>
        <w:t>cuarta vigilia</w:t>
      </w:r>
      <w:r>
        <w:rPr>
          <w:lang w:val="es_ES" w:bidi="es_ES"/>
        </w:rPr>
        <w:t xml:space="preserve"> de la noche, que era entre las 3:00 y las 6:00 de la mañana, ¡Jesús fue hacia los discípulos caminando sobre la superficie del agua! La cuarta vigilia en la noche: De acuerdo con la costumbre romana de guardar el tiempo, dividían el tiempo entre las 18 de la tarde y las 6 de la mañana en cuatro períodos iguales de tres horas cada uno. Cada uno de estos períodos de tiempo se llamaba vigilia.</w:t>
      </w:r>
    </w:p>
    <w:p>
      <w:pPr/>
      <w:r>
        <w:rPr>
          <w:lang w:val="es_ES" w:bidi="es_ES"/>
        </w:rPr>
      </w:r>
      <w:r>
        <w:rPr>
          <w:lang w:val="es_ES" w:bidi="es_ES"/>
        </w:rPr>
        <w:t xml:space="preserve">Los discípulos vieron a Jesús viniendo hacia ellos en medio de la tormenta. Estaban muy asustados y gritaban: "¡Es un </w:t>
      </w:r>
      <w:r>
        <w:rPr>
          <w:b/>
          <w:lang w:val="es_ES" w:bidi="es_ES"/>
        </w:rPr>
        <w:t>fantasma</w:t>
      </w:r>
      <w:r>
        <w:rPr>
          <w:lang w:val="es_ES" w:bidi="es_ES"/>
        </w:rPr>
        <w:t>!" Jesús habló inmediatamente a los discípulos para consolarlos diciendo: "No tengáis miedo, soy yo". Fantasma aquí se refiere a lo que creen que es un "espíritu".</w:t>
      </w:r>
    </w:p>
    <w:p>
      <w:pPr/>
      <w:r>
        <w:rPr>
          <w:lang w:val="es_ES" w:bidi="es_ES"/>
        </w:rPr>
      </w:r>
      <w:r>
        <w:rPr>
          <w:lang w:val="es_ES" w:bidi="es_ES"/>
        </w:rPr>
        <w:t>Pedro entonces le dijo a Jesús, que todavía estaba en la superficie del agua: "</w:t>
      </w:r>
      <w:r>
        <w:rPr>
          <w:b/>
          <w:lang w:val="es_ES" w:bidi="es_ES"/>
        </w:rPr>
        <w:t>Señor</w:t>
      </w:r>
      <w:r>
        <w:rPr>
          <w:lang w:val="es_ES" w:bidi="es_ES"/>
        </w:rPr>
        <w:t xml:space="preserve">, si realmente eres tú, dime que vaya hacia ti, caminando sobre el agua". ¡Jesús entonces le dijo a Pedro que viniera a él! En este caso, Señor es probablemente un término educado para "amo". Traduzcan esto de la misma manera que lo han hecho antes. Para obtener más información sobre el término </w:t>
      </w:r>
      <w:r>
        <w:rPr>
          <w:lang w:val="es_ES" w:bidi="es_ES"/>
        </w:rPr>
        <w:t>Señor</w:t>
      </w:r>
      <w:r>
        <w:rPr>
          <w:lang w:val="es_ES" w:bidi="es_ES"/>
        </w:rPr>
        <w:t>, consulten el Glosario Principal.</w:t>
      </w:r>
    </w:p>
    <w:p>
      <w:pPr/>
      <w:r>
        <w:rPr>
          <w:lang w:val="es_ES" w:bidi="es_ES"/>
        </w:rPr>
      </w:r>
      <w:r>
        <w:rPr>
          <w:lang w:val="es_ES" w:bidi="es_ES"/>
        </w:rPr>
        <w:t>Pedro bajó de la barca y comenzó a caminar hacia Jesús en la superficie del agua. Pero Pedro pronto se dio cuenta del fuerte viento y de las olas a su alrededor, y comenzó a hundirse en el agua. Pedro rápidamente gritó a Jesús: "¡Sálvame de ahogarme, Señor!"</w:t>
      </w:r>
    </w:p>
    <w:p>
      <w:pPr/>
      <w:r>
        <w:rPr>
          <w:lang w:val="es_ES" w:bidi="es_ES"/>
        </w:rPr>
      </w:r>
      <w:r>
        <w:rPr>
          <w:lang w:val="es_ES" w:bidi="es_ES"/>
        </w:rPr>
        <w:t xml:space="preserve">Inmediatamente Jesús extendió la mano para ayudar a Pedro y Jesús le dijo: "¡Por qué no confiaste en que te ayudara a caminar en el agua!" </w:t>
      </w:r>
      <w:r>
        <w:rPr>
          <w:b/>
          <w:lang w:val="es_ES" w:bidi="es_ES"/>
        </w:rPr>
        <w:t>La fe</w:t>
      </w:r>
      <w:r>
        <w:rPr>
          <w:lang w:val="es_ES" w:bidi="es_ES"/>
        </w:rPr>
        <w:t xml:space="preserve">, o la confianza, es importante para la historia porque vemos la falta de confianza de Pedro en Jesús. Para una mejor comprensión de este término, vean el término </w:t>
      </w:r>
      <w:r>
        <w:rPr>
          <w:lang w:val="es_ES" w:bidi="es_ES"/>
        </w:rPr>
        <w:t>fe</w:t>
      </w:r>
      <w:r>
        <w:rPr>
          <w:lang w:val="es_ES" w:bidi="es_ES"/>
        </w:rPr>
        <w:t xml:space="preserve"> en el Glosario Principal.</w:t>
      </w:r>
    </w:p>
    <w:p>
      <w:pPr/>
      <w:r>
        <w:rPr>
          <w:lang w:val="es_ES" w:bidi="es_ES"/>
        </w:rPr>
      </w:r>
      <w:r>
        <w:rPr>
          <w:lang w:val="es_ES" w:bidi="es_ES"/>
        </w:rPr>
        <w:t xml:space="preserve">Jesús y Pedro entonces subieron a la barca y el viento se detuvo. Los discípulos que estaban en la barca estaban asombrados de lo que sucedió y </w:t>
      </w:r>
      <w:r>
        <w:rPr>
          <w:b/>
          <w:lang w:val="es_ES" w:bidi="es_ES"/>
        </w:rPr>
        <w:t>adoraron</w:t>
      </w:r>
      <w:r>
        <w:rPr>
          <w:lang w:val="es_ES" w:bidi="es_ES"/>
        </w:rPr>
        <w:t xml:space="preserve"> a Jesús, afirmando que era el </w:t>
      </w:r>
      <w:r>
        <w:rPr>
          <w:b/>
          <w:lang w:val="es_ES" w:bidi="es_ES"/>
        </w:rPr>
        <w:t>Hijo de Dios</w:t>
      </w:r>
      <w:r>
        <w:rPr>
          <w:lang w:val="es_ES" w:bidi="es_ES"/>
        </w:rPr>
        <w:t xml:space="preserve">. Para entender el título de Jesús como el </w:t>
      </w:r>
      <w:r>
        <w:rPr>
          <w:lang w:val="es_ES" w:bidi="es_ES"/>
        </w:rPr>
        <w:t>Hijo de Dios</w:t>
      </w:r>
      <w:r>
        <w:rPr>
          <w:lang w:val="es_ES" w:bidi="es_ES"/>
        </w:rPr>
        <w:t>, consulten el Glosario Principal.</w:t>
      </w:r>
    </w:p>
    <w:p>
      <w:pPr/>
      <w:r>
        <w:rPr>
          <w:lang w:val="es_ES" w:bidi="es_ES"/>
        </w:rPr>
      </w:r>
      <w:r>
        <w:rPr>
          <w:b/>
          <w:lang w:val="es_ES" w:bidi="es_ES"/>
        </w:rPr>
        <w:t>Adorar</w:t>
      </w:r>
      <w:r>
        <w:rPr>
          <w:lang w:val="es_ES" w:bidi="es_ES"/>
        </w:rPr>
        <w:t xml:space="preserve"> significa más que solo honrar a Jesús. Los discípulos reconocieron que Jesús era el Hijo de Dios. Adoramos cuando mostramos asombro y maravilla ante Dios. Traduzcan esta palabra de la misma manera que en los pasajes anteriores. Para una mejor comprensión de la palabra </w:t>
      </w:r>
      <w:r>
        <w:rPr>
          <w:lang w:val="es_ES" w:bidi="es_ES"/>
        </w:rPr>
        <w:t>adorar</w:t>
      </w:r>
      <w:r>
        <w:rPr>
          <w:lang w:val="es_ES" w:bidi="es_ES"/>
        </w:rPr>
        <w:t>, vean el Glosario Principal.</w:t>
      </w:r>
    </w:p>
    <w:p>
      <w:pPr/>
      <w:r>
        <w:rPr>
          <w:lang w:val="es_ES" w:bidi="es_ES"/>
        </w:rPr>
      </w:r>
      <w:r>
        <w:rPr>
          <w:lang w:val="es_ES" w:bidi="es_ES"/>
        </w:rPr>
        <w:t xml:space="preserve">Cuando Jesús llegó al otro lado del lago, la gente le trajo a los que estaban enfermos, rogándole que les permitiera tocar el </w:t>
      </w:r>
      <w:r>
        <w:rPr>
          <w:b/>
          <w:lang w:val="es_ES" w:bidi="es_ES"/>
        </w:rPr>
        <w:t>fleco</w:t>
      </w:r>
      <w:r>
        <w:rPr>
          <w:lang w:val="es_ES" w:bidi="es_ES"/>
        </w:rPr>
        <w:t>, o borde, de su ropa. Y Jesús sanaba a todos los enfermos que lo tocaban, curándolos.</w:t>
      </w:r>
    </w:p>
    <w:p>
      <w:pPr/>
      <w:r>
        <w:rPr>
          <w:lang w:val="es_ES" w:bidi="es_ES"/>
        </w:rPr>
      </w:r>
      <w:r>
        <w:rPr>
          <w:lang w:val="es_ES" w:bidi="es_ES"/>
        </w:rPr>
        <w:t xml:space="preserve">El borde con flecos se refiere específicamente a la parte de la </w:t>
      </w:r>
      <w:r>
        <w:rPr>
          <w:b/>
          <w:lang w:val="es_ES" w:bidi="es_ES"/>
        </w:rPr>
        <w:t>túnica</w:t>
      </w:r>
      <w:r>
        <w:rPr>
          <w:lang w:val="es_ES" w:bidi="es_ES"/>
        </w:rPr>
        <w:t xml:space="preserve"> que llegaba hasta los pies. Que una persona tocara el borde de la túnica de Jesús era creer que Jesús podía sanarla. Para entender más sobre </w:t>
      </w:r>
      <w:r>
        <w:rPr>
          <w:lang w:val="es_ES" w:bidi="es_ES"/>
        </w:rPr>
        <w:t>las túnicas</w:t>
      </w:r>
      <w:r>
        <w:rPr>
          <w:lang w:val="es_ES" w:bidi="es_ES"/>
        </w:rPr>
        <w:t xml:space="preserve"> que la gente usaba,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15:1–20</w:t>
      </w:r>
      <w:r>
        <w:rPr>
          <w:lang w:val="es_ES" w:bidi="es_ES"/>
        </w:rPr>
      </w:r>
    </w:p>
    <w:p>
      <w:pPr>
        <w:pStyle w:val="Heading3"/>
      </w:pPr>
      <w:r>
        <w:rPr>
          <w:lang w:val="es_ES" w:bidi="es_ES"/>
        </w:rPr>
        <w:t>Escuchar con el corazón</w:t>
      </w:r>
    </w:p>
    <w:p>
      <w:pPr/>
      <w:r>
        <w:rPr>
          <w:lang w:val="es_ES" w:bidi="es_ES"/>
        </w:rPr>
      </w:r>
      <w:r>
        <w:rPr>
          <w:lang w:val="es_ES" w:bidi="es_ES"/>
        </w:rPr>
        <w:t>Escuchen Mateo 15:1–20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Jesús y sus discípulos habían cruzado el lago de Galilea y habían venido al área llamada Genesaret. Jesús sanó a muchos enfermos allí. Esta nueva historia sucedió en algún momento después de esto; Mateo no dice cuánto tiempo se pasó entre las historias.</w:t>
      </w:r>
    </w:p>
    <w:p>
      <w:pPr/>
      <w:r>
        <w:rPr>
          <w:lang w:val="es_ES" w:bidi="es_ES"/>
        </w:rPr>
      </w:r>
      <w:r>
        <w:rPr>
          <w:lang w:val="es_ES" w:bidi="es_ES"/>
        </w:rPr>
        <w:t>Los fariseos y los discípulos eran grupos de líderes religiosos. También hemos escuchado en historias anteriores que le hicieron preguntas a Jesús sobre las cosas que dijo y hizo. En esta historia, han venido desde Jerusalén, probablemente para ver a Jesús un poco más.</w:t>
      </w:r>
    </w:p>
    <w:p>
      <w:pPr/>
      <w:r>
        <w:rPr>
          <w:lang w:val="es_ES" w:bidi="es_ES"/>
        </w:rPr>
      </w:r>
      <w:r>
        <w:rPr>
          <w:lang w:val="es_ES" w:bidi="es_ES"/>
        </w:rPr>
        <w:t xml:space="preserve">Muestran al pueblo un mapa y señalen a </w:t>
      </w:r>
      <w:r>
        <w:rPr>
          <w:lang w:val="es_ES" w:bidi="es_ES"/>
        </w:rPr>
        <w:t>Jerusalén y Genesaret</w:t>
      </w:r>
      <w:r>
        <w:rPr>
          <w:lang w:val="es_ES" w:bidi="es_ES"/>
        </w:rPr>
        <w:t>.</w:t>
      </w:r>
    </w:p>
    <w:p>
      <w:pPr/>
      <w:r>
        <w:rPr>
          <w:lang w:val="es_ES" w:bidi="es_ES"/>
        </w:rPr>
      </w:r>
      <w:r>
        <w:rPr>
          <w:lang w:val="es_ES" w:bidi="es_ES"/>
        </w:rPr>
        <w:t xml:space="preserve">Estos grupos de líderes religiosos eran muy cuidadosos para obedecer todo lo que Dios había ordenado. Durante cientos de años, las personas que pertenecían a este grupo habían estado discutiendo las leyes de Dios que Dios había dado a los israelitas a través de Moisés. Como tenían miedo de que pudieran desobedecer a Dios de alguna manera, habían agregado más y más reglas. Estas reglas se convirtieron en parte de su tradición y eran tan importantes para ellos como las reglas que Dios mismo se había dado. Ahora había tantas reglas que era muy, muy difícil para las personas seguirlas a todas. </w:t>
      </w:r>
    </w:p>
    <w:p>
      <w:pPr/>
      <w:r>
        <w:rPr>
          <w:lang w:val="es_ES" w:bidi="es_ES"/>
        </w:rPr>
      </w:r>
      <w:r>
        <w:rPr>
          <w:lang w:val="es_ES" w:bidi="es_ES"/>
        </w:rPr>
        <w:t>Deténganse aquí y conversen como equipo de traducción: En su comunidad, ¿quién hace las reglas que la gente tiene que seguir? ¿Pueden dar algunos ejemplos de reglas que las personas han estado siguiendo durante generaciones? ¿Pueden contar una historia de alguien que rompe una de estas reglas?</w:t>
      </w:r>
    </w:p>
    <w:p>
      <w:pPr/>
      <w:r>
        <w:rPr>
          <w:lang w:val="es_ES" w:bidi="es_ES"/>
        </w:rPr>
      </w:r>
      <w:r>
        <w:rPr>
          <w:lang w:val="es_ES" w:bidi="es_ES"/>
        </w:rPr>
        <w:t>Una de las muchas reglas que habían hecho tenía que ver con un tipo especial de lavado que las personas necesitaban hacer antes de comer. Los líderes religiosos notaron que los discípulos de Jesús no se estaban lavando las manos de esta manera especial antes de comer. Esto probablemente significa que el mismo Jesús tampoco estaba haciendo esto. Tal vez los líderes religiosos no querían quejarse directamente de Jesús, y por lo tanto se están quejando con él de sus discípulos.</w:t>
      </w:r>
    </w:p>
    <w:p>
      <w:pPr/>
      <w:r>
        <w:rPr>
          <w:lang w:val="es_ES" w:bidi="es_ES"/>
        </w:rPr>
      </w:r>
      <w:r>
        <w:rPr>
          <w:lang w:val="es_ES" w:bidi="es_ES"/>
        </w:rPr>
        <w:t>Los líderes religiosos le preguntan a Jesús por qué sus discípulos no se están lavando las manos de esta manera. No están esperando que Jesús dé una explicación. Esta es su manera de decirle a Jesús que están molestos por esto.</w:t>
      </w:r>
    </w:p>
    <w:p>
      <w:pPr/>
      <w:r>
        <w:rPr>
          <w:lang w:val="es_ES" w:bidi="es_ES"/>
        </w:rPr>
      </w:r>
      <w:r>
        <w:rPr>
          <w:lang w:val="es_ES" w:bidi="es_ES"/>
        </w:rPr>
        <w:t>Jesús les responde con otra pergunta. Él les pregunta por qué ellos mismos están desobedeciendo a Dios. Él no está esperando que respondan; esta es su manera de decirles que están desobedeciendo a Dios. Él les advierte que su tradición, lo que significa todas las reglas que ellos y sus antepasados se han hecho ellos mismos, se ha vuelto tan importante para ellos que esto en realidad los está haciendo desobedecer a Dios. Para demostrar esto, Jesús entonces da un ejemplo de las cosas que los líderes religiosos están haciendo. Dios había dado al pueblo una ley de que debían honrar a su padre y a su madre. Una manera importante en que las personas honren a su padre y a su madre es cuidarlos cuando hayan envejecido. Pero los líderes religiosos dijeron que si alguien no quería ayudar a sus padres, podía decir que quería dar su dinero o sus posesiones a Dios. Como su dinero entonces pertenecía a Dios, no necesitaba gastar nada de él para ayudar a sus padres. Esta era la regla que habián hecho los líderes religiosos , ¡y por supuesto no era una buena regla!</w:t>
      </w:r>
    </w:p>
    <w:p>
      <w:pPr/>
      <w:r>
        <w:rPr>
          <w:lang w:val="es_ES" w:bidi="es_ES"/>
        </w:rPr>
      </w:r>
      <w:r>
        <w:rPr>
          <w:lang w:val="es_ES" w:bidi="es_ES"/>
        </w:rPr>
        <w:t>Jesús les muestra lo malo que es hacer que las reglas y tradiciones de las personas sean más importantes que la ley de Dios. Él llama a los líderes religiosos hipócritas. Un hipócrita es alguien que finge ser bueno, pero no lo es.</w:t>
      </w:r>
    </w:p>
    <w:p>
      <w:pPr/>
      <w:r>
        <w:rPr>
          <w:lang w:val="es_ES" w:bidi="es_ES"/>
        </w:rPr>
      </w:r>
      <w:r>
        <w:rPr>
          <w:lang w:val="es_ES" w:bidi="es_ES"/>
        </w:rPr>
        <w:t>Jesús dice que los líderes religiosos son como las personas de las que el profeta Isaías habló hace mucho tiempo. Isaías había dicho que el pueblo de Israel solo estaba fingiendo honrar a Dios. Estaban haciendo que las reglas humanas fueran más importantes que las leyes de Dios. Esto hacía que su adoración no valiera nada. ¡No pueden adorar a Dios y desobedecerlo al mismo tiempo!</w:t>
      </w:r>
    </w:p>
    <w:p>
      <w:pPr/>
      <w:r>
        <w:rPr>
          <w:lang w:val="es_ES" w:bidi="es_ES"/>
        </w:rPr>
      </w:r>
      <w:r>
        <w:rPr>
          <w:lang w:val="es_ES" w:bidi="es_ES"/>
        </w:rPr>
        <w:t>¡Jesús les dice a los líderes religiosos que esto es exactamente lo que ellos mismos también están haciendo!</w:t>
      </w:r>
    </w:p>
    <w:p>
      <w:pPr/>
      <w:r>
        <w:rPr>
          <w:lang w:val="es_ES" w:bidi="es_ES"/>
        </w:rPr>
      </w:r>
      <w:r>
        <w:rPr>
          <w:lang w:val="es_ES" w:bidi="es_ES"/>
        </w:rPr>
        <w:t xml:space="preserve">Después de decir esto a los líderes religiosos, Jesus habla a la multitud. Estas personas deben haber estado escuchando la conversación entre Jesús y los líderes religiosos. Los líderes religiosos se habían quejado de que los discípulos estaban comiendo sin lavarse las manos de una manera particular. Según los líderes religiosos, esto habría vuelto impuros a los discípulos. Las palabras limpio e impuro en la Biblia no tienen nada que ver con que nuestros cuerpos estén limpios o sucios. Una persona que está limpia en la Biblia es una persona que está apta para servir a Dios, que es aceptable para Dios. Una persona que es impura no es apta para el servicio a Dios. </w:t>
      </w:r>
    </w:p>
    <w:p>
      <w:pPr/>
      <w:r>
        <w:rPr>
          <w:lang w:val="es_ES" w:bidi="es_ES"/>
        </w:rPr>
      </w:r>
      <w:r>
        <w:rPr>
          <w:lang w:val="es_ES" w:bidi="es_ES"/>
        </w:rPr>
        <w:t xml:space="preserve">Jesús ahora les dice a las personas que están escuchando que los líderes religiosos estaban equivocados. Los discípulos no se volvieron inaceptables ante Dios solo porque se ponían comida en la boca sin primero lavarse las manos de cierta manera. Jesús les dice a las personas que </w:t>
      </w:r>
      <w:r>
        <w:rPr>
          <w:b/>
          <w:lang w:val="es_ES" w:bidi="es_ES"/>
        </w:rPr>
        <w:t>nada</w:t>
      </w:r>
      <w:r>
        <w:rPr>
          <w:lang w:val="es_ES" w:bidi="es_ES"/>
        </w:rPr>
        <w:t xml:space="preserve"> de lo que se pongan en la boca puede hacerlos inaceptables ante Dios. Pero las cosas que </w:t>
      </w:r>
      <w:r>
        <w:rPr>
          <w:b/>
          <w:lang w:val="es_ES" w:bidi="es_ES"/>
        </w:rPr>
        <w:t>salen</w:t>
      </w:r>
      <w:r>
        <w:rPr>
          <w:lang w:val="es_ES" w:bidi="es_ES"/>
        </w:rPr>
        <w:t xml:space="preserve"> de su boca, ¡estas pueden hacerlos inaceptables ante Dios!</w:t>
      </w:r>
    </w:p>
    <w:p>
      <w:pPr/>
      <w:r>
        <w:rPr>
          <w:lang w:val="es_ES" w:bidi="es_ES"/>
        </w:rPr>
      </w:r>
      <w:r>
        <w:rPr>
          <w:lang w:val="es_ES" w:bidi="es_ES"/>
        </w:rPr>
        <w:t>Deténganse aquí y conversen como equipo de traducción: ¿Su comunidad tiene alguna regla sobre la comida? ¿Pueden contar una historia sobre personas que no deben comer ciertas cosas por razones religiosas?</w:t>
      </w:r>
    </w:p>
    <w:p>
      <w:pPr/>
      <w:r>
        <w:rPr>
          <w:lang w:val="es_ES" w:bidi="es_ES"/>
        </w:rPr>
      </w:r>
      <w:r>
        <w:rPr>
          <w:lang w:val="es_ES" w:bidi="es_ES"/>
        </w:rPr>
        <w:t>Los discípulos no entienden lo que Jesús está diciendo, y más tarde le preguntarán qué quiere decir. Pero primero, los discípulos le dicen a Jesús que los líderes religiosos se habían ofendido. Los líderes religiosos debieron de haberse enojado porque Jesús los hubiera llamado hipócritas y les hubiera dicho que estaban desobedeciendo las leyes de Dios. Los discípulos pueden haber estado nerviosos y temerosos porque Jesús ofendió a los líderes religiosos. Los líderes religiosos tenían bastante poder, y podían hacerle la vida difícil a Jesús. Jesús les dice a los discípulos que no deben tener miedo. No tienen que preocuparse por los líderes religiosos. Él compara a los líderes religiosos con una planta que no pertenece a un jardín. Jesús compara a Dios con un jardinero que saca plantas que él mismo no plantó. Así como un jardinero arranca la maleza, así Dios también eliminará a los líderes religiosos. Jesús deja claro por esto que los líderes religiosos no son enviados por Dios. Su poder no durará.</w:t>
      </w:r>
    </w:p>
    <w:p>
      <w:pPr/>
      <w:r>
        <w:rPr>
          <w:lang w:val="es_ES" w:bidi="es_ES"/>
        </w:rPr>
      </w:r>
      <w:r>
        <w:rPr>
          <w:lang w:val="es_ES" w:bidi="es_ES"/>
        </w:rPr>
        <w:t>Jesús también compara a los líderes religiosos con personas ciegas. Una persona ciega no puede guiar a otra persona ciega; ambos se perderán y pueden caerse del camino o en un agujero. Los líderes religiosos piensan que son los líderes del pueblo, pero ellos mismos son ciegos. No son realmente ciegos físicamente, sino que son ciegos espiritualmente. Por lo tanto, no pueden ser buenos líderes del pueblo.</w:t>
      </w:r>
    </w:p>
    <w:p>
      <w:pPr/>
      <w:r>
        <w:rPr>
          <w:lang w:val="es_ES" w:bidi="es_ES"/>
        </w:rPr>
      </w:r>
      <w:r>
        <w:rPr>
          <w:lang w:val="es_ES" w:bidi="es_ES"/>
        </w:rPr>
        <w:t>Después de esto, el discípulo Pedro le pide a Jesús que explique lo que Jesús había dicho a la multitud sobre lo que hace que una persona sea limpia o impura. Es un poco comprensible que Pedro esté desconcertado, porque Dios mismo había dado algunas leyes a los israelitas sobre ciertos alimentos que se suponía que no debían comer.</w:t>
      </w:r>
    </w:p>
    <w:p>
      <w:pPr/>
      <w:r>
        <w:rPr>
          <w:lang w:val="es_ES" w:bidi="es_ES"/>
        </w:rPr>
      </w:r>
      <w:r>
        <w:rPr>
          <w:lang w:val="es_ES" w:bidi="es_ES"/>
        </w:rPr>
        <w:t xml:space="preserve">Aún así, Jesús reprende un poco a los discípulos por no entender. Han estado con Jesús desde hace algún tiempo, ¡deberían entender! Pero aun así Jesús se lo explica. La comida no hace que las personas sean inaceptables ante Dios; ¡el pecado sí! Jesús dice que las cosas que salen de nuestra boca nos hacen impuros: Esto significa, las cosas que decimos. Jesús no quiere decir que solo </w:t>
      </w:r>
      <w:r>
        <w:rPr>
          <w:b/>
          <w:lang w:val="es_ES" w:bidi="es_ES"/>
        </w:rPr>
        <w:t>hablar</w:t>
      </w:r>
      <w:r>
        <w:rPr>
          <w:lang w:val="es_ES" w:bidi="es_ES"/>
        </w:rPr>
        <w:t xml:space="preserve"> cosas malas nos hace impuros, y que está bien pensar algo malo, pero no decirlo. Hablar es solo un ejemplo. Lo que Jesús quiere decir es que no tiene sentido preocuparse por cosas que solo tienen que ver con el cuerpo exterior. Debemos estar preocupados por cómo pensamos, porque pensar cosas incorrectas conduce al pecado.</w:t>
      </w:r>
    </w:p>
    <w:p>
      <w:pPr/>
      <w:r>
        <w:rPr>
          <w:lang w:val="es_ES" w:bidi="es_ES"/>
        </w:rPr>
      </w:r>
      <w:r>
        <w:rPr>
          <w:lang w:val="es_ES" w:bidi="es_ES"/>
        </w:rPr>
        <w:t>Jesús da ejemplos de pecado. Él no quiere decir que solo estas cosas son pecado, y otras cosas no lo son. Los ejemplos que Jesús da aquí se pueden encontrar en la ley que Dios había dado a los israelitas a través de Moisés.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ayudarás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En la primera escena</w:t>
      </w:r>
      <w:r>
        <w:rPr>
          <w:lang w:val="es_ES" w:bidi="es_ES"/>
        </w:rPr>
        <w:t>, Jesús y los discípulos están hablando juntos. Esta escena tiene dos partes:</w:t>
      </w:r>
    </w:p>
    <w:p>
      <w:pPr/>
      <w:r>
        <w:rPr>
          <w:lang w:val="es_ES" w:bidi="es_ES"/>
        </w:rPr>
      </w:r>
      <w:r>
        <w:rPr>
          <w:lang w:val="es_ES" w:bidi="es_ES"/>
        </w:rPr>
        <w:t>Parte 1: Jesús y los líderes religiosos están hablando juntos. Los líderes religiosos se están quejando de que los discípulos no se lavan las manos de la manera adecuada.</w:t>
      </w:r>
    </w:p>
    <w:p>
      <w:pPr/>
      <w:r>
        <w:rPr>
          <w:lang w:val="es_ES" w:bidi="es_ES"/>
        </w:rPr>
      </w:r>
      <w:r>
        <w:rPr>
          <w:lang w:val="es_ES" w:bidi="es_ES"/>
        </w:rPr>
        <w:t>Parte 2: Jesús responde diciendo que los líderes religiosos están tan ansiosos por seguir las reglas hechas por el hombre, que como resultado están desobedeciendo las reglas hechas por Dios.</w:t>
      </w:r>
    </w:p>
    <w:p>
      <w:pPr/>
      <w:r>
        <w:rPr>
          <w:lang w:val="es_ES" w:bidi="es_ES"/>
        </w:rPr>
      </w:r>
      <w:r>
        <w:rPr>
          <w:b/>
          <w:lang w:val="es_ES" w:bidi="es_ES"/>
        </w:rPr>
        <w:t>Segunda escena:</w:t>
      </w:r>
      <w:r>
        <w:rPr>
          <w:lang w:val="es_ES" w:bidi="es_ES"/>
        </w:rPr>
        <w:t xml:space="preserve"> Jesús está hablando a la multitud. Él les dice que no es lo que entra en la boca de una persona lo que la hace impura, sino lo que sale de su boca.</w:t>
      </w:r>
    </w:p>
    <w:p>
      <w:pPr/>
      <w:r>
        <w:rPr>
          <w:lang w:val="es_ES" w:bidi="es_ES"/>
        </w:rPr>
      </w:r>
      <w:r>
        <w:rPr>
          <w:b/>
          <w:lang w:val="es_ES" w:bidi="es_ES"/>
        </w:rPr>
        <w:t>La tercera escena tiene dos partes.</w:t>
      </w:r>
    </w:p>
    <w:p>
      <w:pPr/>
      <w:r>
        <w:rPr>
          <w:lang w:val="es_ES" w:bidi="es_ES"/>
        </w:rPr>
      </w:r>
      <w:r>
        <w:rPr>
          <w:lang w:val="es_ES" w:bidi="es_ES"/>
        </w:rPr>
        <w:t>Parte 1: Jesús y los discípulos están hablando. Los discípulos le dicen a Jesús que los líderes religiosos están ofendidos debido a lo que Jesús ha dicho, y Jesús compara a los líderes religiosos con una mala hierba que será arrancada, y con guías ciegos.</w:t>
      </w:r>
    </w:p>
    <w:p>
      <w:pPr/>
      <w:r>
        <w:rPr>
          <w:lang w:val="es_ES" w:bidi="es_ES"/>
        </w:rPr>
      </w:r>
      <w:r>
        <w:rPr>
          <w:lang w:val="es_ES" w:bidi="es_ES"/>
        </w:rPr>
        <w:t>Parte 2: Pedro le pide a Jesús una explicación de lo que Jesús le ha dicho a la multitud sobre ser limpio e impuro. Jesús reprende a Pedro por no entender, y luego explica que lo que una persona come dejará el cuerpo nuevamente. No hará que una persona sea impura. Pero el pecado en el corazón de una persona hará que sea impura.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w:t>
      </w:r>
    </w:p>
    <w:p>
      <w:pPr>
        <w:pStyle w:val="ListBullet"/>
        <w:spacing w:line="240" w:lineRule="auto"/>
        <w:ind w:left="720"/>
      </w:pPr>
      <w:r>
        <w:rPr>
          <w:lang w:val="es_ES" w:bidi="es_ES"/>
        </w:rPr>
      </w:r>
      <w:r>
        <w:rPr>
          <w:lang w:val="es_ES" w:bidi="es_ES"/>
        </w:rPr>
        <w:t>Fariseos y maestros de la ley (líderes religiosos)</w:t>
      </w:r>
    </w:p>
    <w:p>
      <w:pPr>
        <w:pStyle w:val="ListBullet"/>
        <w:spacing w:line="240" w:lineRule="auto"/>
        <w:ind w:left="720"/>
      </w:pPr>
      <w:r>
        <w:rPr>
          <w:lang w:val="es_ES" w:bidi="es_ES"/>
        </w:rPr>
      </w:r>
      <w:r>
        <w:rPr>
          <w:lang w:val="es_ES" w:bidi="es_ES"/>
        </w:rPr>
        <w:t>Un hombre y sus padres</w:t>
      </w:r>
    </w:p>
    <w:p>
      <w:pPr>
        <w:pStyle w:val="ListBullet"/>
        <w:spacing w:line="240" w:lineRule="auto"/>
        <w:ind w:left="720"/>
      </w:pPr>
      <w:r>
        <w:rPr>
          <w:lang w:val="es_ES" w:bidi="es_ES"/>
        </w:rPr>
      </w:r>
      <w:r>
        <w:rPr>
          <w:lang w:val="es_ES" w:bidi="es_ES"/>
        </w:rPr>
        <w:t>El profeta Isaías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En esta sesión, hagan que el grupo elabore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historia, Jesús todavía está en el área llamada Genesaret.</w:t>
      </w:r>
    </w:p>
    <w:p>
      <w:pPr/>
      <w:r>
        <w:rPr>
          <w:lang w:val="es_ES" w:bidi="es_ES"/>
        </w:rPr>
      </w:r>
      <w:r>
        <w:rPr>
          <w:lang w:val="es_ES" w:bidi="es_ES"/>
        </w:rPr>
        <w:t>Jesús estaba sanando a mucha gente, y mucha gente había venido a Jesús. Probablemente había multitudes de gente alrededor de Jesús todo el tiempo. Los líderes religiosos vinieron todo el camino desde Jerusalén, una caminata bastante larga. Esta caminata habría tomado varios días. Los líderes religiosos probablemente han escuchado que Jesús estaba recibiendo tanta atención, y querían verlo.</w:t>
      </w:r>
    </w:p>
    <w:p>
      <w:pPr/>
      <w:r>
        <w:rPr>
          <w:lang w:val="es_ES" w:bidi="es_ES"/>
        </w:rPr>
      </w:r>
      <w:r>
        <w:rPr>
          <w:lang w:val="es_ES" w:bidi="es_ES"/>
        </w:rPr>
        <w:t>Para recordar la respuesta de Jesús a los líderes religiosos, podría ser útil visualizar el ejemplo que da. Usen tres personas: un hombre y sus padres. El hombre puede estar sosteniendo algo que refleje su riqueza: una cartera, o una caja, una bolsa llena o algo que signifique riqueza en su comunidad.</w:t>
      </w:r>
    </w:p>
    <w:p>
      <w:pPr/>
      <w:r>
        <w:rPr>
          <w:lang w:val="es_ES" w:bidi="es_ES"/>
        </w:rPr>
      </w:r>
      <w:r>
        <w:rPr>
          <w:lang w:val="es_ES" w:bidi="es_ES"/>
        </w:rPr>
        <w:t>Primero pueden actuar la situación que Dios tenía la intención: el hombre se está comportando respetuosamente con sus padres y compartiendo su riqueza con ellos: todos son felices.</w:t>
      </w:r>
    </w:p>
    <w:p>
      <w:pPr/>
      <w:r>
        <w:rPr>
          <w:lang w:val="es_ES" w:bidi="es_ES"/>
        </w:rPr>
      </w:r>
      <w:r>
        <w:rPr>
          <w:lang w:val="es_ES" w:bidi="es_ES"/>
        </w:rPr>
        <w:t>Entonces pueden actuar la situación en que los líderes religiosos habían hecho posible: el hombre se aferra a su dinero, lo lleva a Dios como si estuviera dando el dinero, y luego se aleja de sus padres (mientras todavía retiene su dinero). Sus padres se quedan hambrientos e indefensos.</w:t>
      </w:r>
    </w:p>
    <w:p>
      <w:pPr/>
      <w:r>
        <w:rPr>
          <w:lang w:val="es_ES" w:bidi="es_ES"/>
        </w:rPr>
      </w:r>
      <w:r>
        <w:rPr>
          <w:lang w:val="es_ES" w:bidi="es_ES"/>
        </w:rPr>
        <w:t>Es posible que tengan a una persona hablando lo que Isaías había dicho. Isaías habla de que la gente honra a Dios solo con sus labios. ¿Pueden encontrar un objeto relacionado con los labios, o la boca, para ayudarles a recordar esta parte?</w:t>
      </w:r>
    </w:p>
    <w:p>
      <w:pPr/>
      <w:r>
        <w:rPr>
          <w:lang w:val="es_ES" w:bidi="es_ES"/>
        </w:rPr>
      </w:r>
      <w:r>
        <w:rPr>
          <w:lang w:val="es_ES" w:bidi="es_ES"/>
        </w:rPr>
        <w:t>Cuando Jesús ha terminado de responder a los líderes religiosos, llama a la multitud hacia sí. La gente ya estaba con Jesús, pero es posible que se hayan alejado un poco cuando los líderes religiosos comenzaron a quejarse con Jesús. Cuando Jesús está hablando a la multitud, es posible que los líderes religiosos todavía estén allí, pero Jesús no los está mirando.</w:t>
      </w:r>
    </w:p>
    <w:p>
      <w:pPr/>
      <w:r>
        <w:rPr>
          <w:lang w:val="es_ES" w:bidi="es_ES"/>
        </w:rPr>
      </w:r>
      <w:r>
        <w:rPr>
          <w:lang w:val="es_ES" w:bidi="es_ES"/>
        </w:rPr>
        <w:t>Después de que Jesús había hablado a la multitud, los discípulos se acercan a Jesús. Los discípulos estuvieron con Jesús todo el tiempo, pero parece que ahora ha pasado algún tiempo, la multitud y los líderes religiosos se han alejado, y los discípulos están ahora solos con Jesús.</w:t>
      </w:r>
    </w:p>
    <w:p>
      <w:pPr/>
      <w:r>
        <w:rPr>
          <w:lang w:val="es_ES" w:bidi="es_ES"/>
        </w:rPr>
      </w:r>
      <w:r>
        <w:rPr>
          <w:lang w:val="es_ES" w:bidi="es_ES"/>
        </w:rPr>
        <w:t>Si hay un jardín cerca, es posible que quieran salir y mirarlo. ¿Hay alguna planta en el jardín que no debería estar allí, que no haya sido plantada por el dueño del jardín? ¡Tal vez puedan practicar el discurso de Jesús mientras él está en el jardín, y él puede sacar una planta que no le pertenece! Guarde la planta, porque pueden usarla más tarde para recordar el orden de la historia.</w:t>
      </w:r>
    </w:p>
    <w:p>
      <w:pPr/>
      <w:r>
        <w:rPr>
          <w:lang w:val="es_ES" w:bidi="es_ES"/>
        </w:rPr>
      </w:r>
      <w:r>
        <w:rPr>
          <w:lang w:val="es_ES" w:bidi="es_ES"/>
        </w:rPr>
        <w:t>¡Pueden jugar un juego y vendar los ojos a dos personas, y ver si pueden caminar juntas con seguridad a cierta distancia! Conserven la venda: pueden usarla más tarde para ayudarse a recordar el orden de la historia.</w:t>
      </w:r>
    </w:p>
    <w:p>
      <w:pPr/>
      <w:r>
        <w:rPr>
          <w:lang w:val="es_ES" w:bidi="es_ES"/>
        </w:rPr>
      </w:r>
      <w:r>
        <w:rPr>
          <w:lang w:val="es_ES" w:bidi="es_ES"/>
        </w:rPr>
        <w:t>Hablen de lo que sucede con la comida después de haberla comido. ¿Cuáles son las palabras apropiadas que se usa en su idioma? ¿Pueden practicar esta parte del discurso de Jesús mientras están de pie al lado del baño o la letrina? Cuando regresen a la letrina, lleven un objeto que pertenezca a la letrina, para ayudarse a recordar el orden de la historia.</w:t>
      </w:r>
    </w:p>
    <w:p>
      <w:pPr/>
      <w:r>
        <w:rPr>
          <w:lang w:val="es_ES" w:bidi="es_ES"/>
        </w:rPr>
      </w:r>
      <w:r>
        <w:rPr>
          <w:lang w:val="es_ES" w:bidi="es_ES"/>
        </w:rPr>
        <w:t>Jesús da una lista de ejemplos de pecado que salen de los corazones de las personas.</w:t>
      </w:r>
    </w:p>
    <w:p>
      <w:pPr/>
      <w:r>
        <w:rPr>
          <w:lang w:val="es_ES" w:bidi="es_ES"/>
        </w:rPr>
      </w:r>
      <w:r>
        <w:rPr>
          <w:lang w:val="es_ES" w:bidi="es_ES"/>
        </w:rPr>
        <w:t>¿Pueden pensar en un objeto, o hacer una imagen, para cada uno de estos ejemplos, para ayudarse a recordarlos? Tal vez puedan hacer un pequeño drama en el que finjan que una persona está vomitando estas imágenes u objetos. Esto los ayudará a visualizar que estas cosas provienen del corazón. Luego, peguen las imágenes en el vestido de la persona o hagan que la persona lleve una bolsa con todos los objetos. ¡Entonces actúen como Dios rechazando a la persona!</w:t>
      </w:r>
    </w:p>
    <w:p>
      <w:pPr/>
      <w:r>
        <w:rPr>
          <w:lang w:val="es_ES" w:bidi="es_ES"/>
        </w:rPr>
      </w:r>
      <w:r>
        <w:rPr>
          <w:lang w:val="es_ES" w:bidi="es_ES"/>
        </w:rPr>
        <w:t>Hay diferentes conversaciones en la historia, y parece que el tema está cambiando. Para hacer un seguimiento del flujo de la historia, pueden trazar una línea con objetos, refiriéndose cada uno a parte de la historia:</w:t>
      </w:r>
    </w:p>
    <w:p>
      <w:pPr/>
      <w:r>
        <w:rPr>
          <w:lang w:val="es_ES" w:bidi="es_ES"/>
        </w:rPr>
      </w:r>
      <w:r>
        <w:rPr>
          <w:lang w:val="es_ES" w:bidi="es_ES"/>
        </w:rPr>
        <w:t>La parte 1 de la escena 1 tiene que ver con el lavado de manos: usen una barra de jabón o una jarra de agua para recordar esto.</w:t>
      </w:r>
    </w:p>
    <w:p>
      <w:pPr/>
      <w:r>
        <w:rPr>
          <w:lang w:val="es_ES" w:bidi="es_ES"/>
        </w:rPr>
      </w:r>
      <w:r>
        <w:rPr>
          <w:lang w:val="es_ES" w:bidi="es_ES"/>
        </w:rPr>
        <w:t>Parte 2 de la escena 1: Jesús responde a los líderes religiosos. Usen una cartera y tres objetos que puedan ser el hombre y sus padres para recordar esta parte. Usen un objeto para recordar los labios, o una boca o un objeto que usen para adorar para recordar las palabras de Isaías.</w:t>
      </w:r>
    </w:p>
    <w:p>
      <w:pPr/>
      <w:r>
        <w:rPr>
          <w:lang w:val="es_ES" w:bidi="es_ES"/>
        </w:rPr>
      </w:r>
      <w:r>
        <w:rPr>
          <w:lang w:val="es_ES" w:bidi="es_ES"/>
        </w:rPr>
        <w:t>Escena 2: Jesús explica a la multitud lo que hace que una persona sea limpia o impura. Nuevamente, usen el objeto que usaron que tuviera que ver con el lavado de manos.</w:t>
      </w:r>
    </w:p>
    <w:p>
      <w:pPr/>
      <w:r>
        <w:rPr>
          <w:lang w:val="es_ES" w:bidi="es_ES"/>
        </w:rPr>
      </w:r>
      <w:r>
        <w:rPr>
          <w:lang w:val="es_ES" w:bidi="es_ES"/>
        </w:rPr>
        <w:t>Parte 1 de la escena 3: Usen una planta o una hoja del jardín para recordar las palabras de Jesús sobre los líderes religiosos. También pueden incluir una venda para los ojos o un par de anteojos.</w:t>
      </w:r>
    </w:p>
    <w:p>
      <w:pPr/>
      <w:r>
        <w:rPr>
          <w:lang w:val="es_ES" w:bidi="es_ES"/>
        </w:rPr>
      </w:r>
      <w:r>
        <w:rPr>
          <w:lang w:val="es_ES" w:bidi="es_ES"/>
        </w:rPr>
        <w:t>Parte 2 de la escena 3: Jesús explica además lo que hace que una persona esté limpia o impura. Usen el objeto para lavarse de manos nuevamente, más los objetos o imágenes que los ayuden a recordar la lista de pecados.</w:t>
      </w:r>
    </w:p>
    <w:p>
      <w:pPr/>
      <w:r>
        <w:rPr>
          <w:lang w:val="es_ES" w:bidi="es_ES"/>
        </w:rPr>
      </w:r>
      <w:r>
        <w:rPr>
          <w:lang w:val="es_ES" w:bidi="es_ES"/>
        </w:rPr>
        <w:t>Esto les ayudará a ver que lo que une las conversaciones es la discusión sobre ser limpio o impuro. ¡Por supuesto, también pueden elegir otros objetos, siempre que les ayuden!</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w:t>
      </w:r>
    </w:p>
    <w:p>
      <w:pPr>
        <w:pStyle w:val="ListBullet"/>
        <w:spacing w:line="240" w:lineRule="auto"/>
        <w:ind w:left="720"/>
      </w:pPr>
      <w:r>
        <w:rPr>
          <w:lang w:val="es_ES" w:bidi="es_ES"/>
        </w:rPr>
      </w:r>
      <w:r>
        <w:rPr>
          <w:lang w:val="es_ES" w:bidi="es_ES"/>
        </w:rPr>
        <w:t>Fariseos y maestros de la ley (líderes religiosos)</w:t>
      </w:r>
    </w:p>
    <w:p>
      <w:pPr>
        <w:pStyle w:val="ListBullet"/>
        <w:spacing w:line="240" w:lineRule="auto"/>
        <w:ind w:left="720"/>
      </w:pPr>
      <w:r>
        <w:rPr>
          <w:lang w:val="es_ES" w:bidi="es_ES"/>
        </w:rPr>
      </w:r>
      <w:r>
        <w:rPr>
          <w:lang w:val="es_ES" w:bidi="es_ES"/>
        </w:rPr>
        <w:t>Un hombre y sus padres</w:t>
      </w:r>
    </w:p>
    <w:p>
      <w:pPr>
        <w:pStyle w:val="ListBullet"/>
        <w:spacing w:line="240" w:lineRule="auto"/>
        <w:ind w:left="720"/>
      </w:pPr>
      <w:r>
        <w:rPr>
          <w:lang w:val="es_ES" w:bidi="es_ES"/>
        </w:rPr>
      </w:r>
      <w:r>
        <w:rPr>
          <w:lang w:val="es_ES" w:bidi="es_ES"/>
        </w:rPr>
        <w:t>El profeta Isaías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Será útil primero representar la última parte de la historia anterior, donde muchas personas se acercan a Jesús y son sanadas.</w:t>
      </w:r>
    </w:p>
    <w:p>
      <w:pPr/>
      <w:r>
        <w:rPr>
          <w:lang w:val="es_ES" w:bidi="es_ES"/>
        </w:rPr>
      </w:r>
      <w:r>
        <w:rPr>
          <w:lang w:val="es_ES" w:bidi="es_ES"/>
        </w:rPr>
        <w:t>Actúen como los líderes religiosos que viajan de Jerusalén a Genesaret.</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líderes religiosos: "¿Por qué van allí? ¿Qué esperan ver en Genesaret?"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Actúen como los líderes religiosos observando lo que está sucediendo alrededor de Jesús. ¿Cómo piensan que se estaban comportando? ¿Creen que se quedaban detrás de la multitud, observando tranquilamente o abriéndose paso hacia el frente?</w:t>
      </w:r>
    </w:p>
    <w:p>
      <w:pPr/>
      <w:r>
        <w:rPr>
          <w:lang w:val="es_ES" w:bidi="es_ES"/>
        </w:rPr>
      </w:r>
      <w:r>
        <w:rPr>
          <w:lang w:val="es_ES" w:bidi="es_ES"/>
        </w:rPr>
        <w:t>Representen a los discípulos comiendo sin haberse lavado las manos de una manera especial.</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líderes religiosos: "¿Qué están pensando ahora?"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Interpreten a los líderes religiosos quejándose con Jesús sobre los discípulos. Interpreten a Jesús respondiéndoles.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Jesús: "¿Cómo te sientes? ¿En qué estás pensando?"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Interpreten a Jesús respondiendo a los líderes religiosos.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líderes religiosos: "¿Cómo se sienten ante la forma en que Jesús les habla?" Es posible que escuchen cosas como:</w:t>
      </w:r>
    </w:p>
    <w:p>
      <w:pPr>
        <w:pStyle w:val="ListBullet"/>
        <w:spacing w:line="240" w:lineRule="auto"/>
        <w:ind w:left="720"/>
      </w:pPr>
      <w:r>
        <w:rPr>
          <w:lang w:val="es_ES" w:bidi="es_ES"/>
        </w:rPr>
      </w:r>
      <w:r>
        <w:rPr>
          <w:lang w:val="es_ES" w:bidi="es_ES"/>
        </w:rPr>
        <w:t>Pregúntenle a los actores que interpretan a la multitud: "¿Qué piensan de Jesús hablando a los líderes religiosos así?"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Interpreten a Jesús ahora dirigiéndose a las multitudes. Piensen en lo que los líderes religiosos están haciendo en este momento: ¿piensan que se fueron, o piensan que todavía están allí? Si todavía están allí, ¿cómo creen que se encuentran? ¿Qué expresión hay en su rostro?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discípulos: "¿Qué piensan de lo que Jesús dijo a la multitud?"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Interpreten a los discípulos contándole a Jesús que los líderes religiosos se ofendieron.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Pregúnteles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Interpreten la respuesta de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Pregúnteles a los actores que interpretan a los discípulos: "¿Cómo se sienten?"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Interpreten a Pedro pidiéndole a Jesús una explicación sobre lo que había dicho antes a las multitudes.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Jesús: "¿Cómo te sientes ante la pregunta que Pedro te está haciendo?"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Interpreten la respuesta de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"¿Qué están pensando ahora?"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Los </w:t>
      </w:r>
      <w:r>
        <w:rPr>
          <w:lang w:val="es_ES" w:bidi="es_ES"/>
        </w:rPr>
        <w:t>fariseos</w:t>
      </w:r>
      <w:r>
        <w:rPr>
          <w:lang w:val="es_ES" w:bidi="es_ES"/>
        </w:rPr>
        <w:t xml:space="preserve"> y los </w:t>
      </w:r>
      <w:r>
        <w:rPr>
          <w:lang w:val="es_ES" w:bidi="es_ES"/>
        </w:rPr>
        <w:t>escribas</w:t>
      </w:r>
      <w:r>
        <w:rPr>
          <w:lang w:val="es_ES" w:bidi="es_ES"/>
        </w:rPr>
        <w:t>, o expertos en la ley, eran dos grupos de líderes religiosos. Usen la misma palabra que han usado en los pasajes anteriores. Estas palabras también están en el Glosario Principal.</w:t>
      </w:r>
    </w:p>
    <w:p>
      <w:pPr/>
      <w:r>
        <w:rPr>
          <w:lang w:val="es_ES" w:bidi="es_ES"/>
        </w:rPr>
      </w:r>
      <w:r>
        <w:rPr>
          <w:lang w:val="es_ES" w:bidi="es_ES"/>
        </w:rPr>
        <w:t xml:space="preserve">Para </w:t>
      </w:r>
      <w:r>
        <w:rPr>
          <w:b/>
          <w:lang w:val="es_ES" w:bidi="es_ES"/>
        </w:rPr>
        <w:t>discípulos</w:t>
      </w:r>
      <w:r>
        <w:rPr>
          <w:lang w:val="es_ES" w:bidi="es_ES"/>
        </w:rPr>
        <w:t xml:space="preserve">, usen la misma palabra que han usado en los pasajes anteriores. La palabra </w:t>
      </w:r>
      <w:r>
        <w:rPr>
          <w:lang w:val="es_ES" w:bidi="es_ES"/>
        </w:rPr>
        <w:t>discípulos</w:t>
      </w:r>
      <w:r>
        <w:rPr>
          <w:lang w:val="es_ES" w:bidi="es_ES"/>
        </w:rPr>
        <w:t xml:space="preserve"> está en el Glosario Principal. </w:t>
      </w:r>
    </w:p>
    <w:p>
      <w:pPr/>
      <w:r>
        <w:rPr>
          <w:lang w:val="es_ES" w:bidi="es_ES"/>
        </w:rPr>
      </w:r>
      <w:r>
        <w:rPr>
          <w:lang w:val="es_ES" w:bidi="es_ES"/>
        </w:rPr>
        <w:t xml:space="preserve">Los líderes religiosos se quejan de que los discípulos desobedecen la </w:t>
      </w:r>
      <w:r>
        <w:rPr>
          <w:b/>
          <w:lang w:val="es_ES" w:bidi="es_ES"/>
        </w:rPr>
        <w:t>tradición de los ancianos</w:t>
      </w:r>
      <w:r>
        <w:rPr>
          <w:lang w:val="es_ES" w:bidi="es_ES"/>
        </w:rPr>
        <w:t>. Los "ancianos" en este contexto se refiere a sus antepasados. "Tradición de los ancianos" significa las reglas y costumbres que los antepasados habían establecido.</w:t>
      </w:r>
    </w:p>
    <w:p>
      <w:pPr/>
      <w:r>
        <w:rPr>
          <w:lang w:val="es_ES" w:bidi="es_ES"/>
        </w:rPr>
      </w:r>
      <w:r>
        <w:rPr>
          <w:lang w:val="es_ES" w:bidi="es_ES"/>
        </w:rPr>
        <w:t xml:space="preserve">Los líderes religiosos se quejan de que los discípulos no se están </w:t>
      </w:r>
      <w:r>
        <w:rPr>
          <w:b/>
          <w:lang w:val="es_ES" w:bidi="es_ES"/>
        </w:rPr>
        <w:t>lavando las manos</w:t>
      </w:r>
      <w:r>
        <w:rPr>
          <w:lang w:val="es_ES" w:bidi="es_ES"/>
        </w:rPr>
        <w:t xml:space="preserve"> antes de comer. Esto no tenía nada que ver con la higiene, sino solo con los rituales. Es posible que quieran decir algo como "los discípulos no se están lavando las manos de la manera correcta", o "no se están lavando las manos de acuerdo con las reglas que nuestros antepasados han dado".</w:t>
      </w:r>
    </w:p>
    <w:p>
      <w:pPr/>
      <w:r>
        <w:rPr>
          <w:lang w:val="es_ES" w:bidi="es_ES"/>
        </w:rPr>
      </w:r>
      <w:r>
        <w:rPr>
          <w:lang w:val="es_ES" w:bidi="es_ES"/>
        </w:rPr>
        <w:t xml:space="preserve">Jesús les dice a los líderes religiosos que están quebrantando los </w:t>
      </w:r>
      <w:r>
        <w:rPr>
          <w:b/>
          <w:lang w:val="es_ES" w:bidi="es_ES"/>
        </w:rPr>
        <w:t>mandamientos de Dios</w:t>
      </w:r>
      <w:r>
        <w:rPr>
          <w:lang w:val="es_ES" w:bidi="es_ES"/>
        </w:rPr>
        <w:t xml:space="preserve">. Los mandamientos son la ley de Dios. Usen la misma palabra que han usado en los pasajes anteriores. La palabra </w:t>
      </w:r>
      <w:r>
        <w:rPr>
          <w:lang w:val="es_ES" w:bidi="es_ES"/>
        </w:rPr>
        <w:t>mandamiento</w:t>
      </w:r>
      <w:r>
        <w:rPr>
          <w:lang w:val="es_ES" w:bidi="es_ES"/>
        </w:rPr>
        <w:t xml:space="preserve"> o </w:t>
      </w:r>
      <w:r>
        <w:rPr>
          <w:lang w:val="es_ES" w:bidi="es_ES"/>
        </w:rPr>
        <w:t>ley</w:t>
      </w:r>
      <w:r>
        <w:rPr>
          <w:lang w:val="es_ES" w:bidi="es_ES"/>
        </w:rPr>
        <w:t xml:space="preserve"> está en el Glosario Principal.</w:t>
      </w:r>
    </w:p>
    <w:p>
      <w:pPr/>
      <w:r>
        <w:rPr>
          <w:lang w:val="es_ES" w:bidi="es_ES"/>
        </w:rPr>
      </w:r>
      <w:r>
        <w:rPr>
          <w:b/>
          <w:lang w:val="es_ES" w:bidi="es_ES"/>
        </w:rPr>
        <w:t>Honrar</w:t>
      </w:r>
      <w:r>
        <w:rPr>
          <w:lang w:val="es_ES" w:bidi="es_ES"/>
        </w:rPr>
        <w:t xml:space="preserve"> a tu padre y a tu madre significa tratarlos con respeto. </w:t>
      </w:r>
      <w:r>
        <w:rPr>
          <w:b/>
          <w:lang w:val="es_ES" w:bidi="es_ES"/>
        </w:rPr>
        <w:t>Insultarlos</w:t>
      </w:r>
      <w:r>
        <w:rPr>
          <w:lang w:val="es_ES" w:bidi="es_ES"/>
        </w:rPr>
        <w:t xml:space="preserve"> es lo opuesto. Insultar a alguien significa decir cosas malas contra alguien, o comportarse de una manera que haga que una persona se sienta muy avergonzada.</w:t>
      </w:r>
    </w:p>
    <w:p>
      <w:pPr/>
      <w:r>
        <w:rPr>
          <w:lang w:val="es_ES" w:bidi="es_ES"/>
        </w:rPr>
      </w:r>
      <w:r>
        <w:rPr>
          <w:lang w:val="es_ES" w:bidi="es_ES"/>
        </w:rPr>
        <w:t xml:space="preserve">Jesús dice que debido a las reglas que los líderes religiosos se hicieron a sí mismos, han </w:t>
      </w:r>
      <w:r>
        <w:rPr>
          <w:b/>
          <w:lang w:val="es_ES" w:bidi="es_ES"/>
        </w:rPr>
        <w:t>anulado</w:t>
      </w:r>
      <w:r>
        <w:rPr>
          <w:lang w:val="es_ES" w:bidi="es_ES"/>
        </w:rPr>
        <w:t xml:space="preserve"> o cancelado la palabra de Dios. Esto significa que desobedecieron e ignoraron la palabra de Dios.</w:t>
      </w:r>
    </w:p>
    <w:p>
      <w:pPr/>
      <w:r>
        <w:rPr>
          <w:lang w:val="es_ES" w:bidi="es_ES"/>
        </w:rPr>
      </w:r>
      <w:r>
        <w:rPr>
          <w:lang w:val="es_ES" w:bidi="es_ES"/>
        </w:rPr>
        <w:t xml:space="preserve">Jesús dice que Isaías </w:t>
      </w:r>
      <w:r>
        <w:rPr>
          <w:b/>
          <w:lang w:val="es_ES" w:bidi="es_ES"/>
        </w:rPr>
        <w:t>profetizó</w:t>
      </w:r>
      <w:r>
        <w:rPr>
          <w:lang w:val="es_ES" w:bidi="es_ES"/>
        </w:rPr>
        <w:t xml:space="preserve"> sobre los líderes religiosos. Esto significa que lo que Isaías había dicho sobre la gente en el tiempo de Isaías, hace mucho tiempo, también era verdad ahora para los líderes religiosos. Jesús hace que suene como si Isaías hubiera dicho estas palabras especialmente sobre los líderes religiosos. </w:t>
      </w:r>
      <w:r>
        <w:rPr>
          <w:b/>
          <w:lang w:val="es_ES" w:bidi="es_ES"/>
        </w:rPr>
        <w:t>Profetizar</w:t>
      </w:r>
      <w:r>
        <w:rPr>
          <w:lang w:val="es_ES" w:bidi="es_ES"/>
        </w:rPr>
        <w:t xml:space="preserve"> está en el Glosario Principal. Pero en esta historia, también pueden decir que Isaías "habló", en lugar de usar la palabra profetizar.</w:t>
      </w:r>
    </w:p>
    <w:p>
      <w:pPr/>
      <w:r>
        <w:rPr>
          <w:lang w:val="es_ES" w:bidi="es_ES"/>
        </w:rPr>
      </w:r>
      <w:r>
        <w:rPr>
          <w:lang w:val="es_ES" w:bidi="es_ES"/>
        </w:rPr>
        <w:t xml:space="preserve">Isaías había dicho que la gente honraba a Dios con sus </w:t>
      </w:r>
      <w:r>
        <w:rPr>
          <w:b/>
          <w:lang w:val="es_ES" w:bidi="es_ES"/>
        </w:rPr>
        <w:t>labios</w:t>
      </w:r>
      <w:r>
        <w:rPr>
          <w:lang w:val="es_ES" w:bidi="es_ES"/>
        </w:rPr>
        <w:t>. Esto significa que la gente hablaba como si estuviera honrando a Dios. También pueden decir que honraban a Dios con su boca, o con sus palabras.</w:t>
      </w:r>
    </w:p>
    <w:p>
      <w:pPr/>
      <w:r>
        <w:rPr>
          <w:lang w:val="es_ES" w:bidi="es_ES"/>
        </w:rPr>
      </w:r>
      <w:r>
        <w:rPr>
          <w:lang w:val="es_ES" w:bidi="es_ES"/>
        </w:rPr>
        <w:t xml:space="preserve">Pero Isaías dijo que su </w:t>
      </w:r>
      <w:r>
        <w:rPr>
          <w:b/>
          <w:lang w:val="es_ES" w:bidi="es_ES"/>
        </w:rPr>
        <w:t>corazón</w:t>
      </w:r>
      <w:r>
        <w:rPr>
          <w:lang w:val="es_ES" w:bidi="es_ES"/>
        </w:rPr>
        <w:t xml:space="preserve"> estaba lejos de Dios. En la Biblia, el corazón es el lugar donde se originan los sentimientos y las decisiones de una persona. Si el corazón está lejos de Dios, significa que la gente no se comporta por amor a Dios. Usen la misma palabra para corazón que han usado en los pasajes anteriores. La palabra </w:t>
      </w:r>
      <w:r>
        <w:rPr>
          <w:lang w:val="es_ES" w:bidi="es_ES"/>
        </w:rPr>
        <w:t>corazón</w:t>
      </w:r>
      <w:r>
        <w:rPr>
          <w:lang w:val="es_ES" w:bidi="es_ES"/>
        </w:rPr>
        <w:t xml:space="preserve"> está en el Glosario Principal.</w:t>
      </w:r>
    </w:p>
    <w:p>
      <w:pPr/>
      <w:r>
        <w:rPr>
          <w:lang w:val="es_ES" w:bidi="es_ES"/>
        </w:rPr>
      </w:r>
      <w:r>
        <w:rPr>
          <w:lang w:val="es_ES" w:bidi="es_ES"/>
        </w:rPr>
        <w:t xml:space="preserve">Jesús le dice a la multitud que lo que la gente se pone en la boca no la </w:t>
      </w:r>
      <w:r>
        <w:rPr>
          <w:b/>
          <w:lang w:val="es_ES" w:bidi="es_ES"/>
        </w:rPr>
        <w:t>contamina</w:t>
      </w:r>
      <w:r>
        <w:rPr>
          <w:lang w:val="es_ES" w:bidi="es_ES"/>
        </w:rPr>
        <w:t xml:space="preserve">, ni la hace </w:t>
      </w:r>
      <w:r>
        <w:rPr>
          <w:b/>
          <w:lang w:val="es_ES" w:bidi="es_ES"/>
        </w:rPr>
        <w:t>impura</w:t>
      </w:r>
      <w:r>
        <w:rPr>
          <w:lang w:val="es_ES" w:bidi="es_ES"/>
        </w:rPr>
        <w:t xml:space="preserve">. Alguien que es impuro no es aceptable ante Dios. Usen la misma palabra que han usado en los pasajes anteriores. Las palabras </w:t>
      </w:r>
      <w:r>
        <w:rPr>
          <w:lang w:val="es_ES" w:bidi="es_ES"/>
        </w:rPr>
        <w:t>puro e impuro</w:t>
      </w:r>
      <w:r>
        <w:rPr>
          <w:lang w:val="es_ES" w:bidi="es_ES"/>
        </w:rPr>
        <w:t xml:space="preserve"> están en el Glosario Principal.</w:t>
      </w:r>
    </w:p>
    <w:p>
      <w:pPr/>
      <w:r>
        <w:rPr>
          <w:lang w:val="es_ES" w:bidi="es_ES"/>
        </w:rPr>
      </w:r>
      <w:r>
        <w:rPr>
          <w:lang w:val="es_ES" w:bidi="es_ES"/>
        </w:rPr>
        <w:t xml:space="preserve">Cuando una persona ciega guía a otra persona ciega, es posible que ambos caigan en la </w:t>
      </w:r>
      <w:r>
        <w:rPr>
          <w:b/>
          <w:lang w:val="es_ES" w:bidi="es_ES"/>
        </w:rPr>
        <w:t>zanja</w:t>
      </w:r>
      <w:r>
        <w:rPr>
          <w:lang w:val="es_ES" w:bidi="es_ES"/>
        </w:rPr>
        <w:t xml:space="preserve">, o en un </w:t>
      </w:r>
      <w:r>
        <w:rPr>
          <w:b/>
          <w:lang w:val="es_ES" w:bidi="es_ES"/>
        </w:rPr>
        <w:t>hoyo</w:t>
      </w:r>
      <w:r>
        <w:rPr>
          <w:lang w:val="es_ES" w:bidi="es_ES"/>
        </w:rPr>
        <w:t>. Pueden usar una palabra para cualquier agujero en el que una persona pueda caer.</w:t>
      </w:r>
    </w:p>
    <w:p>
      <w:pPr/>
      <w:r>
        <w:rPr>
          <w:lang w:val="es_ES" w:bidi="es_ES"/>
        </w:rPr>
      </w:r>
      <w:r>
        <w:rPr>
          <w:b/>
          <w:lang w:val="es_ES" w:bidi="es_ES"/>
        </w:rPr>
        <w:t>Malos pensamientos</w:t>
      </w:r>
      <w:r>
        <w:rPr>
          <w:lang w:val="es_ES" w:bidi="es_ES"/>
        </w:rPr>
        <w:t xml:space="preserve"> significa pensar cosas malas en general. Pensar algo malo a menudo llevará a hacer cosas malas.</w:t>
      </w:r>
    </w:p>
    <w:p>
      <w:pPr/>
      <w:r>
        <w:rPr>
          <w:lang w:val="es_ES" w:bidi="es_ES"/>
        </w:rPr>
      </w:r>
      <w:r>
        <w:rPr>
          <w:b/>
          <w:lang w:val="es_ES" w:bidi="es_ES"/>
        </w:rPr>
        <w:t>Asesinar</w:t>
      </w:r>
      <w:r>
        <w:rPr>
          <w:lang w:val="es_ES" w:bidi="es_ES"/>
        </w:rPr>
        <w:t xml:space="preserve"> significa matar a alguien, por ejemplo por odio o celos. Matar a alguien en batalla, o que el gobierno ejecute a alguien después de un proceso judicial adecuado, no es asesinato.</w:t>
      </w:r>
    </w:p>
    <w:p>
      <w:pPr/>
      <w:r>
        <w:rPr>
          <w:lang w:val="es_ES" w:bidi="es_ES"/>
        </w:rPr>
      </w:r>
      <w:r>
        <w:rPr>
          <w:lang w:val="es_ES" w:bidi="es_ES"/>
        </w:rPr>
        <w:t>Adulterio</w:t>
      </w:r>
      <w:r>
        <w:rPr>
          <w:lang w:val="es_ES" w:bidi="es_ES"/>
        </w:rPr>
        <w:t xml:space="preserve"> es cuando una persona está casada con alguien, pero luego tiene una relación sexual con otra persona.</w:t>
      </w:r>
    </w:p>
    <w:p>
      <w:pPr/>
      <w:r>
        <w:rPr>
          <w:lang w:val="es_ES" w:bidi="es_ES"/>
        </w:rPr>
      </w:r>
      <w:r>
        <w:rPr>
          <w:b/>
          <w:lang w:val="es_ES" w:bidi="es_ES"/>
        </w:rPr>
        <w:t>Inmoralidad sexual</w:t>
      </w:r>
      <w:r>
        <w:rPr>
          <w:lang w:val="es_ES" w:bidi="es_ES"/>
        </w:rPr>
        <w:t xml:space="preserve"> significa todo tipo de pecados que tienen que ver con las relaciones sexuales, por ejemplo, la prostitución o la violación, ver pornografía o tener una relación sexual con alguien con quien no estás casado.</w:t>
      </w:r>
    </w:p>
    <w:p>
      <w:pPr/>
      <w:r>
        <w:rPr>
          <w:lang w:val="es_ES" w:bidi="es_ES"/>
        </w:rPr>
      </w:r>
      <w:r>
        <w:rPr>
          <w:b/>
          <w:lang w:val="es_ES" w:bidi="es_ES"/>
        </w:rPr>
        <w:t>Robar</w:t>
      </w:r>
      <w:r>
        <w:rPr>
          <w:lang w:val="es_ES" w:bidi="es_ES"/>
        </w:rPr>
        <w:t xml:space="preserve"> significa tomar algo que no te pertenece.</w:t>
      </w:r>
    </w:p>
    <w:p>
      <w:pPr/>
      <w:r>
        <w:rPr>
          <w:lang w:val="es_ES" w:bidi="es_ES"/>
        </w:rPr>
      </w:r>
      <w:r>
        <w:rPr>
          <w:b/>
          <w:lang w:val="es_ES" w:bidi="es_ES"/>
        </w:rPr>
        <w:t>Dar falso testimonio</w:t>
      </w:r>
      <w:r>
        <w:rPr>
          <w:lang w:val="es_ES" w:bidi="es_ES"/>
        </w:rPr>
        <w:t xml:space="preserve"> significa mentir sobre algo en un caso judicial.</w:t>
      </w:r>
    </w:p>
    <w:p>
      <w:pPr/>
      <w:r>
        <w:rPr>
          <w:lang w:val="es_ES" w:bidi="es_ES"/>
        </w:rPr>
      </w:r>
      <w:r>
        <w:rPr>
          <w:b/>
          <w:lang w:val="es_ES" w:bidi="es_ES"/>
        </w:rPr>
        <w:t>Calumniar</w:t>
      </w:r>
      <w:r>
        <w:rPr>
          <w:lang w:val="es_ES" w:bidi="es_ES"/>
        </w:rPr>
        <w:t xml:space="preserve"> significa hablar cosas malas de otra persona.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15:21–28</w:t>
      </w:r>
      <w:r>
        <w:rPr>
          <w:lang w:val="es_ES" w:bidi="es_ES"/>
        </w:rPr>
      </w:r>
    </w:p>
    <w:p>
      <w:pPr>
        <w:pStyle w:val="Heading3"/>
      </w:pPr>
      <w:r>
        <w:rPr>
          <w:lang w:val="es_ES" w:bidi="es_ES"/>
        </w:rPr>
        <w:t>Escuchar con el corazón</w:t>
      </w:r>
    </w:p>
    <w:p>
      <w:pPr/>
      <w:r>
        <w:rPr>
          <w:lang w:val="es_ES" w:bidi="es_ES"/>
        </w:rPr>
      </w:r>
      <w:r>
        <w:rPr>
          <w:lang w:val="es_ES" w:bidi="es_ES"/>
        </w:rPr>
        <w:t>Escuchen Mateo 15:21–28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Hasta ahora, todo lo que Jesús ha hecho después de comenzar a predicar sucedió en la parte del país llamada Galilea. Ahora, por primera vez, Jesús está dejando su propio país. Junto con sus discípulos, va al país llamado Fenicia, que está al norte de Israel. Sidón y Tiro son dos ciudades de este país. La gente que vive en esta área no es judía.</w:t>
      </w:r>
    </w:p>
    <w:p>
      <w:pPr/>
      <w:r>
        <w:rPr>
          <w:lang w:val="es_ES" w:bidi="es_ES"/>
        </w:rPr>
      </w:r>
      <w:r>
        <w:rPr>
          <w:lang w:val="es_ES" w:bidi="es_ES"/>
        </w:rPr>
        <w:t xml:space="preserve">Muestren a la gente un mapa de </w:t>
      </w:r>
      <w:r>
        <w:rPr>
          <w:lang w:val="es_ES" w:bidi="es_ES"/>
        </w:rPr>
        <w:t>Israel y Fenicia</w:t>
      </w:r>
      <w:r>
        <w:rPr>
          <w:lang w:val="es_ES" w:bidi="es_ES"/>
        </w:rPr>
        <w:t>. Señalen dónde está Genesaret, donde estaba Jesús en la historia anterior, y dónde están Tiro y Sidón.</w:t>
      </w:r>
    </w:p>
    <w:p>
      <w:pPr/>
      <w:r>
        <w:rPr>
          <w:lang w:val="es_ES" w:bidi="es_ES"/>
        </w:rPr>
      </w:r>
      <w:r>
        <w:rPr>
          <w:lang w:val="es_ES" w:bidi="es_ES"/>
        </w:rPr>
        <w:t>Los judíos creían que, si tenían cualquier tipo de relación con los no judíos, se volverían impuros. Pero en la historia anterior, Jesús estaba enseñando a la gente que la comida, o cualquier cosa externa a la gente, no la hace impura ni inaceptable ante Dios. Solo el pecado hace que la gente sea impura. ¡Así que conocer a gente que no es judía tampoco hace que la gente sea impura! Jesús probablemente va a esta área especialmente para dejar claro este punto.</w:t>
      </w:r>
    </w:p>
    <w:p>
      <w:pPr/>
      <w:r>
        <w:rPr>
          <w:lang w:val="es_ES" w:bidi="es_ES"/>
        </w:rPr>
      </w:r>
      <w:r>
        <w:rPr>
          <w:lang w:val="es_ES" w:bidi="es_ES"/>
        </w:rPr>
        <w:t>¿Pueden contar una historia sobre gente de un grupo que no quería relacionarse con gente de otro grupo?</w:t>
      </w:r>
    </w:p>
    <w:p>
      <w:pPr/>
      <w:r>
        <w:rPr>
          <w:lang w:val="es_ES" w:bidi="es_ES"/>
        </w:rPr>
      </w:r>
      <w:r>
        <w:rPr>
          <w:lang w:val="es_ES" w:bidi="es_ES"/>
        </w:rPr>
        <w:t>La mujer que se acerca a Jesús es una cananea. En el Antiguo Testamento, los cananeos son los enemigos de los israelitas. Vivieron primero en la tierra que Dios había prometido dar a los descendientes de Abraham. Los cananeos adoraban a muchos dioses diferentes y hacían muchas cosas que eran pecaminosas de acuerdo con las leyes de Dios. Dios les había dicho a los israelitas que expulsaran a los cananeos de este país.</w:t>
      </w:r>
    </w:p>
    <w:p>
      <w:pPr/>
      <w:r>
        <w:rPr>
          <w:lang w:val="es_ES" w:bidi="es_ES"/>
        </w:rPr>
      </w:r>
      <w:r>
        <w:rPr>
          <w:lang w:val="es_ES" w:bidi="es_ES"/>
        </w:rPr>
        <w:t>La hija de la mujer no está bien. Un demonio la está atormentando. Algunos demonios hacían que la gente fuera sorda, o incapaz de hablar, o provocaban convulsiones que la hacían caer y lastimarse. La mujer no dice lo que el demonio le está haciendo a su hija, pero deja claro que su hija está sufriendo mucho.</w:t>
      </w:r>
    </w:p>
    <w:p>
      <w:pPr/>
      <w:r>
        <w:rPr>
          <w:lang w:val="es_ES" w:bidi="es_ES"/>
        </w:rPr>
      </w:r>
      <w:r>
        <w:rPr>
          <w:lang w:val="es_ES" w:bidi="es_ES"/>
        </w:rPr>
        <w:t>La mujer se acerca a Jesús y, aunque no es judía, lo llama "Señor" e "Hijo de David". Hijo de David significa un descendiente de David. David era el rey más amado de los judíos, que vivió hace mucho tiempo. Dios les había dicho a los judíos que el Mesías, el rey especial y Salvador que vendría, sería un descendiente de David. Es muy sorprendente que esta mujer, que no es judía, conozca al Mesías. Al llamar a Jesús "Señor" y "Hijo de David", deja claro que cree que Jesús es el Mesías. ¡Esto es aún más sorprendente! Los líderes religiosos de los judíos no creían que Jesús fuera el Mesías, pero esta mujer extranjera lo cree.</w:t>
      </w:r>
    </w:p>
    <w:p>
      <w:pPr/>
      <w:r>
        <w:rPr>
          <w:lang w:val="es_ES" w:bidi="es_ES"/>
        </w:rPr>
      </w:r>
      <w:r>
        <w:rPr>
          <w:lang w:val="es_ES" w:bidi="es_ES"/>
        </w:rPr>
        <w:t>La mujer sigue llamando, Jesús la ignora y, después de un tiempo, los discípulos se están cansando de que la mujer los siga llamando. Quieren que Jesús la mande lejos. No sabemos si quieren decir que Jesús simplemente la enviaría, o que Jesús haría lo que ella quería para que se fuera.</w:t>
      </w:r>
    </w:p>
    <w:p>
      <w:pPr/>
      <w:r>
        <w:rPr>
          <w:lang w:val="es_ES" w:bidi="es_ES"/>
        </w:rPr>
      </w:r>
      <w:r>
        <w:rPr>
          <w:lang w:val="es_ES" w:bidi="es_ES"/>
        </w:rPr>
        <w:t>Jesús responde diciendo que ha sido enviado solo a las ovejas perdidas de la casa de Israel. Esto significa que Jesús es enviado solo al pueblo de Israel. Jesús los compara con ovejas perdidas porque el pueblo de Israel necesita un Salvador, al igual que las ovejas que han perdido el camino y necesitan ayuda.</w:t>
      </w:r>
    </w:p>
    <w:p>
      <w:pPr/>
      <w:r>
        <w:rPr>
          <w:lang w:val="es_ES" w:bidi="es_ES"/>
        </w:rPr>
      </w:r>
      <w:r>
        <w:rPr>
          <w:lang w:val="es_ES" w:bidi="es_ES"/>
        </w:rPr>
        <w:t>Lo que Jesús está diciendo aquí debe sonarles muy familiar a los discípulos, porque hace algún tiempo, cuando Jesús les dio instrucciones a los discípulos de ir y hablarle a la gente sobre el Reino de los Cielos, les dijo que no fueran a los no judíos, ¡sino solo a las ovejas perdidas de Israel! (Pueden escuchar esto nuevamente en Mateo 10:5–8).</w:t>
      </w:r>
    </w:p>
    <w:p>
      <w:pPr/>
      <w:r>
        <w:rPr>
          <w:lang w:val="es_ES" w:bidi="es_ES"/>
        </w:rPr>
      </w:r>
      <w:r>
        <w:rPr>
          <w:lang w:val="es_ES" w:bidi="es_ES"/>
        </w:rPr>
        <w:t>Pero la mujer no se da por vencida. Ella se acerca al frente y se arrodilla ante Jesús. Ella le está rogando nuevamente que la ayude. Jesús parece dar una respuesta muy grosera. Él dice que está mal dar a los perros la comida que se supone que es para los niños. Él está usando un lenguaje figurado aquí. La comida de los niños significa las cosas buenas que Dios quiere dar a los judíos. Los perros entonces significan cualquiera que no sea judío. Los perros eran considerados animales impuros, así como las personas que no eran judías eran consideradas impuras. Jesús le está diciendo a la mujer que no merece que Jesús le haga algo bueno, porque no es judía.</w:t>
      </w:r>
    </w:p>
    <w:p>
      <w:pPr/>
      <w:r>
        <w:rPr>
          <w:lang w:val="es_ES" w:bidi="es_ES"/>
        </w:rPr>
      </w:r>
      <w:r>
        <w:rPr>
          <w:lang w:val="es_ES" w:bidi="es_ES"/>
        </w:rPr>
        <w:t>¡Pero la mujer es muy valiente! Ella no se enoja porque Jesús la insulta y no se da por vencida. Ella da una respuesta muy inteligente: "¡Pero incluso los perros comen las migas que caen de la mesa!" Ella quiere decir que es verdad que no merece que Jesús le haga nada bueno, ¡pero que también sabe que Jesús tiene el suficiente poder para ayudar a todos los judíos, y después de eso también a los no judíos!</w:t>
      </w:r>
    </w:p>
    <w:p>
      <w:pPr/>
      <w:r>
        <w:rPr>
          <w:lang w:val="es_ES" w:bidi="es_ES"/>
        </w:rPr>
      </w:r>
      <w:r>
        <w:rPr>
          <w:lang w:val="es_ES" w:bidi="es_ES"/>
        </w:rPr>
        <w:t>Esto convence a Jesús: Jesús le dice que tiene una gran fe y le dice que él hará lo que ella quiere. Inmediatamente, de vuelta a casa, su hija está sanada, ¡aunque la mujer aún no lo sabe del todo!</w:t>
      </w:r>
    </w:p>
    <w:p>
      <w:pPr/>
      <w:r>
        <w:rPr>
          <w:lang w:val="es_ES" w:bidi="es_ES"/>
        </w:rPr>
      </w:r>
      <w:r>
        <w:rPr>
          <w:lang w:val="es_ES" w:bidi="es_ES"/>
        </w:rPr>
        <w:t>La respuesta de Jesús a la mujer en esta historia parece un poco extraña. Jesús primero responde a la mujer cananea como lo haría cualquier judío, ¡no de manera muy amistosa! Pero parece que Jesús quería ponerla a prueba, para ver cuánto creía en él. Jesús también podría haber querido que esto fuera una lección para los discípulos. Jesús estaba comenzando a enseñar a los discípulos que no había venido solo por el pueblo de Israel. ¡Esta pequeña historia está marcando un gran cambio!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deja el área de Genesaret y va a la región de Tiro y Sidón.</w:t>
      </w:r>
    </w:p>
    <w:p>
      <w:pPr/>
      <w:r>
        <w:rPr>
          <w:lang w:val="es_ES" w:bidi="es_ES"/>
        </w:rPr>
      </w:r>
      <w:r>
        <w:rPr>
          <w:b/>
          <w:lang w:val="es_ES" w:bidi="es_ES"/>
        </w:rPr>
        <w:t>Segunda escena:</w:t>
      </w:r>
      <w:r>
        <w:rPr>
          <w:lang w:val="es_ES" w:bidi="es_ES"/>
        </w:rPr>
        <w:t xml:space="preserve"> Una conversación entre Jesús y la mujer cananea.</w:t>
      </w:r>
    </w:p>
    <w:p>
      <w:pPr/>
      <w:r>
        <w:rPr>
          <w:lang w:val="es_ES" w:bidi="es_ES"/>
        </w:rPr>
      </w:r>
      <w:r>
        <w:rPr>
          <w:lang w:val="es_ES" w:bidi="es_ES"/>
        </w:rPr>
        <w:t>La segunda escena tiene cuatro partes.</w:t>
      </w:r>
    </w:p>
    <w:p>
      <w:pPr/>
      <w:r>
        <w:rPr>
          <w:lang w:val="es_ES" w:bidi="es_ES"/>
        </w:rPr>
      </w:r>
      <w:r>
        <w:rPr>
          <w:lang w:val="es_ES" w:bidi="es_ES"/>
        </w:rPr>
        <w:t>Parte 1: La mujer está gritando a Jesús desde la distancia; Jesús la ignora.</w:t>
      </w:r>
    </w:p>
    <w:p>
      <w:pPr/>
      <w:r>
        <w:rPr>
          <w:lang w:val="es_ES" w:bidi="es_ES"/>
        </w:rPr>
      </w:r>
      <w:r>
        <w:rPr>
          <w:lang w:val="es_ES" w:bidi="es_ES"/>
        </w:rPr>
        <w:t>Parte 2: Los discípulos se quejan de la mujer; Jesús dice que solo fue enviado a las ovejas perdidas de Israel.</w:t>
      </w:r>
    </w:p>
    <w:p>
      <w:pPr/>
      <w:r>
        <w:rPr>
          <w:lang w:val="es_ES" w:bidi="es_ES"/>
        </w:rPr>
      </w:r>
      <w:r>
        <w:rPr>
          <w:lang w:val="es_ES" w:bidi="es_ES"/>
        </w:rPr>
        <w:t>Parte 3: La mujer se inclina ante Jesús; Jesús dice que no es correcto dar la comida de los niños a los perros.</w:t>
      </w:r>
    </w:p>
    <w:p>
      <w:pPr/>
      <w:r>
        <w:rPr>
          <w:lang w:val="es_ES" w:bidi="es_ES"/>
        </w:rPr>
      </w:r>
      <w:r>
        <w:rPr>
          <w:lang w:val="es_ES" w:bidi="es_ES"/>
        </w:rPr>
        <w:t>Parte 4: La mujer responde: "¡Incluso los perros comen las migas!" Jesús entonces le dice que tiene una gran fe y que lo que ella quiere sucederá.</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w:t>
      </w:r>
    </w:p>
    <w:p>
      <w:pPr>
        <w:pStyle w:val="ListBullet"/>
        <w:spacing w:line="240" w:lineRule="auto"/>
        <w:ind w:left="720"/>
      </w:pPr>
      <w:r>
        <w:rPr>
          <w:lang w:val="es_ES" w:bidi="es_ES"/>
        </w:rPr>
      </w:r>
      <w:r>
        <w:rPr>
          <w:lang w:val="es_ES" w:bidi="es_ES"/>
        </w:rPr>
        <w:t>La mujer cananea</w:t>
      </w:r>
    </w:p>
    <w:p>
      <w:pPr>
        <w:pStyle w:val="ListBullet"/>
        <w:spacing w:line="240" w:lineRule="auto"/>
        <w:ind w:left="720"/>
      </w:pPr>
      <w:r>
        <w:rPr>
          <w:lang w:val="es_ES" w:bidi="es_ES"/>
        </w:rPr>
      </w:r>
      <w:r>
        <w:rPr>
          <w:lang w:val="es_ES" w:bidi="es_ES"/>
        </w:rPr>
        <w:t>Su hija</w:t>
      </w:r>
    </w:p>
    <w:p>
      <w:pPr>
        <w:pStyle w:val="ListBullet"/>
        <w:spacing w:line="240" w:lineRule="auto"/>
        <w:ind w:left="720"/>
      </w:pPr>
      <w:r>
        <w:rPr>
          <w:lang w:val="es_ES" w:bidi="es_ES"/>
        </w:rPr>
      </w:r>
      <w:r>
        <w:rPr>
          <w:lang w:val="es_ES" w:bidi="es_ES"/>
        </w:rPr>
        <w:t>Los judíos, el pueblo de Israel</w:t>
      </w:r>
    </w:p>
    <w:p>
      <w:pPr>
        <w:pStyle w:val="ListBullet"/>
        <w:spacing w:line="240" w:lineRule="auto"/>
        <w:ind w:left="720"/>
      </w:pPr>
      <w:r>
        <w:rPr>
          <w:lang w:val="es_ES" w:bidi="es_ES"/>
        </w:rPr>
      </w:r>
      <w:r>
        <w:rPr>
          <w:lang w:val="es_ES" w:bidi="es_ES"/>
        </w:rPr>
        <w:t>La gente que no es judía, "perros"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La historia comienza con Mateo diciendo que Jesús se alejó de allí. "De allí" significa del área de Genesaret. Jesús y sus discípulos habrían caminado durante varios días o tal vez incluso semanas antes de llegar al área alrededor de las ciudades de Tiro y Sidón.</w:t>
      </w:r>
    </w:p>
    <w:p>
      <w:pPr/>
      <w:r>
        <w:rPr>
          <w:lang w:val="es_ES" w:bidi="es_ES"/>
        </w:rPr>
      </w:r>
      <w:r>
        <w:rPr>
          <w:lang w:val="es_ES" w:bidi="es_ES"/>
        </w:rPr>
        <w:t>Mateo introduce a la mujer cananea diciendo: "¡Miren, una mujer cananea salió!" Esto deja claro que esto era inesperado o increíble.</w:t>
      </w:r>
    </w:p>
    <w:p>
      <w:pPr/>
      <w:r>
        <w:rPr>
          <w:lang w:val="es_ES" w:bidi="es_ES"/>
        </w:rPr>
      </w:r>
      <w:r>
        <w:rPr>
          <w:lang w:val="es_ES" w:bidi="es_ES"/>
        </w:rPr>
        <w:t>Mateo dice que la mujer cananea salió a su encuentro. Esto significa que ella dejó su casa, tal vez incluso el área de la aldea, para venir a donde estaba Jesús. Parece que la gente de este país había escuchado historias sobre Jesús y las cosas que había hecho en Galilea. De alguna manera, ella había descubierto dónde estaba Jesús y fue hacia él.</w:t>
      </w:r>
    </w:p>
    <w:p>
      <w:pPr/>
      <w:r>
        <w:rPr>
          <w:lang w:val="es_ES" w:bidi="es_ES"/>
        </w:rPr>
      </w:r>
      <w:r>
        <w:rPr>
          <w:lang w:val="es_ES" w:bidi="es_ES"/>
        </w:rPr>
        <w:t>Pueden actuar la pequeña historia sobre los niños y los perros.</w:t>
      </w:r>
    </w:p>
    <w:p>
      <w:pPr/>
      <w:r>
        <w:rPr>
          <w:lang w:val="es_ES" w:bidi="es_ES"/>
        </w:rPr>
      </w:r>
      <w:r>
        <w:rPr>
          <w:lang w:val="es_ES" w:bidi="es_ES"/>
        </w:rPr>
        <w:t>Jesús dice que no es correcto tomar el pan de los niños y arrojarlo a los perros. Él está usando un ejemplo de una familia. El padre de una familia no quitaría la comida de sus hijos y la arrojaría en algún lugar donde los perros la comieran.</w:t>
      </w:r>
    </w:p>
    <w:p>
      <w:pPr/>
      <w:r>
        <w:rPr>
          <w:lang w:val="es_ES" w:bidi="es_ES"/>
        </w:rPr>
      </w:r>
      <w:r>
        <w:rPr>
          <w:lang w:val="es_ES" w:bidi="es_ES"/>
        </w:rPr>
        <w:t>La mujer continúa con esta pequeña historia que Jesús está contando y dice que incluso los perros comen las migas, o los restos, que caen de la mesa de su amo. Aunque en la pequeña historia de Jesús, los perros pueden haber sido solo perros callejeros, deambulando salvajes y siendo pateados por la gente, la mujer hace que los perros suenen como mascotas amadas, que viven dentro de la casa con la familia y se sientan debajo de la mesa cuando la familia está comiendo.</w:t>
      </w:r>
    </w:p>
    <w:p>
      <w:pPr/>
      <w:r>
        <w:rPr>
          <w:lang w:val="es_ES" w:bidi="es_ES"/>
        </w:rPr>
      </w:r>
      <w:r>
        <w:rPr>
          <w:lang w:val="es_ES" w:bidi="es_ES"/>
        </w:rPr>
        <w:t>Llamar a alguien perro era un insulto. La mujer convierte al perro de la historia en un perro de la casa, suavizando inteligentemente el insulto y suscitando simpatía por el perro, es decir, por sí misma. ¿Ven qué inteligente es ella?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w:t>
      </w:r>
    </w:p>
    <w:p>
      <w:pPr>
        <w:pStyle w:val="ListBullet"/>
        <w:spacing w:line="240" w:lineRule="auto"/>
        <w:ind w:left="720"/>
      </w:pPr>
      <w:r>
        <w:rPr>
          <w:lang w:val="es_ES" w:bidi="es_ES"/>
        </w:rPr>
      </w:r>
      <w:r>
        <w:rPr>
          <w:lang w:val="es_ES" w:bidi="es_ES"/>
        </w:rPr>
        <w:t>La mujer cananea</w:t>
      </w:r>
    </w:p>
    <w:p>
      <w:pPr>
        <w:pStyle w:val="ListBullet"/>
        <w:spacing w:line="240" w:lineRule="auto"/>
        <w:ind w:left="720"/>
      </w:pPr>
      <w:r>
        <w:rPr>
          <w:lang w:val="es_ES" w:bidi="es_ES"/>
        </w:rPr>
      </w:r>
      <w:r>
        <w:rPr>
          <w:lang w:val="es_ES" w:bidi="es_ES"/>
        </w:rPr>
        <w:t>Su hija</w:t>
      </w:r>
    </w:p>
    <w:p>
      <w:pPr>
        <w:pStyle w:val="ListBullet"/>
        <w:spacing w:line="240" w:lineRule="auto"/>
        <w:ind w:left="720"/>
      </w:pPr>
      <w:r>
        <w:rPr>
          <w:lang w:val="es_ES" w:bidi="es_ES"/>
        </w:rPr>
      </w:r>
      <w:r>
        <w:rPr>
          <w:lang w:val="es_ES" w:bidi="es_ES"/>
        </w:rPr>
        <w:t>Los judíos, el pueblo de Israel</w:t>
      </w:r>
    </w:p>
    <w:p>
      <w:pPr>
        <w:pStyle w:val="ListBullet"/>
        <w:spacing w:line="240" w:lineRule="auto"/>
        <w:ind w:left="720"/>
      </w:pPr>
      <w:r>
        <w:rPr>
          <w:lang w:val="es_ES" w:bidi="es_ES"/>
        </w:rPr>
      </w:r>
      <w:r>
        <w:rPr>
          <w:lang w:val="es_ES" w:bidi="es_ES"/>
        </w:rPr>
        <w:t>La gente que no es judía, llamada "perros"</w:t>
      </w:r>
    </w:p>
    <w:p>
      <w:pPr/>
      <w:r>
        <w:rPr>
          <w:lang w:val="es_ES" w:bidi="es_ES"/>
        </w:rPr>
      </w:r>
      <w:r>
        <w:rPr>
          <w:lang w:val="es_ES" w:bidi="es_ES"/>
        </w:rPr>
        <w:t>El equipo debe actuar la historia dos veces. Actúen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En esta historia, podemos ver a Jesús y la mujer cananea acercándose cada vez más entre sí.</w:t>
      </w:r>
    </w:p>
    <w:p>
      <w:pPr>
        <w:pStyle w:val="ListBullet"/>
        <w:spacing w:line="240" w:lineRule="auto"/>
        <w:ind w:left="720"/>
      </w:pPr>
      <w:r>
        <w:rPr>
          <w:lang w:val="es_ES" w:bidi="es_ES"/>
        </w:rPr>
      </w:r>
      <w:r>
        <w:rPr>
          <w:lang w:val="es_ES" w:bidi="es_ES"/>
        </w:rPr>
        <w:t>Primero, está llamando a Jesús, probablemente desde alguna distancia detrás de Jesús.</w:t>
      </w:r>
    </w:p>
    <w:p>
      <w:pPr>
        <w:pStyle w:val="ListBullet"/>
        <w:spacing w:line="240" w:lineRule="auto"/>
        <w:ind w:left="720"/>
      </w:pPr>
      <w:r>
        <w:rPr>
          <w:lang w:val="es_ES" w:bidi="es_ES"/>
        </w:rPr>
      </w:r>
      <w:r>
        <w:rPr>
          <w:lang w:val="es_ES" w:bidi="es_ES"/>
        </w:rPr>
        <w:t>Entonces, los discípulos y Jesús están hablando de ella; ella está lo suficientemente cerca como para escuchar, pero Jesús no le está hablando directamente.</w:t>
      </w:r>
    </w:p>
    <w:p>
      <w:pPr>
        <w:pStyle w:val="ListBullet"/>
        <w:spacing w:line="240" w:lineRule="auto"/>
        <w:ind w:left="720"/>
      </w:pPr>
      <w:r>
        <w:rPr>
          <w:lang w:val="es_ES" w:bidi="es_ES"/>
        </w:rPr>
      </w:r>
      <w:r>
        <w:rPr>
          <w:lang w:val="es_ES" w:bidi="es_ES"/>
        </w:rPr>
        <w:t>Entonces, la mujer se acerca mucho a Jesús y se inclina ante él. ¡Al hacer esto, ella está bloqueando su camino, por lo que él se ve obligado a detenerse! Jesús ahora le habla directamente, pero sus palabras son duras.</w:t>
      </w:r>
    </w:p>
    <w:p>
      <w:pPr>
        <w:pStyle w:val="ListBullet"/>
        <w:spacing w:line="240" w:lineRule="auto"/>
        <w:ind w:left="720"/>
      </w:pPr>
      <w:r>
        <w:rPr>
          <w:lang w:val="es_ES" w:bidi="es_ES"/>
        </w:rPr>
      </w:r>
      <w:r>
        <w:rPr>
          <w:lang w:val="es_ES" w:bidi="es_ES"/>
        </w:rPr>
        <w:t>La mujer habla con Jesús nuevamente. Jesús responde alabando a la mujer por su fe y le dice que su hija será sanada.</w:t>
      </w:r>
    </w:p>
    <w:p>
      <w:pPr/>
      <w:r>
        <w:rPr>
          <w:lang w:val="es_ES" w:bidi="es_ES"/>
        </w:rPr>
      </w:r>
      <w:r>
        <w:rPr>
          <w:lang w:val="es_ES" w:bidi="es_ES"/>
        </w:rPr>
        <w:t>Pueden ver que la mujer y Jesús se acercan físicamente, pero su relación también va mejorando. Piensen en cómo pueden mostrar esto. ¿Tal vez Jesús podría haber apartado el rostro de la mujer y solo volverse hacia ella al final? ¿O creen que tal vez Jesús estaba tratando de esconder una sonrisa en el rostro, porque disfrutaba la conversación, pero estaba tratando de parecer estricto? ¿Cómo responde Jesús después de la respuesta inteligente de la mujer? ¿Creen que Jesús sonrió, pareció muy feliz o tal vez se rió?</w:t>
      </w:r>
    </w:p>
    <w:p>
      <w:pPr/>
      <w:r>
        <w:rPr>
          <w:lang w:val="es_ES" w:bidi="es_ES"/>
        </w:rPr>
      </w:r>
      <w:r>
        <w:rPr>
          <w:lang w:val="es_ES" w:bidi="es_ES"/>
        </w:rPr>
        <w:t>Necesitan pensar en el tono de voz que Jesús tiene en la historia. Experimenten contando la historia con Jesús teniendo una voz enojada, una voz amistosa o una voz neutral. ¿Cómo cambia la historia para ustedes si hacen eso?</w:t>
      </w:r>
    </w:p>
    <w:p>
      <w:pPr/>
      <w:r>
        <w:rPr>
          <w:lang w:val="es_ES" w:bidi="es_ES"/>
        </w:rPr>
      </w:r>
      <w:r>
        <w:rPr>
          <w:lang w:val="es_ES" w:bidi="es_ES"/>
        </w:rPr>
        <w:t>Piensen en dónde se encuentran los discípulos en la historia. ¿Cómo cambian sus expresiones faciales mientras escuchan la conversación entre Jesús y la mujer?</w:t>
      </w:r>
    </w:p>
    <w:p>
      <w:pPr/>
      <w:r>
        <w:rPr>
          <w:lang w:val="es_ES" w:bidi="es_ES"/>
        </w:rPr>
      </w:r>
      <w:r>
        <w:rPr>
          <w:lang w:val="es_ES" w:bidi="es_ES"/>
        </w:rPr>
        <w:t>Actúen como Jesús y los discípulos dejando el área de Genesaret y viajando el largo camino hasta la región de Tiro y Sidón.</w:t>
      </w:r>
    </w:p>
    <w:p>
      <w:pPr/>
      <w:r>
        <w:rPr>
          <w:lang w:val="es_ES" w:bidi="es_ES"/>
        </w:rPr>
      </w:r>
      <w:r>
        <w:rPr>
          <w:lang w:val="es_ES" w:bidi="es_ES"/>
        </w:rPr>
        <w:t>Es posible que quieran actuar de manera tal que la mujer cananea y su hija estén en su propia casa. ¿Cómo podría haber sido la situación de la hija?</w:t>
      </w:r>
    </w:p>
    <w:p>
      <w:pPr/>
      <w:r>
        <w:rPr>
          <w:lang w:val="es_ES" w:bidi="es_ES"/>
        </w:rPr>
      </w:r>
      <w:r>
        <w:rPr>
          <w:lang w:val="es_ES" w:bidi="es_ES"/>
        </w:rPr>
        <w:t>Actúen como la mujer dispuesta a encontrarse con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actriz que interpreta a la mujer: "¿Cómo se siente?"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la mujer siguiendo a Jesús y a los discípulos y llamándolo.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representa a Jesús: "¿Qué estás pensando?" Es posible que escuchen cosas como:</w:t>
      </w:r>
    </w:p>
    <w:p>
      <w:pPr>
        <w:pStyle w:val="ListBullet"/>
        <w:spacing w:line="240" w:lineRule="auto"/>
        <w:ind w:left="720"/>
      </w:pPr>
      <w:r>
        <w:rPr>
          <w:lang w:val="es_ES" w:bidi="es_ES"/>
        </w:rPr>
      </w:r>
      <w:r>
        <w:rPr>
          <w:lang w:val="es_ES" w:bidi="es_ES"/>
        </w:rPr>
        <w:t>Pregúntenles a los actores que representan a los discípulos: "¿Qué están pensando?"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los discípulos acercándose a Jesús y quejándose de la mujer. Actúen como Jesús respondiendo a los discípulos.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la actriz que interpreta a la mujer: "¿Qué está pensando cuando escucha a Jesús decir esto?" Es posible que escuchen cosas como:</w:t>
      </w:r>
    </w:p>
    <w:p>
      <w:pPr>
        <w:pStyle w:val="ListBullet"/>
        <w:spacing w:line="240" w:lineRule="auto"/>
        <w:ind w:left="720"/>
      </w:pPr>
      <w:r>
        <w:rPr>
          <w:lang w:val="es_ES" w:bidi="es_ES"/>
        </w:rPr>
      </w:r>
      <w:r>
        <w:rPr>
          <w:lang w:val="es_ES" w:bidi="es_ES"/>
        </w:rPr>
        <w:t>Pregúntenle al actor que interpreta a los discípulos: "¿Qué está pensando?" Es posible que escuchen cosas como:</w:t>
      </w:r>
    </w:p>
    <w:p>
      <w:pPr>
        <w:pStyle w:val="ListBullet"/>
        <w:spacing w:line="240" w:lineRule="auto"/>
        <w:ind w:left="720"/>
      </w:pPr>
      <w:r>
        <w:rPr>
          <w:lang w:val="es_ES" w:bidi="es_ES"/>
        </w:rPr>
      </w:r>
      <w:r>
        <w:rPr>
          <w:lang w:val="es_ES" w:bidi="es_ES"/>
        </w:rPr>
        <w:t>Pregúntenle al actor que representa a Jesús: "¿Qué estás pensando?"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la mujer cayendo a los pies de Jesús. Ella se arrodilla ante él y toca el suelo con la cabeza. Ella se está humillando ante él y rogándole que tenga misericordia.</w:t>
      </w:r>
    </w:p>
    <w:p>
      <w:pPr/>
      <w:r>
        <w:rPr>
          <w:lang w:val="es_ES" w:bidi="es_ES"/>
        </w:rPr>
      </w:r>
      <w:r>
        <w:rPr>
          <w:lang w:val="es_ES" w:bidi="es_ES"/>
        </w:rPr>
        <w:t>Actúen el resto del diálogo.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Jesús: "¿Cómo te sientes?" Es posible que escuchen cosas como:</w:t>
      </w:r>
    </w:p>
    <w:p>
      <w:pPr>
        <w:pStyle w:val="ListBullet"/>
        <w:spacing w:line="240" w:lineRule="auto"/>
        <w:ind w:left="720"/>
      </w:pPr>
      <w:r>
        <w:rPr>
          <w:lang w:val="es_ES" w:bidi="es_ES"/>
        </w:rPr>
      </w:r>
      <w:r>
        <w:rPr>
          <w:lang w:val="es_ES" w:bidi="es_ES"/>
        </w:rPr>
        <w:t>Pregúntenle a la actriz que interpreta a la mujer: "¿Cómo se siente?" Es posible que escuchen cosas como:</w:t>
      </w:r>
    </w:p>
    <w:p>
      <w:pPr>
        <w:pStyle w:val="ListBullet"/>
        <w:spacing w:line="240" w:lineRule="auto"/>
        <w:ind w:left="720"/>
      </w:pPr>
      <w:r>
        <w:rPr>
          <w:lang w:val="es_ES" w:bidi="es_ES"/>
        </w:rPr>
      </w:r>
      <w:r>
        <w:rPr>
          <w:lang w:val="es_ES" w:bidi="es_ES"/>
        </w:rPr>
        <w:t>Pregúntenles a los actores que representan a los discípulos: "¿Qué están pensando?" Es posible que escuchen cosas como:</w:t>
      </w:r>
    </w:p>
    <w:p>
      <w:pPr/>
      <w:r>
        <w:rPr>
          <w:lang w:val="es_ES" w:bidi="es_ES"/>
        </w:rPr>
      </w:r>
      <w:r>
        <w:rPr>
          <w:lang w:val="es_ES" w:bidi="es_ES"/>
        </w:rPr>
        <w:t>Es posible que quieran actuar como la madre llegando a casa ¡y encontrando a su hija bien!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La mujer cananea llama a Jesús "Señor, </w:t>
      </w:r>
      <w:r>
        <w:rPr>
          <w:b/>
          <w:lang w:val="es_ES" w:bidi="es_ES"/>
        </w:rPr>
        <w:t>hijo de David</w:t>
      </w:r>
      <w:r>
        <w:rPr>
          <w:lang w:val="es_ES" w:bidi="es_ES"/>
        </w:rPr>
        <w:t xml:space="preserve">". </w:t>
      </w:r>
      <w:r>
        <w:rPr>
          <w:lang w:val="es_ES" w:bidi="es_ES"/>
        </w:rPr>
        <w:t>David</w:t>
      </w:r>
      <w:r>
        <w:rPr>
          <w:lang w:val="es_ES" w:bidi="es_ES"/>
        </w:rPr>
        <w:t xml:space="preserve"> fue el rey más amado de los judíos, y vivió hace mucho tiempo. Ya han escuchado su nombre muchas veces hasta ahora. La mujer no piensa que Jesús sea el hijo directo del rey David: "Hijo de David" aquí significa "descendiente de David". Usen las mismas palabras que han usado en historias anteriores. La frase </w:t>
      </w:r>
      <w:r>
        <w:rPr>
          <w:lang w:val="es_ES" w:bidi="es_ES"/>
        </w:rPr>
        <w:t>Hijo de David</w:t>
      </w:r>
      <w:r>
        <w:rPr>
          <w:lang w:val="es_ES" w:bidi="es_ES"/>
        </w:rPr>
        <w:t xml:space="preserve"> está en el Glosario Principal.</w:t>
      </w:r>
    </w:p>
    <w:p>
      <w:pPr/>
      <w:r>
        <w:rPr>
          <w:lang w:val="es_ES" w:bidi="es_ES"/>
        </w:rPr>
      </w:r>
      <w:r>
        <w:rPr>
          <w:b/>
          <w:lang w:val="es_ES" w:bidi="es_ES"/>
        </w:rPr>
        <w:t>Señor</w:t>
      </w:r>
      <w:r>
        <w:rPr>
          <w:lang w:val="es_ES" w:bidi="es_ES"/>
        </w:rPr>
        <w:t xml:space="preserve"> puede significar "amo" o algo como "respetado señor". En la Biblia, a menudo se usa para dirigirse a Dios. En esta historia, es posible que la mujer esté usando la palabra simplemente como un término respetuoso. La palabra </w:t>
      </w:r>
      <w:r>
        <w:rPr>
          <w:lang w:val="es_ES" w:bidi="es_ES"/>
        </w:rPr>
        <w:t>señor</w:t>
      </w:r>
      <w:r>
        <w:rPr>
          <w:lang w:val="es_ES" w:bidi="es_ES"/>
        </w:rPr>
        <w:t xml:space="preserve"> está en el Glosario Principal.</w:t>
      </w:r>
    </w:p>
    <w:p>
      <w:pPr/>
      <w:r>
        <w:rPr>
          <w:lang w:val="es_ES" w:bidi="es_ES"/>
        </w:rPr>
      </w:r>
      <w:r>
        <w:rPr>
          <w:lang w:val="es_ES" w:bidi="es_ES"/>
        </w:rPr>
        <w:t xml:space="preserve">La mujer le dice a Jesús que su hija está </w:t>
      </w:r>
      <w:r>
        <w:rPr>
          <w:b/>
          <w:lang w:val="es_ES" w:bidi="es_ES"/>
        </w:rPr>
        <w:t>terriblemente endemoniada</w:t>
      </w:r>
      <w:r>
        <w:rPr>
          <w:lang w:val="es_ES" w:bidi="es_ES"/>
        </w:rPr>
        <w:t>. Esto significa que su hija está controlada por un demonio. ¡No solo un poco, sino mucho! El demonio está causando un gran sufrimiento a la hija.</w:t>
      </w:r>
    </w:p>
    <w:p>
      <w:pPr/>
      <w:r>
        <w:rPr>
          <w:lang w:val="es_ES" w:bidi="es_ES"/>
        </w:rPr>
      </w:r>
      <w:r>
        <w:rPr>
          <w:lang w:val="es_ES" w:bidi="es_ES"/>
        </w:rPr>
        <w:t xml:space="preserve">La palabra </w:t>
      </w:r>
      <w:r>
        <w:rPr>
          <w:lang w:val="es_ES" w:bidi="es_ES"/>
        </w:rPr>
        <w:t>demonio</w:t>
      </w:r>
      <w:r>
        <w:rPr>
          <w:lang w:val="es_ES" w:bidi="es_ES"/>
        </w:rPr>
        <w:t xml:space="preserve"> está en el Glosario Principal. Usen la misma palabra que han usado en historias anteriores.</w:t>
      </w:r>
    </w:p>
    <w:p>
      <w:pPr/>
      <w:r>
        <w:rPr>
          <w:lang w:val="es_ES" w:bidi="es_ES"/>
        </w:rPr>
      </w:r>
      <w:r>
        <w:rPr>
          <w:lang w:val="es_ES" w:bidi="es_ES"/>
        </w:rPr>
        <w:t xml:space="preserve">Para </w:t>
      </w:r>
      <w:r>
        <w:rPr>
          <w:b/>
          <w:lang w:val="es_ES" w:bidi="es_ES"/>
        </w:rPr>
        <w:t>hija</w:t>
      </w:r>
      <w:r>
        <w:rPr>
          <w:lang w:val="es_ES" w:bidi="es_ES"/>
        </w:rPr>
        <w:t>, usen una palabra que signifique una chica más joven, que aún no esté casada.</w:t>
      </w:r>
    </w:p>
    <w:p>
      <w:pPr/>
      <w:r>
        <w:rPr>
          <w:lang w:val="es_ES" w:bidi="es_ES"/>
        </w:rPr>
      </w:r>
      <w:r>
        <w:rPr>
          <w:lang w:val="es_ES" w:bidi="es_ES"/>
        </w:rPr>
        <w:t xml:space="preserve">La mujer está </w:t>
      </w:r>
      <w:r>
        <w:rPr>
          <w:b/>
          <w:lang w:val="es_ES" w:bidi="es_ES"/>
        </w:rPr>
        <w:t>clamando</w:t>
      </w:r>
      <w:r>
        <w:rPr>
          <w:lang w:val="es_ES" w:bidi="es_ES"/>
        </w:rPr>
        <w:t xml:space="preserve"> a Jesús. Esto significa que está llamando en voz alta.</w:t>
      </w:r>
    </w:p>
    <w:p>
      <w:pPr/>
      <w:r>
        <w:rPr>
          <w:lang w:val="es_ES" w:bidi="es_ES"/>
        </w:rPr>
      </w:r>
      <w:r>
        <w:rPr>
          <w:lang w:val="es_ES" w:bidi="es_ES"/>
        </w:rPr>
        <w:t xml:space="preserve">Jesús dice que no es correcto tomar el </w:t>
      </w:r>
      <w:r>
        <w:rPr>
          <w:b/>
          <w:lang w:val="es_ES" w:bidi="es_ES"/>
        </w:rPr>
        <w:t>pan</w:t>
      </w:r>
      <w:r>
        <w:rPr>
          <w:lang w:val="es_ES" w:bidi="es_ES"/>
        </w:rPr>
        <w:t xml:space="preserve"> de los hijos y tirárselo a los perros. Si la gente no come pan comúnmente en su área, pueden usar "comida" en lugar de la palabra pan.</w:t>
      </w:r>
    </w:p>
    <w:p>
      <w:pPr/>
      <w:r>
        <w:rPr>
          <w:lang w:val="es_ES" w:bidi="es_ES"/>
        </w:rPr>
      </w:r>
      <w:r>
        <w:rPr>
          <w:lang w:val="es_ES" w:bidi="es_ES"/>
        </w:rPr>
        <w:t>Al final, Jesús le dice a la mujer: "</w:t>
      </w:r>
      <w:r>
        <w:rPr>
          <w:b/>
          <w:lang w:val="es_ES" w:bidi="es_ES"/>
        </w:rPr>
        <w:t>¡Oh mujer</w:t>
      </w:r>
      <w:r>
        <w:rPr>
          <w:lang w:val="es_ES" w:bidi="es_ES"/>
        </w:rPr>
        <w:t>!"</w:t>
      </w:r>
    </w:p>
    <w:p>
      <w:pPr/>
      <w:r>
        <w:rPr>
          <w:lang w:val="es_ES" w:bidi="es_ES"/>
        </w:rPr>
      </w:r>
      <w:r>
        <w:rPr>
          <w:lang w:val="es_ES" w:bidi="es_ES"/>
        </w:rPr>
        <w:t>"Mujer" era una manera normal y educada de dirigirse a una mujer. "Oh" significa que Jesús está hablando con emoción.</w:t>
      </w:r>
    </w:p>
    <w:p>
      <w:pPr/>
      <w:r>
        <w:rPr>
          <w:lang w:val="es_ES" w:bidi="es_ES"/>
        </w:rPr>
      </w:r>
      <w:r>
        <w:rPr>
          <w:lang w:val="es_ES" w:bidi="es_ES"/>
        </w:rPr>
        <w:t xml:space="preserve">Jesús le dice a la mujer que tiene una </w:t>
      </w:r>
      <w:r>
        <w:rPr>
          <w:b/>
          <w:lang w:val="es_ES" w:bidi="es_ES"/>
        </w:rPr>
        <w:t>gran fe</w:t>
      </w:r>
      <w:r>
        <w:rPr>
          <w:lang w:val="es_ES" w:bidi="es_ES"/>
        </w:rPr>
        <w:t xml:space="preserve">. Esto significa que Jesús ve que ella cree mucho en él. La palabra </w:t>
      </w:r>
      <w:r>
        <w:rPr>
          <w:lang w:val="es_ES" w:bidi="es_ES"/>
        </w:rPr>
        <w:t>fe</w:t>
      </w:r>
      <w:r>
        <w:rPr>
          <w:lang w:val="es_ES" w:bidi="es_ES"/>
        </w:rPr>
        <w:t xml:space="preserve"> está en el Glosario Principal.</w:t>
      </w:r>
    </w:p>
    <w:p>
      <w:pPr/>
      <w:r>
        <w:rPr>
          <w:lang w:val="es_ES" w:bidi="es_ES"/>
        </w:rPr>
      </w:r>
      <w:r>
        <w:rPr>
          <w:lang w:val="es_ES" w:bidi="es_ES"/>
        </w:rPr>
        <w:t>Jesús dice: "</w:t>
      </w:r>
      <w:r>
        <w:rPr>
          <w:b/>
          <w:lang w:val="es_ES" w:bidi="es_ES"/>
        </w:rPr>
        <w:t>Que te suceda lo que quieras</w:t>
      </w:r>
      <w:r>
        <w:rPr>
          <w:lang w:val="es_ES" w:bidi="es_ES"/>
        </w:rPr>
        <w:t xml:space="preserve">". Esto no significa que Jesús espere que suceda; quiere decir que </w:t>
      </w:r>
      <w:r>
        <w:rPr>
          <w:b/>
          <w:lang w:val="es_ES" w:bidi="es_ES"/>
        </w:rPr>
        <w:t>sucederá</w:t>
      </w:r>
      <w:r>
        <w:rPr>
          <w:lang w:val="es_ES" w:bidi="es_ES"/>
        </w:rPr>
        <w:t>. Otra manera de decir esto es diciendo: "Haré lo que quieres".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15:29–39</w:t>
      </w:r>
      <w:r>
        <w:rPr>
          <w:lang w:val="es_ES" w:bidi="es_ES"/>
        </w:rPr>
      </w:r>
    </w:p>
    <w:p>
      <w:pPr>
        <w:pStyle w:val="Heading3"/>
      </w:pPr>
      <w:r>
        <w:rPr>
          <w:lang w:val="es_ES" w:bidi="es_ES"/>
        </w:rPr>
        <w:t>Escuchar con el corazón</w:t>
      </w:r>
    </w:p>
    <w:p>
      <w:pPr/>
      <w:r>
        <w:rPr>
          <w:lang w:val="es_ES" w:bidi="es_ES"/>
        </w:rPr>
      </w:r>
      <w:r>
        <w:rPr>
          <w:lang w:val="es_ES" w:bidi="es_ES"/>
        </w:rPr>
        <w:t>Escuchen Mateo 15:29–39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el pasaje anterior, Jesús estaba en la región de Tiro y Sidón, que estaba en otro país. En este pasaje, él está regresando a Galilea.</w:t>
      </w:r>
    </w:p>
    <w:p>
      <w:pPr/>
      <w:r>
        <w:rPr>
          <w:lang w:val="es_ES" w:bidi="es_ES"/>
        </w:rPr>
      </w:r>
      <w:r>
        <w:rPr>
          <w:lang w:val="es_ES" w:bidi="es_ES"/>
        </w:rPr>
        <w:t xml:space="preserve">Si quieren, pueden </w:t>
      </w:r>
      <w:r>
        <w:rPr>
          <w:lang w:val="es_ES" w:bidi="es_ES"/>
        </w:rPr>
        <w:t>volver a mirar el mapa y señalar estos lugares</w:t>
      </w:r>
      <w:r>
        <w:rPr>
          <w:lang w:val="es_ES" w:bidi="es_ES"/>
        </w:rPr>
        <w:t>.</w:t>
      </w:r>
    </w:p>
    <w:p>
      <w:pPr/>
      <w:r>
        <w:rPr>
          <w:lang w:val="es_ES" w:bidi="es_ES"/>
        </w:rPr>
      </w:r>
      <w:r>
        <w:rPr>
          <w:lang w:val="es_ES" w:bidi="es_ES"/>
        </w:rPr>
        <w:t>Han podido pasar varias semanas, o tal vez meses, desde que dejó Galilea. Pero la gente no se ha olvidado de él, ¡y pronto había otra vez una gran multitud de personas a su alrededor! La gente le lleva personas con muchas enfermedades, y Jesús sana a todas ellas.</w:t>
      </w:r>
    </w:p>
    <w:p>
      <w:pPr/>
      <w:r>
        <w:rPr>
          <w:lang w:val="es_ES" w:bidi="es_ES"/>
        </w:rPr>
      </w:r>
      <w:r>
        <w:rPr>
          <w:lang w:val="es_ES" w:bidi="es_ES"/>
        </w:rPr>
        <w:t>La gente está totalmente asombrada por estas sanidades, y está alabando al Dios de Israel. La gente está alabando a Dios porque reconoce que lo que Jesús está haciendo proviene de Dios. Es interesante que Mateo dice que están alabando “al Dios de Israel”, y no solo “a Dios”. Esto probablemente significa que estas personas no son judías. Mateo no dice en qué parte de Galilea ocurre esta historia, pero lo más probable es que esté sucediendo en algún lugar del lado este del lago de Galilea. Allí vivía mucha gente que no era judía.</w:t>
      </w:r>
    </w:p>
    <w:p>
      <w:pPr/>
      <w:r>
        <w:rPr>
          <w:lang w:val="es_ES" w:bidi="es_ES"/>
        </w:rPr>
      </w:r>
      <w:r>
        <w:rPr>
          <w:lang w:val="es_ES" w:bidi="es_ES"/>
        </w:rPr>
        <w:t xml:space="preserve">¿Pueden contar una historia sobre alguien que se sana de una enfermedad? ¿Qué sucedió? </w:t>
      </w:r>
    </w:p>
    <w:p>
      <w:pPr/>
      <w:r>
        <w:rPr>
          <w:lang w:val="es_ES" w:bidi="es_ES"/>
        </w:rPr>
      </w:r>
      <w:r>
        <w:rPr>
          <w:lang w:val="es_ES" w:bidi="es_ES"/>
        </w:rPr>
        <w:t>Por lo que Jesús les dice a sus discípulos, nos damos cuenta de que la gente se queda con Jesús durante tres días. Por la respuesta que dan los discípulos, nos damos cuenta de que este es un lugar aislado. No hay pueblos cercanos ni tiendas. Cualquier comida que la gente pudiera haber traído consigo ya se ha terminado.</w:t>
      </w:r>
    </w:p>
    <w:p>
      <w:pPr/>
      <w:r>
        <w:rPr>
          <w:lang w:val="es_ES" w:bidi="es_ES"/>
        </w:rPr>
      </w:r>
      <w:r>
        <w:rPr>
          <w:lang w:val="es_ES" w:bidi="es_ES"/>
        </w:rPr>
        <w:t>Jesús les dice a los discípulos que tiene compasión de la gente. Siente compasión por ellos porque se han quedado sin comida. Si los despide ahora, es posible que tengan que caminar una larga distancia antes de poder conseguir comida. Podrían sentirse muy débiles y podrían desmayarse mientras caminan.</w:t>
      </w:r>
    </w:p>
    <w:p>
      <w:pPr/>
      <w:r>
        <w:rPr>
          <w:lang w:val="es_ES" w:bidi="es_ES"/>
        </w:rPr>
      </w:r>
      <w:r>
        <w:rPr>
          <w:lang w:val="es_ES" w:bidi="es_ES"/>
        </w:rPr>
        <w:t>Jesús no les pregunta a sus discípulos qué hacer en esta situación, pero es claro que quiere saber qué piensan. Los discípulos recordarían que hubo una situación similar no hace mucho, ¡en la que Jesús dio de comer a cinco mil personas! Pero los discípulos o no recuerdan, o no creen que Jesús pueda hacer algo así de nuevo. En cambio, le preguntan a Jesús dónde podrían conseguir suficiente pan para alimentar a tanta gente en este lugar remoto. No están haciendo realmente esa pregunta; lo que quieren decir es que, donde están, es imposible encontrar suficiente comida para tanta gente.</w:t>
      </w:r>
    </w:p>
    <w:p>
      <w:pPr/>
      <w:r>
        <w:rPr>
          <w:lang w:val="es_ES" w:bidi="es_ES"/>
        </w:rPr>
      </w:r>
      <w:r>
        <w:rPr>
          <w:lang w:val="es_ES" w:bidi="es_ES"/>
        </w:rPr>
        <w:t>Jesús les pregunta cuántos panes tienen, y los discípulos le dicen a Jesús que tienen siete panes y unos pocos peces pequeños. Jesús les dice a la gente que se siente en el suelo. La palabra que se usa para “sentarse” es una palabra que significa algo como “sentarse de manera relajada para comer”. ¡Esto significa que la gente puede esperar recibir una buena comida!</w:t>
      </w:r>
    </w:p>
    <w:p>
      <w:pPr/>
      <w:r>
        <w:rPr>
          <w:lang w:val="es_ES" w:bidi="es_ES"/>
        </w:rPr>
      </w:r>
      <w:r>
        <w:rPr>
          <w:lang w:val="es_ES" w:bidi="es_ES"/>
        </w:rPr>
        <w:t>Jesús toma los panes y los peces en sus manos y da gracias a Dios por esta comida. Entonces Jesús parte los panes y los peces en trozos más pequeños y se los da a sus discípulos. Dar gracias a Dios por la comida y partir el pan era lo que todo padre judío hacía al comienzo de cada comida.</w:t>
      </w:r>
    </w:p>
    <w:p>
      <w:pPr/>
      <w:r>
        <w:rPr>
          <w:lang w:val="es_ES" w:bidi="es_ES"/>
        </w:rPr>
      </w:r>
      <w:r>
        <w:rPr>
          <w:lang w:val="es_ES" w:bidi="es_ES"/>
        </w:rPr>
        <w:t xml:space="preserve">Muestren a su equipo una imagen de </w:t>
      </w:r>
      <w:r>
        <w:rPr>
          <w:lang w:val="es_ES" w:bidi="es_ES"/>
        </w:rPr>
        <w:t>pan</w:t>
      </w:r>
      <w:r>
        <w:rPr>
          <w:lang w:val="es_ES" w:bidi="es_ES"/>
        </w:rPr>
        <w:t xml:space="preserve"> y de un pan partido. Si es necesario, muestren a su equipo una imagen de un </w:t>
      </w:r>
      <w:r>
        <w:rPr>
          <w:lang w:val="es_ES" w:bidi="es_ES"/>
        </w:rPr>
        <w:t>pez</w:t>
      </w:r>
      <w:r>
        <w:rPr>
          <w:lang w:val="es_ES" w:bidi="es_ES"/>
        </w:rPr>
        <w:t>.</w:t>
      </w:r>
    </w:p>
    <w:p>
      <w:pPr/>
      <w:r>
        <w:rPr>
          <w:lang w:val="es_ES" w:bidi="es_ES"/>
        </w:rPr>
      </w:r>
      <w:r>
        <w:rPr>
          <w:lang w:val="es_ES" w:bidi="es_ES"/>
        </w:rPr>
        <w:t>Los discípulos toman los pedazos y comienzan a repartirlos a la gente. Jesús sigue partiendo los panes y los peces sin parar, y los discípulos siguen tomando de él los pedazos y dándoselos a la gente, ¡y no se acaban los pedazos! Todos comen hasta quedar satisfechos, e incluso sobra bastante. ¡Siete cestas grandes de comida quedaron sin comer!</w:t>
      </w:r>
    </w:p>
    <w:p>
      <w:pPr/>
      <w:r>
        <w:rPr>
          <w:lang w:val="es_ES" w:bidi="es_ES"/>
        </w:rPr>
      </w:r>
      <w:r>
        <w:rPr>
          <w:lang w:val="es_ES" w:bidi="es_ES"/>
        </w:rPr>
        <w:t>Mateo nos dice que había cuatro mil hombres. Pero también había mujeres y niños. Así que pudo haber habido algo así como diez mil personas juntas.</w:t>
      </w:r>
    </w:p>
    <w:p>
      <w:pPr/>
      <w:r>
        <w:rPr>
          <w:lang w:val="es_ES" w:bidi="es_ES"/>
        </w:rPr>
      </w:r>
      <w:r>
        <w:rPr>
          <w:lang w:val="es_ES" w:bidi="es_ES"/>
        </w:rPr>
        <w:t>¿Pueden imaginar cómo se ve tener a tanta gente en un solo lugar? ¿Cuánta gente vive en su pueblo o ciudad? ¿Cuánta gente viene a su iglesia un domingo? ¿Cuál es la mayor multitud en la que han estado?</w:t>
      </w:r>
    </w:p>
    <w:p>
      <w:pPr/>
      <w:r>
        <w:rPr>
          <w:lang w:val="es_ES" w:bidi="es_ES"/>
        </w:rPr>
      </w:r>
      <w:r>
        <w:rPr>
          <w:lang w:val="es_ES" w:bidi="es_ES"/>
        </w:rPr>
        <w:t xml:space="preserve">Si es útil, muestren a la gente una imagen de una </w:t>
      </w:r>
      <w:r>
        <w:rPr>
          <w:b/>
          <w:lang w:val="es_ES" w:bidi="es_ES"/>
        </w:rPr>
        <w:t>gran multitud</w:t>
      </w:r>
      <w:r>
        <w:rPr>
          <w:lang w:val="es_ES" w:bidi="es_ES"/>
        </w:rPr>
        <w:t>.</w:t>
      </w:r>
    </w:p>
    <w:p>
      <w:pPr/>
      <w:r>
        <w:rPr>
          <w:lang w:val="es_ES" w:bidi="es_ES"/>
        </w:rPr>
      </w:r>
      <w:r>
        <w:rPr>
          <w:lang w:val="es_ES" w:bidi="es_ES"/>
        </w:rPr>
        <w:t>Después de la comida, Jesús le dice a la gente que se vaya a casa. Luego Jesús mismo sube a una barca y se va a otro lugar. La barca puede haber pertenecido a uno de sus discípulos. Los discípulos de Jesús probablemente también van con él en la barca, aunque Mateo no lo dice específicamente.</w:t>
      </w:r>
    </w:p>
    <w:p>
      <w:pPr/>
      <w:r>
        <w:rPr>
          <w:lang w:val="es_ES" w:bidi="es_ES"/>
        </w:rPr>
      </w:r>
      <w:r>
        <w:rPr>
          <w:lang w:val="es_ES" w:bidi="es_ES"/>
        </w:rPr>
        <w:t>Jesús entonces va a Magadán. Esto estaba en algún otro lugar de Galilea, pero no sabemos exactamente dónde.</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ayudarás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Jesús deja la región de Tiro y Sidón y regresa a Galilea.</w:t>
      </w:r>
    </w:p>
    <w:p>
      <w:pPr/>
      <w:r>
        <w:rPr>
          <w:lang w:val="es_ES" w:bidi="es_ES"/>
        </w:rPr>
      </w:r>
      <w:r>
        <w:rPr>
          <w:b/>
          <w:lang w:val="es_ES" w:bidi="es_ES"/>
        </w:rPr>
        <w:t>Segunda escena:</w:t>
      </w:r>
      <w:r>
        <w:rPr>
          <w:lang w:val="es_ES" w:bidi="es_ES"/>
        </w:rPr>
        <w:t xml:space="preserve"> Jesús está enseñando y sanando a mucha gente.</w:t>
      </w:r>
    </w:p>
    <w:p>
      <w:pPr/>
      <w:r>
        <w:rPr>
          <w:lang w:val="es_ES" w:bidi="es_ES"/>
        </w:rPr>
      </w:r>
      <w:r>
        <w:rPr>
          <w:b/>
          <w:lang w:val="es_ES" w:bidi="es_ES"/>
        </w:rPr>
        <w:t>Tercera escena:</w:t>
      </w:r>
      <w:r>
        <w:rPr>
          <w:lang w:val="es_ES" w:bidi="es_ES"/>
        </w:rPr>
        <w:t xml:space="preserve"> Jesús habla con sus discípulos.</w:t>
      </w:r>
    </w:p>
    <w:p>
      <w:pPr/>
      <w:r>
        <w:rPr>
          <w:lang w:val="es_ES" w:bidi="es_ES"/>
        </w:rPr>
      </w:r>
      <w:r>
        <w:rPr>
          <w:b/>
          <w:lang w:val="es_ES" w:bidi="es_ES"/>
        </w:rPr>
        <w:t>Cuarta escena:</w:t>
      </w:r>
      <w:r>
        <w:rPr>
          <w:lang w:val="es_ES" w:bidi="es_ES"/>
        </w:rPr>
        <w:t xml:space="preserve"> Jesús les da comida a la gente.</w:t>
      </w:r>
    </w:p>
    <w:p>
      <w:pPr/>
      <w:r>
        <w:rPr>
          <w:lang w:val="es_ES" w:bidi="es_ES"/>
        </w:rPr>
      </w:r>
      <w:r>
        <w:rPr>
          <w:b/>
          <w:lang w:val="es_ES" w:bidi="es_ES"/>
        </w:rPr>
        <w:t>Quinta escena:</w:t>
      </w:r>
      <w:r>
        <w:rPr>
          <w:lang w:val="es_ES" w:bidi="es_ES"/>
        </w:rPr>
        <w:t xml:space="preserve"> Todos se van.</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w:t>
      </w:r>
    </w:p>
    <w:p>
      <w:pPr>
        <w:pStyle w:val="ListBullet"/>
        <w:spacing w:line="240" w:lineRule="auto"/>
        <w:ind w:left="720"/>
      </w:pPr>
      <w:r>
        <w:rPr>
          <w:lang w:val="es_ES" w:bidi="es_ES"/>
        </w:rPr>
      </w:r>
      <w:r>
        <w:rPr>
          <w:lang w:val="es_ES" w:bidi="es_ES"/>
        </w:rPr>
        <w:t>Las multitudes</w:t>
      </w:r>
    </w:p>
    <w:p>
      <w:pPr>
        <w:pStyle w:val="ListBullet"/>
        <w:spacing w:line="240" w:lineRule="auto"/>
        <w:ind w:left="720"/>
      </w:pPr>
      <w:r>
        <w:rPr>
          <w:lang w:val="es_ES" w:bidi="es_ES"/>
        </w:rPr>
      </w:r>
      <w:r>
        <w:rPr>
          <w:lang w:val="es_ES" w:bidi="es_ES"/>
        </w:rPr>
        <w:t>Gente con todo tipo de enfermedades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El pasaje comienza con “Jesús se fue de allí”. Esto significa que Jesús dejó la región de Tiro y Sidón. Luego Jesús camina durante un tiempo junto al lago de Galilea. Entonces sube a una montaña que estaba cerca.</w:t>
      </w:r>
    </w:p>
    <w:p>
      <w:pPr/>
      <w:r>
        <w:rPr>
          <w:lang w:val="es_ES" w:bidi="es_ES"/>
        </w:rPr>
      </w:r>
      <w:r>
        <w:rPr>
          <w:lang w:val="es_ES" w:bidi="es_ES"/>
        </w:rPr>
        <w:t>La multitud se acerca a Jesús cuando él está en la montaña. Tal vez Jesús había estado pasando por aldeas en el camino a esta montaña, y la gente comenzó a seguirlo. Pronto, la gente de los alrededores se enteró de dónde estaba Jesús. Muchísima gente vino a él. La gente ponía a los enfermos a los pies de Jesús. Esto significa que llevaban a los enfermos cerca de Jesús. No significa que hicieran que todas esas personas se acostaran, incluso los enfermos que podían estar de pie. Debe haber sido un gran esfuerzo llevar a los enfermos a Jesús. ¡Imaginen tener que cargar a alguien que no puede caminar durante una larga distancia, o guiar a alguien que es ciego! También habría familias, niños y personas cargando bebés.</w:t>
      </w:r>
    </w:p>
    <w:p>
      <w:pPr/>
      <w:r>
        <w:rPr>
          <w:lang w:val="es_ES" w:bidi="es_ES"/>
        </w:rPr>
      </w:r>
      <w:r>
        <w:rPr>
          <w:lang w:val="es_ES" w:bidi="es_ES"/>
        </w:rPr>
        <w:t>Jesús, sus discípulos y las multitudes permanecen en esta montaña durante tres días. Aunque Mateo no lo dice específicamente, Jesús no solo debe de estar sanando a las personas, sino también enseñándoles. ¿Cómo creen que dormían por la noche? ¿Qué sonidos creen que habría durante el día y durante la noche? ¿Tal vez la gente encendía fogatas por la noche para tener algo de luz? ¿Quizá para cocinar un poco de la comida que todavía tenían? ¿Qué conversaciones tenían entre ellos mientras se sentaban alrededor del fuego? ¿Por qué creen que la gente no regresa a casa, aunque pueda estar quedándose sin comida?</w:t>
      </w:r>
    </w:p>
    <w:p>
      <w:pPr/>
      <w:r>
        <w:rPr>
          <w:lang w:val="es_ES" w:bidi="es_ES"/>
        </w:rPr>
      </w:r>
      <w:r>
        <w:rPr>
          <w:lang w:val="es_ES" w:bidi="es_ES"/>
        </w:rPr>
        <w:t>Después de tres días, Jesús llama a sus discípulos. En ese momento en particular, los discípulos pueden haber estado en algún lugar entre la multitud, tal vez ayudando a cargar a los enfermos o de otro modo ayudando a organizar a la multitud. Pero ahora Jesús los llama a acercarse a él. Tal vez envió a uno de ellos a llamar a los demás.</w:t>
      </w:r>
    </w:p>
    <w:p>
      <w:pPr/>
      <w:r>
        <w:rPr>
          <w:lang w:val="es_ES" w:bidi="es_ES"/>
        </w:rPr>
      </w:r>
      <w:r>
        <w:rPr>
          <w:lang w:val="es_ES" w:bidi="es_ES"/>
        </w:rPr>
        <w:t>Cuando Jesús comienza a partir el pan, ¿cómo se imaginan que los discípulos entregan la comida a la multitud? Los discípulos probablemente estaban llevando el pan y los peces en cestas. A los discípulos les habría tomado mucho tiempo ir y venir para asegurarse de que todos tuvieran lo suficiente para comer. ¿Tal vez otras personas también comenzaron a ayudar?</w:t>
      </w:r>
    </w:p>
    <w:p>
      <w:pPr/>
      <w:r>
        <w:rPr>
          <w:lang w:val="es_ES" w:bidi="es_ES"/>
        </w:rPr>
      </w:r>
      <w:r>
        <w:rPr>
          <w:lang w:val="es_ES" w:bidi="es_ES"/>
        </w:rPr>
        <w:t>¿Qué se imaginan que la gente empezó a decirse entre sí cuando notaron que los discípulos estaban repartiendo comida?</w:t>
      </w:r>
    </w:p>
    <w:p>
      <w:pPr/>
      <w:r>
        <w:rPr>
          <w:lang w:val="es_ES" w:bidi="es_ES"/>
        </w:rPr>
      </w:r>
      <w:r>
        <w:rPr>
          <w:lang w:val="es_ES" w:bidi="es_ES"/>
        </w:rPr>
        <w:t>Puede ser fácil confundir esta historia con la historia en la que Jesús alimenta a cinco mil personas. En la historia en la que Jesús alimenta a cinco mil personas, sobran doce cestas; en esta historia, sobran siete. En la historia en la que Jesús alimenta a cinco mil personas, Jesús recibe cinco panes y dos peces; en esta historia, recibe siete panes y algunos peces pequeños; Mateo no dice cuántos.</w:t>
      </w:r>
    </w:p>
    <w:p>
      <w:pPr/>
      <w:r>
        <w:rPr>
          <w:lang w:val="es_ES" w:bidi="es_ES"/>
        </w:rPr>
      </w:r>
      <w:r>
        <w:rPr>
          <w:lang w:val="es_ES" w:bidi="es_ES"/>
        </w:rPr>
        <w:t>Al final de la historia, Jesús y sus discípulos vuelven a subir a la barca y se van a otro lugar.</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cinco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w:t>
      </w:r>
    </w:p>
    <w:p>
      <w:pPr>
        <w:pStyle w:val="ListBullet"/>
        <w:spacing w:line="240" w:lineRule="auto"/>
        <w:ind w:left="720"/>
      </w:pPr>
      <w:r>
        <w:rPr>
          <w:lang w:val="es_ES" w:bidi="es_ES"/>
        </w:rPr>
      </w:r>
      <w:r>
        <w:rPr>
          <w:lang w:val="es_ES" w:bidi="es_ES"/>
        </w:rPr>
        <w:t>Las multitudes</w:t>
      </w:r>
    </w:p>
    <w:p>
      <w:pPr>
        <w:pStyle w:val="ListBullet"/>
        <w:spacing w:line="240" w:lineRule="auto"/>
        <w:ind w:left="720"/>
      </w:pPr>
      <w:r>
        <w:rPr>
          <w:lang w:val="es_ES" w:bidi="es_ES"/>
        </w:rPr>
      </w:r>
      <w:r>
        <w:rPr>
          <w:lang w:val="es_ES" w:bidi="es_ES"/>
        </w:rPr>
        <w:t>Gente con todo tipo de enfermedades</w:t>
      </w:r>
    </w:p>
    <w:p>
      <w:pPr/>
      <w:r>
        <w:rPr>
          <w:lang w:val="es_ES" w:bidi="es_ES"/>
        </w:rPr>
      </w:r>
      <w:r>
        <w:rPr>
          <w:lang w:val="es_ES" w:bidi="es_ES"/>
        </w:rPr>
        <w:t>El equipo debe actuar la historia dos veces. Deben actuarla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diálogo, al flujo, a la línea argumental y a la cronología de la historia. Asegúrense de que las partes importantes o difíciles de la historia o del pasaje se actúen y no se omitan. Ayuden al equipo a recordar las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Actúen como Jesús regresando de la región de Tiro y Sidón. Actúen como las personas de Galilea enterándose de que él ha regresado y siguiéndolo hasta la montaña.</w:t>
      </w:r>
    </w:p>
    <w:p>
      <w:pPr/>
      <w:r>
        <w:rPr>
          <w:lang w:val="es_ES" w:bidi="es_ES"/>
        </w:rPr>
      </w:r>
      <w:r>
        <w:rPr>
          <w:lang w:val="es_ES" w:bidi="es_ES"/>
        </w:rPr>
        <w:t>Actúen como Jesús sentándose y comenzando a enseñar en la montaña.</w:t>
      </w:r>
    </w:p>
    <w:p>
      <w:pPr/>
      <w:r>
        <w:rPr>
          <w:lang w:val="es_ES" w:bidi="es_ES"/>
        </w:rPr>
      </w:r>
      <w:r>
        <w:rPr>
          <w:lang w:val="es_ES" w:bidi="es_ES"/>
        </w:rPr>
        <w:t>Actúen como la gente que lleva a los enfermos hacia él.</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 un actor que interpreta a una persona que está enferma: "¿Cómo te sientes?"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Jesús sanando a la gente. ¿Cómo creen que Jesús hizo esto? ¿Creen ¿Creen que Jesús tocaba a la gente o simplemente les decía que estaban sanados? ¿Cómo creen que era la apariencia de Jesús? ¿Cuál era su expresión? ¿Se tomaba el tiempo de hablar con la gente, preguntarles sus nombres y conocerlos, o estaba demasiado ocupado? Cuando estaba sanando a algunas personas, ¿otras personas se empujaban para llamar su atención por sus propios enfermos?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interpretan a la multitud: “¿Qué están pensando cuando ven a toda esta gente siendo sanada?” Es posible que escuchen cosas como:</w:t>
      </w:r>
    </w:p>
    <w:p>
      <w:pPr>
        <w:pStyle w:val="ListBullet"/>
        <w:spacing w:line="240" w:lineRule="auto"/>
        <w:ind w:left="720"/>
      </w:pPr>
      <w:r>
        <w:rPr>
          <w:lang w:val="es_ES" w:bidi="es_ES"/>
        </w:rPr>
      </w:r>
      <w:r>
        <w:rPr>
          <w:lang w:val="es_ES" w:bidi="es_ES"/>
        </w:rPr>
        <w:t>Pregúntenle al actor que interpreta a Jesús: “¿Cómo te sientes?” Es posible que escuchen cosas como:</w:t>
      </w:r>
    </w:p>
    <w:p>
      <w:pPr>
        <w:pStyle w:val="ListBullet"/>
        <w:spacing w:line="240" w:lineRule="auto"/>
        <w:ind w:left="720"/>
      </w:pPr>
      <w:r>
        <w:rPr>
          <w:lang w:val="es_ES" w:bidi="es_ES"/>
        </w:rPr>
      </w:r>
      <w:r>
        <w:rPr>
          <w:lang w:val="es_ES" w:bidi="es_ES"/>
        </w:rPr>
        <w:t>Todo esto duró tres días. Pregúntenles a los actores que interpretan a los discípulos: "¿Qué están pensando a medida que pasa el tiempo?"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la escena de la conversación entre Jesús y los discípulos Jesús les dice a los discípulos que siente compasión por la gente, y los discípulos se preguntan de dónde podrían conseguir suficiente comida.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 Jesús: “¿Por qué les estás diciendo esto a los discípulos?” Es posible que escuchen cosas como:</w:t>
      </w:r>
    </w:p>
    <w:p>
      <w:pPr>
        <w:pStyle w:val="ListBullet"/>
        <w:spacing w:line="240" w:lineRule="auto"/>
        <w:ind w:left="720"/>
      </w:pPr>
      <w:r>
        <w:rPr>
          <w:lang w:val="es_ES" w:bidi="es_ES"/>
        </w:rPr>
      </w:r>
      <w:r>
        <w:rPr>
          <w:lang w:val="es_ES" w:bidi="es_ES"/>
        </w:rPr>
        <w:t>Pregúntenles a los actores que representan a los discípulos: "¿Qué están pensando?"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Jesús preguntando cuántos panes tienen y los discípulos respondiendo. Actúen como Jesús diciendo a la gente de la multitud que se siente. ¡Tomaría algún tiempo para que todos lo escucharan y se sentaran! Es posible que algunas personas ya estuvieran sentadas, esparcidas por la ladera de la montaña. Pero ahora se les está diciendo que se sienten para comer.</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interpretan a la gente de la multitud: “¿Qué están pensando?”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Jesús tomando los panes y los peces. Actúen como Jesús agradeciendo a Dios por esta comida. Actúen como Jesús comenzando a partir la comida. Tal vez lo esté haciendo sobre una cesta, y cada vez que llena una, los discípulos la toman y comienzan a repartirla.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representan a los discípulos: "¿Qué están pensando?" Es posible que escuchen cosas como:</w:t>
      </w:r>
    </w:p>
    <w:p>
      <w:pPr>
        <w:pStyle w:val="ListBullet"/>
        <w:spacing w:line="240" w:lineRule="auto"/>
        <w:ind w:left="720"/>
      </w:pPr>
      <w:r>
        <w:rPr>
          <w:lang w:val="es_ES" w:bidi="es_ES"/>
        </w:rPr>
      </w:r>
      <w:r>
        <w:rPr>
          <w:lang w:val="es_ES" w:bidi="es_ES"/>
        </w:rPr>
        <w:t>Pregúntenles a los actores que interpretan a la gente de la multitud: “¿Qué están pensando?” Es posible que escuchen cosas como:</w:t>
      </w:r>
    </w:p>
    <w:p>
      <w:pPr>
        <w:pStyle w:val="ListBullet"/>
        <w:spacing w:line="240" w:lineRule="auto"/>
        <w:ind w:left="720"/>
      </w:pPr>
      <w:r>
        <w:rPr>
          <w:lang w:val="es_ES" w:bidi="es_ES"/>
        </w:rPr>
      </w:r>
      <w:r>
        <w:rPr>
          <w:lang w:val="es_ES" w:bidi="es_ES"/>
        </w:rPr>
        <w:t>Pregúntenle al actor que representa a Jesús: "¿Qué estás pensando?"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¡Todos han comido lo suficiente y aún queda más comida! Pueden actuar como los discípulos yendo de un lado a otro con sus cestas, pero la gente diciéndoles que ya están satisfechos. ¡Al final, les quedan siete cestas!</w:t>
      </w:r>
    </w:p>
    <w:p>
      <w:pPr>
        <w:pStyle w:val="ListBullet"/>
        <w:spacing w:line="240" w:lineRule="auto"/>
        <w:ind w:left="720"/>
      </w:pPr>
      <w:r>
        <w:rPr>
          <w:lang w:val="es_ES" w:bidi="es_ES"/>
        </w:rPr>
      </w:r>
      <w:r>
        <w:rPr>
          <w:lang w:val="es_ES" w:bidi="es_ES"/>
        </w:rPr>
        <w:t>Pregúntenles a los actores que representan a los discípulos: "¿Qué están pensando?"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Cuando todos han comido lo suficiente, Jesús les dice que se vayan a casa. ¿Creen que Jesús sanó a todas las personas enfermas de la multitud, o todavía hay algunas que se van a casa decepcionadas? Cuando las personas que habían sido sanadas llegaron a casa, ¿qué creen que pasó?</w:t>
      </w:r>
    </w:p>
    <w:p>
      <w:pPr/>
      <w:r>
        <w:rPr>
          <w:lang w:val="es_ES" w:bidi="es_ES"/>
        </w:rPr>
      </w:r>
      <w:r>
        <w:rPr>
          <w:lang w:val="es_ES" w:bidi="es_ES"/>
        </w:rPr>
        <w:t>Actúen como Jesús y los discípulos subiendo a una barca y yendo a otro lugar.</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Esta historia está ocurriendo en una </w:t>
      </w:r>
      <w:r>
        <w:rPr>
          <w:b/>
          <w:lang w:val="es_ES" w:bidi="es_ES"/>
        </w:rPr>
        <w:t>montaña</w:t>
      </w:r>
      <w:r>
        <w:rPr>
          <w:lang w:val="es_ES" w:bidi="es_ES"/>
        </w:rPr>
        <w:t>. Una montaña es un lugar en la naturaleza que está más elevado. Algunas montañas son muy altas y rocosas, y no crece nada allí. Los lados de una montaña así pueden ser muy empinados, y puede ser difícil caminar hasta la cima. Otras montañas no son tan altas y pueden estar cubiertas de hierba. Las montañas en Israel son como estas montañas. Usen la misma palabra que han usado en los pasajes anteriores.</w:t>
      </w:r>
    </w:p>
    <w:p>
      <w:pPr/>
      <w:r>
        <w:rPr>
          <w:lang w:val="es_ES" w:bidi="es_ES"/>
        </w:rPr>
      </w:r>
      <w:r>
        <w:rPr>
          <w:lang w:val="es_ES" w:bidi="es_ES"/>
        </w:rPr>
        <w:t xml:space="preserve">Muestren al equipo una imagen de las </w:t>
      </w:r>
      <w:r>
        <w:rPr>
          <w:lang w:val="es_ES" w:bidi="es_ES"/>
        </w:rPr>
        <w:t>montañas alrededor del mar de Galilea</w:t>
      </w:r>
      <w:r>
        <w:rPr>
          <w:lang w:val="es_ES" w:bidi="es_ES"/>
        </w:rPr>
        <w:t>.</w:t>
      </w:r>
    </w:p>
    <w:p>
      <w:pPr/>
      <w:r>
        <w:rPr>
          <w:lang w:val="es_ES" w:bidi="es_ES"/>
        </w:rPr>
      </w:r>
      <w:r>
        <w:rPr>
          <w:lang w:val="es_ES" w:bidi="es_ES"/>
        </w:rPr>
        <w:t xml:space="preserve">La gente </w:t>
      </w:r>
      <w:r>
        <w:rPr>
          <w:b/>
          <w:lang w:val="es_ES" w:bidi="es_ES"/>
        </w:rPr>
        <w:t>coja</w:t>
      </w:r>
      <w:r>
        <w:rPr>
          <w:lang w:val="es_ES" w:bidi="es_ES"/>
        </w:rPr>
        <w:t xml:space="preserve"> no puede caminar ni mover las piernas; a veces tampoco puede usar los brazos. La gente </w:t>
      </w:r>
      <w:r>
        <w:rPr>
          <w:b/>
          <w:lang w:val="es_ES" w:bidi="es_ES"/>
        </w:rPr>
        <w:t>ciega</w:t>
      </w:r>
      <w:r>
        <w:rPr>
          <w:lang w:val="es_ES" w:bidi="es_ES"/>
        </w:rPr>
        <w:t xml:space="preserve"> no puede ver. Una persona con </w:t>
      </w:r>
      <w:r>
        <w:rPr>
          <w:b/>
          <w:lang w:val="es_ES" w:bidi="es_ES"/>
        </w:rPr>
        <w:t>discapacidad</w:t>
      </w:r>
      <w:r>
        <w:rPr>
          <w:lang w:val="es_ES" w:bidi="es_ES"/>
        </w:rPr>
        <w:t xml:space="preserve"> puede caminar, pero con dificultad. Alguien que es </w:t>
      </w:r>
      <w:r>
        <w:rPr>
          <w:b/>
          <w:lang w:val="es_ES" w:bidi="es_ES"/>
        </w:rPr>
        <w:t>mudo</w:t>
      </w:r>
      <w:r>
        <w:rPr>
          <w:lang w:val="es_ES" w:bidi="es_ES"/>
        </w:rPr>
        <w:t xml:space="preserve"> no puede hablar. Estos son solo ejemplos de los muchos tipos de enfermedades que tenía la gente.</w:t>
      </w:r>
    </w:p>
    <w:p>
      <w:pPr/>
      <w:r>
        <w:rPr>
          <w:lang w:val="es_ES" w:bidi="es_ES"/>
        </w:rPr>
      </w:r>
      <w:r>
        <w:rPr>
          <w:lang w:val="es_ES" w:bidi="es_ES"/>
        </w:rPr>
        <w:t xml:space="preserve">La gente de la multitud queda totalmente asombrada al ver que las personas que antes eran cojas ahora caminan, y ver a las personas que tenían todas esas otras enfermedades sanadas. Cuando la gente ve esto, alaba al </w:t>
      </w:r>
      <w:r>
        <w:rPr>
          <w:b/>
          <w:lang w:val="es_ES" w:bidi="es_ES"/>
        </w:rPr>
        <w:t>Dios de Israel</w:t>
      </w:r>
      <w:r>
        <w:rPr>
          <w:lang w:val="es_ES" w:bidi="es_ES"/>
        </w:rPr>
        <w:t>. Esto significa que alaban al Dios a quien el pueblo de Israel adora.</w:t>
      </w:r>
    </w:p>
    <w:p>
      <w:pPr/>
      <w:r>
        <w:rPr>
          <w:lang w:val="es_ES" w:bidi="es_ES"/>
        </w:rPr>
      </w:r>
      <w:r>
        <w:rPr>
          <w:lang w:val="es_ES" w:bidi="es_ES"/>
        </w:rPr>
        <w:t xml:space="preserve">El </w:t>
      </w:r>
      <w:r>
        <w:rPr>
          <w:b/>
          <w:lang w:val="es_ES" w:bidi="es_ES"/>
        </w:rPr>
        <w:t>pan</w:t>
      </w:r>
      <w:r>
        <w:rPr>
          <w:lang w:val="es_ES" w:bidi="es_ES"/>
        </w:rPr>
        <w:t xml:space="preserve"> era un alimento común para los judíos. Se hace con granos que se muelen hasta convertirse en harina y luego se hornean. Un pan, es decir, un pan entero, era redondo y un poco plano. Era fácil de partir. Una persona podía comer tres o cuatro de estos panes en una sola comida. Usen la misma palabra para pan que han usado en los pasajes anteriores.</w:t>
      </w:r>
    </w:p>
    <w:p>
      <w:pPr/>
      <w:r>
        <w:rPr>
          <w:lang w:val="es_ES" w:bidi="es_ES"/>
        </w:rPr>
      </w:r>
      <w:r>
        <w:rPr>
          <w:lang w:val="es_ES" w:bidi="es_ES"/>
        </w:rPr>
        <w:t xml:space="preserve">Jesús </w:t>
      </w:r>
      <w:r>
        <w:rPr>
          <w:b/>
          <w:lang w:val="es_ES" w:bidi="es_ES"/>
        </w:rPr>
        <w:t>parte</w:t>
      </w:r>
      <w:r>
        <w:rPr>
          <w:lang w:val="es_ES" w:bidi="es_ES"/>
        </w:rPr>
        <w:t xml:space="preserve"> los panes y los peces. Esto significa que los parte en pedazos más pequeños.</w:t>
      </w:r>
    </w:p>
    <w:p>
      <w:pPr/>
      <w:r>
        <w:rPr>
          <w:lang w:val="es_ES" w:bidi="es_ES"/>
        </w:rPr>
      </w:r>
      <w:r>
        <w:rPr>
          <w:lang w:val="es_ES" w:bidi="es_ES"/>
        </w:rPr>
        <w:t xml:space="preserve">Muestren de nuevo a su equipo una imagen de </w:t>
      </w:r>
      <w:r>
        <w:rPr>
          <w:lang w:val="es_ES" w:bidi="es_ES"/>
        </w:rPr>
        <w:t>pan</w:t>
      </w:r>
      <w:r>
        <w:rPr>
          <w:lang w:val="es_ES" w:bidi="es_ES"/>
        </w:rPr>
        <w:t xml:space="preserve"> y de un pan partido. </w:t>
      </w:r>
    </w:p>
    <w:p>
      <w:pPr/>
      <w:r>
        <w:rPr>
          <w:lang w:val="es_ES" w:bidi="es_ES"/>
        </w:rPr>
      </w:r>
      <w:r>
        <w:rPr>
          <w:lang w:val="es_ES" w:bidi="es_ES"/>
        </w:rPr>
        <w:t xml:space="preserve">Si es necesario, muestren a su equipo una imagen de un </w:t>
      </w:r>
      <w:r>
        <w:rPr>
          <w:lang w:val="es_ES" w:bidi="es_ES"/>
        </w:rPr>
        <w:t>pez</w:t>
      </w:r>
      <w:r>
        <w:rPr>
          <w:lang w:val="es_ES" w:bidi="es_ES"/>
        </w:rPr>
        <w:t>.</w:t>
      </w:r>
    </w:p>
    <w:p>
      <w:pPr/>
      <w:r>
        <w:rPr>
          <w:lang w:val="es_ES" w:bidi="es_ES"/>
        </w:rPr>
      </w:r>
      <w:r>
        <w:rPr>
          <w:lang w:val="es_ES" w:bidi="es_ES"/>
        </w:rPr>
        <w:t xml:space="preserve">La gente come y queda </w:t>
      </w:r>
      <w:r>
        <w:rPr>
          <w:b/>
          <w:lang w:val="es_ES" w:bidi="es_ES"/>
        </w:rPr>
        <w:t>satisfecha</w:t>
      </w:r>
      <w:r>
        <w:rPr>
          <w:lang w:val="es_ES" w:bidi="es_ES"/>
        </w:rPr>
        <w:t>. Esto significa que comen hasta quedar satisfechos y ya no quieren más.</w:t>
      </w:r>
    </w:p>
    <w:p>
      <w:pPr/>
      <w:r>
        <w:rPr>
          <w:lang w:val="es_ES" w:bidi="es_ES"/>
        </w:rPr>
      </w:r>
      <w:r>
        <w:rPr>
          <w:lang w:val="es_ES" w:bidi="es_ES"/>
        </w:rPr>
        <w:t>Sobran siete cestas grandes con pedazos de pan y pescado. Algunas traducciones dicen que los discípulos recogían los restos de comida, pero es mejor decir que sobraron siete cestas con comida. Esa seguía siendo comida buena y apta para comer, no comida que la gente hubiera tocado y luego derramado o dejado en el suelo.</w:t>
      </w:r>
    </w:p>
    <w:p>
      <w:pPr/>
      <w:r>
        <w:rPr>
          <w:lang w:val="es_ES" w:bidi="es_ES"/>
        </w:rPr>
      </w:r>
      <w:r>
        <w:rPr>
          <w:lang w:val="es_ES" w:bidi="es_ES"/>
        </w:rPr>
        <w:t xml:space="preserve">La gente hacía </w:t>
      </w:r>
      <w:r>
        <w:rPr>
          <w:b/>
          <w:lang w:val="es_ES" w:bidi="es_ES"/>
        </w:rPr>
        <w:t>cestas</w:t>
      </w:r>
      <w:r>
        <w:rPr>
          <w:lang w:val="es_ES" w:bidi="es_ES"/>
        </w:rPr>
        <w:t xml:space="preserve"> entrelazando ramas u otro material natural. La gente usaba </w:t>
      </w:r>
      <w:r>
        <w:rPr>
          <w:lang w:val="es_ES" w:bidi="es_ES"/>
        </w:rPr>
        <w:t>cestas</w:t>
      </w:r>
      <w:r>
        <w:rPr>
          <w:lang w:val="es_ES" w:bidi="es_ES"/>
        </w:rPr>
        <w:t xml:space="preserve"> para llevar cosas. La palabra que se usa para cestas en esta historia deja claro que estas cestas son más grandes que las que se usaron en la historia de Jesús alimentando a cinco mil personas. Si tienen diferentes palabras para “cestas”, usen una palabra que se refiera a cestas más grandes que las de la otra historia. De lo contrario, pueden decir "cestas grandes".</w:t>
      </w:r>
    </w:p>
    <w:p>
      <w:pPr/>
      <w:r>
        <w:rPr>
          <w:lang w:val="es_ES" w:bidi="es_ES"/>
        </w:rPr>
      </w:r>
      <w:r>
        <w:rPr>
          <w:lang w:val="es_ES" w:bidi="es_ES"/>
        </w:rPr>
        <w:t xml:space="preserve">Muestren a su equipo una imagen del tipo de </w:t>
      </w:r>
      <w:r>
        <w:rPr>
          <w:lang w:val="es_ES" w:bidi="es_ES"/>
        </w:rPr>
        <w:t>cestas que usaba la gente en Israel</w:t>
      </w:r>
      <w:r>
        <w:rPr>
          <w:lang w:val="es_ES" w:bidi="es_ES"/>
        </w:rPr>
        <w:t>: las más grandes y las más pequeñas.</w:t>
      </w:r>
    </w:p>
    <w:p>
      <w:pPr/>
      <w:r>
        <w:rPr>
          <w:lang w:val="es_ES" w:bidi="es_ES"/>
        </w:rPr>
      </w:r>
      <w:r>
        <w:rPr>
          <w:lang w:val="es_ES" w:bidi="es_ES"/>
        </w:rPr>
        <w:t xml:space="preserve">Jesús </w:t>
      </w:r>
      <w:r>
        <w:rPr>
          <w:b/>
          <w:lang w:val="es_ES" w:bidi="es_ES"/>
        </w:rPr>
        <w:t>despide</w:t>
      </w:r>
      <w:r>
        <w:rPr>
          <w:lang w:val="es_ES" w:bidi="es_ES"/>
        </w:rPr>
        <w:t xml:space="preserve"> a la multitud. Esto significa que les dice de una manera amistosa que se vayan a casa.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16:1–12</w:t>
      </w:r>
      <w:r>
        <w:rPr>
          <w:lang w:val="es_ES" w:bidi="es_ES"/>
        </w:rPr>
      </w:r>
    </w:p>
    <w:p>
      <w:pPr>
        <w:pStyle w:val="Heading3"/>
      </w:pPr>
      <w:r>
        <w:rPr>
          <w:lang w:val="es_ES" w:bidi="es_ES"/>
        </w:rPr>
        <w:t>Escuchar con el corazón</w:t>
      </w:r>
    </w:p>
    <w:p>
      <w:pPr/>
      <w:r>
        <w:rPr>
          <w:lang w:val="es_ES" w:bidi="es_ES"/>
        </w:rPr>
      </w:r>
      <w:r>
        <w:rPr>
          <w:lang w:val="es_ES" w:bidi="es_ES"/>
        </w:rPr>
        <w:t>Escuchen a Mateo 16:1–12 y guárdenlo en sus corazones. Escuchen el texto tres veces (en tres traducciones diferentes, si es posible). Luego, como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la historia anterior, Jesús dio una comida maravillosa a más de cuatro mil personas. Después de eso, él y sus discípulos se fueron en una barca a un lugar llamado Magadán. No sabemos exactamente dónde se encuentra este lugar, pero está en algún lugar de Galilea. Parece que, cuando Jesús está en ese lugar, algunas personas pertenecientes a dos grupos diferentes de maestros religiosos se acercan a él. Estos son los fariseos y los saduceos.</w:t>
      </w:r>
    </w:p>
    <w:p>
      <w:pPr/>
      <w:r>
        <w:rPr>
          <w:lang w:val="es_ES" w:bidi="es_ES"/>
        </w:rPr>
      </w:r>
      <w:r>
        <w:rPr>
          <w:lang w:val="es_ES" w:bidi="es_ES"/>
        </w:rPr>
        <w:t>Los fariseos y los saduceos no están de acuerdo entre sí en muchas cosas, pero sí están de acuerdo en no agradarles Jesús. Esta es la primera vez que los saduceos se unen a los fariseos en una discusión con Jesús. Los fariseos ya habían tenido muchos conflictos con Jesús y ya habían comenzado a pensar en cómo podrían matar a Jesús (Mateo 12:14). ¡Por lo tanto, sabemos que no se acercan a Jesús con buenas intenciones! Vienen a poner a prueba a Jesús y esperan que él fracase en la prueba.</w:t>
      </w:r>
    </w:p>
    <w:p>
      <w:pPr/>
      <w:r>
        <w:rPr>
          <w:lang w:val="es_ES" w:bidi="es_ES"/>
        </w:rPr>
      </w:r>
      <w:r>
        <w:rPr>
          <w:lang w:val="es_ES" w:bidi="es_ES"/>
        </w:rPr>
        <w:t>Los líderes religiosos le piden a Jesús una señal del cielo. Esto significa que quieren que Jesús le pida a Dios que haga algo muy especial, tal vez hacer que parpadeen luces en el cielo, o que la tierra tiemble, o realizar alguna otra cosa muy espectacular y repentina. Esto daría prueba de que Jesús realmente había sido enviado por Dios. Ellos piensan que Jesús no podrá hacer algo así, y entonces la gente dejará de seguir a Jesús.</w:t>
      </w:r>
    </w:p>
    <w:p>
      <w:pPr/>
      <w:r>
        <w:rPr>
          <w:lang w:val="es_ES" w:bidi="es_ES"/>
        </w:rPr>
      </w:r>
      <w:r>
        <w:rPr>
          <w:lang w:val="es_ES" w:bidi="es_ES"/>
        </w:rPr>
        <w:t>Pero Jesús se niega a darles una señal. ¡Jesús no necesita demostrar quién es! Jesús reprende a los líderes religiosos. Él dice que los líderes religiosos son buenos para predecir el clima al observar el cielo. Ellos saben que, cuando el atardecer tiñe de rojo el cielo de la tarde, esto normalmente significa que habrá buen clima al día siguiente. Pero, si el amanecer por la mañana tiñe el cielo de rojo y oscuro, esto normalmente significa que habrá mal clima ese día. Pero, aunque los líderes religiosos son buenos para reconocer lo que sucede con el clima, ¡no son buenos para reconocer lo que Dios está haciendo!</w:t>
      </w:r>
    </w:p>
    <w:p>
      <w:pPr/>
      <w:r>
        <w:rPr>
          <w:lang w:val="es_ES" w:bidi="es_ES"/>
        </w:rPr>
      </w:r>
      <w:r>
        <w:rPr>
          <w:lang w:val="es_ES" w:bidi="es_ES"/>
        </w:rPr>
        <w:t>Deténganse aquí y conversen como equipo de traducción: las personas de diferentes culturas y países pueden hacer diferentes predicciones sobre el clima basándose en el color del cielo. En su comunidad, ¿qué significan para la gente los diferentes colores del cielo? ¿Cómo hace la gente predicciones sobre el clima?</w:t>
      </w:r>
    </w:p>
    <w:p>
      <w:pPr/>
      <w:r>
        <w:rPr>
          <w:lang w:val="es_ES" w:bidi="es_ES"/>
        </w:rPr>
      </w:r>
      <w:r>
        <w:rPr>
          <w:lang w:val="es_ES" w:bidi="es_ES"/>
        </w:rPr>
        <w:t>Jesús llama a los líderes religiosos una generación malvada y adúltera. Una “generación” significa las personas que viven en la misma época. Jesús llama adúlteros a los líderes religiosos porque son infieles a Dios. Así como un esposo y una esposa que rompen su matrimonio cometen adulterio, de la misma manera los líderes religiosos han roto su relación con Dios.</w:t>
      </w:r>
    </w:p>
    <w:p>
      <w:pPr/>
      <w:r>
        <w:rPr>
          <w:lang w:val="es_ES" w:bidi="es_ES"/>
        </w:rPr>
      </w:r>
      <w:r>
        <w:rPr>
          <w:lang w:val="es_ES" w:bidi="es_ES"/>
        </w:rPr>
        <w:t>Jesús les dice que no les dará una señal especial. La única señal que les dará es la señal de Jonás. Hace algún tiempo tuvimos otra historia en la que los líderes religiosos le pedían a Jesús una señal especial. En ese momento, Jesús dio la misma respuesta. Es posible que quieran volver a escuchar esta historia, en Mateo 12:38–45. En la historia de hoy, Jesús no explica lo que quiere decir con la señal de Jonás, pero en la historia anterior sí lo hace. Jonás fue un profeta que vivió mucho tiempo antes de Jesús. Jonás una vez desobedeció a Dios y, por causa de eso, ¡vivió una gran aventura! Terminó pasando tres días dentro del vientre de un gran pez, casi muerto, pero el pez escupió a Jonás en tierra firme después de tres días. Jesús sabe que él mismo va a morir y que estará en la tumba durante tres días. Pero después de tres días volverá a la vida, así como Jonás salió del pez después de tres días.</w:t>
      </w:r>
    </w:p>
    <w:p>
      <w:pPr/>
      <w:r>
        <w:rPr>
          <w:lang w:val="es_ES" w:bidi="es_ES"/>
        </w:rPr>
      </w:r>
      <w:r>
        <w:rPr>
          <w:lang w:val="es_ES" w:bidi="es_ES"/>
        </w:rPr>
        <w:t>¡Por supuesto, Jesús no quiere decir que haya sido desobediente a Dios, como lo fue Jonás!</w:t>
      </w:r>
    </w:p>
    <w:p>
      <w:pPr/>
      <w:r>
        <w:rPr>
          <w:lang w:val="es_ES" w:bidi="es_ES"/>
        </w:rPr>
      </w:r>
      <w:r>
        <w:rPr>
          <w:lang w:val="es_ES" w:bidi="es_ES"/>
        </w:rPr>
        <w:t>Así que Jesús no les dará ahora una señal a los líderes religiosos, pero después de su muerte resucitará de entre los muertos, y ¡eso será una señal para ellos! Eso les dará prueba de que realmente vino de Dios.</w:t>
      </w:r>
    </w:p>
    <w:p>
      <w:pPr/>
      <w:r>
        <w:rPr>
          <w:lang w:val="es_ES" w:bidi="es_ES"/>
        </w:rPr>
      </w:r>
      <w:r>
        <w:rPr>
          <w:lang w:val="es_ES" w:bidi="es_ES"/>
        </w:rPr>
        <w:t>Después de esto, Jesús y sus discípulos vuelven a subir a la barca y se dirigen a otro lugar. En la barca, los discípulos descubren que se olvidaron de llevar pan y están ocupados pensando en eso. Pero Jesús está ocupado pensando en los líderes religiosos. Jesús les dice a sus discípulos que deben tener mucho cuidado con la levadura de los fariseos y los saduceos.</w:t>
      </w:r>
    </w:p>
    <w:p>
      <w:pPr/>
      <w:r>
        <w:rPr>
          <w:lang w:val="es_ES" w:bidi="es_ES"/>
        </w:rPr>
      </w:r>
      <w:r>
        <w:rPr>
          <w:lang w:val="es_ES" w:bidi="es_ES"/>
        </w:rPr>
        <w:t>La levadura, o fermento, era algo que los judíos usaban para hacer pan. El pan se hace mezclando harina y agua para formar una masa, y luego horneando esa masa. Cada vez que alguien hacía pan, guardaba un poco de la masa sin hornear para la próxima vez. Después de algunos días, este pequeño pedazo de masa se volvía burbujeante y agrio. Cuando hacían el siguiente pan, tomaban un poco de esta mezcla agria y la mezclaban con la masa nueva. Esto hacía que se formaran burbujas de aire dentro de la masa y el pan se hacía más grande y ligero.</w:t>
      </w:r>
    </w:p>
    <w:p>
      <w:pPr/>
      <w:r>
        <w:rPr>
          <w:lang w:val="es_ES" w:bidi="es_ES"/>
        </w:rPr>
      </w:r>
      <w:r>
        <w:rPr>
          <w:lang w:val="es_ES" w:bidi="es_ES"/>
        </w:rPr>
        <w:t xml:space="preserve">Muestren una imagen de </w:t>
      </w:r>
      <w:r>
        <w:rPr>
          <w:lang w:val="es_ES" w:bidi="es_ES"/>
        </w:rPr>
        <w:t>masa madre que esté burbujeante y lista para ser añadida a masa fresca</w:t>
      </w:r>
      <w:r>
        <w:rPr>
          <w:lang w:val="es_ES" w:bidi="es_ES"/>
        </w:rPr>
        <w:t xml:space="preserve">. Muestren una imagen de </w:t>
      </w:r>
      <w:r>
        <w:rPr>
          <w:lang w:val="es_ES" w:bidi="es_ES"/>
        </w:rPr>
        <w:t>pan hecho con masa madre</w:t>
      </w:r>
      <w:r>
        <w:rPr>
          <w:lang w:val="es_ES" w:bidi="es_ES"/>
        </w:rPr>
        <w:t>.</w:t>
      </w:r>
    </w:p>
    <w:p>
      <w:pPr/>
      <w:r>
        <w:rPr>
          <w:lang w:val="es_ES" w:bidi="es_ES"/>
        </w:rPr>
      </w:r>
      <w:r>
        <w:rPr>
          <w:lang w:val="es_ES" w:bidi="es_ES"/>
        </w:rPr>
        <w:t>En su comunidad, ¿la gente tiene algún alimento que deja fermentar o que deja volverse agrio a propósito para darle buen sabor? ¿Qué pueden decir sobre eso?</w:t>
      </w:r>
    </w:p>
    <w:p>
      <w:pPr/>
      <w:r>
        <w:rPr>
          <w:lang w:val="es_ES" w:bidi="es_ES"/>
        </w:rPr>
      </w:r>
      <w:r>
        <w:rPr>
          <w:lang w:val="es_ES" w:bidi="es_ES"/>
        </w:rPr>
        <w:t>Por lo tanto, Jesús les dice a sus discípulos que deben tener mucho cuidado con la levadura de los líderes religiosos. ¡Los discípulos no tienen idea de lo que está hablando Jesús! Tal vez no están escuchando de verdad, porque están preocupados por lo que comerán hoy. Piensan que tal vez Jesús está diciendo esto porque se olvidaron de traer pan.</w:t>
      </w:r>
    </w:p>
    <w:p>
      <w:pPr/>
      <w:r>
        <w:rPr>
          <w:lang w:val="es_ES" w:bidi="es_ES"/>
        </w:rPr>
      </w:r>
      <w:r>
        <w:rPr>
          <w:lang w:val="es_ES" w:bidi="es_ES"/>
        </w:rPr>
        <w:t>Pero Jesús los reprende por pensar eso. Les dice que tienen muy poca fe. Les hace algunas preguntas: “¿Por qué están hablando de no tener pan? ¿No entienden? ¿No recuerdan lo que pasó cuando alimenté a cinco mil personas con solo cinco panes y a cuatro mil personas con solo siete panes? ¿Cómo es posible que no entiendan de qué estoy hablando?” Jesús no espera que ellos respondan estas preguntas; quiere decir que su manera de pensar está equivocada. Es una tontería que estén preocupados por lo que deben comer después de haber visto a Jesús alimentar a tantas personas. ¡Cuando Jesús alimentó a todas estas personas, incluso sobró mucha comida! Por lo tanto, deberían estar enfocados en otras cosas en cambio, como las cosas que Jesús les está enseñando.</w:t>
      </w:r>
    </w:p>
    <w:p>
      <w:pPr/>
      <w:r>
        <w:rPr>
          <w:lang w:val="es_ES" w:bidi="es_ES"/>
        </w:rPr>
      </w:r>
      <w:r>
        <w:rPr>
          <w:lang w:val="es_ES" w:bidi="es_ES"/>
        </w:rPr>
        <w:t>Jesús entonces repite lo que dijo: “Tengan mucho cuidado con la levadura de los fariseos y los saduceos.” ¡Y ahora los discípulos entienden! Entienden que Jesús estaba usando lenguaje figurado. Jesús no estaba hablando de levadura real ni de pan real. Jesús quería decir que las cosas que enseñan los líderes religiosos son como un poco de levadura en una masa de pan. Un poco de levadura es suficiente para leudar toda la masa. Así, las enseñanzas de los líderes religiosos pueden cambiar la forma en que muchas personas piensan, ¡pero no de una buena manera! Los discípulos no deben dejarse influir por las enseñanzas de los líderes religiosos.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Ayudarás al grupo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Los líderes religiosos le piden a Jesús una señal, y Jesús les dice que solo les dará la señal de Jonás.</w:t>
      </w:r>
    </w:p>
    <w:p>
      <w:pPr/>
      <w:r>
        <w:rPr>
          <w:lang w:val="es_ES" w:bidi="es_ES"/>
        </w:rPr>
      </w:r>
      <w:r>
        <w:rPr>
          <w:b/>
          <w:lang w:val="es_ES" w:bidi="es_ES"/>
        </w:rPr>
        <w:t>Segunda escena:</w:t>
      </w:r>
      <w:r>
        <w:rPr>
          <w:lang w:val="es_ES" w:bidi="es_ES"/>
        </w:rPr>
        <w:t xml:space="preserve"> Jesús les dice a los discípulos que tengan cuidado con la enseñanza de los líderes religiosos.</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Algunos fariseos y saduceos</w:t>
      </w:r>
    </w:p>
    <w:p>
      <w:pPr>
        <w:pStyle w:val="ListBullet"/>
        <w:spacing w:line="240" w:lineRule="auto"/>
        <w:ind w:left="720"/>
      </w:pPr>
      <w:r>
        <w:rPr>
          <w:lang w:val="es_ES" w:bidi="es_ES"/>
        </w:rPr>
      </w:r>
      <w:r>
        <w:rPr>
          <w:lang w:val="es_ES" w:bidi="es_ES"/>
        </w:rPr>
        <w:t>Jonás</w:t>
      </w:r>
    </w:p>
    <w:p>
      <w:pPr>
        <w:pStyle w:val="ListBullet"/>
        <w:spacing w:line="240" w:lineRule="auto"/>
        <w:ind w:left="720"/>
      </w:pPr>
      <w:r>
        <w:rPr>
          <w:lang w:val="es_ES" w:bidi="es_ES"/>
        </w:rPr>
      </w:r>
      <w:r>
        <w:rPr>
          <w:lang w:val="es_ES" w:bidi="es_ES"/>
        </w:rPr>
        <w:t>Los discípulos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Mateo comienza el pasaje diciendo “ahora”. Esto significa que está comenzando una nueva historia.</w:t>
      </w:r>
    </w:p>
    <w:p>
      <w:pPr/>
      <w:r>
        <w:rPr>
          <w:lang w:val="es_ES" w:bidi="es_ES"/>
        </w:rPr>
      </w:r>
      <w:r>
        <w:rPr>
          <w:lang w:val="es_ES" w:bidi="es_ES"/>
        </w:rPr>
        <w:t>La historia anterior terminó con Jesús y los discípulos subiendo a una barca. Esta historia también termina con Jesús y los discípulos en una barca. Parece que Jesús y los discípulos salen de la barca al comienzo de la historia, luego los líderes religiosos se acercan a ellos en algún lugar a la orilla del lago, y después Jesús y sus discípulos vuelven a subir a la barca.</w:t>
      </w:r>
    </w:p>
    <w:p>
      <w:pPr/>
      <w:r>
        <w:rPr>
          <w:lang w:val="es_ES" w:bidi="es_ES"/>
        </w:rPr>
      </w:r>
      <w:r>
        <w:rPr>
          <w:lang w:val="es_ES" w:bidi="es_ES"/>
        </w:rPr>
        <w:t>Los fariseos y los saduceos se acercaron a Jesús. No todos los fariseos y saduceos vinieron; sino algunas personas que pertenecían a estos grupos. No sabemos cuántos eran. Los fariseos pueden haber sido de Galilea, o pueden haber venido de Judea; pero los saduceos vivían en Jerusalén, en Judea. Así que han caminado un largo camino para venir a poner a prueba a Jesús.</w:t>
      </w:r>
    </w:p>
    <w:p>
      <w:pPr/>
      <w:r>
        <w:rPr>
          <w:lang w:val="es_ES" w:bidi="es_ES"/>
        </w:rPr>
      </w:r>
      <w:r>
        <w:rPr>
          <w:lang w:val="es_ES" w:bidi="es_ES"/>
        </w:rPr>
        <w:t>Tal vez puedan salir y mirar el cielo mientras piensan en la respuesta de Jesús a los líderes religiosos.</w:t>
      </w:r>
    </w:p>
    <w:p>
      <w:pPr/>
      <w:r>
        <w:rPr>
          <w:lang w:val="es_ES" w:bidi="es_ES"/>
        </w:rPr>
      </w:r>
      <w:r>
        <w:rPr>
          <w:lang w:val="es_ES" w:bidi="es_ES"/>
        </w:rPr>
        <w:t>¿Pueden actuar la historia de Jonás siendo tragado por un gran pez y siendo expulsado después de tres días, para ayudarlos a recordar por qué Jesús habla de la señal de Jonás? Tal vez, al mismo tiempo, puedan representar a Jesús siendo puesto en una tumba y volviendo a la vida después de tres días. ¡Esto puede ayudarlos a ver la conexión! Pero recuerden que Jesús aún no está muerto; esto va a suceder solo después de algún tiempo.</w:t>
      </w:r>
    </w:p>
    <w:p>
      <w:pPr/>
      <w:r>
        <w:rPr>
          <w:lang w:val="es_ES" w:bidi="es_ES"/>
        </w:rPr>
      </w:r>
      <w:r>
        <w:rPr>
          <w:lang w:val="es_ES" w:bidi="es_ES"/>
        </w:rPr>
        <w:t>Cuando Jesús ha respondido a los líderes religiosos, se aleja de ellos. Los líderes religiosos siguen de pie en algún lugar, pero Jesús se aleja caminando.</w:t>
      </w:r>
    </w:p>
    <w:p>
      <w:pPr/>
      <w:r>
        <w:rPr>
          <w:lang w:val="es_ES" w:bidi="es_ES"/>
        </w:rPr>
      </w:r>
      <w:r>
        <w:rPr>
          <w:lang w:val="es_ES" w:bidi="es_ES"/>
        </w:rPr>
        <w:t>Mateo no lo dice, pero Jesús y los discípulos deben haber subido a una barca después de esto. Mateo solo menciona que los discípulos fueron al otro lado del lago, pero Jesús también debió de haber estado con ellos. La conversación entre Jesús y los discípulos podría estar teniendo lugar mientras están sentados en la barca.</w:t>
      </w:r>
    </w:p>
    <w:p>
      <w:pPr/>
      <w:r>
        <w:rPr>
          <w:lang w:val="es_ES" w:bidi="es_ES"/>
        </w:rPr>
      </w:r>
      <w:r>
        <w:rPr>
          <w:lang w:val="es_ES" w:bidi="es_ES"/>
        </w:rPr>
        <w:t>Al final de la historia, es posible que hayan llegado a su destino y se hayan bajado de la barca, pero Mateo no nos lo dice. No era importante a dónde iban, solo era importante la conversación que tuvieron en el camino. La siguiente historia comienza con Jesús y sus discípulos llegando a algún lugar, así que bien podrían terminar esta historia con ellos todavía en la barca.</w:t>
      </w:r>
    </w:p>
    <w:p>
      <w:pPr/>
      <w:r>
        <w:rPr>
          <w:lang w:val="es_ES" w:bidi="es_ES"/>
        </w:rPr>
      </w:r>
      <w:r>
        <w:rPr>
          <w:lang w:val="es_ES" w:bidi="es_ES"/>
        </w:rPr>
        <w:t>Jesús advierte a los discípulos con mucha firmeza contra la levadura de los fariseos. Les dice que tengan cuidado y que estén atentos. Esto más o menos significa lo mismo. Al decir esto dos veces, Jesús deja claro que deben tener mucho, mucho cuidado en realidad.</w:t>
      </w:r>
    </w:p>
    <w:p>
      <w:pPr/>
      <w:r>
        <w:rPr>
          <w:lang w:val="es_ES" w:bidi="es_ES"/>
        </w:rPr>
      </w:r>
      <w:r>
        <w:rPr>
          <w:lang w:val="es_ES" w:bidi="es_ES"/>
        </w:rPr>
        <w:t>Si la gente en su comunidad come productos similares al pan, o algún alimento que se deja fermentar a propósito hasta volverse agrio, ¡tal vez puedan tener una muestra mientras aprenden esta historia!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Algunos fariseos y saduceos</w:t>
      </w:r>
    </w:p>
    <w:p>
      <w:pPr>
        <w:pStyle w:val="ListBullet"/>
        <w:spacing w:line="240" w:lineRule="auto"/>
        <w:ind w:left="720"/>
      </w:pPr>
      <w:r>
        <w:rPr>
          <w:lang w:val="es_ES" w:bidi="es_ES"/>
        </w:rPr>
      </w:r>
      <w:r>
        <w:rPr>
          <w:lang w:val="es_ES" w:bidi="es_ES"/>
        </w:rPr>
        <w:t>Jonás</w:t>
      </w:r>
    </w:p>
    <w:p>
      <w:pPr>
        <w:pStyle w:val="ListBullet"/>
        <w:spacing w:line="240" w:lineRule="auto"/>
        <w:ind w:left="720"/>
      </w:pPr>
      <w:r>
        <w:rPr>
          <w:lang w:val="es_ES" w:bidi="es_ES"/>
        </w:rPr>
      </w:r>
      <w:r>
        <w:rPr>
          <w:lang w:val="es_ES" w:bidi="es_ES"/>
        </w:rPr>
        <w:t>Los discípulos</w:t>
      </w:r>
    </w:p>
    <w:p>
      <w:pPr/>
      <w:r>
        <w:rPr>
          <w:lang w:val="es_ES" w:bidi="es_ES"/>
        </w:rPr>
      </w:r>
      <w:r>
        <w:rPr>
          <w:lang w:val="es_ES" w:bidi="es_ES"/>
        </w:rPr>
        <w:t>El equipo debe actuar la historia dos veces. Deben actuarlo en el idioma al que están traduciendo. La primera vez, el equipo debe actuar la historia sin interrupciones. La segunda vez que el equipo represente la historia, deténganlos en distintos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Actúen a Jesús y a los discípulos saliendo en barca del lugar donde Jesús alimentó a más de cuatro mil personas, y llegando a otro lugar.</w:t>
      </w:r>
    </w:p>
    <w:p>
      <w:pPr/>
      <w:r>
        <w:rPr>
          <w:lang w:val="es_ES" w:bidi="es_ES"/>
        </w:rPr>
      </w:r>
      <w:r>
        <w:rPr>
          <w:lang w:val="es_ES" w:bidi="es_ES"/>
        </w:rPr>
        <w:t>Actúen a los fariseos y saduceos acercándose al lugar donde estaba Jesús.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representan a los fariseos y a los saduceos: "¿Qué están pensando?"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los líderes religiosos, pidiéndole a Jesús que les dé una señal de Dios. Actúen como Jesús respondiéndoles que son buenos para predecir el clima, pero no son buenos para reconocer lo que Dios está haciendo. Actúen como Jesús reprendiéndolos y diciéndoles que son malvados e infieles, y que no les dará ninguna señal, excepto la señal de Jonás.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representa a Jesús: "¿Qué estás pensando?"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Jesús alejándose y dejando a los líderes religiosos allí de pie.</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líderes religiosos: "¿Cómo se sienten? ¿En qué están pensando?"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Jesús y a los discípulos subiendo de nuevo a la barca. Actúen como los discípulos descubriendo que olvidaron llevar pan. Actúen como Jesús diciéndoles que tengan cuidado con la levadura de los líderes religiosos.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representan a los discípulos: "¿Qué están pensando?"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los discípulos discutiendo lo que dijo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representa a Jesús: "¿Qué estás pensando?"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Actúen como Jesús reprendiendo a los discípulos por creer tan poco en él. Actúen como Jesús recordándoles a los discípulos los dos milagros que hizo cuando alimentó a tanta gente. Actúen como Jesús repitiendo su advertencia sobre la levadura de los fariseos y los saduceos.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representan a los discípulos: "¿Qué están pensando?"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Los </w:t>
      </w:r>
      <w:r>
        <w:rPr>
          <w:lang w:val="es_ES" w:bidi="es_ES"/>
        </w:rPr>
        <w:t>fariseos</w:t>
      </w:r>
      <w:r>
        <w:rPr>
          <w:lang w:val="es_ES" w:bidi="es_ES"/>
        </w:rPr>
        <w:t xml:space="preserve"> y los </w:t>
      </w:r>
      <w:r>
        <w:rPr>
          <w:lang w:val="es_ES" w:bidi="es_ES"/>
        </w:rPr>
        <w:t>saduceos</w:t>
      </w:r>
      <w:r>
        <w:rPr>
          <w:lang w:val="es_ES" w:bidi="es_ES"/>
        </w:rPr>
        <w:t xml:space="preserve"> eran dos grupos diferentes de líderes religiosos, o maestros. Usen la misma palabra que han usado en los pasajes anteriores. Estas palabras también están en el Glosario Principal.</w:t>
      </w:r>
    </w:p>
    <w:p>
      <w:pPr/>
      <w:r>
        <w:rPr>
          <w:lang w:val="es_ES" w:bidi="es_ES"/>
        </w:rPr>
      </w:r>
      <w:r>
        <w:rPr>
          <w:lang w:val="es_ES" w:bidi="es_ES"/>
        </w:rPr>
        <w:t xml:space="preserve">Los fariseos y los saduceos vienen a poner a </w:t>
      </w:r>
      <w:r>
        <w:rPr>
          <w:b/>
          <w:lang w:val="es_ES" w:bidi="es_ES"/>
        </w:rPr>
        <w:t>prueba</w:t>
      </w:r>
      <w:r>
        <w:rPr>
          <w:lang w:val="es_ES" w:bidi="es_ES"/>
        </w:rPr>
        <w:t xml:space="preserve"> a Jesús. Esto significa que quieren pedirle a Jesús que haga algo que piensan que es imposible. Otra manera de decir esto es que quieren engañar a Jesús.</w:t>
      </w:r>
    </w:p>
    <w:p>
      <w:pPr/>
      <w:r>
        <w:rPr>
          <w:lang w:val="es_ES" w:bidi="es_ES"/>
        </w:rPr>
      </w:r>
      <w:r>
        <w:rPr>
          <w:lang w:val="es_ES" w:bidi="es_ES"/>
        </w:rPr>
        <w:t xml:space="preserve">Los líderes religiosos piden una </w:t>
      </w:r>
      <w:r>
        <w:rPr>
          <w:b/>
          <w:lang w:val="es_ES" w:bidi="es_ES"/>
        </w:rPr>
        <w:t>señal del cielo</w:t>
      </w:r>
      <w:r>
        <w:rPr>
          <w:lang w:val="es_ES" w:bidi="es_ES"/>
        </w:rPr>
        <w:t xml:space="preserve">. Esto significa una señal de Dios. Los judíos a menudo decían "cielo" en lugar de Dios. La palabra </w:t>
      </w:r>
      <w:r>
        <w:rPr>
          <w:lang w:val="es_ES" w:bidi="es_ES"/>
        </w:rPr>
        <w:t>cielo</w:t>
      </w:r>
      <w:r>
        <w:rPr>
          <w:lang w:val="es_ES" w:bidi="es_ES"/>
        </w:rPr>
        <w:t xml:space="preserve"> está en el Glosario Principal. Usen la misma palabra que han usado en pasajes anteriores cuando cielo significaba Dios. Una </w:t>
      </w:r>
      <w:r>
        <w:rPr>
          <w:lang w:val="es_ES" w:bidi="es_ES"/>
        </w:rPr>
        <w:t>señal</w:t>
      </w:r>
      <w:r>
        <w:rPr>
          <w:lang w:val="es_ES" w:bidi="es_ES"/>
        </w:rPr>
        <w:t xml:space="preserve"> significa un milagro que ocurre para mostrarle a la gente algo importante. La palabra </w:t>
      </w:r>
      <w:r>
        <w:rPr>
          <w:lang w:val="es_ES" w:bidi="es_ES"/>
        </w:rPr>
        <w:t>milagro</w:t>
      </w:r>
      <w:r>
        <w:rPr>
          <w:lang w:val="es_ES" w:bidi="es_ES"/>
        </w:rPr>
        <w:t xml:space="preserve"> está en el Glosario Principal. Usen la misma palabra que han usado en los pasajes anteriores.</w:t>
      </w:r>
    </w:p>
    <w:p>
      <w:pPr/>
      <w:r>
        <w:rPr>
          <w:lang w:val="es_ES" w:bidi="es_ES"/>
        </w:rPr>
      </w:r>
      <w:r>
        <w:rPr>
          <w:lang w:val="es_ES" w:bidi="es_ES"/>
        </w:rPr>
        <w:t xml:space="preserve">Jesús usa un ejemplo de la naturaleza. Habla de lo que sucede cuando el </w:t>
      </w:r>
      <w:r>
        <w:rPr>
          <w:b/>
          <w:lang w:val="es_ES" w:bidi="es_ES"/>
        </w:rPr>
        <w:t>cielo</w:t>
      </w:r>
      <w:r>
        <w:rPr>
          <w:lang w:val="es_ES" w:bidi="es_ES"/>
        </w:rPr>
        <w:t xml:space="preserve"> está rojo por la mañana o por la tarde. Aquí, cielo se refiere a lo que podemos ver afuera cuando miramos hacia arriba; no se refiere al lugar donde vive Dios.</w:t>
      </w:r>
    </w:p>
    <w:p>
      <w:pPr/>
      <w:r>
        <w:rPr>
          <w:lang w:val="es_ES" w:bidi="es_ES"/>
        </w:rPr>
      </w:r>
      <w:r>
        <w:rPr>
          <w:lang w:val="es_ES" w:bidi="es_ES"/>
        </w:rPr>
        <w:t xml:space="preserve">Jesús les dice a los líderes religiosos que no reconocen las </w:t>
      </w:r>
      <w:r>
        <w:rPr>
          <w:b/>
          <w:lang w:val="es_ES" w:bidi="es_ES"/>
        </w:rPr>
        <w:t>señales de los tiempos</w:t>
      </w:r>
      <w:r>
        <w:rPr>
          <w:lang w:val="es_ES" w:bidi="es_ES"/>
        </w:rPr>
        <w:t>. Esto significa que no reconocen lo que Dios está haciendo en este momento.</w:t>
      </w:r>
    </w:p>
    <w:p>
      <w:pPr/>
      <w:r>
        <w:rPr>
          <w:lang w:val="es_ES" w:bidi="es_ES"/>
        </w:rPr>
      </w:r>
      <w:r>
        <w:rPr>
          <w:lang w:val="es_ES" w:bidi="es_ES"/>
        </w:rPr>
        <w:t xml:space="preserve">Jesús llama a los líderes religiosos una </w:t>
      </w:r>
      <w:r>
        <w:rPr>
          <w:b/>
          <w:lang w:val="es_ES" w:bidi="es_ES"/>
        </w:rPr>
        <w:t>generación malvada y adúltera</w:t>
      </w:r>
      <w:r>
        <w:rPr>
          <w:lang w:val="es_ES" w:bidi="es_ES"/>
        </w:rPr>
        <w:t>.</w:t>
      </w:r>
    </w:p>
    <w:p>
      <w:pPr/>
      <w:r>
        <w:rPr>
          <w:lang w:val="es_ES" w:bidi="es_ES"/>
        </w:rPr>
      </w:r>
      <w:r>
        <w:rPr>
          <w:b/>
          <w:lang w:val="es_ES" w:bidi="es_ES"/>
        </w:rPr>
        <w:t>Malvado</w:t>
      </w:r>
      <w:r>
        <w:rPr>
          <w:lang w:val="es_ES" w:bidi="es_ES"/>
        </w:rPr>
        <w:t xml:space="preserve"> significa malo y pecador. La palabra </w:t>
      </w:r>
      <w:r>
        <w:rPr>
          <w:lang w:val="es_ES" w:bidi="es_ES"/>
        </w:rPr>
        <w:t>malvado</w:t>
      </w:r>
      <w:r>
        <w:rPr>
          <w:lang w:val="es_ES" w:bidi="es_ES"/>
        </w:rPr>
        <w:t xml:space="preserve"> está en el Glosario Principal. Alguien que es adúltero es infiel a su cónyuge. Los profetas del Antiguo Testamento a menudo llamaban adúltero al pueblo de Israel porque era infiel a Dios.</w:t>
      </w:r>
    </w:p>
    <w:p>
      <w:pPr/>
      <w:r>
        <w:rPr>
          <w:lang w:val="es_ES" w:bidi="es_ES"/>
        </w:rPr>
      </w:r>
      <w:r>
        <w:rPr>
          <w:lang w:val="es_ES" w:bidi="es_ES"/>
        </w:rPr>
        <w:t xml:space="preserve">Jesús llama a los líderes religiosos una </w:t>
      </w:r>
      <w:r>
        <w:rPr>
          <w:b/>
          <w:lang w:val="es_ES" w:bidi="es_ES"/>
        </w:rPr>
        <w:t>generación</w:t>
      </w:r>
      <w:r>
        <w:rPr>
          <w:lang w:val="es_ES" w:bidi="es_ES"/>
        </w:rPr>
        <w:t xml:space="preserve"> adúltera. Una </w:t>
      </w:r>
      <w:r>
        <w:rPr>
          <w:lang w:val="es_ES" w:bidi="es_ES"/>
        </w:rPr>
        <w:t>generación</w:t>
      </w:r>
      <w:r>
        <w:rPr>
          <w:lang w:val="es_ES" w:bidi="es_ES"/>
        </w:rPr>
        <w:t xml:space="preserve"> significa las personas que viven en la misma época. Jesús quiere decir que los líderes religiosos son personas malvadas e infieles.</w:t>
      </w:r>
    </w:p>
    <w:p>
      <w:pPr/>
      <w:r>
        <w:rPr>
          <w:lang w:val="es_ES" w:bidi="es_ES"/>
        </w:rPr>
      </w:r>
      <w:r>
        <w:rPr>
          <w:lang w:val="es_ES" w:bidi="es_ES"/>
        </w:rPr>
        <w:t xml:space="preserve">La palabra </w:t>
      </w:r>
      <w:r>
        <w:rPr>
          <w:lang w:val="es_ES" w:bidi="es_ES"/>
        </w:rPr>
        <w:t>adúltero</w:t>
      </w:r>
      <w:r>
        <w:rPr>
          <w:lang w:val="es_ES" w:bidi="es_ES"/>
        </w:rPr>
        <w:t xml:space="preserve"> está en el Glosario Principal. Tomen una decisión con su equipo sobre si quieren usar la palabra literal “adúltero” o un término descriptivo como “infiel”.</w:t>
      </w:r>
    </w:p>
    <w:p>
      <w:pPr/>
      <w:r>
        <w:rPr>
          <w:lang w:val="es_ES" w:bidi="es_ES"/>
        </w:rPr>
      </w:r>
      <w:r>
        <w:rPr>
          <w:lang w:val="es_ES" w:bidi="es_ES"/>
        </w:rPr>
        <w:t xml:space="preserve">Jesús les dice a los líderes religiosos que no hará una señal especial para ellos. Solo recibirán la </w:t>
      </w:r>
      <w:r>
        <w:rPr>
          <w:b/>
          <w:lang w:val="es_ES" w:bidi="es_ES"/>
        </w:rPr>
        <w:t>señal de Jonás</w:t>
      </w:r>
      <w:r>
        <w:rPr>
          <w:lang w:val="es_ES" w:bidi="es_ES"/>
        </w:rPr>
        <w:t>. Esto tiene que ver con el milagro especial que Dios hizo por Jonás al rescatarlo del vientre del pez después de tres días. Dios va a hacer algo parecido con Jesús, y esta será la señal para el pueblo de que Jesús ha sido enviado por Dios.</w:t>
      </w:r>
    </w:p>
    <w:p>
      <w:pPr/>
      <w:r>
        <w:rPr>
          <w:lang w:val="es_ES" w:bidi="es_ES"/>
        </w:rPr>
      </w:r>
      <w:r>
        <w:rPr>
          <w:lang w:val="es_ES" w:bidi="es_ES"/>
        </w:rPr>
        <w:t xml:space="preserve">Jesús advierte a sus discípulos que tengan cuidado con la </w:t>
      </w:r>
      <w:r>
        <w:rPr>
          <w:b/>
          <w:lang w:val="es_ES" w:bidi="es_ES"/>
        </w:rPr>
        <w:t>levadura</w:t>
      </w:r>
      <w:r>
        <w:rPr>
          <w:lang w:val="es_ES" w:bidi="es_ES"/>
        </w:rPr>
        <w:t xml:space="preserve">, o el </w:t>
      </w:r>
      <w:r>
        <w:rPr>
          <w:b/>
          <w:lang w:val="es_ES" w:bidi="es_ES"/>
        </w:rPr>
        <w:t>fermento</w:t>
      </w:r>
      <w:r>
        <w:rPr>
          <w:lang w:val="es_ES" w:bidi="es_ES"/>
        </w:rPr>
        <w:t>, de los fariseos y de los saduceos.</w:t>
      </w:r>
    </w:p>
    <w:p>
      <w:pPr/>
      <w:r>
        <w:rPr>
          <w:lang w:val="es_ES" w:bidi="es_ES"/>
        </w:rPr>
      </w:r>
      <w:r>
        <w:rPr>
          <w:lang w:val="es_ES" w:bidi="es_ES"/>
        </w:rPr>
        <w:t>La levadura, o fermento, era algo que los judíos usaban para hacer pan. Cada vez que alguien hacía pan, guardaba un poco de la masa sin hornear para la próxima vez. Después de algunos días, este pequeño pedazo de masa se volvía burbujeante y agrio. Cuando hacían el siguiente pan, tomaban un poco de esta mezcla agria y la mezclaban con la masa nueva. Esto hacía que se formaran burbujas de aire dentro de la masa y el pan se hacía más grande y ligero.</w:t>
      </w:r>
    </w:p>
    <w:p>
      <w:pPr/>
      <w:r>
        <w:rPr>
          <w:lang w:val="es_ES" w:bidi="es_ES"/>
        </w:rPr>
      </w:r>
      <w:r>
        <w:rPr>
          <w:lang w:val="es_ES" w:bidi="es_ES"/>
        </w:rPr>
        <w:t xml:space="preserve">Si es necesario, muestren nuevamente a su equipo las diferentes imágenes de la </w:t>
      </w:r>
      <w:r>
        <w:rPr>
          <w:lang w:val="es_ES" w:bidi="es_ES"/>
        </w:rPr>
        <w:t>masa y del pan</w:t>
      </w:r>
      <w:r>
        <w:rPr>
          <w:lang w:val="es_ES" w:bidi="es_ES"/>
        </w:rPr>
        <w:t>.</w:t>
      </w:r>
    </w:p>
    <w:p>
      <w:pPr/>
      <w:r>
        <w:rPr>
          <w:lang w:val="es_ES" w:bidi="es_ES"/>
        </w:rPr>
      </w:r>
      <w:r>
        <w:rPr>
          <w:lang w:val="es_ES" w:bidi="es_ES"/>
        </w:rPr>
        <w:t xml:space="preserve">Conversen sobre cómo van a decir esto en su idioma. Algunas posibilidades son: "la masa fermentada que los fariseos y los saduceos usan para hornear pan", o "el material que los fariseos y los saduceos usan para hacer que el pan suba o aumente de tamaño". Usen la misma palabra para </w:t>
      </w:r>
      <w:r>
        <w:rPr>
          <w:b/>
          <w:lang w:val="es_ES" w:bidi="es_ES"/>
        </w:rPr>
        <w:t>pan</w:t>
      </w:r>
      <w:r>
        <w:rPr>
          <w:lang w:val="es_ES" w:bidi="es_ES"/>
        </w:rPr>
        <w:t xml:space="preserve"> que han usado en historias anteriores.</w:t>
      </w:r>
    </w:p>
    <w:p>
      <w:pPr/>
      <w:r>
        <w:rPr>
          <w:lang w:val="es_ES" w:bidi="es_ES"/>
        </w:rPr>
      </w:r>
      <w:r>
        <w:rPr>
          <w:lang w:val="es_ES" w:bidi="es_ES"/>
        </w:rPr>
        <w:t xml:space="preserve">Jesús les recuerda a los discípulos los milagros que hizo al alimentar a cinco mil y a cuatro mil personas. Él les recuerda cuántas </w:t>
      </w:r>
      <w:r>
        <w:rPr>
          <w:b/>
          <w:lang w:val="es_ES" w:bidi="es_ES"/>
        </w:rPr>
        <w:t>cestas</w:t>
      </w:r>
      <w:r>
        <w:rPr>
          <w:lang w:val="es_ES" w:bidi="es_ES"/>
        </w:rPr>
        <w:t xml:space="preserve"> recogieron después. Se refiere a las </w:t>
      </w:r>
      <w:r>
        <w:rPr>
          <w:lang w:val="es_ES" w:bidi="es_ES"/>
        </w:rPr>
        <w:t>cestas</w:t>
      </w:r>
      <w:r>
        <w:rPr>
          <w:lang w:val="es_ES" w:bidi="es_ES"/>
        </w:rPr>
        <w:t xml:space="preserve"> llenas con la comida sobrante. Usen la misma palabra para cestas que han usado en estas historias. Una cesta de tamaño mediano para la historia de la alimentación de cinco mil personas, y una cesta de tamaño mayor para la historia de la alimentación de cuatro mil personas.</w:t>
      </w:r>
    </w:p>
    <w:p>
      <w:pPr/>
      <w:r>
        <w:rPr>
          <w:lang w:val="es_ES" w:bidi="es_ES"/>
        </w:rPr>
      </w:r>
      <w:r>
        <w:rPr>
          <w:lang w:val="es_ES" w:bidi="es_ES"/>
        </w:rPr>
        <w:t xml:space="preserve">La </w:t>
      </w:r>
      <w:r>
        <w:rPr>
          <w:b/>
          <w:lang w:val="es_ES" w:bidi="es_ES"/>
        </w:rPr>
        <w:t>enseñanza</w:t>
      </w:r>
      <w:r>
        <w:rPr>
          <w:lang w:val="es_ES" w:bidi="es_ES"/>
        </w:rPr>
        <w:t xml:space="preserve"> de los fariseos y los saduceos se refiere a lo que los fariseos y los saduceos les dicen a las personas acerca de Dios y a lo que les dicen que hagan.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16:13–20</w:t>
      </w:r>
      <w:r>
        <w:rPr>
          <w:lang w:val="es_ES" w:bidi="es_ES"/>
        </w:rPr>
      </w:r>
    </w:p>
    <w:p>
      <w:pPr>
        <w:pStyle w:val="Heading3"/>
      </w:pPr>
      <w:r>
        <w:rPr>
          <w:lang w:val="es_ES" w:bidi="es_ES"/>
        </w:rPr>
        <w:t>Escuchar con el corazón</w:t>
      </w:r>
    </w:p>
    <w:p>
      <w:pPr/>
      <w:r>
        <w:rPr>
          <w:lang w:val="es_ES" w:bidi="es_ES"/>
        </w:rPr>
      </w:r>
      <w:r>
        <w:rPr>
          <w:lang w:val="es_ES" w:bidi="es_ES"/>
        </w:rPr>
        <w:t>Escuchen Mateo 16:13–20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Esta historia está teniendo lugar en "la región de Cesarea de Filipo". Cesarea de Filipo era una ciudad a unos 40 kilómetros al norte del lago de Galilea. La historia tiene lugar en algún lugar de la región alrededor de esta ciudad. El pueblo que vivía en esta área no era judío. Es posible que Jesús haya ido a este lugar para tener un poco de descanso de estar rodeado de multitudes y de ser vigilado por los líderes religiosos judíos. ¡Ahora Jesús tiene algo de tiempo para una conversación importante con sus discípulos!</w:t>
      </w:r>
    </w:p>
    <w:p>
      <w:pPr/>
      <w:r>
        <w:rPr>
          <w:lang w:val="es_ES" w:bidi="es_ES"/>
        </w:rPr>
      </w:r>
      <w:r>
        <w:rPr>
          <w:lang w:val="es_ES" w:bidi="es_ES"/>
        </w:rPr>
        <w:t xml:space="preserve">Muestren a su equipo en un mapa donde está </w:t>
      </w:r>
      <w:r>
        <w:rPr>
          <w:lang w:val="es_ES" w:bidi="es_ES"/>
        </w:rPr>
        <w:t>Cesarea de Filipo</w:t>
      </w:r>
      <w:r>
        <w:rPr>
          <w:lang w:val="es_ES" w:bidi="es_ES"/>
        </w:rPr>
        <w:t>.</w:t>
      </w:r>
    </w:p>
    <w:p>
      <w:pPr/>
      <w:r>
        <w:rPr>
          <w:lang w:val="es_ES" w:bidi="es_ES"/>
        </w:rPr>
      </w:r>
      <w:r>
        <w:rPr>
          <w:lang w:val="es_ES" w:bidi="es_ES"/>
        </w:rPr>
        <w:t>Cuando Jesús hablaba de sí mismo, a menudo se llama a sí mismo "el Hijo del Hombre". En la Biblia, el Hijo del Hombre significa la persona a la que Dios ha dado toda la autoridad y el poder. Por lo tanto, Jesús les pregunta a sus discípulos: "¿Qué dice la gente sobre mí? ¿Quién cree la gente que soy?"</w:t>
      </w:r>
    </w:p>
    <w:p>
      <w:pPr/>
      <w:r>
        <w:rPr>
          <w:lang w:val="es_ES" w:bidi="es_ES"/>
        </w:rPr>
      </w:r>
      <w:r>
        <w:rPr>
          <w:lang w:val="es_ES" w:bidi="es_ES"/>
        </w:rPr>
        <w:t>Los discípulos le dicen a Jesús algunas de las cosas que las personas están diciendo sobre Jesús. Algunas personas piensan que Jesús era Juan el bautista que había vuelto a la vida, o un profeta que vivió hace mucho tiempo. Elías y Jeremías son profetas importantes que vivieron mucho tiempo antes de Jesús. El pueblo judío normalmente no creía que las personas muertas volverían a vivirla vida, pero pensaban que en el futuro, justo antes de que Dios juzgara a todo el mundo, el profeta Elías o algún otro profeta regresaría.</w:t>
      </w:r>
    </w:p>
    <w:p>
      <w:pPr/>
      <w:r>
        <w:rPr>
          <w:lang w:val="es_ES" w:bidi="es_ES"/>
        </w:rPr>
      </w:r>
      <w:r>
        <w:rPr>
          <w:lang w:val="es_ES" w:bidi="es_ES"/>
        </w:rPr>
        <w:t xml:space="preserve">Entonces Jesús les pregunta a los discípulos: "Esto es lo que la </w:t>
      </w:r>
      <w:r>
        <w:rPr>
          <w:b/>
          <w:lang w:val="es_ES" w:bidi="es_ES"/>
        </w:rPr>
        <w:t>gente</w:t>
      </w:r>
      <w:r>
        <w:rPr>
          <w:lang w:val="es_ES" w:bidi="es_ES"/>
        </w:rPr>
        <w:t xml:space="preserve"> cree que soy. Pero ¿quién </w:t>
      </w:r>
      <w:r>
        <w:rPr>
          <w:b/>
          <w:lang w:val="es_ES" w:bidi="es_ES"/>
        </w:rPr>
        <w:t>creen</w:t>
      </w:r>
      <w:r>
        <w:rPr>
          <w:lang w:val="es_ES" w:bidi="es_ES"/>
        </w:rPr>
        <w:t xml:space="preserve"> que soy yo?" Simón, que también se llama Pedro, da la respuesta. Él dice que Jesús es el Mesías, el rey prometido y Salvador, y también el hijo del Dios vivo. Que Jesús sea el hijo de Dios significa que Jesús viene de Dios, y que él también es Dios mismo. Pedro llama a Jesús el hijo del Dios vivo, porque Dios es el único Dios verdadero. ¡Dios no es como los ídolos muertos a los que adoraban las personas no judías!</w:t>
      </w:r>
    </w:p>
    <w:p>
      <w:pPr/>
      <w:r>
        <w:rPr>
          <w:lang w:val="es_ES" w:bidi="es_ES"/>
        </w:rPr>
      </w:r>
      <w:r>
        <w:rPr>
          <w:lang w:val="es_ES" w:bidi="es_ES"/>
        </w:rPr>
        <w:t>¡Lo que Pedro dice es muy importante! Muestra que Pedro se ha dado cuenta de que Jesús es mucho más que un profeta. Jesús está feliz con la respuesta de Pedro. Él le dice a Pedro que es bendito, lo que significa que Dios ha sido bueno con Pedro al enseñar esto a Pedro. Pedro no ha aprendido quién es Jesús de ninguna persona humana, pero lo ha aprendido directamente de Dios.</w:t>
      </w:r>
    </w:p>
    <w:p>
      <w:pPr/>
      <w:r>
        <w:rPr>
          <w:lang w:val="es_ES" w:bidi="es_ES"/>
        </w:rPr>
      </w:r>
      <w:r>
        <w:rPr>
          <w:lang w:val="es_ES" w:bidi="es_ES"/>
        </w:rPr>
        <w:t>Jesús se dirige a Pedro con el nombre "Simón bar Jonás", o "Simón hijo de Jonás". Este era el nombre real de Simón. Pero anteriormente Jesús le había dado a Simón también el nombre de Pedro. ¡Ahora vamos a escuchar por qué Jesús hizo esto!</w:t>
      </w:r>
    </w:p>
    <w:p>
      <w:pPr/>
      <w:r>
        <w:rPr>
          <w:lang w:val="es_ES" w:bidi="es_ES"/>
        </w:rPr>
      </w:r>
      <w:r>
        <w:rPr>
          <w:lang w:val="es_ES" w:bidi="es_ES"/>
        </w:rPr>
        <w:t>En el idioma en que se escribió el Nuevo Testamento, la palabra Pedro significa roca. Jesús le dice a Pedro: "Tú, Pedro, ¡eres una roca! Y sobre esta roca construiré mi iglesia". Cuando los israelitas querían construir una casa fuerte, encontraban un lugar donde el suelo fuera muy duro y hecho de roca. Entonces cortaban algunos agujeros en esta roca para poder arreglar las paredes de la casa en la roca. Esto se llama hacer un fundamento. La casa estaría conectada con la roca, por lo que sería muy fuerte: incluso si habría mucha lluvia o viento, la casa se mantendría en pie, porque tenía un buen fundamento.</w:t>
      </w:r>
    </w:p>
    <w:p>
      <w:pPr/>
      <w:r>
        <w:rPr>
          <w:lang w:val="es_ES" w:bidi="es_ES"/>
        </w:rPr>
      </w:r>
      <w:r>
        <w:rPr>
          <w:lang w:val="es_ES" w:bidi="es_ES"/>
        </w:rPr>
        <w:t xml:space="preserve">Muestren a su equipo una imagen de una </w:t>
      </w:r>
      <w:r>
        <w:rPr>
          <w:lang w:val="es_ES" w:bidi="es_ES"/>
        </w:rPr>
        <w:t>casa que se está construyendo sobre una roca</w:t>
      </w:r>
      <w:r>
        <w:rPr>
          <w:lang w:val="es_ES" w:bidi="es_ES"/>
        </w:rPr>
        <w:t>. ¿Cómo construyen las personas las casas en su comunidad? Deténganse aquí y cuenten una historia sobre cómo la gente hace que una casa sea fuerte.</w:t>
      </w:r>
    </w:p>
    <w:p>
      <w:pPr/>
      <w:r>
        <w:rPr>
          <w:lang w:val="es_ES" w:bidi="es_ES"/>
        </w:rPr>
      </w:r>
      <w:r>
        <w:rPr>
          <w:lang w:val="es_ES" w:bidi="es_ES"/>
        </w:rPr>
        <w:t xml:space="preserve">Jesús está usando un ejemplo de construcción de una casa para hablar de la iglesia. Un edificio con un buen fundamento será fuerte. De la misma manera, la iglesia será fuerte porque tiene un buen fundamento. Pero Jesús no quiere decir que un </w:t>
      </w:r>
      <w:r>
        <w:rPr>
          <w:b/>
          <w:lang w:val="es_ES" w:bidi="es_ES"/>
        </w:rPr>
        <w:t>edificio de la iglesia</w:t>
      </w:r>
      <w:r>
        <w:rPr>
          <w:lang w:val="es_ES" w:bidi="es_ES"/>
        </w:rPr>
        <w:t xml:space="preserve"> será fuerte, pero que la comunidad de los creyentes será fuerte. Cuando la Biblia habla de una iglesia, el significado siempre es las personas y no el edificio.</w:t>
      </w:r>
    </w:p>
    <w:p>
      <w:pPr/>
      <w:r>
        <w:rPr>
          <w:lang w:val="es_ES" w:bidi="es_ES"/>
        </w:rPr>
      </w:r>
      <w:r>
        <w:rPr>
          <w:lang w:val="es_ES" w:bidi="es_ES"/>
        </w:rPr>
        <w:t>Algunas personas piensan que Jesús quiere decir que Pedro será como una roca para la comunidad de los creyentes. Pedro ayudará a esta comunidad a volverse muy fuerte.</w:t>
      </w:r>
    </w:p>
    <w:p>
      <w:pPr/>
      <w:r>
        <w:rPr>
          <w:lang w:val="es_ES" w:bidi="es_ES"/>
        </w:rPr>
      </w:r>
      <w:r>
        <w:rPr>
          <w:lang w:val="es_ES" w:bidi="es_ES"/>
        </w:rPr>
        <w:t xml:space="preserve">Otra gente piensa que no es Pedro, pero lo que Pedro dijo sobre Jesús es como una roca. Si la iglesia cree que Jesús es el Salvador prometido y el hijo de Dios, entonces la iglesia será muy fuerte. Ambas opciones son posibles, porque Jesús dice "sobre </w:t>
      </w:r>
      <w:r>
        <w:rPr>
          <w:b/>
          <w:lang w:val="es_ES" w:bidi="es_ES"/>
        </w:rPr>
        <w:t>esta roca</w:t>
      </w:r>
      <w:r>
        <w:rPr>
          <w:lang w:val="es_ES" w:bidi="es_ES"/>
        </w:rPr>
        <w:t xml:space="preserve"> construiré mi iglesia". "Esta roca" puede referirse a Pedro, o puede referirse a lo que Pedro dijo.</w:t>
      </w:r>
    </w:p>
    <w:p>
      <w:pPr/>
      <w:r>
        <w:rPr>
          <w:lang w:val="es_ES" w:bidi="es_ES"/>
        </w:rPr>
      </w:r>
      <w:r>
        <w:rPr>
          <w:lang w:val="es_ES" w:bidi="es_ES"/>
        </w:rPr>
        <w:t>Jesús dice que las puertas del infierno, o las puertas del Hades, no podrán ganar de la iglesia. Las puertas del infierno son otra manera de hablar de la muerte. La palabra que Jesús está usando para infierno significa un lugar donde están las personas muertas. Una vez que una persona está muerta, no puede volver a estar viva. Es como si hubiera una puerta fuerte entre la vida y la muerte: La puerta está manteniendo a las personas cerradas en este lugar de la gente muerta. Así de poderosa es la muerte. Pero aunque la muerte es muy poderosa, ¡la iglesia incluso será más poderosa! La iglesia de Jesús, esta comunidad de creyentes, será tan fuerte que no podrá morir. Nada podrá destruir la iglesia.</w:t>
      </w:r>
    </w:p>
    <w:p>
      <w:pPr/>
      <w:r>
        <w:rPr>
          <w:lang w:val="es_ES" w:bidi="es_ES"/>
        </w:rPr>
      </w:r>
      <w:r>
        <w:rPr>
          <w:lang w:val="es_ES" w:bidi="es_ES"/>
        </w:rPr>
        <w:t>Jesús le dice a Pedro que le dará a Pedro las llaves del reino de los cielos. El reino de los cielos significa el reino de Dios. Jesús está usando un lenguaje figurado nuevamente. Alguien que tiene las llaves de un edificio tiene mucha responsabilidad y autoridad. La persona con las llaves puede abrir y cerrar las puertas.</w:t>
      </w:r>
    </w:p>
    <w:p>
      <w:pPr/>
      <w:r>
        <w:rPr>
          <w:lang w:val="es_ES" w:bidi="es_ES"/>
        </w:rPr>
      </w:r>
      <w:r>
        <w:rPr>
          <w:lang w:val="es_ES" w:bidi="es_ES"/>
        </w:rPr>
        <w:t xml:space="preserve">Si es necesario, muestren a sus personas una imagen de una </w:t>
      </w:r>
      <w:r>
        <w:rPr>
          <w:lang w:val="es_ES" w:bidi="es_ES"/>
        </w:rPr>
        <w:t>cerradura y una llave</w:t>
      </w:r>
      <w:r>
        <w:rPr>
          <w:lang w:val="es_ES" w:bidi="es_ES"/>
        </w:rPr>
        <w:t>. En su comunidad, ¿cómo cierran las personas un edificio, o protegen lo que hay en él?</w:t>
      </w:r>
    </w:p>
    <w:p>
      <w:pPr/>
      <w:r>
        <w:rPr>
          <w:lang w:val="es_ES" w:bidi="es_ES"/>
        </w:rPr>
      </w:r>
      <w:r>
        <w:rPr>
          <w:lang w:val="es_ES" w:bidi="es_ES"/>
        </w:rPr>
        <w:t>Algunas personas piensan por lo tanto que Jesús quiere decir que Pedro puede tomar las decisiones sobre si una persona puede entrar en el reino de Dios o no. Pero Jesús también le dice a Pedro que lo que él ate o desate en la tierra también será atado o desatado en el cielo. Cuando los maestros religiosos judíos hablan de "vincular" algo, quieren decir que eso no está permitido. Algo que está "aflojado" está permitido. Por lo tanto, Jesús podría estar diciéndole a Pedro: "Te estoy dando la autoridad para decidir lo que se le permite hacer a la gente, y lo que no se le permite hacer".</w:t>
      </w:r>
    </w:p>
    <w:p>
      <w:pPr/>
      <w:r>
        <w:rPr>
          <w:lang w:val="es_ES" w:bidi="es_ES"/>
        </w:rPr>
      </w:r>
      <w:r>
        <w:rPr>
          <w:lang w:val="es_ES" w:bidi="es_ES"/>
        </w:rPr>
        <w:t>Jesús dice que lo que Pedro atará o desatará, habrá sido atado y desatado en el cielo. Esto podría significar que Dios aprobará las decisiones que Pedro tomará. Pero también podría significar que Dios ya ha tomado estas decisiones, y que Pedro tomará las decisiones que Dios había hecho primero.</w:t>
      </w:r>
    </w:p>
    <w:p>
      <w:pPr/>
      <w:r>
        <w:rPr>
          <w:lang w:val="es_ES" w:bidi="es_ES"/>
        </w:rPr>
      </w:r>
      <w:r>
        <w:rPr>
          <w:lang w:val="es_ES" w:bidi="es_ES"/>
        </w:rPr>
        <w:t>De cualquier manera, esta responsabilidad significaría que Pedro, y también los otros discípulos, más tarde ayudarían a los otros creyentes a aplicar la enseñanza de Jesús en cada situación de su vida. ¡De hecho una responsabilidad muy grande!</w:t>
      </w:r>
    </w:p>
    <w:p>
      <w:pPr/>
      <w:r>
        <w:rPr>
          <w:lang w:val="es_ES" w:bidi="es_ES"/>
        </w:rPr>
      </w:r>
      <w:r>
        <w:rPr>
          <w:lang w:val="es_ES" w:bidi="es_ES"/>
        </w:rPr>
        <w:t>En su comunidad, ¿quién toma las decisiones sobre lo que se le permite hacer a la gente? ¿Pueden contar una historia sobre alguien con autoridad para tomar tales decisiones?</w:t>
      </w:r>
    </w:p>
    <w:p>
      <w:pPr/>
      <w:r>
        <w:rPr>
          <w:lang w:val="es_ES" w:bidi="es_ES"/>
        </w:rPr>
      </w:r>
      <w:r>
        <w:rPr>
          <w:lang w:val="es_ES" w:bidi="es_ES"/>
        </w:rPr>
        <w:t>Al final de su conversación con los discípulos, Jesús da una advertencia severa a los discípulos de que no le digan a la gente que Jesús es el Mesías. Como descubriremos en la siguiente historia, ¡los discípulos todavía tienen mucho que aprender sobre lo que significa que Jesús es el Mesías!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grupo a visualizar esta historia. Ayudarán al grupo a definir las escenas, la ambientación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y sus discípulos llegan a la región de Cesarea de Filipo.</w:t>
      </w:r>
    </w:p>
    <w:p>
      <w:pPr/>
      <w:r>
        <w:rPr>
          <w:lang w:val="es_ES" w:bidi="es_ES"/>
        </w:rPr>
      </w:r>
      <w:r>
        <w:rPr>
          <w:b/>
          <w:lang w:val="es_ES" w:bidi="es_ES"/>
        </w:rPr>
        <w:t>Segunda escena:</w:t>
      </w:r>
      <w:r>
        <w:rPr>
          <w:lang w:val="es_ES" w:bidi="es_ES"/>
        </w:rPr>
        <w:t xml:space="preserve"> Jesús y sus discípulos están hablando de quién es él.</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particularmente Pedro</w:t>
      </w:r>
    </w:p>
    <w:p>
      <w:pPr>
        <w:pStyle w:val="ListBullet"/>
        <w:spacing w:line="240" w:lineRule="auto"/>
        <w:ind w:left="720"/>
      </w:pPr>
      <w:r>
        <w:rPr>
          <w:lang w:val="es_ES" w:bidi="es_ES"/>
        </w:rPr>
      </w:r>
      <w:r>
        <w:rPr>
          <w:lang w:val="es_ES" w:bidi="es_ES"/>
        </w:rPr>
        <w:t>Los profetas: Juan el Bautista, Elías, Jeremías y otros profetas</w:t>
      </w:r>
    </w:p>
    <w:p>
      <w:pPr/>
      <w:r>
        <w:rPr>
          <w:lang w:val="es_ES" w:bidi="es_ES"/>
        </w:rPr>
      </w:r>
      <w:r>
        <w:rPr>
          <w:lang w:val="es_ES" w:bidi="es_ES"/>
        </w:rPr>
        <w:t>En esta sesión, pidan al grupo que elaboren un guion gráfico, dibujen o usen algún tipo de objeto manipulativo (objetos que pueden mover, como rocas, palos, juguetes para niños) para visualizar la historia y la acción que hay en ella.</w:t>
      </w:r>
    </w:p>
    <w:p>
      <w:pPr/>
      <w:r>
        <w:rPr>
          <w:lang w:val="es_ES" w:bidi="es_ES"/>
        </w:rPr>
      </w:r>
      <w:r>
        <w:rPr>
          <w:lang w:val="es_ES" w:bidi="es_ES"/>
        </w:rPr>
        <w:t>En la historia anterior, Jesús y sus discípulos habían regresado a Galilea después de viajar a Fenicia. En esta historia, están dejando Galilea nuevamente y van a la provincia que está al norte de Galilea. Mateo comienza a contar esta historia diciendo "ahora". Esto significa que va a contar una nueva historia. Él no dice cuánto tiempo ha pasado desde la historia anterior.</w:t>
      </w:r>
    </w:p>
    <w:p>
      <w:pPr/>
      <w:r>
        <w:rPr>
          <w:lang w:val="es_ES" w:bidi="es_ES"/>
        </w:rPr>
      </w:r>
      <w:r>
        <w:rPr>
          <w:lang w:val="es_ES" w:bidi="es_ES"/>
        </w:rPr>
        <w:t xml:space="preserve">Mateo nos dice solo que </w:t>
      </w:r>
      <w:r>
        <w:rPr>
          <w:b/>
          <w:lang w:val="es_ES" w:bidi="es_ES"/>
        </w:rPr>
        <w:t>Jesús</w:t>
      </w:r>
      <w:r>
        <w:rPr>
          <w:lang w:val="es_ES" w:bidi="es_ES"/>
        </w:rPr>
        <w:t xml:space="preserve"> vino a la región de Cesarea de Filipo, pero está claro de la historia que sus discípulos estaban con él.</w:t>
      </w:r>
    </w:p>
    <w:p>
      <w:pPr/>
      <w:r>
        <w:rPr>
          <w:lang w:val="es_ES" w:bidi="es_ES"/>
        </w:rPr>
      </w:r>
      <w:r>
        <w:rPr>
          <w:lang w:val="es_ES" w:bidi="es_ES"/>
        </w:rPr>
        <w:t>Si la gente usa llaves en su comunidad, es posible que les guste tener algunas llaves reales para ayudarla a recordar la última parte de esta historia. ¿Quizás pueden contar esta historia mientras están al lado de una puerta fuerte, o una puerta? O, vayan a un lugar funerario mientras cuentan la historia, ¡para recordarles que la muerte no puede detener la iglesia!</w:t>
      </w:r>
    </w:p>
    <w:p>
      <w:pPr/>
      <w:r>
        <w:rPr>
          <w:lang w:val="es_ES" w:bidi="es_ES"/>
        </w:rPr>
      </w:r>
      <w:r>
        <w:rPr>
          <w:lang w:val="es_ES" w:bidi="es_ES"/>
        </w:rPr>
        <w:t>Quizás pueden usar una cuerda y atar algunas cosas, y hacerlas soltar nuevamente para ayudarse a recordar el discurso de Jesús. ¿O hay un objeto que pueden usar que tenga que ver con si algo está permitido, o no permitido?</w:t>
      </w:r>
    </w:p>
    <w:p>
      <w:pPr/>
      <w:r>
        <w:rPr>
          <w:lang w:val="es_ES" w:bidi="es_ES"/>
        </w:rPr>
      </w:r>
      <w:r>
        <w:rPr>
          <w:lang w:val="es_ES" w:bidi="es_ES"/>
        </w:rPr>
        <w:t>¡No se olviden de añadir la advertencia de Jesús a los discípulos al final!</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discípulos, y particularmente Pedro</w:t>
      </w:r>
    </w:p>
    <w:p>
      <w:pPr>
        <w:pStyle w:val="ListBullet"/>
        <w:spacing w:line="240" w:lineRule="auto"/>
        <w:ind w:left="720"/>
      </w:pPr>
      <w:r>
        <w:rPr>
          <w:lang w:val="es_ES" w:bidi="es_ES"/>
        </w:rPr>
      </w:r>
      <w:r>
        <w:rPr>
          <w:lang w:val="es_ES" w:bidi="es_ES"/>
        </w:rPr>
        <w:t>Los profetas: Juan el Bautista, Elías, Jeremías y otros profetas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Interpreten a Jesús y a los discípulos que llegan al área de Cesarea de Filipo.</w:t>
      </w:r>
    </w:p>
    <w:p>
      <w:pPr/>
      <w:r>
        <w:rPr>
          <w:lang w:val="es_ES" w:bidi="es_ES"/>
        </w:rPr>
      </w:r>
      <w:r>
        <w:rPr>
          <w:lang w:val="es_ES" w:bidi="es_ES"/>
        </w:rPr>
        <w:t>Interpreten a Jesús preguntando a los discípulos qué personas dicen que él lo es.</w:t>
      </w:r>
    </w:p>
    <w:p>
      <w:pPr/>
      <w:r>
        <w:rPr>
          <w:lang w:val="es_ES" w:bidi="es_ES"/>
        </w:rPr>
      </w:r>
      <w:r>
        <w:rPr>
          <w:lang w:val="es_ES" w:bidi="es_ES"/>
        </w:rPr>
        <w:t>Interpreten la respuesta de los discípulos.</w:t>
      </w:r>
    </w:p>
    <w:p>
      <w:pPr/>
      <w:r>
        <w:rPr>
          <w:lang w:val="es_ES" w:bidi="es_ES"/>
        </w:rPr>
      </w:r>
      <w:r>
        <w:rPr>
          <w:lang w:val="es_ES" w:bidi="es_ES"/>
        </w:rPr>
        <w:t xml:space="preserve">Interpreten a Jesús preguntando a los discípulos quiénes </w:t>
      </w:r>
      <w:r>
        <w:rPr>
          <w:b/>
          <w:lang w:val="es_ES" w:bidi="es_ES"/>
        </w:rPr>
        <w:t>piensan</w:t>
      </w:r>
      <w:r>
        <w:rPr>
          <w:lang w:val="es_ES" w:bidi="es_ES"/>
        </w:rPr>
        <w:t xml:space="preserve"> que es él.</w:t>
      </w:r>
    </w:p>
    <w:p>
      <w:pPr/>
      <w:r>
        <w:rPr>
          <w:lang w:val="es_ES" w:bidi="es_ES"/>
        </w:rPr>
      </w:r>
      <w:r>
        <w:rPr>
          <w:lang w:val="es_ES" w:bidi="es_ES"/>
        </w:rPr>
        <w:t>Interpreten a Pedro respondiendo.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 Jesús: "¿Qué está pensando cuando escucha a Pedro decir esto?"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Interpreten la respuesta de Jesús a Pedro.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 Pedro: "¿Qué está pensando?" Es posible que escuchen cosas como: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Interpreten a Jesús diciéndoles a los discípulos que no le digan a nadie que es el rey prometido y Salvador.</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Pregúntenles a los actores que interpretan a los discípulos: "¿Qué están pensando?"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les pregunta a sus discípulos, "¿Quién dice la gente que es el </w:t>
      </w:r>
      <w:r>
        <w:rPr>
          <w:b/>
          <w:lang w:val="es_ES" w:bidi="es_ES"/>
        </w:rPr>
        <w:t>Hijo del Hombre</w:t>
      </w:r>
      <w:r>
        <w:rPr>
          <w:lang w:val="es_ES" w:bidi="es_ES"/>
        </w:rPr>
        <w:t xml:space="preserve">?" Usen la misma palabra que han usado en los pasajes anteriores. La palabra </w:t>
      </w:r>
      <w:r>
        <w:rPr>
          <w:lang w:val="es_ES" w:bidi="es_ES"/>
        </w:rPr>
        <w:t>Hijo del Hombre</w:t>
      </w:r>
      <w:r>
        <w:rPr>
          <w:lang w:val="es_ES" w:bidi="es_ES"/>
        </w:rPr>
        <w:t xml:space="preserve"> está en el Glosario Principal.</w:t>
      </w:r>
    </w:p>
    <w:p>
      <w:pPr/>
      <w:r>
        <w:rPr>
          <w:lang w:val="es_ES" w:bidi="es_ES"/>
        </w:rPr>
      </w:r>
      <w:r>
        <w:rPr>
          <w:b/>
          <w:lang w:val="es_ES" w:bidi="es_ES"/>
        </w:rPr>
        <w:t>Juan el bautista</w:t>
      </w:r>
      <w:r>
        <w:rPr>
          <w:lang w:val="es_ES" w:bidi="es_ES"/>
        </w:rPr>
        <w:t xml:space="preserve">, o el </w:t>
      </w:r>
      <w:r>
        <w:rPr>
          <w:b/>
          <w:lang w:val="es_ES" w:bidi="es_ES"/>
        </w:rPr>
        <w:t>Bautista</w:t>
      </w:r>
      <w:r>
        <w:rPr>
          <w:lang w:val="es_ES" w:bidi="es_ES"/>
        </w:rPr>
        <w:t xml:space="preserve">, era la persona que, poco antes de que Jesús comenzara su trabajo, les dijo a las personas que se arrepintieran de sus pecados y que tomaran un baño especial llamado bautismo como una señal de este arrepentimiento. Más tarde fue asesinado por el rey Herodes Antipas. Usen la misma palabra que han usado en los pasajes anteriores. El término </w:t>
      </w:r>
      <w:r>
        <w:rPr>
          <w:lang w:val="es_ES" w:bidi="es_ES"/>
        </w:rPr>
        <w:t>Juan el Bautista</w:t>
      </w:r>
      <w:r>
        <w:rPr>
          <w:lang w:val="es_ES" w:bidi="es_ES"/>
        </w:rPr>
        <w:t xml:space="preserve"> está en el Glosario Principal.</w:t>
      </w:r>
    </w:p>
    <w:p>
      <w:pPr/>
      <w:r>
        <w:rPr>
          <w:lang w:val="es_ES" w:bidi="es_ES"/>
        </w:rPr>
      </w:r>
      <w:r>
        <w:rPr>
          <w:lang w:val="es_ES" w:bidi="es_ES"/>
        </w:rPr>
        <w:t>Elías</w:t>
      </w:r>
      <w:r>
        <w:rPr>
          <w:lang w:val="es_ES" w:bidi="es_ES"/>
        </w:rPr>
        <w:t xml:space="preserve"> era un </w:t>
      </w:r>
      <w:r>
        <w:rPr>
          <w:b/>
          <w:lang w:val="es_ES" w:bidi="es_ES"/>
        </w:rPr>
        <w:t>profeta</w:t>
      </w:r>
      <w:r>
        <w:rPr>
          <w:lang w:val="es_ES" w:bidi="es_ES"/>
        </w:rPr>
        <w:t xml:space="preserve"> que vivió unos 800 años antes de Jesús. </w:t>
      </w:r>
      <w:r>
        <w:rPr>
          <w:b/>
          <w:lang w:val="es_ES" w:bidi="es_ES"/>
        </w:rPr>
        <w:t>Jeremías</w:t>
      </w:r>
      <w:r>
        <w:rPr>
          <w:lang w:val="es_ES" w:bidi="es_ES"/>
        </w:rPr>
        <w:t xml:space="preserve"> era un profeta que vivió unos 600 años antes de Jesús. Un profeta es una persona que da mensajes de Dios al pueblo. Usen la misma palabra que han usado en los pasajes anteriores. La palabra </w:t>
      </w:r>
      <w:r>
        <w:rPr>
          <w:lang w:val="es_ES" w:bidi="es_ES"/>
        </w:rPr>
        <w:t>profeta</w:t>
      </w:r>
      <w:r>
        <w:rPr>
          <w:lang w:val="es_ES" w:bidi="es_ES"/>
        </w:rPr>
        <w:t xml:space="preserve"> está en el Glosario Principal.</w:t>
      </w:r>
    </w:p>
    <w:p>
      <w:pPr/>
      <w:r>
        <w:rPr>
          <w:lang w:val="es_ES" w:bidi="es_ES"/>
        </w:rPr>
      </w:r>
      <w:r>
        <w:rPr>
          <w:b/>
          <w:lang w:val="es_ES" w:bidi="es_ES"/>
        </w:rPr>
        <w:t>Simón Pedro</w:t>
      </w:r>
      <w:r>
        <w:rPr>
          <w:lang w:val="es_ES" w:bidi="es_ES"/>
        </w:rPr>
        <w:t xml:space="preserve"> es uno de los discípulos de Jesús. En otros pasajes, a menudo se llama Pedro.</w:t>
      </w:r>
    </w:p>
    <w:p>
      <w:pPr/>
      <w:r>
        <w:rPr>
          <w:lang w:val="es_ES" w:bidi="es_ES"/>
        </w:rPr>
      </w:r>
      <w:r>
        <w:rPr>
          <w:lang w:val="es_ES" w:bidi="es_ES"/>
        </w:rPr>
        <w:t>Simón Bar-Jonás significa "Simón, el hijo de Jonás". Algunas traducciones dicen "el hijo de Juan". Juan y Jonás es el mismo nombre.</w:t>
      </w:r>
    </w:p>
    <w:p>
      <w:pPr/>
      <w:r>
        <w:rPr>
          <w:lang w:val="es_ES" w:bidi="es_ES"/>
        </w:rPr>
      </w:r>
      <w:r>
        <w:rPr>
          <w:lang w:val="es_ES" w:bidi="es_ES"/>
        </w:rPr>
        <w:t xml:space="preserve">Pedro dice que Jesús es el </w:t>
      </w:r>
      <w:r>
        <w:rPr>
          <w:b/>
          <w:lang w:val="es_ES" w:bidi="es_ES"/>
        </w:rPr>
        <w:t>Cristo</w:t>
      </w:r>
      <w:r>
        <w:rPr>
          <w:lang w:val="es_ES" w:bidi="es_ES"/>
        </w:rPr>
        <w:t xml:space="preserve">. </w:t>
      </w:r>
      <w:r>
        <w:rPr>
          <w:lang w:val="es_ES" w:bidi="es_ES"/>
        </w:rPr>
        <w:t>Cristo</w:t>
      </w:r>
      <w:r>
        <w:rPr>
          <w:lang w:val="es_ES" w:bidi="es_ES"/>
        </w:rPr>
        <w:t xml:space="preserve"> y </w:t>
      </w:r>
      <w:r>
        <w:rPr>
          <w:lang w:val="es_ES" w:bidi="es_ES"/>
        </w:rPr>
        <w:t>Mesías</w:t>
      </w:r>
      <w:r>
        <w:rPr>
          <w:lang w:val="es_ES" w:bidi="es_ES"/>
        </w:rPr>
        <w:t xml:space="preserve"> significan lo mismo. Se refieren al rey especial y Salvador que Dios había prometido enviar. Usen la misma palabra que han usado en los pasajes anteriores. Estas palabras se encuentran en el Glosario Principal. </w:t>
      </w:r>
    </w:p>
    <w:p>
      <w:pPr/>
      <w:r>
        <w:rPr>
          <w:lang w:val="es_ES" w:bidi="es_ES"/>
        </w:rPr>
      </w:r>
      <w:r>
        <w:rPr>
          <w:lang w:val="es_ES" w:bidi="es_ES"/>
        </w:rPr>
        <w:t xml:space="preserve">Pedro también llama a Jesús </w:t>
      </w:r>
      <w:r>
        <w:rPr>
          <w:b/>
          <w:lang w:val="es_ES" w:bidi="es_ES"/>
        </w:rPr>
        <w:t>el hijo del Dios vivo</w:t>
      </w:r>
      <w:r>
        <w:rPr>
          <w:lang w:val="es_ES" w:bidi="es_ES"/>
        </w:rPr>
        <w:t>. Hemos escuchado la frase "hijo de Dios" antes, pero esta es la primera vez que escuchamos "hijo del Dios vivo". Los judíos usaban las palabras "Dios vivo" para dejar en claro que Dios era el único Dios verdadero, el único Dios que realmente vivía y existía.</w:t>
      </w:r>
    </w:p>
    <w:p>
      <w:pPr/>
      <w:r>
        <w:rPr>
          <w:lang w:val="es_ES" w:bidi="es_ES"/>
        </w:rPr>
      </w:r>
      <w:r>
        <w:rPr>
          <w:lang w:val="es_ES" w:bidi="es_ES"/>
        </w:rPr>
        <w:t xml:space="preserve">Jesús llama a Pedro </w:t>
      </w:r>
      <w:r>
        <w:rPr>
          <w:b/>
          <w:lang w:val="es_ES" w:bidi="es_ES"/>
        </w:rPr>
        <w:t>bendito</w:t>
      </w:r>
      <w:r>
        <w:rPr>
          <w:lang w:val="es_ES" w:bidi="es_ES"/>
        </w:rPr>
        <w:t xml:space="preserve">. Alguien que es bendito recibe cosas buenas de Dios. Dios ha hecho algo bueno para Pedro. Dios le mostró a Pedro que era feliz con él dejando que Pedro supiera quién era Jesús. Usen la misma palabra que han usado en los pasajes anteriores. La palabra </w:t>
      </w:r>
      <w:r>
        <w:rPr>
          <w:lang w:val="es_ES" w:bidi="es_ES"/>
        </w:rPr>
        <w:t>bendecir</w:t>
      </w:r>
      <w:r>
        <w:rPr>
          <w:lang w:val="es_ES" w:bidi="es_ES"/>
        </w:rPr>
        <w:t xml:space="preserve"> está en el Glosario Principal.</w:t>
      </w:r>
    </w:p>
    <w:p>
      <w:pPr/>
      <w:r>
        <w:rPr>
          <w:lang w:val="es_ES" w:bidi="es_ES"/>
        </w:rPr>
      </w:r>
      <w:r>
        <w:rPr>
          <w:lang w:val="es_ES" w:bidi="es_ES"/>
        </w:rPr>
        <w:t xml:space="preserve">Jesús le dice a Pedro que </w:t>
      </w:r>
      <w:r>
        <w:rPr>
          <w:b/>
          <w:lang w:val="es_ES" w:bidi="es_ES"/>
        </w:rPr>
        <w:t>la carne y la sangre</w:t>
      </w:r>
      <w:r>
        <w:rPr>
          <w:lang w:val="es_ES" w:bidi="es_ES"/>
        </w:rPr>
        <w:t xml:space="preserve"> no le han revelado esto, pero "mi padre que está en el cielo". Carne y sangre era una manera judía de hablar sobre un humano. "Mi </w:t>
      </w:r>
      <w:r>
        <w:rPr>
          <w:b/>
          <w:lang w:val="es_ES" w:bidi="es_ES"/>
        </w:rPr>
        <w:t>padre que está en el cielo</w:t>
      </w:r>
      <w:r>
        <w:rPr>
          <w:lang w:val="es_ES" w:bidi="es_ES"/>
        </w:rPr>
        <w:t xml:space="preserve">" significa Dios. Jesús quiere decir que Pedro no ha aprendido de ninguna persona humana quién es Jesús, pero lo aprendió directamente de Dios. Usen la misma palabra para cielo que han usado en historias anteriores. La palabra </w:t>
      </w:r>
      <w:r>
        <w:rPr>
          <w:lang w:val="es_ES" w:bidi="es_ES"/>
        </w:rPr>
        <w:t>cielo</w:t>
      </w:r>
      <w:r>
        <w:rPr>
          <w:lang w:val="es_ES" w:bidi="es_ES"/>
        </w:rPr>
        <w:t xml:space="preserve"> está en el Glosario Principal.</w:t>
      </w:r>
    </w:p>
    <w:p>
      <w:pPr/>
      <w:r>
        <w:rPr>
          <w:lang w:val="es_ES" w:bidi="es_ES"/>
        </w:rPr>
      </w:r>
      <w:r>
        <w:rPr>
          <w:lang w:val="es_ES" w:bidi="es_ES"/>
        </w:rPr>
        <w:t xml:space="preserve">Jesús le dice a Pedro, "Sobre esta </w:t>
      </w:r>
      <w:r>
        <w:rPr>
          <w:b/>
          <w:lang w:val="es_ES" w:bidi="es_ES"/>
        </w:rPr>
        <w:t>roca</w:t>
      </w:r>
      <w:r>
        <w:rPr>
          <w:lang w:val="es_ES" w:bidi="es_ES"/>
        </w:rPr>
        <w:t xml:space="preserve"> construiré mi iglesia". Una roca es una piedra muy grande. En esta historia, significa una roca que está en el suelo. Es algo plano y un buen lugar para construir una casa.</w:t>
      </w:r>
    </w:p>
    <w:p>
      <w:pPr/>
      <w:r>
        <w:rPr>
          <w:lang w:val="es_ES" w:bidi="es_ES"/>
        </w:rPr>
      </w:r>
      <w:r>
        <w:rPr>
          <w:lang w:val="es_ES" w:bidi="es_ES"/>
        </w:rPr>
        <w:t xml:space="preserve">Si es necesario, muestren a su equipo una imagen de una </w:t>
      </w:r>
      <w:r>
        <w:rPr>
          <w:lang w:val="es_ES" w:bidi="es_ES"/>
        </w:rPr>
        <w:t>roca</w:t>
      </w:r>
      <w:r>
        <w:rPr>
          <w:lang w:val="es_ES" w:bidi="es_ES"/>
        </w:rPr>
        <w:t>.</w:t>
      </w:r>
    </w:p>
    <w:p>
      <w:pPr/>
      <w:r>
        <w:rPr>
          <w:lang w:val="es_ES" w:bidi="es_ES"/>
        </w:rPr>
      </w:r>
      <w:r>
        <w:rPr>
          <w:lang w:val="es_ES" w:bidi="es_ES"/>
        </w:rPr>
        <w:t xml:space="preserve">Tengan cuidado de no traducir la palabra </w:t>
      </w:r>
      <w:r>
        <w:rPr>
          <w:b/>
          <w:lang w:val="es_ES" w:bidi="es_ES"/>
        </w:rPr>
        <w:t>iglesia</w:t>
      </w:r>
      <w:r>
        <w:rPr>
          <w:lang w:val="es_ES" w:bidi="es_ES"/>
        </w:rPr>
        <w:t xml:space="preserve"> como si fuera un edificio. La palabra iglesia en el Nuevo Testamento siempre significa la comunidad de creyentes. Puede ser la comunidad de creyentes en un lugar particular, o puede significar toda la comunidad de creyentes en todo el mundo. En esta historia, Jesús está hablando de todos los creyentes en todo el mundo. Usen la misma palabra que han usado en los pasajes anteriores. La palabra </w:t>
      </w:r>
      <w:r>
        <w:rPr>
          <w:lang w:val="es_ES" w:bidi="es_ES"/>
        </w:rPr>
        <w:t>iglesia</w:t>
      </w:r>
      <w:r>
        <w:rPr>
          <w:lang w:val="es_ES" w:bidi="es_ES"/>
        </w:rPr>
        <w:t xml:space="preserve"> está en el Glosario Principal.</w:t>
      </w:r>
    </w:p>
    <w:p>
      <w:pPr/>
      <w:r>
        <w:rPr>
          <w:lang w:val="es_ES" w:bidi="es_ES"/>
        </w:rPr>
      </w:r>
      <w:r>
        <w:rPr>
          <w:lang w:val="es_ES" w:bidi="es_ES"/>
        </w:rPr>
        <w:t xml:space="preserve">Jesús dice que las </w:t>
      </w:r>
      <w:r>
        <w:rPr>
          <w:b/>
          <w:lang w:val="es_ES" w:bidi="es_ES"/>
        </w:rPr>
        <w:t>puertas del infierno</w:t>
      </w:r>
      <w:r>
        <w:rPr>
          <w:lang w:val="es_ES" w:bidi="es_ES"/>
        </w:rPr>
        <w:t xml:space="preserve"> no </w:t>
      </w:r>
      <w:r>
        <w:rPr>
          <w:b/>
          <w:lang w:val="es_ES" w:bidi="es_ES"/>
        </w:rPr>
        <w:t>prevalecerán</w:t>
      </w:r>
      <w:r>
        <w:rPr>
          <w:lang w:val="es_ES" w:bidi="es_ES"/>
        </w:rPr>
        <w:t xml:space="preserve"> contra su iglesia. Prevalecer significa ganar contra las cosas. Las puertas del infierno son otra manera de hablar de la muerte. Jesús quiere decir que la muerte no puede ganar de la iglesia. Esto significa que la iglesia siempre se mantendrá viva. Siempre habrá creyentes en Jesús; esto nunca se detendrá. Incluso si los primeros creyentes morirán, habrá nuevos creyentes y nuevos creyentes, ¡y esto continuará durante todas las generaciones! Otra gente, e incluso Satanás, pueden tratar de detener la iglesia, pero nunca tendrán éxito.</w:t>
      </w:r>
    </w:p>
    <w:p>
      <w:pPr/>
      <w:r>
        <w:rPr>
          <w:lang w:val="es_ES" w:bidi="es_ES"/>
        </w:rPr>
      </w:r>
      <w:r>
        <w:rPr>
          <w:lang w:val="es_ES" w:bidi="es_ES"/>
        </w:rPr>
        <w:t xml:space="preserve">En su traducción, pueden decir "puertas del infierno", o pueden decir "muerte". La palabra </w:t>
      </w:r>
      <w:r>
        <w:rPr>
          <w:lang w:val="es_ES" w:bidi="es_ES"/>
        </w:rPr>
        <w:t>infierno</w:t>
      </w:r>
      <w:r>
        <w:rPr>
          <w:lang w:val="es_ES" w:bidi="es_ES"/>
        </w:rPr>
        <w:t xml:space="preserve"> está en el Glosario Principal.</w:t>
      </w:r>
    </w:p>
    <w:p>
      <w:pPr/>
      <w:r>
        <w:rPr>
          <w:lang w:val="es_ES" w:bidi="es_ES"/>
        </w:rPr>
      </w:r>
      <w:r>
        <w:rPr>
          <w:lang w:val="es_ES" w:bidi="es_ES"/>
        </w:rPr>
        <w:t xml:space="preserve">Jesús dice que le dará a Pedro las llaves del </w:t>
      </w:r>
      <w:r>
        <w:rPr>
          <w:b/>
          <w:lang w:val="es_ES" w:bidi="es_ES"/>
        </w:rPr>
        <w:t>reino de los cielos</w:t>
      </w:r>
      <w:r>
        <w:rPr>
          <w:lang w:val="es_ES" w:bidi="es_ES"/>
        </w:rPr>
        <w:t xml:space="preserve">. El reino de los cielos significa el reino de Dios. Usen la misma palabra que han usado en los pasajes anteriores. La frase </w:t>
      </w:r>
      <w:r>
        <w:rPr>
          <w:lang w:val="es_ES" w:bidi="es_ES"/>
        </w:rPr>
        <w:t>reino de los cielos</w:t>
      </w:r>
      <w:r>
        <w:rPr>
          <w:lang w:val="es_ES" w:bidi="es_ES"/>
        </w:rPr>
        <w:t xml:space="preserve"> está en el Glosario Principal.</w:t>
      </w:r>
    </w:p>
    <w:p>
      <w:pPr/>
      <w:r>
        <w:rPr>
          <w:lang w:val="es_ES" w:bidi="es_ES"/>
        </w:rPr>
      </w:r>
      <w:r>
        <w:rPr>
          <w:lang w:val="es_ES" w:bidi="es_ES"/>
        </w:rPr>
        <w:t xml:space="preserve">Jesús dice, "Lo que aten en la tierra será </w:t>
      </w:r>
      <w:r>
        <w:rPr>
          <w:b/>
          <w:lang w:val="es_ES" w:bidi="es_ES"/>
        </w:rPr>
        <w:t>atado</w:t>
      </w:r>
      <w:r>
        <w:rPr>
          <w:lang w:val="es_ES" w:bidi="es_ES"/>
        </w:rPr>
        <w:t xml:space="preserve"> en el cielo, y lo que desaten en la tierra será </w:t>
      </w:r>
      <w:r>
        <w:rPr>
          <w:b/>
          <w:lang w:val="es_ES" w:bidi="es_ES"/>
        </w:rPr>
        <w:t>desatado</w:t>
      </w:r>
      <w:r>
        <w:rPr>
          <w:lang w:val="es_ES" w:bidi="es_ES"/>
        </w:rPr>
        <w:t xml:space="preserve"> en el cielo". Atar significa atar algo Perder algo significa liberar algo. Los maestros religiosos judíos usaban estas palabras para prohibir o permitir algo. Pueden usar palabras que significan atar o desatar, o pueden usar palabras que significan "prohibir" y "permitir".</w:t>
      </w:r>
    </w:p>
    <w:p>
      <w:pPr/>
      <w:r>
        <w:rPr>
          <w:lang w:val="es_ES" w:bidi="es_ES"/>
        </w:rPr>
      </w:r>
      <w:r>
        <w:rPr>
          <w:lang w:val="es_ES" w:bidi="es_ES"/>
        </w:rPr>
        <w:t xml:space="preserve">Jesús dice, "Lo que aten en la tierra será atado </w:t>
      </w:r>
      <w:r>
        <w:rPr>
          <w:b/>
          <w:lang w:val="es_ES" w:bidi="es_ES"/>
        </w:rPr>
        <w:t>en el cielo</w:t>
      </w:r>
      <w:r>
        <w:rPr>
          <w:lang w:val="es_ES" w:bidi="es_ES"/>
        </w:rPr>
        <w:t>". Esto significa que Dios en el cielo atará esto.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16:21–28</w:t>
      </w:r>
      <w:r>
        <w:rPr>
          <w:lang w:val="es_ES" w:bidi="es_ES"/>
        </w:rPr>
      </w:r>
    </w:p>
    <w:p>
      <w:pPr>
        <w:pStyle w:val="Heading3"/>
      </w:pPr>
      <w:r>
        <w:rPr>
          <w:lang w:val="es_ES" w:bidi="es_ES"/>
        </w:rPr>
        <w:t>Escuchar con el corazón</w:t>
      </w:r>
    </w:p>
    <w:p>
      <w:pPr/>
      <w:r>
        <w:rPr>
          <w:lang w:val="es_ES" w:bidi="es_ES"/>
        </w:rPr>
      </w:r>
      <w:r>
        <w:rPr>
          <w:lang w:val="es_ES" w:bidi="es_ES"/>
        </w:rPr>
        <w:t>Escuchen Mateo 16:21–28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En el pasaje anterior, Jesús les preguntó a los discípulos, "¿Quién dicen que soy?" Pedro respondió, "Tú eres el Cristo, el Hijo del Dios vivo". Entonces Jesús les dijo a sus discípulos que no le dijeran a nadie que era el Cristo, o el Salvador Prometido.</w:t>
      </w:r>
    </w:p>
    <w:p>
      <w:pPr/>
      <w:r>
        <w:rPr>
          <w:lang w:val="es_ES" w:bidi="es_ES"/>
        </w:rPr>
      </w:r>
      <w:r>
        <w:rPr>
          <w:lang w:val="es_ES" w:bidi="es_ES"/>
        </w:rPr>
        <w:t>Recordarán que Jesús y sus discípulos están viajando de Galilea a Jerusalén.</w:t>
      </w:r>
    </w:p>
    <w:p>
      <w:pPr/>
      <w:r>
        <w:rPr>
          <w:lang w:val="es_ES" w:bidi="es_ES"/>
        </w:rPr>
      </w:r>
      <w:r>
        <w:rPr>
          <w:lang w:val="es_ES" w:bidi="es_ES"/>
        </w:rPr>
        <w:t>En este pasaje, Jesús dice que debe ir a Jerusalén, ser rechazado por los ancianos, los sumos sacerdotes y los escribas, ser asesinado y resucitar nuevamente de entre los muertos. Antes de este tiempo, Jesús había estado enseñando, sanando y haciendo milagros. Ahora, él está hablando seriamente sobre su muerte y resurrección.</w:t>
      </w:r>
    </w:p>
    <w:p>
      <w:pPr/>
      <w:r>
        <w:rPr>
          <w:lang w:val="es_ES" w:bidi="es_ES"/>
        </w:rPr>
      </w:r>
      <w:r>
        <w:rPr>
          <w:lang w:val="es_ES" w:bidi="es_ES"/>
        </w:rPr>
        <w:t>Cuando Jesús dice que debe ir a Jerusalén, quiere decir que esto es algo que Dios requiere. A veces se traduce en inglés como "es necesario".</w:t>
      </w:r>
    </w:p>
    <w:p>
      <w:pPr/>
      <w:r>
        <w:rPr>
          <w:lang w:val="es_ES" w:bidi="es_ES"/>
        </w:rPr>
      </w:r>
      <w:r>
        <w:rPr>
          <w:lang w:val="es_ES" w:bidi="es_ES"/>
        </w:rPr>
        <w:t>La frase, "A partir de ese tiempo, Jesús comenzó..." es una señal de que Mateo quiere mostrar a su audiencia que Jesús morirá, será enterrado y resucitará. Jesús estaba preparando a sus discípulos para estos eventos. Mateo también les señala a sus lectores. A pesar de estas predicciones, los discípulos todavía parecen haber estado no preparados para el evento. Era el sufrimiento y la muerte lo que se quedaba en sus mentes en lugar de la resurrección.</w:t>
      </w:r>
    </w:p>
    <w:p>
      <w:pPr/>
      <w:r>
        <w:rPr>
          <w:lang w:val="es_ES" w:bidi="es_ES"/>
        </w:rPr>
      </w:r>
      <w:r>
        <w:rPr>
          <w:lang w:val="es_ES" w:bidi="es_ES"/>
        </w:rPr>
        <w:t xml:space="preserve">Deténganse ahora y miren el mapa de </w:t>
      </w:r>
      <w:r>
        <w:rPr>
          <w:lang w:val="es_ES" w:bidi="es_ES"/>
        </w:rPr>
        <w:t>Israel</w:t>
      </w:r>
      <w:r>
        <w:rPr>
          <w:lang w:val="es_ES" w:bidi="es_ES"/>
        </w:rPr>
        <w:t xml:space="preserve"> con su equipo. Señalen el área norte de Galilea, y Jerusalén, ya que se relaciona con el resto del país. Jesús y sus discípulos estaban viajando hacia Jerusalén ahora.</w:t>
      </w:r>
    </w:p>
    <w:p>
      <w:pPr/>
      <w:r>
        <w:rPr>
          <w:lang w:val="es_ES" w:bidi="es_ES"/>
        </w:rPr>
      </w:r>
      <w:r>
        <w:rPr>
          <w:lang w:val="es_ES" w:bidi="es_ES"/>
        </w:rPr>
        <w:t>A continuación, Pedro tomó a Jesús a un lado. Esto significa que Pedro llevó a Jesús a una corta distancia de los otros discípulos. Él hizo esto para que pudieran hablar en privado. Pedro comenzó a regañar a Jesús, diciendo, "¡Dios lo prohíba, Señor! Esto nunca les sucederá". Pedro no creía que Jesús, el Cristo debía sufrir o ser asesinado por los líderes judíos como Jesús acababa de afirmar. Pedro pensaba que Jesús se convertiría en un gobernante y nadie mataría a Jesús, el Mesías. Pedro dijo lo mismo dos veces en sus declaraciones. Él está sorprendido y triste por las cosas que Jesús dijo que sucederían.</w:t>
      </w:r>
    </w:p>
    <w:p>
      <w:pPr/>
      <w:r>
        <w:rPr>
          <w:lang w:val="es_ES" w:bidi="es_ES"/>
        </w:rPr>
      </w:r>
      <w:r>
        <w:rPr>
          <w:lang w:val="es_ES" w:bidi="es_ES"/>
        </w:rPr>
        <w:t>Jesús reprendió a Pedro con palabras aún más fuertes. Pedro trató de llevar a Jesús a un lado, para reprender en privado a Jesús por decir las cosas que había dicho. Pero Jesús, "se volvió a él", probablemente en más de una reprensión pública. Entonces Jesús usó la misma frase cuando Satanás lo tentó: "¡Ponte detrás de mí, Satanás!" Esto era algo increíble para decir a Pedro, uno de los discípulos leales de Jesús. Pedro dijo en el último pasaje que Jesús era, "el Cristo, el Hijo del Dios vivo". Pedro era obviamente un seguidor amante y devoto de Jesús. Pero ahora Jesús lo llamó, "Satanás". Jesús estaba reprendiendo la sugerencia de Pedro de que estas cosas nunca le sucederían al Mesías. Pedro estaba equivocado, y Jesús le dijo claramente. "Apártate de mí, Satanás" significa que Jesús quiere que la idea de Satanás desaparezca por completo.</w:t>
      </w:r>
    </w:p>
    <w:p>
      <w:pPr/>
      <w:r>
        <w:rPr>
          <w:lang w:val="es_ES" w:bidi="es_ES"/>
        </w:rPr>
      </w:r>
      <w:r>
        <w:rPr>
          <w:lang w:val="es_ES" w:bidi="es_ES"/>
        </w:rPr>
        <w:t>Deténganse y conversen sobre estas preguntas con su equipo: Cuenten una historia de un tiempo en que un líder en su comunidad estaba dispuesto a dar su vida por sus seguidores. ¿Qué tipo de Cristo estaba planeando ser? ¿Qué tipo de Cristo esperaba Pedro?</w:t>
      </w:r>
    </w:p>
    <w:p>
      <w:pPr/>
      <w:r>
        <w:rPr>
          <w:lang w:val="es_ES" w:bidi="es_ES"/>
        </w:rPr>
      </w:r>
      <w:r>
        <w:rPr>
          <w:lang w:val="es_ES" w:bidi="es_ES"/>
        </w:rPr>
        <w:t>Después de esto, Jesús se dirigió al grupo más grande de discípulos y les dijo que seguirlo les costaría todo y valdrá la pena. Él usó varias ideas diferentes para enseñar esto.</w:t>
      </w:r>
    </w:p>
    <w:p>
      <w:pPr/>
      <w:r>
        <w:rPr>
          <w:lang w:val="es_ES" w:bidi="es_ES"/>
        </w:rPr>
      </w:r>
      <w:r>
        <w:rPr>
          <w:lang w:val="es_ES" w:bidi="es_ES"/>
        </w:rPr>
        <w:t>Jesús dice que los seguidores potenciales deben tomar su cruz. Una cruz es dos vigas de madera clavadas juntas. En la cultura romana, un criminal convicto tenía que tomar su cruz de madera y llevarla al lugar donde sería condenado a muerte. Los romanos entonces clavaban al criminal en la cruz para morir. Jesús realmente estaba diciendo que cualquiera que quiera seguirlo debe poder negarse a complacerse a sí mismo diariamente. Deben estar dispuestos a sufrir para obedecer las enseñanzas de Jesús.</w:t>
      </w:r>
    </w:p>
    <w:p>
      <w:pPr/>
      <w:r>
        <w:rPr>
          <w:lang w:val="es_ES" w:bidi="es_ES"/>
        </w:rPr>
      </w:r>
      <w:r>
        <w:rPr>
          <w:lang w:val="es_ES" w:bidi="es_ES"/>
        </w:rPr>
        <w:t xml:space="preserve">Deténganse y muestren a su equipo una imagen de </w:t>
      </w:r>
      <w:r>
        <w:rPr>
          <w:lang w:val="es_ES" w:bidi="es_ES"/>
        </w:rPr>
        <w:t>una persona que lleva una cruz de madera que se usaba para crucifixiones romanas</w:t>
      </w:r>
      <w:r>
        <w:rPr>
          <w:lang w:val="es_ES" w:bidi="es_ES"/>
        </w:rPr>
        <w:t>. ¿Cómo se castigan los criminales en su comunidad? ¿Cuál de estos tipos de castigo se hace en público?</w:t>
      </w:r>
    </w:p>
    <w:p>
      <w:pPr/>
      <w:r>
        <w:rPr>
          <w:lang w:val="es_ES" w:bidi="es_ES"/>
        </w:rPr>
      </w:r>
      <w:r>
        <w:rPr>
          <w:lang w:val="es_ES" w:bidi="es_ES"/>
        </w:rPr>
        <w:t>Jesús dijo: "El que quiera salvar su vida, la perderá; pero el que pierda su vida por mí, la salvará". Una persona que pierde su vida por Jesús renuncia a su derecho de seguir su propio camino de vida y en cambio sigue a Jesús. Si alguien "salva su vida", o no está dispuesto a sufrir por Jesús, finalmente morirá y perderá la oportunidad de tener una vida verdadera con Dios en la tierra o en el cielo.</w:t>
      </w:r>
    </w:p>
    <w:p>
      <w:pPr/>
      <w:r>
        <w:rPr>
          <w:lang w:val="es_ES" w:bidi="es_ES"/>
        </w:rPr>
      </w:r>
      <w:r>
        <w:rPr>
          <w:lang w:val="es_ES" w:bidi="es_ES"/>
        </w:rPr>
        <w:t>Jesús entonces pregunta: "¿De qué le sirve al hombre ganar el mundo entero y, sin embargo, perderse o renunciar a sí mismo?" Ganar todo el mundo significa literalmente tener todo lo que siempre han querido. Se refiere a cuando una persona es muy exitosa y gana mucho dinero con el que puede adquirir muchos bienes materiales. Si un hombre pierde su yo, significa que pierde su alma, o la parte de una persona que nunca muere. Jesús hace esta pregunta para enfatizar que todo el mundo no es lo suficientemente valioso como para que una persona renuncie a la vida con Dios para siempre. Jesús no esperaba que esta pregunta fuera respondida.</w:t>
      </w:r>
    </w:p>
    <w:p>
      <w:pPr/>
      <w:r>
        <w:rPr>
          <w:lang w:val="es_ES" w:bidi="es_ES"/>
        </w:rPr>
      </w:r>
      <w:r>
        <w:rPr>
          <w:lang w:val="es_ES" w:bidi="es_ES"/>
        </w:rPr>
        <w:t>Entonces Jesús les dijo a los discípulos que el Hijo del Hombre regresaría con los ángeles para pagarle a cada persona por lo que ha hecho en la vida. Jesús se está refiriendo a la profecía del profeta Daniel de que el Hijo del Hombre regresará con los ángeles para juzgar la Tierra. Jesús está diciendo que es el Hijo del Hombre.</w:t>
      </w:r>
    </w:p>
    <w:p>
      <w:pPr/>
      <w:r>
        <w:rPr>
          <w:lang w:val="es_ES" w:bidi="es_ES"/>
        </w:rPr>
      </w:r>
      <w:r>
        <w:rPr>
          <w:lang w:val="es_ES" w:bidi="es_ES"/>
        </w:rPr>
        <w:t xml:space="preserve">Jesús les dijo a sus discípulos que estará en su reino cuando venga nuevamente. Un día, Jesús volverá y gobernará sobre todo el mundo y la creación en el perfecto reino de Dios. En el perfecto reino de Dios no habrá más sufrimiento ni maldad, y todas las personas y toda la creación le obedecerán. </w:t>
      </w:r>
    </w:p>
    <w:p>
      <w:pPr/>
      <w:r>
        <w:rPr>
          <w:lang w:val="es_ES" w:bidi="es_ES"/>
        </w:rPr>
      </w:r>
      <w:r>
        <w:rPr>
          <w:lang w:val="es_ES" w:bidi="es_ES"/>
        </w:rPr>
        <w:t>Él también dijo que algunos de ellos que estaban con él no morirían antes de verlo venir en su reino. El punto es que aunque algunos de ellos todavía están vivos, aún no han probado la muerte, estará claro que Jesús, el Hijo del Hombre está gobernando como rey. Dios muestra que Jesús es rey incluso antes de que los discípulos mueren. Pronto veremos la historia de Jesús hablando con Moisés y Elías en la montaña. También veremos a Jesús diciéndoles a sus discípulos que "toda autoridad en el cielo y en la tierra me ha sido dada" después de que es resucitado de entre los muertos.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habla a sus discípulos sobre su acercamiento al sufrimiento, la muerte y la resurrección.</w:t>
      </w:r>
    </w:p>
    <w:p>
      <w:pPr/>
      <w:r>
        <w:rPr>
          <w:lang w:val="es_ES" w:bidi="es_ES"/>
        </w:rPr>
      </w:r>
      <w:r>
        <w:rPr>
          <w:b/>
          <w:lang w:val="es_ES" w:bidi="es_ES"/>
        </w:rPr>
        <w:t>Segunda escena:</w:t>
      </w:r>
      <w:r>
        <w:rPr>
          <w:lang w:val="es_ES" w:bidi="es_ES"/>
        </w:rPr>
        <w:t xml:space="preserve"> Pedro y Jesús tienen una conversación privada.</w:t>
      </w:r>
    </w:p>
    <w:p>
      <w:pPr/>
      <w:r>
        <w:rPr>
          <w:lang w:val="es_ES" w:bidi="es_ES"/>
        </w:rPr>
      </w:r>
      <w:r>
        <w:rPr>
          <w:b/>
          <w:lang w:val="es_ES" w:bidi="es_ES"/>
        </w:rPr>
        <w:t>Tercera escena:</w:t>
      </w:r>
      <w:r>
        <w:rPr>
          <w:lang w:val="es_ES" w:bidi="es_ES"/>
        </w:rPr>
        <w:t xml:space="preserve"> Jesús se dirige a todos los discípulos, incluido Pedro.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Los otros discípulos (11)</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Como esta sección de las escrituras es una compilación de varias enseñanzas de Jesús, no sabemos exactamente cuándo y dónde suceden. Solo sabemos que sucedieron mientras Jesús estaba preparando a sus discípulos para su arresto, muerte y resurrección en Jerusalén. Mateo registra estos juntos porque ayudan a los lectores a entender lo que Jesús dijo e hizo en este tiempo.</w:t>
      </w:r>
    </w:p>
    <w:p>
      <w:pPr/>
      <w:r>
        <w:rPr>
          <w:lang w:val="es_ES" w:bidi="es_ES"/>
        </w:rPr>
      </w:r>
      <w:r>
        <w:rPr>
          <w:lang w:val="es_ES" w:bidi="es_ES"/>
        </w:rPr>
        <w:t>La frase, "A partir de ese tiempo, Jesús comenzó..." es una señal de que Mateo quiere mostrar a sus lectores que Jesús morirá, será enterrado y resucitará. Jesús estaba preparando a sus discípulos para estos eventos.</w:t>
      </w:r>
    </w:p>
    <w:p>
      <w:pPr/>
      <w:r>
        <w:rPr>
          <w:lang w:val="es_ES" w:bidi="es_ES"/>
        </w:rPr>
      </w:r>
      <w:r>
        <w:rPr>
          <w:lang w:val="es_ES" w:bidi="es_ES"/>
        </w:rPr>
        <w:t>En la primera escena, Jesús está hablando a sus discípulos. Él les dice que es voluntad de Dios que vaya a Jerusalén y sufra, sea asesinado y resucite nuevamente en el tercer día.</w:t>
      </w:r>
    </w:p>
    <w:p>
      <w:pPr/>
      <w:r>
        <w:rPr>
          <w:lang w:val="es_ES" w:bidi="es_ES"/>
        </w:rPr>
      </w:r>
      <w:r>
        <w:rPr>
          <w:lang w:val="es_ES" w:bidi="es_ES"/>
        </w:rPr>
        <w:t>En la segunda escena, Pedro entonces lleva a Jesús a un lado, lejos de los discípulos y comenzó a regañar a Jesús sobre estas cosas. Pedro le dijo enfáticamente a Jesús que esto nunca sucedería. Jesús entonces se volvió a Pedro y lo reprendió muy fuertemente. Él dice que Pedro no está pensando en esto desde la perspectiva de Dios, pero en la de Satanás. Esta es una reprensión muy fuerte.</w:t>
      </w:r>
    </w:p>
    <w:p>
      <w:pPr/>
      <w:r>
        <w:rPr>
          <w:lang w:val="es_ES" w:bidi="es_ES"/>
        </w:rPr>
      </w:r>
      <w:r>
        <w:rPr>
          <w:lang w:val="es_ES" w:bidi="es_ES"/>
        </w:rPr>
        <w:t>En la tercera escena, Jesús entonces regresa hacia el grupo más grande de discípulos. Él les dice que para ser su discípulo, deben estar dispuestos a hacer cosas difíciles. Sus discípulos sufrirán como el mismo Jesús sufrirá.</w:t>
      </w:r>
    </w:p>
    <w:p>
      <w:pPr/>
      <w:r>
        <w:rPr>
          <w:lang w:val="es_ES" w:bidi="es_ES"/>
        </w:rPr>
      </w:r>
      <w:r>
        <w:rPr>
          <w:lang w:val="es_ES" w:bidi="es_ES"/>
        </w:rPr>
        <w:t>Jesús describe seguir a Jesús como tomar una cruz sobre sí mismo. Será muy difícil. Pero valdrá la pena todos los tiempos difíciles que se vienen. Jesús pregunta: "¿cuál es el beneficio de ganar el mundo entero si estás perdido o destruido?" Es importante recordar que cuando Jesús hace esta pregunta, la utiliza para enfatizar que es mejor ganar la vida eterna con Dios que ganarse todo en el mundo entero.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Los otros 11 discípulos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Actúen la parte de la historia donde Jesús les dice a los discípulos que irá a Jerusalén. Los ancianos, los sumos sacerdotes y los escribas lo harán sufrir.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"¿De qué está hablando Jesús?" "Sorprendido", "Estoy confundido", y "Estamos enojados".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Actúen la parte de la historia donde Pedro lleva a Jesús a un lado para reprenderlo. Después de que Pedro reprende a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Pedro: "¿Cómo se siente?" Es posible que escuchen cosas como: "Estoy enojado", "Esto es imposible" y "Me aseguraré de que esto nunca suceda".</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Actúen la parte de la historia donde Jesús reprende a Pedro.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te sientes?" Es posible que escuchen cosas como:</w:t>
      </w:r>
    </w:p>
    <w:p>
      <w:pPr>
        <w:pStyle w:val="ListBullet"/>
        <w:spacing w:line="240" w:lineRule="auto"/>
        <w:ind w:left="720"/>
      </w:pPr>
      <w:r>
        <w:rPr>
          <w:lang w:val="es_ES" w:bidi="es_ES"/>
        </w:rPr>
      </w:r>
      <w:r>
        <w:rPr>
          <w:lang w:val="es_ES" w:bidi="es_ES"/>
        </w:rPr>
        <w:t>Pregúntale al actor que interpreta a Pedro: "¿Cómo se siente?" Es posible que escuchen cosas como: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Actúen la parte de la historia cuando Jesús les dijo a sus discípulos que deben estar dispuestos a hacer cosas difíciles. Él describe seguir a Jesús como tomar una cruz sobre sí mismo. Será muy difícil. Pero valdrá la pena todos los tiempos difíciles que se vienen. Jesús pregunta: "¿cuál es el beneficio de ganar el mundo entero si estás perdido o destruido?"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algunos de los actores que interpretan a los discípulos, "¿Cómo se sienten?" Es posible que escuchen cosas como, "confundido", "desanimado", "asustado", o "puede ser hora de dejar a Jesús".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Actúen la parte de la historia donde Jesús cuenta cómo vendrá con los ángeles y pagaría a cada persona por lo que ha hecho en la vida. Jesús les dijo que estaría en el reino perfecto de Dios entonces. No habrá más sufrimiento ni maldad, y todas las personas y toda la creación lo obedecerán. Él también dijo que algunos de ellos que estaban con él no morirían antes de verlo venir en su reino. Jesús también dijo que algunos de ellos "no probarían la muerte" hasta que vieran a Jesús viniendo en su reino.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te sientes?" Es posible que escuchen cosas como:</w:t>
      </w:r>
    </w:p>
    <w:p>
      <w:pPr>
        <w:pStyle w:val="ListBullet"/>
        <w:spacing w:line="240" w:lineRule="auto"/>
        <w:ind w:left="720"/>
      </w:pPr>
      <w:r>
        <w:rPr>
          <w:lang w:val="es_ES" w:bidi="es_ES"/>
        </w:rPr>
      </w:r>
      <w:r>
        <w:rPr>
          <w:lang w:val="es_ES" w:bidi="es_ES"/>
        </w:rPr>
        <w:t>Pregúntenle a uno de los actores que interpretan a un discípulo, "¿Cómo se siente ahora?" Es posible que escuchen cosas como:</w:t>
      </w:r>
    </w:p>
    <w:p>
      <w:pPr>
        <w:pStyle w:val="ListBullet"/>
        <w:spacing w:line="240" w:lineRule="auto"/>
        <w:ind w:left="720"/>
      </w:pPr>
      <w:r>
        <w:rPr>
          <w:lang w:val="es_ES" w:bidi="es_ES"/>
        </w:rPr>
      </w:r>
      <w:r>
        <w:rPr>
          <w:lang w:val="es_ES" w:bidi="es_ES"/>
        </w:rPr>
        <w:t>Reiniciar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Jesús estaba viajando hacia </w:t>
      </w:r>
      <w:r>
        <w:rPr>
          <w:b/>
          <w:lang w:val="es_ES" w:bidi="es_ES"/>
        </w:rPr>
        <w:t>Jerusalén</w:t>
      </w:r>
      <w:r>
        <w:rPr>
          <w:lang w:val="es_ES" w:bidi="es_ES"/>
        </w:rPr>
        <w:t xml:space="preserve"> con sus discípulos, o seguidores cercanos. Usen la misma palabra para </w:t>
      </w:r>
      <w:r>
        <w:rPr>
          <w:b/>
          <w:lang w:val="es_ES" w:bidi="es_ES"/>
        </w:rPr>
        <w:t>discípulos</w:t>
      </w:r>
      <w:r>
        <w:rPr>
          <w:lang w:val="es_ES" w:bidi="es_ES"/>
        </w:rPr>
        <w:t xml:space="preserve"> que se usó anteriormente. Consulten el Glosario Principal para obtener una definición completa de </w:t>
      </w:r>
      <w:r>
        <w:rPr>
          <w:lang w:val="es_ES" w:bidi="es_ES"/>
        </w:rPr>
        <w:t>discípulos</w:t>
      </w:r>
      <w:r>
        <w:rPr>
          <w:lang w:val="es_ES" w:bidi="es_ES"/>
        </w:rPr>
        <w:t xml:space="preserve"> y </w:t>
      </w:r>
      <w:r>
        <w:rPr>
          <w:lang w:val="es_ES" w:bidi="es_ES"/>
        </w:rPr>
        <w:t>Jerusalén</w:t>
      </w:r>
      <w:r>
        <w:rPr>
          <w:lang w:val="es_ES" w:bidi="es_ES"/>
        </w:rPr>
        <w:t>.</w:t>
      </w:r>
    </w:p>
    <w:p>
      <w:pPr/>
      <w:r>
        <w:rPr>
          <w:lang w:val="es_ES" w:bidi="es_ES"/>
        </w:rPr>
      </w:r>
      <w:r>
        <w:rPr>
          <w:lang w:val="es_ES" w:bidi="es_ES"/>
        </w:rPr>
        <w:t xml:space="preserve">Al comienzo de este pasaje, la frase, "A partir de ese tiempo", Jesús comienza a decirles a sus discípulos que </w:t>
      </w:r>
      <w:r>
        <w:rPr>
          <w:b/>
          <w:lang w:val="es_ES" w:bidi="es_ES"/>
        </w:rPr>
        <w:t>debe</w:t>
      </w:r>
      <w:r>
        <w:rPr>
          <w:lang w:val="es_ES" w:bidi="es_ES"/>
        </w:rPr>
        <w:t xml:space="preserve"> ir a Jerusalén, ser rechazado por los </w:t>
      </w:r>
      <w:r>
        <w:rPr>
          <w:b/>
          <w:lang w:val="es_ES" w:bidi="es_ES"/>
        </w:rPr>
        <w:t>ancianos</w:t>
      </w:r>
      <w:r>
        <w:rPr>
          <w:lang w:val="es_ES" w:bidi="es_ES"/>
        </w:rPr>
        <w:t xml:space="preserve">, los </w:t>
      </w:r>
      <w:r>
        <w:rPr>
          <w:b/>
          <w:lang w:val="es_ES" w:bidi="es_ES"/>
        </w:rPr>
        <w:t>sumos sacerdotes</w:t>
      </w:r>
      <w:r>
        <w:rPr>
          <w:lang w:val="es_ES" w:bidi="es_ES"/>
        </w:rPr>
        <w:t xml:space="preserve"> y los </w:t>
      </w:r>
      <w:r>
        <w:rPr>
          <w:b/>
          <w:lang w:val="es_ES" w:bidi="es_ES"/>
        </w:rPr>
        <w:t>escribas</w:t>
      </w:r>
      <w:r>
        <w:rPr>
          <w:lang w:val="es_ES" w:bidi="es_ES"/>
        </w:rPr>
        <w:t xml:space="preserve">, ser asesinado por ellos y </w:t>
      </w:r>
      <w:r>
        <w:rPr>
          <w:b/>
          <w:lang w:val="es_ES" w:bidi="es_ES"/>
        </w:rPr>
        <w:t>resucitar nuevamente</w:t>
      </w:r>
      <w:r>
        <w:rPr>
          <w:lang w:val="es_ES" w:bidi="es_ES"/>
        </w:rPr>
        <w:t xml:space="preserve"> de entre los muertos. Este es un cambio de tono y énfasis en la enseñanza de Jesús.</w:t>
      </w:r>
    </w:p>
    <w:p>
      <w:pPr/>
      <w:r>
        <w:rPr>
          <w:lang w:val="es_ES" w:bidi="es_ES"/>
        </w:rPr>
      </w:r>
      <w:r>
        <w:rPr>
          <w:lang w:val="es_ES" w:bidi="es_ES"/>
        </w:rPr>
        <w:t xml:space="preserve">Usen las mismas palabras para traducir </w:t>
      </w:r>
      <w:r>
        <w:rPr>
          <w:b/>
          <w:lang w:val="es_ES" w:bidi="es_ES"/>
        </w:rPr>
        <w:t>ancianos</w:t>
      </w:r>
      <w:r>
        <w:rPr>
          <w:lang w:val="es_ES" w:bidi="es_ES"/>
        </w:rPr>
        <w:t xml:space="preserve">, </w:t>
      </w:r>
      <w:r>
        <w:rPr>
          <w:b/>
          <w:lang w:val="es_ES" w:bidi="es_ES"/>
        </w:rPr>
        <w:t>sacerdotes</w:t>
      </w:r>
      <w:r>
        <w:rPr>
          <w:lang w:val="es_ES" w:bidi="es_ES"/>
        </w:rPr>
        <w:t xml:space="preserve"> y </w:t>
      </w:r>
      <w:r>
        <w:rPr>
          <w:b/>
          <w:lang w:val="es_ES" w:bidi="es_ES"/>
        </w:rPr>
        <w:t>escribas</w:t>
      </w:r>
      <w:r>
        <w:rPr>
          <w:lang w:val="es_ES" w:bidi="es_ES"/>
        </w:rPr>
        <w:t xml:space="preserve"> que han usado anteriormente. Consulten el Glosario Principal para obtener una definición completa de </w:t>
      </w:r>
      <w:r>
        <w:rPr>
          <w:lang w:val="es_ES" w:bidi="es_ES"/>
        </w:rPr>
        <w:t>ancianos</w:t>
      </w:r>
      <w:r>
        <w:rPr>
          <w:lang w:val="es_ES" w:bidi="es_ES"/>
        </w:rPr>
        <w:t xml:space="preserve">, </w:t>
      </w:r>
      <w:r>
        <w:rPr>
          <w:lang w:val="es_ES" w:bidi="es_ES"/>
        </w:rPr>
        <w:t>sacerdotes</w:t>
      </w:r>
      <w:r>
        <w:rPr>
          <w:lang w:val="es_ES" w:bidi="es_ES"/>
        </w:rPr>
        <w:t xml:space="preserve"> y </w:t>
      </w:r>
      <w:r>
        <w:rPr>
          <w:lang w:val="es_ES" w:bidi="es_ES"/>
        </w:rPr>
        <w:t>escribas</w:t>
      </w:r>
      <w:r>
        <w:rPr>
          <w:lang w:val="es_ES" w:bidi="es_ES"/>
        </w:rPr>
        <w:t>.</w:t>
      </w:r>
    </w:p>
    <w:p>
      <w:pPr/>
      <w:r>
        <w:rPr>
          <w:lang w:val="es_ES" w:bidi="es_ES"/>
        </w:rPr>
      </w:r>
      <w:r>
        <w:rPr>
          <w:lang w:val="es_ES" w:bidi="es_ES"/>
        </w:rPr>
        <w:t>Deténganse aquí y conversen sobre el tipo de términos que usan para líderes religiosos en su cultura y usen los mismos términos que han estado usando a lo largo del libro de Mateo.</w:t>
      </w:r>
    </w:p>
    <w:p>
      <w:pPr/>
      <w:r>
        <w:rPr>
          <w:lang w:val="es_ES" w:bidi="es_ES"/>
        </w:rPr>
      </w:r>
      <w:r>
        <w:rPr>
          <w:b/>
          <w:lang w:val="es_ES" w:bidi="es_ES"/>
        </w:rPr>
        <w:t>Levantarse de nuevo, Resurrección</w:t>
      </w:r>
      <w:r>
        <w:rPr>
          <w:lang w:val="es_ES" w:bidi="es_ES"/>
        </w:rPr>
        <w:t>: Resurrección significa resucitar de entre los muertos como la misma persona. Dios elegirá el tiempo en que todos los que han muerto resucitarán de entre los muertos. Jesús les estaba diciendo a sus discípulos aquí que moriría, pero resucitaría nuevamente a la vida de entre los muertos.</w:t>
      </w:r>
    </w:p>
    <w:p>
      <w:pPr/>
      <w:r>
        <w:rPr>
          <w:lang w:val="es_ES" w:bidi="es_ES"/>
        </w:rPr>
      </w:r>
      <w:r>
        <w:rPr>
          <w:lang w:val="es_ES" w:bidi="es_ES"/>
        </w:rPr>
        <w:t>A continuación, hay una conversación muy interesante entre Pedro y Jesús. Pedro no creía que Jesús debía sufrir o ser asesinado por los líderes judíos como Jesús acababa de afirmar. Él dice, "¡Dios lo prohíbe, Señor! Esto nunca les sucederá". Pedro probablemente pensaba que Jesús se convertiría en un gobernante, o Cristo político, y en ese caso, nadie mataría a Jesús, el Cristo. Pedro dijo lo mismo dos veces en sus declaraciones. Él está enfatizando lo mucho que está sorprendido y triste por las cosas que Jesús dijo que sucederían.</w:t>
      </w:r>
    </w:p>
    <w:p>
      <w:pPr/>
      <w:r>
        <w:rPr>
          <w:lang w:val="es_ES" w:bidi="es_ES"/>
        </w:rPr>
      </w:r>
      <w:r>
        <w:rPr>
          <w:lang w:val="es_ES" w:bidi="es_ES"/>
        </w:rPr>
        <w:t xml:space="preserve">Jesús reprendió a Pedro diciendo, "¡Ponte detrás de mí, </w:t>
      </w:r>
      <w:r>
        <w:rPr>
          <w:b/>
          <w:lang w:val="es_ES" w:bidi="es_ES"/>
        </w:rPr>
        <w:t>Satanás</w:t>
      </w:r>
      <w:r>
        <w:rPr>
          <w:lang w:val="es_ES" w:bidi="es_ES"/>
        </w:rPr>
        <w:t>!"</w:t>
      </w:r>
    </w:p>
    <w:p>
      <w:pPr/>
      <w:r>
        <w:rPr>
          <w:lang w:val="es_ES" w:bidi="es_ES"/>
        </w:rPr>
      </w:r>
      <w:r>
        <w:rPr>
          <w:b/>
          <w:lang w:val="es_ES" w:bidi="es_ES"/>
        </w:rPr>
        <w:t>Satanás</w:t>
      </w:r>
      <w:r>
        <w:rPr>
          <w:lang w:val="es_ES" w:bidi="es_ES"/>
        </w:rPr>
        <w:t xml:space="preserve"> se refiere al ser espiritual a quien Dios creó, que es el líder de los seres espirituales malignos que decidieron rebelarse contra Dios. Usen el mismo término para Satanás que han usado anteriormente. Consulten el Glosario Principal para obtener una definición completa de </w:t>
      </w:r>
      <w:r>
        <w:rPr>
          <w:lang w:val="es_ES" w:bidi="es_ES"/>
        </w:rPr>
        <w:t>Satanás</w:t>
      </w:r>
      <w:r>
        <w:rPr>
          <w:lang w:val="es_ES" w:bidi="es_ES"/>
        </w:rPr>
        <w:t>.</w:t>
      </w:r>
    </w:p>
    <w:p>
      <w:pPr/>
      <w:r>
        <w:rPr>
          <w:lang w:val="es_ES" w:bidi="es_ES"/>
        </w:rPr>
      </w:r>
      <w:r>
        <w:rPr>
          <w:lang w:val="es_ES" w:bidi="es_ES"/>
        </w:rPr>
        <w:t>"Apártate de mí, Satanás" significa que Jesús quiere que la idea de Satanás desaparezca por completo.</w:t>
      </w:r>
    </w:p>
    <w:p>
      <w:pPr/>
      <w:r>
        <w:rPr>
          <w:lang w:val="es_ES" w:bidi="es_ES"/>
        </w:rPr>
      </w:r>
      <w:r>
        <w:rPr>
          <w:lang w:val="es_ES" w:bidi="es_ES"/>
        </w:rPr>
        <w:t>Después de esto, Jesús se dirigió al grupo más grande de discípulos y les dijo que seguirlo les costaría todo y valdrá la pena. Él usó varias ideas diferentes para enseñar esto.</w:t>
      </w:r>
    </w:p>
    <w:p>
      <w:pPr/>
      <w:r>
        <w:rPr>
          <w:lang w:val="es_ES" w:bidi="es_ES"/>
        </w:rPr>
      </w:r>
      <w:r>
        <w:rPr>
          <w:lang w:val="es_ES" w:bidi="es_ES"/>
        </w:rPr>
        <w:t xml:space="preserve">Si seguirán a Jesús, deben negar sus propios caminos, deseos y planes y "tomar su cruz" para seguir a Jesús. "Toma tu </w:t>
      </w:r>
      <w:r>
        <w:rPr>
          <w:b/>
          <w:lang w:val="es_ES" w:bidi="es_ES"/>
        </w:rPr>
        <w:t>cruz</w:t>
      </w:r>
      <w:r>
        <w:rPr>
          <w:lang w:val="es_ES" w:bidi="es_ES"/>
        </w:rPr>
        <w:t xml:space="preserve">", se refiere a estar listo para pasar por tiempos difíciles mientras seguimos a Jesús. Usen la misma palabra para cruz que han usado anteriormente. Consulten el Glosario Principal para obtener una definición completa de </w:t>
      </w:r>
      <w:r>
        <w:rPr>
          <w:lang w:val="es_ES" w:bidi="es_ES"/>
        </w:rPr>
        <w:t>cruz</w:t>
      </w:r>
      <w:r>
        <w:rPr>
          <w:lang w:val="es_ES" w:bidi="es_ES"/>
        </w:rPr>
        <w:t>.</w:t>
      </w:r>
    </w:p>
    <w:p>
      <w:pPr/>
      <w:r>
        <w:rPr>
          <w:lang w:val="es_ES" w:bidi="es_ES"/>
        </w:rPr>
      </w:r>
      <w:r>
        <w:rPr>
          <w:lang w:val="es_ES" w:bidi="es_ES"/>
        </w:rPr>
        <w:t xml:space="preserve">Jesús dice: "Si ganas el mundo, pero pierdes tu </w:t>
      </w:r>
      <w:r>
        <w:rPr>
          <w:b/>
          <w:lang w:val="es_ES" w:bidi="es_ES"/>
        </w:rPr>
        <w:t>alma</w:t>
      </w:r>
      <w:r>
        <w:rPr>
          <w:lang w:val="es_ES" w:bidi="es_ES"/>
        </w:rPr>
        <w:t xml:space="preserve">, ¿de qué te beneficia?" Cuando Jesús mencionó, "alma", se estaba refiriendo a la vida interior y al pensamiento de una persona, junto con su vida física. Consulten el Glosario Principal para obtener una definición completa de </w:t>
      </w:r>
      <w:r>
        <w:rPr>
          <w:lang w:val="es_ES" w:bidi="es_ES"/>
        </w:rPr>
        <w:t>alma</w:t>
      </w:r>
      <w:r>
        <w:rPr>
          <w:lang w:val="es_ES" w:bidi="es_ES"/>
        </w:rPr>
        <w:t>. Incluso puedes traducir esta palabra como "vida", si tu pueblo entiende que la vida también representa nuestros pensamientos y emociones.</w:t>
      </w:r>
    </w:p>
    <w:p>
      <w:pPr/>
      <w:r>
        <w:rPr>
          <w:lang w:val="es_ES" w:bidi="es_ES"/>
        </w:rPr>
      </w:r>
      <w:r>
        <w:rPr>
          <w:lang w:val="es_ES" w:bidi="es_ES"/>
        </w:rPr>
        <w:t xml:space="preserve">Jesús les dijo a los discípulos que él, el </w:t>
      </w:r>
      <w:r>
        <w:rPr>
          <w:b/>
          <w:lang w:val="es_ES" w:bidi="es_ES"/>
        </w:rPr>
        <w:t>Hijo del Hombre</w:t>
      </w:r>
      <w:r>
        <w:rPr>
          <w:lang w:val="es_ES" w:bidi="es_ES"/>
        </w:rPr>
        <w:t xml:space="preserve">, va a venir con el poder de Dios y los ángeles y dar a cada persona la recompensa que merece. El pueblo judío entendía que el Hijo del Hombre vendría a juzgar a la gente buena y a la gente mala y que Dios lo haría rey para siempre. Usen la misma frase para Hijo del Hombre que han usado en los pasajes anteriores, y recuerden que </w:t>
      </w:r>
      <w:r>
        <w:rPr>
          <w:lang w:val="es_ES" w:bidi="es_ES"/>
        </w:rPr>
        <w:t>Hijo del Hombre</w:t>
      </w:r>
      <w:r>
        <w:rPr>
          <w:lang w:val="es_ES" w:bidi="es_ES"/>
        </w:rPr>
        <w:t xml:space="preserve"> está en el Glosario Principal.</w:t>
      </w:r>
    </w:p>
    <w:p>
      <w:pPr/>
      <w:r>
        <w:rPr>
          <w:lang w:val="es_ES" w:bidi="es_ES"/>
        </w:rPr>
      </w:r>
      <w:r>
        <w:rPr>
          <w:lang w:val="es_ES" w:bidi="es_ES"/>
        </w:rPr>
        <w:t xml:space="preserve">En el Antiguo Testamento, esta frase “hijo del hombre” significaba simplemente un ser humano. Jesús usa este término como su forma favorita de hablar de sí mismo. El “Hijo del Hombre” es la persona a quien, en Daniel 7, Dios le da toda la autoridad y el poder. Probablemente le guste a Jesús este término porque el título puede referirse a un ser humano común o a un ser sobrenatural como lo dice en Daniel 7. El término "Hijo del Hombre" obliga a las personas a decidir si Jesús es hombre o Dios. También evitaba el término político del Mesías/Cristo, la persona que las personas querían hacer rey. </w:t>
      </w:r>
    </w:p>
    <w:p>
      <w:pPr/>
      <w:r>
        <w:rPr>
          <w:lang w:val="es_ES" w:bidi="es_ES"/>
        </w:rPr>
      </w:r>
      <w:r>
        <w:rPr>
          <w:lang w:val="es_ES" w:bidi="es_ES"/>
        </w:rPr>
        <w:t xml:space="preserve">Jesús habla de sí mismo en la tercera persona cuando se da a sí mismo este título. Asegúrense de ser claro cuando traduzcan la manera en que Jesús se refiere a sí mismo. Asegúrense de que su audiencia entienda que Jesús está hablando de sí mismo cuando dice el Hijo del Hombre. Es posible que necesite agregar una frase corta para dejarlo en claro. </w:t>
      </w:r>
    </w:p>
    <w:p>
      <w:pPr/>
      <w:r>
        <w:rPr>
          <w:lang w:val="es_ES" w:bidi="es_ES"/>
        </w:rPr>
      </w:r>
      <w:r>
        <w:rPr>
          <w:lang w:val="es_ES" w:bidi="es_ES"/>
        </w:rPr>
        <w:t xml:space="preserve">Los </w:t>
      </w:r>
      <w:r>
        <w:rPr>
          <w:b/>
          <w:lang w:val="es_ES" w:bidi="es_ES"/>
        </w:rPr>
        <w:t>ángeles</w:t>
      </w:r>
      <w:r>
        <w:rPr>
          <w:lang w:val="es_ES" w:bidi="es_ES"/>
        </w:rPr>
        <w:t xml:space="preserve"> son seres sobrenaturales y espirituales. A menudo son mensajeros de Dios. Usen la misma palabra para ángeles aquí que han usado anteriormente. Consulten el Glosario Principal para obtener una definición completa de </w:t>
      </w:r>
      <w:r>
        <w:rPr>
          <w:lang w:val="es_ES" w:bidi="es_ES"/>
        </w:rPr>
        <w:t>ángeles</w:t>
      </w:r>
      <w:r>
        <w:rPr>
          <w:lang w:val="es_ES" w:bidi="es_ES"/>
        </w:rPr>
        <w:t>.</w:t>
      </w:r>
    </w:p>
    <w:p>
      <w:pPr/>
      <w:r>
        <w:rPr>
          <w:lang w:val="es_ES" w:bidi="es_ES"/>
        </w:rPr>
      </w:r>
      <w:r>
        <w:rPr>
          <w:b/>
          <w:lang w:val="es_ES" w:bidi="es_ES"/>
        </w:rPr>
        <w:t>Gloria</w:t>
      </w:r>
      <w:r>
        <w:rPr>
          <w:lang w:val="es_ES" w:bidi="es_ES"/>
        </w:rPr>
        <w:t xml:space="preserve"> se refiere al poder y el esplendor de Dios. Usen la misma palabra para gloria que han usado anteriormente. Consulten el Glosario Principal para obtener una definición completa de </w:t>
      </w:r>
      <w:r>
        <w:rPr>
          <w:lang w:val="es_ES" w:bidi="es_ES"/>
        </w:rPr>
        <w:t>gloria</w:t>
      </w:r>
      <w:r>
        <w:rPr>
          <w:lang w:val="es_ES" w:bidi="es_ES"/>
        </w:rPr>
        <w:t>.</w:t>
      </w:r>
    </w:p>
    <w:p>
      <w:pPr/>
      <w:r>
        <w:rPr>
          <w:lang w:val="es_ES" w:bidi="es_ES"/>
        </w:rPr>
      </w:r>
      <w:r>
        <w:rPr>
          <w:lang w:val="es_ES" w:bidi="es_ES"/>
        </w:rPr>
        <w:t xml:space="preserve">El </w:t>
      </w:r>
      <w:r>
        <w:rPr>
          <w:b/>
          <w:lang w:val="es_ES" w:bidi="es_ES"/>
        </w:rPr>
        <w:t>reino de Dios</w:t>
      </w:r>
      <w:r>
        <w:rPr>
          <w:lang w:val="es_ES" w:bidi="es_ES"/>
        </w:rPr>
        <w:t xml:space="preserve"> en el Nuevo Testamento se refiere al tiempo en que Dios viene a gobernar, su reino y su autoridad que comienza su cumplimiento con el ministerio de Jesús en la tierra y la aceptación de él por parte de la gente. Experimentamos el Reino de Dios ahora cuando lo escuchamos y lo obedecemos siguiendo a Jesús. Asegúrense de usar el mismo término para "reino de Dios" que han usado en otros pasajes. Consulten el Glosario Principal para obtener una definición completa de </w:t>
      </w:r>
      <w:r>
        <w:rPr>
          <w:lang w:val="es_ES" w:bidi="es_ES"/>
        </w:rPr>
        <w:t>reino</w:t>
      </w:r>
      <w:r>
        <w:rPr>
          <w:lang w:val="es_ES" w:bidi="es_ES"/>
        </w:rPr>
        <w:t xml:space="preserve"> y </w:t>
      </w:r>
      <w:r>
        <w:rPr>
          <w:lang w:val="es_ES" w:bidi="es_ES"/>
        </w:rPr>
        <w:t>reino de Dios</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17:1–13</w:t>
      </w:r>
      <w:r>
        <w:rPr>
          <w:lang w:val="es_ES" w:bidi="es_ES"/>
        </w:rPr>
      </w:r>
    </w:p>
    <w:p>
      <w:pPr>
        <w:pStyle w:val="Heading3"/>
      </w:pPr>
      <w:r>
        <w:rPr>
          <w:lang w:val="es_ES" w:bidi="es_ES"/>
        </w:rPr>
        <w:t>Escuchar con el corazón</w:t>
      </w:r>
    </w:p>
    <w:p>
      <w:pPr/>
      <w:r>
        <w:rPr>
          <w:lang w:val="es_ES" w:bidi="es_ES"/>
        </w:rPr>
      </w:r>
      <w:r>
        <w:rPr>
          <w:lang w:val="es_ES" w:bidi="es_ES"/>
        </w:rPr>
        <w:t>Escuchen Mateo 17:1–13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Esta historia tiene lugar seis días después de que Jesús les dice a los discípulos que algunos que están con él no morirán antes de ver al Hijo del Hombre "viniendo en su reino". Él está diciendo que antes de morir, algunos de los discípulos verán que Jesús está gobernando como rey. Jesús y sus discípulos han comenzado el viaje a Jerusalén, donde Jesús sufrirá y morirá, y Dios resucitará a Jesús de entre los muertos.</w:t>
      </w:r>
    </w:p>
    <w:p>
      <w:pPr/>
      <w:r>
        <w:rPr>
          <w:lang w:val="es_ES" w:bidi="es_ES"/>
        </w:rPr>
      </w:r>
      <w:r>
        <w:rPr>
          <w:lang w:val="es_ES" w:bidi="es_ES"/>
        </w:rPr>
        <w:t xml:space="preserve">Es posible que quieran mirar un mapa que muestra </w:t>
      </w:r>
      <w:r>
        <w:rPr>
          <w:b/>
          <w:lang w:val="es_ES" w:bidi="es_ES"/>
        </w:rPr>
        <w:t>Cesarea de Filipo y Jerusalén</w:t>
      </w:r>
      <w:r>
        <w:rPr>
          <w:lang w:val="es_ES" w:bidi="es_ES"/>
        </w:rPr>
        <w:t xml:space="preserve"> y las montañas entre ellas para ver el viaje que Jesús y sus discípulos están haciendo.</w:t>
      </w:r>
    </w:p>
    <w:p>
      <w:pPr/>
      <w:r>
        <w:rPr>
          <w:lang w:val="es_ES" w:bidi="es_ES"/>
        </w:rPr>
      </w:r>
      <w:r>
        <w:rPr>
          <w:lang w:val="es_ES" w:bidi="es_ES"/>
        </w:rPr>
        <w:t>Los discípulos se sorprendieron de saber que Jesús iba a morir. Es posible que se hayan preguntado si era realmente el Mesías prometido, o Salvador prometido. Esta historia enfatiza que Jesús es el Mesías.</w:t>
      </w:r>
    </w:p>
    <w:p>
      <w:pPr/>
      <w:r>
        <w:rPr>
          <w:lang w:val="es_ES" w:bidi="es_ES"/>
        </w:rPr>
      </w:r>
      <w:r>
        <w:rPr>
          <w:lang w:val="es_ES" w:bidi="es_ES"/>
        </w:rPr>
        <w:t>Jesús lleva a Pedro y a Santiago y al hermano menor de Jacobo, Juan, a una montaña alta, lejos de otra gente. Mientras los discípulos miraban, la apariencia de Jesús cambió. No se convirtió en un ser diferente, pero su rostro se puso brillante como el sol y su ropa se puso tan blanca como la luz. La presencia de Dios a menudo también se describe como luz. Esto muestra que Jesús comparte la gloria de Dios. Jesús no se convirtió en una persona diferente en este momento. Él siempre compartió la gloria de Dios, pero aquí muestra a sus discípulos su gloria para que sepan que es el Mesías y rey.</w:t>
      </w:r>
    </w:p>
    <w:p>
      <w:pPr/>
      <w:r>
        <w:rPr>
          <w:lang w:val="es_ES" w:bidi="es_ES"/>
        </w:rPr>
      </w:r>
      <w:r>
        <w:rPr>
          <w:lang w:val="es_ES" w:bidi="es_ES"/>
        </w:rPr>
        <w:t xml:space="preserve">Es posible que quieran mostrar una imagen del </w:t>
      </w:r>
      <w:r>
        <w:rPr>
          <w:b/>
          <w:lang w:val="es_ES" w:bidi="es_ES"/>
        </w:rPr>
        <w:t>monte Tabor en el sur de Galilea</w:t>
      </w:r>
      <w:r>
        <w:rPr>
          <w:lang w:val="es_ES" w:bidi="es_ES"/>
        </w:rPr>
        <w:t>. Podría ser la montaña donde tiene lugar esta historia.</w:t>
      </w:r>
    </w:p>
    <w:p>
      <w:pPr/>
      <w:r>
        <w:rPr>
          <w:lang w:val="es_ES" w:bidi="es_ES"/>
        </w:rPr>
      </w:r>
      <w:r>
        <w:rPr>
          <w:lang w:val="es_ES" w:bidi="es_ES"/>
        </w:rPr>
        <w:t>Conversen sobre lo que la luz representa en su cultura.</w:t>
      </w:r>
    </w:p>
    <w:p>
      <w:pPr/>
      <w:r>
        <w:rPr>
          <w:lang w:val="es_ES" w:bidi="es_ES"/>
        </w:rPr>
      </w:r>
      <w:r>
        <w:rPr>
          <w:lang w:val="es_ES" w:bidi="es_ES"/>
        </w:rPr>
        <w:t>De repente, los discípulos ven a Moisés y Elías allí con Jesús. Moisés era un líder bien conocido en la historia judía que llevó a los israelitas fuera de la esclavitud en Egipto. Dios le dio a Moisés su ley y Moisés la dio a los israelitas. El pueblo judío estaba esperando un Mesías que lo rescataría y sería "el profeta como Moisés". Elías era un profeta famoso en la historia judía. El pueblo judío estaba esperando que Elías regresara y preparara el camino para el Mesías.</w:t>
      </w:r>
    </w:p>
    <w:p>
      <w:pPr/>
      <w:r>
        <w:rPr>
          <w:lang w:val="es_ES" w:bidi="es_ES"/>
        </w:rPr>
      </w:r>
      <w:r>
        <w:rPr>
          <w:lang w:val="es_ES" w:bidi="es_ES"/>
        </w:rPr>
        <w:t>¿Quiénes son algunas personas en la historia de su cultura que todos conocen? ¿Por qué son famosos?</w:t>
      </w:r>
    </w:p>
    <w:p>
      <w:pPr/>
      <w:r>
        <w:rPr>
          <w:lang w:val="es_ES" w:bidi="es_ES"/>
        </w:rPr>
      </w:r>
      <w:r>
        <w:rPr>
          <w:lang w:val="es_ES" w:bidi="es_ES"/>
        </w:rPr>
        <w:t xml:space="preserve">Cuando Pedro ve a Moisés y Elías hablando con Jesús, dice que es bueno que los discípulos estén allí, por lo que puede servirlos. Él se ofrece a hacer tres refugios de ramas y hojas para los tres hombres. Mientras está hablando, una nube brillante los cubre y una voz de la nube dice, "Este es mi Hijo amado, con quien estoy complacido". Cuando Dios habló a los israelitas, a menudo hablaba desde una nube con fuego y gloria. Dios dijo estas mismas palabras de una nube cuando Jesús fue bautizado. Esta vez, también dice, "Escuchen a </w:t>
      </w:r>
      <w:r>
        <w:rPr>
          <w:b/>
          <w:lang w:val="es_ES" w:bidi="es_ES"/>
        </w:rPr>
        <w:t>Jesús</w:t>
      </w:r>
      <w:r>
        <w:rPr>
          <w:lang w:val="es_ES" w:bidi="es_ES"/>
        </w:rPr>
        <w:t>". En el pasado, se suponía que los israelitas debían obedecer, o escuchar, la ley que Dios dio a través de Moisés y los profetas. Tanto la ley como los profetas les dijeron a los israelitas sobre Jesús. Ahora se supone que deben escuchar a Jesús.</w:t>
      </w:r>
    </w:p>
    <w:p>
      <w:pPr/>
      <w:r>
        <w:rPr>
          <w:lang w:val="es_ES" w:bidi="es_ES"/>
        </w:rPr>
      </w:r>
      <w:r>
        <w:rPr>
          <w:lang w:val="es_ES" w:bidi="es_ES"/>
        </w:rPr>
        <w:t xml:space="preserve">Deténganse aquí y muestren una imagen de </w:t>
      </w:r>
      <w:r>
        <w:rPr>
          <w:b/>
          <w:lang w:val="es_ES" w:bidi="es_ES"/>
        </w:rPr>
        <w:t>cómo se ven los refugios temporales</w:t>
      </w:r>
      <w:r>
        <w:rPr>
          <w:lang w:val="es_ES" w:bidi="es_ES"/>
        </w:rPr>
        <w:t>.</w:t>
      </w:r>
    </w:p>
    <w:p>
      <w:pPr/>
      <w:r>
        <w:rPr>
          <w:lang w:val="es_ES" w:bidi="es_ES"/>
        </w:rPr>
      </w:r>
      <w:r>
        <w:rPr>
          <w:lang w:val="es_ES" w:bidi="es_ES"/>
        </w:rPr>
        <w:t>Cuando los discípulos escuchan la voz de la nube, caen y su rostro tocan el suelo porque saben que es la voz de Dios y tienen mucho miedo. Entonces Jesús pone su mano sobre ellos y les dice que se pongan de pie y que no tengan miedo. Cuando miran hacia arriba, solo ven a Jesús de pie allí. Moisés representaba la ley que Dios dio a través de Moisés. Elías representaba a todos los profetas que Dios usaba para hablar a su pueblo. Los dos hombres que representan la ley de Dios y sus profetas se han ido. Ahora Jesús, el Mesías, ha venido.</w:t>
      </w:r>
    </w:p>
    <w:p>
      <w:pPr/>
      <w:r>
        <w:rPr>
          <w:lang w:val="es_ES" w:bidi="es_ES"/>
        </w:rPr>
      </w:r>
      <w:r>
        <w:rPr>
          <w:lang w:val="es_ES" w:bidi="es_ES"/>
        </w:rPr>
        <w:t xml:space="preserve">Es posible que quieran mostrar una imagen de </w:t>
      </w:r>
      <w:r>
        <w:rPr>
          <w:b/>
          <w:lang w:val="es_ES" w:bidi="es_ES"/>
        </w:rPr>
        <w:t>gente arrodillada o acostada con el rostro tocando el suelo</w:t>
      </w:r>
      <w:r>
        <w:rPr>
          <w:lang w:val="es_ES" w:bidi="es_ES"/>
        </w:rPr>
        <w:t>. Los discípulos se cayeron de rostro porque temían y respetaban a Dios. ¿Cómo muestra su cultura respeto?</w:t>
      </w:r>
    </w:p>
    <w:p>
      <w:pPr/>
      <w:r>
        <w:rPr>
          <w:lang w:val="es_ES" w:bidi="es_ES"/>
        </w:rPr>
      </w:r>
      <w:r>
        <w:rPr>
          <w:lang w:val="es_ES" w:bidi="es_ES"/>
        </w:rPr>
        <w:t>Mientras bajan de la montaña, Jesús advierte a los discípulos que no le digan a nadie lo que han visto hasta que Dios trae al Hijo del Hombre de regreso a la vida después de que ha muerto. Jesús a menudo se llama a sí mismo el Hijo del Hombre, y es un título que se refiere al Mesías. Los discípulos saben que se está llamando a sí mismo el Mesías. Jesús sabe que algunas personas querrán evitar que lo maten porque esperan que haga que la tierra de Israel esté libre del gobierno romano. No quiere que la gente lo impida hacer lo que vino a hacer.</w:t>
      </w:r>
    </w:p>
    <w:p>
      <w:pPr/>
      <w:r>
        <w:rPr>
          <w:lang w:val="es_ES" w:bidi="es_ES"/>
        </w:rPr>
      </w:r>
      <w:r>
        <w:rPr>
          <w:lang w:val="es_ES" w:bidi="es_ES"/>
        </w:rPr>
        <w:t>En su cultura, ¿cómo reaccionaría la gente si supieran que alguien estaba tratando de matar a su líder?</w:t>
      </w:r>
    </w:p>
    <w:p>
      <w:pPr/>
      <w:r>
        <w:rPr>
          <w:lang w:val="es_ES" w:bidi="es_ES"/>
        </w:rPr>
      </w:r>
      <w:r>
        <w:rPr>
          <w:lang w:val="es_ES" w:bidi="es_ES"/>
        </w:rPr>
        <w:t>Entonces los discípulos le preguntan a Jesús por qué los escribas, o maestros de la ley religiosa, enseñan que Elías debe venir antes de que venga el Mesías. Es posible que se estén preguntando si la presencia de Elías en la montaña cumplió esa profecía. Jesús dice que los profetas tenían razón cuando dijeron que Elías vendría primero y haría que todo fuera de la manera en que debe ser. Él les dice que Elías ya vino, pero la gente no se dio cuenta de quién era. Optaron por maltratarlo. Jesús dice que la gente también lo maltratará. Cuando escuchan esto, los discípulos se dan cuenta de que Jesús está hablando de Juan el Bautista.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Jesús lleva a los discípulos a una montaña alta, lejos de la gente.</w:t>
      </w:r>
    </w:p>
    <w:p>
      <w:pPr/>
      <w:r>
        <w:rPr>
          <w:lang w:val="es_ES" w:bidi="es_ES"/>
        </w:rPr>
      </w:r>
      <w:r>
        <w:rPr>
          <w:b/>
          <w:lang w:val="es_ES" w:bidi="es_ES"/>
        </w:rPr>
        <w:t>Segunda escena:</w:t>
      </w:r>
      <w:r>
        <w:rPr>
          <w:lang w:val="es_ES" w:bidi="es_ES"/>
        </w:rPr>
        <w:t xml:space="preserve"> la apariencia de Jesús cambia mientras los discípulos están mirando. Moisés y Elías se muestran con Jesús. Pedro se ofrece a hacer refugios para Jesús, Moisés y Elías. Dios habla a los discípulos desde una nube brillante. Caen con el rostro en el suelo.</w:t>
      </w:r>
    </w:p>
    <w:p>
      <w:pPr/>
      <w:r>
        <w:rPr>
          <w:lang w:val="es_ES" w:bidi="es_ES"/>
        </w:rPr>
      </w:r>
      <w:r>
        <w:rPr>
          <w:b/>
          <w:lang w:val="es_ES" w:bidi="es_ES"/>
        </w:rPr>
        <w:t>Tercera escena:</w:t>
      </w:r>
      <w:r>
        <w:rPr>
          <w:lang w:val="es_ES" w:bidi="es_ES"/>
        </w:rPr>
        <w:t xml:space="preserve"> Jesús pone su mano sobre los discípulos y les dice que se pongan de pie. Los discípulos solo ven a Jesús de pie allí.</w:t>
      </w:r>
    </w:p>
    <w:p>
      <w:pPr/>
      <w:r>
        <w:rPr>
          <w:lang w:val="es_ES" w:bidi="es_ES"/>
        </w:rPr>
      </w:r>
      <w:r>
        <w:rPr>
          <w:b/>
          <w:lang w:val="es_ES" w:bidi="es_ES"/>
        </w:rPr>
        <w:t>Cuarta escena:</w:t>
      </w:r>
      <w:r>
        <w:rPr>
          <w:lang w:val="es_ES" w:bidi="es_ES"/>
        </w:rPr>
        <w:t xml:space="preserve"> Jesús y los discípulos caminan por la montaña y Jesús advierte a los discípulos que no le digan a nadie lo que han visto hasta que Dios resucite a Jesús de entre los muertos. Los discípulos le preguntan a Jesús por qué los escribas dicen que Elías debe venir antes de que el Mesías venga. Jesús les dice que Elías ya ha venido. Se dan cuenta de que está hablando de Juan el Bautista.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Santiago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Elías</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Esta historia comienza 6 días después del último evento registrado.</w:t>
      </w:r>
    </w:p>
    <w:p>
      <w:pPr/>
      <w:r>
        <w:rPr>
          <w:lang w:val="es_ES" w:bidi="es_ES"/>
        </w:rPr>
      </w:r>
      <w:r>
        <w:rPr>
          <w:lang w:val="es_ES" w:bidi="es_ES"/>
        </w:rPr>
        <w:t>Jesús lleva a Pedro, Santiago y Juan hasta la montaña alta, por lo que está caminando frente a ellos mientras suben a la montaña. No están caminando en suelo plano.</w:t>
      </w:r>
    </w:p>
    <w:p>
      <w:pPr/>
      <w:r>
        <w:rPr>
          <w:lang w:val="es_ES" w:bidi="es_ES"/>
        </w:rPr>
      </w:r>
      <w:r>
        <w:rPr>
          <w:lang w:val="es_ES" w:bidi="es_ES"/>
        </w:rPr>
        <w:t>Los discípulos están despiertos y mirando cuando la apariencia de Jesús cambia. Podría ser difícil para los discípulos mirar directamente a Jesús porque es tan brillante. "Y he aquí" Moisés y Elías aparecen de repente con Jesús. Es sorprendente para los discípulos. Moisés y Elías están hablando con Jesús, pero Mateo no nos dice de lo que estaban hablando. Los discípulos no podrían haber escuchado lo que estaban diciendo.</w:t>
      </w:r>
    </w:p>
    <w:p>
      <w:pPr/>
      <w:r>
        <w:rPr>
          <w:lang w:val="es_ES" w:bidi="es_ES"/>
        </w:rPr>
      </w:r>
      <w:r>
        <w:rPr>
          <w:lang w:val="es_ES" w:bidi="es_ES"/>
        </w:rPr>
        <w:t>Pedro dice que es bueno que estén todos allí. Él se ofrece a hacer algunos refugios para Jesús, Moisés y Elías. Estos serían refugios hechos de lo que se pudiera encontrar en la montaña como ramas y hojas. Mientras está hablando, una nube brillante los cubre todos y la voz de Dios habla de la nube. Cuando los discípulos lo escuchan, se postran y ponen el rostro en el suelo. Tienen demasiado miedo de ponerse de pie o de mantener los ojos abiertos.</w:t>
      </w:r>
    </w:p>
    <w:p>
      <w:pPr/>
      <w:r>
        <w:rPr>
          <w:lang w:val="es_ES" w:bidi="es_ES"/>
        </w:rPr>
      </w:r>
      <w:r>
        <w:rPr>
          <w:lang w:val="es_ES" w:bidi="es_ES"/>
        </w:rPr>
        <w:t>Jesús pone su mano sobre los discípulos y les dice que se pongan de pie y no teman. Cuando se ponen de pie y miran, Moisés y Elías ya no están allí. Jesús es el único allí.</w:t>
      </w:r>
    </w:p>
    <w:p>
      <w:pPr/>
      <w:r>
        <w:rPr>
          <w:lang w:val="es_ES" w:bidi="es_ES"/>
        </w:rPr>
      </w:r>
      <w:r>
        <w:rPr>
          <w:lang w:val="es_ES" w:bidi="es_ES"/>
        </w:rPr>
        <w:t>Después de eso, caminan por la montaña. No están caminando en suelo plano. Mientras están caminando por la montaña, Jesús advierte a los discípulos que no le digan a nadie lo que vieron hasta después de que ha muerto y Dios lo ha hecho vivo nuevamente.</w:t>
      </w:r>
    </w:p>
    <w:p>
      <w:pPr/>
      <w:r>
        <w:rPr>
          <w:lang w:val="es_ES" w:bidi="es_ES"/>
        </w:rPr>
      </w:r>
      <w:r>
        <w:rPr>
          <w:lang w:val="es_ES" w:bidi="es_ES"/>
        </w:rPr>
        <w:t>Entonces los discípulos le preguntan por qué los escribas enseñan que Elías debe venir antes de que el Mesías venga. Jesús les dice que es verdad que Elías debe venir y hacer todo bien, "pero les digo" Elías ya vino y la gente lo maltrató. Cuando dice "pero yo les digo" es importante porque Jesús sabe más que los escribas. La gente no se dio cuenta cuando Elías vino. Cuando lo describe a los discípulos, se dan cuenta de que está hablando de Juan el Bautista. Él vino ante Jesús para hacer todo bien advirtiendo a la gente que deje de pecar y que se prepare para el Mesías. Jesús también les dice que sufrirá como Juan el Bautista sufrió.</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Pedro</w:t>
      </w:r>
    </w:p>
    <w:p>
      <w:pPr>
        <w:pStyle w:val="ListBullet"/>
        <w:spacing w:line="240" w:lineRule="auto"/>
        <w:ind w:left="720"/>
      </w:pPr>
      <w:r>
        <w:rPr>
          <w:lang w:val="es_ES" w:bidi="es_ES"/>
        </w:rPr>
      </w:r>
      <w:r>
        <w:rPr>
          <w:lang w:val="es_ES" w:bidi="es_ES"/>
        </w:rPr>
        <w:t>Santiago</w:t>
      </w:r>
    </w:p>
    <w:p>
      <w:pPr>
        <w:pStyle w:val="ListBullet"/>
        <w:spacing w:line="240" w:lineRule="auto"/>
        <w:ind w:left="720"/>
      </w:pPr>
      <w:r>
        <w:rPr>
          <w:lang w:val="es_ES" w:bidi="es_ES"/>
        </w:rPr>
      </w:r>
      <w:r>
        <w:rPr>
          <w:lang w:val="es_ES" w:bidi="es_ES"/>
        </w:rPr>
        <w:t>Juan</w:t>
      </w:r>
    </w:p>
    <w:p>
      <w:pPr>
        <w:pStyle w:val="ListBullet"/>
        <w:spacing w:line="240" w:lineRule="auto"/>
        <w:ind w:left="720"/>
      </w:pPr>
      <w:r>
        <w:rPr>
          <w:lang w:val="es_ES" w:bidi="es_ES"/>
        </w:rPr>
      </w:r>
      <w:r>
        <w:rPr>
          <w:lang w:val="es_ES" w:bidi="es_ES"/>
        </w:rPr>
        <w:t>Moisés</w:t>
      </w:r>
    </w:p>
    <w:p>
      <w:pPr>
        <w:pStyle w:val="ListBullet"/>
        <w:spacing w:line="240" w:lineRule="auto"/>
        <w:ind w:left="720"/>
      </w:pPr>
      <w:r>
        <w:rPr>
          <w:lang w:val="es_ES" w:bidi="es_ES"/>
        </w:rPr>
      </w:r>
      <w:r>
        <w:rPr>
          <w:lang w:val="es_ES" w:bidi="es_ES"/>
        </w:rPr>
        <w:t>Elías</w:t>
      </w:r>
    </w:p>
    <w:p>
      <w:pPr>
        <w:pStyle w:val="ListBullet"/>
        <w:spacing w:line="240" w:lineRule="auto"/>
        <w:ind w:left="720"/>
      </w:pPr>
      <w:r>
        <w:rPr>
          <w:lang w:val="es_ES" w:bidi="es_ES"/>
        </w:rPr>
      </w:r>
      <w:r>
        <w:rPr>
          <w:lang w:val="es_ES" w:bidi="es_ES"/>
        </w:rPr>
        <w:t>Dios</w:t>
      </w:r>
    </w:p>
    <w:p>
      <w:pPr/>
      <w:r>
        <w:rPr>
          <w:lang w:val="es_ES" w:bidi="es_ES"/>
        </w:rPr>
      </w:r>
      <w:r>
        <w:rPr>
          <w:lang w:val="es_ES" w:bidi="es_ES"/>
        </w:rPr>
        <w:t>El equipo debe interpretar la historia dos veces. Deben interpretarla en el idioma al que están traduciendo. La primera vez, el equipo debe interpretar la historia sin interrupciones. La segunda vez que el equipo actúe la historia, detenlo en diferentes puntos de la historia.</w:t>
      </w:r>
    </w:p>
    <w:p>
      <w:pPr/>
      <w:r>
        <w:rPr>
          <w:lang w:val="es_ES" w:bidi="es_ES"/>
        </w:rPr>
      </w:r>
      <w:r>
        <w:rPr>
          <w:lang w:val="es_ES" w:bidi="es_ES"/>
        </w:rPr>
        <w:t>Cuando el equipo interprete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Actúen como los discípulos siguiendo a Jesús hasta la montaña. Cuando actúen así, recuerden que Jesús está llevando a los discípulos hasta la montaña, por lo que está caminando frente a ellos y no están caminando en suelo plano.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"Me siento agradecido de que Jesús me haya elegido entre todos sus discípulos" o "Me pregunto por qué Jesús nos está llevando a esta montaña?"</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Actúen como la apariencia de Jesús cambiando. Los discípulos deben estar mirando con los ojos abiertos cuando la apariencia de Jesús cambia. Su rostro y su ropa serían tan brillantes que los discípulos probablemente entrecerraban los ojos o escudaban sus ojos con sus manos.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"¡Jesús realmente es el Mesías!" o "¡Estoy asombrado!"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Actúen como Moisés y Elías de repente con Jesús. Los discípulos estaban sorprendidos de verlos.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"Estoy confundido", "¿Por qué están aquí?" "No sé qué hacer en presencia de estos grandes hombres", o "¡Jesús realmente podría ser el Mesías! ¡Miren! ¡Hay Elías tal como las profecías decían que vendría antes de que el Mesías viniera!"</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Actúen como Pedro diciendo, "SEÑOR, es bueno que estemos aquí. Si lo desean, haré tres refugios aquí, uno para ellos y uno para Moisés y uno para Elías". La nube brillante debe bajar sobre todos ellos mientras Pedro todavía está hablando. Los discípulos se caen porque tienen mucho miedo y también porque respetan a Dios. Podrían haber estado de rodillas o acostados planos. Sus rostros estaban tocando el suelo.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"¡Tengo tanto miedo!" "¡No puedo mirar!" "¿Qué me sucederá?" o "¡Jesús realmente es el Hijo de Dios!"</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Actúen como Jesús poniendo su mano sobre los discípulos cuando les dice que se pongan de pie. Miran a su alrededor. Probablemente están buscando a Moisés y Elías, pero ya no los ven.</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"¿A dónde fueron Moisés y Elías?" "Jesús es la autoridad que debemos escuchar ahora".</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Actúen como los discípulos preguntando por qué los escribas dicen que Elías debe venir primero y Jesús diciéndoles a los discípulos que Elías ya vino.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 xml:space="preserve">Pregúntele a los actores que interpretan a los discípulos: "¿Cómo se sienten?" Es posible que escuchen cosas como, "Estoy confundido", "No entiendo", "Si Elías ya vino, ¿por qué no lo vi?" o "¡Oh! ¡Juan el Bautista </w:t>
      </w:r>
      <w:r>
        <w:rPr>
          <w:b/>
          <w:lang w:val="es_ES" w:bidi="es_ES"/>
        </w:rPr>
        <w:t>era</w:t>
      </w:r>
      <w:r>
        <w:rPr>
          <w:lang w:val="es_ES" w:bidi="es_ES"/>
        </w:rPr>
        <w:t xml:space="preserve"> Elías! ¡Ahora veo!"</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Actúen como Jesús y los discípulos hablando entre sí mientras caminan de regreso por la montaña. Jesús está diciendo a los discípulos que será maltratado como Juan el Bautista fue maltratado.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"No entiendo cómo el Mesías puede salvarnos si muere", o "Estoy tan triste de que Jesús vaya a ser asesinado", "¿Cómo regresará a la vida después de morir?"</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Cuando la apariencia de Jesús cambió, </w:t>
      </w:r>
      <w:r>
        <w:rPr>
          <w:b/>
          <w:lang w:val="es_ES" w:bidi="es_ES"/>
        </w:rPr>
        <w:t>su rostro brillaba como el sol</w:t>
      </w:r>
      <w:r>
        <w:rPr>
          <w:lang w:val="es_ES" w:bidi="es_ES"/>
        </w:rPr>
        <w:t xml:space="preserve"> y </w:t>
      </w:r>
      <w:r>
        <w:rPr>
          <w:b/>
          <w:lang w:val="es_ES" w:bidi="es_ES"/>
        </w:rPr>
        <w:t>su ropa se puso blanca como la luz</w:t>
      </w:r>
      <w:r>
        <w:rPr>
          <w:lang w:val="es_ES" w:bidi="es_ES"/>
        </w:rPr>
        <w:t xml:space="preserve">. Los discípulos habrían entendido esto para significar que Jesús compartía la </w:t>
      </w:r>
      <w:r>
        <w:rPr>
          <w:b/>
          <w:lang w:val="es_ES" w:bidi="es_ES"/>
        </w:rPr>
        <w:t>gloria</w:t>
      </w:r>
      <w:r>
        <w:rPr>
          <w:lang w:val="es_ES" w:bidi="es_ES"/>
        </w:rPr>
        <w:t xml:space="preserve"> de Dios.</w:t>
      </w:r>
    </w:p>
    <w:p>
      <w:pPr/>
      <w:r>
        <w:rPr>
          <w:lang w:val="es_ES" w:bidi="es_ES"/>
        </w:rPr>
      </w:r>
      <w:r>
        <w:rPr>
          <w:b/>
          <w:lang w:val="es_ES" w:bidi="es_ES"/>
        </w:rPr>
        <w:t>Gloria</w:t>
      </w:r>
      <w:r>
        <w:rPr>
          <w:lang w:val="es_ES" w:bidi="es_ES"/>
        </w:rPr>
        <w:t xml:space="preserve"> se refiere a la belleza majestuosa y el esplendor de Dios. </w:t>
      </w:r>
      <w:r>
        <w:rPr>
          <w:lang w:val="es_ES" w:bidi="es_ES"/>
        </w:rPr>
        <w:t>Gloria</w:t>
      </w:r>
      <w:r>
        <w:rPr>
          <w:lang w:val="es_ES" w:bidi="es_ES"/>
        </w:rPr>
        <w:t xml:space="preserve"> está en el Glosario Principal.</w:t>
      </w:r>
    </w:p>
    <w:p>
      <w:pPr/>
      <w:r>
        <w:rPr>
          <w:lang w:val="es_ES" w:bidi="es_ES"/>
        </w:rPr>
      </w:r>
      <w:r>
        <w:rPr>
          <w:b/>
          <w:lang w:val="es_ES" w:bidi="es_ES"/>
        </w:rPr>
        <w:t>Moisés</w:t>
      </w:r>
      <w:r>
        <w:rPr>
          <w:lang w:val="es_ES" w:bidi="es_ES"/>
        </w:rPr>
        <w:t xml:space="preserve"> aparece con Jesús. Moisés era un gran líder del pueblo hebreo que lo llevó fuera de la esclavitud en Egipto y les dio la ley de Dios en el monte Sinaí. Moisés profetizó que algún día Dios enviaría a su pueblo otro profeta como Moisés.</w:t>
      </w:r>
    </w:p>
    <w:p>
      <w:pPr/>
      <w:r>
        <w:rPr>
          <w:lang w:val="es_ES" w:bidi="es_ES"/>
        </w:rPr>
      </w:r>
      <w:r>
        <w:rPr>
          <w:b/>
          <w:lang w:val="es_ES" w:bidi="es_ES"/>
        </w:rPr>
        <w:t>Elías</w:t>
      </w:r>
      <w:r>
        <w:rPr>
          <w:lang w:val="es_ES" w:bidi="es_ES"/>
        </w:rPr>
        <w:t xml:space="preserve"> aparece con Jesús. </w:t>
      </w:r>
      <w:r>
        <w:rPr>
          <w:lang w:val="es_ES" w:bidi="es_ES"/>
        </w:rPr>
        <w:t>Elías</w:t>
      </w:r>
      <w:r>
        <w:rPr>
          <w:lang w:val="es_ES" w:bidi="es_ES"/>
        </w:rPr>
        <w:t xml:space="preserve"> era un gran </w:t>
      </w:r>
      <w:r>
        <w:rPr>
          <w:lang w:val="es_ES" w:bidi="es_ES"/>
        </w:rPr>
        <w:t>profeta</w:t>
      </w:r>
      <w:r>
        <w:rPr>
          <w:lang w:val="es_ES" w:bidi="es_ES"/>
        </w:rPr>
        <w:t xml:space="preserve">, o </w:t>
      </w:r>
      <w:r>
        <w:rPr>
          <w:b/>
          <w:lang w:val="es_ES" w:bidi="es_ES"/>
        </w:rPr>
        <w:t>mensajero de Dios</w:t>
      </w:r>
      <w:r>
        <w:rPr>
          <w:lang w:val="es_ES" w:bidi="es_ES"/>
        </w:rPr>
        <w:t>, en Israel que vivió más de 500 años antes de que Jesús naciera. Elías nunca murió. Dios lo llevó al cielo en un viento fuerte con un carro y caballos de fuego. El profeta Malaquías dijo que Elías vendría nuevamente antes de que el Mesías viniera, y que "volvería los corazones de los padres a sus hijos y los corazones de los hijos a sus padres".</w:t>
      </w:r>
    </w:p>
    <w:p>
      <w:pPr/>
      <w:r>
        <w:rPr>
          <w:lang w:val="es_ES" w:bidi="es_ES"/>
        </w:rPr>
      </w:r>
      <w:r>
        <w:rPr>
          <w:lang w:val="es_ES" w:bidi="es_ES"/>
        </w:rPr>
        <w:t xml:space="preserve">Pedro llama a Jesús </w:t>
      </w:r>
      <w:r>
        <w:rPr>
          <w:b/>
          <w:lang w:val="es_ES" w:bidi="es_ES"/>
        </w:rPr>
        <w:t>Señor</w:t>
      </w:r>
      <w:r>
        <w:rPr>
          <w:lang w:val="es_ES" w:bidi="es_ES"/>
        </w:rPr>
        <w:t xml:space="preserve">, o amo. Traduzcan Señor de la misma manera que lo han hecho antes, y recuerden que </w:t>
      </w:r>
      <w:r>
        <w:rPr>
          <w:lang w:val="es_ES" w:bidi="es_ES"/>
        </w:rPr>
        <w:t>Señor</w:t>
      </w:r>
      <w:r>
        <w:rPr>
          <w:lang w:val="es_ES" w:bidi="es_ES"/>
        </w:rPr>
        <w:t xml:space="preserve"> está en el Glosario Principal.</w:t>
      </w:r>
    </w:p>
    <w:p>
      <w:pPr/>
      <w:r>
        <w:rPr>
          <w:lang w:val="es_ES" w:bidi="es_ES"/>
        </w:rPr>
      </w:r>
      <w:r>
        <w:rPr>
          <w:lang w:val="es_ES" w:bidi="es_ES"/>
        </w:rPr>
        <w:t xml:space="preserve">Dios habla a los </w:t>
      </w:r>
      <w:r>
        <w:rPr>
          <w:b/>
          <w:lang w:val="es_ES" w:bidi="es_ES"/>
        </w:rPr>
        <w:t>discípulos</w:t>
      </w:r>
      <w:r>
        <w:rPr>
          <w:lang w:val="es_ES" w:bidi="es_ES"/>
        </w:rPr>
        <w:t xml:space="preserve"> en una </w:t>
      </w:r>
      <w:r>
        <w:rPr>
          <w:b/>
          <w:lang w:val="es_ES" w:bidi="es_ES"/>
        </w:rPr>
        <w:t>voz de una nube</w:t>
      </w:r>
      <w:r>
        <w:rPr>
          <w:lang w:val="es_ES" w:bidi="es_ES"/>
        </w:rPr>
        <w:t xml:space="preserve">. Esta no es la primera vez que Dios ha hablado de una nube. Él habló estas mismas palabras de una nube en la historia de Jesús siendo bautizado. Esta vez Dios añade, "Escúchenlo". Traduzcan discípulos de la misma manera que lo han hecho antes. </w:t>
      </w:r>
      <w:r>
        <w:rPr>
          <w:lang w:val="es_ES" w:bidi="es_ES"/>
        </w:rPr>
        <w:t>Discípulo</w:t>
      </w:r>
      <w:r>
        <w:rPr>
          <w:lang w:val="es_ES" w:bidi="es_ES"/>
        </w:rPr>
        <w:t xml:space="preserve"> se encuentra en el Glosario Principal.</w:t>
      </w:r>
    </w:p>
    <w:p>
      <w:pPr/>
      <w:r>
        <w:rPr>
          <w:lang w:val="es_ES" w:bidi="es_ES"/>
        </w:rPr>
      </w:r>
      <w:r>
        <w:rPr>
          <w:lang w:val="es_ES" w:bidi="es_ES"/>
        </w:rPr>
        <w:t xml:space="preserve">Jesús les dice a los discípulos que no le digan a nadie la </w:t>
      </w:r>
      <w:r>
        <w:rPr>
          <w:b/>
          <w:lang w:val="es_ES" w:bidi="es_ES"/>
        </w:rPr>
        <w:t>visión</w:t>
      </w:r>
      <w:r>
        <w:rPr>
          <w:lang w:val="es_ES" w:bidi="es_ES"/>
        </w:rPr>
        <w:t xml:space="preserve"> que han visto hasta que Dios resucite al </w:t>
      </w:r>
      <w:r>
        <w:rPr>
          <w:b/>
          <w:lang w:val="es_ES" w:bidi="es_ES"/>
        </w:rPr>
        <w:t>Hijo del Hombre</w:t>
      </w:r>
      <w:r>
        <w:rPr>
          <w:lang w:val="es_ES" w:bidi="es_ES"/>
        </w:rPr>
        <w:t xml:space="preserve"> de entre los muertos.</w:t>
      </w:r>
    </w:p>
    <w:p>
      <w:pPr/>
      <w:r>
        <w:rPr>
          <w:lang w:val="es_ES" w:bidi="es_ES"/>
        </w:rPr>
      </w:r>
      <w:r>
        <w:rPr>
          <w:lang w:val="es_ES" w:bidi="es_ES"/>
        </w:rPr>
        <w:t xml:space="preserve">Una </w:t>
      </w:r>
      <w:r>
        <w:rPr>
          <w:b/>
          <w:lang w:val="es_ES" w:bidi="es_ES"/>
        </w:rPr>
        <w:t>visión</w:t>
      </w:r>
      <w:r>
        <w:rPr>
          <w:lang w:val="es_ES" w:bidi="es_ES"/>
        </w:rPr>
        <w:t xml:space="preserve"> es una experiencia donde Dios revela algo a una persona haciendo que vea algo cuando está despierto. </w:t>
      </w:r>
      <w:r>
        <w:rPr>
          <w:lang w:val="es_ES" w:bidi="es_ES"/>
        </w:rPr>
        <w:t>Visión</w:t>
      </w:r>
      <w:r>
        <w:rPr>
          <w:lang w:val="es_ES" w:bidi="es_ES"/>
        </w:rPr>
        <w:t xml:space="preserve"> está en el Glosario Principal.</w:t>
      </w:r>
    </w:p>
    <w:p>
      <w:pPr/>
      <w:r>
        <w:rPr>
          <w:lang w:val="es_ES" w:bidi="es_ES"/>
        </w:rPr>
      </w:r>
      <w:r>
        <w:rPr>
          <w:b/>
          <w:lang w:val="es_ES" w:bidi="es_ES"/>
        </w:rPr>
        <w:t>Hijo del Hombre</w:t>
      </w:r>
      <w:r>
        <w:rPr>
          <w:lang w:val="es_ES" w:bidi="es_ES"/>
        </w:rPr>
        <w:t xml:space="preserve"> es un título para el Mesías, que es Jesús. Se refiere a la verdad de que es del cielo, que tiene una misión en la tierra, y que vendrá nuevamente con gloria. Traduzcan Hijo del Hombre de la misma manera que lo tradujeron antes. </w:t>
      </w:r>
      <w:r>
        <w:rPr>
          <w:lang w:val="es_ES" w:bidi="es_ES"/>
        </w:rPr>
        <w:t>Hijo del Hombre</w:t>
      </w:r>
      <w:r>
        <w:rPr>
          <w:lang w:val="es_ES" w:bidi="es_ES"/>
        </w:rPr>
        <w:t xml:space="preserve"> se encuentra en el Glosario Principal.</w:t>
      </w:r>
    </w:p>
    <w:p>
      <w:pPr/>
      <w:r>
        <w:rPr>
          <w:lang w:val="es_ES" w:bidi="es_ES"/>
        </w:rPr>
      </w:r>
      <w:r>
        <w:rPr>
          <w:lang w:val="es_ES" w:bidi="es_ES"/>
        </w:rPr>
        <w:t xml:space="preserve">Los discípulos le preguntan a Jesús por qué los </w:t>
      </w:r>
      <w:r>
        <w:rPr>
          <w:b/>
          <w:lang w:val="es_ES" w:bidi="es_ES"/>
        </w:rPr>
        <w:t>escribas</w:t>
      </w:r>
      <w:r>
        <w:rPr>
          <w:lang w:val="es_ES" w:bidi="es_ES"/>
        </w:rPr>
        <w:t xml:space="preserve">, o </w:t>
      </w:r>
      <w:r>
        <w:rPr>
          <w:b/>
          <w:lang w:val="es_ES" w:bidi="es_ES"/>
        </w:rPr>
        <w:t>maestros de la ley religiosa</w:t>
      </w:r>
      <w:r>
        <w:rPr>
          <w:lang w:val="es_ES" w:bidi="es_ES"/>
        </w:rPr>
        <w:t xml:space="preserve">, dicen que Elías debe venir antes de que el </w:t>
      </w:r>
      <w:r>
        <w:rPr>
          <w:b/>
          <w:lang w:val="es_ES" w:bidi="es_ES"/>
        </w:rPr>
        <w:t>Mesías</w:t>
      </w:r>
      <w:r>
        <w:rPr>
          <w:lang w:val="es_ES" w:bidi="es_ES"/>
        </w:rPr>
        <w:t xml:space="preserve"> venga. Los escribas eran personas que estudiaban las escrituras del Antiguo Testamento y hacían copias de ellas a mano. Traduzcan escribas y Mesías de la misma manera que los tradujeron antes. </w:t>
      </w:r>
      <w:r>
        <w:rPr>
          <w:lang w:val="es_ES" w:bidi="es_ES"/>
        </w:rPr>
        <w:t>Escribas</w:t>
      </w:r>
      <w:r>
        <w:rPr>
          <w:lang w:val="es_ES" w:bidi="es_ES"/>
        </w:rPr>
        <w:t xml:space="preserve"> y </w:t>
      </w:r>
      <w:r>
        <w:rPr>
          <w:lang w:val="es_ES" w:bidi="es_ES"/>
        </w:rPr>
        <w:t>Mesías</w:t>
      </w:r>
      <w:r>
        <w:rPr>
          <w:lang w:val="es_ES" w:bidi="es_ES"/>
        </w:rPr>
        <w:t xml:space="preserve"> están en el Glosario Principal.</w:t>
      </w:r>
    </w:p>
    <w:p>
      <w:pPr/>
      <w:r>
        <w:rPr>
          <w:lang w:val="es_ES" w:bidi="es_ES"/>
        </w:rPr>
      </w:r>
      <w:r>
        <w:rPr>
          <w:lang w:val="es_ES" w:bidi="es_ES"/>
        </w:rPr>
        <w:t>Juan el Bautista</w:t>
      </w:r>
      <w:r>
        <w:rPr>
          <w:lang w:val="es_ES" w:bidi="es_ES"/>
        </w:rPr>
        <w:t xml:space="preserve"> nació seis meses antes de Jesús. Recordarán que preparó a la gente para que Jesús viniera diciéndoles que dejen de pecar. Él cumplió la profecía de que Elías vendría antes de que el Mesías viniera.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17:14–21</w:t>
      </w:r>
      <w:r>
        <w:rPr>
          <w:lang w:val="es_ES" w:bidi="es_ES"/>
        </w:rPr>
      </w:r>
    </w:p>
    <w:p>
      <w:pPr>
        <w:pStyle w:val="Heading3"/>
      </w:pPr>
      <w:r>
        <w:rPr>
          <w:lang w:val="es_ES" w:bidi="es_ES"/>
        </w:rPr>
        <w:t>Escuchar con el corazón</w:t>
      </w:r>
    </w:p>
    <w:p>
      <w:pPr/>
      <w:r>
        <w:rPr>
          <w:lang w:val="es_ES" w:bidi="es_ES"/>
        </w:rPr>
      </w:r>
      <w:r>
        <w:rPr>
          <w:lang w:val="es_ES" w:bidi="es_ES"/>
        </w:rPr>
        <w:t>Escuchen Mateo 17:14–21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Antes de esta historia, Jesús ya había dado a sus doce discípulos más cercanos autoridad para expulsar demonios y sanar a la gente, y luego los envió en parejas y expulsaron demonios y sanaron a la gente. Recordarán que un discípulo es alguien que sigue a Jesús.</w:t>
      </w:r>
    </w:p>
    <w:p>
      <w:pPr/>
      <w:r>
        <w:rPr>
          <w:lang w:val="es_ES" w:bidi="es_ES"/>
        </w:rPr>
      </w:r>
      <w:r>
        <w:rPr>
          <w:lang w:val="es_ES" w:bidi="es_ES"/>
        </w:rPr>
        <w:t>Esta historia tiene lugar inmediatamente después de que la apariencia de Jesús cambió en la montaña mientras Pedro, Santiago y Juan estaban mirando. En la montaña, lejos de la gente, los discípulos vieron quién es Jesús realmente según Dios, pero ahora regresan a la multitud y Jesús se ve como un hombre común nuevamente.</w:t>
      </w:r>
    </w:p>
    <w:p>
      <w:pPr/>
      <w:r>
        <w:rPr>
          <w:lang w:val="es_ES" w:bidi="es_ES"/>
        </w:rPr>
      </w:r>
      <w:r>
        <w:rPr>
          <w:lang w:val="es_ES" w:bidi="es_ES"/>
        </w:rPr>
        <w:t>Probablemente están en Galilea en este momento, y todavía están viajando hacia Jerusalén. Cuando Jesús, Pedro, Santiago y Juan llegan a la base de la montaña, se acercan a una multitud que ya los está esperando. Un hombre se acerca a Jesús, se arrodilla ante él y lo llama "Señor", que significa amo. Él hace estas cosas para mostrar humildad y respeto.</w:t>
      </w:r>
    </w:p>
    <w:p>
      <w:pPr/>
      <w:r>
        <w:rPr>
          <w:lang w:val="es_ES" w:bidi="es_ES"/>
        </w:rPr>
      </w:r>
      <w:r>
        <w:rPr>
          <w:lang w:val="es_ES" w:bidi="es_ES"/>
        </w:rPr>
        <w:t xml:space="preserve">Deténganse y muestren una imagen de </w:t>
      </w:r>
      <w:r>
        <w:rPr>
          <w:lang w:val="es_ES" w:bidi="es_ES"/>
        </w:rPr>
        <w:t>la base del monte Tabor</w:t>
      </w:r>
      <w:r>
        <w:rPr>
          <w:lang w:val="es_ES" w:bidi="es_ES"/>
        </w:rPr>
        <w:t>.</w:t>
      </w:r>
    </w:p>
    <w:p>
      <w:pPr/>
      <w:r>
        <w:rPr>
          <w:lang w:val="es_ES" w:bidi="es_ES"/>
        </w:rPr>
      </w:r>
      <w:r>
        <w:rPr>
          <w:lang w:val="es_ES" w:bidi="es_ES"/>
        </w:rPr>
        <w:t>El hombre le pide a Jesús que tenga misericordia, o tenga piedad, de su hijo, porque su hijo a menudo tiembla incontrolablemente. El pueblo judío vio el comportamiento del niño como loco y entendió que un demonio hacía que el muchacho se volviera loco y que su cuerpo temblara por completo. El niño sufre mucho, porque a menudo cae en el fuego y a menudo en el agua cuando pierde el control. El agua en la que cayó el niño era lo suficientemente profunda como para que corriera peligro al caer. Recordarán que un demonio es un espíritu maligno.</w:t>
      </w:r>
    </w:p>
    <w:p>
      <w:pPr/>
      <w:r>
        <w:rPr>
          <w:lang w:val="es_ES" w:bidi="es_ES"/>
        </w:rPr>
      </w:r>
      <w:r>
        <w:rPr>
          <w:lang w:val="es_ES" w:bidi="es_ES"/>
        </w:rPr>
        <w:t>El hombre dice que trajo a su hijo a los discípulos antes, pero no pudieron sanarlo. Él probablemente llevó a su hijo a los nueve discípulos que no subieron a la montaña, mientras Pedro, Santiago y Juan subieron a la montaña con Jesús.</w:t>
      </w:r>
    </w:p>
    <w:p>
      <w:pPr/>
      <w:r>
        <w:rPr>
          <w:lang w:val="es_ES" w:bidi="es_ES"/>
        </w:rPr>
      </w:r>
      <w:r>
        <w:rPr>
          <w:lang w:val="es_ES" w:bidi="es_ES"/>
        </w:rPr>
        <w:t>Cuando Jesús responde, habla a la multitud y a sus discípulos. Él dice que la gente es "incrédula y corrupta". Él quiere decir que no creen en Dios y no distinguen entre el bien y el mal. Él también está hablando de toda la generación, de todas las personas que vivían en ese momento.</w:t>
      </w:r>
    </w:p>
    <w:p>
      <w:pPr/>
      <w:r>
        <w:rPr>
          <w:lang w:val="es_ES" w:bidi="es_ES"/>
        </w:rPr>
      </w:r>
      <w:r>
        <w:rPr>
          <w:lang w:val="es_ES" w:bidi="es_ES"/>
        </w:rPr>
        <w:t>Cuando Jesús dice: "¿Cuánto tiempo debo estar con ustedes?" no espera que la multitud responda a su pregunta. Él está diciendo que espera no tener que quedarse con ellos mucho más tiempo.</w:t>
      </w:r>
    </w:p>
    <w:p>
      <w:pPr/>
      <w:r>
        <w:rPr>
          <w:lang w:val="es_ES" w:bidi="es_ES"/>
        </w:rPr>
      </w:r>
      <w:r>
        <w:rPr>
          <w:lang w:val="es_ES" w:bidi="es_ES"/>
        </w:rPr>
        <w:t>Él también pregunta, "¿Cuánto tiempo debo soportarlos?" Nuevamente, no espera que la multitud le responda. Él está diciendo que espera no tener que soportar su incredulidad mucho más tiempo.</w:t>
      </w:r>
    </w:p>
    <w:p>
      <w:pPr/>
      <w:r>
        <w:rPr>
          <w:lang w:val="es_ES" w:bidi="es_ES"/>
        </w:rPr>
      </w:r>
      <w:r>
        <w:rPr>
          <w:lang w:val="es_ES" w:bidi="es_ES"/>
        </w:rPr>
        <w:t>Jesús dice que traigan al niño cerca de él, así que se lo trajeron. Entonces ordena severamente al demonio que está dentro del niño que salga de él y el demonio obedece y lo deja. Al instante, el niño quedó sano. Todos pueden ver por el comportamiento del niño que el demonio ya no lo posee.</w:t>
      </w:r>
    </w:p>
    <w:p>
      <w:pPr/>
      <w:r>
        <w:rPr>
          <w:lang w:val="es_ES" w:bidi="es_ES"/>
        </w:rPr>
      </w:r>
      <w:r>
        <w:rPr>
          <w:lang w:val="es_ES" w:bidi="es_ES"/>
        </w:rPr>
        <w:t>Algún tiempo después, los 12 discípulos hablan con Jesús cuando están solos y le preguntan por qué no pudieron hacer que el demonio se fuera del niño.</w:t>
      </w:r>
    </w:p>
    <w:p>
      <w:pPr/>
      <w:r>
        <w:rPr>
          <w:lang w:val="es_ES" w:bidi="es_ES"/>
        </w:rPr>
      </w:r>
      <w:r>
        <w:rPr>
          <w:lang w:val="es_ES" w:bidi="es_ES"/>
        </w:rPr>
        <w:t>Jesús responde a los discípulos, diciéndoles que no podían hacer que el demonio se fuera del niño porque tenían muy poca fe. No creían que Dios realmente sanaría al niño. Jesús ya había dado a los discípulos la autoridad para expulsar demonios, pero aquí aprenden que también deben tener fe, o creer, en Dios.</w:t>
      </w:r>
    </w:p>
    <w:p>
      <w:pPr/>
      <w:r>
        <w:rPr>
          <w:lang w:val="es_ES" w:bidi="es_ES"/>
        </w:rPr>
      </w:r>
      <w:r>
        <w:rPr>
          <w:lang w:val="es_ES" w:bidi="es_ES"/>
        </w:rPr>
        <w:t>Ahora Jesús les dice a sus discípulos algo muy importante. Él les dice que si su fe fuera tan pequeña como la semilla de una planta de mostaza, podrían decirle a esa montaña, "muévete de aquí para allá" y la montaña se movería. Podría haber estado hablando de la montaña donde mostró su gloria a Pedro, Santiago y Juan, porque todavía están cerca de esa montaña en este momento.</w:t>
      </w:r>
    </w:p>
    <w:p>
      <w:pPr/>
      <w:r>
        <w:rPr>
          <w:lang w:val="es_ES" w:bidi="es_ES"/>
        </w:rPr>
      </w:r>
      <w:r>
        <w:rPr>
          <w:lang w:val="es_ES" w:bidi="es_ES"/>
        </w:rPr>
        <w:t>La semilla de una planta de mostaza era la semilla más pequeña en esa parte del mundo en ese momento. Jesús está diciendo que el tamaño de la fe de una persona no causa resultados. El poder de Dios causa resultados. Una persona que cree en Dios aunque sea un poco puede confiar en el poder de Dios. Los judíos en ese tiempo usaban el dicho, "mover una montaña" para describir el hecho de hacer algo imposible.</w:t>
      </w:r>
    </w:p>
    <w:p>
      <w:pPr/>
      <w:r>
        <w:rPr>
          <w:lang w:val="es_ES" w:bidi="es_ES"/>
        </w:rPr>
      </w:r>
      <w:r>
        <w:rPr>
          <w:lang w:val="es_ES" w:bidi="es_ES"/>
        </w:rPr>
        <w:t>Jesús dice que si creyeran en Dios aunque fuera un poco, podrían hacer cualquier cosa.</w:t>
      </w:r>
    </w:p>
    <w:p>
      <w:pPr/>
      <w:r>
        <w:rPr>
          <w:lang w:val="es_ES" w:bidi="es_ES"/>
        </w:rPr>
      </w:r>
      <w:r>
        <w:rPr>
          <w:lang w:val="es_ES" w:bidi="es_ES"/>
        </w:rPr>
        <w:t xml:space="preserve">Deténganse aquí y miren una imagen de una </w:t>
      </w:r>
      <w:r>
        <w:rPr>
          <w:lang w:val="es_ES" w:bidi="es_ES"/>
        </w:rPr>
        <w:t>semilla de mostaza</w:t>
      </w:r>
      <w:r>
        <w:rPr>
          <w:lang w:val="es_ES" w:bidi="es_ES"/>
        </w:rPr>
        <w:t>.</w:t>
      </w:r>
    </w:p>
    <w:p>
      <w:pPr/>
      <w:r>
        <w:rPr>
          <w:lang w:val="es_ES" w:bidi="es_ES"/>
        </w:rPr>
      </w:r>
      <w:r>
        <w:rPr>
          <w:lang w:val="es_ES" w:bidi="es_ES"/>
        </w:rPr>
        <w:t>Conversen sobre cuál es la semilla más pequeña en su cultura.</w:t>
      </w:r>
    </w:p>
    <w:p>
      <w:pPr/>
      <w:r>
        <w:rPr>
          <w:lang w:val="es_ES" w:bidi="es_ES"/>
        </w:rPr>
      </w:r>
      <w:r>
        <w:rPr>
          <w:lang w:val="es_ES" w:bidi="es_ES"/>
        </w:rPr>
        <w:t>Conversen sobre cómo su cultura habla de algo que es imposible de hacer.</w:t>
      </w:r>
    </w:p>
    <w:p>
      <w:pPr/>
      <w:r>
        <w:rPr>
          <w:lang w:val="es_ES" w:bidi="es_ES"/>
        </w:rPr>
      </w:r>
      <w:r>
        <w:rPr>
          <w:lang w:val="es_ES" w:bidi="es_ES"/>
        </w:rPr>
        <w:t>Algunas traducciones de la Biblia tienen un versículo adicional aquí. En esas traducciones, Jesús les dice a los discípulos que este tipo de demonio solo sale orando y ayunando. Recordarán que orar significa comunicarse con Dios y ayunar significa abstenerse de comer y beber durante un período de tiempo.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Pedro, Santiago y Juan llegan a la base de la montaña y hay una multitud esperándolos. Un hombre se acerca y se arrodilla ante Jesús y le pide que sane a su hijo, que está poseído por un demonio. El hombre dice que ya les pidió a los discípulos de Jesús que lo ayudaran, pero no pudieron hacer que el demonio saliera de su hijo. Jesús habla a toda la multitud. Él les dice que no tienen fe.</w:t>
      </w:r>
    </w:p>
    <w:p>
      <w:pPr/>
      <w:r>
        <w:rPr>
          <w:lang w:val="es_ES" w:bidi="es_ES"/>
        </w:rPr>
      </w:r>
      <w:r>
        <w:rPr>
          <w:b/>
          <w:lang w:val="es_ES" w:bidi="es_ES"/>
        </w:rPr>
        <w:t>Segunda escena:</w:t>
      </w:r>
      <w:r>
        <w:rPr>
          <w:lang w:val="es_ES" w:bidi="es_ES"/>
        </w:rPr>
        <w:t xml:space="preserve"> Jesús habla directamente al demonio que está dentro del niño y le ordena severamente que salga del niño. Al instante, el demonio se va y el niño queda sano.</w:t>
      </w:r>
    </w:p>
    <w:p>
      <w:pPr/>
      <w:r>
        <w:rPr>
          <w:lang w:val="es_ES" w:bidi="es_ES"/>
        </w:rPr>
      </w:r>
      <w:r>
        <w:rPr>
          <w:b/>
          <w:lang w:val="es_ES" w:bidi="es_ES"/>
        </w:rPr>
        <w:t>Tercera escena:</w:t>
      </w:r>
      <w:r>
        <w:rPr>
          <w:lang w:val="es_ES" w:bidi="es_ES"/>
        </w:rPr>
        <w:t xml:space="preserve"> Más tarde, los discípulos hablan en privado con Jesús y le preguntan por qué no podían hacer que el demonio se fuera del niño. Jesús les dice a los discípulos que no creían lo suficiente en Dios. Si creyeran en Dios aunque fuera un poco, podrían hacer cualquier cosa.</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w:t>
      </w:r>
    </w:p>
    <w:p>
      <w:pPr>
        <w:pStyle w:val="ListBullet"/>
        <w:spacing w:line="240" w:lineRule="auto"/>
        <w:ind w:left="720"/>
      </w:pPr>
      <w:r>
        <w:rPr>
          <w:lang w:val="es_ES" w:bidi="es_ES"/>
        </w:rPr>
      </w:r>
      <w:r>
        <w:rPr>
          <w:lang w:val="es_ES" w:bidi="es_ES"/>
        </w:rPr>
        <w:t>El hombre que se arrodilla ante Jesús</w:t>
      </w:r>
    </w:p>
    <w:p>
      <w:pPr>
        <w:pStyle w:val="ListBullet"/>
        <w:spacing w:line="240" w:lineRule="auto"/>
        <w:ind w:left="720"/>
      </w:pPr>
      <w:r>
        <w:rPr>
          <w:lang w:val="es_ES" w:bidi="es_ES"/>
        </w:rPr>
      </w:r>
      <w:r>
        <w:rPr>
          <w:lang w:val="es_ES" w:bidi="es_ES"/>
        </w:rPr>
        <w:t>El hijo del hombre</w:t>
      </w:r>
    </w:p>
    <w:p>
      <w:pPr>
        <w:pStyle w:val="ListBullet"/>
        <w:spacing w:line="240" w:lineRule="auto"/>
        <w:ind w:left="720"/>
      </w:pPr>
      <w:r>
        <w:rPr>
          <w:lang w:val="es_ES" w:bidi="es_ES"/>
        </w:rPr>
      </w:r>
      <w:r>
        <w:rPr>
          <w:lang w:val="es_ES" w:bidi="es_ES"/>
        </w:rPr>
        <w:t>La multitud</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historia anterior, Jesús estaba en la montaña con Pedro, Santiago y Juan. Mientras estaban allí, un hombre llevó a su hijo a los otros 9 discípulos para que fuera sanado.</w:t>
      </w:r>
    </w:p>
    <w:p>
      <w:pPr/>
      <w:r>
        <w:rPr>
          <w:lang w:val="es_ES" w:bidi="es_ES"/>
        </w:rPr>
      </w:r>
      <w:r>
        <w:rPr>
          <w:lang w:val="es_ES" w:bidi="es_ES"/>
        </w:rPr>
        <w:t>En esta historia, Jesús y Pedro, Santiago y Juan acaban de bajar de la montaña. Caminan hacia la multitud, que ya los está esperando.</w:t>
      </w:r>
    </w:p>
    <w:p>
      <w:pPr/>
      <w:r>
        <w:rPr>
          <w:lang w:val="es_ES" w:bidi="es_ES"/>
        </w:rPr>
      </w:r>
      <w:r>
        <w:rPr>
          <w:lang w:val="es_ES" w:bidi="es_ES"/>
        </w:rPr>
        <w:t>Inmediatamente, un hombre se acerca a Jesús y se arrodilla frente a él. Él lo llama "Señor", que significa amo. El hombre respeta a Jesús y quiere ayuda desesperadamente.</w:t>
      </w:r>
    </w:p>
    <w:p>
      <w:pPr/>
      <w:r>
        <w:rPr>
          <w:lang w:val="es_ES" w:bidi="es_ES"/>
        </w:rPr>
      </w:r>
      <w:r>
        <w:rPr>
          <w:lang w:val="es_ES" w:bidi="es_ES"/>
        </w:rPr>
        <w:t xml:space="preserve">El hombre dice que el cuerpo de su hijo a menudo tiembla por completo y que a menudo cae en el fuego y en el agua. Él llevó a su hijo a los otros nueve discípulos antes, mientras Jesús, Pedro, Santiago y Juan estaban en la montaña, pero no pudieron sanarlo. </w:t>
      </w:r>
    </w:p>
    <w:p>
      <w:pPr/>
      <w:r>
        <w:rPr>
          <w:lang w:val="es_ES" w:bidi="es_ES"/>
        </w:rPr>
      </w:r>
      <w:r>
        <w:rPr>
          <w:lang w:val="es_ES" w:bidi="es_ES"/>
        </w:rPr>
        <w:t>Jesús habla a toda la multitud. Él está enojado porque no le creen a Dios y no conocen el bien y el mal. Él está cansado de estar con personas que no creen en Dios. Él usa las preguntas: "¿Cuánto tiempo debo estar con ustedes?" y "¿Cuánto tiempo debo soportarlos?" para mostrar su frustración.</w:t>
      </w:r>
    </w:p>
    <w:p>
      <w:pPr/>
      <w:r>
        <w:rPr>
          <w:lang w:val="es_ES" w:bidi="es_ES"/>
        </w:rPr>
      </w:r>
      <w:r>
        <w:rPr>
          <w:lang w:val="es_ES" w:bidi="es_ES"/>
        </w:rPr>
        <w:t>Deténganse aquí y conversen sobre cómo las personas en tu cultura se muestran o hablan de su frustración. ¿Cómo se usan preguntas como estas en tu cultura?</w:t>
      </w:r>
    </w:p>
    <w:p>
      <w:pPr/>
      <w:r>
        <w:rPr>
          <w:lang w:val="es_ES" w:bidi="es_ES"/>
        </w:rPr>
      </w:r>
      <w:r>
        <w:rPr>
          <w:lang w:val="es_ES" w:bidi="es_ES"/>
        </w:rPr>
        <w:t>Jesús dice que le traigan al niño. No está claro a quién está hablando, pero está hablando a más de una persona, por lo que podría estar hablando a la multitud o a sus discípulos. Podría hacer falta más de una persona para llevar al niño ante Jesús porque probablemente es difícil de controlar.</w:t>
      </w:r>
    </w:p>
    <w:p>
      <w:pPr/>
      <w:r>
        <w:rPr>
          <w:lang w:val="es_ES" w:bidi="es_ES"/>
        </w:rPr>
      </w:r>
      <w:r>
        <w:rPr>
          <w:lang w:val="es_ES" w:bidi="es_ES"/>
        </w:rPr>
        <w:t>Cuando Jesús ordena al demonio que se vaya, queda claro al instante para todos que el niño ha sido sanado. Todos pueden ver que el niño es diferente después de que el demonio se va.</w:t>
      </w:r>
    </w:p>
    <w:p>
      <w:pPr/>
      <w:r>
        <w:rPr>
          <w:lang w:val="es_ES" w:bidi="es_ES"/>
        </w:rPr>
      </w:r>
      <w:r>
        <w:rPr>
          <w:lang w:val="es_ES" w:bidi="es_ES"/>
        </w:rPr>
        <w:t>Algún tiempo después, los discípulos hablan con Jesús en privado. No está claro dónde están en este momento. Solo Jesús y sus 12 discípulos están juntos cuando le preguntan por qué no podían hacer que el demonio se fuera del niño.</w:t>
      </w:r>
    </w:p>
    <w:p>
      <w:pPr/>
      <w:r>
        <w:rPr>
          <w:lang w:val="es_ES" w:bidi="es_ES"/>
        </w:rPr>
      </w:r>
      <w:r>
        <w:rPr>
          <w:lang w:val="es_ES" w:bidi="es_ES"/>
        </w:rPr>
        <w:t>Cuando Jesús dice: "Les digo la verdad", los discípulos entienden que quiere que escuchen cuidadosamente lo que él está a punto de decir. Él quiere que recuerden las palabras que va a decir a continuación.</w:t>
      </w:r>
    </w:p>
    <w:p>
      <w:pPr/>
      <w:r>
        <w:rPr>
          <w:lang w:val="es_ES" w:bidi="es_ES"/>
        </w:rPr>
      </w:r>
      <w:r>
        <w:rPr>
          <w:lang w:val="es_ES" w:bidi="es_ES"/>
        </w:rPr>
        <w:t>Conversen sobre lo que las personas en su cultura dicen o hacen para lograr que otros escuchen atentamente lo que van a decir a continuación.</w:t>
      </w:r>
    </w:p>
    <w:p>
      <w:pPr/>
      <w:r>
        <w:rPr>
          <w:lang w:val="es_ES" w:bidi="es_ES"/>
        </w:rPr>
      </w:r>
      <w:r>
        <w:rPr>
          <w:lang w:val="es_ES" w:bidi="es_ES"/>
        </w:rPr>
        <w:t>Jesús dice que si tuvieran fe tan pequeña como la semilla de una planta de mostaza, la semilla más pequeña de su tierra, podrían decirle a esa montaña que "se mueva de aquí para allá". Él podría haber estado hablando de la montaña donde mostró su gloria a Pedro, Santiago y Juan, y es posible que todavía puedan verla desde donde están. Él está diciendo que si tuvieran incluso un poco de fe en Dios, podrían hacer cualquier cosa. Nada sería imposible.</w:t>
      </w:r>
    </w:p>
    <w:p>
      <w:pPr/>
      <w:r>
        <w:rPr>
          <w:lang w:val="es_ES" w:bidi="es_ES"/>
        </w:rPr>
      </w:r>
      <w:r>
        <w:rPr>
          <w:lang w:val="es_ES" w:bidi="es_ES"/>
        </w:rPr>
        <w:t>Algunas traducciones incluyen otro versículo en este punto. En ese versículo, Jesús les dice a los discípulos que este tipo de demonio solo sale orando y ayunando.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w:t>
      </w:r>
    </w:p>
    <w:p>
      <w:pPr>
        <w:pStyle w:val="ListBullet"/>
        <w:spacing w:line="240" w:lineRule="auto"/>
        <w:ind w:left="720"/>
      </w:pPr>
      <w:r>
        <w:rPr>
          <w:lang w:val="es_ES" w:bidi="es_ES"/>
        </w:rPr>
      </w:r>
      <w:r>
        <w:rPr>
          <w:lang w:val="es_ES" w:bidi="es_ES"/>
        </w:rPr>
        <w:t>El hombre que se arrodilla ante Jesús</w:t>
      </w:r>
    </w:p>
    <w:p>
      <w:pPr>
        <w:pStyle w:val="ListBullet"/>
        <w:spacing w:line="240" w:lineRule="auto"/>
        <w:ind w:left="720"/>
      </w:pPr>
      <w:r>
        <w:rPr>
          <w:lang w:val="es_ES" w:bidi="es_ES"/>
        </w:rPr>
      </w:r>
      <w:r>
        <w:rPr>
          <w:lang w:val="es_ES" w:bidi="es_ES"/>
        </w:rPr>
        <w:t>El hijo del hombre</w:t>
      </w:r>
    </w:p>
    <w:p>
      <w:pPr>
        <w:pStyle w:val="ListBullet"/>
        <w:spacing w:line="240" w:lineRule="auto"/>
        <w:ind w:left="720"/>
      </w:pPr>
      <w:r>
        <w:rPr>
          <w:lang w:val="es_ES" w:bidi="es_ES"/>
        </w:rPr>
      </w:r>
      <w:r>
        <w:rPr>
          <w:lang w:val="es_ES" w:bidi="es_ES"/>
        </w:rPr>
        <w:t>La multitud</w:t>
      </w:r>
    </w:p>
    <w:p>
      <w:pPr/>
      <w:r>
        <w:rPr>
          <w:lang w:val="es_ES" w:bidi="es_ES"/>
        </w:rPr>
      </w:r>
      <w:r>
        <w:rPr>
          <w:lang w:val="es_ES" w:bidi="es_ES"/>
        </w:rPr>
        <w:t>El equipo debe actuar la historia dos veces. Deben interpretarla en el idioma al que están traduciendo. La primera vez, el equipo debe actuar la historia sin interrupciones. La segunda vez que el equipo actúe la historia, detenlo en diferentes puntos de la historia.</w:t>
      </w:r>
    </w:p>
    <w:p>
      <w:pPr/>
      <w:r>
        <w:rPr>
          <w:lang w:val="es_ES" w:bidi="es_ES"/>
        </w:rPr>
      </w:r>
      <w:r>
        <w:rPr>
          <w:lang w:val="es_ES" w:bidi="es_ES"/>
        </w:rPr>
        <w:t>Cuando el equipo actúe la historia la primera vez, presta atención al diálogo, al flujo, a la trama y a la cronología de la historia. Asegúrate de que las partes importantes o difíciles de la historia o del pasaje se interpreten y no se omitan. Ayuda al equipo a recordar las partes de la historia.</w:t>
      </w:r>
    </w:p>
    <w:p>
      <w:pPr/>
      <w:r>
        <w:rPr>
          <w:lang w:val="es_ES" w:bidi="es_ES"/>
        </w:rPr>
      </w:r>
      <w:r>
        <w:rPr>
          <w:lang w:val="es_ES" w:bidi="es_ES"/>
        </w:rPr>
        <w:t xml:space="preserve">Recuerden que la multitud ya está esperando a Jesús, Pedro, Santiago y Juan mientras llegan al pie de la montaña. Jesús y sus discípulos caminan hacia la multitud y un hombre de la multitud se acerca a Jesús, se arrodilla ante él y dice: "Señor", que significa maestro. </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al hombre, "¿Cómo te sientes?" Es posible que escuchen cosas como: "¡Jesús tiene el poder de sanar a mi hijo!" o "¡Solo Jesús puede ayudar a mi hijo!" o "¡Me siento desesperado!"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El hombre le dice a Jesús que a veces todo el cuerpo de su hijo tiembla y está en peligro porque a menudo cae en el fuego o en el agua. Él dice que llevó a su hijo a los discípulos antes, pero no pudieron sanar a su hijo.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Pregúntale a los actores que interpretan a la multitud: "¿Cómo se sienten?" Es posible que escuchen cosas como: "¡Estoy tan triste por este hombre y por su hijo!" o "Espero que Jesús sane al hijo de este hombre" o "Quiero ver un milagro".</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"Me avergüenza de que no hayamos podido hacer que el demonio se fuera del niño" o "¿Me pregunto si Jesús está enojado con nosotros ahora?" o "Estoy confundido sobre por qué no pudimos hacer que el demonio se fuera del niño".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responde, hablando a toda la multitud, incluidos sus discípulos. Él dice: "¡Gente incrédula y corrupta! ¿Cuánto tiempo debo soportarlos?" Él está diciendo que no tienen fe y no conocen el bien y el mal. Él está cansado de estar con ellos, y espera no tener que quedarse con ellos mucho más tiempo.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Pregúntale al actor que interpreta a Jesús: "¿Cómo te sientes?" Es posible que escuchen cosas como: "¡Estoy cansado!" "¡Estoy enojado de que las personas no crean en el poder de Dios!" o "Quiero volver pronto con mi Padre que está en los cielos".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dice que le traigan al niño. Él está hablando a más de una persona, por lo que podría estar diciéndole a la multitud o a sus discípulos que le traigan al niño. Cuando él ordena al demonio que se vaya, el demonio obedece inmediatamente. Todos pueden ver que el niño ha sido sanado porque es diferente después de que el demonio se va.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Pregúntenle al actor que interpreta al padre del niño: "¿Cómo se siente?" Es posible que escuchen cosas como: "¡Le agradezco tanto a Jesús por sanar a mi hijo!" o "¡Estoy aliviado de que mi hijo se haya sanado!" o "¡Sabía que Jesús podía ayudarnos!"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Más tarde, Jesús está solo con sus discípulos. No está claro si se quedaron en el mismo lugar y la multitud se fue o si Jesús y sus discípulos se alejaron de la multitud a otro lugar. Cuando los discípulos se quedan a solas con Jesús, le preguntan por qué ellos no pudieron expulsar al demonio del niño. Jesús les dice a los discípulos que tenían muy poca fe en Dios. Si tuvieran fe tan pequeña como la semilla de una planta de mostaza, podrían decirle a esa montaña que se mueva de aquí para allá y se movería. Si tuvieran incluso un poco de fe, podrían hacer cualquier cosa. Nada sería imposible. Jesús podría estar señalando a la montaña donde mostró a Pedro, Santiago y Juan su gloria mientras decía esto. Probablemente todavía están cerca de esa montaña en este momento.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"¡Me avergüenza que mi fe en Dios sea tan pequeña!" o "¡Estoy asombrado de que incluso con un poco de fe en Dios pueda hacer algo imposible!" o "Estoy confundido. ¿Puede algo tan increíble ser verdad?!" o "¡Quiero tener más fe en Dios!"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Cuando el hombre se acerca a Jesús, lo llama "</w:t>
      </w:r>
      <w:r>
        <w:rPr>
          <w:b/>
          <w:lang w:val="es_ES" w:bidi="es_ES"/>
        </w:rPr>
        <w:t>Señor</w:t>
      </w:r>
      <w:r>
        <w:rPr>
          <w:lang w:val="es_ES" w:bidi="es_ES"/>
        </w:rPr>
        <w:t xml:space="preserve">". Recordarán que Señor significa amo. Usen la misma palabra para Señor que han usado antes. </w:t>
      </w:r>
      <w:r>
        <w:rPr>
          <w:lang w:val="es_ES" w:bidi="es_ES"/>
        </w:rPr>
        <w:t>Señor</w:t>
      </w:r>
      <w:r>
        <w:rPr>
          <w:lang w:val="es_ES" w:bidi="es_ES"/>
        </w:rPr>
        <w:t xml:space="preserve"> se encuentra en el Glosario Principal.</w:t>
      </w:r>
    </w:p>
    <w:p>
      <w:pPr/>
      <w:r>
        <w:rPr>
          <w:lang w:val="es_ES" w:bidi="es_ES"/>
        </w:rPr>
      </w:r>
      <w:r>
        <w:rPr>
          <w:lang w:val="es_ES" w:bidi="es_ES"/>
        </w:rPr>
        <w:t xml:space="preserve">El hombre dice que su hijo tiene </w:t>
      </w:r>
      <w:r>
        <w:rPr>
          <w:b/>
          <w:lang w:val="es_ES" w:bidi="es_ES"/>
        </w:rPr>
        <w:t>convulsiones</w:t>
      </w:r>
      <w:r>
        <w:rPr>
          <w:lang w:val="es_ES" w:bidi="es_ES"/>
        </w:rPr>
        <w:t>. Una convulsión ocurre cuando el cuerpo de una persona tiembla por completo durante un período de tiempo. A veces, una enfermedad hace que el cuerpo de una persona tiemble por completo, pero para el hijo de este hombre, un demonio causa las convulsiones.</w:t>
      </w:r>
    </w:p>
    <w:p>
      <w:pPr/>
      <w:r>
        <w:rPr>
          <w:lang w:val="es_ES" w:bidi="es_ES"/>
        </w:rPr>
      </w:r>
      <w:r>
        <w:rPr>
          <w:lang w:val="es_ES" w:bidi="es_ES"/>
        </w:rPr>
        <w:t xml:space="preserve">El hombre dice que llevó a su hijo a los </w:t>
      </w:r>
      <w:r>
        <w:rPr>
          <w:b/>
          <w:lang w:val="es_ES" w:bidi="es_ES"/>
        </w:rPr>
        <w:t>discípulos</w:t>
      </w:r>
      <w:r>
        <w:rPr>
          <w:lang w:val="es_ES" w:bidi="es_ES"/>
        </w:rPr>
        <w:t xml:space="preserve"> de Jesús antes, pero no pudieron hacer que el demonio se saliera de su hijo. Recordarán que un discípulo es alguien que sigue a Jesús. Traduzcan discípulo de la manera en que lo han traducido antes. </w:t>
      </w:r>
      <w:r>
        <w:rPr>
          <w:lang w:val="es_ES" w:bidi="es_ES"/>
        </w:rPr>
        <w:t>Discípulo</w:t>
      </w:r>
      <w:r>
        <w:rPr>
          <w:lang w:val="es_ES" w:bidi="es_ES"/>
        </w:rPr>
        <w:t xml:space="preserve"> se encuentra en el Glosario Principal.</w:t>
      </w:r>
    </w:p>
    <w:p>
      <w:pPr/>
      <w:r>
        <w:rPr>
          <w:lang w:val="es_ES" w:bidi="es_ES"/>
        </w:rPr>
      </w:r>
      <w:r>
        <w:rPr>
          <w:lang w:val="es_ES" w:bidi="es_ES"/>
        </w:rPr>
        <w:t xml:space="preserve">Recuerden que un </w:t>
      </w:r>
      <w:r>
        <w:rPr>
          <w:b/>
          <w:lang w:val="es_ES" w:bidi="es_ES"/>
        </w:rPr>
        <w:t>demonio</w:t>
      </w:r>
      <w:r>
        <w:rPr>
          <w:lang w:val="es_ES" w:bidi="es_ES"/>
        </w:rPr>
        <w:t xml:space="preserve"> es un espíritu maligno que solía ser un ángel, pero que se rebeló contra Dios. Usen la misma palabra para demonio que han usado antes. </w:t>
      </w:r>
      <w:r>
        <w:rPr>
          <w:lang w:val="es_ES" w:bidi="es_ES"/>
        </w:rPr>
        <w:t>Demonio</w:t>
      </w:r>
      <w:r>
        <w:rPr>
          <w:lang w:val="es_ES" w:bidi="es_ES"/>
        </w:rPr>
        <w:t xml:space="preserve"> está en el Glosario Principal.</w:t>
      </w:r>
    </w:p>
    <w:p>
      <w:pPr/>
      <w:r>
        <w:rPr>
          <w:lang w:val="es_ES" w:bidi="es_ES"/>
        </w:rPr>
      </w:r>
      <w:r>
        <w:rPr>
          <w:lang w:val="es_ES" w:bidi="es_ES"/>
        </w:rPr>
        <w:t xml:space="preserve">El hombre dice que cuando el cuerpo de su hijo tiembla, </w:t>
      </w:r>
      <w:r>
        <w:rPr>
          <w:b/>
          <w:lang w:val="es_ES" w:bidi="es_ES"/>
        </w:rPr>
        <w:t>cae al agua</w:t>
      </w:r>
      <w:r>
        <w:rPr>
          <w:lang w:val="es_ES" w:bidi="es_ES"/>
        </w:rPr>
        <w:t>. Hay suficiente agua como para que el niño corra peligro si cae en ella. Pueden usar su palabra para río o lago en lugar de agua si lo necesitan.</w:t>
      </w:r>
    </w:p>
    <w:p>
      <w:pPr/>
      <w:r>
        <w:rPr>
          <w:lang w:val="es_ES" w:bidi="es_ES"/>
        </w:rPr>
      </w:r>
      <w:r>
        <w:rPr>
          <w:lang w:val="es_ES" w:bidi="es_ES"/>
        </w:rPr>
        <w:t xml:space="preserve">Jesús llama a la multitud </w:t>
      </w:r>
      <w:r>
        <w:rPr>
          <w:b/>
          <w:lang w:val="es_ES" w:bidi="es_ES"/>
        </w:rPr>
        <w:t>sin fe</w:t>
      </w:r>
      <w:r>
        <w:rPr>
          <w:lang w:val="es_ES" w:bidi="es_ES"/>
        </w:rPr>
        <w:t xml:space="preserve"> o incrédula. Recordarán que </w:t>
      </w:r>
      <w:r>
        <w:rPr>
          <w:b/>
          <w:lang w:val="es_ES" w:bidi="es_ES"/>
        </w:rPr>
        <w:t>fe</w:t>
      </w:r>
      <w:r>
        <w:rPr>
          <w:lang w:val="es_ES" w:bidi="es_ES"/>
        </w:rPr>
        <w:t xml:space="preserve"> significa estar de acuerdo con alguien y confiar en alguien. Sin fe es lo opuesto a tener fe. Jesús está diciendo que la gente no tiene fe en Dios. La </w:t>
      </w:r>
      <w:r>
        <w:rPr>
          <w:lang w:val="es_ES" w:bidi="es_ES"/>
        </w:rPr>
        <w:t>fe</w:t>
      </w:r>
      <w:r>
        <w:rPr>
          <w:lang w:val="es_ES" w:bidi="es_ES"/>
        </w:rPr>
        <w:t xml:space="preserve"> se encuentra en el glosario principal.</w:t>
      </w:r>
    </w:p>
    <w:p>
      <w:pPr/>
      <w:r>
        <w:rPr>
          <w:lang w:val="es_ES" w:bidi="es_ES"/>
        </w:rPr>
      </w:r>
      <w:r>
        <w:rPr>
          <w:lang w:val="es_ES" w:bidi="es_ES"/>
        </w:rPr>
        <w:t>Jesús le pregunta a la multitud: "</w:t>
      </w:r>
      <w:r>
        <w:rPr>
          <w:b/>
          <w:lang w:val="es_ES" w:bidi="es_ES"/>
        </w:rPr>
        <w:t>¿Cuánto tiempo</w:t>
      </w:r>
      <w:r>
        <w:rPr>
          <w:lang w:val="es_ES" w:bidi="es_ES"/>
        </w:rPr>
        <w:t xml:space="preserve"> debo estar con ustedes?" pero no espera que la multitud responda. Él está diciendo que no quiere estar con la gente mucho más tiempo.</w:t>
      </w:r>
    </w:p>
    <w:p>
      <w:pPr/>
      <w:r>
        <w:rPr>
          <w:lang w:val="es_ES" w:bidi="es_ES"/>
        </w:rPr>
      </w:r>
      <w:r>
        <w:rPr>
          <w:lang w:val="es_ES" w:bidi="es_ES"/>
        </w:rPr>
        <w:t>Jesús le pregunta a la multitud: "</w:t>
      </w:r>
      <w:r>
        <w:rPr>
          <w:b/>
          <w:lang w:val="es_ES" w:bidi="es_ES"/>
        </w:rPr>
        <w:t>¿Cuánto tiempo</w:t>
      </w:r>
      <w:r>
        <w:rPr>
          <w:lang w:val="es_ES" w:bidi="es_ES"/>
        </w:rPr>
        <w:t xml:space="preserve"> tendré que soportarlos?" pero no espera que la multitud responda. Él está diciendo que no quiere tolerar a la gente mucho más tiempo porque no tienen fe en Dios.</w:t>
      </w:r>
    </w:p>
    <w:p>
      <w:pPr/>
      <w:r>
        <w:rPr>
          <w:lang w:val="es_ES" w:bidi="es_ES"/>
        </w:rPr>
      </w:r>
      <w:r>
        <w:rPr>
          <w:lang w:val="es_ES" w:bidi="es_ES"/>
        </w:rPr>
        <w:t xml:space="preserve">Jesús les dice a los discípulos que tienen </w:t>
      </w:r>
      <w:r>
        <w:rPr>
          <w:b/>
          <w:lang w:val="es_ES" w:bidi="es_ES"/>
        </w:rPr>
        <w:t>poca fe</w:t>
      </w:r>
      <w:r>
        <w:rPr>
          <w:lang w:val="es_ES" w:bidi="es_ES"/>
        </w:rPr>
        <w:t>. Él también dice "poca fe" en la historia sobre él caminando sobre el agua anteriormente en el libro de Mateo. Traduzcan "poca fe" de la misma manera que lo hicieron en esa historia.</w:t>
      </w:r>
    </w:p>
    <w:p>
      <w:pPr/>
      <w:r>
        <w:rPr>
          <w:lang w:val="es_ES" w:bidi="es_ES"/>
        </w:rPr>
      </w:r>
      <w:r>
        <w:rPr>
          <w:lang w:val="es_ES" w:bidi="es_ES"/>
        </w:rPr>
        <w:t xml:space="preserve">Jesús dice que si los discípulos tuvieran fe tan pequeña como una </w:t>
      </w:r>
      <w:r>
        <w:rPr>
          <w:b/>
          <w:lang w:val="es_ES" w:bidi="es_ES"/>
        </w:rPr>
        <w:t>semilla de mostaza</w:t>
      </w:r>
      <w:r>
        <w:rPr>
          <w:lang w:val="es_ES" w:bidi="es_ES"/>
        </w:rPr>
        <w:t>, podrían decirle a la montaña que se mueva de aquí para allá y se movería. Una semilla de mostaza era la semilla más pequeña en esa área. Jesús está diciendo que incluso si su fe en Dios fuera muy pequeña, podrían hacer cualquier cosa. Nada sería imposible.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17:22–27</w:t>
      </w:r>
      <w:r>
        <w:rPr>
          <w:lang w:val="es_ES" w:bidi="es_ES"/>
        </w:rPr>
      </w:r>
    </w:p>
    <w:p>
      <w:pPr>
        <w:pStyle w:val="Heading3"/>
      </w:pPr>
      <w:r>
        <w:rPr>
          <w:lang w:val="es_ES" w:bidi="es_ES"/>
        </w:rPr>
        <w:t>Escuchar con el corazón</w:t>
      </w:r>
    </w:p>
    <w:p>
      <w:pPr/>
      <w:r>
        <w:rPr>
          <w:lang w:val="es_ES" w:bidi="es_ES"/>
        </w:rPr>
      </w:r>
      <w:r>
        <w:rPr>
          <w:lang w:val="es_ES" w:bidi="es_ES"/>
        </w:rPr>
        <w:t>Escuchen Mateo 17:22–27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Esta historia tiene lugar después de que Jesús y sus discípulos "se reunieron nuevamente en Galilea". Galilea se refiere a la región norte de Israel.</w:t>
      </w:r>
    </w:p>
    <w:p>
      <w:pPr/>
      <w:r>
        <w:rPr>
          <w:lang w:val="es_ES" w:bidi="es_ES"/>
        </w:rPr>
      </w:r>
      <w:r>
        <w:rPr>
          <w:lang w:val="es_ES" w:bidi="es_ES"/>
        </w:rPr>
        <w:t xml:space="preserve">Deténganse aquí y muestren al equipo un mapa de </w:t>
      </w:r>
      <w:r>
        <w:rPr>
          <w:lang w:val="es_ES" w:bidi="es_ES"/>
        </w:rPr>
        <w:t>la región de Galilea</w:t>
      </w:r>
      <w:r>
        <w:rPr>
          <w:lang w:val="es_ES" w:bidi="es_ES"/>
        </w:rPr>
        <w:t>.</w:t>
      </w:r>
    </w:p>
    <w:p>
      <w:pPr/>
      <w:r>
        <w:rPr>
          <w:lang w:val="es_ES" w:bidi="es_ES"/>
        </w:rPr>
      </w:r>
      <w:r>
        <w:rPr>
          <w:lang w:val="es_ES" w:bidi="es_ES"/>
        </w:rPr>
        <w:t>Los discípulos se reúnen con Jesús y este les dice que él, el Hijo del Hombre, va a ser entregado "en manos de los hombres", quienes lo matarán. "En las manos de los hombres" es una expresión hebrea que significa "en poder de los hombres". Jesús está diciendo que alguien lo entregará ante unos hombres que lo matarán.</w:t>
      </w:r>
    </w:p>
    <w:p>
      <w:pPr/>
      <w:r>
        <w:rPr>
          <w:lang w:val="es_ES" w:bidi="es_ES"/>
        </w:rPr>
      </w:r>
      <w:r>
        <w:rPr>
          <w:lang w:val="es_ES" w:bidi="es_ES"/>
        </w:rPr>
        <w:t>Esta es la segunda vez que Jesús predice que morirá y que Dios lo resucitará de la muerte a la vida al tercer día, pero esta vez añade que será traicionado. Cuando los discípulos escuchan esto, están "llenos de dolor" o muy tristes.</w:t>
      </w:r>
    </w:p>
    <w:p>
      <w:pPr/>
      <w:r>
        <w:rPr>
          <w:lang w:val="es_ES" w:bidi="es_ES"/>
        </w:rPr>
      </w:r>
      <w:r>
        <w:rPr>
          <w:lang w:val="es_ES" w:bidi="es_ES"/>
        </w:rPr>
        <w:t>Conversen con su equipo sobre cómo las personas en su cultura demuestran y dicen que están "llenas de dolor" o muy tristes.</w:t>
      </w:r>
    </w:p>
    <w:p>
      <w:pPr/>
      <w:r>
        <w:rPr>
          <w:lang w:val="es_ES" w:bidi="es_ES"/>
        </w:rPr>
      </w:r>
      <w:r>
        <w:rPr>
          <w:lang w:val="es_ES" w:bidi="es_ES"/>
        </w:rPr>
        <w:t>La siguiente historia tiene lugar en otro momento, cuando Jesús y sus discípulos están en la ciudad de Capernaúm. Pedro está afuera cuando dos recaudadores de impuestos le preguntan si su maestro, Jesús, paga el impuesto del templo. Pedro les dice que sí, Jesús paga el impuesto.</w:t>
      </w:r>
    </w:p>
    <w:p>
      <w:pPr/>
      <w:r>
        <w:rPr>
          <w:lang w:val="es_ES" w:bidi="es_ES"/>
        </w:rPr>
      </w:r>
      <w:r>
        <w:rPr>
          <w:lang w:val="es_ES" w:bidi="es_ES"/>
        </w:rPr>
        <w:t>El impuesto del templo no era un impuesto romano. Los fariseos, un grupo de líderes religiosos, crearon el impuesto del templo. Todos los hombres judíos pagaban este impuesto para sostener el templo.</w:t>
      </w:r>
    </w:p>
    <w:p>
      <w:pPr/>
      <w:r>
        <w:rPr>
          <w:lang w:val="es_ES" w:bidi="es_ES"/>
        </w:rPr>
      </w:r>
      <w:r>
        <w:rPr>
          <w:lang w:val="es_ES" w:bidi="es_ES"/>
        </w:rPr>
        <w:t xml:space="preserve">Recordarán que el templo era la casa de Dios donde el pueblo judío lo adoraba en Jerusalén. Las personas que viajaban a Jerusalén para la Pascua pagaban el impuesto en el templo, pero los recaudadores de impuestos también recorrían el resto del país para recaudar el impuesto durante el mes anterior a la Pascua. La Pascua era una fiesta religiosa celebrada por el pueblo judío cada año para recordar cuando Dios liberó a sus antepasados de la esclavitud en Egipto. </w:t>
      </w:r>
    </w:p>
    <w:p>
      <w:pPr/>
      <w:r>
        <w:rPr>
          <w:lang w:val="es_ES" w:bidi="es_ES"/>
        </w:rPr>
      </w:r>
      <w:r>
        <w:rPr>
          <w:lang w:val="es_ES" w:bidi="es_ES"/>
        </w:rPr>
        <w:t xml:space="preserve">Deténganse aquí y muestren al equipo una imagen del </w:t>
      </w:r>
      <w:r>
        <w:rPr>
          <w:lang w:val="es_ES" w:bidi="es_ES"/>
        </w:rPr>
        <w:t>templo en Jerusalén</w:t>
      </w:r>
      <w:r>
        <w:rPr>
          <w:lang w:val="es_ES" w:bidi="es_ES"/>
        </w:rPr>
        <w:t>.</w:t>
      </w:r>
    </w:p>
    <w:p>
      <w:pPr/>
      <w:r>
        <w:rPr>
          <w:lang w:val="es_ES" w:bidi="es_ES"/>
        </w:rPr>
      </w:r>
      <w:r>
        <w:rPr>
          <w:lang w:val="es_ES" w:bidi="es_ES"/>
        </w:rPr>
        <w:t>Entonces Pedro entra en la casa donde Jesús se está quedando. Los otros discípulos están en algún lugar de Capernaúm en este momento, pero no se mencionan dentro de la casa. Antes de que Pedro tenga la oportunidad de hablar, Jesús le pregunta: "¿Qué piensas, Simón? ¿Los reyes humanos cobran impuestos a sus hijos o a los demás?" Recordarán que Pedro también se llama Simón. Jesús sabía que los hombres le preguntaron a Pedro si Jesús pagaba los impuestos del templo aunque Pedro no se lo había dicho.</w:t>
      </w:r>
    </w:p>
    <w:p>
      <w:pPr/>
      <w:r>
        <w:rPr>
          <w:lang w:val="es_ES" w:bidi="es_ES"/>
        </w:rPr>
      </w:r>
      <w:r>
        <w:rPr>
          <w:lang w:val="es_ES" w:bidi="es_ES"/>
        </w:rPr>
        <w:t>Pedro responde que los reyes humanos toman sus impuestos de otros que no son sus hijos. Jesús dice, "entonces los hijos están exentos". Este impuesto se recauda para el templo y Dios es el rey del templo, por lo que los hijos de Dios no deben tener que pagar el impuesto. Jesús está diciendo que él y Pedro son los hijos de Dios, por lo que no deben tener que pagar el impuesto del templo.</w:t>
      </w:r>
    </w:p>
    <w:p>
      <w:pPr/>
      <w:r>
        <w:rPr>
          <w:lang w:val="es_ES" w:bidi="es_ES"/>
        </w:rPr>
      </w:r>
      <w:r>
        <w:rPr>
          <w:lang w:val="es_ES" w:bidi="es_ES"/>
        </w:rPr>
        <w:t>Conversen con su equipo sobre cómo las personas en su cultura tratan a sus familiares de manera diferente a las personas fuera de sus familias. ¿Cuáles son algunos privilegios especiales de ser un hijo en tu cultura?</w:t>
      </w:r>
    </w:p>
    <w:p>
      <w:pPr/>
      <w:r>
        <w:rPr>
          <w:lang w:val="es_ES" w:bidi="es_ES"/>
        </w:rPr>
      </w:r>
      <w:r>
        <w:rPr>
          <w:lang w:val="es_ES" w:bidi="es_ES"/>
        </w:rPr>
        <w:t>Entonces Jesús dice que no quiere hacer que los recaudadores de impuestos se enojen con ellos, por lo que le dice a Pedro que arroje su línea de pesca al lago y pesque un pez. Él instruye a Pedro a abrir la boca del primer pez que atrape y encontrará una moneda de plata o un séquel. Un séquel equivalía a 4 dracmas, y el impuesto del templo era 2 dracmas, por lo que 4 sería suficiente para ambos. Entonces Pedro debe dar la moneda a los recaudadores de impuestos para pagar el impuesto tanto por Jesús como por Pedro.</w:t>
      </w:r>
    </w:p>
    <w:p>
      <w:pPr/>
      <w:r>
        <w:rPr>
          <w:lang w:val="es_ES" w:bidi="es_ES"/>
        </w:rPr>
      </w:r>
      <w:r>
        <w:rPr>
          <w:lang w:val="es_ES" w:bidi="es_ES"/>
        </w:rPr>
        <w:t>En esta situación, Jesús no quería enojar a los recaudadores de impuestos porque estaba dispuesto a renunciar a sus propias libertades personales, pero hay otros momentos en que Jesús está dispuesto a enojar a las personas si están causando daño a los demás.</w:t>
      </w:r>
    </w:p>
    <w:p>
      <w:pPr/>
      <w:r>
        <w:rPr>
          <w:lang w:val="es_ES" w:bidi="es_ES"/>
        </w:rPr>
      </w:r>
      <w:r>
        <w:rPr>
          <w:lang w:val="es_ES" w:bidi="es_ES"/>
        </w:rPr>
        <w:t xml:space="preserve">Deténganse aquí y muestren a su equipo una imagen de un </w:t>
      </w:r>
      <w:r>
        <w:rPr>
          <w:lang w:val="es_ES" w:bidi="es_ES"/>
        </w:rPr>
        <w:t>séquel</w:t>
      </w:r>
      <w:r>
        <w:rPr>
          <w:lang w:val="es_ES" w:bidi="es_ES"/>
        </w:rPr>
        <w:t xml:space="preserve">. </w:t>
      </w:r>
    </w:p>
    <w:p>
      <w:pPr/>
      <w:r>
        <w:rPr>
          <w:lang w:val="es_ES" w:bidi="es_ES"/>
        </w:rPr>
      </w:r>
      <w:r>
        <w:rPr>
          <w:lang w:val="es_ES" w:bidi="es_ES"/>
        </w:rPr>
        <w:t xml:space="preserve">Deténganse aquí y muestren a su equipo una imagen de una </w:t>
      </w:r>
      <w:r>
        <w:rPr>
          <w:lang w:val="es_ES" w:bidi="es_ES"/>
        </w:rPr>
        <w:t>línea de pesca con un anzuelo</w:t>
      </w:r>
      <w:r>
        <w:rPr>
          <w:lang w:val="es_ES" w:bidi="es_ES"/>
        </w:rPr>
        <w:t>.</w:t>
      </w:r>
    </w:p>
    <w:p>
      <w:pPr/>
      <w:r>
        <w:rPr>
          <w:lang w:val="es_ES" w:bidi="es_ES"/>
        </w:rPr>
      </w:r>
      <w:r>
        <w:rPr>
          <w:lang w:val="es_ES" w:bidi="es_ES"/>
        </w:rPr>
        <w:t>Conversen con su equipo: ¿Cuáles son algunas cosas que hacen las personas en tu cultura para no enojar a los líderes religiosos?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y sus discípulos están juntos en Galilea y Jesús nuevamente les dice a los discípulos que morirá. Él también añade que alguien lo traicionará. Los discípulos están profundamente tristes por esta noticia.</w:t>
      </w:r>
    </w:p>
    <w:p>
      <w:pPr/>
      <w:r>
        <w:rPr>
          <w:lang w:val="es_ES" w:bidi="es_ES"/>
        </w:rPr>
      </w:r>
      <w:r>
        <w:rPr>
          <w:b/>
          <w:lang w:val="es_ES" w:bidi="es_ES"/>
        </w:rPr>
        <w:t>Segunda escena:</w:t>
      </w:r>
      <w:r>
        <w:rPr>
          <w:lang w:val="es_ES" w:bidi="es_ES"/>
        </w:rPr>
        <w:t xml:space="preserve"> Pedro está afuera en Capernaúm y algunos recaudadores de impuestos le preguntan si Jesús paga el impuesto del templo. Pedro dice que sí, lo hace.</w:t>
      </w:r>
    </w:p>
    <w:p>
      <w:pPr/>
      <w:r>
        <w:rPr>
          <w:lang w:val="es_ES" w:bidi="es_ES"/>
        </w:rPr>
      </w:r>
      <w:r>
        <w:rPr>
          <w:b/>
          <w:lang w:val="es_ES" w:bidi="es_ES"/>
        </w:rPr>
        <w:t>Tercera escena:</w:t>
      </w:r>
      <w:r>
        <w:rPr>
          <w:lang w:val="es_ES" w:bidi="es_ES"/>
        </w:rPr>
        <w:t xml:space="preserve"> Pedro entra en la casa y Jesús le pregunta de quién cobran los impuestos los reyes terrenales: ¿de sus propios hijos o de otras personas? Jesús dice que como Dios es el rey del templo, sus hijos, incluidos Jesús y Pedro, no deben tener que pagar el impuesto del templo. Pero Jesús no quiere molestar a los recaudadores de impuestos, por lo que le dice a Pedro que pesque un pez y que encontrará una moneda de plata en la boca del pez que debe dar a los recaudadores de impuestos para pagar el impuesto del templo tanto de Jesús como de Pedro.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de Jesús, incluido Simón Pedro</w:t>
      </w:r>
    </w:p>
    <w:p>
      <w:pPr>
        <w:pStyle w:val="ListBullet"/>
        <w:spacing w:line="240" w:lineRule="auto"/>
        <w:ind w:left="720"/>
      </w:pPr>
      <w:r>
        <w:rPr>
          <w:lang w:val="es_ES" w:bidi="es_ES"/>
        </w:rPr>
      </w:r>
      <w:r>
        <w:rPr>
          <w:lang w:val="es_ES" w:bidi="es_ES"/>
        </w:rPr>
        <w:t>Recaudadores de impuestos del templo</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Jesús y sus discípulos están juntos en algún lugar de Galilea, la región norte de Israel. Jesús y sus discípulos se reunieron y Jesús les dijo por segunda vez que lo matarían. Esta vez también añade que será "entregado en manos de los hombres", lo que significa que alguien lo traicionará. Cuando los discípulos escuchan esta noticia, están muy tristes.</w:t>
      </w:r>
    </w:p>
    <w:p>
      <w:pPr/>
      <w:r>
        <w:rPr>
          <w:lang w:val="es_ES" w:bidi="es_ES"/>
        </w:rPr>
      </w:r>
      <w:r>
        <w:rPr>
          <w:lang w:val="es_ES" w:bidi="es_ES"/>
        </w:rPr>
        <w:t>En la segunda escena, "ellos" han venido a Capernaúm, una ciudad de Galilea. Esto probablemente significa que Jesús y sus 12 discípulos se estaban quedando juntos en Capernaúm. Pedro está afuera cuando algunos recaudadores del impuesto del templo le preguntan si Jesús paga el impuesto del templo. El impuesto del templo fue creado por los fariseos, un grupo religioso en Israel en ese momento. Todos los hombres judíos adultos pagaban el impuesto del templo para mantener los costos del templo en Jerusalén. Pedro responde, "Sí".</w:t>
      </w:r>
    </w:p>
    <w:p>
      <w:pPr/>
      <w:r>
        <w:rPr>
          <w:lang w:val="es_ES" w:bidi="es_ES"/>
        </w:rPr>
      </w:r>
      <w:r>
        <w:rPr>
          <w:lang w:val="es_ES" w:bidi="es_ES"/>
        </w:rPr>
        <w:t>En la tercera escena, Pedro entra en la casa donde Jesús se está quedando. Los otros discípulos también están en Capernaúm, pero no se mencionan en esta escena. Antes de que Pedro tenga la oportunidad de hablar, Jesús le pregunta: "¿Qué piensas, Simón? ¿Los reyes de la tierra cobran impuestos a sus hijos o a los demás?" Jesús ya sabía lo que los recaudadores de impuestos le preguntaron a Pedro aunque Pedro no se lo había dicho. Jesús le pregunta a Pedro, "¿Qué piensas, Simón?" Él ya conoce la respuesta a la pregunta, pero quiere que Pedro piense en la respuesta para que Jesús pueda enseñarle algo. Jesús pregunta si los "reyes de la tierra", o los reyes humanos, toman impuestos de sus hijos o de otras personas que no son sus hijos. Él está contrastando a los reyes de la tierra con el Rey del templo, que es Dios.</w:t>
      </w:r>
    </w:p>
    <w:p>
      <w:pPr/>
      <w:r>
        <w:rPr>
          <w:lang w:val="es_ES" w:bidi="es_ES"/>
        </w:rPr>
      </w:r>
      <w:r>
        <w:rPr>
          <w:lang w:val="es_ES" w:bidi="es_ES"/>
        </w:rPr>
        <w:t>Pedro responde, "De otros". Jesús dice, "Entonces los hijos son libres", lo que significa que los hijos no deben tener que pagar el impuesto. Aunque no deberían tener que pagar, Jesús no quiere molestar a los recaudadores de impuestos, por lo que le dice a Pedro que "arroje su línea" o "arroje su anzuelo" al mar para pescar un pez. Él probablemente está hablando del Mar de Galilea, porque Capernaúm está cerca del Mar de Galilea. Él le dice a Pedro que abra la boca del primer pez que atrape y encontrará una moneda de plata en la boca del pez. La moneda valdrá lo suficiente como para pagar el impuesto del templo tanto de Jesús como de Pedro, y Pedro debe darla a los recaudadores de impuestos.</w:t>
      </w:r>
    </w:p>
    <w:p>
      <w:pPr/>
      <w:r>
        <w:rPr>
          <w:lang w:val="es_ES" w:bidi="es_ES"/>
        </w:rPr>
      </w:r>
      <w:r>
        <w:rPr>
          <w:lang w:val="es_ES" w:bidi="es_ES"/>
        </w:rPr>
        <w:t xml:space="preserve">Deténganse aquí y muestren a su equipo una imagen del </w:t>
      </w:r>
      <w:r>
        <w:rPr>
          <w:b/>
          <w:lang w:val="es_ES" w:bidi="es_ES"/>
        </w:rPr>
        <w:t>Mar de Galilea</w:t>
      </w:r>
      <w:r>
        <w:rPr>
          <w:lang w:val="es_ES" w:bidi="es_ES"/>
        </w:rPr>
        <w:t>.</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de Jesús, incluido Simón Pedro</w:t>
      </w:r>
    </w:p>
    <w:p>
      <w:pPr>
        <w:pStyle w:val="ListBullet"/>
        <w:spacing w:line="240" w:lineRule="auto"/>
        <w:ind w:left="720"/>
      </w:pPr>
      <w:r>
        <w:rPr>
          <w:lang w:val="es_ES" w:bidi="es_ES"/>
        </w:rPr>
      </w:r>
      <w:r>
        <w:rPr>
          <w:lang w:val="es_ES" w:bidi="es_ES"/>
        </w:rPr>
        <w:t>Recaudadores de impuestos del templo</w:t>
      </w:r>
    </w:p>
    <w:p>
      <w:pPr/>
      <w:r>
        <w:rPr>
          <w:lang w:val="es_ES" w:bidi="es_ES"/>
        </w:rPr>
      </w:r>
      <w:r>
        <w:rPr>
          <w:lang w:val="es_ES" w:bidi="es_ES"/>
        </w:rPr>
        <w:t>El equipo debe actuar la historia dos veces. Deben actuarla en el idioma al que están traduciendo. La primera vez, el equipo debe actuar la historia sin interrupciones. La segunda vez que el equipo actúe la historia, detenlo en diferentes puntos de la historia.</w:t>
      </w:r>
    </w:p>
    <w:p>
      <w:pPr/>
      <w:r>
        <w:rPr>
          <w:lang w:val="es_ES" w:bidi="es_ES"/>
        </w:rPr>
      </w:r>
      <w:r>
        <w:rPr>
          <w:lang w:val="es_ES" w:bidi="es_ES"/>
        </w:rPr>
        <w:t>Cuando el equipo actúe la historia la primera vez, presta atención al diálogo, al flujo, a la trama y a la cronología de la historia. Asegúrate de que las partes importantes o difíciles de la historia o del texto se actúen y no se omitan. Ayuda al equipo a recordar las partes de la historia.</w:t>
      </w:r>
    </w:p>
    <w:p>
      <w:pPr/>
      <w:r>
        <w:rPr>
          <w:lang w:val="es_ES" w:bidi="es_ES"/>
        </w:rPr>
      </w:r>
      <w:r>
        <w:rPr>
          <w:lang w:val="es_ES" w:bidi="es_ES"/>
        </w:rPr>
        <w:t>Jesús y sus 12 discípulos se reúnen y Jesús les dice a los discípulos, "El Hijo del Hombre está a punto de ser entregado en manos de los hombres, y lo matarán, y Dios lo resucitará al tercer día".</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al actor que interpreta a los discípulos: "¿Cómo se siente?" Es posible que escuchen cosas como: "¡Estoy tan triste! ¡No quiero que Jesús muera!"</w:t>
      </w:r>
    </w:p>
    <w:p>
      <w:pPr>
        <w:pStyle w:val="ListBullet"/>
        <w:spacing w:line="240" w:lineRule="auto"/>
        <w:ind w:left="720"/>
      </w:pPr>
      <w:r>
        <w:rPr>
          <w:lang w:val="es_ES" w:bidi="es_ES"/>
        </w:rPr>
      </w:r>
      <w:r>
        <w:rPr>
          <w:lang w:val="es_ES" w:bidi="es_ES"/>
        </w:rPr>
        <w:t>Pregúntale al actor que interpreta a Jesús: "¿Cómo te sientes?" Es posible que escuchen cosas como: "¿Todavía no están escuchando la historia completa?" o "¿Cuándo entenderán que Dios me resucitará de la muerte al tercer día?"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y los discípulos están en Capernaúm. Pedro está afuera cuando los recaudadores de impuestos le preguntan si Jesús paga el impuesto del templo que todos los hombres judíos pagan para mantener los costos del templo en Jerusalén. Pedro responde, "sí".</w:t>
      </w:r>
    </w:p>
    <w:p>
      <w:pPr/>
      <w:r>
        <w:rPr>
          <w:lang w:val="es_ES" w:bidi="es_ES"/>
        </w:rPr>
      </w:r>
      <w:r>
        <w:rPr>
          <w:lang w:val="es_ES" w:bidi="es_ES"/>
        </w:rPr>
        <w:t>Entonces Pedro entra en la casa donde Jesús se está quedando. Los otros discípulos están en Capernaúm, pero no se mencionan en esta escena. Antes de que Pedro tenga la oportunidad de hablar, Jesús le pregunta: "¿Qué piensas, Simón? ¿Los reyes terrenales toman los impuestos de sus hijos o de los demás?" Peter dice que ellos cobran sus propios impuestos a los demás. Jesús dice, "Entonces los hijos son libres".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Pregúntale al actor que interpreta a Pedro: "¿Cómo se siente?" Es posible que escuchen cosas como: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le dice a Pedro que no quiere molestar a los recaudadores de impuestos, por lo que Pedro debe ir al mar y pescar un pez. Él probablemente está hablando del Mar de Galilea, un gran lago cerca de Capernaúm. Pedro debe "arrojar su línea" o "arrojar su anzuelo" para pescar un pez. Él le dice que abra la boca del primer pez que atrape y encontrará una moneda de plata que valga lo suficiente como para pagar el impuesto del templo tanto de Jesús como de Pedro. Entonces debe dar la moneda a los recaudadores de impuestos para pagar su impuesto.</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Pregúntale al actor que interpreta a Pedro: "¿Cómo se siente?" Es posible que escuchen cosas como: "¡No puedo esperar a ver este milagro!" "Jesús quiere que pague el impuesto aunque soy un hijo de Dios. A veces tengo que mantener la paz incluso si eso significa que renuncio a algunas de mis libertades personales. Esto es difícil", "Jesús no quiere que molestemos a los recaudadores del impuesto del templo", o "¡Jesús tiene el poder de poner el dinero que necesito en la boca del pez que pesque!"</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Esta historia tiene lugar mientras los discípulos se reúnen nuevamente con Jesús en </w:t>
      </w:r>
      <w:r>
        <w:rPr>
          <w:b/>
          <w:lang w:val="es_ES" w:bidi="es_ES"/>
        </w:rPr>
        <w:t>Galilea</w:t>
      </w:r>
      <w:r>
        <w:rPr>
          <w:lang w:val="es_ES" w:bidi="es_ES"/>
        </w:rPr>
        <w:t xml:space="preserve">. Recordarán que Galilea es la región del norte de Israel. </w:t>
      </w:r>
      <w:r>
        <w:rPr>
          <w:lang w:val="es_ES" w:bidi="es_ES"/>
        </w:rPr>
        <w:t>Galilea</w:t>
      </w:r>
      <w:r>
        <w:rPr>
          <w:lang w:val="es_ES" w:bidi="es_ES"/>
        </w:rPr>
        <w:t xml:space="preserve"> está en el Glosario Principal.</w:t>
      </w:r>
    </w:p>
    <w:p>
      <w:pPr/>
      <w:r>
        <w:rPr>
          <w:lang w:val="es_ES" w:bidi="es_ES"/>
        </w:rPr>
      </w:r>
      <w:r>
        <w:rPr>
          <w:lang w:val="es_ES" w:bidi="es_ES"/>
        </w:rPr>
        <w:t xml:space="preserve">Jesús dice que el </w:t>
      </w:r>
      <w:r>
        <w:rPr>
          <w:b/>
          <w:lang w:val="es_ES" w:bidi="es_ES"/>
        </w:rPr>
        <w:t>Hijo del Hombre</w:t>
      </w:r>
      <w:r>
        <w:rPr>
          <w:lang w:val="es_ES" w:bidi="es_ES"/>
        </w:rPr>
        <w:t xml:space="preserve"> será entregado </w:t>
      </w:r>
      <w:r>
        <w:rPr>
          <w:b/>
          <w:lang w:val="es_ES" w:bidi="es_ES"/>
        </w:rPr>
        <w:t>en manos de los hombres</w:t>
      </w:r>
      <w:r>
        <w:rPr>
          <w:lang w:val="es_ES" w:bidi="es_ES"/>
        </w:rPr>
        <w:t xml:space="preserve"> y lo matarán. Recordarán que Jesús a menudo usa el título </w:t>
      </w:r>
      <w:r>
        <w:rPr>
          <w:b/>
          <w:lang w:val="es_ES" w:bidi="es_ES"/>
        </w:rPr>
        <w:t>Hijo del Hombre</w:t>
      </w:r>
      <w:r>
        <w:rPr>
          <w:lang w:val="es_ES" w:bidi="es_ES"/>
        </w:rPr>
        <w:t xml:space="preserve"> para referirse a sí mismo porque significa Mesías. Usen la misma frase para Hijo del Hombre que usaron antes. </w:t>
      </w:r>
      <w:r>
        <w:rPr>
          <w:lang w:val="es_ES" w:bidi="es_ES"/>
        </w:rPr>
        <w:t>Hijo del Hombre</w:t>
      </w:r>
      <w:r>
        <w:rPr>
          <w:lang w:val="es_ES" w:bidi="es_ES"/>
        </w:rPr>
        <w:t xml:space="preserve"> se encuentra en el Glosario Principal. Entregado "en las manos de los hombres" es una expresión hebrea que significa "en el poder de los hombres". Jesús está diciendo que alguien lo traicionará ante unos hombres que lo matarán.</w:t>
      </w:r>
    </w:p>
    <w:p>
      <w:pPr/>
      <w:r>
        <w:rPr>
          <w:lang w:val="es_ES" w:bidi="es_ES"/>
        </w:rPr>
      </w:r>
      <w:r>
        <w:rPr>
          <w:lang w:val="es_ES" w:bidi="es_ES"/>
        </w:rPr>
        <w:t xml:space="preserve">Los </w:t>
      </w:r>
      <w:r>
        <w:rPr>
          <w:b/>
          <w:lang w:val="es_ES" w:bidi="es_ES"/>
        </w:rPr>
        <w:t>discípulos</w:t>
      </w:r>
      <w:r>
        <w:rPr>
          <w:lang w:val="es_ES" w:bidi="es_ES"/>
        </w:rPr>
        <w:t xml:space="preserve"> estaban </w:t>
      </w:r>
      <w:r>
        <w:rPr>
          <w:b/>
          <w:lang w:val="es_ES" w:bidi="es_ES"/>
        </w:rPr>
        <w:t>llenos de dolor</w:t>
      </w:r>
      <w:r>
        <w:rPr>
          <w:lang w:val="es_ES" w:bidi="es_ES"/>
        </w:rPr>
        <w:t xml:space="preserve">. Recordarán que un discípulo es alguien que sigue a Jesús. Usen la misma palabra para discípulos que usaron antes. </w:t>
      </w:r>
      <w:r>
        <w:rPr>
          <w:lang w:val="es_ES" w:bidi="es_ES"/>
        </w:rPr>
        <w:t>Discípulo</w:t>
      </w:r>
      <w:r>
        <w:rPr>
          <w:lang w:val="es_ES" w:bidi="es_ES"/>
        </w:rPr>
        <w:t xml:space="preserve"> se encuentra en el Glosario Principal. "Llenos de dolor" significa que están muy tristes.</w:t>
      </w:r>
    </w:p>
    <w:p>
      <w:pPr/>
      <w:r>
        <w:rPr>
          <w:lang w:val="es_ES" w:bidi="es_ES"/>
        </w:rPr>
      </w:r>
      <w:r>
        <w:rPr>
          <w:lang w:val="es_ES" w:bidi="es_ES"/>
        </w:rPr>
        <w:t xml:space="preserve">Los recaudadores de impuestos le preguntan a Pedro si Jesús paga el impuesto del templo de dos dracmas. Una </w:t>
      </w:r>
      <w:r>
        <w:rPr>
          <w:b/>
          <w:lang w:val="es_ES" w:bidi="es_ES"/>
        </w:rPr>
        <w:t>dracma</w:t>
      </w:r>
      <w:r>
        <w:rPr>
          <w:lang w:val="es_ES" w:bidi="es_ES"/>
        </w:rPr>
        <w:t xml:space="preserve"> es una unidad de dinero. Valía el salario de dos días.</w:t>
      </w:r>
    </w:p>
    <w:p>
      <w:pPr/>
      <w:r>
        <w:rPr>
          <w:lang w:val="es_ES" w:bidi="es_ES"/>
        </w:rPr>
      </w:r>
      <w:r>
        <w:rPr>
          <w:lang w:val="es_ES" w:bidi="es_ES"/>
        </w:rPr>
        <w:t xml:space="preserve">Jesús dice que no quiere </w:t>
      </w:r>
      <w:r>
        <w:rPr>
          <w:b/>
          <w:lang w:val="es_ES" w:bidi="es_ES"/>
        </w:rPr>
        <w:t>ofender</w:t>
      </w:r>
      <w:r>
        <w:rPr>
          <w:lang w:val="es_ES" w:bidi="es_ES"/>
        </w:rPr>
        <w:t xml:space="preserve"> o </w:t>
      </w:r>
      <w:r>
        <w:rPr>
          <w:b/>
          <w:lang w:val="es_ES" w:bidi="es_ES"/>
        </w:rPr>
        <w:t>causar ofensa</w:t>
      </w:r>
      <w:r>
        <w:rPr>
          <w:lang w:val="es_ES" w:bidi="es_ES"/>
        </w:rPr>
        <w:t>. Él quiere decir que no quiere enojar o molestar a los recaudadores de impuestos con él.</w:t>
      </w:r>
    </w:p>
    <w:p>
      <w:pPr/>
      <w:r>
        <w:rPr>
          <w:lang w:val="es_ES" w:bidi="es_ES"/>
        </w:rPr>
      </w:r>
      <w:r>
        <w:rPr>
          <w:b/>
          <w:lang w:val="es_ES" w:bidi="es_ES"/>
        </w:rPr>
        <w:t>El mar</w:t>
      </w:r>
      <w:r>
        <w:rPr>
          <w:lang w:val="es_ES" w:bidi="es_ES"/>
        </w:rPr>
        <w:t xml:space="preserve"> que Jesús menciona es probablemente el </w:t>
      </w:r>
      <w:r>
        <w:rPr>
          <w:lang w:val="es_ES" w:bidi="es_ES"/>
        </w:rPr>
        <w:t>Mar de Galilea</w:t>
      </w:r>
      <w:r>
        <w:rPr>
          <w:lang w:val="es_ES" w:bidi="es_ES"/>
        </w:rPr>
        <w:t>, un gran lago cerca de Capernaúm.</w:t>
      </w:r>
    </w:p>
    <w:p>
      <w:pPr/>
      <w:r>
        <w:rPr>
          <w:lang w:val="es_ES" w:bidi="es_ES"/>
        </w:rPr>
      </w:r>
      <w:r>
        <w:rPr>
          <w:lang w:val="es_ES" w:bidi="es_ES"/>
        </w:rPr>
        <w:t xml:space="preserve">Jesús dice que Pedro encontrará una moneda de plata o un </w:t>
      </w:r>
      <w:r>
        <w:rPr>
          <w:b/>
          <w:lang w:val="es_ES" w:bidi="es_ES"/>
        </w:rPr>
        <w:t>séquel</w:t>
      </w:r>
      <w:r>
        <w:rPr>
          <w:lang w:val="es_ES" w:bidi="es_ES"/>
        </w:rPr>
        <w:t xml:space="preserve"> en la boca del pez. Un séquel era una moneda que valía lo suficiente como para pagar el impuesto tanto de Jesús como de Pedro.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18:1–9</w:t>
      </w:r>
      <w:r>
        <w:rPr>
          <w:lang w:val="es_ES" w:bidi="es_ES"/>
        </w:rPr>
      </w:r>
    </w:p>
    <w:p>
      <w:pPr>
        <w:pStyle w:val="Heading3"/>
      </w:pPr>
      <w:r>
        <w:rPr>
          <w:lang w:val="es_ES" w:bidi="es_ES"/>
        </w:rPr>
        <w:t>Escuchar con el corazón</w:t>
      </w:r>
    </w:p>
    <w:p>
      <w:pPr/>
      <w:r>
        <w:rPr>
          <w:lang w:val="es_ES" w:bidi="es_ES"/>
        </w:rPr>
      </w:r>
      <w:r>
        <w:rPr>
          <w:lang w:val="es_ES" w:bidi="es_ES"/>
        </w:rPr>
        <w:t>Escuchen Mateo 18:1–9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cotidiana?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 sea más fácil de entender.</w:t>
      </w:r>
    </w:p>
    <w:p>
      <w:pPr/>
      <w:r>
        <w:rPr>
          <w:lang w:val="es_ES" w:bidi="es_ES"/>
        </w:rPr>
      </w:r>
      <w:r>
        <w:rPr>
          <w:lang w:val="es_ES" w:bidi="es_ES"/>
        </w:rPr>
        <w:t>Esta historia tiene lugar poco antes, o poco después, de la historia sobre el impuesto del templo. Jesús dijo que los reyes no pagan impuestos a sus propios hijos, y que Jesús y Pedro no deberían tener que pagar el impuesto del templo. Esta discusión podría estar haciendo que los discípulos se pregunten si son personas importantes en el reino de Dios.</w:t>
      </w:r>
    </w:p>
    <w:p>
      <w:pPr/>
      <w:r>
        <w:rPr>
          <w:lang w:val="es_ES" w:bidi="es_ES"/>
        </w:rPr>
      </w:r>
      <w:r>
        <w:rPr>
          <w:lang w:val="es_ES" w:bidi="es_ES"/>
        </w:rPr>
        <w:t>Jesús y sus discípulos probablemente todavía están en Capernaúm en este momento. Los discípulos se acercan a Jesús y le preguntan "¿Quién es el más grande en el reino de los cielos?" Recordarán que "reino de los cielos" se refiere al reino de Dios. Quieren saber quién es la persona más importante o la más honrada en el reino de Dios. Jesús le pide a un niño pequeño que se acerque a él, y coloca al niño entre él y sus discípulos donde todos pueden verlo. Él dice, "En verdad les digo", lo que significa que quiere que los discípulos escuchen atentamente lo que él dirá a continuación.</w:t>
      </w:r>
    </w:p>
    <w:p>
      <w:pPr/>
      <w:r>
        <w:rPr>
          <w:lang w:val="es_ES" w:bidi="es_ES"/>
        </w:rPr>
      </w:r>
      <w:r>
        <w:rPr>
          <w:lang w:val="es_ES" w:bidi="es_ES"/>
        </w:rPr>
        <w:t>Jesús les dice que si no se convierten o cambian su pensamiento y se vuelven como niños pequeños, de ninguna manera podrán entrar en el reino de los cielos. Así pues, quien se humille o se rebaje como ese niño pequeño, ese es el más grande en el reino de los cielos. Los niños eran las personas de menor rango en la sociedad judía en ese momento. No solo tenían cuerpos pequeños, sino que tampoco tenían autoridad, poder o privilegio. Esto muestra que el reino de los cielos es diferente de los reinos de la tierra.</w:t>
      </w:r>
    </w:p>
    <w:p>
      <w:pPr/>
      <w:r>
        <w:rPr>
          <w:lang w:val="es_ES" w:bidi="es_ES"/>
        </w:rPr>
      </w:r>
      <w:r>
        <w:rPr>
          <w:lang w:val="es_ES" w:bidi="es_ES"/>
        </w:rPr>
        <w:t>Entonces Jesús dice que cualquiera que reciba, o dé la bienvenida a un niño como este "en su nombre", o por causa de él, recibe a Jesús.</w:t>
      </w:r>
    </w:p>
    <w:p>
      <w:pPr/>
      <w:r>
        <w:rPr>
          <w:lang w:val="es_ES" w:bidi="es_ES"/>
        </w:rPr>
      </w:r>
      <w:r>
        <w:rPr>
          <w:lang w:val="es_ES" w:bidi="es_ES"/>
        </w:rPr>
        <w:t>Conversen con su equipo sobre cómo saben qué personas de su cultura son las más destacadas. ¿Cómo se ven? ¿Cómo se comportan? ¿Cómo son tratados de manera diferente que otras personas?</w:t>
      </w:r>
    </w:p>
    <w:p>
      <w:pPr/>
      <w:r>
        <w:rPr>
          <w:lang w:val="es_ES" w:bidi="es_ES"/>
        </w:rPr>
      </w:r>
      <w:r>
        <w:rPr>
          <w:lang w:val="es_ES" w:bidi="es_ES"/>
        </w:rPr>
        <w:t>Conversen con su equipo sobre cómo saben qué personas de su cultura son las de menor rango. ¿Cómo se ven? ¿Cómo se comportan? ¿En qué se diferencia el trato que la gente dispensa a los más desfavorecidos del que dispensa al resto de personas? ¿De qué maneras es tu cultura diferente del reino de los cielos que Jesús está describiendo?</w:t>
      </w:r>
    </w:p>
    <w:p>
      <w:pPr/>
      <w:r>
        <w:rPr>
          <w:lang w:val="es_ES" w:bidi="es_ES"/>
        </w:rPr>
      </w:r>
      <w:r>
        <w:rPr>
          <w:lang w:val="es_ES" w:bidi="es_ES"/>
        </w:rPr>
        <w:t xml:space="preserve">Pero Jesús dice que si alguien hace que uno de los creyentes que son como niños pequeños peque, sería mejor que alguien atara una piedra de molino grande alrededor del cuello de esa persona y la ahogara en la parte más profunda del mar. Una piedra de molino era una piedra grande y pesada que se usaba para moler grano. Si una persona tuviera una piedra de molino atada alrededor del cuello, no podría nadar y se ahogaría. Jesús está diciendo que el castigo por hacer que alguien que confía en él peque será mucho peor que tener una piedra de molino atada alrededor del cuello y ser arrojado a la parte más profunda del mar. Jesús usa esta imagen impactante para ayudar a sus discípulos a entender lo importante que es no hacer que uno de los seguidores de Jesús pierda la fe en él. Los seguidores de Jesús no son las personas poderosas del mundo, pero Dios es poderoso y castigará a cualquiera que los tiente a pecar. </w:t>
      </w:r>
    </w:p>
    <w:p>
      <w:pPr/>
      <w:r>
        <w:rPr>
          <w:lang w:val="es_ES" w:bidi="es_ES"/>
        </w:rPr>
      </w:r>
      <w:r>
        <w:rPr>
          <w:lang w:val="es_ES" w:bidi="es_ES"/>
        </w:rPr>
        <w:t xml:space="preserve">Deténganse aquí y muestren a su equipo una imagen de una </w:t>
      </w:r>
      <w:r>
        <w:rPr>
          <w:lang w:val="es_ES" w:bidi="es_ES"/>
        </w:rPr>
        <w:t>piedra de molino</w:t>
      </w:r>
      <w:r>
        <w:rPr>
          <w:lang w:val="es_ES" w:bidi="es_ES"/>
        </w:rPr>
        <w:t>.</w:t>
      </w:r>
    </w:p>
    <w:p>
      <w:pPr/>
      <w:r>
        <w:rPr>
          <w:lang w:val="es_ES" w:bidi="es_ES"/>
        </w:rPr>
      </w:r>
      <w:r>
        <w:rPr>
          <w:lang w:val="es_ES" w:bidi="es_ES"/>
        </w:rPr>
        <w:t>Cuando Jesús dice, "Ay del mundo", quiere decir "Qué terrible, qué triste, para la gente del mundo" porque tientan a los creyentes a pecar. La gente siempre tentará a otros a pecar, pero "¡ay!", es decir, tristeza y dolor, a la persona que tienta a otros a pecar. Dios castigará a esa persona.</w:t>
      </w:r>
    </w:p>
    <w:p>
      <w:pPr/>
      <w:r>
        <w:rPr>
          <w:lang w:val="es_ES" w:bidi="es_ES"/>
        </w:rPr>
      </w:r>
      <w:r>
        <w:rPr>
          <w:lang w:val="es_ES" w:bidi="es_ES"/>
        </w:rPr>
        <w:t>Conversen con su equipo sobre cómo las personas de su cultura advierten a los demás del peligro.</w:t>
      </w:r>
    </w:p>
    <w:p>
      <w:pPr/>
      <w:r>
        <w:rPr>
          <w:lang w:val="es_ES" w:bidi="es_ES"/>
        </w:rPr>
      </w:r>
      <w:r>
        <w:rPr>
          <w:lang w:val="es_ES" w:bidi="es_ES"/>
        </w:rPr>
        <w:t>Jesús dice que si la mano o el pie de alguien lo tienta a pecar, debe cortarlo y deshacerse de él. Es mejor que una persona entre en la vida eterna con solo una mano o un pie que conservar ambas manos y ambos pies, pero que Dios lo arroje al fuego eterno del Infierno. Jesús no le está diciendo a la gente que se corten las manos y los pies. Él está contando una parábola para mostrar lo peligroso que es el pecado. Las personas deben hacer todo lo que pueden para no pecar, incluso si deben renunciar a muchas cosas para resistir la tentación.</w:t>
      </w:r>
    </w:p>
    <w:p>
      <w:pPr/>
      <w:r>
        <w:rPr>
          <w:lang w:val="es_ES" w:bidi="es_ES"/>
        </w:rPr>
      </w:r>
      <w:r>
        <w:rPr>
          <w:lang w:val="es_ES" w:bidi="es_ES"/>
        </w:rPr>
        <w:t>Conversen con su equipo sobre cómo tu cultura piensa en las personas a las que faltan partes de su cuerpo.</w:t>
      </w:r>
    </w:p>
    <w:p>
      <w:pPr/>
      <w:r>
        <w:rPr>
          <w:lang w:val="es_ES" w:bidi="es_ES"/>
        </w:rPr>
      </w:r>
      <w:r>
        <w:rPr>
          <w:lang w:val="es_ES" w:bidi="es_ES"/>
        </w:rPr>
        <w:t>Él también dice que si el ojo de una persona hace que peque, debe sacárselo y deshacerse de él. Es mejor tener la vida eterna con Dios con un solo ojo que mantener ambos ojos y que Dios los arroje al infierno, donde el fuego arde para siempre. Nuevamente, Jesús no les está diciendo que se saquen los ojos, pero les está mostrando lo peligroso que es el pecado.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Los discípulos se acercan a Jesús y le preguntan quién es la persona más grande o la más honrada del reino de los cielos. Jesús le pide a un niño que se pare en medio de él y sus discípulos y dice que el más grande en el reino de los cielos es alguien que es humilde y sin poder como un niño pequeño. Los discípulos deben convertirse o cambiar su pensamiento y volverse humildes como un niño pequeño o no entrarán en el reino de los cielos.</w:t>
      </w:r>
    </w:p>
    <w:p>
      <w:pPr/>
      <w:r>
        <w:rPr>
          <w:lang w:val="es_ES" w:bidi="es_ES"/>
        </w:rPr>
      </w:r>
      <w:r>
        <w:rPr>
          <w:b/>
          <w:lang w:val="es_ES" w:bidi="es_ES"/>
        </w:rPr>
        <w:t>Segunda escena:</w:t>
      </w:r>
      <w:r>
        <w:rPr>
          <w:lang w:val="es_ES" w:bidi="es_ES"/>
        </w:rPr>
        <w:t xml:space="preserve"> Si alguien da la bienvenida a los seguidores de Jesús, que son como niños pequeños, en el nombre de Jesús, da la bienvenida a Jesús. Pero será terrible para cualquiera que tiente a uno de sus humildes seguidores a pecar. Sería mejor para esa persona si tuviera una piedra de molino atada alrededor del cuello y alguien lo arrojara a la parte más profunda del mar. El castigo de Dios por tentar a sus seguidores a pecar será peor que eso.</w:t>
      </w:r>
    </w:p>
    <w:p>
      <w:pPr/>
      <w:r>
        <w:rPr>
          <w:lang w:val="es_ES" w:bidi="es_ES"/>
        </w:rPr>
      </w:r>
      <w:r>
        <w:rPr>
          <w:b/>
          <w:lang w:val="es_ES" w:bidi="es_ES"/>
        </w:rPr>
        <w:t>Tercera escena:</w:t>
      </w:r>
      <w:r>
        <w:rPr>
          <w:lang w:val="es_ES" w:bidi="es_ES"/>
        </w:rPr>
        <w:t xml:space="preserve"> Jesús da fuertes advertencias contra las tentaciones de pecar. Él dice que una gran tristeza y el dolor esperan a aquellos que tientan a sus seguidores a pecar. Aunque siempre habrá algunos que tienten a otros a pecar, los que tientan a otros a pecar serán castigados severamente. El pecado es tan peligroso que incluso si tu propia mano, pie u ojo los tienta a pecar, deberías deshacerte de él. Es mejor entrar en la vida eterna sin una de tus manos, pies u ojos que conservar todo tu cuerpo, pero que Dios te arroje al fuego eterno del infierno.</w:t>
      </w:r>
    </w:p>
    <w:p>
      <w:pPr/>
      <w:r>
        <w:rPr>
          <w:lang w:val="es_ES" w:bidi="es_ES"/>
        </w:rPr>
      </w:r>
      <w:r>
        <w:rPr>
          <w:lang w:val="es_ES" w:bidi="es_ES"/>
        </w:rPr>
        <w:t xml:space="preserve">Entre los personajes de esta historia se encuentran los siguientes: </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de los discípulos de Jesús</w:t>
      </w:r>
    </w:p>
    <w:p>
      <w:pPr>
        <w:pStyle w:val="ListBullet"/>
        <w:spacing w:line="240" w:lineRule="auto"/>
        <w:ind w:left="720"/>
      </w:pPr>
      <w:r>
        <w:rPr>
          <w:lang w:val="es_ES" w:bidi="es_ES"/>
        </w:rPr>
      </w:r>
      <w:r>
        <w:rPr>
          <w:lang w:val="es_ES" w:bidi="es_ES"/>
        </w:rPr>
        <w:t>Un niño joven</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esta historia, los discípulos están escuchando a Jesús compartir varias historias como parábolas. El escenario no cambia, pero Jesús comparte diferentes parábolas.</w:t>
      </w:r>
    </w:p>
    <w:p>
      <w:pPr/>
      <w:r>
        <w:rPr>
          <w:lang w:val="es_ES" w:bidi="es_ES"/>
        </w:rPr>
      </w:r>
      <w:r>
        <w:rPr>
          <w:b/>
          <w:lang w:val="es_ES" w:bidi="es_ES"/>
        </w:rPr>
        <w:t>Primera escena:</w:t>
      </w:r>
      <w:r>
        <w:rPr>
          <w:lang w:val="es_ES" w:bidi="es_ES"/>
        </w:rPr>
        <w:t xml:space="preserve"> Los discípulos le preguntan a Jesús, "¿Quién es el más grande en el reino de los cielos?" Quieren saber quién es el más honrado en el reino de Dios. Cuando Jesús les responde, usa las mismas palabras: El que se humilla como este niño es "el más grande del reino de los cielos".</w:t>
      </w:r>
    </w:p>
    <w:p>
      <w:pPr/>
      <w:r>
        <w:rPr>
          <w:lang w:val="es_ES" w:bidi="es_ES"/>
        </w:rPr>
      </w:r>
      <w:r>
        <w:rPr>
          <w:lang w:val="es_ES" w:bidi="es_ES"/>
        </w:rPr>
        <w:t>El niño ya estaba lo suficientemente cerca como para que Jesús pudiera pedirle fácilmente que se pusiera junto a él y sus discípulos, donde todos pudieran ver al niño mientras Jesús hablaba. El niño continuó de pie entre ellos durante toda esta historia.</w:t>
      </w:r>
    </w:p>
    <w:p>
      <w:pPr/>
      <w:r>
        <w:rPr>
          <w:lang w:val="es_ES" w:bidi="es_ES"/>
        </w:rPr>
      </w:r>
      <w:r>
        <w:rPr>
          <w:lang w:val="es_ES" w:bidi="es_ES"/>
        </w:rPr>
        <w:t>Jesús les dice a los discípulos que deben "convertirse" o cambiar su pensamiento y volverse humildes como un niño pequeño o no entrarán en el reino de los cielos. Los niños eran los más bajos de la sociedad judía, pero en el reino de los cielos, los que son humildes son los más grandes.</w:t>
      </w:r>
    </w:p>
    <w:p>
      <w:pPr/>
      <w:r>
        <w:rPr>
          <w:lang w:val="es_ES" w:bidi="es_ES"/>
        </w:rPr>
      </w:r>
      <w:r>
        <w:rPr>
          <w:b/>
          <w:lang w:val="es_ES" w:bidi="es_ES"/>
        </w:rPr>
        <w:t>Segunda escena:</w:t>
      </w:r>
      <w:r>
        <w:rPr>
          <w:lang w:val="es_ES" w:bidi="es_ES"/>
        </w:rPr>
        <w:t xml:space="preserve"> Jesús todavía está hablando del niño, pero está claro que el niño es un símbolo para sus seguidores que se humillan como niños pequeños. Jesús dice que cualquiera que dé la bienvenida a uno de sus humildes seguidores "en su nombre" o por causa de él da la bienvenida al mismo Jesús. Pero si alguien hace que uno de sus humildes seguidores peque, sería mejor para esa persona si alguien atara una piedra de molino grande y pesada alrededor de su cuello y lo arrojara a la parte más profunda del mar. Jesús usa esta imagen impactante para mostrar que es un pecado terrible hacer que uno de sus humildes seguidores pierda la fe en él.</w:t>
      </w:r>
    </w:p>
    <w:p>
      <w:pPr/>
      <w:r>
        <w:rPr>
          <w:lang w:val="es_ES" w:bidi="es_ES"/>
        </w:rPr>
      </w:r>
      <w:r>
        <w:rPr>
          <w:b/>
          <w:lang w:val="es_ES" w:bidi="es_ES"/>
        </w:rPr>
        <w:t>Tercera escena:</w:t>
      </w:r>
      <w:r>
        <w:rPr>
          <w:lang w:val="es_ES" w:bidi="es_ES"/>
        </w:rPr>
        <w:t xml:space="preserve"> Jesús da fuertes advertencias, diciendo "Ay del mundo" porque el mundo tienta a las personas a pecar. Entonces él da una segunda advertencia fuerte, diciendo, "Ay de la persona que tiente a otros a pecar". Entonces él da una tercera advertencia. El pecado es tan peligroso que Jesús dice que incluso si tu propia mano o pie los hace pecar, sería mejor que se deshicieras de tu mano o pie y entraras en la vida eterna sin una parte de tu cuerpo que mantener tu cuerpo entero, pero que Dios te arroje al fuego eterno del infierno. Y finalmente, él da una cuarta advertencia. Si tu propio ojo te hace pecar, deshazte de él. Es mejor entrar en la vida eterna con solo un ojo que mantener ambos ojos y que Dios te arroje al fuego eterno del infierno. Jesús usa estos ejemplos impactantes para mostrar lo peligroso que es ceder a la tentación de pecar.</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de los discípulos de Jesús</w:t>
      </w:r>
    </w:p>
    <w:p>
      <w:pPr>
        <w:pStyle w:val="ListBullet"/>
        <w:spacing w:line="240" w:lineRule="auto"/>
        <w:ind w:left="720"/>
      </w:pPr>
      <w:r>
        <w:rPr>
          <w:lang w:val="es_ES" w:bidi="es_ES"/>
        </w:rPr>
      </w:r>
      <w:r>
        <w:rPr>
          <w:lang w:val="es_ES" w:bidi="es_ES"/>
        </w:rPr>
        <w:t>Un niño joven</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detenlo en diferentes puntos de la historia.</w:t>
      </w:r>
    </w:p>
    <w:p>
      <w:pPr/>
      <w:r>
        <w:rPr>
          <w:lang w:val="es_ES" w:bidi="es_ES"/>
        </w:rPr>
      </w:r>
      <w:r>
        <w:rPr>
          <w:lang w:val="es_ES" w:bidi="es_ES"/>
        </w:rPr>
        <w:t>Cuando el equipo actúe la historia la primera vez, presta atención al diálogo, al flujo, a la trama y a la cronología de la historia. Asegúrate de que las partes importantes o difíciles de la historia o del texto se interpreten y no se omitan. Ayuda al equipo a recordar las partes de la historia.</w:t>
      </w:r>
    </w:p>
    <w:p>
      <w:pPr/>
      <w:r>
        <w:rPr>
          <w:lang w:val="es_ES" w:bidi="es_ES"/>
        </w:rPr>
      </w:r>
      <w:r>
        <w:rPr>
          <w:lang w:val="es_ES" w:bidi="es_ES"/>
        </w:rPr>
        <w:t>En esta historia, los discípulos están escuchando a Jesús compartir varias historias como parábolas. El escenario no cambia, pero Jesús comparte diferentes parábolas.</w:t>
      </w:r>
    </w:p>
    <w:p>
      <w:pPr/>
      <w:r>
        <w:rPr>
          <w:lang w:val="es_ES" w:bidi="es_ES"/>
        </w:rPr>
      </w:r>
      <w:r>
        <w:rPr>
          <w:lang w:val="es_ES" w:bidi="es_ES"/>
        </w:rPr>
        <w:t>Los discípulos de Jesús se acercan a él y le preguntan, "¿Quién es el más grande en el reino de los cielos?" Jesús le pide a un niño que se pare junto a él y sus discípulos y les dice que deben convertirse y cambiar su forma de pensar y volverse humildes como un niño pequeño o no entrarán en el reino de los cielos. Los más grandes en el reino de los cielos son los que se humillan como niños pequeños.</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"Los niños no tienen poder; ¿cómo puede alguien ser grande si no tiene poder?" o "Me preocupa que si me vuelvo humilde como un niño pequeño, alguien pueda hacerme daño" o "¡El reino de los cielos es tan diferente de los reinos de la tierra!"</w:t>
      </w:r>
    </w:p>
    <w:p>
      <w:pPr/>
      <w:r>
        <w:rPr>
          <w:lang w:val="es_ES" w:bidi="es_ES"/>
        </w:rPr>
      </w:r>
      <w:r>
        <w:rPr>
          <w:lang w:val="es_ES" w:bidi="es_ES"/>
        </w:rPr>
        <w:t>Jesús dice que cualquiera que da la bienvenida a alguien como el niño pequeño en su nombre le da la bienvenida. Pero si alguien hace que alguien como el niño pequeño peque, sería mejor si esa persona tuviera una piedra de molino pesada atada alrededor de su cuello y alguien la arrojara a la parte más profunda del mar para ahogarse.</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"¡Estoy sorprendido! ¿Qué podría ser peor que este castigo?" o "Tengo miedo. Espero nunca enfrentar este castigo" o "¡El castigo de Dios para aquellos que tientan a otros a pecar debe ser muy severo! Debo tener cuidado de dar la bienvenida a otros seguidores de Jesús como si fueran el mismo Jesús" o "Los que siguen a Jesús deben hacerse pequeños como niños, pero Dios castigará a cualquiera que intente hacerles daño porque son humildes".</w:t>
      </w:r>
    </w:p>
    <w:p>
      <w:pPr/>
      <w:r>
        <w:rPr>
          <w:lang w:val="es_ES" w:bidi="es_ES"/>
        </w:rPr>
      </w:r>
      <w:r>
        <w:rPr>
          <w:lang w:val="es_ES" w:bidi="es_ES"/>
        </w:rPr>
        <w:t>Jesús da muchas advertencias contra los que tientan a otros a pecar: "Ay del mundo" y "Ay de la persona que tienta a otros a pecar" y "deshazte de tu mano, pie u ojo si te tientan a pecar".</w:t>
      </w:r>
    </w:p>
    <w:p>
      <w:pPr>
        <w:pStyle w:val="ListBullet"/>
        <w:spacing w:line="240" w:lineRule="auto"/>
        <w:ind w:left="720"/>
      </w:pPr>
      <w:r>
        <w:rPr>
          <w:lang w:val="es_ES" w:bidi="es_ES"/>
        </w:rPr>
      </w:r>
      <w:r>
        <w:rPr>
          <w:lang w:val="es_ES" w:bidi="es_ES"/>
        </w:rPr>
        <w:t xml:space="preserve">Detengan la acción. </w:t>
      </w:r>
    </w:p>
    <w:p>
      <w:pPr>
        <w:pStyle w:val="ListBullet"/>
        <w:spacing w:line="240" w:lineRule="auto"/>
        <w:ind w:left="720"/>
      </w:pPr>
      <w:r>
        <w:rPr>
          <w:lang w:val="es_ES" w:bidi="es_ES"/>
        </w:rPr>
      </w:r>
      <w:r>
        <w:rPr>
          <w:lang w:val="es_ES" w:bidi="es_ES"/>
        </w:rPr>
        <w:t>Pregúntele a los actores que interpretan a los discípulos: "¿Cómo se sienten?" Es posible que escuchen cosas como, "Estoy agradecido de que Dios castigue a los que me tientan a pecar", o "Debo tener cuidado de nunca tentar a otros a pecar", o "El pecado es tan grave que es mejor perder partes de mi cuerpo que ceder a la tentación. Debo guardarme de pecar".</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 sea más fácil de entender.</w:t>
      </w:r>
    </w:p>
    <w:p>
      <w:pPr/>
      <w:r>
        <w:rPr>
          <w:lang w:val="es_ES" w:bidi="es_ES"/>
        </w:rPr>
      </w:r>
      <w:r>
        <w:rPr>
          <w:lang w:val="es_ES" w:bidi="es_ES"/>
        </w:rPr>
        <w:t xml:space="preserve">Los </w:t>
      </w:r>
      <w:r>
        <w:rPr>
          <w:b/>
          <w:lang w:val="es_ES" w:bidi="es_ES"/>
        </w:rPr>
        <w:t>discípulos</w:t>
      </w:r>
      <w:r>
        <w:rPr>
          <w:lang w:val="es_ES" w:bidi="es_ES"/>
        </w:rPr>
        <w:t xml:space="preserve"> le preguntan a Jesús, "¿Quién es </w:t>
      </w:r>
      <w:r>
        <w:rPr>
          <w:b/>
          <w:lang w:val="es_ES" w:bidi="es_ES"/>
        </w:rPr>
        <w:t>el más grande en el reino de los cielos?</w:t>
      </w:r>
      <w:r>
        <w:rPr>
          <w:lang w:val="es_ES" w:bidi="es_ES"/>
        </w:rPr>
        <w:t xml:space="preserve">" y Jesús responde que los que se humillan como niños pequeños son "los más grandes en el reino de los cielos". Usen las mismas palabras para traducir "el más grande en el reino de los cielos" en ambos lugares. Recordarán que "el reino de los cielos" es lo mismo que "el reino de Dios". El </w:t>
      </w:r>
      <w:r>
        <w:rPr>
          <w:lang w:val="es_ES" w:bidi="es_ES"/>
        </w:rPr>
        <w:t>reino de los cielos</w:t>
      </w:r>
      <w:r>
        <w:rPr>
          <w:lang w:val="es_ES" w:bidi="es_ES"/>
        </w:rPr>
        <w:t xml:space="preserve"> está en el Glosario Principal. Cuando los discípulos dicen </w:t>
      </w:r>
      <w:r>
        <w:rPr>
          <w:b/>
          <w:lang w:val="es_ES" w:bidi="es_ES"/>
        </w:rPr>
        <w:t>el más grande</w:t>
      </w:r>
      <w:r>
        <w:rPr>
          <w:lang w:val="es_ES" w:bidi="es_ES"/>
        </w:rPr>
        <w:t xml:space="preserve">, quieren decir quién es el más honrado o el más poderoso. No se olviden de traducir a los discípulos de la misma manera que lo han hecho en los textos anteriores, y recuerden que </w:t>
      </w:r>
      <w:r>
        <w:rPr>
          <w:lang w:val="es_ES" w:bidi="es_ES"/>
        </w:rPr>
        <w:t>discípulos</w:t>
      </w:r>
      <w:r>
        <w:rPr>
          <w:lang w:val="es_ES" w:bidi="es_ES"/>
        </w:rPr>
        <w:t xml:space="preserve"> está en el Glosario Principal.</w:t>
      </w:r>
    </w:p>
    <w:p>
      <w:pPr/>
      <w:r>
        <w:rPr>
          <w:lang w:val="es_ES" w:bidi="es_ES"/>
        </w:rPr>
      </w:r>
      <w:r>
        <w:rPr>
          <w:lang w:val="es_ES" w:bidi="es_ES"/>
        </w:rPr>
        <w:t>Recuerden que cuando Jesús dice, "</w:t>
      </w:r>
      <w:r>
        <w:rPr>
          <w:b/>
          <w:lang w:val="es_ES" w:bidi="es_ES"/>
        </w:rPr>
        <w:t>En verdad les digo</w:t>
      </w:r>
      <w:r>
        <w:rPr>
          <w:lang w:val="es_ES" w:bidi="es_ES"/>
        </w:rPr>
        <w:t>" o "</w:t>
      </w:r>
      <w:r>
        <w:rPr>
          <w:b/>
          <w:lang w:val="es_ES" w:bidi="es_ES"/>
        </w:rPr>
        <w:t>De cierto os digo</w:t>
      </w:r>
      <w:r>
        <w:rPr>
          <w:lang w:val="es_ES" w:bidi="es_ES"/>
        </w:rPr>
        <w:t>", está diciéndoles a los discípulos que escuchen atentamente lo que él dice a continuación. Usen las mismas palabras que han usado para traducir esta frase en el pasado.</w:t>
      </w:r>
    </w:p>
    <w:p>
      <w:pPr/>
      <w:r>
        <w:rPr>
          <w:lang w:val="es_ES" w:bidi="es_ES"/>
        </w:rPr>
      </w:r>
      <w:r>
        <w:rPr>
          <w:lang w:val="es_ES" w:bidi="es_ES"/>
        </w:rPr>
        <w:t xml:space="preserve">Cuando Jesús dice que los discípulos deben arrepentirse de su </w:t>
      </w:r>
      <w:r>
        <w:rPr>
          <w:b/>
          <w:lang w:val="es_ES" w:bidi="es_ES"/>
        </w:rPr>
        <w:t>pecado</w:t>
      </w:r>
      <w:r>
        <w:rPr>
          <w:lang w:val="es_ES" w:bidi="es_ES"/>
        </w:rPr>
        <w:t xml:space="preserve"> y volverse </w:t>
      </w:r>
      <w:r>
        <w:rPr>
          <w:b/>
          <w:lang w:val="es_ES" w:bidi="es_ES"/>
        </w:rPr>
        <w:t>como niños pequeños</w:t>
      </w:r>
      <w:r>
        <w:rPr>
          <w:lang w:val="es_ES" w:bidi="es_ES"/>
        </w:rPr>
        <w:t xml:space="preserve">, está diciendo que deben abajarse y humillarse porque los niños eran los más bajos de la sociedad judía. No tenían poder, autoridad o privilegio. Traduzcan pecado de la misma manera que lo han hecho en los textos anteriores. </w:t>
      </w:r>
      <w:r>
        <w:rPr>
          <w:lang w:val="es_ES" w:bidi="es_ES"/>
        </w:rPr>
        <w:t>Pecado</w:t>
      </w:r>
      <w:r>
        <w:rPr>
          <w:lang w:val="es_ES" w:bidi="es_ES"/>
        </w:rPr>
        <w:t xml:space="preserve"> está en el Glosario Principal.</w:t>
      </w:r>
    </w:p>
    <w:p>
      <w:pPr/>
      <w:r>
        <w:rPr>
          <w:lang w:val="es_ES" w:bidi="es_ES"/>
        </w:rPr>
      </w:r>
      <w:r>
        <w:rPr>
          <w:lang w:val="es_ES" w:bidi="es_ES"/>
        </w:rPr>
        <w:t xml:space="preserve">Una </w:t>
      </w:r>
      <w:r>
        <w:rPr>
          <w:b/>
          <w:lang w:val="es_ES" w:bidi="es_ES"/>
        </w:rPr>
        <w:t>piedra de molino</w:t>
      </w:r>
      <w:r>
        <w:rPr>
          <w:lang w:val="es_ES" w:bidi="es_ES"/>
        </w:rPr>
        <w:t xml:space="preserve"> era una piedra grande y pesada que se usaba para moler grano. Era tan grande que un burro generalmente estaba atado a él para moverlo. Si una piedra tan grande estuviera atada a una persona y fuera arrojada al agua profunda, no podría nadar y se ahogaría.</w:t>
      </w:r>
    </w:p>
    <w:p>
      <w:pPr/>
      <w:r>
        <w:rPr>
          <w:lang w:val="es_ES" w:bidi="es_ES"/>
        </w:rPr>
      </w:r>
      <w:r>
        <w:rPr>
          <w:lang w:val="es_ES" w:bidi="es_ES"/>
        </w:rPr>
        <w:t xml:space="preserve">Deténganse y muestren a su equipo una imagen de una </w:t>
      </w:r>
      <w:r>
        <w:rPr>
          <w:lang w:val="es_ES" w:bidi="es_ES"/>
        </w:rPr>
        <w:t>piedra de molino</w:t>
      </w:r>
      <w:r>
        <w:rPr>
          <w:lang w:val="es_ES" w:bidi="es_ES"/>
        </w:rPr>
        <w:t>.</w:t>
      </w:r>
    </w:p>
    <w:p>
      <w:pPr/>
      <w:r>
        <w:rPr>
          <w:lang w:val="es_ES" w:bidi="es_ES"/>
        </w:rPr>
      </w:r>
      <w:r>
        <w:rPr>
          <w:lang w:val="es_ES" w:bidi="es_ES"/>
        </w:rPr>
        <w:t>Jesús dice "</w:t>
      </w:r>
      <w:r>
        <w:rPr>
          <w:b/>
          <w:lang w:val="es_ES" w:bidi="es_ES"/>
        </w:rPr>
        <w:t>Ay</w:t>
      </w:r>
      <w:r>
        <w:rPr>
          <w:lang w:val="es_ES" w:bidi="es_ES"/>
        </w:rPr>
        <w:t xml:space="preserve"> del mundo" y "</w:t>
      </w:r>
      <w:r>
        <w:rPr>
          <w:b/>
          <w:lang w:val="es_ES" w:bidi="es_ES"/>
        </w:rPr>
        <w:t>Ay</w:t>
      </w:r>
      <w:r>
        <w:rPr>
          <w:lang w:val="es_ES" w:bidi="es_ES"/>
        </w:rPr>
        <w:t xml:space="preserve"> de aquel..." Estas son advertencias fuertes. Significan que un gran dolor y la tristeza están esperando al mundo y a la persona que tienta a otros a pecar.</w:t>
      </w:r>
    </w:p>
    <w:p>
      <w:pPr/>
      <w:r>
        <w:rPr>
          <w:lang w:val="es_ES" w:bidi="es_ES"/>
        </w:rPr>
      </w:r>
      <w:r>
        <w:rPr>
          <w:lang w:val="es_ES" w:bidi="es_ES"/>
        </w:rPr>
        <w:t xml:space="preserve">Jesús dice que es mejor entrar en la vida eterna </w:t>
      </w:r>
      <w:r>
        <w:rPr>
          <w:b/>
          <w:lang w:val="es_ES" w:bidi="es_ES"/>
        </w:rPr>
        <w:t>lisiado</w:t>
      </w:r>
      <w:r>
        <w:rPr>
          <w:lang w:val="es_ES" w:bidi="es_ES"/>
        </w:rPr>
        <w:t xml:space="preserve"> o </w:t>
      </w:r>
      <w:r>
        <w:rPr>
          <w:b/>
          <w:lang w:val="es_ES" w:bidi="es_ES"/>
        </w:rPr>
        <w:t>cojo</w:t>
      </w:r>
      <w:r>
        <w:rPr>
          <w:lang w:val="es_ES" w:bidi="es_ES"/>
        </w:rPr>
        <w:t>. Paralítico se refiere a una persona que tiene un brazo o una pierna deformado o ausente. Cojo se refiere a una persona que tiene dificultad para caminar porque una o ambas piernas faltan o están deformadas.</w:t>
      </w:r>
    </w:p>
    <w:p>
      <w:pPr/>
      <w:r>
        <w:rPr>
          <w:lang w:val="es_ES" w:bidi="es_ES"/>
        </w:rPr>
      </w:r>
      <w:r>
        <w:rPr>
          <w:lang w:val="es_ES" w:bidi="es_ES"/>
        </w:rPr>
        <w:t xml:space="preserve">Jesús dice que es mejor entrar en la vida eterna lisiado o cojo que mantener tu cuerpo entero, y que Dios te arroje al </w:t>
      </w:r>
      <w:r>
        <w:rPr>
          <w:b/>
          <w:lang w:val="es_ES" w:bidi="es_ES"/>
        </w:rPr>
        <w:t>infierno</w:t>
      </w:r>
      <w:r>
        <w:rPr>
          <w:lang w:val="es_ES" w:bidi="es_ES"/>
        </w:rPr>
        <w:t xml:space="preserve">, donde el fuego arde para siempre. Recuerden usar la misma palabra para infierno que usaron en los textos anteriores. </w:t>
      </w:r>
      <w:r>
        <w:rPr>
          <w:lang w:val="es_ES" w:bidi="es_ES"/>
        </w:rPr>
        <w:t>Infierno</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18:10–14</w:t>
      </w:r>
      <w:r>
        <w:rPr>
          <w:lang w:val="es_ES" w:bidi="es_ES"/>
        </w:rPr>
      </w:r>
    </w:p>
    <w:p>
      <w:pPr>
        <w:pStyle w:val="Heading3"/>
      </w:pPr>
      <w:r>
        <w:rPr>
          <w:lang w:val="es_ES" w:bidi="es_ES"/>
        </w:rPr>
        <w:t>Escuchar con el corazón</w:t>
      </w:r>
    </w:p>
    <w:p>
      <w:pPr/>
      <w:r>
        <w:rPr>
          <w:lang w:val="es_ES" w:bidi="es_ES"/>
        </w:rPr>
      </w:r>
      <w:r>
        <w:rPr>
          <w:lang w:val="es_ES" w:bidi="es_ES"/>
        </w:rPr>
        <w:t>Escuchen Mateo 18:10–14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esta historia, Jesús continúa hablando con sus discípulos. El escenario todavía se sitúa en Cafarnaúm, como en la historia anterior.</w:t>
      </w:r>
    </w:p>
    <w:p>
      <w:pPr/>
      <w:r>
        <w:rPr>
          <w:lang w:val="es_ES" w:bidi="es_ES"/>
        </w:rPr>
      </w:r>
      <w:r>
        <w:rPr>
          <w:lang w:val="es_ES" w:bidi="es_ES"/>
        </w:rPr>
        <w:t>Jesús dice: "Miren que no desprecien a uno de estos pequeños". Él todavía está comparando a los discípulos con niños pequeños. Él está diciendo que deben tener cuidado de no pensar que los humildes seguidores de Jesús no son importantes. Él les está pidiendo que sean diferentes de la gente en el mundo que los rodea, porque el mundo desprecia a los que son pequeños o insignificantes, pero Dios los atesora.</w:t>
      </w:r>
    </w:p>
    <w:p>
      <w:pPr/>
      <w:r>
        <w:rPr>
          <w:lang w:val="es_ES" w:bidi="es_ES"/>
        </w:rPr>
      </w:r>
      <w:r>
        <w:rPr>
          <w:lang w:val="es_ES" w:bidi="es_ES"/>
        </w:rPr>
        <w:t>Deténganse y conversen con su equipo sobre cómo piensa su cultura sobre los que no son importantes.</w:t>
      </w:r>
    </w:p>
    <w:p>
      <w:pPr/>
      <w:r>
        <w:rPr>
          <w:lang w:val="es_ES" w:bidi="es_ES"/>
        </w:rPr>
      </w:r>
      <w:r>
        <w:rPr>
          <w:lang w:val="es_ES" w:bidi="es_ES"/>
        </w:rPr>
        <w:t>Jesús dice: "Porque les digo..." Esta expresión, "Les digo", la repite Jesús muchas veces en el libro de Mateo. Jesús está mostrando que tiene la autoridad de Dios. Él dice que en el cielo, los ángeles que vigilan o representan a sus humildes seguidores siempre están viendo el rostro de Dios en el cielo. Los judíos en ese tiempo creían que solo a los ángeles de mayor rango se les permitía estar en la presencia de Dios. Esto muestra que cada creyente humilde es importante para Dios.</w:t>
      </w:r>
    </w:p>
    <w:p>
      <w:pPr/>
      <w:r>
        <w:rPr>
          <w:lang w:val="es_ES" w:bidi="es_ES"/>
        </w:rPr>
      </w:r>
      <w:r>
        <w:rPr>
          <w:lang w:val="es_ES" w:bidi="es_ES"/>
        </w:rPr>
        <w:t>Deténganse y conversen con su equipo sobre algún momento en que hayan visto a un ángel o interactuado con uno.</w:t>
      </w:r>
    </w:p>
    <w:p>
      <w:pPr/>
      <w:r>
        <w:rPr>
          <w:lang w:val="es_ES" w:bidi="es_ES"/>
        </w:rPr>
      </w:r>
      <w:r>
        <w:rPr>
          <w:lang w:val="es_ES" w:bidi="es_ES"/>
        </w:rPr>
        <w:t>Jesús pregunta: "¿Qué piensan?" Él quiere que consideren algo.</w:t>
      </w:r>
    </w:p>
    <w:p>
      <w:pPr/>
      <w:r>
        <w:rPr>
          <w:lang w:val="es_ES" w:bidi="es_ES"/>
        </w:rPr>
      </w:r>
      <w:r>
        <w:rPr>
          <w:lang w:val="es_ES" w:bidi="es_ES"/>
        </w:rPr>
        <w:t>Entonces les dice qué pensar usando un ejemplo, diciendo: "Si un hombre tiene cien ovejas" y una de las ovejas se aleja del rebaño. Él pregunta: "¿No deja a los noventa y nueve en las montañas, o en la ladera, y va en busca del que se extravió?" Él está seguro de que los que escuchaban entenderían que si una oveja se desviaba, el pastor iría en busca de esa única oveja perdida. En la cultura judía de esa época, cien ovejas era un rebaño de tamaño promedio. También sería común que otros pastores cuidaran de las 99 ovejas mientras su compañero pastor buscaba a su única oveja perdida, por lo que los discípulos podrían haber asumido que otro pastor cuidaría de las 99 ovejas. Dios rechaza a los líderes religiosos a los que no les importa la gente quebrantada y sin poder, y Dios mismo buscaría a una persona quebrantada y sin poder que se alejara del resto del rebaño.</w:t>
      </w:r>
    </w:p>
    <w:p>
      <w:pPr/>
      <w:r>
        <w:rPr>
          <w:lang w:val="es_ES" w:bidi="es_ES"/>
        </w:rPr>
      </w:r>
      <w:r>
        <w:rPr>
          <w:lang w:val="es_ES" w:bidi="es_ES"/>
        </w:rPr>
        <w:t>Jesús dice nuevamente "en verdad, les digo", lo que a menudo dice cuando quiere que los discípulos escuchen atentamente. Si el hombre encuentra a su oveja, o cuando el hombre encuentra a su oveja, se regocija por la única oveja perdida más que por las noventa y nueve que nunca se alejaron. Jesús está usando la exageración aquí como lo hizo cuando habló de deshacerse de las manos, los pies o los ojos si te hacen pecar. Él está diciendo que un pastor estaría feliz por las noventa y nueve ovejas que se quedaron juntas, pero está aún más feliz cuando rescata a la oveja que se había perdido. El pueblo judío consideraba a las ovejas animales insensatos. Los pastores tenían que vigilar a las ovejas cuidadosamente porque había otros animales que intentarían comerlas y las ovejas a menudo se alejaban de la protección del pastor, donde estarían en peligro. Las ovejas no tenían manera de protegerse de los depredadores. Dependían de su pastor para que las mantuviera a salvo. El pueblo de Dios se compara comúnmente con las ovejas en toda la Biblia.</w:t>
      </w:r>
    </w:p>
    <w:p>
      <w:pPr/>
      <w:r>
        <w:rPr>
          <w:lang w:val="es_ES" w:bidi="es_ES"/>
        </w:rPr>
      </w:r>
      <w:r>
        <w:rPr>
          <w:lang w:val="es_ES" w:bidi="es_ES"/>
        </w:rPr>
        <w:t xml:space="preserve">Deténganse y muestren a su equipo una imagen de un </w:t>
      </w:r>
      <w:r>
        <w:rPr>
          <w:lang w:val="es_ES" w:bidi="es_ES"/>
        </w:rPr>
        <w:t>pastor con sus ovejas</w:t>
      </w:r>
      <w:r>
        <w:rPr>
          <w:lang w:val="es_ES" w:bidi="es_ES"/>
        </w:rPr>
        <w:t>.</w:t>
      </w:r>
    </w:p>
    <w:p>
      <w:pPr/>
      <w:r>
        <w:rPr>
          <w:lang w:val="es_ES" w:bidi="es_ES"/>
        </w:rPr>
      </w:r>
      <w:r>
        <w:rPr>
          <w:lang w:val="es_ES" w:bidi="es_ES"/>
        </w:rPr>
        <w:t>Deténganse y conversen con su equipo sobre quién en su cultura sería como el pastor en esta historia. ¿Hay animales en su cultura que vigilen cuidadosamente?</w:t>
      </w:r>
    </w:p>
    <w:p>
      <w:pPr/>
      <w:r>
        <w:rPr>
          <w:lang w:val="es_ES" w:bidi="es_ES"/>
        </w:rPr>
      </w:r>
      <w:r>
        <w:rPr>
          <w:lang w:val="es_ES" w:bidi="es_ES"/>
        </w:rPr>
        <w:t>Jesús dice que, de la misma manera que un pastor se regocija al encontrar a una de sus ovejas que se había perdido, el Padre de Jesús, Dios, se regocija cuando rescata a uno de sus seguidores errantes. Él no quiere que ninguno de sus pequeños, sus humildes seguidores, se pierda de él eternamente.</w:t>
      </w:r>
    </w:p>
    <w:p>
      <w:pPr/>
      <w:r>
        <w:rPr>
          <w:lang w:val="es_ES" w:bidi="es_ES"/>
        </w:rPr>
      </w:r>
      <w:r>
        <w:rPr>
          <w:lang w:val="es_ES" w:bidi="es_ES"/>
        </w:rPr>
        <w:t>Conversen con su equipo: ¿Qué tipo de eventos harían que su comunidad se regocijara junta?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y sus discípulos están en Cafarnaúm. Él les acaba de decir a los discípulos que las personas más grandes en el reino de los cielos son las que se vuelven como niños pequeños. Ahora añade a esto una advertencia a los discípulos para que no desprecien a los que se vuelven como niños pequeños.</w:t>
      </w:r>
    </w:p>
    <w:p>
      <w:pPr/>
      <w:r>
        <w:rPr>
          <w:lang w:val="es_ES" w:bidi="es_ES"/>
        </w:rPr>
      </w:r>
      <w:r>
        <w:rPr>
          <w:b/>
          <w:lang w:val="es_ES" w:bidi="es_ES"/>
        </w:rPr>
        <w:t>Segunda escena:</w:t>
      </w:r>
      <w:r>
        <w:rPr>
          <w:lang w:val="es_ES" w:bidi="es_ES"/>
        </w:rPr>
        <w:t xml:space="preserve"> Él cuenta una historia sobre un pastor que es dueño de 100 ovejas. Cuando una de las ovejas se aleja, el pastor deja a las 99 ovejas para buscar a la única oveja perdida. Él dice que Dios es como ese pastor. Cada uno de los hijos pequeños de Dios es precioso para él, por lo que los buscará si se alejan del rebaño.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w:t>
      </w:r>
    </w:p>
    <w:p>
      <w:pPr>
        <w:pStyle w:val="ListBullet"/>
        <w:spacing w:line="240" w:lineRule="auto"/>
        <w:ind w:left="720"/>
      </w:pPr>
      <w:r>
        <w:rPr>
          <w:lang w:val="es_ES" w:bidi="es_ES"/>
        </w:rPr>
      </w:r>
      <w:r>
        <w:rPr>
          <w:lang w:val="es_ES" w:bidi="es_ES"/>
        </w:rPr>
        <w:t>Un niño pequeño</w:t>
      </w:r>
    </w:p>
    <w:p>
      <w:pPr>
        <w:pStyle w:val="ListBullet"/>
        <w:spacing w:line="240" w:lineRule="auto"/>
        <w:ind w:left="720"/>
      </w:pPr>
      <w:r>
        <w:rPr>
          <w:lang w:val="es_ES" w:bidi="es_ES"/>
        </w:rPr>
      </w:r>
      <w:r>
        <w:rPr>
          <w:lang w:val="es_ES" w:bidi="es_ES"/>
        </w:rPr>
        <w:t>Un pastor</w:t>
      </w:r>
    </w:p>
    <w:p>
      <w:pPr>
        <w:pStyle w:val="ListBullet"/>
        <w:spacing w:line="240" w:lineRule="auto"/>
        <w:ind w:left="720"/>
      </w:pPr>
      <w:r>
        <w:rPr>
          <w:lang w:val="es_ES" w:bidi="es_ES"/>
        </w:rPr>
      </w:r>
      <w:r>
        <w:rPr>
          <w:lang w:val="es_ES" w:bidi="es_ES"/>
        </w:rPr>
        <w:t>100 ovejas (99 y 1)</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Jesús está hablando con sus discípulos. La escena es la misma que la historia anterior. El niño de la historia anterior probablemente todavía está de pie entre ellos, porque Jesús dice: "uno de estos pequeños". Jesús advierte a los discípulos que no piensen que las personas como el niño pequeño carecen de importancia. Los ángeles que vigilan a los humildes seguidores de Jesús siempre ven el rostro de Dios en el cielo porque Dios se preocupa mucho por ellos.</w:t>
      </w:r>
    </w:p>
    <w:p>
      <w:pPr/>
      <w:r>
        <w:rPr>
          <w:lang w:val="es_ES" w:bidi="es_ES"/>
        </w:rPr>
      </w:r>
      <w:r>
        <w:rPr>
          <w:lang w:val="es_ES" w:bidi="es_ES"/>
        </w:rPr>
        <w:t>En la segunda escena, Jesús les cuenta una historia como ejemplo de lo importantes que son sus seguidores para Dios. Hay un pastor con sus 99 ovejas, y 1 oveja se ha alejado. Podría ser difícil encontrar 100 artículos o personas que sean las 100 ovejas, pero lo que Jesús quiere decir es que hay un gran grupo de ovejas que se quedan juntas y solo una oveja que se aleja. El grupo de ovejas que se quedan juntas debe ser grande. Solo debería haber una oveja que se aleje.</w:t>
      </w:r>
    </w:p>
    <w:p>
      <w:pPr/>
      <w:r>
        <w:rPr>
          <w:lang w:val="es_ES" w:bidi="es_ES"/>
        </w:rPr>
      </w:r>
      <w:r>
        <w:rPr>
          <w:lang w:val="es_ES" w:bidi="es_ES"/>
        </w:rPr>
        <w:t>El pastor deja al gran grupo de ovejas donde están y va en busca de la única oveja perdida porque cada oveja es importante para él. Cuando encuentra a la oveja, se regocija. Jesús dice: "de la misma manera" o "de manera similar" para mostrar que Dios actúa de la misma manera que ese pastor para traer de regreso a la gente que se aleja de él.</w:t>
      </w:r>
    </w:p>
    <w:p>
      <w:pPr/>
      <w:r>
        <w:rPr>
          <w:lang w:val="es_ES" w:bidi="es_ES"/>
        </w:rPr>
      </w:r>
      <w:r>
        <w:rPr>
          <w:lang w:val="es_ES" w:bidi="es_ES"/>
        </w:rPr>
        <w:t>Deténganse y conversen con su equipo sobre cómo hacen comparaciones como esta en su idioma.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2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Sus 12 discípulos</w:t>
      </w:r>
    </w:p>
    <w:p>
      <w:pPr>
        <w:pStyle w:val="ListBullet"/>
        <w:spacing w:line="240" w:lineRule="auto"/>
        <w:ind w:left="720"/>
      </w:pPr>
      <w:r>
        <w:rPr>
          <w:lang w:val="es_ES" w:bidi="es_ES"/>
        </w:rPr>
      </w:r>
      <w:r>
        <w:rPr>
          <w:lang w:val="es_ES" w:bidi="es_ES"/>
        </w:rPr>
        <w:t>Un niño pequeño</w:t>
      </w:r>
    </w:p>
    <w:p>
      <w:pPr>
        <w:pStyle w:val="ListBullet"/>
        <w:spacing w:line="240" w:lineRule="auto"/>
        <w:ind w:left="720"/>
      </w:pPr>
      <w:r>
        <w:rPr>
          <w:lang w:val="es_ES" w:bidi="es_ES"/>
        </w:rPr>
      </w:r>
      <w:r>
        <w:rPr>
          <w:lang w:val="es_ES" w:bidi="es_ES"/>
        </w:rPr>
        <w:t>Un pastor</w:t>
      </w:r>
    </w:p>
    <w:p>
      <w:pPr>
        <w:pStyle w:val="ListBullet"/>
        <w:spacing w:line="240" w:lineRule="auto"/>
        <w:ind w:left="720"/>
      </w:pPr>
      <w:r>
        <w:rPr>
          <w:lang w:val="es_ES" w:bidi="es_ES"/>
        </w:rPr>
      </w:r>
      <w:r>
        <w:rPr>
          <w:lang w:val="es_ES" w:bidi="es_ES"/>
        </w:rPr>
        <w:t>100 ovejas (99 y 1)</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En la primera escena, Jesús está hablando con sus 12 discípulos y el niño pequeño está entre ellos. Él les dice a los discípulos que tengan cuidado de no pensar que las personas como el niño pequeño carecen de importancia.no son importantes. Los ángeles que vigilan a los humildes seguidores de Jesús siempre ven el rostro de Dios en el cielo porque Dios se preocupa mucho por ellos.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discípulos, "¿Cómo se sienten?" Es posible que escuchen cosas como: "El reino de Dios es opuesto a los reinos de los hombres". "Necesitaré cambiar la manera en que pienso sobre quién es importante y quién no lo es", o "¿Cómo pueden los que no tienen poder o influencia ser los más importantes en el reino de Dios? Esto es un misterio" o "¡A Dios realmente deben importarle los seguidores de Jesús si sus ángeles siempre están con él!"</w:t>
      </w:r>
    </w:p>
    <w:p>
      <w:pPr/>
      <w:r>
        <w:rPr>
          <w:lang w:val="es_ES" w:bidi="es_ES"/>
        </w:rPr>
      </w:r>
      <w:r>
        <w:rPr>
          <w:lang w:val="es_ES" w:bidi="es_ES"/>
        </w:rPr>
        <w:t>En la segunda escena, Jesús les cuenta a sus discípulos una historia sobre un pastor que es dueño de 100 ovejas. Noventa y nueve de las ovejas se quedan juntas, pero 1 oveja se aleja. El pastor se preocupa tanto por cada una de sus ovejas que deja a las 99 y va en busca de la única oveja que se alejó. Cuando encuentra a la única oveja perdida, se regocija. Jesús dice que Dios es como ese pastor. Dios se regocija por todos los seguidores de Jesús, pero se regocija más cuando rescata al seguidor que se ha alejado.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 "¡Ahora veo que los seguidores de Jesús son muy valiosos para Dios!" o "¡Estoy asombrado de que Dios ame tanto a los seguidores de Jesús que irá en busca de solo uno que se aleje!"</w:t>
      </w:r>
    </w:p>
    <w:p>
      <w:pPr>
        <w:pStyle w:val="ListBullet"/>
        <w:spacing w:line="240" w:lineRule="auto"/>
        <w:ind w:left="720"/>
      </w:pPr>
      <w:r>
        <w:rPr>
          <w:lang w:val="es_ES" w:bidi="es_ES"/>
        </w:rPr>
      </w:r>
      <w:r>
        <w:rPr>
          <w:lang w:val="es_ES" w:bidi="es_ES"/>
        </w:rPr>
        <w:t>Pregúntenle al actor que interpreta al pastor, "¿Cómo te sientes?" Es posible que escuchen cosas como: "Mi oveja está en peligro. Debo encontrarla" o "Mi oveja perdida es preciosa para mí. Espero encontrarla antes de que algo la lastime" o "Aunque solo es una oveja, iré a buscarla porque cada oveja es preciosa para mí".</w:t>
      </w:r>
    </w:p>
    <w:p>
      <w:pPr>
        <w:pStyle w:val="ListBullet"/>
        <w:spacing w:line="240" w:lineRule="auto"/>
        <w:ind w:left="720"/>
      </w:pPr>
      <w:r>
        <w:rPr>
          <w:lang w:val="es_ES" w:bidi="es_ES"/>
        </w:rPr>
      </w:r>
      <w:r>
        <w:rPr>
          <w:lang w:val="es_ES" w:bidi="es_ES"/>
        </w:rPr>
        <w:t>Pregúntale al actor que interpreta a Jesús, "¿Cómo se siente?" Es posible que escuchen cosas como: "Espero que mis discípulos entiendan lo preciosos que son para Dios" o "Espero que mis discípulos rechacen su pecado y valoren a los que son pequeños".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Jesús les dice a los discípulos que tengan cuidado de no despreciar, o menospreciar, a uno de estos </w:t>
      </w:r>
      <w:r>
        <w:rPr>
          <w:b/>
          <w:lang w:val="es_ES" w:bidi="es_ES"/>
        </w:rPr>
        <w:t>pequeños</w:t>
      </w:r>
      <w:r>
        <w:rPr>
          <w:lang w:val="es_ES" w:bidi="es_ES"/>
        </w:rPr>
        <w:t>. "Pequeños" se refiere al niño pequeño que es un símbolo de los seguidores de Jesús, que deben ser humildes como los niños pequeños.</w:t>
      </w:r>
    </w:p>
    <w:p>
      <w:pPr/>
      <w:r>
        <w:rPr>
          <w:lang w:val="es_ES" w:bidi="es_ES"/>
        </w:rPr>
      </w:r>
      <w:r>
        <w:rPr>
          <w:lang w:val="es_ES" w:bidi="es_ES"/>
        </w:rPr>
        <w:t xml:space="preserve">Jesús dice que sus </w:t>
      </w:r>
      <w:r>
        <w:rPr>
          <w:b/>
          <w:lang w:val="es_ES" w:bidi="es_ES"/>
        </w:rPr>
        <w:t>ángeles</w:t>
      </w:r>
      <w:r>
        <w:rPr>
          <w:lang w:val="es_ES" w:bidi="es_ES"/>
        </w:rPr>
        <w:t xml:space="preserve"> siempre ven el rostro de su </w:t>
      </w:r>
      <w:r>
        <w:rPr>
          <w:b/>
          <w:lang w:val="es_ES" w:bidi="es_ES"/>
        </w:rPr>
        <w:t>Padre</w:t>
      </w:r>
      <w:r>
        <w:rPr>
          <w:lang w:val="es_ES" w:bidi="es_ES"/>
        </w:rPr>
        <w:t xml:space="preserve"> en el </w:t>
      </w:r>
      <w:r>
        <w:rPr>
          <w:b/>
          <w:lang w:val="es_ES" w:bidi="es_ES"/>
        </w:rPr>
        <w:t>cielo</w:t>
      </w:r>
      <w:r>
        <w:rPr>
          <w:lang w:val="es_ES" w:bidi="es_ES"/>
        </w:rPr>
        <w:t>.</w:t>
      </w:r>
    </w:p>
    <w:p>
      <w:pPr/>
      <w:r>
        <w:rPr>
          <w:lang w:val="es_ES" w:bidi="es_ES"/>
        </w:rPr>
      </w:r>
      <w:r>
        <w:rPr>
          <w:lang w:val="es_ES" w:bidi="es_ES"/>
        </w:rPr>
        <w:t xml:space="preserve">Usen la misma palabra para </w:t>
      </w:r>
      <w:r>
        <w:rPr>
          <w:b/>
          <w:lang w:val="es_ES" w:bidi="es_ES"/>
        </w:rPr>
        <w:t>ángeles</w:t>
      </w:r>
      <w:r>
        <w:rPr>
          <w:lang w:val="es_ES" w:bidi="es_ES"/>
        </w:rPr>
        <w:t xml:space="preserve"> que usaron en los pasajes anteriores. Recuerden, </w:t>
      </w:r>
      <w:r>
        <w:rPr>
          <w:lang w:val="es_ES" w:bidi="es_ES"/>
        </w:rPr>
        <w:t>ángeles</w:t>
      </w:r>
      <w:r>
        <w:rPr>
          <w:lang w:val="es_ES" w:bidi="es_ES"/>
        </w:rPr>
        <w:t xml:space="preserve"> está en el Glosario Principal.</w:t>
      </w:r>
    </w:p>
    <w:p>
      <w:pPr/>
      <w:r>
        <w:rPr>
          <w:lang w:val="es_ES" w:bidi="es_ES"/>
        </w:rPr>
      </w:r>
      <w:r>
        <w:rPr>
          <w:b/>
          <w:lang w:val="es_ES" w:bidi="es_ES"/>
        </w:rPr>
        <w:t>Padre</w:t>
      </w:r>
      <w:r>
        <w:rPr>
          <w:lang w:val="es_ES" w:bidi="es_ES"/>
        </w:rPr>
        <w:t xml:space="preserve"> se refiere a Dios. Usen la misma palabra para </w:t>
      </w:r>
      <w:r>
        <w:rPr>
          <w:b/>
          <w:lang w:val="es_ES" w:bidi="es_ES"/>
        </w:rPr>
        <w:t>Padre</w:t>
      </w:r>
      <w:r>
        <w:rPr>
          <w:lang w:val="es_ES" w:bidi="es_ES"/>
        </w:rPr>
        <w:t xml:space="preserve"> que han usado en los pasajes anteriores.</w:t>
      </w:r>
    </w:p>
    <w:p>
      <w:pPr/>
      <w:r>
        <w:rPr>
          <w:lang w:val="es_ES" w:bidi="es_ES"/>
        </w:rPr>
      </w:r>
      <w:r>
        <w:rPr>
          <w:lang w:val="es_ES" w:bidi="es_ES"/>
        </w:rPr>
        <w:t xml:space="preserve">En esta historia, </w:t>
      </w:r>
      <w:r>
        <w:rPr>
          <w:b/>
          <w:lang w:val="es_ES" w:bidi="es_ES"/>
        </w:rPr>
        <w:t>cielo</w:t>
      </w:r>
      <w:r>
        <w:rPr>
          <w:lang w:val="es_ES" w:bidi="es_ES"/>
        </w:rPr>
        <w:t xml:space="preserve"> se refiere al lugar donde viven Dios y sus ángeles y donde los creyentes en Jesús un día vivirán para siempre. Usen aquí la misma palabra para cielo que han usado antes al referirse al lugar donde viven Dios y sus ángeles. </w:t>
      </w:r>
      <w:r>
        <w:rPr>
          <w:lang w:val="es_ES" w:bidi="es_ES"/>
        </w:rPr>
        <w:t>Cielo</w:t>
      </w:r>
      <w:r>
        <w:rPr>
          <w:lang w:val="es_ES" w:bidi="es_ES"/>
        </w:rPr>
        <w:t xml:space="preserve"> se encuentra en el Glosario Principal.</w:t>
      </w:r>
    </w:p>
    <w:p>
      <w:pPr/>
      <w:r>
        <w:rPr>
          <w:lang w:val="es_ES" w:bidi="es_ES"/>
        </w:rPr>
      </w:r>
      <w:r>
        <w:rPr>
          <w:lang w:val="es_ES" w:bidi="es_ES"/>
        </w:rPr>
        <w:t xml:space="preserve">Cuando Jesús les pregunta a sus discípulos: "¿Qué </w:t>
      </w:r>
      <w:r>
        <w:rPr>
          <w:b/>
          <w:lang w:val="es_ES" w:bidi="es_ES"/>
        </w:rPr>
        <w:t>piensan</w:t>
      </w:r>
      <w:r>
        <w:rPr>
          <w:lang w:val="es_ES" w:bidi="es_ES"/>
        </w:rPr>
        <w:t>?" les está pidiendo que consideren algo. Él ya sabe lo que probablemente piensen, pero sabe que pensarán con más cuidado si les hace esta pregunta.</w:t>
      </w:r>
    </w:p>
    <w:p>
      <w:pPr/>
      <w:r>
        <w:rPr>
          <w:lang w:val="es_ES" w:bidi="es_ES"/>
        </w:rPr>
      </w:r>
      <w:r>
        <w:rPr>
          <w:lang w:val="es_ES" w:bidi="es_ES"/>
        </w:rPr>
        <w:t>Cuando Jesús pregunta: "</w:t>
      </w:r>
      <w:r>
        <w:rPr>
          <w:b/>
          <w:lang w:val="es_ES" w:bidi="es_ES"/>
        </w:rPr>
        <w:t>Si</w:t>
      </w:r>
      <w:r>
        <w:rPr>
          <w:lang w:val="es_ES" w:bidi="es_ES"/>
        </w:rPr>
        <w:t xml:space="preserve"> un hombre tiene cien ovejas..., ¿no deja...?" Él ya sabe la respuesta a la pregunta, pero está ayudando a los discípulos a escuchar con más cuidado al hacerles una pregunta en lugar de solo decirles algo.</w:t>
      </w:r>
    </w:p>
    <w:p>
      <w:pPr/>
      <w:r>
        <w:rPr>
          <w:lang w:val="es_ES" w:bidi="es_ES"/>
        </w:rPr>
      </w:r>
      <w:r>
        <w:rPr>
          <w:lang w:val="es_ES" w:bidi="es_ES"/>
        </w:rPr>
        <w:t xml:space="preserve">Jesús usa el ejemplo de un </w:t>
      </w:r>
      <w:r>
        <w:rPr>
          <w:b/>
          <w:lang w:val="es_ES" w:bidi="es_ES"/>
        </w:rPr>
        <w:t>pastor</w:t>
      </w:r>
      <w:r>
        <w:rPr>
          <w:lang w:val="es_ES" w:bidi="es_ES"/>
        </w:rPr>
        <w:t xml:space="preserve"> con sus </w:t>
      </w:r>
      <w:r>
        <w:rPr>
          <w:b/>
          <w:lang w:val="es_ES" w:bidi="es_ES"/>
        </w:rPr>
        <w:t>ovejas</w:t>
      </w:r>
      <w:r>
        <w:rPr>
          <w:lang w:val="es_ES" w:bidi="es_ES"/>
        </w:rPr>
        <w:t xml:space="preserve"> para enseñar sobre cómo Dios ama y cuida de los seguidores de Jesús. Las ovejas eran animales insensatos que a menudo se alejaban de su </w:t>
      </w:r>
      <w:r>
        <w:rPr>
          <w:lang w:val="es_ES" w:bidi="es_ES"/>
        </w:rPr>
        <w:t>pastor</w:t>
      </w:r>
      <w:r>
        <w:rPr>
          <w:lang w:val="es_ES" w:bidi="es_ES"/>
        </w:rPr>
        <w:t xml:space="preserve"> poniéndose en peligro. Las ovejas no tienen manera de defenderse de los depredadores. Los pastores tenían que vigilar a sus ovejas cuidadosamente para mantenerlas a salvo.</w:t>
      </w:r>
    </w:p>
    <w:p>
      <w:pPr/>
      <w:r>
        <w:rPr>
          <w:lang w:val="es_ES" w:bidi="es_ES"/>
        </w:rPr>
      </w:r>
      <w:r>
        <w:rPr>
          <w:lang w:val="es_ES" w:bidi="es_ES"/>
        </w:rPr>
        <w:t xml:space="preserve">Muestren a su equipo una imagen de una </w:t>
      </w:r>
      <w:r>
        <w:rPr>
          <w:lang w:val="es_ES" w:bidi="es_ES"/>
        </w:rPr>
        <w:t>oveja y un pastor</w:t>
      </w:r>
      <w:r>
        <w:rPr>
          <w:lang w:val="es_ES" w:bidi="es_ES"/>
        </w:rPr>
        <w:t>.</w:t>
      </w:r>
    </w:p>
    <w:p>
      <w:pPr/>
      <w:r>
        <w:rPr>
          <w:lang w:val="es_ES" w:bidi="es_ES"/>
        </w:rPr>
      </w:r>
      <w:r>
        <w:rPr>
          <w:lang w:val="es_ES" w:bidi="es_ES"/>
        </w:rPr>
        <w:t xml:space="preserve">Cuando Jesús dice que el pastor se </w:t>
      </w:r>
      <w:r>
        <w:rPr>
          <w:b/>
          <w:lang w:val="es_ES" w:bidi="es_ES"/>
        </w:rPr>
        <w:t>regocija por la única oveja perdida más que por las 99</w:t>
      </w:r>
      <w:r>
        <w:rPr>
          <w:lang w:val="es_ES" w:bidi="es_ES"/>
        </w:rPr>
        <w:t xml:space="preserve"> que nunca se fueron, no está diciendo que el pastor, Dios, no se regocija por las 99 que se quedaron. Él está enfatizando cuánto el pastor, Dios, valora a cada oveja y cuánto se regocija al rescatar a la oveja perdida.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18:15–20</w:t>
      </w:r>
      <w:r>
        <w:rPr>
          <w:lang w:val="es_ES" w:bidi="es_ES"/>
        </w:rPr>
      </w:r>
    </w:p>
    <w:p>
      <w:pPr>
        <w:pStyle w:val="Heading3"/>
      </w:pPr>
      <w:r>
        <w:rPr>
          <w:lang w:val="es_ES" w:bidi="es_ES"/>
        </w:rPr>
        <w:t>Escuchar con el corazón</w:t>
      </w:r>
    </w:p>
    <w:p>
      <w:pPr/>
      <w:r>
        <w:rPr>
          <w:lang w:val="es_ES" w:bidi="es_ES"/>
        </w:rPr>
      </w:r>
      <w:r>
        <w:rPr>
          <w:lang w:val="es_ES" w:bidi="es_ES"/>
        </w:rPr>
        <w:t>Escuchen Mateo 18:15–20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Esta conversación continúa después de la anterior sobre la oveja que se aleja del rebaño. Jesús les está diciendo a los discípulos cómo traer de regreso a un hermano cuando se ha alejado de los otros creyentes por pecar. Este pasaje usa la palabra "hermano" para referirse a alguien que comparte la creencia de los discípulos en Jesús. Hermano se refiere a un hombre o una mujer, por lo que algunas traducciones dicen "hermano o hermana".</w:t>
      </w:r>
    </w:p>
    <w:p>
      <w:pPr/>
      <w:r>
        <w:rPr>
          <w:lang w:val="es_ES" w:bidi="es_ES"/>
        </w:rPr>
      </w:r>
      <w:r>
        <w:rPr>
          <w:lang w:val="es_ES" w:bidi="es_ES"/>
        </w:rPr>
        <w:t>Deténganse y conversen en equipo sobre cómo su cultura se refiere a las personas que comparten las mismas creencias sobre Dios.</w:t>
      </w:r>
    </w:p>
    <w:p>
      <w:pPr/>
      <w:r>
        <w:rPr>
          <w:lang w:val="es_ES" w:bidi="es_ES"/>
        </w:rPr>
      </w:r>
      <w:r>
        <w:rPr>
          <w:lang w:val="es_ES" w:bidi="es_ES"/>
        </w:rPr>
        <w:t xml:space="preserve">Algunas traducciones dicen: "si tu hermano peca" y otras dicen: "si tu hermano peca </w:t>
      </w:r>
      <w:r>
        <w:rPr>
          <w:b/>
          <w:lang w:val="es_ES" w:bidi="es_ES"/>
        </w:rPr>
        <w:t>contra ti</w:t>
      </w:r>
      <w:r>
        <w:rPr>
          <w:lang w:val="es_ES" w:bidi="es_ES"/>
        </w:rPr>
        <w:t xml:space="preserve">". La palabra "ustedes" aquí se refiere a solo una persona. Cuando solo dice: "si tu hermano peca", el oyente entendería que el hermano peca contra Dios, o desobedece a Dios. Cuando dice, "si tu hermano peca </w:t>
      </w:r>
      <w:r>
        <w:rPr>
          <w:b/>
          <w:lang w:val="es_ES" w:bidi="es_ES"/>
        </w:rPr>
        <w:t>contra ti</w:t>
      </w:r>
      <w:r>
        <w:rPr>
          <w:lang w:val="es_ES" w:bidi="es_ES"/>
        </w:rPr>
        <w:t>", el oyente entiende que el hermano también está pecando contra su compañero cristiano. Está bien usar "pecar" o "pecar contra ustedes" aquí. El enfoque está en ayudar al hermano que está pecando.</w:t>
      </w:r>
    </w:p>
    <w:p>
      <w:pPr/>
      <w:r>
        <w:rPr>
          <w:lang w:val="es_ES" w:bidi="es_ES"/>
        </w:rPr>
      </w:r>
      <w:r>
        <w:rPr>
          <w:lang w:val="es_ES" w:bidi="es_ES"/>
        </w:rPr>
        <w:t>Deténganse y conversen con su equipo, ¿cuál es la diferencia entre pecar contra Dios y pecar contra otra persona que comparte su creencia en Dios?</w:t>
      </w:r>
    </w:p>
    <w:p>
      <w:pPr/>
      <w:r>
        <w:rPr>
          <w:lang w:val="es_ES" w:bidi="es_ES"/>
        </w:rPr>
      </w:r>
      <w:r>
        <w:rPr>
          <w:lang w:val="es_ES" w:bidi="es_ES"/>
        </w:rPr>
        <w:t>Jesús dice que cuando esto sucede, su seguidor debe ir a solas con su hermano, en privado, y explicarle cómo ha pecado. Jesús está hablando de cualquier seguidor que se dé cuenta de que su hermano está pecando, no solo a los líderes. Todos los seguidores de Jesús son pequeños que deben cuidarse unos a otros. Él dice que si el hermano los escucha, entonces ustedes y él podrán llamarse hermanos nuevamente. Si el hermano escucha, es como la oveja que el pastor encuentra y trae de regreso al rebaño. El hermano hace más que solo escuchar tus palabras. Él también ve que tienes razón y admite su pecado.</w:t>
      </w:r>
    </w:p>
    <w:p>
      <w:pPr/>
      <w:r>
        <w:rPr>
          <w:lang w:val="es_ES" w:bidi="es_ES"/>
        </w:rPr>
      </w:r>
      <w:r>
        <w:rPr>
          <w:lang w:val="es_ES" w:bidi="es_ES"/>
        </w:rPr>
        <w:t>Deténganse y conversen en equipo: ¿Cómo describen cuando dos personas están hablando entre sí solas, sin que nadie más escuche la conversación?</w:t>
      </w:r>
    </w:p>
    <w:p>
      <w:pPr/>
      <w:r>
        <w:rPr>
          <w:lang w:val="es_ES" w:bidi="es_ES"/>
        </w:rPr>
      </w:r>
      <w:r>
        <w:rPr>
          <w:lang w:val="es_ES" w:bidi="es_ES"/>
        </w:rPr>
        <w:t>En su cultura, ¿cómo les dice la gente generalmente a otros que han pecado contra Dios o contra una persona o cuando están haciendo cosas incorrectas? ¿Por qué hablan de eso de esa manera?</w:t>
      </w:r>
    </w:p>
    <w:p>
      <w:pPr/>
      <w:r>
        <w:rPr>
          <w:lang w:val="es_ES" w:bidi="es_ES"/>
        </w:rPr>
      </w:r>
      <w:r>
        <w:rPr>
          <w:lang w:val="es_ES" w:bidi="es_ES"/>
        </w:rPr>
        <w:t>En su cultura, ¿cómo muestran que alguien no solo escucha con sus oídos, sino que también está de acuerdo con lo que alguien le ha dicho?</w:t>
      </w:r>
    </w:p>
    <w:p>
      <w:pPr/>
      <w:r>
        <w:rPr>
          <w:lang w:val="es_ES" w:bidi="es_ES"/>
        </w:rPr>
      </w:r>
      <w:r>
        <w:rPr>
          <w:lang w:val="es_ES" w:bidi="es_ES"/>
        </w:rPr>
        <w:t>Entonces Jesús dice que si el hermano no ve que tienes razón y admite su pecado, ve a él nuevamente y lleva contigo a uno o dos hermanos cristianos más. Otras partes de la Biblia enseñaban al pueblo judío que si alguien acusaba a una persona de pecado, dos o más testigos necesitaban confirmar la acusación para que la persona fuera encontrada culpable. En este caso, el hermano niega que haya pecado, por lo que Jesús dice que necesitas hablar con él nuevamente con una o dos personas más que puedan ser testigos de tu conversación.</w:t>
      </w:r>
    </w:p>
    <w:p>
      <w:pPr/>
      <w:r>
        <w:rPr>
          <w:lang w:val="es_ES" w:bidi="es_ES"/>
        </w:rPr>
      </w:r>
      <w:r>
        <w:rPr>
          <w:lang w:val="es_ES" w:bidi="es_ES"/>
        </w:rPr>
        <w:t>Deténganse y conversen en equipo sobre cómo su cultura determina si una persona es culpable o no cuando alguien la acusa de pecado. ¿Cuántas personas necesitan ser testigos de un pecado para que una persona sea considerada culpable?</w:t>
      </w:r>
    </w:p>
    <w:p>
      <w:pPr/>
      <w:r>
        <w:rPr>
          <w:lang w:val="es_ES" w:bidi="es_ES"/>
        </w:rPr>
      </w:r>
      <w:r>
        <w:rPr>
          <w:lang w:val="es_ES" w:bidi="es_ES"/>
        </w:rPr>
        <w:t>Si el hermano todavía se niega a escuchar cuando los testigos están de acuerdo con ustedes, entonces deben contarle el problema a la iglesia, o al grupo de creyentes que adoran juntos en el mismo lugar. Y finalmente, si se niega a escuchar incluso a la iglesia, entonces deben tratarlo como tratarían a un gentil, o a alguien fuera de la comunidad de creyentes, y como a un recaudador de impuestos. La palabra gentil significa extranjero, pero los judíos la usaban para referirse a aquellos que no creen en el verdadero Dios. Cuando Jesús dice que "tú" debes tratarlo como a un gentil, usa la palabra "tú" que se refiere a una sola persona. Este mandamiento no es para toda la iglesia.</w:t>
      </w:r>
    </w:p>
    <w:p>
      <w:pPr/>
      <w:r>
        <w:rPr>
          <w:lang w:val="es_ES" w:bidi="es_ES"/>
        </w:rPr>
      </w:r>
      <w:r>
        <w:rPr>
          <w:lang w:val="es_ES" w:bidi="es_ES"/>
        </w:rPr>
        <w:t>El pueblo judío creía que los recaudadores de impuestos eran algunas de las personas más pecadoras de la sociedad, porque a menudo eran personas judías que recaudaban impuestos para los romanos que oprimían a los judíos en Israel. El pueblo judío en ese momento no trataba a los gentiles o los recaudadores de impuestos de la misma manera que trataba a los compañeros creyentes en su comunidad.</w:t>
      </w:r>
    </w:p>
    <w:p>
      <w:pPr/>
      <w:r>
        <w:rPr>
          <w:lang w:val="es_ES" w:bidi="es_ES"/>
        </w:rPr>
      </w:r>
      <w:r>
        <w:rPr>
          <w:lang w:val="es_ES" w:bidi="es_ES"/>
        </w:rPr>
        <w:t>Deténganse y conversen con su equipo: ¿Qué personas son consideradas las más pecadoras en su cultura? ¿Por qué son considerados los más pecadores? ¿Cómo los trata la gente o cómo se comporta con ellos?</w:t>
      </w:r>
    </w:p>
    <w:p>
      <w:pPr/>
      <w:r>
        <w:rPr>
          <w:lang w:val="es_ES" w:bidi="es_ES"/>
        </w:rPr>
      </w:r>
      <w:r>
        <w:rPr>
          <w:lang w:val="es_ES" w:bidi="es_ES"/>
        </w:rPr>
        <w:t>Jesús dice: "En verdad, les digo", lo que significa que quiere que los discípulos escuchen cuidadosamente lo que dice a continuación. Esta vez la palabra "ustedes" se refiere a todos los seguidores de Jesús, no solo a una persona. Él dice que lo que aten en la tierra, Dios lo atará en el cielo, y lo que desaten en la tierra, Dios lo desatará en el cielo. Estas palabras son muy similares a las palabras que le dijo a Pedro cuando le dijo que construiría su iglesia sobre Pedro en un pasaje anterior en el libro de Mateo. Esta vez, Jesús está diciendo que estas palabras son verdaderas para todos sus seguidores, no solo para Pedro. El atar y desatar se refiere a los seguidores de Jesús tomando una decisión como iglesia sobre lo que es correcto e incorrecto. La palabra atar se refiere a prohibir algo y la palabra desatar se refiere a permitir algo.</w:t>
      </w:r>
    </w:p>
    <w:p>
      <w:pPr/>
      <w:r>
        <w:rPr>
          <w:lang w:val="es_ES" w:bidi="es_ES"/>
        </w:rPr>
      </w:r>
      <w:r>
        <w:rPr>
          <w:lang w:val="es_ES" w:bidi="es_ES"/>
        </w:rPr>
        <w:t>Entonces Jesús añade que cuando dos de sus seguidores que están en la tierra están de acuerdo sobre cualquier cosa que le piden a Dios que haga, su padre en el cielo hará lo que piden. En esta situación, Jesús está hablando de buscar sabiduría sobre cómo ayudar a un hermano que ha pecado, pero la palabra "cualquier cosa" significa generalmente cualquier cosa, por lo que es mejor usar una palabra que mantenga ese significado amplio. Jesús explica que esto es porque cada vez que dos o tres de sus seguidores se reúnen en su nombre, o como sus seguidores, él también está allí con ellos. Cuando Jesús dice "dos o tres", quiere decir dos o más. Cuando dice que está "también con ellos", se refiere a estar con ellos espiritualmente, por lo que era verdad en el momento en que lo dijo y seguiría siendo verdad después de que muriera y Dios lo resucitara.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les dice a sus discípulos que si ven a un hermano cristiano pecando, deben ir a solas con él en privado, y contarle su pecado. Si el hermano escucha y admite su pecado, entonces puedes considerarlo hermano nuevamente.</w:t>
      </w:r>
    </w:p>
    <w:p>
      <w:pPr/>
      <w:r>
        <w:rPr>
          <w:lang w:val="es_ES" w:bidi="es_ES"/>
        </w:rPr>
      </w:r>
      <w:r>
        <w:rPr>
          <w:b/>
          <w:lang w:val="es_ES" w:bidi="es_ES"/>
        </w:rPr>
        <w:t>Segunda escena:</w:t>
      </w:r>
      <w:r>
        <w:rPr>
          <w:lang w:val="es_ES" w:bidi="es_ES"/>
        </w:rPr>
        <w:t xml:space="preserve"> Jesús dice que si el hermano no escucha, debes hacer que otros dos hermanos cristianos vengan contigo y hablen con él nuevamente mientras son testigos de tu conversación.</w:t>
      </w:r>
    </w:p>
    <w:p>
      <w:pPr/>
      <w:r>
        <w:rPr>
          <w:lang w:val="es_ES" w:bidi="es_ES"/>
        </w:rPr>
      </w:r>
      <w:r>
        <w:rPr>
          <w:b/>
          <w:lang w:val="es_ES" w:bidi="es_ES"/>
        </w:rPr>
        <w:t>Tercera escena:</w:t>
      </w:r>
      <w:r>
        <w:rPr>
          <w:lang w:val="es_ES" w:bidi="es_ES"/>
        </w:rPr>
        <w:t xml:space="preserve"> Jesús dice que si el hermano todavía no escucha, debes contarle a la iglesia su pecado. Si no escucha ni siquiera a la iglesia, entonces deben tratarlo como tratarían a un incrédulo y a un recaudador de impuestos. Jesús dice que lo que aten en la tierra será atado en el cielo y lo que desaten en la tierra será desatado en el cielo. Él también dice que cada vez que dos de ellos estén de acuerdo en la tierra sobre cualquier cosa que pidan, su Padre celestial les dará lo que piden. Y cada vez que dos o más de ellos se reúnen como sus seguidores, él está con ellos.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 (más de uno)</w:t>
      </w:r>
    </w:p>
    <w:p>
      <w:pPr>
        <w:pStyle w:val="ListBullet"/>
        <w:spacing w:line="240" w:lineRule="auto"/>
        <w:ind w:left="720"/>
      </w:pPr>
      <w:r>
        <w:rPr>
          <w:lang w:val="es_ES" w:bidi="es_ES"/>
        </w:rPr>
      </w:r>
      <w:r>
        <w:rPr>
          <w:lang w:val="es_ES" w:bidi="es_ES"/>
        </w:rPr>
        <w:t>1 hermano pecador</w:t>
      </w:r>
    </w:p>
    <w:p>
      <w:pPr>
        <w:pStyle w:val="ListBullet"/>
        <w:spacing w:line="240" w:lineRule="auto"/>
        <w:ind w:left="720"/>
      </w:pPr>
      <w:r>
        <w:rPr>
          <w:lang w:val="es_ES" w:bidi="es_ES"/>
        </w:rPr>
      </w:r>
      <w:r>
        <w:rPr>
          <w:lang w:val="es_ES" w:bidi="es_ES"/>
        </w:rPr>
        <w:t>2 Testigos cristianos</w:t>
      </w:r>
    </w:p>
    <w:p>
      <w:pPr>
        <w:pStyle w:val="ListBullet"/>
        <w:spacing w:line="240" w:lineRule="auto"/>
        <w:ind w:left="720"/>
      </w:pPr>
      <w:r>
        <w:rPr>
          <w:lang w:val="es_ES" w:bidi="es_ES"/>
        </w:rPr>
      </w:r>
      <w:r>
        <w:rPr>
          <w:lang w:val="es_ES" w:bidi="es_ES"/>
        </w:rPr>
        <w:t>Un grupo de creyentes que adoran juntos en el mismo lugar</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continúa una conversación con sus discípulos inmediatamente después de la conversación anterior, por lo que él está hablando y ellos están escuchando. El escenario no cambia, pero podría ser útil que las personas visualicen el consejo que está dando.</w:t>
      </w:r>
    </w:p>
    <w:p>
      <w:pPr/>
      <w:r>
        <w:rPr>
          <w:lang w:val="es_ES" w:bidi="es_ES"/>
        </w:rPr>
      </w:r>
      <w:r>
        <w:rPr>
          <w:lang w:val="es_ES" w:bidi="es_ES"/>
        </w:rPr>
        <w:t>Cuando Jesús dice "tu hermano", se está refiriendo a una persona que comparte sus creencias sobre él. La persona podría ser un hombre o una mujer. Cuando dice "peca contra ti", la palabra "ti" se refiere a una sola persona. Jesús dice que vayas solo, en privado, la primera vez que hables con él sobre su pecado. Nadie más sería parte de esa conversación, solo tú y el hermano que pecó. El hermano no solo escucharía tus palabras, sino que también admitiría su pecado.</w:t>
      </w:r>
    </w:p>
    <w:p>
      <w:pPr/>
      <w:r>
        <w:rPr>
          <w:lang w:val="es_ES" w:bidi="es_ES"/>
        </w:rPr>
      </w:r>
      <w:r>
        <w:rPr>
          <w:lang w:val="es_ES" w:bidi="es_ES"/>
        </w:rPr>
        <w:t>Cuando Jesús dice que has ganado a tu hermano, o que lo has recuperado, significa que el hermano vuelve a ser parte del grupo de creyentes, como la oveja que el pastor encuentra y trae de regreso al rebaño.</w:t>
      </w:r>
    </w:p>
    <w:p>
      <w:pPr/>
      <w:r>
        <w:rPr>
          <w:lang w:val="es_ES" w:bidi="es_ES"/>
        </w:rPr>
      </w:r>
      <w:r>
        <w:rPr>
          <w:lang w:val="es_ES" w:bidi="es_ES"/>
        </w:rPr>
        <w:t>Si el hermano no escucha, entonces esa conversación terminaría y dejarías al hermano y buscarías a dos hermanos cristianos más para que te acompañen y regresen a él y hablen nuevamente con él sobre su pecado mientras los dos hermanos cristianos son testigos de tu conversación. Habría cuatro personas en esta conversación: tú, el hermano que pecó y dos testigos cristianos.</w:t>
      </w:r>
    </w:p>
    <w:p>
      <w:pPr/>
      <w:r>
        <w:rPr>
          <w:lang w:val="es_ES" w:bidi="es_ES"/>
        </w:rPr>
      </w:r>
      <w:r>
        <w:rPr>
          <w:lang w:val="es_ES" w:bidi="es_ES"/>
        </w:rPr>
        <w:t>Si el hermano todavía no escucha, entonces váyanse todos y cuéntenle la situación a la iglesia: es decir, al grupo de creyentes que adora juntos en un solo lugar. No está claro si el hermano iría o no contigo cuando hables con la iglesia, pero Jesús dice que si el hermano no escucha a la iglesia, debes tratarlo como a un incrédulo o a un recaudador de impuestos, por lo que el hermano probablemente esté presente cuando la iglesia tome su decisión. Si el hermano no escucha, significa que ha escuchado lo que la iglesia dice, pero todavía no admitirá su pecado.</w:t>
      </w:r>
    </w:p>
    <w:p>
      <w:pPr/>
      <w:r>
        <w:rPr>
          <w:lang w:val="es_ES" w:bidi="es_ES"/>
        </w:rPr>
      </w:r>
      <w:r>
        <w:rPr>
          <w:lang w:val="es_ES" w:bidi="es_ES"/>
        </w:rPr>
        <w:t>Jesús dice: "En verdad les digo, todo lo que los creyentes aten en la tierra será atado en el cielo y todo lo que ellos desaten en la tierra será desatado en el cielo". Jesús usa esta frase "En verdad les digo" varias veces a lo largo del libro de Mateo para enfatizar que lo que dice a continuación es muy importante. Esto significa que lo que la iglesia prohíba en la tierra, Dios también lo prohibirá, y lo que ella permita en la tierra, Dios también lo permitirá, porque dondequiera que dos o más creyentes se reúnan como seguidores de Jesús, el espíritu de Jesús está con ellos.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 (más de uno)</w:t>
      </w:r>
    </w:p>
    <w:p>
      <w:pPr>
        <w:pStyle w:val="ListBullet"/>
        <w:spacing w:line="240" w:lineRule="auto"/>
        <w:ind w:left="720"/>
      </w:pPr>
      <w:r>
        <w:rPr>
          <w:lang w:val="es_ES" w:bidi="es_ES"/>
        </w:rPr>
      </w:r>
      <w:r>
        <w:rPr>
          <w:lang w:val="es_ES" w:bidi="es_ES"/>
        </w:rPr>
        <w:t>1 hermano pecador</w:t>
      </w:r>
    </w:p>
    <w:p>
      <w:pPr>
        <w:pStyle w:val="ListBullet"/>
        <w:spacing w:line="240" w:lineRule="auto"/>
        <w:ind w:left="720"/>
      </w:pPr>
      <w:r>
        <w:rPr>
          <w:lang w:val="es_ES" w:bidi="es_ES"/>
        </w:rPr>
      </w:r>
      <w:r>
        <w:rPr>
          <w:lang w:val="es_ES" w:bidi="es_ES"/>
        </w:rPr>
        <w:t>2 Testigos cristianos</w:t>
      </w:r>
    </w:p>
    <w:p>
      <w:pPr>
        <w:pStyle w:val="ListBullet"/>
        <w:spacing w:line="240" w:lineRule="auto"/>
        <w:ind w:left="720"/>
      </w:pPr>
      <w:r>
        <w:rPr>
          <w:lang w:val="es_ES" w:bidi="es_ES"/>
        </w:rPr>
      </w:r>
      <w:r>
        <w:rPr>
          <w:lang w:val="es_ES" w:bidi="es_ES"/>
        </w:rPr>
        <w:t>Un grupo de creyentes que adoran juntos en el mismo lugar</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Jesús dice que si tu hermano peca contra ti, ve y habla con él a solas, en privado, y dile cómo ha pecado. Si él admite su pecado, entonces tú y él podrán llamarse hermanos nuevamente. Él será como la oveja que el pastor encontró y trajo de regreso al resto del rebaño.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discípulo, "¿Cómo se siente?" Es posible que escuchen cosas como: "Estoy preocupado por mi hermano, porque su pecado lo está alejando de otros creyentes y de Dios" o "Quiero ayudar a mi hermano a ser parte del grupo de creyentes nuevamente" o "Espero que mi hermano se arrepienta cuando hable con él sobre su pecado".</w:t>
      </w:r>
    </w:p>
    <w:p>
      <w:pPr>
        <w:pStyle w:val="ListBullet"/>
        <w:spacing w:line="240" w:lineRule="auto"/>
        <w:ind w:left="720"/>
      </w:pPr>
      <w:r>
        <w:rPr>
          <w:lang w:val="es_ES" w:bidi="es_ES"/>
        </w:rPr>
      </w:r>
      <w:r>
        <w:rPr>
          <w:lang w:val="es_ES" w:bidi="es_ES"/>
        </w:rPr>
        <w:t>Pregúntenle al actor que interpreta al hermano pecador: "¿Cómo te sientes?" Es posible que escuchen cosas como: "¿Mi hermano piensa que es mejor que yo para señalarme mi pecado? No lo escucharé" o "Quiero seguir viviendo de la manera en que estoy viviendo; no estoy de acuerdo con mi hermano en que estoy pecando" o "Tal vez este hermano es el único que piensa que estoy pecando. No lo voy a escuchar".</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dice que si el hermano no te escucha, ve y busca a otros dos hermanos cristianos que vengan contigo a hablar con él nuevamente, para que puedan ser testigos de tu conversación.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uno de los actores que interpretan a un testigo cristiano: "¿Cómo te sientes?" Es posible que escuchen: "Creo que mi hermano está pecando, pero déjenme ir y escuchar lo que dice para defenderse" o "Creo que mi hermano está pecando, déjenme ir y ayudar a persuadirlo de que deje de pecar" o "Creo que mi hermano está pecando. Tal vez cuando vea que más de uno de nosotros está de acuerdo con ello, admitirá su pecado".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dice que si el hermano todavía no escucha después de que traigan a dos o más testigos, lleven el asunto a la iglesia, al grupo de creyentes que adoran juntos. Si él todavía no los escucha, trátenlo como tratarían a un incrédulo o a un recaudador de impuestos.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uno de los actores que interpretan a un creyente de la iglesia: "¿Cómo se siente?" Es posible que escuchen cosas como: "Realmente espero que mi hermano admita su pecado. Amo a mi hermano y quiero que esté en paz con todos nosotros y con Dios" o "Oro para que Dios nos dé sabiduría. No podemos dejar que nuestro hermano continúe en el pecado, por lo que necesitamos la ayuda de Dios para saber qué decirle".</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dice: "En verdad les digo, lo que aten en la tierra será atado en el cielo, y lo que desaten en la tierra será desatado en el cielo".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Deténganse y pregúntenle a un actor que interpreta a uno de los discípulos: "¿Cómo se siente?" Es posible que escuchen cosas como: "¿Qué significa esto? ¿Realmente tenemos tanta autoridad que Dios confirmará nuestras decisiones?" o "Esta es una responsabilidad muy grande. Debemos tener mucho cuidado de que nuestras decisiones sean sabias porque tendrán graves consecuencias" o "Debemos orar para que Dios nos dé sabiduría para que tomemos las decisiones correctas porque nuestras decisiones tienen un gran impacto en la iglesia".</w:t>
      </w:r>
    </w:p>
    <w:p>
      <w:pPr/>
      <w:r>
        <w:rPr>
          <w:lang w:val="es_ES" w:bidi="es_ES"/>
        </w:rPr>
      </w:r>
      <w:r>
        <w:rPr>
          <w:lang w:val="es_ES" w:bidi="es_ES"/>
        </w:rPr>
        <w:t>Jesús dice que cada vez que dos o más de sus seguidores se reúnen como sus seguidores, él está allí con ellos en espíritu.</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uno de los actores que interpretan a un discípulo: "¿Cómo se siente?" Es posible que escuchen cosas como: "¿Cómo puede Jesús estar siempre con nosotros? ¡Hay grupos de sus seguidores en diferentes lugares al mismo tiempo!" o "¿Esto significa que estará con nosotros incluso después de morir?" o "¡Esto es un consuelo tan grande! Estoy agradecido de que Jesús siempre esté con nosotros cuando nos reunimos porque nos ha dado grandes responsabilidades y necesitaremos su ayuda".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Jesús dice que si tu </w:t>
      </w:r>
      <w:r>
        <w:rPr>
          <w:b/>
          <w:lang w:val="es_ES" w:bidi="es_ES"/>
        </w:rPr>
        <w:t>hermano</w:t>
      </w:r>
      <w:r>
        <w:rPr>
          <w:lang w:val="es_ES" w:bidi="es_ES"/>
        </w:rPr>
        <w:t xml:space="preserve"> </w:t>
      </w:r>
      <w:r>
        <w:rPr>
          <w:b/>
          <w:lang w:val="es_ES" w:bidi="es_ES"/>
        </w:rPr>
        <w:t>peca</w:t>
      </w:r>
      <w:r>
        <w:rPr>
          <w:lang w:val="es_ES" w:bidi="es_ES"/>
        </w:rPr>
        <w:t xml:space="preserve"> contra ti, debes ir a solas con él.</w:t>
      </w:r>
    </w:p>
    <w:p>
      <w:pPr/>
      <w:r>
        <w:rPr>
          <w:lang w:val="es_ES" w:bidi="es_ES"/>
        </w:rPr>
      </w:r>
      <w:r>
        <w:rPr>
          <w:lang w:val="es_ES" w:bidi="es_ES"/>
        </w:rPr>
        <w:t xml:space="preserve">La palabra </w:t>
      </w:r>
      <w:r>
        <w:rPr>
          <w:b/>
          <w:lang w:val="es_ES" w:bidi="es_ES"/>
        </w:rPr>
        <w:t>hermano</w:t>
      </w:r>
      <w:r>
        <w:rPr>
          <w:lang w:val="es_ES" w:bidi="es_ES"/>
        </w:rPr>
        <w:t xml:space="preserve"> significa un hombre que tiene la misma madre o padre que tú, pero aquí se refiere a una persona que comparte las creencias de los discípulos sobre Jesús. En este caso, hermano se refiere a un hombre o una mujer que comparte las creencias de los discípulos sobre Jesús.</w:t>
      </w:r>
    </w:p>
    <w:p>
      <w:pPr/>
      <w:r>
        <w:rPr>
          <w:lang w:val="es_ES" w:bidi="es_ES"/>
        </w:rPr>
      </w:r>
      <w:r>
        <w:rPr>
          <w:lang w:val="es_ES" w:bidi="es_ES"/>
        </w:rPr>
        <w:t xml:space="preserve">La palabra </w:t>
      </w:r>
      <w:r>
        <w:rPr>
          <w:b/>
          <w:lang w:val="es_ES" w:bidi="es_ES"/>
        </w:rPr>
        <w:t>pecado</w:t>
      </w:r>
      <w:r>
        <w:rPr>
          <w:lang w:val="es_ES" w:bidi="es_ES"/>
        </w:rPr>
        <w:t xml:space="preserve"> significa un acto de desobediencia a Dios. La palabra </w:t>
      </w:r>
      <w:r>
        <w:rPr>
          <w:lang w:val="es_ES" w:bidi="es_ES"/>
        </w:rPr>
        <w:t>pecado</w:t>
      </w:r>
      <w:r>
        <w:rPr>
          <w:lang w:val="es_ES" w:bidi="es_ES"/>
        </w:rPr>
        <w:t xml:space="preserve"> está en el Glosario Principal.</w:t>
      </w:r>
    </w:p>
    <w:p>
      <w:pPr/>
      <w:r>
        <w:rPr>
          <w:lang w:val="es_ES" w:bidi="es_ES"/>
        </w:rPr>
      </w:r>
      <w:r>
        <w:rPr>
          <w:lang w:val="es_ES" w:bidi="es_ES"/>
        </w:rPr>
        <w:t xml:space="preserve">Si tu hermano no te escucha incluso después de que tengas a dos testigos más contigo, Jesús dice que lleves el asunto a la </w:t>
      </w:r>
      <w:r>
        <w:rPr>
          <w:b/>
          <w:lang w:val="es_ES" w:bidi="es_ES"/>
        </w:rPr>
        <w:t>iglesia</w:t>
      </w:r>
      <w:r>
        <w:rPr>
          <w:lang w:val="es_ES" w:bidi="es_ES"/>
        </w:rPr>
        <w:t xml:space="preserve">. Iglesia se refiere al grupo de creyentes que se reúnen para adorar a Jesús juntos. </w:t>
      </w:r>
      <w:r>
        <w:rPr>
          <w:lang w:val="es_ES" w:bidi="es_ES"/>
        </w:rPr>
        <w:t>Iglesia</w:t>
      </w:r>
      <w:r>
        <w:rPr>
          <w:lang w:val="es_ES" w:bidi="es_ES"/>
        </w:rPr>
        <w:t xml:space="preserve"> está en el Glosario Principal.</w:t>
      </w:r>
    </w:p>
    <w:p>
      <w:pPr/>
      <w:r>
        <w:rPr>
          <w:lang w:val="es_ES" w:bidi="es_ES"/>
        </w:rPr>
      </w:r>
      <w:r>
        <w:rPr>
          <w:lang w:val="es_ES" w:bidi="es_ES"/>
        </w:rPr>
        <w:t xml:space="preserve">Jesús dice que si el hermano todavía no escucha a la iglesia, trátenlo como tratarían a un </w:t>
      </w:r>
      <w:r>
        <w:rPr>
          <w:b/>
          <w:lang w:val="es_ES" w:bidi="es_ES"/>
        </w:rPr>
        <w:t>gentil</w:t>
      </w:r>
      <w:r>
        <w:rPr>
          <w:lang w:val="es_ES" w:bidi="es_ES"/>
        </w:rPr>
        <w:t xml:space="preserve"> o a un </w:t>
      </w:r>
      <w:r>
        <w:rPr>
          <w:b/>
          <w:lang w:val="es_ES" w:bidi="es_ES"/>
        </w:rPr>
        <w:t>recaudador de impuestos</w:t>
      </w:r>
      <w:r>
        <w:rPr>
          <w:lang w:val="es_ES" w:bidi="es_ES"/>
        </w:rPr>
        <w:t>.</w:t>
      </w:r>
    </w:p>
    <w:p>
      <w:pPr/>
      <w:r>
        <w:rPr>
          <w:lang w:val="es_ES" w:bidi="es_ES"/>
        </w:rPr>
      </w:r>
      <w:r>
        <w:rPr>
          <w:lang w:val="es_ES" w:bidi="es_ES"/>
        </w:rPr>
        <w:t xml:space="preserve">Un </w:t>
      </w:r>
      <w:r>
        <w:rPr>
          <w:b/>
          <w:lang w:val="es_ES" w:bidi="es_ES"/>
        </w:rPr>
        <w:t>gentil</w:t>
      </w:r>
      <w:r>
        <w:rPr>
          <w:lang w:val="es_ES" w:bidi="es_ES"/>
        </w:rPr>
        <w:t xml:space="preserve"> era alguien que no era judío y no era parte de la familia de Dios. El pueblo judío consideraba a los gentiles inmorales e impíos, por lo que no los trataba de la misma manera que trataba al pueblo judío. </w:t>
      </w:r>
      <w:r>
        <w:rPr>
          <w:lang w:val="es_ES" w:bidi="es_ES"/>
        </w:rPr>
        <w:t>Gentil</w:t>
      </w:r>
      <w:r>
        <w:rPr>
          <w:lang w:val="es_ES" w:bidi="es_ES"/>
        </w:rPr>
        <w:t xml:space="preserve"> está en el Glosario Principal.</w:t>
      </w:r>
    </w:p>
    <w:p>
      <w:pPr/>
      <w:r>
        <w:rPr>
          <w:lang w:val="es_ES" w:bidi="es_ES"/>
        </w:rPr>
      </w:r>
      <w:r>
        <w:rPr>
          <w:lang w:val="es_ES" w:bidi="es_ES"/>
        </w:rPr>
        <w:t xml:space="preserve">El pueblo judío consideraba a </w:t>
      </w:r>
      <w:r>
        <w:rPr>
          <w:b/>
          <w:lang w:val="es_ES" w:bidi="es_ES"/>
        </w:rPr>
        <w:t>los recaudadores</w:t>
      </w:r>
      <w:r>
        <w:rPr>
          <w:lang w:val="es_ES" w:bidi="es_ES"/>
        </w:rPr>
        <w:t xml:space="preserve"> de impuestos algunas de las personas más pecadoras de la sociedad. Los recaudadores de impuestos eran gentiles o judíos que recaudaban impuestos del pueblo judío para el gobierno romano.</w:t>
      </w:r>
    </w:p>
    <w:p>
      <w:pPr/>
      <w:r>
        <w:rPr>
          <w:lang w:val="es_ES" w:bidi="es_ES"/>
        </w:rPr>
      </w:r>
      <w:r>
        <w:rPr>
          <w:b/>
          <w:lang w:val="es_ES" w:bidi="es_ES"/>
        </w:rPr>
        <w:t>En verdad les digo</w:t>
      </w:r>
      <w:r>
        <w:rPr>
          <w:lang w:val="es_ES" w:bidi="es_ES"/>
        </w:rPr>
        <w:t xml:space="preserve"> es la misma expresión usada muchas otras veces en el libro de Mateo. Traduzcan esta expresión de la misma manera que la han traducido antes. En este caso, la palabra "ustedes" se refiere a más de una persona.</w:t>
      </w:r>
    </w:p>
    <w:p>
      <w:pPr/>
      <w:r>
        <w:rPr>
          <w:lang w:val="es_ES" w:bidi="es_ES"/>
        </w:rPr>
      </w:r>
      <w:r>
        <w:rPr>
          <w:b/>
          <w:lang w:val="es_ES" w:bidi="es_ES"/>
        </w:rPr>
        <w:t>Todo lo que ates en la tierra será atado en el cielo y todo lo que desates en la tierra será desatado en el cielo</w:t>
      </w:r>
      <w:r>
        <w:rPr>
          <w:lang w:val="es_ES" w:bidi="es_ES"/>
        </w:rPr>
        <w:t xml:space="preserve">: Estas son las mismas palabras que Jesús le dijo a Pedro anteriormente cuando le dijo que edificaría su iglesia sobre él. Traduzcan estas palabras de la misma manera que las tradujeron en ese pasaje, pero en este pasaje la palabra "ustedes" se refiere a más de una persona. Jesús usa la palabra </w:t>
      </w:r>
      <w:r>
        <w:rPr>
          <w:b/>
          <w:lang w:val="es_ES" w:bidi="es_ES"/>
        </w:rPr>
        <w:t>atar</w:t>
      </w:r>
      <w:r>
        <w:rPr>
          <w:lang w:val="es_ES" w:bidi="es_ES"/>
        </w:rPr>
        <w:t xml:space="preserve"> para significar prohibir y la palabra </w:t>
      </w:r>
      <w:r>
        <w:rPr>
          <w:b/>
          <w:lang w:val="es_ES" w:bidi="es_ES"/>
        </w:rPr>
        <w:t>desatar</w:t>
      </w:r>
      <w:r>
        <w:rPr>
          <w:lang w:val="es_ES" w:bidi="es_ES"/>
        </w:rPr>
        <w:t xml:space="preserve"> para significar permitir.</w:t>
      </w:r>
    </w:p>
    <w:p>
      <w:pPr/>
      <w:r>
        <w:rPr>
          <w:lang w:val="es_ES" w:bidi="es_ES"/>
        </w:rPr>
      </w:r>
      <w:r>
        <w:rPr>
          <w:lang w:val="es_ES" w:bidi="es_ES"/>
        </w:rPr>
        <w:t xml:space="preserve">Jesús dice que cada vez que dos, tres o más de sus seguidores se reúnen como sus seguidores, </w:t>
      </w:r>
      <w:r>
        <w:rPr>
          <w:b/>
          <w:lang w:val="es_ES" w:bidi="es_ES"/>
        </w:rPr>
        <w:t>él está entre ellos</w:t>
      </w:r>
      <w:r>
        <w:rPr>
          <w:lang w:val="es_ES" w:bidi="es_ES"/>
        </w:rPr>
        <w:t>. Él quiere decir que está entre ellos en espíritu, por lo que era verdad cuando lo habló y seguiría siendo verdad para siempre, incluso después de que muriera y Dios lo resucitara de la muerte: siempre estaría con sus seguidores en espíritu cuando se reunieran como sus seguidores.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18:21–35</w:t>
      </w:r>
      <w:r>
        <w:rPr>
          <w:lang w:val="es_ES" w:bidi="es_ES"/>
        </w:rPr>
      </w:r>
    </w:p>
    <w:p>
      <w:pPr>
        <w:pStyle w:val="Heading3"/>
      </w:pPr>
      <w:r>
        <w:rPr>
          <w:lang w:val="es_ES" w:bidi="es_ES"/>
        </w:rPr>
        <w:t>Escuchar con el corazón</w:t>
      </w:r>
    </w:p>
    <w:p>
      <w:pPr/>
      <w:r>
        <w:rPr>
          <w:lang w:val="es_ES" w:bidi="es_ES"/>
        </w:rPr>
      </w:r>
      <w:r>
        <w:rPr>
          <w:lang w:val="es_ES" w:bidi="es_ES"/>
        </w:rPr>
        <w:t>Escuchen Mateo 18:21–35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Esta historia tiene lugar después de la anterior. La ambientación todavía podría estar en Cafarnaúm. Pedro le pregunta a Jesús cuántas veces debe perdonar a su hermano que peca contra él una y otra vez. No está claro si los otros discípulos también están con Pedro, pero en el versículo final, Jesús dice: "cada uno de ustedes" o "todos ustedes", por lo que probablemente también están escuchando. En la historia anterior, Jesús les dijo a los discípulos cómo traer de regreso a un hermano a la relación con la iglesia después de que haya pecado. Esta vez, Pedro está preguntando sobre un hermano que perdona a otro. Nuevamente en este caso, hermano se refiere tanto a un hombre como a una mujer que sea un compañero cristiano.</w:t>
      </w:r>
    </w:p>
    <w:p>
      <w:pPr/>
      <w:r>
        <w:rPr>
          <w:lang w:val="es_ES" w:bidi="es_ES"/>
        </w:rPr>
      </w:r>
      <w:r>
        <w:rPr>
          <w:lang w:val="es_ES" w:bidi="es_ES"/>
        </w:rPr>
        <w:t>En la historia anterior, Jesús se enfocó en cómo ayudar al hermano que está pecando. En esta historia, Jesús se enfoca en cómo debe responder el hermano que es el ofendido.</w:t>
      </w:r>
    </w:p>
    <w:p>
      <w:pPr/>
      <w:r>
        <w:rPr>
          <w:lang w:val="es_ES" w:bidi="es_ES"/>
        </w:rPr>
      </w:r>
      <w:r>
        <w:rPr>
          <w:lang w:val="es_ES" w:bidi="es_ES"/>
        </w:rPr>
        <w:t>Cuando Pedro pregunta si debe perdonar siete veces, eso habría parecido un número grande para todos los que escuchaban. Los líderes religiosos enseñaron que debían perdonar tres veces. El número siete representaba la perfección, por lo que siete podría haber parecido el número más grande que una persona podría perdonar.</w:t>
      </w:r>
    </w:p>
    <w:p>
      <w:pPr/>
      <w:r>
        <w:rPr>
          <w:lang w:val="es_ES" w:bidi="es_ES"/>
        </w:rPr>
      </w:r>
      <w:r>
        <w:rPr>
          <w:lang w:val="es_ES" w:bidi="es_ES"/>
        </w:rPr>
        <w:t>Deténganse y conversen en equipo, ¿cuántas veces su cultura espera que la gente perdone a los que pecan contra ellos?</w:t>
      </w:r>
    </w:p>
    <w:p>
      <w:pPr/>
      <w:r>
        <w:rPr>
          <w:lang w:val="es_ES" w:bidi="es_ES"/>
        </w:rPr>
      </w:r>
      <w:r>
        <w:rPr>
          <w:lang w:val="es_ES" w:bidi="es_ES"/>
        </w:rPr>
        <w:t>En algunas traducciones, Jesús dice: "Les digo" para mostrar que está dando un nuevo mandamiento que es más grande que los mandamientos que los discípulos han recibido de los escribas y los fariseos. En otras traducciones, dice: "No les digo" para mostrar que Pedro se equivoca al pensar que siete veces es suficiente. Jesús dice que Pedro debe perdonar setenta y siete veces, o en algunas traducciones "setenta veces siete veces", o 490 veces. Esto habría sonado impactante para los oyentes de Jesús. Jesús no está sugiriendo que setenta y siete o "setenta veces siete" sea el número literal de veces que hay que perdonar a alguien. Está diciendo que no hay límite para la cantidad de veces que sus seguidores deben perdonar a un hermano que peca contra ellos.</w:t>
      </w:r>
    </w:p>
    <w:p>
      <w:pPr/>
      <w:r>
        <w:rPr>
          <w:lang w:val="es_ES" w:bidi="es_ES"/>
        </w:rPr>
      </w:r>
      <w:r>
        <w:rPr>
          <w:lang w:val="es_ES" w:bidi="es_ES"/>
        </w:rPr>
        <w:t>Jesús cuenta una historia para explicar lo que está diciendo. Su historia muestra cómo es el reino de Dios. Un rey estaba verificando lo que sus siervos le debían y se enteró de que uno de sus siervos le debía diez mil talentos. Esta es una cantidad increíble de dinero para que un siervo se la deba a un rey. En la cultura de ese momento, diez mil era el número más alto que se usaba y un talento era la unidad más grande de dinero. Incluso si el siervo tuviera una gran autoridad, como probablemente la tenía este siervo, no podría deber esta cantidad de dinero. Un talento habría sido lo que un siervo podría haber ganado en más de la mitad de su vida, por lo que diez mil talentos es mucho más de lo que jamás podría deberle al rey. Esto significa que el siervo le debía al rey una enorme cantidad de dinero.</w:t>
      </w:r>
    </w:p>
    <w:p>
      <w:pPr/>
      <w:r>
        <w:rPr>
          <w:lang w:val="es_ES" w:bidi="es_ES"/>
        </w:rPr>
      </w:r>
      <w:r>
        <w:rPr>
          <w:lang w:val="es_ES" w:bidi="es_ES"/>
        </w:rPr>
        <w:t xml:space="preserve">Deténganse y muestren a su equipo una imagen de un </w:t>
      </w:r>
      <w:r>
        <w:rPr>
          <w:lang w:val="es_ES" w:bidi="es_ES"/>
        </w:rPr>
        <w:t>talento</w:t>
      </w:r>
      <w:r>
        <w:rPr>
          <w:lang w:val="es_ES" w:bidi="es_ES"/>
        </w:rPr>
        <w:t>.</w:t>
      </w:r>
    </w:p>
    <w:p>
      <w:pPr/>
      <w:r>
        <w:rPr>
          <w:lang w:val="es_ES" w:bidi="es_ES"/>
        </w:rPr>
      </w:r>
      <w:r>
        <w:rPr>
          <w:lang w:val="es_ES" w:bidi="es_ES"/>
        </w:rPr>
        <w:t>El rey ordena a sus funcionarios que vendan al siervo, así como a su esposa, sus hijos y sus posesiones para recibir el pago de la deuda. Bajo la ley judía, una persona solo podía vender a un hombre si robaba algo, y su esposa no podía ser vendida, por lo que Jesús está usando un ejemplo de una cultura no judía. La deuda del siervo es tan grande que incluso si el rey lo vendiera a él, a su familia y sus posesiones, el rey todavía no recibiría suficiente dinero de la venta para cobrar lo que el siervo le debía.</w:t>
      </w:r>
    </w:p>
    <w:p>
      <w:pPr/>
      <w:r>
        <w:rPr>
          <w:lang w:val="es_ES" w:bidi="es_ES"/>
        </w:rPr>
      </w:r>
      <w:r>
        <w:rPr>
          <w:lang w:val="es_ES" w:bidi="es_ES"/>
        </w:rPr>
        <w:t>Deténganse y conversen con su equipo: ¿Cómo describe su cultura una situación en la que una persona le da dinero a otra persona esperando que esa persona se lo devuelva más tarde? ¿Cuál es el castigo típico en su cultura cuando una persona no puede pagar una deuda que debe?</w:t>
      </w:r>
    </w:p>
    <w:p>
      <w:pPr/>
      <w:r>
        <w:rPr>
          <w:lang w:val="es_ES" w:bidi="es_ES"/>
        </w:rPr>
      </w:r>
      <w:r>
        <w:rPr>
          <w:lang w:val="es_ES" w:bidi="es_ES"/>
        </w:rPr>
        <w:t>El siervo se postró frente al rey, rogándole que le diera un poco más de tiempo para pagar la deuda. Todos los que escucharon sabrían que era ridículo que el siervo le dijera al rey que podía pagarle todo lo que le debía. Los pecados de las personas son como la deuda del siervo; son tan grandes que no hay manera de que puedan ganarse el perdón de Dios sin importar lo mucho que lo intenten. En la historia de Jesús, el rey no solo le da más tiempo al siervo, sino que le perdona la deuda por completo porque siente lástima, o tiene compasión por su siervo.</w:t>
      </w:r>
    </w:p>
    <w:p>
      <w:pPr/>
      <w:r>
        <w:rPr>
          <w:lang w:val="es_ES" w:bidi="es_ES"/>
        </w:rPr>
      </w:r>
      <w:r>
        <w:rPr>
          <w:lang w:val="es_ES" w:bidi="es_ES"/>
        </w:rPr>
        <w:t>Deténganse y conversen en equipo: ¿Cómo respondería la gente en su cultura si un líder importante eligiera perdonar una gran deuda?</w:t>
      </w:r>
    </w:p>
    <w:p>
      <w:pPr/>
      <w:r>
        <w:rPr>
          <w:lang w:val="es_ES" w:bidi="es_ES"/>
        </w:rPr>
      </w:r>
      <w:r>
        <w:rPr>
          <w:lang w:val="es_ES" w:bidi="es_ES"/>
        </w:rPr>
        <w:t>El escenario de la historia de Jesús cambia aquí al área donde se reúnen los siervos. El siervo que acaba de ser perdonado por el rey busca y encuentra a un compañero siervo que le debe cien denarios. Denarios es más que un denario. Cien denarios habrían valido unos tres o cuatro meses de salario, una cantidad grande, pero todavía muy pequeña en comparación con lo que el primer siervo le debe al rey. En lugar de ser generoso, el siervo que acaba de ser perdonado agarra a su compañero siervo por la garganta y comienza a estrangularlo y a exigirle que pague su deuda. El consiervo usa casi las mismas palabras que el siervo perdonado usó para pedir misericordia, pero él no muestra misericordia. En cambio, lo lleva a la prisión. Tenía derecho a hacerlo, pero el rey no exigió sus derechos con el primer siervo, por lo que el primer siervo no debería haber exigido sus derechos con el segundo siervo. La historia de Jesús muestra a los discípulos que no deben exigir sus derechos. Dios no ha exigido sus derechos, sino que en cambio ha sido extremadamente generoso. Quiere que sus hijos sean generosos como él.</w:t>
      </w:r>
    </w:p>
    <w:p>
      <w:pPr/>
      <w:r>
        <w:rPr>
          <w:lang w:val="es_ES" w:bidi="es_ES"/>
        </w:rPr>
      </w:r>
      <w:r>
        <w:rPr>
          <w:lang w:val="es_ES" w:bidi="es_ES"/>
        </w:rPr>
        <w:t>Deténganse y conversen en equipo sobre cómo la gente en su cultura respondería a alguien a quien le perdonaron una gran deuda, pero se negó a perdonar una deuda más pequeña en su contra.</w:t>
      </w:r>
    </w:p>
    <w:p>
      <w:pPr/>
      <w:r>
        <w:rPr>
          <w:lang w:val="es_ES" w:bidi="es_ES"/>
        </w:rPr>
      </w:r>
      <w:r>
        <w:rPr>
          <w:lang w:val="es_ES" w:bidi="es_ES"/>
        </w:rPr>
        <w:t xml:space="preserve">Muestren a su equipo una imagen de una </w:t>
      </w:r>
      <w:r>
        <w:rPr>
          <w:lang w:val="es_ES" w:bidi="es_ES"/>
        </w:rPr>
        <w:t>prisión</w:t>
      </w:r>
      <w:r>
        <w:rPr>
          <w:lang w:val="es_ES" w:bidi="es_ES"/>
        </w:rPr>
        <w:t xml:space="preserve"> en la región alrededor de Israel en la época de Jesús.</w:t>
      </w:r>
    </w:p>
    <w:p>
      <w:pPr/>
      <w:r>
        <w:rPr>
          <w:lang w:val="es_ES" w:bidi="es_ES"/>
        </w:rPr>
      </w:r>
      <w:r>
        <w:rPr>
          <w:lang w:val="es_ES" w:bidi="es_ES"/>
        </w:rPr>
        <w:t>Cuando los otros siervos le dicen al rey lo que sucedió, el rey está enojado. Como el primer siervo no fue misericordioso y exigió sus derechos, el rey le quita su misericordia y exige sus derechos sobre el primer siervo. Ahora, en lugar de simplemente vender al siervo, el rey lo entrega a los carceleros para que sea torturado hasta que pueda pagar su deuda. Este es el mismo castigo que el primer siervo le había dado a su compañero siervo, pero no tiene esperanza de pagar su deuda, por lo que su castigo será interminable.</w:t>
      </w:r>
    </w:p>
    <w:p>
      <w:pPr/>
      <w:r>
        <w:rPr>
          <w:lang w:val="es_ES" w:bidi="es_ES"/>
        </w:rPr>
      </w:r>
      <w:r>
        <w:rPr>
          <w:lang w:val="es_ES" w:bidi="es_ES"/>
        </w:rPr>
        <w:t>Jesús termina diciéndoles a sus discípulos que así es como su Padre celestial los tratará si no perdonan a sus hermanos generosamente con todo su corazón, o sincera y completamente.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Pedro le pregunta a Jesús cuántas veces debe perdonar a un hermano que peca contra él. Sugiere hasta siete veces. Jesús le dice que no, debe perdonar a su hermano setenta y siete veces o setenta veces siete veces. Los otros discípulos probablemente también están escuchando.</w:t>
      </w:r>
    </w:p>
    <w:p>
      <w:pPr/>
      <w:r>
        <w:rPr>
          <w:lang w:val="es_ES" w:bidi="es_ES"/>
        </w:rPr>
      </w:r>
      <w:r>
        <w:rPr>
          <w:b/>
          <w:lang w:val="es_ES" w:bidi="es_ES"/>
        </w:rPr>
        <w:t>Segunda escena:</w:t>
      </w:r>
      <w:r>
        <w:rPr>
          <w:lang w:val="es_ES" w:bidi="es_ES"/>
        </w:rPr>
        <w:t xml:space="preserve"> Jesús ilustra su respuesta con una historia. Dice que su historia muestra cómo es el reino de Dios. Él habla de un siervo que le debía a un rey más dinero del que jamás podría devolver en toda su vida, por lo que le ruega al rey que le dé más tiempo para devolverlo. En cambio, el rey perdona generosamente toda la deuda.</w:t>
      </w:r>
    </w:p>
    <w:p>
      <w:pPr/>
      <w:r>
        <w:rPr>
          <w:lang w:val="es_ES" w:bidi="es_ES"/>
        </w:rPr>
      </w:r>
      <w:r>
        <w:rPr>
          <w:b/>
          <w:lang w:val="es_ES" w:bidi="es_ES"/>
        </w:rPr>
        <w:t>Tercera escena:</w:t>
      </w:r>
      <w:r>
        <w:rPr>
          <w:lang w:val="es_ES" w:bidi="es_ES"/>
        </w:rPr>
        <w:t xml:space="preserve"> Entonces el siervo encuentra a un compañero siervo que le debe una cantidad de dinero mucho, mucho más pequeña. Ese siervo ruega por misericordia, pero el siervo perdonado se niega a mostrar misericordia y hace que lo arrojen a la prisión. Cuando los otros siervos le dicen al rey lo que sucedió, el rey cambia de opinión y envía al primer siervo a la prisión para que sea torturado hasta que pueda pagar su deuda, lo que significa que será torturado por el resto de su vida porque su deuda es demasiado grande para que él la pague.</w:t>
      </w:r>
    </w:p>
    <w:p>
      <w:pPr/>
      <w:r>
        <w:rPr>
          <w:lang w:val="es_ES" w:bidi="es_ES"/>
        </w:rPr>
      </w:r>
      <w:r>
        <w:rPr>
          <w:b/>
          <w:lang w:val="es_ES" w:bidi="es_ES"/>
        </w:rPr>
        <w:t>Cuarta escena:</w:t>
      </w:r>
      <w:r>
        <w:rPr>
          <w:lang w:val="es_ES" w:bidi="es_ES"/>
        </w:rPr>
        <w:t xml:space="preserve"> Jesús termina diciéndoles a sus discípulos que Dios los tratará de la misma manera que el rey trató al primer siervo si se niegan a perdonar a sus hermanos cuando han sido perdonados tan generosamente por Dios.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Muchos discípulos o solo Pedro</w:t>
      </w:r>
    </w:p>
    <w:p>
      <w:pPr>
        <w:pStyle w:val="ListBullet"/>
        <w:spacing w:line="240" w:lineRule="auto"/>
        <w:ind w:left="720"/>
      </w:pPr>
      <w:r>
        <w:rPr>
          <w:lang w:val="es_ES" w:bidi="es_ES"/>
        </w:rPr>
      </w:r>
      <w:r>
        <w:rPr>
          <w:lang w:val="es_ES" w:bidi="es_ES"/>
        </w:rPr>
        <w:t>Un rey</w:t>
      </w:r>
    </w:p>
    <w:p>
      <w:pPr>
        <w:pStyle w:val="ListBullet"/>
        <w:spacing w:line="240" w:lineRule="auto"/>
        <w:ind w:left="720"/>
      </w:pPr>
      <w:r>
        <w:rPr>
          <w:lang w:val="es_ES" w:bidi="es_ES"/>
        </w:rPr>
      </w:r>
      <w:r>
        <w:rPr>
          <w:lang w:val="es_ES" w:bidi="es_ES"/>
        </w:rPr>
        <w:t>2 siervos</w:t>
      </w:r>
    </w:p>
    <w:p>
      <w:pPr>
        <w:pStyle w:val="ListBullet"/>
        <w:spacing w:line="240" w:lineRule="auto"/>
        <w:ind w:left="720"/>
      </w:pPr>
      <w:r>
        <w:rPr>
          <w:lang w:val="es_ES" w:bidi="es_ES"/>
        </w:rPr>
      </w:r>
      <w:r>
        <w:rPr>
          <w:lang w:val="es_ES" w:bidi="es_ES"/>
        </w:rPr>
        <w:t>Un grupo de otros siervos</w:t>
      </w:r>
    </w:p>
    <w:p>
      <w:pPr>
        <w:pStyle w:val="ListBullet"/>
        <w:spacing w:line="240" w:lineRule="auto"/>
        <w:ind w:left="720"/>
      </w:pPr>
      <w:r>
        <w:rPr>
          <w:lang w:val="es_ES" w:bidi="es_ES"/>
        </w:rPr>
      </w:r>
      <w:r>
        <w:rPr>
          <w:lang w:val="es_ES" w:bidi="es_ES"/>
        </w:rPr>
        <w:t>2 o más carceleros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Esta historia tiene lugar después de la historia anterior, pero no está claro si sucede inmediatamente después o si ha pasado algún tiempo. Probablemente todavía está en Cafarnaúm. Pedro le pregunta a Jesús cuántas veces debe perdonar a su hermano que peca contra él una y otra vez. No está claro aquí si los otros discípulos están con Pedro y Jesús o no.</w:t>
      </w:r>
    </w:p>
    <w:p>
      <w:pPr/>
      <w:r>
        <w:rPr>
          <w:lang w:val="es_ES" w:bidi="es_ES"/>
        </w:rPr>
      </w:r>
      <w:r>
        <w:rPr>
          <w:lang w:val="es_ES" w:bidi="es_ES"/>
        </w:rPr>
        <w:t>Pedro le pregunta si debe perdonar a su hermano siete veces, porque eso parece ser una cantidad generosa. Jesús le responde que no, no debe perdonar siete veces, sino setenta y siete veces o setenta veces siete veces (490 veces). Quiere decir que Pedro debe seguir perdonando una y otra vez, sin importar cuántas veces peque su hermano contra él.</w:t>
      </w:r>
    </w:p>
    <w:p>
      <w:pPr/>
      <w:r>
        <w:rPr>
          <w:lang w:val="es_ES" w:bidi="es_ES"/>
        </w:rPr>
      </w:r>
      <w:r>
        <w:rPr>
          <w:lang w:val="es_ES" w:bidi="es_ES"/>
        </w:rPr>
        <w:t>Jesús entonces comparte una historia para explicar su respuesta. Dice que la historia muestra cómo es el reino de Dios. La ambientación no cambia, pero podría ayudar a interpretar la historia que Jesús cuenta.</w:t>
      </w:r>
    </w:p>
    <w:p>
      <w:pPr/>
      <w:r>
        <w:rPr>
          <w:lang w:val="es_ES" w:bidi="es_ES"/>
        </w:rPr>
      </w:r>
      <w:r>
        <w:rPr>
          <w:lang w:val="es_ES" w:bidi="es_ES"/>
        </w:rPr>
        <w:t>Jesús dice que había un rey que estaba verificando cuánto dinero le debían sus siervos. El rey probablemente estaba sentado en su trono en su salón del trono con asistentes a su alrededor. Algunos de los asistentes traen a un hombre que le debe al rey más dinero del que jamás podría devolver en toda su vida. El rey les dice a sus asistentes que vendan al hombre, su esposa e hijos y todas sus posesiones para recuperar parte de su deuda, aunque venderlas no sería suficiente para recuperar todo el dinero. El versículo dice que el siervo "cayó" de rodillas, pero no cayó por accidente. El siervo se arrodilla en humildad frente al rey y le ruega que le dé más tiempo y él le pagará todo lo que le debe, aunque todos saben que no es posible pagar tanto dinero. El rey tiene lástima por el siervo y en lugar de solo darle más tiempo, en realidad le perdona la enorme deuda y deja que el siervo sea libre.</w:t>
      </w:r>
    </w:p>
    <w:p>
      <w:pPr/>
      <w:r>
        <w:rPr>
          <w:lang w:val="es_ES" w:bidi="es_ES"/>
        </w:rPr>
      </w:r>
      <w:r>
        <w:rPr>
          <w:lang w:val="es_ES" w:bidi="es_ES"/>
        </w:rPr>
        <w:t>Entonces el siervo sale del salón del trono del rey y busca y encuentra a su consiervo, que le debe una deuda mucho más pequeña. Lo agarra por la garganta y le dice que pague lo que le debe. Nuevamente dice que el siervo "cayó" de rodillas, pero no cayó por accidente. El consiervo se arrodilla con humildad y pide misericordia usando casi las mismas palabras que el primer siervo usó con el rey. Pero el siervo perdonado se niega a mostrar misericordia. En cambio, lleva a su compañero siervo a la prisión. Probablemente había otros siervos observando mientras esto sucedía.</w:t>
      </w:r>
    </w:p>
    <w:p>
      <w:pPr/>
      <w:r>
        <w:rPr>
          <w:lang w:val="es_ES" w:bidi="es_ES"/>
        </w:rPr>
      </w:r>
      <w:r>
        <w:rPr>
          <w:lang w:val="es_ES" w:bidi="es_ES"/>
        </w:rPr>
        <w:t xml:space="preserve">Es posible que quieran mostrar a su equipo una imagen de </w:t>
      </w:r>
      <w:r>
        <w:rPr>
          <w:lang w:val="es_ES" w:bidi="es_ES"/>
        </w:rPr>
        <w:t>un hombre que se inclina ante otro hombre con humildad</w:t>
      </w:r>
      <w:r>
        <w:rPr>
          <w:lang w:val="es_ES" w:bidi="es_ES"/>
        </w:rPr>
        <w:t>.</w:t>
      </w:r>
    </w:p>
    <w:p>
      <w:pPr/>
      <w:r>
        <w:rPr>
          <w:lang w:val="es_ES" w:bidi="es_ES"/>
        </w:rPr>
      </w:r>
      <w:r>
        <w:rPr>
          <w:lang w:val="es_ES" w:bidi="es_ES"/>
        </w:rPr>
        <w:t>Los otros siervos, que vieron lo que sucedió o escucharon sobre ello, van al rey y le dicen lo que sucedió. El rey está muy enojado y hace que le traigan al primer siervo. Lo llama siervo malvado y le pregunta: "¿No debías tú tener misericordia de tu consiervo, así como yo tuve misericordia de ti?" Asume que la respuesta a su pregunta es obvia para el siervo. El siervo debe saber tener misericordia de su compañero siervo así como él recibió la misericordia del rey.</w:t>
      </w:r>
    </w:p>
    <w:p>
      <w:pPr/>
      <w:r>
        <w:rPr>
          <w:lang w:val="es_ES" w:bidi="es_ES"/>
        </w:rPr>
      </w:r>
      <w:r>
        <w:rPr>
          <w:lang w:val="es_ES" w:bidi="es_ES"/>
        </w:rPr>
        <w:t>Entonces Jesús le dice a Pedro que su Padre Celestial tratará a los seguidores de Jesús de la misma manera que el rey trató al primer siervo si se niegan a perdonar los pecados de sus hermanos completamente, de todo corazón.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Muchos discípulos o solo Pedro</w:t>
      </w:r>
    </w:p>
    <w:p>
      <w:pPr>
        <w:pStyle w:val="ListBullet"/>
        <w:spacing w:line="240" w:lineRule="auto"/>
        <w:ind w:left="720"/>
      </w:pPr>
      <w:r>
        <w:rPr>
          <w:lang w:val="es_ES" w:bidi="es_ES"/>
        </w:rPr>
      </w:r>
      <w:r>
        <w:rPr>
          <w:lang w:val="es_ES" w:bidi="es_ES"/>
        </w:rPr>
        <w:t>Un rey</w:t>
      </w:r>
    </w:p>
    <w:p>
      <w:pPr>
        <w:pStyle w:val="ListBullet"/>
        <w:spacing w:line="240" w:lineRule="auto"/>
        <w:ind w:left="720"/>
      </w:pPr>
      <w:r>
        <w:rPr>
          <w:lang w:val="es_ES" w:bidi="es_ES"/>
        </w:rPr>
      </w:r>
      <w:r>
        <w:rPr>
          <w:lang w:val="es_ES" w:bidi="es_ES"/>
        </w:rPr>
        <w:t>2 siervos</w:t>
      </w:r>
    </w:p>
    <w:p>
      <w:pPr>
        <w:pStyle w:val="ListBullet"/>
        <w:spacing w:line="240" w:lineRule="auto"/>
        <w:ind w:left="720"/>
      </w:pPr>
      <w:r>
        <w:rPr>
          <w:lang w:val="es_ES" w:bidi="es_ES"/>
        </w:rPr>
      </w:r>
      <w:r>
        <w:rPr>
          <w:lang w:val="es_ES" w:bidi="es_ES"/>
        </w:rPr>
        <w:t>Un grupo de otros siervos</w:t>
      </w:r>
    </w:p>
    <w:p>
      <w:pPr>
        <w:pStyle w:val="ListBullet"/>
        <w:spacing w:line="240" w:lineRule="auto"/>
        <w:ind w:left="720"/>
      </w:pPr>
      <w:r>
        <w:rPr>
          <w:lang w:val="es_ES" w:bidi="es_ES"/>
        </w:rPr>
      </w:r>
      <w:r>
        <w:rPr>
          <w:lang w:val="es_ES" w:bidi="es_ES"/>
        </w:rPr>
        <w:t>2 o más carceleros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Pedro se acerca a Jesús y le pregunta: "Señor, ¿cuántas veces pecará mi hermano contra mí y yo lo perdone?" ¿Hasta siete veces?" y Jesús responde: "No les digo siete veces, sino setenta y siete veces".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se siente?" Es posible que escuchen cosas como: "Sé que Pedro piensa que está siendo generoso al sugerir siete veces, pero ese es un número tan pequeño en comparación con la frecuencia con la que mis seguidores deben perdonarse entre sí" o "Sé que Pedro se sorprenderá por mi respuesta a esta pregunta. Quiero que él y todos mis seguidores sepan lo generosos que deben ser al perdonar a los que pecan contra ellos".</w:t>
      </w:r>
    </w:p>
    <w:p>
      <w:pPr>
        <w:pStyle w:val="ListBullet"/>
        <w:spacing w:line="240" w:lineRule="auto"/>
        <w:ind w:left="720"/>
      </w:pPr>
      <w:r>
        <w:rPr>
          <w:lang w:val="es_ES" w:bidi="es_ES"/>
        </w:rPr>
      </w:r>
      <w:r>
        <w:rPr>
          <w:lang w:val="es_ES" w:bidi="es_ES"/>
        </w:rPr>
        <w:t>Pregúntale al actor que interpreta a Pedro: "¿Cómo se siente?" Es posible que escuchen cosas como: "¿Puede Jesús realmente querer decir que debo perdonar tantas veces? ¡Eso parece imposible!" o "Suena como si Jesús estuviera diciendo que debo seguir perdonando cada vez que mi hermano peca contra mí. ¡Eso será tan difícil!" o "¿Por qué debo perdonar a mi hermano tantas veces?"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El rey está en su trono en el salón del trono cuando sus siervos le traen a otro siervo que le debe diez mil talentos.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rey: "¿Cómo se siente?" Es posible que escuchen algo como: "Este siervo nunca podrá devolverme el dinero, pero al menos podré recuperar algo de mi dinero si lo vendo a él, a su familia y todo lo que posee".</w:t>
      </w:r>
    </w:p>
    <w:p>
      <w:pPr>
        <w:pStyle w:val="ListBullet"/>
        <w:spacing w:line="240" w:lineRule="auto"/>
        <w:ind w:left="720"/>
      </w:pPr>
      <w:r>
        <w:rPr>
          <w:lang w:val="es_ES" w:bidi="es_ES"/>
        </w:rPr>
      </w:r>
      <w:r>
        <w:rPr>
          <w:lang w:val="es_ES" w:bidi="es_ES"/>
        </w:rPr>
        <w:t>Pregúntenle al actor que interpreta al siervo: "¿Cómo te sientes?" Es posible que escuchen algo como: "Merezco ser vendido, porque no hay manera de que pueda devolver este dinero, pero tal vez si le prometo al rey que lo devolveré todo, tendrá misericordia de mí" o "Sé que no es posible devolver este dinero, pero aun así le rogaré misericordia al rey porque esa es mi única esperanza de salvarme a mí y a mi familia de ser vendidos".</w:t>
      </w:r>
    </w:p>
    <w:p>
      <w:pPr>
        <w:pStyle w:val="ListBullet"/>
        <w:spacing w:line="240" w:lineRule="auto"/>
        <w:ind w:left="720"/>
      </w:pPr>
      <w:r>
        <w:rPr>
          <w:lang w:val="es_ES" w:bidi="es_ES"/>
        </w:rPr>
      </w:r>
      <w:r>
        <w:rPr>
          <w:lang w:val="es_ES" w:bidi="es_ES"/>
        </w:rPr>
        <w:t>Pregúntale al actor que interpreta a Pedro: "¿Cómo se siente?" Es posible que escuchen algo como: "¡Esa es una cantidad increíble de dinero! No hay manera de que el siervo pueda pagarle al rey" o "¿Por qué el siervo le está pidiendo al rey más tiempo para poder pagar todo el dinero? ¡No hay manera de que pueda pagar ese dinero incluso si trabaja el resto de su vida!</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El rey tiene compasión del siervo y perdona toda su deuda.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siervo, "¿Cómo se sienten?" Es posible que escuchen algo como: "¡Estoy tan aliviado y agradecido de que el rey perdonara mi enorme deuda que no podía pagar!" o "¡Estoy tan agradecido de que mi esposa, mis hijos y yo no seamos vendidos! El rey tenía todo el derecho de vendernos, ¡pero tuvo misericordia de mí!</w:t>
      </w:r>
    </w:p>
    <w:p>
      <w:pPr>
        <w:pStyle w:val="ListBullet"/>
        <w:spacing w:line="240" w:lineRule="auto"/>
        <w:ind w:left="720"/>
      </w:pPr>
      <w:r>
        <w:rPr>
          <w:lang w:val="es_ES" w:bidi="es_ES"/>
        </w:rPr>
      </w:r>
      <w:r>
        <w:rPr>
          <w:lang w:val="es_ES" w:bidi="es_ES"/>
        </w:rPr>
        <w:t>Pregúntale al actor que interpreta a Pedro: "¿Cómo se siente?" Es posible que escuchen algo como: "¡No puedo creer que el rey perdonara completamente esa gran deuda!" o "¡Ese siervo recibió tanta misericordia del rey; estoy asombrado!"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El primer siervo va y encuentra a su compañero siervo que le debe cien denarios, lo agarra por la garganta y le exige que pague lo que le debe.</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primer siervo, "¿Cómo se sienten?" Es posible que escuchen algo como: "Este siervo me debe el salario de muchos meses. ¡Estoy tan enojado con él por no haberme pagado todavía!" o "Este hombre me debe dinero que me pertenece. ¡Debería pagarme ahora mismo!"</w:t>
      </w:r>
    </w:p>
    <w:p>
      <w:pPr>
        <w:pStyle w:val="ListBullet"/>
        <w:spacing w:line="240" w:lineRule="auto"/>
        <w:ind w:left="720"/>
      </w:pPr>
      <w:r>
        <w:rPr>
          <w:lang w:val="es_ES" w:bidi="es_ES"/>
        </w:rPr>
      </w:r>
      <w:r>
        <w:rPr>
          <w:lang w:val="es_ES" w:bidi="es_ES"/>
        </w:rPr>
        <w:t>Pregúntenle a un actor que interprete a los otros siervos que están cerca: "¿Cómo se sienten?" Es posible que escuchen algo como: "¡No puedo creer que este siervo esté exigiendo que se le pague su deuda cuando acaba de ser perdonada una deuda mucho más grande que esta!" o "¿Cómo puede este siervo ser tan tacaño cuando el rey fue tan generoso con él?"</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El segundo siervo se arrodilla ante el primer siervo con humildad y le pide más tiempo para pagar su deuda, usando casi las mismas palabras que usó el primer siervo cuando le rogó al rey más tiempo.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primer siervo, "¿Cómo se sienten?" Es posible que escuchen algo como: "Ya he esperado lo suficiente por mi dinero, ¿por qué debo esperar más?" o "¡No quiero esperar por mi dinero y no tengo que esperar! Es mi derecho que me paguen ahora".</w:t>
      </w:r>
    </w:p>
    <w:p>
      <w:pPr>
        <w:pStyle w:val="ListBullet"/>
        <w:spacing w:line="240" w:lineRule="auto"/>
        <w:ind w:left="720"/>
      </w:pPr>
      <w:r>
        <w:rPr>
          <w:lang w:val="es_ES" w:bidi="es_ES"/>
        </w:rPr>
      </w:r>
      <w:r>
        <w:rPr>
          <w:lang w:val="es_ES" w:bidi="es_ES"/>
        </w:rPr>
        <w:t>Pregúntenle a un actor que interpreta a uno de los otros siervos que observan: "¿Cómo te sientes?" Es posible que escuchen algo como: "Tal vez el primer siervo tenga misericordia del segundo siervo, ya que rogó misericordia de la misma manera hace solo un momento" o "Tal vez ahora el primer siervo tenga compasión y se dé cuenta de que debería tener misericordia como el rey tuvo misericordia de él".</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El primer siervo se niega a tener misericordia y en cambio lleva al segundo siervo a la prisión.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 actor que interpreta a uno de los siervos que observan: "¿Cómo te sientes?" Es posible que escuchen algo como: "¡No puedo creer que el primer siervo se negara a mostrar misericordia cuando el rey le acaba de dar tanta misericordia!" o "Estoy tan angustiado por mi compañero siervo que acaba de ser enviado a prisión. ¡El primer siervo debería haber perdonado su deuda así como fue perdonada su propia deuda!" o "¡Estoy tan sorprendido! ¡Pensé que el primer siervo ciertamente mostraría misericordia después de recibir tan grande misericordia del rey!"</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Los otros siervos le cuentan al rey lo que sucedió y él hace que le traigan al primer siervo. Lo llama siervo malvado y le recuerda que tuvo piedad de él cuando le rogó misericordia. Le pregunta: "¿No debías haber tenido misericordia de tu compañero, así como yo tuve misericordia de ti?"</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rey: "¿Cómo se siente?" Es posible que escuchen algo como: "¡No puedo creer que mi siervo haya sido tan duro con su compañero siervo cuando yo fui tan generoso con él!" o "¡Claramente, mi siervo no está agradecido por mi misericordia, así que la eliminaré y le daré lo que merece en su lugar!" o "Como mi siervo no parece amar la misericordia, no le mostraré misericordia. Quería justicia de su compañero siervo, así que también le daré justicia y finalmente se dará cuenta de lo grande que era la deuda que estaba dispuesto a perdonar, pero será demasiado tarde".</w:t>
      </w:r>
    </w:p>
    <w:p>
      <w:pPr>
        <w:pStyle w:val="ListBullet"/>
        <w:spacing w:line="240" w:lineRule="auto"/>
        <w:ind w:left="720"/>
      </w:pPr>
      <w:r>
        <w:rPr>
          <w:lang w:val="es_ES" w:bidi="es_ES"/>
        </w:rPr>
      </w:r>
      <w:r>
        <w:rPr>
          <w:lang w:val="es_ES" w:bidi="es_ES"/>
        </w:rPr>
        <w:t>Pregúntale al actor que interpreta a Pedro: "¿Cómo se siente?" Es posible que escuchen algo como: "Puedo entender la ira del rey" o "¡No querría ser ese siervo tacaño!"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le dice a Pedro que así es como su Padre Celestial tratará a cualquiera de sus seguidores que no estén dispuestos a perdonar los pecados de sus hermanos sinceramente, desde sus corazones.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Pedro: "¿Cómo se siente?" Es posible que escuchen algo como: "Antes no había pensado en ello de esta manera, pero ahora veo que los pecados de mis hermanos contra mí son tan pequeños en comparación con mis pecados contra Dios" o "Esta historia realmente me ayuda a estar dispuesto a perdonar los pecados de mis hermanos. Puedo ver que el siervo tacaño era necio, y no quiero ser como él" o "No quiero enfrentar la ira de Dios como ese siervo se enfrentó a la ira del rey. “Perdonaré los pecados de mis hermanos de todo corazón, como Jesús ha ordenado”.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Pedro dice: "</w:t>
      </w:r>
      <w:r>
        <w:rPr>
          <w:b/>
          <w:lang w:val="es_ES" w:bidi="es_ES"/>
        </w:rPr>
        <w:t>Señor</w:t>
      </w:r>
      <w:r>
        <w:rPr>
          <w:lang w:val="es_ES" w:bidi="es_ES"/>
        </w:rPr>
        <w:t xml:space="preserve">, ¿cuántas veces pecará mi </w:t>
      </w:r>
      <w:r>
        <w:rPr>
          <w:b/>
          <w:lang w:val="es_ES" w:bidi="es_ES"/>
        </w:rPr>
        <w:t>hermano</w:t>
      </w:r>
      <w:r>
        <w:rPr>
          <w:lang w:val="es_ES" w:bidi="es_ES"/>
        </w:rPr>
        <w:t xml:space="preserve"> contra mí y yo lo </w:t>
      </w:r>
      <w:r>
        <w:rPr>
          <w:b/>
          <w:lang w:val="es_ES" w:bidi="es_ES"/>
        </w:rPr>
        <w:t>perdonaré</w:t>
      </w:r>
      <w:r>
        <w:rPr>
          <w:lang w:val="es_ES" w:bidi="es_ES"/>
        </w:rPr>
        <w:t>?"</w:t>
      </w:r>
    </w:p>
    <w:p>
      <w:pPr/>
      <w:r>
        <w:rPr>
          <w:lang w:val="es_ES" w:bidi="es_ES"/>
        </w:rPr>
      </w:r>
      <w:r>
        <w:rPr>
          <w:lang w:val="es_ES" w:bidi="es_ES"/>
        </w:rPr>
        <w:t xml:space="preserve">La palabra </w:t>
      </w:r>
      <w:r>
        <w:rPr>
          <w:b/>
          <w:lang w:val="es_ES" w:bidi="es_ES"/>
        </w:rPr>
        <w:t>Señor</w:t>
      </w:r>
      <w:r>
        <w:rPr>
          <w:lang w:val="es_ES" w:bidi="es_ES"/>
        </w:rPr>
        <w:t xml:space="preserve"> aquí significa amo. Usen la misma palabra aquí que han usado antes cuando Señor significaba amo. </w:t>
      </w:r>
      <w:r>
        <w:rPr>
          <w:lang w:val="es_ES" w:bidi="es_ES"/>
        </w:rPr>
        <w:t>Señor</w:t>
      </w:r>
      <w:r>
        <w:rPr>
          <w:lang w:val="es_ES" w:bidi="es_ES"/>
        </w:rPr>
        <w:t xml:space="preserve"> se encuentra en el Glosario Principal.</w:t>
      </w:r>
    </w:p>
    <w:p>
      <w:pPr/>
      <w:r>
        <w:rPr>
          <w:lang w:val="es_ES" w:bidi="es_ES"/>
        </w:rPr>
      </w:r>
      <w:r>
        <w:rPr>
          <w:b/>
          <w:lang w:val="es_ES" w:bidi="es_ES"/>
        </w:rPr>
        <w:t>Hermano</w:t>
      </w:r>
      <w:r>
        <w:rPr>
          <w:lang w:val="es_ES" w:bidi="es_ES"/>
        </w:rPr>
        <w:t xml:space="preserve"> aquí significa un compañero creyente en Jesús y se refiere tanto a un hombre como a una mujer.</w:t>
      </w:r>
    </w:p>
    <w:p>
      <w:pPr/>
      <w:r>
        <w:rPr>
          <w:lang w:val="es_ES" w:bidi="es_ES"/>
        </w:rPr>
      </w:r>
      <w:r>
        <w:rPr>
          <w:lang w:val="es_ES" w:bidi="es_ES"/>
        </w:rPr>
        <w:t xml:space="preserve">Para entender lo que Pedro está pidiendo, es posible que quieran escuchar sobre el </w:t>
      </w:r>
      <w:r>
        <w:rPr>
          <w:lang w:val="es_ES" w:bidi="es_ES"/>
        </w:rPr>
        <w:t>perdón</w:t>
      </w:r>
      <w:r>
        <w:rPr>
          <w:lang w:val="es_ES" w:bidi="es_ES"/>
        </w:rPr>
        <w:t xml:space="preserve"> en el Glosario Principal.</w:t>
      </w:r>
    </w:p>
    <w:p>
      <w:pPr/>
      <w:r>
        <w:rPr>
          <w:lang w:val="es_ES" w:bidi="es_ES"/>
        </w:rPr>
      </w:r>
      <w:r>
        <w:rPr>
          <w:lang w:val="es_ES" w:bidi="es_ES"/>
        </w:rPr>
        <w:t xml:space="preserve">En la historia de Jesús, habla de </w:t>
      </w:r>
      <w:r>
        <w:rPr>
          <w:b/>
          <w:lang w:val="es_ES" w:bidi="es_ES"/>
        </w:rPr>
        <w:t>siervos</w:t>
      </w:r>
      <w:r>
        <w:rPr>
          <w:lang w:val="es_ES" w:bidi="es_ES"/>
        </w:rPr>
        <w:t xml:space="preserve">, pero la palabra que usa también puede significar </w:t>
      </w:r>
      <w:r>
        <w:rPr>
          <w:b/>
          <w:lang w:val="es_ES" w:bidi="es_ES"/>
        </w:rPr>
        <w:t>esclavo</w:t>
      </w:r>
      <w:r>
        <w:rPr>
          <w:lang w:val="es_ES" w:bidi="es_ES"/>
        </w:rPr>
        <w:t xml:space="preserve">. Los siervos en la historia son propiedad del rey, pero algunos, como el primer siervo, podrían tener trabajos importantes para el rey. La palabra </w:t>
      </w:r>
      <w:r>
        <w:rPr>
          <w:lang w:val="es_ES" w:bidi="es_ES"/>
        </w:rPr>
        <w:t>siervo</w:t>
      </w:r>
      <w:r>
        <w:rPr>
          <w:lang w:val="es_ES" w:bidi="es_ES"/>
        </w:rPr>
        <w:t xml:space="preserve"> y la palabra </w:t>
      </w:r>
      <w:r>
        <w:rPr>
          <w:lang w:val="es_ES" w:bidi="es_ES"/>
        </w:rPr>
        <w:t>esclavo</w:t>
      </w:r>
      <w:r>
        <w:rPr>
          <w:lang w:val="es_ES" w:bidi="es_ES"/>
        </w:rPr>
        <w:t xml:space="preserve"> están en el Glosario Principal. Como los siervos en esta historia son propiedad del rey, es posible que desee usar aquí la misma palabra que utilizó anteriormente para esclavo.</w:t>
      </w:r>
    </w:p>
    <w:p>
      <w:pPr/>
      <w:r>
        <w:rPr>
          <w:lang w:val="es_ES" w:bidi="es_ES"/>
        </w:rPr>
      </w:r>
      <w:r>
        <w:rPr>
          <w:lang w:val="es_ES" w:bidi="es_ES"/>
        </w:rPr>
        <w:t xml:space="preserve">El primer siervo le debe al rey diez mil </w:t>
      </w:r>
      <w:r>
        <w:rPr>
          <w:b/>
          <w:lang w:val="es_ES" w:bidi="es_ES"/>
        </w:rPr>
        <w:t>talentos</w:t>
      </w:r>
      <w:r>
        <w:rPr>
          <w:lang w:val="es_ES" w:bidi="es_ES"/>
        </w:rPr>
        <w:t>. Un talento era una medida del peso del oro o la plata que se intercambiaba como dinero. Un talento era el peso más grande que se usaba para medir el dinero en el momento de esta historia. Valía 20 años de salario de un trabajador.</w:t>
      </w:r>
    </w:p>
    <w:p>
      <w:pPr/>
      <w:r>
        <w:rPr>
          <w:lang w:val="es_ES" w:bidi="es_ES"/>
        </w:rPr>
      </w:r>
      <w:r>
        <w:rPr>
          <w:lang w:val="es_ES" w:bidi="es_ES"/>
        </w:rPr>
        <w:t xml:space="preserve">En la historia de Jesús, ambos siervos </w:t>
      </w:r>
      <w:r>
        <w:rPr>
          <w:b/>
          <w:lang w:val="es_ES" w:bidi="es_ES"/>
        </w:rPr>
        <w:t>cayeron</w:t>
      </w:r>
      <w:r>
        <w:rPr>
          <w:lang w:val="es_ES" w:bidi="es_ES"/>
        </w:rPr>
        <w:t xml:space="preserve"> de rodillas, pero esto no significa que se cayeron accidentalmente. En ambos casos, los hombres se arrodillaron a propósito para mostrar humildad.</w:t>
      </w:r>
    </w:p>
    <w:p>
      <w:pPr/>
      <w:r>
        <w:rPr>
          <w:lang w:val="es_ES" w:bidi="es_ES"/>
        </w:rPr>
      </w:r>
      <w:r>
        <w:rPr>
          <w:lang w:val="es_ES" w:bidi="es_ES"/>
        </w:rPr>
        <w:t xml:space="preserve">Es posible que quieran mostrar a su equipo una imagen de </w:t>
      </w:r>
      <w:r>
        <w:rPr>
          <w:lang w:val="es_ES" w:bidi="es_ES"/>
        </w:rPr>
        <w:t>un hombre que se inclina ante otro hombre con humildad</w:t>
      </w:r>
      <w:r>
        <w:rPr>
          <w:lang w:val="es_ES" w:bidi="es_ES"/>
        </w:rPr>
        <w:t>.</w:t>
      </w:r>
    </w:p>
    <w:p>
      <w:pPr/>
      <w:r>
        <w:rPr>
          <w:lang w:val="es_ES" w:bidi="es_ES"/>
        </w:rPr>
      </w:r>
      <w:r>
        <w:rPr>
          <w:lang w:val="es_ES" w:bidi="es_ES"/>
        </w:rPr>
        <w:t xml:space="preserve">El rey perdona la </w:t>
      </w:r>
      <w:r>
        <w:rPr>
          <w:b/>
          <w:lang w:val="es_ES" w:bidi="es_ES"/>
        </w:rPr>
        <w:t>deuda</w:t>
      </w:r>
      <w:r>
        <w:rPr>
          <w:lang w:val="es_ES" w:bidi="es_ES"/>
        </w:rPr>
        <w:t xml:space="preserve"> del siervo. La palabra para deuda también se puede traducir como </w:t>
      </w:r>
      <w:r>
        <w:rPr>
          <w:b/>
          <w:lang w:val="es_ES" w:bidi="es_ES"/>
        </w:rPr>
        <w:t>préstamo</w:t>
      </w:r>
      <w:r>
        <w:rPr>
          <w:lang w:val="es_ES" w:bidi="es_ES"/>
        </w:rPr>
        <w:t>. Un préstamo es dinero que una persona le da a otra esperando que esa persona lo devuelva más tarde.</w:t>
      </w:r>
    </w:p>
    <w:p>
      <w:pPr/>
      <w:r>
        <w:rPr>
          <w:lang w:val="es_ES" w:bidi="es_ES"/>
        </w:rPr>
      </w:r>
      <w:r>
        <w:rPr>
          <w:b/>
          <w:lang w:val="es_ES" w:bidi="es_ES"/>
        </w:rPr>
        <w:t>Denarios</w:t>
      </w:r>
      <w:r>
        <w:rPr>
          <w:lang w:val="es_ES" w:bidi="es_ES"/>
        </w:rPr>
        <w:t xml:space="preserve"> significa más que un </w:t>
      </w:r>
      <w:r>
        <w:rPr>
          <w:b/>
          <w:lang w:val="es_ES" w:bidi="es_ES"/>
        </w:rPr>
        <w:t>denario</w:t>
      </w:r>
      <w:r>
        <w:rPr>
          <w:lang w:val="es_ES" w:bidi="es_ES"/>
        </w:rPr>
        <w:t xml:space="preserve">, que era una moneda romana en el momento de esta historia. Un denario era el salario típico que se daba a un hombre por un día de trabajo. </w:t>
      </w:r>
      <w:r>
        <w:rPr>
          <w:lang w:val="es_ES" w:bidi="es_ES"/>
        </w:rPr>
        <w:t>Denario</w:t>
      </w:r>
      <w:r>
        <w:rPr>
          <w:lang w:val="es_ES" w:bidi="es_ES"/>
        </w:rPr>
        <w:t xml:space="preserve"> se encuentra en el Glosario Principal.</w:t>
      </w:r>
    </w:p>
    <w:p>
      <w:pPr/>
      <w:r>
        <w:rPr>
          <w:lang w:val="es_ES" w:bidi="es_ES"/>
        </w:rPr>
      </w:r>
      <w:r>
        <w:rPr>
          <w:lang w:val="es_ES" w:bidi="es_ES"/>
        </w:rPr>
        <w:t xml:space="preserve">Es posible que quieran mostrar a su equipo una imagen de un </w:t>
      </w:r>
      <w:r>
        <w:rPr>
          <w:lang w:val="es_ES" w:bidi="es_ES"/>
        </w:rPr>
        <w:t>denario</w:t>
      </w:r>
      <w:r>
        <w:rPr>
          <w:lang w:val="es_ES" w:bidi="es_ES"/>
        </w:rPr>
        <w:t>.</w:t>
      </w:r>
    </w:p>
    <w:p>
      <w:pPr/>
      <w:r>
        <w:rPr>
          <w:lang w:val="es_ES" w:bidi="es_ES"/>
        </w:rPr>
      </w:r>
      <w:r>
        <w:rPr>
          <w:lang w:val="es_ES" w:bidi="es_ES"/>
        </w:rPr>
        <w:t xml:space="preserve">El rey llama al primer siervo </w:t>
      </w:r>
      <w:r>
        <w:rPr>
          <w:b/>
          <w:lang w:val="es_ES" w:bidi="es_ES"/>
        </w:rPr>
        <w:t>malvado</w:t>
      </w:r>
      <w:r>
        <w:rPr>
          <w:lang w:val="es_ES" w:bidi="es_ES"/>
        </w:rPr>
        <w:t xml:space="preserve">. La maldad es cuando alguien intencionalmente hace algo dañino contra otra persona. </w:t>
      </w:r>
      <w:r>
        <w:rPr>
          <w:lang w:val="es_ES" w:bidi="es_ES"/>
        </w:rPr>
        <w:t>La maldad</w:t>
      </w:r>
      <w:r>
        <w:rPr>
          <w:lang w:val="es_ES" w:bidi="es_ES"/>
        </w:rPr>
        <w:t xml:space="preserve"> está en el Glosario Principal. La palabra "malvado" describe a una persona que ha hecho maldad.</w:t>
      </w:r>
    </w:p>
    <w:p>
      <w:pPr/>
      <w:r>
        <w:rPr>
          <w:lang w:val="es_ES" w:bidi="es_ES"/>
        </w:rPr>
      </w:r>
      <w:r>
        <w:rPr>
          <w:lang w:val="es_ES" w:bidi="es_ES"/>
        </w:rPr>
        <w:t xml:space="preserve">El rey le pregunta al primer siervo: "¿No debías tener </w:t>
      </w:r>
      <w:r>
        <w:rPr>
          <w:b/>
          <w:lang w:val="es_ES" w:bidi="es_ES"/>
        </w:rPr>
        <w:t>misericordia</w:t>
      </w:r>
      <w:r>
        <w:rPr>
          <w:lang w:val="es_ES" w:bidi="es_ES"/>
        </w:rPr>
        <w:t xml:space="preserve"> de tu compañero, así como yo tuve misericordia de ti?" La palabra </w:t>
      </w:r>
      <w:r>
        <w:rPr>
          <w:lang w:val="es_ES" w:bidi="es_ES"/>
        </w:rPr>
        <w:t>misericordia</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19:1–12</w:t>
      </w:r>
      <w:r>
        <w:rPr>
          <w:lang w:val="es_ES" w:bidi="es_ES"/>
        </w:rPr>
      </w:r>
    </w:p>
    <w:p>
      <w:pPr>
        <w:pStyle w:val="Heading3"/>
      </w:pPr>
      <w:r>
        <w:rPr>
          <w:lang w:val="es_ES" w:bidi="es_ES"/>
        </w:rPr>
        <w:t>Escuchar con el corazón</w:t>
      </w:r>
    </w:p>
    <w:p>
      <w:pPr/>
      <w:r>
        <w:rPr>
          <w:lang w:val="es_ES" w:bidi="es_ES"/>
        </w:rPr>
      </w:r>
      <w:r>
        <w:rPr>
          <w:lang w:val="es_ES" w:bidi="es_ES"/>
        </w:rPr>
        <w:t>Escuchen Mateo 19:1–12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Jesús estaba enseñando sobre el perdón. Mateo usa la palabra "ahora" para indicarnos que está comenzando una nueva historia.</w:t>
      </w:r>
    </w:p>
    <w:p>
      <w:pPr/>
      <w:r>
        <w:rPr>
          <w:lang w:val="es_ES" w:bidi="es_ES"/>
        </w:rPr>
      </w:r>
      <w:r>
        <w:rPr>
          <w:lang w:val="es_ES" w:bidi="es_ES"/>
        </w:rPr>
        <w:t>Preguntas para la conversación: En sus culturas, ¿cómo terminan una historia y comienzan una nueva historia?</w:t>
      </w:r>
    </w:p>
    <w:p>
      <w:pPr/>
      <w:r>
        <w:rPr>
          <w:lang w:val="es_ES" w:bidi="es_ES"/>
        </w:rPr>
      </w:r>
      <w:r>
        <w:rPr>
          <w:lang w:val="es_ES" w:bidi="es_ES"/>
        </w:rPr>
        <w:t>Jesús llevó a sus discípulos fuera de la región de Galilea, cruzó el río Jordán y llegó a la región de Judea. Como Jesús es judío, al igual que otros judíos de Galilea, evitaba pasar por Samaria. Y muchas personas, o grandes multitudes, viajaban con Jesús desde la región de Galilea hasta la región de Judea con el propósito de ser sus discípulos, mientras que otras personas viajaban con Jesús solo para ver lo que estaba haciendo. Y las grandes multitudes que viajaban con Jesús lo vieron sanar a las personas enfermas que había entre ellos.</w:t>
      </w:r>
    </w:p>
    <w:p>
      <w:pPr/>
      <w:r>
        <w:rPr>
          <w:lang w:val="es_ES" w:bidi="es_ES"/>
        </w:rPr>
      </w:r>
      <w:r>
        <w:rPr>
          <w:lang w:val="es_ES" w:bidi="es_ES"/>
        </w:rPr>
        <w:t xml:space="preserve">Muestren un mapa de </w:t>
      </w:r>
      <w:r>
        <w:rPr>
          <w:lang w:val="es_ES" w:bidi="es_ES"/>
        </w:rPr>
        <w:t>la región de Galilea, cruzando el río Jordán hasta la región de Judea</w:t>
      </w:r>
      <w:r>
        <w:rPr>
          <w:lang w:val="es_ES" w:bidi="es_ES"/>
        </w:rPr>
        <w:t>.</w:t>
      </w:r>
    </w:p>
    <w:p>
      <w:pPr/>
      <w:r>
        <w:rPr>
          <w:lang w:val="es_ES" w:bidi="es_ES"/>
        </w:rPr>
      </w:r>
      <w:r>
        <w:rPr>
          <w:lang w:val="es_ES" w:bidi="es_ES"/>
        </w:rPr>
        <w:t>Sin embargo, algunos fariseos se acercaron a Jesús y le hicieron una pregunta sobre el divorcio. Los fariseos son líderes religiosos importantes de la época de Jesús que son estrictos en la observancia de la ley religiosa judía dada por Moisés. Y el divorcio significa terminar o separar formalmente un matrimonio, haciendo que la esposa o el esposo se vaya del hogar.</w:t>
      </w:r>
    </w:p>
    <w:p>
      <w:pPr/>
      <w:r>
        <w:rPr>
          <w:lang w:val="es_ES" w:bidi="es_ES"/>
        </w:rPr>
      </w:r>
      <w:r>
        <w:rPr>
          <w:lang w:val="es_ES" w:bidi="es_ES"/>
        </w:rPr>
        <w:t>Conversen: En sus culturas, ¿quiénes son las personas que hacen las leyes o las normas y reglamentos? También conversen sobre quiénes son las personas que observan esas leyes y se aseguran de que los miembros de sus comunidades las obedezcan.</w:t>
      </w:r>
    </w:p>
    <w:p>
      <w:pPr/>
      <w:r>
        <w:rPr>
          <w:lang w:val="es_ES" w:bidi="es_ES"/>
        </w:rPr>
      </w:r>
      <w:r>
        <w:rPr>
          <w:lang w:val="es_ES" w:bidi="es_ES"/>
        </w:rPr>
        <w:t>Entonces los fariseos le preguntaron a Jesús: "¿La ley de Moisés permite que un hombre se divorcie de su esposa por cualquier motivo?" Algunos líderes religiosos enseñaban que un hombre podía rechazar a su esposa después del matrimonio si ella le era infiel sexualmente. Pero algunos líderes religiosos enseñaban que un hombre podía repudiar a su esposa después del matrimonio si había algo en ella que no le gustaba, ¡incluso la forma en que cocinaba su comida! Estos fariseos esperaban que Jesús dijera que un hombre solo puede divorciarse de su esposa si ella le ha sido infiel sexualmente. De cualquier manera que Jesús respondiera, los fariseos no estarían de acuerdo con él, pensarían que iba en contra de la ley de Moisés y acusarían a Jesús. Esta pregunta hizo que los fariseos se sintieran orgullosos de su conocimiento de las Escrituras. Pero Jesús enseñó sobre el divorcio basándose en las Escrituras y respondió con una pregunta retórica. Jesús dijo: "Ustedes, fariseos, en realidad no han leído las Escrituras con entendimiento. Seguramente han leído en las Escrituras que, cuando Dios creó el mundo, hizo a la gente, hombre y mujer. Esto explica por qué el hombre deja a su padre y a su madre y se une a su esposa, y los dos se convierten en una sola carne, o se unen como una sola persona. La palabra carne significa que un hombre y su esposa están unidos como uno solo. Así que Jesús quería que las personas que lo escuchaban entendieran que nadie debe causar el divorcio de una pareja que Dios ha unido.</w:t>
      </w:r>
    </w:p>
    <w:p>
      <w:pPr/>
      <w:r>
        <w:rPr>
          <w:lang w:val="es_ES" w:bidi="es_ES"/>
        </w:rPr>
      </w:r>
      <w:r>
        <w:rPr>
          <w:lang w:val="es_ES" w:bidi="es_ES"/>
        </w:rPr>
        <w:t>Conversen: En sus culturas, ¿cuáles son las razones por las que los hombres se divorcian de sus esposas? ¿Cuáles son las normas y reglamentos del matrimonio en sus culturas que, si se rompen, pueden llevar al divorcio? ¿Qué le da o qué le hace un hombre a su esposa para indicar que se ha divorciado de ella?</w:t>
      </w:r>
    </w:p>
    <w:p>
      <w:pPr/>
      <w:r>
        <w:rPr>
          <w:lang w:val="es_ES" w:bidi="es_ES"/>
        </w:rPr>
      </w:r>
      <w:r>
        <w:rPr>
          <w:lang w:val="es_ES" w:bidi="es_ES"/>
        </w:rPr>
        <w:t xml:space="preserve">Entonces los fariseos le preguntaron a Jesús: "¿Por qué Moisés ordenó que un hombre le diera a su esposa un certificado de divorcio?" Los fariseos se estaban refiriendo a un pasaje de la ley de Moisés que decía que un hombre podía divorciarse de su esposa simplemente porque ella no le agradaba. El hombre solo tenía que darle un certificado de divorcio, que era un documento legal que registraba la separación y el fin del matrimonio entre un hombre y una mujer, y declaraba que la mujer era libre para volver a casarse. Los fariseos no entendían que Dios solamente </w:t>
      </w:r>
      <w:r>
        <w:rPr>
          <w:b/>
          <w:lang w:val="es_ES" w:bidi="es_ES"/>
        </w:rPr>
        <w:t>permitió</w:t>
      </w:r>
      <w:r>
        <w:rPr>
          <w:lang w:val="es_ES" w:bidi="es_ES"/>
        </w:rPr>
        <w:t xml:space="preserve"> que los hombres se divorciaran de sus esposas, pero no les </w:t>
      </w:r>
      <w:r>
        <w:rPr>
          <w:b/>
          <w:lang w:val="es_ES" w:bidi="es_ES"/>
        </w:rPr>
        <w:t>ordenó</w:t>
      </w:r>
      <w:r>
        <w:rPr>
          <w:lang w:val="es_ES" w:bidi="es_ES"/>
        </w:rPr>
        <w:t xml:space="preserve"> hacerlo. Sin embargo, Jesús les dijo a los fariseos: "La razón por la que la ley que Moisés recibió de Dios y escribió hace mucho tiempo les permitió divorciarse fue por la dureza de sus corazones". Un corazón endurecido significa una persona terca, pecadora o con una actitud de desobediencia para aceptar la enseñanza de Dios.</w:t>
      </w:r>
    </w:p>
    <w:p>
      <w:pPr/>
      <w:r>
        <w:rPr>
          <w:lang w:val="es_ES" w:bidi="es_ES"/>
        </w:rPr>
      </w:r>
      <w:r>
        <w:rPr>
          <w:lang w:val="es_ES" w:bidi="es_ES"/>
        </w:rPr>
        <w:t>En sus culturas, ¿cómo describen a una persona con un corazón endurecido? ¿Cómo llaman a una persona que no acepta las normas y reglas morales?</w:t>
      </w:r>
    </w:p>
    <w:p>
      <w:pPr/>
      <w:r>
        <w:rPr>
          <w:lang w:val="es_ES" w:bidi="es_ES"/>
        </w:rPr>
      </w:r>
      <w:r>
        <w:rPr>
          <w:lang w:val="es_ES" w:bidi="es_ES"/>
        </w:rPr>
        <w:t>Entonces Jesús les dijo a los fariseos: "Pero desde el principio del mundo no se permitió el divorcio, cuando Dios creó al hombre y a la mujer". Jesús enfatizó que la razón del divorcio es el pecado. La única razón aceptable para el divorcio es la inmoralidad sexual o la infidelidad conyugal. Y si el hombre se casa con otra mujer, comete adulterio. La inmoralidad sexual significa cualquier forma inaceptable de relaciones sexuales fuera del matrimonio. Jesús dejó claro que el adulterio es el acto de tener relaciones sexuales con alguien que no es el propio cónyuge. Por lo tanto, en la ley de Moisés, el adulterio está totalmente condenado.</w:t>
      </w:r>
    </w:p>
    <w:p>
      <w:pPr/>
      <w:r>
        <w:rPr>
          <w:lang w:val="es_ES" w:bidi="es_ES"/>
        </w:rPr>
      </w:r>
      <w:r>
        <w:rPr>
          <w:lang w:val="es_ES" w:bidi="es_ES"/>
        </w:rPr>
        <w:t>Conversen: En sus culturas, ¿cuáles son algunas formas inaceptables de relaciones sexuales?</w:t>
      </w:r>
    </w:p>
    <w:p>
      <w:pPr/>
      <w:r>
        <w:rPr>
          <w:lang w:val="es_ES" w:bidi="es_ES"/>
        </w:rPr>
      </w:r>
      <w:r>
        <w:rPr>
          <w:lang w:val="es_ES" w:bidi="es_ES"/>
        </w:rPr>
        <w:t>Tengan en cuenta que el tema de este párrafo ha cambiado de divorcio a matrimonio. Entonces los discípulos le dijeron a Jesús: "Si esta es la situación entre el esposo y la esposa, es mejor no casarse". Pero Jesús les dijo a sus discípulos: "No todos pueden hacer lo que ustedes sugieren", es decir, no todos aceptarán permanecer solteros; solo aquellos a quienes se les ha dado la capacidad o la fuerza para no casarse.</w:t>
      </w:r>
    </w:p>
    <w:p>
      <w:pPr/>
      <w:r>
        <w:rPr>
          <w:lang w:val="es_ES" w:bidi="es_ES"/>
        </w:rPr>
      </w:r>
      <w:r>
        <w:rPr>
          <w:lang w:val="es_ES" w:bidi="es_ES"/>
        </w:rPr>
        <w:t>Conversen: En sus culturas, ¿cuáles son algunas de las razones por las que los hombres no se casan?</w:t>
      </w:r>
    </w:p>
    <w:p>
      <w:pPr/>
      <w:r>
        <w:rPr>
          <w:lang w:val="es_ES" w:bidi="es_ES"/>
        </w:rPr>
      </w:r>
      <w:r>
        <w:rPr>
          <w:lang w:val="es_ES" w:bidi="es_ES"/>
        </w:rPr>
        <w:t>Entonces Jesús dijo: "Hay diferentes razones por las que los hombres no se casan". Por ejemplo, hay eunucos. Eunucos significa hombres que nacen sin partes sexuales desde el nacimiento. Estas personas no pueden tener relaciones sexuales con una mujer. La segunda razón es que algunos eunucos tienen sus partes sexuales cortadas por otros hombres, o han sido castrados por ellos. En las culturas no judías de esa época, cuando Mateo relataba esta historia, un rey o gobernante quería hombres que fueran confiables para cuidar a sus esposas. El rey o gobernante hacía que uno de sus sirvientes les extirpara los testículos a los hombres. Eso convertía a esos hombres en eunucos. Entonces el gobernante o rey nombraba a esos hombres para que cuidaran de sus esposas.</w:t>
      </w:r>
    </w:p>
    <w:p>
      <w:pPr/>
      <w:r>
        <w:rPr>
          <w:lang w:val="es_ES" w:bidi="es_ES"/>
        </w:rPr>
      </w:r>
      <w:r>
        <w:rPr>
          <w:lang w:val="es_ES" w:bidi="es_ES"/>
        </w:rPr>
        <w:t>Conversen: En sus culturas, ¿conocen ejemplos de personas que nacen sin partes sexuales desde el nacimiento? Conversen: En sus culturas, ¿existen hombres castrados?</w:t>
      </w:r>
    </w:p>
    <w:p>
      <w:pPr/>
      <w:r>
        <w:rPr>
          <w:lang w:val="es_ES" w:bidi="es_ES"/>
        </w:rPr>
      </w:r>
      <w:r>
        <w:rPr>
          <w:lang w:val="es_ES" w:bidi="es_ES"/>
        </w:rPr>
        <w:t>Sin embargo, Jesús dijo: "Hay eunucos que en realidad son hombres que eligen vivir como eunucos". Esto significa que eligen no tener relaciones sexuales con una mujer por causa del Reino de Dios o para servir mejor a Dios. “Reino de Dios” significa el lugar donde Dios ejerce su poder sobre la creación y las personas. Entonces Jesús concluyó diciendo: "La persona que sea capaz de aceptar este estilo de vida de ser eunuco, debe aceptarlo".</w:t>
      </w:r>
      <w:r>
        <w:rPr>
          <w:lang w:val="es_ES" w:bidi="es_ES"/>
        </w:rPr>
      </w:r>
    </w:p>
    <w:p>
      <w:pPr>
        <w:pStyle w:val="Heading3"/>
      </w:pPr>
      <w:r>
        <w:rPr>
          <w:lang w:val="es_ES" w:bidi="es_ES"/>
        </w:rPr>
        <w:t>Definamos las escenas</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5 escenas.</w:t>
      </w:r>
    </w:p>
    <w:p>
      <w:pPr/>
      <w:r>
        <w:rPr>
          <w:lang w:val="es_ES" w:bidi="es_ES"/>
        </w:rPr>
      </w:r>
      <w:r>
        <w:rPr>
          <w:b/>
          <w:lang w:val="es_ES" w:bidi="es_ES"/>
        </w:rPr>
        <w:t>Primera escena:</w:t>
      </w:r>
      <w:r>
        <w:rPr>
          <w:lang w:val="es_ES" w:bidi="es_ES"/>
        </w:rPr>
        <w:t xml:space="preserve"> Jesús y sus discípulos viajaron de Galilea a Judea, y Jesús sanó a los enfermos en Judea.</w:t>
      </w:r>
    </w:p>
    <w:p>
      <w:pPr/>
      <w:r>
        <w:rPr>
          <w:lang w:val="es_ES" w:bidi="es_ES"/>
        </w:rPr>
      </w:r>
      <w:r>
        <w:rPr>
          <w:b/>
          <w:lang w:val="es_ES" w:bidi="es_ES"/>
        </w:rPr>
        <w:t>Segunda escena:</w:t>
      </w:r>
      <w:r>
        <w:rPr>
          <w:lang w:val="es_ES" w:bidi="es_ES"/>
        </w:rPr>
        <w:t xml:space="preserve"> Los fariseos se acercaron a Jesús para preguntarle sobre el divorcio.</w:t>
      </w:r>
    </w:p>
    <w:p>
      <w:pPr/>
      <w:r>
        <w:rPr>
          <w:lang w:val="es_ES" w:bidi="es_ES"/>
        </w:rPr>
      </w:r>
      <w:r>
        <w:rPr>
          <w:b/>
          <w:lang w:val="es_ES" w:bidi="es_ES"/>
        </w:rPr>
        <w:t>Tercera escena:</w:t>
      </w:r>
      <w:r>
        <w:rPr>
          <w:lang w:val="es_ES" w:bidi="es_ES"/>
        </w:rPr>
        <w:t xml:space="preserve"> Los fariseos le preguntaron a Jesús también acerca del certificado de divorcio.</w:t>
      </w:r>
    </w:p>
    <w:p>
      <w:pPr/>
      <w:r>
        <w:rPr>
          <w:lang w:val="es_ES" w:bidi="es_ES"/>
        </w:rPr>
      </w:r>
      <w:r>
        <w:rPr>
          <w:b/>
          <w:lang w:val="es_ES" w:bidi="es_ES"/>
        </w:rPr>
        <w:t>Cuarta escena:</w:t>
      </w:r>
      <w:r>
        <w:rPr>
          <w:lang w:val="es_ES" w:bidi="es_ES"/>
        </w:rPr>
        <w:t xml:space="preserve"> Jesús y sus discípulos hablan sobre aquellos que no se casan.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Fariseos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Mateo nos dice que, cuando Jesús terminó de hablar sobre la parábola del siervo sin misericordia, llevó a sus discípulos fuera de la región de Galilea, cruzó el río Jordán y llegó a la región de Judea. Y muchas personas viajaban con Jesús, y Jesús sanaba a los enfermos que había entre ellos.</w:t>
      </w:r>
    </w:p>
    <w:p>
      <w:pPr/>
      <w:r>
        <w:rPr>
          <w:lang w:val="es_ES" w:bidi="es_ES"/>
        </w:rPr>
      </w:r>
      <w:r>
        <w:rPr>
          <w:lang w:val="es_ES" w:bidi="es_ES"/>
        </w:rPr>
        <w:t>Mateo nos dice en esta segunda escena que algunos fariseos se acercaron a Jesús y le preguntaron si la ley de Moisés permite que un hombre se divorcie de su esposa si ella le ha sido infiel sexualmente. Mateo nos dice además que los fariseos esperaban que Jesús dijera que su esposa había sido infiel sexualmente, para así poder oponerse a Jesús, acusarlo de ir en contra de la ley de Moisés y cuestionarlo. Pero Jesús respondió enseñando sobre el divorcio basándose en las Escrituras y les dijo a los fariseos: "Seguramente han leído en las Escrituras que, cuando Dios creó el mundo, hizo a la gente, hombre y mujer". Esto explica por qué el hombre deja a su padre y a su madre y se une a su esposa, y los dos se convierten en una sola carne. Así que Jesús quería que las personas que lo escuchaban entendieran que nadie debe causar el divorcio de una pareja que Dios ha unido.</w:t>
      </w:r>
    </w:p>
    <w:p>
      <w:pPr/>
      <w:r>
        <w:rPr>
          <w:lang w:val="es_ES" w:bidi="es_ES"/>
        </w:rPr>
      </w:r>
      <w:r>
        <w:rPr>
          <w:lang w:val="es_ES" w:bidi="es_ES"/>
        </w:rPr>
        <w:t>En esta tercera escena, los fariseos le preguntaron además a Jesús sobre el certificado de divorcio en la ley de Moisés. Mateo nos hace saber que los fariseos hicieron esa pregunta sin entender lo que estaba escrito en la ley de Moisés. Entonces Jesús les respondió a los fariseos diciendo: "La razón por la que la ley que Moisés recibió de Dios y escribió hace mucho tiempo les permitió divorciarse fue por la dureza de sus corazones". Mateo nos hace saber además que los fariseos eran tercos, pecadores y mostraban una actitud de desobediencia al aceptar la enseñanza de Dios, y que la única razón aceptable para el divorcio en la ley de Moisés es cuando se ha cometido inmoralidad sexual. Y si el hombre se casa con otra mujer, comete adulterio. Y los discípulos de Jesús llegaron a entender que es muy difícil simplemente terminar un matrimonio, a menos que se haya cometido adulterio; de lo contrario, uno permanece en el matrimonio, incluso si no está feliz con él.</w:t>
      </w:r>
    </w:p>
    <w:p>
      <w:pPr/>
      <w:r>
        <w:rPr>
          <w:lang w:val="es_ES" w:bidi="es_ES"/>
        </w:rPr>
      </w:r>
      <w:r>
        <w:rPr>
          <w:lang w:val="es_ES" w:bidi="es_ES"/>
        </w:rPr>
        <w:t>En esta última escena, Jesús les hizo saber a los discípulos que hay diferentes razones por las que los hombres no se casan, y comparó a los hombres que no se casan con los eunucos. Algunas personas son eunucos de verdad porque nacen sin órganos sexuales y no pueden tener relaciones sexuales con una mujer. Algunos hombres se vuelven eunucos cuando otros hombres les cortan sus partes sexuales o los castran. Algunos hombres eligen vivir como eunucos, es decir, no casarse ni tener relaciones sexuales con una mujer, porque consideran que eso les ayudará a servir mejor al Reino de Dios.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Jesús y sus discípulos viajaron de Galilea a Judea, y Jesús sanó a los enfermos en Judea.</w:t>
      </w:r>
    </w:p>
    <w:p>
      <w:pPr/>
      <w:r>
        <w:rPr>
          <w:lang w:val="es_ES" w:bidi="es_ES"/>
        </w:rPr>
      </w:r>
      <w:r>
        <w:rPr>
          <w:b/>
          <w:lang w:val="es_ES" w:bidi="es_ES"/>
        </w:rPr>
        <w:t>Segunda escena:</w:t>
      </w:r>
      <w:r>
        <w:rPr>
          <w:lang w:val="es_ES" w:bidi="es_ES"/>
        </w:rPr>
        <w:t xml:space="preserve"> Los fariseos se acercaron a Jesús para preguntarle sobre el divorcio.</w:t>
      </w:r>
    </w:p>
    <w:p>
      <w:pPr/>
      <w:r>
        <w:rPr>
          <w:lang w:val="es_ES" w:bidi="es_ES"/>
        </w:rPr>
      </w:r>
      <w:r>
        <w:rPr>
          <w:b/>
          <w:lang w:val="es_ES" w:bidi="es_ES"/>
        </w:rPr>
        <w:t>Tercera escena:</w:t>
      </w:r>
      <w:r>
        <w:rPr>
          <w:lang w:val="es_ES" w:bidi="es_ES"/>
        </w:rPr>
        <w:t xml:space="preserve"> Los fariseos se acercaron nuevamente a Jesús para preguntarle sobre la entrega del certificado de divorcio.</w:t>
      </w:r>
    </w:p>
    <w:p>
      <w:pPr/>
      <w:r>
        <w:rPr>
          <w:lang w:val="es_ES" w:bidi="es_ES"/>
        </w:rPr>
      </w:r>
      <w:r>
        <w:rPr>
          <w:b/>
          <w:lang w:val="es_ES" w:bidi="es_ES"/>
        </w:rPr>
        <w:t>Cuarta escena:</w:t>
      </w:r>
      <w:r>
        <w:rPr>
          <w:lang w:val="es_ES" w:bidi="es_ES"/>
        </w:rPr>
        <w:t xml:space="preserve"> Jesús habla sobre aquellos que no se casan.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Multitud</w:t>
      </w:r>
    </w:p>
    <w:p>
      <w:pPr>
        <w:pStyle w:val="ListBullet"/>
        <w:spacing w:line="240" w:lineRule="auto"/>
        <w:ind w:left="720"/>
      </w:pPr>
      <w:r>
        <w:rPr>
          <w:lang w:val="es_ES" w:bidi="es_ES"/>
        </w:rPr>
      </w:r>
      <w:r>
        <w:rPr>
          <w:lang w:val="es_ES" w:bidi="es_ES"/>
        </w:rPr>
        <w:t>Fariseos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Esta historia comienza después de que Jesús terminó de contar una parábola sobre el siervo sin misericordia. Viajó con sus discípulos desde la región de Galilea, cruzó el río Jordán hasta la región de Judea, y grandes multitudes viajaban con Jesús. En Judea, Jesús sanó a los enfermos entre la multitud.</w:t>
      </w:r>
    </w:p>
    <w:p>
      <w:pPr/>
      <w:r>
        <w:rPr>
          <w:lang w:val="es_ES" w:bidi="es_ES"/>
        </w:rPr>
      </w:r>
      <w:r>
        <w:rPr>
          <w:lang w:val="es_ES" w:bidi="es_ES"/>
        </w:rPr>
        <w:t>Intenten actuar a Jesús viajando con sus discípulos, mientras grandes multitudes lo seguían desde Galilea hasta Judea, y sanando a los enfermos entre la multitud.</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Jesús: "¿Cómo te sientes?". Es posible que escuchen cosas como: "Estoy feliz de actuar el papel de Jesús, el sanador", "Compasión por la gente".</w:t>
      </w:r>
    </w:p>
    <w:p>
      <w:pPr>
        <w:pStyle w:val="ListBullet"/>
        <w:spacing w:line="240" w:lineRule="auto"/>
        <w:ind w:left="720"/>
      </w:pPr>
      <w:r>
        <w:rPr>
          <w:lang w:val="es_ES" w:bidi="es_ES"/>
        </w:rPr>
      </w:r>
      <w:r>
        <w:rPr>
          <w:lang w:val="es_ES" w:bidi="es_ES"/>
        </w:rPr>
        <w:t>Pregúntenles a los actores que interpretan a los discípulos, "¿Cómo se sienten?" Pueden escuchar cosas como: "Interesante".</w:t>
      </w:r>
    </w:p>
    <w:p>
      <w:pPr>
        <w:pStyle w:val="ListBullet"/>
        <w:spacing w:line="240" w:lineRule="auto"/>
        <w:ind w:left="720"/>
      </w:pPr>
      <w:r>
        <w:rPr>
          <w:lang w:val="es_ES" w:bidi="es_ES"/>
        </w:rPr>
      </w:r>
      <w:r>
        <w:rPr>
          <w:lang w:val="es_ES" w:bidi="es_ES"/>
        </w:rPr>
        <w:t>También pregunten a los actores que representan a las grandes multitudes que fueron sanadas: "¿Cómo se sienten?" Es posible que escuchen cosas como: "Ya no estoy enfermo".</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En la segunda escena, algunos fariseos se acercaron a Jesús y le preguntaron si la ley de Moisés permitía que un hombre se divorciara de su esposa después del matrimonio si se encontraba que ella le había sido infiel sexualmente. Pero Jesús respondió enseñando sobre el divorcio basándose en las Escrituras. Que cuando Dios creó el mundo, hizo a la gente, hombre y mujer. Esto explica por qué el hombre deja a su padre y a su madre y se une a su esposa, y los dos se convierten en una sola carne.</w:t>
      </w:r>
    </w:p>
    <w:p>
      <w:pPr>
        <w:pStyle w:val="ListBullet"/>
        <w:spacing w:line="240" w:lineRule="auto"/>
        <w:ind w:left="720"/>
      </w:pPr>
      <w:r>
        <w:rPr>
          <w:lang w:val="es_ES" w:bidi="es_ES"/>
        </w:rPr>
      </w:r>
      <w:r>
        <w:rPr>
          <w:lang w:val="es_ES" w:bidi="es_ES"/>
        </w:rPr>
        <w:t>Detengan la actuación. Pregúntenles a los actores que interpretan a algunos fariseos que se acercaron a Jesús: "¿Cómo se sienten?" Es posible que escuchen cosas como: "Quiero atrapar a Jesús diciendo algo que lo meterá en problemas".</w:t>
      </w:r>
    </w:p>
    <w:p>
      <w:pPr>
        <w:pStyle w:val="ListBullet"/>
        <w:spacing w:line="240" w:lineRule="auto"/>
        <w:ind w:left="720"/>
      </w:pPr>
      <w:r>
        <w:rPr>
          <w:lang w:val="es_ES" w:bidi="es_ES"/>
        </w:rPr>
      </w:r>
      <w:r>
        <w:rPr>
          <w:lang w:val="es_ES" w:bidi="es_ES"/>
        </w:rPr>
        <w:t>Pregúntenle al actor que interpreta a Jesús, "¿Cómo se siente?" Pueden escuchar cosas como: "Siento lástima por ellos", "Tengo compasión por ellos", "Siento que necesito educarlos un poco más".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Entonces los fariseos se acercaron nuevamente a Jesús con otra pregunta: "¿Por qué Moisés ordenó que un hombre le diera a su esposa un certificado de divorcio?" y Jesús respondió diciendo: "La razón por la cual la ley que Moisés recibió de Dios y escribió hace mucho tiempo les permitió divorciarse fue porque sus corazones estaban endurecidos". Los fariseos eran tercos, pecadores y mostraban una actitud de desobediencia al aceptar la enseñanza de Dios, y la única razón aceptable para el divorcio en la ley de Moisés es cuando se ha cometido inmoralidad sexual. Y si el hombre se casa con otra mujer, comete adulterio. Entonces, los discípulos de Jesús llegaron a entender que es muy difícil simplemente terminar un matrimonio, a menos que se haya cometido adulterio; de lo contrario, uno permanece en el matrimonio, incluso si no está feliz con él.</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fariseos, "¿Cómo se sienten?" Es posible que escuchen cosas como: "Me siento maleducado", "Siento que esta vez él debería caer en la trampa".</w:t>
      </w:r>
    </w:p>
    <w:p>
      <w:pPr>
        <w:pStyle w:val="ListBullet"/>
        <w:spacing w:line="240" w:lineRule="auto"/>
        <w:ind w:left="720"/>
      </w:pPr>
      <w:r>
        <w:rPr>
          <w:lang w:val="es_ES" w:bidi="es_ES"/>
        </w:rPr>
      </w:r>
      <w:r>
        <w:rPr>
          <w:lang w:val="es_ES" w:bidi="es_ES"/>
        </w:rPr>
        <w:t>Pregúntenle al actor que interpreta a Jesús, "¿Cómo se siente?" Es posible que escuchen cosas como: "Me siento faltado al respeto", "Siento que los fariseos se están vengando de mí".</w:t>
      </w:r>
    </w:p>
    <w:p>
      <w:pPr>
        <w:pStyle w:val="ListBullet"/>
        <w:spacing w:line="240" w:lineRule="auto"/>
        <w:ind w:left="720"/>
      </w:pPr>
      <w:r>
        <w:rPr>
          <w:lang w:val="es_ES" w:bidi="es_ES"/>
        </w:rPr>
      </w:r>
      <w:r>
        <w:rPr>
          <w:lang w:val="es_ES" w:bidi="es_ES"/>
        </w:rPr>
        <w:t>Reinicien la actuación.</w:t>
      </w:r>
    </w:p>
    <w:p>
      <w:pPr/>
      <w:r>
        <w:rPr>
          <w:lang w:val="es_ES" w:bidi="es_ES"/>
        </w:rPr>
      </w:r>
      <w:r>
        <w:rPr>
          <w:lang w:val="es_ES" w:bidi="es_ES"/>
        </w:rPr>
        <w:t>En esta última escena, los discípulos de Jesús pensaron y le dijeron a Jesús: "Es mejor no casarse en absoluto". Pero Jesús les hizo saber a los discípulos que hay diferentes razones por las que los hombres no se casan y siguen siendo eunucos. Algunas personas son eunucos porque nacen sin órganos sexuales y no pueden tener relaciones sexuales con una mujer. Mientras que algunos eunucos tienen sus partes sexuales cortadas por otros hombres, o son castrados por ellos, Jesús concluyó que hay eunucos que eligen no casarse o deciden no tener ninguna relación sexual con una mujer por causa del Reino de Dios o para servir mejor a Dios.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discípulos, "¿Cómo se sienten?" Es posible que escuchen cosas como: "Tengo miedo del matrimonio", "No quiero ser un eunuco".</w:t>
      </w:r>
    </w:p>
    <w:p>
      <w:pPr>
        <w:pStyle w:val="ListBullet"/>
        <w:spacing w:line="240" w:lineRule="auto"/>
        <w:ind w:left="720"/>
      </w:pPr>
      <w:r>
        <w:rPr>
          <w:lang w:val="es_ES" w:bidi="es_ES"/>
        </w:rPr>
      </w:r>
      <w:r>
        <w:rPr>
          <w:lang w:val="es_ES" w:bidi="es_ES"/>
        </w:rPr>
        <w:t>Pregúntenle al actor que interpreta a Jesús, "¿Cómo se siente?" Es posible que escuchen cosas como: "Me alegra que puedan oír y conocer la verdad".</w:t>
      </w:r>
      <w:r>
        <w:rPr>
          <w:lang w:val="es_ES" w:bidi="es_ES"/>
        </w:rPr>
      </w:r>
    </w:p>
    <w:p>
      <w:pPr>
        <w:pStyle w:val="Heading3"/>
      </w:pPr>
      <w:r>
        <w:rPr>
          <w:lang w:val="es_ES" w:bidi="es_ES"/>
        </w:rPr>
        <w:t>Cerremos las brechas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 xml:space="preserve">Mateo nos dice que cuando Jesús terminó de hablar sobre esta parábola del siervo sin misericordia, llevó a sus discípulos fuera de la región de </w:t>
      </w:r>
      <w:r>
        <w:rPr>
          <w:lang w:val="es_ES" w:bidi="es_ES"/>
        </w:rPr>
        <w:t>Galilea</w:t>
      </w:r>
      <w:r>
        <w:rPr>
          <w:lang w:val="es_ES" w:bidi="es_ES"/>
        </w:rPr>
        <w:t xml:space="preserve">, cruzó el río </w:t>
      </w:r>
      <w:r>
        <w:rPr>
          <w:lang w:val="es_ES" w:bidi="es_ES"/>
        </w:rPr>
        <w:t>Jordán</w:t>
      </w:r>
      <w:r>
        <w:rPr>
          <w:lang w:val="es_ES" w:bidi="es_ES"/>
        </w:rPr>
        <w:t xml:space="preserve"> y llegó a la región de </w:t>
      </w:r>
      <w:r>
        <w:rPr>
          <w:lang w:val="es_ES" w:bidi="es_ES"/>
        </w:rPr>
        <w:t>Judea</w:t>
      </w:r>
      <w:r>
        <w:rPr>
          <w:lang w:val="es_ES" w:bidi="es_ES"/>
        </w:rPr>
        <w:t>.</w:t>
      </w:r>
    </w:p>
    <w:p>
      <w:pPr/>
      <w:r>
        <w:rPr>
          <w:lang w:val="es_ES" w:bidi="es_ES"/>
        </w:rPr>
      </w:r>
      <w:r>
        <w:rPr>
          <w:lang w:val="es_ES" w:bidi="es_ES"/>
        </w:rPr>
        <w:t xml:space="preserve">Entonces algunos </w:t>
      </w:r>
      <w:r>
        <w:rPr>
          <w:b/>
          <w:lang w:val="es_ES" w:bidi="es_ES"/>
        </w:rPr>
        <w:t>fariseos</w:t>
      </w:r>
      <w:r>
        <w:rPr>
          <w:lang w:val="es_ES" w:bidi="es_ES"/>
        </w:rPr>
        <w:t xml:space="preserve"> se acercaron a Jesús y le hicieron una pregunta sobre el </w:t>
      </w:r>
      <w:r>
        <w:rPr>
          <w:b/>
          <w:lang w:val="es_ES" w:bidi="es_ES"/>
        </w:rPr>
        <w:t>divorcio</w:t>
      </w:r>
      <w:r>
        <w:rPr>
          <w:lang w:val="es_ES" w:bidi="es_ES"/>
        </w:rPr>
        <w:t xml:space="preserve">. Los fariseos eran una clase de líderes religiosos. Traduzcan Fariseo de la misma manera que en los pasajes anteriores, y recuerden que </w:t>
      </w:r>
      <w:r>
        <w:rPr>
          <w:lang w:val="es_ES" w:bidi="es_ES"/>
        </w:rPr>
        <w:t>Fariseo</w:t>
      </w:r>
      <w:r>
        <w:rPr>
          <w:lang w:val="es_ES" w:bidi="es_ES"/>
        </w:rPr>
        <w:t xml:space="preserve"> está en el Glosario Principal y que </w:t>
      </w:r>
      <w:r>
        <w:rPr>
          <w:lang w:val="es_ES" w:bidi="es_ES"/>
        </w:rPr>
        <w:t>divorcio</w:t>
      </w:r>
      <w:r>
        <w:rPr>
          <w:lang w:val="es_ES" w:bidi="es_ES"/>
        </w:rPr>
        <w:t xml:space="preserve"> significa una separación permanente entre un esposo y una esposa.</w:t>
      </w:r>
    </w:p>
    <w:p>
      <w:pPr/>
      <w:r>
        <w:rPr>
          <w:lang w:val="es_ES" w:bidi="es_ES"/>
        </w:rPr>
      </w:r>
      <w:r>
        <w:rPr>
          <w:lang w:val="es_ES" w:bidi="es_ES"/>
        </w:rPr>
        <w:t xml:space="preserve">Cuando Jesús dijo: "¿No han leído?", les estaba preguntando si habían leído las Escrituras, que son las leyes que Dios le dio a Moisés. La </w:t>
      </w:r>
      <w:r>
        <w:rPr>
          <w:b/>
          <w:lang w:val="es_ES" w:bidi="es_ES"/>
        </w:rPr>
        <w:t>Ley de Moisés</w:t>
      </w:r>
      <w:r>
        <w:rPr>
          <w:lang w:val="es_ES" w:bidi="es_ES"/>
        </w:rPr>
        <w:t xml:space="preserve"> es el conjunto de reglas que Dios le dio a Moisés y que él compartió con el pueblo judío para enseñarles cómo debían vivir. A veces se menciona la palabra ley por sí sola, pero se refiere a la Ley que Dios les dio al pueblo judío por medio de Moisés. Tengan en cuenta que existe una diferencia entre la ley de los judíos y la ley de los romanos. La </w:t>
      </w:r>
      <w:r>
        <w:rPr>
          <w:lang w:val="es_ES" w:bidi="es_ES"/>
        </w:rPr>
        <w:t>ley</w:t>
      </w:r>
      <w:r>
        <w:rPr>
          <w:lang w:val="es_ES" w:bidi="es_ES"/>
        </w:rPr>
        <w:t xml:space="preserve"> se encuentra en el Glosario Principal.</w:t>
      </w:r>
    </w:p>
    <w:p>
      <w:pPr/>
      <w:r>
        <w:rPr>
          <w:lang w:val="es_ES" w:bidi="es_ES"/>
        </w:rPr>
      </w:r>
      <w:r>
        <w:rPr>
          <w:b/>
          <w:lang w:val="es_ES" w:bidi="es_ES"/>
        </w:rPr>
        <w:t>Adulterio</w:t>
      </w:r>
      <w:r>
        <w:rPr>
          <w:lang w:val="es_ES" w:bidi="es_ES"/>
        </w:rPr>
        <w:t xml:space="preserve"> es cuando un esposo o una esposa tiene una relación sexual con alguien que no es su esposo o su esposa. Si un hombre tenía una relación sexual con la esposa de otro hombre, se consideraba que había cometido adulterio y que había pecado contra el esposo, no contra la mujer. Cuando un hombre tenía relaciones sexuales con mujeres solteras, no se utilizaba esta palabra para referirse al adulterio. Sin embargo, siempre que una mujer tenía una relación sexual con un hombre que no era su esposo, se consideraba adulterio. Jesús, sin embargo, consideraba que tanto los hombres como las mujeres son culpables de adulterio cuando tienen relaciones sexuales con alguien fuera de su matrimonio Consulten el Glosario Principal para obtener la definición completa de </w:t>
      </w:r>
      <w:r>
        <w:rPr>
          <w:lang w:val="es_ES" w:bidi="es_ES"/>
        </w:rPr>
        <w:t>adulterio</w:t>
      </w:r>
      <w:r>
        <w:rPr>
          <w:lang w:val="es_ES" w:bidi="es_ES"/>
        </w:rPr>
        <w:t>.</w:t>
      </w:r>
    </w:p>
    <w:p>
      <w:pPr/>
      <w:r>
        <w:rPr>
          <w:lang w:val="es_ES" w:bidi="es_ES"/>
        </w:rPr>
      </w:r>
      <w:r>
        <w:rPr>
          <w:b/>
          <w:lang w:val="es_ES" w:bidi="es_ES"/>
        </w:rPr>
        <w:t>Discípulos</w:t>
      </w:r>
      <w:r>
        <w:rPr>
          <w:lang w:val="es_ES" w:bidi="es_ES"/>
        </w:rPr>
        <w:t xml:space="preserve"> significa seguidores devotos de un maestro. Los seguidores más cercanos de Jesús estuvieron con él durante gran parte de su ministerio público. Traduzcan discípulos de la misma manera que en los pasajes anteriores. </w:t>
      </w:r>
      <w:r>
        <w:rPr>
          <w:lang w:val="es_ES" w:bidi="es_ES"/>
        </w:rPr>
        <w:t>Discípulos</w:t>
      </w:r>
      <w:r>
        <w:rPr>
          <w:lang w:val="es_ES" w:bidi="es_ES"/>
        </w:rPr>
        <w:t xml:space="preserve"> se encuentra en el Glosario Principal. </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19:13–30</w:t>
      </w:r>
      <w:r>
        <w:rPr>
          <w:lang w:val="es_ES" w:bidi="es_ES"/>
        </w:rPr>
      </w:r>
    </w:p>
    <w:p>
      <w:pPr>
        <w:pStyle w:val="Heading3"/>
      </w:pPr>
      <w:r>
        <w:rPr>
          <w:lang w:val="es_ES" w:bidi="es_ES"/>
        </w:rPr>
        <w:t>Escuchar con el corazón</w:t>
      </w:r>
    </w:p>
    <w:p>
      <w:pPr/>
      <w:r>
        <w:rPr>
          <w:lang w:val="es_ES" w:bidi="es_ES"/>
        </w:rPr>
      </w:r>
      <w:r>
        <w:rPr>
          <w:lang w:val="es_ES" w:bidi="es_ES"/>
        </w:rPr>
        <w:t>Escuchen Mateo 19:13–30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Después de que Jesús terminó de enseñar sobre el matrimonio y el divorcio, algunos padres llevaron a sus hijos pequeños a Jesús para que él pusiera sus manos sobre ellos y le pidiera a Dios que los bendijera. En la época de Jesús, era común que un líder religioso pusiera sus manos sobre la cabeza de una persona y le diera una bendición. Pero los discípulos de Jesús, es decir, sus seguidores más cercanos, les dijeron a los padres que dejaran de molestarlo y quisieron impedir que llevaran a los niños a Jesús. Pero Jesús les dijo a sus discípulos: "Permitan que los niños pequeños vengan a mí y no se lo impidan, porque el reino de los cielos pertenece a quienes son como estos niños". Jesús está diciendo que las personas deben hacerse humildes, como parecen ser los niños, o depender de Dios como los niños dependen de sus padres. Cuando las personas se hacen como niños de esta manera, pueden realmente permitir que Dios reine sobre ellas como su Rey. Eso significa que el Reino de Dios verdaderamente les pertenece, ellos forman parte de él. Entonces Jesús puso sus manos sobre las cabezas de los niños y los bendijo, y después se fue de aquel lugar.</w:t>
      </w:r>
    </w:p>
    <w:p>
      <w:pPr/>
      <w:r>
        <w:rPr>
          <w:lang w:val="es_ES" w:bidi="es_ES"/>
        </w:rPr>
      </w:r>
      <w:r>
        <w:rPr>
          <w:lang w:val="es_ES" w:bidi="es_ES"/>
        </w:rPr>
        <w:t>Deténganse y conversen en su cultura: ¿Cómo reciben los niños pequeños las bendiciones? También conversen sobre situaciones en su cultura en las que se ha negado a los niños pequeños la oportunidad de recibir la bendición de un maestro religioso.</w:t>
      </w:r>
    </w:p>
    <w:p>
      <w:pPr/>
      <w:r>
        <w:rPr>
          <w:lang w:val="es_ES" w:bidi="es_ES"/>
        </w:rPr>
      </w:r>
      <w:r>
        <w:rPr>
          <w:lang w:val="es_ES" w:bidi="es_ES"/>
        </w:rPr>
        <w:t>Ahora Jesús habla con alguien de una posición elevada, lo opuesto a lo que eran los niños. Un joven rico se acercó a Jesús y le dijo: "Maestro, ¿qué cosas buenas debo hacer para obtener la vida eterna?" El joven rico creía que Jesús era un maestro religioso. Lo sabemos porque lo llamó “Maestro”, un título que se refiere a un maestro religioso que tiene autoridad para enseñar las cosas de Dios. El joven rico quiere saber qué necesita hacer para obtener la vida eterna, es decir, la vida para siempre con Dios en su reino. Y Jesús respondió al joven rico y le dijo: "¿Por qué me preguntas qué cosas buenas debes hacer? Dios es el único que es bueno. Y si quieres tener la vida eterna, obedece los mandamientos de Dios". Jesús se estaba refiriendo a las leyes que Dios le dio a su pueblo por medio de Moisés. Entonces el joven volvió a preguntarle a Jesús: "¿Qué mandamientos debo obedecer?" Jesús enumeró los mandamientos que tratan de mantener buenas relaciones con las demás personas. Jesús dijo: "No mates intencionalmente, no tengas relaciones sexuales con alguien que no sea tu esposa, no robes, no digas cosas falsas acerca de tu prójimo, honra a tu padre y a tu madre, y trata a las personas a tu alrededor con la misma bondad con la que te tratas a ti mismo".</w:t>
      </w:r>
    </w:p>
    <w:p>
      <w:pPr/>
      <w:r>
        <w:rPr>
          <w:lang w:val="es_ES" w:bidi="es_ES"/>
        </w:rPr>
      </w:r>
      <w:r>
        <w:rPr>
          <w:lang w:val="es_ES" w:bidi="es_ES"/>
        </w:rPr>
        <w:t>Deténganse aquí y conversen, en su cultura, sobre las reglas y normas importantes en las relaciones con los demás que no deben romperse.</w:t>
      </w:r>
    </w:p>
    <w:p>
      <w:pPr/>
      <w:r>
        <w:rPr>
          <w:lang w:val="es_ES" w:bidi="es_ES"/>
        </w:rPr>
      </w:r>
      <w:r>
        <w:rPr>
          <w:lang w:val="es_ES" w:bidi="es_ES"/>
        </w:rPr>
        <w:t>Entonces el joven rico le dijo a Jesús: "He obedecido todos estos mandamientos, ¿qué más necesito hacer en mi vida?" Ahora Jesús le da al hombre algo aún más difícil de hacer. Él le dice que el hombre debe ser perfecto, es decir, plenamente maduro y completo en su relación con Dios. Entonces el hombre debe vender todas sus propiedades y dar el dinero a los pobres. El hombre tendrá riquezas en el cielo, es decir, la vida eterna con Dios, si hace eso. Pero entonces Jesús le dice que haga más que simplemente ser bondadoso con los pobres, Jesús le dice que actúe conforme a su fe y que venga y lo siga. Cuando el joven rico escuchó esto, se entristeció y se fue, porque era muy rico y no podía vender todas sus propiedades.</w:t>
      </w:r>
    </w:p>
    <w:p>
      <w:pPr/>
      <w:r>
        <w:rPr>
          <w:lang w:val="es_ES" w:bidi="es_ES"/>
        </w:rPr>
      </w:r>
      <w:r>
        <w:rPr>
          <w:lang w:val="es_ES" w:bidi="es_ES"/>
        </w:rPr>
        <w:t>Deténganse aquí y conversen en su cultura sobre las cosas que a la gente rica le resulta difícil dar a los pobres.</w:t>
      </w:r>
    </w:p>
    <w:p>
      <w:pPr/>
      <w:r>
        <w:rPr>
          <w:lang w:val="es_ES" w:bidi="es_ES"/>
        </w:rPr>
      </w:r>
      <w:r>
        <w:rPr>
          <w:lang w:val="es_ES" w:bidi="es_ES"/>
        </w:rPr>
        <w:t>Entonces Jesús dijo a sus discípulos: "Les digo la verdad", o "Escuchen con mucha atención: será muy difícil para las personas ricas entrar en el reino de los cielos". Entonces Jesús volvió a decir a sus discípulos: "Es más fácil que un camello pase por el ojo de una aguja que un rico entre en el reino de los cielos". Cuando los discípulos de Jesús escucharon esto, se sorprendieron mucho y dijeron: "En ese caso, entonces nadie puede ser salvado", es decir, tener vida eterna y entrar en el reino de los cielos. Parece que Jesús está diciendo que es imposible entrar en el reino de Dios si uno es rico. Los discípulos de Jesús probablemente quedaron impactados, porque en la tradición judía se pensaba que las personas ricas debían de ser seguidoras de Dios si eran ricas. Entonces Jesús miró a sus discípulos y les dijo: "Para los seres humanos es imposible salvarse a sí mismos, pero para Dios todo es posible, incluso salvar a las personas".</w:t>
      </w:r>
    </w:p>
    <w:p>
      <w:pPr/>
      <w:r>
        <w:rPr>
          <w:lang w:val="es_ES" w:bidi="es_ES"/>
        </w:rPr>
      </w:r>
      <w:r>
        <w:rPr>
          <w:lang w:val="es_ES" w:bidi="es_ES"/>
        </w:rPr>
        <w:t xml:space="preserve">Deténganse aquí y muéstrenle al equipo de traducción una imagen de un </w:t>
      </w:r>
      <w:r>
        <w:rPr>
          <w:lang w:val="es_ES" w:bidi="es_ES"/>
        </w:rPr>
        <w:t>camello</w:t>
      </w:r>
      <w:r>
        <w:rPr>
          <w:lang w:val="es_ES" w:bidi="es_ES"/>
        </w:rPr>
        <w:t xml:space="preserve"> y el </w:t>
      </w:r>
      <w:r>
        <w:rPr>
          <w:lang w:val="es_ES" w:bidi="es_ES"/>
        </w:rPr>
        <w:t>ojo de una aguja</w:t>
      </w:r>
      <w:r>
        <w:rPr>
          <w:lang w:val="es_ES" w:bidi="es_ES"/>
        </w:rPr>
        <w:t>.</w:t>
      </w:r>
    </w:p>
    <w:p>
      <w:pPr/>
      <w:r>
        <w:rPr>
          <w:lang w:val="es_ES" w:bidi="es_ES"/>
        </w:rPr>
      </w:r>
      <w:r>
        <w:rPr>
          <w:lang w:val="es_ES" w:bidi="es_ES"/>
        </w:rPr>
        <w:t>Pedro, uno de los discípulos, le recordó a Jesús que los discípulos son diferentes de este joven rico. Pedro dice: "Hemos dejado todo lo que poseíamos para convertirnos en tus discípulos, entonces ¿cuál será nuestra recompensa?" Jesús les dijo a sus discípulos: "Les aseguro que cuando Dios renueve el mundo en los últimos días de esta tierra, yo, el Hijo del Hombre, reinaré como rey en el reino de Dios". Jesús usa la imagen de un rey sentado en un trono para gobernar. Luego Jesús dice que sus doce discípulos gobernarán sobre Israel o tomarán decisiones sobre las acciones del pueblo de Israel.</w:t>
      </w:r>
    </w:p>
    <w:p>
      <w:pPr/>
      <w:r>
        <w:rPr>
          <w:lang w:val="es_ES" w:bidi="es_ES"/>
        </w:rPr>
      </w:r>
      <w:r>
        <w:rPr>
          <w:lang w:val="es_ES" w:bidi="es_ES"/>
        </w:rPr>
        <w:t>Deténganse aquí y conversen: en su cultura, ¿qué posiciones en la sociedad otorga un líder religioso como recompensa por seguirlo?</w:t>
      </w:r>
    </w:p>
    <w:p>
      <w:pPr/>
      <w:r>
        <w:rPr>
          <w:lang w:val="es_ES" w:bidi="es_ES"/>
        </w:rPr>
      </w:r>
      <w:r>
        <w:rPr>
          <w:lang w:val="es_ES" w:bidi="es_ES"/>
        </w:rPr>
        <w:t>Y Jesús dijo a sus discípulos: "Todos los creyentes que hayan dejado casas, hermanos o hermanas, padre o madre, esposa o hijos, propiedades por mi causa recibirán cien veces más y heredarán la vida eterna". Pero muchas personas que ahora son consideradas de poca importancia serán consideradas importantes en el futuro.</w:t>
      </w:r>
      <w:r>
        <w:rPr>
          <w:lang w:val="es_ES" w:bidi="es_ES"/>
        </w:rPr>
      </w:r>
    </w:p>
    <w:p>
      <w:pPr>
        <w:pStyle w:val="Heading3"/>
      </w:pPr>
      <w:r>
        <w:rPr>
          <w:lang w:val="es_ES" w:bidi="es_ES"/>
        </w:rPr>
        <w:t>Definamos las escenas</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Los padres llevaron a sus hijos para que Jesús los bendijera.</w:t>
      </w:r>
    </w:p>
    <w:p>
      <w:pPr/>
      <w:r>
        <w:rPr>
          <w:lang w:val="es_ES" w:bidi="es_ES"/>
        </w:rPr>
      </w:r>
      <w:r>
        <w:rPr>
          <w:b/>
          <w:lang w:val="es_ES" w:bidi="es_ES"/>
        </w:rPr>
        <w:t>Segunda escena:</w:t>
      </w:r>
      <w:r>
        <w:rPr>
          <w:lang w:val="es_ES" w:bidi="es_ES"/>
        </w:rPr>
        <w:t xml:space="preserve"> El joven rico se acercó a Jesús.</w:t>
      </w:r>
    </w:p>
    <w:p>
      <w:pPr/>
      <w:r>
        <w:rPr>
          <w:lang w:val="es_ES" w:bidi="es_ES"/>
        </w:rPr>
      </w:r>
      <w:r>
        <w:rPr>
          <w:b/>
          <w:lang w:val="es_ES" w:bidi="es_ES"/>
        </w:rPr>
        <w:t>Tercera escena:</w:t>
      </w:r>
      <w:r>
        <w:rPr>
          <w:lang w:val="es_ES" w:bidi="es_ES"/>
        </w:rPr>
        <w:t xml:space="preserve"> Jesús habló a sus discípulos sobre el reino de los cielos.</w:t>
      </w:r>
    </w:p>
    <w:p>
      <w:pPr/>
      <w:r>
        <w:rPr>
          <w:lang w:val="es_ES" w:bidi="es_ES"/>
        </w:rPr>
      </w:r>
      <w:r>
        <w:rPr>
          <w:b/>
          <w:lang w:val="es_ES" w:bidi="es_ES"/>
        </w:rPr>
        <w:t>Cuarta escena:</w:t>
      </w:r>
      <w:r>
        <w:rPr>
          <w:lang w:val="es_ES" w:bidi="es_ES"/>
        </w:rPr>
        <w:t xml:space="preserve"> Pedro le preguntó a Jesús cuál será la recompensa de seguirlo.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Padres</w:t>
      </w:r>
    </w:p>
    <w:p>
      <w:pPr>
        <w:pStyle w:val="ListBullet"/>
        <w:spacing w:line="240" w:lineRule="auto"/>
        <w:ind w:left="720"/>
      </w:pPr>
      <w:r>
        <w:rPr>
          <w:lang w:val="es_ES" w:bidi="es_ES"/>
        </w:rPr>
      </w:r>
      <w:r>
        <w:rPr>
          <w:lang w:val="es_ES" w:bidi="es_ES"/>
        </w:rPr>
        <w:t>Niños pequeños</w:t>
      </w:r>
    </w:p>
    <w:p>
      <w:pPr>
        <w:pStyle w:val="ListBullet"/>
        <w:spacing w:line="240" w:lineRule="auto"/>
        <w:ind w:left="720"/>
      </w:pPr>
      <w:r>
        <w:rPr>
          <w:lang w:val="es_ES" w:bidi="es_ES"/>
        </w:rPr>
      </w:r>
      <w:r>
        <w:rPr>
          <w:lang w:val="es_ES" w:bidi="es_ES"/>
        </w:rPr>
        <w:t>Joven rico</w:t>
      </w:r>
    </w:p>
    <w:p>
      <w:pPr>
        <w:pStyle w:val="ListBullet"/>
        <w:spacing w:line="240" w:lineRule="auto"/>
        <w:ind w:left="720"/>
      </w:pPr>
      <w:r>
        <w:rPr>
          <w:lang w:val="es_ES" w:bidi="es_ES"/>
        </w:rPr>
      </w:r>
      <w:r>
        <w:rPr>
          <w:lang w:val="es_ES" w:bidi="es_ES"/>
        </w:rPr>
        <w:t>Discípulos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No sabemos cuánto tiempo después de la última enseñanza de Jesús ocurrió esto. Mateo nos dice que algunos padres llevaron a sus hijos a Jesús para que él les pusiera las manos encima y los bendijera, es decir, para expresar deseos de cosas buenas para ellos. Los discípulos de Jesús querían impedir que los padres y sus hijos recibieran la bendición de Jesús. Pero Jesús les dijo a los discípulos que permitieran que los niños se acercaran a él, porque el reino de los cielos pertenece a las personas que son como los niños.</w:t>
      </w:r>
    </w:p>
    <w:p>
      <w:pPr/>
      <w:r>
        <w:rPr>
          <w:lang w:val="es_ES" w:bidi="es_ES"/>
        </w:rPr>
      </w:r>
      <w:r>
        <w:rPr>
          <w:lang w:val="es_ES" w:bidi="es_ES"/>
        </w:rPr>
        <w:t>En la segunda escena, Jesús se va, y algún tiempo después, un joven rico se acerca a Jesús para saber qué cosas buenas necesita hacer para tener la vida eterna. Jesús hizo una pregunta: "¿Por qué me preguntas acerca de lo que es bueno?" Jesús no esperaba una respuesta a esta pregunta. En lugar de eso, Jesús está reprendiendo al hombre por referirse a algo o a alguien distinto de Dios como bueno. Dios es el único que es verdaderamente bueno. Entonces los discípulos de Jesús usaron una pregunta para mostrar su sorpresa. Ellos dicen: "Entonces, ¿quién puede ser salvo?" No esperan una respuesta; en cambio, están diciendo que piensan que nadie puede ser salvo. Jesús le dijo al hombre rico que, si quería tener la vida eterna, debía obedecer los mandamientos de Dios, como: no matar intencionalmente, no tener relaciones sexuales con alguien que no sea su esposa, no robar, no decir mentiras sobre su prójimo, honrar a su padre y a su madre, y ser amable con las personas a su alrededor como lo es consigo mismo. Estos mandamientos se referían todos a la forma en que las personas se relacionan con los demás a su alrededor. Probablemente por eso Jesús eligió estos mandamientos de entre las muchas leyes judías. El joven rico le dijo a Jesús que había obedecido todos los mandamientos mencionados. Entonces Jesús le dijo al joven rico que vendiera todas sus propiedades y diera el dinero a los pobres para recibir riquezas en el cielo. El joven rico se entristeció y se fue.</w:t>
      </w:r>
    </w:p>
    <w:p>
      <w:pPr/>
      <w:r>
        <w:rPr>
          <w:lang w:val="es_ES" w:bidi="es_ES"/>
        </w:rPr>
      </w:r>
      <w:r>
        <w:rPr>
          <w:lang w:val="es_ES" w:bidi="es_ES"/>
        </w:rPr>
        <w:t>Entonces, en la tercera escena, Jesús les dijo a sus discípulos que será difícil para la gente rica entrar en el reino de los cielos. Y que será más fácil que un camello pase por el ojo de una aguja que un rico entre en el reino de los cielos. Jesús dice esto dos veces para enfatizarlo. Primero dice que será difícil para un hombre rico entrar en el reino de los cielos, y luego usa una imagen para ilustrar esto. Cuando dice que será más fácil que un camello pase por el ojo de una aguja, está diciendo que esto será más fácil que para una persona rica entrar en el reino de Dios. Aquí, reino de los cielos y reino de Dios se refieren a lo mismo. Los discípulos de Jesús usaron una pregunta para mostrar su sorpresa. Ellos dicen: "Entonces, ¿quién puede ser salvo?" No esperan una respuesta; en cambio, están diciendo que piensan que nadie puede ser salvo. Pero Jesús les dijo a sus discípulos que no es posible que las personas se salven a sí mismas, pero que para Dios todo es posible, incluso salvar a las personas.</w:t>
      </w:r>
    </w:p>
    <w:p>
      <w:pPr/>
      <w:r>
        <w:rPr>
          <w:lang w:val="es_ES" w:bidi="es_ES"/>
        </w:rPr>
      </w:r>
      <w:r>
        <w:rPr>
          <w:lang w:val="es_ES" w:bidi="es_ES"/>
        </w:rPr>
        <w:t>En la cuarta escena, Pedro, uno de los discípulos de Jesús, le preguntó: "Hemos abandonado todo para seguirte, Jesús, ¿cuál será nuestra recompensa?" Jesús les dijo a sus discípulos que, cuando Dios haga nuevo el mundo, los discípulos se sentarán en sus tronos junto al trono glorioso de Jesús y juzgarán a las tribus de Israel. Jesús también dijo a sus discípulos: "Todos los creyentes que hayan dejado casas, hermanos o hermanas, padre o madre, esposa o hijos, propiedades por mi causa recibirán cien veces más y heredarán la vida eterna".</w:t>
      </w:r>
    </w:p>
    <w:p>
      <w:pPr/>
      <w:r>
        <w:rPr>
          <w:lang w:val="es_ES" w:bidi="es_ES"/>
        </w:rPr>
      </w:r>
      <w:r>
        <w:rPr>
          <w:lang w:val="es_ES" w:bidi="es_ES"/>
        </w:rPr>
        <w:t>Entonces Jesús resume su enseñanza. Dice que muchos que creen ser importantes serán los menos importantes en el reino de Dios. Y muchos que ahora son los menos importantes en el reino de Dios serán los más importantes. Este es el resumen de Jesús de todo lo que ha estado diciendo en este pasaje.</w:t>
      </w:r>
      <w:r>
        <w:rPr>
          <w:lang w:val="es_ES" w:bidi="es_ES"/>
        </w:rPr>
      </w:r>
    </w:p>
    <w:p>
      <w:pPr>
        <w:pStyle w:val="Heading3"/>
      </w:pPr>
      <w:r>
        <w:rPr>
          <w:lang w:val="es_ES" w:bidi="es_ES"/>
        </w:rPr>
        <w:t>Actuemos el 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esta sesión, ayudarán al equipo a visualizar esta historia. Ayudarán al equipo a definir las escenas, el contexto y los personajes de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Padres</w:t>
      </w:r>
    </w:p>
    <w:p>
      <w:pPr>
        <w:pStyle w:val="ListBullet"/>
        <w:spacing w:line="240" w:lineRule="auto"/>
        <w:ind w:left="720"/>
      </w:pPr>
      <w:r>
        <w:rPr>
          <w:lang w:val="es_ES" w:bidi="es_ES"/>
        </w:rPr>
      </w:r>
      <w:r>
        <w:rPr>
          <w:lang w:val="es_ES" w:bidi="es_ES"/>
        </w:rPr>
        <w:t>Niños pequeños</w:t>
      </w:r>
    </w:p>
    <w:p>
      <w:pPr>
        <w:pStyle w:val="ListBullet"/>
        <w:spacing w:line="240" w:lineRule="auto"/>
        <w:ind w:left="720"/>
      </w:pPr>
      <w:r>
        <w:rPr>
          <w:lang w:val="es_ES" w:bidi="es_ES"/>
        </w:rPr>
      </w:r>
      <w:r>
        <w:rPr>
          <w:lang w:val="es_ES" w:bidi="es_ES"/>
        </w:rPr>
        <w:t>Joven rico</w:t>
      </w:r>
    </w:p>
    <w:p>
      <w:pPr>
        <w:pStyle w:val="ListBullet"/>
        <w:spacing w:line="240" w:lineRule="auto"/>
        <w:ind w:left="720"/>
      </w:pPr>
      <w:r>
        <w:rPr>
          <w:lang w:val="es_ES" w:bidi="es_ES"/>
        </w:rPr>
      </w:r>
      <w:r>
        <w:rPr>
          <w:lang w:val="es_ES" w:bidi="es_ES"/>
        </w:rPr>
        <w:t>Discípulos</w:t>
      </w:r>
    </w:p>
    <w:p>
      <w:pPr/>
      <w:r>
        <w:rPr>
          <w:lang w:val="es_ES" w:bidi="es_ES"/>
        </w:rPr>
      </w:r>
      <w:r>
        <w:rPr>
          <w:lang w:val="es_ES" w:bidi="es_ES"/>
        </w:rPr>
        <w:t>El equipo debe interpretar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actúen y no se omitan. Ayuden al equipo a recordar las partes de la historia. La segunda vez que el equipo actúe esta historia, deténganlos en ciertos puntos.</w:t>
      </w:r>
    </w:p>
    <w:p>
      <w:pPr/>
      <w:r>
        <w:rPr>
          <w:lang w:val="es_ES" w:bidi="es_ES"/>
        </w:rPr>
      </w:r>
      <w:r>
        <w:rPr>
          <w:lang w:val="es_ES" w:bidi="es_ES"/>
        </w:rPr>
        <w:t>Esta historia comenzó con algunos padres que llevaron a sus hijos pequeños a Jesús para que él les pusiera las manos encima y los bendijera. Pero los discípulos de Jesús les dijeron a los padres que no lo molestaran y quisieron impedir que le acercaran a los niños. Entonces Jesús les dijo a sus discípulos, "Permitan que los niños pequeños vengan a mí y no se lo impidan, porque el reino de los cielos pertenece a quienes son como estos niños".</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Pregúntenles a los actores que interpretan a los padres, "¿Cómo se sienten?" Es posible que escuchen cosas como, "Estamos felices y llenos de expectativas de que nuestros hijos serán bendecidos".</w:t>
      </w:r>
    </w:p>
    <w:p>
      <w:pPr>
        <w:pStyle w:val="ListBullet"/>
        <w:spacing w:line="240" w:lineRule="auto"/>
        <w:ind w:left="720"/>
      </w:pPr>
      <w:r>
        <w:rPr>
          <w:lang w:val="es_ES" w:bidi="es_ES"/>
        </w:rPr>
      </w:r>
      <w:r>
        <w:rPr>
          <w:lang w:val="es_ES" w:bidi="es_ES"/>
        </w:rPr>
        <w:t>Pregúntenles a los actores que interpretan a algunos discípulos, "¿Cómo se sienten?" Es posible que escuchen cosas como, "Nos sorprendimos y sentimos que solo queríamos ayudar a Jesús. Está tan ocupado que no queríamos que los niños pequeños lo molestaran, porque no son importantes".</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El equipo debe continuar actuando. En la segunda escena, un joven rico se acercó a Jesús y le dijo, "Maestro, ¿qué cosas buenas debo hacer para heredar la vida eterna?" Jesús le dijo al joven rico, "¿Por qué me preguntas qué cosas buenas debes hacer?" Dios es el único que es bueno. Y si quieres tener la vida eterna, obedece los mandamientos de Dios". Entonces el joven volvió a preguntarle a Jesús, "¿Qué mandamientos debo obedecer?" Y Jesús le dijo, "No mates intencionalmente, no tengas relaciones sexuales con alguien que no sea tu esposa, no robes, no digas cosas falsas acerca de tu prójimo, honra a tu padre y a tu madre, y trata a las personas a tu alrededor con la misma bondad con la que te tratas a ti mismo". Entonces el joven rico le dijo a Jesús, "He obedecido todos estos mandamientos, ¿qué más necesito hacer en mi vida para heredar la vida eterna?" Jesús le dijo al joven rico, "Si quieres ser perfecto, ve, vende todas tus propiedades y da el dinero a los pobres, y tendrás riquezas en el cielo. Entonces ven y sé mi discípulo". Cuando el joven rico escuchó esto, se entristeció y se fue.</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al hombre rico, "¿Cómo se siente?" Es posible que escuchen cosas como, "Me siento muy desanimado y me resulta difícil desprenderme de mi riqueza".</w:t>
      </w:r>
    </w:p>
    <w:p>
      <w:pPr>
        <w:pStyle w:val="ListBullet"/>
        <w:spacing w:line="240" w:lineRule="auto"/>
        <w:ind w:left="720"/>
      </w:pPr>
      <w:r>
        <w:rPr>
          <w:lang w:val="es_ES" w:bidi="es_ES"/>
        </w:rPr>
      </w:r>
      <w:r>
        <w:rPr>
          <w:lang w:val="es_ES" w:bidi="es_ES"/>
        </w:rPr>
        <w:t>Pregúntenle al actor que interpreta a Jesús, "¿Cómo se siente?" Es posible que escuchen cosas como, "Estoy lleno de compasión por el joven rico".</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En la tercera escena, Jesús les dijo a sus discípulos, "Escuchen con mucha atención, será muy difícil para las personas ricas entrar en el reino de los cielos, y será más fácil que un camello pase por el ojo de una aguja que un rico entre en el reino de los cielos".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Jesús, "¿Cómo se siente?" Es posible que escuchen cosas como, "Estoy feliz con mis discípulos, están comprendiendo mejor".</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 "Nos sorprendió mucho lo difícil que será para los ricos entrar en el reino de los cielos", "¡Pensábamos que la riqueza demostraba que el hombre era seguidor de Dios! ¡Nos sorprende que no sea así!"</w:t>
      </w:r>
    </w:p>
    <w:p>
      <w:pPr>
        <w:pStyle w:val="ListBullet"/>
        <w:spacing w:line="240" w:lineRule="auto"/>
        <w:ind w:left="720"/>
      </w:pPr>
      <w:r>
        <w:rPr>
          <w:lang w:val="es_ES" w:bidi="es_ES"/>
        </w:rPr>
      </w:r>
      <w:r>
        <w:rPr>
          <w:lang w:val="es_ES" w:bidi="es_ES"/>
        </w:rPr>
        <w:t>Reiniciar la actuación.</w:t>
      </w:r>
    </w:p>
    <w:p>
      <w:pPr/>
      <w:r>
        <w:rPr>
          <w:lang w:val="es_ES" w:bidi="es_ES"/>
        </w:rPr>
      </w:r>
      <w:r>
        <w:rPr>
          <w:lang w:val="es_ES" w:bidi="es_ES"/>
        </w:rPr>
        <w:t>En esta cuarta escena, continúen actuando la escena. Pedro le dijo a Jesús: "Hemos abandonado todo lo que poseíamos para convertirnos en tus discípulos, así que, ¿cuál será nuestra recompensa?" Jesús les dijo a sus discípulos, "Les aseguro que cuando Dios haga nuevo el mundo, el Hijo del Hombre se sentará en el trono glorioso". Ustedes, mis doce discípulos, también se sentarán en doce tronos para juzgar a las doce tribus de Israel. Y todos los creyentes que hayan dejado casas, hermanos o hermanas, padre o madre, esposa o hijos, propiedades por mi causa recibirán cien veces más y heredarán la vida eterna. Pero muchas personas que ahora son consideradas de poca importancia serán consideradas importantes en el futuro".</w:t>
      </w:r>
    </w:p>
    <w:p>
      <w:pPr>
        <w:pStyle w:val="ListBullet"/>
        <w:spacing w:line="240" w:lineRule="auto"/>
        <w:ind w:left="720"/>
      </w:pPr>
      <w:r>
        <w:rPr>
          <w:lang w:val="es_ES" w:bidi="es_ES"/>
        </w:rPr>
      </w:r>
      <w:r>
        <w:rPr>
          <w:lang w:val="es_ES" w:bidi="es_ES"/>
        </w:rPr>
        <w:t>Detengan la actuación.</w:t>
      </w:r>
    </w:p>
    <w:p>
      <w:pPr>
        <w:pStyle w:val="ListBullet"/>
        <w:spacing w:line="240" w:lineRule="auto"/>
        <w:ind w:left="720"/>
      </w:pPr>
      <w:r>
        <w:rPr>
          <w:lang w:val="es_ES" w:bidi="es_ES"/>
        </w:rPr>
      </w:r>
      <w:r>
        <w:rPr>
          <w:lang w:val="es_ES" w:bidi="es_ES"/>
        </w:rPr>
        <w:t>Pregúntenle al actor que interpreta a Pedro: "¿Cómo se siente?" Es posible que escuchen cosas como, "Estoy muy animado y feliz; seremos recompensados".</w:t>
      </w:r>
    </w:p>
    <w:p>
      <w:pPr>
        <w:pStyle w:val="ListBullet"/>
        <w:spacing w:line="240" w:lineRule="auto"/>
        <w:ind w:left="720"/>
      </w:pPr>
      <w:r>
        <w:rPr>
          <w:lang w:val="es_ES" w:bidi="es_ES"/>
        </w:rPr>
      </w:r>
      <w:r>
        <w:rPr>
          <w:lang w:val="es_ES" w:bidi="es_ES"/>
        </w:rPr>
        <w:t>Pregúntenle al actor que interpreta a Jesús, "¿Cómo se siente?" Es posible que escuchen cosas como, "Estoy feliz de darles a los discípulos una seguridad".</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Pero los </w:t>
      </w:r>
      <w:r>
        <w:rPr>
          <w:b/>
          <w:lang w:val="es_ES" w:bidi="es_ES"/>
        </w:rPr>
        <w:t>discípulos</w:t>
      </w:r>
      <w:r>
        <w:rPr>
          <w:lang w:val="es_ES" w:bidi="es_ES"/>
        </w:rPr>
        <w:t xml:space="preserve"> de Jesús les dijeron a los padres que no lo molestaran y quisieron impedir que le acercaran a los niños. “Discípulos” se refiere a los seguidores más cercanos de Jesús, que viajan con Él, aprenden de Él y, en algunas ocasiones, son enviados a predicar las buenas nuevas. Traduzcan Discípulos de la misma manera que lo han hecho en los pasajes anteriores, y recuerden que </w:t>
      </w:r>
      <w:r>
        <w:rPr>
          <w:lang w:val="es_ES" w:bidi="es_ES"/>
        </w:rPr>
        <w:t>Discípulos</w:t>
      </w:r>
      <w:r>
        <w:rPr>
          <w:lang w:val="es_ES" w:bidi="es_ES"/>
        </w:rPr>
        <w:t xml:space="preserve"> está en el Glosario Principal.</w:t>
      </w:r>
    </w:p>
    <w:p>
      <w:pPr/>
      <w:r>
        <w:rPr>
          <w:lang w:val="es_ES" w:bidi="es_ES"/>
        </w:rPr>
      </w:r>
      <w:r>
        <w:rPr>
          <w:lang w:val="es_ES" w:bidi="es_ES"/>
        </w:rPr>
        <w:t xml:space="preserve">Pero Jesús les dijo a sus discípulos, "Permitan que los niños pequeños vengan a mí y no se lo impidan, porque el </w:t>
      </w:r>
      <w:r>
        <w:rPr>
          <w:b/>
          <w:lang w:val="es_ES" w:bidi="es_ES"/>
        </w:rPr>
        <w:t>reino de los cielos</w:t>
      </w:r>
      <w:r>
        <w:rPr>
          <w:lang w:val="es_ES" w:bidi="es_ES"/>
        </w:rPr>
        <w:t xml:space="preserve"> pertenece a quienes son como estos niños". El Reino de los Cielos significa el lugar donde Dios gobierna sobre las personas. Traduzcan Reino de los Cielos de la misma manera que lo han hecho en los pasajes anteriores, y recuerden que el </w:t>
      </w:r>
      <w:r>
        <w:rPr>
          <w:lang w:val="es_ES" w:bidi="es_ES"/>
        </w:rPr>
        <w:t>Reino de los Cielos</w:t>
      </w:r>
      <w:r>
        <w:rPr>
          <w:lang w:val="es_ES" w:bidi="es_ES"/>
        </w:rPr>
        <w:t xml:space="preserve"> está en el Glosario Principal.</w:t>
      </w:r>
    </w:p>
    <w:p>
      <w:pPr/>
      <w:r>
        <w:rPr>
          <w:lang w:val="es_ES" w:bidi="es_ES"/>
        </w:rPr>
      </w:r>
      <w:r>
        <w:rPr>
          <w:lang w:val="es_ES" w:bidi="es_ES"/>
        </w:rPr>
        <w:t>Después de que Jesús se fue de aquel lugar, un joven rico se acercó a Él y le dijo, "</w:t>
      </w:r>
      <w:r>
        <w:rPr>
          <w:b/>
          <w:lang w:val="es_ES" w:bidi="es_ES"/>
        </w:rPr>
        <w:t>Maestro</w:t>
      </w:r>
      <w:r>
        <w:rPr>
          <w:lang w:val="es_ES" w:bidi="es_ES"/>
        </w:rPr>
        <w:t xml:space="preserve">, ¿qué cosas buenas debo hacer para obtener la </w:t>
      </w:r>
      <w:r>
        <w:rPr>
          <w:b/>
          <w:lang w:val="es_ES" w:bidi="es_ES"/>
        </w:rPr>
        <w:t>vida eterna</w:t>
      </w:r>
      <w:r>
        <w:rPr>
          <w:lang w:val="es_ES" w:bidi="es_ES"/>
        </w:rPr>
        <w:t xml:space="preserve">?" La palabra Maestro se refiere a un maestro religioso que tiene autoridad para enseñar las cosas acerca de Dios, y la expresión Vida Eterna significa una vida sin fin en el reino de los cielos. Traduzcan Maestro y la Vida Eterna de la misma manera que lo han hecho en los pasajes anteriores, y recuerden que los términos </w:t>
      </w:r>
      <w:r>
        <w:rPr>
          <w:lang w:val="es_ES" w:bidi="es_ES"/>
        </w:rPr>
        <w:t>Maestro</w:t>
      </w:r>
      <w:r>
        <w:rPr>
          <w:lang w:val="es_ES" w:bidi="es_ES"/>
        </w:rPr>
        <w:t xml:space="preserve"> y </w:t>
      </w:r>
      <w:r>
        <w:rPr>
          <w:lang w:val="es_ES" w:bidi="es_ES"/>
        </w:rPr>
        <w:t>Vida Eterna</w:t>
      </w:r>
      <w:r>
        <w:rPr>
          <w:lang w:val="es_ES" w:bidi="es_ES"/>
        </w:rPr>
        <w:t xml:space="preserve"> están en el Glosario Principal.</w:t>
      </w:r>
    </w:p>
    <w:p>
      <w:pPr/>
      <w:r>
        <w:rPr>
          <w:lang w:val="es_ES" w:bidi="es_ES"/>
        </w:rPr>
      </w:r>
      <w:r>
        <w:rPr>
          <w:lang w:val="es_ES" w:bidi="es_ES"/>
        </w:rPr>
        <w:t xml:space="preserve">"Si quieres tener vida eterna, obedece los </w:t>
      </w:r>
      <w:r>
        <w:rPr>
          <w:b/>
          <w:lang w:val="es_ES" w:bidi="es_ES"/>
        </w:rPr>
        <w:t>mandamientos de Dios</w:t>
      </w:r>
      <w:r>
        <w:rPr>
          <w:lang w:val="es_ES" w:bidi="es_ES"/>
        </w:rPr>
        <w:t xml:space="preserve">". La expresión </w:t>
      </w:r>
      <w:r>
        <w:rPr>
          <w:lang w:val="es_ES" w:bidi="es_ES"/>
        </w:rPr>
        <w:t>Mandamientos</w:t>
      </w:r>
      <w:r>
        <w:rPr>
          <w:lang w:val="es_ES" w:bidi="es_ES"/>
        </w:rPr>
        <w:t xml:space="preserve"> de Dios significa leyes que Dios le dio a su pueblo por medio de Moisés.</w:t>
      </w:r>
    </w:p>
    <w:p>
      <w:pPr/>
      <w:r>
        <w:rPr>
          <w:lang w:val="es_ES" w:bidi="es_ES"/>
        </w:rPr>
      </w:r>
      <w:r>
        <w:rPr>
          <w:lang w:val="es_ES" w:bidi="es_ES"/>
        </w:rPr>
        <w:t xml:space="preserve">Jesús dice que es más fácil que un camello pase por el ojo de una aguja que una persona rica entre en el </w:t>
      </w:r>
      <w:r>
        <w:rPr>
          <w:b/>
          <w:lang w:val="es_ES" w:bidi="es_ES"/>
        </w:rPr>
        <w:t>Reino de Dios</w:t>
      </w:r>
      <w:r>
        <w:rPr>
          <w:lang w:val="es_ES" w:bidi="es_ES"/>
        </w:rPr>
        <w:t>. Reino de Dios significa lo mismo que reino de los cielos. La palabra cielo se usa a menudo cuando la gente no quería pronunciar el nombre de Dios. Sin embargo, aquí Jesús usa el nombre de Dios y dice reino de Dios en lugar de reino de los cielos.</w:t>
      </w:r>
    </w:p>
    <w:p>
      <w:pPr/>
      <w:r>
        <w:rPr>
          <w:lang w:val="es_ES" w:bidi="es_ES"/>
        </w:rPr>
      </w:r>
      <w:r>
        <w:rPr>
          <w:lang w:val="es_ES" w:bidi="es_ES"/>
        </w:rPr>
        <w:t xml:space="preserve">"Les aseguro que cuando Dios haga nuevos el mundo o la tierra, </w:t>
      </w:r>
      <w:r>
        <w:rPr>
          <w:b/>
          <w:lang w:val="es_ES" w:bidi="es_ES"/>
        </w:rPr>
        <w:t>el Hijo del Hombre</w:t>
      </w:r>
      <w:r>
        <w:rPr>
          <w:lang w:val="es_ES" w:bidi="es_ES"/>
        </w:rPr>
        <w:t xml:space="preserve"> se sentará en el </w:t>
      </w:r>
      <w:r>
        <w:rPr>
          <w:b/>
          <w:lang w:val="es_ES" w:bidi="es_ES"/>
        </w:rPr>
        <w:t>trono glorioso</w:t>
      </w:r>
      <w:r>
        <w:rPr>
          <w:lang w:val="es_ES" w:bidi="es_ES"/>
        </w:rPr>
        <w:t xml:space="preserve">". Las palabras "Hijo del Hombre" significan el propio Jesús, y "trono glorioso" significa el asiento del rey para gobernar o el hecho de reinar con Jesús. Las palabras </w:t>
      </w:r>
      <w:r>
        <w:rPr>
          <w:lang w:val="es_ES" w:bidi="es_ES"/>
        </w:rPr>
        <w:t>Hijo del Hombre</w:t>
      </w:r>
      <w:r>
        <w:rPr>
          <w:lang w:val="es_ES" w:bidi="es_ES"/>
        </w:rPr>
        <w:t xml:space="preserve"> y </w:t>
      </w:r>
      <w:r>
        <w:rPr>
          <w:lang w:val="es_ES" w:bidi="es_ES"/>
        </w:rPr>
        <w:t>Gloria</w:t>
      </w:r>
      <w:r>
        <w:rPr>
          <w:lang w:val="es_ES" w:bidi="es_ES"/>
        </w:rPr>
        <w:t xml:space="preserve"> están en el Glosario Principal.</w:t>
      </w:r>
    </w:p>
    <w:p>
      <w:pPr/>
      <w:r>
        <w:rPr>
          <w:lang w:val="es_ES" w:bidi="es_ES"/>
        </w:rPr>
      </w:r>
      <w:r>
        <w:rPr>
          <w:lang w:val="es_ES" w:bidi="es_ES"/>
        </w:rPr>
        <w:t xml:space="preserve">"Ustedes, mis doce discípulos, también se sentarán en doce tronos para </w:t>
      </w:r>
      <w:r>
        <w:rPr>
          <w:b/>
          <w:lang w:val="es_ES" w:bidi="es_ES"/>
        </w:rPr>
        <w:t>juzgar</w:t>
      </w:r>
      <w:r>
        <w:rPr>
          <w:lang w:val="es_ES" w:bidi="es_ES"/>
        </w:rPr>
        <w:t xml:space="preserve"> a las doce tribus de Israel". La palabra juzgar significa gobernar o dirigir al decidir si las personas son culpables o inocentes junto con Jesús.</w:t>
      </w:r>
    </w:p>
    <w:p>
      <w:pPr/>
      <w:r>
        <w:rPr>
          <w:lang w:val="es_ES" w:bidi="es_ES"/>
        </w:rPr>
      </w:r>
      <w:r>
        <w:rPr>
          <w:lang w:val="es_ES" w:bidi="es_ES"/>
        </w:rPr>
        <w:t xml:space="preserve">"Todos los creyentes que hayan dejado casas, hermanos, hermanas, padre, madre, esposa, hijos o propiedades por causa de mí recibirán cien veces más y heredarán la </w:t>
      </w:r>
      <w:r>
        <w:rPr>
          <w:b/>
          <w:lang w:val="es_ES" w:bidi="es_ES"/>
        </w:rPr>
        <w:t>vida eterna</w:t>
      </w:r>
      <w:r>
        <w:rPr>
          <w:lang w:val="es_ES" w:bidi="es_ES"/>
        </w:rPr>
        <w:t xml:space="preserve">". </w:t>
      </w:r>
      <w:r>
        <w:rPr>
          <w:lang w:val="es_ES" w:bidi="es_ES"/>
        </w:rPr>
        <w:t>Vida Eterna</w:t>
      </w:r>
      <w:r>
        <w:rPr>
          <w:lang w:val="es_ES" w:bidi="es_ES"/>
        </w:rPr>
        <w:t xml:space="preserve"> se encuentra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20:1–16</w:t>
      </w:r>
      <w:r>
        <w:rPr>
          <w:lang w:val="es_ES" w:bidi="es_ES"/>
        </w:rPr>
      </w:r>
    </w:p>
    <w:p>
      <w:pPr>
        <w:pStyle w:val="Heading3"/>
      </w:pPr>
      <w:r>
        <w:rPr>
          <w:lang w:val="es_ES" w:bidi="es_ES"/>
        </w:rPr>
        <w:t>Escuchar con el corazón</w:t>
      </w:r>
    </w:p>
    <w:p>
      <w:pPr/>
      <w:r>
        <w:rPr>
          <w:lang w:val="es_ES" w:bidi="es_ES"/>
        </w:rPr>
      </w:r>
      <w:r>
        <w:rPr>
          <w:lang w:val="es_ES" w:bidi="es_ES"/>
        </w:rPr>
        <w:t>Escuchen Mateo 20:1–16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último pasaje, Mateo cuenta la historia de cómo un joven rico no esperaba tener que renunciar a todo para seguir a Jesús. En esta historia, Jesús les cuenta a sus discípulos una historia, o una parábola, que explica cómo el Reino de Dios funciona de manera diferente a lo que esperaríamos. Jesús quiere que sus discípulos entiendan cómo funciona el reino de los cielos.</w:t>
      </w:r>
    </w:p>
    <w:p>
      <w:pPr/>
      <w:r>
        <w:rPr>
          <w:lang w:val="es_ES" w:bidi="es_ES"/>
        </w:rPr>
      </w:r>
      <w:r>
        <w:rPr>
          <w:lang w:val="es_ES" w:bidi="es_ES"/>
        </w:rPr>
        <w:t>En un reino, un rey gobierna a un grupo de gente. En el reino de Dios, Dios gobierna a su pueblo. Las reglas de Dios son justas, equitativas y amorosas. En esta parábola, Jesús dice que el reino de los cielos es como el dueño de una tierra que fue a la plaza de su ciudad muy temprano en la mañana. Estaba buscando a algunos hombres para contratarlos y que trabajaran en su viñedo. Un viñedo es un campo donde se plantan vides. Las vides son plantas largas y leñosas que producen un fruto llamado uvas. En esta historia, el dueño del viñedo es como Dios. El viñedo es como el reino de Dios. Este dueño de la tierra y los trabajadores acordaron que él les pagaría a cada uno de ellos el denario normal por el trabajo de un día. Un denario era una moneda romana de plata y equivalía al salario de un día de trabajo duro. Y el dueño de la tierra envió a los trabajadores contratados al viñedo para trabajar. Entonces, alrededor de las nueve de la mañana, el dueño de la tierra regresó a la plaza pública y vio a otros hombres que estaban allí parados sin nada que hacer. El dueño de la tierra les dijo a los trabajadores, "Ustedes también pueden ir a mi viñedo y trabajar, y les pagaré lo que sea justo como salario. Entonces, los hombres aceptaron trabajar y fueron al viñedo. En esta historia, el período para contratar trabajadores por un día es desde el amanecer hasta el atardecer.</w:t>
      </w:r>
    </w:p>
    <w:p>
      <w:pPr/>
      <w:r>
        <w:rPr>
          <w:lang w:val="es_ES" w:bidi="es_ES"/>
        </w:rPr>
      </w:r>
      <w:r>
        <w:rPr>
          <w:lang w:val="es_ES" w:bidi="es_ES"/>
        </w:rPr>
        <w:t xml:space="preserve">Deténganse aquí y busquen una imagen de un </w:t>
      </w:r>
      <w:r>
        <w:rPr>
          <w:lang w:val="es_ES" w:bidi="es_ES"/>
        </w:rPr>
        <w:t>viñedo</w:t>
      </w:r>
      <w:r>
        <w:rPr>
          <w:lang w:val="es_ES" w:bidi="es_ES"/>
        </w:rPr>
        <w:t>.</w:t>
      </w:r>
    </w:p>
    <w:p>
      <w:pPr/>
      <w:r>
        <w:rPr>
          <w:lang w:val="es_ES" w:bidi="es_ES"/>
        </w:rPr>
      </w:r>
      <w:r>
        <w:rPr>
          <w:lang w:val="es_ES" w:bidi="es_ES"/>
        </w:rPr>
        <w:t>Deténganse aquí y conversen sobre qué tipo de personas suelen buscar trabajo diario en su cultura.</w:t>
      </w:r>
    </w:p>
    <w:p>
      <w:pPr/>
      <w:r>
        <w:rPr>
          <w:lang w:val="es_ES" w:bidi="es_ES"/>
        </w:rPr>
      </w:r>
      <w:r>
        <w:rPr>
          <w:lang w:val="es_ES" w:bidi="es_ES"/>
        </w:rPr>
        <w:t>El dueño de la tierra salió nuevamente alrededor del mediodía y otra vez alrededor de las tres de la tarde y contrató a más trabajadores para que fueran a trabajar en su viñedo. Y alrededor de las cinco de la tarde, el dueño de la tierra fue a la plaza pública y encontró a otros más que estaban allí de pie sin trabajo. El dueño de la tierra les preguntó, "¿Por qué han estado aquí todo el día sin hacer nada?" La gente que estaba alrededor dijo, "Porque nadie nos dio trabajo". Esa gente probablemente fue contratada al final porque no era la más deseada para el trabajo. Estos eran realmente los menos importantes de todos los trabajadores. Entonces el dueño de la tierra les dijo a los que estaban allí, "También pueden ir a mi viñedo y trabajar". Y cuando llegó el atardecer, el dueño del viñedo dijo a su administrador, "Llama a todos los trabajadores y págales su salario, comenzando con los últimos contratados y terminando con los primeros".</w:t>
      </w:r>
    </w:p>
    <w:p>
      <w:pPr/>
      <w:r>
        <w:rPr>
          <w:lang w:val="es_ES" w:bidi="es_ES"/>
        </w:rPr>
      </w:r>
      <w:r>
        <w:rPr>
          <w:lang w:val="es_ES" w:bidi="es_ES"/>
        </w:rPr>
        <w:t>Deténganse aquí y conversen: En su cultura, ¿cuál es la cantidad que se paga a la gente que trabaja por un salario diario o que hace un trabajo diario?</w:t>
      </w:r>
    </w:p>
    <w:p>
      <w:pPr/>
      <w:r>
        <w:rPr>
          <w:lang w:val="es_ES" w:bidi="es_ES"/>
        </w:rPr>
      </w:r>
      <w:r>
        <w:rPr>
          <w:lang w:val="es_ES" w:bidi="es_ES"/>
        </w:rPr>
        <w:t>Entonces, cuando llegaron los hombres que comenzaron a trabajar alrededor de las cinco de la tarde, cada uno de los trabajadores recibió el mismo denario. Cuando los trabajadores que habían sido contratados primero llegaron a recibir su paga, esperaban recibir más que los últimos contratados, pero cada uno de ellos también recibió el mismo salario. Sin embargo, cuando los primeros trabajadores contratados recibieron su denario, comenzaron a quejarse contra el dueño de la tierra y dijeron, "Estos hombres que contrataste al final trabajaron solo una hora y les pagaste el mismo salario que nos pagaste a nosotros, los primeros contratados. Nosotros, los primeros trabajadores contratados, hemos hecho todo el trabajo duro durante todo el día y bajo el sol intenso". Pero el dueño de la tierra le dijo a uno de los primeros trabajadores contratados, "Amigo, no te he engañado, recuerda que tú y yo acordamos que te pagaría el denario de un día normal. Ahora toma tu paga y vete a casa. Es mi deseo pagarles a estos últimos trabajadores contratados el mismo salario que también les di a los primeros contratados. Tengo derecho a hacer lo que quiero con mi propio dinero y no sean celosos porque soy bueno con estos últimos trabajadores contratados". Entonces Jesús dijo a sus discípulos, la gente que ahora es humilde será exaltada, y la que ahora es grande será humillada. Jesús está nuevamente recordando a sus discípulos que en el Reino de Dios, los roles no son lo que todos esperaríamos.</w:t>
      </w:r>
      <w:r>
        <w:rPr>
          <w:lang w:val="es_ES" w:bidi="es_ES"/>
        </w:rPr>
      </w:r>
    </w:p>
    <w:p>
      <w:pPr>
        <w:pStyle w:val="Heading3"/>
      </w:pPr>
      <w:r>
        <w:rPr>
          <w:lang w:val="es_ES" w:bidi="es_ES"/>
        </w:rPr>
        <w:t>Definamos las escenas</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Esta historia tiene cinco escenas.</w:t>
      </w:r>
    </w:p>
    <w:p>
      <w:pPr/>
      <w:r>
        <w:rPr>
          <w:lang w:val="es_ES" w:bidi="es_ES"/>
        </w:rPr>
      </w:r>
      <w:r>
        <w:rPr>
          <w:b/>
          <w:lang w:val="es_ES" w:bidi="es_ES"/>
        </w:rPr>
        <w:t>Primera escena:</w:t>
      </w:r>
      <w:r>
        <w:rPr>
          <w:lang w:val="es_ES" w:bidi="es_ES"/>
        </w:rPr>
        <w:t xml:space="preserve"> El dueño de la tierra contrató a trabajadores muy temprano en la mañana.</w:t>
      </w:r>
    </w:p>
    <w:p>
      <w:pPr/>
      <w:r>
        <w:rPr>
          <w:lang w:val="es_ES" w:bidi="es_ES"/>
        </w:rPr>
      </w:r>
      <w:r>
        <w:rPr>
          <w:b/>
          <w:lang w:val="es_ES" w:bidi="es_ES"/>
        </w:rPr>
        <w:t>Segunda escena:</w:t>
      </w:r>
      <w:r>
        <w:rPr>
          <w:lang w:val="es_ES" w:bidi="es_ES"/>
        </w:rPr>
        <w:t xml:space="preserve"> Alrededor de las nueve de la mañana, el dueño del viñedo envió trabajadores al viñedo.</w:t>
      </w:r>
    </w:p>
    <w:p>
      <w:pPr/>
      <w:r>
        <w:rPr>
          <w:lang w:val="es_ES" w:bidi="es_ES"/>
        </w:rPr>
      </w:r>
      <w:r>
        <w:rPr>
          <w:b/>
          <w:lang w:val="es_ES" w:bidi="es_ES"/>
        </w:rPr>
        <w:t>Tercera escena:</w:t>
      </w:r>
      <w:r>
        <w:rPr>
          <w:lang w:val="es_ES" w:bidi="es_ES"/>
        </w:rPr>
        <w:t xml:space="preserve"> A las doce, a las tres y a las cinco de la tarde, el dueño del viñedo contrató a más trabajadores para el viñedo.</w:t>
      </w:r>
    </w:p>
    <w:p>
      <w:pPr/>
      <w:r>
        <w:rPr>
          <w:lang w:val="es_ES" w:bidi="es_ES"/>
        </w:rPr>
      </w:r>
      <w:r>
        <w:rPr>
          <w:b/>
          <w:lang w:val="es_ES" w:bidi="es_ES"/>
        </w:rPr>
        <w:t>Cuarta escena:</w:t>
      </w:r>
      <w:r>
        <w:rPr>
          <w:lang w:val="es_ES" w:bidi="es_ES"/>
        </w:rPr>
        <w:t xml:space="preserve"> El administrador les pagó el mismo salario a todos los trabajadores contratados.</w:t>
      </w:r>
    </w:p>
    <w:p>
      <w:pPr/>
      <w:r>
        <w:rPr>
          <w:lang w:val="es_ES" w:bidi="es_ES"/>
        </w:rPr>
      </w:r>
      <w:r>
        <w:rPr>
          <w:b/>
          <w:lang w:val="es_ES" w:bidi="es_ES"/>
        </w:rPr>
        <w:t>Quinta escena:</w:t>
      </w:r>
      <w:r>
        <w:rPr>
          <w:lang w:val="es_ES" w:bidi="es_ES"/>
        </w:rPr>
        <w:t xml:space="preserve"> El dueño de la tierra respondió al trabajador contratado que se quejaba.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Trabajadores contratados</w:t>
      </w:r>
    </w:p>
    <w:p>
      <w:pPr>
        <w:pStyle w:val="ListBullet"/>
        <w:spacing w:line="240" w:lineRule="auto"/>
        <w:ind w:left="720"/>
      </w:pPr>
      <w:r>
        <w:rPr>
          <w:lang w:val="es_ES" w:bidi="es_ES"/>
        </w:rPr>
      </w:r>
      <w:r>
        <w:rPr>
          <w:lang w:val="es_ES" w:bidi="es_ES"/>
        </w:rPr>
        <w:t>Dueño de la tierra</w:t>
      </w:r>
    </w:p>
    <w:p>
      <w:pPr>
        <w:pStyle w:val="ListBullet"/>
        <w:spacing w:line="240" w:lineRule="auto"/>
        <w:ind w:left="720"/>
      </w:pPr>
      <w:r>
        <w:rPr>
          <w:lang w:val="es_ES" w:bidi="es_ES"/>
        </w:rPr>
      </w:r>
      <w:r>
        <w:rPr>
          <w:lang w:val="es_ES" w:bidi="es_ES"/>
        </w:rPr>
        <w:t>El capataz, o administrador del viñedo</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Jesús dijo que el reino de los cielos es como un dueño de la tierra que fue a la plaza pública muy temprano en la mañana. La plaza pública es el área pública de su ciudad. Por lo tanto, el dueño de la tierra fue a la plaza pública muy temprano en la mañana, cuando salía el sol, y contrató a hombres para trabajar en su viñedo. Por lo tanto, los hombres contratados aceptaron trabajar en los viñedos del dueño de la tierra por un salario diario.</w:t>
      </w:r>
    </w:p>
    <w:p>
      <w:pPr/>
      <w:r>
        <w:rPr>
          <w:lang w:val="es_ES" w:bidi="es_ES"/>
        </w:rPr>
      </w:r>
      <w:r>
        <w:rPr>
          <w:lang w:val="es_ES" w:bidi="es_ES"/>
        </w:rPr>
        <w:t>Después de eso, en la segunda escena, Mateo dice que el dueño de la tierra regresó a la plaza pública alrededor de las nueve de la mañana y vio a otros hombres que estaban allí de pie sin trabajo. Y los hombres que estaban allí aceptaron ser contratados por un salario justo para trabajar en el viñedo.</w:t>
      </w:r>
    </w:p>
    <w:p>
      <w:pPr/>
      <w:r>
        <w:rPr>
          <w:lang w:val="es_ES" w:bidi="es_ES"/>
        </w:rPr>
      </w:r>
      <w:r>
        <w:rPr>
          <w:lang w:val="es_ES" w:bidi="es_ES"/>
        </w:rPr>
        <w:t>En la tercera escena, el dueño de la tierra salió nuevamente a la plaza pública a las doce, a las tres y a las cinco de la tarde para contratar a más trabajadores para trabajar en su viñedo. El dueño de la tierra se sorprendió al encontrar a algunas personas que todavía estaban de pie y preguntó: "¿Por qué han estado aquí parados todo el día sin hacer nada?" Entonces la gente que estaba alrededor dijo, "Porque nadie nos dio trabajo". Entonces, el dueño de la tierra los envió a su viñedo para trabajar.</w:t>
      </w:r>
    </w:p>
    <w:p>
      <w:pPr/>
      <w:r>
        <w:rPr>
          <w:lang w:val="es_ES" w:bidi="es_ES"/>
        </w:rPr>
      </w:r>
      <w:r>
        <w:rPr>
          <w:lang w:val="es_ES" w:bidi="es_ES"/>
        </w:rPr>
        <w:t>En la cuarta escena, cuando llegó el atardecer, el dueño del viñedo envió a su administrador para llamar a todos los trabajadores, y el dueño de la tierra les pagó sus salarios, comenzando con los últimos contratados y terminando con los primeros. Entonces los primeros trabajadores contratados comenzaron a quejarse contra el dueño de la tierra, "¿Por qué pagó a todos los trabajadores el mismo salario después de que nosotros, los primeros contratados, habíamos hecho todo el trabajo bajo el sol?"</w:t>
      </w:r>
    </w:p>
    <w:p>
      <w:pPr/>
      <w:r>
        <w:rPr>
          <w:lang w:val="es_ES" w:bidi="es_ES"/>
        </w:rPr>
      </w:r>
      <w:r>
        <w:rPr>
          <w:lang w:val="es_ES" w:bidi="es_ES"/>
        </w:rPr>
        <w:t>En la quinta escena, los primeros trabajadores contratados se enojaron porque el dueño de la tierra les pagó a todos la misma cantidad. El dueño de la tierra preguntó, "Amigo, ¿no aceptaste trabajar todo el día por el salario habitual?" El dueño de la tierra espera que digan "sí" aquí. El dueño de la tierra usa el término "amigo" para dirigirse educadamente a los trabajadores contratados. "Aceptaron trabajar todo el día por el salario habitual". Entonces el dueño de la tierra pregunta, "¿Es ilegal que haga lo que quiera con mi dinero? ¿Deberían estar celosos porque soy amable con los demás?" El dueño de la tierra quiere decir que puede hacer lo que quiera con su dinero. La gente no debe estar celosa de su bondad hacia los demás. El dueño de la tierra está recordando a los trabajadores que tiene el derecho y la autoridad para hacer lo que quiera. Entonces Jesús cierra la historia con una declaración del punto principal de la historia. Jesús está cambiando la manera en que la gente piensa en el Reino de Dios. Es diferente de los reinos de este mundo. Jesús dice que los últimos, o los que parecen no ser importantes, serán lo primeros, o los más importantes. Los primeros, o los que parecen ser importantes ahora, serán los últimos, o los menos importantes, en el Reino de Dios.</w:t>
      </w:r>
    </w:p>
    <w:p>
      <w:pPr/>
      <w:r>
        <w:rPr>
          <w:lang w:val="es_ES" w:bidi="es_ES"/>
        </w:rPr>
      </w:r>
      <w:r>
        <w:rPr>
          <w:lang w:val="es_ES" w:bidi="es_ES"/>
        </w:rPr>
        <w:t>Deténganse aquí y conversen en equipo: ¿Cómo resumen el punto principal de una historia? ¿Viene al final o al comienzo de su historia? ¿Cómo sabe la gente que es el punto principal?</w:t>
      </w:r>
      <w:r>
        <w:rPr>
          <w:lang w:val="es_ES" w:bidi="es_ES"/>
        </w:rPr>
      </w:r>
    </w:p>
    <w:p>
      <w:pPr>
        <w:pStyle w:val="Heading3"/>
      </w:pPr>
      <w:r>
        <w:rPr>
          <w:lang w:val="es_ES" w:bidi="es_ES"/>
        </w:rPr>
        <w:t>Actuemos el 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Trabajadores contratados</w:t>
      </w:r>
    </w:p>
    <w:p>
      <w:pPr>
        <w:pStyle w:val="ListBullet"/>
        <w:spacing w:line="240" w:lineRule="auto"/>
        <w:ind w:left="720"/>
      </w:pPr>
      <w:r>
        <w:rPr>
          <w:lang w:val="es_ES" w:bidi="es_ES"/>
        </w:rPr>
      </w:r>
      <w:r>
        <w:rPr>
          <w:lang w:val="es_ES" w:bidi="es_ES"/>
        </w:rPr>
        <w:t>Dueño de la tierra</w:t>
      </w:r>
    </w:p>
    <w:p>
      <w:pPr>
        <w:pStyle w:val="ListBullet"/>
        <w:spacing w:line="240" w:lineRule="auto"/>
        <w:ind w:left="720"/>
      </w:pPr>
      <w:r>
        <w:rPr>
          <w:lang w:val="es_ES" w:bidi="es_ES"/>
        </w:rPr>
      </w:r>
      <w:r>
        <w:rPr>
          <w:lang w:val="es_ES" w:bidi="es_ES"/>
        </w:rPr>
        <w:t>Gerente o capataz</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partes de la historia. La segunda vez que el equipo actúe esta historia, deténganlos en ciertos puntos.</w:t>
      </w:r>
    </w:p>
    <w:p>
      <w:pPr/>
      <w:r>
        <w:rPr>
          <w:lang w:val="es_ES" w:bidi="es_ES"/>
        </w:rPr>
      </w:r>
      <w:r>
        <w:rPr>
          <w:lang w:val="es_ES" w:bidi="es_ES"/>
        </w:rPr>
        <w:t>Esta historia comenzó cuando el dueño de la tierra fue a la plaza pública muy temprano en la mañana para buscar algunos hombres y contratarlos para trabajar en su viñedo. El dueño de la tierra y los trabajadores acordaron que el pago sería el salario normal por el trabajo de un día. Y el dueño de la tierra envió a los trabajadores contratados a su viñedo para trabajar.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dueño de la tierra, "¿Cómo se siente?" Es posible que escuchen cosas como, "Estoy muy feliz de encontrar trabajadores que terminen el trabajo en mi viñedo".</w:t>
      </w:r>
    </w:p>
    <w:p>
      <w:pPr>
        <w:pStyle w:val="ListBullet"/>
        <w:spacing w:line="240" w:lineRule="auto"/>
        <w:ind w:left="720"/>
      </w:pPr>
      <w:r>
        <w:rPr>
          <w:lang w:val="es_ES" w:bidi="es_ES"/>
        </w:rPr>
      </w:r>
      <w:r>
        <w:rPr>
          <w:lang w:val="es_ES" w:bidi="es_ES"/>
        </w:rPr>
        <w:t>Pregúntenles a los actores que interpretan a los trabajadores contratados, "¿Cómo se sienten?" Es posible que escuchen cosas como, "Estamos tan felices de estar empleados".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Actúen la segunda escena. Entonces, alrededor de las nueve de la mañana, el dueño de la tierra regresó a la plaza pública y vio a otros hombres que estaban allí de pie sin trabajo. Por lo tanto, el dueño de la tierra dijo a los trabajadores, "Ustedes también pueden ir a mi viñedo y trabajar, y les pagaré lo que sea justo. Entonces, los hombres acordaron trabajar y fueron al viñedo.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dueño de la tierra, "¿Cómo se siente?" Es posible que escuchen cosas como, "Estoy muy feliz de encontrar trabajadores dispuestos".</w:t>
      </w:r>
    </w:p>
    <w:p>
      <w:pPr>
        <w:pStyle w:val="ListBullet"/>
        <w:spacing w:line="240" w:lineRule="auto"/>
        <w:ind w:left="720"/>
      </w:pPr>
      <w:r>
        <w:rPr>
          <w:lang w:val="es_ES" w:bidi="es_ES"/>
        </w:rPr>
      </w:r>
      <w:r>
        <w:rPr>
          <w:lang w:val="es_ES" w:bidi="es_ES"/>
        </w:rPr>
        <w:t>Pregúntenles a los actores que interpretan a los trabajadores contratados, "¿Cómo se sienten?" Es posible que escuchen cosas como, "Estamos tan felices de encontrar trabajo que hacer".</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 xml:space="preserve">Dejen que los actores continúen con la tercera escena, el dueño de la tierra salió nuevamente alrededor del mediodía y otra vez alrededor de las tres de la tarde, y contrató a más trabajadores para ir a trabajar a su viñedo. Y alrededor de las cinco de la tarde, el dueño de la tierra fue a la plaza pública y encontró a otros más que estaban allí de pie sin trabajo. El dueño de la tierra les preguntó, "¿Por qué han estado aquí de pie todo el día sin hacer nada?" La gente que estaba alrededor dijo, "Porque nadie nos dio trabajo". Entonces el dueño de la tierra les dijo a los que estaban allí, "También pueden ir a mi viñedo y trabajar". </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dueño de la tierra, "¿Cómo se siente?" Es posible que escuchen cosas como, "Es tan interesante encontrar gente disponible para trabajar en mi viñedo".</w:t>
      </w:r>
    </w:p>
    <w:p>
      <w:pPr>
        <w:pStyle w:val="ListBullet"/>
        <w:spacing w:line="240" w:lineRule="auto"/>
        <w:ind w:left="720"/>
      </w:pPr>
      <w:r>
        <w:rPr>
          <w:lang w:val="es_ES" w:bidi="es_ES"/>
        </w:rPr>
      </w:r>
      <w:r>
        <w:rPr>
          <w:lang w:val="es_ES" w:bidi="es_ES"/>
        </w:rPr>
        <w:t>Pregúntenles a los actores que interpretan a los trabajadores contratados, "¿Cómo se sienten?" Es posible que escuchen cosas como, "Somos muy afortunados y felices de encontrar a alguien dispuesto a darnos trabajo".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En la cuarta escena, continúen representando la escena: al atardecer, el dueño del viñedo le pidió a su administrador que llamara a todos los trabajadores y les diera su salario, comenzando con los últimos contratados y terminando con los primeros. Entonces, cuando llegaron los hombres que comenzaron a trabajar a las cinco de la tarde, cada uno de los trabajadores recibió el mismo salario. Así que los trabajadores que fueron contratados primero fueron a cobrar su paga, los primeros esperaban que se les pagara más que a los que llegaron por último, pero cada uno de los trabajadores también recibió el mismo salario. Entonces, cuando los primeros trabajadores contratados recibieron su salario, comenzaron a quejarse contra el dueño de la tierra y dijeron, "Estos hombres que contrataste al final trabajaron solo una hora y les pagaste el mismo salario que nos pagaste a nosotros, los primeros contratados. Nosotros, los primeros trabajadores contratados, hemos hecho todo el trabajo duro durante todo el día y bajo el sol intenso".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dueño de la tierra, "¿Cómo se siente?" Es posible que escuchen cosas como, "Pensaba que ya teníamos un acuerdo sobre los pagos".</w:t>
      </w:r>
    </w:p>
    <w:p>
      <w:pPr>
        <w:pStyle w:val="ListBullet"/>
        <w:spacing w:line="240" w:lineRule="auto"/>
        <w:ind w:left="720"/>
      </w:pPr>
      <w:r>
        <w:rPr>
          <w:lang w:val="es_ES" w:bidi="es_ES"/>
        </w:rPr>
      </w:r>
      <w:r>
        <w:rPr>
          <w:lang w:val="es_ES" w:bidi="es_ES"/>
        </w:rPr>
        <w:t>Pregúntenles a los actores que interpretan a los trabajadores contratados, "¿Cómo se sienten?" Es posible que escuchen cosas como, "Este es un pago injusto después de haber trabajado bajo el sol intenso. Este dueño de la viña es un auténtico tramposo".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En la última escena, el dueño de la tierra dijo a uno de los primeros trabajadores contratados, "Amigo, no te he engañado. Recuerda que tú y yo acordamos que te pagaría el salario de un día normal de trabajo. Ahora toma tu paga y vete a casa. Es mi deseo pagar a estos últimos trabajadores contratados el mismo salario que también les di a los primeros trabajadores contratados. Tengo derecho a hacer lo que quiero con mi propio dinero y no sean celosos porque soy bueno con estos últimos trabajadores contratados".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dueño de la tierra, "¿Cómo se siente?" Es posible que escuchen cosas como, "Creo que soy justo y equitativo con mi pago, ya que teníamos un acuerdo".</w:t>
      </w:r>
    </w:p>
    <w:p>
      <w:pPr>
        <w:pStyle w:val="ListBullet"/>
        <w:spacing w:line="240" w:lineRule="auto"/>
        <w:ind w:left="720"/>
      </w:pPr>
      <w:r>
        <w:rPr>
          <w:lang w:val="es_ES" w:bidi="es_ES"/>
        </w:rPr>
      </w:r>
      <w:r>
        <w:rPr>
          <w:lang w:val="es_ES" w:bidi="es_ES"/>
        </w:rPr>
        <w:t>Pregúntenles a los actores que interpretan a los trabajadores contratados, "¿Cómo se sienten?" Es posible que escuchen cosas como, "¿Este es un pago injusto, y no puedes entender la diferencia de tiempo trabajado? ¿Cómo puede alguien recibir el mismo salario después de estar agotado bajo el sol? ¡Nadie valora el trabajo duro que hicimos!"</w:t>
      </w:r>
    </w:p>
    <w:p>
      <w:pPr>
        <w:pStyle w:val="ListBullet"/>
        <w:spacing w:line="240" w:lineRule="auto"/>
        <w:ind w:left="720"/>
      </w:pPr>
      <w:r>
        <w:rPr>
          <w:lang w:val="es_ES" w:bidi="es_ES"/>
        </w:rPr>
      </w:r>
      <w:r>
        <w:rPr>
          <w:lang w:val="es_ES" w:bidi="es_ES"/>
        </w:rPr>
        <w:t>Reiniciar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Jesús dijo que el </w:t>
      </w:r>
      <w:r>
        <w:rPr>
          <w:b/>
          <w:lang w:val="es_ES" w:bidi="es_ES"/>
        </w:rPr>
        <w:t>Reino de los Cielos</w:t>
      </w:r>
      <w:r>
        <w:rPr>
          <w:lang w:val="es_ES" w:bidi="es_ES"/>
        </w:rPr>
        <w:t xml:space="preserve"> es como el dueño de una tierra que fue a la plaza pública muy temprano en la mañana a buscar algunos hombres para contratarlos y que trabajaran en su </w:t>
      </w:r>
      <w:r>
        <w:rPr>
          <w:b/>
          <w:lang w:val="es_ES" w:bidi="es_ES"/>
        </w:rPr>
        <w:t>viñedo</w:t>
      </w:r>
      <w:r>
        <w:rPr>
          <w:lang w:val="es_ES" w:bidi="es_ES"/>
        </w:rPr>
        <w:t>.</w:t>
      </w:r>
    </w:p>
    <w:p>
      <w:pPr/>
      <w:r>
        <w:rPr>
          <w:lang w:val="es_ES" w:bidi="es_ES"/>
        </w:rPr>
      </w:r>
      <w:r>
        <w:rPr>
          <w:lang w:val="es_ES" w:bidi="es_ES"/>
        </w:rPr>
        <w:t xml:space="preserve">El </w:t>
      </w:r>
      <w:r>
        <w:rPr>
          <w:b/>
          <w:lang w:val="es_ES" w:bidi="es_ES"/>
        </w:rPr>
        <w:t>Reino de los Cielos</w:t>
      </w:r>
      <w:r>
        <w:rPr>
          <w:lang w:val="es_ES" w:bidi="es_ES"/>
        </w:rPr>
        <w:t xml:space="preserve"> se refiere a un lugar donde un rey gobierna a un grupo de gente. El </w:t>
      </w:r>
      <w:r>
        <w:rPr>
          <w:b/>
          <w:lang w:val="es_ES" w:bidi="es_ES"/>
        </w:rPr>
        <w:t>Reino de Dios</w:t>
      </w:r>
      <w:r>
        <w:rPr>
          <w:lang w:val="es_ES" w:bidi="es_ES"/>
        </w:rPr>
        <w:t xml:space="preserve"> ahora es la gente que sigue a Jesús como su rey, ayudándose entre sí y extendiendo el amor de Jesús a otros. Traduzcan el Reino de los Cielos o el Reino de Dios de la misma manera que lo han hecho en los pasajes anteriores, y recuerden que el </w:t>
      </w:r>
      <w:r>
        <w:rPr>
          <w:lang w:val="es_ES" w:bidi="es_ES"/>
        </w:rPr>
        <w:t>Reino de los Cielos</w:t>
      </w:r>
      <w:r>
        <w:rPr>
          <w:lang w:val="es_ES" w:bidi="es_ES"/>
        </w:rPr>
        <w:t xml:space="preserve"> o el Reino de Dios están en el Glosario Principal.</w:t>
      </w:r>
    </w:p>
    <w:p>
      <w:pPr/>
      <w:r>
        <w:rPr>
          <w:lang w:val="es_ES" w:bidi="es_ES"/>
        </w:rPr>
      </w:r>
      <w:r>
        <w:rPr>
          <w:lang w:val="es_ES" w:bidi="es_ES"/>
        </w:rPr>
        <w:t xml:space="preserve">Un </w:t>
      </w:r>
      <w:r>
        <w:rPr>
          <w:b/>
          <w:lang w:val="es_ES" w:bidi="es_ES"/>
        </w:rPr>
        <w:t>viñedo</w:t>
      </w:r>
      <w:r>
        <w:rPr>
          <w:lang w:val="es_ES" w:bidi="es_ES"/>
        </w:rPr>
        <w:t xml:space="preserve"> es un campo donde se plantan vides. Las vides son plantas largas y leñosas que producen un fruto llamado uvas. La gente usaba estacas para mantener las vides alejadas del suelo para que el fruto colgara sin tocar la tierra. Consulten el Glosario Principal para obtener la definición completa de </w:t>
      </w:r>
      <w:r>
        <w:rPr>
          <w:lang w:val="es_ES" w:bidi="es_ES"/>
        </w:rPr>
        <w:t>Viñedo</w:t>
      </w:r>
      <w:r>
        <w:rPr>
          <w:lang w:val="es_ES" w:bidi="es_ES"/>
        </w:rPr>
        <w:t>.</w:t>
      </w:r>
    </w:p>
    <w:p>
      <w:pPr/>
      <w:r>
        <w:rPr>
          <w:lang w:val="es_ES" w:bidi="es_ES"/>
        </w:rPr>
      </w:r>
      <w:r>
        <w:rPr>
          <w:lang w:val="es_ES" w:bidi="es_ES"/>
        </w:rPr>
        <w:t xml:space="preserve">Este dueño de la tierra y los trabajadores acordaron que él les pagaría a cada uno de ellos el </w:t>
      </w:r>
      <w:r>
        <w:rPr>
          <w:b/>
          <w:lang w:val="es_ES" w:bidi="es_ES"/>
        </w:rPr>
        <w:t>denario</w:t>
      </w:r>
      <w:r>
        <w:rPr>
          <w:lang w:val="es_ES" w:bidi="es_ES"/>
        </w:rPr>
        <w:t xml:space="preserve"> normal por un día de trabajo. Un denario se refiere a la moneda romana de plata, y era el pago de un día de trabajo duro. Consulten el Glosario Principal para obtener la definición completa de </w:t>
      </w:r>
      <w:r>
        <w:rPr>
          <w:lang w:val="es_ES" w:bidi="es_ES"/>
        </w:rPr>
        <w:t>Denario</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20:17–28</w:t>
      </w:r>
      <w:r>
        <w:rPr>
          <w:lang w:val="es_ES" w:bidi="es_ES"/>
        </w:rPr>
      </w:r>
    </w:p>
    <w:p>
      <w:pPr>
        <w:pStyle w:val="Heading3"/>
      </w:pPr>
      <w:r>
        <w:rPr>
          <w:lang w:val="es_ES" w:bidi="es_ES"/>
        </w:rPr>
        <w:t>Escuchar con el corazón</w:t>
      </w:r>
    </w:p>
    <w:p>
      <w:pPr/>
      <w:r>
        <w:rPr>
          <w:lang w:val="es_ES" w:bidi="es_ES"/>
        </w:rPr>
      </w:r>
      <w:r>
        <w:rPr>
          <w:lang w:val="es_ES" w:bidi="es_ES"/>
        </w:rPr>
        <w:t>Escuchen Mateo 20:17–28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Esta historia sucede después de que Jesús les contó a sus discípulos la parábola de los trabajadores de la viña. Se acerca la época de la Pascua, la importante festividad judía en la que el pueblo judío recuerda cuando Dios los rescató de la esclavitud en Egipto. Muchas personas van a Jerusalén para el festival. Jesús y sus doce discípulos están viajando con una multitud más grande de peregrinos. Están viajando "arriba" a Jerusalén porque Jerusalén está a un nivel más alto que donde están ellos. Jesús lleva a sus discípulos a un lado para hablar con ellos en privado. Él quiere advertirles sobre lo que le va a suceder. Jesús dice que el Hijo del Hombre será entregado, o traicionado, a los sumos sacerdotes y maestros de la ley religiosa. Los discípulos saben que Jesús se refiere a sí mismo como el Hijo del Hombre, o el salvador prometido que los judíos han estado esperando. Jesús entra en gran detalle sobre lo que sucederá. Las autoridades judías decidirán que Jesús es culpable, y luego lo "entregarán", o darán a las autoridades gentiles, las no judías, para que lleven a cabo la ejecución. En aquellos días, el Imperio Romano gobernaba sobre la tierra de los judíos y las áreas circundantes. Los romanos eran los únicos que podían ejecutar a criminales. Jesús les dice a sus discípulos que estos gentiles, o personas no judías, se burlarían de él, lo azotarían y lo crucificarían. La crucifixión era la forma común de ejecutar a los criminales de bajo nivel. Implicaba clavar a las víctimas en dos pedazos de madera y colgarlas hasta que morían. Entonces Jesús les recuerda a sus discípulos que será devuelto a la vida.</w:t>
      </w:r>
    </w:p>
    <w:p>
      <w:pPr/>
      <w:r>
        <w:rPr>
          <w:lang w:val="es_ES" w:bidi="es_ES"/>
        </w:rPr>
      </w:r>
      <w:r>
        <w:rPr>
          <w:lang w:val="es_ES" w:bidi="es_ES"/>
        </w:rPr>
        <w:t xml:space="preserve">Deténganse aquí y muestren un mapa del </w:t>
      </w:r>
      <w:r>
        <w:rPr>
          <w:lang w:val="es_ES" w:bidi="es_ES"/>
        </w:rPr>
        <w:t>camino de Jericó a Jerusalén</w:t>
      </w:r>
      <w:r>
        <w:rPr>
          <w:lang w:val="es_ES" w:bidi="es_ES"/>
        </w:rPr>
        <w:t>.</w:t>
      </w:r>
    </w:p>
    <w:p>
      <w:pPr/>
      <w:r>
        <w:rPr>
          <w:lang w:val="es_ES" w:bidi="es_ES"/>
        </w:rPr>
      </w:r>
      <w:r>
        <w:rPr>
          <w:lang w:val="es_ES" w:bidi="es_ES"/>
        </w:rPr>
        <w:t>Conversen sobre cómo, en su cultura, los que están en el poder ejecutarían a alguien si fuera encontrado culpable de un crimen.</w:t>
      </w:r>
    </w:p>
    <w:p>
      <w:pPr/>
      <w:r>
        <w:rPr>
          <w:lang w:val="es_ES" w:bidi="es_ES"/>
        </w:rPr>
      </w:r>
      <w:r>
        <w:rPr>
          <w:lang w:val="es_ES" w:bidi="es_ES"/>
        </w:rPr>
        <w:t>Santiago y Juan eran dos discípulos de Jesús. Su padre era Zebedeo. Su madre se acercó a Jesús y se arrodilló para mostrarle respeto y para pedirle un favor. "¿Qué es lo que querés?" Jesús le preguntó a la madre de Santiago y Juan. Ella dijo: "Haz que uno de estos dos hijos míos se siente a tu derecha y el otro a tu izquierda en tu reino". No volvemos a saber de la madre de Santiago y Juan después de que ella pregunta esto. Los asientos a la derecha y a la izquierda de un rey son tradicionalmente lugares donde se sientan aquellos que ocupan altas posiciones de honor y autoridad. Entonces Jesús les dijo a Santiago y Juan, "No saben lo que están pidiendo. ¿Puedes beber la copa que voy a beber?" Jesús usa una copa como símbolo de sufrimiento. Aquí Jesús está preguntando si Santiago y Juan tienen la fuerza o el poder para sufrir como Jesús pronto sufrirá. Jesús sabe que se convertirá en rey a través de su sufrimiento en la cruz. "Podemos", respondieron Santiago y Juan. Entonces Jesús les dijo: "De mi copa ciertamente beberán, pero el sentarse a mi derecha o a mi izquierda no me corresponde a mí concederlo. Estos lugares pertenecen a aquellos para quienes mi Padre los ha preparado". Jesús simplemente está diciendo aquí que solo Dios, su padre, tomará la decisión sobre quién tendrá lugares de honor y autoridad en el Reino de Dios. No sabemos a quién elegirá o cómo Dios tomará la decisión sobre quién se sentará allí. Lo que sí sabemos es que Jesús no es el que tomará la decisión.</w:t>
      </w:r>
    </w:p>
    <w:p>
      <w:pPr/>
      <w:r>
        <w:rPr>
          <w:lang w:val="es_ES" w:bidi="es_ES"/>
        </w:rPr>
      </w:r>
      <w:r>
        <w:rPr>
          <w:lang w:val="es_ES" w:bidi="es_ES"/>
        </w:rPr>
        <w:t>Deténganse aquí y conversen: En su cultura, ¿qué características tiene una persona, o qué hace una persona, que tiene alto honor o poder?</w:t>
      </w:r>
    </w:p>
    <w:p>
      <w:pPr/>
      <w:r>
        <w:rPr>
          <w:lang w:val="es_ES" w:bidi="es_ES"/>
        </w:rPr>
      </w:r>
      <w:r>
        <w:rPr>
          <w:lang w:val="es_ES" w:bidi="es_ES"/>
        </w:rPr>
        <w:t>Por lo tanto, cuando los otros diez discípulos escucharon lo que Santiago y Juan preguntaban, se enojaron con los dos hermanos. Los otros discípulos probablemente estaban enojados porque también querían lugares de alto honor en el Reino de Dios. Jesús reunió a sus discípulos. Él ahora explica el contraste entre la manera en que las autoridades del mundo usan su poder y la manera en que funciona el Reino de Dios. Jesús dice que los gobernantes de los gentiles, o los no judíos, gobiernan duramente sobre su pueblo. Entonces Jesús da un mandamiento: "Deben actuar de manera diferente". Los discípulos de Jesús que quieran ser líderes deben servir a los demás. Sus discípulos que quieran tener la posición más alta deben ser como un esclavo, el tipo más bajo de persona en la sociedad. Esto es lo opuesto a lo que hacen los gobernantes en el mundo. Pero Jesús nos muestra un ejemplo de cómo servir a los demás. Aunque Jesús es el Hijo del Hombre, o el salvador prometido, Jesús sirve a las personas muriendo para liberarlas de su pecado.</w:t>
      </w:r>
    </w:p>
    <w:p>
      <w:pPr/>
      <w:r>
        <w:rPr>
          <w:lang w:val="es_ES" w:bidi="es_ES"/>
        </w:rPr>
      </w:r>
      <w:r>
        <w:rPr>
          <w:lang w:val="es_ES" w:bidi="es_ES"/>
        </w:rPr>
        <w:t>Deténganse aquí y conversen: En su cultura, ¿qué hace la gente para convertirse en la persona más importante de la comunidad? Además, en su cultura, conversen sobre cómo los gobernantes y su pueblo trabajan juntos. Hablá sobre quién sirve a quién. ¿Quién tiene poder? Cuenta una historia sobre una vez en que un gobernante hizo algo para servir a una de las personas de su área. ¿Los gobernantes sirven a su gente o es la gente la que sirve a sus gobernantes?</w:t>
      </w:r>
      <w:r>
        <w:rPr>
          <w:lang w:val="es_ES" w:bidi="es_ES"/>
        </w:rPr>
      </w:r>
    </w:p>
    <w:p>
      <w:pPr>
        <w:pStyle w:val="Heading3"/>
      </w:pPr>
      <w:r>
        <w:rPr>
          <w:lang w:val="es_ES" w:bidi="es_ES"/>
        </w:rPr>
        <w:t>Definamos las escenas</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sesión, ayudarás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y sus doce discípulos estaban de camino a Jerusalén y Jesús les dice nuevamente que morirá allí.</w:t>
      </w:r>
    </w:p>
    <w:p>
      <w:pPr/>
      <w:r>
        <w:rPr>
          <w:lang w:val="es_ES" w:bidi="es_ES"/>
        </w:rPr>
      </w:r>
      <w:r>
        <w:rPr>
          <w:b/>
          <w:lang w:val="es_ES" w:bidi="es_ES"/>
        </w:rPr>
        <w:t>Segunda escena:</w:t>
      </w:r>
      <w:r>
        <w:rPr>
          <w:lang w:val="es_ES" w:bidi="es_ES"/>
        </w:rPr>
        <w:t xml:space="preserve"> La madre de Santiago y Juan se acercó a Jesús y le pidió que hiciera que sus hijos se sentaran en lugares de honor a su lado en su Reino.</w:t>
      </w:r>
    </w:p>
    <w:p>
      <w:pPr/>
      <w:r>
        <w:rPr>
          <w:lang w:val="es_ES" w:bidi="es_ES"/>
        </w:rPr>
      </w:r>
      <w:r>
        <w:rPr>
          <w:b/>
          <w:lang w:val="es_ES" w:bidi="es_ES"/>
        </w:rPr>
        <w:t>Tercera escena:</w:t>
      </w:r>
      <w:r>
        <w:rPr>
          <w:lang w:val="es_ES" w:bidi="es_ES"/>
        </w:rPr>
        <w:t xml:space="preserve"> Los diez discípulos restantes se enojaron con Santiago y Juan.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Doce discípulos, incluidos Santiago y Juan</w:t>
      </w:r>
    </w:p>
    <w:p>
      <w:pPr>
        <w:pStyle w:val="ListBullet"/>
        <w:spacing w:line="240" w:lineRule="auto"/>
        <w:ind w:left="720"/>
      </w:pPr>
      <w:r>
        <w:rPr>
          <w:lang w:val="es_ES" w:bidi="es_ES"/>
        </w:rPr>
      </w:r>
      <w:r>
        <w:rPr>
          <w:lang w:val="es_ES" w:bidi="es_ES"/>
        </w:rPr>
        <w:t>Madre de Santiago y Juan</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Jesús y sus doce discípulos y una gran multitud estaban de camino a Jerusalén. Jerusalén estaba a una elevación más alta que el campo circundante, por lo que la gente decía que "subía" a Jerusalén cuando viajaba hasta allí. Jerusalén era el centro de la actividad religiosa judía, por lo que había muchas personas dirigiéndose a Jerusalén por el camino. En algún momento, Jesús lleva a sus doce discípulos a un lado y les habla en privado. Les advierte que él, el Hijo del Hombre, será asesinado en Jerusalén. Es importante recordar que alguien traicionará a Jesús a los sumos sacerdotes y a los maestros de la ley religiosa. Entonces los sumos sacerdotes y los maestros enviarán a Jesús a las autoridades del gobierno romano. Entonces las autoridades del gobierno se burlarán, azotarán y crucificarán a Jesús. Jesús explica esto con gran detalle.</w:t>
      </w:r>
    </w:p>
    <w:p>
      <w:pPr/>
      <w:r>
        <w:rPr>
          <w:lang w:val="es_ES" w:bidi="es_ES"/>
        </w:rPr>
      </w:r>
      <w:r>
        <w:rPr>
          <w:lang w:val="es_ES" w:bidi="es_ES"/>
        </w:rPr>
        <w:t>En la segunda escena, la madre de Santiago y Juan se acercó a Jesús con sus hijos. La madre se arrodilla, con el rostro en el suelo, para mostrar respeto a Jesús. Jesús le pregunta qué quiere, y ella responde. Ella le pide a Jesús que deje que sus hijos se sienten a la derecha y a la izquierda de Jesús, los dos lugares de gran honor. Entonces Jesús les dijo a Santiago y Juan, "No saben lo que están pidiendo. ¿Tienes fuerza o poder para sufrir como Jesús pronto sufrirá?" Es importante recordar que la copa era un símbolo de sufrimiento. Es posible que necesites decir: "¿Puedes beber de la misma copa de sufrimiento de la que yo bebo?" o "¿Puedes sufrir conmigo como si ambos bebiéramos sufrimiento de la misma copa?" Jesús usa una pregunta para enfatizar que las personas no llegan a altas posiciones en su Reino de la manera normal en que las personas llegan a altas posiciones en los reinos del mundo. "Podemos", respondieron Santiago y Juan. Entonces Jesús les dijo: "De mi copa ciertamente beberán, pero el sentarse a mi derecha o a mi izquierda no me corresponde a mí concederlo. Estos lugares pertenecen a aquellos para quienes mi Padre los ha preparado".</w:t>
      </w:r>
    </w:p>
    <w:p>
      <w:pPr/>
      <w:r>
        <w:rPr>
          <w:lang w:val="es_ES" w:bidi="es_ES"/>
        </w:rPr>
      </w:r>
      <w:r>
        <w:rPr>
          <w:lang w:val="es_ES" w:bidi="es_ES"/>
        </w:rPr>
        <w:t>En la tercera escena, cuando los diez discípulos escucharon que Santiago y Juan estaban pidiendo los asientos de honor, se enojaron con Santiago y Juan. Pero Jesús llamó a sus doce discípulos a que se reunieran a su alrededor. Jesús hizo un fuerte contraste entre la manera en que los gobernantes de los gobiernos del mundo muestran su poder y la manera en que los discípulos de Jesús deben actuar. Jesús primero les dice a sus discípulos que saben cómo actúan los líderes del mundo. Es obvio en todas partes. Entonces Jesús dice dos cosas similares para enfatizar lo que sucede en el mundo. Él dice que los gobernantes del mundo gobiernan o imponen su poder sobre las personas, y que los funcionarios muestran una gran autoridad sobre su pueblo. Entonces Jesús hace un fuerte contraste. Él da una orden: "</w:t>
      </w:r>
      <w:r>
        <w:rPr>
          <w:b/>
          <w:lang w:val="es_ES" w:bidi="es_ES"/>
        </w:rPr>
        <w:t>Usted</w:t>
      </w:r>
      <w:r>
        <w:rPr>
          <w:lang w:val="es_ES" w:bidi="es_ES"/>
        </w:rPr>
        <w:t xml:space="preserve"> no actuará de esa manera". Él nuevamente dice dos cosas similares para enfatizar lo que sus discípulos deben hacer: Si quieren ser líderes, deben servir y cuidar de los demás. Si quieren estar en la posición más alta, o ser los "primeros", deben ser como un esclavo, una persona en la posición más baja. Entonces Jesús da un ejemplo. Dice que él es igual: Jesús mismo sirve a los demás. Él es el Hijo del Hombre, pero vino y sufrió para que muchas personas pudieran ser libres del castigo por sus pecados.</w:t>
      </w:r>
    </w:p>
    <w:p>
      <w:pPr/>
      <w:r>
        <w:rPr>
          <w:lang w:val="es_ES" w:bidi="es_ES"/>
        </w:rPr>
      </w:r>
      <w:r>
        <w:rPr>
          <w:lang w:val="es_ES" w:bidi="es_ES"/>
        </w:rPr>
        <w:t>Deténganse aquí y conversen como equipo de traducción: Cuenten una historia en la que estén haciendo un fuerte contraste entre la manera en que una persona o grupo de personas actúa y la manera en que otra persona o grupo actúa. Presten atención a la manera en que cuentan esta historia. ¿Qué enfatizás?</w:t>
      </w:r>
      <w:r>
        <w:rPr>
          <w:lang w:val="es_ES" w:bidi="es_ES"/>
        </w:rPr>
      </w:r>
    </w:p>
    <w:p>
      <w:pPr>
        <w:pStyle w:val="Heading3"/>
      </w:pPr>
      <w:r>
        <w:rPr>
          <w:lang w:val="es_ES" w:bidi="es_ES"/>
        </w:rPr>
        <w:t>Actuemos el 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sesión, ayudarás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y sus doce discípulos estaban de camino a Jerusalén.</w:t>
      </w:r>
    </w:p>
    <w:p>
      <w:pPr/>
      <w:r>
        <w:rPr>
          <w:lang w:val="es_ES" w:bidi="es_ES"/>
        </w:rPr>
      </w:r>
      <w:r>
        <w:rPr>
          <w:b/>
          <w:lang w:val="es_ES" w:bidi="es_ES"/>
        </w:rPr>
        <w:t>Segunda escena:</w:t>
      </w:r>
      <w:r>
        <w:rPr>
          <w:lang w:val="es_ES" w:bidi="es_ES"/>
        </w:rPr>
        <w:t xml:space="preserve"> La madre de Santiago y Juan se acercó a Jesús y le pidió un favor.</w:t>
      </w:r>
    </w:p>
    <w:p>
      <w:pPr/>
      <w:r>
        <w:rPr>
          <w:lang w:val="es_ES" w:bidi="es_ES"/>
        </w:rPr>
      </w:r>
      <w:r>
        <w:rPr>
          <w:b/>
          <w:lang w:val="es_ES" w:bidi="es_ES"/>
        </w:rPr>
        <w:t>Tercera escena:</w:t>
      </w:r>
      <w:r>
        <w:rPr>
          <w:lang w:val="es_ES" w:bidi="es_ES"/>
        </w:rPr>
        <w:t xml:space="preserve"> Los diez discípulos restantes se enojaron con Santiago y Juan.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Doce discípulos</w:t>
      </w:r>
    </w:p>
    <w:p>
      <w:pPr>
        <w:pStyle w:val="ListBullet"/>
        <w:spacing w:line="240" w:lineRule="auto"/>
        <w:ind w:left="720"/>
      </w:pPr>
      <w:r>
        <w:rPr>
          <w:lang w:val="es_ES" w:bidi="es_ES"/>
        </w:rPr>
      </w:r>
      <w:r>
        <w:rPr>
          <w:lang w:val="es_ES" w:bidi="es_ES"/>
        </w:rPr>
        <w:t>Madre de Santiago y Juan</w:t>
      </w:r>
    </w:p>
    <w:p>
      <w:pPr>
        <w:pStyle w:val="ListBullet"/>
        <w:spacing w:line="240" w:lineRule="auto"/>
        <w:ind w:left="720"/>
      </w:pPr>
      <w:r>
        <w:rPr>
          <w:lang w:val="es_ES" w:bidi="es_ES"/>
        </w:rPr>
      </w:r>
      <w:r>
        <w:rPr>
          <w:lang w:val="es_ES" w:bidi="es_ES"/>
        </w:rPr>
        <w:t>Santiago y Juan</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partes de la historia. La segunda vez que el equipo actúe esta historia, deténganlos en ciertos puntos.</w:t>
      </w:r>
    </w:p>
    <w:p>
      <w:pPr/>
      <w:r>
        <w:rPr>
          <w:lang w:val="es_ES" w:bidi="es_ES"/>
        </w:rPr>
      </w:r>
      <w:r>
        <w:rPr>
          <w:lang w:val="es_ES" w:bidi="es_ES"/>
        </w:rPr>
        <w:t>En esta historia, comiencen a actuar cuando Jesús y sus doce discípulos subían a Jerusalén durante el festival de la Pascua. Jesús y sus doce discípulos están viajando con una gran multitud de personas que van al festival. Jesús habla a sus discípulos en privado. Dice que las personas traicionarán al Hijo del Hombre a los sumos sacerdotes y a los maestros de la ley religiosa. Lo condenarán a muerte. Lo entregarán a las autoridades no judías, que se burlarán de Jesús, lo azotarán y lo crucificarán. Entonces, al tercer día, Jesús será resucitado.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se siente?" Es posible que escuchen cosas como: "No puedo creer que uno de mis discípulos me traicione y me entregue para que me maten".</w:t>
      </w:r>
    </w:p>
    <w:p>
      <w:pPr>
        <w:pStyle w:val="ListBullet"/>
        <w:spacing w:line="240" w:lineRule="auto"/>
        <w:ind w:left="720"/>
      </w:pPr>
      <w:r>
        <w:rPr>
          <w:lang w:val="es_ES" w:bidi="es_ES"/>
        </w:rPr>
      </w:r>
      <w:r>
        <w:rPr>
          <w:lang w:val="es_ES" w:bidi="es_ES"/>
        </w:rPr>
        <w:t>Pregúntenles a los actores que interpretan a doce discípulos, "¿Cómo se sienten?" Es posible que escuchen cosas como, "¡Oh no! "Es muy sorprendente e increíble que uno de nosotros vaya a traicionar a Jesús."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En la segunda escena, la madre de Santiago y Juan se acercó a Jesús con sus hijos. Ella se inclina frente a Jesús con el rostro en el suelo y le pide un favor. "¿Qué es lo que querés?" Jesús le preguntó a la madre de Santiago y Juan. Ella dijo: "Haz que uno de estos dos hijos míos se siente a tu derecha y el otro a tu izquierda en tu reino". Entonces Jesús les dijo a Santiago y Juan, "No saben lo que están pidiendo. ¿Pueden beber de la copa de sufrimiento de la que yo voy a beber?" "Podemos", respondieron Santiago y Juan. Entonces Jesús les dijo: "De mi copa ciertamente beberán, pero el sentarse a mi derecha o a mi izquierda no me corresponde a mí concederlo. Estos lugares pertenecen a aquellos para quienes mi Padre Dios los ha preparado".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se siente?" Es posible que escuchen cosas como, "Esta madre de Santiago y Juan es una mujer egoísta que quiere que su familia sea importante".</w:t>
      </w:r>
    </w:p>
    <w:p>
      <w:pPr>
        <w:pStyle w:val="ListBullet"/>
        <w:spacing w:line="240" w:lineRule="auto"/>
        <w:ind w:left="720"/>
      </w:pPr>
      <w:r>
        <w:rPr>
          <w:lang w:val="es_ES" w:bidi="es_ES"/>
        </w:rPr>
      </w:r>
      <w:r>
        <w:rPr>
          <w:lang w:val="es_ES" w:bidi="es_ES"/>
        </w:rPr>
        <w:t>Pregúntenles a los actores que interpretan a la madre de Santiago y Juan, "¿Cómo se sienten?" Es posible que escuchen cosas como: "Espero que Jesús les dé a mis hijos una consideración amable". Quiero estar orgulloso de mi familia".</w:t>
      </w:r>
    </w:p>
    <w:p>
      <w:pPr>
        <w:pStyle w:val="ListBullet"/>
        <w:spacing w:line="240" w:lineRule="auto"/>
        <w:ind w:left="720"/>
      </w:pPr>
      <w:r>
        <w:rPr>
          <w:lang w:val="es_ES" w:bidi="es_ES"/>
        </w:rPr>
      </w:r>
      <w:r>
        <w:rPr>
          <w:lang w:val="es_ES" w:bidi="es_ES"/>
        </w:rPr>
        <w:t>Pregúntenles a los actores que interpretan a Santiago y a Juan, "¿Cómo se sienten?" Es posible que escuchen cosas como, "Nuestra madre es una buena luchadora. Estamos felices de que ella haya hablado con Jesús. Hemos estado con Jesús durante mucho tiempo. Hemos trabajado duro. Merecemos ser tratados bien en el Reino de Dios".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En la tercera escena, continuando actuando, cuando los otros diez discípulos escucharon lo que Santiago y Juan habían preguntado, se enojaron con los dos hermanos. Entonces Jesús reunió a los doce discípulos y les dijo: "Saben que los gobernantes de los gentiles se enseñorean sobre sus pueblos, y sus altos funcionarios ejercen autoridad sobre ellos. Pero no será así entre ustedes. En cambio, el que quiera ser grande entre ustedes debe ser su servidor, y el que quiera ser el primero debe ser su esclavo. Así como el Hijo del Hombre no vino a ser servido, sino a servir, y a dar su vida como rescate para rescatar a muchas personas de su pecado.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diez discípulos, "¿Cómo se sienten?" Es posible que escuchen cosas como, "¿Cómo puede una madre estar interfiriendo en asuntos ajenos a su familia?"</w:t>
      </w:r>
    </w:p>
    <w:p>
      <w:pPr>
        <w:pStyle w:val="ListBullet"/>
        <w:spacing w:line="240" w:lineRule="auto"/>
        <w:ind w:left="720"/>
      </w:pPr>
      <w:r>
        <w:rPr>
          <w:lang w:val="es_ES" w:bidi="es_ES"/>
        </w:rPr>
      </w:r>
      <w:r>
        <w:rPr>
          <w:lang w:val="es_ES" w:bidi="es_ES"/>
        </w:rPr>
        <w:t>Pregúntenles a los actores que interpretan a Santiago y a Juan, "¿Cómo se sienten?" Es posible que escuchen cosas como: "Por favor, tómenselo con calma, mis condiscípulos". Por favor, saque a mi madre de este asunto y no te enojes con nosotros ni con nuestra madre". Pregúntenle al actor que interpreta a Jesús, "¿Cómo se siente?" Es posible que escuchen cosas como: "Por favor, basta de esto, estos son asuntos simples a los que puedo responder fácilmente, y todos quedarán satisfechos con la respuesta". Estoy tan triste de que mis discípulos todavía no entiendan cómo mi reino es diferente del mundo".</w:t>
      </w:r>
    </w:p>
    <w:p>
      <w:pPr>
        <w:pStyle w:val="ListBullet"/>
        <w:spacing w:line="240" w:lineRule="auto"/>
        <w:ind w:left="720"/>
      </w:pPr>
      <w:r>
        <w:rPr>
          <w:lang w:val="es_ES" w:bidi="es_ES"/>
        </w:rPr>
      </w:r>
      <w:r>
        <w:rPr>
          <w:lang w:val="es_ES" w:bidi="es_ES"/>
        </w:rPr>
        <w:t>Reiniciar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 xml:space="preserve">Ahora Jesús y sus doce </w:t>
      </w:r>
      <w:r>
        <w:rPr>
          <w:b/>
          <w:lang w:val="es_ES" w:bidi="es_ES"/>
        </w:rPr>
        <w:t>discípulos</w:t>
      </w:r>
      <w:r>
        <w:rPr>
          <w:lang w:val="es_ES" w:bidi="es_ES"/>
        </w:rPr>
        <w:t xml:space="preserve"> estaban en el camino a Jerusalén. Los discípulos son los seguidores más cercanos de Jesús, aprenden de él y se dedican a la enseñanza de Jesús. Traduzcan discípulos de la misma manera que lo han hecho en los pasajes anteriores, y recuerden que </w:t>
      </w:r>
      <w:r>
        <w:rPr>
          <w:lang w:val="es_ES" w:bidi="es_ES"/>
        </w:rPr>
        <w:t>discípulos</w:t>
      </w:r>
      <w:r>
        <w:rPr>
          <w:lang w:val="es_ES" w:bidi="es_ES"/>
        </w:rPr>
        <w:t xml:space="preserve"> está en el Glosario Principal. Algunas traducciones solo dicen "los Doce", pero esto se está refiriendo a los doce discípulos.</w:t>
      </w:r>
    </w:p>
    <w:p>
      <w:pPr/>
      <w:r>
        <w:rPr>
          <w:lang w:val="es_ES" w:bidi="es_ES"/>
        </w:rPr>
      </w:r>
      <w:r>
        <w:rPr>
          <w:lang w:val="es_ES" w:bidi="es_ES"/>
        </w:rPr>
        <w:t xml:space="preserve">Jesús entonces dice que alguien lo traicionará, el </w:t>
      </w:r>
      <w:r>
        <w:rPr>
          <w:b/>
          <w:lang w:val="es_ES" w:bidi="es_ES"/>
        </w:rPr>
        <w:t>Hijo del Hombre</w:t>
      </w:r>
      <w:r>
        <w:rPr>
          <w:lang w:val="es_ES" w:bidi="es_ES"/>
        </w:rPr>
        <w:t xml:space="preserve">, a los </w:t>
      </w:r>
      <w:r>
        <w:rPr>
          <w:b/>
          <w:lang w:val="es_ES" w:bidi="es_ES"/>
        </w:rPr>
        <w:t>sumos sacerdotes</w:t>
      </w:r>
      <w:r>
        <w:rPr>
          <w:lang w:val="es_ES" w:bidi="es_ES"/>
        </w:rPr>
        <w:t xml:space="preserve"> y a </w:t>
      </w:r>
      <w:r>
        <w:rPr>
          <w:b/>
          <w:lang w:val="es_ES" w:bidi="es_ES"/>
        </w:rPr>
        <w:t>los maestros de la ley religiosa</w:t>
      </w:r>
      <w:r>
        <w:rPr>
          <w:lang w:val="es_ES" w:bidi="es_ES"/>
        </w:rPr>
        <w:t xml:space="preserve">. Recuerden que el "Hijo del Hombre" es una de las maneras favoritas de Jesús de hablar de sí mismo. En el libro del profeta Daniel, Dios le da toda la autoridad y el poder al Hijo del Hombre. A Jesús probablemente le gusta el término porque el título puede referirse a un ser humano común o a uno sobrenatural. Traduzcan </w:t>
      </w:r>
      <w:r>
        <w:rPr>
          <w:lang w:val="es_ES" w:bidi="es_ES"/>
        </w:rPr>
        <w:t>Hijo del Hombre</w:t>
      </w:r>
      <w:r>
        <w:rPr>
          <w:lang w:val="es_ES" w:bidi="es_ES"/>
        </w:rPr>
        <w:t xml:space="preserve">, </w:t>
      </w:r>
      <w:r>
        <w:rPr>
          <w:lang w:val="es_ES" w:bidi="es_ES"/>
        </w:rPr>
        <w:t>sumos sacerdotes</w:t>
      </w:r>
      <w:r>
        <w:rPr>
          <w:lang w:val="es_ES" w:bidi="es_ES"/>
        </w:rPr>
        <w:t xml:space="preserve"> y </w:t>
      </w:r>
      <w:r>
        <w:rPr>
          <w:lang w:val="es_ES" w:bidi="es_ES"/>
        </w:rPr>
        <w:t>maestros de la ley</w:t>
      </w:r>
      <w:r>
        <w:rPr>
          <w:lang w:val="es_ES" w:bidi="es_ES"/>
        </w:rPr>
        <w:t xml:space="preserve"> de la misma manera que en los pasajes anteriores, y recuerden que estas palabras están en el Glosario Principal.</w:t>
      </w:r>
    </w:p>
    <w:p>
      <w:pPr/>
      <w:r>
        <w:rPr>
          <w:lang w:val="es_ES" w:bidi="es_ES"/>
        </w:rPr>
      </w:r>
      <w:r>
        <w:rPr>
          <w:lang w:val="es_ES" w:bidi="es_ES"/>
        </w:rPr>
        <w:t xml:space="preserve">La madre de Santiago y Juan se acerca a Jesús y le pregunta: "Prométeme que uno de estos dos hijos míos se sentará a tu derecha y el otro a tu izquierda en tu </w:t>
      </w:r>
      <w:r>
        <w:rPr>
          <w:b/>
          <w:lang w:val="es_ES" w:bidi="es_ES"/>
        </w:rPr>
        <w:t>reino</w:t>
      </w:r>
      <w:r>
        <w:rPr>
          <w:lang w:val="es_ES" w:bidi="es_ES"/>
        </w:rPr>
        <w:t xml:space="preserve">". Ella sabe que Jesús se convertirá en rey en el reino de Dios, el tiempo y el lugar en que Dios gobierna a su pueblo. Recuerden </w:t>
      </w:r>
      <w:r>
        <w:rPr>
          <w:lang w:val="es_ES" w:bidi="es_ES"/>
        </w:rPr>
        <w:t>Reino</w:t>
      </w:r>
      <w:r>
        <w:rPr>
          <w:lang w:val="es_ES" w:bidi="es_ES"/>
        </w:rPr>
        <w:t xml:space="preserve"> o </w:t>
      </w:r>
      <w:r>
        <w:rPr>
          <w:lang w:val="es_ES" w:bidi="es_ES"/>
        </w:rPr>
        <w:t>reino de Dios</w:t>
      </w:r>
      <w:r>
        <w:rPr>
          <w:lang w:val="es_ES" w:bidi="es_ES"/>
        </w:rPr>
        <w:t xml:space="preserve"> está en el Glosario Principal.</w:t>
      </w:r>
    </w:p>
    <w:p>
      <w:pPr/>
      <w:r>
        <w:rPr>
          <w:lang w:val="es_ES" w:bidi="es_ES"/>
        </w:rPr>
      </w:r>
      <w:r>
        <w:rPr>
          <w:lang w:val="es_ES" w:bidi="es_ES"/>
        </w:rPr>
        <w:t xml:space="preserve">Pero Jesús llamó a sus doce discípulos a reunirse a su alrededor y les dijo: "Saben que el gobernante de los </w:t>
      </w:r>
      <w:r>
        <w:rPr>
          <w:b/>
          <w:lang w:val="es_ES" w:bidi="es_ES"/>
        </w:rPr>
        <w:t>gentiles</w:t>
      </w:r>
      <w:r>
        <w:rPr>
          <w:lang w:val="es_ES" w:bidi="es_ES"/>
        </w:rPr>
        <w:t xml:space="preserve">, o </w:t>
      </w:r>
      <w:r>
        <w:rPr>
          <w:b/>
          <w:lang w:val="es_ES" w:bidi="es_ES"/>
        </w:rPr>
        <w:t>no judíos</w:t>
      </w:r>
      <w:r>
        <w:rPr>
          <w:lang w:val="es_ES" w:bidi="es_ES"/>
        </w:rPr>
        <w:t xml:space="preserve">, gobierna sobre el pueblo, y los que están en una posición más alta también gobiernan o gobiernan a su pueblo". Gentiles se refiere a cualquier persona no judía. En la mayoría de los Evangelios, "gentiles" se refiere a los romanos. Traduzcan gentil de la misma manera que lo han hecho en los pasajes anteriores, y recuerden que </w:t>
      </w:r>
      <w:r>
        <w:rPr>
          <w:lang w:val="es_ES" w:bidi="es_ES"/>
        </w:rPr>
        <w:t>gentil</w:t>
      </w:r>
      <w:r>
        <w:rPr>
          <w:lang w:val="es_ES" w:bidi="es_ES"/>
        </w:rPr>
        <w:t xml:space="preserve"> o no judío está en el Glosario Principal.</w:t>
      </w:r>
    </w:p>
    <w:p>
      <w:pPr/>
      <w:r>
        <w:rPr>
          <w:lang w:val="es_ES" w:bidi="es_ES"/>
        </w:rPr>
      </w:r>
      <w:r>
        <w:rPr>
          <w:lang w:val="es_ES" w:bidi="es_ES"/>
        </w:rPr>
        <w:t xml:space="preserve">Jesús dice que el que quiera ser grande debe ser un </w:t>
      </w:r>
      <w:r>
        <w:rPr>
          <w:b/>
          <w:lang w:val="es_ES" w:bidi="es_ES"/>
        </w:rPr>
        <w:t>siervo</w:t>
      </w:r>
      <w:r>
        <w:rPr>
          <w:lang w:val="es_ES" w:bidi="es_ES"/>
        </w:rPr>
        <w:t xml:space="preserve">, o alguien que hace cosas por los demás. Y quien quiera ser el más importante debe ser </w:t>
      </w:r>
      <w:r>
        <w:rPr>
          <w:b/>
          <w:lang w:val="es_ES" w:bidi="es_ES"/>
        </w:rPr>
        <w:t>esclavo</w:t>
      </w:r>
      <w:r>
        <w:rPr>
          <w:lang w:val="es_ES" w:bidi="es_ES"/>
        </w:rPr>
        <w:t xml:space="preserve">, o como alguien que es propiedad de otra persona y no tiene la capacidad de tomar sus propias decisiones. Traduzcan siervo y esclavo de la misma manera que en los pasajes anteriores, y recuerden que tanto </w:t>
      </w:r>
      <w:r>
        <w:rPr>
          <w:lang w:val="es_ES" w:bidi="es_ES"/>
        </w:rPr>
        <w:t>siervo</w:t>
      </w:r>
      <w:r>
        <w:rPr>
          <w:lang w:val="es_ES" w:bidi="es_ES"/>
        </w:rPr>
        <w:t xml:space="preserve"> como </w:t>
      </w:r>
      <w:r>
        <w:rPr>
          <w:lang w:val="es_ES" w:bidi="es_ES"/>
        </w:rPr>
        <w:t>esclavo</w:t>
      </w:r>
      <w:r>
        <w:rPr>
          <w:lang w:val="es_ES" w:bidi="es_ES"/>
        </w:rPr>
        <w:t xml:space="preserve"> están en el Glosario Principal.</w:t>
      </w:r>
    </w:p>
    <w:p>
      <w:pPr/>
      <w:r>
        <w:rPr>
          <w:lang w:val="es_ES" w:bidi="es_ES"/>
        </w:rPr>
      </w:r>
      <w:r>
        <w:rPr>
          <w:lang w:val="es_ES" w:bidi="es_ES"/>
        </w:rPr>
        <w:t xml:space="preserve">Jesús dice que el Hijo del Hombre ha venido como </w:t>
      </w:r>
      <w:r>
        <w:rPr>
          <w:b/>
          <w:lang w:val="es_ES" w:bidi="es_ES"/>
        </w:rPr>
        <w:t>rescate</w:t>
      </w:r>
      <w:r>
        <w:rPr>
          <w:lang w:val="es_ES" w:bidi="es_ES"/>
        </w:rPr>
        <w:t xml:space="preserve"> para muchos. Aquí Jesús dice que sirve a las personas rescatándolas de tener que pagar el castigo por sus pecados. Jesús hace esto al morir en la cruz. Asegúrense de que la palabra que usan para rescate no significa que Jesús pagó dinero. Esta palabra para </w:t>
      </w:r>
      <w:r>
        <w:rPr>
          <w:lang w:val="es_ES" w:bidi="es_ES"/>
        </w:rPr>
        <w:t>rescate</w:t>
      </w:r>
      <w:r>
        <w:rPr>
          <w:lang w:val="es_ES" w:bidi="es_ES"/>
        </w:rPr>
        <w:t xml:space="preserve"> significa que Jesús realizó una acción que permitió que las personas fueran libres.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20:29–34</w:t>
      </w:r>
      <w:r>
        <w:rPr>
          <w:lang w:val="es_ES" w:bidi="es_ES"/>
        </w:rPr>
      </w:r>
    </w:p>
    <w:p>
      <w:pPr>
        <w:pStyle w:val="Heading3"/>
      </w:pPr>
      <w:r>
        <w:rPr>
          <w:lang w:val="es_ES" w:bidi="es_ES"/>
        </w:rPr>
        <w:t>Escuchar con el corazón</w:t>
      </w:r>
    </w:p>
    <w:p>
      <w:pPr/>
      <w:r>
        <w:rPr>
          <w:lang w:val="es_ES" w:bidi="es_ES"/>
        </w:rPr>
      </w:r>
      <w:r>
        <w:rPr>
          <w:lang w:val="es_ES" w:bidi="es_ES"/>
        </w:rPr>
        <w:t>Escuchen Mateo 20:29–34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no les gusta o no entienden?</w:t>
      </w:r>
    </w:p>
    <w:p>
      <w:pPr>
        <w:pStyle w:val="ListBullet"/>
        <w:spacing w:line="240" w:lineRule="auto"/>
        <w:ind w:left="720"/>
      </w:pPr>
      <w:r>
        <w:rPr>
          <w:lang w:val="es_ES" w:bidi="es_ES"/>
        </w:rPr>
      </w:r>
      <w:r>
        <w:rPr>
          <w:lang w:val="es_ES" w:bidi="es_ES"/>
        </w:rPr>
        <w:t>¿Qué nos dice esta historia sobre Jesús?</w:t>
      </w:r>
    </w:p>
    <w:p>
      <w:pPr>
        <w:pStyle w:val="ListBullet"/>
        <w:spacing w:line="240" w:lineRule="auto"/>
        <w:ind w:left="720"/>
      </w:pPr>
      <w:r>
        <w:rPr>
          <w:lang w:val="es_ES" w:bidi="es_ES"/>
        </w:rPr>
      </w:r>
      <w:r>
        <w:rPr>
          <w:lang w:val="es_ES" w:bidi="es_ES"/>
        </w:rPr>
        <w:t>¿Qué nos dice esta historia sobre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Jesús desafió a sus discípulos a que el que quiera ser el más grande primero debe ser como un siervo. Jesús y sus discípulos están de camino a Jerusalén para el festival de la Pascua. La Pascua es un importante festival religioso judío, por lo que muchas personas viajaban por el mismo camino hacia Jerusalén en ese momento. Algún tiempo después, Jesús y sus discípulos llegaron a una ciudad llamada Jericó y una gran multitud los siguió mientras se iban. Recuerden que Jericó era el último pueblo o ciudad por el que pasaba el viajero a Jerusalén. Cualquiera que fuera a Jerusalén desde el este pasaba por Jericó.</w:t>
      </w:r>
    </w:p>
    <w:p>
      <w:pPr/>
      <w:r>
        <w:rPr>
          <w:lang w:val="es_ES" w:bidi="es_ES"/>
        </w:rPr>
      </w:r>
      <w:r>
        <w:rPr>
          <w:lang w:val="es_ES" w:bidi="es_ES"/>
        </w:rPr>
        <w:t xml:space="preserve">Detente y muestra un mapa de </w:t>
      </w:r>
      <w:r>
        <w:rPr>
          <w:lang w:val="es_ES" w:bidi="es_ES"/>
        </w:rPr>
        <w:t>Jericó a Jerusalén</w:t>
      </w:r>
      <w:r>
        <w:rPr>
          <w:lang w:val="es_ES" w:bidi="es_ES"/>
        </w:rPr>
        <w:t>.</w:t>
      </w:r>
    </w:p>
    <w:p>
      <w:pPr/>
      <w:r>
        <w:rPr>
          <w:lang w:val="es_ES" w:bidi="es_ES"/>
        </w:rPr>
      </w:r>
      <w:r>
        <w:rPr>
          <w:lang w:val="es_ES" w:bidi="es_ES"/>
        </w:rPr>
        <w:t>Entonces dos personas ciegas estaban sentadas al lado del camino. Cuando escucharon que Jesús estaba pasando, los dos ciegos gritaron: "¡Señor, ten misericordia de nosotros, Hijo de David!" El Hijo de David es un título que significa que Jesús era un descendiente del conocido rey judío David. Los judíos usaban este título para referirse al Mesías, o Salvador Prometido, porque Dios prometió que el Mesías sería un descendiente de David. David se convirtió en el segundo rey de Israel. Unió a Israel después de que derrotó a los enemigos de Israel y restauró la adoración de Dios en Jerusalén. Las dos personas ciegas estaban mostrando un gran respeto por Jesús llamándolo Señor, o maestro. Mostraron que creían que podía sanarlos llamándolo Hijo de David. Eso significaba que creían que podía ser el Salvador Prometido, o el Mesías.</w:t>
      </w:r>
    </w:p>
    <w:p>
      <w:pPr/>
      <w:r>
        <w:rPr>
          <w:lang w:val="es_ES" w:bidi="es_ES"/>
        </w:rPr>
      </w:r>
      <w:r>
        <w:rPr>
          <w:lang w:val="es_ES" w:bidi="es_ES"/>
        </w:rPr>
        <w:t>Era una cultura en Jerusalén para que las personas dieran o ayudaran a los pobres durante la celebración de la Pascua. Eso significaba que la celebración de la Pascua era un buen momento para que las personas ciegas sentadas al lado del camino le rogaran a Jesús que los ayudara. Los hombres ciegos sabían quién era Jesús, esperaban que pudiera sanarlos y sintieron que era apropiado dirigirse a él como Hijo de David. La multitud no quería que las personas ciegas molestaran a Jesús. Hicieron un gran esfuerzo para advertir a las dos personas ciegas que guardaran silencio, pero las dos personas ciegas se negaron a guardar silencio. Las dos personas ciegas gritaron aún más fuerte: "Señor, Hijo de David, ten misericordia de nosotros".</w:t>
      </w:r>
    </w:p>
    <w:p>
      <w:pPr/>
      <w:r>
        <w:rPr>
          <w:lang w:val="es_ES" w:bidi="es_ES"/>
        </w:rPr>
      </w:r>
      <w:r>
        <w:rPr>
          <w:lang w:val="es_ES" w:bidi="es_ES"/>
        </w:rPr>
        <w:t>Deténganse aquí y conversen: En su cultura, hablen sobre cómo los líderes y las personas tratan a los que están enfermos o son diferentes. ¿Qué sucede en un lugar público cuando estas personas enfermas llaman pidiendo ayuda? ¿Cómo los trata la gente?</w:t>
      </w:r>
    </w:p>
    <w:p>
      <w:pPr/>
      <w:r>
        <w:rPr>
          <w:lang w:val="es_ES" w:bidi="es_ES"/>
        </w:rPr>
      </w:r>
      <w:r>
        <w:rPr>
          <w:lang w:val="es_ES" w:bidi="es_ES"/>
        </w:rPr>
        <w:t>Jesús los escuchó y dejó de caminar. En el momento en que Jesús escuchó a los dos ciegos, se detuvo, les dio atención y respondió a su petición. Nuevamente, esto muestra que en el reino de los cielos, Dios da un alto valor al tipo de personas que otros no consideran valiosas en la tierra. Y muchas personas se sorprenderían en el cielo al ver que lo que los hombres menos valoran u honran, es exactamente lo que Dios más valora y honra. Entonces, Jesús llamó a las dos personas ciegas a venir y les dijo: "¿Qué quieren que haga por ustedes?" Las dos personas ciegas le dijeron a Jesús: "Señor, que se abran nuestros ojos, o que veamos nuevamente". Aquí los hombres ciegos hablan a Jesús de una manera respetuosa cuando lo llaman Señor. Jesús tuvo compasión por ellos y les tocó los ojos. Inmediatamente pudieron ver nuevamente y siguieron a Jesús. Estos dos hombres ciegos probablemente comenzaron a seguir a Jesús como sus discípulos. En este momento, Jesús podría estar preocupado por su llegada a Jerusalén y por su muerte, pero todavía tiene compasión para ayudar a los dos hombres ciegos que le piden ayuda. Muchas personas no creen en el poder de Jesús para sanar. Pero ahora, después de que Jesús sana a los dos hombres ciegos, estas personas ahora no tienen duda de que Jesús tiene el poder de sanar.</w:t>
      </w:r>
    </w:p>
    <w:p>
      <w:pPr/>
      <w:r>
        <w:rPr>
          <w:lang w:val="es_ES" w:bidi="es_ES"/>
        </w:rPr>
      </w:r>
      <w:r>
        <w:rPr>
          <w:lang w:val="es_ES" w:bidi="es_ES"/>
        </w:rPr>
        <w:t>Deténganse aquí y discutan en su cultura: ¿Qué diría o haría alguien que necesita ayuda para recibir ayuda de alguien que tiene autoridad o poder?</w:t>
      </w:r>
      <w:r>
        <w:rPr>
          <w:lang w:val="es_ES" w:bidi="es_ES"/>
        </w:rPr>
      </w:r>
    </w:p>
    <w:p>
      <w:pPr>
        <w:pStyle w:val="Heading3"/>
      </w:pPr>
      <w:r>
        <w:rPr>
          <w:lang w:val="es_ES" w:bidi="es_ES"/>
        </w:rPr>
        <w:t>Definamos las escenas</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sesión, ayudarás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y sus discípulos están saliendo de Jericó.</w:t>
      </w:r>
    </w:p>
    <w:p>
      <w:pPr/>
      <w:r>
        <w:rPr>
          <w:lang w:val="es_ES" w:bidi="es_ES"/>
        </w:rPr>
      </w:r>
      <w:r>
        <w:rPr>
          <w:b/>
          <w:lang w:val="es_ES" w:bidi="es_ES"/>
        </w:rPr>
        <w:t>Segunda escena:</w:t>
      </w:r>
      <w:r>
        <w:rPr>
          <w:lang w:val="es_ES" w:bidi="es_ES"/>
        </w:rPr>
        <w:t xml:space="preserve"> Las personas ciegas llaman a Jesús y la multitud las reprende.</w:t>
      </w:r>
    </w:p>
    <w:p>
      <w:pPr/>
      <w:r>
        <w:rPr>
          <w:lang w:val="es_ES" w:bidi="es_ES"/>
        </w:rPr>
      </w:r>
      <w:r>
        <w:rPr>
          <w:b/>
          <w:lang w:val="es_ES" w:bidi="es_ES"/>
        </w:rPr>
        <w:t>Tercera escena:</w:t>
      </w:r>
      <w:r>
        <w:rPr>
          <w:lang w:val="es_ES" w:bidi="es_ES"/>
        </w:rPr>
        <w:t xml:space="preserve"> Jesús tenía compasión por las personas ciegas.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Las dos personas ciegas.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Jesús y sus discípulos llegaron a una ciudad llamada Jericó. Entonces dejaron la ciudad, y una gran multitud los siguió mientras se iban. Entonces dos personas ciegas estaban sentadas al lado del camino cuando escucharon que Jesús estaba pasando. Las dos personas ciegas gritaron: "Señor, ten misericordia de nosotros, Hijo de David".</w:t>
      </w:r>
    </w:p>
    <w:p>
      <w:pPr/>
      <w:r>
        <w:rPr>
          <w:lang w:val="es_ES" w:bidi="es_ES"/>
        </w:rPr>
      </w:r>
      <w:r>
        <w:rPr>
          <w:lang w:val="es_ES" w:bidi="es_ES"/>
        </w:rPr>
        <w:t>Segunda escena: Entonces la multitud reprendió a las dos personas ciegas. Les dijeron: "¡Guarden silencio!" pero las dos personas ciegas gritaron aún más fuerte: "¡Señor, Hijo de David, ten misericordia de nosotros!"</w:t>
      </w:r>
    </w:p>
    <w:p>
      <w:pPr/>
      <w:r>
        <w:rPr>
          <w:lang w:val="es_ES" w:bidi="es_ES"/>
        </w:rPr>
      </w:r>
      <w:r>
        <w:rPr>
          <w:lang w:val="es_ES" w:bidi="es_ES"/>
        </w:rPr>
        <w:t>En la tercera escena, Jesús los escuchó y dejó de caminar. Entonces, Jesús llamó a las dos personas ciegas a venir. Alguien probablemente trajo a las dos personas ciegas a Jesús. Jesús les dijo: "¿Qué quieren que haga por ustedes?" Las dos personas ciegas le dijeron a Jesús: "Señor, que se abran nuestros ojos". Jesús tuvo compasión por ellos y les tocó los ojos. Inmediatamente pudieron ver nuevamente y siguieron a Jesús.</w:t>
      </w:r>
      <w:r>
        <w:rPr>
          <w:lang w:val="es_ES" w:bidi="es_ES"/>
        </w:rPr>
      </w:r>
    </w:p>
    <w:p>
      <w:pPr>
        <w:pStyle w:val="Heading3"/>
      </w:pPr>
      <w:r>
        <w:rPr>
          <w:lang w:val="es_ES" w:bidi="es_ES"/>
        </w:rPr>
        <w:t>Actuemos el 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sesión, ayudarás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y sus discípulos están saliendo de Jericó.</w:t>
      </w:r>
    </w:p>
    <w:p>
      <w:pPr/>
      <w:r>
        <w:rPr>
          <w:lang w:val="es_ES" w:bidi="es_ES"/>
        </w:rPr>
      </w:r>
      <w:r>
        <w:rPr>
          <w:b/>
          <w:lang w:val="es_ES" w:bidi="es_ES"/>
        </w:rPr>
        <w:t>Segunda escena:</w:t>
      </w:r>
      <w:r>
        <w:rPr>
          <w:lang w:val="es_ES" w:bidi="es_ES"/>
        </w:rPr>
        <w:t xml:space="preserve"> Las personas ciegas llaman a Jesús y la multitud los reprende.</w:t>
      </w:r>
    </w:p>
    <w:p>
      <w:pPr/>
      <w:r>
        <w:rPr>
          <w:lang w:val="es_ES" w:bidi="es_ES"/>
        </w:rPr>
      </w:r>
      <w:r>
        <w:rPr>
          <w:b/>
          <w:lang w:val="es_ES" w:bidi="es_ES"/>
        </w:rPr>
        <w:t>Tercera escena:</w:t>
      </w:r>
      <w:r>
        <w:rPr>
          <w:lang w:val="es_ES" w:bidi="es_ES"/>
        </w:rPr>
        <w:t xml:space="preserve"> Jesús tenía compasión por las personas ciegas.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La multitud</w:t>
      </w:r>
    </w:p>
    <w:p>
      <w:pPr>
        <w:pStyle w:val="ListBullet"/>
        <w:spacing w:line="240" w:lineRule="auto"/>
        <w:ind w:left="720"/>
      </w:pPr>
      <w:r>
        <w:rPr>
          <w:lang w:val="es_ES" w:bidi="es_ES"/>
        </w:rPr>
      </w:r>
      <w:r>
        <w:rPr>
          <w:lang w:val="es_ES" w:bidi="es_ES"/>
        </w:rPr>
        <w:t>Las dos personas ciegas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 La segunda vez que el equipo actúe esta historia, deténganlos en ciertos puntos.</w:t>
      </w:r>
    </w:p>
    <w:p>
      <w:pPr/>
      <w:r>
        <w:rPr>
          <w:lang w:val="es_ES" w:bidi="es_ES"/>
        </w:rPr>
      </w:r>
      <w:r>
        <w:rPr>
          <w:lang w:val="es_ES" w:bidi="es_ES"/>
        </w:rPr>
        <w:t>En la primera escena, Jesús y sus discípulos llegaron a una ciudad llamada Jericó. Entonces dejaron la ciudad, y una gran multitud los siguió mientras se iban. Entonces dos personas ciegas estaban sentadas al lado del camino. Cuando escucharon que Jesús estaba pasando, las dos personas ciegas gritaron: "Señor, ten misericordia de nosotros, Hijo de David".</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Jesús, "¿Cómo se siente?" Es posible que escuchen cosas como: "Tengo tanta compasión por las dos personas ciegas cuando los escuché gritar a gran voz para llamar mi atención".</w:t>
      </w:r>
    </w:p>
    <w:p>
      <w:pPr>
        <w:pStyle w:val="ListBullet"/>
        <w:spacing w:line="240" w:lineRule="auto"/>
        <w:ind w:left="720"/>
      </w:pPr>
      <w:r>
        <w:rPr>
          <w:lang w:val="es_ES" w:bidi="es_ES"/>
        </w:rPr>
      </w:r>
      <w:r>
        <w:rPr>
          <w:lang w:val="es_ES" w:bidi="es_ES"/>
        </w:rPr>
        <w:t>Pregúntenles a los actores que interpretan a las personas ciegas: "¿Cómo se sienten?" Es posible que escuchen cosas como: "Hemos escuchado sobre los milagros de Jesús y ahora es nuestro momento de experimentar también nuestros propios milagros de recuperar la vista".</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En la segunda escena, continúen actuando. Entonces la multitud reprendió a las dos personas ciegas, diciéndoles que guardaran silencio. Las dos personas ciegas gritaron aún más fuerte: "¡Señor, Hijo de David, ten misericordia de nosotros!"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personas ciegas: "¿Cómo se sienten?" Es posible que escuchen cosas como: "Solo tenemos que luchar ahora o nunca para recibir nuestros milagros de Jesús. Gritar a nuestras voces es nuestra manera de devolverse".</w:t>
      </w:r>
    </w:p>
    <w:p>
      <w:pPr>
        <w:pStyle w:val="ListBullet"/>
        <w:spacing w:line="240" w:lineRule="auto"/>
        <w:ind w:left="720"/>
      </w:pPr>
      <w:r>
        <w:rPr>
          <w:lang w:val="es_ES" w:bidi="es_ES"/>
        </w:rPr>
      </w:r>
      <w:r>
        <w:rPr>
          <w:lang w:val="es_ES" w:bidi="es_ES"/>
        </w:rPr>
        <w:t>Pregúntenle a los actores que interpretan a la multitud: "¿Cómo se sienten?" Es posible que escuchen cosas como: "Pensábamos que las personas ciegas son personas menos importantes que buscan llamar la atención y distraían a Jesús. Nunca supimos que podían defenderse para ganar la atención de Jesús. ¡Y tuvieron éxito!"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En la tercera escena, Jesús los escuchó y dejó de caminar. Entonces, Jesús llamó a las dos personas ciegas a venir y les dijo: "¿Qué quieren que haga por ustedes?" Las dos personas ciegas le dijeron a Jesús: "Señor, que se abran nuestros ojos". Jesús tuvo compasión por ellos y les tocó los ojos. Inmediatamente pudieron ver nuevamente y siguieron a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se siente?" Es posible que escuchen cosas como: "Haber escuchado a las personas ciegas gritar a alta voz, expresa su fe en mí y me conmovió para responder a sus necesidades".</w:t>
      </w:r>
    </w:p>
    <w:p>
      <w:pPr>
        <w:pStyle w:val="ListBullet"/>
        <w:spacing w:line="240" w:lineRule="auto"/>
        <w:ind w:left="720"/>
      </w:pPr>
      <w:r>
        <w:rPr>
          <w:lang w:val="es_ES" w:bidi="es_ES"/>
        </w:rPr>
      </w:r>
      <w:r>
        <w:rPr>
          <w:lang w:val="es_ES" w:bidi="es_ES"/>
        </w:rPr>
        <w:t>Pregúntenles a los actores que interpretan a las personas ciegas: "¿Cómo se sienten?" Es posible que escuchen cosas como: "No sabemos cómo expresar nuestra alegría y gratitud a Jesús. Nuestra capacidad de ver ahora hace que la vida sea más significativa para nosotros. Debemos seguir siguiendo a Jesús hasta el final".</w:t>
      </w:r>
    </w:p>
    <w:p>
      <w:pPr>
        <w:pStyle w:val="ListBullet"/>
        <w:spacing w:line="240" w:lineRule="auto"/>
        <w:ind w:left="720"/>
      </w:pPr>
      <w:r>
        <w:rPr>
          <w:lang w:val="es_ES" w:bidi="es_ES"/>
        </w:rPr>
      </w:r>
      <w:r>
        <w:rPr>
          <w:lang w:val="es_ES" w:bidi="es_ES"/>
        </w:rPr>
        <w:t>Reiniciar la acción.</w:t>
      </w:r>
      <w:r>
        <w:rPr>
          <w:lang w:val="es_ES" w:bidi="es_ES"/>
        </w:rPr>
      </w:r>
    </w:p>
    <w:p>
      <w:pPr>
        <w:pStyle w:val="Heading3"/>
      </w:pPr>
      <w:r>
        <w:rPr>
          <w:lang w:val="es_ES" w:bidi="es_ES"/>
        </w:rPr>
        <w:t>Cerremos las brechas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Dos personas ciegas estaban sentadas al lado del camino cuando escucharon que Jesús estaba pasando. Las dos personas ciegas gritaron: "</w:t>
      </w:r>
      <w:r>
        <w:rPr>
          <w:b/>
          <w:lang w:val="es_ES" w:bidi="es_ES"/>
        </w:rPr>
        <w:t>Señor</w:t>
      </w:r>
      <w:r>
        <w:rPr>
          <w:lang w:val="es_ES" w:bidi="es_ES"/>
        </w:rPr>
        <w:t xml:space="preserve">, </w:t>
      </w:r>
      <w:r>
        <w:rPr>
          <w:b/>
          <w:lang w:val="es_ES" w:bidi="es_ES"/>
        </w:rPr>
        <w:t>Hijo de David</w:t>
      </w:r>
      <w:r>
        <w:rPr>
          <w:lang w:val="es_ES" w:bidi="es_ES"/>
        </w:rPr>
        <w:t xml:space="preserve">, ten </w:t>
      </w:r>
      <w:r>
        <w:rPr>
          <w:b/>
          <w:lang w:val="es_ES" w:bidi="es_ES"/>
        </w:rPr>
        <w:t>misericordia</w:t>
      </w:r>
      <w:r>
        <w:rPr>
          <w:lang w:val="es_ES" w:bidi="es_ES"/>
        </w:rPr>
        <w:t xml:space="preserve"> de nosotros".</w:t>
      </w:r>
    </w:p>
    <w:p>
      <w:pPr/>
      <w:r>
        <w:rPr>
          <w:lang w:val="es_ES" w:bidi="es_ES"/>
        </w:rPr>
      </w:r>
      <w:r>
        <w:rPr>
          <w:b/>
          <w:lang w:val="es_ES" w:bidi="es_ES"/>
        </w:rPr>
        <w:t>Señor</w:t>
      </w:r>
      <w:r>
        <w:rPr>
          <w:lang w:val="es_ES" w:bidi="es_ES"/>
        </w:rPr>
        <w:t xml:space="preserve"> es una manera respetuosa de decir que alguien es tu amo, o que tiene autoridad sobre ti. Traduzcan Señor de la misma manera que lo han hecho anteriormente, y recuerden que </w:t>
      </w:r>
      <w:r>
        <w:rPr>
          <w:lang w:val="es_ES" w:bidi="es_ES"/>
        </w:rPr>
        <w:t>Señor</w:t>
      </w:r>
      <w:r>
        <w:rPr>
          <w:lang w:val="es_ES" w:bidi="es_ES"/>
        </w:rPr>
        <w:t xml:space="preserve"> está en el Glosario Principal.</w:t>
      </w:r>
    </w:p>
    <w:p>
      <w:pPr/>
      <w:r>
        <w:rPr>
          <w:lang w:val="es_ES" w:bidi="es_ES"/>
        </w:rPr>
      </w:r>
      <w:r>
        <w:rPr>
          <w:lang w:val="es_ES" w:bidi="es_ES"/>
        </w:rPr>
        <w:t xml:space="preserve">¡Los hombres llamaron a Jesús </w:t>
      </w:r>
      <w:r>
        <w:rPr>
          <w:b/>
          <w:lang w:val="es_ES" w:bidi="es_ES"/>
        </w:rPr>
        <w:t>Hijo de David</w:t>
      </w:r>
      <w:r>
        <w:rPr>
          <w:lang w:val="es_ES" w:bidi="es_ES"/>
        </w:rPr>
        <w:t xml:space="preserve">! Esta frase es un título que significa que Jesús era un descendiente del rey David. Los judíos usaban este título para referirse al </w:t>
      </w:r>
      <w:r>
        <w:rPr>
          <w:lang w:val="es_ES" w:bidi="es_ES"/>
        </w:rPr>
        <w:t>Mesías</w:t>
      </w:r>
      <w:r>
        <w:rPr>
          <w:lang w:val="es_ES" w:bidi="es_ES"/>
        </w:rPr>
        <w:t xml:space="preserve">, o Salvador Prometido, porque Dios prometió que el Mesías sería un descendiente de David. Traduzcan Hijo de David de la misma manera que lo han hecho antes, y recuerden que </w:t>
      </w:r>
      <w:r>
        <w:rPr>
          <w:lang w:val="es_ES" w:bidi="es_ES"/>
        </w:rPr>
        <w:t>Hijo de David</w:t>
      </w:r>
      <w:r>
        <w:rPr>
          <w:lang w:val="es_ES" w:bidi="es_ES"/>
        </w:rPr>
        <w:t xml:space="preserve"> está en el Glosario Principal.</w:t>
      </w:r>
    </w:p>
    <w:p>
      <w:pPr/>
      <w:r>
        <w:rPr>
          <w:lang w:val="es_ES" w:bidi="es_ES"/>
        </w:rPr>
      </w:r>
      <w:r>
        <w:rPr>
          <w:lang w:val="es_ES" w:bidi="es_ES"/>
        </w:rPr>
        <w:t xml:space="preserve">Los hombres le pidieron a Jesús que tuviera </w:t>
      </w:r>
      <w:r>
        <w:rPr>
          <w:b/>
          <w:lang w:val="es_ES" w:bidi="es_ES"/>
        </w:rPr>
        <w:t>misericordia</w:t>
      </w:r>
      <w:r>
        <w:rPr>
          <w:lang w:val="es_ES" w:bidi="es_ES"/>
        </w:rPr>
        <w:t xml:space="preserve"> de ellos, o que les mostrara compasión. Traduzcan misericordia de la misma manera que lo han hecho antes, y recuerden que la palabra </w:t>
      </w:r>
      <w:r>
        <w:rPr>
          <w:lang w:val="es_ES" w:bidi="es_ES"/>
        </w:rPr>
        <w:t>misericordia</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21:1–11</w:t>
      </w:r>
      <w:r>
        <w:rPr>
          <w:lang w:val="es_ES" w:bidi="es_ES"/>
        </w:rPr>
      </w:r>
    </w:p>
    <w:p>
      <w:pPr>
        <w:pStyle w:val="Heading3"/>
      </w:pPr>
      <w:r>
        <w:rPr>
          <w:lang w:val="es_ES" w:bidi="es_ES"/>
        </w:rPr>
        <w:t>Escuchar con el corazón</w:t>
      </w:r>
    </w:p>
    <w:p>
      <w:pPr/>
      <w:r>
        <w:rPr>
          <w:lang w:val="es_ES" w:bidi="es_ES"/>
        </w:rPr>
      </w:r>
      <w:r>
        <w:rPr>
          <w:lang w:val="es_ES" w:bidi="es_ES"/>
        </w:rPr>
        <w:t>Escuchen Mateo 21:1–11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Este pasaje cuenta una historia que comienza una nueva sección del libro de Mateo. Esta sección tratará sobre el tiempo que Jesús pasó en Jerusalén en los últimos días antes de morir en la cruz. Jesús y sus discípulos han estado viajando a Jerusalén, la capital de Judea, para poder participar en el festival de la Pascua. En el Antiguo Testamento, Dios les dijo a todos los hombres judíos que se reunieran en Jerusalén tres veces al año para celebrar los festivales en honor de Dios. Así que Jesús y sus discípulos eran parte de una gran multitud de personas que se estaban reuniendo en Jerusalén.</w:t>
      </w:r>
    </w:p>
    <w:p>
      <w:pPr/>
      <w:r>
        <w:rPr>
          <w:lang w:val="es_ES" w:bidi="es_ES"/>
        </w:rPr>
      </w:r>
      <w:r>
        <w:rPr>
          <w:lang w:val="es_ES" w:bidi="es_ES"/>
        </w:rPr>
        <w:t>El festival de la Pascua era un momento en que los judíos recordaban cómo Dios los salvó cuando eran esclavos en Egipto. En ese momento, todos los primogénitos de los egipcios murieron, pero Dios le dijo a su pueblo que sacrificara un cordero para que sus hijos no murieran. El cordero murió en lugar de los primogénitos del pueblo de Dios. En esta sección de Mateo, Jesús viene a Jerusalén para celebrar la Pascua. Pero también viene a cumplir la Pascua. Será como el cordero que muere en el lugar del pueblo de Dios.</w:t>
      </w:r>
    </w:p>
    <w:p>
      <w:pPr/>
      <w:r>
        <w:rPr>
          <w:lang w:val="es_ES" w:bidi="es_ES"/>
        </w:rPr>
      </w:r>
      <w:r>
        <w:rPr>
          <w:lang w:val="es_ES" w:bidi="es_ES"/>
        </w:rPr>
        <w:t>Esta historia comienza diciéndonos que Jesús y sus discípulos están ahora muy cerca de Jerusalén. Han llegado a un pueblo llamado Betfage, que estaba fuera de la ciudad de Jerusalén, pero lo suficientemente cerca como para que alguien pudiera caminar a la ciudad en menos de una hora. Mateo menciona que Betfage estaba en el Monte de los Olivos, una montaña al este de Jerusalén.</w:t>
      </w:r>
    </w:p>
    <w:p>
      <w:pPr/>
      <w:r>
        <w:rPr>
          <w:lang w:val="es_ES" w:bidi="es_ES"/>
        </w:rPr>
      </w:r>
      <w:r>
        <w:rPr>
          <w:lang w:val="es_ES" w:bidi="es_ES"/>
        </w:rPr>
        <w:t xml:space="preserve">Muestren al equipo un mapa de la ruta de </w:t>
      </w:r>
      <w:r>
        <w:rPr>
          <w:lang w:val="es_ES" w:bidi="es_ES"/>
        </w:rPr>
        <w:t>Jesús de Galilea a Jerusalén</w:t>
      </w:r>
      <w:r>
        <w:rPr>
          <w:lang w:val="es_ES" w:bidi="es_ES"/>
        </w:rPr>
        <w:t>. Señalen a Betfage y el Monte de los Olivos en el mapa.</w:t>
      </w:r>
    </w:p>
    <w:p>
      <w:pPr/>
      <w:r>
        <w:rPr>
          <w:lang w:val="es_ES" w:bidi="es_ES"/>
        </w:rPr>
      </w:r>
      <w:r>
        <w:rPr>
          <w:lang w:val="es_ES" w:bidi="es_ES"/>
        </w:rPr>
        <w:t>Jesús y sus discípulos han caminado todo el camino a este punto desde Galilea. Pero en el momento en que entra en Jerusalén, Jesús elige montar en un burro en lugar de caminar. Envía a dos discípulos a desatar y le traen a dos animales: un burro hembra adulta y su potro, un burro joven. Si alguien les pregunta por qué están tomando los animales, Jesús les dice a los discípulos que digan simplemente que el Señor los necesita.</w:t>
      </w:r>
    </w:p>
    <w:p>
      <w:pPr/>
      <w:r>
        <w:rPr>
          <w:lang w:val="es_ES" w:bidi="es_ES"/>
        </w:rPr>
      </w:r>
      <w:r>
        <w:rPr>
          <w:lang w:val="es_ES" w:bidi="es_ES"/>
        </w:rPr>
        <w:t xml:space="preserve">Muestren al equipo una imagen de un </w:t>
      </w:r>
      <w:r>
        <w:rPr>
          <w:lang w:val="es_ES" w:bidi="es_ES"/>
        </w:rPr>
        <w:t>burro hembra con un potro</w:t>
      </w:r>
      <w:r>
        <w:rPr>
          <w:lang w:val="es_ES" w:bidi="es_ES"/>
        </w:rPr>
        <w:t>.</w:t>
      </w:r>
    </w:p>
    <w:p>
      <w:pPr/>
      <w:r>
        <w:rPr>
          <w:lang w:val="es_ES" w:bidi="es_ES"/>
        </w:rPr>
      </w:r>
      <w:r>
        <w:rPr>
          <w:lang w:val="es_ES" w:bidi="es_ES"/>
        </w:rPr>
        <w:t>Entrar en Jerusalén de esta manera era como decir: "Soy tu rey y salvador", aunque Jesús no dijo esas palabras. Habría recordado a las personas que el rey David del Antiguo Testamento regresaba a Jerusalén después de ganar una batalla contra las personas que se estaban rebelando contra él. Aunque David ganó la batalla, regresó pacíficamente. No se vengó de las personas que habían luchado contra él. Jesús montando un burro que entró en Jerusalén también recordaba a las personas un pasaje del profeta Zacarías. Mateo cita este pasaje para hacer que su mensaje sea más claro. El pasaje comienza diciendo: "Digan a la Hija de Sión", o "Digan a la hija Sión", dependiendo de la traducción que lean. "Hija de Sión" es una frase común en el Antiguo Testamento que significa la gente de Jerusalén. En su profecía, Zacarías prometió que el rey de Jerusalén vendría a Jerusalén montado en un burro. El rey sería amable o humilde. Un burro es un animal pacífico, no como los caballos fuertes que los reyes montaban cuando iban a luchar contra otras tribus o pueblos. Así que Jesús está mostrando que es rey y mesías, o salvador, pero no es como los reyes humanos que quieren aplastar y dominar a las personas.</w:t>
      </w:r>
    </w:p>
    <w:p>
      <w:pPr/>
      <w:r>
        <w:rPr>
          <w:lang w:val="es_ES" w:bidi="es_ES"/>
        </w:rPr>
      </w:r>
      <w:r>
        <w:rPr>
          <w:lang w:val="es_ES" w:bidi="es_ES"/>
        </w:rPr>
        <w:t>Deténganse y discutan las siguientes preguntas con su equipo: En su cultura, ¿cómo se ve un líder y cómo actúa? ¿Cómo pueden ver o saber que alguien es un líder? ¿Cómo se ve cuando un líder está viajando de un lugar a otro?</w:t>
      </w:r>
    </w:p>
    <w:p>
      <w:pPr/>
      <w:r>
        <w:rPr>
          <w:lang w:val="es_ES" w:bidi="es_ES"/>
        </w:rPr>
      </w:r>
      <w:r>
        <w:rPr>
          <w:lang w:val="es_ES" w:bidi="es_ES"/>
        </w:rPr>
        <w:t>Después de dar esta cita de Zacarías, Mateo nos dice que los dos discípulos hicieron lo que Jesús les dijo que hicieran. Trajeron a la madre y al burro bebé, y se pusieron ropa sobre la espalda para que Jesús se sentara. Mateo no nos dice cuál de los burros montó Jesús en realidad. Los Evangelios de Marcos y Lucas nos dicen que Jesús montó en un burro joven en el que nadie se había sentado antes. Eso significaría que el burro podría fácilmente tener miedo y entrar en pánico en una gran multitud. Así que es posible que Jesús les dijo que trajeran a la madre también porque eso ayudaría al joven burro a mantener la calma.</w:t>
      </w:r>
    </w:p>
    <w:p>
      <w:pPr/>
      <w:r>
        <w:rPr>
          <w:lang w:val="es_ES" w:bidi="es_ES"/>
        </w:rPr>
      </w:r>
      <w:r>
        <w:rPr>
          <w:lang w:val="es_ES" w:bidi="es_ES"/>
        </w:rPr>
        <w:t>Jesús se sienta en el burro y comienza a montar por la cima de la montaña y abajo por el otro lado hacia la ciudad de Jerusalén. También hay una enorme multitud con Jesús. Son otros judíos que están viajando a Jerusalén para la Pascua. Muchos de ellos podrían haber venido de Galilea como Jesús. Es posible que haya muchas personas en la multitud que habían estado siguiendo a Jesús y escuchando su enseñanza durante algún tiempo. Lo honran como su mesías y rey poniendo ropa y ramas de árboles en el camino por donde está a punto de pasar. Gritan alabanzas que provienen de los Salmos: "Hosanna", y "Bendito el que viene en el nombre del Señor". Llaman a Jesús "el hijo de David", un título que la gente entendía que significaba el rey de la familia de David a quien Dios prometió que rescataría a Israel.</w:t>
      </w:r>
    </w:p>
    <w:p>
      <w:pPr/>
      <w:r>
        <w:rPr>
          <w:lang w:val="es_ES" w:bidi="es_ES"/>
        </w:rPr>
      </w:r>
      <w:r>
        <w:rPr>
          <w:lang w:val="es_ES" w:bidi="es_ES"/>
        </w:rPr>
        <w:t xml:space="preserve">Muestren al equipo una imagen del </w:t>
      </w:r>
      <w:r>
        <w:rPr>
          <w:lang w:val="es_ES" w:bidi="es_ES"/>
        </w:rPr>
        <w:t>Monte de los Olivos</w:t>
      </w:r>
      <w:r>
        <w:rPr>
          <w:lang w:val="es_ES" w:bidi="es_ES"/>
        </w:rPr>
        <w:t xml:space="preserve"> como se ve desde Jerusalén.</w:t>
      </w:r>
    </w:p>
    <w:p>
      <w:pPr/>
      <w:r>
        <w:rPr>
          <w:lang w:val="es_ES" w:bidi="es_ES"/>
        </w:rPr>
      </w:r>
      <w:r>
        <w:rPr>
          <w:lang w:val="es_ES" w:bidi="es_ES"/>
        </w:rPr>
        <w:t>En este momento, Jesús entra en la ciudad de Jerusalén. Al igual que otras ciudades del antiguo Israel, Jerusalén tenía una gran muralla a su alrededor para evitar que los enemigos entraran en la ciudad. Había puertas en diferentes lugares que las personas en la ciudad podían cerrar si escuchaban que un enemigo se acercaba. Jesús y los otros viajeros tuvieron que pasar por una de estas puertas para entrar en la ciudad.</w:t>
      </w:r>
    </w:p>
    <w:p>
      <w:pPr/>
      <w:r>
        <w:rPr>
          <w:lang w:val="es_ES" w:bidi="es_ES"/>
        </w:rPr>
      </w:r>
      <w:r>
        <w:rPr>
          <w:lang w:val="es_ES" w:bidi="es_ES"/>
        </w:rPr>
        <w:t xml:space="preserve">Muestren al equipo una imagen de </w:t>
      </w:r>
      <w:r>
        <w:rPr>
          <w:lang w:val="es_ES" w:bidi="es_ES"/>
        </w:rPr>
        <w:t>murallas de la ciudad con una puerta por donde las personas puedan entrar</w:t>
      </w:r>
      <w:r>
        <w:rPr>
          <w:lang w:val="es_ES" w:bidi="es_ES"/>
        </w:rPr>
        <w:t>.</w:t>
      </w:r>
    </w:p>
    <w:p>
      <w:pPr/>
      <w:r>
        <w:rPr>
          <w:lang w:val="es_ES" w:bidi="es_ES"/>
        </w:rPr>
      </w:r>
      <w:r>
        <w:rPr>
          <w:lang w:val="es_ES" w:bidi="es_ES"/>
        </w:rPr>
        <w:t>Después de que entra en las puertas de la ciudad, Mateo nos habla de la reacción de las personas que vivían en Jerusalén. Había una gran conmoción, y las personas se estaban preguntando: "¿Quién es este?" Las personas podrían haber estado preocupadas de que alguien que venía a la ciudad como rey pudiera traer problemas con los gobernantes existentes de Jerusalén. Las personas también podrían haber dudado sobre Jesús porque era un forastero de Galilea, no un nativo de Jerusalén como eran ellos.</w:t>
      </w:r>
    </w:p>
    <w:p>
      <w:pPr/>
      <w:r>
        <w:rPr>
          <w:lang w:val="es_ES" w:bidi="es_ES"/>
        </w:rPr>
      </w:r>
      <w:r>
        <w:rPr>
          <w:lang w:val="es_ES" w:bidi="es_ES"/>
        </w:rPr>
        <w:t>La multitud de viajeros que están con Jesús responde a la pregunta que la gente de Jerusalén está preguntando. Dicen: "Este es Jesús, el profeta de Nazaret en Galilea". Al llamarlo profeta, muestran que creen que Dios lo ha enviado. Al decir el nombre de su pueblo y provincia, muestran que Jerusalén no es su hogar. Esto establece la tensión con las personas y especialmente los líderes en Jerusalén que continuarán aumentando en las historias que vienen después de esta.</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y sus discípulos han estado viajando durante algún tiempo, y ahora están cerca de Jerusalén. Llegan a un pueblo llamado Betfage. Jesús envía a dos discípulos para que traigan un burro para que lo monte al entrar en Jerusalén.</w:t>
      </w:r>
    </w:p>
    <w:p>
      <w:pPr/>
      <w:r>
        <w:rPr>
          <w:lang w:val="es_ES" w:bidi="es_ES"/>
        </w:rPr>
      </w:r>
      <w:r>
        <w:rPr>
          <w:b/>
          <w:lang w:val="es_ES" w:bidi="es_ES"/>
        </w:rPr>
        <w:t>Segunda escena:</w:t>
      </w:r>
      <w:r>
        <w:rPr>
          <w:lang w:val="es_ES" w:bidi="es_ES"/>
        </w:rPr>
        <w:t xml:space="preserve"> Jesús se sienta en el burro y la multitud que viaja con él extiende sus mantos y ramas en el camino mientras avanza montado desde el Monte de los Olivos hacia Jerusalén. Gritan alabanzas a Dios mientras pasan.</w:t>
      </w:r>
    </w:p>
    <w:p>
      <w:pPr/>
      <w:r>
        <w:rPr>
          <w:lang w:val="es_ES" w:bidi="es_ES"/>
        </w:rPr>
      </w:r>
      <w:r>
        <w:rPr>
          <w:b/>
          <w:lang w:val="es_ES" w:bidi="es_ES"/>
        </w:rPr>
        <w:t>Tercera escena:</w:t>
      </w:r>
      <w:r>
        <w:rPr>
          <w:lang w:val="es_ES" w:bidi="es_ES"/>
        </w:rPr>
        <w:t xml:space="preserve"> Jesús entra en la ciudad de Jerusalén, todavía montado en el burro y con una gran multitud a su alrededor. La gente de Jerusalén está perturbada y pregunta quién es. Las personas en la multitud de viajeros responden: "Es Jesús, el profeta de Nazaret en Galilea".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Dos discípulos de Jesús</w:t>
      </w:r>
    </w:p>
    <w:p>
      <w:pPr>
        <w:pStyle w:val="ListBullet"/>
        <w:spacing w:line="240" w:lineRule="auto"/>
        <w:ind w:left="720"/>
      </w:pPr>
      <w:r>
        <w:rPr>
          <w:lang w:val="es_ES" w:bidi="es_ES"/>
        </w:rPr>
      </w:r>
      <w:r>
        <w:rPr>
          <w:lang w:val="es_ES" w:bidi="es_ES"/>
        </w:rPr>
        <w:t>Los otros 10 de los 12 seguidores más cercanos de Jesús</w:t>
      </w:r>
    </w:p>
    <w:p>
      <w:pPr>
        <w:pStyle w:val="ListBullet"/>
        <w:spacing w:line="240" w:lineRule="auto"/>
        <w:ind w:left="720"/>
      </w:pPr>
      <w:r>
        <w:rPr>
          <w:lang w:val="es_ES" w:bidi="es_ES"/>
        </w:rPr>
      </w:r>
      <w:r>
        <w:rPr>
          <w:lang w:val="es_ES" w:bidi="es_ES"/>
        </w:rPr>
        <w:t>Personas que viajan a Jerusalén para el festival</w:t>
      </w:r>
    </w:p>
    <w:p>
      <w:pPr>
        <w:pStyle w:val="ListBullet"/>
        <w:spacing w:line="240" w:lineRule="auto"/>
        <w:ind w:left="720"/>
      </w:pPr>
      <w:r>
        <w:rPr>
          <w:lang w:val="es_ES" w:bidi="es_ES"/>
        </w:rPr>
      </w:r>
      <w:r>
        <w:rPr>
          <w:lang w:val="es_ES" w:bidi="es_ES"/>
        </w:rPr>
        <w:t>Las personas en Jerusalén</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Cuando la historia comienza, Jesús y sus discípulos han estado viajando durante tal vez una semana para llegar a Jerusalén desde Galilea. Llegan al último pueblo antes de Jerusalén, que está en el lado de una montaña cerca de Jerusalén. Entre donde están y Jerusalén hay un valle.</w:t>
      </w:r>
    </w:p>
    <w:p>
      <w:pPr/>
      <w:r>
        <w:rPr>
          <w:lang w:val="es_ES" w:bidi="es_ES"/>
        </w:rPr>
      </w:r>
      <w:r>
        <w:rPr>
          <w:lang w:val="es_ES" w:bidi="es_ES"/>
        </w:rPr>
        <w:t>Es importante recordar que se esperaba que todos los hombres judíos viajaran a Jerusalén para el festival de la Pascua. Por lo tanto, los caminos habrían estado muy concurridos. No había suficientes lugares en Jerusalén para que todos los visitantes se quedaran, por lo que las personas dormían en tiendas de campaña alrededor de la ciudad durante el festival. Mateo dice que la "gran multitud" alrededor de Jesús ahora se ha convertido en una "enorme multitud".</w:t>
      </w:r>
    </w:p>
    <w:p>
      <w:pPr/>
      <w:r>
        <w:rPr>
          <w:lang w:val="es_ES" w:bidi="es_ES"/>
        </w:rPr>
      </w:r>
      <w:r>
        <w:rPr>
          <w:lang w:val="es_ES" w:bidi="es_ES"/>
        </w:rPr>
        <w:t>Cuando llegan al pueblo de Betfage, Jesús envía a dos de sus discípulos al pueblo. Betfage era un pueblo donde entre 50 a 150 personas podrían haber vivido. Jesús les da instrucciones a los discípulos sobre dónde encontrar dos burros, una madre y un potro. Dice que los desaten y los traigan a él. Si alguien les dice algo, les dice que digan: "El Señor los necesita".</w:t>
      </w:r>
    </w:p>
    <w:p>
      <w:pPr/>
      <w:r>
        <w:rPr>
          <w:lang w:val="es_ES" w:bidi="es_ES"/>
        </w:rPr>
      </w:r>
      <w:r>
        <w:rPr>
          <w:lang w:val="es_ES" w:bidi="es_ES"/>
        </w:rPr>
        <w:t>El pasaje entonces incluye una cita del profeta Zacarías. Jesús está cumpliendo la profecía de Zacarías de un rey pacífico que entrará en Jerusalén sentado en un burro, no en un poderoso caballo de guerra. Las personas podrían haber estado pensando en este pasaje cuando Jesús entró en Jerusalén, porque habría sido familiar para ellas.</w:t>
      </w:r>
    </w:p>
    <w:p>
      <w:pPr/>
      <w:r>
        <w:rPr>
          <w:lang w:val="es_ES" w:bidi="es_ES"/>
        </w:rPr>
      </w:r>
      <w:r>
        <w:rPr>
          <w:lang w:val="es_ES" w:bidi="es_ES"/>
        </w:rPr>
        <w:t>Los dos discípulos traen los burros, y los discípulos de Jesús extienden ropas sobre sus lomos para que Jesús se siente. Entonces comienzan a viajar las últimas 1 o 2 millas de su viaje a Jerusalén. Probablemente subirían a la cima del Monte de los Olivos y, después de cruzar la colina, bajarían al valle entre Betfage y Jerusalén. Entonces subían nuevamente hacia las puertas de la ciudad de Jerusalén. La multitud que caminaba al lado de Jesús era enorme. Gritaban alabanzas mientras iban. Y extendieron sus ropas en el suelo frente a él para mostrar que lo honraban como rey. También extendieron ramas de palmeras en el camino. Ciertamente, todos se darían cuenta de esta enorme y ruidosa procesión.</w:t>
      </w:r>
    </w:p>
    <w:p>
      <w:pPr/>
      <w:r>
        <w:rPr>
          <w:lang w:val="es_ES" w:bidi="es_ES"/>
        </w:rPr>
      </w:r>
      <w:r>
        <w:rPr>
          <w:lang w:val="es_ES" w:bidi="es_ES"/>
        </w:rPr>
        <w:t>Cuando Jesús y sus discípulos finalmente cruzan las puertas de la ciudad, causan una conmoción en Jerusalén. Las personas de la ciudad comienzan a preguntar: "¿Quién es este?" Y la multitud con Jesús responde: "Este es Jesús, el profeta de Nazaret en Galilea".</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Dos discípulos de Jesús</w:t>
      </w:r>
    </w:p>
    <w:p>
      <w:pPr>
        <w:pStyle w:val="ListBullet"/>
        <w:spacing w:line="240" w:lineRule="auto"/>
        <w:ind w:left="720"/>
      </w:pPr>
      <w:r>
        <w:rPr>
          <w:lang w:val="es_ES" w:bidi="es_ES"/>
        </w:rPr>
      </w:r>
      <w:r>
        <w:rPr>
          <w:lang w:val="es_ES" w:bidi="es_ES"/>
        </w:rPr>
        <w:t>Los otros 10 de los 12 discípulos más cercanos de Jesús</w:t>
      </w:r>
    </w:p>
    <w:p>
      <w:pPr>
        <w:pStyle w:val="ListBullet"/>
        <w:spacing w:line="240" w:lineRule="auto"/>
        <w:ind w:left="720"/>
      </w:pPr>
      <w:r>
        <w:rPr>
          <w:lang w:val="es_ES" w:bidi="es_ES"/>
        </w:rPr>
      </w:r>
      <w:r>
        <w:rPr>
          <w:lang w:val="es_ES" w:bidi="es_ES"/>
        </w:rPr>
        <w:t>Una enorme multitud que viaja a Jerusalén para el festival</w:t>
      </w:r>
    </w:p>
    <w:p>
      <w:pPr>
        <w:pStyle w:val="ListBullet"/>
        <w:spacing w:line="240" w:lineRule="auto"/>
        <w:ind w:left="720"/>
      </w:pPr>
      <w:r>
        <w:rPr>
          <w:lang w:val="es_ES" w:bidi="es_ES"/>
        </w:rPr>
      </w:r>
      <w:r>
        <w:rPr>
          <w:lang w:val="es_ES" w:bidi="es_ES"/>
        </w:rPr>
        <w:t>Gente en Jerusalén</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Asegúrense de que el equipo entienda las diferentes ubicaciones en la historia. Comienza en el Monte de los Olivos, una montaña al este de Jerusalén, cerca de un pueblo llamado Betfage. Jesús envía a dos discípulos al pueblo y les dice dónde encontrar dos burros. Dice que desaten los burros y se los traigan.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dos discípulos: "¿Cómo se sienten cuando Jesús les dice que tomen a estos dos burros?" Es posible que escuchen respuestas como: "Incómodo", "Tengo miedo de que alguien nos acuse de robar", o "Me siento extraño, pero confío en Jesús".</w:t>
      </w:r>
    </w:p>
    <w:p>
      <w:pPr>
        <w:pStyle w:val="ListBullet"/>
        <w:spacing w:line="240" w:lineRule="auto"/>
        <w:ind w:left="720"/>
      </w:pPr>
      <w:r>
        <w:rPr>
          <w:lang w:val="es_ES" w:bidi="es_ES"/>
        </w:rPr>
      </w:r>
      <w:r>
        <w:rPr>
          <w:lang w:val="es_ES" w:bidi="es_ES"/>
        </w:rPr>
        <w:t>Comiencen la acción nuevamente.</w:t>
      </w:r>
    </w:p>
    <w:p>
      <w:pPr/>
      <w:r>
        <w:rPr>
          <w:lang w:val="es_ES" w:bidi="es_ES"/>
        </w:rPr>
      </w:r>
      <w:r>
        <w:rPr>
          <w:lang w:val="es_ES" w:bidi="es_ES"/>
        </w:rPr>
        <w:t>Cuando Jesús se sienta en el burro y comienza el viaje final hacia Jerusalén, la multitud de viajeros con Jesús es enorme. Ya es un momento emocionante porque están llegando a Jerusalén para el festival. El equipo puede actuar como lo que podría haber sido como viajar en una multitud tan grande de personas. En el centro de la multitud está Jesús, montado en un burro como Zacarías prometió que el Mesías lo haría. Mateo nos dice que la mayoría de las personas se quitaron sus mantos y los extendieron en el suelo frente a Jesús. ¡Imaginen cuántos mantos habrían estado allí! La gente está gritando alabanzas y llamando a Jesús "Hijo de David".</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 multitud de viajeros: "¿Cómo se sienten en este momento?" Es posible que escuchen respuestas como: "¡Estoy extremadamente feliz!" "Estoy emocionado de que nuestro rey esté finalmente aquí para salvarnos". "Me siento honrado de haber podido ver esto".</w:t>
      </w:r>
    </w:p>
    <w:p>
      <w:pPr>
        <w:pStyle w:val="ListBullet"/>
        <w:spacing w:line="240" w:lineRule="auto"/>
        <w:ind w:left="720"/>
      </w:pPr>
      <w:r>
        <w:rPr>
          <w:lang w:val="es_ES" w:bidi="es_ES"/>
        </w:rPr>
      </w:r>
      <w:r>
        <w:rPr>
          <w:lang w:val="es_ES" w:bidi="es_ES"/>
        </w:rPr>
        <w:t>Pregúntenle al actor que interpreta a Jesús: "¿Cómo se siente en este momento?" Es posible que escuchen respuestas como: "Amo a estas personas", o "Estoy feliz de escucharlos alabar a Dios", o "Estoy un poco triste porque sé que todos huirán cuando me arresten".</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La multitud sube por la cima de la colina, baja al valle y luego sube nuevamente hacia la ciudad de Jerusalén. Las personas en Jerusalén probablemente estaban observando. Podrían ver toda la procesión.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personas de Jerusalén: "¿Qué están pensando cuando ven a Jesús y a la gran multitud que se acerca?" Es posible que escuchen respuestas como: "Confundidos", "Preocupados" o "No sé lo que está sucediendo".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Asegúrense de que el equipo actúe el momento en que Jesús pase por las puertas de la ciudad y llegue a la ciudad de Jerusalén. Ahora la multitud en Jerusalén y la multitud de viajeros se reúnen. Mateo dice que había una conmoción en la ciudad. ¿Cómo se habría visto eso? La gente de Jerusalén comienza a preguntar: "¿Quién es este?" La multitud de viajeros responde: "Este es Jesús, el profeta de Nazaret en Galilea".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personas de Jerusalén: "¿Qué están pensando ahora?" Es posible que escuchen respuestas como: "No estoy seguro de este Jesús", o "Estos forasteros están haciendo una gran perturbación", o "Soy curioso".</w:t>
      </w:r>
    </w:p>
    <w:p>
      <w:pPr>
        <w:pStyle w:val="ListBullet"/>
        <w:spacing w:line="240" w:lineRule="auto"/>
        <w:ind w:left="720"/>
      </w:pPr>
      <w:r>
        <w:rPr>
          <w:lang w:val="es_ES" w:bidi="es_ES"/>
        </w:rPr>
      </w:r>
      <w:r>
        <w:rPr>
          <w:lang w:val="es_ES" w:bidi="es_ES"/>
        </w:rPr>
        <w:t>Pregúntenles a los actores que interpretan a la multitud de viajeros: "¿Qué están pensando?" Es posible que escuchen respuestas como: "Me preocupa lo que podría suceder a continuación", o "Siento orgullo de que un profeta tan grande haya venido de Galilea".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junto con muchos otros viajeros, está muy cerca de llegar a </w:t>
      </w:r>
      <w:r>
        <w:rPr>
          <w:b/>
          <w:lang w:val="es_ES" w:bidi="es_ES"/>
        </w:rPr>
        <w:t>Jerusalén</w:t>
      </w:r>
      <w:r>
        <w:rPr>
          <w:lang w:val="es_ES" w:bidi="es_ES"/>
        </w:rPr>
        <w:t xml:space="preserve">. Jerusalén era la ciudad capital de Israel. Consulten el Glosario Principal para obtener más información sobre </w:t>
      </w:r>
      <w:r>
        <w:rPr>
          <w:lang w:val="es_ES" w:bidi="es_ES"/>
        </w:rPr>
        <w:t>Jerusalén</w:t>
      </w:r>
      <w:r>
        <w:rPr>
          <w:lang w:val="es_ES" w:bidi="es_ES"/>
        </w:rPr>
        <w:t>.</w:t>
      </w:r>
    </w:p>
    <w:p>
      <w:pPr/>
      <w:r>
        <w:rPr>
          <w:lang w:val="es_ES" w:bidi="es_ES"/>
        </w:rPr>
      </w:r>
      <w:r>
        <w:rPr>
          <w:lang w:val="es_ES" w:bidi="es_ES"/>
        </w:rPr>
        <w:t xml:space="preserve">Los viajeros llegan al </w:t>
      </w:r>
      <w:r>
        <w:rPr>
          <w:b/>
          <w:lang w:val="es_ES" w:bidi="es_ES"/>
        </w:rPr>
        <w:t>Monte de los Olivos</w:t>
      </w:r>
      <w:r>
        <w:rPr>
          <w:lang w:val="es_ES" w:bidi="es_ES"/>
        </w:rPr>
        <w:t xml:space="preserve">, donde hay un pueblo llamado Betfage. El Monte de los Olivos era el nombre de una gran colina cerca de Jerusalén donde crecían los olivos. Jesús envía a dos de sus </w:t>
      </w:r>
      <w:r>
        <w:rPr>
          <w:b/>
          <w:lang w:val="es_ES" w:bidi="es_ES"/>
        </w:rPr>
        <w:t>discípulos</w:t>
      </w:r>
      <w:r>
        <w:rPr>
          <w:lang w:val="es_ES" w:bidi="es_ES"/>
        </w:rPr>
        <w:t xml:space="preserve"> al pueblo y les dice que le traigan dos burros que verán allí. Los </w:t>
      </w:r>
      <w:r>
        <w:rPr>
          <w:lang w:val="es_ES" w:bidi="es_ES"/>
        </w:rPr>
        <w:t>discípulos</w:t>
      </w:r>
      <w:r>
        <w:rPr>
          <w:lang w:val="es_ES" w:bidi="es_ES"/>
        </w:rPr>
        <w:t xml:space="preserve"> eran los seguidores más cercanos de Jesús, que estaban con él durante gran parte de su ministerio público. Consulten el Glosario Principal para obtener una descripción más completa de este término. Usen la misma palabra que han usado en otros lugares en los evangelios.</w:t>
      </w:r>
    </w:p>
    <w:p>
      <w:pPr/>
      <w:r>
        <w:rPr>
          <w:lang w:val="es_ES" w:bidi="es_ES"/>
        </w:rPr>
      </w:r>
      <w:r>
        <w:rPr>
          <w:lang w:val="es_ES" w:bidi="es_ES"/>
        </w:rPr>
        <w:t xml:space="preserve">Jesús también les dice a los dos discípulos que si alguien les pregunta sobre tomar los animales, deben decir: "El </w:t>
      </w:r>
      <w:r>
        <w:rPr>
          <w:b/>
          <w:lang w:val="es_ES" w:bidi="es_ES"/>
        </w:rPr>
        <w:t>Señor</w:t>
      </w:r>
      <w:r>
        <w:rPr>
          <w:lang w:val="es_ES" w:bidi="es_ES"/>
        </w:rPr>
        <w:t xml:space="preserve"> los necesita", y luego la persona los enviará de inmediato. </w:t>
      </w:r>
      <w:r>
        <w:rPr>
          <w:lang w:val="es_ES" w:bidi="es_ES"/>
        </w:rPr>
        <w:t>Señor</w:t>
      </w:r>
      <w:r>
        <w:rPr>
          <w:lang w:val="es_ES" w:bidi="es_ES"/>
        </w:rPr>
        <w:t xml:space="preserve"> puede significar amo, cabeza suprema o dueño. A nivel superficial, este es un título para un hombre respetado, como decir "señor". Consulten el Glosario Principal para obtener una definición más completa. Algunas personas creen que otra manera de entender esta frase es: "Su amo los necesita". Si usan la palabra "Señor", asegúrense de usar la misma palabra que han usado en otros lugares.</w:t>
      </w:r>
    </w:p>
    <w:p>
      <w:pPr/>
      <w:r>
        <w:rPr>
          <w:lang w:val="es_ES" w:bidi="es_ES"/>
        </w:rPr>
      </w:r>
      <w:r>
        <w:rPr>
          <w:lang w:val="es_ES" w:bidi="es_ES"/>
        </w:rPr>
        <w:t xml:space="preserve">Entonces la historia nos dice que a través de estos eventos, Jesús </w:t>
      </w:r>
      <w:r>
        <w:rPr>
          <w:b/>
          <w:lang w:val="es_ES" w:bidi="es_ES"/>
        </w:rPr>
        <w:t>cumplió</w:t>
      </w:r>
      <w:r>
        <w:rPr>
          <w:lang w:val="es_ES" w:bidi="es_ES"/>
        </w:rPr>
        <w:t xml:space="preserve"> las palabras del </w:t>
      </w:r>
      <w:r>
        <w:rPr>
          <w:b/>
          <w:lang w:val="es_ES" w:bidi="es_ES"/>
        </w:rPr>
        <w:t>profeta</w:t>
      </w:r>
      <w:r>
        <w:rPr>
          <w:lang w:val="es_ES" w:bidi="es_ES"/>
        </w:rPr>
        <w:t xml:space="preserve"> Zacarías.</w:t>
      </w:r>
    </w:p>
    <w:p>
      <w:pPr/>
      <w:r>
        <w:rPr>
          <w:lang w:val="es_ES" w:bidi="es_ES"/>
        </w:rPr>
      </w:r>
      <w:r>
        <w:rPr>
          <w:b/>
          <w:lang w:val="es_ES" w:bidi="es_ES"/>
        </w:rPr>
        <w:t>Cumplir</w:t>
      </w:r>
      <w:r>
        <w:rPr>
          <w:lang w:val="es_ES" w:bidi="es_ES"/>
        </w:rPr>
        <w:t xml:space="preserve"> significa completar algo. Las palabras que Zacarías habló hace muchos años ahora se están haciendo realidad.</w:t>
      </w:r>
    </w:p>
    <w:p>
      <w:pPr/>
      <w:r>
        <w:rPr>
          <w:lang w:val="es_ES" w:bidi="es_ES"/>
        </w:rPr>
      </w:r>
      <w:r>
        <w:rPr>
          <w:lang w:val="es_ES" w:bidi="es_ES"/>
        </w:rPr>
        <w:t>Profeta</w:t>
      </w:r>
      <w:r>
        <w:rPr>
          <w:lang w:val="es_ES" w:bidi="es_ES"/>
        </w:rPr>
        <w:t xml:space="preserve"> significa alguien que recibe mensajes de Dios y se los transmite a las personas. Para obtener una definición más completa, consulte el Glosario Principal. Usen la misma palabra para profeta que han usado en otros lugares.</w:t>
      </w:r>
    </w:p>
    <w:p>
      <w:pPr/>
      <w:r>
        <w:rPr>
          <w:lang w:val="es_ES" w:bidi="es_ES"/>
        </w:rPr>
      </w:r>
      <w:r>
        <w:rPr>
          <w:lang w:val="es_ES" w:bidi="es_ES"/>
        </w:rPr>
        <w:t xml:space="preserve">Mateo ahora cita la profecía. Comienza diciendo: "Digan a la </w:t>
      </w:r>
      <w:r>
        <w:rPr>
          <w:b/>
          <w:lang w:val="es_ES" w:bidi="es_ES"/>
        </w:rPr>
        <w:t>Hija de Sión</w:t>
      </w:r>
      <w:r>
        <w:rPr>
          <w:lang w:val="es_ES" w:bidi="es_ES"/>
        </w:rPr>
        <w:t xml:space="preserve">". </w:t>
      </w:r>
      <w:r>
        <w:rPr>
          <w:lang w:val="es_ES" w:bidi="es_ES"/>
        </w:rPr>
        <w:t>Sión</w:t>
      </w:r>
      <w:r>
        <w:rPr>
          <w:lang w:val="es_ES" w:bidi="es_ES"/>
        </w:rPr>
        <w:t xml:space="preserve"> es otro nombre para la ciudad de Jerusalén. "Hija de Sión" es una frase común en el Antiguo Testamento. Significa todas las personas de Jerusalén, no solo a las mujeres jóvenes o a una mujer joven.</w:t>
      </w:r>
    </w:p>
    <w:p>
      <w:pPr/>
      <w:r>
        <w:rPr>
          <w:lang w:val="es_ES" w:bidi="es_ES"/>
        </w:rPr>
      </w:r>
      <w:r>
        <w:rPr>
          <w:lang w:val="es_ES" w:bidi="es_ES"/>
        </w:rPr>
        <w:t>La siguiente línea de la profecía dice: "¡He aquí" o "</w:t>
      </w:r>
      <w:r>
        <w:rPr>
          <w:b/>
          <w:lang w:val="es_ES" w:bidi="es_ES"/>
        </w:rPr>
        <w:t>¡Miren</w:t>
      </w:r>
      <w:r>
        <w:rPr>
          <w:lang w:val="es_ES" w:bidi="es_ES"/>
        </w:rPr>
        <w:t xml:space="preserve">!" Esta palabra muestra que las siguientes palabras son muy importantes y que las personas necesitan prestarles atención. La razón por la que necesitan prestar atención es que el rey está viniendo. Es </w:t>
      </w:r>
      <w:r>
        <w:rPr>
          <w:b/>
          <w:lang w:val="es_ES" w:bidi="es_ES"/>
        </w:rPr>
        <w:t>humilde</w:t>
      </w:r>
      <w:r>
        <w:rPr>
          <w:lang w:val="es_ES" w:bidi="es_ES"/>
        </w:rPr>
        <w:t xml:space="preserve">, lo que también se puede traducir como "manso" o "amable". Entonces dice que está "montado en un </w:t>
      </w:r>
      <w:r>
        <w:rPr>
          <w:b/>
          <w:lang w:val="es_ES" w:bidi="es_ES"/>
        </w:rPr>
        <w:t>burro</w:t>
      </w:r>
      <w:r>
        <w:rPr>
          <w:lang w:val="es_ES" w:bidi="es_ES"/>
        </w:rPr>
        <w:t xml:space="preserve">", una palabra que significa un burro hembra adulta. Y finalmente dice que está montado "en un potro, el potro de un burro". La palabra </w:t>
      </w:r>
      <w:r>
        <w:rPr>
          <w:b/>
          <w:lang w:val="es_ES" w:bidi="es_ES"/>
        </w:rPr>
        <w:t>potro</w:t>
      </w:r>
      <w:r>
        <w:rPr>
          <w:lang w:val="es_ES" w:bidi="es_ES"/>
        </w:rPr>
        <w:t xml:space="preserve"> significa un burro macho joven. "Potro" también significa un caballo joven o burro.</w:t>
      </w:r>
    </w:p>
    <w:p>
      <w:pPr/>
      <w:r>
        <w:rPr>
          <w:lang w:val="es_ES" w:bidi="es_ES"/>
        </w:rPr>
      </w:r>
      <w:r>
        <w:rPr>
          <w:lang w:val="es_ES" w:bidi="es_ES"/>
        </w:rPr>
        <w:t>La historia continúa mientras los dos discípulos siguen las instrucciones de Jesús y traen a los animales de regreso. Ponen sus mantos sobre los lomos de los animales y Jesús se sienta "sobre ellos".</w:t>
      </w:r>
    </w:p>
    <w:p>
      <w:pPr/>
      <w:r>
        <w:rPr>
          <w:lang w:val="es_ES" w:bidi="es_ES"/>
        </w:rPr>
      </w:r>
      <w:r>
        <w:rPr>
          <w:lang w:val="es_ES" w:bidi="es_ES"/>
        </w:rPr>
        <w:t>"Ellos" podría significar tres cosas diferentes. Podría significar que se sentaba en ambos animales, uno a la vez, mientras cabalgaba a Jerusalén. Podría significar que se sentó en la ropa, que estaba encima de uno de los animales. O podría significar que se sentó solo en el burro joven, pero como la madre también estaba cerca, el texto dice que "se sentó en ellos" para mostrar que Jesús estaba cumpliendo la profecía de Zacarías sobre un burro y su potro. La mayoría de los estudiosos piensa que esta última es la manera correcta de entender "se sentó en ellos".</w:t>
      </w:r>
    </w:p>
    <w:p>
      <w:pPr/>
      <w:r>
        <w:rPr>
          <w:lang w:val="es_ES" w:bidi="es_ES"/>
        </w:rPr>
      </w:r>
      <w:r>
        <w:rPr>
          <w:lang w:val="es_ES" w:bidi="es_ES"/>
        </w:rPr>
        <w:t>La historia continúa diciendo que "la mayoría de la multitud" extendieron sus abrigos en el camino frente a Jesús, y luego cortaron ramas de los árboles y las extendieron frente a él. Hicieron esto para mostrar que lo estaban honrando como rey. Las multitudes que entraban en Jerusalén delante de él y detrás de él estaban gritando: "</w:t>
      </w:r>
      <w:r>
        <w:rPr>
          <w:b/>
          <w:lang w:val="es_ES" w:bidi="es_ES"/>
        </w:rPr>
        <w:t>¡Hosanna</w:t>
      </w:r>
      <w:r>
        <w:rPr>
          <w:lang w:val="es_ES" w:bidi="es_ES"/>
        </w:rPr>
        <w:t xml:space="preserve">!" </w:t>
      </w:r>
      <w:r>
        <w:rPr>
          <w:lang w:val="es_ES" w:bidi="es_ES"/>
        </w:rPr>
        <w:t>Hosanna</w:t>
      </w:r>
      <w:r>
        <w:rPr>
          <w:lang w:val="es_ES" w:bidi="es_ES"/>
        </w:rPr>
        <w:t xml:space="preserve"> viene de una palabra hebrea que significa "salvar ahora", pero en este momento parece que las personas lo usaban como una manera de alabar a Dios.</w:t>
      </w:r>
    </w:p>
    <w:p>
      <w:pPr/>
      <w:r>
        <w:rPr>
          <w:lang w:val="es_ES" w:bidi="es_ES"/>
        </w:rPr>
      </w:r>
      <w:r>
        <w:rPr>
          <w:lang w:val="es_ES" w:bidi="es_ES"/>
        </w:rPr>
        <w:t>Hijo de David</w:t>
      </w:r>
      <w:r>
        <w:rPr>
          <w:lang w:val="es_ES" w:bidi="es_ES"/>
        </w:rPr>
        <w:t xml:space="preserve"> es una frase que las personas solían hablar sobre el rey de la familia de David que Dios prometió rescataría a Israel. </w:t>
      </w:r>
      <w:r>
        <w:rPr>
          <w:lang w:val="es_ES" w:bidi="es_ES"/>
        </w:rPr>
        <w:t>David</w:t>
      </w:r>
      <w:r>
        <w:rPr>
          <w:lang w:val="es_ES" w:bidi="es_ES"/>
        </w:rPr>
        <w:t xml:space="preserve"> era el rey más grande de Israel en el Antiguo Testamento, y Dios prometió que uno de sus descendientes salvaría a Israel. Consulten el Glosario Principal para obtener una definición más completa. Usen la misma frase aquí que la frase que usaron en la historia de los dos hombres ciegos.</w:t>
      </w:r>
    </w:p>
    <w:p>
      <w:pPr/>
      <w:r>
        <w:rPr>
          <w:lang w:val="es_ES" w:bidi="es_ES"/>
        </w:rPr>
      </w:r>
      <w:r>
        <w:rPr>
          <w:lang w:val="es_ES" w:bidi="es_ES"/>
        </w:rPr>
        <w:t>Las personas también gritan: "</w:t>
      </w:r>
      <w:r>
        <w:rPr>
          <w:b/>
          <w:lang w:val="es_ES" w:bidi="es_ES"/>
        </w:rPr>
        <w:t>¡Bendito</w:t>
      </w:r>
      <w:r>
        <w:rPr>
          <w:lang w:val="es_ES" w:bidi="es_ES"/>
        </w:rPr>
        <w:t xml:space="preserve"> el que viene en el </w:t>
      </w:r>
      <w:r>
        <w:rPr>
          <w:b/>
          <w:lang w:val="es_ES" w:bidi="es_ES"/>
        </w:rPr>
        <w:t>nombre del Señor</w:t>
      </w:r>
      <w:r>
        <w:rPr>
          <w:lang w:val="es_ES" w:bidi="es_ES"/>
        </w:rPr>
        <w:t>!"</w:t>
      </w:r>
    </w:p>
    <w:p>
      <w:pPr/>
      <w:r>
        <w:rPr>
          <w:lang w:val="es_ES" w:bidi="es_ES"/>
        </w:rPr>
      </w:r>
      <w:r>
        <w:rPr>
          <w:lang w:val="es_ES" w:bidi="es_ES"/>
        </w:rPr>
        <w:t>Bendecir</w:t>
      </w:r>
      <w:r>
        <w:rPr>
          <w:lang w:val="es_ES" w:bidi="es_ES"/>
        </w:rPr>
        <w:t xml:space="preserve"> se refiere a cuando Dios ayuda, hace el bien o favorece a alguien o algo. Consulten el Glosario Principal para obtener una descripción más completa. Usen la misma palabra aquí que han usado en otros lugares.</w:t>
      </w:r>
    </w:p>
    <w:p>
      <w:pPr/>
      <w:r>
        <w:rPr>
          <w:lang w:val="es_ES" w:bidi="es_ES"/>
        </w:rPr>
      </w:r>
      <w:r>
        <w:rPr>
          <w:b/>
          <w:lang w:val="es_ES" w:bidi="es_ES"/>
        </w:rPr>
        <w:t>En el nombre del Señor</w:t>
      </w:r>
      <w:r>
        <w:rPr>
          <w:lang w:val="es_ES" w:bidi="es_ES"/>
        </w:rPr>
        <w:t xml:space="preserve"> era una expresión común que significaba que alguien representaba "al Señor", un título para Dios, o que hacía algo con autoridad de Dios.</w:t>
      </w:r>
    </w:p>
    <w:p>
      <w:pPr/>
      <w:r>
        <w:rPr>
          <w:lang w:val="es_ES" w:bidi="es_ES"/>
        </w:rPr>
      </w:r>
      <w:r>
        <w:rPr>
          <w:lang w:val="es_ES" w:bidi="es_ES"/>
        </w:rPr>
        <w:t xml:space="preserve">Finalmente, las personas también dicen: "¡Hosanna </w:t>
      </w:r>
      <w:r>
        <w:rPr>
          <w:b/>
          <w:lang w:val="es_ES" w:bidi="es_ES"/>
        </w:rPr>
        <w:t>en lo más alto</w:t>
      </w:r>
      <w:r>
        <w:rPr>
          <w:lang w:val="es_ES" w:bidi="es_ES"/>
        </w:rPr>
        <w:t>!" Decir "en lo más alto" se refiere al cielo, donde Dios vive. Era una manera de alabar a Dios sin mencionar su nombre. Los judíos creían que decir el nombre de Dios era irrespetuoso, por lo que usaban muchas otras frases para hablar de él.</w:t>
      </w:r>
    </w:p>
    <w:p>
      <w:pPr/>
      <w:r>
        <w:rPr>
          <w:lang w:val="es_ES" w:bidi="es_ES"/>
        </w:rPr>
      </w:r>
      <w:r>
        <w:rPr>
          <w:lang w:val="es_ES" w:bidi="es_ES"/>
        </w:rPr>
        <w:t xml:space="preserve">La siguiente historia nos dice que cuando Jesús entró en Jerusalén, toda la ciudad estaba </w:t>
      </w:r>
      <w:r>
        <w:rPr>
          <w:b/>
          <w:lang w:val="es_ES" w:bidi="es_ES"/>
        </w:rPr>
        <w:t>agitada</w:t>
      </w:r>
      <w:r>
        <w:rPr>
          <w:lang w:val="es_ES" w:bidi="es_ES"/>
        </w:rPr>
        <w:t xml:space="preserve">, o en una conmoción, o en un alboroto. Esto probablemente significa que una gran cantidad de personas venían a ver lo que estaba sucediendo, y todo era muy ruidoso y desorganizado. Las personas en Jerusalén están preguntando: "¿Quién es este?" Y la multitud de personas que viajan con Jesús responde diciendo el nombre de Jesús, su pueblo, </w:t>
      </w:r>
      <w:r>
        <w:rPr>
          <w:b/>
          <w:lang w:val="es_ES" w:bidi="es_ES"/>
        </w:rPr>
        <w:t>Nazaret</w:t>
      </w:r>
      <w:r>
        <w:rPr>
          <w:lang w:val="es_ES" w:bidi="es_ES"/>
        </w:rPr>
        <w:t xml:space="preserve"> y su provincia, y diciendo que es un profeta. </w:t>
      </w:r>
      <w:r>
        <w:rPr>
          <w:lang w:val="es_ES" w:bidi="es_ES"/>
        </w:rPr>
        <w:t>Nazaret</w:t>
      </w:r>
      <w:r>
        <w:rPr>
          <w:lang w:val="es_ES" w:bidi="es_ES"/>
        </w:rPr>
        <w:t xml:space="preserve"> era un pequeño pueblo en la región de </w:t>
      </w:r>
      <w:r>
        <w:rPr>
          <w:lang w:val="es_ES" w:bidi="es_ES"/>
        </w:rPr>
        <w:t>Galilea</w:t>
      </w:r>
      <w:r>
        <w:rPr>
          <w:lang w:val="es_ES" w:bidi="es_ES"/>
        </w:rPr>
        <w:t>. Consulten el Glosario Principal para obtener más información.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21:12–22</w:t>
      </w:r>
      <w:r>
        <w:rPr>
          <w:lang w:val="es_ES" w:bidi="es_ES"/>
        </w:rPr>
      </w:r>
    </w:p>
    <w:p>
      <w:pPr>
        <w:pStyle w:val="Heading3"/>
      </w:pPr>
      <w:r>
        <w:rPr>
          <w:lang w:val="es_ES" w:bidi="es_ES"/>
        </w:rPr>
        <w:t>Escuchar con el corazón</w:t>
      </w:r>
    </w:p>
    <w:p>
      <w:pPr/>
      <w:r>
        <w:rPr>
          <w:lang w:val="es_ES" w:bidi="es_ES"/>
        </w:rPr>
      </w:r>
      <w:r>
        <w:rPr>
          <w:lang w:val="es_ES" w:bidi="es_ES"/>
        </w:rPr>
        <w:t>Escuchen Mateo 21:12–22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Esta historia es la primera de una secuencia de historias que hablan sobre el conflicto entre Jesús y los líderes religiosos en Jerusalén. En esta historia y las historias que la siguen, Jesús está en el templo judío en Jerusalén. Él hace y dice muchas cosas que a los líderes religiosos no les gustan. Finalmente, estas historias de conflicto llevarán a que los líderes religiosos arresten a Jesús.</w:t>
      </w:r>
    </w:p>
    <w:p>
      <w:pPr/>
      <w:r>
        <w:rPr>
          <w:lang w:val="es_ES" w:bidi="es_ES"/>
        </w:rPr>
      </w:r>
      <w:r>
        <w:rPr>
          <w:lang w:val="es_ES" w:bidi="es_ES"/>
        </w:rPr>
        <w:t>Jesús acaba de llegar a Jerusalén para el festival de la Pascua, junto con muchos otros judíos que vinieron de otras provincias y países para celebrar y adorar a Dios. En la fe judía, solo había un templo donde la gente podía ofrecer sacrificios a Dios. Dios había ordenado a todos los hombres judíos que vinieran a Jerusalén tres veces al año para los festivales. Habría enormes multitudes de personas adorando a Dios en el templo durante esos festivales.</w:t>
      </w:r>
    </w:p>
    <w:p>
      <w:pPr/>
      <w:r>
        <w:rPr>
          <w:lang w:val="es_ES" w:bidi="es_ES"/>
        </w:rPr>
      </w:r>
      <w:r>
        <w:rPr>
          <w:lang w:val="es_ES" w:bidi="es_ES"/>
        </w:rPr>
        <w:t>Mateo nos dice que cuando Jesús llega a Jerusalén, va al templo. El edificio del templo estaba rodeado de muchas áreas que no estaban bajo el techo del templo, sino que todavía estaban dentro de los muros del complejo del templo. Una de estas áreas se llamaba el Patio de los Gentiles, porque era un área donde incluso se permitía entrar a los no judíos.</w:t>
      </w:r>
    </w:p>
    <w:p>
      <w:pPr/>
      <w:r>
        <w:rPr>
          <w:lang w:val="es_ES" w:bidi="es_ES"/>
        </w:rPr>
      </w:r>
      <w:r>
        <w:rPr>
          <w:lang w:val="es_ES" w:bidi="es_ES"/>
        </w:rPr>
        <w:t xml:space="preserve">Muestren al equipo una imagen del </w:t>
      </w:r>
      <w:r>
        <w:rPr>
          <w:lang w:val="es_ES" w:bidi="es_ES"/>
        </w:rPr>
        <w:t>diseño del templo en tiempos de Jesús</w:t>
      </w:r>
      <w:r>
        <w:rPr>
          <w:lang w:val="es_ES" w:bidi="es_ES"/>
        </w:rPr>
        <w:t>.</w:t>
      </w:r>
    </w:p>
    <w:p>
      <w:pPr/>
      <w:r>
        <w:rPr>
          <w:lang w:val="es_ES" w:bidi="es_ES"/>
        </w:rPr>
      </w:r>
      <w:r>
        <w:rPr>
          <w:lang w:val="es_ES" w:bidi="es_ES"/>
        </w:rPr>
        <w:t>En esta área, había muchas personas que estaban vendiendo animales. La gente compraba estos animales y los ofrecía como sacrificios a Dios. El texto menciona específicamente las palomas. La gente pobre haría una ofrenda de palomas si no pudiera permitirse un animal más grande. Otros animales que se usaban para el sacrificio eran ovejas, cabras y toros o bueyes. Algunos estudiosos creen que la práctica de comprar y vender animales dentro de los muros del complejo del templo era algo que solo había comenzado unos años antes, y que el sumo sacerdote lo permitió aunque los otros ancianos no estaban de acuerdo en que debiera permitirse.</w:t>
      </w:r>
    </w:p>
    <w:p>
      <w:pPr/>
      <w:r>
        <w:rPr>
          <w:lang w:val="es_ES" w:bidi="es_ES"/>
        </w:rPr>
      </w:r>
      <w:r>
        <w:rPr>
          <w:lang w:val="es_ES" w:bidi="es_ES"/>
        </w:rPr>
        <w:t xml:space="preserve">Muestren al equipo una imagen de </w:t>
      </w:r>
      <w:r>
        <w:rPr>
          <w:lang w:val="es_ES" w:bidi="es_ES"/>
        </w:rPr>
        <w:t>los cinco tipos de animales que se usan en los sacrificios en el templo: una paloma, una tórtola, un buey, una oveja macho y una cabra macho</w:t>
      </w:r>
      <w:r>
        <w:rPr>
          <w:lang w:val="es_ES" w:bidi="es_ES"/>
        </w:rPr>
        <w:t>.</w:t>
      </w:r>
    </w:p>
    <w:p>
      <w:pPr/>
      <w:r>
        <w:rPr>
          <w:lang w:val="es_ES" w:bidi="es_ES"/>
        </w:rPr>
      </w:r>
      <w:r>
        <w:rPr>
          <w:lang w:val="es_ES" w:bidi="es_ES"/>
        </w:rPr>
        <w:t>También había personas intercambiando el tipo de dinero que la gente normalmente usaba por una moneda diferente que se usaba en el templo. Todos los hombres judíos tenían que pagar un impuesto cada año para ayudar a reparar y mantener el templo. Solo podían usar este tipo especial de moneda para pagar el impuesto del templo. Algunos libros escritos en la época de Jesús nos dicen que los comerciantes que vendían animales dentro del área del templo cobraban por ellos precios mucho más altos de lo normal. Los cambistas también obtendrían ganancias cobrando por su servicio de intercambio de dinero.</w:t>
      </w:r>
    </w:p>
    <w:p>
      <w:pPr/>
      <w:r>
        <w:rPr>
          <w:lang w:val="es_ES" w:bidi="es_ES"/>
        </w:rPr>
      </w:r>
      <w:r>
        <w:rPr>
          <w:lang w:val="es_ES" w:bidi="es_ES"/>
        </w:rPr>
        <w:t>Cuando Jesús llega al complejo del templo, expulsa a los comerciantes que están vendiendo animales y vuelca las mesas de los cambistas. Explica estas acciones diciendo: "Está escrito: 'Mi casa será llamada casa de oración', pero ustedes la han convertido en 'una cueva de ladrones'".</w:t>
      </w:r>
    </w:p>
    <w:p>
      <w:pPr/>
      <w:r>
        <w:rPr>
          <w:lang w:val="es_ES" w:bidi="es_ES"/>
        </w:rPr>
      </w:r>
      <w:r>
        <w:rPr>
          <w:lang w:val="es_ES" w:bidi="es_ES"/>
        </w:rPr>
        <w:t>La primera parte de lo que Jesús dice es una cita de Isaías 56:7: "Los llevaré a mi santo monte de Jerusalén y los llenaré de alegría en mi casa de oración". Aceptaré sus ofrendas quemadas y sacrificios, porque mi templo se llamará casa de oración para todas las naciones". En este texto, Dios promete salvar a Israel y también dar la bienvenida a la gente de todas las naciones para que lo adore. Al usar las palabras de Isaías: "Mi casa será llamada casa de oración", Jesús le está diciendo a la gente que el propósito del templo es proporcionar un lugar donde la gente pueda reunirse con Dios y orarle. Cuando la gente compraba y vendía animales dentro del recinto del templo, probablemente el área se volvía muy ruidosa y resultaba fácil distraerse de la adoración y la oración a Dios.</w:t>
      </w:r>
    </w:p>
    <w:p>
      <w:pPr/>
      <w:r>
        <w:rPr>
          <w:lang w:val="es_ES" w:bidi="es_ES"/>
        </w:rPr>
      </w:r>
      <w:r>
        <w:rPr>
          <w:lang w:val="es_ES" w:bidi="es_ES"/>
        </w:rPr>
        <w:t>La segunda parte de lo que Jesús dice viene de Jeremías 7:11: "¿No admiten ustedes mismos que este templo, que lleva mi nombre, se ha convertido en una guarida de ladrones?" En este texto, Jeremías estaba advirtiendo al pueblo de Israel que no pensara que podía cometer todo tipo de pecados sin que Dios los castigara, solo porque el templo de Dios estaba en su ciudad. Jeremías le dice a la gente que debido a todas las cosas malas que están haciendo, el templo en sí se ha convertido en un lugar donde los ladrones se esconden para no ser atrapados. Pero Dios castigará a la gente por sus pecados, incluso si también tiene que destruir su propio templo.</w:t>
      </w:r>
    </w:p>
    <w:p>
      <w:pPr/>
      <w:r>
        <w:rPr>
          <w:lang w:val="es_ES" w:bidi="es_ES"/>
        </w:rPr>
      </w:r>
      <w:r>
        <w:rPr>
          <w:lang w:val="es_ES" w:bidi="es_ES"/>
        </w:rPr>
        <w:t>Al citar los dos textos del Antiguo Testamento, Jesús le está diciendo a la gente que no están respetando el templo de Dios, tal como la gente en los tiempos del Antiguo Testamento no lo respetaba. No lo están usando adecuadamente como un lugar para encontrarse con Dios y adorarlo. En cambio, están dejando que cosas como el dinero y los animales, que se suponía que debían usarse para fortalecer la relación de la gente con Dios, se conviertan en una distracción que los aleja de Dios. Se están enfocando en las cosas que pueden ver y tocar, no en Dios. Esto es un insulto a Dios, porque Dios quiere profundamente que la gente lo conozca, y le dio a la gente el templo para ese propósito.</w:t>
      </w:r>
    </w:p>
    <w:p>
      <w:pPr/>
      <w:r>
        <w:rPr>
          <w:lang w:val="es_ES" w:bidi="es_ES"/>
        </w:rPr>
      </w:r>
      <w:r>
        <w:rPr>
          <w:lang w:val="es_ES" w:bidi="es_ES"/>
        </w:rPr>
        <w:t>La acción de Jesús de eliminar a los comerciantes del templo muestra que está actuando con la autoridad del Mesías. En el Antiguo Testamento, el profeta Zacarías dijo que cuando Dios redima a su pueblo, "Ya no habrá ningún comerciante en la casa del Señor".</w:t>
      </w:r>
    </w:p>
    <w:p>
      <w:pPr/>
      <w:r>
        <w:rPr>
          <w:lang w:val="es_ES" w:bidi="es_ES"/>
        </w:rPr>
      </w:r>
      <w:r>
        <w:rPr>
          <w:lang w:val="es_ES" w:bidi="es_ES"/>
        </w:rPr>
        <w:t>Entonces Jesús continúa actuando como el Mesías sanando a la gente ciega y lisiada que se acerca a él en el recinto del templo. Algunos niños comienzan a gritar las palabras que escucharon decir a la gente durante la entrada de Jesús a la ciudad. Los niños dicen: "¡Hosanna al Hijo de David!" Cuando escuchan estas palabras, los líderes religiosos se enojan mucho. Entienden que los niños están alabando a Jesús como el Mesías. Así que le preguntan a Jesús: "¿Oyes lo que estos niños están diciendo?"</w:t>
      </w:r>
    </w:p>
    <w:p>
      <w:pPr/>
      <w:r>
        <w:rPr>
          <w:lang w:val="es_ES" w:bidi="es_ES"/>
        </w:rPr>
      </w:r>
      <w:r>
        <w:rPr>
          <w:lang w:val="es_ES" w:bidi="es_ES"/>
        </w:rPr>
        <w:t>Jesús responde con un simple: "Sí", lo que significa que escucha, y acepta la alabanza de los niños. Entonces cita las palabras de un salmo que dice: "Has enseñado a los niños y a los bebés a darte alabanza". Jesús no cita la siguiente parte del salmo, pero los líderes religiosos deben haber recordado que las siguientes palabras en el salmo son "para hacer callar al enemigo y al vengativo".</w:t>
      </w:r>
    </w:p>
    <w:p>
      <w:pPr/>
      <w:r>
        <w:rPr>
          <w:lang w:val="es_ES" w:bidi="es_ES"/>
        </w:rPr>
      </w:r>
      <w:r>
        <w:rPr>
          <w:lang w:val="es_ES" w:bidi="es_ES"/>
        </w:rPr>
        <w:t>Después de esta primera confrontación con los líderes religiosos, Jesús dejó el templo y fue a pasar la noche en Betania, un pueblo cerca de Jerusalén. Cuando Jesús y los discípulos regresan a la ciudad temprano a la mañana siguiente, Jesús ve una higuera con hojas. En el momento de la Pascua, no era normal que las higueras tuvieran todas sus hojas todavía. Las hojas continuarían creciendo después de que la Pascua terminara, y el fruto vendría en ese momento. Pero esta higuera ya tenía tantas hojas grandes que Jesús fue a ver si también tendría algún fruto temprano, porque tenía hambre. Pero no había higos en el árbol.</w:t>
      </w:r>
    </w:p>
    <w:p>
      <w:pPr/>
      <w:r>
        <w:rPr>
          <w:lang w:val="es_ES" w:bidi="es_ES"/>
        </w:rPr>
      </w:r>
      <w:r>
        <w:rPr>
          <w:lang w:val="es_ES" w:bidi="es_ES"/>
        </w:rPr>
        <w:t xml:space="preserve">Muestren al equipo de traducción una imagen de una </w:t>
      </w:r>
      <w:r>
        <w:rPr>
          <w:lang w:val="es_ES" w:bidi="es_ES"/>
        </w:rPr>
        <w:t>higuera con hojas e higos en ella</w:t>
      </w:r>
      <w:r>
        <w:rPr>
          <w:lang w:val="es_ES" w:bidi="es_ES"/>
        </w:rPr>
        <w:t>.</w:t>
      </w:r>
    </w:p>
    <w:p>
      <w:pPr/>
      <w:r>
        <w:rPr>
          <w:lang w:val="es_ES" w:bidi="es_ES"/>
        </w:rPr>
      </w:r>
      <w:r>
        <w:rPr>
          <w:lang w:val="es_ES" w:bidi="es_ES"/>
        </w:rPr>
        <w:t>Las palabras que Mateo usa en esta historia son muy similares a las palabras escritas por el profeta del Antiguo Testamento, Miqueas: "No se puede encontrar un solo racimo de uvas ni un higo temprano para satisfacer mi hambre". En este texto, Miqueas está hablando de lo malvado que es el pueblo de Israel. Alguien que desea lo que es bueno y correcto no puede encontrar a nadie que satisfaga ese deseo, así como alguien que tiene hambre no puede encontrar ningún fruto en una higuera después de que ha terminado la cosecha. El árbol no tiene fruto. De la misma manera, Jerusalén, y especialmente los líderes religiosos, no le están dando a Dios el fruto de obedecerlo y buscarlo.</w:t>
      </w:r>
    </w:p>
    <w:p>
      <w:pPr/>
      <w:r>
        <w:rPr>
          <w:lang w:val="es_ES" w:bidi="es_ES"/>
        </w:rPr>
      </w:r>
      <w:r>
        <w:rPr>
          <w:lang w:val="es_ES" w:bidi="es_ES"/>
        </w:rPr>
        <w:t>Jesús entonces hace algo muy inusual. Él le dice a la higuera: "¡Que nunca vuelvas a dar fruto!" La higuera muere de inmediato. Esta es la única vez en su vida en que Jesús hace un milagro que causa la muerte en lugar de vida y sanidad. El milagro es un símbolo y una advertencia de cómo Dios juzgará a su pueblo si no da el fruto de la obediencia a Dios.</w:t>
      </w:r>
    </w:p>
    <w:p>
      <w:pPr/>
      <w:r>
        <w:rPr>
          <w:lang w:val="es_ES" w:bidi="es_ES"/>
        </w:rPr>
      </w:r>
      <w:r>
        <w:rPr>
          <w:lang w:val="es_ES" w:bidi="es_ES"/>
        </w:rPr>
        <w:t>Los discípulos se sorprenden cuando ven la higuera morir tan rápidamente. Jesús aprovecha la oportunidad para enseñarles sobre la fe. Él dice: "En verdad te digo, si tienes fe y no dudas... puedes decir a esta montaña: 'Seas levantado y arrojado al mar', y sucederá". Jesús está usando una imagen muy vívida para expresar su punto. Por supuesto, los discípulos en realidad no necesitan hacer que una montaña caiga al mar. Pero el punto de Jesús es que no hay límites para lo que Dios hará cuando su pueblo confíe en él mientras oran juntos.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5 escenas.</w:t>
      </w:r>
    </w:p>
    <w:p>
      <w:pPr/>
      <w:r>
        <w:rPr>
          <w:lang w:val="es_ES" w:bidi="es_ES"/>
        </w:rPr>
      </w:r>
      <w:r>
        <w:rPr>
          <w:b/>
          <w:lang w:val="es_ES" w:bidi="es_ES"/>
        </w:rPr>
        <w:t>Primera escena:</w:t>
      </w:r>
      <w:r>
        <w:rPr>
          <w:lang w:val="es_ES" w:bidi="es_ES"/>
        </w:rPr>
        <w:t xml:space="preserve"> Jesús llega al templo cerca de la fecha de la fiesta de la Pascua. Ve a personas comprando y vendiendo animales en el complejo del templo e intercambiando dinero, y los echa de allí. Explica lo que está haciendo diciendo: "Está escrito: 'Mi casa se llamará casa de oración', pero ustedes la han hecho 'una cueva de ladrones'".</w:t>
      </w:r>
    </w:p>
    <w:p>
      <w:pPr/>
      <w:r>
        <w:rPr>
          <w:lang w:val="es_ES" w:bidi="es_ES"/>
        </w:rPr>
      </w:r>
      <w:r>
        <w:rPr>
          <w:b/>
          <w:lang w:val="es_ES" w:bidi="es_ES"/>
        </w:rPr>
        <w:t>Segunda escena:</w:t>
      </w:r>
      <w:r>
        <w:rPr>
          <w:lang w:val="es_ES" w:bidi="es_ES"/>
        </w:rPr>
        <w:t xml:space="preserve"> Después de que Jesús elimina las actividades comerciales que tenían lugar en el templo, las personas ciegas y lisiadas vienen a él en el patio y él las sana. Los niños lo alaban como el Mesías diciendo: "¡Hosanna al Hijo de David!"</w:t>
      </w:r>
    </w:p>
    <w:p>
      <w:pPr/>
      <w:r>
        <w:rPr>
          <w:lang w:val="es_ES" w:bidi="es_ES"/>
        </w:rPr>
      </w:r>
      <w:r>
        <w:rPr>
          <w:b/>
          <w:lang w:val="es_ES" w:bidi="es_ES"/>
        </w:rPr>
        <w:t>Tercera escena:</w:t>
      </w:r>
      <w:r>
        <w:rPr>
          <w:lang w:val="es_ES" w:bidi="es_ES"/>
        </w:rPr>
        <w:t xml:space="preserve"> Los líderes religiosos se enojan mucho cuando escuchan las alabanzas de los niños. Se quejan ante Jesús. Pero Jesús acepta la alabanza y responde a los líderes religiosos con otra cita del Antiguo Testamento. Jesús entonces deja el templo por el resto del día y se va a quedar al pueblo de Betania.</w:t>
      </w:r>
    </w:p>
    <w:p>
      <w:pPr/>
      <w:r>
        <w:rPr>
          <w:lang w:val="es_ES" w:bidi="es_ES"/>
        </w:rPr>
      </w:r>
      <w:r>
        <w:rPr>
          <w:b/>
          <w:lang w:val="es_ES" w:bidi="es_ES"/>
        </w:rPr>
        <w:t>Cuarta escena:</w:t>
      </w:r>
      <w:r>
        <w:rPr>
          <w:lang w:val="es_ES" w:bidi="es_ES"/>
        </w:rPr>
        <w:t xml:space="preserve"> Jesús está regresando a la ciudad al día siguiente con sus discípulos. Tiene hambre y ve una higuera que tiene muchas hojas. Parece que también podría tener fruto. Pero cuando ve que no hay fruto, habla a la higuera y se seca de inmediato.</w:t>
      </w:r>
    </w:p>
    <w:p>
      <w:pPr/>
      <w:r>
        <w:rPr>
          <w:lang w:val="es_ES" w:bidi="es_ES"/>
        </w:rPr>
      </w:r>
      <w:r>
        <w:rPr>
          <w:b/>
          <w:lang w:val="es_ES" w:bidi="es_ES"/>
        </w:rPr>
        <w:t>Quinta escena:</w:t>
      </w:r>
      <w:r>
        <w:rPr>
          <w:lang w:val="es_ES" w:bidi="es_ES"/>
        </w:rPr>
        <w:t xml:space="preserve"> Los discípulos están asombrados de ver la higuera marchitarse tan rápidamente. Jesús aprovecha la oportunidad para enseñar a los discípulos sobre lo importante que es confiar en Dios. Él promete que si tenemos confianza en Dios y no dudamos, sucederán milagros como lo que le hizo a la higuera, y milagros aún más grandes.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de Jesús (podemos asumir que están presentes durante toda esta historia, aunque no se mencionan durante la parte en el templo)</w:t>
      </w:r>
    </w:p>
    <w:p>
      <w:pPr>
        <w:pStyle w:val="ListBullet"/>
        <w:spacing w:line="240" w:lineRule="auto"/>
        <w:ind w:left="720"/>
      </w:pPr>
      <w:r>
        <w:rPr>
          <w:lang w:val="es_ES" w:bidi="es_ES"/>
        </w:rPr>
      </w:r>
      <w:r>
        <w:rPr>
          <w:lang w:val="es_ES" w:bidi="es_ES"/>
        </w:rPr>
        <w:t>Personas que venden animales en el complejo del templo</w:t>
      </w:r>
    </w:p>
    <w:p>
      <w:pPr>
        <w:pStyle w:val="ListBullet"/>
        <w:spacing w:line="240" w:lineRule="auto"/>
        <w:ind w:left="720"/>
      </w:pPr>
      <w:r>
        <w:rPr>
          <w:lang w:val="es_ES" w:bidi="es_ES"/>
        </w:rPr>
      </w:r>
      <w:r>
        <w:rPr>
          <w:lang w:val="es_ES" w:bidi="es_ES"/>
        </w:rPr>
        <w:t>Personas comprando animales para sacrificios</w:t>
      </w:r>
    </w:p>
    <w:p>
      <w:pPr>
        <w:pStyle w:val="ListBullet"/>
        <w:spacing w:line="240" w:lineRule="auto"/>
        <w:ind w:left="720"/>
      </w:pPr>
      <w:r>
        <w:rPr>
          <w:lang w:val="es_ES" w:bidi="es_ES"/>
        </w:rPr>
      </w:r>
      <w:r>
        <w:rPr>
          <w:lang w:val="es_ES" w:bidi="es_ES"/>
        </w:rPr>
        <w:t>Animales que se venden para sacrificios</w:t>
      </w:r>
    </w:p>
    <w:p>
      <w:pPr>
        <w:pStyle w:val="ListBullet"/>
        <w:spacing w:line="240" w:lineRule="auto"/>
        <w:ind w:left="720"/>
      </w:pPr>
      <w:r>
        <w:rPr>
          <w:lang w:val="es_ES" w:bidi="es_ES"/>
        </w:rPr>
      </w:r>
      <w:r>
        <w:rPr>
          <w:lang w:val="es_ES" w:bidi="es_ES"/>
        </w:rPr>
        <w:t>Personas sentadas en las mesas e intercambiando dinero</w:t>
      </w:r>
    </w:p>
    <w:p>
      <w:pPr>
        <w:pStyle w:val="ListBullet"/>
        <w:spacing w:line="240" w:lineRule="auto"/>
        <w:ind w:left="720"/>
      </w:pPr>
      <w:r>
        <w:rPr>
          <w:lang w:val="es_ES" w:bidi="es_ES"/>
        </w:rPr>
      </w:r>
      <w:r>
        <w:rPr>
          <w:lang w:val="es_ES" w:bidi="es_ES"/>
        </w:rPr>
        <w:t>Personas ciegas y lisiadas</w:t>
      </w:r>
    </w:p>
    <w:p>
      <w:pPr>
        <w:pStyle w:val="ListBullet"/>
        <w:spacing w:line="240" w:lineRule="auto"/>
        <w:ind w:left="720"/>
      </w:pPr>
      <w:r>
        <w:rPr>
          <w:lang w:val="es_ES" w:bidi="es_ES"/>
        </w:rPr>
      </w:r>
      <w:r>
        <w:rPr>
          <w:lang w:val="es_ES" w:bidi="es_ES"/>
        </w:rPr>
        <w:t>Niños</w:t>
      </w:r>
    </w:p>
    <w:p>
      <w:pPr>
        <w:pStyle w:val="ListBullet"/>
        <w:spacing w:line="240" w:lineRule="auto"/>
        <w:ind w:left="720"/>
      </w:pPr>
      <w:r>
        <w:rPr>
          <w:lang w:val="es_ES" w:bidi="es_ES"/>
        </w:rPr>
      </w:r>
      <w:r>
        <w:rPr>
          <w:lang w:val="es_ES" w:bidi="es_ES"/>
        </w:rPr>
        <w:t>Sumos sacerdotes y escribas</w:t>
      </w:r>
    </w:p>
    <w:p>
      <w:pPr>
        <w:pStyle w:val="ListBullet"/>
        <w:spacing w:line="240" w:lineRule="auto"/>
        <w:ind w:left="720"/>
      </w:pPr>
      <w:r>
        <w:rPr>
          <w:lang w:val="es_ES" w:bidi="es_ES"/>
        </w:rPr>
      </w:r>
      <w:r>
        <w:rPr>
          <w:lang w:val="es_ES" w:bidi="es_ES"/>
        </w:rPr>
        <w:t>Una higuera</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La historia comienza con Jesús entrando en el complejo del templo unos días antes de la fiesta de la Pascua. Es importante darse cuenta de que el complejo del templo era muy grande y tenía muchas secciones diferentes. La primera área a la que las personas accedían al entrar en el complejo del templo era el Patio de los Gentiles, que es probablemente donde ocurrió esta escena.</w:t>
      </w:r>
    </w:p>
    <w:p>
      <w:pPr/>
      <w:r>
        <w:rPr>
          <w:lang w:val="es_ES" w:bidi="es_ES"/>
        </w:rPr>
      </w:r>
      <w:r>
        <w:rPr>
          <w:lang w:val="es_ES" w:bidi="es_ES"/>
        </w:rPr>
        <w:t>Jesús ve que las personas están ocupadas comprando y vendiendo animales para sacrificios e intercambiando dinero en esta área. Jesús detiene estas actividades y muestra su autoridad como el Mesías. Expulsa a las personas que están comprando y vendiendo y pone patas arriba las mesas de los cambistas. Es importante entender que Jesús no es violento aquí. No le hizo daño a nadie. No hizo que sus discípulos ni otras personas lo ayudaran. Pero Jesús quiere que la gente sepa que no están usando el templo de una manera que honre a Dios.</w:t>
      </w:r>
    </w:p>
    <w:p>
      <w:pPr/>
      <w:r>
        <w:rPr>
          <w:lang w:val="es_ES" w:bidi="es_ES"/>
        </w:rPr>
      </w:r>
      <w:r>
        <w:rPr>
          <w:lang w:val="es_ES" w:bidi="es_ES"/>
        </w:rPr>
        <w:t>Entonces personas ciegas y lisiadas se acercaron a Jesús para ser sanadas. El texto no dice cuánto tiempo pasó entre Jesús expulsando a los comerciantes y los ciegos y lisiados que vinieron a él. Esta parte de la historia podría haber sucedido algún tiempo después. A las personas ciegas y lisiadas no se les permitía entrar en los patios interiores del templo, pero se les permitía estar en esta área exterior.</w:t>
      </w:r>
    </w:p>
    <w:p>
      <w:pPr/>
      <w:r>
        <w:rPr>
          <w:lang w:val="es_ES" w:bidi="es_ES"/>
        </w:rPr>
      </w:r>
      <w:r>
        <w:rPr>
          <w:lang w:val="es_ES" w:bidi="es_ES"/>
        </w:rPr>
        <w:t>También hay muchos niños en la multitud, y algunos de ellos comienzan a repetir las palabras que deben haber escuchado a la gente decir de Jesús cuando estaba entrando en la ciudad: "Hosanna al Hijo de David". Probablemente no entendían completamente lo que esto significaba.</w:t>
      </w:r>
    </w:p>
    <w:p>
      <w:pPr/>
      <w:r>
        <w:rPr>
          <w:lang w:val="es_ES" w:bidi="es_ES"/>
        </w:rPr>
      </w:r>
      <w:r>
        <w:rPr>
          <w:lang w:val="es_ES" w:bidi="es_ES"/>
        </w:rPr>
        <w:t>Los sumos sacerdotes y los escribas se enojan mucho por las palabras de los niños, porque las palabras de los niños muestran que las personas están llamando a Jesús el Mesías. Le preguntan a Jesús: "¿Escuchas lo que están diciendo?" Jesús dice: "Sí". Entonces responde a los líderes religiosos citando un salmo que habla de los niños que alaban a Dios.</w:t>
      </w:r>
    </w:p>
    <w:p>
      <w:pPr/>
      <w:r>
        <w:rPr>
          <w:lang w:val="es_ES" w:bidi="es_ES"/>
        </w:rPr>
      </w:r>
      <w:r>
        <w:rPr>
          <w:lang w:val="es_ES" w:bidi="es_ES"/>
        </w:rPr>
        <w:t>Después de esto, Jesús deja el templo por el resto del día y se dirige al pueblo de Betania para pasar la noche. A Jesús y a sus discípulos les habría tomado alrededor de una hora caminar del templo a Betania.</w:t>
      </w:r>
    </w:p>
    <w:p>
      <w:pPr/>
      <w:r>
        <w:rPr>
          <w:lang w:val="es_ES" w:bidi="es_ES"/>
        </w:rPr>
      </w:r>
      <w:r>
        <w:rPr>
          <w:lang w:val="es_ES" w:bidi="es_ES"/>
        </w:rPr>
        <w:t>A la mañana siguiente, Jesús y sus discípulos regresan a la ciudad. Parece que aún no han desayunado, porque Jesús tiene hambre. A lo largo del camino, ven una higuera sola que tiene hojas grandes. Jesús va a ver si hay algún higo en el árbol. Cuando no ve nada, dice: "Que nunca vuelvas a dar fruto", e inmediatamente la higuera se seca y muere. Los discípulos están sorprendidos. Jesús les dice que cuando confiamos en Dios sin dudar, también podemos ver milagros como este y otros aún más grandes.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5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de Jesús (podemos asumir que están presentes durante toda esta historia, aunque no se mencionan durante la parte en el templo)</w:t>
      </w:r>
    </w:p>
    <w:p>
      <w:pPr>
        <w:pStyle w:val="ListBullet"/>
        <w:spacing w:line="240" w:lineRule="auto"/>
        <w:ind w:left="720"/>
      </w:pPr>
      <w:r>
        <w:rPr>
          <w:lang w:val="es_ES" w:bidi="es_ES"/>
        </w:rPr>
      </w:r>
      <w:r>
        <w:rPr>
          <w:lang w:val="es_ES" w:bidi="es_ES"/>
        </w:rPr>
        <w:t>Personas que venden animales en el complejo del templo</w:t>
      </w:r>
    </w:p>
    <w:p>
      <w:pPr>
        <w:pStyle w:val="ListBullet"/>
        <w:spacing w:line="240" w:lineRule="auto"/>
        <w:ind w:left="720"/>
      </w:pPr>
      <w:r>
        <w:rPr>
          <w:lang w:val="es_ES" w:bidi="es_ES"/>
        </w:rPr>
      </w:r>
      <w:r>
        <w:rPr>
          <w:lang w:val="es_ES" w:bidi="es_ES"/>
        </w:rPr>
        <w:t>Personas comprando animales para sacrificios</w:t>
      </w:r>
    </w:p>
    <w:p>
      <w:pPr>
        <w:pStyle w:val="ListBullet"/>
        <w:spacing w:line="240" w:lineRule="auto"/>
        <w:ind w:left="720"/>
      </w:pPr>
      <w:r>
        <w:rPr>
          <w:lang w:val="es_ES" w:bidi="es_ES"/>
        </w:rPr>
      </w:r>
      <w:r>
        <w:rPr>
          <w:lang w:val="es_ES" w:bidi="es_ES"/>
        </w:rPr>
        <w:t>Animales como palomas, ovejas y cabras</w:t>
      </w:r>
    </w:p>
    <w:p>
      <w:pPr>
        <w:pStyle w:val="ListBullet"/>
        <w:spacing w:line="240" w:lineRule="auto"/>
        <w:ind w:left="720"/>
      </w:pPr>
      <w:r>
        <w:rPr>
          <w:lang w:val="es_ES" w:bidi="es_ES"/>
        </w:rPr>
      </w:r>
      <w:r>
        <w:rPr>
          <w:lang w:val="es_ES" w:bidi="es_ES"/>
        </w:rPr>
        <w:t>Personas sentadas en las mesas e intercambiando dinero</w:t>
      </w:r>
    </w:p>
    <w:p>
      <w:pPr>
        <w:pStyle w:val="ListBullet"/>
        <w:spacing w:line="240" w:lineRule="auto"/>
        <w:ind w:left="720"/>
      </w:pPr>
      <w:r>
        <w:rPr>
          <w:lang w:val="es_ES" w:bidi="es_ES"/>
        </w:rPr>
      </w:r>
      <w:r>
        <w:rPr>
          <w:lang w:val="es_ES" w:bidi="es_ES"/>
        </w:rPr>
        <w:t>Personas ciegas y lisiadas</w:t>
      </w:r>
    </w:p>
    <w:p>
      <w:pPr>
        <w:pStyle w:val="ListBullet"/>
        <w:spacing w:line="240" w:lineRule="auto"/>
        <w:ind w:left="720"/>
      </w:pPr>
      <w:r>
        <w:rPr>
          <w:lang w:val="es_ES" w:bidi="es_ES"/>
        </w:rPr>
      </w:r>
      <w:r>
        <w:rPr>
          <w:lang w:val="es_ES" w:bidi="es_ES"/>
        </w:rPr>
        <w:t>Niños</w:t>
      </w:r>
    </w:p>
    <w:p>
      <w:pPr>
        <w:pStyle w:val="ListBullet"/>
        <w:spacing w:line="240" w:lineRule="auto"/>
        <w:ind w:left="720"/>
      </w:pPr>
      <w:r>
        <w:rPr>
          <w:lang w:val="es_ES" w:bidi="es_ES"/>
        </w:rPr>
      </w:r>
      <w:r>
        <w:rPr>
          <w:lang w:val="es_ES" w:bidi="es_ES"/>
        </w:rPr>
        <w:t>Sumos sacerdotes y escribas</w:t>
      </w:r>
    </w:p>
    <w:p>
      <w:pPr>
        <w:pStyle w:val="ListBullet"/>
        <w:spacing w:line="240" w:lineRule="auto"/>
        <w:ind w:left="720"/>
      </w:pPr>
      <w:r>
        <w:rPr>
          <w:lang w:val="es_ES" w:bidi="es_ES"/>
        </w:rPr>
      </w:r>
      <w:r>
        <w:rPr>
          <w:lang w:val="es_ES" w:bidi="es_ES"/>
        </w:rPr>
        <w:t>Una higuera</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actúe esta historia, detenlos en ciertos puntos. Actúen a Jesús entrando en el complejo del templo en Jerusalén con sus discípulos. Cuando entran, ven a muchas personas comprando y vendiendo animales. Las personas podrían estar discutiendo sobre los precios. Los animales están haciendo ruido. También hay personas sentadas en las mesas e intercambiando dinero.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Jesús: "¿Cómo se sienten en este momento?" Es posible que escuchen respuestas como: "Estoy enojado por lo que las personas están haciendo al templo de mi Padre" o "Estoy triste de que las personas se estén distrayendo de Dios".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Actúen a Jesús haciendo que la gente se vaya, luego dando vuelta las mesas de los cambistas y volcando las sillas donde están sentadas las personas que venden palomas.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Pregúntales a las personas que interpretan a los comerciantes y cambistas: "¿Cómo se sienten en este momento?" Es posible que escuchen cosas como: "¡Estoy enojado!" "¡Estoy conmocionado!" "No sé quién es esta persona, ¡cómo se atreve a cerrar nuestro negocio!"</w:t>
      </w:r>
    </w:p>
    <w:p>
      <w:pPr>
        <w:pStyle w:val="ListBullet"/>
        <w:spacing w:line="240" w:lineRule="auto"/>
        <w:ind w:left="720"/>
      </w:pPr>
      <w:r>
        <w:rPr>
          <w:lang w:val="es_ES" w:bidi="es_ES"/>
        </w:rPr>
      </w:r>
      <w:r>
        <w:rPr>
          <w:lang w:val="es_ES" w:bidi="es_ES"/>
        </w:rPr>
        <w:t>Pregúntales a los actores que interpretan a los sumos sacerdotes y a los escribas: "¿Cómo se sienten en este momento?" Es posible que escuchen respuestas como: "¡Estoy muy enojado!" o "¡No puedo creer que haya hecho eso!"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les dice a los líderes como los sacerdotes y los escribas: "Está escrito: '¡La casa de mi Padre será una casa de oración, pero ustedes la han hecho una cueva de ladrones!'" Ahora actúen como personas regresando a orar y adorar. Tal vez los líderes religiosos comienzan a hablar entre ellos sobre lo que acaba de suceder. Jesús y sus discípulos se quedan en el templo, y algunas personas que son ciegas y lisiadas comienzan a venir a Jesús para ser sanadas. Actúen como algunos niños de la multitud que observan a Jesús y comienzan a corear: "¡Hosanna al Hijo de David!"</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Pregúntales a los actores que interpretan a los niños: "¿Cómo se sienten en este momento?" Es posible que escuchen respuestas como: "Estamos emocionados de que Jesús esté aquí", o "Este hombre parece ser importante y también es amable".</w:t>
      </w:r>
    </w:p>
    <w:p>
      <w:pPr>
        <w:pStyle w:val="ListBullet"/>
        <w:spacing w:line="240" w:lineRule="auto"/>
        <w:ind w:left="720"/>
      </w:pPr>
      <w:r>
        <w:rPr>
          <w:lang w:val="es_ES" w:bidi="es_ES"/>
        </w:rPr>
      </w:r>
      <w:r>
        <w:rPr>
          <w:lang w:val="es_ES" w:bidi="es_ES"/>
        </w:rPr>
        <w:t>Pregúntales a los actores que interpretan a los sumos sacerdotes y a los escribas: "¿Cómo se sienten en este momento?" Es posible que escuchen respuestas como: "¡Estoy extremadamente enojado de que esté dejando que los niños lo llamen Mesías!" o "Esto está cada vez peor".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Extremadamente enojados, los sumos sacerdotes y los escribas le preguntan a Jesús: "¿Escuchas lo que estos niños están diciendo?" Jesús dice simplemente: "Sí". Entonces hace una pregunta: "¿Nunca han leído: 'De la boca de los niños y de los que maman has perfeccionado la alabanza'?" Ahora actúen como Jesús y sus discípulos dejando el templo. Salen de la ciudad y continúan caminando durante aproximadamente una hora hasta que llegan al pueblo de Betania, donde pasarán la noche.</w:t>
      </w:r>
    </w:p>
    <w:p>
      <w:pPr/>
      <w:r>
        <w:rPr>
          <w:lang w:val="es_ES" w:bidi="es_ES"/>
        </w:rPr>
      </w:r>
      <w:r>
        <w:rPr>
          <w:lang w:val="es_ES" w:bidi="es_ES"/>
        </w:rPr>
        <w:t>Ahora actúen como Jesús y los discípulos regresando al templo a la mañana siguiente. Están dando la misma caminata, y tienen hambre. Ven una sola higuera al lado del camino que parece tener muchas hojas grandes. Jesús va a ver si aún hay algún fruto, pero solo hay hojas. Jesús dice: "¡Que nunca vuelvas a dar fruto!" Inmediatamente, la higuera se seca y muere.</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Pregúntales a los actores que interpretan a los discípulos: "¿Cómo se sienten en este momento?" Es posible que escuchen respuestas como: "Estoy sin palabras", o "Estoy sorprendido", o "Tengo un poco de miedo".</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discípulos preguntan con asombro: "¿Cómo se marchitó la higuera tan rápidamente?" Y Jesús les dice: "En verdad les digo, si tienen fe y no dudan, pueden hacer cosas como estas y mucho más". Jesús enfatizó este punto con una imagen poderosa. Es posible que el actor que interpreta a Jesús quiera usar ademanes o movimientos corporales para representar lo que dice a continuación: "Incluso puedes decirle a esta montaña: 'Quítate de ahí y arrójate al mar', y sucederá". Pueden orar por cualquier cosa, y si tienen fe, la recibirán'".</w:t>
      </w:r>
    </w:p>
    <w:p>
      <w:pPr/>
      <w:r>
        <w:rPr>
          <w:lang w:val="es_ES" w:bidi="es_ES"/>
        </w:rPr>
      </w:r>
      <w:r>
        <w:rPr>
          <w:lang w:val="es_ES" w:bidi="es_ES"/>
        </w:rPr>
        <w:t>Detengan la acción. Pregúntales a los actores que interpretan a los discípulos: "¿Cómo se sienten en este momento?" Es posible que escuchen respuestas como: "Todavía estoy confundido", o "Esto suena maravilloso, pero ¿cómo es posible?"</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En esta historia, Jesús y sus discípulos acaban de llegar a </w:t>
      </w:r>
      <w:r>
        <w:rPr>
          <w:b/>
          <w:lang w:val="es_ES" w:bidi="es_ES"/>
        </w:rPr>
        <w:t>Jerusalén</w:t>
      </w:r>
      <w:r>
        <w:rPr>
          <w:lang w:val="es_ES" w:bidi="es_ES"/>
        </w:rPr>
        <w:t xml:space="preserve"> y van al </w:t>
      </w:r>
      <w:r>
        <w:rPr>
          <w:b/>
          <w:lang w:val="es_ES" w:bidi="es_ES"/>
        </w:rPr>
        <w:t>templo</w:t>
      </w:r>
      <w:r>
        <w:rPr>
          <w:lang w:val="es_ES" w:bidi="es_ES"/>
        </w:rPr>
        <w:t>.</w:t>
      </w:r>
    </w:p>
    <w:p>
      <w:pPr/>
      <w:r>
        <w:rPr>
          <w:lang w:val="es_ES" w:bidi="es_ES"/>
        </w:rPr>
      </w:r>
      <w:r>
        <w:rPr>
          <w:lang w:val="es_ES" w:bidi="es_ES"/>
        </w:rPr>
        <w:t>Jerusalén</w:t>
      </w:r>
      <w:r>
        <w:rPr>
          <w:lang w:val="es_ES" w:bidi="es_ES"/>
        </w:rPr>
        <w:t xml:space="preserve"> era la ciudad capital de Israel. Tres veces al año, se suponía que todos los hombres judíos debían venir a Jerusalén para adorar durante los festivales especiales. Consulten el Glosario Principal para obtener una descripción completa.</w:t>
      </w:r>
    </w:p>
    <w:p>
      <w:pPr/>
      <w:r>
        <w:rPr>
          <w:lang w:val="es_ES" w:bidi="es_ES"/>
        </w:rPr>
      </w:r>
      <w:r>
        <w:rPr>
          <w:lang w:val="es_ES" w:bidi="es_ES"/>
        </w:rPr>
        <w:t xml:space="preserve">El </w:t>
      </w:r>
      <w:r>
        <w:rPr>
          <w:b/>
          <w:lang w:val="es_ES" w:bidi="es_ES"/>
        </w:rPr>
        <w:t>templo</w:t>
      </w:r>
      <w:r>
        <w:rPr>
          <w:lang w:val="es_ES" w:bidi="es_ES"/>
        </w:rPr>
        <w:t xml:space="preserve"> era donde las personas podían venir a hacer sacrificios a Dios, así como a orar y adorarlo juntos. Solo había un templo en Israel. Consulten el Glosario Principal para obtener una descripción más completa de </w:t>
      </w:r>
      <w:r>
        <w:rPr>
          <w:lang w:val="es_ES" w:bidi="es_ES"/>
        </w:rPr>
        <w:t>templo</w:t>
      </w:r>
      <w:r>
        <w:rPr>
          <w:lang w:val="es_ES" w:bidi="es_ES"/>
        </w:rPr>
        <w:t>, y asegúrense de usar la misma palabra en su traducción que han usado en otros pasajes.</w:t>
      </w:r>
    </w:p>
    <w:p>
      <w:pPr/>
      <w:r>
        <w:rPr>
          <w:lang w:val="es_ES" w:bidi="es_ES"/>
        </w:rPr>
      </w:r>
      <w:r>
        <w:rPr>
          <w:lang w:val="es_ES" w:bidi="es_ES"/>
        </w:rPr>
        <w:t xml:space="preserve">Cuando llega al templo, Jesús comienza a expulsar a las personas que están comprando y vendiendo animales para </w:t>
      </w:r>
      <w:r>
        <w:rPr>
          <w:lang w:val="es_ES" w:bidi="es_ES"/>
        </w:rPr>
        <w:t>sacrificio</w:t>
      </w:r>
      <w:r>
        <w:rPr>
          <w:lang w:val="es_ES" w:bidi="es_ES"/>
        </w:rPr>
        <w:t xml:space="preserve">. Un </w:t>
      </w:r>
      <w:r>
        <w:rPr>
          <w:b/>
          <w:lang w:val="es_ES" w:bidi="es_ES"/>
        </w:rPr>
        <w:t>sacrificio</w:t>
      </w:r>
      <w:r>
        <w:rPr>
          <w:lang w:val="es_ES" w:bidi="es_ES"/>
        </w:rPr>
        <w:t xml:space="preserve"> es algo que se ofrece a Dios para agradecerle o pedirle perdón. Podría ser un sacrificio de sangre, que incluye matar y quemar a un animal, o un sacrificio que no sea de sangre, como darle incienso o grano a Dios. Consulten el Glosario Principal para obtener una descripción completa, y asegúrense de usar la misma palabra en su traducción que han usado para "sacrificio" antes.</w:t>
      </w:r>
    </w:p>
    <w:p>
      <w:pPr/>
      <w:r>
        <w:rPr>
          <w:lang w:val="es_ES" w:bidi="es_ES"/>
        </w:rPr>
      </w:r>
      <w:r>
        <w:rPr>
          <w:lang w:val="es_ES" w:bidi="es_ES"/>
        </w:rPr>
        <w:t xml:space="preserve">Jesús también volcó las mesas de los </w:t>
      </w:r>
      <w:r>
        <w:rPr>
          <w:b/>
          <w:lang w:val="es_ES" w:bidi="es_ES"/>
        </w:rPr>
        <w:t>cambistas</w:t>
      </w:r>
      <w:r>
        <w:rPr>
          <w:lang w:val="es_ES" w:bidi="es_ES"/>
        </w:rPr>
        <w:t>, personas que estaban intercambiando todo tipo de monedas por el tipo de monedas que se usaban para pagar el impuesto del templo. También derribó las sillas de las personas que estaban vendiendo palomas para ser usadas como sacrificios.</w:t>
      </w:r>
    </w:p>
    <w:p>
      <w:pPr/>
      <w:r>
        <w:rPr>
          <w:lang w:val="es_ES" w:bidi="es_ES"/>
        </w:rPr>
      </w:r>
      <w:r>
        <w:rPr>
          <w:lang w:val="es_ES" w:bidi="es_ES"/>
        </w:rPr>
        <w:t xml:space="preserve">Jesús dijo: "Está escrito: 'Mi casa se llamará casa de </w:t>
      </w:r>
      <w:r>
        <w:rPr>
          <w:b/>
          <w:lang w:val="es_ES" w:bidi="es_ES"/>
        </w:rPr>
        <w:t>oración</w:t>
      </w:r>
      <w:r>
        <w:rPr>
          <w:lang w:val="es_ES" w:bidi="es_ES"/>
        </w:rPr>
        <w:t xml:space="preserve">', pero ustedes la han hecho 'una </w:t>
      </w:r>
      <w:r>
        <w:rPr>
          <w:b/>
          <w:lang w:val="es_ES" w:bidi="es_ES"/>
        </w:rPr>
        <w:t>cueva de ladrones</w:t>
      </w:r>
      <w:r>
        <w:rPr>
          <w:lang w:val="es_ES" w:bidi="es_ES"/>
        </w:rPr>
        <w:t>'".</w:t>
      </w:r>
    </w:p>
    <w:p>
      <w:pPr/>
      <w:r>
        <w:rPr>
          <w:lang w:val="es_ES" w:bidi="es_ES"/>
        </w:rPr>
      </w:r>
      <w:r>
        <w:rPr>
          <w:lang w:val="es_ES" w:bidi="es_ES"/>
        </w:rPr>
        <w:t xml:space="preserve">La </w:t>
      </w:r>
      <w:r>
        <w:rPr>
          <w:lang w:val="es_ES" w:bidi="es_ES"/>
        </w:rPr>
        <w:t>oración</w:t>
      </w:r>
      <w:r>
        <w:rPr>
          <w:lang w:val="es_ES" w:bidi="es_ES"/>
        </w:rPr>
        <w:t xml:space="preserve"> en el Nuevo Testamento se refiere a comunicarse con Dios. Asegúrense de que la palabra que usan aquí no se refiera solo a comunicación ritual, sino a algo más personal. Consulten el Glosario Principal para obtener una descripción más completa, y asegúrense de usar la misma palabra que han usado en otro lugar.</w:t>
      </w:r>
    </w:p>
    <w:p>
      <w:pPr/>
      <w:r>
        <w:rPr>
          <w:lang w:val="es_ES" w:bidi="es_ES"/>
        </w:rPr>
      </w:r>
      <w:r>
        <w:rPr>
          <w:lang w:val="es_ES" w:bidi="es_ES"/>
        </w:rPr>
        <w:t xml:space="preserve">La palabra </w:t>
      </w:r>
      <w:r>
        <w:rPr>
          <w:b/>
          <w:lang w:val="es_ES" w:bidi="es_ES"/>
        </w:rPr>
        <w:t>cueva</w:t>
      </w:r>
      <w:r>
        <w:rPr>
          <w:lang w:val="es_ES" w:bidi="es_ES"/>
        </w:rPr>
        <w:t xml:space="preserve"> significa un lugar como una guarida donde vivían animales peligrosos, como los leones. Una "cueva de ladrones" significa un lugar donde los ladrones van para esconderse, para que no sean atrapados ni castigados.</w:t>
      </w:r>
    </w:p>
    <w:p>
      <w:pPr/>
      <w:r>
        <w:rPr>
          <w:lang w:val="es_ES" w:bidi="es_ES"/>
        </w:rPr>
      </w:r>
      <w:r>
        <w:rPr>
          <w:lang w:val="es_ES" w:bidi="es_ES"/>
        </w:rPr>
        <w:t xml:space="preserve">Después de que Jesús echara a los comerciantes, algunas personas ciegas y lisiadas vinieron a él en el patio del templo y él las </w:t>
      </w:r>
      <w:r>
        <w:rPr>
          <w:b/>
          <w:lang w:val="es_ES" w:bidi="es_ES"/>
        </w:rPr>
        <w:t>sanó</w:t>
      </w:r>
      <w:r>
        <w:rPr>
          <w:lang w:val="es_ES" w:bidi="es_ES"/>
        </w:rPr>
        <w:t xml:space="preserve">. </w:t>
      </w:r>
      <w:r>
        <w:rPr>
          <w:lang w:val="es_ES" w:bidi="es_ES"/>
        </w:rPr>
        <w:t>Sanado</w:t>
      </w:r>
      <w:r>
        <w:rPr>
          <w:lang w:val="es_ES" w:bidi="es_ES"/>
        </w:rPr>
        <w:t xml:space="preserve"> significa que los sanó de su enfermedad o discapacidad para que ahora pudieran usar la parte de su cuerpo que antes no funcionaba. Usen la misma palabra que han usado en otros pasajes que hablan de Jesús sanando las discapacidades de las personas.</w:t>
      </w:r>
    </w:p>
    <w:p>
      <w:pPr/>
      <w:r>
        <w:rPr>
          <w:lang w:val="es_ES" w:bidi="es_ES"/>
        </w:rPr>
      </w:r>
      <w:r>
        <w:rPr>
          <w:lang w:val="es_ES" w:bidi="es_ES"/>
        </w:rPr>
        <w:t xml:space="preserve">Los </w:t>
      </w:r>
      <w:r>
        <w:rPr>
          <w:b/>
          <w:lang w:val="es_ES" w:bidi="es_ES"/>
        </w:rPr>
        <w:t>sumos sacerdotes</w:t>
      </w:r>
      <w:r>
        <w:rPr>
          <w:lang w:val="es_ES" w:bidi="es_ES"/>
        </w:rPr>
        <w:t xml:space="preserve"> y los </w:t>
      </w:r>
      <w:r>
        <w:rPr>
          <w:b/>
          <w:lang w:val="es_ES" w:bidi="es_ES"/>
        </w:rPr>
        <w:t>escribas</w:t>
      </w:r>
      <w:r>
        <w:rPr>
          <w:lang w:val="es_ES" w:bidi="es_ES"/>
        </w:rPr>
        <w:t xml:space="preserve"> ven los milagros que Jesús está haciendo. "Sumos sacerdotes" probablemente significa varios de los sacerdotes principales y más poderosos. Consulten el Glosario Principal para obtener una descripción más completa de los </w:t>
      </w:r>
      <w:r>
        <w:rPr>
          <w:lang w:val="es_ES" w:bidi="es_ES"/>
        </w:rPr>
        <w:t>sacerdotes</w:t>
      </w:r>
      <w:r>
        <w:rPr>
          <w:lang w:val="es_ES" w:bidi="es_ES"/>
        </w:rPr>
        <w:t xml:space="preserve">. Asegúrense de usar la misma palabra que han usado para "sacerdote" antes. Los </w:t>
      </w:r>
      <w:r>
        <w:rPr>
          <w:lang w:val="es_ES" w:bidi="es_ES"/>
        </w:rPr>
        <w:t>escribas</w:t>
      </w:r>
      <w:r>
        <w:rPr>
          <w:lang w:val="es_ES" w:bidi="es_ES"/>
        </w:rPr>
        <w:t xml:space="preserve"> eran personas que estudiaban las Escrituras del Antiguo Testamento y hacían nuevas copias de ellas a mano. Eran expertos a quienes las personas respetaban porque sabían mucho sobre las Escrituras. Usen la misma palabra que han usado para "escriba" en otros pasajes.</w:t>
      </w:r>
    </w:p>
    <w:p>
      <w:pPr/>
      <w:r>
        <w:rPr>
          <w:lang w:val="es_ES" w:bidi="es_ES"/>
        </w:rPr>
      </w:r>
      <w:r>
        <w:rPr>
          <w:lang w:val="es_ES" w:bidi="es_ES"/>
        </w:rPr>
        <w:t>Los sumos sacerdotes y los escribas también escuchan a algunos niños en la multitud gritando, "¡</w:t>
      </w:r>
      <w:r>
        <w:rPr>
          <w:b/>
          <w:lang w:val="es_ES" w:bidi="es_ES"/>
        </w:rPr>
        <w:t>Hosanna</w:t>
      </w:r>
      <w:r>
        <w:rPr>
          <w:lang w:val="es_ES" w:bidi="es_ES"/>
        </w:rPr>
        <w:t xml:space="preserve"> al </w:t>
      </w:r>
      <w:r>
        <w:rPr>
          <w:b/>
          <w:lang w:val="es_ES" w:bidi="es_ES"/>
        </w:rPr>
        <w:t>Hijo de David</w:t>
      </w:r>
      <w:r>
        <w:rPr>
          <w:lang w:val="es_ES" w:bidi="es_ES"/>
        </w:rPr>
        <w:t>!"</w:t>
      </w:r>
    </w:p>
    <w:p>
      <w:pPr/>
      <w:r>
        <w:rPr>
          <w:lang w:val="es_ES" w:bidi="es_ES"/>
        </w:rPr>
      </w:r>
      <w:r>
        <w:rPr>
          <w:lang w:val="es_ES" w:bidi="es_ES"/>
        </w:rPr>
        <w:t>Hosanna</w:t>
      </w:r>
      <w:r>
        <w:rPr>
          <w:lang w:val="es_ES" w:bidi="es_ES"/>
        </w:rPr>
        <w:t xml:space="preserve"> viene de una palabra hebrea que significa "salva ahora", pero en ese entonces parece que las personas la usaban como una manera de alabar a Dios. Traduzcan aquí de la misma manera que lo han traducido en el pasaje sobre Jesús entrando en Jerusalén.</w:t>
      </w:r>
    </w:p>
    <w:p>
      <w:pPr/>
      <w:r>
        <w:rPr>
          <w:lang w:val="es_ES" w:bidi="es_ES"/>
        </w:rPr>
      </w:r>
      <w:r>
        <w:rPr>
          <w:b/>
          <w:lang w:val="es_ES" w:bidi="es_ES"/>
        </w:rPr>
        <w:t>Hijo de David</w:t>
      </w:r>
      <w:r>
        <w:rPr>
          <w:lang w:val="es_ES" w:bidi="es_ES"/>
        </w:rPr>
        <w:t xml:space="preserve"> es una frase que las personas solían hablar sobre el rey de la familia de David que Dios prometió rescataría a Israel. </w:t>
      </w:r>
      <w:r>
        <w:rPr>
          <w:lang w:val="es_ES" w:bidi="es_ES"/>
        </w:rPr>
        <w:t>David</w:t>
      </w:r>
      <w:r>
        <w:rPr>
          <w:lang w:val="es_ES" w:bidi="es_ES"/>
        </w:rPr>
        <w:t xml:space="preserve"> era el rey más grande de Israel en el Antiguo Testamento, y Dios prometió que uno de sus descendientes salvaría a Israel. Consulten el Glosario Principal para obtener una definición más completa de </w:t>
      </w:r>
      <w:r>
        <w:rPr>
          <w:lang w:val="es_ES" w:bidi="es_ES"/>
        </w:rPr>
        <w:t>Hijo de David</w:t>
      </w:r>
      <w:r>
        <w:rPr>
          <w:lang w:val="es_ES" w:bidi="es_ES"/>
        </w:rPr>
        <w:t>. Usen la misma frase aquí que la que usaron antes.</w:t>
      </w:r>
    </w:p>
    <w:p>
      <w:pPr/>
      <w:r>
        <w:rPr>
          <w:lang w:val="es_ES" w:bidi="es_ES"/>
        </w:rPr>
      </w:r>
      <w:r>
        <w:rPr>
          <w:lang w:val="es_ES" w:bidi="es_ES"/>
        </w:rPr>
        <w:t xml:space="preserve">Los sumos sacerdotes y los escribas se enojan extremadamente, y le preguntan a Jesús: "¿Escuchas lo que estos niños están diciendo?" Jesús responde con una cita de los Salmos: "De la boca de los niños y de los que aún maman has preparado </w:t>
      </w:r>
      <w:r>
        <w:rPr>
          <w:b/>
          <w:lang w:val="es_ES" w:bidi="es_ES"/>
        </w:rPr>
        <w:t>alabanza</w:t>
      </w:r>
      <w:r>
        <w:rPr>
          <w:lang w:val="es_ES" w:bidi="es_ES"/>
        </w:rPr>
        <w:t xml:space="preserve"> para ti".</w:t>
      </w:r>
    </w:p>
    <w:p>
      <w:pPr/>
      <w:r>
        <w:rPr>
          <w:lang w:val="es_ES" w:bidi="es_ES"/>
        </w:rPr>
      </w:r>
      <w:r>
        <w:rPr>
          <w:lang w:val="es_ES" w:bidi="es_ES"/>
        </w:rPr>
        <w:t>"De la boca de" es una manera poética de decir "de".</w:t>
      </w:r>
    </w:p>
    <w:p>
      <w:pPr/>
      <w:r>
        <w:rPr>
          <w:lang w:val="es_ES" w:bidi="es_ES"/>
        </w:rPr>
      </w:r>
      <w:r>
        <w:rPr>
          <w:lang w:val="es_ES" w:bidi="es_ES"/>
        </w:rPr>
        <w:t>"Bebés y lactantes" también se puede traducir como "niños y bebés".</w:t>
      </w:r>
    </w:p>
    <w:p>
      <w:pPr/>
      <w:r>
        <w:rPr>
          <w:lang w:val="es_ES" w:bidi="es_ES"/>
        </w:rPr>
      </w:r>
      <w:r>
        <w:rPr>
          <w:lang w:val="es_ES" w:bidi="es_ES"/>
        </w:rPr>
        <w:t>Alabar</w:t>
      </w:r>
      <w:r>
        <w:rPr>
          <w:lang w:val="es_ES" w:bidi="es_ES"/>
        </w:rPr>
        <w:t xml:space="preserve"> significa hablar bien de alguien o decir cosas buenas a alguien o sobre él, u honrar a alguien con las palabras. Usen la misma palabra aquí que han usado para "alabanza" en otros pasajes.</w:t>
      </w:r>
    </w:p>
    <w:p>
      <w:pPr/>
      <w:r>
        <w:rPr>
          <w:lang w:val="es_ES" w:bidi="es_ES"/>
        </w:rPr>
      </w:r>
      <w:r>
        <w:rPr>
          <w:lang w:val="es_ES" w:bidi="es_ES"/>
        </w:rPr>
        <w:t xml:space="preserve">Jesús deja el templo y va al pueblo de </w:t>
      </w:r>
      <w:r>
        <w:rPr>
          <w:b/>
          <w:lang w:val="es_ES" w:bidi="es_ES"/>
        </w:rPr>
        <w:t>Betania</w:t>
      </w:r>
      <w:r>
        <w:rPr>
          <w:lang w:val="es_ES" w:bidi="es_ES"/>
        </w:rPr>
        <w:t xml:space="preserve"> para pasar la noche. Betania estaba a aproximadamente una hora a pie al este de Jerusalén. A la mañana siguiente, está caminando de regreso a la ciudad con sus discípulos cuando ve una </w:t>
      </w:r>
      <w:r>
        <w:rPr>
          <w:b/>
          <w:lang w:val="es_ES" w:bidi="es_ES"/>
        </w:rPr>
        <w:t>higuera</w:t>
      </w:r>
      <w:r>
        <w:rPr>
          <w:lang w:val="es_ES" w:bidi="es_ES"/>
        </w:rPr>
        <w:t xml:space="preserve"> al lado del camino. Una </w:t>
      </w:r>
      <w:r>
        <w:rPr>
          <w:lang w:val="es_ES" w:bidi="es_ES"/>
        </w:rPr>
        <w:t>higuera</w:t>
      </w:r>
      <w:r>
        <w:rPr>
          <w:lang w:val="es_ES" w:bidi="es_ES"/>
        </w:rPr>
        <w:t xml:space="preserve"> es un tipo de árbol frutal que crece en Israel. Puede crecer hasta 10 metros de altura y su tronco 1 metro de diámetro. Las hojas brotan en abril o mayo, y el fruto generalmente madura en junio. La higuera que Jesús ve tiene muchas hojas grandes. Jesús mira para ver si hay algún fruto, porque tiene hambre. Pero no hay fruto, solo hojas. Jesús le dice al árbol: "Que nunca vuelvas a dar fruto", y el árbol se seca de inmediato y muere. Los discípulos están asombrados, y preguntan: "¿Cómo se marchitó el árbol tan rápidamente?"</w:t>
      </w:r>
    </w:p>
    <w:p>
      <w:pPr/>
      <w:r>
        <w:rPr>
          <w:lang w:val="es_ES" w:bidi="es_ES"/>
        </w:rPr>
      </w:r>
      <w:r>
        <w:rPr>
          <w:lang w:val="es_ES" w:bidi="es_ES"/>
        </w:rPr>
        <w:t xml:space="preserve">Muestra al equipo una imagen de una </w:t>
      </w:r>
      <w:r>
        <w:rPr>
          <w:lang w:val="es_ES" w:bidi="es_ES"/>
        </w:rPr>
        <w:t>higuera</w:t>
      </w:r>
      <w:r>
        <w:rPr>
          <w:lang w:val="es_ES" w:bidi="es_ES"/>
        </w:rPr>
        <w:t>.</w:t>
      </w:r>
    </w:p>
    <w:p>
      <w:pPr/>
      <w:r>
        <w:rPr>
          <w:lang w:val="es_ES" w:bidi="es_ES"/>
        </w:rPr>
      </w:r>
      <w:r>
        <w:rPr>
          <w:lang w:val="es_ES" w:bidi="es_ES"/>
        </w:rPr>
        <w:t>Jesús responde: "</w:t>
      </w:r>
      <w:r>
        <w:rPr>
          <w:b/>
          <w:lang w:val="es_ES" w:bidi="es_ES"/>
        </w:rPr>
        <w:t>En verdad les digo</w:t>
      </w:r>
      <w:r>
        <w:rPr>
          <w:lang w:val="es_ES" w:bidi="es_ES"/>
        </w:rPr>
        <w:t xml:space="preserve"> que si tienen </w:t>
      </w:r>
      <w:r>
        <w:rPr>
          <w:b/>
          <w:lang w:val="es_ES" w:bidi="es_ES"/>
        </w:rPr>
        <w:t>fe</w:t>
      </w:r>
      <w:r>
        <w:rPr>
          <w:lang w:val="es_ES" w:bidi="es_ES"/>
        </w:rPr>
        <w:t xml:space="preserve"> y no </w:t>
      </w:r>
      <w:r>
        <w:rPr>
          <w:b/>
          <w:lang w:val="es_ES" w:bidi="es_ES"/>
        </w:rPr>
        <w:t>dudan</w:t>
      </w:r>
      <w:r>
        <w:rPr>
          <w:lang w:val="es_ES" w:bidi="es_ES"/>
        </w:rPr>
        <w:t>, pueden hacer cosas como estas y mucho más".</w:t>
      </w:r>
    </w:p>
    <w:p>
      <w:pPr/>
      <w:r>
        <w:rPr>
          <w:lang w:val="es_ES" w:bidi="es_ES"/>
        </w:rPr>
      </w:r>
      <w:r>
        <w:rPr>
          <w:lang w:val="es_ES" w:bidi="es_ES"/>
        </w:rPr>
        <w:t>"En verdad les digo" es una frase que Jesús usa a menudo en su enseñanza para mostrar a las personas que lo que dice es muy importante. Está destinado a hacer que las personas presten especial atención a lo que está a punto de decir. Traduzcan esta frase de la misma manera en que la han traducido en otros textos.</w:t>
      </w:r>
    </w:p>
    <w:p>
      <w:pPr/>
      <w:r>
        <w:rPr>
          <w:lang w:val="es_ES" w:bidi="es_ES"/>
        </w:rPr>
      </w:r>
      <w:r>
        <w:rPr>
          <w:lang w:val="es_ES" w:bidi="es_ES"/>
        </w:rPr>
        <w:t xml:space="preserve">La </w:t>
      </w:r>
      <w:r>
        <w:rPr>
          <w:lang w:val="es_ES" w:bidi="es_ES"/>
        </w:rPr>
        <w:t>fe</w:t>
      </w:r>
      <w:r>
        <w:rPr>
          <w:lang w:val="es_ES" w:bidi="es_ES"/>
        </w:rPr>
        <w:t xml:space="preserve"> describe la respuesta de las personas a la promesa de Dios. Consulten el Glosario Principal para obtener una definición más completa. Usen la misma palabra que han usado en otros pasajes que hablan de creer en Dios o tener fe en Dios.</w:t>
      </w:r>
    </w:p>
    <w:p>
      <w:pPr/>
      <w:r>
        <w:rPr>
          <w:lang w:val="es_ES" w:bidi="es_ES"/>
        </w:rPr>
      </w:r>
      <w:r>
        <w:rPr>
          <w:lang w:val="es_ES" w:bidi="es_ES"/>
        </w:rPr>
        <w:t xml:space="preserve">La </w:t>
      </w:r>
      <w:r>
        <w:rPr>
          <w:b/>
          <w:lang w:val="es_ES" w:bidi="es_ES"/>
        </w:rPr>
        <w:t>duda</w:t>
      </w:r>
      <w:r>
        <w:rPr>
          <w:lang w:val="es_ES" w:bidi="es_ES"/>
        </w:rPr>
        <w:t xml:space="preserve"> es lo opuesto a la fe. Significa no estar seguro de algo, no confiar en alguien o no poder decidir qué hacer.</w:t>
      </w:r>
    </w:p>
    <w:p>
      <w:pPr/>
      <w:r>
        <w:rPr>
          <w:lang w:val="es_ES" w:bidi="es_ES"/>
        </w:rPr>
      </w:r>
      <w:r>
        <w:rPr>
          <w:lang w:val="es_ES" w:bidi="es_ES"/>
        </w:rPr>
        <w:t xml:space="preserve">Jesús continúa su enseñanza diciendo: "Incluso puedes decir a esta montaña: 'Quítate de allá y arrójate al mar', y sucederá. Pueden </w:t>
      </w:r>
      <w:r>
        <w:rPr>
          <w:b/>
          <w:lang w:val="es_ES" w:bidi="es_ES"/>
        </w:rPr>
        <w:t>orar</w:t>
      </w:r>
      <w:r>
        <w:rPr>
          <w:lang w:val="es_ES" w:bidi="es_ES"/>
        </w:rPr>
        <w:t xml:space="preserve"> por cualquier cosa, y si tienen </w:t>
      </w:r>
      <w:r>
        <w:rPr>
          <w:b/>
          <w:lang w:val="es_ES" w:bidi="es_ES"/>
        </w:rPr>
        <w:t>fe</w:t>
      </w:r>
      <w:r>
        <w:rPr>
          <w:lang w:val="es_ES" w:bidi="es_ES"/>
        </w:rPr>
        <w:t>, la recibirán". Es importante entender que en este pasaje, "ustedes" significa muchas personas, no solo una persona: Jesús está hablando principalmente de las personas que oran juntas, no de una persona que ora sola. Usen las mismas palabras para "orar" y "fe" aquí que usaron anteriormente en este pasaje.</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21:23–32</w:t>
      </w:r>
      <w:r>
        <w:rPr>
          <w:lang w:val="es_ES" w:bidi="es_ES"/>
        </w:rPr>
      </w:r>
    </w:p>
    <w:p>
      <w:pPr>
        <w:pStyle w:val="Heading3"/>
      </w:pPr>
      <w:r>
        <w:rPr>
          <w:lang w:val="es_ES" w:bidi="es_ES"/>
        </w:rPr>
        <w:t>Escuchar con el corazón</w:t>
      </w:r>
    </w:p>
    <w:p>
      <w:pPr/>
      <w:r>
        <w:rPr>
          <w:lang w:val="es_ES" w:bidi="es_ES"/>
        </w:rPr>
      </w:r>
      <w:r>
        <w:rPr>
          <w:lang w:val="es_ES" w:bidi="es_ES"/>
        </w:rPr>
        <w:t>Escuchen Mateo 21:23–32 y guárdenlo en sus corazones. Escuchen el texto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Este pasaje presenta otra historia sobre el conflicto de Jesús con los líderes religiosos en Jerusalén. En estas historias, Jesús está en el templo judío en Jerusalén. Él hace y dice muchas cosas que a los líderes religiosos no les gustan. Eventualmente, estas historias de conflicto llevarán a que los líderes religiosos arresten a Jesús.</w:t>
      </w:r>
    </w:p>
    <w:p>
      <w:pPr/>
      <w:r>
        <w:rPr>
          <w:lang w:val="es_ES" w:bidi="es_ES"/>
        </w:rPr>
      </w:r>
      <w:r>
        <w:rPr>
          <w:lang w:val="es_ES" w:bidi="es_ES"/>
        </w:rPr>
        <w:t>Recordamos de los textos anteriores que muchas personas están en Jerusalén durante este tiempo para adorar a Dios durante la fiesta de la Pascua. Jesús y sus discípulos han regresado al templo después de pasar la noche en una aldea cercana. Jesús comienza a enseñar en el templo. Como el templo estaba muy lleno en este momento, probablemente había muchas personas escuchando a Jesús. Mientras Jesús está enseñando, un grupo de sumos sacerdotes y ancianos se acercan y lo desafían. Le preguntan: "¿Con qué autoridad hace estas cosas, y quién le dio esta autoridad?"</w:t>
      </w:r>
    </w:p>
    <w:p>
      <w:pPr/>
      <w:r>
        <w:rPr>
          <w:lang w:val="es_ES" w:bidi="es_ES"/>
        </w:rPr>
      </w:r>
      <w:r>
        <w:rPr>
          <w:lang w:val="es_ES" w:bidi="es_ES"/>
        </w:rPr>
        <w:t>"Estas cosas" probablemente se refiere a las cosas que han sucedido en los últimos uno o dos días: Jesús entró en Jerusalén en una procesión real y expulsó a los comerciantes que vendían en el templo. Es posible que los sacerdotes y los ancianos también estén preguntando sobre su autoridad para enseñar al pueblo. Los sumos sacerdotes y los ancianos eran los líderes a cargo del templo. No le habían dado autoridad a Jesús. Por lo tanto, están preguntando quién le dio esa autoridad.</w:t>
      </w:r>
    </w:p>
    <w:p>
      <w:pPr/>
      <w:r>
        <w:rPr>
          <w:lang w:val="es_ES" w:bidi="es_ES"/>
        </w:rPr>
      </w:r>
      <w:r>
        <w:rPr>
          <w:lang w:val="es_ES" w:bidi="es_ES"/>
        </w:rPr>
        <w:t>Deténganse y conversen sobre las siguientes preguntas con su equipo: En tu cultura, ¿quién les da a las personas la autoridad para convertirse en líderes espirituales? ¿Qué hace que la gente respete a un líder? Hablen sobre lo que sucede cuando las personas no están de acuerdo sobre si alguien debe ser un líder espiritual o no.</w:t>
      </w:r>
    </w:p>
    <w:p>
      <w:pPr/>
      <w:r>
        <w:rPr>
          <w:lang w:val="es_ES" w:bidi="es_ES"/>
        </w:rPr>
      </w:r>
      <w:r>
        <w:rPr>
          <w:lang w:val="es_ES" w:bidi="es_ES"/>
        </w:rPr>
        <w:t>Jesús responde a su pregunta haciendo otra pregunta. Los rabinos o los maestros espirituales en el antiguo Israel a menudo respondían haciendo una pregunta. La pregunta ayudaría a las personas a entender mejor lo que se estaba discutiendo. Es posible que los haga pensar en ello de una nueva manera. Es posible que los prepare para entender la respuesta mejor que si el rabino diera la respuesta de inmediato. Jesús dice: "También les haré una pregunta. Si me responden, les diré con qué autoridad estoy haciendo estas cosas".</w:t>
      </w:r>
    </w:p>
    <w:p>
      <w:pPr/>
      <w:r>
        <w:rPr>
          <w:lang w:val="es_ES" w:bidi="es_ES"/>
        </w:rPr>
      </w:r>
      <w:r>
        <w:rPr>
          <w:lang w:val="es_ES" w:bidi="es_ES"/>
        </w:rPr>
        <w:t>Jesús entonces pregunta: "¿La autoridad de Juan para bautizar venía del cielo, o era meramente humana?" Jesús señala a los líderes hacia Juan el Bautista, porque Juan y Jesús predicaron el mismo mensaje: "Arrepiéntanse, o vuélvanse a Dios, porque el reino de los cielos está cerca". Juan fue enviado por Dios para preparar a las personas para recibir a Jesús, el Mesías, o el Salvador Prometido.</w:t>
      </w:r>
    </w:p>
    <w:p>
      <w:pPr/>
      <w:r>
        <w:rPr>
          <w:lang w:val="es_ES" w:bidi="es_ES"/>
        </w:rPr>
      </w:r>
      <w:r>
        <w:rPr>
          <w:lang w:val="es_ES" w:bidi="es_ES"/>
        </w:rPr>
        <w:t>Los sumos sacerdotes y los ancianos no saben cómo responder a la pregunta de Jesús. Ya saben lo que piensan sobre Juan el Bautista. Cuando Juan estaba vivo, no prestaban atención a su mensaje. No pensaban que él fuera realmente un profeta de Dios. Pero hay una gran multitud de personas que escuchan la conversación. Los sumos sacerdotes y los ancianos saben que el pueblo amaba a Juan y creía que era un profeta. Si dicen que su autoridad no era de Dios, es posible que las personas se enojen. Es posible que el pueblo ya no respete a los sacerdotes y a los ancianos si estos dicen abiertamente que Juan no era un verdadero profeta. Es posible que las personas incluso se enojen tanto que se vuelvan violentas. Por lo tanto, los sacerdotes y los ancianos tienen miedo del pueblo.</w:t>
      </w:r>
    </w:p>
    <w:p>
      <w:pPr/>
      <w:r>
        <w:rPr>
          <w:lang w:val="es_ES" w:bidi="es_ES"/>
        </w:rPr>
      </w:r>
      <w:r>
        <w:rPr>
          <w:lang w:val="es_ES" w:bidi="es_ES"/>
        </w:rPr>
        <w:t>Después de hablar juntos para tratar de decidir cómo responder a la pregunta de Jesús, los sumos sacerdotes y los ancianos finalmente dicen: "No sabemos". Como declararon públicamente que no saben quién le dio autoridad a Juan, significa que tampoco tienen el derecho de preguntarle quién le dio autoridad a Jesús. Jesús les dice que no responderá a esta pregunta. Al no dar una respuesta directa, Jesús no les dio a los líderes una razón clara para acusarlo de ser un falso profeta. Al preguntar específicamente si la autoridad de Juan venía "del cielo", es decir, de Dios, Jesús está diciendo indirectamente que Dios envió a Juan para preparar al pueblo para el Mesías, y Dios también envió a Jesús como el Mesías.</w:t>
      </w:r>
    </w:p>
    <w:p>
      <w:pPr/>
      <w:r>
        <w:rPr>
          <w:lang w:val="es_ES" w:bidi="es_ES"/>
        </w:rPr>
      </w:r>
      <w:r>
        <w:rPr>
          <w:lang w:val="es_ES" w:bidi="es_ES"/>
        </w:rPr>
        <w:t>Jesús entonces responde de una manera diferente: cuenta una parábola, o una historia con una enseñanza. Él comienza diciendo: "¿Qué piensan?" Él les está presentando una escena y diciéndoles que quiere que emitan un juicio sobre ella. Entonces él cuenta una historia sobre dos hijos. Un hijo dice que no obedecerá las instrucciones de su padre, pero más tarde cambia de opinión, o se arrepiente, y obedece. El otro hijo dice que obedecerá, pero en realidad no hace lo que el padre dijo que hiciera. Jesús les pide a los sumos sacerdotes y a los ancianos que decidan qué hijo realmente obedeció a su padre. Dicen: "El que dijo que no lo haría, pero más tarde cambió de opinión y obedeció".</w:t>
      </w:r>
    </w:p>
    <w:p>
      <w:pPr/>
      <w:r>
        <w:rPr>
          <w:lang w:val="es_ES" w:bidi="es_ES"/>
        </w:rPr>
      </w:r>
      <w:r>
        <w:rPr>
          <w:lang w:val="es_ES" w:bidi="es_ES"/>
        </w:rPr>
        <w:t>Jesús está de acuerdo en que los sumos sacerdotes y los ancianos han respondido correctamente. El hijo que dijo no, pero más tarde se arrepintió, fue el que realmente obedeció. Jesús entonces usa la propia respuesta de los sumos sacerdotes y de los ancianos contra ellos. Son como el otro hijo, que afirmaba que estaba haciendo lo que su padre decía, pero en realidad no lo hacía. Entonces Jesús hace una declaración impactante: "Los recaudadores de impuestos y las prostitutas entrarán en el reino de Dios antes que ustedes".</w:t>
      </w:r>
    </w:p>
    <w:p>
      <w:pPr/>
      <w:r>
        <w:rPr>
          <w:lang w:val="es_ES" w:bidi="es_ES"/>
        </w:rPr>
      </w:r>
      <w:r>
        <w:rPr>
          <w:lang w:val="es_ES" w:bidi="es_ES"/>
        </w:rPr>
        <w:t>Las personas religiosas en Israel despreciaban a los recaudadores de impuestos como el peor tipo de pecadores, porque los recaudadores de impuestos oprimían y engañaban a su propio pueblo para servir al gobierno romano. Pero, si cabe, las prostitutas eran aún peores que los recaudadores de impuestos. Las personas religiosas pensaban que estos dos grupos de personas merecían ser completamente rechazados por Dios y por la comunidad. Pero Jesús está diciendo que Dios salvará a estas personas si se arrepienten, como muchos de ellos hicieron cuando escucharon el mensaje de Juan el Bautista. Estas personas liderarán el camino para recibir la ayuda y la salvación de Dios. Las personas religiosas tendrán que seguir humildemente su ejemplo, o tal vez no lleguen allí en absoluto.</w:t>
      </w:r>
    </w:p>
    <w:p>
      <w:pPr/>
      <w:r>
        <w:rPr>
          <w:lang w:val="es_ES" w:bidi="es_ES"/>
        </w:rPr>
      </w:r>
      <w:r>
        <w:rPr>
          <w:lang w:val="es_ES" w:bidi="es_ES"/>
        </w:rPr>
        <w:t>Jesús ahora lleva la conversación de regreso a Juan el Bautista. Él dice que Juan predicó "el camino de la justicia" o "el camino correcto". Esto significa que Juan estaba mostrando a las personas cómo vivir en una relación correcta con Dios arrepentiéndose de su pecado y confiando en Dios. Los sumos sacerdotes y los ancianos rechazaron su mensaje. Pero muchos recaudadores de impuestos y prostitutas lo aceptaron y se arrepintieron de sus pecados. Los líderes religiosos podrían haber cambiado de parecer después de ver cuánto el mensaje de Juan había cambiado las vidas de estas personas. Pero todavía no se arrepintieron. Por lo tanto, se están excluyendo a sí mismos de la salvación y de una relación con Dios.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y sus discípulos regresan al templo después de pasar la noche en una aldea cercana. Jesús comienza a enseñar a una multitud de personas en el patio del templo.</w:t>
      </w:r>
    </w:p>
    <w:p>
      <w:pPr/>
      <w:r>
        <w:rPr>
          <w:lang w:val="es_ES" w:bidi="es_ES"/>
        </w:rPr>
      </w:r>
      <w:r>
        <w:rPr>
          <w:b/>
          <w:lang w:val="es_ES" w:bidi="es_ES"/>
        </w:rPr>
        <w:t>Segunda escena:</w:t>
      </w:r>
      <w:r>
        <w:rPr>
          <w:lang w:val="es_ES" w:bidi="es_ES"/>
        </w:rPr>
        <w:t xml:space="preserve"> Los sumos sacerdotes y los ancianos confrontan a Jesús y le preguntan quién le dio su autoridad. Jesús responde a los sumos sacerdotes y a los ancianos haciéndoles otra pregunta: "¿Quién le dio autoridad a Juan el Bautista?" Los líderes no saben qué responder y, finalmente, dicen: "No sabemos". Jesús entonces se niega a responder a sus preguntas iniciales.</w:t>
      </w:r>
    </w:p>
    <w:p>
      <w:pPr/>
      <w:r>
        <w:rPr>
          <w:lang w:val="es_ES" w:bidi="es_ES"/>
        </w:rPr>
      </w:r>
      <w:r>
        <w:rPr>
          <w:b/>
          <w:lang w:val="es_ES" w:bidi="es_ES"/>
        </w:rPr>
        <w:t>Tercera escena:</w:t>
      </w:r>
      <w:r>
        <w:rPr>
          <w:lang w:val="es_ES" w:bidi="es_ES"/>
        </w:rPr>
        <w:t xml:space="preserve"> Jesús cuenta una historia sobre un hombre con dos hijos. La historia representa a dos tipos de personas. Algunas personas dicen que son justas, pero no siguen realmente a Dios, y algunas personas saben que son pecadoras, pero se arrepienten de sus pecados y luego siguen a Dios.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de Jesús</w:t>
      </w:r>
    </w:p>
    <w:p>
      <w:pPr>
        <w:pStyle w:val="ListBullet"/>
        <w:spacing w:line="240" w:lineRule="auto"/>
        <w:ind w:left="720"/>
      </w:pPr>
      <w:r>
        <w:rPr>
          <w:lang w:val="es_ES" w:bidi="es_ES"/>
        </w:rPr>
      </w:r>
      <w:r>
        <w:rPr>
          <w:lang w:val="es_ES" w:bidi="es_ES"/>
        </w:rPr>
        <w:t>Una multitud en el patio del templo</w:t>
      </w:r>
    </w:p>
    <w:p>
      <w:pPr>
        <w:pStyle w:val="ListBullet"/>
        <w:spacing w:line="240" w:lineRule="auto"/>
        <w:ind w:left="720"/>
      </w:pPr>
      <w:r>
        <w:rPr>
          <w:lang w:val="es_ES" w:bidi="es_ES"/>
        </w:rPr>
      </w:r>
      <w:r>
        <w:rPr>
          <w:lang w:val="es_ES" w:bidi="es_ES"/>
        </w:rPr>
        <w:t>Sumos sacerdotes</w:t>
      </w:r>
    </w:p>
    <w:p>
      <w:pPr>
        <w:pStyle w:val="ListBullet"/>
        <w:spacing w:line="240" w:lineRule="auto"/>
        <w:ind w:left="720"/>
      </w:pPr>
      <w:r>
        <w:rPr>
          <w:lang w:val="es_ES" w:bidi="es_ES"/>
        </w:rPr>
      </w:r>
      <w:r>
        <w:rPr>
          <w:lang w:val="es_ES" w:bidi="es_ES"/>
        </w:rPr>
        <w:t>Ancianos</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Un padre</w:t>
      </w:r>
    </w:p>
    <w:p>
      <w:pPr>
        <w:pStyle w:val="ListBullet"/>
        <w:spacing w:line="240" w:lineRule="auto"/>
        <w:ind w:left="720"/>
      </w:pPr>
      <w:r>
        <w:rPr>
          <w:lang w:val="es_ES" w:bidi="es_ES"/>
        </w:rPr>
      </w:r>
      <w:r>
        <w:rPr>
          <w:lang w:val="es_ES" w:bidi="es_ES"/>
        </w:rPr>
        <w:t>Dos hijos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La historia comienza cuando Jesús y sus discípulos regresan al templo en Jerusalén después de pasar la noche en una aldea cercana. Los eventos en la historia probablemente suceden en el patio exterior del templo, el Atrio de los Gentiles.</w:t>
      </w:r>
    </w:p>
    <w:p>
      <w:pPr/>
      <w:r>
        <w:rPr>
          <w:lang w:val="es_ES" w:bidi="es_ES"/>
        </w:rPr>
      </w:r>
      <w:r>
        <w:rPr>
          <w:lang w:val="es_ES" w:bidi="es_ES"/>
        </w:rPr>
        <w:t xml:space="preserve">Si aún no lo han hecho, muestren al equipo un </w:t>
      </w:r>
      <w:r>
        <w:rPr>
          <w:lang w:val="es_ES" w:bidi="es_ES"/>
        </w:rPr>
        <w:t>diagrama del templo, incluido el Atrio de los Gentiles</w:t>
      </w:r>
      <w:r>
        <w:rPr>
          <w:lang w:val="es_ES" w:bidi="es_ES"/>
        </w:rPr>
        <w:t>.</w:t>
      </w:r>
    </w:p>
    <w:p>
      <w:pPr/>
      <w:r>
        <w:rPr>
          <w:lang w:val="es_ES" w:bidi="es_ES"/>
        </w:rPr>
      </w:r>
      <w:r>
        <w:rPr>
          <w:lang w:val="es_ES" w:bidi="es_ES"/>
        </w:rPr>
        <w:t>Es importante entender que el templo habría estado lleno de personas en este momento. Muchas de estas personas habían venido de Galilea, como Jesús, o de otros lugares que estaban lejos de Jerusalén. El evangelio de Mateo muestra que muchas personas de Galilea siguieron a Jesús, pero las personas en Jerusalén, especialmente los líderes religiosos, no lo aceptaron como el Mesías. Como muchas de las personas en el templo en este momento provienen de fuera de Jerusalén, la multitud es muy favorable a Jesús.</w:t>
      </w:r>
    </w:p>
    <w:p>
      <w:pPr/>
      <w:r>
        <w:rPr>
          <w:lang w:val="es_ES" w:bidi="es_ES"/>
        </w:rPr>
      </w:r>
      <w:r>
        <w:rPr>
          <w:lang w:val="es_ES" w:bidi="es_ES"/>
        </w:rPr>
        <w:t>Mientras Jesús está enseñando, algunos de los líderes en el templo, algunos sumos sacerdotes y ancianos, se acercan y confrontan a Jesús. Estas habrían sido algunas de las personas más poderosas en Jerusalén. Eran líderes religiosos de alto rango muy respetados. Le hacen a Jesús dos preguntas: qué autoridad tiene y quién le dio la autoridad.</w:t>
      </w:r>
    </w:p>
    <w:p>
      <w:pPr/>
      <w:r>
        <w:rPr>
          <w:lang w:val="es_ES" w:bidi="es_ES"/>
        </w:rPr>
      </w:r>
      <w:r>
        <w:rPr>
          <w:lang w:val="es_ES" w:bidi="es_ES"/>
        </w:rPr>
        <w:t>Es importante recordar que, en el último día o dos, Jesús ha hecho varias cosas controvertidas. Él entró en Jerusalén montado en un burro, tal como el profeta del Antiguo Testamento Zacarías dijo que lo haría el Mesías. Él expulsó a los comerciantes y a los cambistas del templo, a pesar de que tenían el permiso del sumo sacerdote para hacer negocios allí. Ahora él está enseñando a las personas en el templo. Los sumos sacerdotes y los ancianos están desafiando a Jesús y tratando de mostrar que no tiene derecho a hacer estas cosas. Esperan que él diga algo que les permita acusarlo de ser un falso profeta. De acuerdo con la ley del Antiguo Testamento, las personas castigaban a los falsos profetas con la pena de muerte.</w:t>
      </w:r>
    </w:p>
    <w:p>
      <w:pPr/>
      <w:r>
        <w:rPr>
          <w:lang w:val="es_ES" w:bidi="es_ES"/>
        </w:rPr>
      </w:r>
      <w:r>
        <w:rPr>
          <w:lang w:val="es_ES" w:bidi="es_ES"/>
        </w:rPr>
        <w:t xml:space="preserve">Jesús responde a las dos preguntas de los sumos sacerdotes y de los ancianos diciendo: "También les haré solo una pregunta". Antes de que les dé una respuesta, quiere que respondan a su única pregunta. Él les pregunta si Juan el Bautista obtuvo su autoridad "del cielo" (de Dios) o "de los hombres". Ahora Jesús ha cambiado la situación. Los líderes religiosos esperaban tenderle una trampa a Jesús con su pregunta, pero ahora es Jesús quien les ha tendido una trampa a ellos. No piensan que Juan haya sido enviado por Dios. Pero la gran multitud de personas que los rodea sí cree que Juan fue enviado por Dios. Si los líderes religiosos dicen abiertamente que Juan no era en realidad un profeta, las personas se enojarán. Hablan entre sí para decidir qué deben decir. Al final, dan una respuesta prudente, aunque poco convincente: "No lo sabemos". </w:t>
      </w:r>
    </w:p>
    <w:p>
      <w:pPr/>
      <w:r>
        <w:rPr>
          <w:lang w:val="es_ES" w:bidi="es_ES"/>
        </w:rPr>
      </w:r>
      <w:r>
        <w:rPr>
          <w:lang w:val="es_ES" w:bidi="es_ES"/>
        </w:rPr>
        <w:t>Al decir que no saben si Juan el Bautista era un verdadero profeta o un falso profeta, los sumos sacerdotes y los ancianos están admitiendo que no pueden juzgar entre los verdaderos y los falsos profetas. Por lo tanto, Jesús no necesita decirles de dónde proviene su autoridad. Él dice: "Entonces no les diré con qué autoridad hago estas cosas".</w:t>
      </w:r>
    </w:p>
    <w:p>
      <w:pPr/>
      <w:r>
        <w:rPr>
          <w:lang w:val="es_ES" w:bidi="es_ES"/>
        </w:rPr>
      </w:r>
      <w:r>
        <w:rPr>
          <w:lang w:val="es_ES" w:bidi="es_ES"/>
        </w:rPr>
        <w:t>A continuación, Jesús cuenta una historia. A lo largo de la historia, Jesús está hablando directamente a los sumos sacerdotes y a los ancianos. Pero sus discípulos y la multitud en el templo todavía están escuchando. De hecho, es fácil imaginar que cada vez más personas se estén reuniendo para ver esta escena al ver a Jesús hablando con algunos de los líderes más poderosos del templo.</w:t>
      </w:r>
    </w:p>
    <w:p>
      <w:pPr/>
      <w:r>
        <w:rPr>
          <w:lang w:val="es_ES" w:bidi="es_ES"/>
        </w:rPr>
      </w:r>
      <w:r>
        <w:rPr>
          <w:lang w:val="es_ES" w:bidi="es_ES"/>
        </w:rPr>
        <w:t>Jesús introduce la historia con una pregunta: "¿Qué piensan?" Él habla de dos hijos. Un hijo dice que no obedecerá a su padre, pero al final obedece. El otro hijo dice que obedecerá, pero en realidad no obedece. Jesús termina la historia con otra pregunta: "¿Cuál de los dos hizo la voluntad de su padre?" Los sumos sacerdotes y los ancianos responden: "El primero". Esta es la respuesta correcta. Pero muestra que los sumos sacerdotes y los ancianos están equivocados. Jesús da a entender que son como el segundo hijo, que dijo que estaba obedeciendo, pero en realidad no estaba obedeciendo a su padre. El primer hijo era como las personas que no estaban obedeciendo a Dios, pero cuando Juan el Bautista les dijo que se arrepintieran, cambiaron de opinión y comenzaron a obedecer.</w:t>
      </w:r>
    </w:p>
    <w:p>
      <w:pPr/>
      <w:r>
        <w:rPr>
          <w:lang w:val="es_ES" w:bidi="es_ES"/>
        </w:rPr>
      </w:r>
      <w:r>
        <w:rPr>
          <w:lang w:val="es_ES" w:bidi="es_ES"/>
        </w:rPr>
        <w:t>Jesús les dice a los sumos sacerdotes y a los ancianos que incluso los recaudadores de impuestos corruptos y las prostitutas, los peores pecadores posibles, entrarán en el reino de los cielos antes que los líderes religiosos. Estas personas pecadoras escucharon a Juan el Bautista y se arrepintieron, y comenzaron a obedecer a Dios. Pero los líderes religiosos no escucharon ni se arrepintieron. Dicen que están obedeciendo a Dios, pero Dios les envió un profeta que les dijo que debían arrepentirse, y no lo hicieron. Incluso después de ver a muchas otras personas arrepentirse y comenzar a llevar una nueva vida, los líderes religiosos todavía no se arrepintieron.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de Jesús</w:t>
      </w:r>
    </w:p>
    <w:p>
      <w:pPr>
        <w:pStyle w:val="ListBullet"/>
        <w:spacing w:line="240" w:lineRule="auto"/>
        <w:ind w:left="720"/>
      </w:pPr>
      <w:r>
        <w:rPr>
          <w:lang w:val="es_ES" w:bidi="es_ES"/>
        </w:rPr>
      </w:r>
      <w:r>
        <w:rPr>
          <w:lang w:val="es_ES" w:bidi="es_ES"/>
        </w:rPr>
        <w:t>Una multitud en el patio del templo</w:t>
      </w:r>
    </w:p>
    <w:p>
      <w:pPr>
        <w:pStyle w:val="ListBullet"/>
        <w:spacing w:line="240" w:lineRule="auto"/>
        <w:ind w:left="720"/>
      </w:pPr>
      <w:r>
        <w:rPr>
          <w:lang w:val="es_ES" w:bidi="es_ES"/>
        </w:rPr>
      </w:r>
      <w:r>
        <w:rPr>
          <w:lang w:val="es_ES" w:bidi="es_ES"/>
        </w:rPr>
        <w:t>Sumos sacerdotes</w:t>
      </w:r>
    </w:p>
    <w:p>
      <w:pPr>
        <w:pStyle w:val="ListBullet"/>
        <w:spacing w:line="240" w:lineRule="auto"/>
        <w:ind w:left="720"/>
      </w:pPr>
      <w:r>
        <w:rPr>
          <w:lang w:val="es_ES" w:bidi="es_ES"/>
        </w:rPr>
      </w:r>
      <w:r>
        <w:rPr>
          <w:lang w:val="es_ES" w:bidi="es_ES"/>
        </w:rPr>
        <w:t>Ancianos</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Un padre</w:t>
      </w:r>
    </w:p>
    <w:p>
      <w:pPr>
        <w:pStyle w:val="ListBullet"/>
        <w:spacing w:line="240" w:lineRule="auto"/>
        <w:ind w:left="720"/>
      </w:pPr>
      <w:r>
        <w:rPr>
          <w:lang w:val="es_ES" w:bidi="es_ES"/>
        </w:rPr>
      </w:r>
      <w:r>
        <w:rPr>
          <w:lang w:val="es_ES" w:bidi="es_ES"/>
        </w:rPr>
        <w:t>Dos hijos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actúe esta historia, detenlos en ciertos puntos. La historia comienza en el templo, cuando Jesús y sus 12 discípulos regresan y él comienza a enseñar a una multitud de personas en el patio del templo. Mientras está enseñando, un grupo de sumos sacerdotes y ancianos se acerca a hablar con él. Preguntan: "¿Con qué autoridad estás haciendo estas cosas? ¿Quién te dio el derecho?"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las personas que interpretan a los 12 discípulos de Jesús: "¿Cómo se sienten en este momento?" Es posible que escuchen respuestas como: "Tengo miedo", o "Me preocupa lo que Jesús va a decir".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responde: "Les diré con qué autoridad hago estas cosas si responden a una pregunta. ¿La autoridad de Juan para bautizar venía del cielo, o era meramente humana?"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sumos sacerdotes y a los ancianos: "¿Cómo se sienten en este momento?" Es posible que escuchen respuestas como: "Estoy enojado", o "Estoy confundido", o "Tengo miedo de lo que harán las personas si respondemos a esta pregunta".</w:t>
      </w:r>
    </w:p>
    <w:p>
      <w:pPr>
        <w:pStyle w:val="ListBullet"/>
        <w:spacing w:line="240" w:lineRule="auto"/>
        <w:ind w:left="720"/>
      </w:pPr>
      <w:r>
        <w:rPr>
          <w:lang w:val="es_ES" w:bidi="es_ES"/>
        </w:rPr>
      </w:r>
      <w:r>
        <w:rPr>
          <w:lang w:val="es_ES" w:bidi="es_ES"/>
        </w:rPr>
        <w:t>Pregúntenles a los actores que interpretan a la multitud: "¿Cómo se sienten en este momento?" Es posible que escuchen respuestas como: "Me impresiona la sabiduría de Jesús" o "Me entusiasma ver qué pasará después".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Los sumos sacerdotes y los ancianos comienzan a hablar entre ellos en voz baja. Dicen: "Si decimos: 'del cielo', él preguntará, 'entonces ¿por qué no le creíste a Juan?' Pero si decimos que era de origen humano, tememos al pueblo, porque todos sostienen que Juan era un profeta". Finalmente están de acuerdo en una respuesta y dicen: "No lo sabemos".</w:t>
      </w:r>
    </w:p>
    <w:p>
      <w:pPr/>
      <w:r>
        <w:rPr>
          <w:lang w:val="es_ES" w:bidi="es_ES"/>
        </w:rPr>
      </w:r>
      <w:r>
        <w:rPr>
          <w:lang w:val="es_ES" w:bidi="es_ES"/>
        </w:rPr>
        <w:t>Jesús responde: "Entonces no les diré con qué autoridad hago estas cosas".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discípulos: "¿Cómo se sienten ahora?" Es posible que escuchen respuestas como: "Aliviado", "Feliz" o "Orgulloso de Jesús".</w:t>
      </w:r>
    </w:p>
    <w:p>
      <w:pPr/>
      <w:r>
        <w:rPr>
          <w:lang w:val="es_ES" w:bidi="es_ES"/>
        </w:rPr>
      </w:r>
      <w:r>
        <w:rPr>
          <w:lang w:val="es_ES" w:bidi="es_ES"/>
        </w:rPr>
        <w:t>Ahora Jesús cuenta una historia para mostrar que los líderes religiosos deberían haber escuchado a Juan el Bautista. Él pregunta: "¿Qué piensan?" Entonces él cuenta la historia: "Un hombre con dos hijos le dijo al hijo mayor: 'Hijo, sal y trabaja en la viña hoy'. El hijo respondió: 'No, no iré', pero más tarde cambió de opinión y se fue de todos modos. Entonces el padre le dijo al otro hijo: "Tú vas", y él dijo: "Sí, señor, lo haré". Pero él no se fue". Después de contar esta historia, Jesús les pregunta a los sumos sacerdotes y a los ancianos: "¿Cuál de los dos obedeció a su padre?" Responden: "El primero".</w:t>
      </w:r>
    </w:p>
    <w:p>
      <w:pPr/>
      <w:r>
        <w:rPr>
          <w:lang w:val="es_ES" w:bidi="es_ES"/>
        </w:rPr>
      </w:r>
      <w:r>
        <w:rPr>
          <w:lang w:val="es_ES" w:bidi="es_ES"/>
        </w:rPr>
        <w:t>Ahora Jesús da la enseñanza de la historia. Él les dice a los sumos sacerdotes y a los ancianos: "Les digo la verdad, los recaudadores de impuestos corruptos y las prostitutas entrarán en el reino de Dios antes que ustedes".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sumos sacerdotes y a los ancianos: "¿Cómo se sienten en este momento?" Es posible que escuchen respuestas como: "Estoy sorprendido", "Estoy furioso" o "Estoy sin palabras".</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explica: "Juan el Bautista vino y les mostró la manera correcta de vivir, pero no le creyeron, mientras que los recaudadores de impuestos y las prostitutas sí lo hicieron." E incluso cuando vieron que esto sucedía, se negaron a creerlo y arrepentirse de sus pecados".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se siente?" Es posible que escuchen respuestas como: "Me enoja que no estén liderando bien al pueblo", o "Me pone triste que todavía no crean".</w:t>
      </w:r>
    </w:p>
    <w:p>
      <w:pPr>
        <w:pStyle w:val="ListBullet"/>
        <w:spacing w:line="240" w:lineRule="auto"/>
        <w:ind w:left="720"/>
      </w:pPr>
      <w:r>
        <w:rPr>
          <w:lang w:val="es_ES" w:bidi="es_ES"/>
        </w:rPr>
      </w:r>
      <w:r>
        <w:rPr>
          <w:lang w:val="es_ES" w:bidi="es_ES"/>
        </w:rPr>
        <w:t>Pregúntenles a los actores que interpretan a la multitud: "¿Cómo se sienten en este momento?" Es posible que escuchen respuestas como: "Tengo la esperanza de que las personas normales puedan ser salvadas", o "Me sorprende lo que Jesús está diciendo".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Esta historia sucede en el </w:t>
      </w:r>
      <w:r>
        <w:rPr>
          <w:b/>
          <w:lang w:val="es_ES" w:bidi="es_ES"/>
        </w:rPr>
        <w:t>templo</w:t>
      </w:r>
      <w:r>
        <w:rPr>
          <w:lang w:val="es_ES" w:bidi="es_ES"/>
        </w:rPr>
        <w:t xml:space="preserve">. El templo era el hogar donde Dios vivía entre su pueblo. El templo fue construido para que las personas pudieran adorar a Dios y los sacerdotes especiales pudieran traer sacrificios a Dios. Consulten el Glosario Principal para obtener una descripción completa. Traduzcan </w:t>
      </w:r>
      <w:r>
        <w:rPr>
          <w:lang w:val="es_ES" w:bidi="es_ES"/>
        </w:rPr>
        <w:t>templo</w:t>
      </w:r>
      <w:r>
        <w:rPr>
          <w:lang w:val="es_ES" w:bidi="es_ES"/>
        </w:rPr>
        <w:t xml:space="preserve"> de la misma manera en que lo han traducido en otros textos.</w:t>
      </w:r>
    </w:p>
    <w:p>
      <w:pPr/>
      <w:r>
        <w:rPr>
          <w:lang w:val="es_ES" w:bidi="es_ES"/>
        </w:rPr>
      </w:r>
      <w:r>
        <w:rPr>
          <w:lang w:val="es_ES" w:bidi="es_ES"/>
        </w:rPr>
        <w:t xml:space="preserve">Jesús está enseñando a una multitud de personas cuando algunos </w:t>
      </w:r>
      <w:r>
        <w:rPr>
          <w:b/>
          <w:lang w:val="es_ES" w:bidi="es_ES"/>
        </w:rPr>
        <w:t>sumos sacerdotes</w:t>
      </w:r>
      <w:r>
        <w:rPr>
          <w:lang w:val="es_ES" w:bidi="es_ES"/>
        </w:rPr>
        <w:t xml:space="preserve"> y </w:t>
      </w:r>
      <w:r>
        <w:rPr>
          <w:b/>
          <w:lang w:val="es_ES" w:bidi="es_ES"/>
        </w:rPr>
        <w:t>ancianos</w:t>
      </w:r>
      <w:r>
        <w:rPr>
          <w:lang w:val="es_ES" w:bidi="es_ES"/>
        </w:rPr>
        <w:t xml:space="preserve"> vienen y le hacen una pregunta. Consulten el Glosario Principal para una descripción más completa de los </w:t>
      </w:r>
      <w:r>
        <w:rPr>
          <w:lang w:val="es_ES" w:bidi="es_ES"/>
        </w:rPr>
        <w:t>sumos sacerdotes</w:t>
      </w:r>
      <w:r>
        <w:rPr>
          <w:lang w:val="es_ES" w:bidi="es_ES"/>
        </w:rPr>
        <w:t xml:space="preserve"> y los </w:t>
      </w:r>
      <w:r>
        <w:rPr>
          <w:lang w:val="es_ES" w:bidi="es_ES"/>
        </w:rPr>
        <w:t>ancianos</w:t>
      </w:r>
      <w:r>
        <w:rPr>
          <w:lang w:val="es_ES" w:bidi="es_ES"/>
        </w:rPr>
        <w:t>. Asegúrense de usar la misma palabra que han usado para "sacerdote" o "sumo sacerdote" antes. Los ancianos eran líderes no religiosos en la comunidad. Por lo general, eran hombres mayores que ayudaban a la comunidad a convivir en armonía. Traduzcan la palabra "anciano" de la misma manera en que la han traducido en otros textos.</w:t>
      </w:r>
    </w:p>
    <w:p>
      <w:pPr/>
      <w:r>
        <w:rPr>
          <w:lang w:val="es_ES" w:bidi="es_ES"/>
        </w:rPr>
      </w:r>
      <w:r>
        <w:rPr>
          <w:lang w:val="es_ES" w:bidi="es_ES"/>
        </w:rPr>
        <w:t xml:space="preserve">Los sumos sacerdotes y los ancianos le preguntan a Jesús de dónde obtiene su autoridad. Jesús responde haciéndoles una pregunta. ¿Era la autoridad para el </w:t>
      </w:r>
      <w:r>
        <w:rPr>
          <w:b/>
          <w:lang w:val="es_ES" w:bidi="es_ES"/>
        </w:rPr>
        <w:t>bautismo</w:t>
      </w:r>
      <w:r>
        <w:rPr>
          <w:lang w:val="es_ES" w:bidi="es_ES"/>
        </w:rPr>
        <w:t xml:space="preserve"> de Juan "del </w:t>
      </w:r>
      <w:r>
        <w:rPr>
          <w:b/>
          <w:lang w:val="es_ES" w:bidi="es_ES"/>
        </w:rPr>
        <w:t>cielo</w:t>
      </w:r>
      <w:r>
        <w:rPr>
          <w:lang w:val="es_ES" w:bidi="es_ES"/>
        </w:rPr>
        <w:t xml:space="preserve">" o "de los hombres?" En este contexto, "del cielo" es una manera respetuosa de decir "de Dios". "De los hombres" significa autoridad humana. Estas dos ideas son opuestas entre sí. El bautismo de Juan se hacía para mostrar que una persona quería dejar de pecar y obedecer a Dios. Consulten el Glosario Principal para obtener una descripción completa del </w:t>
      </w:r>
      <w:r>
        <w:rPr>
          <w:lang w:val="es_ES" w:bidi="es_ES"/>
        </w:rPr>
        <w:t>bautismo</w:t>
      </w:r>
      <w:r>
        <w:rPr>
          <w:lang w:val="es_ES" w:bidi="es_ES"/>
        </w:rPr>
        <w:t>. Usen la misma palabra aquí que han usado en otros textos.</w:t>
      </w:r>
    </w:p>
    <w:p>
      <w:pPr/>
      <w:r>
        <w:rPr>
          <w:lang w:val="es_ES" w:bidi="es_ES"/>
        </w:rPr>
      </w:r>
      <w:r>
        <w:rPr>
          <w:lang w:val="es_ES" w:bidi="es_ES"/>
        </w:rPr>
        <w:t xml:space="preserve">Los sumos sacerdotes y los ancianos ahora tienen un problema. Si dicen que la autoridad de Juan el Bautista era de Dios, la pregunta obvia que tendrán que responder es, "¿Por qué no le </w:t>
      </w:r>
      <w:r>
        <w:rPr>
          <w:b/>
          <w:lang w:val="es_ES" w:bidi="es_ES"/>
        </w:rPr>
        <w:t>creyeron</w:t>
      </w:r>
      <w:r>
        <w:rPr>
          <w:lang w:val="es_ES" w:bidi="es_ES"/>
        </w:rPr>
        <w:t xml:space="preserve">?" Creer describe la respuesta de las personas a la promesa de Dios. No es solo estar de acuerdo con alguien, sino poner tu confianza y fe en Dios. Usen la misma palabra aquí que han usado en otros textos para traducir "creer" y "fe". </w:t>
      </w:r>
      <w:r>
        <w:rPr>
          <w:lang w:val="es_ES" w:bidi="es_ES"/>
        </w:rPr>
        <w:t>Fe</w:t>
      </w:r>
      <w:r>
        <w:rPr>
          <w:lang w:val="es_ES" w:bidi="es_ES"/>
        </w:rPr>
        <w:t xml:space="preserve"> se encuentra en el Glosario Principal. Si los sumos sacerdotes y los ancianos dicen que la autoridad de Juan el Bautista era meramente humana, tienen miedo de lo que la multitud pensará y hará. Así que dicen: "No sabemos".</w:t>
      </w:r>
    </w:p>
    <w:p>
      <w:pPr/>
      <w:r>
        <w:rPr>
          <w:lang w:val="es_ES" w:bidi="es_ES"/>
        </w:rPr>
      </w:r>
      <w:r>
        <w:rPr>
          <w:lang w:val="es_ES" w:bidi="es_ES"/>
        </w:rPr>
        <w:t xml:space="preserve">Jesús responde: "Entonces no les diré con qué autoridad hago estas cosas". Entonces cuenta una historia. "Un hombre con dos hijos le dijo al hijo mayor: 'Hijo, sal y trabaja en el </w:t>
      </w:r>
      <w:r>
        <w:rPr>
          <w:b/>
          <w:lang w:val="es_ES" w:bidi="es_ES"/>
        </w:rPr>
        <w:t>viñedo</w:t>
      </w:r>
      <w:r>
        <w:rPr>
          <w:lang w:val="es_ES" w:bidi="es_ES"/>
        </w:rPr>
        <w:t xml:space="preserve"> hoy'". Un </w:t>
      </w:r>
      <w:r>
        <w:rPr>
          <w:lang w:val="es_ES" w:bidi="es_ES"/>
        </w:rPr>
        <w:t>viñedo</w:t>
      </w:r>
      <w:r>
        <w:rPr>
          <w:lang w:val="es_ES" w:bidi="es_ES"/>
        </w:rPr>
        <w:t xml:space="preserve"> es un campo donde las vides dan un fruto llamado uva. Jesús continúa la historia, "El hijo respondió: 'No, no iré', pero más tarde </w:t>
      </w:r>
      <w:r>
        <w:rPr>
          <w:b/>
          <w:lang w:val="es_ES" w:bidi="es_ES"/>
        </w:rPr>
        <w:t>cambió de opinión</w:t>
      </w:r>
      <w:r>
        <w:rPr>
          <w:lang w:val="es_ES" w:bidi="es_ES"/>
        </w:rPr>
        <w:t xml:space="preserve"> y fue de todos modos". La palabra "cambió de opinión" viene de la misma palabra griega que se traduce como "arrepentirse". Por lo tanto, Jesús está comparando a este hijo con las personas que escucharon el mensaje de Juan el Bautista y se arrepintieron de sus pecados, de no obedecer a Dios. Entonces Jesús dice: "Entonces el padre le dijo al otro hijo: 'Ve', y él dijo: 'Sí, señor, iré'. Pero no fue. ¿Cuál de los dos obedeció a su padre?" Los sumos sacerdotes y los ancianos responden: "El primero".</w:t>
      </w:r>
    </w:p>
    <w:p>
      <w:pPr/>
      <w:r>
        <w:rPr>
          <w:lang w:val="es_ES" w:bidi="es_ES"/>
        </w:rPr>
      </w:r>
      <w:r>
        <w:rPr>
          <w:lang w:val="es_ES" w:bidi="es_ES"/>
        </w:rPr>
        <w:t>Jesús les dice: "</w:t>
      </w:r>
      <w:r>
        <w:rPr>
          <w:b/>
          <w:lang w:val="es_ES" w:bidi="es_ES"/>
        </w:rPr>
        <w:t>En verdad les digo</w:t>
      </w:r>
      <w:r>
        <w:rPr>
          <w:lang w:val="es_ES" w:bidi="es_ES"/>
        </w:rPr>
        <w:t xml:space="preserve">, </w:t>
      </w:r>
      <w:r>
        <w:rPr>
          <w:b/>
          <w:lang w:val="es_ES" w:bidi="es_ES"/>
        </w:rPr>
        <w:t>recaudadores de impuestos</w:t>
      </w:r>
      <w:r>
        <w:rPr>
          <w:lang w:val="es_ES" w:bidi="es_ES"/>
        </w:rPr>
        <w:t xml:space="preserve"> y prostitutas entrarán en el </w:t>
      </w:r>
      <w:r>
        <w:rPr>
          <w:b/>
          <w:lang w:val="es_ES" w:bidi="es_ES"/>
        </w:rPr>
        <w:t>reino de Dios</w:t>
      </w:r>
      <w:r>
        <w:rPr>
          <w:lang w:val="es_ES" w:bidi="es_ES"/>
        </w:rPr>
        <w:t xml:space="preserve"> antes que ustedes".</w:t>
      </w:r>
    </w:p>
    <w:p>
      <w:pPr/>
      <w:r>
        <w:rPr>
          <w:lang w:val="es_ES" w:bidi="es_ES"/>
        </w:rPr>
      </w:r>
      <w:r>
        <w:rPr>
          <w:lang w:val="es_ES" w:bidi="es_ES"/>
        </w:rPr>
        <w:t>"Les digo la verdad" es una frase que Jesús usa a menudo para introducir una enseñanza importante. Usen la misma frase aquí que han usado en otros textos.</w:t>
      </w:r>
    </w:p>
    <w:p>
      <w:pPr/>
      <w:r>
        <w:rPr>
          <w:lang w:val="es_ES" w:bidi="es_ES"/>
        </w:rPr>
      </w:r>
      <w:r>
        <w:rPr>
          <w:b/>
          <w:lang w:val="es_ES" w:bidi="es_ES"/>
        </w:rPr>
        <w:t>Los recaudadores de impuestos</w:t>
      </w:r>
      <w:r>
        <w:rPr>
          <w:lang w:val="es_ES" w:bidi="es_ES"/>
        </w:rPr>
        <w:t xml:space="preserve"> eran considerados los peores pecadores en la cultura judía, porque traicionaban al pueblo de Dios para trabajar para un gobierno extranjero corrupto.</w:t>
      </w:r>
    </w:p>
    <w:p>
      <w:pPr/>
      <w:r>
        <w:rPr>
          <w:lang w:val="es_ES" w:bidi="es_ES"/>
        </w:rPr>
      </w:r>
      <w:r>
        <w:rPr>
          <w:lang w:val="es_ES" w:bidi="es_ES"/>
        </w:rPr>
        <w:t xml:space="preserve">En este pasaje, el </w:t>
      </w:r>
      <w:r>
        <w:rPr>
          <w:b/>
          <w:lang w:val="es_ES" w:bidi="es_ES"/>
        </w:rPr>
        <w:t>reino de Dios</w:t>
      </w:r>
      <w:r>
        <w:rPr>
          <w:lang w:val="es_ES" w:bidi="es_ES"/>
        </w:rPr>
        <w:t xml:space="preserve"> representa ser salvo y aceptado por Dios. Significa someterse a la voluntad de Dios y disfrutar de una relación cercana con él. </w:t>
      </w:r>
      <w:r>
        <w:rPr>
          <w:lang w:val="es_ES" w:bidi="es_ES"/>
        </w:rPr>
        <w:t>Reino de Dios</w:t>
      </w:r>
      <w:r>
        <w:rPr>
          <w:lang w:val="es_ES" w:bidi="es_ES"/>
        </w:rPr>
        <w:t xml:space="preserve"> se encuentra en el Glosario Principal.</w:t>
      </w:r>
    </w:p>
    <w:p>
      <w:pPr/>
      <w:r>
        <w:rPr>
          <w:lang w:val="es_ES" w:bidi="es_ES"/>
        </w:rPr>
      </w:r>
      <w:r>
        <w:rPr>
          <w:lang w:val="es_ES" w:bidi="es_ES"/>
        </w:rPr>
        <w:t xml:space="preserve">Jesús también dice: "Porque Juan vino a ustedes para mostrarles el </w:t>
      </w:r>
      <w:r>
        <w:rPr>
          <w:b/>
          <w:lang w:val="es_ES" w:bidi="es_ES"/>
        </w:rPr>
        <w:t>camino de la justicia</w:t>
      </w:r>
      <w:r>
        <w:rPr>
          <w:lang w:val="es_ES" w:bidi="es_ES"/>
        </w:rPr>
        <w:t xml:space="preserve">, y ustedes no le creyeron, pero los recaudadores de impuestos y las prostitutas sí. E incluso después de que vieron esto, ustedes no se </w:t>
      </w:r>
      <w:r>
        <w:rPr>
          <w:b/>
          <w:lang w:val="es_ES" w:bidi="es_ES"/>
        </w:rPr>
        <w:t>arrepintieron</w:t>
      </w:r>
      <w:r>
        <w:rPr>
          <w:lang w:val="es_ES" w:bidi="es_ES"/>
        </w:rPr>
        <w:t xml:space="preserve"> ni creyeron en él". El "camino de la justicia" significa "el camino correcto" y habla de una manera de vivir en la que las personas están en relación con Dios y actúan de acuerdo con su voluntad. El arrepentimiento era fundamental para el mensaje de Juan el Bautista, así como para el de Jesús. Arrepentirse significa alejarse de los pecados y volverse a Dios, y comenzar a vivir una nueva vida siguiendo los caminos de Dios. Tanto </w:t>
      </w:r>
      <w:r>
        <w:rPr>
          <w:lang w:val="es_ES" w:bidi="es_ES"/>
        </w:rPr>
        <w:t>justicia</w:t>
      </w:r>
      <w:r>
        <w:rPr>
          <w:lang w:val="es_ES" w:bidi="es_ES"/>
        </w:rPr>
        <w:t xml:space="preserve"> como el </w:t>
      </w:r>
      <w:r>
        <w:rPr>
          <w:lang w:val="es_ES" w:bidi="es_ES"/>
        </w:rPr>
        <w:t>arrepentimiento</w:t>
      </w:r>
      <w:r>
        <w:rPr>
          <w:lang w:val="es_ES" w:bidi="es_ES"/>
        </w:rPr>
        <w:t xml:space="preserve"> están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21:33–46</w:t>
      </w:r>
      <w:r>
        <w:rPr>
          <w:lang w:val="es_ES" w:bidi="es_ES"/>
        </w:rPr>
      </w:r>
    </w:p>
    <w:p>
      <w:pPr>
        <w:pStyle w:val="Heading3"/>
      </w:pPr>
      <w:r>
        <w:rPr>
          <w:lang w:val="es_ES" w:bidi="es_ES"/>
        </w:rPr>
        <w:t>Escuchar con el corazón</w:t>
      </w:r>
    </w:p>
    <w:p>
      <w:pPr/>
      <w:r>
        <w:rPr>
          <w:lang w:val="es_ES" w:bidi="es_ES"/>
        </w:rPr>
      </w:r>
      <w:r>
        <w:rPr>
          <w:lang w:val="es_ES" w:bidi="es_ES"/>
        </w:rPr>
        <w:t>Escuchen Mateo 21:33–46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Este pasaje cuenta otra historia sobre el conflicto entre Jesús y los líderes religiosos en Jerusalén. En estas historias, Jesús está en el templo judío en Jerusalén. Él hace y dice muchas cosas que a los líderes religiosos no les gustan. Finalmente, estas historias de conflicto llevarán a que los líderes religiosos arresten a Jesús.</w:t>
      </w:r>
    </w:p>
    <w:p>
      <w:pPr/>
      <w:r>
        <w:rPr>
          <w:lang w:val="es_ES" w:bidi="es_ES"/>
        </w:rPr>
      </w:r>
      <w:r>
        <w:rPr>
          <w:lang w:val="es_ES" w:bidi="es_ES"/>
        </w:rPr>
        <w:t>En la última historia, los líderes religiosos le preguntaron a Jesús quién le dio autoridad. Jesús respondió señalando a Juan el Bautista, que preparaba a la gente para recibirlo como el Mesías, o el Salvador Prometido. En este pasaje, Jesús todavía está hablando a los líderes religiosos. Una gran multitud también está escuchando.</w:t>
      </w:r>
    </w:p>
    <w:p>
      <w:pPr/>
      <w:r>
        <w:rPr>
          <w:lang w:val="es_ES" w:bidi="es_ES"/>
        </w:rPr>
      </w:r>
      <w:r>
        <w:rPr>
          <w:lang w:val="es_ES" w:bidi="es_ES"/>
        </w:rPr>
        <w:t>Jesús dice: "Escuchen otra parábola". Entonces él cuenta una parábola o una historia didáctica sobre el dueño de una tierra que plantó un viñedo, un campo donde la gente cultiva uvas, y luego lo arrendó a unos labradores y se fue. En este momento era común que un dueño de la tierra arrendara su tierra si vivía en otro lugar. Cuando llegaba la cosecha, las personas que trabajaban en la tierra, los arrendatarios, le daban parte del fruto a cambio del derecho a usar la tierra. Jesús cuenta cómo el dueño de la tierra gastó tiempo y dinero para plantar esta nueva viña. El dueño de la tierra construyó un muro a su alrededor, para evitar que entraran los animales o la gente que quisiera robar el fruto; construyó una torre, un lugar donde alguien podía sentarse y observar el viñedo para protegerlo de los ladrones o los animales; y cavó un lagar, un lugar donde la gente ponía las uvas para exprimir el jugo de ellas.</w:t>
      </w:r>
    </w:p>
    <w:p>
      <w:pPr/>
      <w:r>
        <w:rPr>
          <w:lang w:val="es_ES" w:bidi="es_ES"/>
        </w:rPr>
      </w:r>
      <w:r>
        <w:rPr>
          <w:lang w:val="es_ES" w:bidi="es_ES"/>
        </w:rPr>
        <w:t xml:space="preserve">Muestren al equipo una imagen de un </w:t>
      </w:r>
      <w:r>
        <w:rPr>
          <w:lang w:val="es_ES" w:bidi="es_ES"/>
        </w:rPr>
        <w:t>lagar</w:t>
      </w:r>
      <w:r>
        <w:rPr>
          <w:lang w:val="es_ES" w:bidi="es_ES"/>
        </w:rPr>
        <w:t xml:space="preserve"> y un </w:t>
      </w:r>
      <w:r>
        <w:rPr>
          <w:lang w:val="es_ES" w:bidi="es_ES"/>
        </w:rPr>
        <w:t>viñedo con un muro y una torre de vigilancia</w:t>
      </w:r>
      <w:r>
        <w:rPr>
          <w:lang w:val="es_ES" w:bidi="es_ES"/>
        </w:rPr>
        <w:t>.</w:t>
      </w:r>
    </w:p>
    <w:p>
      <w:pPr/>
      <w:r>
        <w:rPr>
          <w:lang w:val="es_ES" w:bidi="es_ES"/>
        </w:rPr>
      </w:r>
      <w:r>
        <w:rPr>
          <w:lang w:val="es_ES" w:bidi="es_ES"/>
        </w:rPr>
        <w:t>Conversen sobre las siguientes preguntas con su equipo: En su área, ¿qué tiene que hacer la gente para comenzar a cultivar un nuevo pedazo de tierra? ¿Cuánto tiempo pasa hasta que obtienen una cosecha? ¿Qué hacen las personas si son dueñas de tierras en un lugar diferente de donde viven?</w:t>
      </w:r>
    </w:p>
    <w:p>
      <w:pPr/>
      <w:r>
        <w:rPr>
          <w:lang w:val="es_ES" w:bidi="es_ES"/>
        </w:rPr>
      </w:r>
      <w:r>
        <w:rPr>
          <w:lang w:val="es_ES" w:bidi="es_ES"/>
        </w:rPr>
        <w:t>Todas las acciones que el dueño de la tierra toma al comienzo de la historia muestran que está esperando una buena cosecha. Todas estas acciones también se citan directamente de una historia que el profeta Isaías contó sobre un viñedo. En la historia de Isaías, el dueño de la tierra, que representa a Dios, plantó un viñedo, hizo un muro, cavó un lagar y construyó una torre. Él esperaba obtener una buena cosecha después de todo su arduo trabajo. Pero el viñedo, que en la historia de Isaías representa al pueblo de Israel, daba uvas ácidas en lugar de uvas buenas. El viñedo no pudo dar buen fruto, así como el pueblo de Israel no pudo obedecer a Dios ni mantener una relación con Él. Por lo tanto, Dios destruyó el viñedo, que representa el juicio de Dios sobre Israel cuando seguían desobedeciendo.</w:t>
      </w:r>
    </w:p>
    <w:p>
      <w:pPr/>
      <w:r>
        <w:rPr>
          <w:lang w:val="es_ES" w:bidi="es_ES"/>
        </w:rPr>
      </w:r>
      <w:r>
        <w:rPr>
          <w:lang w:val="es_ES" w:bidi="es_ES"/>
        </w:rPr>
        <w:t>Los líderes religiosos del tiempo de Jesús definitivamente conocerían esta historia del libro de Isaías. Cuando Jesús contó una historia que comienza de la misma manera, entenderían que la viña representaba a Israel. Pero en la historia de Jesús, el enfoque no está en el fruto, sino en los arrendatarios, las personas que están arrendando la viña. En la historia de Jesús, los arrendatarios representan a los líderes de Israel.</w:t>
      </w:r>
    </w:p>
    <w:p>
      <w:pPr/>
      <w:r>
        <w:rPr>
          <w:lang w:val="es_ES" w:bidi="es_ES"/>
        </w:rPr>
      </w:r>
      <w:r>
        <w:rPr>
          <w:lang w:val="es_ES" w:bidi="es_ES"/>
        </w:rPr>
        <w:t>En la historia de Jesús, el tiempo de la cosecha finalmente llega, y el dueño de la tierra envía a algunos siervos para recoger la parte del fruto que los arrendatarios le debían al dueño de la tierra. Pero en lugar de dar el fruto, los arrendatarios golpean a un siervo, matan a otro y apedrean a un tercero, lo que significa que le arrojan piedras para matarlo. El dueño de la tierra entonces envía a otro grupo más grande de siervos. Pero los arrendatarios los tratan de la misma manera. En la historia de Jesús, los siervos del dueño de la tierra representan a los profetas del Antiguo Testamento a quienes Dios envió para dar mensajes al pueblo de Israel. Estos profetas estaban pidiendo al pueblo de Israel que le diera a Dios el fruto del amor y la obediencia. Pero el pueblo de Israel ignoró a los profetas e incluso los atacó y los mató.</w:t>
      </w:r>
    </w:p>
    <w:p>
      <w:pPr/>
      <w:r>
        <w:rPr>
          <w:lang w:val="es_ES" w:bidi="es_ES"/>
        </w:rPr>
      </w:r>
      <w:r>
        <w:rPr>
          <w:lang w:val="es_ES" w:bidi="es_ES"/>
        </w:rPr>
        <w:t>Ahora Jesús llega al momento crucial de la historia. El dueño de la tierra envía a su hijo para recoger el fruto de los arrendatarios. El dueño de la tierra piensa que los arrendatarios definitivamente respetarán a su hijo, que actúa con la autoridad de su padre. Pero los arrendatarios en cambio piensan que si matan al hijo, quien será el dueño de la tierra después de que el propietario muera, podrán quedarse con la tierra. Agarran al hijo, lo arrastran fuera del viñedo y lo asesinan. En la historia, el hijo del dueño de la tierra representa a Jesús, el Hijo de Dios. Dios lo envió como el último y mejor mensajero a su pueblo, pero el pueblo lo rechazó y lo trató de la misma manera que había tratado a los profetas. Específicamente, Jesús muestra que sabe que los líderes religiosos lo llevarán fuera de la ciudad y lo matarán allí.</w:t>
      </w:r>
    </w:p>
    <w:p>
      <w:pPr/>
      <w:r>
        <w:rPr>
          <w:lang w:val="es_ES" w:bidi="es_ES"/>
        </w:rPr>
      </w:r>
      <w:r>
        <w:rPr>
          <w:lang w:val="es_ES" w:bidi="es_ES"/>
        </w:rPr>
        <w:t>Jesús ahora les pregunta a los líderes religiosos qué hará el dueño de la tierra. Ellos responden: "Él hará morir de manera horrible a los malvados y arrendará la viña a otros, que le darán la parte de la cosecha que le corresponde". La respuesta de los líderes religiosos es correcta. Pero ahora Jesús usará sus propias palabras contra ellos. Sin embargo, antes de dar la enseñanza de la historia, Jesús cita un pasaje de los Salmos, una parte de las Escrituras judías. Jesús les pregunta a los líderes religiosos: "¿No leyeron nunca esto en las Escrituras?" "La piedra que los constructores rechazaron ahora se ha convertido en la piedra angular". Aunque los líderes rechazan a Jesús, Dios todavía lo va a poner en el lugar de más alto honor. La piedra angular, o piedra principal en la esquina, probablemente significa la piedra más alta que se colocó en el arco de un edificio. Esta piedra evitaba que todas las demás piedras colapsaran.</w:t>
      </w:r>
    </w:p>
    <w:p>
      <w:pPr/>
      <w:r>
        <w:rPr>
          <w:lang w:val="es_ES" w:bidi="es_ES"/>
        </w:rPr>
      </w:r>
      <w:r>
        <w:rPr>
          <w:lang w:val="es_ES" w:bidi="es_ES"/>
        </w:rPr>
        <w:t xml:space="preserve">Muestren al equipo una imagen de una </w:t>
      </w:r>
      <w:r>
        <w:rPr>
          <w:lang w:val="es_ES" w:bidi="es_ES"/>
        </w:rPr>
        <w:t>piedra angular o piedra de remate en un edificio antiguo</w:t>
      </w:r>
      <w:r>
        <w:rPr>
          <w:lang w:val="es_ES" w:bidi="es_ES"/>
        </w:rPr>
        <w:t>.</w:t>
      </w:r>
    </w:p>
    <w:p>
      <w:pPr/>
      <w:r>
        <w:rPr>
          <w:lang w:val="es_ES" w:bidi="es_ES"/>
        </w:rPr>
      </w:r>
      <w:r>
        <w:rPr>
          <w:lang w:val="es_ES" w:bidi="es_ES"/>
        </w:rPr>
        <w:t>Jesús entonces da su conclusión sobre la historia: "El reino de Dios se les quitará a ustedes y se le dará a una nación que produzca el fruto adecuado". Aquí Jesús está hablando de cómo Dios va a recrear a su pueblo. Ahora el pueblo de Dios no será solo israelitas. Serán personas de cualquier nación que confíen en Jesús. Este nuevo pueblo de Dios finalmente le dará a Dios el fruto de vivir correctamente y conocer a Dios.</w:t>
      </w:r>
    </w:p>
    <w:p>
      <w:pPr/>
      <w:r>
        <w:rPr>
          <w:lang w:val="es_ES" w:bidi="es_ES"/>
        </w:rPr>
      </w:r>
      <w:r>
        <w:rPr>
          <w:lang w:val="es_ES" w:bidi="es_ES"/>
        </w:rPr>
        <w:t>Las últimas palabras de Jesús sobre la parábola vuelven a la imagen de la piedra. Cualquiera que tropiece con la piedra que Dios colocó como piedra angular será hecho pedazos, y cualquiera que caiga sobre ella será aplastado. Es posible que Jesús se esté refiriendo a un pasaje del profeta Daniel, donde Daniel habla de una piedra que representa un nuevo reino. Esa piedra aplastará a todos los reinos humanos anteriores y se quedará para siempre. Jesús está dando una advertencia de que rechazar al más grande siervo de Dios, su Hijo, llevará al desastre a los líderes de Israel.</w:t>
      </w:r>
    </w:p>
    <w:p>
      <w:pPr/>
      <w:r>
        <w:rPr>
          <w:lang w:val="es_ES" w:bidi="es_ES"/>
        </w:rPr>
      </w:r>
      <w:r>
        <w:rPr>
          <w:lang w:val="es_ES" w:bidi="es_ES"/>
        </w:rPr>
        <w:t>Los líderes religiosos entienden todo lo que Jesús ha dicho, y están extremadamente enojados. Quieren arrestar a Jesús, pero saben que muchas, o la mayoría, de las personas en la multitud lo apoyan y piensan que es un profeta. Por lo tanto, tienen demasiado miedo para hacer cualquier cosa mientras la multitud está alrededor de Jesús.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6 escenas.</w:t>
      </w:r>
    </w:p>
    <w:p>
      <w:pPr/>
      <w:r>
        <w:rPr>
          <w:lang w:val="es_ES" w:bidi="es_ES"/>
        </w:rPr>
      </w:r>
      <w:r>
        <w:rPr>
          <w:b/>
          <w:lang w:val="es_ES" w:bidi="es_ES"/>
        </w:rPr>
        <w:t>Primera escena:</w:t>
      </w:r>
      <w:r>
        <w:rPr>
          <w:lang w:val="es_ES" w:bidi="es_ES"/>
        </w:rPr>
        <w:t xml:space="preserve"> Jesús continúa hablando a los líderes religiosos y les pide que escuchen otra parábola. Él habla del dueño de una tierra que plantó una nueva viña, luego la arrendó a unos labradores y se fue de viaje.</w:t>
      </w:r>
    </w:p>
    <w:p>
      <w:pPr/>
      <w:r>
        <w:rPr>
          <w:lang w:val="es_ES" w:bidi="es_ES"/>
        </w:rPr>
      </w:r>
      <w:r>
        <w:rPr>
          <w:b/>
          <w:lang w:val="es_ES" w:bidi="es_ES"/>
        </w:rPr>
        <w:t>Segunda escena:</w:t>
      </w:r>
      <w:r>
        <w:rPr>
          <w:lang w:val="es_ES" w:bidi="es_ES"/>
        </w:rPr>
        <w:t xml:space="preserve"> En la parábola, el tiempo de la cosecha ha llegado, y el dueño de la tierra envía siervos para cobrar la renta de los arrendatarios. Pero los arrendatarios golpean y matan a los siervos.</w:t>
      </w:r>
    </w:p>
    <w:p>
      <w:pPr/>
      <w:r>
        <w:rPr>
          <w:lang w:val="es_ES" w:bidi="es_ES"/>
        </w:rPr>
      </w:r>
      <w:r>
        <w:rPr>
          <w:b/>
          <w:lang w:val="es_ES" w:bidi="es_ES"/>
        </w:rPr>
        <w:t>Tercera escena:</w:t>
      </w:r>
      <w:r>
        <w:rPr>
          <w:lang w:val="es_ES" w:bidi="es_ES"/>
        </w:rPr>
        <w:t xml:space="preserve"> El dueño de la tierra envía a un grupo más grande de siervos. Pero los arrendatarios también los golpean y los matan.</w:t>
      </w:r>
    </w:p>
    <w:p>
      <w:pPr/>
      <w:r>
        <w:rPr>
          <w:lang w:val="es_ES" w:bidi="es_ES"/>
        </w:rPr>
      </w:r>
      <w:r>
        <w:rPr>
          <w:b/>
          <w:lang w:val="es_ES" w:bidi="es_ES"/>
        </w:rPr>
        <w:t>Cuarta escena:</w:t>
      </w:r>
      <w:r>
        <w:rPr>
          <w:lang w:val="es_ES" w:bidi="es_ES"/>
        </w:rPr>
        <w:t xml:space="preserve"> El dueño de la tierra finalmente decide enviar a su hijo para cobrar la renta. Los arrendatarios conspiran juntos y deciden matar al hijo. Lo sujetan, lo arrastran fuera de la viña y lo asesinan.</w:t>
      </w:r>
    </w:p>
    <w:p>
      <w:pPr/>
      <w:r>
        <w:rPr>
          <w:lang w:val="es_ES" w:bidi="es_ES"/>
        </w:rPr>
      </w:r>
      <w:r>
        <w:rPr>
          <w:b/>
          <w:lang w:val="es_ES" w:bidi="es_ES"/>
        </w:rPr>
        <w:t>Quinta escena:</w:t>
      </w:r>
      <w:r>
        <w:rPr>
          <w:lang w:val="es_ES" w:bidi="es_ES"/>
        </w:rPr>
        <w:t xml:space="preserve"> Jesús concluye haciéndoles a los líderes religiosos una pregunta: "Entonces, cuando venga el dueño de la viña, ¿qué les hará a esos arrendatarios?" Jesús les dice a los líderes religiosos que Dios dará su reino a un nuevo pueblo que le dará fruto.</w:t>
      </w:r>
    </w:p>
    <w:p>
      <w:pPr/>
      <w:r>
        <w:rPr>
          <w:lang w:val="es_ES" w:bidi="es_ES"/>
        </w:rPr>
      </w:r>
      <w:r>
        <w:rPr>
          <w:b/>
          <w:lang w:val="es_ES" w:bidi="es_ES"/>
        </w:rPr>
        <w:t>Sexta escena:</w:t>
      </w:r>
      <w:r>
        <w:rPr>
          <w:lang w:val="es_ES" w:bidi="es_ES"/>
        </w:rPr>
        <w:t xml:space="preserve"> Los líderes religiosos están extremadamente enojados con Jesús y quieren arrestarlo. Pero tienen miedo de la multitud, que apoya a Jesús. Por lo tanto, no hacen nada en este momento.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 (no mencionados en este pasaje, pero todavía están aquí)</w:t>
      </w:r>
    </w:p>
    <w:p>
      <w:pPr>
        <w:pStyle w:val="ListBullet"/>
        <w:spacing w:line="240" w:lineRule="auto"/>
        <w:ind w:left="720"/>
      </w:pPr>
      <w:r>
        <w:rPr>
          <w:lang w:val="es_ES" w:bidi="es_ES"/>
        </w:rPr>
      </w:r>
      <w:r>
        <w:rPr>
          <w:lang w:val="es_ES" w:bidi="es_ES"/>
        </w:rPr>
        <w:t>Líderes religiosos (identificados anteriormente como sumos sacerdotes y ancianos; más tarde también se mencionan los fariseos)</w:t>
      </w:r>
    </w:p>
    <w:p>
      <w:pPr>
        <w:pStyle w:val="ListBullet"/>
        <w:spacing w:line="240" w:lineRule="auto"/>
        <w:ind w:left="720"/>
      </w:pPr>
      <w:r>
        <w:rPr>
          <w:lang w:val="es_ES" w:bidi="es_ES"/>
        </w:rPr>
      </w:r>
      <w:r>
        <w:rPr>
          <w:lang w:val="es_ES" w:bidi="es_ES"/>
        </w:rPr>
        <w:t>Una gran multitud de personas en el templo</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Un propietario de la tierra</w:t>
      </w:r>
    </w:p>
    <w:p>
      <w:pPr>
        <w:pStyle w:val="ListBullet"/>
        <w:spacing w:line="240" w:lineRule="auto"/>
        <w:ind w:left="720"/>
      </w:pPr>
      <w:r>
        <w:rPr>
          <w:lang w:val="es_ES" w:bidi="es_ES"/>
        </w:rPr>
      </w:r>
      <w:r>
        <w:rPr>
          <w:lang w:val="es_ES" w:bidi="es_ES"/>
        </w:rPr>
        <w:t>Arrendatarios</w:t>
      </w:r>
    </w:p>
    <w:p>
      <w:pPr>
        <w:pStyle w:val="ListBullet"/>
        <w:spacing w:line="240" w:lineRule="auto"/>
        <w:ind w:left="720"/>
      </w:pPr>
      <w:r>
        <w:rPr>
          <w:lang w:val="es_ES" w:bidi="es_ES"/>
        </w:rPr>
      </w:r>
      <w:r>
        <w:rPr>
          <w:lang w:val="es_ES" w:bidi="es_ES"/>
        </w:rPr>
        <w:t>Un grupo de los siervos del dueño de la tierra</w:t>
      </w:r>
    </w:p>
    <w:p>
      <w:pPr>
        <w:pStyle w:val="ListBullet"/>
        <w:spacing w:line="240" w:lineRule="auto"/>
        <w:ind w:left="720"/>
      </w:pPr>
      <w:r>
        <w:rPr>
          <w:lang w:val="es_ES" w:bidi="es_ES"/>
        </w:rPr>
      </w:r>
      <w:r>
        <w:rPr>
          <w:lang w:val="es_ES" w:bidi="es_ES"/>
        </w:rPr>
        <w:t>Un grupo más grande de los siervos del propietario</w:t>
      </w:r>
    </w:p>
    <w:p>
      <w:pPr>
        <w:pStyle w:val="ListBullet"/>
        <w:spacing w:line="240" w:lineRule="auto"/>
        <w:ind w:left="720"/>
      </w:pPr>
      <w:r>
        <w:rPr>
          <w:lang w:val="es_ES" w:bidi="es_ES"/>
        </w:rPr>
      </w:r>
      <w:r>
        <w:rPr>
          <w:lang w:val="es_ES" w:bidi="es_ES"/>
        </w:rPr>
        <w:t>El hijo del dueño de la tierra</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dice: "Escuchen una historia". Así es como presenta una nueva historia. La historia suena como una historia en el libro de Isaías. En la historia, un dueño de una tierra planta una nueva viña. Él construye un muro y una torre de vigilancia para proteger la viña de los animales y los ladrones. Él cava un lagar para hacer vino cuando las uvas maduran. El dueño de la tierra está invirtiendo mucho tiempo y dinero en esta viña. Las uvas no dan cosecha durante los primeros cuatro años, por lo que tomará algún tiempo antes de que obtenga algún fruto de su inversión. Esto significa que debe ser un hombre rico. Aunque Jesús no menciona al profeta Isaías, los líderes religiosos recordarían inmediatamente la historia de Isaías. Isaías contó esa historia para mostrar por qué Dios estaba tan descontento con el pueblo de Israel. Los líderes religiosos probablemente saben que esta historia no va a tener un final feliz.</w:t>
      </w:r>
    </w:p>
    <w:p>
      <w:pPr/>
      <w:r>
        <w:rPr>
          <w:lang w:val="es_ES" w:bidi="es_ES"/>
        </w:rPr>
      </w:r>
      <w:r>
        <w:rPr>
          <w:lang w:val="es_ES" w:bidi="es_ES"/>
        </w:rPr>
        <w:t>Conversen sobre la siguiente pregunta con su equipo: En su cultura, ¿cómo comienzan las personas una historia que tiene un significado profundo?</w:t>
      </w:r>
    </w:p>
    <w:p>
      <w:pPr/>
      <w:r>
        <w:rPr>
          <w:lang w:val="es_ES" w:bidi="es_ES"/>
        </w:rPr>
      </w:r>
      <w:r>
        <w:rPr>
          <w:lang w:val="es_ES" w:bidi="es_ES"/>
        </w:rPr>
        <w:t>En la historia, el propietario de la tierra se la arrienda a los labradores y se va. Los arrendatarios acuerdan dar al dueño una cierta porción del fruto cuando llegue el tiempo de la cosecha. Parece que el dueño de la tierra vive en otro país, o en un lugar que está lejos de la viña. Pasa algún tiempo, y los arrendatarios trabajan en la tierra. Finalmente llega el tiempo para la cosecha. El propietario de la tierra está esperando obtener algo del fruto de su viña. Envía a algunos siervos para cobrárselo a los arrendatarios. Pero los arrendatarios golpean, matan y apedrean a los siervos.</w:t>
      </w:r>
    </w:p>
    <w:p>
      <w:pPr/>
      <w:r>
        <w:rPr>
          <w:lang w:val="es_ES" w:bidi="es_ES"/>
        </w:rPr>
      </w:r>
      <w:r>
        <w:rPr>
          <w:lang w:val="es_ES" w:bidi="es_ES"/>
        </w:rPr>
        <w:t>El propietario envía a un grupo más grande de siervos, pero los arrendatarios tampoco le dan el fruto. Golpean y matan a los siervos como lo hicieron la primera vez.</w:t>
      </w:r>
    </w:p>
    <w:p>
      <w:pPr/>
      <w:r>
        <w:rPr>
          <w:lang w:val="es_ES" w:bidi="es_ES"/>
        </w:rPr>
      </w:r>
      <w:r>
        <w:rPr>
          <w:lang w:val="es_ES" w:bidi="es_ES"/>
        </w:rPr>
        <w:t>El propietario decide enviar a su hijo, porque piensa que los arrendatarios lo respetarán. Esta parte de la historia sería muy sorprendente para las personas que escuchan la historia de Jesús. Entienden que los siervos del dueño de la tierra representan a los profetas. Pero los judíos no creían que Dios tuviera un hijo. Después de las otras conversaciones que Jesús ha tenido con los líderes religiosos, también está claro que "el hijo" significa Jesús en la historia. Por lo tanto, Jesús está diciéndoles indirectamente a las personas que es el Hijo de Dios, lo que sería muy ofensivo para los líderes religiosos.</w:t>
      </w:r>
    </w:p>
    <w:p>
      <w:pPr/>
      <w:r>
        <w:rPr>
          <w:lang w:val="es_ES" w:bidi="es_ES"/>
        </w:rPr>
      </w:r>
      <w:r>
        <w:rPr>
          <w:lang w:val="es_ES" w:bidi="es_ES"/>
        </w:rPr>
        <w:t>En la historia, los arrendatarios deciden matar al hijo del propietario para poder quedarse con la tierra. Lo sujetan, lo arrastran fuera de la viña y lo matan. Jesús les pregunta a los líderes religiosos qué hará el propietario con los arrendatarios cuando regrese a la tierra. Los líderes religiosos responden que castigará con la muerte a los arrendatarios por asesinar a su hijo y arrendará la viña a nuevos labradores.</w:t>
      </w:r>
    </w:p>
    <w:p>
      <w:pPr/>
      <w:r>
        <w:rPr>
          <w:lang w:val="es_ES" w:bidi="es_ES"/>
        </w:rPr>
      </w:r>
      <w:r>
        <w:rPr>
          <w:lang w:val="es_ES" w:bidi="es_ES"/>
        </w:rPr>
        <w:t>Antes de que Jesús explique el punto de la historia, les hace a los líderes religiosos otra pregunta y cita los Salmos: "¿No leyeron alguna vez esto en las Escrituras?" 'La piedra que los constructores rechazaron ahora se ha convertido en la piedra angular. 'Esto es obra del SEÑOR, y es maravilloso verlo'". Jesús está señalando el hecho de que aunque los líderes religiosos lo rechazan como el Mesías, Dios todavía lo pondrá en un lugar de honor al final.</w:t>
      </w:r>
    </w:p>
    <w:p>
      <w:pPr/>
      <w:r>
        <w:rPr>
          <w:lang w:val="es_ES" w:bidi="es_ES"/>
        </w:rPr>
      </w:r>
      <w:r>
        <w:rPr>
          <w:lang w:val="es_ES" w:bidi="es_ES"/>
        </w:rPr>
        <w:t>Entonces Jesús les dice que Dios de hecho les quitará Su reino (a los líderes de Israel) y lo dará a "una nueva nación" que producirá fruto. En otras palabras, Dios está construyendo un nuevo pueblo de Dios a partir de judíos y personas de otras naciones que confían en Jesús. Jesús regresa a la imagen de piedra y da una advertencia: "Cualquiera que tropiece con esa piedra será hecho pedazos". En otras palabras, las personas que continúan rechazando a la persona que Dios ha elegido se destruirán a sí mismas. Los líderes religiosos están extremadamente enojados con Jesús, pero tienen miedo de arrestarlo mientras está rodeado por las multitudes de personas que lo siguen.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6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de Jesús (no mencionados en este pasaje, pero todavía están aquí)</w:t>
      </w:r>
    </w:p>
    <w:p>
      <w:pPr>
        <w:pStyle w:val="ListBullet"/>
        <w:spacing w:line="240" w:lineRule="auto"/>
        <w:ind w:left="720"/>
      </w:pPr>
      <w:r>
        <w:rPr>
          <w:lang w:val="es_ES" w:bidi="es_ES"/>
        </w:rPr>
      </w:r>
      <w:r>
        <w:rPr>
          <w:lang w:val="es_ES" w:bidi="es_ES"/>
        </w:rPr>
        <w:t>Líderes religiosos (identificados anteriormente como sumos sacerdotes y ancianos; más tarde también se mencionan los fariseos)</w:t>
      </w:r>
    </w:p>
    <w:p>
      <w:pPr>
        <w:pStyle w:val="ListBullet"/>
        <w:spacing w:line="240" w:lineRule="auto"/>
        <w:ind w:left="720"/>
      </w:pPr>
      <w:r>
        <w:rPr>
          <w:lang w:val="es_ES" w:bidi="es_ES"/>
        </w:rPr>
      </w:r>
      <w:r>
        <w:rPr>
          <w:lang w:val="es_ES" w:bidi="es_ES"/>
        </w:rPr>
        <w:t>Una gran multitud de personas en el templo</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Un propietario</w:t>
      </w:r>
    </w:p>
    <w:p>
      <w:pPr>
        <w:pStyle w:val="ListBullet"/>
        <w:spacing w:line="240" w:lineRule="auto"/>
        <w:ind w:left="720"/>
      </w:pPr>
      <w:r>
        <w:rPr>
          <w:lang w:val="es_ES" w:bidi="es_ES"/>
        </w:rPr>
      </w:r>
      <w:r>
        <w:rPr>
          <w:lang w:val="es_ES" w:bidi="es_ES"/>
        </w:rPr>
        <w:t>Arrendatarios</w:t>
      </w:r>
    </w:p>
    <w:p>
      <w:pPr>
        <w:pStyle w:val="ListBullet"/>
        <w:spacing w:line="240" w:lineRule="auto"/>
        <w:ind w:left="720"/>
      </w:pPr>
      <w:r>
        <w:rPr>
          <w:lang w:val="es_ES" w:bidi="es_ES"/>
        </w:rPr>
      </w:r>
      <w:r>
        <w:rPr>
          <w:lang w:val="es_ES" w:bidi="es_ES"/>
        </w:rPr>
        <w:t>Un grupo de los siervos del dueño de la tierra</w:t>
      </w:r>
    </w:p>
    <w:p>
      <w:pPr>
        <w:pStyle w:val="ListBullet"/>
        <w:spacing w:line="240" w:lineRule="auto"/>
        <w:ind w:left="720"/>
      </w:pPr>
      <w:r>
        <w:rPr>
          <w:lang w:val="es_ES" w:bidi="es_ES"/>
        </w:rPr>
      </w:r>
      <w:r>
        <w:rPr>
          <w:lang w:val="es_ES" w:bidi="es_ES"/>
        </w:rPr>
        <w:t>Un grupo más grande de los siervos del propietario</w:t>
      </w:r>
    </w:p>
    <w:p>
      <w:pPr>
        <w:pStyle w:val="ListBullet"/>
        <w:spacing w:line="240" w:lineRule="auto"/>
        <w:ind w:left="720"/>
      </w:pPr>
      <w:r>
        <w:rPr>
          <w:lang w:val="es_ES" w:bidi="es_ES"/>
        </w:rPr>
      </w:r>
      <w:r>
        <w:rPr>
          <w:lang w:val="es_ES" w:bidi="es_ES"/>
        </w:rPr>
        <w:t>El hijo del dueño de la tierra</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actúe esta historia, detenlos en ciertos puntos. Comiencen por representar a Jesús empezando a contar la parábola. Él les pide a los líderes religiosos que escuchen. Luego describe a un propietario que planta una nueva viña, lo que incluye la construcción de un muro, una torre de vigilancia y un lagar para ella. Él arrienda la viña a arrendatarios que están de acuerdo en darle una parte del fruto. Entonces él viaja a un lugar diferente.</w:t>
      </w:r>
    </w:p>
    <w:p>
      <w:pPr/>
      <w:r>
        <w:rPr>
          <w:lang w:val="es_ES" w:bidi="es_ES"/>
        </w:rPr>
      </w:r>
      <w:r>
        <w:rPr>
          <w:lang w:val="es_ES" w:bidi="es_ES"/>
        </w:rPr>
        <w:t>Entonces llega el tiempo de la cosecha, cuando las vides finalmente maduran y dan fruto. El propietario de la tierra envía a algunos siervos para recoger su parte del fruto de los arrendatarios.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propietario de la tierra: "¿Cómo se siente en este momento?" Es posible que escuchen respuestas como: "Feliz" o "Esperando obtener fruto de mi viña".</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Cuando los siervos llegan y piden la parte del propietario de la tierra, los arrendatarios no solo se niegan a darles nada. Golpean a un siervo, matan a otro y apedrean a otro. El propietario de la tierra se entera de lo que sucedió.</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al actor que interpretan al propietario de la tierra: "¿Cómo se sienten en este momento?" Es posible que escuchen respuestas como: "Estoy furioso" o "¡No puedo creerlo!"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El propietario de la tierra envía a otro grupo de siervos. Esta vez hay más siervos que antes. También piden la parte del fruto que corresponde al propietario. Pero los arrendatarios también los golpean y los matan.</w:t>
      </w:r>
    </w:p>
    <w:p>
      <w:pPr/>
      <w:r>
        <w:rPr>
          <w:lang w:val="es_ES" w:bidi="es_ES"/>
        </w:rPr>
      </w:r>
      <w:r>
        <w:rPr>
          <w:lang w:val="es_ES" w:bidi="es_ES"/>
        </w:rPr>
        <w:t>Finalmente, el propietario de la tierra envía a su hijo. Él piensa que los arrendatarios definitivamente respetarán a su hijo.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líderes religiosos: "¿Cómo se sienten en este momento?" Es posible que escuchen respuestas como: "Estoy impactado", "Sorprendido" o "Enojado".</w:t>
      </w:r>
    </w:p>
    <w:p>
      <w:pPr/>
      <w:r>
        <w:rPr>
          <w:lang w:val="es_ES" w:bidi="es_ES"/>
        </w:rPr>
      </w:r>
      <w:r>
        <w:rPr>
          <w:lang w:val="es_ES" w:bidi="es_ES"/>
        </w:rPr>
        <w:t>Mientras el hijo del propietario está en el camino, los arrendatarios lo ven venir. Comienzan a hablar entre sí. Deciden que si matan al hijo, que es el heredero de la tierra, podrán quedarse con ella para sí mismos. Cuando llega el hijo, lo agarran, lo arrastran fuera de la viña y lo matan.</w:t>
      </w:r>
    </w:p>
    <w:p>
      <w:pPr/>
      <w:r>
        <w:rPr>
          <w:lang w:val="es_ES" w:bidi="es_ES"/>
        </w:rPr>
      </w:r>
      <w:r>
        <w:rPr>
          <w:lang w:val="es_ES" w:bidi="es_ES"/>
        </w:rPr>
        <w:t>Ahora Jesús les hace una pregunta a los líderes religiosos: "Cuando venga el propietario de la viña, ¿qué hará con esos arrendatarios?" Los líderes religiosos responden: "Él llevará a esos desdichados a un final miserable, y arrendará la viña a otros arrendatarios".</w:t>
      </w:r>
    </w:p>
    <w:p>
      <w:pPr/>
      <w:r>
        <w:rPr>
          <w:lang w:val="es_ES" w:bidi="es_ES"/>
        </w:rPr>
      </w:r>
      <w:r>
        <w:rPr>
          <w:lang w:val="es_ES" w:bidi="es_ES"/>
        </w:rPr>
        <w:t>Jesús cita los Salmos y pregunta: "¿Nunca han leído en las Escrituras: 'La piedra que los constructores rechazaron se ha convertido en la piedra angular'?"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líderes religiosos: "¿Cómo se sienten en este momento?" Es posible que escuchen respuestas como: "Confundido", "Enojado" o "Insultado".</w:t>
      </w:r>
    </w:p>
    <w:p>
      <w:pPr/>
      <w:r>
        <w:rPr>
          <w:lang w:val="es_ES" w:bidi="es_ES"/>
        </w:rPr>
      </w:r>
      <w:r>
        <w:rPr>
          <w:lang w:val="es_ES" w:bidi="es_ES"/>
        </w:rPr>
        <w:t>Jesús les dice a los líderes religiosos que, al igual que el propietario de la tierra en la historia, Dios va a quitarles el reino de Dios a sus arrendatarios desobedientes (los líderes de Israel) y lo dará a una nación que le dará fruto. Él termina diciendo: "Cualquiera que tropiece con esa piedra será hecho pedazos, y esta aplastará a cualquiera sobre quien caiga".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la multitud: "¿Cómo se sienten?" Es posible que escuchen respuestas como: "Confundidos", "Impresionados" o "Emocionados".</w:t>
      </w:r>
    </w:p>
    <w:p>
      <w:pPr>
        <w:pStyle w:val="ListBullet"/>
        <w:spacing w:line="240" w:lineRule="auto"/>
        <w:ind w:left="720"/>
      </w:pPr>
      <w:r>
        <w:rPr>
          <w:lang w:val="es_ES" w:bidi="es_ES"/>
        </w:rPr>
      </w:r>
      <w:r>
        <w:rPr>
          <w:lang w:val="es_ES" w:bidi="es_ES"/>
        </w:rPr>
        <w:t>Pregúntenles a los actores que interpretan a los líderes religiosos: "¿Cómo se sienten?" Es posible que escuchen respuestas como: "Enojado" o "Ofendido".</w:t>
      </w:r>
    </w:p>
    <w:p>
      <w:pPr/>
      <w:r>
        <w:rPr>
          <w:lang w:val="es_ES" w:bidi="es_ES"/>
        </w:rPr>
      </w:r>
      <w:r>
        <w:rPr>
          <w:lang w:val="es_ES" w:bidi="es_ES"/>
        </w:rPr>
        <w:t>Los líderes religiosos quieren arrestar a Jesús inmediatamente. Pero tienen miedo de lo que el pueblo hará si lo arrestan mientras la multitud está presente. Por lo tanto, no toman ninguna acción en este momento.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La historia comienza con Jesús diciéndoles a los líderes religiosos que escuchen otra </w:t>
      </w:r>
      <w:r>
        <w:rPr>
          <w:b/>
          <w:lang w:val="es_ES" w:bidi="es_ES"/>
        </w:rPr>
        <w:t>parábola</w:t>
      </w:r>
      <w:r>
        <w:rPr>
          <w:lang w:val="es_ES" w:bidi="es_ES"/>
        </w:rPr>
        <w:t xml:space="preserve">. Una </w:t>
      </w:r>
      <w:r>
        <w:rPr>
          <w:lang w:val="es_ES" w:bidi="es_ES"/>
        </w:rPr>
        <w:t>parábola</w:t>
      </w:r>
      <w:r>
        <w:rPr>
          <w:lang w:val="es_ES" w:bidi="es_ES"/>
        </w:rPr>
        <w:t xml:space="preserve"> era un tipo especial de historia que Jesús contó. Se contó usando cosas cotidianas para describir cosas más profundas sobre Dios. Consulten el Glosario Principal para obtener una definición completa. Usen la misma palabra para parábola que han usado en otros pasajes.</w:t>
      </w:r>
    </w:p>
    <w:p>
      <w:pPr/>
      <w:r>
        <w:rPr>
          <w:lang w:val="es_ES" w:bidi="es_ES"/>
        </w:rPr>
      </w:r>
      <w:r>
        <w:rPr>
          <w:lang w:val="es_ES" w:bidi="es_ES"/>
        </w:rPr>
        <w:t xml:space="preserve">En la parábola, Jesús habla del propietario de una tierra que plantó una </w:t>
      </w:r>
      <w:r>
        <w:rPr>
          <w:lang w:val="es_ES" w:bidi="es_ES"/>
        </w:rPr>
        <w:t>viña</w:t>
      </w:r>
      <w:r>
        <w:rPr>
          <w:lang w:val="es_ES" w:bidi="es_ES"/>
        </w:rPr>
        <w:t xml:space="preserve">, un campo donde las vides dan el fruto llamado uva. Las uvas eran un cultivo muy común en el antiguo Israel. El propietario de la tierra construyó un muro y una </w:t>
      </w:r>
      <w:r>
        <w:rPr>
          <w:b/>
          <w:lang w:val="es_ES" w:bidi="es_ES"/>
        </w:rPr>
        <w:t>torre de vigilancia</w:t>
      </w:r>
      <w:r>
        <w:rPr>
          <w:lang w:val="es_ES" w:bidi="es_ES"/>
        </w:rPr>
        <w:t xml:space="preserve"> para proteger las viñas. Consulten el Glosario Principal para obtener una descripción de una </w:t>
      </w:r>
      <w:r>
        <w:rPr>
          <w:lang w:val="es_ES" w:bidi="es_ES"/>
        </w:rPr>
        <w:t>torre de vigilancia</w:t>
      </w:r>
      <w:r>
        <w:rPr>
          <w:lang w:val="es_ES" w:bidi="es_ES"/>
        </w:rPr>
        <w:t xml:space="preserve">. También cavó un </w:t>
      </w:r>
      <w:r>
        <w:rPr>
          <w:b/>
          <w:lang w:val="es_ES" w:bidi="es_ES"/>
        </w:rPr>
        <w:t>lagar</w:t>
      </w:r>
      <w:r>
        <w:rPr>
          <w:lang w:val="es_ES" w:bidi="es_ES"/>
        </w:rPr>
        <w:t xml:space="preserve">. Un </w:t>
      </w:r>
      <w:r>
        <w:rPr>
          <w:lang w:val="es_ES" w:bidi="es_ES"/>
        </w:rPr>
        <w:t>lagar</w:t>
      </w:r>
      <w:r>
        <w:rPr>
          <w:lang w:val="es_ES" w:bidi="es_ES"/>
        </w:rPr>
        <w:t xml:space="preserve"> era un área donde las personas ponían las uvas y las prensaban caminando sobre ellas para exprimir el jugo. Consulten el Glosario Principal para obtener una descripción completa.</w:t>
      </w:r>
    </w:p>
    <w:p>
      <w:pPr/>
      <w:r>
        <w:rPr>
          <w:lang w:val="es_ES" w:bidi="es_ES"/>
        </w:rPr>
      </w:r>
      <w:r>
        <w:rPr>
          <w:lang w:val="es_ES" w:bidi="es_ES"/>
        </w:rPr>
        <w:t xml:space="preserve">Muestren al equipo una imagen de una </w:t>
      </w:r>
      <w:r>
        <w:rPr>
          <w:lang w:val="es_ES" w:bidi="es_ES"/>
        </w:rPr>
        <w:t>viña</w:t>
      </w:r>
      <w:r>
        <w:rPr>
          <w:lang w:val="es_ES" w:bidi="es_ES"/>
        </w:rPr>
        <w:t xml:space="preserve"> y un </w:t>
      </w:r>
      <w:r>
        <w:rPr>
          <w:lang w:val="es_ES" w:bidi="es_ES"/>
        </w:rPr>
        <w:t>lagar</w:t>
      </w:r>
      <w:r>
        <w:rPr>
          <w:lang w:val="es_ES" w:bidi="es_ES"/>
        </w:rPr>
        <w:t>.</w:t>
      </w:r>
    </w:p>
    <w:p>
      <w:pPr/>
      <w:r>
        <w:rPr>
          <w:lang w:val="es_ES" w:bidi="es_ES"/>
        </w:rPr>
      </w:r>
      <w:r>
        <w:rPr>
          <w:lang w:val="es_ES" w:bidi="es_ES"/>
        </w:rPr>
        <w:t xml:space="preserve">El propietario de la tierra arrienda la viña a los </w:t>
      </w:r>
      <w:r>
        <w:rPr>
          <w:b/>
          <w:lang w:val="es_ES" w:bidi="es_ES"/>
        </w:rPr>
        <w:t>agricultores</w:t>
      </w:r>
      <w:r>
        <w:rPr>
          <w:lang w:val="es_ES" w:bidi="es_ES"/>
        </w:rPr>
        <w:t xml:space="preserve">, o arrendatarios, personas que trabajarían la viña y enviarían parte del fruto al propietario. Cuando el dueño de la tierra envía a algunos siervos para que cobren su parte del fruto, los arrendatarios golpean a un siervo, matan a otro y </w:t>
      </w:r>
      <w:r>
        <w:rPr>
          <w:b/>
          <w:lang w:val="es_ES" w:bidi="es_ES"/>
        </w:rPr>
        <w:t>apedrean</w:t>
      </w:r>
      <w:r>
        <w:rPr>
          <w:lang w:val="es_ES" w:bidi="es_ES"/>
        </w:rPr>
        <w:t xml:space="preserve"> a un tercero. Apedrear significa arrojar piedras a alguien para matarlo.</w:t>
      </w:r>
    </w:p>
    <w:p>
      <w:pPr/>
      <w:r>
        <w:rPr>
          <w:lang w:val="es_ES" w:bidi="es_ES"/>
        </w:rPr>
      </w:r>
      <w:r>
        <w:rPr>
          <w:lang w:val="es_ES" w:bidi="es_ES"/>
        </w:rPr>
        <w:t xml:space="preserve">Después de enviar a otro grupo de siervos, el dueño de la tierra finalmente envía a su hijo para recoger el fruto. Cuando los agricultores ven venir al hijo del propietario de la tierra, se dicen entre sí: "Este es el </w:t>
      </w:r>
      <w:r>
        <w:rPr>
          <w:b/>
          <w:lang w:val="es_ES" w:bidi="es_ES"/>
        </w:rPr>
        <w:t>heredero</w:t>
      </w:r>
      <w:r>
        <w:rPr>
          <w:lang w:val="es_ES" w:bidi="es_ES"/>
        </w:rPr>
        <w:t xml:space="preserve">". El </w:t>
      </w:r>
      <w:r>
        <w:rPr>
          <w:lang w:val="es_ES" w:bidi="es_ES"/>
        </w:rPr>
        <w:t>heredero</w:t>
      </w:r>
      <w:r>
        <w:rPr>
          <w:lang w:val="es_ES" w:bidi="es_ES"/>
        </w:rPr>
        <w:t xml:space="preserve"> de una persona es la persona que recibirá su riqueza o tierra cuando muera. En este caso, el hijo es el heredero del propietario de la tierra. Él es el que será el dueño de la tierra cuando muera el propietario de la tierra. Por lo tanto, los agricultores deciden matar al hijo y tomar "su </w:t>
      </w:r>
      <w:r>
        <w:rPr>
          <w:b/>
          <w:lang w:val="es_ES" w:bidi="es_ES"/>
        </w:rPr>
        <w:t>herencia</w:t>
      </w:r>
      <w:r>
        <w:rPr>
          <w:lang w:val="es_ES" w:bidi="es_ES"/>
        </w:rPr>
        <w:t>", la tierra que va a recibir cuando su padre muera.</w:t>
      </w:r>
    </w:p>
    <w:p>
      <w:pPr/>
      <w:r>
        <w:rPr>
          <w:lang w:val="es_ES" w:bidi="es_ES"/>
        </w:rPr>
      </w:r>
      <w:r>
        <w:rPr>
          <w:lang w:val="es_ES" w:bidi="es_ES"/>
        </w:rPr>
        <w:t>Jesús les pregunta a los líderes religiosos: "Cuando el propietario de la tierra regrese, ¿qué hará con esos agricultores?" Los líderes religiosos dicen: "Él llevará a esos hombres malos a un mal final". La misma palabra griega para malo o malvado se usa dos veces en esta oración. También dicen: "Él arrendará la viña a otros labradores, que le darán su parte del fruto al tiempo de la cosecha".</w:t>
      </w:r>
    </w:p>
    <w:p>
      <w:pPr/>
      <w:r>
        <w:rPr>
          <w:lang w:val="es_ES" w:bidi="es_ES"/>
        </w:rPr>
      </w:r>
      <w:r>
        <w:rPr>
          <w:lang w:val="es_ES" w:bidi="es_ES"/>
        </w:rPr>
        <w:t xml:space="preserve">Entonces Jesús pregunta: "¿Nunca han leído en las </w:t>
      </w:r>
      <w:r>
        <w:rPr>
          <w:b/>
          <w:lang w:val="es_ES" w:bidi="es_ES"/>
        </w:rPr>
        <w:t>Escrituras</w:t>
      </w:r>
      <w:r>
        <w:rPr>
          <w:lang w:val="es_ES" w:bidi="es_ES"/>
        </w:rPr>
        <w:t xml:space="preserve">: 'La piedra que los constructores rechazaron se ha convertido en la </w:t>
      </w:r>
      <w:r>
        <w:rPr>
          <w:b/>
          <w:lang w:val="es_ES" w:bidi="es_ES"/>
        </w:rPr>
        <w:t>piedra angular</w:t>
      </w:r>
      <w:r>
        <w:rPr>
          <w:lang w:val="es_ES" w:bidi="es_ES"/>
        </w:rPr>
        <w:t>?'"</w:t>
      </w:r>
    </w:p>
    <w:p>
      <w:pPr/>
      <w:r>
        <w:rPr>
          <w:lang w:val="es_ES" w:bidi="es_ES"/>
        </w:rPr>
      </w:r>
      <w:r>
        <w:rPr>
          <w:lang w:val="es_ES" w:bidi="es_ES"/>
        </w:rPr>
        <w:t>Escritura</w:t>
      </w:r>
      <w:r>
        <w:rPr>
          <w:lang w:val="es_ES" w:bidi="es_ES"/>
        </w:rPr>
        <w:t>, tal como se usa en el Nuevo Testamento, se refiere a los escritos sagrados judíos, con mayor frecuencia a lo que ahora consideramos todo el Antiguo Testamento. Consulten el Glosario Principal para obtener una descripción completa. Usen la misma palabra aquí que han usado en otros pasajes para "Escrituras".</w:t>
      </w:r>
    </w:p>
    <w:p>
      <w:pPr/>
      <w:r>
        <w:rPr>
          <w:lang w:val="es_ES" w:bidi="es_ES"/>
        </w:rPr>
      </w:r>
      <w:r>
        <w:rPr>
          <w:lang w:val="es_ES" w:bidi="es_ES"/>
        </w:rPr>
        <w:t>Piedra angular</w:t>
      </w:r>
      <w:r>
        <w:rPr>
          <w:lang w:val="es_ES" w:bidi="es_ES"/>
        </w:rPr>
        <w:t xml:space="preserve"> tiene dos posibles significados. Una es que fue la última piedra la que se colocó en el centro de un arco. Esta piedra evitaba que toda esa parte del edificio colapsara. El otro significado posible es la primera piedra que se puso en una base. Todas las demás piedras se colocarían al lado de la piedra angular o encima de la misma. De cualquier manera, está claro que "piedra angular" significa la piedra más importante en el edificio.</w:t>
      </w:r>
    </w:p>
    <w:p>
      <w:pPr/>
      <w:r>
        <w:rPr>
          <w:lang w:val="es_ES" w:bidi="es_ES"/>
        </w:rPr>
      </w:r>
      <w:r>
        <w:rPr>
          <w:lang w:val="es_ES" w:bidi="es_ES"/>
        </w:rPr>
        <w:t xml:space="preserve">Muestren al equipo una imagen de una </w:t>
      </w:r>
      <w:r>
        <w:rPr>
          <w:lang w:val="es_ES" w:bidi="es_ES"/>
        </w:rPr>
        <w:t>piedra de remate en un edificio antiguo</w:t>
      </w:r>
      <w:r>
        <w:rPr>
          <w:lang w:val="es_ES" w:bidi="es_ES"/>
        </w:rPr>
        <w:t>.</w:t>
      </w:r>
    </w:p>
    <w:p>
      <w:pPr/>
      <w:r>
        <w:rPr>
          <w:lang w:val="es_ES" w:bidi="es_ES"/>
        </w:rPr>
      </w:r>
      <w:r>
        <w:rPr>
          <w:lang w:val="es_ES" w:bidi="es_ES"/>
        </w:rPr>
        <w:t xml:space="preserve">Jesús cita la siguiente parte del Salmo: "El </w:t>
      </w:r>
      <w:r>
        <w:rPr>
          <w:b/>
          <w:lang w:val="es_ES" w:bidi="es_ES"/>
        </w:rPr>
        <w:t>SEÑOR</w:t>
      </w:r>
      <w:r>
        <w:rPr>
          <w:lang w:val="es_ES" w:bidi="es_ES"/>
        </w:rPr>
        <w:t xml:space="preserve"> ha hecho esto, y es maravilloso </w:t>
      </w:r>
      <w:r>
        <w:rPr>
          <w:b/>
          <w:lang w:val="es_ES" w:bidi="es_ES"/>
        </w:rPr>
        <w:t>a nuestros ojos</w:t>
      </w:r>
      <w:r>
        <w:rPr>
          <w:lang w:val="es_ES" w:bidi="es_ES"/>
        </w:rPr>
        <w:t xml:space="preserve">". En este contexto, </w:t>
      </w:r>
      <w:r>
        <w:rPr>
          <w:lang w:val="es_ES" w:bidi="es_ES"/>
        </w:rPr>
        <w:t>Señor</w:t>
      </w:r>
      <w:r>
        <w:rPr>
          <w:lang w:val="es_ES" w:bidi="es_ES"/>
        </w:rPr>
        <w:t xml:space="preserve"> se refiere a Dios. Es la forma en que el pueblo judío se refería a Dios cuando no quería decir su nombre porque lo respetaba mucho. Traduzcan "Señor" de la misma manera que lo han traducido en otros pasajes donde el significado es "Dios". "</w:t>
      </w:r>
      <w:r>
        <w:rPr>
          <w:b/>
          <w:lang w:val="es_ES" w:bidi="es_ES"/>
        </w:rPr>
        <w:t>"Desde nuestro punto de vista</w:t>
      </w:r>
      <w:r>
        <w:rPr>
          <w:lang w:val="es_ES" w:bidi="es_ES"/>
        </w:rPr>
        <w:t>" es un modismo que significa "para nosotros". En otras palabras, el Salmo está diciendo que las personas se asombran de lo que Dios ha hecho al tomar la piedra rechazada y ponerla en el lugar más importante.</w:t>
      </w:r>
    </w:p>
    <w:p>
      <w:pPr/>
      <w:r>
        <w:rPr>
          <w:lang w:val="es_ES" w:bidi="es_ES"/>
        </w:rPr>
      </w:r>
      <w:r>
        <w:rPr>
          <w:lang w:val="es_ES" w:bidi="es_ES"/>
        </w:rPr>
        <w:t xml:space="preserve">Ahora Jesús da el mensaje de la historia: "Por lo tanto, les digo que el </w:t>
      </w:r>
      <w:r>
        <w:rPr>
          <w:b/>
          <w:lang w:val="es_ES" w:bidi="es_ES"/>
        </w:rPr>
        <w:t>reino de Dios</w:t>
      </w:r>
      <w:r>
        <w:rPr>
          <w:lang w:val="es_ES" w:bidi="es_ES"/>
        </w:rPr>
        <w:t xml:space="preserve"> se les quitará". El </w:t>
      </w:r>
      <w:r>
        <w:rPr>
          <w:lang w:val="es_ES" w:bidi="es_ES"/>
        </w:rPr>
        <w:t>reino de Dios</w:t>
      </w:r>
      <w:r>
        <w:rPr>
          <w:lang w:val="es_ES" w:bidi="es_ES"/>
        </w:rPr>
        <w:t xml:space="preserve"> en el Nuevo Testamento se refiere al tiempo en que Dios viene a gobernar, su reinado y su autoridad, que comienza con el ministerio de Jesús en la tierra y la aceptación de él por parte de las personas. Consulten el Glosario Principal para obtener una descripción más completa. Usen la misma frase aquí que han usado en otros pasajes para "reino de Dios".</w:t>
      </w:r>
    </w:p>
    <w:p>
      <w:pPr/>
      <w:r>
        <w:rPr>
          <w:lang w:val="es_ES" w:bidi="es_ES"/>
        </w:rPr>
      </w:r>
      <w:r>
        <w:rPr>
          <w:lang w:val="es_ES" w:bidi="es_ES"/>
        </w:rPr>
        <w:t xml:space="preserve">Jesús les dice a los líderes religiosos que el reino de Dios se "dará a una </w:t>
      </w:r>
      <w:r>
        <w:rPr>
          <w:b/>
          <w:lang w:val="es_ES" w:bidi="es_ES"/>
        </w:rPr>
        <w:t>nación</w:t>
      </w:r>
      <w:r>
        <w:rPr>
          <w:lang w:val="es_ES" w:bidi="es_ES"/>
        </w:rPr>
        <w:t xml:space="preserve"> que </w:t>
      </w:r>
      <w:r>
        <w:rPr>
          <w:b/>
          <w:lang w:val="es_ES" w:bidi="es_ES"/>
        </w:rPr>
        <w:t>producirá su fruto</w:t>
      </w:r>
      <w:r>
        <w:rPr>
          <w:lang w:val="es_ES" w:bidi="es_ES"/>
        </w:rPr>
        <w:t xml:space="preserve">". La palabra para </w:t>
      </w:r>
      <w:r>
        <w:rPr>
          <w:lang w:val="es_ES" w:bidi="es_ES"/>
        </w:rPr>
        <w:t>nación</w:t>
      </w:r>
      <w:r>
        <w:rPr>
          <w:lang w:val="es_ES" w:bidi="es_ES"/>
        </w:rPr>
        <w:t xml:space="preserve"> aquí significa un grupo étnico, un pueblo que tiene una identidad común. Jesús está hablando del nuevo pueblo de Dios que va a unirse de todas las naciones cuando crean en él. Una nación "que producirá su fruto" significa que estas personas, a diferencia de los arrendatarios anteriores, respetarán a Dios, el propietario de la tierra, y lo obedecerán, le darán el fruto de la viña.</w:t>
      </w:r>
    </w:p>
    <w:p>
      <w:pPr/>
      <w:r>
        <w:rPr>
          <w:lang w:val="es_ES" w:bidi="es_ES"/>
        </w:rPr>
      </w:r>
      <w:r>
        <w:rPr>
          <w:lang w:val="es_ES" w:bidi="es_ES"/>
        </w:rPr>
        <w:t xml:space="preserve">Los </w:t>
      </w:r>
      <w:r>
        <w:rPr>
          <w:b/>
          <w:lang w:val="es_ES" w:bidi="es_ES"/>
        </w:rPr>
        <w:t>sumos sacerdotes</w:t>
      </w:r>
      <w:r>
        <w:rPr>
          <w:lang w:val="es_ES" w:bidi="es_ES"/>
        </w:rPr>
        <w:t xml:space="preserve"> y los </w:t>
      </w:r>
      <w:r>
        <w:rPr>
          <w:b/>
          <w:lang w:val="es_ES" w:bidi="es_ES"/>
        </w:rPr>
        <w:t>fariseos</w:t>
      </w:r>
      <w:r>
        <w:rPr>
          <w:lang w:val="es_ES" w:bidi="es_ES"/>
        </w:rPr>
        <w:t xml:space="preserve"> entienden que la parábola está hablando de ellos. Consulten el Glosario Principal para obtener una definición de </w:t>
      </w:r>
      <w:r>
        <w:rPr>
          <w:lang w:val="es_ES" w:bidi="es_ES"/>
        </w:rPr>
        <w:t>sacerdote</w:t>
      </w:r>
      <w:r>
        <w:rPr>
          <w:lang w:val="es_ES" w:bidi="es_ES"/>
        </w:rPr>
        <w:t xml:space="preserve">. Usen la misma palabra que han usado para "sumos sacerdotes" antes. </w:t>
      </w:r>
      <w:r>
        <w:rPr>
          <w:lang w:val="es_ES" w:bidi="es_ES"/>
        </w:rPr>
        <w:t>Los fariseos</w:t>
      </w:r>
      <w:r>
        <w:rPr>
          <w:lang w:val="es_ES" w:bidi="es_ES"/>
        </w:rPr>
        <w:t xml:space="preserve"> eran una secta o grupo de judíos que seguían ciertas enseñanzas. Pensaban que la manera de estar bien con Dios era mantenerse separados de las personas comunes y seguir cientos de reglas para mantenerse puros. Despreciaban a las personas que no seguían sus reglas. En tiempos de Jesús, muchos —pero no todos— los líderes religiosos de Jerusalén pertenecían a la secta de los fariseos. Consulten el Glosario Principal para obtener una descripción completa. Usen la misma palabra para fariseo que han usado en otros pasajes.</w:t>
      </w:r>
    </w:p>
    <w:p>
      <w:pPr/>
      <w:r>
        <w:rPr>
          <w:lang w:val="es_ES" w:bidi="es_ES"/>
        </w:rPr>
      </w:r>
      <w:r>
        <w:rPr>
          <w:lang w:val="es_ES" w:bidi="es_ES"/>
        </w:rPr>
        <w:t xml:space="preserve">Los sumos sacerdotes y los fariseos buscan una manera de arrestar a Jesús. Pero se dan cuenta de que es demasiado riesgoso porque la multitud a su alrededor cree que es un </w:t>
      </w:r>
      <w:r>
        <w:rPr>
          <w:b/>
          <w:lang w:val="es_ES" w:bidi="es_ES"/>
        </w:rPr>
        <w:t>profeta</w:t>
      </w:r>
      <w:r>
        <w:rPr>
          <w:lang w:val="es_ES" w:bidi="es_ES"/>
        </w:rPr>
        <w:t xml:space="preserve">. Un </w:t>
      </w:r>
      <w:r>
        <w:rPr>
          <w:lang w:val="es_ES" w:bidi="es_ES"/>
        </w:rPr>
        <w:t>profeta</w:t>
      </w:r>
      <w:r>
        <w:rPr>
          <w:lang w:val="es_ES" w:bidi="es_ES"/>
        </w:rPr>
        <w:t xml:space="preserve"> es alguien que recibe un mensaje de Dios y lo lleva a las personas. Consulten el Glosario Principal para obtener una descripción más completa. Usen la misma palabra que han usado para profeta en otros pasajes.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22:1–14</w:t>
      </w:r>
      <w:r>
        <w:rPr>
          <w:lang w:val="es_ES" w:bidi="es_ES"/>
        </w:rPr>
      </w:r>
    </w:p>
    <w:p>
      <w:pPr>
        <w:pStyle w:val="Heading3"/>
      </w:pPr>
      <w:r>
        <w:rPr>
          <w:lang w:val="es_ES" w:bidi="es_ES"/>
        </w:rPr>
        <w:t>Escuchar con el corazón</w:t>
      </w:r>
    </w:p>
    <w:p>
      <w:pPr/>
      <w:r>
        <w:rPr>
          <w:lang w:val="es_ES" w:bidi="es_ES"/>
        </w:rPr>
      </w:r>
      <w:r>
        <w:rPr>
          <w:lang w:val="es_ES" w:bidi="es_ES"/>
        </w:rPr>
        <w:t>Escuchen Mateo 22:1–14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Este pasaje cuenta otra historia sobre el conflicto entre Jesús y los líderes religiosos en Jerusalén. En estas historias, Jesús está en el templo judío en Jerusalén. Él hace y dice muchas cosas que a los líderes religiosos no les gustan. Finalmente, estas historias de conflicto llevarán a que los líderes religiosos arresten a Jesús.</w:t>
      </w:r>
    </w:p>
    <w:p>
      <w:pPr/>
      <w:r>
        <w:rPr>
          <w:lang w:val="es_ES" w:bidi="es_ES"/>
        </w:rPr>
      </w:r>
      <w:r>
        <w:rPr>
          <w:lang w:val="es_ES" w:bidi="es_ES"/>
        </w:rPr>
        <w:t>En esta historia, Jesús cuenta una parábola, una historia didáctica, para exponer su punto de vista ante los líderes religiosos. Esta es la tercera parábola que cuenta consecutivamente. Al igual que las otras dos parábolas, esta advierte que las personas que no escuchan el llamado de Dios quedarán fuera de su Reino mientras que otros entrarán. Esta parábola marca el final de una etapa de la confrontación entre Jesús y los líderes.</w:t>
      </w:r>
    </w:p>
    <w:p>
      <w:pPr/>
      <w:r>
        <w:rPr>
          <w:lang w:val="es_ES" w:bidi="es_ES"/>
        </w:rPr>
      </w:r>
      <w:r>
        <w:rPr>
          <w:lang w:val="es_ES" w:bidi="es_ES"/>
        </w:rPr>
        <w:t>Jesús comienza la parábola de la misma manera que ha comenzado muchas de sus parábolas anteriores: "El reino de los cielos es como..." Esta es una frase que Jesús usa una y otra vez cuando comienza a contar una historia con un significado espiritual. Significa que esta es una historia sobre cómo Dios gobierna el mundo.</w:t>
      </w:r>
    </w:p>
    <w:p>
      <w:pPr/>
      <w:r>
        <w:rPr>
          <w:lang w:val="es_ES" w:bidi="es_ES"/>
        </w:rPr>
      </w:r>
      <w:r>
        <w:rPr>
          <w:lang w:val="es_ES" w:bidi="es_ES"/>
        </w:rPr>
        <w:t>La historia comienza con un rey que ofrece un banquete de bodas para su hijo. En el antiguo Israel, el padre del novio organizaba la fiesta de bodas. Sucedería en su casa. Jesús a menudo usa la imagen de una celebración de bodas, con el mismo Jesús como el novio, para hablar del momento en que Dios y su pueblo finalmente estarán juntos para siempre.</w:t>
      </w:r>
    </w:p>
    <w:p>
      <w:pPr/>
      <w:r>
        <w:rPr>
          <w:lang w:val="es_ES" w:bidi="es_ES"/>
        </w:rPr>
      </w:r>
      <w:r>
        <w:rPr>
          <w:lang w:val="es_ES" w:bidi="es_ES"/>
        </w:rPr>
        <w:t>En la parábola, el rey envía siervos para decirles a los invitados a la boda que la fiesta está lista. En el mundo antiguo, los siervos de un rey podían ocupar posiciones muy altas y ayudarlo a gobernar el reino. No eran necesariamente las personas que limpiaban su casa. Ser invitado a la boda de un príncipe era un enorme honor que nadie rechazaría. Sin embargo, sorprendentemente, todos los invitados "no estaban dispuestos a venir". Este es un insulto increíble al rey. En la parábola, los invitados representan a los líderes de Israel a quienes Dios está invitando a su Reino. Los siervos son los mensajeros de Dios, los profetas. Pero los líderes ignoran la invitación y se niegan a venir.</w:t>
      </w:r>
    </w:p>
    <w:p>
      <w:pPr/>
      <w:r>
        <w:rPr>
          <w:lang w:val="es_ES" w:bidi="es_ES"/>
        </w:rPr>
      </w:r>
      <w:r>
        <w:rPr>
          <w:lang w:val="es_ES" w:bidi="es_ES"/>
        </w:rPr>
        <w:t>Conversen sobre las siguientes preguntas con su equipo: En su comunidad, ¿quién organiza una celebración de bodas? ¿Cómo invitan a las personas a la boda? ¿Cómo se sienten las personas cuando son invitadas? ¿Qué se espera que hagan los invitados antes y durante la boda?</w:t>
      </w:r>
    </w:p>
    <w:p>
      <w:pPr/>
      <w:r>
        <w:rPr>
          <w:lang w:val="es_ES" w:bidi="es_ES"/>
        </w:rPr>
      </w:r>
      <w:r>
        <w:rPr>
          <w:lang w:val="es_ES" w:bidi="es_ES"/>
        </w:rPr>
        <w:t>Después de que los invitados se niegan a venir, el rey envía a otro grupo de siervos a los invitados. Esta vez, les dice a los siervos que digan que ya ha matado a los "bueyes y animales cebados" para la fiesta. Estos eran los mejores tipos de comida en el antiguo Israel.</w:t>
      </w:r>
    </w:p>
    <w:p>
      <w:pPr/>
      <w:r>
        <w:rPr>
          <w:lang w:val="es_ES" w:bidi="es_ES"/>
        </w:rPr>
      </w:r>
      <w:r>
        <w:rPr>
          <w:lang w:val="es_ES" w:bidi="es_ES"/>
        </w:rPr>
        <w:t xml:space="preserve">Muestren al equipo una imagen de un </w:t>
      </w:r>
      <w:r>
        <w:rPr>
          <w:b/>
          <w:lang w:val="es_ES" w:bidi="es_ES"/>
        </w:rPr>
        <w:t>buey</w:t>
      </w:r>
      <w:r>
        <w:rPr>
          <w:lang w:val="es_ES" w:bidi="es_ES"/>
        </w:rPr>
        <w:t xml:space="preserve"> y un </w:t>
      </w:r>
      <w:r>
        <w:rPr>
          <w:lang w:val="es_ES" w:bidi="es_ES"/>
        </w:rPr>
        <w:t>becerro engordado</w:t>
      </w:r>
      <w:r>
        <w:rPr>
          <w:lang w:val="es_ES" w:bidi="es_ES"/>
        </w:rPr>
        <w:t>.</w:t>
      </w:r>
    </w:p>
    <w:p>
      <w:pPr/>
      <w:r>
        <w:rPr>
          <w:lang w:val="es_ES" w:bidi="es_ES"/>
        </w:rPr>
      </w:r>
      <w:r>
        <w:rPr>
          <w:lang w:val="es_ES" w:bidi="es_ES"/>
        </w:rPr>
        <w:t>Pero los invitados continúan ignorando la invitación. Uno va a "su granja" y otro a "su negocio". Están más interesados en su propio trabajo que en honrar al rey. Algunos de los invitados incluso insultan y matan a los siervos del rey. Jesús no explica por qué los invitados hacen esto. Algunas personas piensan que los invitados creen que los sirvientes los están engañando. Lo que es más importante es el significado de esta parte de la parábola: Dios envió profetas una y otra vez para decirles a los líderes de Israel que vinieran a él, pero en cambio los líderes insultaron y mataron a los profetas de Dios.</w:t>
      </w:r>
    </w:p>
    <w:p>
      <w:pPr/>
      <w:r>
        <w:rPr>
          <w:lang w:val="es_ES" w:bidi="es_ES"/>
        </w:rPr>
      </w:r>
      <w:r>
        <w:rPr>
          <w:lang w:val="es_ES" w:bidi="es_ES"/>
        </w:rPr>
        <w:t>El rey está furioso por lo que los invitados hicieron a sus siervos. Ahora envía a sus soldados para matar a los asesinos y quemar su ciudad. Como esta historia es una parábola, no es importante que las personas en la historia hagan exactamente lo que haría una persona real en esa situación. El objetivo de la parábola es enseñar un mensaje claro. Esta parte de la parábola recordaría a las personas cómo en los tiempos del Antiguo Testamento, Dios finalmente permitió que soldados extranjeros destruyeran Jerusalén porque las personas seguían insultándolo. En el contexto de Mateo, Jesús también está advirtiendo que si los líderes no se arrepienten, Dios permitirá que Jerusalén sea destruida por un ejército extranjero nuevamente. Unos cuarenta años después de aquel momento, eso es exactamente lo que sucedió. El ejército romano atacó a Jerusalén y la quemó.</w:t>
      </w:r>
    </w:p>
    <w:p>
      <w:pPr/>
      <w:r>
        <w:rPr>
          <w:lang w:val="es_ES" w:bidi="es_ES"/>
        </w:rPr>
      </w:r>
      <w:r>
        <w:rPr>
          <w:lang w:val="es_ES" w:bidi="es_ES"/>
        </w:rPr>
        <w:t>Ahora el rey envía a otro grupo de siervos. Él les dice: "El banquete de bodas está listo, pero los que invité no merecían venir". Por lo tanto, les dice a los siervos que vayan a las calles e inviten a la fiesta a cualquiera que vean. Los siervos invitan a todos, "tanto malos como buenos", hasta que la sala de banquetes esté llena de invitados. Esta parte de la parábola representa a Dios invitando libremente a todos a venir a su Reino confiando en Jesús. Las personas de las calles probablemente representan a las personas que los líderes religiosos despreciaban: la gente común y los pecadores conocidos como los recaudadores de impuestos y las prostitutas a quienes Jesús mencionó anteriormente. Estas personas no tienen ninguna posición social especial. No merecen estar en la fiesta de bodas de un rey. Pero al menos, a diferencia del primer grupo de invitados, vienen voluntariamente.</w:t>
      </w:r>
    </w:p>
    <w:p>
      <w:pPr/>
      <w:r>
        <w:rPr>
          <w:lang w:val="es_ES" w:bidi="es_ES"/>
        </w:rPr>
      </w:r>
      <w:r>
        <w:rPr>
          <w:lang w:val="es_ES" w:bidi="es_ES"/>
        </w:rPr>
        <w:t>En algún momento de la fiesta, el rey se acerca para ver a los invitados. Él nota que un hombre no lleva la ropa adecuada para una boda. En el antiguo Israel, los invitados a la boda usarían su mejor ropa de lino blanco. Las personas mantendrían esta ropa limpia y lista y la usarían solo en momentos especiales. Pero parece que este hombre no pensó que fuera importante ponerse su mejor ropa para la boda del rey. La actitud descuidada del hombre muestra que no respeta al rey ni valora la increíble oportunidad que el rey le dio de asistir a la boda de su hijo.</w:t>
      </w:r>
    </w:p>
    <w:p>
      <w:pPr/>
      <w:r>
        <w:rPr>
          <w:lang w:val="es_ES" w:bidi="es_ES"/>
        </w:rPr>
      </w:r>
      <w:r>
        <w:rPr>
          <w:lang w:val="es_ES" w:bidi="es_ES"/>
        </w:rPr>
        <w:t>Deténganse y conversen sobre la siguiente pregunta con su equipo: En una ocasión especial, ¿qué tipo de cosas hacen los invitados para mostrar que respetan a la persona que los invitó?</w:t>
      </w:r>
    </w:p>
    <w:p>
      <w:pPr/>
      <w:r>
        <w:rPr>
          <w:lang w:val="es_ES" w:bidi="es_ES"/>
        </w:rPr>
      </w:r>
      <w:r>
        <w:rPr>
          <w:lang w:val="es_ES" w:bidi="es_ES"/>
        </w:rPr>
        <w:t>El rey ordena a sus siervos que aten al hombre y lo saquen "a la oscuridad, donde habrá llanto y crujido de dientes". Esta última frase aparece en muchas de las parábolas de Jesús en Mateo. Es una referencia al infierno o a estar eternamente separado de Dios y todas las cosas buenas que provienen de Dios. Esta es otra parte de la historia donde las acciones de los personajes no tienen que ser realistas dentro de la historia. En cambio, señalan el significado de la historia. Todos están invitados a la boda, así como todos están invitados al Reino de Dios a través de Jesús. Pero eso no significa que las personas deban tener una actitud descuidada hacia Dios o asumir que pueden continuar llevando una vida impura o pecaminosa.</w:t>
      </w:r>
    </w:p>
    <w:p>
      <w:pPr/>
      <w:r>
        <w:rPr>
          <w:lang w:val="es_ES" w:bidi="es_ES"/>
        </w:rPr>
      </w:r>
      <w:r>
        <w:rPr>
          <w:lang w:val="es_ES" w:bidi="es_ES"/>
        </w:rPr>
        <w:t>Jesús termina la parábola con una advertencia: "Muchos son los invitados, pero pocos los elegidos". En el Antiguo Testamento, el pueblo elegido de Dios era Israel. Pero Jesús está diciendo que ahora habrá un nuevo pueblo elegido de Dios: personas que aceptan su invitación —podrían ser de cualquier parte del mundo— y muestran reverencia u honor por él.</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cuenta una parábola sobre un rey que ofrece un banquete de bodas para su hijo. Los invitados a la boda se niegan repetidamente a venir y finalmente matan a los mensajeros del rey. El rey se enoja y destruye a los asesinos y a su ciudad.</w:t>
      </w:r>
    </w:p>
    <w:p>
      <w:pPr/>
      <w:r>
        <w:rPr>
          <w:lang w:val="es_ES" w:bidi="es_ES"/>
        </w:rPr>
      </w:r>
      <w:r>
        <w:rPr>
          <w:b/>
          <w:lang w:val="es_ES" w:bidi="es_ES"/>
        </w:rPr>
        <w:t>Segunda escena:</w:t>
      </w:r>
      <w:r>
        <w:rPr>
          <w:lang w:val="es_ES" w:bidi="es_ES"/>
        </w:rPr>
        <w:t xml:space="preserve"> El rey invita a todo tipo de personas de las calles en lugar de los invitados que no quisieron venir. Estas personas vienen voluntariamente a la fiesta.</w:t>
      </w:r>
    </w:p>
    <w:p>
      <w:pPr/>
      <w:r>
        <w:rPr>
          <w:lang w:val="es_ES" w:bidi="es_ES"/>
        </w:rPr>
      </w:r>
      <w:r>
        <w:rPr>
          <w:b/>
          <w:lang w:val="es_ES" w:bidi="es_ES"/>
        </w:rPr>
        <w:t>Tercera escena:</w:t>
      </w:r>
      <w:r>
        <w:rPr>
          <w:lang w:val="es_ES" w:bidi="es_ES"/>
        </w:rPr>
        <w:t xml:space="preserve"> El rey entra para ver a los invitados y ve a una persona que no está vestida adecuadamente. Él ordena a sus siervos que expulsen al hombre del banquete. Jesús explica: "Muchos son los invitados, pero pocos los elegidos".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de Jesús (mencionados anteriormente en el pasaje)</w:t>
      </w:r>
    </w:p>
    <w:p>
      <w:pPr>
        <w:pStyle w:val="ListBullet"/>
        <w:spacing w:line="240" w:lineRule="auto"/>
        <w:ind w:left="720"/>
      </w:pPr>
      <w:r>
        <w:rPr>
          <w:lang w:val="es_ES" w:bidi="es_ES"/>
        </w:rPr>
      </w:r>
      <w:r>
        <w:rPr>
          <w:lang w:val="es_ES" w:bidi="es_ES"/>
        </w:rPr>
        <w:t>Multitudes de personas en el templo</w:t>
      </w:r>
    </w:p>
    <w:p>
      <w:pPr>
        <w:pStyle w:val="ListBullet"/>
        <w:spacing w:line="240" w:lineRule="auto"/>
        <w:ind w:left="720"/>
      </w:pPr>
      <w:r>
        <w:rPr>
          <w:lang w:val="es_ES" w:bidi="es_ES"/>
        </w:rPr>
      </w:r>
      <w:r>
        <w:rPr>
          <w:lang w:val="es_ES" w:bidi="es_ES"/>
        </w:rPr>
        <w:t>Líderes religiosos (sumos sacerdotes, ancianos y fariseos)</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Un rey</w:t>
      </w:r>
    </w:p>
    <w:p>
      <w:pPr>
        <w:pStyle w:val="ListBullet"/>
        <w:spacing w:line="240" w:lineRule="auto"/>
        <w:ind w:left="720"/>
      </w:pPr>
      <w:r>
        <w:rPr>
          <w:lang w:val="es_ES" w:bidi="es_ES"/>
        </w:rPr>
      </w:r>
      <w:r>
        <w:rPr>
          <w:lang w:val="es_ES" w:bidi="es_ES"/>
        </w:rPr>
        <w:t>Los siervos del rey</w:t>
      </w:r>
    </w:p>
    <w:p>
      <w:pPr>
        <w:pStyle w:val="ListBullet"/>
        <w:spacing w:line="240" w:lineRule="auto"/>
        <w:ind w:left="720"/>
      </w:pPr>
      <w:r>
        <w:rPr>
          <w:lang w:val="es_ES" w:bidi="es_ES"/>
        </w:rPr>
      </w:r>
      <w:r>
        <w:rPr>
          <w:lang w:val="es_ES" w:bidi="es_ES"/>
        </w:rPr>
        <w:t>Gente invitada a la boda</w:t>
      </w:r>
    </w:p>
    <w:p>
      <w:pPr>
        <w:pStyle w:val="ListBullet"/>
        <w:spacing w:line="240" w:lineRule="auto"/>
        <w:ind w:left="720"/>
      </w:pPr>
      <w:r>
        <w:rPr>
          <w:lang w:val="es_ES" w:bidi="es_ES"/>
        </w:rPr>
      </w:r>
      <w:r>
        <w:rPr>
          <w:lang w:val="es_ES" w:bidi="es_ES"/>
        </w:rPr>
        <w:t>Los soldados del rey</w:t>
      </w:r>
    </w:p>
    <w:p>
      <w:pPr>
        <w:pStyle w:val="ListBullet"/>
        <w:spacing w:line="240" w:lineRule="auto"/>
        <w:ind w:left="720"/>
      </w:pPr>
      <w:r>
        <w:rPr>
          <w:lang w:val="es_ES" w:bidi="es_ES"/>
        </w:rPr>
      </w:r>
      <w:r>
        <w:rPr>
          <w:lang w:val="es_ES" w:bidi="es_ES"/>
        </w:rPr>
        <w:t>Personas en las calles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esta es la tercera de una serie de parábolas que Jesús les está contando a los líderes religiosos. Los líderes religiosos lo desafiaron y le preguntaron quién le dio autoridad. Jesús responde mostrando a través de varias parábolas que aunque su autoridad proviene de Dios, los líderes religiosos lo están rechazando, tal como lo hicieron los líderes del Antiguo Testamento. Él está advirtiendo que, como resultado, van a ser excluidos del pueblo de Dios. Los discípulos de Jesús y muchas otras personas en el templo están escuchando su enseñanza.</w:t>
      </w:r>
    </w:p>
    <w:p>
      <w:pPr/>
      <w:r>
        <w:rPr>
          <w:lang w:val="es_ES" w:bidi="es_ES"/>
        </w:rPr>
      </w:r>
      <w:r>
        <w:rPr>
          <w:lang w:val="es_ES" w:bidi="es_ES"/>
        </w:rPr>
        <w:t>Jesús comienza diciendo: "El reino de los cielos es como..." Estas son palabras que a menudo usa al comienzo de una parábola.</w:t>
      </w:r>
    </w:p>
    <w:p>
      <w:pPr/>
      <w:r>
        <w:rPr>
          <w:lang w:val="es_ES" w:bidi="es_ES"/>
        </w:rPr>
      </w:r>
      <w:r>
        <w:rPr>
          <w:lang w:val="es_ES" w:bidi="es_ES"/>
        </w:rPr>
        <w:t>Deténganse y conversen sobre las siguientes preguntas con su equipo: En su cultura, ¿qué palabras usa la gente para comenzar una historia, especialmente una historia que enseña algo? ¿Cómo comenzaría la gente una historia si quisiera que esa historia les ayudara a entender cómo es el gobierno de Dios (el reino de Dios)?</w:t>
      </w:r>
    </w:p>
    <w:p>
      <w:pPr/>
      <w:r>
        <w:rPr>
          <w:lang w:val="es_ES" w:bidi="es_ES"/>
        </w:rPr>
      </w:r>
      <w:r>
        <w:rPr>
          <w:lang w:val="es_ES" w:bidi="es_ES"/>
        </w:rPr>
        <w:t>En esta parábola, Jesús habla de un rey que ha preparado un banquete de bodas para su hijo. Él envía siervos para llamar a los invitados a la fiesta. Muchas personas piensan que estos invitados ya han aceptado la invitación del rey, pero ahora el rey está enviando siervos para decirles que es hora de la fiesta. Unos pocos estudiosos piensan que esta es la primera vez que los invitados reciben una invitación. Es importante entender que asistir a la boda del hijo del rey era una oportunidad que la gente tendría una vez en toda su vida. No todos en el reino podían asistir, por lo que el rey honraría solo a las personas más importantes invitándolas. Habría un banquete rico y elaborado, y, por supuesto, todo sería gratis para los invitados. Pero por alguna razón, cuando los siervos les dicen a los invitados que la fiesta está lista, ¡los invitados los ignoran!</w:t>
      </w:r>
    </w:p>
    <w:p>
      <w:pPr/>
      <w:r>
        <w:rPr>
          <w:lang w:val="es_ES" w:bidi="es_ES"/>
        </w:rPr>
      </w:r>
      <w:r>
        <w:rPr>
          <w:lang w:val="es_ES" w:bidi="es_ES"/>
        </w:rPr>
        <w:t>El rey envía a otro grupo de siervos. Estos siervos intentan convencer a los invitados. El rey les dice que digan: "Mis bueyes y ganado engordado han sido sacrificados, y todo está listo. "¡Vengan al banquete de bodas!" En otras palabras, ya están listos todos los preparativos para una celebración maravillosa. En el antiguo Israel, la carne de bueyes y ganado engordado era considerada la comida más preciada y deliciosa.</w:t>
      </w:r>
    </w:p>
    <w:p>
      <w:pPr/>
      <w:r>
        <w:rPr>
          <w:lang w:val="es_ES" w:bidi="es_ES"/>
        </w:rPr>
      </w:r>
      <w:r>
        <w:rPr>
          <w:lang w:val="es_ES" w:bidi="es_ES"/>
        </w:rPr>
        <w:t>¡Una vez más, la respuesta de los invitados es sorprendente e insultante para el rey! Ignoran a los siervos del rey. Algunos se van a sus granjas, otros a sus negocios. Algunos de los invitados incluso agarran a los siervos del rey, comienzan a insultarlos y maltratarlos, y los asesinan. Recuerden que estos siervos tenían una posición alta en el reino. La gente normalmente no los despreciaría. Las impactantes acciones de los invitados muestran lo absurdo que es que las personas rechacen la invitación de Dios a su Reino.</w:t>
      </w:r>
    </w:p>
    <w:p>
      <w:pPr/>
      <w:r>
        <w:rPr>
          <w:lang w:val="es_ES" w:bidi="es_ES"/>
        </w:rPr>
      </w:r>
      <w:r>
        <w:rPr>
          <w:lang w:val="es_ES" w:bidi="es_ES"/>
        </w:rPr>
        <w:t>El rey se entera de lo que sucedió. Antes era muy paciente y amable, pero ahora está extremadamente enojado. Él envía soldados para destruir a los asesinos y su ciudad. Entonces les dice a sus siervos: "La fiesta está lista, pero los que invité no eran dignos". Él les dice que vayan a reunir a la gente de las calles para ser invitados a la boda. Salen a las calles y traen a todo tipo de personas hasta que la sala está llena de invitados. Estas son personas comunes, a diferencia del primer grupo de invitados, que eran personas con altas posiciones en el reino. Nunca esperarían ser invitados a la boda del hijo del rey, aunque definitivamente sabrían que está sucediendo. Ahora el rey les da esa oportunidad inesperada.</w:t>
      </w:r>
    </w:p>
    <w:p>
      <w:pPr/>
      <w:r>
        <w:rPr>
          <w:lang w:val="es_ES" w:bidi="es_ES"/>
        </w:rPr>
      </w:r>
      <w:r>
        <w:rPr>
          <w:lang w:val="es_ES" w:bidi="es_ES"/>
        </w:rPr>
        <w:t>En cierto momento de la fiesta, era normal que el anfitrión viniera a ver a los invitados. Él mismo no comía nada, sino que veía quién había venido y hablaba con los invitados. Esto puede ser algún tiempo después de que haya comenzado la fiesta. El rey nota a un hombre que no usaba ropa adecuada. Es importante entender que una de las cosas que se esperaba que hicieran los invitados a la boda era vestirse con su mejor ropa de lino blanco. Pero una de las personas que viene a la boda decide no usar su mejor ropa. Le pregunta al hombre educadamente: "¿Cómo entraste aquí sin ropa de boda, amigo?" El hombre no tiene ninguna respuesta, porque sabe que le ha faltado al respeto al rey. Entonces el rey le dice a las personas que servían en la fiesta: "Átenlo de manos y pies, y arrójenlo afuera, a la oscuridad, donde habrá llanto y crujido de dientes".</w:t>
      </w:r>
    </w:p>
    <w:p>
      <w:pPr/>
      <w:r>
        <w:rPr>
          <w:lang w:val="es_ES" w:bidi="es_ES"/>
        </w:rPr>
      </w:r>
      <w:r>
        <w:rPr>
          <w:lang w:val="es_ES" w:bidi="es_ES"/>
        </w:rPr>
        <w:t>Jesús termina la historia advirtiendo: "Porque muchos son los invitados, pero pocos los elegidos". Jesús a menudo termina sus parábolas diciendo unas pocas palabras sobre lo que quiere que la gente aprenda de la historia.</w:t>
      </w:r>
    </w:p>
    <w:p>
      <w:pPr/>
      <w:r>
        <w:rPr>
          <w:lang w:val="es_ES" w:bidi="es_ES"/>
        </w:rPr>
      </w:r>
      <w:r>
        <w:rPr>
          <w:lang w:val="es_ES" w:bidi="es_ES"/>
        </w:rPr>
        <w:t>Conversen sobre las siguientes preguntas con su equipo: ¿Cómo termina la gente las historias en su cultura, especialmente las historias que son para enseñar? ¿Alguna vez hacen una breve declaración sobre el significado de la historia? ¿Cómo sabe la gente lo que la historia está enseñando?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de Jesús (mencionados anteriormente en el pasaje)</w:t>
      </w:r>
    </w:p>
    <w:p>
      <w:pPr>
        <w:pStyle w:val="ListBullet"/>
        <w:spacing w:line="240" w:lineRule="auto"/>
        <w:ind w:left="720"/>
      </w:pPr>
      <w:r>
        <w:rPr>
          <w:lang w:val="es_ES" w:bidi="es_ES"/>
        </w:rPr>
      </w:r>
      <w:r>
        <w:rPr>
          <w:lang w:val="es_ES" w:bidi="es_ES"/>
        </w:rPr>
        <w:t>Multitudes de personas en el templo (mencionado anteriormente)</w:t>
      </w:r>
    </w:p>
    <w:p>
      <w:pPr>
        <w:pStyle w:val="ListBullet"/>
        <w:spacing w:line="240" w:lineRule="auto"/>
        <w:ind w:left="720"/>
      </w:pPr>
      <w:r>
        <w:rPr>
          <w:lang w:val="es_ES" w:bidi="es_ES"/>
        </w:rPr>
      </w:r>
      <w:r>
        <w:rPr>
          <w:lang w:val="es_ES" w:bidi="es_ES"/>
        </w:rPr>
        <w:t>Líderes religiosos (sumos sacerdotes, ancianos y fariseos)</w:t>
      </w:r>
    </w:p>
    <w:p>
      <w:pPr/>
      <w:r>
        <w:rPr>
          <w:lang w:val="es_ES" w:bidi="es_ES"/>
        </w:rPr>
      </w:r>
      <w:r>
        <w:rPr>
          <w:lang w:val="es_ES" w:bidi="es_ES"/>
        </w:rPr>
        <w:t>Los personajes en la parábola incluyen:</w:t>
      </w:r>
    </w:p>
    <w:p>
      <w:pPr>
        <w:pStyle w:val="ListBullet"/>
        <w:spacing w:line="240" w:lineRule="auto"/>
        <w:ind w:left="720"/>
      </w:pPr>
      <w:r>
        <w:rPr>
          <w:lang w:val="es_ES" w:bidi="es_ES"/>
        </w:rPr>
      </w:r>
      <w:r>
        <w:rPr>
          <w:lang w:val="es_ES" w:bidi="es_ES"/>
        </w:rPr>
        <w:t>Un rey</w:t>
      </w:r>
    </w:p>
    <w:p>
      <w:pPr>
        <w:pStyle w:val="ListBullet"/>
        <w:spacing w:line="240" w:lineRule="auto"/>
        <w:ind w:left="720"/>
      </w:pPr>
      <w:r>
        <w:rPr>
          <w:lang w:val="es_ES" w:bidi="es_ES"/>
        </w:rPr>
      </w:r>
      <w:r>
        <w:rPr>
          <w:lang w:val="es_ES" w:bidi="es_ES"/>
        </w:rPr>
        <w:t>Los siervos del rey</w:t>
      </w:r>
    </w:p>
    <w:p>
      <w:pPr>
        <w:pStyle w:val="ListBullet"/>
        <w:spacing w:line="240" w:lineRule="auto"/>
        <w:ind w:left="720"/>
      </w:pPr>
      <w:r>
        <w:rPr>
          <w:lang w:val="es_ES" w:bidi="es_ES"/>
        </w:rPr>
      </w:r>
      <w:r>
        <w:rPr>
          <w:lang w:val="es_ES" w:bidi="es_ES"/>
        </w:rPr>
        <w:t>Gente invitada a la boda</w:t>
      </w:r>
    </w:p>
    <w:p>
      <w:pPr>
        <w:pStyle w:val="ListBullet"/>
        <w:spacing w:line="240" w:lineRule="auto"/>
        <w:ind w:left="720"/>
      </w:pPr>
      <w:r>
        <w:rPr>
          <w:lang w:val="es_ES" w:bidi="es_ES"/>
        </w:rPr>
      </w:r>
      <w:r>
        <w:rPr>
          <w:lang w:val="es_ES" w:bidi="es_ES"/>
        </w:rPr>
        <w:t>Los soldados del rey</w:t>
      </w:r>
    </w:p>
    <w:p>
      <w:pPr>
        <w:pStyle w:val="ListBullet"/>
        <w:spacing w:line="240" w:lineRule="auto"/>
        <w:ind w:left="720"/>
      </w:pPr>
      <w:r>
        <w:rPr>
          <w:lang w:val="es_ES" w:bidi="es_ES"/>
        </w:rPr>
      </w:r>
      <w:r>
        <w:rPr>
          <w:lang w:val="es_ES" w:bidi="es_ES"/>
        </w:rPr>
        <w:t>Personas en las calles</w:t>
      </w:r>
    </w:p>
    <w:p>
      <w:pPr>
        <w:pStyle w:val="ListBullet"/>
        <w:spacing w:line="240" w:lineRule="auto"/>
        <w:ind w:left="720"/>
      </w:pPr>
      <w:r>
        <w:rPr>
          <w:lang w:val="es_ES" w:bidi="es_ES"/>
        </w:rPr>
      </w:r>
      <w:r>
        <w:rPr>
          <w:lang w:val="es_ES" w:bidi="es_ES"/>
        </w:rPr>
        <w:t>Asistentes o camareros que sirven en</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Jesús comienza a contar otra parábola. Él usa la frase de apertura que a menudo usa en las parábolas: "El reino de los cielos es como..." Él habla de un rey que preparó un banquete de bodas para su hijo. Cuando la fiesta estaba lista, envió siervos, ya sea para invitar a los invitados o para recordarles y decirles que todo estaba listo. ¡Pero todos los invitados ignoraron a sus siervos y no vinieron!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invitados: "¿Cómo se sienten?" Es posible que escuchen respuestas como: "Estoy ocupado", o "No me importa esta boda".</w:t>
      </w:r>
    </w:p>
    <w:p>
      <w:pPr>
        <w:pStyle w:val="ListBullet"/>
        <w:spacing w:line="240" w:lineRule="auto"/>
        <w:ind w:left="720"/>
      </w:pPr>
      <w:r>
        <w:rPr>
          <w:lang w:val="es_ES" w:bidi="es_ES"/>
        </w:rPr>
      </w:r>
      <w:r>
        <w:rPr>
          <w:lang w:val="es_ES" w:bidi="es_ES"/>
        </w:rPr>
        <w:t>Pregúntenles a los actores que interpretan a los siervos del rey: "¿Cómo se sienten?" Es posible que escuchen cosas como: "Estoy sorprendido", o "¡Estas personas están locas!"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Los siervos deben haber contado al rey la respuesta de los invitados, porque ahora envía a otro grupo de siervos. Él les dice que les den a los invitados este mensaje: "Mis bueyes y ganado engordado han sido sacrificados, y todo está listo. Vengan al banquete de bodas". Pero los invitados también ignoran este mensaje. Uno de los invitados se dirige a su granja. Uno va a su negocio. Entonces algunos de los invitados agarran a los siervos del rey, los maltratan y los matan.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rey: "¿Cómo se siente?" Es posible que escuchen respuestas como: "¡Estoy furioso!" "Sorprendido", o "Sin palabras".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El rey llama a su ejército y los envía al lugar donde se cometió el asesinato. Matan a los asesinos y prendieron fuego a su ciudad. Entonces el rey les dice a sus otros siervos: "El banquete de bodas está listo, y los invitados no son dignos del honor. Ahora salgan a las esquinas de las calles e inviten a todos los que vean".</w:t>
      </w:r>
    </w:p>
    <w:p>
      <w:pPr/>
      <w:r>
        <w:rPr>
          <w:lang w:val="es_ES" w:bidi="es_ES"/>
        </w:rPr>
      </w:r>
      <w:r>
        <w:rPr>
          <w:lang w:val="es_ES" w:bidi="es_ES"/>
        </w:rPr>
        <w:t>Los siervos salen y les dicen a todos los que encuentran en la calle que vengan a la fiesta de bodas del hijo del rey. Entran en la sala de bodas hasta que está llena de invitados.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personas en la calle: "¿Cómo se sienten?" Es posible que escuchen cosas como: "¡Sorprendido!", "¡Cuánta alegría!" o "¡No puedo creer mi suerte!"</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El rey entra en la sala para ver a los invitados. Él nota a un invitado que no está usando la ropa adecuada para una boda. Él pregunta: "Amigo, ¿por qué no estás usando ropa de boda?" El hombre no tiene nada que decir en su defensa.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rey: "¿Cómo se siente?" Es posible que escuchen respuestas como: "Molesto", "Enojado" o "La gente todavía no me respeta".</w:t>
      </w:r>
    </w:p>
    <w:p>
      <w:pPr/>
      <w:r>
        <w:rPr>
          <w:lang w:val="es_ES" w:bidi="es_ES"/>
        </w:rPr>
      </w:r>
      <w:r>
        <w:rPr>
          <w:lang w:val="es_ES" w:bidi="es_ES"/>
        </w:rPr>
        <w:t>El rey les dice a los asistentes a la fiesta: "Átenlo de manos y pies y arrójenlo a la oscuridad, donde habrá llanto y crujido de dientes". Los siervos obedecen. Entonces Jesús termina la parábola diciendo: "Muchos son los invitados, pero pocos los elegidos".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Este pasaje comienza diciendo que Jesús "</w:t>
      </w:r>
      <w:r>
        <w:rPr>
          <w:b/>
          <w:lang w:val="es_ES" w:bidi="es_ES"/>
        </w:rPr>
        <w:t>nuevamente</w:t>
      </w:r>
      <w:r>
        <w:rPr>
          <w:lang w:val="es_ES" w:bidi="es_ES"/>
        </w:rPr>
        <w:t xml:space="preserve"> </w:t>
      </w:r>
      <w:r>
        <w:rPr>
          <w:b/>
          <w:lang w:val="es_ES" w:bidi="es_ES"/>
        </w:rPr>
        <w:t>les</w:t>
      </w:r>
      <w:r>
        <w:rPr>
          <w:lang w:val="es_ES" w:bidi="es_ES"/>
        </w:rPr>
        <w:t xml:space="preserve"> habló en </w:t>
      </w:r>
      <w:r>
        <w:rPr>
          <w:b/>
          <w:lang w:val="es_ES" w:bidi="es_ES"/>
        </w:rPr>
        <w:t>parábolas</w:t>
      </w:r>
      <w:r>
        <w:rPr>
          <w:lang w:val="es_ES" w:bidi="es_ES"/>
        </w:rPr>
        <w:t>".</w:t>
      </w:r>
    </w:p>
    <w:p>
      <w:pPr/>
      <w:r>
        <w:rPr>
          <w:lang w:val="es_ES" w:bidi="es_ES"/>
        </w:rPr>
      </w:r>
      <w:r>
        <w:rPr>
          <w:lang w:val="es_ES" w:bidi="es_ES"/>
        </w:rPr>
        <w:t>"Nuevamente" también puede significar que continuó hablando o les contó otra parábola.</w:t>
      </w:r>
    </w:p>
    <w:p>
      <w:pPr/>
      <w:r>
        <w:rPr>
          <w:lang w:val="es_ES" w:bidi="es_ES"/>
        </w:rPr>
      </w:r>
      <w:r>
        <w:rPr>
          <w:lang w:val="es_ES" w:bidi="es_ES"/>
        </w:rPr>
        <w:t xml:space="preserve">De los pasajes que vienen antes de este, sabemos que "ellos" significa los líderes religiosos, los </w:t>
      </w:r>
      <w:r>
        <w:rPr>
          <w:lang w:val="es_ES" w:bidi="es_ES"/>
        </w:rPr>
        <w:t>sumos sacerdotes</w:t>
      </w:r>
      <w:r>
        <w:rPr>
          <w:lang w:val="es_ES" w:bidi="es_ES"/>
        </w:rPr>
        <w:t xml:space="preserve">, </w:t>
      </w:r>
      <w:r>
        <w:rPr>
          <w:lang w:val="es_ES" w:bidi="es_ES"/>
        </w:rPr>
        <w:t>los ancianos</w:t>
      </w:r>
      <w:r>
        <w:rPr>
          <w:lang w:val="es_ES" w:bidi="es_ES"/>
        </w:rPr>
        <w:t xml:space="preserve"> y </w:t>
      </w:r>
      <w:r>
        <w:rPr>
          <w:lang w:val="es_ES" w:bidi="es_ES"/>
        </w:rPr>
        <w:t>los fariseos</w:t>
      </w:r>
      <w:r>
        <w:rPr>
          <w:lang w:val="es_ES" w:bidi="es_ES"/>
        </w:rPr>
        <w:t>.</w:t>
      </w:r>
    </w:p>
    <w:p>
      <w:pPr/>
      <w:r>
        <w:rPr>
          <w:lang w:val="es_ES" w:bidi="es_ES"/>
        </w:rPr>
      </w:r>
      <w:r>
        <w:rPr>
          <w:lang w:val="es_ES" w:bidi="es_ES"/>
        </w:rPr>
        <w:t xml:space="preserve">Una parábola era un tipo especial de historia que Jesús contó. Se contó usando cosas cotidianas para describir cosas más profundas sobre Dios. Usen la misma palabra para </w:t>
      </w:r>
      <w:r>
        <w:rPr>
          <w:lang w:val="es_ES" w:bidi="es_ES"/>
        </w:rPr>
        <w:t>parábola</w:t>
      </w:r>
      <w:r>
        <w:rPr>
          <w:lang w:val="es_ES" w:bidi="es_ES"/>
        </w:rPr>
        <w:t xml:space="preserve"> que han usado en otros pasajes, y consulten el Glosario Principal para obtener una definición completa.</w:t>
      </w:r>
    </w:p>
    <w:p>
      <w:pPr/>
      <w:r>
        <w:rPr>
          <w:lang w:val="es_ES" w:bidi="es_ES"/>
        </w:rPr>
      </w:r>
      <w:r>
        <w:rPr>
          <w:lang w:val="es_ES" w:bidi="es_ES"/>
        </w:rPr>
        <w:t xml:space="preserve">Jesús comienza la parábola diciendo: "El </w:t>
      </w:r>
      <w:r>
        <w:rPr>
          <w:b/>
          <w:lang w:val="es_ES" w:bidi="es_ES"/>
        </w:rPr>
        <w:t>reino de los cielos</w:t>
      </w:r>
      <w:r>
        <w:rPr>
          <w:lang w:val="es_ES" w:bidi="es_ES"/>
        </w:rPr>
        <w:t xml:space="preserve"> es como..."</w:t>
      </w:r>
    </w:p>
    <w:p>
      <w:pPr/>
      <w:r>
        <w:rPr>
          <w:lang w:val="es_ES" w:bidi="es_ES"/>
        </w:rPr>
      </w:r>
      <w:r>
        <w:rPr>
          <w:lang w:val="es_ES" w:bidi="es_ES"/>
        </w:rPr>
        <w:t xml:space="preserve">"Reino de los cielos" es otra expresión para "reino de Dios" que Mateo a menudo usa en su evangelio. El </w:t>
      </w:r>
      <w:r>
        <w:rPr>
          <w:lang w:val="es_ES" w:bidi="es_ES"/>
        </w:rPr>
        <w:t>reino de Dios</w:t>
      </w:r>
      <w:r>
        <w:rPr>
          <w:lang w:val="es_ES" w:bidi="es_ES"/>
        </w:rPr>
        <w:t xml:space="preserve"> en el Nuevo Testamento se refiere al tiempo en que Dios viene a gobernar, su reinado y su autoridad, que comienza con el ministerio de Jesús en la tierra y la aceptación de él por parte de las personas. Consulten el Glosario Principal para obtener una descripción más completa. Cuando Jesús comienza una parábola con "el reino de los cielos es como", significa que está describiendo una situación terrenal que representa una realidad espiritual. Él no está comparando literalmente el reino de los cielos con el rey en la historia. Él está comparando el reino de los cielos con lo que sucedió en la historia. Usen la misma frase para "el reino de los cielos es como" que han usado en otros pasajes.</w:t>
      </w:r>
    </w:p>
    <w:p>
      <w:pPr/>
      <w:r>
        <w:rPr>
          <w:lang w:val="es_ES" w:bidi="es_ES"/>
        </w:rPr>
      </w:r>
      <w:r>
        <w:rPr>
          <w:lang w:val="es_ES" w:bidi="es_ES"/>
        </w:rPr>
        <w:t xml:space="preserve">En la parábola, el rey ha preparado un banquete de bodas para su hijo. Esto no significa que el rey mismo cocinó la comida, sino que hizo todos los arreglos para la fiesta. El rey envía a sus </w:t>
      </w:r>
      <w:r>
        <w:rPr>
          <w:b/>
          <w:lang w:val="es_ES" w:bidi="es_ES"/>
        </w:rPr>
        <w:t>siervos</w:t>
      </w:r>
      <w:r>
        <w:rPr>
          <w:lang w:val="es_ES" w:bidi="es_ES"/>
        </w:rPr>
        <w:t xml:space="preserve"> para decirles a los invitados a la boda que todo está listo. La traducción literal de </w:t>
      </w:r>
      <w:r>
        <w:rPr>
          <w:lang w:val="es_ES" w:bidi="es_ES"/>
        </w:rPr>
        <w:t>siervo</w:t>
      </w:r>
      <w:r>
        <w:rPr>
          <w:lang w:val="es_ES" w:bidi="es_ES"/>
        </w:rPr>
        <w:t xml:space="preserve"> en este pasaje es </w:t>
      </w:r>
      <w:r>
        <w:rPr>
          <w:b/>
          <w:lang w:val="es_ES" w:bidi="es_ES"/>
        </w:rPr>
        <w:t>esclavo</w:t>
      </w:r>
      <w:r>
        <w:rPr>
          <w:lang w:val="es_ES" w:bidi="es_ES"/>
        </w:rPr>
        <w:t xml:space="preserve">, pero esto no significa que eran personas de bajo estatus. Los </w:t>
      </w:r>
      <w:r>
        <w:rPr>
          <w:lang w:val="es_ES" w:bidi="es_ES"/>
        </w:rPr>
        <w:t>esclavos</w:t>
      </w:r>
      <w:r>
        <w:rPr>
          <w:lang w:val="es_ES" w:bidi="es_ES"/>
        </w:rPr>
        <w:t xml:space="preserve"> de un rey podían ocupar posiciones muy altas en el reino.</w:t>
      </w:r>
    </w:p>
    <w:p>
      <w:pPr/>
      <w:r>
        <w:rPr>
          <w:lang w:val="es_ES" w:bidi="es_ES"/>
        </w:rPr>
      </w:r>
      <w:r>
        <w:rPr>
          <w:lang w:val="es_ES" w:bidi="es_ES"/>
        </w:rPr>
        <w:t>La mayoría de los estudiosos de la Biblia piensan que el rey está enviando a los esclavos para recordar o dar detalles exactos a las personas que ya habían sido invitadas y dijeron que vendrían a la boda. En el antiguo Israel, la gente planeaba durante muchos meses que una boda iba a suceder, pero el padre del novio finalmente decidiría cuándo había llegado el momento correcto. Por lo tanto, los invitados esperarían para saber de él exactamente cuándo deberían venir a la fiesta. Sin embargo, algunos estudiosos piensan que esta es la primera vez que el rey invita a los comensales. De cualquier manera, el rey está honrando a estas personas invitándolas a la boda.</w:t>
      </w:r>
    </w:p>
    <w:p>
      <w:pPr/>
      <w:r>
        <w:rPr>
          <w:lang w:val="es_ES" w:bidi="es_ES"/>
        </w:rPr>
      </w:r>
      <w:r>
        <w:rPr>
          <w:lang w:val="es_ES" w:bidi="es_ES"/>
        </w:rPr>
        <w:t>Pero todos los invitados se niegan a venir a la boda. Entonces el rey envía a otros esclavos para decir: "Mis bueyes y mi ganado cebado ya han sido sacrificados y todo está listo". Esto significa que el rey ha hecho todos los arreglos para la mejor fiesta que las personas podían imaginar, incluida la muerte de algunos animales que fueron criados especialmente para dar la mejor carne. Pero una vez más, los invitados se niegan a venir.</w:t>
      </w:r>
    </w:p>
    <w:p>
      <w:pPr/>
      <w:r>
        <w:rPr>
          <w:lang w:val="es_ES" w:bidi="es_ES"/>
        </w:rPr>
      </w:r>
      <w:r>
        <w:rPr>
          <w:lang w:val="es_ES" w:bidi="es_ES"/>
        </w:rPr>
        <w:t>El rey se enoja y envía a su ejército para destruir a los asesinos y quemar su ciudad. Entonces él envía siervos para invitar a las personas nuevamente, pero esta vez les dice que los invitados originales no eran dignos o no merecían venir a la fiesta. Por lo tanto, les dice que vayan a las "intersecciones de las calles", el cruce donde se unen dos calles, e inviten a la boda a todos los que encuentren allí. Él los está enviando al lugar en la ciudad donde es más probable que encuentren a muchas personas. Los esclavos hacen lo que el rey dice. Invitan a todos los que encuentran, "malos y buenos", y la sala de bodas se llena de invitados.</w:t>
      </w:r>
    </w:p>
    <w:p>
      <w:pPr/>
      <w:r>
        <w:rPr>
          <w:lang w:val="es_ES" w:bidi="es_ES"/>
        </w:rPr>
      </w:r>
      <w:r>
        <w:rPr>
          <w:lang w:val="es_ES" w:bidi="es_ES"/>
        </w:rPr>
        <w:t xml:space="preserve">Cuando el rey entra para ver a los invitados, como lo haría un buen anfitrión, ve a un hombre que no está usando </w:t>
      </w:r>
      <w:r>
        <w:rPr>
          <w:b/>
          <w:lang w:val="es_ES" w:bidi="es_ES"/>
        </w:rPr>
        <w:t>ropa de boda</w:t>
      </w:r>
      <w:r>
        <w:rPr>
          <w:lang w:val="es_ES" w:bidi="es_ES"/>
        </w:rPr>
        <w:t>, lo que significa el tipo de ropa que era considerada adecuada para alguien que viniera a una boda. Esto no significa que fuera ropa cara o inusual. Las personas normales definitivamente serían dueñas de la ropa adecuada. Sería muy irrespetuoso venir a una boda sin usar esta ropa.</w:t>
      </w:r>
    </w:p>
    <w:p>
      <w:pPr/>
      <w:r>
        <w:rPr>
          <w:lang w:val="es_ES" w:bidi="es_ES"/>
        </w:rPr>
      </w:r>
      <w:r>
        <w:rPr>
          <w:lang w:val="es_ES" w:bidi="es_ES"/>
        </w:rPr>
        <w:t>El rey se dirige a este hombre como "amigo" o "compañero", una palabra que se usaba para dirigirse educadamente a otra persona. El rey pregunta: "¿Cómo entraste aquí sin ropa de boda?" En realidad, el rey no está preguntando cómo entró el hombre. Él está diciendo que no es apropiado que el hombre esté aquí vestido como está. El hombre no tiene palabras; no tiene excusa para dar al rey.</w:t>
      </w:r>
    </w:p>
    <w:p>
      <w:pPr/>
      <w:r>
        <w:rPr>
          <w:lang w:val="es_ES" w:bidi="es_ES"/>
        </w:rPr>
      </w:r>
      <w:r>
        <w:rPr>
          <w:lang w:val="es_ES" w:bidi="es_ES"/>
        </w:rPr>
        <w:t xml:space="preserve">El rey entonces habla con sus </w:t>
      </w:r>
      <w:r>
        <w:rPr>
          <w:b/>
          <w:lang w:val="es_ES" w:bidi="es_ES"/>
        </w:rPr>
        <w:t>asistentes</w:t>
      </w:r>
      <w:r>
        <w:rPr>
          <w:lang w:val="es_ES" w:bidi="es_ES"/>
        </w:rPr>
        <w:t xml:space="preserve"> o siervos. Esto puede significar los mismos siervos que se mencionan anteriormente en la parábola. O, como aquí se usa una palabra diferente, puede significar los siervos de la casa, las personas que están sirviendo la comida a los invitados. El rey les ordena que aten las manos y los pies del hombre y lo arrojen afuera. Esto no significa que literalmente levantaron al hombre y lo arrojaron. La palabra "expulsar" también puede significar "enviar fuera", o "sacar". El rey dice que pongan al hombre "en la oscuridad, donde hay llanto y crujido de dientes", o "allí los hombres llorarán y crujirán de dientes". Esta es una frase común que Jesús usa en las parábolas para referirse a las personas que no entran en el Reino de Dios. Describe a las personas sufriendo en el Infierno. "Rechinar de dientes" significa el crujir de los dientes por dolor o agonía. Usen la misma frase aquí que han usado en otros pasajes donde Jesús usa esta expresión.</w:t>
      </w:r>
    </w:p>
    <w:p>
      <w:pPr/>
      <w:r>
        <w:rPr>
          <w:lang w:val="es_ES" w:bidi="es_ES"/>
        </w:rPr>
      </w:r>
      <w:r>
        <w:rPr>
          <w:lang w:val="es_ES" w:bidi="es_ES"/>
        </w:rPr>
        <w:t>Entonces Jesús concluye la parábola diciendo: "Porque muchos son los invitados, pero pocos los elegidos". Dios invita a todos a su Reino. Pero muchas personas no entran en el Reino, como los invitados originales a la boda que se negaron a venir o el hombre que vino, pero no vino de una manera que fuera apropiada. Los que aceptan la invitación y también viven de acuerdo con ella son el verdadero pueblo elegido de Dios.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22:15–22</w:t>
      </w:r>
      <w:r>
        <w:rPr>
          <w:lang w:val="es_ES" w:bidi="es_ES"/>
        </w:rPr>
      </w:r>
    </w:p>
    <w:p>
      <w:pPr>
        <w:pStyle w:val="Heading3"/>
      </w:pPr>
      <w:r>
        <w:rPr>
          <w:lang w:val="es_ES" w:bidi="es_ES"/>
        </w:rPr>
        <w:t>Escuchar con el corazón</w:t>
      </w:r>
    </w:p>
    <w:p>
      <w:pPr/>
      <w:r>
        <w:rPr>
          <w:lang w:val="es_ES" w:bidi="es_ES"/>
        </w:rPr>
      </w:r>
      <w:r>
        <w:rPr>
          <w:lang w:val="es_ES" w:bidi="es_ES"/>
        </w:rPr>
        <w:t>Escuchen Mateo 22:15–22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Este pasaje continúa la historia de Jesús hablando a los líderes religiosos en el patio del templo de Dios en Jerusalén. Unos días después de que esta historia suceda, los líderes religiosos arrestarán a Jesús y lo matarán. Jesús acaba de contar tres parábolas que muestran cómo los fariseos no están escuchando a Dios y a sus profetas, aunque piensan que obedecen a Dios mejor que nadie más.</w:t>
      </w:r>
    </w:p>
    <w:p>
      <w:pPr/>
      <w:r>
        <w:rPr>
          <w:lang w:val="es_ES" w:bidi="es_ES"/>
        </w:rPr>
      </w:r>
      <w:r>
        <w:rPr>
          <w:lang w:val="es_ES" w:bidi="es_ES"/>
        </w:rPr>
        <w:t>Esta historia comienza otra serie de tres episodios: Diferentes grupos de líderes religiosos vendrán y le harán preguntas difíciles a Jesús con el fin de engañarlo para que diga algo que lo meterá en problemas. Las respuestas que Jesús dará a estas preguntas no solo muestran lo sabio que es, y cómo ninguna pregunta es demasiado difícil para él. También dan enseñanzas importantes para los seguidores de Jesús.</w:t>
      </w:r>
    </w:p>
    <w:p>
      <w:pPr/>
      <w:r>
        <w:rPr>
          <w:lang w:val="es_ES" w:bidi="es_ES"/>
        </w:rPr>
      </w:r>
      <w:r>
        <w:rPr>
          <w:lang w:val="es_ES" w:bidi="es_ES"/>
        </w:rPr>
        <w:t>En este pasaje, el primer grupo de personas que vienen a desafiar a Jesús son los fariseos, junto con algunos partidarios del gobernante Herodes. Estos dos grupos de personas eran muy diferentes. Los fariseos estaban más preocupados por no romper ninguna de las leyes de Dios. Querían tanto ser justos ante Dios que incluso agregaron muchas más reglas para intentar hacerse más aceptables ante Dios. Los partidarios de Herodes eran muy diferentes. No estaban preocupados por ser santos y aceptables para Dios. Eran personas que querían obtener poder e influencia siendo leales a Herodes, que era gobernante de parte de Israel en ese momento. Gobernó bajo la autoridad del emperador romano, César. Herodes llevó una vida muy impía.</w:t>
      </w:r>
    </w:p>
    <w:p>
      <w:pPr/>
      <w:r>
        <w:rPr>
          <w:lang w:val="es_ES" w:bidi="es_ES"/>
        </w:rPr>
      </w:r>
      <w:r>
        <w:rPr>
          <w:lang w:val="es_ES" w:bidi="es_ES"/>
        </w:rPr>
        <w:t>Estos dos grupos de personas extremadamente diferentes tenían una cosa en común. Ambos tenían miedo de Jesús y de cuánta gente lo amaba. Querían arrestarlo y matarlo. Por lo tanto, se unieron para tratar de encontrar una pregunta que lo obligara a decir algo que estaba en contra de la ley.</w:t>
      </w:r>
    </w:p>
    <w:p>
      <w:pPr/>
      <w:r>
        <w:rPr>
          <w:lang w:val="es_ES" w:bidi="es_ES"/>
        </w:rPr>
      </w:r>
      <w:r>
        <w:rPr>
          <w:lang w:val="es_ES" w:bidi="es_ES"/>
        </w:rPr>
        <w:t>Los discípulos fariseos y partidarios de Herodes le hacen a Jesús una pregunta sobre la que la gente en ese momento discutía mucho. Pero antes de hacer la pregunta, comienzan alabando a Jesús. Dicen que siempre dice la verdad y no intenta agradar a ningún grupo de personas. Probablemente esperaban que estas buenas palabras lo convencieran de decir algo audaz que lo pusiera en peligro. Entonces le hacen la pregunta: "¿Es correcto pagar impuestos al César o no?"</w:t>
      </w:r>
    </w:p>
    <w:p>
      <w:pPr/>
      <w:r>
        <w:rPr>
          <w:lang w:val="es_ES" w:bidi="es_ES"/>
        </w:rPr>
      </w:r>
      <w:r>
        <w:rPr>
          <w:lang w:val="es_ES" w:bidi="es_ES"/>
        </w:rPr>
        <w:t>Unos 15 años antes de esto, el gobierno romano tomó el control total de la patria judía de Israel e hizo que el pueblo judío pagara impuestos al Rey romano, o César. Esto significaba que la gente tendría que dar una cierta cantidad de dinero a los funcionarios del rey romano, y el dinero se usaría para el gobierno del rey. Muchos judíos creían que estaba mal pagar impuestos que apoyaban el malvado gobierno de César, porque César no obedecía a Dios ni a sus leyes. Tampoco les gustaban las monedas que se usaban para pagar el impuesto porque las monedas tenían una imagen del rey, que decía que era un dios. Algunos rebeldes se negaron a pagar el impuesto porque creían que pagar el impuesto era un insulto a Dios.</w:t>
      </w:r>
    </w:p>
    <w:p>
      <w:pPr/>
      <w:r>
        <w:rPr>
          <w:lang w:val="es_ES" w:bidi="es_ES"/>
        </w:rPr>
      </w:r>
      <w:r>
        <w:rPr>
          <w:lang w:val="es_ES" w:bidi="es_ES"/>
        </w:rPr>
        <w:t>Los fariseos pensaban que esta pregunta sería una manera perfecta de meter a Jesús en problemas, ya sea que respondiera sí o no. Si Jesús dice que sí, que ellos deben pagar los impuestos, él estará en problemas con el pueblo judío. Si Jesús dice que no, que no deben pagar los impuestos, tendrá problemas con el gobierno romano. El Evangelio de Lucas nos dice que los fariseos planeaban denunciar a Jesús a los romanos si Jesús decía que la gente no debía pagar el impuesto.</w:t>
      </w:r>
    </w:p>
    <w:p>
      <w:pPr/>
      <w:r>
        <w:rPr>
          <w:lang w:val="es_ES" w:bidi="es_ES"/>
        </w:rPr>
      </w:r>
      <w:r>
        <w:rPr>
          <w:lang w:val="es_ES" w:bidi="es_ES"/>
        </w:rPr>
        <w:t>Deténganse y conversen sobre esta pregunta con su equipo: ¿Cuáles son las cosas en su área que las autoridades quieren que la gente haga, pero que los cristianos sienten que están mal?</w:t>
      </w:r>
    </w:p>
    <w:p>
      <w:pPr/>
      <w:r>
        <w:rPr>
          <w:lang w:val="es_ES" w:bidi="es_ES"/>
        </w:rPr>
      </w:r>
      <w:r>
        <w:rPr>
          <w:lang w:val="es_ES" w:bidi="es_ES"/>
        </w:rPr>
        <w:t>Jesús sabe de inmediato lo que los fariseos están planeando, y lo dice frente a toda la multitud. Jesús les pregunta por qué están tratando de atraparlo. Los llama: "¡Hipócritas!" Hipócrita es una palabra que significa "actor", alguien que no está diciendo lo que es verdad. Un hipócrita dice una cosa, pero en realidad está pensando algo diferente. Antes de responder a la pregunta, Jesús les dice a los discípulos fariseos y a los partidarios de Herodes que le muestren una moneda de las que se usarían para el impuesto.</w:t>
      </w:r>
    </w:p>
    <w:p>
      <w:pPr/>
      <w:r>
        <w:rPr>
          <w:lang w:val="es_ES" w:bidi="es_ES"/>
        </w:rPr>
      </w:r>
      <w:r>
        <w:rPr>
          <w:lang w:val="es_ES" w:bidi="es_ES"/>
        </w:rPr>
        <w:t>Alguien le muestra a Jesús la moneda para pagar el impuesto. La moneda tiene una imagen del rey romano en ella.</w:t>
      </w:r>
    </w:p>
    <w:p>
      <w:pPr/>
      <w:r>
        <w:rPr>
          <w:lang w:val="es_ES" w:bidi="es_ES"/>
        </w:rPr>
      </w:r>
      <w:r>
        <w:rPr>
          <w:lang w:val="es_ES" w:bidi="es_ES"/>
        </w:rPr>
        <w:t xml:space="preserve">Muestren al equipo una imagen de un </w:t>
      </w:r>
      <w:r>
        <w:rPr>
          <w:lang w:val="es_ES" w:bidi="es_ES"/>
        </w:rPr>
        <w:t>denario del primer siglo</w:t>
      </w:r>
      <w:r>
        <w:rPr>
          <w:lang w:val="es_ES" w:bidi="es_ES"/>
        </w:rPr>
        <w:t>.</w:t>
      </w:r>
    </w:p>
    <w:p>
      <w:pPr/>
      <w:r>
        <w:rPr>
          <w:lang w:val="es_ES" w:bidi="es_ES"/>
        </w:rPr>
      </w:r>
      <w:r>
        <w:rPr>
          <w:lang w:val="es_ES" w:bidi="es_ES"/>
        </w:rPr>
        <w:t>Jesús pregunta: "¿De quién es esta imagen?" Le dicen que es del rey. Entonces Jesús da su respuesta: "Así que devuelvan al rey las cosas que pertenecen al rey, y devuelvan a Dios las cosas que pertenecen a Dios". En otras palabras, Jesús está diciendo que es posible obedecer tanto a un gobierno humano, incluso uno que no se basa en las leyes de Dios, como también obedecer a Dios. Esta era una idea muy nueva para la gente. Las palabras "devuelvan a Dios las cosas que pertenecen a Dios" incluso nos recuerdan la parábola que Jesús acaba de contar sobre la gente que alquiló un viñedo y luego se negó a pagar, "devuelvan", la renta. Parece estar diciéndoles a los fariseos que no le están dando a Dios lo que realmente quiere y merece. En los pasajes anteriores donde Jesús estaba hablando con los líderes religiosos, Jesús les estaba diciendo que deberían haberse arrepentido, o haber regresado a Dios, cuando escucharon el mensaje de Juan el Bautista. Por lo tanto, es posible que esté regresando a esa idea aquí. Para tener una relación correcta con Dios, la gente debe alejarse de sus pecados. Dios merece no solo el dinero de las personas, sino su corazón y a toda la persona.</w:t>
      </w:r>
    </w:p>
    <w:p>
      <w:pPr/>
      <w:r>
        <w:rPr>
          <w:lang w:val="es_ES" w:bidi="es_ES"/>
        </w:rPr>
      </w:r>
      <w:r>
        <w:rPr>
          <w:lang w:val="es_ES" w:bidi="es_ES"/>
        </w:rPr>
        <w:t>El pasaje termina diciendo que las personas que hicieron la pregunta estaban asombradas de la respuesta de Jesús. No esperaban que dijera algo como esto. Pensaban que ciertamente encontrarían una manera de atraparlo, pero no cayó en la trampa. Así que se van.</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Algunos miembros del grupo de los fariseos tienen una reunión para tratar de encontrar una manera de atrapar a Jesús.</w:t>
      </w:r>
    </w:p>
    <w:p>
      <w:pPr/>
      <w:r>
        <w:rPr>
          <w:lang w:val="es_ES" w:bidi="es_ES"/>
        </w:rPr>
      </w:r>
      <w:r>
        <w:rPr>
          <w:b/>
          <w:lang w:val="es_ES" w:bidi="es_ES"/>
        </w:rPr>
        <w:t>Segunda escena:</w:t>
      </w:r>
      <w:r>
        <w:rPr>
          <w:lang w:val="es_ES" w:bidi="es_ES"/>
        </w:rPr>
        <w:t xml:space="preserve"> Los fariseos que se reunieron envían a algunos de sus discípulos, junto con algunos partidarios de Herodes, para hablar con Jesús. Los discípulos y partidarios de Herodes le preguntan a Jesús si es correcto pagar impuestos al emperador romano o no.</w:t>
      </w:r>
    </w:p>
    <w:p>
      <w:pPr/>
      <w:r>
        <w:rPr>
          <w:lang w:val="es_ES" w:bidi="es_ES"/>
        </w:rPr>
      </w:r>
      <w:r>
        <w:rPr>
          <w:b/>
          <w:lang w:val="es_ES" w:bidi="es_ES"/>
        </w:rPr>
        <w:t>Tercera escena:</w:t>
      </w:r>
      <w:r>
        <w:rPr>
          <w:lang w:val="es_ES" w:bidi="es_ES"/>
        </w:rPr>
        <w:t xml:space="preserve"> Jesús pide ver una de las monedas que se usan para pagar el impuesto. Les dice que le den al emperador romano lo que le pertenece y que le den a Dios lo que le pertenece a Dios.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Algunos de los discípulos de los fariseos</w:t>
      </w:r>
    </w:p>
    <w:p>
      <w:pPr>
        <w:pStyle w:val="ListBullet"/>
        <w:spacing w:line="240" w:lineRule="auto"/>
        <w:ind w:left="720"/>
      </w:pPr>
      <w:r>
        <w:rPr>
          <w:lang w:val="es_ES" w:bidi="es_ES"/>
        </w:rPr>
      </w:r>
      <w:r>
        <w:rPr>
          <w:lang w:val="es_ES" w:bidi="es_ES"/>
        </w:rPr>
        <w:t>Partidarios del rey Herodes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Una multitud de personas en el templo</w:t>
      </w:r>
    </w:p>
    <w:p>
      <w:pPr>
        <w:pStyle w:val="ListBullet"/>
        <w:spacing w:line="240" w:lineRule="auto"/>
        <w:ind w:left="720"/>
      </w:pPr>
      <w:r>
        <w:rPr>
          <w:lang w:val="es_ES" w:bidi="es_ES"/>
        </w:rPr>
      </w:r>
      <w:r>
        <w:rPr>
          <w:lang w:val="es_ES" w:bidi="es_ES"/>
        </w:rPr>
        <w:t>Los discípulos de Jesús (podemos asumir que todavía están allí, aunque este pasaje no habla de ellos específicamente)</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Noten que al comienzo de esta historia, algunos fariseos se reúnen en privado (lejos de Jesús y de las multitudes en el templo) para pensar en una manera de atrapar a Jesús. Su objetivo es tener una razón para arrestar y matar a Jesús.</w:t>
      </w:r>
    </w:p>
    <w:p>
      <w:pPr/>
      <w:r>
        <w:rPr>
          <w:lang w:val="es_ES" w:bidi="es_ES"/>
        </w:rPr>
      </w:r>
      <w:r>
        <w:rPr>
          <w:lang w:val="es_ES" w:bidi="es_ES"/>
        </w:rPr>
        <w:t>Los fariseos que están tramando este plan envían a otro grupo de personas a Jesús, a las que llaman "sus discípulos". Los discípulos de los fariseos probablemente serían hombres más jóvenes que estaban aprendiendo de los fariseos mayores sobre las Escrituras y el estilo de vida de los fariseos. También enviaron a algunos partidarios del rey Herodes, y los dos grupos de personas se acercaron a Jesús juntos.</w:t>
      </w:r>
    </w:p>
    <w:p>
      <w:pPr/>
      <w:r>
        <w:rPr>
          <w:lang w:val="es_ES" w:bidi="es_ES"/>
        </w:rPr>
      </w:r>
      <w:r>
        <w:rPr>
          <w:lang w:val="es_ES" w:bidi="es_ES"/>
        </w:rPr>
        <w:t>De las historias anteriores que Mateo ha contado, podemos asumir que Jesús todavía está en el patio del templo, el área donde se permitía venir a todas las personas, incluidas las mujeres y los extranjeros. El templo habría estado muy concurrido, con muchas personas escuchando lo que Jesús y los líderes religiosos decían.</w:t>
      </w:r>
    </w:p>
    <w:p>
      <w:pPr/>
      <w:r>
        <w:rPr>
          <w:lang w:val="es_ES" w:bidi="es_ES"/>
        </w:rPr>
      </w:r>
      <w:r>
        <w:rPr>
          <w:lang w:val="es_ES" w:bidi="es_ES"/>
        </w:rPr>
        <w:t>Los dos grupos de personas, uno que era leal al gobierno romano y otro que lo odiaba, se acercan a Jesús juntos. Lo llaman "Maestro", un título de respeto, y luego dicen muchas cosas buenas sobre él. "Sabemos lo honesto que eres. Enseñas el camino de Dios con veracidad. Eres imparcial y no muestras favoritismo." Entonces le piden que les diga lo que piensa sobre esta pregunta extremadamente difícil: "¿Es correcto pagar impuestos al César, o no?"</w:t>
      </w:r>
    </w:p>
    <w:p>
      <w:pPr/>
      <w:r>
        <w:rPr>
          <w:lang w:val="es_ES" w:bidi="es_ES"/>
        </w:rPr>
      </w:r>
      <w:r>
        <w:rPr>
          <w:lang w:val="es_ES" w:bidi="es_ES"/>
        </w:rPr>
        <w:t>La respuesta de Jesús muestra que es mucho más sabio de lo que esperaban. Mintieron cuando dijeron que sabían que era veraz, porque estaban diciendo algo que realmente no creían. Ahora Jesús dice la verdad, y los llama mentirosos. "¡Hipócritas! ¿Por qué están tratando de atraparme?" Entonces hace algo que no esperaban. Les pide que le muestren una de las monedas que se usarían para pagar el impuesto a César. La moneda se llamaba denario. Alguien le da a Jesús una de estas monedas de plata, y Jesús les pregunta: "¿De quién son la imagen y el nombre en la moneda?" Dicen: "Del César". La imagen y el nombre estampados en la moneda muestran que fue César quien mandó acuñar la moneda. Jesús le dice a la gente: "Así que den al César las cosas que pertenecen al César, y den a Dios las cosas que pertenecen a Dios".</w:t>
      </w:r>
    </w:p>
    <w:p>
      <w:pPr/>
      <w:r>
        <w:rPr>
          <w:lang w:val="es_ES" w:bidi="es_ES"/>
        </w:rPr>
      </w:r>
      <w:r>
        <w:rPr>
          <w:lang w:val="es_ES" w:bidi="es_ES"/>
        </w:rPr>
        <w:t>Las personas que le hicieron la pregunta a Jesús ahora están completamente sorprendidas por su respuesta, y no tienen nada más que decir. Así que se van. Tal vez regresen a los fariseos que los enviaron a hacer la pregunta, y podrían decirles a los fariseos lo que Jesús dijo.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Algunos de los discípulos de los fariseos</w:t>
      </w:r>
    </w:p>
    <w:p>
      <w:pPr>
        <w:pStyle w:val="ListBullet"/>
        <w:spacing w:line="240" w:lineRule="auto"/>
        <w:ind w:left="720"/>
      </w:pPr>
      <w:r>
        <w:rPr>
          <w:lang w:val="es_ES" w:bidi="es_ES"/>
        </w:rPr>
      </w:r>
      <w:r>
        <w:rPr>
          <w:lang w:val="es_ES" w:bidi="es_ES"/>
        </w:rPr>
        <w:t>Partidarios del rey Herodes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Una multitud de personas en el templo</w:t>
      </w:r>
    </w:p>
    <w:p>
      <w:pPr>
        <w:pStyle w:val="ListBullet"/>
        <w:spacing w:line="240" w:lineRule="auto"/>
        <w:ind w:left="720"/>
      </w:pPr>
      <w:r>
        <w:rPr>
          <w:lang w:val="es_ES" w:bidi="es_ES"/>
        </w:rPr>
      </w:r>
      <w:r>
        <w:rPr>
          <w:lang w:val="es_ES" w:bidi="es_ES"/>
        </w:rPr>
        <w:t>Los discípulos de Jesús (podemos asumir que todavía están allí, aunque este pasaje no habla de ellos específicamente)</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actúe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actúe esta historia, detenlos en ciertos puntos. La historia comienza cuando un grupo de fariseos se reúne para hablar sobre cómo pueden atrapar a Jesús. Quieren encontrar una razón para poder arrestarlo. Hacen un plan y luego envían a algunos de sus discípulos, junto con algunos partidarios del gobernante Herodes, para que le hagan una pregunta difícil.</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fariseos que están enviando a la gente: "¿Cómo se sienten?" Es posible que escuchen cosas como: "Estamos celosos", o "Estamos molestos con Jesús", o "Estamos felices de haber encontrado una manera de deshacernos de Jesús".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Los discípulos fariseos y los partidarios de Herodes se acercan a Jesús en el patio del templo. Comienzan diciendo muchas cosas buenas sobre él. Lo llaman respetuosamente: "Maestro" y dicen: "Sabemos que eres honesto. Enseñas la verdad sobre lo que Dios quiere que la gente haga. Y tratas a todos con el mismo respeto, sin importar quiénes sean".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discípulos fariseos y a los partidarios de Herodes: "¿Cómo se sienten?" Es posible que escuchen respuestas como: "Me siento feliz de que hayamos encontrado una manera tan buena de engañar a Jesús", o "Me siento mal de que realmente no estemos diciendo la verdad".</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Los discípulos fariseos y los partidarios de Herodes ahora hacen la pregunta difícil: "Dinos qué piensas: ¿Debemos pagar impuestos al César o no?"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 multitud de personas en el templo: "¿Cómo se sienten?" Es posible que escuchen cosas como: "Estoy preocupado, ¿cómo responderá Jesús?" o "Me alegro de no tener que responder a esta pregunta", o "Estoy enojado de que estén tratando de engañar a Jesús".</w:t>
      </w:r>
    </w:p>
    <w:p>
      <w:pPr>
        <w:pStyle w:val="ListBullet"/>
        <w:spacing w:line="240" w:lineRule="auto"/>
        <w:ind w:left="720"/>
      </w:pPr>
      <w:r>
        <w:rPr>
          <w:lang w:val="es_ES" w:bidi="es_ES"/>
        </w:rPr>
      </w:r>
      <w:r>
        <w:rPr>
          <w:lang w:val="es_ES" w:bidi="es_ES"/>
        </w:rPr>
        <w:t>Pregúntale al actor que interpreta a Jesús, "¿Cómo se siente?" Es posible que escuchen respuestas como: "Me entristece que no me acepten", o "Estoy enojado por cómo están tratando de atraparme".</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entiende de inmediato lo que están tratando de hacer, y lo dice. Él dice: "¡Hipócritas!" ¿Por qué están tratando de atraparme?" Entonces les pide que le muestren una moneda de las que se usarían para pagar el impuesto al César. Alguien trae una moneda de plata y se la da a Jesús. Jesús sostiene la moneda y les pregunta a las personas que hicieron la pregunta: "¿De quién es la imagen y el nombre estampados en la moneda?" Dicen: "Son de César". Jesús les dice: "Así que denle a César las cosas que pertenecen a César, y denle a Dios las cosas que pertenecen a Dios".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 multitud en el templo: "¿Ahora cómo se sienten?" Es posible que escuchen cosas como: "Estoy feliz y aliviado", o "Estoy impresionado con lo sabio que es Jesús".</w:t>
      </w:r>
    </w:p>
    <w:p>
      <w:pPr>
        <w:pStyle w:val="ListBullet"/>
        <w:spacing w:line="240" w:lineRule="auto"/>
        <w:ind w:left="720"/>
      </w:pPr>
      <w:r>
        <w:rPr>
          <w:lang w:val="es_ES" w:bidi="es_ES"/>
        </w:rPr>
      </w:r>
      <w:r>
        <w:rPr>
          <w:lang w:val="es_ES" w:bidi="es_ES"/>
        </w:rPr>
        <w:t>Pregúntenles a los actores que interpretan a los discípulos fariseos y a los partidarios de Herodes: "¿Cómo se sienten?" Es posible que escuchen cosas como: "Estoy avergonzado", "Estoy enojado" o "Estoy sorprendido de que haya encontrado una respuesta".</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Y actúen a los discípulos de los fariseos y a los partidarios de Herodes yéndose sin decir nada más.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La historia comienza diciendo que los </w:t>
      </w:r>
      <w:r>
        <w:rPr>
          <w:b/>
          <w:lang w:val="es_ES" w:bidi="es_ES"/>
        </w:rPr>
        <w:t>fariseos</w:t>
      </w:r>
      <w:r>
        <w:rPr>
          <w:lang w:val="es_ES" w:bidi="es_ES"/>
        </w:rPr>
        <w:t xml:space="preserve"> se reunieron para hacer un plan sobre cómo podían atrapar a Jesús. Esto no significa que todas las personas que pertenecían al grupo de los fariseos estuvieran en esta reunión. Los </w:t>
      </w:r>
      <w:r>
        <w:rPr>
          <w:lang w:val="es_ES" w:bidi="es_ES"/>
        </w:rPr>
        <w:t>fariseos</w:t>
      </w:r>
      <w:r>
        <w:rPr>
          <w:lang w:val="es_ES" w:bidi="es_ES"/>
        </w:rPr>
        <w:t xml:space="preserve"> eran un grupo de judíos que querían hacerse aceptables para Dios siguiendo cuidadosamente cientos de reglas sobre mantenerse puros. Consulten el Glosario Principal para obtener una definición más completa. Usen la misma palabra que han usado para traducir "fariseo" en otros pasajes.</w:t>
      </w:r>
    </w:p>
    <w:p>
      <w:pPr/>
      <w:r>
        <w:rPr>
          <w:lang w:val="es_ES" w:bidi="es_ES"/>
        </w:rPr>
      </w:r>
      <w:r>
        <w:rPr>
          <w:lang w:val="es_ES" w:bidi="es_ES"/>
        </w:rPr>
        <w:t xml:space="preserve">Los fariseos que estaban en esta reunión entonces enviaron a algunos de sus </w:t>
      </w:r>
      <w:r>
        <w:rPr>
          <w:b/>
          <w:lang w:val="es_ES" w:bidi="es_ES"/>
        </w:rPr>
        <w:t>discípulos</w:t>
      </w:r>
      <w:r>
        <w:rPr>
          <w:lang w:val="es_ES" w:bidi="es_ES"/>
        </w:rPr>
        <w:t xml:space="preserve">, junto con algunos </w:t>
      </w:r>
      <w:r>
        <w:rPr>
          <w:b/>
          <w:lang w:val="es_ES" w:bidi="es_ES"/>
        </w:rPr>
        <w:t>partidarios de Herodes</w:t>
      </w:r>
      <w:r>
        <w:rPr>
          <w:lang w:val="es_ES" w:bidi="es_ES"/>
        </w:rPr>
        <w:t xml:space="preserve">, para que le hicieran una pregunta a Jesús. Los </w:t>
      </w:r>
      <w:r>
        <w:rPr>
          <w:lang w:val="es_ES" w:bidi="es_ES"/>
        </w:rPr>
        <w:t>discípulos</w:t>
      </w:r>
      <w:r>
        <w:rPr>
          <w:lang w:val="es_ES" w:bidi="es_ES"/>
        </w:rPr>
        <w:t xml:space="preserve"> eran personas que seguían a un maestro religioso y aprendían de él. Usen la misma palabra en su traducción que han usado para traducir "discípulos de los fariseos" en otros pasajes. Los partidarios de Herodes, a veces llamados </w:t>
      </w:r>
      <w:r>
        <w:rPr>
          <w:lang w:val="es_ES" w:bidi="es_ES"/>
        </w:rPr>
        <w:t>herodianos</w:t>
      </w:r>
      <w:r>
        <w:rPr>
          <w:lang w:val="es_ES" w:bidi="es_ES"/>
        </w:rPr>
        <w:t>, eran un grupo de judíos que apoyaban a la familia de Herodes y eran leales a Roma.</w:t>
      </w:r>
    </w:p>
    <w:p>
      <w:pPr/>
      <w:r>
        <w:rPr>
          <w:lang w:val="es_ES" w:bidi="es_ES"/>
        </w:rPr>
      </w:r>
      <w:r>
        <w:rPr>
          <w:lang w:val="es_ES" w:bidi="es_ES"/>
        </w:rPr>
        <w:t>Estos dos grupos de personas se acercan a Jesús y le dicen: "</w:t>
      </w:r>
      <w:r>
        <w:rPr>
          <w:lang w:val="es_ES" w:bidi="es_ES"/>
        </w:rPr>
        <w:t>Maestro</w:t>
      </w:r>
      <w:r>
        <w:rPr>
          <w:lang w:val="es_ES" w:bidi="es_ES"/>
        </w:rPr>
        <w:t>", que es una palabra que significa alguien que enseña sobre Dios y la fe. Consulten el Glosario Principal para obtener una descripción completa, y usen la misma palabra que han usado en otros pasajes donde la gente llama a Jesús "maestro".</w:t>
      </w:r>
    </w:p>
    <w:p>
      <w:pPr/>
      <w:r>
        <w:rPr>
          <w:lang w:val="es_ES" w:bidi="es_ES"/>
        </w:rPr>
      </w:r>
      <w:r>
        <w:rPr>
          <w:lang w:val="es_ES" w:bidi="es_ES"/>
        </w:rPr>
        <w:t xml:space="preserve">Entonces los discípulos de los fariseos y los partidarios de Herodes le preguntan a Jesús: "¿Qué piensas, es </w:t>
      </w:r>
      <w:r>
        <w:rPr>
          <w:b/>
          <w:lang w:val="es_ES" w:bidi="es_ES"/>
        </w:rPr>
        <w:t>lícito</w:t>
      </w:r>
      <w:r>
        <w:rPr>
          <w:lang w:val="es_ES" w:bidi="es_ES"/>
        </w:rPr>
        <w:t xml:space="preserve"> pagar impuestos al </w:t>
      </w:r>
      <w:r>
        <w:rPr>
          <w:b/>
          <w:lang w:val="es_ES" w:bidi="es_ES"/>
        </w:rPr>
        <w:t>César</w:t>
      </w:r>
      <w:r>
        <w:rPr>
          <w:lang w:val="es_ES" w:bidi="es_ES"/>
        </w:rPr>
        <w:t xml:space="preserve"> o no?" La palabra "lícito" también se puede traducir como justo, correcto o permitido. Se refiere a una acción que está permitida o aprobada por Dios. </w:t>
      </w:r>
      <w:r>
        <w:rPr>
          <w:lang w:val="es_ES" w:bidi="es_ES"/>
        </w:rPr>
        <w:t>César</w:t>
      </w:r>
      <w:r>
        <w:rPr>
          <w:lang w:val="es_ES" w:bidi="es_ES"/>
        </w:rPr>
        <w:t xml:space="preserve"> era el emperador o rey del Imperio romano, una gran nación que incluía a muchos países y grupos de personas. Consulten el Glosario Principal para obtener una descripción completa, y usen la misma palabra para "César" que han usado en otros pasajes.</w:t>
      </w:r>
    </w:p>
    <w:p>
      <w:pPr/>
      <w:r>
        <w:rPr>
          <w:lang w:val="es_ES" w:bidi="es_ES"/>
        </w:rPr>
      </w:r>
      <w:r>
        <w:rPr>
          <w:lang w:val="es_ES" w:bidi="es_ES"/>
        </w:rPr>
        <w:t xml:space="preserve">Pero Jesús conocía </w:t>
      </w:r>
      <w:r>
        <w:rPr>
          <w:b/>
          <w:lang w:val="es_ES" w:bidi="es_ES"/>
        </w:rPr>
        <w:t>su maldad</w:t>
      </w:r>
      <w:r>
        <w:rPr>
          <w:lang w:val="es_ES" w:bidi="es_ES"/>
        </w:rPr>
        <w:t xml:space="preserve">, o sus malas razones para hacer esta pregunta. Respondió: "¿Por qué me están </w:t>
      </w:r>
      <w:r>
        <w:rPr>
          <w:b/>
          <w:lang w:val="es_ES" w:bidi="es_ES"/>
        </w:rPr>
        <w:t>probando</w:t>
      </w:r>
      <w:r>
        <w:rPr>
          <w:lang w:val="es_ES" w:bidi="es_ES"/>
        </w:rPr>
        <w:t xml:space="preserve">, </w:t>
      </w:r>
      <w:r>
        <w:rPr>
          <w:b/>
          <w:lang w:val="es_ES" w:bidi="es_ES"/>
        </w:rPr>
        <w:t>hipócritas</w:t>
      </w:r>
      <w:r>
        <w:rPr>
          <w:lang w:val="es_ES" w:bidi="es_ES"/>
        </w:rPr>
        <w:t xml:space="preserve">?" La palabra "poner a prueba" en este contexto también significa "tentar", o tratar de encontrar una manera de hacer que alguien haga lo incorrecto. Jesús no espera que estas personas respondan a su pregunta. Está usando la pregunta solo para señalar que están tratando de engañarlo. </w:t>
      </w:r>
      <w:r>
        <w:rPr>
          <w:lang w:val="es_ES" w:bidi="es_ES"/>
        </w:rPr>
        <w:t>Hipócrita</w:t>
      </w:r>
      <w:r>
        <w:rPr>
          <w:lang w:val="es_ES" w:bidi="es_ES"/>
        </w:rPr>
        <w:t xml:space="preserve"> significa un actor o alguien que actúa con falsedad; un hipócrita dice algo que en realidad no cree que sea verdad.</w:t>
      </w:r>
    </w:p>
    <w:p>
      <w:pPr/>
      <w:r>
        <w:rPr>
          <w:lang w:val="es_ES" w:bidi="es_ES"/>
        </w:rPr>
      </w:r>
      <w:r>
        <w:rPr>
          <w:lang w:val="es_ES" w:bidi="es_ES"/>
        </w:rPr>
        <w:t xml:space="preserve">Jesús entonces dice: "Muéstrenme la moneda que se usa para pagar el impuesto". Alguien trae un </w:t>
      </w:r>
      <w:r>
        <w:rPr>
          <w:lang w:val="es_ES" w:bidi="es_ES"/>
        </w:rPr>
        <w:t>denario</w:t>
      </w:r>
      <w:r>
        <w:rPr>
          <w:lang w:val="es_ES" w:bidi="es_ES"/>
        </w:rPr>
        <w:t>, una moneda de plata romana.</w:t>
      </w:r>
    </w:p>
    <w:p>
      <w:pPr/>
      <w:r>
        <w:rPr>
          <w:lang w:val="es_ES" w:bidi="es_ES"/>
        </w:rPr>
      </w:r>
      <w:r>
        <w:rPr>
          <w:lang w:val="es_ES" w:bidi="es_ES"/>
        </w:rPr>
        <w:t xml:space="preserve">Muestren al equipo una imagen de un </w:t>
      </w:r>
      <w:r>
        <w:rPr>
          <w:lang w:val="es_ES" w:bidi="es_ES"/>
        </w:rPr>
        <w:t>denario</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22:23–33</w:t>
      </w:r>
      <w:r>
        <w:rPr>
          <w:lang w:val="es_ES" w:bidi="es_ES"/>
        </w:rPr>
      </w:r>
    </w:p>
    <w:p>
      <w:pPr>
        <w:pStyle w:val="Heading3"/>
      </w:pPr>
      <w:r>
        <w:rPr>
          <w:lang w:val="es_ES" w:bidi="es_ES"/>
        </w:rPr>
        <w:t>Escuchar con el corazón</w:t>
      </w:r>
    </w:p>
    <w:p>
      <w:pPr/>
      <w:r>
        <w:rPr>
          <w:lang w:val="es_ES" w:bidi="es_ES"/>
        </w:rPr>
      </w:r>
      <w:r>
        <w:rPr>
          <w:lang w:val="es_ES" w:bidi="es_ES"/>
        </w:rPr>
        <w:t>Escuchen Mateo 22:23–33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esta historia, Jesús está en el templo judío en Jerusalén. Esta es la segunda de tres historias que Mateo contará sobre Jesús respondiendo a las preguntas de los maestros religiosos. Estos maestros están tratando de avergonzar a Jesús e incluso encontrar una razón para matarlo. Los maestros religiosos están celosos de lo popular que es Jesús, por lo que están tratando de deshacerse de él. Estas tres preguntas son parte de una conversación más larga entre Jesús y los líderes religiosos.</w:t>
      </w:r>
    </w:p>
    <w:p>
      <w:pPr/>
      <w:r>
        <w:rPr>
          <w:lang w:val="es_ES" w:bidi="es_ES"/>
        </w:rPr>
      </w:r>
      <w:r>
        <w:rPr>
          <w:lang w:val="es_ES" w:bidi="es_ES"/>
        </w:rPr>
        <w:t>En la primera de estas tres historias, algunos miembros de la secta de los fariseos le hicieron a Jesús una pregunta difícil que pensaban que no podría responder. En esta historia, que Mateo nos dice que sucedió el mismo día, los saduceos son los que le hacen a Jesús una pregunta. Los fariseos y los saduceos eran dos grupos diferentes de judíos que tenían sus propios maestros y sus propias enseñanzas sobre Dios, la fe y la vida.</w:t>
      </w:r>
    </w:p>
    <w:p>
      <w:pPr/>
      <w:r>
        <w:rPr>
          <w:lang w:val="es_ES" w:bidi="es_ES"/>
        </w:rPr>
      </w:r>
      <w:r>
        <w:rPr>
          <w:lang w:val="es_ES" w:bidi="es_ES"/>
        </w:rPr>
        <w:t>Una pregunta en la que los fariseos y los saduceos no estaban de acuerdo era si las personas volverían a vivir después de morir o no. La mayoría de las referencias del Antiguo Testamento a la vida después de la muerte provienen de libros que fueron escritos hacia finales de la historia del Antiguo Testamento. Durante los últimos 200 años antes de que Jesús viniera a la tierra, la gente comenzó a creer con más firmeza que las personas resucitarían después de morir. Pero los saduceos creían que solo los primeros cinco libros de la Biblia, los libros escritos por Moisés, eran la palabra de Dios. Y decían que una vez que las personas morían, no regresaban a la vida nuevamente. Los fariseos creían que todo el Antiguo Testamento era la palabra de Dios. También creían que Dios volvería a dar vida a las personas después de que murieran.</w:t>
      </w:r>
    </w:p>
    <w:p>
      <w:pPr/>
      <w:r>
        <w:rPr>
          <w:lang w:val="es_ES" w:bidi="es_ES"/>
        </w:rPr>
      </w:r>
      <w:r>
        <w:rPr>
          <w:lang w:val="es_ES" w:bidi="es_ES"/>
        </w:rPr>
        <w:t>Deténganse y conversen sobre las siguientes preguntas en su equipo: En su área, ¿qué cree la gente que les sucede a las personas cuando mueren? ¿Qué diferentes enseñanzas o creencias hay sobre esta pregunta? ¿De quién provienen estas enseñanzas?</w:t>
      </w:r>
    </w:p>
    <w:p>
      <w:pPr/>
      <w:r>
        <w:rPr>
          <w:lang w:val="es_ES" w:bidi="es_ES"/>
        </w:rPr>
      </w:r>
      <w:r>
        <w:rPr>
          <w:lang w:val="es_ES" w:bidi="es_ES"/>
        </w:rPr>
        <w:t>En sus enseñanzas, Jesús a menudo hablaba de la vida después de la muerte, del cielo y del infierno. Los saduceos deben ser conscientes de que Jesús estaba de acuerdo con los fariseos sobre la vida después de la muerte. Entonces, ahora algunos saduceos le hacen a Jesús una pregunta con la que esperan que él y su enseñanza parezcan ridículos. Es posible que estén haciendo esto con la esperanza de que las multitudes de personas se rían de Jesús y dejen de escuchar su enseñanza.</w:t>
      </w:r>
    </w:p>
    <w:p>
      <w:pPr/>
      <w:r>
        <w:rPr>
          <w:lang w:val="es_ES" w:bidi="es_ES"/>
        </w:rPr>
      </w:r>
      <w:r>
        <w:rPr>
          <w:lang w:val="es_ES" w:bidi="es_ES"/>
        </w:rPr>
        <w:t>La pregunta que estos maestros religiosos hacen es sobre una costumbre que Moisés les dijo a las personas que siguieran en el Antiguo Testamento cuando un hombre moría sin hijos. Si el hombre estaba casado y tenía un hermano, Moisés dijo que su hermano debía casarse con la esposa del hombre muerto. El primer hijo que tuvieran juntos sería considerado el hijo del hermano muerto. Le darían el nombre y la tierra del hermano muerto. Esta costumbre permitiría que el linaje familiar de un hombre continuara incluso si moría antes de tener hijos.</w:t>
      </w:r>
    </w:p>
    <w:p>
      <w:pPr/>
      <w:r>
        <w:rPr>
          <w:lang w:val="es_ES" w:bidi="es_ES"/>
        </w:rPr>
      </w:r>
      <w:r>
        <w:rPr>
          <w:lang w:val="es_ES" w:bidi="es_ES"/>
        </w:rPr>
        <w:t>Los maestros saduceos le cuentan a Jesús una historia sobre alguien que seguía esta costumbre. Comienzan diciendo: "Había siete hermanos entre nosotros". Sin embargo, eso no significa necesariamente que esta sea una historia verídica. Probablemente han creado la historia como un ejemplo de lo que consideran un problema con la enseñanza sobre la vida después de la muerte. En su historia, el hermano mayor murió sin hijos, por lo que el segundo hermano se casó con la esposa del hermano mayor. Pero el segundo hermano también murió sin hijos, por lo que el tercer hermano se casó con ella. De hecho, todos los hermanos se casaron con esta esposa, uno tras otro, y todos murieron. Entonces la mujer también murió.</w:t>
      </w:r>
    </w:p>
    <w:p>
      <w:pPr/>
      <w:r>
        <w:rPr>
          <w:lang w:val="es_ES" w:bidi="es_ES"/>
        </w:rPr>
      </w:r>
      <w:r>
        <w:rPr>
          <w:lang w:val="es_ES" w:bidi="es_ES"/>
        </w:rPr>
        <w:t>Ahora los saduceos hacen su pregunta: "¿De quién será ella esposa en la resurrección? Porque los siete estuvieron casados con ella". Piensan que no hay una buena respuesta a esta pregunta. Están pensando que si las personas volvieran a vivir después de morir, entonces todas estas personas estarían vivas nuevamente al mismo tiempo. La mujer había sido la esposa de los siete hermanos en diferentes momentos, pero ahora sería la esposa de todos ellos al mismo tiempo. En el Antiguo Testamento, un hombre podía tener más de una esposa, pero una mujer nunca podía tener más de un esposo al mismo tiempo. Los maestros saduceos piensan que han planteado un argumento que hará que la enseñanza de Jesús parezca ridícula.</w:t>
      </w:r>
    </w:p>
    <w:p>
      <w:pPr/>
      <w:r>
        <w:rPr>
          <w:lang w:val="es_ES" w:bidi="es_ES"/>
        </w:rPr>
      </w:r>
      <w:r>
        <w:rPr>
          <w:lang w:val="es_ES" w:bidi="es_ES"/>
        </w:rPr>
        <w:t>Jesús responde diciendo que los saduceos están cometiendo un error al pensar de esta manera. Jesús dice que no conocen las Escrituras. Esto sería insultante para los saduceos, que pensaban que seguían las Escrituras mejor que nadie. Jesús también dice que no conocen el poder de Dios. Los saduceos no creían que Dios controlara activamente lo que les sucede a las personas o que Dios juzgara a las personas por sus acciones. No creían en los milagros. Se enfocaron en la vida humana y las cosas que podemos ver y tocar. Por lo tanto, Jesús les está diciendo que estas ideas los han llevado a pensar en la vida después de la muerte de la manera incorrecta. No pueden entender la vida después de la muerte sin entender el poder de Dios, o las cosas que están más allá de lo que vemos y experimentamos en la tierra.</w:t>
      </w:r>
    </w:p>
    <w:p>
      <w:pPr/>
      <w:r>
        <w:rPr>
          <w:lang w:val="es_ES" w:bidi="es_ES"/>
        </w:rPr>
      </w:r>
      <w:r>
        <w:rPr>
          <w:lang w:val="es_ES" w:bidi="es_ES"/>
        </w:rPr>
        <w:t>Jesús entonces explica cómo la vida después de la muerte es diferente de la vida en la tierra. Él dice que las personas ya no se casarán ni tendrán hijos en esa vida. En cambio, serán como los ángeles en el cielo, que viven para siempre en lugar de casarse, tener hijos y morir.</w:t>
      </w:r>
    </w:p>
    <w:p>
      <w:pPr/>
      <w:r>
        <w:rPr>
          <w:lang w:val="es_ES" w:bidi="es_ES"/>
        </w:rPr>
      </w:r>
      <w:r>
        <w:rPr>
          <w:lang w:val="es_ES" w:bidi="es_ES"/>
        </w:rPr>
        <w:t>Jesús termina su respuesta citando una parte del Antiguo Testamento que los saduceos aceptaban como la palabra de Dios. Él dice: "Pero ahora, en cuanto a si habrá una resurrección de los muertos", lo que significa que ahora está respondiendo no solo a la pregunta específica que ellos hicieron, sino a sus enseñanzas básicas sobre Dios y la vida que los llevaron a plantear la pregunta. Entonces Jesús cita del libro de Éxodo: "Yo soy el Dios de Abraham, Isaac y Jacob". Abraham, Isaac y Jacob eran antepasados respetados del pueblo judío. Jesús explica: "Él no es el Dios de los muertos, sino de los vivos". En otras palabras, Dios vive para siempre, y también hace pactos, o acuerdos, con seres humanos que duran para siempre. La vida de Dios es tan poderosa que incluso da vida a los seres humanos después de que su vida física en la tierra ha terminado.</w:t>
      </w:r>
    </w:p>
    <w:p>
      <w:pPr/>
      <w:r>
        <w:rPr>
          <w:lang w:val="es_ES" w:bidi="es_ES"/>
        </w:rPr>
      </w:r>
      <w:r>
        <w:rPr>
          <w:lang w:val="es_ES" w:bidi="es_ES"/>
        </w:rPr>
        <w:t>Mateo no nos dice si los saduceos pensaban que esta respuesta era correcta. Pero él sí dice que las multitudes en el templo que estaban escuchando estaban asombradas por la enseñanza de Jesús, lo que significa que estaban tan maravilladas que casi se sentían abrumadas. La gente podría haberse sorprendido de que Jesús diera una razón para creer en la vida después de la muerte incluso en los libros de Moisés. Podrían haber pensado que cuando los saduceos hicieron su pregunta, Jesús no podría responderles bien. Y podrían estar impresionados y felices de que defendiera la enseñanza sobre la vida después de la muerte, ya que la mayoría de la gente común, como los fariseos, creía que las personas volverían a vivir después de morir.</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Un grupo de maestros religiosos saduceos le hace a Jesús una pregunta que piensan que no podrá responder. Cuentan una historia sobre siete hermanos que estuvieron casados con la misma mujer antes de que ellos murieran. Le preguntan a Jesús: "¿De quién será esposa en la resurrección?"</w:t>
      </w:r>
    </w:p>
    <w:p>
      <w:pPr/>
      <w:r>
        <w:rPr>
          <w:lang w:val="es_ES" w:bidi="es_ES"/>
        </w:rPr>
      </w:r>
      <w:r>
        <w:rPr>
          <w:b/>
          <w:lang w:val="es_ES" w:bidi="es_ES"/>
        </w:rPr>
        <w:t>Segunda escena:</w:t>
      </w:r>
      <w:r>
        <w:rPr>
          <w:lang w:val="es_ES" w:bidi="es_ES"/>
        </w:rPr>
        <w:t xml:space="preserve"> Jesús responde a la pregunta diciéndoles a los saduceos que están cometiendo un error por dos razones: No conocen las Escrituras, y no conocen el poder de Dios. Él dice que en la vida después de la muerte, las personas ya no se casarán como lo hacen en la tierra.</w:t>
      </w:r>
    </w:p>
    <w:p>
      <w:pPr/>
      <w:r>
        <w:rPr>
          <w:lang w:val="es_ES" w:bidi="es_ES"/>
        </w:rPr>
      </w:r>
      <w:r>
        <w:rPr>
          <w:b/>
          <w:lang w:val="es_ES" w:bidi="es_ES"/>
        </w:rPr>
        <w:t>Tercera escena:</w:t>
      </w:r>
      <w:r>
        <w:rPr>
          <w:lang w:val="es_ES" w:bidi="es_ES"/>
        </w:rPr>
        <w:t xml:space="preserve"> Jesús aborda la enseñanza de los saduceos que dice que las personas no volverán a vivir después de morir. Él cita del libro del Éxodo, "Yo soy el Dios de Abraham, de Isaac y de Jacob", y luego dice: "Él no es el Dios de los muertos, sino de los vivos".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Algunos maestros religiosos que pertenecen al grupo de los saduceos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Multitudes de personas escuchando en el templo, probablemente incluidos los discípulos</w:t>
      </w:r>
    </w:p>
    <w:p>
      <w:pPr/>
      <w:r>
        <w:rPr>
          <w:lang w:val="es_ES" w:bidi="es_ES"/>
        </w:rPr>
      </w:r>
      <w:r>
        <w:rPr>
          <w:lang w:val="es_ES" w:bidi="es_ES"/>
        </w:rPr>
        <w:t>Los personajes en la historia de los saduceos incluyen:</w:t>
      </w:r>
    </w:p>
    <w:p>
      <w:pPr>
        <w:pStyle w:val="ListBullet"/>
        <w:spacing w:line="240" w:lineRule="auto"/>
        <w:ind w:left="720"/>
      </w:pPr>
      <w:r>
        <w:rPr>
          <w:lang w:val="es_ES" w:bidi="es_ES"/>
        </w:rPr>
      </w:r>
      <w:r>
        <w:rPr>
          <w:lang w:val="es_ES" w:bidi="es_ES"/>
        </w:rPr>
        <w:t>Siete hermanos</w:t>
      </w:r>
    </w:p>
    <w:p>
      <w:pPr>
        <w:pStyle w:val="ListBullet"/>
        <w:spacing w:line="240" w:lineRule="auto"/>
        <w:ind w:left="720"/>
      </w:pPr>
      <w:r>
        <w:rPr>
          <w:lang w:val="es_ES" w:bidi="es_ES"/>
        </w:rPr>
      </w:r>
      <w:r>
        <w:rPr>
          <w:lang w:val="es_ES" w:bidi="es_ES"/>
        </w:rPr>
        <w:t>La esposa del hermano mayor</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entender el escenario de la historia. Jesús está en el templo de Dios en Jerusalén unos días antes del festival de la Pascua. El templo estaría lleno de personas que habían venido a Jerusalén para celebrar el festival. A muchas de estas personas les encanta escuchar la enseñanza de Jesús. Pero los líderes religiosos en Jerusalén, tanto de los grupos de fariseos como de saduceos, están celosos de lo popular que es Jesús. Están tratando de encontrar una manera de avergonzar a Jesús y hacer que la gente deje de escucharlo, o incluso de acusarlo de un crimen para que puedan matarlo.</w:t>
      </w:r>
    </w:p>
    <w:p>
      <w:pPr/>
      <w:r>
        <w:rPr>
          <w:lang w:val="es_ES" w:bidi="es_ES"/>
        </w:rPr>
      </w:r>
      <w:r>
        <w:rPr>
          <w:lang w:val="es_ES" w:bidi="es_ES"/>
        </w:rPr>
        <w:t>La conversación entre Jesús y estos maestros religiosos ya ha estado ocurriendo durante algún tiempo. Algunos maestros religiosos del grupo de los fariseos acaban de hacerle a Jesús una pregunta política difícil. Para su sorpresa, Jesús dio una respuesta clara que no lo metió en problemas ni con el gobierno ni con la multitud.</w:t>
      </w:r>
    </w:p>
    <w:p>
      <w:pPr/>
      <w:r>
        <w:rPr>
          <w:lang w:val="es_ES" w:bidi="es_ES"/>
        </w:rPr>
      </w:r>
      <w:r>
        <w:rPr>
          <w:lang w:val="es_ES" w:bidi="es_ES"/>
        </w:rPr>
        <w:t>Esta historia sucede el mismo día. Ahora un grupo de maestros religiosos saduceos le hace a Jesús una pregunta que piensan que no podrá responder. Están tratando de mostrar que las enseñanzas de Jesús sobre la vida después de la muerte son imposibles y ridículas, porque no creían que las personas volvieran a vivir después de morir. Las enseñanzas de los saduceos no eran tan populares entre la gente común como las enseñanzas de los fariseos. Pero muchas de las personas más poderosas en Israel, como los sumos sacerdotes y los ancianos, eran saduceos. Ahora las personas de este grupo están tratando de mostrar frente a una gran multitud de personas comunes que la enseñanza de Jesús es incorrecta.</w:t>
      </w:r>
    </w:p>
    <w:p>
      <w:pPr/>
      <w:r>
        <w:rPr>
          <w:lang w:val="es_ES" w:bidi="es_ES"/>
        </w:rPr>
      </w:r>
      <w:r>
        <w:rPr>
          <w:lang w:val="es_ES" w:bidi="es_ES"/>
        </w:rPr>
        <w:t>Los saduceos llaman a Jesús, "Maestro". Aparentemente, le están mostrando respeto como a otro maestro. Pero en realidad están tratando de mostrar que su enseñanza no es correcta. Comienzan su pregunta hablando de una costumbre que Moisés les dijo a las personas que siguieran en el Antiguo Testamento, en la que un hermano menor cuyo hermano mayor moría se casaría con la esposa del hermano mayor y tendría un hijo que obtendría el nombre y la tierra del hermano mayor.</w:t>
      </w:r>
    </w:p>
    <w:p>
      <w:pPr/>
      <w:r>
        <w:rPr>
          <w:lang w:val="es_ES" w:bidi="es_ES"/>
        </w:rPr>
      </w:r>
      <w:r>
        <w:rPr>
          <w:lang w:val="es_ES" w:bidi="es_ES"/>
        </w:rPr>
        <w:t>Entonces los saduceos cuentan una historia que piensan que muestra que no puede haber vida después de la muerte. Probablemente es una historia que han inventado como ejemplo. La historia es sobre siete hermanos que murieron, uno después del otro. Cada uno de ellos se casó con la esposa del hermano mayor mientras este aún vivía, de acuerdo con la costumbre. El grupo de saduceos le pregunta a Jesús: "Dinos, ¿de quién será esposa en la resurrección?"</w:t>
      </w:r>
    </w:p>
    <w:p>
      <w:pPr/>
      <w:r>
        <w:rPr>
          <w:lang w:val="es_ES" w:bidi="es_ES"/>
        </w:rPr>
      </w:r>
      <w:r>
        <w:rPr>
          <w:lang w:val="es_ES" w:bidi="es_ES"/>
        </w:rPr>
        <w:t>Jesús responde a la pregunta diciendo que los saduceos han cometido un error de dos maneras: no entienden las Escrituras ni el "poder de Dios". Es importante entender que los saduceos no creían en los milagros ni pensaban que Dios tomara parte activamente en la vida humana. Jesús les dice que esto es un error. Él explica que la manera en que están pensando en la vida después de la muerte es incorrecta. Jesús dice: "En la resurrección, las personas no se casarán ni serán dadas en matrimonio". En los tiempos del Nuevo Testamento, la gente se refería a los hombres que se casaban como "casarse", y a las mujeres que se casaban como "ser dadas en matrimonio". Por lo tanto, lo que Jesús está diciendo es que ni los hombres ni las mujeres se casarán en la siguiente vida. En cambio, serán "como los ángeles".</w:t>
      </w:r>
    </w:p>
    <w:p>
      <w:pPr/>
      <w:r>
        <w:rPr>
          <w:lang w:val="es_ES" w:bidi="es_ES"/>
        </w:rPr>
      </w:r>
      <w:r>
        <w:rPr>
          <w:lang w:val="es_ES" w:bidi="es_ES"/>
        </w:rPr>
        <w:t>Jesús cita el libro del Éxodo, uno de los primeros cinco libros del Antiguo Testamento, o Escrituras judías, para mostrar que Dios sí da a las personas una vida que dura para siempre. Es importante recordar que los saduceos solo creían en los primeros cinco libros del Antiguo Testamento. Jesús dice: "¿No han leído lo que Dios les dijo? 'Yo soy el Dios de Abraham, de Isaac y de Jacob'". Jesús en realidad no espera que los saduceos respondan a su pregunta, sino que la utiliza para dejar algo bien claro. Él dice: "¿No han leído lo que Dios les dijo?" Que es como decir: "¡Seguramente deben haber leído lo que Dios les dijo!" Noten que Jesús dice que Dios les dijo esto "a ustedes", aunque esto había sido escrito más de 1000 años antes. Esto nuevamente muestra que Jesús entiende que Dios vive para siempre y que él les habla a todos a través de las Escrituras, no solo a las personas que estaban vivas cuando fueron escritas. Jesús termina diciendo: "Él no es el Dios de los muertos, sino de los vivos".</w:t>
      </w:r>
    </w:p>
    <w:p>
      <w:pPr/>
      <w:r>
        <w:rPr>
          <w:lang w:val="es_ES" w:bidi="es_ES"/>
        </w:rPr>
      </w:r>
      <w:r>
        <w:rPr>
          <w:lang w:val="es_ES" w:bidi="es_ES"/>
        </w:rPr>
        <w:t>No sabemos lo que los saduceos pensaron sobre la respuesta de Jesús. Pero las multitudes de personas que escuchaban estaban asombradas y probablemente impresionadas por lo que Jesús dijo.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Algunos maestros religiosos que pertenecen al grupo de los saduceos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Multitudes de personas escuchando en el templo, probablemente incluidos los discípulos</w:t>
      </w:r>
    </w:p>
    <w:p>
      <w:pPr/>
      <w:r>
        <w:rPr>
          <w:lang w:val="es_ES" w:bidi="es_ES"/>
        </w:rPr>
      </w:r>
      <w:r>
        <w:rPr>
          <w:lang w:val="es_ES" w:bidi="es_ES"/>
        </w:rPr>
        <w:t>Los personajes en la historia de los saduceos incluyen:</w:t>
      </w:r>
    </w:p>
    <w:p>
      <w:pPr>
        <w:pStyle w:val="ListBullet"/>
        <w:spacing w:line="240" w:lineRule="auto"/>
        <w:ind w:left="720"/>
      </w:pPr>
      <w:r>
        <w:rPr>
          <w:lang w:val="es_ES" w:bidi="es_ES"/>
        </w:rPr>
      </w:r>
      <w:r>
        <w:rPr>
          <w:lang w:val="es_ES" w:bidi="es_ES"/>
        </w:rPr>
        <w:t>Siete hermanos</w:t>
      </w:r>
    </w:p>
    <w:p>
      <w:pPr>
        <w:pStyle w:val="ListBullet"/>
        <w:spacing w:line="240" w:lineRule="auto"/>
        <w:ind w:left="720"/>
      </w:pPr>
      <w:r>
        <w:rPr>
          <w:lang w:val="es_ES" w:bidi="es_ES"/>
        </w:rPr>
      </w:r>
      <w:r>
        <w:rPr>
          <w:lang w:val="es_ES" w:bidi="es_ES"/>
        </w:rPr>
        <w:t>La esposa del hermano mayor</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Recuerden que esta historia sucede el mismo día en que Jesús ha respondido a otra pregunta difícil que algunos maestros religiosos le hicieron. Ahora otro grupo de maestros religiosos viene a hablar con él. Pertenecen al grupo de los saduceos, que no creen que las personas vuelvan a vivir después de morir.</w:t>
      </w:r>
    </w:p>
    <w:p>
      <w:pPr/>
      <w:r>
        <w:rPr>
          <w:lang w:val="es_ES" w:bidi="es_ES"/>
        </w:rPr>
      </w:r>
      <w:r>
        <w:rPr>
          <w:lang w:val="es_ES" w:bidi="es_ES"/>
        </w:rPr>
        <w:t>El grupo de maestros religiosos llama a Jesús, "Maestro", y le recuerda una costumbre del Antiguo Testamento. Si un hombre moría sin hijos, su hermano se casaría con su viuda y tendría hijos para él. Los saduceos cuentan una historia sobre un hermano que murió, y sus seis hermanos menores se casaron con su viuda y luego murieron. Le preguntan a Jesús: "Dinos, ¿de quién será esposa en la resurrección? Porque los siete estuvieron casados con ella".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saduceos, "¿Cómo se sienten?" Es posible que escuchen cosas como "Feliz", "Sabio" o "Triunfante".</w:t>
      </w:r>
    </w:p>
    <w:p>
      <w:pPr>
        <w:pStyle w:val="ListBullet"/>
        <w:spacing w:line="240" w:lineRule="auto"/>
        <w:ind w:left="720"/>
      </w:pPr>
      <w:r>
        <w:rPr>
          <w:lang w:val="es_ES" w:bidi="es_ES"/>
        </w:rPr>
      </w:r>
      <w:r>
        <w:rPr>
          <w:lang w:val="es_ES" w:bidi="es_ES"/>
        </w:rPr>
        <w:t>Pregúntenles a los actores que interpretan a las multitudes de personas que escuchan, "¿Cómo se sienten?" Es posible que escuchen cosas como: "Curiosos", "Confundidos" o "Ansiosos de que Jesús les responda bien".</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habla muy directamente a los saduceos. Él dice: "Su error es que no conocen las Escrituras, y no conocen el poder de Dios".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se siente?" Es posible que escuchen cosas como "Triste por su incredulidad" o "Quiero que las personas entiendan la verdad".</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dice que cuando los muertos resuciten, no habrá más matrimonio. Serán como los ángeles en el cielo. Entonces aborda la pregunta básica sobre si las personas volverán a vivir después de morir. Él les pregunta a los saduceos: "¿No han leído lo que Dios les dijo: 'Yo soy el Dios de Abraham, Isaac y Jacob?' Él no es el Dios de los muertos, sino de los vivos".</w:t>
      </w:r>
    </w:p>
    <w:p>
      <w:pPr>
        <w:pStyle w:val="ListBullet"/>
        <w:spacing w:line="240" w:lineRule="auto"/>
        <w:ind w:left="720"/>
      </w:pPr>
      <w:r>
        <w:rPr>
          <w:lang w:val="es_ES" w:bidi="es_ES"/>
        </w:rPr>
      </w:r>
      <w:r>
        <w:rPr>
          <w:lang w:val="es_ES" w:bidi="es_ES"/>
        </w:rPr>
        <w:t>Al final de la acción, pregúntenles a los actores que interpretan a los saduceos, "¿Cómo se sienten?" Es posible que escuchen cosas como "Decepcionado" o "No estoy convencido" o "No me siento cómodo con la idea de que Dios controle activamente nuestras vidas".</w:t>
      </w:r>
    </w:p>
    <w:p>
      <w:pPr>
        <w:pStyle w:val="ListBullet"/>
        <w:spacing w:line="240" w:lineRule="auto"/>
        <w:ind w:left="720"/>
      </w:pPr>
      <w:r>
        <w:rPr>
          <w:lang w:val="es_ES" w:bidi="es_ES"/>
        </w:rPr>
      </w:r>
      <w:r>
        <w:rPr>
          <w:lang w:val="es_ES" w:bidi="es_ES"/>
        </w:rPr>
        <w:t>Pregúntenle a los actores que interpretan a la multitud: "¿Cómo se sienten?" Es posible que escuchen cosas como "estoy asombrado", "aliviado" o "feliz de aprender de la sabiduría de Jesús".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En esta historia, otro grupo de líderes religiosos, esta vez de la secta de los </w:t>
      </w:r>
      <w:r>
        <w:rPr>
          <w:b/>
          <w:lang w:val="es_ES" w:bidi="es_ES"/>
        </w:rPr>
        <w:t>saduceos</w:t>
      </w:r>
      <w:r>
        <w:rPr>
          <w:lang w:val="es_ES" w:bidi="es_ES"/>
        </w:rPr>
        <w:t xml:space="preserve">, viene a Jesús en el templo para hacerle una pregunta difícil. Los saduceos eran líderes religiosos que creían que las leyes del Antiguo Testamento de Moisés eran las únicas leyes necesarias. No creían en las enseñanzas orales posteriores de los fariseos. Consulten el Glosario Principal para obtener una definición completa de </w:t>
      </w:r>
      <w:r>
        <w:rPr>
          <w:lang w:val="es_ES" w:bidi="es_ES"/>
        </w:rPr>
        <w:t>Saduceos</w:t>
      </w:r>
      <w:r>
        <w:rPr>
          <w:lang w:val="es_ES" w:bidi="es_ES"/>
        </w:rPr>
        <w:t>.</w:t>
      </w:r>
    </w:p>
    <w:p>
      <w:pPr/>
      <w:r>
        <w:rPr>
          <w:lang w:val="es_ES" w:bidi="es_ES"/>
        </w:rPr>
      </w:r>
      <w:r>
        <w:rPr>
          <w:lang w:val="es_ES" w:bidi="es_ES"/>
        </w:rPr>
        <w:t xml:space="preserve">Mateo nos dice que los saduceos no creían en </w:t>
      </w:r>
      <w:r>
        <w:rPr>
          <w:b/>
          <w:lang w:val="es_ES" w:bidi="es_ES"/>
        </w:rPr>
        <w:t>la resurrección</w:t>
      </w:r>
      <w:r>
        <w:rPr>
          <w:lang w:val="es_ES" w:bidi="es_ES"/>
        </w:rPr>
        <w:t>, lo que significa que no creían que Dios volvería a dar vida a las personas después de que morían. Este grupo de saduceos viene a Jesús y lo llama "</w:t>
      </w:r>
      <w:r>
        <w:rPr>
          <w:b/>
          <w:lang w:val="es_ES" w:bidi="es_ES"/>
        </w:rPr>
        <w:t>Maestro</w:t>
      </w:r>
      <w:r>
        <w:rPr>
          <w:lang w:val="es_ES" w:bidi="es_ES"/>
        </w:rPr>
        <w:t xml:space="preserve">", una palabra que se usaba específicamente para alguien que enseñaba a las personas sobre Dios y las Escrituras. Consulten el Glosario Principal para obtener una descripción completa de </w:t>
      </w:r>
      <w:r>
        <w:rPr>
          <w:lang w:val="es_ES" w:bidi="es_ES"/>
        </w:rPr>
        <w:t>maestro</w:t>
      </w:r>
      <w:r>
        <w:rPr>
          <w:lang w:val="es_ES" w:bidi="es_ES"/>
        </w:rPr>
        <w:t>, y asegúrense de usar la misma palabra que han usado en otros pasajes.</w:t>
      </w:r>
    </w:p>
    <w:p>
      <w:pPr/>
      <w:r>
        <w:rPr>
          <w:lang w:val="es_ES" w:bidi="es_ES"/>
        </w:rPr>
      </w:r>
      <w:r>
        <w:rPr>
          <w:lang w:val="es_ES" w:bidi="es_ES"/>
        </w:rPr>
        <w:t>El grupo de saduceos le recuerda a Jesús: "</w:t>
      </w:r>
      <w:r>
        <w:rPr>
          <w:b/>
          <w:lang w:val="es_ES" w:bidi="es_ES"/>
        </w:rPr>
        <w:t>Moisés</w:t>
      </w:r>
      <w:r>
        <w:rPr>
          <w:lang w:val="es_ES" w:bidi="es_ES"/>
        </w:rPr>
        <w:t xml:space="preserve"> nos dijo que si un hombre muere sin tener hijos, su hermano debe casarse con la viuda y criar descendientes para él". Moisés era el profeta que escribió los primeros cinco libros de la Biblia, los únicos libros que los saduceos aceptaban como Escrituras. En el idioma original, la palabra "criar descendientes" está relacionada con la palabra "resurrección". Los saduceos están mostrando que creen que la única forma de vida real que las personas tienen después de morir es a través de sus hijos y las personas que todavía están en la tierra.</w:t>
      </w:r>
    </w:p>
    <w:p>
      <w:pPr/>
      <w:r>
        <w:rPr>
          <w:lang w:val="es_ES" w:bidi="es_ES"/>
        </w:rPr>
      </w:r>
      <w:r>
        <w:rPr>
          <w:lang w:val="es_ES" w:bidi="es_ES"/>
        </w:rPr>
        <w:t>Entonces los saduceos cuentan una historia sobre una mujer que se casó siete veces. Ahora hacen su pregunta: "Por lo tanto, en la resurrección, ¿de quién de los siete será esposa, ya que todos estuvieron casados con ella?" En esta oración, "en la resurrección" se refiere al momento en que Dios devuelve a la vida a las personas que han muerto. Los saduceos no creen verdaderamente que habrá una resurrección, y plantean esta pregunta para señalar uno de los problemas que, a su juicio, esta creencia genera.</w:t>
      </w:r>
    </w:p>
    <w:p>
      <w:pPr/>
      <w:r>
        <w:rPr>
          <w:lang w:val="es_ES" w:bidi="es_ES"/>
        </w:rPr>
      </w:r>
      <w:r>
        <w:rPr>
          <w:lang w:val="es_ES" w:bidi="es_ES"/>
        </w:rPr>
        <w:t xml:space="preserve">Jesús responde: "Están equivocados", lo que también significa "han sido engañados", lo que significa que se equivocan al no creer que las personas volverán a vivir después de morir. Jesús dice que la razón por la que los saduceos cometieron este error es "porque no conocen las </w:t>
      </w:r>
      <w:r>
        <w:rPr>
          <w:b/>
          <w:lang w:val="es_ES" w:bidi="es_ES"/>
        </w:rPr>
        <w:t>Escrituras</w:t>
      </w:r>
      <w:r>
        <w:rPr>
          <w:lang w:val="es_ES" w:bidi="es_ES"/>
        </w:rPr>
        <w:t xml:space="preserve"> y no conocen el </w:t>
      </w:r>
      <w:r>
        <w:rPr>
          <w:b/>
          <w:lang w:val="es_ES" w:bidi="es_ES"/>
        </w:rPr>
        <w:t>poder</w:t>
      </w:r>
      <w:r>
        <w:rPr>
          <w:lang w:val="es_ES" w:bidi="es_ES"/>
        </w:rPr>
        <w:t xml:space="preserve"> de Dios". </w:t>
      </w:r>
      <w:r>
        <w:rPr>
          <w:lang w:val="es_ES" w:bidi="es_ES"/>
        </w:rPr>
        <w:t>Escritura</w:t>
      </w:r>
      <w:r>
        <w:rPr>
          <w:lang w:val="es_ES" w:bidi="es_ES"/>
        </w:rPr>
        <w:t>, tal como se usa en el Nuevo Testamento, se refiere a los escritos sagrados judíos, con mayor frecuencia a lo que ahora consideramos todo el Antiguo Testamento. Pero los saduceos solo creían que los libros de Moisés debían considerarse Escrituras. Consulten el Glosario Principal para obtener una definición completa, y usen la misma palabra que han usado en otros pasajes para "Escrituras". Jesús está diciendo que los saduceos no saben lo que las Escrituras enseñan, o no conocen el significado de lo que las Escrituras dicen.</w:t>
      </w:r>
    </w:p>
    <w:p>
      <w:pPr/>
      <w:r>
        <w:rPr>
          <w:lang w:val="es_ES" w:bidi="es_ES"/>
        </w:rPr>
      </w:r>
      <w:r>
        <w:rPr>
          <w:lang w:val="es_ES" w:bidi="es_ES"/>
        </w:rPr>
        <w:t xml:space="preserve">Él explica: "Serán como los </w:t>
      </w:r>
      <w:r>
        <w:rPr>
          <w:b/>
          <w:lang w:val="es_ES" w:bidi="es_ES"/>
        </w:rPr>
        <w:t>ángeles</w:t>
      </w:r>
      <w:r>
        <w:rPr>
          <w:lang w:val="es_ES" w:bidi="es_ES"/>
        </w:rPr>
        <w:t xml:space="preserve"> en el </w:t>
      </w:r>
      <w:r>
        <w:rPr>
          <w:b/>
          <w:lang w:val="es_ES" w:bidi="es_ES"/>
        </w:rPr>
        <w:t>cielo</w:t>
      </w:r>
      <w:r>
        <w:rPr>
          <w:lang w:val="es_ES" w:bidi="es_ES"/>
        </w:rPr>
        <w:t xml:space="preserve">". Un </w:t>
      </w:r>
      <w:r>
        <w:rPr>
          <w:lang w:val="es_ES" w:bidi="es_ES"/>
        </w:rPr>
        <w:t>ángel</w:t>
      </w:r>
      <w:r>
        <w:rPr>
          <w:lang w:val="es_ES" w:bidi="es_ES"/>
        </w:rPr>
        <w:t xml:space="preserve"> es un ser sobrenatural y espiritual, un mensajero de Dios. Consulten el Glosario Principal para obtener una definición completa, y usen la misma palabra que han usado para traducir "ángel" en otros pasajes. El </w:t>
      </w:r>
      <w:r>
        <w:rPr>
          <w:lang w:val="es_ES" w:bidi="es_ES"/>
        </w:rPr>
        <w:t>cielo</w:t>
      </w:r>
      <w:r>
        <w:rPr>
          <w:lang w:val="es_ES" w:bidi="es_ES"/>
        </w:rPr>
        <w:t xml:space="preserve"> se refiere al lugar donde Dios y sus ángeles viven, y también es el destino final de los creyentes. Consulten el Glosario Principal para obtener una definición completa, y usen la misma palabra que han usado para cielo como "el lugar donde Dios vive" en otros pasajes.</w:t>
      </w:r>
    </w:p>
    <w:p>
      <w:pPr/>
      <w:r>
        <w:rPr>
          <w:lang w:val="es_ES" w:bidi="es_ES"/>
        </w:rPr>
      </w:r>
      <w:r>
        <w:rPr>
          <w:lang w:val="es_ES" w:bidi="es_ES"/>
        </w:rPr>
        <w:t>Jesús entonces pasa a hablar de la cuestión de la resurrección en general. Él cita del Éxodo: "Yo soy el Dios de Abraham, Isaac y Jacob". "El Dios de Abraham" significa el Dios a quien Abraham adora. Entonces Jesús concluye: "Él no es el Dios de los muertos, sino de los vivos".</w:t>
      </w:r>
    </w:p>
    <w:p>
      <w:pPr/>
      <w:r>
        <w:rPr>
          <w:lang w:val="es_ES" w:bidi="es_ES"/>
        </w:rPr>
      </w:r>
      <w:r>
        <w:rPr>
          <w:lang w:val="es_ES" w:bidi="es_ES"/>
        </w:rPr>
        <w:t>Mateo termina este pasaje diciéndonos que las multitudes en el templo que lo escuchaban quedaron asombradas por la enseñanza de Jesús.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22:34–46</w:t>
      </w:r>
      <w:r>
        <w:rPr>
          <w:lang w:val="es_ES" w:bidi="es_ES"/>
        </w:rPr>
      </w:r>
    </w:p>
    <w:p>
      <w:pPr>
        <w:pStyle w:val="Heading3"/>
      </w:pPr>
      <w:r>
        <w:rPr>
          <w:lang w:val="es_ES" w:bidi="es_ES"/>
        </w:rPr>
        <w:t>Escuchar con el corazón</w:t>
      </w:r>
    </w:p>
    <w:p>
      <w:pPr/>
      <w:r>
        <w:rPr>
          <w:lang w:val="es_ES" w:bidi="es_ES"/>
        </w:rPr>
      </w:r>
      <w:r>
        <w:rPr>
          <w:lang w:val="es_ES" w:bidi="es_ES"/>
        </w:rPr>
        <w:t>Escuchen Mateo 22:34–46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este pasaje, Mateo cuenta otra historia sobre Jesús hablando con los líderes religiosos en el templo. Los líderes religiosos ya han desafiado a Jesús muchas veces. Están tratando de encontrar una manera de hacerlo decir algo que lo meta en problemas. En esta historia, por tercera vez, algunos de los líderes religiosos le harán a Jesús una pregunta difícil que esperan que no pueda responder. Entonces el propio Jesús les hace una pregunta, y ellos no pueden responder. Mateo nos dice al final de este pasaje que después de esto, nadie era lo suficientemente valiente como para hacerle más preguntas a Jesús.</w:t>
      </w:r>
    </w:p>
    <w:p>
      <w:pPr/>
      <w:r>
        <w:rPr>
          <w:lang w:val="es_ES" w:bidi="es_ES"/>
        </w:rPr>
      </w:r>
      <w:r>
        <w:rPr>
          <w:lang w:val="es_ES" w:bidi="es_ES"/>
        </w:rPr>
        <w:t>La primera pregunta a la que Jesús respondió vino del grupo de los fariseos, y la segunda pregunta vino del grupo de los saduceos. Los fariseos y los saduceos eran diferentes grupos de judíos religiosos que seguían diferentes enseñanzas. Había muchas cosas en las que los fariseos y los saduceos no estaban de acuerdo. Pero las personas en ambos grupos querían deshacerse de Jesús. Ahora, los fariseos regresan para hacerle a Jesús otra pregunta. Mateo nos dice que los fariseos estaban escuchando lo que Jesús dijo a la pregunta de los saduceos. Los fariseos se dan cuenta de que los saduceos no tenían nada más que decir después de escuchar a Jesús responder a su pregunta. Por lo tanto, ahora los fariseos se reúnen nuevamente para tratar de encontrar una pregunta que sea demasiado difícil para Jesús. Una persona de los fariseos viene al frente para hacerle a Jesús una pregunta. A este fariseo se le llama "abogado", es decir, alguien que había estudiado cuidadosamente las leyes religiosas judías en el Antiguo Testamento, las Escrituras judías que a veces también se llamaban "la Ley de Moisés".</w:t>
      </w:r>
    </w:p>
    <w:p>
      <w:pPr/>
      <w:r>
        <w:rPr>
          <w:lang w:val="es_ES" w:bidi="es_ES"/>
        </w:rPr>
      </w:r>
      <w:r>
        <w:rPr>
          <w:lang w:val="es_ES" w:bidi="es_ES"/>
        </w:rPr>
        <w:t>Este experto en la ley del Antiguo Testamento llama a Jesús "Maestro" y luego le pregunta: "¿Cuál es el gran mandamiento de la ley?" "La ley" significa las leyes de Dios en el Antiguo Testamento, específicamente los primeros cinco libros del Antiguo Testamento. Cuando dice "el gran mandamiento", está hablando en un estilo que suena como la manera en que las personas hablaban en hebreo, y el significado es "el más grande" o "el mandamiento más importante". Los maestros religiosos en ese momento a menudo discutían sobre qué leyes y qué tipos de leyes del Antiguo Testamento eran las más importantes. Esta era una pregunta común para hablar. Pero también era una pregunta que podía meter a Jesús en problemas. Si respondía que una ley era la más importante, las personas podían acusarlo de deshonrar a Dios diciendo que algunas de las leyes de Dios no eran importantes.</w:t>
      </w:r>
    </w:p>
    <w:p>
      <w:pPr/>
      <w:r>
        <w:rPr>
          <w:lang w:val="es_ES" w:bidi="es_ES"/>
        </w:rPr>
      </w:r>
      <w:r>
        <w:rPr>
          <w:lang w:val="es_ES" w:bidi="es_ES"/>
        </w:rPr>
        <w:t>Deténganse y conversen sobre estas preguntas con su equipo: En su cultura, ¿cuáles piensan las personas que son los deberes más importantes que las personas deben seguir? ¿Cuál creen que es el peor pecado o cuáles son los peores pecados? ¿Qué muestran estas ideas sobre las cosas que son importantes en su comunidad?</w:t>
      </w:r>
    </w:p>
    <w:p>
      <w:pPr/>
      <w:r>
        <w:rPr>
          <w:lang w:val="es_ES" w:bidi="es_ES"/>
        </w:rPr>
      </w:r>
      <w:r>
        <w:rPr>
          <w:lang w:val="es_ES" w:bidi="es_ES"/>
        </w:rPr>
        <w:t>Jesús respondió a la pregunta citando una orden que viene del libro de Deuteronomio. Jesús dice: "Amarás al Señor tu Dios con todo tu corazón, con toda tu alma y con toda tu mente". Esta cita era muy familiar para los judíos en la época de Jesús, porque solían recitar el pasaje de la Escritura del que proviene dos veces al día. Cuando Jesús dice "con todo tu corazón, con toda tu alma y con toda tu mente", no está diciendo que haya diferentes tipos de amor o diferentes partes de una persona que puedan amar. Él está haciendo una fuerte declaración de que Dios quiere que las personas lo amen por completo, con todo lo que son. Las personas deben amar a Dios a través de todo lo que piensan, sienten y hacen. Jesús dice nuevamente que este es el más grande y primer mandamiento, y luego añade: "El segundo es como él: Amarás a tu prójimo como a ti mismo". Esta es una cita de otro libro del Antiguo Testamento.</w:t>
      </w:r>
    </w:p>
    <w:p>
      <w:pPr/>
      <w:r>
        <w:rPr>
          <w:lang w:val="es_ES" w:bidi="es_ES"/>
        </w:rPr>
      </w:r>
      <w:r>
        <w:rPr>
          <w:lang w:val="es_ES" w:bidi="es_ES"/>
        </w:rPr>
        <w:t>La respuesta de Jesús muestra a las personas que la manera de comenzar a obedecer las leyes de Dios es amando a Dios y a otras personas. Su respuesta no significa que alguna de las leyes de Dios carezca de importancia, porque todas las demás leyes del Antiguo Testamento ofrecen formas específicas de mostrar amor por Dios y amor por las personas. Jesús termina diciendo: "De estos dos mandamientos dependen toda la ley y los profetas". La "ley" significaba los libros de Moisés, los primeros cinco libros del Antiguo Testamento. "Los profetas" eran otras Escrituras del Antiguo Testamento. Por lo tanto, Jesús está diciendo que estos dos mandamientos son la base de todo el Antiguo Testamento.</w:t>
      </w:r>
    </w:p>
    <w:p>
      <w:pPr/>
      <w:r>
        <w:rPr>
          <w:lang w:val="es_ES" w:bidi="es_ES"/>
        </w:rPr>
      </w:r>
      <w:r>
        <w:rPr>
          <w:lang w:val="es_ES" w:bidi="es_ES"/>
        </w:rPr>
        <w:t>Mateo no dice lo que los fariseos pensaban sobre la respuesta de Jesús. En cambio, comienza a hablar de inmediato de la propia pregunta de Jesús a los fariseos. Era muy común que los maestros religiosos judíos hicieran preguntas como una manera de enseñar.</w:t>
      </w:r>
    </w:p>
    <w:p>
      <w:pPr/>
      <w:r>
        <w:rPr>
          <w:lang w:val="es_ES" w:bidi="es_ES"/>
        </w:rPr>
      </w:r>
      <w:r>
        <w:rPr>
          <w:lang w:val="es_ES" w:bidi="es_ES"/>
        </w:rPr>
        <w:t>Deténganse y hagan las siguientes preguntas en su equipo: En su cultura, ¿cómo enseñan los maestros religiosos? ¿Qué métodos usan? ¿Cómo interactúan las personas con ellos?</w:t>
      </w:r>
    </w:p>
    <w:p>
      <w:pPr/>
      <w:r>
        <w:rPr>
          <w:lang w:val="es_ES" w:bidi="es_ES"/>
        </w:rPr>
      </w:r>
      <w:r>
        <w:rPr>
          <w:lang w:val="es_ES" w:bidi="es_ES"/>
        </w:rPr>
        <w:t>Jesús les hace a los fariseos una pregunta sobre el Mesías, el salvador que Dios había prometido enviar. Jesús les pregunta de quién es hijo el Mesías, en otras palabras, de qué familia provendría. Los fariseos responden que el Mesías viene de la familia del rey David. Esta era una pregunta muy fácil de responder, porque muchos pasajes del Antiguo Testamento hablan del Mesías venidero como descendiente del rey David.</w:t>
      </w:r>
    </w:p>
    <w:p>
      <w:pPr/>
      <w:r>
        <w:rPr>
          <w:lang w:val="es_ES" w:bidi="es_ES"/>
        </w:rPr>
      </w:r>
      <w:r>
        <w:rPr>
          <w:lang w:val="es_ES" w:bidi="es_ES"/>
        </w:rPr>
        <w:t>Entonces Jesús les hace a los fariseos otra pregunta, que no es tan fácil de responder. Él dice: "Entonces cómo David en el Espíritu lo llama 'Señor'", y Jesús cita del Salmo 110, "El Señor dijo a mi Señor: Siéntate a mi derecha, hasta que yo ponga a tus enemigos bajo tus pies". Muchos maestros religiosos enseñaban que este salmo era sobre el Mesías, el salvador a quien Dios daría la victoria sobre sus enemigos.</w:t>
      </w:r>
    </w:p>
    <w:p>
      <w:pPr/>
      <w:r>
        <w:rPr>
          <w:lang w:val="es_ES" w:bidi="es_ES"/>
        </w:rPr>
      </w:r>
      <w:r>
        <w:rPr>
          <w:lang w:val="es_ES" w:bidi="es_ES"/>
        </w:rPr>
        <w:t>Jesús y otras personas en ese momento también aceptaron que el propio rey David escribió este salmo. Jesús dice que David escribió estas palabras "en el Espíritu", lo que significa que las palabras del salmo le fueron dadas por Dios a través del Espíritu Santo. Lo que David escribió en el Espíritu debe ser verdad. Pero sería muy extraño que alguien llamara a su hijo, o nieto, u otro descendiente, "mi señor". En cambio, sería normal que el hijo llamara al padre "señor" o "mi señor". Jesús hace la pregunta: "Si David entonces lo llama, 'mi Señor', ¿cómo puede ser su hijo?" Con esta pregunta, Jesús señala el hecho de que el Mesías es más que solo un descendiente humano de David. El Mesías debe ser aún más grande que el rey David, si el rey David lo llama "mi señor". Esta es una manera de señalar a las personas la verdad de que Jesús no es solo el Hijo de David, sino también el Hijo de Dios, aunque Jesús no está usando esas palabras en este momento.</w:t>
      </w:r>
    </w:p>
    <w:p>
      <w:pPr/>
      <w:r>
        <w:rPr>
          <w:lang w:val="es_ES" w:bidi="es_ES"/>
        </w:rPr>
      </w:r>
      <w:r>
        <w:rPr>
          <w:lang w:val="es_ES" w:bidi="es_ES"/>
        </w:rPr>
        <w:t>Los fariseos no tienen una respuesta para Jesús que se ajuste a la comprensión que ellos tienen de quién es el Mesías. Por lo tanto, no pueden responder a su segunda pregunta. Ahora que Jesús ha respondido a las tres preguntas más difíciles que los líderes religiosos pudieron encontrar para hacerle, y también les ha hecho una pregunta que no podían responder, el debate ha terminado. Los líderes religiosos no se atreven a hacerle más preguntas. En cambio, comenzarán a buscar una manera diferente de deshacerse de él.</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Los fariseos escuchan la respuesta de Jesús a la pregunta de los saduceos y se reúnen para tratar nuevamente de encontrar una pregunta que sea demasiado difícil para que Jesús responda.</w:t>
      </w:r>
    </w:p>
    <w:p>
      <w:pPr/>
      <w:r>
        <w:rPr>
          <w:lang w:val="es_ES" w:bidi="es_ES"/>
        </w:rPr>
      </w:r>
      <w:r>
        <w:rPr>
          <w:b/>
          <w:lang w:val="es_ES" w:bidi="es_ES"/>
        </w:rPr>
        <w:t>Segunda escena:</w:t>
      </w:r>
      <w:r>
        <w:rPr>
          <w:lang w:val="es_ES" w:bidi="es_ES"/>
        </w:rPr>
        <w:t xml:space="preserve"> Un fariseo, experto en la ley religiosa, se acerca y le pregunta a Jesús: "¿Cuál es el mandamiento más importante de la ley?" Jesús responde citando dos pasajes de los libros del Antiguo Testamento escritos por Moisés, que ordenan al pueblo de Israel que ame a Dios de todo corazón y que ame a las personas que lo rodean.</w:t>
      </w:r>
    </w:p>
    <w:p>
      <w:pPr/>
      <w:r>
        <w:rPr>
          <w:lang w:val="es_ES" w:bidi="es_ES"/>
        </w:rPr>
      </w:r>
      <w:r>
        <w:rPr>
          <w:b/>
          <w:lang w:val="es_ES" w:bidi="es_ES"/>
        </w:rPr>
        <w:t>Tercera escena:</w:t>
      </w:r>
      <w:r>
        <w:rPr>
          <w:lang w:val="es_ES" w:bidi="es_ES"/>
        </w:rPr>
        <w:t xml:space="preserve"> Jesús les pregunta a los fariseos que están reunidos allí de qué familia vendrá el Mesías, y dicen: "De David". Entonces Jesús les pregunta por qué David llama al Mesías "mi Señor", si el Mesías es el hijo de David. Los fariseos no tienen una respuesta. Después de este intercambio, nadie es lo suficientemente valiente como para hacerle a Jesús más preguntas.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 grupo de fariseos</w:t>
      </w:r>
    </w:p>
    <w:p>
      <w:pPr>
        <w:pStyle w:val="ListBullet"/>
        <w:spacing w:line="240" w:lineRule="auto"/>
        <w:ind w:left="720"/>
      </w:pPr>
      <w:r>
        <w:rPr>
          <w:lang w:val="es_ES" w:bidi="es_ES"/>
        </w:rPr>
      </w:r>
      <w:r>
        <w:rPr>
          <w:lang w:val="es_ES" w:bidi="es_ES"/>
        </w:rPr>
        <w:t>Un fariseo que es experto en la ley religiosa</w:t>
      </w:r>
    </w:p>
    <w:p>
      <w:pPr>
        <w:pStyle w:val="ListBullet"/>
        <w:spacing w:line="240" w:lineRule="auto"/>
        <w:ind w:left="720"/>
      </w:pPr>
      <w:r>
        <w:rPr>
          <w:lang w:val="es_ES" w:bidi="es_ES"/>
        </w:rPr>
      </w:r>
      <w:r>
        <w:rPr>
          <w:lang w:val="es_ES" w:bidi="es_ES"/>
        </w:rPr>
        <w:t>Otras personas escuchando en el templo</w:t>
      </w:r>
    </w:p>
    <w:p>
      <w:pPr>
        <w:pStyle w:val="ListBullet"/>
        <w:spacing w:line="240" w:lineRule="auto"/>
        <w:ind w:left="720"/>
      </w:pPr>
      <w:r>
        <w:rPr>
          <w:lang w:val="es_ES" w:bidi="es_ES"/>
        </w:rPr>
      </w:r>
      <w:r>
        <w:rPr>
          <w:lang w:val="es_ES" w:bidi="es_ES"/>
        </w:rPr>
        <w:t>Los discípulos de Jesús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Recuerden que Jesús acaba de estar hablando con un grupo de saduceos en el área del templo. Los saduceos intentaron engañarlo con una pregunta difícil. Los discípulos de Jesús y una gran multitud de personas están escuchando a Jesús hablar con los líderes religiosos. Algunos fariseos también están escuchando lo que él dice a los saduceos. Los fariseos se dan cuenta de que Jesús no fue engañado por la pregunta que los saduceos hicieron. Por lo tanto, los fariseos se reúnen nuevamente para tratar de atrapar a Jesús. Vienen a Jesús, y uno de ellos, que es un experto en la ley del Antiguo Testamento, le hace a Jesús una pregunta para ponerlo a prueba, o tratar de hacer que diga algo incorrecto. La pregunta es: "¿Cuál es el mandamiento más importante de la ley?"</w:t>
      </w:r>
    </w:p>
    <w:p>
      <w:pPr/>
      <w:r>
        <w:rPr>
          <w:lang w:val="es_ES" w:bidi="es_ES"/>
        </w:rPr>
      </w:r>
      <w:r>
        <w:rPr>
          <w:lang w:val="es_ES" w:bidi="es_ES"/>
        </w:rPr>
        <w:t>Jesús responde citando de Deuteronomio: "Debes amar al Señor tu Dios con todo tu corazón, con toda tu alma y con toda tu mente". Jesús dice que este es el más grande "y el primer mandamiento". Entonces dice: "El segundo es igualmente importante: 'Ama a tu prójimo como a ti mismo'". Entonces les dice que de hecho toda la ley del Antiguo Testamento, y también los libros de los profetas, se basan en estos dos mandamientos.</w:t>
      </w:r>
    </w:p>
    <w:p>
      <w:pPr/>
      <w:r>
        <w:rPr>
          <w:lang w:val="es_ES" w:bidi="es_ES"/>
        </w:rPr>
      </w:r>
      <w:r>
        <w:rPr>
          <w:lang w:val="es_ES" w:bidi="es_ES"/>
        </w:rPr>
        <w:t>Jesús entonces toma la oportunidad, mientras los fariseos están reunidos para hablar con él, de hacerles una pregunta: "¿Qué piensan del Mesías? ¿De quién es hijo?" Responden rápidamente: "él es el hijo de David". Entonces Jesús hace una pregunta mucho más difícil: "¿Entonces por qué David, hablando bajo la inspiración del Espíritu Santo, llama al Mesías, 'mi Señor'?" Jesús cita el Salmo 110, donde el escritor del salmo dice: "El Señor dijo a mi Señor: 'Siéntate a mi derecha'", que era una posición de gran honor y autoridad, "'hasta que yo ponga a tus enemigos bajo tus pies'", lo que significa que Dios le dará la victoria sobre sus enemigos. Si alguien estaba bajo los pies de otra persona, significaba que esa persona estaba humillada y no podía luchar contra la otra persona. Él tendría que hacer lo que la otra persona le dijera que hiciera.</w:t>
      </w:r>
    </w:p>
    <w:p>
      <w:pPr/>
      <w:r>
        <w:rPr>
          <w:lang w:val="es_ES" w:bidi="es_ES"/>
        </w:rPr>
      </w:r>
      <w:r>
        <w:rPr>
          <w:lang w:val="es_ES" w:bidi="es_ES"/>
        </w:rPr>
        <w:t>Deténganse y conversen sobre las siguientes preguntas con su equipo: En su cultura, ¿cómo hablan las personas de alguien que gana una pelea o batalla? ¿Cómo hablan de tener autoridad sobre alguien o algo?</w:t>
      </w:r>
    </w:p>
    <w:p>
      <w:pPr/>
      <w:r>
        <w:rPr>
          <w:lang w:val="es_ES" w:bidi="es_ES"/>
        </w:rPr>
      </w:r>
      <w:r>
        <w:rPr>
          <w:lang w:val="es_ES" w:bidi="es_ES"/>
        </w:rPr>
        <w:t>Jesús entonces hace su pregunta a los fariseos nuevamente: ¿Cómo puede David llamar a su hijo, o a su descendiente, "mi Señor?"</w:t>
      </w:r>
    </w:p>
    <w:p>
      <w:pPr/>
      <w:r>
        <w:rPr>
          <w:lang w:val="es_ES" w:bidi="es_ES"/>
        </w:rPr>
      </w:r>
      <w:r>
        <w:rPr>
          <w:lang w:val="es_ES" w:bidi="es_ES"/>
        </w:rPr>
        <w:t>Los fariseos no tienen una respuesta para esta pregunta. De hecho, nadie lo hace. Esta última pregunta de Jesús pone fin a la discusión, ya que ahora está claro que no puede ser engañado fácilmente ni siquiera por preguntas difíciles.|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 grupo de fariseos</w:t>
      </w:r>
    </w:p>
    <w:p>
      <w:pPr>
        <w:pStyle w:val="ListBullet"/>
        <w:spacing w:line="240" w:lineRule="auto"/>
        <w:ind w:left="720"/>
      </w:pPr>
      <w:r>
        <w:rPr>
          <w:lang w:val="es_ES" w:bidi="es_ES"/>
        </w:rPr>
      </w:r>
      <w:r>
        <w:rPr>
          <w:lang w:val="es_ES" w:bidi="es_ES"/>
        </w:rPr>
        <w:t>Un fariseo que es experto en la ley religiosa</w:t>
      </w:r>
    </w:p>
    <w:p>
      <w:pPr>
        <w:pStyle w:val="ListBullet"/>
        <w:spacing w:line="240" w:lineRule="auto"/>
        <w:ind w:left="720"/>
      </w:pPr>
      <w:r>
        <w:rPr>
          <w:lang w:val="es_ES" w:bidi="es_ES"/>
        </w:rPr>
      </w:r>
      <w:r>
        <w:rPr>
          <w:lang w:val="es_ES" w:bidi="es_ES"/>
        </w:rPr>
        <w:t>Otras personas escuchando en el templo</w:t>
      </w:r>
    </w:p>
    <w:p>
      <w:pPr>
        <w:pStyle w:val="ListBullet"/>
        <w:spacing w:line="240" w:lineRule="auto"/>
        <w:ind w:left="720"/>
      </w:pPr>
      <w:r>
        <w:rPr>
          <w:lang w:val="es_ES" w:bidi="es_ES"/>
        </w:rPr>
      </w:r>
      <w:r>
        <w:rPr>
          <w:lang w:val="es_ES" w:bidi="es_ES"/>
        </w:rPr>
        <w:t>Los discípulos de Jesús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historia comienza con un grupo de fariseos que se reúnen para tratar de atrapar a Jesús con una pregunta. Uno de ellos, que sabe mucho sobre la ley del Antiguo Testamento, hace la pregunta: "Maestro, ¿cuál es el mandamiento más grande de la ley?"</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experto en la ley religiosa, "¿Cómo se siente?" Es posible que escuchen cosas como "Inteligente" o "¡Emocionado de mostrar que Jesús no es tan sabio como las personas piensan!"</w:t>
      </w:r>
    </w:p>
    <w:p>
      <w:pPr>
        <w:pStyle w:val="ListBullet"/>
        <w:spacing w:line="240" w:lineRule="auto"/>
        <w:ind w:left="720"/>
      </w:pPr>
      <w:r>
        <w:rPr>
          <w:lang w:val="es_ES" w:bidi="es_ES"/>
        </w:rPr>
      </w:r>
      <w:r>
        <w:rPr>
          <w:lang w:val="es_ES" w:bidi="es_ES"/>
        </w:rPr>
        <w:t>Pregúntale al actor que interpreta a Jesús, "¿Cómo se siente?" Es posible que escuchen cosas como "Triste de que todavía estén tratando de atraparme" o "Feliz por una oportunidad de enseñar".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comienza su respuesta citando del Antiguo Testamento: "Ama al Señor tu Dios con todo tu corazón, con toda tu alma y con toda tu mente. Este es el primer y más grande mandamiento". Entonces trae una segunda cita sobre el amor, pero esta vez es sobre amar a las personas: "Ama a tu prójimo como a ti mismo". Él dice que este "segundo mandamiento" es como el primero. Él termina diciendo: "Toda la ley y todas las demandas de los profetas se basan en estos dos mandamientos".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Pregúntales a los actores que interpretan a los fariseos, "¿Cómo se sienten?" Es posible que escuchen cosas como "Sorprendido" o "Impresionado" o "Decepcionado de que Jesús haya dicho algo con lo que no podemos discutir".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Como todos los fariseos están rodeando a Jesús, ahora les hace una pregunta: ¿De quién es descendiente el Mesías, el salvador prometido? Los fariseos responden fácilmente a esta pregunta: El Mesías es el descendiente del rey David. Entonces Jesús les pregunta por qué el rey David, escribiendo un salmo por el poder del Espíritu Santo, llama al Mesías, "mi Señor". Jesús cita el Salmo 110, "El Señor dijo a mi Señor: 'Siéntate en un lugar de honor a mi derecha hasta que humille a tus enemigos bajo tus pies'". Después de citar este salmo, Jesús vuelve a preguntar: "Si David llama al Mesías 'mi Señor', ¿cómo puede el Mesías ser su hijo?"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Pregúntales a los actores que interpretan a los fariseos, "¿Cómo se sienten?" Es posible que escuchen cosas como "Confundidos", "Avergonzados de que no podamos pensar en una respuesta" o "Enojados".</w:t>
      </w:r>
    </w:p>
    <w:p>
      <w:pPr/>
      <w:r>
        <w:rPr>
          <w:lang w:val="es_ES" w:bidi="es_ES"/>
        </w:rPr>
      </w:r>
      <w:r>
        <w:rPr>
          <w:lang w:val="es_ES" w:bidi="es_ES"/>
        </w:rPr>
        <w:t>Los fariseos no tienen una respuesta, y ahora las personas dejan de hacerle preguntas a Jesús.</w:t>
      </w:r>
    </w:p>
    <w:p>
      <w:pPr/>
      <w:r>
        <w:rPr>
          <w:lang w:val="es_ES" w:bidi="es_ES"/>
        </w:rPr>
      </w:r>
      <w:r>
        <w:rPr>
          <w:lang w:val="es_ES" w:bidi="es_ES"/>
        </w:rPr>
        <w:t>Al final de la acción, pregúntenles a los actores que interpretan a las otras personas en el templo, "¿Cómo se sienten?" Es posible que escuchen cosas como "Impresionado", "Curioso" o "Intimidado".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El pasaje comienza diciendo que los </w:t>
      </w:r>
      <w:r>
        <w:rPr>
          <w:b/>
          <w:lang w:val="es_ES" w:bidi="es_ES"/>
        </w:rPr>
        <w:t>fariseos</w:t>
      </w:r>
      <w:r>
        <w:rPr>
          <w:lang w:val="es_ES" w:bidi="es_ES"/>
        </w:rPr>
        <w:t xml:space="preserve"> escucharon que Jesús había "silenciado a los </w:t>
      </w:r>
      <w:r>
        <w:rPr>
          <w:b/>
          <w:lang w:val="es_ES" w:bidi="es_ES"/>
        </w:rPr>
        <w:t>saduceos</w:t>
      </w:r>
      <w:r>
        <w:rPr>
          <w:lang w:val="es_ES" w:bidi="es_ES"/>
        </w:rPr>
        <w:t xml:space="preserve">" con su respuesta a su pregunta, lo que significa que les había respondido de tal manera que dejaran de hacerle preguntas. </w:t>
      </w:r>
      <w:r>
        <w:rPr>
          <w:lang w:val="es_ES" w:bidi="es_ES"/>
        </w:rPr>
        <w:t>Los fariseos</w:t>
      </w:r>
      <w:r>
        <w:rPr>
          <w:lang w:val="es_ES" w:bidi="es_ES"/>
        </w:rPr>
        <w:t xml:space="preserve"> y </w:t>
      </w:r>
      <w:r>
        <w:rPr>
          <w:lang w:val="es_ES" w:bidi="es_ES"/>
        </w:rPr>
        <w:t>los saduceos</w:t>
      </w:r>
      <w:r>
        <w:rPr>
          <w:lang w:val="es_ES" w:bidi="es_ES"/>
        </w:rPr>
        <w:t xml:space="preserve"> eran dos grupos religiosos entre los judíos que tenían diferentes enseñanzas sobre las Escrituras, Dios y la fe. Consulten el Glosario Principal para obtener definiciones completas, y asegúrense de traducir estas palabras de la misma manera en que las han traducido en otros pasajes. Los fariseos ahora se reúnen y van a Jesús para hacerle otra pregunta propia.</w:t>
      </w:r>
    </w:p>
    <w:p>
      <w:pPr/>
      <w:r>
        <w:rPr>
          <w:lang w:val="es_ES" w:bidi="es_ES"/>
        </w:rPr>
      </w:r>
      <w:r>
        <w:rPr>
          <w:lang w:val="es_ES" w:bidi="es_ES"/>
        </w:rPr>
        <w:t>Un miembro de este grupo de fariseos, que se llama "</w:t>
      </w:r>
      <w:r>
        <w:rPr>
          <w:b/>
          <w:lang w:val="es_ES" w:bidi="es_ES"/>
        </w:rPr>
        <w:t>experto en la ley</w:t>
      </w:r>
      <w:r>
        <w:rPr>
          <w:lang w:val="es_ES" w:bidi="es_ES"/>
        </w:rPr>
        <w:t>", le hace a Jesús una pregunta. "Experto en la ley" significa que este hombre había estudiado muy minuciosamente las leyes religiosas escritas por Moisés en el Antiguo Testamento. La palabra que significa "experto en la ley" en realidad está ausente de varias copias antiguas del Evangelio de Mateo, por lo que algunas personas piensan que se añadió más tarde. En cualquier caso, está claro que esta persona era uno de los fariseos que habían venido para hacerle a Jesús otra pregunta. Mateo también nos dice que hizo la pregunta como una manera de "poner a prueba a Jesús". La palabra "probar" también puede significar "tentar". En otras palabras, este hombre le está haciendo a Jesús una pregunta para tratar de que diga algo incorrecto.</w:t>
      </w:r>
    </w:p>
    <w:p>
      <w:pPr/>
      <w:r>
        <w:rPr>
          <w:lang w:val="es_ES" w:bidi="es_ES"/>
        </w:rPr>
      </w:r>
      <w:r>
        <w:rPr>
          <w:lang w:val="es_ES" w:bidi="es_ES"/>
        </w:rPr>
        <w:t xml:space="preserve">El experto en la ley se dirige a Jesús como </w:t>
      </w:r>
      <w:r>
        <w:rPr>
          <w:b/>
          <w:lang w:val="es_ES" w:bidi="es_ES"/>
        </w:rPr>
        <w:t>maestro</w:t>
      </w:r>
      <w:r>
        <w:rPr>
          <w:lang w:val="es_ES" w:bidi="es_ES"/>
        </w:rPr>
        <w:t xml:space="preserve">, una palabra que se usaba para las personas que enseñaban a otros sobre Dios y las Escrituras. Consulten </w:t>
      </w:r>
      <w:r>
        <w:rPr>
          <w:lang w:val="es_ES" w:bidi="es_ES"/>
        </w:rPr>
        <w:t>maestro</w:t>
      </w:r>
      <w:r>
        <w:rPr>
          <w:lang w:val="es_ES" w:bidi="es_ES"/>
        </w:rPr>
        <w:t xml:space="preserve"> en el Glosario Principal para obtener una definición completa, y usen la misma palabra aquí que han usado en otros pasajes.</w:t>
      </w:r>
    </w:p>
    <w:p>
      <w:pPr/>
      <w:r>
        <w:rPr>
          <w:lang w:val="es_ES" w:bidi="es_ES"/>
        </w:rPr>
      </w:r>
      <w:r>
        <w:rPr>
          <w:lang w:val="es_ES" w:bidi="es_ES"/>
        </w:rPr>
        <w:t xml:space="preserve">Entonces el hombre le pregunta a Jesús: "¿Qué </w:t>
      </w:r>
      <w:r>
        <w:rPr>
          <w:b/>
          <w:lang w:val="es_ES" w:bidi="es_ES"/>
        </w:rPr>
        <w:t>mandamiento</w:t>
      </w:r>
      <w:r>
        <w:rPr>
          <w:lang w:val="es_ES" w:bidi="es_ES"/>
        </w:rPr>
        <w:t xml:space="preserve"> es el más grande de la </w:t>
      </w:r>
      <w:r>
        <w:rPr>
          <w:b/>
          <w:lang w:val="es_ES" w:bidi="es_ES"/>
        </w:rPr>
        <w:t>ley</w:t>
      </w:r>
      <w:r>
        <w:rPr>
          <w:lang w:val="es_ES" w:bidi="es_ES"/>
        </w:rPr>
        <w:t xml:space="preserve">?" </w:t>
      </w:r>
      <w:r>
        <w:rPr>
          <w:lang w:val="es_ES" w:bidi="es_ES"/>
        </w:rPr>
        <w:t>Mandamiento</w:t>
      </w:r>
      <w:r>
        <w:rPr>
          <w:lang w:val="es_ES" w:bidi="es_ES"/>
        </w:rPr>
        <w:t xml:space="preserve"> significa las instrucciones o reglas que Dios dio al pueblo de Israel en el Antiguo Testamento. Los maestros religiosos judíos contaban 613 mandamientos diferentes en los libros de Moisés. "En la ley" significa en los primeros cinco libros del Antiguo Testamento, que se llamaban los libros de la ley o la ley de Moisés. Consulten el Glosario Principal para obtener una definición completa de </w:t>
      </w:r>
      <w:r>
        <w:rPr>
          <w:lang w:val="es_ES" w:bidi="es_ES"/>
        </w:rPr>
        <w:t>ley</w:t>
      </w:r>
      <w:r>
        <w:rPr>
          <w:lang w:val="es_ES" w:bidi="es_ES"/>
        </w:rPr>
        <w:t>, y usen la misma palabra que han usado en otros pasajes.</w:t>
      </w:r>
    </w:p>
    <w:p>
      <w:pPr/>
      <w:r>
        <w:rPr>
          <w:lang w:val="es_ES" w:bidi="es_ES"/>
        </w:rPr>
      </w:r>
      <w:r>
        <w:rPr>
          <w:lang w:val="es_ES" w:bidi="es_ES"/>
        </w:rPr>
        <w:t>Jesús responde: "</w:t>
      </w:r>
      <w:r>
        <w:rPr>
          <w:b/>
          <w:lang w:val="es_ES" w:bidi="es_ES"/>
        </w:rPr>
        <w:t>Ama</w:t>
      </w:r>
      <w:r>
        <w:rPr>
          <w:lang w:val="es_ES" w:bidi="es_ES"/>
        </w:rPr>
        <w:t xml:space="preserve"> al </w:t>
      </w:r>
      <w:r>
        <w:rPr>
          <w:b/>
          <w:lang w:val="es_ES" w:bidi="es_ES"/>
        </w:rPr>
        <w:t>Señor tu Dios</w:t>
      </w:r>
      <w:r>
        <w:rPr>
          <w:lang w:val="es_ES" w:bidi="es_ES"/>
        </w:rPr>
        <w:t xml:space="preserve"> con todo tu </w:t>
      </w:r>
      <w:r>
        <w:rPr>
          <w:b/>
          <w:lang w:val="es_ES" w:bidi="es_ES"/>
        </w:rPr>
        <w:t>corazón</w:t>
      </w:r>
      <w:r>
        <w:rPr>
          <w:lang w:val="es_ES" w:bidi="es_ES"/>
        </w:rPr>
        <w:t xml:space="preserve"> y con toda tu </w:t>
      </w:r>
      <w:r>
        <w:rPr>
          <w:b/>
          <w:lang w:val="es_ES" w:bidi="es_ES"/>
        </w:rPr>
        <w:t>alma</w:t>
      </w:r>
      <w:r>
        <w:rPr>
          <w:lang w:val="es_ES" w:bidi="es_ES"/>
        </w:rPr>
        <w:t xml:space="preserve"> y con toda tu </w:t>
      </w:r>
      <w:r>
        <w:rPr>
          <w:b/>
          <w:lang w:val="es_ES" w:bidi="es_ES"/>
        </w:rPr>
        <w:t>mente</w:t>
      </w:r>
      <w:r>
        <w:rPr>
          <w:lang w:val="es_ES" w:bidi="es_ES"/>
        </w:rPr>
        <w:t>".</w:t>
      </w:r>
    </w:p>
    <w:p>
      <w:pPr/>
      <w:r>
        <w:rPr>
          <w:lang w:val="es_ES" w:bidi="es_ES"/>
        </w:rPr>
      </w:r>
      <w:r>
        <w:rPr>
          <w:lang w:val="es_ES" w:bidi="es_ES"/>
        </w:rPr>
        <w:t xml:space="preserve">La palabra que Jesús usa para </w:t>
      </w:r>
      <w:r>
        <w:rPr>
          <w:b/>
          <w:lang w:val="es_ES" w:bidi="es_ES"/>
        </w:rPr>
        <w:t>amor</w:t>
      </w:r>
      <w:r>
        <w:rPr>
          <w:lang w:val="es_ES" w:bidi="es_ES"/>
        </w:rPr>
        <w:t xml:space="preserve"> significa más que solo sentirse atraído por alguien. También incluye estar comprometido con la persona, respetar a la persona y querer agradar a la persona.</w:t>
      </w:r>
    </w:p>
    <w:p>
      <w:pPr/>
      <w:r>
        <w:rPr>
          <w:lang w:val="es_ES" w:bidi="es_ES"/>
        </w:rPr>
      </w:r>
      <w:r>
        <w:rPr>
          <w:b/>
          <w:lang w:val="es_ES" w:bidi="es_ES"/>
        </w:rPr>
        <w:t>El Señor</w:t>
      </w:r>
      <w:r>
        <w:rPr>
          <w:lang w:val="es_ES" w:bidi="es_ES"/>
        </w:rPr>
        <w:t xml:space="preserve"> es una expresión que se usa con frecuencia para referirse a Dios en el Nuevo Testamento. Significa literalmente "amo". Consulten la definición del Glosario Principal de </w:t>
      </w:r>
      <w:r>
        <w:rPr>
          <w:lang w:val="es_ES" w:bidi="es_ES"/>
        </w:rPr>
        <w:t>Señor Dios</w:t>
      </w:r>
      <w:r>
        <w:rPr>
          <w:lang w:val="es_ES" w:bidi="es_ES"/>
        </w:rPr>
        <w:t>, y asegúrense de usar la misma palabra que han usado en otros pasajes donde la palabra "Señor" se refiere a Dios. "El Señor tu Dios" significa "El Señor, el Dios a quien adoran".</w:t>
      </w:r>
    </w:p>
    <w:p>
      <w:pPr/>
      <w:r>
        <w:rPr>
          <w:lang w:val="es_ES" w:bidi="es_ES"/>
        </w:rPr>
      </w:r>
      <w:r>
        <w:rPr>
          <w:lang w:val="es_ES" w:bidi="es_ES"/>
        </w:rPr>
        <w:t xml:space="preserve">En el pensamiento judío antiguo, las palabras </w:t>
      </w:r>
      <w:r>
        <w:rPr>
          <w:b/>
          <w:lang w:val="es_ES" w:bidi="es_ES"/>
        </w:rPr>
        <w:t>corazón</w:t>
      </w:r>
      <w:r>
        <w:rPr>
          <w:lang w:val="es_ES" w:bidi="es_ES"/>
        </w:rPr>
        <w:t xml:space="preserve">, </w:t>
      </w:r>
      <w:r>
        <w:rPr>
          <w:b/>
          <w:lang w:val="es_ES" w:bidi="es_ES"/>
        </w:rPr>
        <w:t>alma</w:t>
      </w:r>
      <w:r>
        <w:rPr>
          <w:lang w:val="es_ES" w:bidi="es_ES"/>
        </w:rPr>
        <w:t xml:space="preserve"> y </w:t>
      </w:r>
      <w:r>
        <w:rPr>
          <w:b/>
          <w:lang w:val="es_ES" w:bidi="es_ES"/>
        </w:rPr>
        <w:t>mente</w:t>
      </w:r>
      <w:r>
        <w:rPr>
          <w:lang w:val="es_ES" w:bidi="es_ES"/>
        </w:rPr>
        <w:t xml:space="preserve"> se usaban para ideas similares. Las personas pensaban que el </w:t>
      </w:r>
      <w:r>
        <w:rPr>
          <w:lang w:val="es_ES" w:bidi="es_ES"/>
        </w:rPr>
        <w:t>corazón</w:t>
      </w:r>
      <w:r>
        <w:rPr>
          <w:lang w:val="es_ES" w:bidi="es_ES"/>
        </w:rPr>
        <w:t xml:space="preserve"> se usaba para pensar y sentir. El </w:t>
      </w:r>
      <w:r>
        <w:rPr>
          <w:lang w:val="es_ES" w:bidi="es_ES"/>
        </w:rPr>
        <w:t>alma</w:t>
      </w:r>
      <w:r>
        <w:rPr>
          <w:lang w:val="es_ES" w:bidi="es_ES"/>
        </w:rPr>
        <w:t xml:space="preserve"> era la vida interior de la persona, incluido lo que la persona quiere, ama y decide hacer. La </w:t>
      </w:r>
      <w:r>
        <w:rPr>
          <w:lang w:val="es_ES" w:bidi="es_ES"/>
        </w:rPr>
        <w:t>mente</w:t>
      </w:r>
      <w:r>
        <w:rPr>
          <w:lang w:val="es_ES" w:bidi="es_ES"/>
        </w:rPr>
        <w:t xml:space="preserve"> era otra manera de hablar del pensamiento de alguien, similar al corazón. Decir "con todo" antes de cada una de estas palabras es una manera fuerte de decir que Dios quiere que las personas lo amen con todo lo que son, o con todo su ser.</w:t>
      </w:r>
    </w:p>
    <w:p>
      <w:pPr/>
      <w:r>
        <w:rPr>
          <w:lang w:val="es_ES" w:bidi="es_ES"/>
        </w:rPr>
      </w:r>
      <w:r>
        <w:rPr>
          <w:lang w:val="es_ES" w:bidi="es_ES"/>
        </w:rPr>
        <w:t xml:space="preserve">Jesús dice: "Este es el más grande y </w:t>
      </w:r>
      <w:r>
        <w:rPr>
          <w:b/>
          <w:lang w:val="es_ES" w:bidi="es_ES"/>
        </w:rPr>
        <w:t>primer mandamiento</w:t>
      </w:r>
      <w:r>
        <w:rPr>
          <w:lang w:val="es_ES" w:bidi="es_ES"/>
        </w:rPr>
        <w:t xml:space="preserve">". En este caso, "primer mandamiento" significa el más importante. Entonces Jesús dice: "Y el segundo es semejante a este", lo que probablemente significa que hay otro mandamiento que es similar en cuanto a su importancia. Jesús cita este "segundo mandamiento" del libro de Levítico: "Ama a tu prójimo como a ti mismo". Nuevamente, la palabra "amor" en este pasaje significa tratar bien a alguien y respetar a esa persona. En esta declaración, Jesús asume que las personas ya se aman a sí mismas, quieren lo que es mejor para sí mismas, y les recuerda a las personas que Dios dice que deben mostrar el mismo tipo de amor que se muestran a sí mismas a otras personas. Jesús concluye: "Toda la ley y todas las demandas de los </w:t>
      </w:r>
      <w:r>
        <w:rPr>
          <w:b/>
          <w:lang w:val="es_ES" w:bidi="es_ES"/>
        </w:rPr>
        <w:t>profetas</w:t>
      </w:r>
      <w:r>
        <w:rPr>
          <w:lang w:val="es_ES" w:bidi="es_ES"/>
        </w:rPr>
        <w:t xml:space="preserve"> se basan en estos dos mandamientos". Así como la Ley se refería a los primeros cinco libros del Antiguo Testamento, «los Profetas» era el término que se usaba para el resto del Antiguo Testamento.</w:t>
      </w:r>
    </w:p>
    <w:p>
      <w:pPr/>
      <w:r>
        <w:rPr>
          <w:lang w:val="es_ES" w:bidi="es_ES"/>
        </w:rPr>
      </w:r>
      <w:r>
        <w:rPr>
          <w:lang w:val="es_ES" w:bidi="es_ES"/>
        </w:rPr>
        <w:t xml:space="preserve">Mientras los fariseos están reunidos a su alrededor, Jesús les hace una pregunta: "¿Qué piensan del </w:t>
      </w:r>
      <w:r>
        <w:rPr>
          <w:b/>
          <w:lang w:val="es_ES" w:bidi="es_ES"/>
        </w:rPr>
        <w:t>Mesías</w:t>
      </w:r>
      <w:r>
        <w:rPr>
          <w:lang w:val="es_ES" w:bidi="es_ES"/>
        </w:rPr>
        <w:t xml:space="preserve">? ¿De quién es hijo?" El </w:t>
      </w:r>
      <w:r>
        <w:rPr>
          <w:lang w:val="es_ES" w:bidi="es_ES"/>
        </w:rPr>
        <w:t>Mesías</w:t>
      </w:r>
      <w:r>
        <w:rPr>
          <w:lang w:val="es_ES" w:bidi="es_ES"/>
        </w:rPr>
        <w:t xml:space="preserve"> era el salvador o rescatador que Dios dijo a las personas que enviaría a Israel. Consulten el Glosario Principal para obtener una definición completa, y usen la misma palabra que han usado en otros pasajes. Cuando Jesús dice: "¿De quién es hijo?" No está preguntando por el padre literal del Mesías. Él está preguntando de qué familia debía venir el Mesías. En este contexto, "hijo" significa "descendiente".</w:t>
      </w:r>
    </w:p>
    <w:p>
      <w:pPr/>
      <w:r>
        <w:rPr>
          <w:lang w:val="es_ES" w:bidi="es_ES"/>
        </w:rPr>
      </w:r>
      <w:r>
        <w:rPr>
          <w:lang w:val="es_ES" w:bidi="es_ES"/>
        </w:rPr>
        <w:t xml:space="preserve">Los fariseos responden: "Él es el </w:t>
      </w:r>
      <w:r>
        <w:rPr>
          <w:lang w:val="es_ES" w:bidi="es_ES"/>
        </w:rPr>
        <w:t>hijo de David</w:t>
      </w:r>
      <w:r>
        <w:rPr>
          <w:lang w:val="es_ES" w:bidi="es_ES"/>
        </w:rPr>
        <w:t xml:space="preserve">". Entonces Jesús pregunta por qué David, </w:t>
      </w:r>
      <w:r>
        <w:rPr>
          <w:b/>
          <w:lang w:val="es_ES" w:bidi="es_ES"/>
        </w:rPr>
        <w:t>hablando por el Espíritu Santo</w:t>
      </w:r>
      <w:r>
        <w:rPr>
          <w:lang w:val="es_ES" w:bidi="es_ES"/>
        </w:rPr>
        <w:t>, llama al Mesías "</w:t>
      </w:r>
      <w:r>
        <w:rPr>
          <w:b/>
          <w:lang w:val="es_ES" w:bidi="es_ES"/>
        </w:rPr>
        <w:t>Señor</w:t>
      </w:r>
      <w:r>
        <w:rPr>
          <w:lang w:val="es_ES" w:bidi="es_ES"/>
        </w:rPr>
        <w:t xml:space="preserve">". David estaba hablando por el </w:t>
      </w:r>
      <w:r>
        <w:rPr>
          <w:lang w:val="es_ES" w:bidi="es_ES"/>
        </w:rPr>
        <w:t>Espíritu Santo</w:t>
      </w:r>
      <w:r>
        <w:rPr>
          <w:lang w:val="es_ES" w:bidi="es_ES"/>
        </w:rPr>
        <w:t xml:space="preserve"> cuando escribió los Salmos, porque son </w:t>
      </w:r>
      <w:r>
        <w:rPr>
          <w:lang w:val="es_ES" w:bidi="es_ES"/>
        </w:rPr>
        <w:t>Escrituras</w:t>
      </w:r>
      <w:r>
        <w:rPr>
          <w:lang w:val="es_ES" w:bidi="es_ES"/>
        </w:rPr>
        <w:t xml:space="preserve"> y, por lo tanto, las palabras vinieron de Dios a través del Espíritu Santo. En este contexto, "Señor" es un término de respeto que alguien usaría cuando habla con alguien que es más importante que él mismo. Consulten </w:t>
      </w:r>
      <w:r>
        <w:rPr>
          <w:lang w:val="es_ES" w:bidi="es_ES"/>
        </w:rPr>
        <w:t>Señor</w:t>
      </w:r>
      <w:r>
        <w:rPr>
          <w:lang w:val="es_ES" w:bidi="es_ES"/>
        </w:rPr>
        <w:t xml:space="preserve"> amo, cabeza suprema, propietario en el Glosario Principal para obtener más información, y usen la misma palabra aquí que han usado para "Señor" en otros pasajes. Jesús cita un pasaje de los Salmos donde Dios "</w:t>
      </w:r>
      <w:r>
        <w:rPr>
          <w:b/>
          <w:lang w:val="es_ES" w:bidi="es_ES"/>
        </w:rPr>
        <w:t>el</w:t>
      </w:r>
      <w:r>
        <w:rPr>
          <w:lang w:val="es_ES" w:bidi="es_ES"/>
        </w:rPr>
        <w:t xml:space="preserve"> Señor" está hablando al Mesías, a quien el escritor llama "</w:t>
      </w:r>
      <w:r>
        <w:rPr>
          <w:b/>
          <w:lang w:val="es_ES" w:bidi="es_ES"/>
        </w:rPr>
        <w:t>mi</w:t>
      </w:r>
      <w:r>
        <w:rPr>
          <w:lang w:val="es_ES" w:bidi="es_ES"/>
        </w:rPr>
        <w:t xml:space="preserve"> Señor".</w:t>
      </w:r>
    </w:p>
    <w:p>
      <w:pPr/>
      <w:r>
        <w:rPr>
          <w:lang w:val="es_ES" w:bidi="es_ES"/>
        </w:rPr>
      </w:r>
      <w:r>
        <w:rPr>
          <w:lang w:val="es_ES" w:bidi="es_ES"/>
        </w:rPr>
        <w:t>Entonces Jesús repite su pregunta: "Si David llamó al Mesías 'mi Señor', ¿cómo puede el Mesías ser su hijo?" Nadie puede responder a la pregunta de Jesús. Por lo tanto, después de esta conversación, nadie intenta hacerle más preguntas a Jesús para engañarlo.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23:1–12</w:t>
      </w:r>
      <w:r>
        <w:rPr>
          <w:lang w:val="es_ES" w:bidi="es_ES"/>
        </w:rPr>
      </w:r>
    </w:p>
    <w:p>
      <w:pPr>
        <w:pStyle w:val="Heading3"/>
      </w:pPr>
      <w:r>
        <w:rPr>
          <w:lang w:val="es_ES" w:bidi="es_ES"/>
        </w:rPr>
        <w:t>Escuchar con el corazón</w:t>
      </w:r>
    </w:p>
    <w:p>
      <w:pPr/>
      <w:r>
        <w:rPr>
          <w:lang w:val="es_ES" w:bidi="es_ES"/>
        </w:rPr>
      </w:r>
      <w:r>
        <w:rPr>
          <w:lang w:val="es_ES" w:bidi="es_ES"/>
        </w:rPr>
        <w:t>Escuchen Mateo 23:1–12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Este pasaje es el comienzo de un largo discurso que Jesús hace mientras está enseñando en el templo de Jerusalén unos días antes de ser arrestado. Esta parte del discurso es una advertencia a los discípulos de Jesús y a las multitudes de personas en el templo. Jesús le está diciendo a la gente que no haga lo que los fariseos hacen.</w:t>
      </w:r>
    </w:p>
    <w:p>
      <w:pPr/>
      <w:r>
        <w:rPr>
          <w:lang w:val="es_ES" w:bidi="es_ES"/>
        </w:rPr>
      </w:r>
      <w:r>
        <w:rPr>
          <w:lang w:val="es_ES" w:bidi="es_ES"/>
        </w:rPr>
        <w:t>Este discurso viene después de que los fariseos y otros líderes religiosos han desafiado la autoridad de Jesús muchas veces. Los líderes religiosos han tratado de engañar a Jesús para que diga algo que les dé a los líderes religiosos una razón para arrestarlo. Pero Jesús mostró que era lo suficientemente sabio como para responder a todas sus preguntas. Incluso les hizo una pregunta que no pudieron responder.</w:t>
      </w:r>
    </w:p>
    <w:p>
      <w:pPr/>
      <w:r>
        <w:rPr>
          <w:lang w:val="es_ES" w:bidi="es_ES"/>
        </w:rPr>
      </w:r>
      <w:r>
        <w:rPr>
          <w:lang w:val="es_ES" w:bidi="es_ES"/>
        </w:rPr>
        <w:t>Ahora Jesús habla en contra de los fariseos y advierte a sus discípulos que no sean como ellos. Sabemos por otros lugares de los Evangelios que algunos fariseos creían en Jesús. En este pasaje, Jesús no está diciendo que no haya fariseos buenos. Pero está haciendo fuertes declaraciones sobre el grupo de fariseos, que en este momento están tratando de encontrar una manera de matar a Jesús. En el mundo antiguo era muy común que las personas criticaran duramente a sus oponentes. En muchos libros del Antiguo Testamento, los profetas hacían discursos similares sobre las personas a las que Dios iba a castigar por su pecado. De manera similar, Jesús les va a decir a los fariseos lo que están haciendo mal. Jesús también hablará sobre cómo Dios va a castigar a Jerusalén debido al pecado del pueblo.</w:t>
      </w:r>
    </w:p>
    <w:p>
      <w:pPr/>
      <w:r>
        <w:rPr>
          <w:lang w:val="es_ES" w:bidi="es_ES"/>
        </w:rPr>
      </w:r>
      <w:r>
        <w:rPr>
          <w:lang w:val="es_ES" w:bidi="es_ES"/>
        </w:rPr>
        <w:t>Deténganse y conversen sobre las siguientes preguntas con su grupo: En su cultura, ¿cómo advierten las personas a alguien sobre algo que piensan que está mal? ¿Cómo hablan de las personas con las que no están de acuerdo? ¿Cómo saben las personas que escuchan que lo que dicen los oradores es importante?</w:t>
      </w:r>
    </w:p>
    <w:p>
      <w:pPr/>
      <w:r>
        <w:rPr>
          <w:lang w:val="es_ES" w:bidi="es_ES"/>
        </w:rPr>
      </w:r>
      <w:r>
        <w:rPr>
          <w:lang w:val="es_ES" w:bidi="es_ES"/>
        </w:rPr>
        <w:t>Jesús comienza diciéndoles a sus discípulos y a las multitudes de personas que lo escuchan en el templo que los fariseos y los escribas "se sientan en el asiento de Moisés". Algunas personas piensan que esto significa que había una silla en las sinagogas que se llamaba "silla de Moisés". Otras personas piensan que es una expresión que significa que los escribas y los fariseos son las personas que actúan en nombre de Moisés leyendo, memorizando y contando a otras personas lo que Moisés escribió. Jesús le dice a la gente que obedezca lo que los fariseos dicen, pero no que siga el ejemplo de lo que en realidad hacen, porque los mismos fariseos ni siquiera hacen lo que le dice a la gente.</w:t>
      </w:r>
    </w:p>
    <w:p>
      <w:pPr/>
      <w:r>
        <w:rPr>
          <w:lang w:val="es_ES" w:bidi="es_ES"/>
        </w:rPr>
      </w:r>
      <w:r>
        <w:rPr>
          <w:lang w:val="es_ES" w:bidi="es_ES"/>
        </w:rPr>
        <w:t>Jesús ilustra esta idea con una ilustración. Dice que los fariseos ponen cargas pesadas sobre otras personas, pero ellos mismos no quieren mover estas cargas ni siquiera con uno de sus dedos. Jesús probablemente está hablando de las muchas leyes y costumbres adicionales que los fariseos añadieron a las leyes que Dios dio en el Antiguo Testamento. Los fariseos esperaban que añadir estas leyes y costumbres adicionales los ayudara a agradar a Dios. Pero de acuerdo con la enseñanza de Jesús en la parte inicial del Evangelio de Mateo, obedecer las leyes de Dios es mucho más difícil de lo que la gente pensaba. Dios está preocupado no solo por cómo las personas se ven por fuera, sino por lo que sucede por dentro, cómo piensan y sienten acerca de Dios y de las demás personas. Jesús enseña que, aunque los fariseos piensan que se han vuelto más justos, o que están en paz con Dios, al añadir leyes y costumbres adicionales al Antiguo Testamento, no están obedeciendo verdaderamente las leyes de Dios, porque solo obedecen externamente, no desde el corazón. Por lo tanto, les están diciendo a otras personas que hagan algo que ni siquiera ellos mismos hacen.</w:t>
      </w:r>
    </w:p>
    <w:p>
      <w:pPr/>
      <w:r>
        <w:rPr>
          <w:lang w:val="es_ES" w:bidi="es_ES"/>
        </w:rPr>
      </w:r>
      <w:r>
        <w:rPr>
          <w:lang w:val="es_ES" w:bidi="es_ES"/>
        </w:rPr>
        <w:t>A continuación, Jesús se enfoca más de cerca en cómo los fariseos, en lugar de amar y obedecer a Dios con todo su corazón, hacen todo lo que hacen para que otras personas los vean y queden impresionadas. Jesús usa la ropa que llevan puesta como ejemplo. Jesús dice que los fariseos usan cajas más anchas con versículos de las Escrituras en su interior. En el libro de Deuteronomio, uno de los libros escritos por Moisés con leyes para el pueblo de Dios, Dios le dijo al pueblo de Israel que debían hacer que Sus leyes fueran parte de su vida diaria. Dios dijo: "Habla de ellas cuando te sientes en casa y cuando camines por el camino, cuando te acuestes y cuando te levantes. átalas como símbolos en tus manos y en tu frente". En otras palabras, Dios quería que los israelitas recordaran constantemente lo que él les había dicho en las Escrituras. Algún tiempo antes de que Jesús naciera, algunos judíos comenzaron a interpretar este mandamiento literalmente en lugar de como una figura retórica. Hacían pequeñas cajas de cuero que podían contener algunos versículos de las Escrituras escritos en letra pequeña en su interior. Llevaban estas cajas en los brazos o en la frente.</w:t>
      </w:r>
    </w:p>
    <w:p>
      <w:pPr/>
      <w:r>
        <w:rPr>
          <w:lang w:val="es_ES" w:bidi="es_ES"/>
        </w:rPr>
      </w:r>
      <w:r>
        <w:rPr>
          <w:lang w:val="es_ES" w:bidi="es_ES"/>
        </w:rPr>
        <w:t xml:space="preserve">Detente y muestra al equipo una imagen de un </w:t>
      </w:r>
      <w:r>
        <w:rPr>
          <w:lang w:val="es_ES" w:bidi="es_ES"/>
        </w:rPr>
        <w:t>tefilín/filacteria</w:t>
      </w:r>
      <w:r>
        <w:rPr>
          <w:lang w:val="es_ES" w:bidi="es_ES"/>
        </w:rPr>
        <w:t>.</w:t>
      </w:r>
    </w:p>
    <w:p>
      <w:pPr/>
      <w:r>
        <w:rPr>
          <w:lang w:val="es_ES" w:bidi="es_ES"/>
        </w:rPr>
      </w:r>
      <w:r>
        <w:rPr>
          <w:lang w:val="es_ES" w:bidi="es_ES"/>
        </w:rPr>
        <w:t>Jesús dice que los fariseos hacen que estas cajas con las Escrituras en su interior sean especialmente grandes, pensando que eso los haría verse más santos. Jesús también dice que usan borlas más largas en las extremidades de su ropa. Dios le dijo al pueblo de Israel en el Antiguo Testamento que usara flecos en los bordes de su ropa para recordar su relación con Dios. Aquí Jesús dice que los fariseos hacen sus borlas más largas para mostrar lo santos que son.</w:t>
      </w:r>
    </w:p>
    <w:p>
      <w:pPr/>
      <w:r>
        <w:rPr>
          <w:lang w:val="es_ES" w:bidi="es_ES"/>
        </w:rPr>
      </w:r>
      <w:r>
        <w:rPr>
          <w:lang w:val="es_ES" w:bidi="es_ES"/>
        </w:rPr>
        <w:t xml:space="preserve">Detente y muestra al equipo una imagen de la </w:t>
      </w:r>
      <w:r>
        <w:rPr>
          <w:lang w:val="es_ES" w:bidi="es_ES"/>
        </w:rPr>
        <w:t>vestimenta bíblica, incluidas las borlas en los bordes de la túnica</w:t>
      </w:r>
      <w:r>
        <w:rPr>
          <w:lang w:val="es_ES" w:bidi="es_ES"/>
        </w:rPr>
        <w:t>.</w:t>
      </w:r>
    </w:p>
    <w:p>
      <w:pPr/>
      <w:r>
        <w:rPr>
          <w:lang w:val="es_ES" w:bidi="es_ES"/>
        </w:rPr>
      </w:r>
      <w:r>
        <w:rPr>
          <w:lang w:val="es_ES" w:bidi="es_ES"/>
        </w:rPr>
        <w:t>Jesús habla de tres situaciones en las que a los fariseos les gusta que la gente les dé un honor especial. Les gusta cuando las personas les dan el mejor lugar para sentarse cuando están comiendo con un grupo de personas. Les gusta sentarse en los mejores asientos cuando se reúnen con otras personas para adorar a Dios. También les gusta cuando las personas les muestran un profundo respeto mientras los saludan en la calle, y especialmente cuando los llaman "rabí", un término de respeto para un maestro religioso.</w:t>
      </w:r>
    </w:p>
    <w:p>
      <w:pPr/>
      <w:r>
        <w:rPr>
          <w:lang w:val="es_ES" w:bidi="es_ES"/>
        </w:rPr>
      </w:r>
      <w:r>
        <w:rPr>
          <w:lang w:val="es_ES" w:bidi="es_ES"/>
        </w:rPr>
        <w:t>Ahora Jesús advierte a sus discípulos que no intenten obtener el respeto de otras personas como lo hacen los fariseos. Dice que sus discípulos no deben dejar que nadie los llame "rabí". Jesús les dice a los discípulos que, en lugar de pensar que las personas deben mostrarles un respeto especial, todos deben pensarse a sí mismos como iguales, como hermanos y hermanas.</w:t>
      </w:r>
    </w:p>
    <w:p>
      <w:pPr/>
      <w:r>
        <w:rPr>
          <w:lang w:val="es_ES" w:bidi="es_ES"/>
        </w:rPr>
      </w:r>
      <w:r>
        <w:rPr>
          <w:lang w:val="es_ES" w:bidi="es_ES"/>
        </w:rPr>
        <w:t>Deténganse y conversen sobre las siguientes preguntas con su equipo: En su cultura, ¿a qué tipo de personas tratan los demás con especial respeto? ¿Cómo muestran ese respeto? ¿Qué palabras usan cuando hablan con maestros religiosos u otras personas respetadas? ¿A qué tipo de personas trata la gente como iguales?</w:t>
      </w:r>
    </w:p>
    <w:p>
      <w:pPr/>
      <w:r>
        <w:rPr>
          <w:lang w:val="es_ES" w:bidi="es_ES"/>
        </w:rPr>
      </w:r>
      <w:r>
        <w:rPr>
          <w:lang w:val="es_ES" w:bidi="es_ES"/>
        </w:rPr>
        <w:t>Jesús también les dice a sus discípulos que no llamen a alguien "Padre". Esto no significa que no quiera que las personas llamen a su verdadero padre "Padre". Lo más probable es que tampoco esté hablando del título general de respeto que se usaba para un hombre mayor en la antigüedad y en muchas culturas de hoy. En el tiempo de Jesús, algunas personas comenzaban a agregar la palabra "Padre" frente a los nombres de líderes religiosos especialmente respetados. Jesús está advirtiendo a sus discípulos que no usen títulos como este para distinguir a una persona como más importante que otras.</w:t>
      </w:r>
    </w:p>
    <w:p>
      <w:pPr/>
      <w:r>
        <w:rPr>
          <w:lang w:val="es_ES" w:bidi="es_ES"/>
        </w:rPr>
      </w:r>
      <w:r>
        <w:rPr>
          <w:lang w:val="es_ES" w:bidi="es_ES"/>
        </w:rPr>
        <w:t>Finalmente, Jesús también les dice a sus discípulos que no usen el título "maestro" o "tutor" para sí mismos. La palabra para "maestro" en este pasaje significa un tutor privado que enseñaría a un estudiante a la vez. Era una palabra para alguien que tenía una relación especial con el estudiante y le daba instrucciones específicas. Jesús les dice a sus discípulos que solo tienen un tutor como este, el Mesías, o el Salvador prometido, él mismo.</w:t>
      </w:r>
    </w:p>
    <w:p>
      <w:pPr/>
      <w:r>
        <w:rPr>
          <w:lang w:val="es_ES" w:bidi="es_ES"/>
        </w:rPr>
      </w:r>
      <w:r>
        <w:rPr>
          <w:lang w:val="es_ES" w:bidi="es_ES"/>
        </w:rPr>
        <w:t>Jesús termina su advertencia a sus discípulos con un dicho que usa varias veces con sus discípulos: "El más grande entre vosotros debe ser un siervo. Pero los que se humillen a sí mismos serán exaltados, y los que se exalten a sí mismos serán humillados".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habla a las multitudes de personas en el templo y a sus discípulos. Les dice que escuchen lo que los fariseos les dicen sobre la ley del Antiguo Testamento, pero no que sigan el ejemplo de los fariseos. Dice que los fariseos ponen cargas pesadas en las personas que ellos mismos ni siquiera llevan.</w:t>
      </w:r>
    </w:p>
    <w:p>
      <w:pPr/>
      <w:r>
        <w:rPr>
          <w:lang w:val="es_ES" w:bidi="es_ES"/>
        </w:rPr>
      </w:r>
      <w:r>
        <w:rPr>
          <w:b/>
          <w:lang w:val="es_ES" w:bidi="es_ES"/>
        </w:rPr>
        <w:t>Segunda escena:</w:t>
      </w:r>
      <w:r>
        <w:rPr>
          <w:lang w:val="es_ES" w:bidi="es_ES"/>
        </w:rPr>
        <w:t xml:space="preserve"> Jesús da dos ejemplos de cómo los fariseos hacen todo lo que hacen para aparentar. Usan ropa que se supone que muestra lo santos que son. Y quieren que las personas les muestren un honor especial en las reuniones sociales, las reuniones de adoración y cuando se encuentran en las calles.</w:t>
      </w:r>
    </w:p>
    <w:p>
      <w:pPr/>
      <w:r>
        <w:rPr>
          <w:lang w:val="es_ES" w:bidi="es_ES"/>
        </w:rPr>
      </w:r>
      <w:r>
        <w:rPr>
          <w:b/>
          <w:lang w:val="es_ES" w:bidi="es_ES"/>
        </w:rPr>
        <w:t>Tercera escena:</w:t>
      </w:r>
      <w:r>
        <w:rPr>
          <w:lang w:val="es_ES" w:bidi="es_ES"/>
        </w:rPr>
        <w:t xml:space="preserve"> Jesús advierte a sus discípulos que no intenten hacer que las personas los honren con títulos especiales como "rabí" y "padre". Termina diciendo que en la comunidad de sus discípulos, los líderes deben ser las personas más humildes.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Multitudes de personas escuchando en el templo</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Fariseos y escribas, o maestros de la ley religiosa</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Esta historia sucede justo después de que Jesús ha respondido a muchas preguntas de los fariseos y otros líderes religiosos en el templo. Ahora Jesús se vuelve a las multitudes de personas que escuchan y a sus discípulos y habla con ellos. Los líderes religiosos probablemente todavía están allí y todavía están escuchando, porque Jesús volverá a hablar con ellos en el siguiente pasaje. Es importante entender que, en aquella época, era común que las personas hablaran con dureza sobre las personas con las que no estaban de acuerdo para mostrar por qué esas personas estaban equivocadas.</w:t>
      </w:r>
    </w:p>
    <w:p>
      <w:pPr/>
      <w:r>
        <w:rPr>
          <w:lang w:val="es_ES" w:bidi="es_ES"/>
        </w:rPr>
      </w:r>
      <w:r>
        <w:rPr>
          <w:lang w:val="es_ES" w:bidi="es_ES"/>
        </w:rPr>
        <w:t>La mayoría de las personas comunes respetaban mucho a los fariseos, aunque era difícil para las personas comunes seguir todas las costumbres que los fariseos habían creado para tratar de hacerse más puros. Jesús les está dando a las multitudes y a sus discípulos una fuerte advertencia de que los fariseos en realidad están pasando por alto algunas cosas muy importantes sobre servir a Dios.</w:t>
      </w:r>
    </w:p>
    <w:p>
      <w:pPr/>
      <w:r>
        <w:rPr>
          <w:lang w:val="es_ES" w:bidi="es_ES"/>
        </w:rPr>
      </w:r>
      <w:r>
        <w:rPr>
          <w:lang w:val="es_ES" w:bidi="es_ES"/>
        </w:rPr>
        <w:t>Jesús dice que los fariseos y los maestros religiosos "se sientan en el asiento de Moisés", lo que puede significar que son los que recuerdan e interpretan las leyes del Antiguo Testamento. Les dice a sus discípulos y a las multitudes que obedezcan lo que los fariseos enseñan, pero no que hagan lo que en realidad hacen. Jesús dice que los fariseos imponen exigencias muy estrictas a los demás, pero que ellos mismos no hacen nada para cumplirlas. La imagen que usa aquí es alguien que ata un objeto pesado para ponerlo en la espalda de otra persona. Pero la persona que lo ató no está dispuesta a llevarlo ella misma.</w:t>
      </w:r>
    </w:p>
    <w:p>
      <w:pPr/>
      <w:r>
        <w:rPr>
          <w:lang w:val="es_ES" w:bidi="es_ES"/>
        </w:rPr>
      </w:r>
      <w:r>
        <w:rPr>
          <w:lang w:val="es_ES" w:bidi="es_ES"/>
        </w:rPr>
        <w:t>Jesús dice que todo lo que los fariseos hacen es para mostrarse frente a otras personas. Por ejemplo, hacen cajas más anchas con versículos de las Escrituras en el interior para usar (ya sea en la frente o en el brazo). Hacen borlas más largas en los bordes de sus túnicas para mostrar lo bien que están obedeciendo todas las leyes del Antiguo Testamento. Quieren que las personas les den lugares de honor en las cenas y los servicios de adoración y que los saluden con títulos respetuosos como "rabí" cuando los vean en la plaza.</w:t>
      </w:r>
    </w:p>
    <w:p>
      <w:pPr/>
      <w:r>
        <w:rPr>
          <w:lang w:val="es_ES" w:bidi="es_ES"/>
        </w:rPr>
      </w:r>
      <w:r>
        <w:rPr>
          <w:lang w:val="es_ES" w:bidi="es_ES"/>
        </w:rPr>
        <w:t>Jesús muestra que está pasando a hablar de lo que sus discípulos deben hacer diciendo: "Pero vosotros", o "Pero en cuanto a vosotros". Entonces les dice a sus discípulos que no les pidan a las personas que los llamen "rabí", porque solo tienen un maestro. Todos deben pensar en sí mismos como hermanos, en otras palabras, como iguales. De manera similar, no deben llamar a alguien "Padre" para mostrar que una persona es más importante que otras, porque tienen un Padre en el cielo. Y no deben llamar a nadie "tutor", porque ya tienen un tutor, el Mesías. En este pasaje, Jesús está hablando de sí mismo, pero se refiere al Mesías sin decir específicamente que es el Mesías. Jesús a menudo se refería a sí mismo de esta manera, como si estuviera hablando de otra persona. Una razón podría ser que había muchas personas que no creían que realmente era el Mesías, y querían matarlo. Habría sido peligroso para él decir abiertamente que era el Mesías. En la cultura judía, en muchas ocasiones las personas hablaban de sí mismas como si estuvieran hablando de otra persona. Jesús dice que entre sus discípulos, las personas más importantes deben actuar como siervos.</w:t>
      </w:r>
    </w:p>
    <w:p>
      <w:pPr/>
      <w:r>
        <w:rPr>
          <w:lang w:val="es_ES" w:bidi="es_ES"/>
        </w:rPr>
      </w:r>
      <w:r>
        <w:rPr>
          <w:lang w:val="es_ES" w:bidi="es_ES"/>
        </w:rPr>
        <w:t>Jesús termina diciéndoles a sus discípulos: "El que a sí mismo se enaltece, será humillado. Pero el que se humilla será enaltecido". Anteriormente en el Evangelio de Mateo, Jesús enseñó que las personas deben pensar más en lo que Dios piensa que en lo que otras personas piensan. Dijo: "Tu Padre, que te ve en secreto, te recompensará abiertamente". La declaración que hace ahora sobre sus discípulos que se humillan encaja con esta idea. Significa que cuando las personas verdaderamente intentan servir a los demás sin pensar en obtener un honor especial para sí mismas, Dios todavía sabe lo que han hecho. Finalmente, Dios los honrará.</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Multitudes de personas escuchando en el templo</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Fariseos y escribas, o maestros de la ley religiosa</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historia comienza con Jesús volviéndose para hablar a sus discípulos y a las multitudes de personas en el templo. Les dice que los fariseos y los escribas son expertos en las leyes de Moisés. Por esa razón, les dice a sus discípulos y a las multitudes que obedezcan lo que los fariseos dicen. Pero les dice que no hagan lo que hacen los fariseos, porque ellos mismos no ponen en práctica lo que enseñan a los demás. Son como las personas que atan una carga pesada y la ponen en la espalda de otra persona, pero ellos mismos ni siquiera mueven un dedo para ayudar a llevarla.</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las personas que interpretan a los fariseos y a los escribas, "¿Cómo se sienten?" Es posible que escuches respuestas como, "Insultados" o "Enojados".</w:t>
      </w:r>
    </w:p>
    <w:p>
      <w:pPr>
        <w:pStyle w:val="ListBullet"/>
        <w:spacing w:line="240" w:lineRule="auto"/>
        <w:ind w:left="720"/>
      </w:pPr>
      <w:r>
        <w:rPr>
          <w:lang w:val="es_ES" w:bidi="es_ES"/>
        </w:rPr>
      </w:r>
      <w:r>
        <w:rPr>
          <w:lang w:val="es_ES" w:bidi="es_ES"/>
        </w:rPr>
        <w:t>Pregúntales a los actores que interpretan a las multitudes y a los discípulos de Jesús, "¿Cómo se sienten?" Es posible que escuches cosas como, "Sorprendido" o "Aliviado de que haya otra forma de ser santo distinta a la que enseñan los fariseos".</w:t>
      </w:r>
    </w:p>
    <w:p>
      <w:pPr>
        <w:pStyle w:val="ListBullet"/>
        <w:spacing w:line="240" w:lineRule="auto"/>
        <w:ind w:left="720"/>
      </w:pPr>
      <w:r>
        <w:rPr>
          <w:lang w:val="es_ES" w:bidi="es_ES"/>
        </w:rPr>
      </w:r>
      <w:r>
        <w:rPr>
          <w:lang w:val="es_ES" w:bidi="es_ES"/>
        </w:rPr>
        <w:t>Reinicia la acción.</w:t>
      </w:r>
    </w:p>
    <w:p>
      <w:pPr/>
      <w:r>
        <w:rPr>
          <w:lang w:val="es_ES" w:bidi="es_ES"/>
        </w:rPr>
      </w:r>
      <w:r>
        <w:rPr>
          <w:lang w:val="es_ES" w:bidi="es_ES"/>
        </w:rPr>
        <w:t>Jesús continúa hablando sobre los errores que los fariseos cometen. Dice que hacen todo para mostrarse. Hacen cajas anchas con versículos de las Escrituras en el interior para usar, y hacen borlas largas en sus túnicas para mostrar lo santos que son. Les gusta ser tratados con honor especial en las reuniones sociales, la adoración y en la calle. Les gusta ser llamados "rabí".</w:t>
      </w:r>
    </w:p>
    <w:p>
      <w:pPr/>
      <w:r>
        <w:rPr>
          <w:lang w:val="es_ES" w:bidi="es_ES"/>
        </w:rPr>
      </w:r>
      <w:r>
        <w:rPr>
          <w:lang w:val="es_ES" w:bidi="es_ES"/>
        </w:rPr>
        <w:t>Ahora Jesús les dice a sus discípulos cómo deben ser diferentes. "Pero vosotros, no dejéis que nadie os llame 'rabí'", dice, "porque tenéis un solo maestro, y todos sois hermanos y hermanas".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 Jesús, "¿Cómo se siente?" Es posible que escuches cosas como, "Quiero que entiendan", o "Amo a mis discípulos y sé que esto es algo importante que aprendan".</w:t>
      </w:r>
    </w:p>
    <w:p>
      <w:pPr>
        <w:pStyle w:val="ListBullet"/>
        <w:spacing w:line="240" w:lineRule="auto"/>
        <w:ind w:left="720"/>
      </w:pPr>
      <w:r>
        <w:rPr>
          <w:lang w:val="es_ES" w:bidi="es_ES"/>
        </w:rPr>
      </w:r>
      <w:r>
        <w:rPr>
          <w:lang w:val="es_ES" w:bidi="es_ES"/>
        </w:rPr>
        <w:t>Reinicia la acción.</w:t>
      </w:r>
    </w:p>
    <w:p>
      <w:pPr/>
      <w:r>
        <w:rPr>
          <w:lang w:val="es_ES" w:bidi="es_ES"/>
        </w:rPr>
      </w:r>
      <w:r>
        <w:rPr>
          <w:lang w:val="es_ES" w:bidi="es_ES"/>
        </w:rPr>
        <w:t>De manera similar, Jesús les dice que no llamen a alguien "Padre" como señal de lo importante que es esa persona, y no llamen a alguien "tutor". En cambio, deben pensar en Dios como su Padre y en el Mesías como su tutor. Jesús les dice que sus líderes deben actuar como siervos de todos los demás.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Pregúntenles a los actores que interpretan a los discípulos de Jesús, "¿Cómo se sienten?" Es posible que escuches cosas como, "Sorprendido", o "Incómodo", o "Hacer lo que Jesús dice es muy difícil".</w:t>
      </w:r>
    </w:p>
    <w:p>
      <w:pPr>
        <w:pStyle w:val="ListBullet"/>
        <w:spacing w:line="240" w:lineRule="auto"/>
        <w:ind w:left="720"/>
      </w:pPr>
      <w:r>
        <w:rPr>
          <w:lang w:val="es_ES" w:bidi="es_ES"/>
        </w:rPr>
      </w:r>
      <w:r>
        <w:rPr>
          <w:lang w:val="es_ES" w:bidi="es_ES"/>
        </w:rPr>
        <w:t>Reinicia la acción.</w:t>
      </w:r>
    </w:p>
    <w:p>
      <w:pPr/>
      <w:r>
        <w:rPr>
          <w:lang w:val="es_ES" w:bidi="es_ES"/>
        </w:rPr>
      </w:r>
      <w:r>
        <w:rPr>
          <w:lang w:val="es_ES" w:bidi="es_ES"/>
        </w:rPr>
        <w:t>Jesús termina diciendo: "El que se exalte a sí mismo será humillado, pero el que se humille será exaltado".</w:t>
      </w:r>
    </w:p>
    <w:p>
      <w:pPr>
        <w:pStyle w:val="ListBullet"/>
        <w:spacing w:line="240" w:lineRule="auto"/>
        <w:ind w:left="720"/>
      </w:pPr>
      <w:r>
        <w:rPr>
          <w:lang w:val="es_ES" w:bidi="es_ES"/>
        </w:rPr>
      </w:r>
      <w:r>
        <w:rPr>
          <w:lang w:val="es_ES" w:bidi="es_ES"/>
        </w:rPr>
        <w:t>Al final de la acción, pregúntales a los actores que interpretan a los escribas y a los fariseos, "¿Cómo se sienten?" Es posible que escuches cosas como, "Molesto", "Enojado" o "Este hombre está loco".</w:t>
      </w:r>
    </w:p>
    <w:p>
      <w:pPr>
        <w:pStyle w:val="ListBullet"/>
        <w:spacing w:line="240" w:lineRule="auto"/>
        <w:ind w:left="720"/>
      </w:pPr>
      <w:r>
        <w:rPr>
          <w:lang w:val="es_ES" w:bidi="es_ES"/>
        </w:rPr>
      </w:r>
      <w:r>
        <w:rPr>
          <w:lang w:val="es_ES" w:bidi="es_ES"/>
        </w:rPr>
        <w:t>Pregúntales a los actores que interpretan a la multitud, "¿Cómo se sienten?" Es posible que escuches cosas como, "Impactado", o "Esto es completamente diferente de lo que pensaba".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En este pasaje, Jesús está hablando a las multitudes de personas en el templo y a sus </w:t>
      </w:r>
      <w:r>
        <w:rPr>
          <w:b/>
          <w:lang w:val="es_ES" w:bidi="es_ES"/>
        </w:rPr>
        <w:t>discípulos</w:t>
      </w:r>
      <w:r>
        <w:rPr>
          <w:lang w:val="es_ES" w:bidi="es_ES"/>
        </w:rPr>
        <w:t xml:space="preserve">, un grupo de estudiantes a los que enseñaba y con los que vivía y viajaba. Consulten el Glosario Principal para obtener más información sobre </w:t>
      </w:r>
      <w:r>
        <w:rPr>
          <w:lang w:val="es_ES" w:bidi="es_ES"/>
        </w:rPr>
        <w:t>discípulo</w:t>
      </w:r>
      <w:r>
        <w:rPr>
          <w:lang w:val="es_ES" w:bidi="es_ES"/>
        </w:rPr>
        <w:t xml:space="preserve"> y usen la misma palabra que han usado en otros pasajes. Si usan la palabra </w:t>
      </w:r>
      <w:r>
        <w:rPr>
          <w:lang w:val="es_ES" w:bidi="es_ES"/>
        </w:rPr>
        <w:t>templo</w:t>
      </w:r>
      <w:r>
        <w:rPr>
          <w:lang w:val="es_ES" w:bidi="es_ES"/>
        </w:rPr>
        <w:t xml:space="preserve"> en su traducción, consulten el Glosario Principal para obtener una definición, y asegúrense de usar la misma palabra que han usado en otros pasajes.</w:t>
      </w:r>
    </w:p>
    <w:p>
      <w:pPr/>
      <w:r>
        <w:rPr>
          <w:lang w:val="es_ES" w:bidi="es_ES"/>
        </w:rPr>
      </w:r>
      <w:r>
        <w:rPr>
          <w:lang w:val="es_ES" w:bidi="es_ES"/>
        </w:rPr>
        <w:t xml:space="preserve">Jesús dice: "Los </w:t>
      </w:r>
      <w:r>
        <w:rPr>
          <w:b/>
          <w:lang w:val="es_ES" w:bidi="es_ES"/>
        </w:rPr>
        <w:t>fariseos</w:t>
      </w:r>
      <w:r>
        <w:rPr>
          <w:lang w:val="es_ES" w:bidi="es_ES"/>
        </w:rPr>
        <w:t xml:space="preserve"> y los </w:t>
      </w:r>
      <w:r>
        <w:rPr>
          <w:b/>
          <w:lang w:val="es_ES" w:bidi="es_ES"/>
        </w:rPr>
        <w:t>escribas</w:t>
      </w:r>
      <w:r>
        <w:rPr>
          <w:lang w:val="es_ES" w:bidi="es_ES"/>
        </w:rPr>
        <w:t xml:space="preserve"> se sientan en el </w:t>
      </w:r>
      <w:r>
        <w:rPr>
          <w:b/>
          <w:lang w:val="es_ES" w:bidi="es_ES"/>
        </w:rPr>
        <w:t>asiento de Moisés</w:t>
      </w:r>
      <w:r>
        <w:rPr>
          <w:lang w:val="es_ES" w:bidi="es_ES"/>
        </w:rPr>
        <w:t xml:space="preserve">". Los </w:t>
      </w:r>
      <w:r>
        <w:rPr>
          <w:lang w:val="es_ES" w:bidi="es_ES"/>
        </w:rPr>
        <w:t>fariseos</w:t>
      </w:r>
      <w:r>
        <w:rPr>
          <w:lang w:val="es_ES" w:bidi="es_ES"/>
        </w:rPr>
        <w:t xml:space="preserve"> eran una secta de judíos que tenían muchas enseñanzas sobre cómo mantenerse puros. Consulten el Glosario Principal para obtener una definición completa, y usen la misma palabra que han usado en otros pasajes. </w:t>
      </w:r>
      <w:r>
        <w:rPr>
          <w:lang w:val="es_ES" w:bidi="es_ES"/>
        </w:rPr>
        <w:t>Escriba</w:t>
      </w:r>
      <w:r>
        <w:rPr>
          <w:lang w:val="es_ES" w:bidi="es_ES"/>
        </w:rPr>
        <w:t xml:space="preserve"> originalmente significaba alguien que copiaba las Escrituras del Antiguo Testamento a mano, pero también significaba alguien que había estudiado el Antiguo Testamento y sabía muchas cosas al respecto. Muchos escribas pertenecían al grupo de los fariseos. Consulten el Glosario Principal para obtener una definición completa, y usen la misma palabra que han usado en otros pasajes. "Se sientan en el asiento de Moisés" podría significar dos cosas. Puede significar que en realidad había una silla en las sinagogas llamada "el asiento de Moisés", aunque ningún otro libro de la antigüedad habla de esto. O podría significar que los escribas y los fariseos actúan en nombre de Moisés o actúan como Moisés al dar a las personas las leyes de Moisés.</w:t>
      </w:r>
    </w:p>
    <w:p>
      <w:pPr/>
      <w:r>
        <w:rPr>
          <w:lang w:val="es_ES" w:bidi="es_ES"/>
        </w:rPr>
      </w:r>
      <w:r>
        <w:rPr>
          <w:lang w:val="es_ES" w:bidi="es_ES"/>
        </w:rPr>
        <w:t>Entonces Jesús dice que los fariseos hacen todo para mostrarse. Usan cajas más grandes con las Escrituras en el interior y borlas más largas en los bordes de sus túnicas. Ambas eran cosas que los judíos religiosos usaban en su ropa debido a los mandamientos que Dios había dado en el Antiguo Testamento.</w:t>
      </w:r>
    </w:p>
    <w:p>
      <w:pPr/>
      <w:r>
        <w:rPr>
          <w:lang w:val="es_ES" w:bidi="es_ES"/>
        </w:rPr>
      </w:r>
      <w:r>
        <w:rPr>
          <w:lang w:val="es_ES" w:bidi="es_ES"/>
        </w:rPr>
        <w:t xml:space="preserve">Deténganse y miren nuevamente las imágenes de un </w:t>
      </w:r>
      <w:r>
        <w:rPr>
          <w:lang w:val="es_ES" w:bidi="es_ES"/>
        </w:rPr>
        <w:t>tefilín y borlas en una túnica israelita</w:t>
      </w:r>
      <w:r>
        <w:rPr>
          <w:lang w:val="es_ES" w:bidi="es_ES"/>
        </w:rPr>
        <w:t>.</w:t>
      </w:r>
    </w:p>
    <w:p>
      <w:pPr/>
      <w:r>
        <w:rPr>
          <w:lang w:val="es_ES" w:bidi="es_ES"/>
        </w:rPr>
      </w:r>
      <w:r>
        <w:rPr>
          <w:lang w:val="es_ES" w:bidi="es_ES"/>
        </w:rPr>
        <w:t xml:space="preserve">Jesús dice que los fariseos también aman cuando las personas les dan un lugar de honor en un banquete y los mejores asientos en la </w:t>
      </w:r>
      <w:r>
        <w:rPr>
          <w:lang w:val="es_ES" w:bidi="es_ES"/>
        </w:rPr>
        <w:t>sinagoga</w:t>
      </w:r>
      <w:r>
        <w:rPr>
          <w:lang w:val="es_ES" w:bidi="es_ES"/>
        </w:rPr>
        <w:t>, el lugar local de adoración y oración donde los judíos se reunían al menos una vez a la semana. Consulten el Glosario Principal para obtener una definición completa, y asegúrense de usar la misma palabra que han usado en otros pasajes.</w:t>
      </w:r>
    </w:p>
    <w:p>
      <w:pPr/>
      <w:r>
        <w:rPr>
          <w:lang w:val="es_ES" w:bidi="es_ES"/>
        </w:rPr>
      </w:r>
      <w:r>
        <w:rPr>
          <w:lang w:val="es_ES" w:bidi="es_ES"/>
        </w:rPr>
        <w:t>Jesús también dice que a los fariseos les gusta cuando las personas los saludan respetuosamente en la plaza y los llaman, "</w:t>
      </w:r>
      <w:r>
        <w:rPr>
          <w:lang w:val="es_ES" w:bidi="es_ES"/>
        </w:rPr>
        <w:t>rabí</w:t>
      </w:r>
      <w:r>
        <w:rPr>
          <w:lang w:val="es_ES" w:bidi="es_ES"/>
        </w:rPr>
        <w:t>", un título para un maestro religioso que significa "mi señor" o "mi gran maestro". Consulten el Glosario Principal para obtener una definición completa, y usen la misma palabra que han usado en otros pasajes.</w:t>
      </w:r>
    </w:p>
    <w:p>
      <w:pPr/>
      <w:r>
        <w:rPr>
          <w:lang w:val="es_ES" w:bidi="es_ES"/>
        </w:rPr>
      </w:r>
      <w:r>
        <w:rPr>
          <w:lang w:val="es_ES" w:bidi="es_ES"/>
        </w:rPr>
        <w:t xml:space="preserve">Entonces Jesús les dice a las personas a quienes se dirige que no deben dejar que la gente los llame "rabí", porque solo tienen un Maestro, y todos deben considerarse iguales, como hermanos. Dice que no deben dar a alguien en la tierra el título "Padre", porque tienen un Padre Celestial. Y dice que no deben llamar a alguien su "tutor", o instructor privado, porque solo tienen un tutor, el </w:t>
      </w:r>
      <w:r>
        <w:rPr>
          <w:b/>
          <w:lang w:val="es_ES" w:bidi="es_ES"/>
        </w:rPr>
        <w:t>Mesías</w:t>
      </w:r>
      <w:r>
        <w:rPr>
          <w:lang w:val="es_ES" w:bidi="es_ES"/>
        </w:rPr>
        <w:t xml:space="preserve">. </w:t>
      </w:r>
      <w:r>
        <w:rPr>
          <w:lang w:val="es_ES" w:bidi="es_ES"/>
        </w:rPr>
        <w:t>Mesías</w:t>
      </w:r>
      <w:r>
        <w:rPr>
          <w:lang w:val="es_ES" w:bidi="es_ES"/>
        </w:rPr>
        <w:t xml:space="preserve">, o </w:t>
      </w:r>
      <w:r>
        <w:rPr>
          <w:lang w:val="es_ES" w:bidi="es_ES"/>
        </w:rPr>
        <w:t>Cristo</w:t>
      </w:r>
      <w:r>
        <w:rPr>
          <w:lang w:val="es_ES" w:bidi="es_ES"/>
        </w:rPr>
        <w:t>, significa el salvador que Dios había prometido enviar a su pueblo. Consulten el Glosario Principal para obtener una definición completa, y usen la misma palabra que han usado en otros pasajes.</w:t>
      </w:r>
    </w:p>
    <w:p>
      <w:pPr/>
      <w:r>
        <w:rPr>
          <w:lang w:val="es_ES" w:bidi="es_ES"/>
        </w:rPr>
      </w:r>
      <w:r>
        <w:rPr>
          <w:lang w:val="es_ES" w:bidi="es_ES"/>
        </w:rPr>
        <w:t xml:space="preserve">Jesús les dice a sus discípulos que la persona más grande o la más importante entre ellos debe ser como un </w:t>
      </w:r>
      <w:r>
        <w:rPr>
          <w:b/>
          <w:lang w:val="es_ES" w:bidi="es_ES"/>
        </w:rPr>
        <w:t>siervo</w:t>
      </w:r>
      <w:r>
        <w:rPr>
          <w:lang w:val="es_ES" w:bidi="es_ES"/>
        </w:rPr>
        <w:t xml:space="preserve">. Un siervo era alguien que vivía en la casa con la familia del amo para servirla. Cuando Jesús habla de ser como un siervo, está enseñando que las personas necesitan pensar en hacer cosas para ayudar a otras personas antes de pensar en ayudarse a sí mismas. Consulten el Glosario Principal para obtener una definición de </w:t>
      </w:r>
      <w:r>
        <w:rPr>
          <w:lang w:val="es_ES" w:bidi="es_ES"/>
        </w:rPr>
        <w:t>siervo</w:t>
      </w:r>
      <w:r>
        <w:rPr>
          <w:lang w:val="es_ES" w:bidi="es_ES"/>
        </w:rPr>
        <w:t>, y usen la misma palabra que han usado en otros pasajes.</w:t>
      </w:r>
    </w:p>
    <w:p>
      <w:pPr/>
      <w:r>
        <w:rPr>
          <w:lang w:val="es_ES" w:bidi="es_ES"/>
        </w:rPr>
      </w:r>
      <w:r>
        <w:rPr>
          <w:lang w:val="es_ES" w:bidi="es_ES"/>
        </w:rPr>
        <w:t>Jesús dice que cualquiera que intente enaltecerse, o mostrar que es importante, terminará siendo humillado. En otras palabras, cuando alguien intenta ponerse por encima de otras personas, Dios volverá a poner a esa persona en un lugar inferior. Jesús también dice que cualquiera que se humille será enaltecido. En otras palabras, cuando alguien se pone en un lugar más bajo al servir a otras personas, Dios elevará a esa persona a una posición más alta.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23:13–22</w:t>
      </w:r>
      <w:r>
        <w:rPr>
          <w:lang w:val="es_ES" w:bidi="es_ES"/>
        </w:rPr>
      </w:r>
    </w:p>
    <w:p>
      <w:pPr>
        <w:pStyle w:val="Heading3"/>
      </w:pPr>
      <w:r>
        <w:rPr>
          <w:lang w:val="es_ES" w:bidi="es_ES"/>
        </w:rPr>
        <w:t>Escuchar con el corazón</w:t>
      </w:r>
    </w:p>
    <w:p>
      <w:pPr/>
      <w:r>
        <w:rPr>
          <w:lang w:val="es_ES" w:bidi="es_ES"/>
        </w:rPr>
      </w:r>
      <w:r>
        <w:rPr>
          <w:lang w:val="es_ES" w:bidi="es_ES"/>
        </w:rPr>
        <w:t>Escuchen Mateo 23:13–22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Este pasaje es el comienzo de un discurso que Jesús hace a los escribas y a los fariseos en el templo. Esto sucede unos días antes de que Jesús muera en la cruz. Los líderes religiosos, incluido el grupo llamado los fariseos, han cuestionado si Jesús tiene derecho de enseñar a la gente, y le han hecho muchas preguntas que esperaban les dieran una razón para arrestarlo. Jesús respondió a todas sus preguntas, mostrando que era mucho más sabio de lo que pensaban. Ahora está hablando de lo que está mal en las enseñanzas y la forma de vida de los fariseos. Habló primero a la multitud y a los discípulos y les advirtió sobre ciertas cosas que hacen los fariseos y que él no quiere que sus discípulos hagan. Ahora comienza a hablarles a los fariseos y escribas mismos.</w:t>
      </w:r>
    </w:p>
    <w:p>
      <w:pPr/>
      <w:r>
        <w:rPr>
          <w:lang w:val="es_ES" w:bidi="es_ES"/>
        </w:rPr>
      </w:r>
      <w:r>
        <w:rPr>
          <w:lang w:val="es_ES" w:bidi="es_ES"/>
        </w:rPr>
        <w:t>En el discurso que comienza en este pasaje, Jesús pronunciará siete "ayes" sobre los fariseos y los escribas. Este pasaje contiene los primeros tres de estos siete dichos. Decir "ay de vosotros" era una manera de decirle a la gente que iba a pasar por alguna dificultad o sufrimiento terrible. La palabra que se traduce en algunas versiones en español como "ay" se usaba a menudo para mostrar que la persona que hablaba estaba extremadamente triste. En el Antiguo Testamento, muchos profetas pronunciaron "ayes" contra Israel y otros pueblos que habían pecado contra Dios cuando Dios iba a permitir que pasaran por un tiempo de sufrimiento. Después de que Jesús habla contra los líderes religiosos, Jesús también profetizará sobre el sufrimiento que vendrá sobre Jerusalén debido a los pecados de los líderes religiosos. Le dirá a la gente que los enemigos destruirán la ciudad y el templo, algo que finalmente sucedió unos 40 años después.</w:t>
      </w:r>
    </w:p>
    <w:p>
      <w:pPr/>
      <w:r>
        <w:rPr>
          <w:lang w:val="es_ES" w:bidi="es_ES"/>
        </w:rPr>
      </w:r>
      <w:r>
        <w:rPr>
          <w:lang w:val="es_ES" w:bidi="es_ES"/>
        </w:rPr>
        <w:t>Deténganse y conversen sobre las siguientes preguntas con su grupo. En su idioma, ¿qué palabras usa la gente cuando está extremadamente triste? ¿Cómo hablan de algo terrible que va a suceder? ¿Qué tipos de personas en su cultura son más propensas a dar advertencias sobre las cosas que sucederán en el futuro?</w:t>
      </w:r>
    </w:p>
    <w:p>
      <w:pPr/>
      <w:r>
        <w:rPr>
          <w:lang w:val="es_ES" w:bidi="es_ES"/>
        </w:rPr>
      </w:r>
      <w:r>
        <w:rPr>
          <w:lang w:val="es_ES" w:bidi="es_ES"/>
        </w:rPr>
        <w:t>Jesús usa palabras muy fuertes en este pasaje para hablar contra los pecados de los líderes religiosos. En algunas culturas, las palabras que usa sonarían demasiado fuertes y duras. Pero otros libros judíos de este período tienen pasajes similares que hablan con dureza sobre las personas con las que no estaban de acuerdo.</w:t>
      </w:r>
    </w:p>
    <w:p>
      <w:pPr/>
      <w:r>
        <w:rPr>
          <w:lang w:val="es_ES" w:bidi="es_ES"/>
        </w:rPr>
      </w:r>
      <w:r>
        <w:rPr>
          <w:lang w:val="es_ES" w:bidi="es_ES"/>
        </w:rPr>
        <w:t>El pasaje comienza con Jesús diciendo: "¡Ay de vosotros!" a los escribas y fariseos. Los escribas eran personas que habían pasado mucho tiempo estudiando el Antiguo Testamento, o las Escrituras judías, y sabían muchas cosas al respecto. Los fariseos eran un grupo de judíos que seguían ciertas enseñanzas sobre mantenerse puros, o ritualmente limpios. Eran muy estrictos. Muchos escribas pertenecían al grupo de los fariseos. Cuando Jesús dice: "ay de vosotros, escribas y fariseos", significa que sabe que van a pasar por un dolor terrible en el futuro. También los llama "hipócritas", o "actores". Hipócrita significa alguien que dice algo pero en realidad no lo siente, similar a un actor que interpreta un papel en una obra pero es una persona diferente en la vida real. En este pasaje, Jesús está diciendo que los fariseos y los escribas dicen que son santos, o han sido apartados para servir a Dios, pero en realidad no están haciendo lo que Dios piensa que es santo en absoluto. Piensan que la santidad se trata de cumplir una larga lista de reglas. Pero Jesús enseña que para Dios, ser santo se trata de amar a Dios y a las personas y de obedecer a Dios desde el corazón.</w:t>
      </w:r>
    </w:p>
    <w:p>
      <w:pPr/>
      <w:r>
        <w:rPr>
          <w:lang w:val="es_ES" w:bidi="es_ES"/>
        </w:rPr>
      </w:r>
      <w:r>
        <w:rPr>
          <w:lang w:val="es_ES" w:bidi="es_ES"/>
        </w:rPr>
        <w:t>Jesús dice que los fariseos y los escribas van a pasar por un terrible sufrimiento porque cierran la entrada al reino de los cielos en la cara de la gente. Jesús está hablando del reino de los cielos como si fuera una ciudad antigua, que tendría un muro a su alrededor con puertas que podrían cerrarse. Está diciendo que es como si los fariseos hubieran decidido no entrar en esta ciudad, y no solo eso, sino que cerraron las puertas para que otras personas tampoco pudieran entrar. Jesús está diciendo que la manera en que los fariseos enseñan, y especialmente la manera en que se oponen a Jesús, no solo les impide tener vida eterna con Dios. También está evitando que otras personas reciban este regalo de Dios.</w:t>
      </w:r>
    </w:p>
    <w:p>
      <w:pPr/>
      <w:r>
        <w:rPr>
          <w:lang w:val="es_ES" w:bidi="es_ES"/>
        </w:rPr>
      </w:r>
      <w:r>
        <w:rPr>
          <w:lang w:val="es_ES" w:bidi="es_ES"/>
        </w:rPr>
        <w:t>Algunas traducciones de la Biblia tienen a continuación otra declaración de "ay" sobre cómo los escribas y los fariseos se apoderan de los bienes de las viudas. La mayoría de las traducciones no incluyen este versículo, porque no está presente en la mayoría de las primeras copias escritas a mano de Mateo, y muchas personas piensan que se añadió más tarde.</w:t>
      </w:r>
    </w:p>
    <w:p>
      <w:pPr/>
      <w:r>
        <w:rPr>
          <w:lang w:val="es_ES" w:bidi="es_ES"/>
        </w:rPr>
      </w:r>
      <w:r>
        <w:rPr>
          <w:lang w:val="es_ES" w:bidi="es_ES"/>
        </w:rPr>
        <w:t>En la segunda declaración de "ay" de Jesús, dice que los fariseos y los escribas viajan muy lejos "por tierra y mar" para hacer un converso o prosélito, lo que significa una persona no judía que decide obedecer al Dios de Israel y vivir como judío. La mayoría de los estudiosos piensan que Jesús está hablando de los fariseos que trabajaban duro para convencer a los no judíos que ya estaban obedeciendo algunos de los mandamientos de Dios de que se convirtieran plenamente en judíos y aprendieran a guardar todas las leyes y costumbres judías, incluidas las costumbres que los fariseos habían añadido. Jesús dice que una vez que los fariseos ganan a este prosélito, lo convierten en el doble de "hijo del infierno" de lo que son ellos mismos. "Hijo del infierno" es una figura retórica que significa una persona que pertenece al infierno, una persona que merece castigo por sus pecados. En otras palabras, Jesús dice que los fariseos no están ayudando a los no judíos a los que están enseñando. Como los fariseos están tan equivocados sobre cómo están tratando de agradar a Dios, también están llevando a otras personas al infierno, no a Dios. Los no judíos a quienes enseñan aprenderán a ser como los fariseos: orgullosos, estrictos y alejados de Dios.</w:t>
      </w:r>
    </w:p>
    <w:p>
      <w:pPr/>
      <w:r>
        <w:rPr>
          <w:lang w:val="es_ES" w:bidi="es_ES"/>
        </w:rPr>
      </w:r>
      <w:r>
        <w:rPr>
          <w:lang w:val="es_ES" w:bidi="es_ES"/>
        </w:rPr>
        <w:t>En la tercera declaración de Jesús, no dice "escribas y fariseos", simplemente los llama "guías ciegos". Estos líderes estaban tratando de guiar a otras personas a conocer y servir a Dios, pero los líderes mismos estaban espiritualmente ciegos; no vieron lo que Dios realmente quería que hicieran. Debido a eso, no podían llevar a otras personas en la dirección correcta.</w:t>
      </w:r>
    </w:p>
    <w:p>
      <w:pPr/>
      <w:r>
        <w:rPr>
          <w:lang w:val="es_ES" w:bidi="es_ES"/>
        </w:rPr>
      </w:r>
      <w:r>
        <w:rPr>
          <w:lang w:val="es_ES" w:bidi="es_ES"/>
        </w:rPr>
        <w:t>Jesús da un ejemplo de cómo estos líderes muestran a la gente el camino incorrecto que debe tomar. Habla de cómo los escribas y los fariseos dicen que la gente debe cumplir ciertos tipos de juramentos, o promesas, pero no otros. Se suponía que un juramento demostraba que la persona que lo prestaba no mentía. En el Antiguo Testamento, jurar en el nombre de Dios era una manera de decir: "Si no cumplo mi promesa a ti, estoy de acuerdo en que Dios me castigue". En los tiempos de Jesús, la gente había comenzado a hacer juramentos por otros objetos sagrados como el templo o los sacrificios en lugar de decir directamente que estaban jurando a Dios, lo que era considerado irrespetuoso en los tiempos de Jesús. Jurar era extremadamente común, y muchas personas creían que no era importante decir la verdad a menos que prestaran un juramento. La gente incluso se confundía sobre si era importante cumplir todos los juramentos, o si solo era necesario cumplir los juramentos hechos por las cosas más santas. Algunos rabinos enseñaban que la gente solo necesitaba guardar su juramento si juraba por el nombre de Dios, si usaba la palabra "juramento", o si usaba la palabra "ofrenda", lo que significa un sacrificio a Dios. Si prestaban juramento usando cualquier otra palabra, entonces no tenían que cumplir su promesa.</w:t>
      </w:r>
    </w:p>
    <w:p>
      <w:pPr/>
      <w:r>
        <w:rPr>
          <w:lang w:val="es_ES" w:bidi="es_ES"/>
        </w:rPr>
      </w:r>
      <w:r>
        <w:rPr>
          <w:lang w:val="es_ES" w:bidi="es_ES"/>
        </w:rPr>
        <w:t>Deténganse y conversen sobre las siguientes preguntas en grupo: En su cultura, ¿cómo sabe la gente si alguien está mintiendo? ¿Cómo saben si alguien está diciendo la verdad? ¿Qué hace la gente para demostrar que está diciendo la verdad o que se toma algo muy en serio?</w:t>
      </w:r>
    </w:p>
    <w:p>
      <w:pPr/>
      <w:r>
        <w:rPr>
          <w:lang w:val="es_ES" w:bidi="es_ES"/>
        </w:rPr>
      </w:r>
      <w:r>
        <w:rPr>
          <w:lang w:val="es_ES" w:bidi="es_ES"/>
        </w:rPr>
        <w:t>Jesús, por otro lado, enseñó a sus discípulos que en lugar de hacer diferentes tipos de juramentos, debían decir la verdad en todo momento y hacer exactamente lo que habían dicho que harían. En este pasaje, Jesús les dice a los fariseos que hacer reglas sobre qué promesas la gente necesita cumplir y qué promesas pueden romper está llevando a la gente en la dirección incorrecta. Jesús llama a los escribas y a los fariseos "ciegos" tres veces en este párrafo. Jesús dice que cualquier juramento hecho por cualquier objeto santo es en realidad un juramento hecho a Dios, ya que Dios es el que hace que las cosas sean santas. Esto significa que todas las promesas son importantes y la gente necesita hacer lo que dice que va a hacer, sin importar las palabras que usen.</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llama a los escribas y a los fariseos hipócritas y los reprende por cerrar la entrada al reino de los cielos para que ni ellos ni otras personas puedan entrar.</w:t>
      </w:r>
    </w:p>
    <w:p>
      <w:pPr/>
      <w:r>
        <w:rPr>
          <w:lang w:val="es_ES" w:bidi="es_ES"/>
        </w:rPr>
      </w:r>
      <w:r>
        <w:rPr>
          <w:b/>
          <w:lang w:val="es_ES" w:bidi="es_ES"/>
        </w:rPr>
        <w:t>Segunda escena:</w:t>
      </w:r>
      <w:r>
        <w:rPr>
          <w:lang w:val="es_ES" w:bidi="es_ES"/>
        </w:rPr>
        <w:t xml:space="preserve"> Jesús reprende a los escribas y a los fariseos por tratar de convencer a la gente de que se conviertan en judíos, y luego hacer que esas personas sean aún peores de lo que son ellas mismas.</w:t>
      </w:r>
    </w:p>
    <w:p>
      <w:pPr/>
      <w:r>
        <w:rPr>
          <w:lang w:val="es_ES" w:bidi="es_ES"/>
        </w:rPr>
      </w:r>
      <w:r>
        <w:rPr>
          <w:b/>
          <w:lang w:val="es_ES" w:bidi="es_ES"/>
        </w:rPr>
        <w:t>Tercera escena:</w:t>
      </w:r>
      <w:r>
        <w:rPr>
          <w:lang w:val="es_ES" w:bidi="es_ES"/>
        </w:rPr>
        <w:t xml:space="preserve"> Jesús reprende a los escribas y a los fariseos por tratar de guiar a otras personas cuando ellos mismos están espiritualmente ciegos. Da un ejemplo de cómo los escribas y los fariseos dicen que la gente necesita cumplir algunas promesas o juramentos, pero no otros.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Líderes religiosos, incluidos los escribas y los fariseos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Multitudes de personas en el templo</w:t>
      </w:r>
    </w:p>
    <w:p>
      <w:pPr/>
      <w:r>
        <w:rPr>
          <w:lang w:val="es_ES" w:bidi="es_ES"/>
        </w:rPr>
      </w:r>
      <w:r>
        <w:rPr>
          <w:lang w:val="es_ES" w:bidi="es_ES"/>
        </w:rPr>
        <w:t>Los personajes en la primera declaración de Jesús incluyen:</w:t>
      </w:r>
    </w:p>
    <w:p>
      <w:pPr>
        <w:pStyle w:val="ListBullet"/>
        <w:spacing w:line="240" w:lineRule="auto"/>
        <w:ind w:left="720"/>
      </w:pPr>
      <w:r>
        <w:rPr>
          <w:lang w:val="es_ES" w:bidi="es_ES"/>
        </w:rPr>
      </w:r>
      <w:r>
        <w:rPr>
          <w:lang w:val="es_ES" w:bidi="es_ES"/>
        </w:rPr>
        <w:t>Personas que pueden abrir la entrada al reino de los cielos</w:t>
      </w:r>
    </w:p>
    <w:p>
      <w:pPr>
        <w:pStyle w:val="ListBullet"/>
        <w:spacing w:line="240" w:lineRule="auto"/>
        <w:ind w:left="720"/>
      </w:pPr>
      <w:r>
        <w:rPr>
          <w:lang w:val="es_ES" w:bidi="es_ES"/>
        </w:rPr>
      </w:r>
      <w:r>
        <w:rPr>
          <w:lang w:val="es_ES" w:bidi="es_ES"/>
        </w:rPr>
        <w:t>Personas que están tratando de entrar en el Reino</w:t>
      </w:r>
    </w:p>
    <w:p>
      <w:pPr/>
      <w:r>
        <w:rPr>
          <w:lang w:val="es_ES" w:bidi="es_ES"/>
        </w:rPr>
      </w:r>
      <w:r>
        <w:rPr>
          <w:lang w:val="es_ES" w:bidi="es_ES"/>
        </w:rPr>
        <w:t>Los personajes en la segunda declaración de Jesús incluyen:</w:t>
      </w:r>
    </w:p>
    <w:p>
      <w:pPr>
        <w:pStyle w:val="ListBullet"/>
        <w:spacing w:line="240" w:lineRule="auto"/>
        <w:ind w:left="720"/>
      </w:pPr>
      <w:r>
        <w:rPr>
          <w:lang w:val="es_ES" w:bidi="es_ES"/>
        </w:rPr>
      </w:r>
      <w:r>
        <w:rPr>
          <w:lang w:val="es_ES" w:bidi="es_ES"/>
        </w:rPr>
        <w:t>Escribas y fariseos</w:t>
      </w:r>
    </w:p>
    <w:p>
      <w:pPr>
        <w:pStyle w:val="ListBullet"/>
        <w:spacing w:line="240" w:lineRule="auto"/>
        <w:ind w:left="720"/>
      </w:pPr>
      <w:r>
        <w:rPr>
          <w:lang w:val="es_ES" w:bidi="es_ES"/>
        </w:rPr>
      </w:r>
      <w:r>
        <w:rPr>
          <w:lang w:val="es_ES" w:bidi="es_ES"/>
        </w:rPr>
        <w:t>Gente no judía</w:t>
      </w:r>
    </w:p>
    <w:p>
      <w:pPr>
        <w:pStyle w:val="ListBullet"/>
        <w:spacing w:line="240" w:lineRule="auto"/>
        <w:ind w:left="720"/>
      </w:pPr>
      <w:r>
        <w:rPr>
          <w:lang w:val="es_ES" w:bidi="es_ES"/>
        </w:rPr>
      </w:r>
      <w:r>
        <w:rPr>
          <w:lang w:val="es_ES" w:bidi="es_ES"/>
        </w:rPr>
        <w:t>Una persona no judía que decide convertirse en judía</w:t>
      </w:r>
    </w:p>
    <w:p>
      <w:pPr/>
      <w:r>
        <w:rPr>
          <w:lang w:val="es_ES" w:bidi="es_ES"/>
        </w:rPr>
      </w:r>
      <w:r>
        <w:rPr>
          <w:lang w:val="es_ES" w:bidi="es_ES"/>
        </w:rPr>
        <w:t>Los personajes en la tercera declaración de Jesús incluyen:</w:t>
      </w:r>
    </w:p>
    <w:p>
      <w:pPr>
        <w:pStyle w:val="ListBullet"/>
        <w:spacing w:line="240" w:lineRule="auto"/>
        <w:ind w:left="720"/>
      </w:pPr>
      <w:r>
        <w:rPr>
          <w:lang w:val="es_ES" w:bidi="es_ES"/>
        </w:rPr>
      </w:r>
      <w:r>
        <w:rPr>
          <w:lang w:val="es_ES" w:bidi="es_ES"/>
        </w:rPr>
        <w:t>Una persona que necesita un guía</w:t>
      </w:r>
    </w:p>
    <w:p>
      <w:pPr>
        <w:pStyle w:val="ListBullet"/>
        <w:spacing w:line="240" w:lineRule="auto"/>
        <w:ind w:left="720"/>
      </w:pPr>
      <w:r>
        <w:rPr>
          <w:lang w:val="es_ES" w:bidi="es_ES"/>
        </w:rPr>
      </w:r>
      <w:r>
        <w:rPr>
          <w:lang w:val="es_ES" w:bidi="es_ES"/>
        </w:rPr>
        <w:t>Una persona ciega que está tratando de guiar a la otra persona</w:t>
      </w:r>
    </w:p>
    <w:p>
      <w:pPr>
        <w:pStyle w:val="ListBullet"/>
        <w:spacing w:line="240" w:lineRule="auto"/>
        <w:ind w:left="720"/>
      </w:pPr>
      <w:r>
        <w:rPr>
          <w:lang w:val="es_ES" w:bidi="es_ES"/>
        </w:rPr>
      </w:r>
      <w:r>
        <w:rPr>
          <w:lang w:val="es_ES" w:bidi="es_ES"/>
        </w:rPr>
        <w:t>Escribas y fariseos</w:t>
      </w:r>
    </w:p>
    <w:p>
      <w:pPr>
        <w:pStyle w:val="ListBullet"/>
        <w:spacing w:line="240" w:lineRule="auto"/>
        <w:ind w:left="720"/>
      </w:pPr>
      <w:r>
        <w:rPr>
          <w:lang w:val="es_ES" w:bidi="es_ES"/>
        </w:rPr>
      </w:r>
      <w:r>
        <w:rPr>
          <w:lang w:val="es_ES" w:bidi="es_ES"/>
        </w:rPr>
        <w:t>Personas que están haciendo juramentos</w:t>
      </w:r>
    </w:p>
    <w:p>
      <w:pPr/>
      <w:r>
        <w:rPr>
          <w:lang w:val="es_ES" w:bidi="es_ES"/>
        </w:rPr>
      </w:r>
      <w:r>
        <w:rPr>
          <w:lang w:val="es_ES" w:bidi="es_ES"/>
        </w:rPr>
        <w:t>En esta sesión, haz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Recuerden el momento y el lugar en que esta historia sucede. Jesús está en el templo en Jerusalén unos días antes de que muera. Ha tenido una conversación muy larga con líderes religiosos de diferentes grupos, como los fariseos y los saduceos, que hicieron todo lo posible para tenderle una trampa para que dijera algo incorrecto. Pero al final, tuvieron que parar porque Jesús era más sabio que ellos.</w:t>
      </w:r>
    </w:p>
    <w:p>
      <w:pPr/>
      <w:r>
        <w:rPr>
          <w:lang w:val="es_ES" w:bidi="es_ES"/>
        </w:rPr>
      </w:r>
      <w:r>
        <w:rPr>
          <w:lang w:val="es_ES" w:bidi="es_ES"/>
        </w:rPr>
        <w:t>Jesús ahora está advirtiendo a los líderes religiosos (específicamente a los fariseos) y a las multitudes de personas en el templo sobre lo que los líderes religiosos están haciendo mal. Les está diciendo que Dios no está complacido con lo que están haciendo y que Dios los castigará. Jesús hace esto diciendo una frase una y otra vez: "¡Ay de vosotros!", o "¡Ay de vosotros, escribas y fariseos, hipócritas!" Les está diciendo a través de estas palabras que van a enfrentar un terrible sufrimiento en el futuro. Cada vez que dice esta frase, continúa dando las diferentes razones por las que van a sufrir.</w:t>
      </w:r>
    </w:p>
    <w:p>
      <w:pPr/>
      <w:r>
        <w:rPr>
          <w:lang w:val="es_ES" w:bidi="es_ES"/>
        </w:rPr>
      </w:r>
      <w:r>
        <w:rPr>
          <w:lang w:val="es_ES" w:bidi="es_ES"/>
        </w:rPr>
        <w:t>Es importante entender que algunos escribas y fariseos están en el templo con Jesús, al igual que una gran multitud de personas que están escuchando a Jesús enseñar. La mayoría de la gente común respetaba mucho a los fariseos. Por lo tanto, es posible que se sorprendan mucho al escuchar lo que Jesús estaba diciendo.</w:t>
      </w:r>
    </w:p>
    <w:p>
      <w:pPr/>
      <w:r>
        <w:rPr>
          <w:lang w:val="es_ES" w:bidi="es_ES"/>
        </w:rPr>
      </w:r>
      <w:r>
        <w:rPr>
          <w:lang w:val="es_ES" w:bidi="es_ES"/>
        </w:rPr>
        <w:t>En su primera declaración, Jesús dice que los escribas y los fariseos están impidiendo que la gente entre en el reino de los cielos como alguien que tiene las llaves de la puerta de una muralla de la ciudad. Pueden ayudar a la gente a entrar, pero en cambio cierran la puerta para que nadie pueda entrar.</w:t>
      </w:r>
    </w:p>
    <w:p>
      <w:pPr/>
      <w:r>
        <w:rPr>
          <w:lang w:val="es_ES" w:bidi="es_ES"/>
        </w:rPr>
      </w:r>
      <w:r>
        <w:rPr>
          <w:lang w:val="es_ES" w:bidi="es_ES"/>
        </w:rPr>
        <w:t>En la segunda declaración, Jesús habla sobre lo duro que trabajan los fariseos y los escribas para hacer que los no judíos se decidan a convertirse en judíos. Dice que viajan por tierra y mar para ganar a un converso no judío, pero luego hacen que esa persona merezca el castigo de Dios aún más que ellos.</w:t>
      </w:r>
    </w:p>
    <w:p>
      <w:pPr/>
      <w:r>
        <w:rPr>
          <w:lang w:val="es_ES" w:bidi="es_ES"/>
        </w:rPr>
      </w:r>
      <w:r>
        <w:rPr>
          <w:lang w:val="es_ES" w:bidi="es_ES"/>
        </w:rPr>
        <w:t>En la tercera declaración, Jesús llama a las personas de las que está hablando "guías ciegos". En otras palabras, está diciendo que están tratando de mostrar a la gente el camino correcto, pero ellos mismos no pueden verlo. Son como personas ciegas porque no ven quién es Dios realmente y lo que realmente quiere que hagan. En cambio, inventan sus propias reglas y piensan que esas reglas los ayudarán a llegar a Dios. Por ejemplo, los escribas y los fariseos hacen reglas sobre qué tipos de juramentos o promesas hechas ante Dios las personas deben cumplir y cuáles pueden romper. Dicen que alguien puede romper una promesa si jura por el templo, pero no si lo hace por el oro del templo. "El oro del templo" podría significar el oro que se usaba para decorar las paredes y los techos del templo. O podría significar los objetos de oro que se usaban para adorar a Dios en el templo, como el altar de incienso y el candelabro de oro.</w:t>
      </w:r>
    </w:p>
    <w:p>
      <w:pPr/>
      <w:r>
        <w:rPr>
          <w:lang w:val="es_ES" w:bidi="es_ES"/>
        </w:rPr>
      </w:r>
      <w:r>
        <w:rPr>
          <w:lang w:val="es_ES" w:bidi="es_ES"/>
        </w:rPr>
        <w:t xml:space="preserve">Detente y muestra a tu equipo una imagen del </w:t>
      </w:r>
      <w:r>
        <w:rPr>
          <w:b/>
          <w:lang w:val="es_ES" w:bidi="es_ES"/>
        </w:rPr>
        <w:t>interior del segundo templo y el oro que se usaba para decorarlo</w:t>
      </w:r>
      <w:r>
        <w:rPr>
          <w:lang w:val="es_ES" w:bidi="es_ES"/>
        </w:rPr>
        <w:t>.</w:t>
      </w:r>
    </w:p>
    <w:p>
      <w:pPr/>
      <w:r>
        <w:rPr>
          <w:lang w:val="es_ES" w:bidi="es_ES"/>
        </w:rPr>
      </w:r>
      <w:r>
        <w:rPr>
          <w:lang w:val="es_ES" w:bidi="es_ES"/>
        </w:rPr>
        <w:t xml:space="preserve">Muestra al equipo una imagen del </w:t>
      </w:r>
      <w:r>
        <w:rPr>
          <w:b/>
          <w:lang w:val="es_ES" w:bidi="es_ES"/>
        </w:rPr>
        <w:t>candelabro de oro</w:t>
      </w:r>
      <w:r>
        <w:rPr>
          <w:lang w:val="es_ES" w:bidi="es_ES"/>
        </w:rPr>
        <w:t xml:space="preserve">, el </w:t>
      </w:r>
      <w:r>
        <w:rPr>
          <w:b/>
          <w:lang w:val="es_ES" w:bidi="es_ES"/>
        </w:rPr>
        <w:t>altar del incienso</w:t>
      </w:r>
      <w:r>
        <w:rPr>
          <w:lang w:val="es_ES" w:bidi="es_ES"/>
        </w:rPr>
        <w:t xml:space="preserve">, el </w:t>
      </w:r>
      <w:r>
        <w:rPr>
          <w:b/>
          <w:lang w:val="es_ES" w:bidi="es_ES"/>
        </w:rPr>
        <w:t>incensario</w:t>
      </w:r>
      <w:r>
        <w:rPr>
          <w:lang w:val="es_ES" w:bidi="es_ES"/>
        </w:rPr>
        <w:t xml:space="preserve">, la </w:t>
      </w:r>
      <w:r>
        <w:rPr>
          <w:b/>
          <w:lang w:val="es_ES" w:bidi="es_ES"/>
        </w:rPr>
        <w:t>mesa de los panes de la proposición</w:t>
      </w:r>
      <w:r>
        <w:rPr>
          <w:lang w:val="es_ES" w:bidi="es_ES"/>
        </w:rPr>
        <w:t xml:space="preserve"> y el </w:t>
      </w:r>
      <w:r>
        <w:rPr>
          <w:b/>
          <w:lang w:val="es_ES" w:bidi="es_ES"/>
        </w:rPr>
        <w:t>Arca de la Alianza</w:t>
      </w:r>
      <w:r>
        <w:rPr>
          <w:lang w:val="es_ES" w:bidi="es_ES"/>
        </w:rPr>
        <w:t>.</w:t>
      </w:r>
    </w:p>
    <w:p>
      <w:pPr/>
      <w:r>
        <w:rPr>
          <w:lang w:val="es_ES" w:bidi="es_ES"/>
        </w:rPr>
      </w:r>
      <w:r>
        <w:rPr>
          <w:lang w:val="es_ES" w:bidi="es_ES"/>
        </w:rPr>
        <w:t>Jesús llama a los escribas y a los fariseos "ciegos necios" y les pregunta si es más importante el oro o el templo que santifica el oro. No hace esta pregunta porque no conoce la respuesta. Hace la pregunta como una manera de decir que claramente el templo es más importante que el oro en él, ya que el templo es lo que hace que el oro sea santo.</w:t>
      </w:r>
    </w:p>
    <w:p>
      <w:pPr/>
      <w:r>
        <w:rPr>
          <w:lang w:val="es_ES" w:bidi="es_ES"/>
        </w:rPr>
      </w:r>
      <w:r>
        <w:rPr>
          <w:lang w:val="es_ES" w:bidi="es_ES"/>
        </w:rPr>
        <w:t>De manera similar, Jesús dice que los escribas y los fariseos enseñan a la gente que puede romper una promesa hecha por el altar, pero no una hecha por la ofrenda en el altar. "La ofrenda sobre el altar" significa un animal que alguien está sacrificando u ofreciendo a Dios. La gente sacrificaba animales ya sea por los pecados que habían cometido o como una manera de agradecer a Dios por su bondad. Una vez más, Jesús pregunta si la ofrenda es más importante o el altar que hace que la ofrenda sea santa. Una vez más, está haciendo esta pregunta para mostrar que claramente el altar es más importante que la ofrenda en él. Jesús dice que cada vez que la gente hace un juramento sobre algo sagrado, está haciendo una promesa a Dios, porque Dios es la fuente de todo lo sagrado.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Líderes religiosos, incluidos los escribas y los fariseos</w:t>
      </w:r>
    </w:p>
    <w:p>
      <w:pPr>
        <w:pStyle w:val="ListBullet"/>
        <w:spacing w:line="240" w:lineRule="auto"/>
        <w:ind w:left="720"/>
      </w:pPr>
      <w:r>
        <w:rPr>
          <w:lang w:val="es_ES" w:bidi="es_ES"/>
        </w:rPr>
      </w:r>
      <w:r>
        <w:rPr>
          <w:lang w:val="es_ES" w:bidi="es_ES"/>
        </w:rPr>
        <w:t>Los discípulos de Jesús</w:t>
      </w:r>
    </w:p>
    <w:p>
      <w:pPr>
        <w:pStyle w:val="ListBullet"/>
        <w:spacing w:line="240" w:lineRule="auto"/>
        <w:ind w:left="720"/>
      </w:pPr>
      <w:r>
        <w:rPr>
          <w:lang w:val="es_ES" w:bidi="es_ES"/>
        </w:rPr>
      </w:r>
      <w:r>
        <w:rPr>
          <w:lang w:val="es_ES" w:bidi="es_ES"/>
        </w:rPr>
        <w:t>Multitudes de personas en el templo</w:t>
      </w:r>
    </w:p>
    <w:p>
      <w:pPr/>
      <w:r>
        <w:rPr>
          <w:lang w:val="es_ES" w:bidi="es_ES"/>
        </w:rPr>
      </w:r>
      <w:r>
        <w:rPr>
          <w:lang w:val="es_ES" w:bidi="es_ES"/>
        </w:rPr>
        <w:t>Los personajes en la primera declaración de Jesús incluyen:</w:t>
      </w:r>
    </w:p>
    <w:p>
      <w:pPr>
        <w:pStyle w:val="ListBullet"/>
        <w:spacing w:line="240" w:lineRule="auto"/>
        <w:ind w:left="720"/>
      </w:pPr>
      <w:r>
        <w:rPr>
          <w:lang w:val="es_ES" w:bidi="es_ES"/>
        </w:rPr>
      </w:r>
      <w:r>
        <w:rPr>
          <w:lang w:val="es_ES" w:bidi="es_ES"/>
        </w:rPr>
        <w:t>Personas que pueden abrir la entrada al reino de los cielos</w:t>
      </w:r>
    </w:p>
    <w:p>
      <w:pPr>
        <w:pStyle w:val="ListBullet"/>
        <w:spacing w:line="240" w:lineRule="auto"/>
        <w:ind w:left="720"/>
      </w:pPr>
      <w:r>
        <w:rPr>
          <w:lang w:val="es_ES" w:bidi="es_ES"/>
        </w:rPr>
      </w:r>
      <w:r>
        <w:rPr>
          <w:lang w:val="es_ES" w:bidi="es_ES"/>
        </w:rPr>
        <w:t>Personas que están tratando de entrar en el Reino</w:t>
      </w:r>
    </w:p>
    <w:p>
      <w:pPr/>
      <w:r>
        <w:rPr>
          <w:lang w:val="es_ES" w:bidi="es_ES"/>
        </w:rPr>
      </w:r>
      <w:r>
        <w:rPr>
          <w:lang w:val="es_ES" w:bidi="es_ES"/>
        </w:rPr>
        <w:t>Los personajes en la segunda declaración de Jesús incluyen:</w:t>
      </w:r>
    </w:p>
    <w:p>
      <w:pPr>
        <w:pStyle w:val="ListBullet"/>
        <w:spacing w:line="240" w:lineRule="auto"/>
        <w:ind w:left="720"/>
      </w:pPr>
      <w:r>
        <w:rPr>
          <w:lang w:val="es_ES" w:bidi="es_ES"/>
        </w:rPr>
      </w:r>
      <w:r>
        <w:rPr>
          <w:lang w:val="es_ES" w:bidi="es_ES"/>
        </w:rPr>
        <w:t>Escribas y fariseos</w:t>
      </w:r>
    </w:p>
    <w:p>
      <w:pPr>
        <w:pStyle w:val="ListBullet"/>
        <w:spacing w:line="240" w:lineRule="auto"/>
        <w:ind w:left="720"/>
      </w:pPr>
      <w:r>
        <w:rPr>
          <w:lang w:val="es_ES" w:bidi="es_ES"/>
        </w:rPr>
      </w:r>
      <w:r>
        <w:rPr>
          <w:lang w:val="es_ES" w:bidi="es_ES"/>
        </w:rPr>
        <w:t>Gente no judía</w:t>
      </w:r>
    </w:p>
    <w:p>
      <w:pPr>
        <w:pStyle w:val="ListBullet"/>
        <w:spacing w:line="240" w:lineRule="auto"/>
        <w:ind w:left="720"/>
      </w:pPr>
      <w:r>
        <w:rPr>
          <w:lang w:val="es_ES" w:bidi="es_ES"/>
        </w:rPr>
      </w:r>
      <w:r>
        <w:rPr>
          <w:lang w:val="es_ES" w:bidi="es_ES"/>
        </w:rPr>
        <w:t>Una persona no judía que decide convertirse en judía</w:t>
      </w:r>
    </w:p>
    <w:p>
      <w:pPr/>
      <w:r>
        <w:rPr>
          <w:lang w:val="es_ES" w:bidi="es_ES"/>
        </w:rPr>
      </w:r>
      <w:r>
        <w:rPr>
          <w:lang w:val="es_ES" w:bidi="es_ES"/>
        </w:rPr>
        <w:t>Los personajes en la tercera declaración de Jesús incluyen:</w:t>
      </w:r>
    </w:p>
    <w:p>
      <w:pPr>
        <w:pStyle w:val="ListBullet"/>
        <w:spacing w:line="240" w:lineRule="auto"/>
        <w:ind w:left="720"/>
      </w:pPr>
      <w:r>
        <w:rPr>
          <w:lang w:val="es_ES" w:bidi="es_ES"/>
        </w:rPr>
      </w:r>
      <w:r>
        <w:rPr>
          <w:lang w:val="es_ES" w:bidi="es_ES"/>
        </w:rPr>
        <w:t>Una persona que necesita un guía</w:t>
      </w:r>
    </w:p>
    <w:p>
      <w:pPr>
        <w:pStyle w:val="ListBullet"/>
        <w:spacing w:line="240" w:lineRule="auto"/>
        <w:ind w:left="720"/>
      </w:pPr>
      <w:r>
        <w:rPr>
          <w:lang w:val="es_ES" w:bidi="es_ES"/>
        </w:rPr>
      </w:r>
      <w:r>
        <w:rPr>
          <w:lang w:val="es_ES" w:bidi="es_ES"/>
        </w:rPr>
        <w:t>Una persona ciega que está tratando de guiar a la otra persona</w:t>
      </w:r>
    </w:p>
    <w:p>
      <w:pPr>
        <w:pStyle w:val="ListBullet"/>
        <w:spacing w:line="240" w:lineRule="auto"/>
        <w:ind w:left="720"/>
      </w:pPr>
      <w:r>
        <w:rPr>
          <w:lang w:val="es_ES" w:bidi="es_ES"/>
        </w:rPr>
      </w:r>
      <w:r>
        <w:rPr>
          <w:lang w:val="es_ES" w:bidi="es_ES"/>
        </w:rPr>
        <w:t>Escribas y fariseos</w:t>
      </w:r>
    </w:p>
    <w:p>
      <w:pPr>
        <w:pStyle w:val="ListBullet"/>
        <w:spacing w:line="240" w:lineRule="auto"/>
        <w:ind w:left="720"/>
      </w:pPr>
      <w:r>
        <w:rPr>
          <w:lang w:val="es_ES" w:bidi="es_ES"/>
        </w:rPr>
      </w:r>
      <w:r>
        <w:rPr>
          <w:lang w:val="es_ES" w:bidi="es_ES"/>
        </w:rPr>
        <w:t>Personas que están haciendo juramentos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historia comienza con Jesús hablando a los escribas y a los fariseos. Les dice que vendrán problemas terribles porque eran como los porteros del reino de los cielos. En lugar de dar la bienvenida a las personas al Reino de Dios, cierran la puerta en la cara de las personas. Es posible que quieras que varios miembros del equipo representen esta ilustración. Hay quienes quieren entrar en una ciudad, pero el portero cierra y echa el cerrojo a la puerta delante de ellos.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Pregúntales a las personas que interpretan a la gente que quería entrar en la ciudad, "¿Cómo se sienten?" Es posible que escuches cosas como, "Con el corazón roto" o "Decepcionados".</w:t>
      </w:r>
    </w:p>
    <w:p>
      <w:pPr>
        <w:pStyle w:val="ListBullet"/>
        <w:spacing w:line="240" w:lineRule="auto"/>
        <w:ind w:left="720"/>
      </w:pPr>
      <w:r>
        <w:rPr>
          <w:lang w:val="es_ES" w:bidi="es_ES"/>
        </w:rPr>
      </w:r>
      <w:r>
        <w:rPr>
          <w:lang w:val="es_ES" w:bidi="es_ES"/>
        </w:rPr>
        <w:t>Pregúntale al actor que interpreta a Jesús, "¿Cómo se siente?" Es posible que escuches cosas como, "Profundamente triste de que la gente esté siendo alejada del reino de los cielos", o "Enojado".</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Es posible que quieras representar la siguiente ilustración de Jesús también. Jesús dice que los escribas y los fariseos viajan por tierra y mar para ganar a un converso no judío. Cuando finalmente convencen a alguien de que se convierta en judío, le enseñan a ser el doble de perverso que ellos mismos.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al converso al judaísmo: "¿Cómo se siente ahora que se ha convertido en judío?" Es posible que escuches cosas como, "Estoy orgulloso de seguir las leyes judías mejor que la mayoría de los judíos" o "Estoy tan contento de haber aprendido a agradar a Dios ahora".</w:t>
      </w:r>
    </w:p>
    <w:p>
      <w:pPr>
        <w:pStyle w:val="ListBullet"/>
        <w:spacing w:line="240" w:lineRule="auto"/>
        <w:ind w:left="720"/>
      </w:pPr>
      <w:r>
        <w:rPr>
          <w:lang w:val="es_ES" w:bidi="es_ES"/>
        </w:rPr>
      </w:r>
      <w:r>
        <w:rPr>
          <w:lang w:val="es_ES" w:bidi="es_ES"/>
        </w:rPr>
        <w:t>Reanuda la acción.</w:t>
      </w:r>
    </w:p>
    <w:p>
      <w:pPr/>
      <w:r>
        <w:rPr>
          <w:lang w:val="es_ES" w:bidi="es_ES"/>
        </w:rPr>
      </w:r>
      <w:r>
        <w:rPr>
          <w:lang w:val="es_ES" w:bidi="es_ES"/>
        </w:rPr>
        <w:t>Es posible que también representen la tercera ilustración de Jesús, donde dice que aunque se supone que los fariseos y los escribas deben guiar al pueblo, ellos mismos están ciegos.</w:t>
      </w:r>
    </w:p>
    <w:p>
      <w:pPr>
        <w:pStyle w:val="ListBullet"/>
        <w:spacing w:line="240" w:lineRule="auto"/>
        <w:ind w:left="720"/>
      </w:pPr>
      <w:r>
        <w:rPr>
          <w:lang w:val="es_ES" w:bidi="es_ES"/>
        </w:rPr>
      </w:r>
      <w:r>
        <w:rPr>
          <w:lang w:val="es_ES" w:bidi="es_ES"/>
        </w:rPr>
        <w:t>Detén la acción.</w:t>
      </w:r>
    </w:p>
    <w:p>
      <w:pPr>
        <w:pStyle w:val="ListBullet"/>
        <w:spacing w:line="240" w:lineRule="auto"/>
        <w:ind w:left="720"/>
      </w:pPr>
      <w:r>
        <w:rPr>
          <w:lang w:val="es_ES" w:bidi="es_ES"/>
        </w:rPr>
      </w:r>
      <w:r>
        <w:rPr>
          <w:lang w:val="es_ES" w:bidi="es_ES"/>
        </w:rPr>
        <w:t>Pregúntale al actor que interpreta a la persona que necesita un guía, "¿Cómo se siente?" Es posible que escuches cosas como, "¡Estoy enojado de que esta persona me esté guiando cuando él mismo no puede ver!" o "Estoy confundido, ¿dónde estoy?"</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dice que los escribas y los fariseos le dicen a la gente que no importa si alguien hace un juramento por el templo, pero si alguien hace un juramento por el oro del templo, la persona tiene que cumplir su juramento. Jesús llama a los escribas y a los fariseos ciegos necios por enseñar de esta manera. Entonces les pregunta si el oro del templo es más importante que el templo en sí. Dice que es el templo el que santifica el oro, lo que significa que el templo es en realidad lo más importante por lo cual jurar.</w:t>
      </w:r>
    </w:p>
    <w:p>
      <w:pPr/>
      <w:r>
        <w:rPr>
          <w:lang w:val="es_ES" w:bidi="es_ES"/>
        </w:rPr>
      </w:r>
      <w:r>
        <w:rPr>
          <w:lang w:val="es_ES" w:bidi="es_ES"/>
        </w:rPr>
        <w:t>Jesús dice que también enseñan que no importa si alguien hace un juramento por el altar, pero si alguien hace un juramento por el sacrificio en el altar, la persona tiene que cumplir su juramento. Jesús los llama ciegos nuevamente, y luego pregunta si la ofrenda es más importante, o el altar que hace que la ofrenda sea santa Responde a su propia pregunta diciendo que cualquiera que haga un juramento por el altar también está haciendo un juramento por los sacrificios que la gente pone en el altar. De manera similar, si alguien hace un juramento por el templo, la persona también está haciendo el juramento por Dios, quien vive en el templo. Si alguien hace un juramento por el cielo, la persona también está haciendo el juramento por el trono de Dios y por Dios mismo.</w:t>
      </w:r>
    </w:p>
    <w:p>
      <w:pPr>
        <w:pStyle w:val="ListBullet"/>
        <w:spacing w:line="240" w:lineRule="auto"/>
        <w:ind w:left="720"/>
      </w:pPr>
      <w:r>
        <w:rPr>
          <w:lang w:val="es_ES" w:bidi="es_ES"/>
        </w:rPr>
      </w:r>
      <w:r>
        <w:rPr>
          <w:lang w:val="es_ES" w:bidi="es_ES"/>
        </w:rPr>
        <w:t>Al final de la acción, pregúntales a los actores que interpretan a la multitud, "¿Cómo se sienten?" Es posible que escuches cosas como, "Me preocupa lo grave que dice Jesús que es esto" o "¡Finalmente entiendo esto claramente!"</w:t>
      </w:r>
    </w:p>
    <w:p>
      <w:pPr>
        <w:pStyle w:val="ListBullet"/>
        <w:spacing w:line="240" w:lineRule="auto"/>
        <w:ind w:left="720"/>
      </w:pPr>
      <w:r>
        <w:rPr>
          <w:lang w:val="es_ES" w:bidi="es_ES"/>
        </w:rPr>
      </w:r>
      <w:r>
        <w:rPr>
          <w:lang w:val="es_ES" w:bidi="es_ES"/>
        </w:rPr>
        <w:t>Pregúntales a los actores que interpretan a los fariseos con los que Jesús está hablando en el templo, "¿Cómo se sienten?" Es posible que escuches cosas como, "¡Estoy extremadamente enojado!" o "¡No puedo creer que Jesús nos hable de esta manera!"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En esta historia, Jesús les habla a los </w:t>
      </w:r>
      <w:r>
        <w:rPr>
          <w:b/>
          <w:lang w:val="es_ES" w:bidi="es_ES"/>
        </w:rPr>
        <w:t>escribas</w:t>
      </w:r>
      <w:r>
        <w:rPr>
          <w:lang w:val="es_ES" w:bidi="es_ES"/>
        </w:rPr>
        <w:t xml:space="preserve"> y a los </w:t>
      </w:r>
      <w:r>
        <w:rPr>
          <w:b/>
          <w:lang w:val="es_ES" w:bidi="es_ES"/>
        </w:rPr>
        <w:t>fariseos</w:t>
      </w:r>
      <w:r>
        <w:rPr>
          <w:lang w:val="es_ES" w:bidi="es_ES"/>
        </w:rPr>
        <w:t xml:space="preserve"> y les dice que Dios no está feliz con lo que están haciendo. Los escribas eran personas que estudiaban las Escrituras del Antiguo Testamento y hacían nuevas copias de ellas a mano. Eran expertos que la gente respetaba porque sabían mucho sobre las Escrituras. Algunas versiones en español traducen esta palabra como "maestros de la ley". Consulten el Glosario Principal para obtener una definición de </w:t>
      </w:r>
      <w:r>
        <w:rPr>
          <w:b/>
          <w:lang w:val="es_ES" w:bidi="es_ES"/>
        </w:rPr>
        <w:t>escriba</w:t>
      </w:r>
      <w:r>
        <w:rPr>
          <w:lang w:val="es_ES" w:bidi="es_ES"/>
        </w:rPr>
        <w:t xml:space="preserve">, y asegúrense de usar la misma palabra que han usado en otros pasajes para "escribas" o "maestros de la ley". Los fariseos eran un grupo de judíos que pensaban que la manera de estar bien con Dios era mantenerse separados de la gente común y seguir cientos de reglas sobre cómo ser puros. Consulten el Glosario Principal para obtener una definición completa de </w:t>
      </w:r>
      <w:r>
        <w:rPr>
          <w:b/>
          <w:lang w:val="es_ES" w:bidi="es_ES"/>
        </w:rPr>
        <w:t>fariseo</w:t>
      </w:r>
      <w:r>
        <w:rPr>
          <w:lang w:val="es_ES" w:bidi="es_ES"/>
        </w:rPr>
        <w:t>, y asegúrense de usar la misma palabra que han usado antes.</w:t>
      </w:r>
    </w:p>
    <w:p>
      <w:pPr/>
      <w:r>
        <w:rPr>
          <w:lang w:val="es_ES" w:bidi="es_ES"/>
        </w:rPr>
      </w:r>
      <w:r>
        <w:rPr>
          <w:lang w:val="es_ES" w:bidi="es_ES"/>
        </w:rPr>
        <w:t>Jesús les dice a los escribas y a los fariseos, "</w:t>
      </w:r>
      <w:r>
        <w:rPr>
          <w:b/>
          <w:lang w:val="es_ES" w:bidi="es_ES"/>
        </w:rPr>
        <w:t>Ay</w:t>
      </w:r>
      <w:r>
        <w:rPr>
          <w:lang w:val="es_ES" w:bidi="es_ES"/>
        </w:rPr>
        <w:t xml:space="preserve"> de vosotros", o "¡</w:t>
      </w:r>
      <w:r>
        <w:rPr>
          <w:b/>
          <w:lang w:val="es_ES" w:bidi="es_ES"/>
        </w:rPr>
        <w:t>Qué desgracia</w:t>
      </w:r>
      <w:r>
        <w:rPr>
          <w:lang w:val="es_ES" w:bidi="es_ES"/>
        </w:rPr>
        <w:t xml:space="preserve"> para vosotros, escribas y fariseos </w:t>
      </w:r>
      <w:r>
        <w:rPr>
          <w:b/>
          <w:lang w:val="es_ES" w:bidi="es_ES"/>
        </w:rPr>
        <w:t>hipócritas</w:t>
      </w:r>
      <w:r>
        <w:rPr>
          <w:lang w:val="es_ES" w:bidi="es_ES"/>
        </w:rPr>
        <w:t xml:space="preserve">!" La palabra que se traduce como "ay" o "qué desgracia" muestra que alguien está extremadamente triste y que la persona que habla sabe que la gente va a sufrir mucho. Jesús dice esto porque sabe que los escribas y los fariseos no están agradando a Dios. De hecho, están llevando a Israel en la dirección incorrecta, especialmente en cómo responden a Jesús y a su mensaje. Como están eligiendo rechazar al </w:t>
      </w:r>
      <w:r>
        <w:rPr>
          <w:b/>
          <w:lang w:val="es_ES" w:bidi="es_ES"/>
        </w:rPr>
        <w:t>Mesías</w:t>
      </w:r>
      <w:r>
        <w:rPr>
          <w:lang w:val="es_ES" w:bidi="es_ES"/>
        </w:rPr>
        <w:t xml:space="preserve">, el Salvador que Dios prometió enviar a su pueblo, Jesús sabe que Dios va a castigarlos en el futuro. </w:t>
      </w:r>
      <w:r>
        <w:rPr>
          <w:b/>
          <w:lang w:val="es_ES" w:bidi="es_ES"/>
        </w:rPr>
        <w:t>Hipócrita</w:t>
      </w:r>
      <w:r>
        <w:rPr>
          <w:lang w:val="es_ES" w:bidi="es_ES"/>
        </w:rPr>
        <w:t xml:space="preserve"> es una palabra que significa actor o falso, alguien que dice ser de una manera pero que, en realidad, no es lo que dice ser. En este pasaje, Jesús está diciendo que los fariseos y los escribas dicen que están sirviendo a Dios, pero no lo están sirviendo en realidad. Consulten el Glosario Principal para obtener una definición completa, y usen la misma palabra que han usado en otros pasajes.</w:t>
      </w:r>
    </w:p>
    <w:p>
      <w:pPr/>
      <w:r>
        <w:rPr>
          <w:lang w:val="es_ES" w:bidi="es_ES"/>
        </w:rPr>
      </w:r>
      <w:r>
        <w:rPr>
          <w:lang w:val="es_ES" w:bidi="es_ES"/>
        </w:rPr>
        <w:t xml:space="preserve">Jesús dice que la razón por la que los fariseos van a sufrir es porque cierran la entrada al </w:t>
      </w:r>
      <w:r>
        <w:rPr>
          <w:b/>
          <w:lang w:val="es_ES" w:bidi="es_ES"/>
        </w:rPr>
        <w:t>reino de los cielos</w:t>
      </w:r>
      <w:r>
        <w:rPr>
          <w:lang w:val="es_ES" w:bidi="es_ES"/>
        </w:rPr>
        <w:t xml:space="preserve"> frente a la gente. El reino de los cielos significa que Dios está gobernando como un rey en los corazones de su pueblo. Consulten el Glosario Principal para obtener una definición completa de </w:t>
      </w:r>
      <w:r>
        <w:rPr>
          <w:b/>
          <w:lang w:val="es_ES" w:bidi="es_ES"/>
        </w:rPr>
        <w:t>reino de los cielos</w:t>
      </w:r>
      <w:r>
        <w:rPr>
          <w:lang w:val="es_ES" w:bidi="es_ES"/>
        </w:rPr>
        <w:t>. En este pasaje, Jesús está hablando de la gente que intenta llegar a conocer a Dios de una manera que los salve y les dé vida eterna. Usen la misma palabra para traducir "reino de los cielos" que han usado en otros pasajes.</w:t>
      </w:r>
    </w:p>
    <w:p>
      <w:pPr/>
      <w:r>
        <w:rPr>
          <w:lang w:val="es_ES" w:bidi="es_ES"/>
        </w:rPr>
      </w:r>
      <w:r>
        <w:rPr>
          <w:lang w:val="es_ES" w:bidi="es_ES"/>
        </w:rPr>
        <w:t>Jesús repite la frase que usó por primera vez para hablar a los escribas y a los fariseos, ¡Ay de vosotros, escribas y fariseos, hipócritas!" Usen nuevamente las mismas palabras que usaron en ese versículo. A continuación, Jesús dice que los escribas y los fariseos trabajan extremadamente duro para convencer incluso a una persona no judía de que se convierta en judía. Jesús dice que viajan por tierra y mar, lo que significa que van a lugares que están muy lejos. Entonces Jesús dice que cuando convencen a alguien de que se convierta en judío, lo hacen "</w:t>
      </w:r>
      <w:r>
        <w:rPr>
          <w:b/>
          <w:lang w:val="es_ES" w:bidi="es_ES"/>
        </w:rPr>
        <w:t>el doble</w:t>
      </w:r>
      <w:r>
        <w:rPr>
          <w:lang w:val="es_ES" w:bidi="es_ES"/>
        </w:rPr>
        <w:t xml:space="preserve"> de </w:t>
      </w:r>
      <w:r>
        <w:rPr>
          <w:b/>
          <w:lang w:val="es_ES" w:bidi="es_ES"/>
        </w:rPr>
        <w:t>hijo del infierno</w:t>
      </w:r>
      <w:r>
        <w:rPr>
          <w:lang w:val="es_ES" w:bidi="es_ES"/>
        </w:rPr>
        <w:t xml:space="preserve">" de lo que son ellos mismos. "El doble" es una manera fuerte de decir aún más. "Hijo del infierno" es una expresión de estilo hebreo para alguien que pertenece al infierno o merece ser castigado en el infierno, el lugar donde irán los incrédulos y serán castigados en el fin de los tiempos. Consulten el Glosario Principal para obtener una definición completa de </w:t>
      </w:r>
      <w:r>
        <w:rPr>
          <w:b/>
          <w:lang w:val="es_ES" w:bidi="es_ES"/>
        </w:rPr>
        <w:t>infierno</w:t>
      </w:r>
      <w:r>
        <w:rPr>
          <w:lang w:val="es_ES" w:bidi="es_ES"/>
        </w:rPr>
        <w:t>, y usen la misma palabra que han usado en otros pasajes.</w:t>
      </w:r>
    </w:p>
    <w:p>
      <w:pPr/>
      <w:r>
        <w:rPr>
          <w:lang w:val="es_ES" w:bidi="es_ES"/>
        </w:rPr>
      </w:r>
      <w:r>
        <w:rPr>
          <w:lang w:val="es_ES" w:bidi="es_ES"/>
        </w:rPr>
        <w:t xml:space="preserve">La siguiente declaración que Jesús hace es como las dos primeras, excepto que en lugar de repetir "¡Escribas y fariseos, hipócritas!" Jesús dice: "¡Ay de vosotros, guías ciegos!" Entonces Jesús da un ejemplo de cómo los fariseos y los escribas son como personas ciegas que intentan mostrar a otras personas el camino. Dice que enseñan a la gente, "Si alguien </w:t>
      </w:r>
      <w:r>
        <w:rPr>
          <w:b/>
          <w:lang w:val="es_ES" w:bidi="es_ES"/>
        </w:rPr>
        <w:t>hace un juramento</w:t>
      </w:r>
      <w:r>
        <w:rPr>
          <w:lang w:val="es_ES" w:bidi="es_ES"/>
        </w:rPr>
        <w:t xml:space="preserve"> por el </w:t>
      </w:r>
      <w:r>
        <w:rPr>
          <w:b/>
          <w:lang w:val="es_ES" w:bidi="es_ES"/>
        </w:rPr>
        <w:t>templo</w:t>
      </w:r>
      <w:r>
        <w:rPr>
          <w:lang w:val="es_ES" w:bidi="es_ES"/>
        </w:rPr>
        <w:t xml:space="preserve">, no significa nada; pero cualquiera que jure por el oro del templo está obligado por ese juramento". Hacer un juramento significa que la persona que pronuncia el juramento le pide a Dios que lo castigue si no cumple su promesa. Consulten el Glosario Principal para obtener una definición completa de </w:t>
      </w:r>
      <w:r>
        <w:rPr>
          <w:b/>
          <w:lang w:val="es_ES" w:bidi="es_ES"/>
        </w:rPr>
        <w:t>juramento</w:t>
      </w:r>
      <w:r>
        <w:rPr>
          <w:lang w:val="es_ES" w:bidi="es_ES"/>
        </w:rPr>
        <w:t xml:space="preserve">. Estar obligado por un juramento significa que Dios espera que esa persona haga lo que prometió hacer. El templo era el lugar donde la gente en Israel venía a adorar y hacer sacrificios a Dios. Consulten el Glosario Principal para obtener una definición completa de </w:t>
      </w:r>
      <w:r>
        <w:rPr>
          <w:b/>
          <w:lang w:val="es_ES" w:bidi="es_ES"/>
        </w:rPr>
        <w:t>templo</w:t>
      </w:r>
      <w:r>
        <w:rPr>
          <w:lang w:val="es_ES" w:bidi="es_ES"/>
        </w:rPr>
        <w:t>, y asegúrense de usar la misma palabra que han usado en otros pasajes.</w:t>
      </w:r>
    </w:p>
    <w:p>
      <w:pPr/>
      <w:r>
        <w:rPr>
          <w:lang w:val="es_ES" w:bidi="es_ES"/>
        </w:rPr>
      </w:r>
      <w:r>
        <w:rPr>
          <w:lang w:val="es_ES" w:bidi="es_ES"/>
        </w:rPr>
        <w:t xml:space="preserve">De manera similar, Jesús dice que los escribas y los fariseos enseñan a la gente que "Si alguien jura por el </w:t>
      </w:r>
      <w:r>
        <w:rPr>
          <w:b/>
          <w:lang w:val="es_ES" w:bidi="es_ES"/>
        </w:rPr>
        <w:t>altar</w:t>
      </w:r>
      <w:r>
        <w:rPr>
          <w:lang w:val="es_ES" w:bidi="es_ES"/>
        </w:rPr>
        <w:t xml:space="preserve">, no significa nada; pero cualquiera que jure por la </w:t>
      </w:r>
      <w:r>
        <w:rPr>
          <w:b/>
          <w:lang w:val="es_ES" w:bidi="es_ES"/>
        </w:rPr>
        <w:t>ofrenda</w:t>
      </w:r>
      <w:r>
        <w:rPr>
          <w:lang w:val="es_ES" w:bidi="es_ES"/>
        </w:rPr>
        <w:t xml:space="preserve"> en el altar está obligado por ese juramento". Jesús está hablando del altar del holocausto en el templo, el lugar donde los sacerdotes mataban y quemaban animales como una ofrenda a Dios. Consulten el Glosario Principal para obtener una definición completa de </w:t>
      </w:r>
      <w:r>
        <w:rPr>
          <w:b/>
          <w:lang w:val="es_ES" w:bidi="es_ES"/>
        </w:rPr>
        <w:t>altar</w:t>
      </w:r>
      <w:r>
        <w:rPr>
          <w:lang w:val="es_ES" w:bidi="es_ES"/>
        </w:rPr>
        <w:t>, y usen la misma palabra que han usado en otros pasajes.</w:t>
      </w:r>
    </w:p>
    <w:p>
      <w:pPr/>
      <w:r>
        <w:rPr>
          <w:lang w:val="es_ES" w:bidi="es_ES"/>
        </w:rPr>
      </w:r>
      <w:r>
        <w:rPr>
          <w:lang w:val="es_ES" w:bidi="es_ES"/>
        </w:rPr>
        <w:t xml:space="preserve">Detente y muestra a tu equipo una imagen del </w:t>
      </w:r>
      <w:r>
        <w:rPr>
          <w:b/>
          <w:lang w:val="es_ES" w:bidi="es_ES"/>
        </w:rPr>
        <w:t>altar del holocausto en el templo</w:t>
      </w:r>
      <w:r>
        <w:rPr>
          <w:lang w:val="es_ES" w:bidi="es_ES"/>
        </w:rPr>
        <w:t>.</w:t>
      </w:r>
    </w:p>
    <w:p>
      <w:pPr/>
      <w:r>
        <w:rPr>
          <w:lang w:val="es_ES" w:bidi="es_ES"/>
        </w:rPr>
      </w:r>
      <w:r>
        <w:rPr>
          <w:lang w:val="es_ES" w:bidi="es_ES"/>
        </w:rPr>
        <w:t xml:space="preserve">Jesús dice que cualquiera que jura por el </w:t>
      </w:r>
      <w:r>
        <w:rPr>
          <w:b/>
          <w:lang w:val="es_ES" w:bidi="es_ES"/>
        </w:rPr>
        <w:t>cielo</w:t>
      </w:r>
      <w:r>
        <w:rPr>
          <w:lang w:val="es_ES" w:bidi="es_ES"/>
        </w:rPr>
        <w:t xml:space="preserve"> también está jurando por "el </w:t>
      </w:r>
      <w:r>
        <w:rPr>
          <w:b/>
          <w:lang w:val="es_ES" w:bidi="es_ES"/>
        </w:rPr>
        <w:t>trono de Dios</w:t>
      </w:r>
      <w:r>
        <w:rPr>
          <w:lang w:val="es_ES" w:bidi="es_ES"/>
        </w:rPr>
        <w:t xml:space="preserve"> y por el que se sienta en él", es decir, Dios mismo. </w:t>
      </w:r>
      <w:r>
        <w:rPr>
          <w:b/>
          <w:lang w:val="es_ES" w:bidi="es_ES"/>
        </w:rPr>
        <w:t>Cielo</w:t>
      </w:r>
      <w:r>
        <w:rPr>
          <w:lang w:val="es_ES" w:bidi="es_ES"/>
        </w:rPr>
        <w:t xml:space="preserve"> significa el lugar donde vive Dios. Consulten el Glosario Principal para obtener una definición completa, y usen la misma palabra que han usado en otros pasajes. Un trono era una silla especial donde solo un rey podía sentarse. El rey se sentaba en el trono para atender asuntos oficiales, como hablar con los invitados y los funcionarios o juzgar entre personas que tenían una discusión. Muchos pasajes de la Biblia hablan de Dios sentado en su trono en el cielo para juzgar y gobernar a los seres celestiales como los ángeles y la gente en la tierra.</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23:23–28</w:t>
      </w:r>
      <w:r>
        <w:rPr>
          <w:lang w:val="es_ES" w:bidi="es_ES"/>
        </w:rPr>
      </w:r>
    </w:p>
    <w:p>
      <w:pPr>
        <w:pStyle w:val="Heading3"/>
      </w:pPr>
      <w:r>
        <w:rPr>
          <w:lang w:val="es_ES" w:bidi="es_ES"/>
        </w:rPr>
        <w:t>Escuchar con el corazón</w:t>
      </w:r>
    </w:p>
    <w:p>
      <w:pPr/>
      <w:r>
        <w:rPr>
          <w:lang w:val="es_ES" w:bidi="es_ES"/>
        </w:rPr>
      </w:r>
      <w:r>
        <w:rPr>
          <w:lang w:val="es_ES" w:bidi="es_ES"/>
        </w:rPr>
        <w:t>Escuchen Mateo 23:23–28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En esta historia, Jesús continúa acusando a los fariseos y a los maestros de la ley religiosa de tratar de verse bien por fuera, aunque no tenían buenos corazones. Jesús usa la frase "Ay de ustedes" para mostrar que está señalando sus errores. Jesús dice que les sucederán cosas terribles cuando Dios los castigue por estos errores. En esta serie de 7 "ayes", o ejemplos de los errores de los líderes religiosos, estos son el cuarto, el quinto y el sexto ejemplo.</w:t>
      </w:r>
    </w:p>
    <w:p>
      <w:pPr/>
      <w:r>
        <w:rPr>
          <w:lang w:val="es_ES" w:bidi="es_ES"/>
        </w:rPr>
      </w:r>
      <w:r>
        <w:rPr>
          <w:lang w:val="es_ES" w:bidi="es_ES"/>
        </w:rPr>
        <w:t>Esta historia comienza con el cuarto ejemplo. En el cuarto ejemplo, Jesús señala que los líderes religiosos siguen los detalles de la ley de Dios que él dio a su pueblo. Una de esas leyes requiere que su pueblo dé una décima parte de su cosecha a Dios dándola a los sacerdotes del templo y a los líderes religiosos. Esta cosecha habría sido grano, uvas en forma de vino y aceite de oliva. Los líderes religiosos daban aún más, daban una décima parte de sus hierbas, como la menta, el eneldo y el comino. Sin embargo, estos mismos hombres no mostraban justicia, ni trataban a las personas de manera justa. No mostraban misericordia, ni tenían compasión por la gente. No eran fieles a Dios siguiendo todas sus órdenes y estando en una buena relación con el propio Dios. Jesús quiere que la gente siga las leyes de Dios, incluso las leyes sobre dar una décima parte de la cosecha, pero también quiere que su pueblo haga las cosas más difíciles, como tener una buena relación con Dios y con otras personas.</w:t>
      </w:r>
    </w:p>
    <w:p>
      <w:pPr/>
      <w:r>
        <w:rPr>
          <w:lang w:val="es_ES" w:bidi="es_ES"/>
        </w:rPr>
      </w:r>
      <w:r>
        <w:rPr>
          <w:lang w:val="es_ES" w:bidi="es_ES"/>
        </w:rPr>
        <w:t>El eneldo, la menta y el comino eran hierbas importantes que se usaban para condimentar la comida en esa cultura.</w:t>
      </w:r>
    </w:p>
    <w:p>
      <w:pPr/>
      <w:r>
        <w:rPr>
          <w:lang w:val="es_ES" w:bidi="es_ES"/>
        </w:rPr>
      </w:r>
      <w:r>
        <w:rPr>
          <w:lang w:val="es_ES" w:bidi="es_ES"/>
        </w:rPr>
        <w:t xml:space="preserve">Deténganse aquí y busquen una foto de una </w:t>
      </w:r>
      <w:r>
        <w:rPr>
          <w:lang w:val="es_ES" w:bidi="es_ES"/>
        </w:rPr>
        <w:t>planta de eneldo</w:t>
      </w:r>
      <w:r>
        <w:rPr>
          <w:lang w:val="es_ES" w:bidi="es_ES"/>
        </w:rPr>
        <w:t xml:space="preserve">, una </w:t>
      </w:r>
      <w:r>
        <w:rPr>
          <w:lang w:val="es_ES" w:bidi="es_ES"/>
        </w:rPr>
        <w:t>planta de menta</w:t>
      </w:r>
      <w:r>
        <w:rPr>
          <w:lang w:val="es_ES" w:bidi="es_ES"/>
        </w:rPr>
        <w:t xml:space="preserve"> y una </w:t>
      </w:r>
      <w:r>
        <w:rPr>
          <w:lang w:val="es_ES" w:bidi="es_ES"/>
        </w:rPr>
        <w:t>planta de comino</w:t>
      </w:r>
      <w:r>
        <w:rPr>
          <w:lang w:val="es_ES" w:bidi="es_ES"/>
        </w:rPr>
        <w:t>. Pausen este audio aquí.</w:t>
      </w:r>
    </w:p>
    <w:p>
      <w:pPr/>
      <w:r>
        <w:rPr>
          <w:lang w:val="es_ES" w:bidi="es_ES"/>
        </w:rPr>
      </w:r>
      <w:r>
        <w:rPr>
          <w:lang w:val="es_ES" w:bidi="es_ES"/>
        </w:rPr>
        <w:t>Entonces Jesús usa una exageración, como a menudo lo hace, para explicar lo que está diciendo. Jesús usa extremos. Él compara al insecto más pequeño de aquella región, el mosquito, con el animal más grande, el camello. Los líderes religiosos tenían miedo de comer cualquier cosa impura, o no apta para Dios, por lo que usaban un colador para sacar a los pequeños mosquitos de su bebida. Esto es como cuando los líderes religiosos siguen cada parte de la ley de Dios. Pero al enfocarse en los mosquitos, ni siquiera ven las partes importantes de la ley, que son como el camello, el animal más grande en esa región.</w:t>
      </w:r>
    </w:p>
    <w:p>
      <w:pPr/>
      <w:r>
        <w:rPr>
          <w:lang w:val="es_ES" w:bidi="es_ES"/>
        </w:rPr>
      </w:r>
      <w:r>
        <w:rPr>
          <w:lang w:val="es_ES" w:bidi="es_ES"/>
        </w:rPr>
        <w:t xml:space="preserve">Deténganse aquí y muéstrenle a su equipo de traducción fotos de un </w:t>
      </w:r>
      <w:r>
        <w:rPr>
          <w:lang w:val="es_ES" w:bidi="es_ES"/>
        </w:rPr>
        <w:t>mosquito</w:t>
      </w:r>
      <w:r>
        <w:rPr>
          <w:lang w:val="es_ES" w:bidi="es_ES"/>
        </w:rPr>
        <w:t xml:space="preserve"> y de un </w:t>
      </w:r>
      <w:r>
        <w:rPr>
          <w:lang w:val="es_ES" w:bidi="es_ES"/>
        </w:rPr>
        <w:t>camello</w:t>
      </w:r>
      <w:r>
        <w:rPr>
          <w:lang w:val="es_ES" w:bidi="es_ES"/>
        </w:rPr>
        <w:t>. Pausen este audio aquí.</w:t>
      </w:r>
    </w:p>
    <w:p>
      <w:pPr/>
      <w:r>
        <w:rPr>
          <w:lang w:val="es_ES" w:bidi="es_ES"/>
        </w:rPr>
      </w:r>
      <w:r>
        <w:rPr>
          <w:lang w:val="es_ES" w:bidi="es_ES"/>
        </w:rPr>
        <w:t>Jesús llama a los líderes religiosos "guías ciegos", porque se supone que deben guiar a las personas para que sigan a Dios, pero ni siquiera pueden ver las partes importantes de la ley de Dios.</w:t>
      </w:r>
    </w:p>
    <w:p>
      <w:pPr/>
      <w:r>
        <w:rPr>
          <w:lang w:val="es_ES" w:bidi="es_ES"/>
        </w:rPr>
      </w:r>
      <w:r>
        <w:rPr>
          <w:lang w:val="es_ES" w:bidi="es_ES"/>
        </w:rPr>
        <w:t>Jesús continúa hablando de la idea de la pureza ritual, o de estar apto para servir a Dios, en el quinto "ay" a los líderes religiosos. Él compara el interior de un plato o una taza del que alguien bebe con los pensamientos e intenciones de las personas. Entonces compara el exterior del plato o copa con cómo se ven las acciones de una persona. Él dice que los líderes religiosos gastan tiempo y energía en verse bien haciendo todas las acciones correctas, pero son codiciosos y solo quieren cosas para sí mismos. Jesús llama a los líderes religiosos de ciegos nuevamente, esta vez lo enfatiza nombrando específicamente a un maestro de la ley. Jesús dice: "¡tú, fariseo!" Jesús les dice que limpien el interior de la taza y del plato, y entonces el exterior también estará limpio. En otras palabras, Jesús está diciendo que cuando una persona tiene buenas intenciones y tiene una buena relación con Dios, también hará buenas acciones que la gente pueda ver.</w:t>
      </w:r>
    </w:p>
    <w:p>
      <w:pPr/>
      <w:r>
        <w:rPr>
          <w:lang w:val="es_ES" w:bidi="es_ES"/>
        </w:rPr>
      </w:r>
      <w:r>
        <w:rPr>
          <w:lang w:val="es_ES" w:bidi="es_ES"/>
        </w:rPr>
        <w:t xml:space="preserve">Deténganse aquí y muéstrenle a su equipo de traducción una foto de una </w:t>
      </w:r>
      <w:r>
        <w:rPr>
          <w:lang w:val="es_ES" w:bidi="es_ES"/>
        </w:rPr>
        <w:t>taza y un plato</w:t>
      </w:r>
      <w:r>
        <w:rPr>
          <w:lang w:val="es_ES" w:bidi="es_ES"/>
        </w:rPr>
        <w:t>.</w:t>
      </w:r>
    </w:p>
    <w:p>
      <w:pPr/>
      <w:r>
        <w:rPr>
          <w:lang w:val="es_ES" w:bidi="es_ES"/>
        </w:rPr>
      </w:r>
      <w:r>
        <w:rPr>
          <w:lang w:val="es_ES" w:bidi="es_ES"/>
        </w:rPr>
        <w:t>Deténganse aquí y cuenten una historia sobre alguien de su cultura que actuaba amablemente, pero todos sabían que no era una persona realmente agradable. ¿Cómo todos sabían que no era amable? ¿Qué tipo de palabras usan para describir a este tipo de personas? Pausen este audio aquí.</w:t>
      </w:r>
    </w:p>
    <w:p>
      <w:pPr/>
      <w:r>
        <w:rPr>
          <w:lang w:val="es_ES" w:bidi="es_ES"/>
        </w:rPr>
      </w:r>
      <w:r>
        <w:rPr>
          <w:lang w:val="es_ES" w:bidi="es_ES"/>
        </w:rPr>
        <w:t>Jesús realmente enfatiza el contraste entre el exterior y el interior de una persona en la sexta aflicción, o advertencia, a los líderes religiosos. Él habla de tumbas, que son donde la gente pone a los cadáveres. En la cultura judía, los cadáveres y las tumbas son impuros, o no aptos para el servicio a Dios. En Jerusalén, la gente pintaba estas tumbas de blanco para hacerlas parecer limpias y para que todos pudieran verlas y asegurarse de no tocarlas. Si las personas tocaban estas tumbas, se volvían ritualmente impuras. Eso significa que no podrían adorar a Dios en el templo hasta que hicieran ciertos rituales para volverse limpios nuevamente. Jesús compara a los fariseos con las tumbas blanqueadas, o limpias. Pero incluso cuando alguien limpia el exterior de estas tumbas, siguen siendo no aptas para el servicio a Dios porque hay personas muertas en el interior. Jesús dice que las personas son así, incluso nosotros, cuando hacemos buenas acciones, es importante que tengamos buenas intenciones y una buena relación con Dios. Los fariseos realizaban acciones justas que seguían las leyes de Dios, así que por fuera parecen justos, o en una buena relación con Dios. Sin embargo, sus corazones o intenciones eran perversos o malvados. Eran hipócritas. Eran como las tumbas pintadas de blanco.</w:t>
      </w:r>
    </w:p>
    <w:p>
      <w:pPr/>
      <w:r>
        <w:rPr>
          <w:lang w:val="es_ES" w:bidi="es_ES"/>
        </w:rPr>
      </w:r>
      <w:r>
        <w:rPr>
          <w:lang w:val="es_ES" w:bidi="es_ES"/>
        </w:rPr>
        <w:t xml:space="preserve">Deténganse aquí y muestren a su equipo de traducción una foto de una </w:t>
      </w:r>
      <w:r>
        <w:rPr>
          <w:lang w:val="es_ES" w:bidi="es_ES"/>
        </w:rPr>
        <w:t>tumba pintada de blanco</w:t>
      </w:r>
      <w:r>
        <w:rPr>
          <w:lang w:val="es_ES" w:bidi="es_ES"/>
        </w:rPr>
        <w:t>.</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En la primera escena:</w:t>
      </w:r>
      <w:r>
        <w:rPr>
          <w:lang w:val="es_ES" w:bidi="es_ES"/>
        </w:rPr>
        <w:t xml:space="preserve"> Jesús advierte a los líderes religiosos que han descuidado las partes más importantes de la ley de Dios. Tratar a las personas con justicia y misericordia, y tener una buena relación con Dios.</w:t>
      </w:r>
    </w:p>
    <w:p>
      <w:pPr/>
      <w:r>
        <w:rPr>
          <w:lang w:val="es_ES" w:bidi="es_ES"/>
        </w:rPr>
      </w:r>
      <w:r>
        <w:rPr>
          <w:b/>
          <w:lang w:val="es_ES" w:bidi="es_ES"/>
        </w:rPr>
        <w:t>En la segunda escena:</w:t>
      </w:r>
      <w:r>
        <w:rPr>
          <w:lang w:val="es_ES" w:bidi="es_ES"/>
        </w:rPr>
        <w:t xml:space="preserve"> Jesús dice que los líderes religiosos se ven bien por fuera por sus acciones, pero por dentro sus corazones no son buenos; primero deben trabajar para hacer que sus corazones sigan a Dios.</w:t>
      </w:r>
    </w:p>
    <w:p>
      <w:pPr/>
      <w:r>
        <w:rPr>
          <w:lang w:val="es_ES" w:bidi="es_ES"/>
        </w:rPr>
      </w:r>
      <w:r>
        <w:rPr>
          <w:b/>
          <w:lang w:val="es_ES" w:bidi="es_ES"/>
        </w:rPr>
        <w:t>En la tercera escena:</w:t>
      </w:r>
      <w:r>
        <w:rPr>
          <w:lang w:val="es_ES" w:bidi="es_ES"/>
        </w:rPr>
        <w:t xml:space="preserve"> Jesús dice que los líderes religiosos son como tumbas pintadas de blanco que parecen limpias por fuera por sus buenas acciones, pero no son adecuados para servir a Dios por dentro por sus malas intenciones.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Maestros de la ley</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Otras personas de la multitud</w:t>
      </w:r>
    </w:p>
    <w:p>
      <w:pPr>
        <w:pStyle w:val="ListBullet"/>
        <w:spacing w:line="240" w:lineRule="auto"/>
        <w:ind w:left="720"/>
      </w:pPr>
      <w:r>
        <w:rPr>
          <w:lang w:val="es_ES" w:bidi="es_ES"/>
        </w:rPr>
      </w:r>
      <w:r>
        <w:rPr>
          <w:lang w:val="es_ES" w:bidi="es_ES"/>
        </w:rPr>
        <w:t>Los discípulos también están escuchando esta enseñanza</w:t>
      </w:r>
    </w:p>
    <w:p>
      <w:pPr/>
      <w:r>
        <w:rPr>
          <w:lang w:val="es_ES" w:bidi="es_ES"/>
        </w:rPr>
      </w:r>
      <w:r>
        <w:rPr>
          <w:lang w:val="es_ES" w:bidi="es_ES"/>
        </w:rPr>
        <w:t>En esta sesión, hagan que el grupo elabore un guion gráfico, dibujen o usen algún tipo de objeto que puedan mover, como rocas, palos o juguetes, para visualizar la historia y la acción en ella.</w:t>
      </w:r>
    </w:p>
    <w:p>
      <w:pPr/>
      <w:r>
        <w:rPr>
          <w:lang w:val="es_ES" w:bidi="es_ES"/>
        </w:rPr>
      </w:r>
      <w:r>
        <w:rPr>
          <w:lang w:val="es_ES" w:bidi="es_ES"/>
        </w:rPr>
        <w:t>Es importante recordar que en este pasaje Jesús continúa enseñando a los líderes religiosos en los patios del templo. Muchas personas estaban en el templo en ese momento, por lo que aunque Jesús se estaba dirigiendo a los líderes religiosos directamente, otras personas en la multitud, incluidos los discípulos de Jesús, escuchaban todo lo que Jesús decía. Jesús acaba de decir tres ayes, o advertencias a los líderes religiosos porque ellos son hipócritas, enseñan a las personas a seguir las leyes de Dios, pero no son misericordiosos ni justos en sus acciones. No tienen una buena relación con Dios.</w:t>
      </w:r>
    </w:p>
    <w:p>
      <w:pPr/>
      <w:r>
        <w:rPr>
          <w:lang w:val="es_ES" w:bidi="es_ES"/>
        </w:rPr>
      </w:r>
      <w:r>
        <w:rPr>
          <w:lang w:val="es_ES" w:bidi="es_ES"/>
        </w:rPr>
        <w:t>Jesús da los siguientes tres "ayes", o advertencias, a los líderes religiosos. En el primer ay de esta sección, Jesús nuevamente se dirige a aquellos a quienes él les estaba hablando, a los maestros de la ley y a los fariseos. Él los llama hipócritas. Jesús dice que hacen una cosa, pero en realidad deberían hacer otra. Los líderes religiosos dan una décima parte de sus especias.</w:t>
      </w:r>
    </w:p>
    <w:p>
      <w:pPr/>
      <w:r>
        <w:rPr>
          <w:lang w:val="es_ES" w:bidi="es_ES"/>
        </w:rPr>
      </w:r>
      <w:r>
        <w:rPr>
          <w:lang w:val="es_ES" w:bidi="es_ES"/>
        </w:rPr>
        <w:t>Es posible que quieran detenerse aquí y encontrar una planta grande con muchas hojas. De cada diez hojas, tomen una hoja y pónganlas en otra pila. La pila representa una décima parte de esa planta. Esto es lo que los líderes religiosos hacían con toda su cosecha. Detengan el audio aquí.</w:t>
      </w:r>
    </w:p>
    <w:p>
      <w:pPr/>
      <w:r>
        <w:rPr>
          <w:lang w:val="es_ES" w:bidi="es_ES"/>
        </w:rPr>
      </w:r>
      <w:r>
        <w:rPr>
          <w:lang w:val="es_ES" w:bidi="es_ES"/>
        </w:rPr>
        <w:t>Los líderes religiosos deben hacer la segunda cosa que Jesús mencionó: deben actuar con justicia, misericordia y fidelidad. Entonces Jesús compara a los líderes religiosos con guías ciegos. Jesús usa la exageración para mostrar claramente que las personas tienen que prestar atención a lo más importante: su relación con Dios. Jesús usa el animal más pequeño y el animal más grande para exagerar su punto de vista y hacer que las personas presten atención a esta enseñanza.</w:t>
      </w:r>
    </w:p>
    <w:p>
      <w:pPr/>
      <w:r>
        <w:rPr>
          <w:lang w:val="es_ES" w:bidi="es_ES"/>
        </w:rPr>
      </w:r>
      <w:r>
        <w:rPr>
          <w:lang w:val="es_ES" w:bidi="es_ES"/>
        </w:rPr>
        <w:t>Deténganse aquí y conversen en equipo de traducción: Den ejemplos de comparaciones o exageraciones que se usan en historias o proverbios para enseñar un valor importante. Pausen este audio aquí.</w:t>
      </w:r>
    </w:p>
    <w:p>
      <w:pPr/>
      <w:r>
        <w:rPr>
          <w:lang w:val="es_ES" w:bidi="es_ES"/>
        </w:rPr>
      </w:r>
      <w:r>
        <w:rPr>
          <w:lang w:val="es_ES" w:bidi="es_ES"/>
        </w:rPr>
        <w:t>En el quinto ay, Jesús se dirige a los líderes religiosos de la misma manera: "¡Ay de ustedes, maestros de la ley y fariseos, hipócritas!" Jesús dice algo similar, pero de una manera diferente. Jesús dice que los líderes religiosos limpian el exterior de sus vasos, pero no el interior de los mismos. De la misma manera, hacen buenas obras para verse bien, pero son codiciosos y solo se preocupan por sí mismos. Entonces Jesús enfatiza su punto hablando como si se estuviera dirigiendo solo a un fariseo: Él dice: "¡Fariseo ciego!" Entonces Jesús le dice a ese fariseo que necesita limpiar el interior del plato para que el exterior también esté limpio. Esta es la manera en que Jesús hace que sus advertencias a los fariseos sean personales. Ellos necesitan detenerse, pensar en lo que están haciendo y cambiar sus costumbres.</w:t>
      </w:r>
    </w:p>
    <w:p>
      <w:pPr/>
      <w:r>
        <w:rPr>
          <w:lang w:val="es_ES" w:bidi="es_ES"/>
        </w:rPr>
      </w:r>
      <w:r>
        <w:rPr>
          <w:lang w:val="es_ES" w:bidi="es_ES"/>
        </w:rPr>
        <w:t>En el sexto ay, Jesús nuevamente se dirige a los líderes religiosos de la misma manera: "¡Ay de ustedes, maestros de la ley y fariseos, hipócritas!" Jesús vuelve a abordar el mismo problema, pero una vez más de manera diferente. Esta vez Jesús usa una comparación de tumbas blanqueadas para mostrar que los líderes religiosos parecen limpios por fuera, pero por dentro son impuros, al igual que las tumbas que contienen cuerpos muertos. No son aptos para el servicio a Dios porque no tienen buenas intenciones ni una buena relación con Dios.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Maestros de la ley</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Otras personas de la multitud</w:t>
      </w:r>
    </w:p>
    <w:p>
      <w:pPr>
        <w:pStyle w:val="ListBullet"/>
        <w:spacing w:line="240" w:lineRule="auto"/>
        <w:ind w:left="720"/>
      </w:pPr>
      <w:r>
        <w:rPr>
          <w:lang w:val="es_ES" w:bidi="es_ES"/>
        </w:rPr>
      </w:r>
      <w:r>
        <w:rPr>
          <w:lang w:val="es_ES" w:bidi="es_ES"/>
        </w:rPr>
        <w:t>Los discípulos también están escuchando esta enseñanza</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Jesús todavía está en los patios del templo enseñando a una multitud de líderes religiosos. Muchas otras personas también estaban allí, incluidos los discípulos de Jesús. Jesús continúa su enseñanza.</w:t>
      </w:r>
    </w:p>
    <w:p>
      <w:pPr/>
      <w:r>
        <w:rPr>
          <w:lang w:val="es_ES" w:bidi="es_ES"/>
        </w:rPr>
      </w:r>
      <w:r>
        <w:rPr>
          <w:lang w:val="es_ES" w:bidi="es_ES"/>
        </w:rPr>
        <w:t>Jesús dice: "¡Les sucederán cosas terribles, maestros de la ley y fariseos, hipócritas! Ustedes dan una décima parte de sus especias, como la menta, el eneldo y el comino. Pero ustedes han descuidado los asuntos más importantes de la ley: la justicia, la misericordia y la fidelidad. Deberían haber practicado la justicia, la misericordia y la fidelidad, sin dejar de dar también una décima parte de sus especias. ¡Guías ciegos! Cuelan un mosquito, pero se tragan un camello".</w:t>
      </w:r>
    </w:p>
    <w:p>
      <w:pPr>
        <w:pStyle w:val="ListBullet"/>
        <w:spacing w:line="240" w:lineRule="auto"/>
        <w:ind w:left="720"/>
      </w:pPr>
      <w:r>
        <w:rPr>
          <w:lang w:val="es_ES" w:bidi="es_ES"/>
        </w:rPr>
      </w:r>
      <w:r>
        <w:rPr>
          <w:lang w:val="es_ES" w:bidi="es_ES"/>
        </w:rPr>
        <w:t>Detengan la actuación aquí.</w:t>
      </w:r>
    </w:p>
    <w:p>
      <w:pPr>
        <w:pStyle w:val="ListBullet"/>
        <w:spacing w:line="240" w:lineRule="auto"/>
        <w:ind w:left="720"/>
      </w:pPr>
      <w:r>
        <w:rPr>
          <w:lang w:val="es_ES" w:bidi="es_ES"/>
        </w:rPr>
      </w:r>
      <w:r>
        <w:rPr>
          <w:lang w:val="es_ES" w:bidi="es_ES"/>
        </w:rPr>
        <w:t>Pregúntenles a los actores que interpretan a los líderes religiosos: "¿Cómo se sienten?" Puede que escuchen cosas como: "Estoy enojado porque Jesús dijo esto", "Confundido, pensé que lo que estaba haciendo era lo suficientemente bueno".</w:t>
      </w:r>
    </w:p>
    <w:p>
      <w:pPr>
        <w:pStyle w:val="ListBullet"/>
        <w:spacing w:line="240" w:lineRule="auto"/>
        <w:ind w:left="720"/>
      </w:pPr>
      <w:r>
        <w:rPr>
          <w:lang w:val="es_ES" w:bidi="es_ES"/>
        </w:rPr>
      </w:r>
      <w:r>
        <w:rPr>
          <w:lang w:val="es_ES" w:bidi="es_ES"/>
        </w:rPr>
        <w:t>Pregúntenle a los actores que interpretan a la multitud: "¿Cómo se sienten?" Es posible que escuchen cosas como: "¡Siempre supe que algo estaba mal! Los maestros religiosos no tienen buenos corazones. Me gusta Jesús", "Confundido, ya no sé cómo vivir".</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continúa diciendo: "¡Les sucederán cosas terribles, maestros de la ley y fariseos, hipócritas! Ustedes limpian el exterior de la taza y del plato, pero por dentro están llenos de codicia y solo les importa obtener cosas para sí mismos. ¡Fariseo ciego! Primero limpia el interior de la taza y del plato, y así el exterior también estará limpio."</w:t>
      </w:r>
    </w:p>
    <w:p>
      <w:pPr>
        <w:pStyle w:val="ListBullet"/>
        <w:spacing w:line="240" w:lineRule="auto"/>
        <w:ind w:left="720"/>
      </w:pPr>
      <w:r>
        <w:rPr>
          <w:lang w:val="es_ES" w:bidi="es_ES"/>
        </w:rPr>
      </w:r>
      <w:r>
        <w:rPr>
          <w:lang w:val="es_ES" w:bidi="es_ES"/>
        </w:rPr>
        <w:t>Detengan la acción aquí.</w:t>
      </w:r>
    </w:p>
    <w:p>
      <w:pPr>
        <w:pStyle w:val="ListBullet"/>
        <w:spacing w:line="240" w:lineRule="auto"/>
        <w:ind w:left="720"/>
      </w:pPr>
      <w:r>
        <w:rPr>
          <w:lang w:val="es_ES" w:bidi="es_ES"/>
        </w:rPr>
      </w:r>
      <w:r>
        <w:rPr>
          <w:lang w:val="es_ES" w:bidi="es_ES"/>
        </w:rPr>
        <w:t>Pregúntenles a los actores que interpretan a los líderes religiosos: "¿Cómo se sienten?" Puede que escuchen cosas como: "¡Estoy tan enojado! ¡No soy codicioso! ¡Estoy haciendo lo mejor que puedo para seguir a Dios!" "¡Tenemos que matar a este hombre! "Me siento avergonzado porque él les está diciendo a todos el tipo de cosas que pienso en mi corazón".</w:t>
      </w:r>
    </w:p>
    <w:p>
      <w:pPr>
        <w:pStyle w:val="ListBullet"/>
        <w:spacing w:line="240" w:lineRule="auto"/>
        <w:ind w:left="720"/>
      </w:pPr>
      <w:r>
        <w:rPr>
          <w:lang w:val="es_ES" w:bidi="es_ES"/>
        </w:rPr>
      </w:r>
      <w:r>
        <w:rPr>
          <w:lang w:val="es_ES" w:bidi="es_ES"/>
        </w:rPr>
        <w:t>Reinicien la acción.</w:t>
      </w:r>
    </w:p>
    <w:p>
      <w:pPr/>
      <w:r>
        <w:rPr>
          <w:lang w:val="es_ES" w:bidi="es_ES"/>
        </w:rPr>
      </w:r>
      <w:r>
        <w:rPr>
          <w:lang w:val="es_ES" w:bidi="es_ES"/>
        </w:rPr>
        <w:t>Jesús continúa diciendo: "¡Les sucederán cosas terribles, maestros de la ley y fariseos, hipócritas! Ustedes son como tumbas blanqueadas, que se ven hermosas por fuera, pero por dentro están llenas de huesos de los muertos y de todo lo impuro. De la misma manera, por fuera parecen personas justas ante los demás, pero por dentro están llenos de hipocresía y maldad".</w:t>
      </w:r>
    </w:p>
    <w:p>
      <w:pPr>
        <w:pStyle w:val="ListBullet"/>
        <w:spacing w:line="240" w:lineRule="auto"/>
        <w:ind w:left="720"/>
      </w:pPr>
      <w:r>
        <w:rPr>
          <w:lang w:val="es_ES" w:bidi="es_ES"/>
        </w:rPr>
      </w:r>
      <w:r>
        <w:rPr>
          <w:lang w:val="es_ES" w:bidi="es_ES"/>
        </w:rPr>
        <w:t>Detengan la acción aquí.</w:t>
      </w:r>
    </w:p>
    <w:p>
      <w:pPr>
        <w:pStyle w:val="ListBullet"/>
        <w:spacing w:line="240" w:lineRule="auto"/>
        <w:ind w:left="720"/>
      </w:pPr>
      <w:r>
        <w:rPr>
          <w:lang w:val="es_ES" w:bidi="es_ES"/>
        </w:rPr>
      </w:r>
      <w:r>
        <w:rPr>
          <w:lang w:val="es_ES" w:bidi="es_ES"/>
        </w:rPr>
        <w:t>Pregúntenle a los actores que interpretan a la multitud: "¿Cómo se sienten?" Es posible que escuchen cosas como: "Confundido, ¿en quién puedo confiar? Pensé que si seguía lo que los líderes religiosos me decían que hiciera, Dios me aceptaría. ¿No son estos hombres dignos de confianza?"</w:t>
      </w:r>
    </w:p>
    <w:p>
      <w:pPr>
        <w:pStyle w:val="ListBullet"/>
        <w:spacing w:line="240" w:lineRule="auto"/>
        <w:ind w:left="720"/>
      </w:pPr>
      <w:r>
        <w:rPr>
          <w:lang w:val="es_ES" w:bidi="es_ES"/>
        </w:rPr>
      </w:r>
      <w:r>
        <w:rPr>
          <w:lang w:val="es_ES" w:bidi="es_ES"/>
        </w:rPr>
        <w:t>Pregúntale al actor que interpreta a Jesús, "¿Cómo se siente?" Es posible que escuchen cosas como "Triste de que estén muertos por dentro. Desearía que me siguieran y tuvieran una vida de verdad."</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todavía está hablando con los </w:t>
      </w:r>
      <w:r>
        <w:rPr>
          <w:b/>
          <w:lang w:val="es_ES" w:bidi="es_ES"/>
        </w:rPr>
        <w:t>maestros de la ley</w:t>
      </w:r>
      <w:r>
        <w:rPr>
          <w:lang w:val="es_ES" w:bidi="es_ES"/>
        </w:rPr>
        <w:t xml:space="preserve"> y los </w:t>
      </w:r>
      <w:r>
        <w:rPr>
          <w:b/>
          <w:lang w:val="es_ES" w:bidi="es_ES"/>
        </w:rPr>
        <w:t>fariseos</w:t>
      </w:r>
      <w:r>
        <w:rPr>
          <w:lang w:val="es_ES" w:bidi="es_ES"/>
        </w:rPr>
        <w:t xml:space="preserve">. Traduzcan los nombres de estos líderes religiosos de la misma manera que en los pasajes anteriores, y recuerden que </w:t>
      </w:r>
      <w:r>
        <w:rPr>
          <w:lang w:val="es_ES" w:bidi="es_ES"/>
        </w:rPr>
        <w:t>maestros de la ley</w:t>
      </w:r>
      <w:r>
        <w:rPr>
          <w:lang w:val="es_ES" w:bidi="es_ES"/>
        </w:rPr>
        <w:t xml:space="preserve"> y </w:t>
      </w:r>
      <w:r>
        <w:rPr>
          <w:lang w:val="es_ES" w:bidi="es_ES"/>
        </w:rPr>
        <w:t>fariseos</w:t>
      </w:r>
      <w:r>
        <w:rPr>
          <w:lang w:val="es_ES" w:bidi="es_ES"/>
        </w:rPr>
        <w:t xml:space="preserve"> están en el Glosario Principal.</w:t>
      </w:r>
    </w:p>
    <w:p>
      <w:pPr/>
      <w:r>
        <w:rPr>
          <w:lang w:val="es_ES" w:bidi="es_ES"/>
        </w:rPr>
      </w:r>
      <w:r>
        <w:rPr>
          <w:lang w:val="es_ES" w:bidi="es_ES"/>
        </w:rPr>
        <w:t xml:space="preserve">Jesús llama a estos líderes religiosos </w:t>
      </w:r>
      <w:r>
        <w:rPr>
          <w:b/>
          <w:lang w:val="es_ES" w:bidi="es_ES"/>
        </w:rPr>
        <w:t>hipócritas</w:t>
      </w:r>
      <w:r>
        <w:rPr>
          <w:lang w:val="es_ES" w:bidi="es_ES"/>
        </w:rPr>
        <w:t xml:space="preserve">, lo que significa que las acciones que realizan son diferentes de las intenciones del corazón. Traduzcan hipócritas de la misma manera que lo hicieron en los pasajes anteriores, y vean el Glosario Principal para obtener más información sobre </w:t>
      </w:r>
      <w:r>
        <w:rPr>
          <w:lang w:val="es_ES" w:bidi="es_ES"/>
        </w:rPr>
        <w:t>hipocresía</w:t>
      </w:r>
      <w:r>
        <w:rPr>
          <w:lang w:val="es_ES" w:bidi="es_ES"/>
        </w:rPr>
        <w:t>.</w:t>
      </w:r>
    </w:p>
    <w:p>
      <w:pPr/>
      <w:r>
        <w:rPr>
          <w:lang w:val="es_ES" w:bidi="es_ES"/>
        </w:rPr>
      </w:r>
      <w:r>
        <w:rPr>
          <w:lang w:val="es_ES" w:bidi="es_ES"/>
        </w:rPr>
        <w:t xml:space="preserve">Jesús dice que los líderes religiosos dan una décima parte, o el </w:t>
      </w:r>
      <w:r>
        <w:rPr>
          <w:b/>
          <w:lang w:val="es_ES" w:bidi="es_ES"/>
        </w:rPr>
        <w:t>diezmo</w:t>
      </w:r>
      <w:r>
        <w:rPr>
          <w:lang w:val="es_ES" w:bidi="es_ES"/>
        </w:rPr>
        <w:t xml:space="preserve">, de sus hierbas a Dios. Un diezmo es la décima parte de cierta posesión que las personas daban como ofrenda o regalo a Dios. Las personas daban estos diezmos para demostrar a Dios que se daban cuenta de que todo lo que poseían le pertenecía a él. Jesús especifica las hierbas de menta, eneldo y comino, que son todas hierbas especiales que se usaban para condimentar la comida. Usen la misma palabra para diezmo que en los pasajes anteriores y recuerden que </w:t>
      </w:r>
      <w:r>
        <w:rPr>
          <w:lang w:val="es_ES" w:bidi="es_ES"/>
        </w:rPr>
        <w:t>diezmo</w:t>
      </w:r>
      <w:r>
        <w:rPr>
          <w:lang w:val="es_ES" w:bidi="es_ES"/>
        </w:rPr>
        <w:t xml:space="preserve"> está en el Glosario Principal.</w:t>
      </w:r>
    </w:p>
    <w:p>
      <w:pPr/>
      <w:r>
        <w:rPr>
          <w:lang w:val="es_ES" w:bidi="es_ES"/>
        </w:rPr>
      </w:r>
      <w:r>
        <w:rPr>
          <w:lang w:val="es_ES" w:bidi="es_ES"/>
        </w:rPr>
        <w:t xml:space="preserve">Deténganse aquí y muestren al equipo de traducción las fotos de </w:t>
      </w:r>
      <w:r>
        <w:rPr>
          <w:lang w:val="es_ES" w:bidi="es_ES"/>
        </w:rPr>
        <w:t>menta</w:t>
      </w:r>
      <w:r>
        <w:rPr>
          <w:lang w:val="es_ES" w:bidi="es_ES"/>
        </w:rPr>
        <w:t xml:space="preserve">, </w:t>
      </w:r>
      <w:r>
        <w:rPr>
          <w:lang w:val="es_ES" w:bidi="es_ES"/>
        </w:rPr>
        <w:t>eneldo</w:t>
      </w:r>
      <w:r>
        <w:rPr>
          <w:lang w:val="es_ES" w:bidi="es_ES"/>
        </w:rPr>
        <w:t xml:space="preserve"> y </w:t>
      </w:r>
      <w:r>
        <w:rPr>
          <w:lang w:val="es_ES" w:bidi="es_ES"/>
        </w:rPr>
        <w:t>comino</w:t>
      </w:r>
      <w:r>
        <w:rPr>
          <w:lang w:val="es_ES" w:bidi="es_ES"/>
        </w:rPr>
        <w:t xml:space="preserve"> nuevamente. Detengan el audio aquí.</w:t>
      </w:r>
    </w:p>
    <w:p>
      <w:pPr/>
      <w:r>
        <w:rPr>
          <w:lang w:val="es_ES" w:bidi="es_ES"/>
        </w:rPr>
      </w:r>
      <w:r>
        <w:rPr>
          <w:lang w:val="es_ES" w:bidi="es_ES"/>
        </w:rPr>
        <w:t xml:space="preserve">Jesús les dice a los líderes religiosos que ignoran la </w:t>
      </w:r>
      <w:r>
        <w:rPr>
          <w:b/>
          <w:lang w:val="es_ES" w:bidi="es_ES"/>
        </w:rPr>
        <w:t>justicia</w:t>
      </w:r>
      <w:r>
        <w:rPr>
          <w:lang w:val="es_ES" w:bidi="es_ES"/>
        </w:rPr>
        <w:t xml:space="preserve">, la </w:t>
      </w:r>
      <w:r>
        <w:rPr>
          <w:b/>
          <w:lang w:val="es_ES" w:bidi="es_ES"/>
        </w:rPr>
        <w:t>misericordia</w:t>
      </w:r>
      <w:r>
        <w:rPr>
          <w:lang w:val="es_ES" w:bidi="es_ES"/>
        </w:rPr>
        <w:t xml:space="preserve"> y la </w:t>
      </w:r>
      <w:r>
        <w:rPr>
          <w:b/>
          <w:lang w:val="es_ES" w:bidi="es_ES"/>
        </w:rPr>
        <w:t>fe</w:t>
      </w:r>
      <w:r>
        <w:rPr>
          <w:lang w:val="es_ES" w:bidi="es_ES"/>
        </w:rPr>
        <w:t xml:space="preserve">. Justicia es tratar a alguien de manera justa, de acuerdo con la ley. Misericordia es similar a la justicia. Alguien demuestra misericordia cuando muestra compasión por alguien. Fe es confiar en Dios y obedecerlo. Usen las mismas palabras para </w:t>
      </w:r>
      <w:r>
        <w:rPr>
          <w:lang w:val="es_ES" w:bidi="es_ES"/>
        </w:rPr>
        <w:t>justicia</w:t>
      </w:r>
      <w:r>
        <w:rPr>
          <w:lang w:val="es_ES" w:bidi="es_ES"/>
        </w:rPr>
        <w:t xml:space="preserve">, </w:t>
      </w:r>
      <w:r>
        <w:rPr>
          <w:lang w:val="es_ES" w:bidi="es_ES"/>
        </w:rPr>
        <w:t>misericordia</w:t>
      </w:r>
      <w:r>
        <w:rPr>
          <w:lang w:val="es_ES" w:bidi="es_ES"/>
        </w:rPr>
        <w:t xml:space="preserve"> y </w:t>
      </w:r>
      <w:r>
        <w:rPr>
          <w:lang w:val="es_ES" w:bidi="es_ES"/>
        </w:rPr>
        <w:t>fe</w:t>
      </w:r>
      <w:r>
        <w:rPr>
          <w:lang w:val="es_ES" w:bidi="es_ES"/>
        </w:rPr>
        <w:t xml:space="preserve"> que usaron en los pasajes anteriores, y recuerden que estas palabras están en el Glosario Principal.</w:t>
      </w:r>
    </w:p>
    <w:p>
      <w:pPr/>
      <w:r>
        <w:rPr>
          <w:lang w:val="es_ES" w:bidi="es_ES"/>
        </w:rPr>
      </w:r>
      <w:r>
        <w:rPr>
          <w:lang w:val="es_ES" w:bidi="es_ES"/>
        </w:rPr>
        <w:t xml:space="preserve">Jesús usa exageraciones para decirles a los fariseos que colan un </w:t>
      </w:r>
      <w:r>
        <w:rPr>
          <w:b/>
          <w:lang w:val="es_ES" w:bidi="es_ES"/>
        </w:rPr>
        <w:t>mosquito</w:t>
      </w:r>
      <w:r>
        <w:rPr>
          <w:lang w:val="es_ES" w:bidi="es_ES"/>
        </w:rPr>
        <w:t xml:space="preserve"> de su bebida, un insecto muy pequeño, pero se olvidan del </w:t>
      </w:r>
      <w:r>
        <w:rPr>
          <w:b/>
          <w:lang w:val="es_ES" w:bidi="es_ES"/>
        </w:rPr>
        <w:t>camello</w:t>
      </w:r>
      <w:r>
        <w:rPr>
          <w:lang w:val="es_ES" w:bidi="es_ES"/>
        </w:rPr>
        <w:t>, un animal muy grande.</w:t>
      </w:r>
    </w:p>
    <w:p>
      <w:pPr/>
      <w:r>
        <w:rPr>
          <w:lang w:val="es_ES" w:bidi="es_ES"/>
        </w:rPr>
      </w:r>
      <w:r>
        <w:rPr>
          <w:lang w:val="es_ES" w:bidi="es_ES"/>
        </w:rPr>
        <w:t xml:space="preserve">Deténganse aquí y muéstrenle al equipo de traducción las fotos del </w:t>
      </w:r>
      <w:r>
        <w:rPr>
          <w:lang w:val="es_ES" w:bidi="es_ES"/>
        </w:rPr>
        <w:t>mosquito</w:t>
      </w:r>
      <w:r>
        <w:rPr>
          <w:lang w:val="es_ES" w:bidi="es_ES"/>
        </w:rPr>
        <w:t xml:space="preserve"> y del </w:t>
      </w:r>
      <w:r>
        <w:rPr>
          <w:lang w:val="es_ES" w:bidi="es_ES"/>
        </w:rPr>
        <w:t>camello</w:t>
      </w:r>
      <w:r>
        <w:rPr>
          <w:lang w:val="es_ES" w:bidi="es_ES"/>
        </w:rPr>
        <w:t xml:space="preserve"> nuevamente. Pausen este audio aquí.</w:t>
      </w:r>
    </w:p>
    <w:p>
      <w:pPr/>
      <w:r>
        <w:rPr>
          <w:lang w:val="es_ES" w:bidi="es_ES"/>
        </w:rPr>
      </w:r>
      <w:r>
        <w:rPr>
          <w:lang w:val="es_ES" w:bidi="es_ES"/>
        </w:rPr>
        <w:t xml:space="preserve">Jesús nuevamente les dice a los líderes religiosos que deben limpiar primero el interior de su </w:t>
      </w:r>
      <w:r>
        <w:rPr>
          <w:b/>
          <w:lang w:val="es_ES" w:bidi="es_ES"/>
        </w:rPr>
        <w:t>plato</w:t>
      </w:r>
      <w:r>
        <w:rPr>
          <w:lang w:val="es_ES" w:bidi="es_ES"/>
        </w:rPr>
        <w:t xml:space="preserve"> y </w:t>
      </w:r>
      <w:r>
        <w:rPr>
          <w:b/>
          <w:lang w:val="es_ES" w:bidi="es_ES"/>
        </w:rPr>
        <w:t>taza</w:t>
      </w:r>
      <w:r>
        <w:rPr>
          <w:lang w:val="es_ES" w:bidi="es_ES"/>
        </w:rPr>
        <w:t>, lo que significa que su relación con Dios es más importante que las acciones que realizan y que todos pueden ver.</w:t>
      </w:r>
    </w:p>
    <w:p>
      <w:pPr/>
      <w:r>
        <w:rPr>
          <w:lang w:val="es_ES" w:bidi="es_ES"/>
        </w:rPr>
      </w:r>
      <w:r>
        <w:rPr>
          <w:lang w:val="es_ES" w:bidi="es_ES"/>
        </w:rPr>
        <w:t xml:space="preserve">Deténganse aquí y muestren nuevamente a su equipo de traducción las fotos de </w:t>
      </w:r>
      <w:r>
        <w:rPr>
          <w:lang w:val="es_ES" w:bidi="es_ES"/>
        </w:rPr>
        <w:t>un plato y una taza</w:t>
      </w:r>
      <w:r>
        <w:rPr>
          <w:lang w:val="es_ES" w:bidi="es_ES"/>
        </w:rPr>
        <w:t>. Pausen este audio aquí.</w:t>
      </w:r>
    </w:p>
    <w:p>
      <w:pPr/>
      <w:r>
        <w:rPr>
          <w:lang w:val="es_ES" w:bidi="es_ES"/>
        </w:rPr>
      </w:r>
      <w:r>
        <w:rPr>
          <w:lang w:val="es_ES" w:bidi="es_ES"/>
        </w:rPr>
        <w:t xml:space="preserve">Los líderes religiosos también son como </w:t>
      </w:r>
      <w:r>
        <w:rPr>
          <w:b/>
          <w:lang w:val="es_ES" w:bidi="es_ES"/>
        </w:rPr>
        <w:t>sepulcros blanqueados</w:t>
      </w:r>
      <w:r>
        <w:rPr>
          <w:lang w:val="es_ES" w:bidi="es_ES"/>
        </w:rPr>
        <w:t>, que eran los lugares donde la gente judía ponía a los cadáveres.</w:t>
      </w:r>
    </w:p>
    <w:p>
      <w:pPr/>
      <w:r>
        <w:rPr>
          <w:lang w:val="es_ES" w:bidi="es_ES"/>
        </w:rPr>
      </w:r>
      <w:r>
        <w:rPr>
          <w:lang w:val="es_ES" w:bidi="es_ES"/>
        </w:rPr>
        <w:t xml:space="preserve">Deténganse aquí y muestren a su equipo de traducción una foto de una </w:t>
      </w:r>
      <w:r>
        <w:rPr>
          <w:lang w:val="es_ES" w:bidi="es_ES"/>
        </w:rPr>
        <w:t>tumba pintada de blanco</w:t>
      </w:r>
      <w:r>
        <w:rPr>
          <w:lang w:val="es_ES" w:bidi="es_ES"/>
        </w:rPr>
        <w:t>. Pausen este audio aquí.</w:t>
      </w:r>
    </w:p>
    <w:p>
      <w:pPr/>
      <w:r>
        <w:rPr>
          <w:lang w:val="es_ES" w:bidi="es_ES"/>
        </w:rPr>
      </w:r>
      <w:r>
        <w:rPr>
          <w:lang w:val="es_ES" w:bidi="es_ES"/>
        </w:rPr>
        <w:t xml:space="preserve">Estas tumbas blanqueadas son como personas que por fuera parecen </w:t>
      </w:r>
      <w:r>
        <w:rPr>
          <w:b/>
          <w:lang w:val="es_ES" w:bidi="es_ES"/>
        </w:rPr>
        <w:t>justas</w:t>
      </w:r>
      <w:r>
        <w:rPr>
          <w:lang w:val="es_ES" w:bidi="es_ES"/>
        </w:rPr>
        <w:t xml:space="preserve"> porque hacen buenas acciones, pero dentro de sus corazones no son devotas de Dios. Por dentro están llenos de </w:t>
      </w:r>
      <w:r>
        <w:rPr>
          <w:b/>
          <w:lang w:val="es_ES" w:bidi="es_ES"/>
        </w:rPr>
        <w:t>impureza</w:t>
      </w:r>
      <w:r>
        <w:rPr>
          <w:lang w:val="es_ES" w:bidi="es_ES"/>
        </w:rPr>
        <w:t xml:space="preserve"> o </w:t>
      </w:r>
      <w:r>
        <w:rPr>
          <w:b/>
          <w:lang w:val="es_ES" w:bidi="es_ES"/>
        </w:rPr>
        <w:t>suciedad</w:t>
      </w:r>
      <w:r>
        <w:rPr>
          <w:lang w:val="es_ES" w:bidi="es_ES"/>
        </w:rPr>
        <w:t xml:space="preserve">. Las personas o las cosas son impuras o están sucias cuando no son aceptables para que Dios las use. Consulten el Glosario Principal para obtener una descripción completa de </w:t>
      </w:r>
      <w:r>
        <w:rPr>
          <w:lang w:val="es_ES" w:bidi="es_ES"/>
        </w:rPr>
        <w:t>puro e impuro</w:t>
      </w:r>
      <w:r>
        <w:rPr>
          <w:lang w:val="es_ES" w:bidi="es_ES"/>
        </w:rPr>
        <w:t xml:space="preserve">. Traduzcan justo de la misma manera que lo han hecho en los pasajes anteriores, y recuerden que </w:t>
      </w:r>
      <w:r>
        <w:rPr>
          <w:lang w:val="es_ES" w:bidi="es_ES"/>
        </w:rPr>
        <w:t>justo</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23:29–36</w:t>
      </w:r>
      <w:r>
        <w:rPr>
          <w:lang w:val="es_ES" w:bidi="es_ES"/>
        </w:rPr>
      </w:r>
    </w:p>
    <w:p>
      <w:pPr>
        <w:pStyle w:val="Heading3"/>
      </w:pPr>
      <w:r>
        <w:rPr>
          <w:lang w:val="es_ES" w:bidi="es_ES"/>
        </w:rPr>
        <w:t>Escuchar con el corazón</w:t>
      </w:r>
    </w:p>
    <w:p>
      <w:pPr/>
      <w:r>
        <w:rPr>
          <w:lang w:val="es_ES" w:bidi="es_ES"/>
        </w:rPr>
      </w:r>
      <w:r>
        <w:rPr>
          <w:lang w:val="es_ES" w:bidi="es_ES"/>
        </w:rPr>
        <w:t>Escuchen Mateo 23:29–36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sobre Jesús o Dios?</w:t>
      </w:r>
    </w:p>
    <w:p>
      <w:pPr>
        <w:pStyle w:val="ListBullet"/>
        <w:spacing w:line="240" w:lineRule="auto"/>
        <w:ind w:left="720"/>
      </w:pPr>
      <w:r>
        <w:rPr>
          <w:lang w:val="es_ES" w:bidi="es_ES"/>
        </w:rPr>
      </w:r>
      <w:r>
        <w:rPr>
          <w:lang w:val="es_ES" w:bidi="es_ES"/>
        </w:rPr>
        <w:t>¿Qué nos dice esta historia acerca de las personas?</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Una multitud de personas, incluidos los líderes religiosos y los discípulos de Jesús, ha rodeado a Jesús en el templo mientras él enseña. Él les ha advertido a los líderes religiosos que les sucederán cosas terribles porque no son verdaderos devotos de Dios. Jesús les ha dado a los líderes religiosos una serie de 6 advertencias, y ahora concluye con el séptimo "ay", o advertencia a los líderes religiosos.</w:t>
      </w:r>
    </w:p>
    <w:p>
      <w:pPr/>
      <w:r>
        <w:rPr>
          <w:lang w:val="es_ES" w:bidi="es_ES"/>
        </w:rPr>
      </w:r>
      <w:r>
        <w:rPr>
          <w:lang w:val="es_ES" w:bidi="es_ES"/>
        </w:rPr>
        <w:t>Jesús comienza de la misma manera que ha comenzado todas las otras advertencias. En su séptima advertencia, Jesús dice: "¡Ay de ustedes, maestros de la ley y fariseos, hipócritas!" En la sexta advertencia de Jesús, dice que los líderes religiosos son como sepulcros blanqueados. Jesús continúa la idea de los sepulcros en su séptima advertencia, pero ahora habla de cómo los líderes religiosos cuidan de los sepulcros y monumentos de los profetas y de las personas justas, o personas que seguían a Dios. Estas personas fueron enterradas en los sepulcros hace muchos años. Ahora los líderes religiosos pintan las rocas de entrada de las tumbas y las hacen ver bonitas. Sin embargo, a lo largo de la historia de Israel, los líderes judíos mataron a muchos de estos profetas. Jesús les recuerda a los líderes religiosos de su época que ellos dicen que, si hubieran vivido en los días de sus padres, o antepasados, no habrían matado a los profetas como lo hicieron sus antepasados. A los líderes religiosos en los días de Jesús les gustaba jactarse de que nunca matarían a los profetas que Dios envió. Pero Jesús contradice esto. Jesús les recuerda a los líderes religiosos que están en proceso de asesinar a los profetas en su tiempo, porque están demostrando ser iguales a los líderes judíos de antes. Los líderes religiosos son verdaderamente los hijos de sus antepasados, ¡hacen lo mismo que sus antepasados hicieron! Jesús probablemente está diciendo que los líderes religiosos están asesinando a los profetas de Dios de ese momento, como a Juan el Bautista y a él mismo. Jesús les dice que terminen lo que sus antepasados comenzaron. Jesús sabe que los líderes religiosos pronto lo mandarán a matar.</w:t>
      </w:r>
    </w:p>
    <w:p>
      <w:pPr/>
      <w:r>
        <w:rPr>
          <w:lang w:val="es_ES" w:bidi="es_ES"/>
        </w:rPr>
      </w:r>
      <w:r>
        <w:rPr>
          <w:lang w:val="es_ES" w:bidi="es_ES"/>
        </w:rPr>
        <w:t>Deténganse aquí y conversen en equipo: Cuenten una historia sobre alguien que dice que se comporta de una manera, pero en realidad hace algo diferente. ¿Qué piensan las personas de ellos? ¿Cómo los tratan las personas?</w:t>
      </w:r>
    </w:p>
    <w:p>
      <w:pPr/>
      <w:r>
        <w:rPr>
          <w:lang w:val="es_ES" w:bidi="es_ES"/>
        </w:rPr>
      </w:r>
      <w:r>
        <w:rPr>
          <w:lang w:val="es_ES" w:bidi="es_ES"/>
        </w:rPr>
        <w:t>Jesús reprende duramente a los líderes religiosos. Él usa frases similares a las de Juan el Bautista. Jesús también llama a los líderes religiosos de "camada de víboras", o grupo de serpientes venenosas. Entonces les hace una pregunta similar a la que Juan el Bautista les hizo, pero es aún más duro con ellos. Él pregunta: "¿Cómo escaparán de ser condenados al infierno?" Él no espera que respondan. Él está diciendo que serán condenados al infierno, que es el juicio y la separación de Dios por toda la eternidad.</w:t>
      </w:r>
    </w:p>
    <w:p>
      <w:pPr/>
      <w:r>
        <w:rPr>
          <w:lang w:val="es_ES" w:bidi="es_ES"/>
        </w:rPr>
      </w:r>
      <w:r>
        <w:rPr>
          <w:lang w:val="es_ES" w:bidi="es_ES"/>
        </w:rPr>
        <w:t>Entonces Jesús dice que enviará más profetas, hombres sabios y escribas, o maestros de la ley religiosa. No sabemos por qué Jesús enviará a estos hombres. Tal vez Jesús quiere que los profetas y los hombres sabios adviertan a las personas sobre el juicio de Dios sobre ellas, por haber asesinado a las personas que Dios envió. O tal vez, Jesús está diciendo que debe enviar más profetas y hombres sabios porque los líderes religiosos los matarán, a veces por crucifixión, y los perseguirán. Los azotarán o golpearán en las sinagogas, o lugares de oración. Esto significa que los líderes religiosos se volverán tan culpables como sea posible por matar a las personas que Dios envía. Jesús no dice específicamente que los líderes religiosos matarán a los discípulos que lo seguían, pero probablemente Jesús se refiera a ellos, porque los discípulos de Jesús son profetas, o personas a quienes Dios envía, porque anuncian los mensajes de Dios. Los discípulos también son hombres sabios porque tienen la sabiduría del Espíritu de Dios. Y los discípulos son maestros de la ley religiosa porque ayudan a las personas a entender la enseñanza de Jesús y les enseñan cómo seguir a Jesús.</w:t>
      </w:r>
    </w:p>
    <w:p>
      <w:pPr/>
      <w:r>
        <w:rPr>
          <w:lang w:val="es_ES" w:bidi="es_ES"/>
        </w:rPr>
      </w:r>
      <w:r>
        <w:rPr>
          <w:lang w:val="es_ES" w:bidi="es_ES"/>
        </w:rPr>
        <w:t>Deténganse aquí y conversen en grupo: Describan a las personas en su cultura a las que llamarían hombres sabios o maestros. ¿Qué tipo de cosas hacen? ¿Cómo los tratan las personas? Cuando las personas tratan mal a los hombres sabios, ¿qué les sucede a las personas que los tratan mal?</w:t>
      </w:r>
    </w:p>
    <w:p>
      <w:pPr/>
      <w:r>
        <w:rPr>
          <w:lang w:val="es_ES" w:bidi="es_ES"/>
        </w:rPr>
      </w:r>
      <w:r>
        <w:rPr>
          <w:lang w:val="es_ES" w:bidi="es_ES"/>
        </w:rPr>
        <w:t>Debido a lo que los líderes religiosos les hacen a los profetas, hombres sabios y maestros de la ley religiosa, Jesús dice que estos líderes religiosos serán culpables de la muerte de todos los hombres justos que siguieron a Dios, desde el comienzo de la tierra. Jesús menciona a Abel, hijo del primer hombre y la primera mujer. Caín era el hermano mayor de Abel, y mató a Abel porque Dios aceptó la ofrenda de Abel y no la de Caín. Este fue el primer asesinato de un hombre justo, o un hombre que seguía a Dios. Entonces Jesús menciona a Zacarías, el hijo de Berequías. Este puede ser el Zacarías mencionado en 2 Crónicas, que fue asesinado en el templo. El asesinato de Zacarías es la última muerte de un profeta registrada en las Escrituras judías. Jesús está diciendo que los líderes religiosos serán culpables del asesinato de todos los profetas, desde el primero hasta el último.</w:t>
      </w:r>
    </w:p>
    <w:p>
      <w:pPr/>
      <w:r>
        <w:rPr>
          <w:lang w:val="es_ES" w:bidi="es_ES"/>
        </w:rPr>
      </w:r>
      <w:r>
        <w:rPr>
          <w:lang w:val="es_ES" w:bidi="es_ES"/>
        </w:rPr>
        <w:t>Entonces Jesús dice que las cosas malas de las cuales él está hablando les sucederán incluso a los líderes religiosos mientras aún vivan, antes de que todos mueran.</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Les ayudarás a definir las partes de la historia, el contexto y los personajes.</w:t>
      </w:r>
    </w:p>
    <w:p>
      <w:pPr/>
      <w:r>
        <w:rPr>
          <w:lang w:val="es_ES" w:bidi="es_ES"/>
        </w:rPr>
      </w:r>
      <w:r>
        <w:rPr>
          <w:lang w:val="es_ES" w:bidi="es_ES"/>
        </w:rPr>
        <w:t>Esta historia tiene tres escenas.</w:t>
      </w:r>
    </w:p>
    <w:p>
      <w:pPr/>
      <w:r>
        <w:rPr>
          <w:lang w:val="es_ES" w:bidi="es_ES"/>
        </w:rPr>
      </w:r>
      <w:r>
        <w:rPr>
          <w:b/>
          <w:lang w:val="es_ES" w:bidi="es_ES"/>
        </w:rPr>
        <w:t>En la primera escena:</w:t>
      </w:r>
      <w:r>
        <w:rPr>
          <w:lang w:val="es_ES" w:bidi="es_ES"/>
        </w:rPr>
        <w:t xml:space="preserve"> Jesús da la séptima advertencia, o ay, a los maestros de la ley y a los fariseos. Él les dice que no son mejores que sus antepasados, que mataron a los profetas muchos años atrás.</w:t>
      </w:r>
    </w:p>
    <w:p>
      <w:pPr/>
      <w:r>
        <w:rPr>
          <w:lang w:val="es_ES" w:bidi="es_ES"/>
        </w:rPr>
      </w:r>
      <w:r>
        <w:rPr>
          <w:b/>
          <w:lang w:val="es_ES" w:bidi="es_ES"/>
        </w:rPr>
        <w:t>En la segunda escena:</w:t>
      </w:r>
      <w:r>
        <w:rPr>
          <w:lang w:val="es_ES" w:bidi="es_ES"/>
        </w:rPr>
        <w:t xml:space="preserve"> Jesús llama a los líderes religiosos de camada de víboras o generación de serpientes. Él dice que matarán a los próximos profetas, sabios y maestros que Jesús les enviará.</w:t>
      </w:r>
    </w:p>
    <w:p>
      <w:pPr/>
      <w:r>
        <w:rPr>
          <w:lang w:val="es_ES" w:bidi="es_ES"/>
        </w:rPr>
      </w:r>
      <w:r>
        <w:rPr>
          <w:b/>
          <w:lang w:val="es_ES" w:bidi="es_ES"/>
        </w:rPr>
        <w:t>En la tercera escena:</w:t>
      </w:r>
      <w:r>
        <w:rPr>
          <w:lang w:val="es_ES" w:bidi="es_ES"/>
        </w:rPr>
        <w:t xml:space="preserve"> Jesús dicta un juicio. Los líderes religiosos serán culpables de todas las muertes de las personas justas desde el principio.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que probablemente estén allí escuchando</w:t>
      </w:r>
    </w:p>
    <w:p>
      <w:pPr>
        <w:pStyle w:val="ListBullet"/>
        <w:spacing w:line="240" w:lineRule="auto"/>
        <w:ind w:left="720"/>
      </w:pPr>
      <w:r>
        <w:rPr>
          <w:lang w:val="es_ES" w:bidi="es_ES"/>
        </w:rPr>
      </w:r>
      <w:r>
        <w:rPr>
          <w:lang w:val="es_ES" w:bidi="es_ES"/>
        </w:rPr>
        <w:t>Líderes religiosos, incluidos los fariseos y maestros de la ley religiosa</w:t>
      </w:r>
    </w:p>
    <w:p>
      <w:pPr>
        <w:pStyle w:val="ListBullet"/>
        <w:spacing w:line="240" w:lineRule="auto"/>
        <w:ind w:left="720"/>
      </w:pPr>
      <w:r>
        <w:rPr>
          <w:lang w:val="es_ES" w:bidi="es_ES"/>
        </w:rPr>
      </w:r>
      <w:r>
        <w:rPr>
          <w:lang w:val="es_ES" w:bidi="es_ES"/>
        </w:rPr>
        <w:t>Profetas de hace mucho tiempo, incluidos Abel y Zacarías</w:t>
      </w:r>
    </w:p>
    <w:p>
      <w:pPr>
        <w:pStyle w:val="ListBullet"/>
        <w:spacing w:line="240" w:lineRule="auto"/>
        <w:ind w:left="720"/>
      </w:pPr>
      <w:r>
        <w:rPr>
          <w:lang w:val="es_ES" w:bidi="es_ES"/>
        </w:rPr>
      </w:r>
      <w:r>
        <w:rPr>
          <w:lang w:val="es_ES" w:bidi="es_ES"/>
        </w:rPr>
        <w:t>Personas justas de hace mucho tiempo</w:t>
      </w:r>
    </w:p>
    <w:p>
      <w:pPr>
        <w:pStyle w:val="ListBullet"/>
        <w:spacing w:line="240" w:lineRule="auto"/>
        <w:ind w:left="720"/>
      </w:pPr>
      <w:r>
        <w:rPr>
          <w:lang w:val="es_ES" w:bidi="es_ES"/>
        </w:rPr>
      </w:r>
      <w:r>
        <w:rPr>
          <w:lang w:val="es_ES" w:bidi="es_ES"/>
        </w:rPr>
        <w:t>Profetas, hombres sabios y maestros de la ley religiosa que vendrán después de que Jesús muera, a quienes Jesús enviará</w:t>
      </w:r>
    </w:p>
    <w:p>
      <w:pPr/>
      <w:r>
        <w:rPr>
          <w:lang w:val="es_ES" w:bidi="es_ES"/>
        </w:rPr>
      </w:r>
      <w:r>
        <w:rPr>
          <w:lang w:val="es_ES" w:bidi="es_ES"/>
        </w:rPr>
        <w:t>En esta sesión, hagan que el grupo elabore un guion gráfico, dibuje o use algún tipo de objeto que puedan mover, como rocas, palos y juguetes infantiles, para visualizar la historia y la acción en la misma.</w:t>
      </w:r>
    </w:p>
    <w:p>
      <w:pPr/>
      <w:r>
        <w:rPr>
          <w:lang w:val="es_ES" w:bidi="es_ES"/>
        </w:rPr>
      </w:r>
      <w:r>
        <w:rPr>
          <w:lang w:val="es_ES" w:bidi="es_ES"/>
        </w:rPr>
        <w:t>Esta historia continúa la enseñanza de Jesús en el templo. Muchas personas están en el templo durante la semana del festival de la Pascua. Jesús está enseñando, y continúa hablando directamente a los maestros de la ley y los fariseos. Jesús les ha dado seis ayes, o advertencias. Ahora Jesús está dando el séptimo ay.</w:t>
      </w:r>
    </w:p>
    <w:p>
      <w:pPr/>
      <w:r>
        <w:rPr>
          <w:lang w:val="es_ES" w:bidi="es_ES"/>
        </w:rPr>
      </w:r>
      <w:r>
        <w:rPr>
          <w:lang w:val="es_ES" w:bidi="es_ES"/>
        </w:rPr>
        <w:t>Jesús comienza este séptimo ay de la misma manera que ha comenzado todas las otras advertencias. Jesús dice: "¡Ay de ustedes, maestros de la ley y fariseos, hipócritas!" Entonces Jesús continúa con el tema de los sepulcros. Él dice dos cosas que significan lo mismo. Primero dice que los líderes religiosos construyen sepulcros para los profetas y luego dice que decorarán los monumentos, o grandes tumbas, de las personas justas. Jesús está enfatizando que los líderes religiosos intentan aparentar que honran a los famosos profetas judíos. Los líderes religiosos insisten en que no serían como sus antepasados, es decir, que no habrían matado a esos profetas de hace mucho tiempo. Pero Jesús los confronta fuertemente. Jesús da a entender que los líderes religiosos quieren hacerle daño, y por lo tanto demuestran que son como sus antepasados, que antes hicieron daño a los profetas. Jesús entonces les dice firmemente que sabe que lo matarán, aunque él también sea un profeta. Jesús les dice esto diciéndoles enérgicamente: "¡Sigan adelante y terminen lo que sus antepasados comenzaron!"</w:t>
      </w:r>
    </w:p>
    <w:p>
      <w:pPr/>
      <w:r>
        <w:rPr>
          <w:lang w:val="es_ES" w:bidi="es_ES"/>
        </w:rPr>
      </w:r>
      <w:r>
        <w:rPr>
          <w:lang w:val="es_ES" w:bidi="es_ES"/>
        </w:rPr>
        <w:t>Jesús reprende enérgicamente a los líderes religiosos llamándolos "camada de víboras", o "grupo de serpientes". Satanás a menudo está conectado con la serpiente. Lo que Jesús dice aquí es un insulto fuerte que implica que los líderes religiosos son tan malos como Satanás.</w:t>
      </w:r>
    </w:p>
    <w:p>
      <w:pPr/>
      <w:r>
        <w:rPr>
          <w:lang w:val="es_ES" w:bidi="es_ES"/>
        </w:rPr>
      </w:r>
      <w:r>
        <w:rPr>
          <w:lang w:val="es_ES" w:bidi="es_ES"/>
        </w:rPr>
        <w:t>Paren aquí y conversen en equipo: Den ejemplos de insultos fuertes que las personas en su cultura se dicen unas a otras. ¿Cómo dan a entender las personas que otros son malos o que otros están haciendo cosas malas? Presten atención a la manera en que dicen estos insultos: ¿en qué tono de voz o con qué tipo de emoción dicen estas cosas?</w:t>
      </w:r>
    </w:p>
    <w:p>
      <w:pPr/>
      <w:r>
        <w:rPr>
          <w:lang w:val="es_ES" w:bidi="es_ES"/>
        </w:rPr>
      </w:r>
      <w:r>
        <w:rPr>
          <w:lang w:val="es_ES" w:bidi="es_ES"/>
        </w:rPr>
        <w:t>Entonces Jesús hace una pregunta que no espera que respondan. Él pregunta: "¿Cómo escaparán de ser condenados al infierno?" Jesús está diciendo que estos líderes religiosos van al infierno debido a sus acciones. Es por eso que Jesús continuará enviando más profetas, más hombres sabios y más maestros. Entonces los líderes religiosos continuarán matándolos. Jesús explica en detalle cómo los líderes religiosos matarán a estos mensajeros: Los matarán y crucificarán, o los clavarán en una cruz. Ellos azotarán o golpearán a estos hombres en sus sinagogas o lugares de culto. Perseguirán a estos hombres de ciudad en ciudad y los perseguirán, o los tratarán mal. Los líderes religiosos serán totalmente culpables de la muerte de todos los mensajeros que Dios envía. Jesús continúa enfatizando la plenitud de su culpa. A medida que continúan matando a los mensajeros de Dios, se volverían culpables de todos los asesinatos de los mensajeros de Dios, desde el primer asesinato de Abel por parte de Caín, hasta el último asesinato registrado del profeta Zacarías. Jesús enfatiza esta culpa diciendo "</w:t>
      </w:r>
      <w:r>
        <w:rPr>
          <w:b/>
          <w:lang w:val="es_ES" w:bidi="es_ES"/>
        </w:rPr>
        <w:t>Ustedes</w:t>
      </w:r>
      <w:r>
        <w:rPr>
          <w:lang w:val="es_ES" w:bidi="es_ES"/>
        </w:rPr>
        <w:t xml:space="preserve"> asesinaron a Zacarías", aunque estos hombres vivieron cientos de años después de Zacarías y no podían haber sido los que lo asesinaron. Jesús dice que toda la sangre justa de estos hombres "recaerá" sobre los líderes religiosos, lo que significa que los líderes religiosos serán culpables de todas esas muertes.</w:t>
      </w:r>
    </w:p>
    <w:p>
      <w:pPr/>
      <w:r>
        <w:rPr>
          <w:lang w:val="es_ES" w:bidi="es_ES"/>
        </w:rPr>
      </w:r>
      <w:r>
        <w:rPr>
          <w:lang w:val="es_ES" w:bidi="es_ES"/>
        </w:rPr>
        <w:t>Jesús entonces quiere que los líderes religiosos presten atención. Él dice: "En verdad les digo..." Jesús dice que todos los ayes y advertencias que él les ha dado les sucederán a este grupo de líderes religiosos mientras todavía estén vivos.</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3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 que probablemente estén allí escuchando</w:t>
      </w:r>
    </w:p>
    <w:p>
      <w:pPr>
        <w:pStyle w:val="ListBullet"/>
        <w:spacing w:line="240" w:lineRule="auto"/>
        <w:ind w:left="720"/>
      </w:pPr>
      <w:r>
        <w:rPr>
          <w:lang w:val="es_ES" w:bidi="es_ES"/>
        </w:rPr>
      </w:r>
      <w:r>
        <w:rPr>
          <w:lang w:val="es_ES" w:bidi="es_ES"/>
        </w:rPr>
        <w:t>Líderes religiosos, incluidos los fariseos y maestros de la ley religiosa</w:t>
      </w:r>
    </w:p>
    <w:p>
      <w:pPr>
        <w:pStyle w:val="ListBullet"/>
        <w:spacing w:line="240" w:lineRule="auto"/>
        <w:ind w:left="720"/>
      </w:pPr>
      <w:r>
        <w:rPr>
          <w:lang w:val="es_ES" w:bidi="es_ES"/>
        </w:rPr>
      </w:r>
      <w:r>
        <w:rPr>
          <w:lang w:val="es_ES" w:bidi="es_ES"/>
        </w:rPr>
        <w:t>Profetas de hace mucho tiempo, incluidos Abel y Zacarías</w:t>
      </w:r>
    </w:p>
    <w:p>
      <w:pPr>
        <w:pStyle w:val="ListBullet"/>
        <w:spacing w:line="240" w:lineRule="auto"/>
        <w:ind w:left="720"/>
      </w:pPr>
      <w:r>
        <w:rPr>
          <w:lang w:val="es_ES" w:bidi="es_ES"/>
        </w:rPr>
      </w:r>
      <w:r>
        <w:rPr>
          <w:lang w:val="es_ES" w:bidi="es_ES"/>
        </w:rPr>
        <w:t>Personas justas de hace mucho tiempo</w:t>
      </w:r>
    </w:p>
    <w:p>
      <w:pPr>
        <w:pStyle w:val="ListBullet"/>
        <w:spacing w:line="240" w:lineRule="auto"/>
        <w:ind w:left="720"/>
      </w:pPr>
      <w:r>
        <w:rPr>
          <w:lang w:val="es_ES" w:bidi="es_ES"/>
        </w:rPr>
      </w:r>
      <w:r>
        <w:rPr>
          <w:lang w:val="es_ES" w:bidi="es_ES"/>
        </w:rPr>
        <w:t>Profetas, hombres sabios y maestros de la ley religiosa a quienes Jesús enviará</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Jesús todavía está en el templo, y muchas personas están reunidas a su alrededor. Jesús continúa dando advertencias a los maestros de la ley religiosa y a los fariseos. Jesús dice: "¡Les sucederán cosas terribles a ustedes, maestros de la ley religiosa, y a ustedes, fariseos!" Jesús les recuerda que construyen sepulcros para los profetas que sus antepasados mataron y decoran los monumentos de personas justas que sus antepasados mataron. Jesús les recuerda a los líderes religiosos que dicen que no habrían matado a los profetas si ellos estuvieran vivos en ese momento. ¡Pero están mintiendo! En realidad están demostrando que son iguales a sus antepasados. Jesús les dice que deben terminar lo que sus antepasados comenzaron y continuar con sus planes de matar a los mensajeros de Dios.</w:t>
      </w:r>
    </w:p>
    <w:p>
      <w:pPr>
        <w:pStyle w:val="ListBullet"/>
        <w:spacing w:line="240" w:lineRule="auto"/>
        <w:ind w:left="720"/>
      </w:pPr>
      <w:r>
        <w:rPr>
          <w:lang w:val="es_ES" w:bidi="es_ES"/>
        </w:rPr>
      </w:r>
      <w:r>
        <w:rPr>
          <w:lang w:val="es_ES" w:bidi="es_ES"/>
        </w:rPr>
        <w:t>Pausen la actuación. Pregúntenle a las personas que interpretan a los líderes religiosos: "¿Qué están sintiendo o pensando?" Es posible que escuchen cosas como:</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Entonces Jesús dice: "¡Camada de víboras, o serpientes! ¿Cómo escaparán de ser condenados al infierno? Voy a seguir enviándoles profetas, hombres sabios y maestros. Pero ustedes los matarán y los crucificarán, los azotarán en sus sinagogas, los perseguirán y tratarán mal de ciudad en ciudad".</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los líderes religiosos: "¿Qué están pensando o sintiendo?" Es posible que escuchen cosas como:</w:t>
      </w:r>
    </w:p>
    <w:p>
      <w:pPr>
        <w:pStyle w:val="ListBullet"/>
        <w:spacing w:line="240" w:lineRule="auto"/>
        <w:ind w:left="720"/>
      </w:pPr>
      <w:r>
        <w:rPr>
          <w:lang w:val="es_ES" w:bidi="es_ES"/>
        </w:rPr>
      </w:r>
      <w:r>
        <w:rPr>
          <w:lang w:val="es_ES" w:bidi="es_ES"/>
        </w:rPr>
        <w:t>Pregúntenles a las personas que interpretan a los profetas, hombres sabios y maestros que Jesús envía: "¿Qué están pensando o sintiendo?" Es posible que escuchen cosas como:</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Jesús continúa diciendo: "Por lo tanto, ustedes serán culpables de las muertes de todos los mensajeros de Dios, desde los profetas justos como Abel hasta Zacarías, a quien mataron entre el templo y el altar de Dios. ¡Escúchenme con atención! Todas estas cosas horribles les sucederán a ustedes durante esta generación, antes de que mueran."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al actor que interpreta a Jesús: "¿Qué estás pensando o sintiendo?" Es posible que escuchen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continúa diciéndoles a los </w:t>
      </w:r>
      <w:r>
        <w:rPr>
          <w:b/>
          <w:lang w:val="es_ES" w:bidi="es_ES"/>
        </w:rPr>
        <w:t>maestros de la ley</w:t>
      </w:r>
      <w:r>
        <w:rPr>
          <w:lang w:val="es_ES" w:bidi="es_ES"/>
        </w:rPr>
        <w:t xml:space="preserve"> y a los </w:t>
      </w:r>
      <w:r>
        <w:rPr>
          <w:b/>
          <w:lang w:val="es_ES" w:bidi="es_ES"/>
        </w:rPr>
        <w:t>fariseos</w:t>
      </w:r>
      <w:r>
        <w:rPr>
          <w:lang w:val="es_ES" w:bidi="es_ES"/>
        </w:rPr>
        <w:t xml:space="preserve"> que les sucederán cosas horribles porque son </w:t>
      </w:r>
      <w:r>
        <w:rPr>
          <w:b/>
          <w:lang w:val="es_ES" w:bidi="es_ES"/>
        </w:rPr>
        <w:t>hipócritas</w:t>
      </w:r>
      <w:r>
        <w:rPr>
          <w:lang w:val="es_ES" w:bidi="es_ES"/>
        </w:rPr>
        <w:t xml:space="preserve">. Traduzcan maestros de la ley, fariseos e hipócritas de la misma manera que en los pasajes anteriores. </w:t>
      </w:r>
      <w:r>
        <w:rPr>
          <w:lang w:val="es_ES" w:bidi="es_ES"/>
        </w:rPr>
        <w:t>Maestros de la ley</w:t>
      </w:r>
      <w:r>
        <w:rPr>
          <w:lang w:val="es_ES" w:bidi="es_ES"/>
        </w:rPr>
        <w:t xml:space="preserve">, </w:t>
      </w:r>
      <w:r>
        <w:rPr>
          <w:lang w:val="es_ES" w:bidi="es_ES"/>
        </w:rPr>
        <w:t>fariseos</w:t>
      </w:r>
      <w:r>
        <w:rPr>
          <w:lang w:val="es_ES" w:bidi="es_ES"/>
        </w:rPr>
        <w:t xml:space="preserve"> e </w:t>
      </w:r>
      <w:r>
        <w:rPr>
          <w:lang w:val="es_ES" w:bidi="es_ES"/>
        </w:rPr>
        <w:t>hipocresía</w:t>
      </w:r>
      <w:r>
        <w:rPr>
          <w:lang w:val="es_ES" w:bidi="es_ES"/>
        </w:rPr>
        <w:t xml:space="preserve"> están en el Glosario Principal.</w:t>
      </w:r>
    </w:p>
    <w:p>
      <w:pPr/>
      <w:r>
        <w:rPr>
          <w:lang w:val="es_ES" w:bidi="es_ES"/>
        </w:rPr>
      </w:r>
      <w:r>
        <w:rPr>
          <w:lang w:val="es_ES" w:bidi="es_ES"/>
        </w:rPr>
        <w:t xml:space="preserve">Jesús dice que los maestros de la ley y los fariseos construyen </w:t>
      </w:r>
      <w:r>
        <w:rPr>
          <w:b/>
          <w:lang w:val="es_ES" w:bidi="es_ES"/>
        </w:rPr>
        <w:t>tumbas</w:t>
      </w:r>
      <w:r>
        <w:rPr>
          <w:lang w:val="es_ES" w:bidi="es_ES"/>
        </w:rPr>
        <w:t xml:space="preserve"> y decoran </w:t>
      </w:r>
      <w:r>
        <w:rPr>
          <w:b/>
          <w:lang w:val="es_ES" w:bidi="es_ES"/>
        </w:rPr>
        <w:t>monumentos</w:t>
      </w:r>
      <w:r>
        <w:rPr>
          <w:lang w:val="es_ES" w:bidi="es_ES"/>
        </w:rPr>
        <w:t xml:space="preserve"> o </w:t>
      </w:r>
      <w:r>
        <w:rPr>
          <w:b/>
          <w:lang w:val="es_ES" w:bidi="es_ES"/>
        </w:rPr>
        <w:t>sepulcros</w:t>
      </w:r>
      <w:r>
        <w:rPr>
          <w:lang w:val="es_ES" w:bidi="es_ES"/>
        </w:rPr>
        <w:t xml:space="preserve">. Monumentos y tumbas en este caso se refieren a lo mismo. Las tumbas o los monumentos generalmente se tallan en la roca en el costado de una colina y es donde las los judíos ponen los cuerpos. Traduzcan </w:t>
      </w:r>
      <w:r>
        <w:rPr>
          <w:lang w:val="es_ES" w:bidi="es_ES"/>
        </w:rPr>
        <w:t>tumbas</w:t>
      </w:r>
      <w:r>
        <w:rPr>
          <w:lang w:val="es_ES" w:bidi="es_ES"/>
        </w:rPr>
        <w:t xml:space="preserve"> de la misma manera que lo han hecho en los textos anteriores. Pueden usar la misma palabra tanto para monumentos como para tumbas si no tienen dos palabras diferentes.</w:t>
      </w:r>
    </w:p>
    <w:p>
      <w:pPr/>
      <w:r>
        <w:rPr>
          <w:lang w:val="es_ES" w:bidi="es_ES"/>
        </w:rPr>
      </w:r>
      <w:r>
        <w:rPr>
          <w:lang w:val="es_ES" w:bidi="es_ES"/>
        </w:rPr>
        <w:t xml:space="preserve">Jesús se refiere a las tumbas de los </w:t>
      </w:r>
      <w:r>
        <w:rPr>
          <w:b/>
          <w:lang w:val="es_ES" w:bidi="es_ES"/>
        </w:rPr>
        <w:t>profetas</w:t>
      </w:r>
      <w:r>
        <w:rPr>
          <w:lang w:val="es_ES" w:bidi="es_ES"/>
        </w:rPr>
        <w:t xml:space="preserve"> y los monumentos de las personas </w:t>
      </w:r>
      <w:r>
        <w:rPr>
          <w:b/>
          <w:lang w:val="es_ES" w:bidi="es_ES"/>
        </w:rPr>
        <w:t>justas</w:t>
      </w:r>
      <w:r>
        <w:rPr>
          <w:lang w:val="es_ES" w:bidi="es_ES"/>
        </w:rPr>
        <w:t xml:space="preserve">. Tanto profetas como personas justas hacen referencia al mismo tipo de personas. Traduzcan profetas, o mensajeros de Dios, de la misma manera que en los pasajes anteriores, y recuerden que </w:t>
      </w:r>
      <w:r>
        <w:rPr>
          <w:lang w:val="es_ES" w:bidi="es_ES"/>
        </w:rPr>
        <w:t>profeta</w:t>
      </w:r>
      <w:r>
        <w:rPr>
          <w:lang w:val="es_ES" w:bidi="es_ES"/>
        </w:rPr>
        <w:t xml:space="preserve"> está en el Glosario Principal. Recuerden que el término "justo" se refiere a estar en una relación correcta o buena con Dios. Traduzcan "justo" de la misma manera que lo han hecho en los pasajes anteriores, y recuerden que </w:t>
      </w:r>
      <w:r>
        <w:rPr>
          <w:lang w:val="es_ES" w:bidi="es_ES"/>
        </w:rPr>
        <w:t>justo</w:t>
      </w:r>
      <w:r>
        <w:rPr>
          <w:lang w:val="es_ES" w:bidi="es_ES"/>
        </w:rPr>
        <w:t xml:space="preserve"> está en el Glosario Principal.</w:t>
      </w:r>
    </w:p>
    <w:p>
      <w:pPr/>
      <w:r>
        <w:rPr>
          <w:lang w:val="es_ES" w:bidi="es_ES"/>
        </w:rPr>
      </w:r>
      <w:r>
        <w:rPr>
          <w:b/>
          <w:lang w:val="es_ES" w:bidi="es_ES"/>
        </w:rPr>
        <w:t>Serpientes</w:t>
      </w:r>
      <w:r>
        <w:rPr>
          <w:lang w:val="es_ES" w:bidi="es_ES"/>
        </w:rPr>
        <w:t xml:space="preserve"> y </w:t>
      </w:r>
      <w:r>
        <w:rPr>
          <w:b/>
          <w:lang w:val="es_ES" w:bidi="es_ES"/>
        </w:rPr>
        <w:t>víboras</w:t>
      </w:r>
      <w:r>
        <w:rPr>
          <w:lang w:val="es_ES" w:bidi="es_ES"/>
        </w:rPr>
        <w:t xml:space="preserve"> se refieren a la misma cosa. Si no tienen dos palabras para serpientes, pueden decir "¡Son como una familia de serpientes!" Si las serpientes generalmente no se consideran malas en su cultura, pueden decir: "Son como una familia de serpientes, ¡tan peligrosas y malas!"</w:t>
      </w:r>
    </w:p>
    <w:p>
      <w:pPr/>
      <w:r>
        <w:rPr>
          <w:lang w:val="es_ES" w:bidi="es_ES"/>
        </w:rPr>
      </w:r>
      <w:r>
        <w:rPr>
          <w:lang w:val="es_ES" w:bidi="es_ES"/>
        </w:rPr>
        <w:t xml:space="preserve">Jesús les hace a los líderes religiosos una pregunta que significa: "Serán condenados al </w:t>
      </w:r>
      <w:r>
        <w:rPr>
          <w:b/>
          <w:lang w:val="es_ES" w:bidi="es_ES"/>
        </w:rPr>
        <w:t>infierno</w:t>
      </w:r>
      <w:r>
        <w:rPr>
          <w:lang w:val="es_ES" w:bidi="es_ES"/>
        </w:rPr>
        <w:t xml:space="preserve">". Usen la misma palabra para infierno que en los pasajes anteriores, y recuerden que </w:t>
      </w:r>
      <w:r>
        <w:rPr>
          <w:lang w:val="es_ES" w:bidi="es_ES"/>
        </w:rPr>
        <w:t>infierno</w:t>
      </w:r>
      <w:r>
        <w:rPr>
          <w:lang w:val="es_ES" w:bidi="es_ES"/>
        </w:rPr>
        <w:t xml:space="preserve"> está en el Glosario Principal.</w:t>
      </w:r>
    </w:p>
    <w:p>
      <w:pPr/>
      <w:r>
        <w:rPr>
          <w:lang w:val="es_ES" w:bidi="es_ES"/>
        </w:rPr>
      </w:r>
      <w:r>
        <w:rPr>
          <w:lang w:val="es_ES" w:bidi="es_ES"/>
        </w:rPr>
        <w:t xml:space="preserve">Jesús dice que continuará enviando profetas, hombres sabios y maestros de la ley. Los </w:t>
      </w:r>
      <w:r>
        <w:rPr>
          <w:b/>
          <w:lang w:val="es_ES" w:bidi="es_ES"/>
        </w:rPr>
        <w:t>hombres sabios</w:t>
      </w:r>
      <w:r>
        <w:rPr>
          <w:lang w:val="es_ES" w:bidi="es_ES"/>
        </w:rPr>
        <w:t xml:space="preserve">, o </w:t>
      </w:r>
      <w:r>
        <w:rPr>
          <w:b/>
          <w:lang w:val="es_ES" w:bidi="es_ES"/>
        </w:rPr>
        <w:t>sabios</w:t>
      </w:r>
      <w:r>
        <w:rPr>
          <w:lang w:val="es_ES" w:bidi="es_ES"/>
        </w:rPr>
        <w:t>, son personas que tienen sabiduría de Dios. Pueden ayudar a otros a aplicar la Palabra de Dios a sus vidas.</w:t>
      </w:r>
    </w:p>
    <w:p>
      <w:pPr/>
      <w:r>
        <w:rPr>
          <w:lang w:val="es_ES" w:bidi="es_ES"/>
        </w:rPr>
      </w:r>
      <w:r>
        <w:rPr>
          <w:lang w:val="es_ES" w:bidi="es_ES"/>
        </w:rPr>
        <w:t xml:space="preserve">Jesús dice que los líderes religiosos </w:t>
      </w:r>
      <w:r>
        <w:rPr>
          <w:b/>
          <w:lang w:val="es_ES" w:bidi="es_ES"/>
        </w:rPr>
        <w:t>crucificarán</w:t>
      </w:r>
      <w:r>
        <w:rPr>
          <w:lang w:val="es_ES" w:bidi="es_ES"/>
        </w:rPr>
        <w:t xml:space="preserve"> a algunos de los mensajeros que él está enviando. Traduzcan crucificar de la misma manera que en los pasajes anteriores, y recuerden que </w:t>
      </w:r>
      <w:r>
        <w:rPr>
          <w:lang w:val="es_ES" w:bidi="es_ES"/>
        </w:rPr>
        <w:t>crucifixión</w:t>
      </w:r>
      <w:r>
        <w:rPr>
          <w:lang w:val="es_ES" w:bidi="es_ES"/>
        </w:rPr>
        <w:t xml:space="preserve"> está en el Glosario Principal.</w:t>
      </w:r>
    </w:p>
    <w:p>
      <w:pPr/>
      <w:r>
        <w:rPr>
          <w:lang w:val="es_ES" w:bidi="es_ES"/>
        </w:rPr>
      </w:r>
      <w:r>
        <w:rPr>
          <w:lang w:val="es_ES" w:bidi="es_ES"/>
        </w:rPr>
        <w:t xml:space="preserve">Jesús dice que los líderes religiosos </w:t>
      </w:r>
      <w:r>
        <w:rPr>
          <w:b/>
          <w:lang w:val="es_ES" w:bidi="es_ES"/>
        </w:rPr>
        <w:t>azotarán</w:t>
      </w:r>
      <w:r>
        <w:rPr>
          <w:lang w:val="es_ES" w:bidi="es_ES"/>
        </w:rPr>
        <w:t xml:space="preserve"> a algunos de los mensajeros en sus </w:t>
      </w:r>
      <w:r>
        <w:rPr>
          <w:b/>
          <w:lang w:val="es_ES" w:bidi="es_ES"/>
        </w:rPr>
        <w:t>sinagogas</w:t>
      </w:r>
      <w:r>
        <w:rPr>
          <w:lang w:val="es_ES" w:bidi="es_ES"/>
        </w:rPr>
        <w:t xml:space="preserve">. Azotar se refiere a golpear a las personas con un látigo de cuero. A menudo, el cuero tenía unidos huesos o metal. Traduzcan sinagogas de la misma manera que en los pasajes anteriores, y recuerden que </w:t>
      </w:r>
      <w:r>
        <w:rPr>
          <w:lang w:val="es_ES" w:bidi="es_ES"/>
        </w:rPr>
        <w:t>sinagoga</w:t>
      </w:r>
      <w:r>
        <w:rPr>
          <w:lang w:val="es_ES" w:bidi="es_ES"/>
        </w:rPr>
        <w:t xml:space="preserve"> está en el Glosario Principal.</w:t>
      </w:r>
    </w:p>
    <w:p>
      <w:pPr/>
      <w:r>
        <w:rPr>
          <w:lang w:val="es_ES" w:bidi="es_ES"/>
        </w:rPr>
      </w:r>
      <w:r>
        <w:rPr>
          <w:lang w:val="es_ES" w:bidi="es_ES"/>
        </w:rPr>
        <w:t xml:space="preserve">Jesús dice que los líderes religiosos del pasado asesinaron a Zacarías, el hijo de Berequías, entre el </w:t>
      </w:r>
      <w:r>
        <w:rPr>
          <w:b/>
          <w:lang w:val="es_ES" w:bidi="es_ES"/>
        </w:rPr>
        <w:t>templo</w:t>
      </w:r>
      <w:r>
        <w:rPr>
          <w:lang w:val="es_ES" w:bidi="es_ES"/>
        </w:rPr>
        <w:t xml:space="preserve">, o el lugar principal de adoración judía en Jerusalén, y el </w:t>
      </w:r>
      <w:r>
        <w:rPr>
          <w:b/>
          <w:lang w:val="es_ES" w:bidi="es_ES"/>
        </w:rPr>
        <w:t>altar</w:t>
      </w:r>
      <w:r>
        <w:rPr>
          <w:lang w:val="es_ES" w:bidi="es_ES"/>
        </w:rPr>
        <w:t xml:space="preserve">. Traduzcan templo y altar de la misma manera que en los pasajes anteriores, y recuerden que </w:t>
      </w:r>
      <w:r>
        <w:rPr>
          <w:lang w:val="es_ES" w:bidi="es_ES"/>
        </w:rPr>
        <w:t>templo</w:t>
      </w:r>
      <w:r>
        <w:rPr>
          <w:lang w:val="es_ES" w:bidi="es_ES"/>
        </w:rPr>
        <w:t xml:space="preserve"> y </w:t>
      </w:r>
      <w:r>
        <w:rPr>
          <w:lang w:val="es_ES" w:bidi="es_ES"/>
        </w:rPr>
        <w:t>altar</w:t>
      </w:r>
      <w:r>
        <w:rPr>
          <w:lang w:val="es_ES" w:bidi="es_ES"/>
        </w:rPr>
        <w:t xml:space="preserve"> están en el Glosario Principal. El altar aquí se refiere al altar principal donde los sacerdotes ofrecían los sacrificios justo afuera del edificio principal del templo en Jerusalén.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recitado el pasaje completo. En este paso los miembros del grupo pueden corregirse entre sí. Pausen este audio aquí.</w:t>
      </w:r>
    </w:p>
    <w:p>
      <w:pPr/>
      <w:r>
        <w:rPr>
          <w:lang w:val="es_ES" w:bidi="es_ES"/>
        </w:rPr>
      </w:r>
      <w:r>
        <w:rPr>
          <w:lang w:val="es_ES" w:bidi="es_ES"/>
        </w:rPr>
        <w:t>En seguida, cada miembro del grupo deberá decir todo el pasaje, sin interrupciones, al menos una vez. Un miembro del grupo puede usar cualquier objeto, movimientos o dibujos que les ayuden a memorizar el texto. 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 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23:37–24:2</w:t>
      </w:r>
      <w:r>
        <w:rPr>
          <w:lang w:val="es_ES" w:bidi="es_ES"/>
        </w:rPr>
      </w:r>
    </w:p>
    <w:p>
      <w:pPr>
        <w:pStyle w:val="Heading3"/>
      </w:pPr>
      <w:r>
        <w:rPr>
          <w:lang w:val="es_ES" w:bidi="es_ES"/>
        </w:rPr>
        <w:t>Escuchar con el corazón</w:t>
      </w:r>
    </w:p>
    <w:p>
      <w:pPr/>
      <w:r>
        <w:rPr>
          <w:lang w:val="es_ES" w:bidi="es_ES"/>
        </w:rPr>
      </w:r>
      <w:r>
        <w:rPr>
          <w:lang w:val="es_ES" w:bidi="es_ES"/>
        </w:rPr>
        <w:t>Escuchen Mateo 23:37–24:2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los pasajes anteriores, Jesús habló a la multitud, a los escribas y fariseos, a los saduceos y a sus discípulos. En este pasaje, él probablemente le está hablando a una multitud que incluye a cada uno de estos grupos. Él está hablando con ellos en el área del templo porque al final de su enseñanza dice que estaba alejándose del templo.</w:t>
      </w:r>
    </w:p>
    <w:p>
      <w:pPr/>
      <w:r>
        <w:rPr>
          <w:lang w:val="es_ES" w:bidi="es_ES"/>
        </w:rPr>
      </w:r>
      <w:r>
        <w:rPr>
          <w:lang w:val="es_ES" w:bidi="es_ES"/>
        </w:rPr>
        <w:t>Jesús está triste de que la gente de Jerusalén no escuche sus enseñanzas, no se aparte de sus pecados ni lo acepte. Cuando las personas son muy emocionales, usan un lenguaje con maneras especiales para expresar la emoción y dar importancia a lo que están diciendo. En este pasaje, Jesús usa un lenguaje con maneras especiales. Jesús habla con Jerusalén como si fuera una persona. Jesús da el ejemplo de una gallina para mostrar cuánto se preocupa por la gente de Jerusalén, y usa palabras para llamar la atención de las personas para que sepan que lo que él está diciendo es muy importante.</w:t>
      </w:r>
    </w:p>
    <w:p>
      <w:pPr/>
      <w:r>
        <w:rPr>
          <w:lang w:val="es_ES" w:bidi="es_ES"/>
        </w:rPr>
      </w:r>
      <w:r>
        <w:rPr>
          <w:lang w:val="es_ES" w:bidi="es_ES"/>
        </w:rPr>
        <w:t>Conversen y piensen en las maneras de traducir el pasaje para que las emociones en el pasaje se comuniquen claramente.</w:t>
      </w:r>
    </w:p>
    <w:p>
      <w:pPr/>
      <w:r>
        <w:rPr>
          <w:lang w:val="es_ES" w:bidi="es_ES"/>
        </w:rPr>
      </w:r>
      <w:r>
        <w:rPr>
          <w:lang w:val="es_ES" w:bidi="es_ES"/>
        </w:rPr>
        <w:t>Jesús dice: "¡Oh Jerusalén, Jerusalén...!" Al decir "Oh" y repetir la palabra Jerusalén, él la está enfatizando y está mostrando compasión. Jesús se está dirigiendo a la ciudad de Jerusalén como si fuera una persona. Él está hablando con las personas que viven en la ciudad. Puede que suene extraño en algunos idiomas. Jerusalén es un lugar muy especial para todo Israel, incluido Jesús. Dios había elegido a Jerusalén hace mucho tiempo como el lugar donde se construiría su templo y donde los reyes que él nombraría gobernarían a su pueblo.</w:t>
      </w:r>
    </w:p>
    <w:p>
      <w:pPr/>
      <w:r>
        <w:rPr>
          <w:lang w:val="es_ES" w:bidi="es_ES"/>
        </w:rPr>
      </w:r>
      <w:r>
        <w:rPr>
          <w:lang w:val="es_ES" w:bidi="es_ES"/>
        </w:rPr>
        <w:t>Deténganse y conversen en grupo sobre cómo hablan de todas las personas que viven en un lugar. ¿Cómo se dirigen a ellas en conjunto?</w:t>
      </w:r>
    </w:p>
    <w:p>
      <w:pPr/>
      <w:r>
        <w:rPr>
          <w:lang w:val="es_ES" w:bidi="es_ES"/>
        </w:rPr>
      </w:r>
      <w:r>
        <w:rPr>
          <w:lang w:val="es_ES" w:bidi="es_ES"/>
        </w:rPr>
        <w:t>Jesús llama a Jerusalén "la ciudad que mata a los profetas y apedrea a los mensajeros de Dios". En ese tiempo, los líderes judíos solían castigar a los criminales arrojándoles piedras y matándolos. Esto se llamaba "lapidación". Jesús usa las palabras "mata" y "apedrea" porque no solo es algo que han hecho en el pasado, sino algo que continúan haciendo. Jesús está muy triste porque sabe que la gente de Jerusalén lo crucificará así como han matado y apedreado a los profetas que Dios envió antes de él.</w:t>
      </w:r>
    </w:p>
    <w:p>
      <w:pPr/>
      <w:r>
        <w:rPr>
          <w:lang w:val="es_ES" w:bidi="es_ES"/>
        </w:rPr>
      </w:r>
      <w:r>
        <w:rPr>
          <w:lang w:val="es_ES" w:bidi="es_ES"/>
        </w:rPr>
        <w:t>Deténganse y conversen en grupo: ¿Tienen una historia sobre una aldea o comunidad en su cultura que tenga una mala reputación? ¿Qué sucedió en su historia para que tuviera mala reputación? ¿Qué cosas todavía hacen para tener esa mala reputación?</w:t>
      </w:r>
    </w:p>
    <w:p>
      <w:pPr/>
      <w:r>
        <w:rPr>
          <w:lang w:val="es_ES" w:bidi="es_ES"/>
        </w:rPr>
      </w:r>
      <w:r>
        <w:rPr>
          <w:lang w:val="es_ES" w:bidi="es_ES"/>
        </w:rPr>
        <w:t>Jesús pregunta, "¿Cuántas veces...?" pero él realmente no está haciendo una pregunta. Él está diciendo que muchas veces ha querido reunir a los niños, o a las personas, de Jerusalén y protegerlos de la misma manera en que una gallina protege a sus pollitos reuniéndolos bajo sus alas. Pero la gente de Jerusalén se negó a venir a Jesús. No dejaban que Jesús los protegiera. La representación de Dios como un ave que protege a sus crías bajo sus alas también fue usada varias veces antes en la Biblia. Los israelitas estaban familiarizados con esta representación de una gallina y sus pollitos como una imagen de protección y cuidado.</w:t>
      </w:r>
    </w:p>
    <w:p>
      <w:pPr/>
      <w:r>
        <w:rPr>
          <w:lang w:val="es_ES" w:bidi="es_ES"/>
        </w:rPr>
      </w:r>
      <w:r>
        <w:rPr>
          <w:lang w:val="es_ES" w:bidi="es_ES"/>
        </w:rPr>
        <w:t>Deténganse y conversen en equipo: ¿Qué representación de la naturaleza entenderían todos en su cultura como una muestra de protección y cuidado?</w:t>
      </w:r>
    </w:p>
    <w:p>
      <w:pPr/>
      <w:r>
        <w:rPr>
          <w:lang w:val="es_ES" w:bidi="es_ES"/>
        </w:rPr>
      </w:r>
      <w:r>
        <w:rPr>
          <w:lang w:val="es_ES" w:bidi="es_ES"/>
        </w:rPr>
        <w:t>Muestren a su equipo una imagen de una gallina con sus pollitos reunidos bajo sus alas.</w:t>
      </w:r>
    </w:p>
    <w:p>
      <w:pPr/>
      <w:r>
        <w:rPr>
          <w:lang w:val="es_ES" w:bidi="es_ES"/>
        </w:rPr>
      </w:r>
      <w:r>
        <w:rPr>
          <w:lang w:val="es_ES" w:bidi="es_ES"/>
        </w:rPr>
        <w:t xml:space="preserve">Él dice "Ven" o "Miren" porque quiere que escuchen con atención. Él les dice que su casa quedará desierta. Esta es una profecía que se hará realidad en el futuro. Jesús se refiere a la ciudad de Jerusalén como una casa porque se suponía que la gente de Jerusalén debía vivir como una familia en el lugar que Dios les dio. Y él la llama "casa </w:t>
      </w:r>
      <w:r>
        <w:rPr>
          <w:b/>
          <w:lang w:val="es_ES" w:bidi="es_ES"/>
        </w:rPr>
        <w:t>de ustedes</w:t>
      </w:r>
      <w:r>
        <w:rPr>
          <w:lang w:val="es_ES" w:bidi="es_ES"/>
        </w:rPr>
        <w:t xml:space="preserve">" en lugar de "la casa de </w:t>
      </w:r>
      <w:r>
        <w:rPr>
          <w:b/>
          <w:lang w:val="es_ES" w:bidi="es_ES"/>
        </w:rPr>
        <w:t>Dios</w:t>
      </w:r>
      <w:r>
        <w:rPr>
          <w:lang w:val="es_ES" w:bidi="es_ES"/>
        </w:rPr>
        <w:t>", porque Dios la va a dejar, ya que han rechazado al salvador que les envió. Una de las grandes promesas de Dios al pueblo de Israel era que viviría con ellos, pero ahora Jesús está diciendo que Dios dejará Jerusalén y a la gente de Jerusalén porque se niegan a creer en Jesús.</w:t>
      </w:r>
    </w:p>
    <w:p>
      <w:pPr/>
      <w:r>
        <w:rPr>
          <w:lang w:val="es_ES" w:bidi="es_ES"/>
        </w:rPr>
      </w:r>
      <w:r>
        <w:rPr>
          <w:lang w:val="es_ES" w:bidi="es_ES"/>
        </w:rPr>
        <w:t>Deténganse y conversen en grupo: ¿Cómo le dicen a las personas que escuchen atentamente lo que van a decir a continuación?</w:t>
      </w:r>
    </w:p>
    <w:p>
      <w:pPr/>
      <w:r>
        <w:rPr>
          <w:lang w:val="es_ES" w:bidi="es_ES"/>
        </w:rPr>
      </w:r>
      <w:r>
        <w:rPr>
          <w:lang w:val="es_ES" w:bidi="es_ES"/>
        </w:rPr>
        <w:t xml:space="preserve">Jesús dice "porque", lo que significa que va a decirles por qué su casa queda desolada. Entonces él dice, "les digo", lo que añade mayor énfasis a lo que va a decir. Él dice que nunca lo verán nuevamente hasta que digan: "Bendito aquel que viene en el nombre del Señor" porque esta es la última vez que Jesús entrará en Jerusalén antes de que lo crucifiquen y Dios lo resucite de entre los muertos. El templo, el lugar de la presencia de Dios, será destruido, pero Jesús dice "de ahora en adelante no </w:t>
      </w:r>
      <w:r>
        <w:rPr>
          <w:b/>
          <w:lang w:val="es_ES" w:bidi="es_ES"/>
        </w:rPr>
        <w:t>me</w:t>
      </w:r>
      <w:r>
        <w:rPr>
          <w:lang w:val="es_ES" w:bidi="es_ES"/>
        </w:rPr>
        <w:t xml:space="preserve"> verán" porque la presencia de Jesús es la presencia de Dios. Los discípulos de Jesús se habían regocijado y alabado a Dios diciendo: "Bendito el que viene en el nombre del Señor" cuando Jesús entró en Jerusalén justo antes de esto, pero aquí Jesús está hablando de un evento futuro, que es probablemente el evento de salvación final.</w:t>
      </w:r>
    </w:p>
    <w:p>
      <w:pPr/>
      <w:r>
        <w:rPr>
          <w:lang w:val="es_ES" w:bidi="es_ES"/>
        </w:rPr>
      </w:r>
      <w:r>
        <w:rPr>
          <w:lang w:val="es_ES" w:bidi="es_ES"/>
        </w:rPr>
        <w:t>Cuando Jesús se va y está alejándose del templo, sus discípulos le muestran los edificios del templo. Al decir tanto que Jesús "salió" como "se iba", Mateo enfatiza a Jesús, la presencia de Dios, dejando el templo. Los edificios del templo eran grandes e impresionantes. Probablemente era difícil para los discípulos imaginar que podían ser destruidos cuando Jesús dijo que Jerusalén quedaría desierta. Pero Jesús dice: "En verdad les digo", lo que significa que lo que él va a decir ciertamente sucederá, y les dice que no quedará piedra sobre piedra de los edificios del templo que no sea derribada. Él usa la palabra negativa "no" dos veces para enfatizar que sus enemigos destruirán completamente los edificios del templo. Otros profetas en la historia judía también habían predicho la destrucción del templo. Las profecías se hicieron realidad cuando Roma destruyó Jerusalén en el 70 d. C.</w:t>
      </w:r>
    </w:p>
    <w:p>
      <w:pPr/>
      <w:r>
        <w:rPr>
          <w:lang w:val="es_ES" w:bidi="es_ES"/>
        </w:rPr>
      </w:r>
      <w:r>
        <w:rPr>
          <w:lang w:val="es_ES" w:bidi="es_ES"/>
        </w:rPr>
        <w:t>Deténganse y conversen en equipo: ¿Tienen personas en su comunidad que dicen lo que sucederá en el futuro? ¿Qué dicen cuando están hablando de algo muy importante?</w:t>
      </w:r>
    </w:p>
    <w:p>
      <w:pPr/>
      <w:r>
        <w:rPr>
          <w:lang w:val="es_ES" w:bidi="es_ES"/>
        </w:rPr>
      </w:r>
      <w:r>
        <w:rPr>
          <w:lang w:val="es_ES" w:bidi="es_ES"/>
        </w:rPr>
        <w:t>Muestren a su equipo una imagen del templo.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Ayudarás al grupo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está en el área del templo hablando a la multitud y se lamenta por Jerusalén. Él dice que desearía haber podido reunir a las personas cerca de él como una gallina reúne a sus pollitos bajo sus alas para protegerlos, pero Jerusalén se negó. Él profetiza que la casa de Jerusalén será dejada vacía, rechazada por Dios, y no verán a Jesús nuevamente hasta que digan: "Bendito el que viene en el nombre del Señor".</w:t>
      </w:r>
    </w:p>
    <w:p>
      <w:pPr/>
      <w:r>
        <w:rPr>
          <w:lang w:val="es_ES" w:bidi="es_ES"/>
        </w:rPr>
      </w:r>
      <w:r>
        <w:rPr>
          <w:b/>
          <w:lang w:val="es_ES" w:bidi="es_ES"/>
        </w:rPr>
        <w:t>Segunda escena:</w:t>
      </w:r>
      <w:r>
        <w:rPr>
          <w:lang w:val="es_ES" w:bidi="es_ES"/>
        </w:rPr>
        <w:t xml:space="preserve"> Jesús está saliendo del templo y sus discípulos le muestran los edificios del templo. Jesús profetiza que sus enemigos destruirán tan completamente los edificios del templo que cada una de las piedras será derribada.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Una gran multitud que incluía a fariseos, saduceos, escribas, discípulos y otras personas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está en el área del templo, que incluye el templo y otros edificios. Él está hablando a una multitud que incluye fariseos, saduceos, escribas, discípulos y otras personas. Él se lamenta por Jerusalén. Él dice que quería que las personas de Jerusalén lo dejaran juntarlos cerca de él como una gallina reúne a sus pollitos bajo sus alas para protegerlos, pero las personas de Jerusalén se negaron a acudir a él en busca de protección. Jesús les dice que Dios va a dejar su casa, donde ha vivido entre ellos, y no verán a Jesús, la presencia de Dios, nuevamente hasta que digan: "Bendito aquel que viene en el nombre del Señor".</w:t>
      </w:r>
    </w:p>
    <w:p>
      <w:pPr/>
      <w:r>
        <w:rPr>
          <w:lang w:val="es_ES" w:bidi="es_ES"/>
        </w:rPr>
      </w:r>
      <w:r>
        <w:rPr>
          <w:lang w:val="es_ES" w:bidi="es_ES"/>
        </w:rPr>
        <w:t>Después de eso, cuando se está alejando del templo, los discípulos de Jesús le muestran los edificios del templo cercanos. Jesús dice: "¿Ven todos estos edificios, no es así?" que es una manera de decirles que observen cuidadosamente los edificios. Él profetiza que sus enemigos destruirán de tal manera los edificios del templo que no quedará una piedra sobre otra, todas serán derribadas. Las piedras de los edificios del templo eran tan grandes como una casa de pueblo típica, por lo que esto habría sorprendido a los discípulos.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2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Una gran multitud que incluía a fariseos, saduceos, escribas, discípulos y otras personas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Jesús está hablando a una gran multitud en el área del templo. La multitud incluía a líderes religiosos como los fariseos, los saduceos y los escribas, así como a los discípulos de Jesús y también a otras personas.</w:t>
      </w:r>
    </w:p>
    <w:p>
      <w:pPr/>
      <w:r>
        <w:rPr>
          <w:lang w:val="es_ES" w:bidi="es_ES"/>
        </w:rPr>
      </w:r>
      <w:r>
        <w:rPr>
          <w:lang w:val="es_ES" w:bidi="es_ES"/>
        </w:rPr>
        <w:t>Jesús dice: "¡Oh Jerusalén, Jerusalén!" y está muy triste. Él ama Jerusalén. Él desearía que las personas le hubieran permitido juntarlas como una gallina reúne a sus pollitos bajo sus alas para protegerlos, pero se negaron. Él profetizó que Jerusalén será dejada vacía, rechazada por Dios.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 actor que interpreta a un líder religioso, "¿Cómo te sientes?" Es posible que escuchen cosas como "¿Qué Jesús quiso decir? ¿Por qué necesitamos su protección?" o "Jesús es tan arrogante. ¿Por qué piensa que necesitamos su protección como si él fuera como Dios?" o "¿Qué quiere decir que Dios dejará nuestra casa vacía? Dios prometió vivir con nosotros".</w:t>
      </w:r>
    </w:p>
    <w:p>
      <w:pPr>
        <w:pStyle w:val="ListBullet"/>
        <w:spacing w:line="240" w:lineRule="auto"/>
        <w:ind w:left="720"/>
      </w:pPr>
      <w:r>
        <w:rPr>
          <w:lang w:val="es_ES" w:bidi="es_ES"/>
        </w:rPr>
      </w:r>
      <w:r>
        <w:rPr>
          <w:lang w:val="es_ES" w:bidi="es_ES"/>
        </w:rPr>
        <w:t>Pregúntenle a un actor que interpreta a una persona en la multitud, "¿Cómo te sientes?" Es posible que escuchen cosas como "¿Qué va a suceder para que necesitemos ser protegidos por Jesús?" o "No veo ningún peligro. ¿Por qué debemos ir a Jesús?" o "¿Por qué está diciendo que Dios dejará nuestra casa vacía? No le creo".</w:t>
      </w:r>
    </w:p>
    <w:p>
      <w:pPr>
        <w:pStyle w:val="ListBullet"/>
        <w:spacing w:line="240" w:lineRule="auto"/>
        <w:ind w:left="720"/>
      </w:pPr>
      <w:r>
        <w:rPr>
          <w:lang w:val="es_ES" w:bidi="es_ES"/>
        </w:rPr>
      </w:r>
      <w:r>
        <w:rPr>
          <w:lang w:val="es_ES" w:bidi="es_ES"/>
        </w:rPr>
        <w:t>Pregúntenle a un actor que interpreta a un discípulo, "¿Cómo te sientes?" Es posible que escuchen cosas como "Ver a Jesús tan triste también me pone triste. ¿Qué quiere decir que Dios dejará nuestra casa vacía? ¡Tengo miedo de lo que va a suceder!" o "Parece que Jesús realmente va a morir. ¿Cómo esto puede ser verdad? ¿Qué haremos?"</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le dice a la multitud que no lo verán nuevamente hasta que digan: "Bendito el que viene en el nombre del Señor".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 actor que interpreta a un líder religioso, "¿Cómo te sientes?" Es posible que escuchen cosas como: "¿Por qué está diciendo que no lo veremos nuevamente?" o "Estoy enojado. ¡Nunca diré esas palabras sobre Jesús!" o "Estaría feliz de nunca ver a Jesús nuevamente".</w:t>
      </w:r>
    </w:p>
    <w:p>
      <w:pPr>
        <w:pStyle w:val="ListBullet"/>
        <w:spacing w:line="240" w:lineRule="auto"/>
        <w:ind w:left="720"/>
      </w:pPr>
      <w:r>
        <w:rPr>
          <w:lang w:val="es_ES" w:bidi="es_ES"/>
        </w:rPr>
      </w:r>
      <w:r>
        <w:rPr>
          <w:lang w:val="es_ES" w:bidi="es_ES"/>
        </w:rPr>
        <w:t>Pregúntenle a un actor que interpreta a un discípulo, "¿Cómo te sientes?" Puede que escuchen cosas como: ‘Estoy confundido. Acabamos de decir estas mismas palabras cuando Jesús vino a Jerusalén, pero él está hablando de un momento en el futuro. Me pregunto ¿Cuándo el resto de Jerusalén dirá estas palabras sobre Jesús?"</w:t>
      </w:r>
    </w:p>
    <w:p>
      <w:pPr>
        <w:pStyle w:val="ListBullet"/>
        <w:spacing w:line="240" w:lineRule="auto"/>
        <w:ind w:left="720"/>
      </w:pPr>
      <w:r>
        <w:rPr>
          <w:lang w:val="es_ES" w:bidi="es_ES"/>
        </w:rPr>
      </w:r>
      <w:r>
        <w:rPr>
          <w:lang w:val="es_ES" w:bidi="es_ES"/>
        </w:rPr>
        <w:t>Reanuden la acción.</w:t>
      </w:r>
    </w:p>
    <w:p>
      <w:pPr/>
      <w:r>
        <w:rPr>
          <w:lang w:val="es_ES" w:bidi="es_ES"/>
        </w:rPr>
      </w:r>
      <w:r>
        <w:rPr>
          <w:lang w:val="es_ES" w:bidi="es_ES"/>
        </w:rPr>
        <w:t>Jesús se está alejando del área del templo cuando sus discípulos señalan los impresionantes edificios del templo. Jesús dice: "Ustedes ven todo esto, ¿no es así?" y les dice que sus enemigos destruirán completamente los edificios del templo de tal manera que no quedará una piedra sobre otra; todos serán derribados.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 actor que interpreta a un discípulo, "¿Cómo te sientes?" Es posible que escuchen algo como: "¡Estoy sorprendido! Estas piedras son tan grandes y este templo está tan firmemente construido, ¡no puedo imaginar cómo alguien podría destruir estos edificios!" o "Tengo miedo. ¿Qué evento terrible se avecina que podría destruir edificios tan increíbles como estos?"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Jesús dice: "¡</w:t>
      </w:r>
      <w:r>
        <w:rPr>
          <w:b/>
          <w:lang w:val="es_ES" w:bidi="es_ES"/>
        </w:rPr>
        <w:t>Oh</w:t>
      </w:r>
      <w:r>
        <w:rPr>
          <w:lang w:val="es_ES" w:bidi="es_ES"/>
        </w:rPr>
        <w:t xml:space="preserve"> Jerusalén, Jerusalén!" La palabra "Oh" y el uso de Jerusalén dos veces es una manera de demostrar que la tristeza de Jesús sobre Jerusalén era muy fuerte.</w:t>
      </w:r>
    </w:p>
    <w:p>
      <w:pPr/>
      <w:r>
        <w:rPr>
          <w:lang w:val="es_ES" w:bidi="es_ES"/>
        </w:rPr>
      </w:r>
      <w:r>
        <w:rPr>
          <w:lang w:val="es_ES" w:bidi="es_ES"/>
        </w:rPr>
        <w:t xml:space="preserve">Jesús dice que </w:t>
      </w:r>
      <w:r>
        <w:rPr>
          <w:b/>
          <w:lang w:val="es_ES" w:bidi="es_ES"/>
        </w:rPr>
        <w:t>Jerusalén</w:t>
      </w:r>
      <w:r>
        <w:rPr>
          <w:lang w:val="es_ES" w:bidi="es_ES"/>
        </w:rPr>
        <w:t xml:space="preserve"> </w:t>
      </w:r>
      <w:r>
        <w:rPr>
          <w:b/>
          <w:lang w:val="es_ES" w:bidi="es_ES"/>
        </w:rPr>
        <w:t>mata</w:t>
      </w:r>
      <w:r>
        <w:rPr>
          <w:lang w:val="es_ES" w:bidi="es_ES"/>
        </w:rPr>
        <w:t xml:space="preserve"> a los </w:t>
      </w:r>
      <w:r>
        <w:rPr>
          <w:b/>
          <w:lang w:val="es_ES" w:bidi="es_ES"/>
        </w:rPr>
        <w:t>profetas</w:t>
      </w:r>
      <w:r>
        <w:rPr>
          <w:lang w:val="es_ES" w:bidi="es_ES"/>
        </w:rPr>
        <w:t xml:space="preserve"> y </w:t>
      </w:r>
      <w:r>
        <w:rPr>
          <w:b/>
          <w:lang w:val="es_ES" w:bidi="es_ES"/>
        </w:rPr>
        <w:t>apedrea</w:t>
      </w:r>
      <w:r>
        <w:rPr>
          <w:lang w:val="es_ES" w:bidi="es_ES"/>
        </w:rPr>
        <w:t xml:space="preserve"> a los mensajeros que Dios les envía. Él usa la palabra Jerusalén para hablar de las personas de Jerusalén. Las palabras "mata" y "apedrea" muestran que esto es algo que las personas han hecho en el pasado y continúan haciendo. En ese momento, los líderes judíos castigaban a los criminales arrojándoles piedras y matándolos. Esto se llamaba "apedreamiento". Usen palabras que muestren que la acción se hacía en el pasado y continuaba haciendose. Los </w:t>
      </w:r>
      <w:r>
        <w:rPr>
          <w:b/>
          <w:lang w:val="es_ES" w:bidi="es_ES"/>
        </w:rPr>
        <w:t>profetas</w:t>
      </w:r>
      <w:r>
        <w:rPr>
          <w:lang w:val="es_ES" w:bidi="es_ES"/>
        </w:rPr>
        <w:t xml:space="preserve"> reciben mensajes de Dios y llevan estos mensajes al pueblo. Usen la misma palabra para profetas aquí que han usado em pasajes anteriores. </w:t>
      </w:r>
      <w:r>
        <w:rPr>
          <w:b/>
          <w:lang w:val="es_ES" w:bidi="es_ES"/>
        </w:rPr>
        <w:t>Profeta</w:t>
      </w:r>
      <w:r>
        <w:rPr>
          <w:lang w:val="es_ES" w:bidi="es_ES"/>
        </w:rPr>
        <w:t xml:space="preserve"> se encuentra en el Glosario Principal.</w:t>
      </w:r>
    </w:p>
    <w:p>
      <w:pPr/>
      <w:r>
        <w:rPr>
          <w:lang w:val="es_ES" w:bidi="es_ES"/>
        </w:rPr>
      </w:r>
      <w:r>
        <w:rPr>
          <w:lang w:val="es_ES" w:bidi="es_ES"/>
        </w:rPr>
        <w:t xml:space="preserve">Jesús dice que muchas veces ha deseado reunir a las personas de Jerusalén cerca de él como "una </w:t>
      </w:r>
      <w:r>
        <w:rPr>
          <w:b/>
          <w:lang w:val="es_ES" w:bidi="es_ES"/>
        </w:rPr>
        <w:t>gallina</w:t>
      </w:r>
      <w:r>
        <w:rPr>
          <w:lang w:val="es_ES" w:bidi="es_ES"/>
        </w:rPr>
        <w:t xml:space="preserve"> reúne sus pollitos bajo sus alas </w:t>
      </w:r>
      <w:r>
        <w:rPr>
          <w:b/>
          <w:lang w:val="es_ES" w:bidi="es_ES"/>
        </w:rPr>
        <w:t>para protegerlos</w:t>
      </w:r>
      <w:r>
        <w:rPr>
          <w:lang w:val="es_ES" w:bidi="es_ES"/>
        </w:rPr>
        <w:t>". La representación de Dios como un ave que protege a su pueblo con sus alas se usa varias veces en la Biblia. Era un ejemplo común de la protección de Dios para los israelitas.</w:t>
      </w:r>
    </w:p>
    <w:p>
      <w:pPr/>
      <w:r>
        <w:rPr>
          <w:lang w:val="es_ES" w:bidi="es_ES"/>
        </w:rPr>
      </w:r>
      <w:r>
        <w:rPr>
          <w:lang w:val="es_ES" w:bidi="es_ES"/>
        </w:rPr>
        <w:t>Muestren a su equipo una imagen de una gallina madre protegiendo a sus pollitos bajo sus alas.</w:t>
      </w:r>
    </w:p>
    <w:p>
      <w:pPr/>
      <w:r>
        <w:rPr>
          <w:lang w:val="es_ES" w:bidi="es_ES"/>
        </w:rPr>
      </w:r>
      <w:r>
        <w:rPr>
          <w:lang w:val="es_ES" w:bidi="es_ES"/>
        </w:rPr>
        <w:t>Jesús le dice a la multitud: "</w:t>
      </w:r>
      <w:r>
        <w:rPr>
          <w:b/>
          <w:lang w:val="es_ES" w:bidi="es_ES"/>
        </w:rPr>
        <w:t>Su casa</w:t>
      </w:r>
      <w:r>
        <w:rPr>
          <w:lang w:val="es_ES" w:bidi="es_ES"/>
        </w:rPr>
        <w:t xml:space="preserve"> quedará desolada". Él probablemente está usando la palabra casa para referirse tanto a la ciudad de Jerusalén como al templo. Él la llama "</w:t>
      </w:r>
      <w:r>
        <w:rPr>
          <w:b/>
          <w:lang w:val="es_ES" w:bidi="es_ES"/>
        </w:rPr>
        <w:t>Su</w:t>
      </w:r>
      <w:r>
        <w:rPr>
          <w:lang w:val="es_ES" w:bidi="es_ES"/>
        </w:rPr>
        <w:t xml:space="preserve"> casa" en lugar de "la casa de </w:t>
      </w:r>
      <w:r>
        <w:rPr>
          <w:b/>
          <w:lang w:val="es_ES" w:bidi="es_ES"/>
        </w:rPr>
        <w:t>Dios</w:t>
      </w:r>
      <w:r>
        <w:rPr>
          <w:lang w:val="es_ES" w:bidi="es_ES"/>
        </w:rPr>
        <w:t>", porque Dios va a dejar tanto el templo como Jerusalén.</w:t>
      </w:r>
    </w:p>
    <w:p>
      <w:pPr/>
      <w:r>
        <w:rPr>
          <w:lang w:val="es_ES" w:bidi="es_ES"/>
        </w:rPr>
      </w:r>
      <w:r>
        <w:rPr>
          <w:lang w:val="es_ES" w:bidi="es_ES"/>
        </w:rPr>
        <w:t>Jesús dice que no lo verán nuevamente hasta que digan: "</w:t>
      </w:r>
      <w:r>
        <w:rPr>
          <w:b/>
          <w:lang w:val="es_ES" w:bidi="es_ES"/>
        </w:rPr>
        <w:t>Bendito</w:t>
      </w:r>
      <w:r>
        <w:rPr>
          <w:lang w:val="es_ES" w:bidi="es_ES"/>
        </w:rPr>
        <w:t xml:space="preserve"> aquel que viene en el nombre del </w:t>
      </w:r>
      <w:r>
        <w:rPr>
          <w:b/>
          <w:lang w:val="es_ES" w:bidi="es_ES"/>
        </w:rPr>
        <w:t>Señor</w:t>
      </w:r>
      <w:r>
        <w:rPr>
          <w:lang w:val="es_ES" w:bidi="es_ES"/>
        </w:rPr>
        <w:t xml:space="preserve">". Esta frase exacta está en varios otros lugares en la Biblia, incluido un Salmo. Traduzcan esta frase de la misma manera en cada lugar donde aparece. </w:t>
      </w:r>
      <w:r>
        <w:rPr>
          <w:b/>
          <w:lang w:val="es_ES" w:bidi="es_ES"/>
        </w:rPr>
        <w:t>Bendito</w:t>
      </w:r>
      <w:r>
        <w:rPr>
          <w:lang w:val="es_ES" w:bidi="es_ES"/>
        </w:rPr>
        <w:t xml:space="preserve"> y </w:t>
      </w:r>
      <w:r>
        <w:rPr>
          <w:b/>
          <w:lang w:val="es_ES" w:bidi="es_ES"/>
        </w:rPr>
        <w:t>Señor</w:t>
      </w:r>
      <w:r>
        <w:rPr>
          <w:lang w:val="es_ES" w:bidi="es_ES"/>
        </w:rPr>
        <w:t xml:space="preserve"> se encuentran en el Glosario principal.</w:t>
      </w:r>
    </w:p>
    <w:p>
      <w:pPr/>
      <w:r>
        <w:rPr>
          <w:lang w:val="es_ES" w:bidi="es_ES"/>
        </w:rPr>
      </w:r>
      <w:r>
        <w:rPr>
          <w:lang w:val="es_ES" w:bidi="es_ES"/>
        </w:rPr>
        <w:t xml:space="preserve">Los discípulos de Jesús le muestran los edificios del </w:t>
      </w:r>
      <w:r>
        <w:rPr>
          <w:b/>
          <w:lang w:val="es_ES" w:bidi="es_ES"/>
        </w:rPr>
        <w:t>templo</w:t>
      </w:r>
      <w:r>
        <w:rPr>
          <w:lang w:val="es_ES" w:bidi="es_ES"/>
        </w:rPr>
        <w:t xml:space="preserve">. Estos edificios incluían el templo, que era el edificio especial donde vivía la presencia de Dios, así como edificios adicionales cerca de él que eran parte de la adoración del templo para los israelitas. El templo era un lugar donde los israelitas adoraban a Dios y le traían sacrificios. Era especialmente hermoso y estaba hecho con piedras impresionantemente grandes. Los romanos destruyeron el templo en el año 70 d.C. Traduzcan templo de la misma manera que en pasajes anteriores. </w:t>
      </w:r>
      <w:r>
        <w:rPr>
          <w:b/>
          <w:lang w:val="es_ES" w:bidi="es_ES"/>
        </w:rPr>
        <w:t>Templo</w:t>
      </w:r>
      <w:r>
        <w:rPr>
          <w:lang w:val="es_ES" w:bidi="es_ES"/>
        </w:rPr>
        <w:t xml:space="preserve"> se encuentra en el Glosario Principal.</w:t>
      </w:r>
    </w:p>
    <w:p>
      <w:pPr/>
      <w:r>
        <w:rPr>
          <w:lang w:val="es_ES" w:bidi="es_ES"/>
        </w:rPr>
      </w:r>
      <w:r>
        <w:rPr>
          <w:lang w:val="es_ES" w:bidi="es_ES"/>
        </w:rPr>
        <w:t>Muestren a su equipo una imagen del templo en Jerusalén.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24:3–14</w:t>
      </w:r>
      <w:r>
        <w:rPr>
          <w:lang w:val="es_ES" w:bidi="es_ES"/>
        </w:rPr>
      </w:r>
    </w:p>
    <w:p>
      <w:pPr>
        <w:pStyle w:val="Heading3"/>
      </w:pPr>
      <w:r>
        <w:rPr>
          <w:lang w:val="es_ES" w:bidi="es_ES"/>
        </w:rPr>
        <w:t>Escuchar con el corazón</w:t>
      </w:r>
    </w:p>
    <w:p>
      <w:pPr/>
      <w:r>
        <w:rPr>
          <w:lang w:val="es_ES" w:bidi="es_ES"/>
        </w:rPr>
      </w:r>
      <w:r>
        <w:rPr>
          <w:lang w:val="es_ES" w:bidi="es_ES"/>
        </w:rPr>
        <w:t>Escuchen Mateo 24:3–14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Jesús había estado en Jerusalén, enseñando y proclamando juicio sobre el orgullo y la hipocresía de los líderes religiosos. Jesús también profetizó la destrucción del templo, diciendo a los líderes religiosos en Jerusalén: "Miren, su casa les quedará desolada".</w:t>
      </w:r>
    </w:p>
    <w:p>
      <w:pPr/>
      <w:r>
        <w:rPr>
          <w:lang w:val="es_ES" w:bidi="es_ES"/>
        </w:rPr>
      </w:r>
      <w:r>
        <w:rPr>
          <w:lang w:val="es_ES" w:bidi="es_ES"/>
        </w:rPr>
        <w:t>En este pasaje, Mateo comienza una nueva unidad de la enseñanza de Jesús. Mateo registra a Jesús enseñando a sus discípulos sobre el período de tiempo entre la muerte, la resurrección y la ascensión de Jesús y su venida en gloria y poder para poner fin al mundo tal como lo conocemos. Este período de tiempo es conocido como el tiempo entre la primera y la segunda venida de Jesús. Este pasaje es solo el comienzo de una larga sección de las enseñanzas de Jesús. En este pasaje, Jesús les da a sus discípulos una advertencia importante y algunas descripciones generales.</w:t>
      </w:r>
    </w:p>
    <w:p>
      <w:pPr/>
      <w:r>
        <w:rPr>
          <w:lang w:val="es_ES" w:bidi="es_ES"/>
        </w:rPr>
      </w:r>
      <w:r>
        <w:rPr>
          <w:lang w:val="es_ES" w:bidi="es_ES"/>
        </w:rPr>
        <w:t>Esta enseñanza tiene lugar durante la última semana del ministerio de Jesús antes de su muerte. Durante esta semana, está enseñando en el templo judío en Jerusalén todos los días y dejando Jerusalén todas las noches para pasar la noche en el área del monte de los Olivos. En una de estas noches, Jesús está sentado en el Monte de los Olivos después de enseñar en Jerusalén cuando los discípulos de Jesús aprovechan esta oportunidad para hablar con él en privado, o apartados de los demás. Mateo no nombra a los discípulos que preguntan, sino que se refiere a ellos como grupo.</w:t>
      </w:r>
    </w:p>
    <w:p>
      <w:pPr/>
      <w:r>
        <w:rPr>
          <w:lang w:val="es_ES" w:bidi="es_ES"/>
        </w:rPr>
      </w:r>
      <w:r>
        <w:rPr>
          <w:lang w:val="es_ES" w:bidi="es_ES"/>
        </w:rPr>
        <w:t>Si es necesario, deténganse aquí y revisen con su equipo la imagen del área que es más probable que sea el Monte de los Olivos.</w:t>
      </w:r>
    </w:p>
    <w:p>
      <w:pPr/>
      <w:r>
        <w:rPr>
          <w:lang w:val="es_ES" w:bidi="es_ES"/>
        </w:rPr>
      </w:r>
      <w:r>
        <w:rPr>
          <w:lang w:val="es_ES" w:bidi="es_ES"/>
        </w:rPr>
        <w:t>Jesús acababa de decir que un día los enemigos destruirían el templo judío en Jerusalén. Los discípulos ahora le preguntan a Jesús: "¿Cuándo sucederán estas cosas?" La frase "estas cosas", a veces traducida "esto", se refiere a lo que Jesús había profetizado sobre la destrucción del templo. Los discípulos también le preguntan a Jesús: "¿Cuál será la señal de tu venida y del fin del mundo?" La pregunta de los discípulos introduce un evento importante. La palabra a menudo traducida como "venida" significa "aparición" o "presencia". Los discípulos conocían las profecías del Antiguo Testamento que decían que el Mesías, el Salvador prometido, vendría como un Rey conquistador con poder y gloria para poner fin al mundo tal como lo conocían y establecer un reino perfecto. Cuando los profetas y Jesús hablan del fin del mundo, o lo que a veces se traduce como era, están hablando del fin de los tiempos y de la historia tal como la conocemos. No significa la destrucción de toda la humanidad.</w:t>
      </w:r>
    </w:p>
    <w:p>
      <w:pPr/>
      <w:r>
        <w:rPr>
          <w:lang w:val="es_ES" w:bidi="es_ES"/>
        </w:rPr>
      </w:r>
      <w:r>
        <w:rPr>
          <w:lang w:val="es_ES" w:bidi="es_ES"/>
        </w:rPr>
        <w:t>Los discípulos creían que Jesús era el Mesías, el Salvador prometido, del que hablaban los profetas del Antiguo Testamento. Cuando Jesús profetizó la destrucción del templo, los discípulos probablemente pensaron que esto sucedería cuando Jesús apareciera para establecer su reino perfecto y poner fin al mundo. Jesús enseña a sus discípulos que la destrucción del templo y el establecimiento de un reino perfecto por parte de Jesús en el fin del mundo sucederán en diferentes momentos. Sabemos por la historia que lo que Jesús dijo se hizo realidad. Las personas destruyeron el templo judío en el año 70 d.C. y Jesús no apareció en ese momento. Solo Dios sabe los tiempos de sus planes.</w:t>
      </w:r>
    </w:p>
    <w:p>
      <w:pPr/>
      <w:r>
        <w:rPr>
          <w:lang w:val="es_ES" w:bidi="es_ES"/>
        </w:rPr>
      </w:r>
      <w:r>
        <w:rPr>
          <w:lang w:val="es_ES" w:bidi="es_ES"/>
        </w:rPr>
        <w:t>Los discípulos tampoco entendían todavía que Jesús moriría primero y volvería a la vida. Ahora sabemos más que los discípulos porque sabemos que Jesús murió, Dios lo resucitó de entre los muertos y Jesús regresó al cielo. Jesús está describiendo lo que sucederá después de que muera y resucite de entre los muertos, pero antes de que ponga fin a la historia y establezca su reino perfecto.</w:t>
      </w:r>
    </w:p>
    <w:p>
      <w:pPr/>
      <w:r>
        <w:rPr>
          <w:lang w:val="es_ES" w:bidi="es_ES"/>
        </w:rPr>
      </w:r>
      <w:r>
        <w:rPr>
          <w:lang w:val="es_ES" w:bidi="es_ES"/>
        </w:rPr>
        <w:t>En este pasaje, Jesús corrige los supuestos de los discípulos y describe de una manera general lo que los discípulos pueden esperar.</w:t>
      </w:r>
    </w:p>
    <w:p>
      <w:pPr/>
      <w:r>
        <w:rPr>
          <w:lang w:val="es_ES" w:bidi="es_ES"/>
        </w:rPr>
      </w:r>
      <w:r>
        <w:rPr>
          <w:lang w:val="es_ES" w:bidi="es_ES"/>
        </w:rPr>
        <w:t>Deténganse aquí y conversen con su equipo: Cuenten una historia sobre un momento en que ustedes o alguien que conocen quisieron que Dios diera una señal.</w:t>
      </w:r>
    </w:p>
    <w:p>
      <w:pPr/>
      <w:r>
        <w:rPr>
          <w:lang w:val="es_ES" w:bidi="es_ES"/>
        </w:rPr>
      </w:r>
      <w:r>
        <w:rPr>
          <w:lang w:val="es_ES" w:bidi="es_ES"/>
        </w:rPr>
        <w:t>Jesús da una advertencia importante: "Tengan cuidado y no crean mentiras". Jesús da esta orden porque vendrán personas diciendo: "Yo soy el Mesías", o el elegido y enviado por Dios. Jesús advierte a los discípulos que no sigan a estos impostores que los alejarían de la verdad.</w:t>
      </w:r>
    </w:p>
    <w:p>
      <w:pPr/>
      <w:r>
        <w:rPr>
          <w:lang w:val="es_ES" w:bidi="es_ES"/>
        </w:rPr>
      </w:r>
      <w:r>
        <w:rPr>
          <w:lang w:val="es_ES" w:bidi="es_ES"/>
        </w:rPr>
        <w:t>Jesús describe en términos generales lo que los discípulos pueden esperar que suceda. Pero Jesús les da a los discípulos otra orden: "Asegúrense de no alarmarse". Jesús les dice a los discípulos que no deben alarmarse porque estos eventos deben suceder. Dios todavía tiene el control.</w:t>
      </w:r>
    </w:p>
    <w:p>
      <w:pPr/>
      <w:r>
        <w:rPr>
          <w:lang w:val="es_ES" w:bidi="es_ES"/>
        </w:rPr>
      </w:r>
      <w:r>
        <w:rPr>
          <w:lang w:val="es_ES" w:bidi="es_ES"/>
        </w:rPr>
        <w:t>Deténganse aquí y conversen con su equipo: Cuenten una historia sobre un momento en que un evento les haya hecho tener miedo o preguntarse si Dios realmente tiene el control.</w:t>
      </w:r>
    </w:p>
    <w:p>
      <w:pPr/>
      <w:r>
        <w:rPr>
          <w:lang w:val="es_ES" w:bidi="es_ES"/>
        </w:rPr>
      </w:r>
      <w:r>
        <w:rPr>
          <w:lang w:val="es_ES" w:bidi="es_ES"/>
        </w:rPr>
        <w:t>Jesús dice que, cuando estas cosas sucedan, los discípulos no deben pensar que eso significa que la historia está a punto de terminar. Naciones y reinos se levantarán, o lucharán y atacarán a otras naciones y reinos. También habrá hambrunas, que son momentos en que hay muy poca o ninguna comida. Y habrá terremotos, que son momentos en que el suelo tiembla, lo que hace que los edificios se caigan y, a veces, que se agriete la tierra.</w:t>
      </w:r>
    </w:p>
    <w:p>
      <w:pPr/>
      <w:r>
        <w:rPr>
          <w:lang w:val="es_ES" w:bidi="es_ES"/>
        </w:rPr>
      </w:r>
      <w:r>
        <w:rPr>
          <w:lang w:val="es_ES" w:bidi="es_ES"/>
        </w:rPr>
        <w:t>Jesús explica que estos sufrimientos son solo el comienzo de los dolores del parto. Jesús usa una metáfora del dolor que experimenta una mujer mientras da a luz para describir estos eventos dolorosos. Estos dolores del parto pueden durar mucho tiempo o poco tiempo. Lo importante es que estos tipos de eventos dolorosos no deben sorprender a los discípulos porque sucederán antes de que llegue el fin del mundo.</w:t>
      </w:r>
    </w:p>
    <w:p>
      <w:pPr/>
      <w:r>
        <w:rPr>
          <w:lang w:val="es_ES" w:bidi="es_ES"/>
        </w:rPr>
      </w:r>
      <w:r>
        <w:rPr>
          <w:lang w:val="es_ES" w:bidi="es_ES"/>
        </w:rPr>
        <w:t>Jesús habla de los tipos de cosas que sucederán "en ese momento", el momento en que sucederán todos estos sufrimientos. Durante ese mismo período de tiempo, Jesús ahora les dice a sus discípulos: las personas los arrestarán, los matarán y los odiarán porque siguen a Jesús. Sabemos por la historia que muchos de los discípulos fueron arrestados, torturados y asesinados. Pero Jesús no solo está hablando de esos discípulos específicos, sino que incluye a los discípulos en todas las naciones.</w:t>
      </w:r>
    </w:p>
    <w:p>
      <w:pPr/>
      <w:r>
        <w:rPr>
          <w:lang w:val="es_ES" w:bidi="es_ES"/>
        </w:rPr>
      </w:r>
      <w:r>
        <w:rPr>
          <w:lang w:val="es_ES" w:bidi="es_ES"/>
        </w:rPr>
        <w:t>También en ese momento, muchas personas dejarán de creer en Jesús y se traicionarán unos a otros. Jesús está diciendo que personas de entre los propios discípulos de Jesús dejarán de creer en él y traicionarán a otros seguidores.</w:t>
      </w:r>
    </w:p>
    <w:p>
      <w:pPr/>
      <w:r>
        <w:rPr>
          <w:lang w:val="es_ES" w:bidi="es_ES"/>
        </w:rPr>
      </w:r>
      <w:r>
        <w:rPr>
          <w:lang w:val="es_ES" w:bidi="es_ES"/>
        </w:rPr>
        <w:t>Deténganse y conversen con su equipo: Cuenten una historia sobre un momento en que ustedes o alguien que conocen sufrió porque creía en Jesús.</w:t>
      </w:r>
    </w:p>
    <w:p>
      <w:pPr/>
      <w:r>
        <w:rPr>
          <w:lang w:val="es_ES" w:bidi="es_ES"/>
        </w:rPr>
      </w:r>
      <w:r>
        <w:rPr>
          <w:lang w:val="es_ES" w:bidi="es_ES"/>
        </w:rPr>
        <w:t>Aparecerán profetas falsos, o mentirosos, que afirmarán hablar la Palabra de Dios y muchas personas creerán sus mentiras. Debido a las mentiras y el mal en el mundo "el amor de muchos se enfriará". La expresión "el amor se enfriará" es una figura retórica que significa que las personas dejarán de amarse unas a otras. Otra manera de decirlo es: sus corazones ya no amarán.</w:t>
      </w:r>
    </w:p>
    <w:p>
      <w:pPr/>
      <w:r>
        <w:rPr>
          <w:lang w:val="es_ES" w:bidi="es_ES"/>
        </w:rPr>
      </w:r>
      <w:r>
        <w:rPr>
          <w:lang w:val="es_ES" w:bidi="es_ES"/>
        </w:rPr>
        <w:t>Deténganse aquí y conversen con su equipo: Cuenten una historia sobre un momento en que ustedes o alguien que conocen creyó una mentira o fue influenciado por alguien para hacer algo malo.</w:t>
      </w:r>
    </w:p>
    <w:p>
      <w:pPr/>
      <w:r>
        <w:rPr>
          <w:lang w:val="es_ES" w:bidi="es_ES"/>
        </w:rPr>
      </w:r>
      <w:r>
        <w:rPr>
          <w:lang w:val="es_ES" w:bidi="es_ES"/>
        </w:rPr>
        <w:t>Jesús sabe que escuchar todo esto podría hacer que los discípulos se pregunten si quedará algún seguidor de Jesús. Los sufrimientos, los falsos mesías y los falsos profetas tientan al pueblo de Dios para que deje de creer y seguir al único verdadero Mesías. Jesús asegura a sus discípulos que Dios salvará a todos los que confíen en Jesús a través de los sufrimientos y no crean en las mentiras de los falsos profetas. Estas personas un día vivirán en el reino perfecto de Dios. Los discípulos no sabrán el momento exacto en que sucederá el fin del mundo. Pero Jesús les dice a sus discípulos que las personas compartirán las buenas nuevas sobre el reino perfecto de Dios con todos los grupos de personas en todo el mundo antes de que llegue el fin del mundo. Dios llenará su reino perfecto con personas de todos los pueblos, naciones e idiomas.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está sentado en el Monte de los Olivos. Los discípulos se acercan a él en privado y le hacen algunas preguntas.</w:t>
      </w:r>
    </w:p>
    <w:p>
      <w:pPr/>
      <w:r>
        <w:rPr>
          <w:lang w:val="es_ES" w:bidi="es_ES"/>
        </w:rPr>
      </w:r>
      <w:r>
        <w:rPr>
          <w:b/>
          <w:lang w:val="es_ES" w:bidi="es_ES"/>
        </w:rPr>
        <w:t>Segunda escena:</w:t>
      </w:r>
      <w:r>
        <w:rPr>
          <w:lang w:val="es_ES" w:bidi="es_ES"/>
        </w:rPr>
        <w:t xml:space="preserve"> Jesús comienza a responder a los discípulos dándoles una orden y advirtiéndoles sobre las personas que vendrán y engañarán a muchas personas. Jesús les habla a sus discípulos sobre los eventos mundiales que caracterizarán el período de tiempo por el que ellos preguntan. Jesús dice que estos eventos son solo el comienzo de los sufrimientos.</w:t>
      </w:r>
    </w:p>
    <w:p>
      <w:pPr/>
      <w:r>
        <w:rPr>
          <w:lang w:val="es_ES" w:bidi="es_ES"/>
        </w:rPr>
      </w:r>
      <w:r>
        <w:rPr>
          <w:b/>
          <w:lang w:val="es_ES" w:bidi="es_ES"/>
        </w:rPr>
        <w:t>Tercera escena:</w:t>
      </w:r>
      <w:r>
        <w:rPr>
          <w:lang w:val="es_ES" w:bidi="es_ES"/>
        </w:rPr>
        <w:t xml:space="preserve"> Jesús continúa diciéndoles a sus discípulos lo que sucederá, pero ahora describe lo que sus seguidores experimentarán. Jesús también describe cómo se comportarán los incrédulos. Jesús repite su advertencia de que vendrán personas que engañarán a muchos.</w:t>
      </w:r>
    </w:p>
    <w:p>
      <w:pPr/>
      <w:r>
        <w:rPr>
          <w:lang w:val="es_ES" w:bidi="es_ES"/>
        </w:rPr>
      </w:r>
      <w:r>
        <w:rPr>
          <w:b/>
          <w:lang w:val="es_ES" w:bidi="es_ES"/>
        </w:rPr>
        <w:t>Cuarta escena:</w:t>
      </w:r>
      <w:r>
        <w:rPr>
          <w:lang w:val="es_ES" w:bidi="es_ES"/>
        </w:rPr>
        <w:t xml:space="preserve"> Jesús les dice a los discípulos que Dios salvará a los creyentes y los verdaderos discípulos perseverarán hasta el final. Las buenas nuevas sobre el reino irán por todo el mundo antes de que termine la historia.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Falsos mesías</w:t>
      </w:r>
    </w:p>
    <w:p>
      <w:pPr>
        <w:pStyle w:val="ListBullet"/>
        <w:spacing w:line="240" w:lineRule="auto"/>
        <w:ind w:left="720"/>
      </w:pPr>
      <w:r>
        <w:rPr>
          <w:lang w:val="es_ES" w:bidi="es_ES"/>
        </w:rPr>
      </w:r>
      <w:r>
        <w:rPr>
          <w:lang w:val="es_ES" w:bidi="es_ES"/>
        </w:rPr>
        <w:t>Falsos profetas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la historia comienza con Jesús sentado en el Monte de los Olivos. Los discípulos se acercan a Jesús y le hacen algunas preguntas. Es importante recordar que los discípulos le preguntan a Jesús en privado, lejos de todos los demás. La conversación es solo entre Jesús y sus discípulos. No sabemos cuántos discípulos.</w:t>
      </w:r>
    </w:p>
    <w:p>
      <w:pPr/>
      <w:r>
        <w:rPr>
          <w:lang w:val="es_ES" w:bidi="es_ES"/>
        </w:rPr>
      </w:r>
      <w:r>
        <w:rPr>
          <w:lang w:val="es_ES" w:bidi="es_ES"/>
        </w:rPr>
        <w:t>En la segunda escena, Jesús responde a los discípulos ordenándoles que "tengan cuidado y no dejen que nadie los engañe". Es importante recordar que Jesús les está dando a sus discípulos una orden aquí. Jesús entonces da la razón de su orden: "</w:t>
      </w:r>
      <w:r>
        <w:rPr>
          <w:b/>
          <w:lang w:val="es_ES" w:bidi="es_ES"/>
        </w:rPr>
        <w:t>Porque</w:t>
      </w:r>
      <w:r>
        <w:rPr>
          <w:lang w:val="es_ES" w:bidi="es_ES"/>
        </w:rPr>
        <w:t xml:space="preserve"> muchas personas vendrán y dirán: "Yo soy el Mesías", y muchas personas les creerán.</w:t>
      </w:r>
    </w:p>
    <w:p>
      <w:pPr/>
      <w:r>
        <w:rPr>
          <w:lang w:val="es_ES" w:bidi="es_ES"/>
        </w:rPr>
      </w:r>
      <w:r>
        <w:rPr>
          <w:lang w:val="es_ES" w:bidi="es_ES"/>
        </w:rPr>
        <w:t>Entonces, Jesús les dice a sus discípulos que habrá guerras y muchas personas hablarán de la guerra. Jesús entonces les da a los discípulos otra orden: "Asegúrense de no alarmarse". Es importante recordar que Jesús da la orden y luego da la razón de su orden: "</w:t>
      </w:r>
      <w:r>
        <w:rPr>
          <w:b/>
          <w:lang w:val="es_ES" w:bidi="es_ES"/>
        </w:rPr>
        <w:t>Porque</w:t>
      </w:r>
      <w:r>
        <w:rPr>
          <w:lang w:val="es_ES" w:bidi="es_ES"/>
        </w:rPr>
        <w:t xml:space="preserve"> estos eventos deben suceder". Recuerden que esto significa que los discípulos no deben sorprenderse ni desanimarse porque Dios todavía tiene el control. Pero aún no es el fin. Naciones y reinos de todo el mundo irán a la guerra entre sí. Hambrunas y terremotos sucederán en muchos lugares. Pero, continúa Jesús, todos estos eventos son solo el comienzo de los dolores de parto o sufrimientos.</w:t>
      </w:r>
    </w:p>
    <w:p>
      <w:pPr/>
      <w:r>
        <w:rPr>
          <w:lang w:val="es_ES" w:bidi="es_ES"/>
        </w:rPr>
      </w:r>
      <w:r>
        <w:rPr>
          <w:lang w:val="es_ES" w:bidi="es_ES"/>
        </w:rPr>
        <w:t xml:space="preserve">En la tercera escena, Jesús continúa su advertencia diciéndoles a los discípulos que ellos mismos sufrirán por ser discípulos de Jesús. Es importante recordar que las persecuciones sucederán durante el </w:t>
      </w:r>
      <w:r>
        <w:rPr>
          <w:b/>
          <w:lang w:val="es_ES" w:bidi="es_ES"/>
        </w:rPr>
        <w:t>mismo período de tiempo</w:t>
      </w:r>
      <w:r>
        <w:rPr>
          <w:lang w:val="es_ES" w:bidi="es_ES"/>
        </w:rPr>
        <w:t xml:space="preserve"> que los eventos anteriores. Recuerden que Jesús está describiendo las características del período de tiempo antes de que Jesús venga nuevamente.</w:t>
      </w:r>
    </w:p>
    <w:p>
      <w:pPr/>
      <w:r>
        <w:rPr>
          <w:lang w:val="es_ES" w:bidi="es_ES"/>
        </w:rPr>
      </w:r>
      <w:r>
        <w:rPr>
          <w:lang w:val="es_ES" w:bidi="es_ES"/>
        </w:rPr>
        <w:t>Es importante recordar la razón del sufrimiento de los discípulos. Los discípulos sufren porque creen y siguen a Jesús. Además, durante este período de tiempo, muchas personas pecarán y se odiarán unas a otras. Muchas personas se traicionarán entre sí y dejarán de creer en Jesús. Jesús explica que como cada vez más personas desobedecerán la ley de Dios, muchas personas dejarán de amar. Jesús nuevamente advierte a sus discípulos que no dejen que las personas los engañen. Aparecerán falsos profetas y engañarán a muchas personas para que sigan sus malos caminos.</w:t>
      </w:r>
    </w:p>
    <w:p>
      <w:pPr/>
      <w:r>
        <w:rPr>
          <w:lang w:val="es_ES" w:bidi="es_ES"/>
        </w:rPr>
      </w:r>
      <w:r>
        <w:rPr>
          <w:lang w:val="es_ES" w:bidi="es_ES"/>
        </w:rPr>
        <w:t>En la cuarta escena, Jesús cambia de tema para decirles a los discípulos que Dios todavía salvará a su pueblo. Esto es importante. Ser un verdadero discípulo de Jesús significa soportar todos estos sufrimientos y no creer en las mentiras de los falsos profetas y cristos. Las personas compartirán con todos los grupos de personas las buenas nuevas de que Dios las salva del castigo por su desobediencia y les da su reino perfecto. Todos los grupos de personas en todo el mundo escucharán estas buenas nuevas antes de que suceda el fin.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Discípulos</w:t>
      </w:r>
    </w:p>
    <w:p>
      <w:pPr>
        <w:pStyle w:val="ListBullet"/>
        <w:spacing w:line="240" w:lineRule="auto"/>
        <w:ind w:left="720"/>
      </w:pPr>
      <w:r>
        <w:rPr>
          <w:lang w:val="es_ES" w:bidi="es_ES"/>
        </w:rPr>
      </w:r>
      <w:r>
        <w:rPr>
          <w:lang w:val="es_ES" w:bidi="es_ES"/>
        </w:rPr>
        <w:t>Falsos mesías</w:t>
      </w:r>
    </w:p>
    <w:p>
      <w:pPr>
        <w:pStyle w:val="ListBullet"/>
        <w:spacing w:line="240" w:lineRule="auto"/>
        <w:ind w:left="720"/>
      </w:pPr>
      <w:r>
        <w:rPr>
          <w:lang w:val="es_ES" w:bidi="es_ES"/>
        </w:rPr>
      </w:r>
      <w:r>
        <w:rPr>
          <w:lang w:val="es_ES" w:bidi="es_ES"/>
        </w:rPr>
        <w:t>Falsos profetas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Mientras Jesús está sentado en el monte de los Olivos, los discípulos se acercan a Jesús y le preguntan: "¿Cuándo sucederán estas cosas?" "¿Y cuál será la señal de tu venida y del fin del mundo?"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los actores que interpretan a los discípulos, "¿Cómo se sienten?" Es posible que escuchen cosas como: curiosas, confundidas y ansiosas.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responde a los discípulos ordenándoles: "Tengan cuidado y no dejen que nadie los engañe". Jesús les dice a sus discípulos que muchas personas vendrán y afirmarán ser el Mesías, y engañarán a muchas personas. Habrá guerras y personas hablando de guerra. Jesús entonces les da a los discípulos otra orden: "Asegúrense de no alarmarse porque estas cosas deben suceder, pero este no es el fin".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los actores que interpretan a los discípulos, "¿Cómo se sienten?" Es posible que escuchen cosas como: alarmados, sorprendidos, angustiados y preocupados.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continúa describiendo lo que sucederá. Naciones lucharán contra naciones y reinos lucharán contra reinos. Habrá hambrunas y terremotos en muchos lugares. Pero estos eventos son el comienzo de los dolores o sufrimientos del parto.</w:t>
      </w:r>
    </w:p>
    <w:p>
      <w:pPr/>
      <w:r>
        <w:rPr>
          <w:lang w:val="es_ES" w:bidi="es_ES"/>
        </w:rPr>
      </w:r>
      <w:r>
        <w:rPr>
          <w:lang w:val="es_ES" w:bidi="es_ES"/>
        </w:rPr>
        <w:t>Jesús continúa diciendo que en ese momento, la gente entregará a los discípulos de Jesús para que sufran y los matarán. Y las personas en todas las naciones odiarán a los seguidores de Jesús. Muchas personas dejarán de seguir a Jesús y se traicionarán y odiarán unos a otros. Los falsos profetas engañarán a muchas personas. Jesús explica que como cada vez más personas desobedecen la ley de Dios, muchas personas dejarán de amar.</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los actores que interpretan a los discípulos, "¿Cómo se sienten?" Es posible que escuchen cosas como: preocupados, asustados y traicionados.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alienta a sus discípulos diciéndoles que Dios todavía salvará a su pueblo. Los verdaderos discípulos mostrarán su fe soportando los sufrimientos de este tiempo sin caer en la maldad y el odio. Las personas predicarán las buenas nuevas del reino en todo el mundo y darán testimonio a todas las naciones antes de que Dios traiga el fin.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los actores que interpretan a los discípulos, "¿Cómo se sienten?" Es posible que escuchen cosas como: aliviados, consolados y curiosos.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Jesús estaba sentado en el Monte de los Olivos y sus </w:t>
      </w:r>
      <w:r>
        <w:rPr>
          <w:b/>
          <w:lang w:val="es_ES" w:bidi="es_ES"/>
        </w:rPr>
        <w:t>discípulos</w:t>
      </w:r>
      <w:r>
        <w:rPr>
          <w:lang w:val="es_ES" w:bidi="es_ES"/>
        </w:rPr>
        <w:t xml:space="preserve"> se le acercaron en privado y le preguntaron: "¿Cuándo sucederán estas cosas?" "¿Y cuál será la </w:t>
      </w:r>
      <w:r>
        <w:rPr>
          <w:b/>
          <w:lang w:val="es_ES" w:bidi="es_ES"/>
        </w:rPr>
        <w:t>señal</w:t>
      </w:r>
      <w:r>
        <w:rPr>
          <w:lang w:val="es_ES" w:bidi="es_ES"/>
        </w:rPr>
        <w:t xml:space="preserve"> de tu venida y del fin del mundo?"</w:t>
      </w:r>
    </w:p>
    <w:p>
      <w:pPr/>
      <w:r>
        <w:rPr>
          <w:lang w:val="es_ES" w:bidi="es_ES"/>
        </w:rPr>
      </w:r>
      <w:r>
        <w:rPr>
          <w:lang w:val="es_ES" w:bidi="es_ES"/>
        </w:rPr>
        <w:t xml:space="preserve">Traduzcan </w:t>
      </w:r>
      <w:r>
        <w:rPr>
          <w:b/>
          <w:lang w:val="es_ES" w:bidi="es_ES"/>
        </w:rPr>
        <w:t>discípulos</w:t>
      </w:r>
      <w:r>
        <w:rPr>
          <w:lang w:val="es_ES" w:bidi="es_ES"/>
        </w:rPr>
        <w:t xml:space="preserve"> de la misma manera que lo han hecho en los pasajes anteriores. </w:t>
      </w:r>
      <w:r>
        <w:rPr>
          <w:lang w:val="es_ES" w:bidi="es_ES"/>
        </w:rPr>
        <w:t>Discípulos</w:t>
      </w:r>
      <w:r>
        <w:rPr>
          <w:lang w:val="es_ES" w:bidi="es_ES"/>
        </w:rPr>
        <w:t xml:space="preserve"> se encuentra en el Glosario Principal. </w:t>
      </w:r>
    </w:p>
    <w:p>
      <w:pPr/>
      <w:r>
        <w:rPr>
          <w:lang w:val="es_ES" w:bidi="es_ES"/>
        </w:rPr>
      </w:r>
      <w:r>
        <w:rPr>
          <w:lang w:val="es_ES" w:bidi="es_ES"/>
        </w:rPr>
        <w:t xml:space="preserve">Una </w:t>
      </w:r>
      <w:r>
        <w:rPr>
          <w:b/>
          <w:lang w:val="es_ES" w:bidi="es_ES"/>
        </w:rPr>
        <w:t>señal</w:t>
      </w:r>
      <w:r>
        <w:rPr>
          <w:lang w:val="es_ES" w:bidi="es_ES"/>
        </w:rPr>
        <w:t xml:space="preserve"> es un indicio de que algo es verdad o que sucederá. Aquí se refiere a un evento o señal que indica que algo está a punto de suceder. Traduzcan "sign" de la misma manera que lo han hecho en los pasajes anteriores. </w:t>
      </w:r>
      <w:r>
        <w:rPr>
          <w:lang w:val="es_ES" w:bidi="es_ES"/>
        </w:rPr>
        <w:t>Señal</w:t>
      </w:r>
      <w:r>
        <w:rPr>
          <w:lang w:val="es_ES" w:bidi="es_ES"/>
        </w:rPr>
        <w:t xml:space="preserve"> se encuentra en el Glosario Principal.</w:t>
      </w:r>
    </w:p>
    <w:p>
      <w:pPr/>
      <w:r>
        <w:rPr>
          <w:lang w:val="es_ES" w:bidi="es_ES"/>
        </w:rPr>
      </w:r>
      <w:r>
        <w:rPr>
          <w:lang w:val="es_ES" w:bidi="es_ES"/>
        </w:rPr>
        <w:t xml:space="preserve">Jesús responde a sus discípulos ordenándoles: "Tengan cuidado y no dejen que nadie los engañe". Jesús les da a sus discípulos la razón: Porque vendrá gente diciendo: "Yo soy el </w:t>
      </w:r>
      <w:r>
        <w:rPr>
          <w:b/>
          <w:lang w:val="es_ES" w:bidi="es_ES"/>
        </w:rPr>
        <w:t>Mesías</w:t>
      </w:r>
      <w:r>
        <w:rPr>
          <w:lang w:val="es_ES" w:bidi="es_ES"/>
        </w:rPr>
        <w:t xml:space="preserve">". Mesías significa alguien a quien Dios ha ungido, o designado, para una tarea especial. En el Antiguo Testamento, los profetas, los sacerdotes y los reyes fueron ungidos para tareas especiales. Jesús es todas esas cosas, pero Mateo aquí probablemente no está diciendo que las personas afirmarán ser el propio Jesús, sino que afirmarán ser elegidas y enviadas por Dios. Traduzcan Mesías de la misma manera que lo han hecho en los pasajes anteriores. </w:t>
      </w:r>
      <w:r>
        <w:rPr>
          <w:lang w:val="es_ES" w:bidi="es_ES"/>
        </w:rPr>
        <w:t>Mesías</w:t>
      </w:r>
      <w:r>
        <w:rPr>
          <w:lang w:val="es_ES" w:bidi="es_ES"/>
        </w:rPr>
        <w:t xml:space="preserve"> está en el Glosario Principal.</w:t>
      </w:r>
    </w:p>
    <w:p>
      <w:pPr/>
      <w:r>
        <w:rPr>
          <w:lang w:val="es_ES" w:bidi="es_ES"/>
        </w:rPr>
      </w:r>
      <w:r>
        <w:rPr>
          <w:lang w:val="es_ES" w:bidi="es_ES"/>
        </w:rPr>
        <w:t xml:space="preserve">Muchas personas seguirán a los falsos mesías y los discípulos escucharán sobre guerras y amenazas de guerras. Las naciones y los reinos lucharán entre sí. Una </w:t>
      </w:r>
      <w:r>
        <w:rPr>
          <w:b/>
          <w:lang w:val="es_ES" w:bidi="es_ES"/>
        </w:rPr>
        <w:t>nación</w:t>
      </w:r>
      <w:r>
        <w:rPr>
          <w:lang w:val="es_ES" w:bidi="es_ES"/>
        </w:rPr>
        <w:t xml:space="preserve"> es una tribu o grupo étnico, o las personas de un país. Traduzcan nación de la misma manera que lo han hecho en los pasajes anteriores. </w:t>
      </w:r>
      <w:r>
        <w:rPr>
          <w:lang w:val="es_ES" w:bidi="es_ES"/>
        </w:rPr>
        <w:t>Nación</w:t>
      </w:r>
      <w:r>
        <w:rPr>
          <w:lang w:val="es_ES" w:bidi="es_ES"/>
        </w:rPr>
        <w:t xml:space="preserve"> está en el Glosario Principal.</w:t>
      </w:r>
    </w:p>
    <w:p>
      <w:pPr/>
      <w:r>
        <w:rPr>
          <w:lang w:val="es_ES" w:bidi="es_ES"/>
        </w:rPr>
      </w:r>
      <w:r>
        <w:rPr>
          <w:lang w:val="es_ES" w:bidi="es_ES"/>
        </w:rPr>
        <w:t xml:space="preserve">Jesús habla del tipo de cosas que sucederán "en aquel tiempo". </w:t>
      </w:r>
      <w:r>
        <w:rPr>
          <w:b/>
          <w:lang w:val="es_ES" w:bidi="es_ES"/>
        </w:rPr>
        <w:t>En aquel tiempo</w:t>
      </w:r>
      <w:r>
        <w:rPr>
          <w:lang w:val="es_ES" w:bidi="es_ES"/>
        </w:rPr>
        <w:t xml:space="preserve"> no se refiere a un momento específico, sino al mismo período de tiempo general en el que ocurren este tipo de eventos. Jesús les dice a los discípulos que las personas los arrestarán y harán que sufran. Las personas matarán a los discípulos y los odiarán porque son discípulos de Jesús. También en ese momento, muchas personas dejarán de creer en Jesús, se traicionarán y se odiarán unos a otros.</w:t>
      </w:r>
    </w:p>
    <w:p>
      <w:pPr/>
      <w:r>
        <w:rPr>
          <w:lang w:val="es_ES" w:bidi="es_ES"/>
        </w:rPr>
      </w:r>
      <w:r>
        <w:rPr>
          <w:lang w:val="es_ES" w:bidi="es_ES"/>
        </w:rPr>
        <w:t xml:space="preserve">Aparecerán </w:t>
      </w:r>
      <w:r>
        <w:rPr>
          <w:b/>
          <w:lang w:val="es_ES" w:bidi="es_ES"/>
        </w:rPr>
        <w:t>falsos profetas</w:t>
      </w:r>
      <w:r>
        <w:rPr>
          <w:lang w:val="es_ES" w:bidi="es_ES"/>
        </w:rPr>
        <w:t xml:space="preserve"> afirmando hablar la Palabra de Dios. Un </w:t>
      </w:r>
      <w:r>
        <w:rPr>
          <w:b/>
          <w:lang w:val="es_ES" w:bidi="es_ES"/>
        </w:rPr>
        <w:t>profeta</w:t>
      </w:r>
      <w:r>
        <w:rPr>
          <w:lang w:val="es_ES" w:bidi="es_ES"/>
        </w:rPr>
        <w:t xml:space="preserve"> es alguien que recibe un mensaje de Dios y lo dice a otras personas, a menudo al pueblo de Dios. Un profeta falso, o fingido, es alguien que solo afirma, o finge, tener un mensaje de Dios. Dios no les dio un mensaje ni los llamó a ser sus profetas. Traduzcan falso profeta de la misma manera que lo han hecho en los pasajes anteriores. </w:t>
      </w:r>
      <w:r>
        <w:rPr>
          <w:lang w:val="es_ES" w:bidi="es_ES"/>
        </w:rPr>
        <w:t>Profeta</w:t>
      </w:r>
      <w:r>
        <w:rPr>
          <w:lang w:val="es_ES" w:bidi="es_ES"/>
        </w:rPr>
        <w:t xml:space="preserve"> se encuentra en el Glosario Principal.</w:t>
      </w:r>
    </w:p>
    <w:p>
      <w:pPr/>
      <w:r>
        <w:rPr>
          <w:lang w:val="es_ES" w:bidi="es_ES"/>
        </w:rPr>
      </w:r>
      <w:r>
        <w:rPr>
          <w:lang w:val="es_ES" w:bidi="es_ES"/>
        </w:rPr>
        <w:t xml:space="preserve">Los falsos profetas engañarán a muchas personas. Cada vez más personas pecarán. No les importará la ley de Dios ni hacer lo que es correcto. </w:t>
      </w:r>
      <w:r>
        <w:rPr>
          <w:b/>
          <w:lang w:val="es_ES" w:bidi="es_ES"/>
        </w:rPr>
        <w:t>Pecado</w:t>
      </w:r>
      <w:r>
        <w:rPr>
          <w:lang w:val="es_ES" w:bidi="es_ES"/>
        </w:rPr>
        <w:t xml:space="preserve"> se refiere a un acto de desobediencia a Dios. Algunas traducciones usan aquí la palabra maldad o iniquidad. </w:t>
      </w:r>
      <w:r>
        <w:rPr>
          <w:b/>
          <w:lang w:val="es_ES" w:bidi="es_ES"/>
        </w:rPr>
        <w:t>Maldad</w:t>
      </w:r>
      <w:r>
        <w:rPr>
          <w:lang w:val="es_ES" w:bidi="es_ES"/>
        </w:rPr>
        <w:t xml:space="preserve"> significa que las personas hacen obras malas o malvadas. Desobedecen la ley de Dios. </w:t>
      </w:r>
      <w:r>
        <w:rPr>
          <w:b/>
          <w:lang w:val="es_ES" w:bidi="es_ES"/>
        </w:rPr>
        <w:t>Iniquidad</w:t>
      </w:r>
      <w:r>
        <w:rPr>
          <w:lang w:val="es_ES" w:bidi="es_ES"/>
        </w:rPr>
        <w:t xml:space="preserve"> significa que a las personas no les importa obedecer la ley de Dios y que también la desobedecen. La iniquidad y la maldad son pecado. Asegúrense de que la palabra que usen aquí no signifique que alguien falló en realizar un acto religioso como una oración o seguir algunas reglas religiosas. Cualquiera que sea la palabra que elijan (iniquidad, maldad o pecado), traduzcan como lo han hecho en los pasajes anteriores. </w:t>
      </w:r>
      <w:r>
        <w:rPr>
          <w:lang w:val="es_ES" w:bidi="es_ES"/>
        </w:rPr>
        <w:t>Inequidad</w:t>
      </w:r>
      <w:r>
        <w:rPr>
          <w:lang w:val="es_ES" w:bidi="es_ES"/>
        </w:rPr>
        <w:t xml:space="preserve">, </w:t>
      </w:r>
      <w:r>
        <w:rPr>
          <w:lang w:val="es_ES" w:bidi="es_ES"/>
        </w:rPr>
        <w:t>maldad</w:t>
      </w:r>
      <w:r>
        <w:rPr>
          <w:lang w:val="es_ES" w:bidi="es_ES"/>
        </w:rPr>
        <w:t xml:space="preserve"> y </w:t>
      </w:r>
      <w:r>
        <w:rPr>
          <w:lang w:val="es_ES" w:bidi="es_ES"/>
        </w:rPr>
        <w:t>pecado</w:t>
      </w:r>
      <w:r>
        <w:rPr>
          <w:lang w:val="es_ES" w:bidi="es_ES"/>
        </w:rPr>
        <w:t xml:space="preserve"> están en el Glosario Principal.</w:t>
      </w:r>
    </w:p>
    <w:p>
      <w:pPr/>
      <w:r>
        <w:rPr>
          <w:lang w:val="es_ES" w:bidi="es_ES"/>
        </w:rPr>
      </w:r>
      <w:r>
        <w:rPr>
          <w:lang w:val="es_ES" w:bidi="es_ES"/>
        </w:rPr>
        <w:t>Como cada vez más personas pecarán, el amor de muchas personas se enfriará, o las personas dejarán de amar.</w:t>
      </w:r>
    </w:p>
    <w:p>
      <w:pPr/>
      <w:r>
        <w:rPr>
          <w:lang w:val="es_ES" w:bidi="es_ES"/>
        </w:rPr>
      </w:r>
      <w:r>
        <w:rPr>
          <w:lang w:val="es_ES" w:bidi="es_ES"/>
        </w:rPr>
        <w:t>Deténganse aquí y hablen de la frase "el amor se enfriará" y cómo pueden traducirla a su idioma.</w:t>
      </w:r>
    </w:p>
    <w:p>
      <w:pPr/>
      <w:r>
        <w:rPr>
          <w:lang w:val="es_ES" w:bidi="es_ES"/>
        </w:rPr>
      </w:r>
      <w:r>
        <w:rPr>
          <w:lang w:val="es_ES" w:bidi="es_ES"/>
        </w:rPr>
        <w:t xml:space="preserve">Jesús asegura a sus discípulos que Dios salvará a todos los que confían en Jesús, no creen mentiras y soportan el sufrimiento hasta el final. </w:t>
      </w:r>
      <w:r>
        <w:rPr>
          <w:b/>
          <w:lang w:val="es_ES" w:bidi="es_ES"/>
        </w:rPr>
        <w:t>El fin</w:t>
      </w:r>
      <w:r>
        <w:rPr>
          <w:lang w:val="es_ES" w:bidi="es_ES"/>
        </w:rPr>
        <w:t xml:space="preserve"> aquí podría referirse al fin de la vida de esa persona o al fin del mundo, lo que ocurra primero.</w:t>
      </w:r>
    </w:p>
    <w:p>
      <w:pPr/>
      <w:r>
        <w:rPr>
          <w:lang w:val="es_ES" w:bidi="es_ES"/>
        </w:rPr>
      </w:r>
      <w:r>
        <w:rPr>
          <w:lang w:val="es_ES" w:bidi="es_ES"/>
        </w:rPr>
        <w:t xml:space="preserve">Las personas proclamarán las </w:t>
      </w:r>
      <w:r>
        <w:rPr>
          <w:b/>
          <w:lang w:val="es_ES" w:bidi="es_ES"/>
        </w:rPr>
        <w:t>buenas nuevas</w:t>
      </w:r>
      <w:r>
        <w:rPr>
          <w:lang w:val="es_ES" w:bidi="es_ES"/>
        </w:rPr>
        <w:t xml:space="preserve">, o </w:t>
      </w:r>
      <w:r>
        <w:rPr>
          <w:b/>
          <w:lang w:val="es_ES" w:bidi="es_ES"/>
        </w:rPr>
        <w:t>el evangelio</w:t>
      </w:r>
      <w:r>
        <w:rPr>
          <w:lang w:val="es_ES" w:bidi="es_ES"/>
        </w:rPr>
        <w:t xml:space="preserve">, sobre el </w:t>
      </w:r>
      <w:r>
        <w:rPr>
          <w:b/>
          <w:lang w:val="es_ES" w:bidi="es_ES"/>
        </w:rPr>
        <w:t>reino</w:t>
      </w:r>
      <w:r>
        <w:rPr>
          <w:lang w:val="es_ES" w:bidi="es_ES"/>
        </w:rPr>
        <w:t xml:space="preserve"> en todo el mundo para que todas las naciones lo escuchen. Las </w:t>
      </w:r>
      <w:r>
        <w:rPr>
          <w:lang w:val="es_ES" w:bidi="es_ES"/>
        </w:rPr>
        <w:t>buenas nuevas</w:t>
      </w:r>
      <w:r>
        <w:rPr>
          <w:lang w:val="es_ES" w:bidi="es_ES"/>
        </w:rPr>
        <w:t xml:space="preserve">, o el evangelio, son que Jesús estuvo en esta tierra, murió por nuestros pecados y fue resucitado de entre los muertos. En el Nuevo Testamento, antes de que Jesús muriera y resucitara, los discípulos y Jesús enseñan las buenas nuevas del reino. Esto significa que están enseñando sobre el gobierno de Dios a través de Jesús, que vino a salvar a las personas y hacerlas parte del reino perfecto de Dios. Traduzcan las buenas nuevas, o el evangelio, de la misma manera que lo han hecho en los pasajes anteriores. </w:t>
      </w:r>
      <w:r>
        <w:rPr>
          <w:lang w:val="es_ES" w:bidi="es_ES"/>
        </w:rPr>
        <w:t>Evangelio</w:t>
      </w:r>
      <w:r>
        <w:rPr>
          <w:lang w:val="es_ES" w:bidi="es_ES"/>
        </w:rPr>
        <w:t xml:space="preserve"> se encuentra en el Glosario Principal.</w:t>
      </w:r>
    </w:p>
    <w:p>
      <w:pPr/>
      <w:r>
        <w:rPr>
          <w:lang w:val="es_ES" w:bidi="es_ES"/>
        </w:rPr>
      </w:r>
      <w:r>
        <w:rPr>
          <w:lang w:val="es_ES" w:bidi="es_ES"/>
        </w:rPr>
        <w:t xml:space="preserve">El discípulo Mateo usó Reino de los cielos para hablar del Reino de Dios. Un día Jesús regresará para establecer el nuevo y perfecto reino de Dios. Aquí, Mateo usa la palabra </w:t>
      </w:r>
      <w:r>
        <w:rPr>
          <w:b/>
          <w:lang w:val="es_ES" w:bidi="es_ES"/>
        </w:rPr>
        <w:t>reino</w:t>
      </w:r>
      <w:r>
        <w:rPr>
          <w:lang w:val="es_ES" w:bidi="es_ES"/>
        </w:rPr>
        <w:t xml:space="preserve"> para referirse al reino de los cielos. Traduzcan reino de la misma manera que lo han hecho en los pasajes anteriores. </w:t>
      </w:r>
      <w:r>
        <w:rPr>
          <w:lang w:val="es_ES" w:bidi="es_ES"/>
        </w:rPr>
        <w:t>Reino de los Cielos</w:t>
      </w:r>
      <w:r>
        <w:rPr>
          <w:lang w:val="es_ES" w:bidi="es_ES"/>
        </w:rPr>
        <w:t xml:space="preserve"> está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24:15–28</w:t>
      </w:r>
      <w:r>
        <w:rPr>
          <w:lang w:val="es_ES" w:bidi="es_ES"/>
        </w:rPr>
      </w:r>
    </w:p>
    <w:p>
      <w:pPr>
        <w:pStyle w:val="Heading3"/>
      </w:pPr>
      <w:r>
        <w:rPr>
          <w:lang w:val="es_ES" w:bidi="es_ES"/>
        </w:rPr>
        <w:t>Escuchar con el corazón</w:t>
      </w:r>
    </w:p>
    <w:p>
      <w:pPr/>
      <w:r>
        <w:rPr>
          <w:lang w:val="es_ES" w:bidi="es_ES"/>
        </w:rPr>
      </w:r>
      <w:r>
        <w:rPr>
          <w:lang w:val="es_ES" w:bidi="es_ES"/>
        </w:rPr>
        <w:t>Escuchen Mateo 24:15–28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una versión en audio de Mateo 24:15–28 en la traducción que sea más fácil de entender.</w:t>
      </w:r>
    </w:p>
    <w:p>
      <w:pPr/>
      <w:r>
        <w:rPr>
          <w:lang w:val="es_ES" w:bidi="es_ES"/>
        </w:rPr>
      </w:r>
      <w:r>
        <w:rPr>
          <w:lang w:val="es_ES" w:bidi="es_ES"/>
        </w:rPr>
        <w:t>En este pasaje, Jesús continúa enseñando a sus discípulos en el Monte de los Olivos. Recuerden que Jesús está en la última semana de su vida y pronto morirá, resucitará y regresará al cielo. Jesús está preparando a sus discípulos para la vida y el discipulado después de que regrese al cielo, pero antes de que regrese para reunir a sus seguidores y establecer su reino.</w:t>
      </w:r>
    </w:p>
    <w:p>
      <w:pPr/>
      <w:r>
        <w:rPr>
          <w:lang w:val="es_ES" w:bidi="es_ES"/>
        </w:rPr>
      </w:r>
      <w:r>
        <w:rPr>
          <w:lang w:val="es_ES" w:bidi="es_ES"/>
        </w:rPr>
        <w:t>En el pasaje anterior, los discípulos de Jesús le habían preguntado a Jesús cuándo destruirían las personas el templo de Dios en Jerusalén, y cuáles serían las señales de la segunda venida de Jesús y del fin del mundo. Jesús respondió primero diciéndoles a sus discípulos cómo sería la vida en general, enseñándoles que no sabrían el momento exacto del fin del mundo. En este pasaje, Jesús continúa enseñando a sus discípulos sobre el tiempo antes del fin del mundo, pero ahora les habla de un evento específico.</w:t>
      </w:r>
    </w:p>
    <w:p>
      <w:pPr/>
      <w:r>
        <w:rPr>
          <w:lang w:val="es_ES" w:bidi="es_ES"/>
        </w:rPr>
      </w:r>
      <w:r>
        <w:rPr>
          <w:lang w:val="es_ES" w:bidi="es_ES"/>
        </w:rPr>
        <w:t>Jesús dice: "Por lo tanto, cuando vean el horror espantoso puesto en el lugar santo, del que habló el profeta Daniel..."</w:t>
      </w:r>
    </w:p>
    <w:p>
      <w:pPr/>
      <w:r>
        <w:rPr>
          <w:lang w:val="es_ES" w:bidi="es_ES"/>
        </w:rPr>
      </w:r>
      <w:r>
        <w:rPr>
          <w:lang w:val="es_ES" w:bidi="es_ES"/>
        </w:rPr>
        <w:t>Jesús se refiere a un evento del que Dios había hablado muchos años antes a través del conocido profeta judío Daniel. Los discípulos habrían sabido de inmediato quién era el profeta judío Daniel y lo que dijo. Jesús usa la misma descripción que el profeta Daniel registró. Jesús ahora está confirmando y profetizando aún más sobre lo que Dios dijo a través de Daniel. Al igual que en otros pasajes, Mateo quiere que su audiencia entienda que Jesús encaja con los profetas judíos y los completa, aquellos que Dios usó hace muchísimos años para comunicar su palabra al pueblo judío.</w:t>
      </w:r>
    </w:p>
    <w:p>
      <w:pPr/>
      <w:r>
        <w:rPr>
          <w:lang w:val="es_ES" w:bidi="es_ES"/>
        </w:rPr>
      </w:r>
      <w:r>
        <w:rPr>
          <w:lang w:val="es_ES" w:bidi="es_ES"/>
        </w:rPr>
        <w:t>Algunas traducciones dicen "horror espantoso", mientras que otras traducciones dicen "objeto sacrílego que causa profanación" o "abominación que causa desolación". Una abominación, o un horror espantoso, es algo que Dios odia o que hace que Dios se enoje. Desolación, o profanación, significa que el pueblo de Dios no puede adorar allí. Es muy probable que el lugar santo sea el templo judío de Jerusalén. Recuerden que Jesús les había dicho recientemente a sus discípulos que algunas personas en algún momento destruirían el templo. Probablemente, cualquier evento que traiga lo que Dios odia al lugar santo de Dios, también destruiría el templo de Dios. Lo horrible es probablemente un objeto que una persona coloca, y no una persona.</w:t>
      </w:r>
    </w:p>
    <w:p>
      <w:pPr/>
      <w:r>
        <w:rPr>
          <w:lang w:val="es_ES" w:bidi="es_ES"/>
        </w:rPr>
      </w:r>
      <w:r>
        <w:rPr>
          <w:lang w:val="es_ES" w:bidi="es_ES"/>
        </w:rPr>
        <w:t>Deténganse aquí y conversen sobre esta pregunta en grupo: Hablen de los lugares santos o sagrados en su cultura. ¿Qué los hace santos o sagrados? ¿Cómo se convertirían en lugares que no son santos o qué haría que las personas dejaran de adorar allí? Pausen este audio aquí.</w:t>
      </w:r>
    </w:p>
    <w:p>
      <w:pPr/>
      <w:r>
        <w:rPr>
          <w:lang w:val="es_ES" w:bidi="es_ES"/>
        </w:rPr>
      </w:r>
      <w:r>
        <w:rPr>
          <w:lang w:val="es_ES" w:bidi="es_ES"/>
        </w:rPr>
        <w:t>Mateo comenta aquí: "El que esté leyendo, reflexione". Durante el tiempo de Mateo, un lector leía cartas y escritos en voz alta a grupos de creyentes porque pocos podían leer. Mateo les está diciendo a los lectores de su libro que piensen cuidadosamente en lo que Jesús está diciendo para entenderlo. Jesús no está dando detalles lo suficientemente específicos sobre este evento y cuándo sucederá. Hará falta sabiduría para saber cuándo está sucediendo este evento.</w:t>
      </w:r>
    </w:p>
    <w:p>
      <w:pPr/>
      <w:r>
        <w:rPr>
          <w:lang w:val="es_ES" w:bidi="es_ES"/>
        </w:rPr>
      </w:r>
      <w:r>
        <w:rPr>
          <w:lang w:val="es_ES" w:bidi="es_ES"/>
        </w:rPr>
        <w:t>En otro libro de la Biblia llamado el Evangelio de Lucas, Lucas también registra a Jesús enseñando a sus discípulos sobre este evento, incluido el detalle de que los ejércitos rodearían Jerusalén. Sabemos por la historia que hubo una guerra en Israel después del regreso de Jesús al cielo. Los enemigos del pueblo judío atacaron Judea, rodearon Jerusalén y adoraron a sus ídolos en el templo judío. Es posible que la "abominación que causa desolación" se haya establecido durante este tiempo.</w:t>
      </w:r>
    </w:p>
    <w:p>
      <w:pPr/>
      <w:r>
        <w:rPr>
          <w:lang w:val="es_ES" w:bidi="es_ES"/>
        </w:rPr>
      </w:r>
      <w:r>
        <w:rPr>
          <w:lang w:val="es_ES" w:bidi="es_ES"/>
        </w:rPr>
        <w:t>Deténganse aquí y conversen sobre esta pregunta en grupo: Cuenten una historia sobre un momento en que les sucedió algo terrible o espantoso a ustedes o a alguien que conocen. ¿Qué palabras usan en su idioma para describir algo terrible? Detengan el audio aquí.</w:t>
      </w:r>
    </w:p>
    <w:p>
      <w:pPr/>
      <w:r>
        <w:rPr>
          <w:lang w:val="es_ES" w:bidi="es_ES"/>
        </w:rPr>
      </w:r>
      <w:r>
        <w:rPr>
          <w:lang w:val="es_ES" w:bidi="es_ES"/>
        </w:rPr>
        <w:t>Jesús continúa diciendo: "Entonces los que viven en Judea deben huir a los montes". Jesús da esta orden a todas las personas que viven en una región de Israel llamada Judea, la región donde está Jerusalén. Por lo tanto, cuando las personas que viven en Judea vean este objeto profano puesto en el lugar santo, deben huir a los montes, donde los enemigos tendrían dificultades para seguirlos.</w:t>
      </w:r>
    </w:p>
    <w:p>
      <w:pPr/>
      <w:r>
        <w:rPr>
          <w:lang w:val="es_ES" w:bidi="es_ES"/>
        </w:rPr>
      </w:r>
      <w:r>
        <w:rPr>
          <w:lang w:val="es_ES" w:bidi="es_ES"/>
        </w:rPr>
        <w:t>Deténganse aquí y miren un mapa de la región de Judea y una imagen de las colinas de Judea en su conjunto. Pausen este audio aquí.</w:t>
      </w:r>
    </w:p>
    <w:p>
      <w:pPr/>
      <w:r>
        <w:rPr>
          <w:lang w:val="es_ES" w:bidi="es_ES"/>
        </w:rPr>
      </w:r>
      <w:r>
        <w:rPr>
          <w:lang w:val="es_ES" w:bidi="es_ES"/>
        </w:rPr>
        <w:t>Jesús continúa: "Alguien en el techo de su casa no debe bajar a su casa para recoger sus pertenencias". Las casas en ese momento tenían techos planos a los que se accedía por una escalera exterior. Las personas a menudo iban a sus techos por las noches para relajarse u orar.</w:t>
      </w:r>
    </w:p>
    <w:p>
      <w:pPr/>
      <w:r>
        <w:rPr>
          <w:lang w:val="es_ES" w:bidi="es_ES"/>
        </w:rPr>
      </w:r>
      <w:r>
        <w:rPr>
          <w:lang w:val="es_ES" w:bidi="es_ES"/>
        </w:rPr>
        <w:t>Deténganse aquí y miren en grupo una imagen de una casa con un techo plano y una escalera en el exterior. Pausen este audio aquí.</w:t>
      </w:r>
    </w:p>
    <w:p>
      <w:pPr/>
      <w:r>
        <w:rPr>
          <w:lang w:val="es_ES" w:bidi="es_ES"/>
        </w:rPr>
      </w:r>
      <w:r>
        <w:rPr>
          <w:lang w:val="es_ES" w:bidi="es_ES"/>
        </w:rPr>
        <w:t>Del mismo modo, "Una persona que trabaja en el campo no debe regresar para recoger su capa". Los trabajadores generalmente se quitaban sus capas y las ponían al lado del campo mientras estaban trabajando. Las capas, o abrigos, eran una prenda de vestir esencial que una persona siempre llevaba al viajar. Jesús usa estos dos ejemplos para hacerles ver a los discípulos que este tiempo será una crisis grave o una emergencia.</w:t>
      </w:r>
    </w:p>
    <w:p>
      <w:pPr/>
      <w:r>
        <w:rPr>
          <w:lang w:val="es_ES" w:bidi="es_ES"/>
        </w:rPr>
      </w:r>
      <w:r>
        <w:rPr>
          <w:lang w:val="es_ES" w:bidi="es_ES"/>
        </w:rPr>
        <w:t>Deténganse aquí y miren en grupo una imagen de un hombre que lleva una capa. Pausen este audio aquí.</w:t>
      </w:r>
    </w:p>
    <w:p>
      <w:pPr/>
      <w:r>
        <w:rPr>
          <w:lang w:val="es_ES" w:bidi="es_ES"/>
        </w:rPr>
      </w:r>
      <w:r>
        <w:rPr>
          <w:lang w:val="es_ES" w:bidi="es_ES"/>
        </w:rPr>
        <w:t>Jesús exclama con angustia: "Qué horrible será en ese momento para las mujeres embarazadas y las madres que todavía amamantan a sus bebés". Las mujeres que todavía llevan a sus bebés en el vientre y las madres con niños pequeños están especialmente en riesgo durante tiempos de guerra y crisis.</w:t>
      </w:r>
    </w:p>
    <w:p>
      <w:pPr/>
      <w:r>
        <w:rPr>
          <w:lang w:val="es_ES" w:bidi="es_ES"/>
        </w:rPr>
      </w:r>
      <w:r>
        <w:rPr>
          <w:lang w:val="es_ES" w:bidi="es_ES"/>
        </w:rPr>
        <w:t>Jesús continúa con una orden: "Oren para que su escape no suceda durante el invierno ni en sábado". Jesús usa una palabra que significa orar todo el tiempo, como un hábito regular de orar, y no una oración única. Jesús no les dice a los discípulos exactamente cuándo sucederá este evento, por lo que deben orar regularmente para prepararse para él. El invierno en Jerusalén y Judea significa que habría un clima lluvioso y tormentoso. La lluvia podría causar inundaciones y evitar que las personas escapen. El sábado era el día religioso judío de descanso y adoración. El pueblo judío podría haber sido muy estricto a la hora de obedecer las leyes judías que prohibían a las personas caminar grandes distancias durante el Sabbat. También es posible que las puertas de la ciudad se cerraran en el Shabat. Huir sería más difícil o imposible.</w:t>
      </w:r>
    </w:p>
    <w:p>
      <w:pPr/>
      <w:r>
        <w:rPr>
          <w:lang w:val="es_ES" w:bidi="es_ES"/>
        </w:rPr>
      </w:r>
      <w:r>
        <w:rPr>
          <w:lang w:val="es_ES" w:bidi="es_ES"/>
        </w:rPr>
        <w:t>«Porque en ese momento, el sufrimiento será más intenso que en cualquier momento desde el comienzo del mundo hasta ahora. Y nunca volverá a ser tan grave. Y si Dios no redujera el número de esos días, nadie sobreviviría. Pero Dios acortará esos días para que el pueblo elegido de Dios sobreviva". Otra manera de decirlo es que si Dios no decidiera acortar el tiempo, ni una persona viviría. Nadie sobreviviría porque el sufrimiento sería más terrible que en cualquier otro momento. Jesús está usando un lenguaje extremo para enfatizar lo grave que será el sufrimiento. Pero Jesús también revela que Dios todavía tiene el control, cuida de su pueblo elegido y actúa para protegerlo.</w:t>
      </w:r>
    </w:p>
    <w:p>
      <w:pPr/>
      <w:r>
        <w:rPr>
          <w:lang w:val="es_ES" w:bidi="es_ES"/>
        </w:rPr>
      </w:r>
      <w:r>
        <w:rPr>
          <w:lang w:val="es_ES" w:bidi="es_ES"/>
        </w:rPr>
        <w:t>Jesús continúa: "En ese momento, si una persona les dice: 'Miren, aquí está el Mesías, o el Salvador prometido' o 'Allí está el Mesías', no le crean a esa persona. Porque vendrán los falsos Mesías y los falsos profetas, y realizarán grandes señales y maravillas". Jesús pasa a una nueva advertencia, pero todavía habla del mismo momento. Jesús dice que las personas vendrán y dirán que son el Mesías, el salvador prometido, o un profeta. Están tratando de engañar a las personas. Incluso intentarán engañar al pueblo elegido de Dios —las personas que creen y siguen a Dios. Pero cuando Jesús dice: "Engañarán, de ser posible, al pueblo elegido de Dios", Jesús está diciendo que es posible que el pueblo de Dios se resista a creer las mentiras de los falsos Mesías y profetas.</w:t>
      </w:r>
    </w:p>
    <w:p>
      <w:pPr/>
      <w:r>
        <w:rPr>
          <w:lang w:val="es_ES" w:bidi="es_ES"/>
        </w:rPr>
      </w:r>
      <w:r>
        <w:rPr>
          <w:lang w:val="es_ES" w:bidi="es_ES"/>
        </w:rPr>
        <w:t>Deténganse aquí y conversen sobre esta pregunta en grupo: Cuenten una historia sobre un momento en que ustedes, o alguien que conozcan, hayan visto o escuchado hablar de alguien que intentaba realizar un acto para engañar a las personas. Pausen este audio aquí.</w:t>
      </w:r>
    </w:p>
    <w:p>
      <w:pPr/>
      <w:r>
        <w:rPr>
          <w:lang w:val="es_ES" w:bidi="es_ES"/>
        </w:rPr>
      </w:r>
      <w:r>
        <w:rPr>
          <w:lang w:val="es_ES" w:bidi="es_ES"/>
        </w:rPr>
        <w:t>Jesús pausa su enseñanza para enfatizar su punto: "Miren, se lo he dicho antes de que estas cosas sucedan". Los discípulos le habían preguntado a Jesús qué señales debían buscar. Pero si los discípulos no tienen cuidado, creerán en las falsas señales. Jesús está preparando a sus discípulos y nuevamente les advierte que no crean en los falsos mesías. Un discípulo de Jesús debe saber y recordar las palabras de Jesús para tener la sabiduría para ver las mentiras de los engañadores.</w:t>
      </w:r>
    </w:p>
    <w:p>
      <w:pPr/>
      <w:r>
        <w:rPr>
          <w:lang w:val="es_ES" w:bidi="es_ES"/>
        </w:rPr>
      </w:r>
      <w:r>
        <w:rPr>
          <w:lang w:val="es_ES" w:bidi="es_ES"/>
        </w:rPr>
        <w:t>Deténganse aquí y conversen sobre esta pregunta en grupo: Cuenten una historia sobre un momento en que advirtieron a alguien sobre algo o alguien les advirtió sobre algo. Pausen este audio aquí.</w:t>
      </w:r>
    </w:p>
    <w:p>
      <w:pPr/>
      <w:r>
        <w:rPr>
          <w:lang w:val="es_ES" w:bidi="es_ES"/>
        </w:rPr>
      </w:r>
      <w:r>
        <w:rPr>
          <w:lang w:val="es_ES" w:bidi="es_ES"/>
        </w:rPr>
        <w:t>Jesús continúa su advertencia: "Por lo tanto, si una persona les dice 'Allí está el Mesías, en el desierto', no vayan al desierto. O 'Aquí está el Mesías en las habitaciones interiores u ocultas', no lo crean." Algunas personas judías creen que el Mesías aparecerá en el desierto o en regiones despobladas. El desierto está vacío y es remoto, y las habitaciones ocultas no son visibles. Jesús está diciendo que los falsos mesías vienen en secreto y reúnen a seguidores en lugares donde otros no pueden verlos.</w:t>
      </w:r>
    </w:p>
    <w:p>
      <w:pPr/>
      <w:r>
        <w:rPr>
          <w:lang w:val="es_ES" w:bidi="es_ES"/>
        </w:rPr>
      </w:r>
      <w:r>
        <w:rPr>
          <w:lang w:val="es_ES" w:bidi="es_ES"/>
        </w:rPr>
        <w:t>Deténganse aquí y miren en grupo las imágenes del desierto y de lo que es una habitación interior, u oculta, en una casa. Pausen este audio aquí.</w:t>
      </w:r>
    </w:p>
    <w:p>
      <w:pPr/>
      <w:r>
        <w:rPr>
          <w:lang w:val="es_ES" w:bidi="es_ES"/>
        </w:rPr>
      </w:r>
      <w:r>
        <w:rPr>
          <w:lang w:val="es_ES" w:bidi="es_ES"/>
        </w:rPr>
        <w:t>Jesús ahora explica por qué les advirtió sobre las falsas señales: "Porque la venida del Hijo del Hombre será como el relámpago que viene del este e ilumina el cielo hasta el oeste". Jesús ahora está hablando de su segunda venida para reunir a sus seguidores, lo que sucederá al final del mundo. Como lo ha hecho en otros momentos, Jesús está hablando de sí mismo cuando usa el nombre Hijo del Hombre. El profeta judío Daniel también habló de la venida del Hijo del Hombre. Jesús está enseñando a sus discípulos que él es el Hijo del Hombre del que habló el profeta Daniel.</w:t>
      </w:r>
    </w:p>
    <w:p>
      <w:pPr/>
      <w:r>
        <w:rPr>
          <w:lang w:val="es_ES" w:bidi="es_ES"/>
        </w:rPr>
      </w:r>
      <w:r>
        <w:rPr>
          <w:lang w:val="es_ES" w:bidi="es_ES"/>
        </w:rPr>
        <w:t>Un relámpago es un destello de luz que aparece de repente en el cielo, a menudo durante una tormenta. El relámpago es muy brillante, y las personas que están lejos pueden verlo. El Este es el extremo del cielo donde sale el sol y el Oeste es el extremo opuesto del cielo donde se pone el sol. Jesús dice que, al igual que el relámpago ilumina todo el cielo, todos en todas partes lo verán cuando venga nuevamente. A diferencia de los falsos mesías, el verdadero Mesías vendrá de repente y de una manera que todos puedan ver.</w:t>
      </w:r>
    </w:p>
    <w:p>
      <w:pPr/>
      <w:r>
        <w:rPr>
          <w:lang w:val="es_ES" w:bidi="es_ES"/>
        </w:rPr>
      </w:r>
      <w:r>
        <w:rPr>
          <w:lang w:val="es_ES" w:bidi="es_ES"/>
        </w:rPr>
        <w:t>Deténganse aquí y miren en grupo una imagen de un relámpago. Pausen este audio aquí.</w:t>
      </w:r>
    </w:p>
    <w:p>
      <w:pPr/>
      <w:r>
        <w:rPr>
          <w:lang w:val="es_ES" w:bidi="es_ES"/>
        </w:rPr>
      </w:r>
      <w:r>
        <w:rPr>
          <w:lang w:val="es_ES" w:bidi="es_ES"/>
        </w:rPr>
        <w:t>Jesús añade un proverbio: "Dondequiera que haya un cuerpo muerto, allí se reunirán los buitres". Los buitres son aves grandes que se alimentan de cuerpos de animales muertos. En el tiempo de Jesús, cuando las personas veían un grupo de buitres, sabían que allí estaba el cuerpo muerto de un animal. Jesús usa este proverbio sobre los buitres que se reúnen alrededor del cuerpo de un animal muerto para enfatizar que todos sabrán cuándo Jesús haya venido. Será tan obvio como ver un grupo de buitres y saber que allí está el cadáver de un animal.</w:t>
      </w:r>
    </w:p>
    <w:p>
      <w:pPr/>
      <w:r>
        <w:rPr>
          <w:lang w:val="es_ES" w:bidi="es_ES"/>
        </w:rPr>
      </w:r>
      <w:r>
        <w:rPr>
          <w:lang w:val="es_ES" w:bidi="es_ES"/>
        </w:rPr>
        <w:t>Deténganse aquí y miren en grupo una imagen de buitres reunidos alrededor del cuerpo de un animal muerto. Pausen este audio aquí.</w:t>
      </w:r>
    </w:p>
    <w:p>
      <w:pPr/>
      <w:r>
        <w:rPr>
          <w:lang w:val="es_ES" w:bidi="es_ES"/>
        </w:rPr>
      </w:r>
      <w:r>
        <w:rPr>
          <w:lang w:val="es_ES" w:bidi="es_ES"/>
        </w:rPr>
        <w:t>Deténganse aquí y conversen sobre esta pregunta en grupo: Piensen en un proverbio en su idioma. Conversen sobre el proverbio y el significado del proverbio con el equipo. Piensen en el significado del proverbio que Jesús les dice a sus discípulos y vean si alguno de los proverbios en su idioma significa lo mismo. Si no hay ninguno, conversen sobre cómo traducir el significado del proverbio de Jesús. Pausen este audio aquí.</w:t>
      </w:r>
      <w:r>
        <w:rPr>
          <w:lang w:val="es_ES" w:bidi="es_ES"/>
        </w:rPr>
      </w:r>
    </w:p>
    <w:p>
      <w:pPr>
        <w:pStyle w:val="Heading3"/>
      </w:pPr>
      <w:r>
        <w:rPr>
          <w:lang w:val="es_ES" w:bidi="es_ES"/>
        </w:rPr>
        <w:t>Definamos las escenas</w:t>
      </w:r>
    </w:p>
    <w:p>
      <w:pPr/>
      <w:r>
        <w:rPr>
          <w:lang w:val="es_ES" w:bidi="es_ES"/>
        </w:rPr>
      </w:r>
      <w:r>
        <w:rPr>
          <w:lang w:val="es_ES" w:bidi="es_ES"/>
        </w:rPr>
        <w:t>Escuchen una versión en audio de Mateo 24:15–28 en la traducción que sea más fácil de entender.</w:t>
      </w:r>
    </w:p>
    <w:p>
      <w:pPr/>
      <w:r>
        <w:rPr>
          <w:lang w:val="es_ES" w:bidi="es_ES"/>
        </w:rPr>
      </w:r>
      <w:r>
        <w:rPr>
          <w:lang w:val="es_ES" w:bidi="es_ES"/>
        </w:rPr>
        <w:t>En este paso, el grupo definirá las escenas, personajes y el contexto de este pasaje. Luego el grupo visualizará este pasaje.</w:t>
      </w:r>
    </w:p>
    <w:p>
      <w:pPr/>
      <w:r>
        <w:rPr>
          <w:lang w:val="es_ES" w:bidi="es_ES"/>
        </w:rPr>
      </w:r>
      <w:r>
        <w:rPr>
          <w:lang w:val="es_ES" w:bidi="es_ES"/>
        </w:rPr>
        <w:t>Este pasaje tiene tres escenas.</w:t>
      </w:r>
    </w:p>
    <w:p>
      <w:pPr/>
      <w:r>
        <w:rPr>
          <w:lang w:val="es_ES" w:bidi="es_ES"/>
        </w:rPr>
      </w:r>
      <w:r>
        <w:rPr>
          <w:b/>
          <w:lang w:val="es_ES" w:bidi="es_ES"/>
        </w:rPr>
        <w:t>En la primera escena:</w:t>
      </w:r>
      <w:r>
        <w:rPr>
          <w:lang w:val="es_ES" w:bidi="es_ES"/>
        </w:rPr>
        <w:t xml:space="preserve"> Jesús continúa enseñando a los discípulos. Jesús les habla a sus discípulos sobre un evento que sucederá, diciendo que todas las personas en Judea deben huir a las colinas cuando lo vean.</w:t>
      </w:r>
    </w:p>
    <w:p>
      <w:pPr/>
      <w:r>
        <w:rPr>
          <w:lang w:val="es_ES" w:bidi="es_ES"/>
        </w:rPr>
      </w:r>
      <w:r>
        <w:rPr>
          <w:b/>
          <w:lang w:val="es_ES" w:bidi="es_ES"/>
        </w:rPr>
        <w:t>En la segunda escena:</w:t>
      </w:r>
      <w:r>
        <w:rPr>
          <w:lang w:val="es_ES" w:bidi="es_ES"/>
        </w:rPr>
        <w:t xml:space="preserve"> Jesús dice que este evento será terrible, especialmente para las mujeres embarazadas y las madres que todavía amamantan a los bebés. Jesús ordena a su pueblo que ore para que no tengan que huir durante el invierno ni en sábado.</w:t>
      </w:r>
    </w:p>
    <w:p>
      <w:pPr/>
      <w:r>
        <w:rPr>
          <w:lang w:val="es_ES" w:bidi="es_ES"/>
        </w:rPr>
      </w:r>
      <w:r>
        <w:rPr>
          <w:b/>
          <w:lang w:val="es_ES" w:bidi="es_ES"/>
        </w:rPr>
        <w:t>En la tercera escena:</w:t>
      </w:r>
      <w:r>
        <w:rPr>
          <w:lang w:val="es_ES" w:bidi="es_ES"/>
        </w:rPr>
        <w:t xml:space="preserve"> Las personas dirán que el Mesías está aquí o allí porque falsos mesías y falsos profetas se levantarán en lugares remotos y secretos para tratar de engañar al pueblo elegido de Dios. Pero la venida del Hijo del Hombre será como un relámpago que todos podrán ver.</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Personas que viven en Judea</w:t>
      </w:r>
    </w:p>
    <w:p>
      <w:pPr>
        <w:pStyle w:val="ListBullet"/>
        <w:spacing w:line="240" w:lineRule="auto"/>
        <w:ind w:left="720"/>
      </w:pPr>
      <w:r>
        <w:rPr>
          <w:lang w:val="es_ES" w:bidi="es_ES"/>
        </w:rPr>
      </w:r>
      <w:r>
        <w:rPr>
          <w:lang w:val="es_ES" w:bidi="es_ES"/>
        </w:rPr>
        <w:t>Una persona que dice: "el Mesías está aquí o allí"</w:t>
      </w:r>
    </w:p>
    <w:p>
      <w:pPr>
        <w:pStyle w:val="ListBullet"/>
        <w:spacing w:line="240" w:lineRule="auto"/>
        <w:ind w:left="720"/>
      </w:pPr>
      <w:r>
        <w:rPr>
          <w:lang w:val="es_ES" w:bidi="es_ES"/>
        </w:rPr>
      </w:r>
      <w:r>
        <w:rPr>
          <w:lang w:val="es_ES" w:bidi="es_ES"/>
        </w:rPr>
        <w:t>Falsos mesías y falsos profetas</w:t>
      </w:r>
    </w:p>
    <w:p>
      <w:pPr/>
      <w:r>
        <w:rPr>
          <w:lang w:val="es_ES" w:bidi="es_ES"/>
        </w:rPr>
      </w:r>
      <w:r>
        <w:rPr>
          <w:lang w:val="es_ES" w:bidi="es_ES"/>
        </w:rPr>
        <w:t>En grupo, presten atención a estas partes del contexto del pasaje: Jesús todavía está enseñando a sus discípulos en el Monte de los Olivos.</w:t>
      </w:r>
    </w:p>
    <w:p>
      <w:pPr/>
      <w:r>
        <w:rPr>
          <w:lang w:val="es_ES" w:bidi="es_ES"/>
        </w:rPr>
      </w:r>
      <w:r>
        <w:rPr>
          <w:lang w:val="es_ES" w:bidi="es_ES"/>
        </w:rPr>
        <w:t>Ahora, el grupo debe crear un guion gráfico, dibujar o usar objetos para visualizar el pasaje y la acción en él.</w:t>
      </w:r>
    </w:p>
    <w:p>
      <w:pPr/>
      <w:r>
        <w:rPr>
          <w:lang w:val="es_ES" w:bidi="es_ES"/>
        </w:rPr>
      </w:r>
      <w:r>
        <w:rPr>
          <w:lang w:val="es_ES" w:bidi="es_ES"/>
        </w:rPr>
        <w:t xml:space="preserve">En la primera escena, Jesús continúa enseñando a sus discípulos en el Monte de los Olivos. Jesús les dice a sus discípulos: "Por lo tanto, cuando vean el horror espantoso de pie en el lugar santo, del que habló el profeta Daniel, Lector: considere esto cuidadosamente, </w:t>
      </w:r>
      <w:r>
        <w:rPr>
          <w:b/>
          <w:lang w:val="es_ES" w:bidi="es_ES"/>
        </w:rPr>
        <w:t>entonces</w:t>
      </w:r>
      <w:r>
        <w:rPr>
          <w:lang w:val="es_ES" w:bidi="es_ES"/>
        </w:rPr>
        <w:t xml:space="preserve"> todos los que vivan en Judea deben huir a las montañas". Es importante comenzar esta historia de una manera que comunique que esta es una continuación de la enseñanza que Jesús comenzó en el pasaje anterior. Traduzcan como si no hubiera una pausa ni una interrupción entre esta historia y la anterior. Jesús también usa una palabra marcadora de tiempo traducida como "cuando", lo que significa que lo que está a punto de decir ciertamente sucederá. El esbozo de la frase es: "Cuando vean que sucede este evento, </w:t>
      </w:r>
      <w:r>
        <w:rPr>
          <w:b/>
          <w:lang w:val="es_ES" w:bidi="es_ES"/>
        </w:rPr>
        <w:t>entonces</w:t>
      </w:r>
      <w:r>
        <w:rPr>
          <w:lang w:val="es_ES" w:bidi="es_ES"/>
        </w:rPr>
        <w:t xml:space="preserve"> (es decir, en ese momento) todas las personas que viven en Judea deben huir".</w:t>
      </w:r>
    </w:p>
    <w:p>
      <w:pPr/>
      <w:r>
        <w:rPr>
          <w:lang w:val="es_ES" w:bidi="es_ES"/>
        </w:rPr>
      </w:r>
      <w:r>
        <w:rPr>
          <w:lang w:val="es_ES" w:bidi="es_ES"/>
        </w:rPr>
        <w:t>Jesús continúa: "Una persona en su techo no debe bajar para sacar nada de su casa. Una persona que trabaja en el campo no debe regresar para recoger su abrigo".</w:t>
      </w:r>
    </w:p>
    <w:p>
      <w:pPr/>
      <w:r>
        <w:rPr>
          <w:lang w:val="es_ES" w:bidi="es_ES"/>
        </w:rPr>
      </w:r>
      <w:r>
        <w:rPr>
          <w:lang w:val="es_ES" w:bidi="es_ES"/>
        </w:rPr>
        <w:t>Segunda escena: Jesús exclama: "</w:t>
      </w:r>
      <w:r>
        <w:rPr>
          <w:b/>
          <w:lang w:val="es_ES" w:bidi="es_ES"/>
        </w:rPr>
        <w:t>Qué horrible</w:t>
      </w:r>
      <w:r>
        <w:rPr>
          <w:lang w:val="es_ES" w:bidi="es_ES"/>
        </w:rPr>
        <w:t xml:space="preserve"> será </w:t>
      </w:r>
      <w:r>
        <w:rPr>
          <w:b/>
          <w:lang w:val="es_ES" w:bidi="es_ES"/>
        </w:rPr>
        <w:t>en ese momento</w:t>
      </w:r>
      <w:r>
        <w:rPr>
          <w:lang w:val="es_ES" w:bidi="es_ES"/>
        </w:rPr>
        <w:t xml:space="preserve"> para las mujeres embarazadas y las madres que todavía amamantan a sus bebés. Oren para que su escape no suceda en invierno ni en sábado". Jesús usa una exclamación de angustia o compasión por las mujeres. Recuerden que Jesús todavía está hablando de un período de tiempo o evento. Incluyan una palabra que signifique "en ese momento" o "entonces" en su traducción.</w:t>
      </w:r>
    </w:p>
    <w:p>
      <w:pPr/>
      <w:r>
        <w:rPr>
          <w:lang w:val="es_ES" w:bidi="es_ES"/>
        </w:rPr>
      </w:r>
      <w:r>
        <w:rPr>
          <w:lang w:val="es_ES" w:bidi="es_ES"/>
        </w:rPr>
        <w:t>Deténganse aquí y conversen sobre esta pregunta en grupo: Jesús usa una palabra de exclamación traducida como "qué terrible" o a veces "ay". Esta palabra expresa compasión y angustia por lo que podría sucederles a estas mujeres. Conversen con el equipo sobre los tipos de exclamaciones que tienen en su idioma. ¿Qué palabras usan para expresar compasión, dolor, angustia o una emoción fuerte? ¿Hay uno que puedan usar aquí? Pausen este audio aquí.</w:t>
      </w:r>
    </w:p>
    <w:p>
      <w:pPr/>
      <w:r>
        <w:rPr>
          <w:lang w:val="es_ES" w:bidi="es_ES"/>
        </w:rPr>
      </w:r>
      <w:r>
        <w:rPr>
          <w:lang w:val="es_ES" w:bidi="es_ES"/>
        </w:rPr>
        <w:t>Jesús explica: "</w:t>
      </w:r>
      <w:r>
        <w:rPr>
          <w:b/>
          <w:lang w:val="es_ES" w:bidi="es_ES"/>
        </w:rPr>
        <w:t>Porque</w:t>
      </w:r>
      <w:r>
        <w:rPr>
          <w:lang w:val="es_ES" w:bidi="es_ES"/>
        </w:rPr>
        <w:t xml:space="preserve">, </w:t>
      </w:r>
      <w:r>
        <w:rPr>
          <w:b/>
          <w:lang w:val="es_ES" w:bidi="es_ES"/>
        </w:rPr>
        <w:t>en ese momento</w:t>
      </w:r>
      <w:r>
        <w:rPr>
          <w:lang w:val="es_ES" w:bidi="es_ES"/>
        </w:rPr>
        <w:t>, el sufrimiento será más severo que en cualquier momento desde el comienzo del mundo hasta ahora. Y nunca volverá a ser tan grave". Recuerden que Jesús aquí está dando la razón de su angustia y su orden de orar. Recuerden en este pasaje que las frases "en ese momento" o "esos días" se refieren al mismo período o evento. Incluir estas frases en su traducción es importante, aunque sean repetitivas.</w:t>
      </w:r>
    </w:p>
    <w:p>
      <w:pPr/>
      <w:r>
        <w:rPr>
          <w:lang w:val="es_ES" w:bidi="es_ES"/>
        </w:rPr>
      </w:r>
      <w:r>
        <w:rPr>
          <w:lang w:val="es_ES" w:bidi="es_ES"/>
        </w:rPr>
        <w:t xml:space="preserve">Jesús añade: "Y </w:t>
      </w:r>
      <w:r>
        <w:rPr>
          <w:b/>
          <w:lang w:val="es_ES" w:bidi="es_ES"/>
        </w:rPr>
        <w:t>si</w:t>
      </w:r>
      <w:r>
        <w:rPr>
          <w:lang w:val="es_ES" w:bidi="es_ES"/>
        </w:rPr>
        <w:t xml:space="preserve"> Dios no hubiera decidido reducir el número de esos días, ni una persona viviría. </w:t>
      </w:r>
      <w:r>
        <w:rPr>
          <w:b/>
          <w:lang w:val="es_ES" w:bidi="es_ES"/>
        </w:rPr>
        <w:t>Pero</w:t>
      </w:r>
      <w:r>
        <w:rPr>
          <w:lang w:val="es_ES" w:bidi="es_ES"/>
        </w:rPr>
        <w:t xml:space="preserve"> Dios redujo el número de esos días por el bien del pueblo elegido de Dios". Recuerden que Jesús está contrastando dos opciones aquí. Asegúrense de usar una palabra que contraste estas dos ideas: la primera idea es que Dios no redujera el número de días y la segunda idea es que Dios sí redujo el número de días.</w:t>
      </w:r>
    </w:p>
    <w:p>
      <w:pPr/>
      <w:r>
        <w:rPr>
          <w:lang w:val="es_ES" w:bidi="es_ES"/>
        </w:rPr>
      </w:r>
      <w:r>
        <w:rPr>
          <w:lang w:val="es_ES" w:bidi="es_ES"/>
        </w:rPr>
        <w:t>En la tercera escena, Jesús advierte a sus discípulos: "</w:t>
      </w:r>
      <w:r>
        <w:rPr>
          <w:b/>
          <w:lang w:val="es_ES" w:bidi="es_ES"/>
        </w:rPr>
        <w:t>En ese momento</w:t>
      </w:r>
      <w:r>
        <w:rPr>
          <w:lang w:val="es_ES" w:bidi="es_ES"/>
        </w:rPr>
        <w:t xml:space="preserve"> si una persona les dice: "</w:t>
      </w:r>
      <w:r>
        <w:rPr>
          <w:b/>
          <w:lang w:val="es_ES" w:bidi="es_ES"/>
        </w:rPr>
        <w:t>Miren</w:t>
      </w:r>
      <w:r>
        <w:rPr>
          <w:lang w:val="es_ES" w:bidi="es_ES"/>
        </w:rPr>
        <w:t xml:space="preserve">, aquí está el Mesías" o "Allí está el Mesías", no le crean a esa persona. </w:t>
      </w:r>
      <w:r>
        <w:rPr>
          <w:b/>
          <w:lang w:val="es_ES" w:bidi="es_ES"/>
        </w:rPr>
        <w:t>Porque</w:t>
      </w:r>
      <w:r>
        <w:rPr>
          <w:lang w:val="es_ES" w:bidi="es_ES"/>
        </w:rPr>
        <w:t xml:space="preserve"> los falsos Mesías y los falsos profetas se levantarán y realizarán señales y maravillas </w:t>
      </w:r>
      <w:r>
        <w:rPr>
          <w:b/>
          <w:lang w:val="es_ES" w:bidi="es_ES"/>
        </w:rPr>
        <w:t>para</w:t>
      </w:r>
      <w:r>
        <w:rPr>
          <w:lang w:val="es_ES" w:bidi="es_ES"/>
        </w:rPr>
        <w:t xml:space="preserve"> engañar al pueblo de Dios, de ser posible". Recuerden que Jesús les está diciendo a sus discípulos por qué no deben creer en la persona que les dice que el Mesías está aquí. Si alguien les dice que el Mesías ha venido, será un falso mesías. Recuerden que los falsos profetas y los mesías realizan milagros y actos poderosos porque están tratando de hacer que el pueblo de Dios se aleje de Dios.</w:t>
      </w:r>
    </w:p>
    <w:p>
      <w:pPr/>
      <w:r>
        <w:rPr>
          <w:lang w:val="es_ES" w:bidi="es_ES"/>
        </w:rPr>
      </w:r>
      <w:r>
        <w:rPr>
          <w:lang w:val="es_ES" w:bidi="es_ES"/>
        </w:rPr>
        <w:t>Deténganse aquí y conversen sobre esta pregunta en grupo: La palabra traducida como "mirar" es una palabra que llama especialmente la atención sobre una persona, un evento o un discurso. ¿Cuáles son las palabras en su idioma que usan en las historias para llamar especialmente la atención sobre algo que alguien dice o hace? Pausen este audio aquí.</w:t>
      </w:r>
    </w:p>
    <w:p>
      <w:pPr/>
      <w:r>
        <w:rPr>
          <w:lang w:val="es_ES" w:bidi="es_ES"/>
        </w:rPr>
      </w:r>
      <w:r>
        <w:rPr>
          <w:lang w:val="es_ES" w:bidi="es_ES"/>
        </w:rPr>
        <w:t>"</w:t>
      </w:r>
      <w:r>
        <w:rPr>
          <w:b/>
          <w:lang w:val="es_ES" w:bidi="es_ES"/>
        </w:rPr>
        <w:t>Miren</w:t>
      </w:r>
      <w:r>
        <w:rPr>
          <w:lang w:val="es_ES" w:bidi="es_ES"/>
        </w:rPr>
        <w:t>, les he dicho estas cosas antes de que sucedan". Recuerden usar una palabra al comienzo de esta sección que signifique "presten atención a esto".</w:t>
      </w:r>
    </w:p>
    <w:p>
      <w:pPr/>
      <w:r>
        <w:rPr>
          <w:lang w:val="es_ES" w:bidi="es_ES"/>
        </w:rPr>
      </w:r>
      <w:r>
        <w:rPr>
          <w:lang w:val="es_ES" w:bidi="es_ES"/>
        </w:rPr>
        <w:t>Jesús continúa su advertencia: "</w:t>
      </w:r>
      <w:r>
        <w:rPr>
          <w:b/>
          <w:lang w:val="es_ES" w:bidi="es_ES"/>
        </w:rPr>
        <w:t>Por</w:t>
      </w:r>
      <w:r>
        <w:rPr>
          <w:lang w:val="es_ES" w:bidi="es_ES"/>
        </w:rPr>
        <w:t xml:space="preserve"> lo tanto, si una persona les dice 'Allí está el Mesías en el desierto', no vayan al desierto. O 'Aquí está el Mesías en las habitaciones ocultas', no lo crean. </w:t>
      </w:r>
      <w:r>
        <w:rPr>
          <w:b/>
          <w:lang w:val="es_ES" w:bidi="es_ES"/>
        </w:rPr>
        <w:t>Porque</w:t>
      </w:r>
      <w:r>
        <w:rPr>
          <w:lang w:val="es_ES" w:bidi="es_ES"/>
        </w:rPr>
        <w:t xml:space="preserve"> la venida del Hijo del Hombre será como el relámpago que viene del Este, y las personas en el Oeste podrán verlo. Dondequiera que haya un cuerpo muerto, allí se reunirán los buitres".</w:t>
      </w:r>
    </w:p>
    <w:p>
      <w:pPr/>
      <w:r>
        <w:rPr>
          <w:lang w:val="es_ES" w:bidi="es_ES"/>
        </w:rPr>
      </w:r>
      <w:r>
        <w:rPr>
          <w:lang w:val="es_ES" w:bidi="es_ES"/>
        </w:rPr>
        <w:t>Jesús comienza esta sección sobre los falsos mesías de la misma manera que la termina. Primero Jesús ordena a los discípulos que no crean a las personas que dicen que el Mesías está aquí. Entonces Jesús les dice a los discípulos que presten atención a lo que está sucediendo. Entonces Jesús ordena a sus discípulos nuevamente que no crean a las personas que dicen que el Mesías está aquí.</w:t>
      </w:r>
    </w:p>
    <w:p>
      <w:pPr/>
      <w:r>
        <w:rPr>
          <w:lang w:val="es_ES" w:bidi="es_ES"/>
        </w:rPr>
      </w:r>
      <w:r>
        <w:rPr>
          <w:lang w:val="es_ES" w:bidi="es_ES"/>
        </w:rPr>
        <w:t xml:space="preserve">Recuerden que la sección termina con la razón por la que Jesús ha pasado tanto tiempo diciéndoles a sus discípulos que no crean a las personas que dicen que el Mesías está aquí: </w:t>
      </w:r>
      <w:r>
        <w:rPr>
          <w:b/>
          <w:lang w:val="es_ES" w:bidi="es_ES"/>
        </w:rPr>
        <w:t>Porque</w:t>
      </w:r>
      <w:r>
        <w:rPr>
          <w:lang w:val="es_ES" w:bidi="es_ES"/>
        </w:rPr>
        <w:t xml:space="preserve"> la venida del Mesías será tan obvia que todos se darán cuenta. La aparición del Hijo del Hombre será un evento separado y no durante el tiempo de "esos días" de los que Jesús estaba hablando anteriormente.</w:t>
      </w:r>
      <w:r>
        <w:rPr>
          <w:lang w:val="es_ES" w:bidi="es_ES"/>
        </w:rPr>
      </w:r>
    </w:p>
    <w:p>
      <w:pPr>
        <w:pStyle w:val="Heading3"/>
      </w:pPr>
      <w:r>
        <w:rPr>
          <w:lang w:val="es_ES" w:bidi="es_ES"/>
        </w:rPr>
        <w:t>Actuemos el texto</w:t>
      </w:r>
    </w:p>
    <w:p>
      <w:pPr/>
      <w:r>
        <w:rPr>
          <w:lang w:val="es_ES" w:bidi="es_ES"/>
        </w:rPr>
      </w:r>
      <w:r>
        <w:rPr>
          <w:lang w:val="es_ES" w:bidi="es_ES"/>
        </w:rPr>
        <w:t>Escuchen una versión en audio de Mateo 24:15–28 en la traducción que sea más fácil de entender.</w:t>
      </w:r>
    </w:p>
    <w:p>
      <w:pPr/>
      <w:r>
        <w:rPr>
          <w:lang w:val="es_ES" w:bidi="es_ES"/>
        </w:rPr>
      </w:r>
      <w:r>
        <w:rPr>
          <w:lang w:val="es_ES" w:bidi="es_ES"/>
        </w:rPr>
        <w:t>En este paso, el grupo dramatizará el pasaje.</w:t>
      </w:r>
    </w:p>
    <w:p>
      <w:pPr/>
      <w:r>
        <w:rPr>
          <w:lang w:val="es_ES" w:bidi="es_ES"/>
        </w:rPr>
      </w:r>
      <w:r>
        <w:rPr>
          <w:lang w:val="es_ES" w:bidi="es_ES"/>
        </w:rPr>
        <w:t>Este texto tiene tres escenas.</w:t>
      </w:r>
    </w:p>
    <w:p>
      <w:pPr/>
      <w:r>
        <w:rPr>
          <w:lang w:val="es_ES" w:bidi="es_ES"/>
        </w:rPr>
      </w:r>
      <w:r>
        <w:rPr>
          <w:lang w:val="es_ES" w:bidi="es_ES"/>
        </w:rPr>
        <w:t>Los personajes de este texto son: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Personas que viven en Judea</w:t>
      </w:r>
    </w:p>
    <w:p>
      <w:pPr>
        <w:pStyle w:val="ListBullet"/>
        <w:spacing w:line="240" w:lineRule="auto"/>
        <w:ind w:left="720"/>
      </w:pPr>
      <w:r>
        <w:rPr>
          <w:lang w:val="es_ES" w:bidi="es_ES"/>
        </w:rPr>
      </w:r>
      <w:r>
        <w:rPr>
          <w:lang w:val="es_ES" w:bidi="es_ES"/>
        </w:rPr>
        <w:t>Una persona que dice: "el Mesías está aquí o allí"</w:t>
      </w:r>
    </w:p>
    <w:p>
      <w:pPr>
        <w:pStyle w:val="ListBullet"/>
        <w:spacing w:line="240" w:lineRule="auto"/>
        <w:ind w:left="720"/>
      </w:pPr>
      <w:r>
        <w:rPr>
          <w:lang w:val="es_ES" w:bidi="es_ES"/>
        </w:rPr>
      </w:r>
      <w:r>
        <w:rPr>
          <w:lang w:val="es_ES" w:bidi="es_ES"/>
        </w:rPr>
        <w:t>Falsos mesías y falsos profetas</w:t>
      </w:r>
    </w:p>
    <w:p>
      <w:pPr/>
      <w:r>
        <w:rPr>
          <w:lang w:val="es_ES" w:bidi="es_ES"/>
        </w:rPr>
      </w:r>
      <w:r>
        <w:rPr>
          <w:lang w:val="es_ES" w:bidi="es_ES"/>
        </w:rPr>
        <w:t>En grupo, dramaticen el texto dos veces. Deben actuar el pasaje en su propio idioma.</w:t>
      </w:r>
    </w:p>
    <w:p>
      <w:pPr/>
      <w:r>
        <w:rPr>
          <w:lang w:val="es_ES" w:bidi="es_ES"/>
        </w:rPr>
      </w:r>
      <w:r>
        <w:rPr>
          <w:lang w:val="es_ES" w:bidi="es_ES"/>
        </w:rPr>
        <w:t>Primero, dramaticen la historia sin hacer pausas. Pongan atención al diálogo, cómo fluye, a la trama y a los tiempos en que se da la historia. Asegúrense de no omitir la actuación de las partes difíciles o importantes de la historia. Ayúdense mutuamente a recordar cada parte de la historia.</w:t>
      </w:r>
    </w:p>
    <w:p>
      <w:pPr/>
      <w:r>
        <w:rPr>
          <w:lang w:val="es_ES" w:bidi="es_ES"/>
        </w:rPr>
      </w:r>
      <w:r>
        <w:rPr>
          <w:lang w:val="es_ES" w:bidi="es_ES"/>
        </w:rPr>
        <w:t>Detengan este audio aquí y dramaticen el pasaje.</w:t>
      </w:r>
    </w:p>
    <w:p>
      <w:pPr/>
      <w:r>
        <w:rPr>
          <w:lang w:val="es_ES" w:bidi="es_ES"/>
        </w:rPr>
      </w:r>
      <w:r>
        <w:rPr>
          <w:lang w:val="es_ES" w:bidi="es_ES"/>
        </w:rPr>
        <w:t>El grupo debe dramatizar este texto por segunda vez. En ciertos momentos de la dramatización, hagan una pausa y pregunten a la persona que está interpretando el personaje: ¿Qué estás sintiendo o pensando? La persona que está interpretando el personaje debe responder qué es lo que está sintiendo o pensando como si fuera ese personaje. Luego, reanuden la actuación.</w:t>
      </w:r>
    </w:p>
    <w:p>
      <w:pPr/>
      <w:r>
        <w:rPr>
          <w:lang w:val="es_ES" w:bidi="es_ES"/>
        </w:rPr>
      </w:r>
      <w:r>
        <w:rPr>
          <w:lang w:val="es_ES" w:bidi="es_ES"/>
        </w:rPr>
        <w:t>Pausen este audio aquí y representen el pasaje por segunda vez.</w:t>
      </w:r>
    </w:p>
    <w:p>
      <w:pPr/>
      <w:r>
        <w:rPr>
          <w:lang w:val="es_ES" w:bidi="es_ES"/>
        </w:rPr>
      </w:r>
      <w:r>
        <w:rPr>
          <w:lang w:val="es_ES" w:bidi="es_ES"/>
        </w:rPr>
        <w:t>El siguiente es un ejemplo de la dramatización y de las posibles respuestas.</w:t>
      </w:r>
    </w:p>
    <w:p>
      <w:pPr/>
      <w:r>
        <w:rPr>
          <w:lang w:val="es_ES" w:bidi="es_ES"/>
        </w:rPr>
      </w:r>
      <w:r>
        <w:rPr>
          <w:lang w:val="es_ES" w:bidi="es_ES"/>
        </w:rPr>
        <w:t>Jesús exclama con angustia: "Qué horrible será en ese momento para las mujeres embarazadas y las mujeres que todavía amamantan a sus bebés. Oren para que su huida no suceda durante el invierno ni en sábado".</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Pregúntale a la persona que interpreta a Jesús, "¿Qué está sintiendo o pensando?" La persona podría responder cosas como: "Estoy angustiada porque cuido de una manera especial de las personas que no pueden defenderse", o "Estoy enojada porque estas mujeres y niños podrían sufrir más que otros", o "Estoy llena de dolor por estas mujeres y niños porque los amo".</w:t>
      </w:r>
    </w:p>
    <w:p>
      <w:pPr>
        <w:pStyle w:val="ListBullet"/>
        <w:spacing w:line="240" w:lineRule="auto"/>
        <w:ind w:left="720"/>
      </w:pPr>
      <w:r>
        <w:rPr>
          <w:lang w:val="es_ES" w:bidi="es_ES"/>
        </w:rPr>
      </w:r>
      <w:r>
        <w:rPr>
          <w:lang w:val="es_ES" w:bidi="es_ES"/>
        </w:rPr>
        <w:t>Vuelvan a comenzar la dramatización.</w:t>
      </w:r>
    </w:p>
    <w:p>
      <w:pPr/>
      <w:r>
        <w:rPr>
          <w:lang w:val="es_ES" w:bidi="es_ES"/>
        </w:rPr>
      </w:r>
      <w:r>
        <w:rPr>
          <w:lang w:val="es_ES" w:bidi="es_ES"/>
        </w:rPr>
        <w:t>En la primera escena, Jesús les dice a sus discípulos: "Por lo tanto, cuando vean el horror espantoso puesto en el lugar santo, del que Dios habló a través del profeta Daniel (lector: preste atención), entonces todas las personas que viven en Judea deben huir a los montes. Una persona en su techo no debe bajar a su casa para sacar nada de ella. Una persona que trabaja en el campo no debe regresar para recoger su capa".</w:t>
      </w:r>
    </w:p>
    <w:p>
      <w:pPr>
        <w:pStyle w:val="ListBullet"/>
        <w:spacing w:line="240" w:lineRule="auto"/>
        <w:ind w:left="720"/>
      </w:pPr>
      <w:r>
        <w:rPr>
          <w:lang w:val="es_ES" w:bidi="es_ES"/>
        </w:rPr>
      </w:r>
      <w:r>
        <w:rPr>
          <w:lang w:val="es_ES" w:bidi="es_ES"/>
        </w:rPr>
        <w:t xml:space="preserve">Pausen la actuación. </w:t>
      </w:r>
    </w:p>
    <w:p>
      <w:pPr>
        <w:pStyle w:val="ListBullet"/>
        <w:spacing w:line="240" w:lineRule="auto"/>
        <w:ind w:left="720"/>
      </w:pPr>
      <w:r>
        <w:rPr>
          <w:lang w:val="es_ES" w:bidi="es_ES"/>
        </w:rPr>
      </w:r>
      <w:r>
        <w:rPr>
          <w:lang w:val="es_ES" w:bidi="es_ES"/>
        </w:rPr>
        <w:t>Pregúntenle a las personas que interpretan a las personas que viven en Judea: "¿Qué están sintiendo o pensando?" La persona podría responder cosas como: "Estamos entrando en pánico porque otras personas están huyendo de algo", o "Estoy aterrorizado porque veo a las personas atacando", o "Estoy preocupado porque veo a los enemigos de Dios en el templo de Dios".</w:t>
      </w:r>
    </w:p>
    <w:p>
      <w:pPr>
        <w:pStyle w:val="ListBullet"/>
        <w:spacing w:line="240" w:lineRule="auto"/>
        <w:ind w:left="720"/>
      </w:pPr>
      <w:r>
        <w:rPr>
          <w:lang w:val="es_ES" w:bidi="es_ES"/>
        </w:rPr>
      </w:r>
      <w:r>
        <w:rPr>
          <w:lang w:val="es_ES" w:bidi="es_ES"/>
        </w:rPr>
        <w:t>Vuelvan a comenzar la dramatización.</w:t>
      </w:r>
    </w:p>
    <w:p>
      <w:pPr/>
      <w:r>
        <w:rPr>
          <w:lang w:val="es_ES" w:bidi="es_ES"/>
        </w:rPr>
      </w:r>
      <w:r>
        <w:rPr>
          <w:lang w:val="es_ES" w:bidi="es_ES"/>
        </w:rPr>
        <w:t>En la segunda escena: Jesús exclama con angustia: "Qué horrible será en ese momento para las mujeres embarazadas y las mujeres que todavía amamantan a sus bebés. Oren para que su huida no suceda durante el invierno ni en sábado".</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 persona que interpreta a Jesús, "¿Qué está sintiendo o pensando?" La persona podría responder cosas como: "Siento angustia porque cuido de una manera especial de las personas que no pueden defenderse", o "Me angustia que estas mujeres y niños puedan sufrir más que otros", o "Siento un gran dolor por estas mujeres y niños porque los amo".</w:t>
      </w:r>
    </w:p>
    <w:p>
      <w:pPr>
        <w:pStyle w:val="ListBullet"/>
        <w:spacing w:line="240" w:lineRule="auto"/>
        <w:ind w:left="720"/>
      </w:pPr>
      <w:r>
        <w:rPr>
          <w:lang w:val="es_ES" w:bidi="es_ES"/>
        </w:rPr>
      </w:r>
      <w:r>
        <w:rPr>
          <w:lang w:val="es_ES" w:bidi="es_ES"/>
        </w:rPr>
        <w:t>Vuelvan a comenzar la dramatización.</w:t>
      </w:r>
    </w:p>
    <w:p>
      <w:pPr/>
      <w:r>
        <w:rPr>
          <w:lang w:val="es_ES" w:bidi="es_ES"/>
        </w:rPr>
      </w:r>
      <w:r>
        <w:rPr>
          <w:lang w:val="es_ES" w:bidi="es_ES"/>
        </w:rPr>
        <w:t>Jesús explica: "Porque, en ese momento, el sufrimiento será más severo que en cualquier momento desde el comienzo del mundo hasta ahora. Y nunca volverá a ser tan grave. Y si Dios no decidiera reducir el número de esos días, nadie sobreviviría. Pero Dios redujo el número de esos días para el pueblo elegido de Dios".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Pregúntenles a las personas que interpretan a los discípulos: "¿Qué están pensando o sintiendo?" Las personas podrían responder cosas como: "Me consuela que Dios acortará el tiempo de sufrimiento", o "Me pregunto si este sufrimiento sucederá durante mi vida", o "Me pregunto quién causará este sufrimiento".</w:t>
      </w:r>
    </w:p>
    <w:p>
      <w:pPr>
        <w:pStyle w:val="ListBullet"/>
        <w:spacing w:line="240" w:lineRule="auto"/>
        <w:ind w:left="720"/>
      </w:pPr>
      <w:r>
        <w:rPr>
          <w:lang w:val="es_ES" w:bidi="es_ES"/>
        </w:rPr>
      </w:r>
      <w:r>
        <w:rPr>
          <w:lang w:val="es_ES" w:bidi="es_ES"/>
        </w:rPr>
        <w:t>Vuelvan a comenzar la dramatización.</w:t>
      </w:r>
    </w:p>
    <w:p>
      <w:pPr/>
      <w:r>
        <w:rPr>
          <w:lang w:val="es_ES" w:bidi="es_ES"/>
        </w:rPr>
      </w:r>
      <w:r>
        <w:rPr>
          <w:lang w:val="es_ES" w:bidi="es_ES"/>
        </w:rPr>
        <w:t>En la tercera escena, Jesús advierte: "En ese momento si una persona les dice: 'Miren, aquí está el Mesías' o 'Allí está el Mesías', no crean a esa persona porque los falsos Mesías y los falsos profetas se levantarán y realizarán grandes señales y maravillas para engañar, de ser posible, al pueblo elegido de Dios. Miren, les he dicho estas cosas antes de que sucedan".</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las personas que interpretan a los discípulos, "¿Qué sienten o piensan?" Las personas podrían responder cosas como: "Me confunde por qué Jesús no me está diciendo cuáles serán las verdaderas señales", o "Tengo la determinación de no creer en las mentiras de los falsos profetas", o "Tenemos curiosidad por saber cuándo vendrá Jesús nuevamente".</w:t>
      </w:r>
    </w:p>
    <w:p>
      <w:pPr>
        <w:pStyle w:val="ListBullet"/>
        <w:spacing w:line="240" w:lineRule="auto"/>
        <w:ind w:left="720"/>
      </w:pPr>
      <w:r>
        <w:rPr>
          <w:lang w:val="es_ES" w:bidi="es_ES"/>
        </w:rPr>
      </w:r>
      <w:r>
        <w:rPr>
          <w:lang w:val="es_ES" w:bidi="es_ES"/>
        </w:rPr>
        <w:t>Vuelvan a comenzar la dramatización.</w:t>
      </w:r>
    </w:p>
    <w:p>
      <w:pPr/>
      <w:r>
        <w:rPr>
          <w:lang w:val="es_ES" w:bidi="es_ES"/>
        </w:rPr>
      </w:r>
      <w:r>
        <w:rPr>
          <w:lang w:val="es_ES" w:bidi="es_ES"/>
        </w:rPr>
        <w:t>Jesús continúa su advertencia: "Por lo tanto, si una persona les dice 'Allí está el Mesías, en el desierto', no vayan al desierto. O 'Aquí está el Mesías en las habitaciones ocultas', no lo crean. Porque la venida del Hijo del Hombre será como el relámpago que viene del Este y ilumina el cielo al Oeste. “Dondequiera que esté el cadáver, allí se reunirán los buitres”.</w:t>
      </w:r>
    </w:p>
    <w:p>
      <w:pPr>
        <w:pStyle w:val="ListBullet"/>
        <w:spacing w:line="240" w:lineRule="auto"/>
        <w:ind w:left="720"/>
      </w:pPr>
      <w:r>
        <w:rPr>
          <w:lang w:val="es_ES" w:bidi="es_ES"/>
        </w:rPr>
      </w:r>
      <w:r>
        <w:rPr>
          <w:lang w:val="es_ES" w:bidi="es_ES"/>
        </w:rPr>
        <w:t>Pausen la actuación.</w:t>
      </w:r>
    </w:p>
    <w:p>
      <w:pPr>
        <w:pStyle w:val="ListBullet"/>
        <w:spacing w:line="240" w:lineRule="auto"/>
        <w:ind w:left="720"/>
      </w:pPr>
      <w:r>
        <w:rPr>
          <w:lang w:val="es_ES" w:bidi="es_ES"/>
        </w:rPr>
      </w:r>
      <w:r>
        <w:rPr>
          <w:lang w:val="es_ES" w:bidi="es_ES"/>
        </w:rPr>
        <w:t>Pregúntenle a las personas que interpretan a los discípulos y a las personas que interpretan a los que viven en Judea: "¿Qué están sintiendo o pensando?" Las personas podrían responder cosas como: "Estamos confundidos por lo que Jesús está diciendo al hablar de relámpagos y buitres", o "Estamos ansiosos porque no entendemos de lo que Jesús está hablando", o "Tenemos miedo de estos falsos mesías y falsos profetas".</w:t>
      </w:r>
      <w:r>
        <w:rPr>
          <w:lang w:val="es_ES" w:bidi="es_ES"/>
        </w:rPr>
      </w:r>
    </w:p>
    <w:p>
      <w:pPr>
        <w:pStyle w:val="Heading3"/>
      </w:pPr>
      <w:r>
        <w:rPr>
          <w:lang w:val="es_ES" w:bidi="es_ES"/>
        </w:rPr>
        <w:t>Cerremos las brechas</w:t>
      </w:r>
    </w:p>
    <w:p>
      <w:pPr/>
      <w:r>
        <w:rPr>
          <w:lang w:val="es_ES" w:bidi="es_ES"/>
        </w:rPr>
      </w:r>
      <w:r>
        <w:rPr>
          <w:lang w:val="es_ES" w:bidi="es_ES"/>
        </w:rPr>
        <w:t>Escuchen una versión en audio de Mateo 24:15–28 en la traducción que sea más fácil de entender.</w:t>
      </w:r>
    </w:p>
    <w:p>
      <w:pPr/>
      <w:r>
        <w:rPr>
          <w:lang w:val="es_ES" w:bidi="es_ES"/>
        </w:rPr>
      </w:r>
      <w:r>
        <w:rPr>
          <w:lang w:val="es_ES" w:bidi="es_ES"/>
        </w:rPr>
        <w:t xml:space="preserve">En este paso, comente con su grupo sobre términos y palabras clave en este texto. </w:t>
      </w:r>
    </w:p>
    <w:p>
      <w:pPr/>
      <w:r>
        <w:rPr>
          <w:lang w:val="es_ES" w:bidi="es_ES"/>
        </w:rPr>
      </w:r>
      <w:r>
        <w:rPr>
          <w:lang w:val="es_ES" w:bidi="es_ES"/>
        </w:rPr>
        <w:t xml:space="preserve">Jesús continúa instruyendo a sus discípulos diciendo: "Cuando vean aquello de lo que habló el profeta Daniel, el </w:t>
      </w:r>
      <w:r>
        <w:rPr>
          <w:b/>
          <w:lang w:val="es_ES" w:bidi="es_ES"/>
        </w:rPr>
        <w:t>horror espantoso</w:t>
      </w:r>
      <w:r>
        <w:rPr>
          <w:lang w:val="es_ES" w:bidi="es_ES"/>
        </w:rPr>
        <w:t xml:space="preserve"> puesto en el lugar </w:t>
      </w:r>
      <w:r>
        <w:rPr>
          <w:b/>
          <w:lang w:val="es_ES" w:bidi="es_ES"/>
        </w:rPr>
        <w:t>santo</w:t>
      </w:r>
      <w:r>
        <w:rPr>
          <w:lang w:val="es_ES" w:bidi="es_ES"/>
        </w:rPr>
        <w:t>, deben salir corriendo".</w:t>
      </w:r>
    </w:p>
    <w:p>
      <w:pPr/>
      <w:r>
        <w:rPr>
          <w:lang w:val="es_ES" w:bidi="es_ES"/>
        </w:rPr>
      </w:r>
      <w:r>
        <w:rPr>
          <w:lang w:val="es_ES" w:bidi="es_ES"/>
        </w:rPr>
        <w:t>La frase "horror espantoso" también se traduce como "abominación desoladora" o "objeto sacrílego que causa profanación".</w:t>
      </w:r>
    </w:p>
    <w:p>
      <w:pPr/>
      <w:r>
        <w:rPr>
          <w:lang w:val="es_ES" w:bidi="es_ES"/>
        </w:rPr>
      </w:r>
      <w:r>
        <w:rPr>
          <w:lang w:val="es_ES" w:bidi="es_ES"/>
        </w:rPr>
        <w:t xml:space="preserve">Una </w:t>
      </w:r>
      <w:r>
        <w:rPr>
          <w:b/>
          <w:lang w:val="es_ES" w:bidi="es_ES"/>
        </w:rPr>
        <w:t>abominación</w:t>
      </w:r>
      <w:r>
        <w:rPr>
          <w:lang w:val="es_ES" w:bidi="es_ES"/>
        </w:rPr>
        <w:t xml:space="preserve"> o </w:t>
      </w:r>
      <w:r>
        <w:rPr>
          <w:b/>
          <w:lang w:val="es_ES" w:bidi="es_ES"/>
        </w:rPr>
        <w:t>algo sacrílego</w:t>
      </w:r>
      <w:r>
        <w:rPr>
          <w:lang w:val="es_ES" w:bidi="es_ES"/>
        </w:rPr>
        <w:t xml:space="preserve"> es algo que Dios odia y es profano e impuro. Lo más probable es que sea un objeto, por lo que una traducción dice "objeto sacrílego, o profano." Esta cosa es algo que traerá </w:t>
      </w:r>
      <w:r>
        <w:rPr>
          <w:b/>
          <w:lang w:val="es_ES" w:bidi="es_ES"/>
        </w:rPr>
        <w:t>desolación</w:t>
      </w:r>
      <w:r>
        <w:rPr>
          <w:lang w:val="es_ES" w:bidi="es_ES"/>
        </w:rPr>
        <w:t>. Un lugar que está desolado, o profanado, es un lugar que las personas ya no pueden usar para propósitos sagrados.</w:t>
      </w:r>
    </w:p>
    <w:p>
      <w:pPr/>
      <w:r>
        <w:rPr>
          <w:lang w:val="es_ES" w:bidi="es_ES"/>
        </w:rPr>
      </w:r>
      <w:r>
        <w:rPr>
          <w:lang w:val="es_ES" w:bidi="es_ES"/>
        </w:rPr>
        <w:t xml:space="preserve">Este objeto causará horror a la gente y hará que el lugar santo sea </w:t>
      </w:r>
      <w:r>
        <w:rPr>
          <w:lang w:val="es_ES" w:bidi="es_ES"/>
        </w:rPr>
        <w:t>impuro</w:t>
      </w:r>
      <w:r>
        <w:rPr>
          <w:lang w:val="es_ES" w:bidi="es_ES"/>
        </w:rPr>
        <w:t>, o profano e impropio para su uso.</w:t>
      </w:r>
    </w:p>
    <w:p>
      <w:pPr/>
      <w:r>
        <w:rPr>
          <w:lang w:val="es_ES" w:bidi="es_ES"/>
        </w:rPr>
      </w:r>
      <w:r>
        <w:rPr>
          <w:lang w:val="es_ES" w:bidi="es_ES"/>
        </w:rPr>
        <w:t>Deténganse aquí y conversen en grupo sobre la palabra o frase que usarán para "horror espantoso" o "objeto sacrílego que causa profanación". Es posible que quieran usar una frase descriptiva. Algunos ejemplos son: lo prohibido o el ídolo que profana el lugar santo de Dios, lo vergonzoso que hace que el lugar santo de Dios sea impuro, o lo que Dios odia y que estropea el lugar santo de Dios. Pausen este audio aquí.</w:t>
      </w:r>
    </w:p>
    <w:p>
      <w:pPr/>
      <w:r>
        <w:rPr>
          <w:lang w:val="es_ES" w:bidi="es_ES"/>
        </w:rPr>
      </w:r>
      <w:r>
        <w:rPr>
          <w:lang w:val="es_ES" w:bidi="es_ES"/>
        </w:rPr>
        <w:t xml:space="preserve">El </w:t>
      </w:r>
      <w:r>
        <w:rPr>
          <w:b/>
          <w:lang w:val="es_ES" w:bidi="es_ES"/>
        </w:rPr>
        <w:t>lugar santo</w:t>
      </w:r>
      <w:r>
        <w:rPr>
          <w:lang w:val="es_ES" w:bidi="es_ES"/>
        </w:rPr>
        <w:t xml:space="preserve"> es probablemente el templo de Dios en Jerusalén. Algo </w:t>
      </w:r>
      <w:r>
        <w:rPr>
          <w:b/>
          <w:lang w:val="es_ES" w:bidi="es_ES"/>
        </w:rPr>
        <w:t>santo</w:t>
      </w:r>
      <w:r>
        <w:rPr>
          <w:lang w:val="es_ES" w:bidi="es_ES"/>
        </w:rPr>
        <w:t xml:space="preserve"> se pone aparte para un propósito especial para Dios. Usen la misma palabra para santo que usaron en los pasajes anteriores. Para obtener más información sobre </w:t>
      </w:r>
      <w:r>
        <w:rPr>
          <w:lang w:val="es_ES" w:bidi="es_ES"/>
        </w:rPr>
        <w:t>santo</w:t>
      </w:r>
      <w:r>
        <w:rPr>
          <w:lang w:val="es_ES" w:bidi="es_ES"/>
        </w:rPr>
        <w:t>, consulten el Glosario Principal.</w:t>
      </w:r>
    </w:p>
    <w:p>
      <w:pPr/>
      <w:r>
        <w:rPr>
          <w:lang w:val="es_ES" w:bidi="es_ES"/>
        </w:rPr>
      </w:r>
      <w:r>
        <w:rPr>
          <w:lang w:val="es_ES" w:bidi="es_ES"/>
        </w:rPr>
        <w:t xml:space="preserve">Mateo añade su propio comentario al que lee su libro, diciendo: "Al que lee, que piense cuidadosamente". Entonces Jesús ordena: "Todas las personas que viven en </w:t>
      </w:r>
      <w:r>
        <w:rPr>
          <w:b/>
          <w:lang w:val="es_ES" w:bidi="es_ES"/>
        </w:rPr>
        <w:t>Judea</w:t>
      </w:r>
      <w:r>
        <w:rPr>
          <w:lang w:val="es_ES" w:bidi="es_ES"/>
        </w:rPr>
        <w:t xml:space="preserve"> deben huir a los </w:t>
      </w:r>
      <w:r>
        <w:rPr>
          <w:b/>
          <w:lang w:val="es_ES" w:bidi="es_ES"/>
        </w:rPr>
        <w:t>montes</w:t>
      </w:r>
      <w:r>
        <w:rPr>
          <w:lang w:val="es_ES" w:bidi="es_ES"/>
        </w:rPr>
        <w:t xml:space="preserve">". Judea era una región dentro de la tierra de Israel. Usen la misma palabra para Judea que usaron en los pasajes anteriores. Para obtener más información sobre </w:t>
      </w:r>
      <w:r>
        <w:rPr>
          <w:lang w:val="es_ES" w:bidi="es_ES"/>
        </w:rPr>
        <w:t>Judea</w:t>
      </w:r>
      <w:r>
        <w:rPr>
          <w:lang w:val="es_ES" w:bidi="es_ES"/>
        </w:rPr>
        <w:t>, consulten el Glosario Principal.</w:t>
      </w:r>
    </w:p>
    <w:p>
      <w:pPr/>
      <w:r>
        <w:rPr>
          <w:lang w:val="es_ES" w:bidi="es_ES"/>
        </w:rPr>
      </w:r>
      <w:r>
        <w:rPr>
          <w:lang w:val="es_ES" w:bidi="es_ES"/>
        </w:rPr>
        <w:t xml:space="preserve">Una persona en el techo o en la parte superior de su casa no debe bajar para sacar nada de su casa. Una persona que trabaja en un campo no debe regresar ni recoger su </w:t>
      </w:r>
      <w:r>
        <w:rPr>
          <w:b/>
          <w:lang w:val="es_ES" w:bidi="es_ES"/>
        </w:rPr>
        <w:t>capa</w:t>
      </w:r>
      <w:r>
        <w:rPr>
          <w:lang w:val="es_ES" w:bidi="es_ES"/>
        </w:rPr>
        <w:t xml:space="preserve">. Una capa es una túnica exterior y larga que una persona se pone sobre la ropa. A menudo se usaban como manta cuando una persona viajaba. Usen la misma palabra para capa que usaron en los pasajes anteriores. Para obtener más información sobre </w:t>
      </w:r>
      <w:r>
        <w:rPr>
          <w:lang w:val="es_ES" w:bidi="es_ES"/>
        </w:rPr>
        <w:t>capa</w:t>
      </w:r>
      <w:r>
        <w:rPr>
          <w:lang w:val="es_ES" w:bidi="es_ES"/>
        </w:rPr>
        <w:t>, consulten el Glosario Principal.</w:t>
      </w:r>
    </w:p>
    <w:p>
      <w:pPr/>
      <w:r>
        <w:rPr>
          <w:lang w:val="es_ES" w:bidi="es_ES"/>
        </w:rPr>
      </w:r>
      <w:r>
        <w:rPr>
          <w:lang w:val="es_ES" w:bidi="es_ES"/>
        </w:rPr>
        <w:t>Jesús exclama con compasión: "Qué terrible será para las mujeres embarazadas y las madres que todavía están amamantando a sus bebés".</w:t>
      </w:r>
    </w:p>
    <w:p>
      <w:pPr/>
      <w:r>
        <w:rPr>
          <w:lang w:val="es_ES" w:bidi="es_ES"/>
        </w:rPr>
      </w:r>
      <w:r>
        <w:rPr>
          <w:lang w:val="es_ES" w:bidi="es_ES"/>
        </w:rPr>
        <w:t xml:space="preserve">Jesús ordena: "Oren para que su huida no suceda durante el invierno ni en el </w:t>
      </w:r>
      <w:r>
        <w:rPr>
          <w:b/>
          <w:lang w:val="es_ES" w:bidi="es_ES"/>
        </w:rPr>
        <w:t>Sabbat</w:t>
      </w:r>
      <w:r>
        <w:rPr>
          <w:lang w:val="es_ES" w:bidi="es_ES"/>
        </w:rPr>
        <w:t xml:space="preserve">." Usen la misma palabra para Sabbat que usaron en los pasajes anteriores. Para obtener más información sobre el </w:t>
      </w:r>
      <w:r>
        <w:rPr>
          <w:lang w:val="es_ES" w:bidi="es_ES"/>
        </w:rPr>
        <w:t>Sabbat</w:t>
      </w:r>
      <w:r>
        <w:rPr>
          <w:lang w:val="es_ES" w:bidi="es_ES"/>
        </w:rPr>
        <w:t>, consulten el Glosario Principal.</w:t>
      </w:r>
    </w:p>
    <w:p>
      <w:pPr/>
      <w:r>
        <w:rPr>
          <w:lang w:val="es_ES" w:bidi="es_ES"/>
        </w:rPr>
      </w:r>
      <w:r>
        <w:rPr>
          <w:lang w:val="es_ES" w:bidi="es_ES"/>
        </w:rPr>
        <w:t>Jesús les dice todo esto porque el sufrimiento será más intenso que en cualquier momento desde el comienzo del mundo hasta ahora, y en cualquier momento después. Si Dios no acortara el número de esos días de sufrimiento, ni una persona sobreviviría. Pero Dios reducirá el número de días para el pueblo elegido de Dios.</w:t>
      </w:r>
    </w:p>
    <w:p>
      <w:pPr/>
      <w:r>
        <w:rPr>
          <w:lang w:val="es_ES" w:bidi="es_ES"/>
        </w:rPr>
      </w:r>
      <w:r>
        <w:rPr>
          <w:lang w:val="es_ES" w:bidi="es_ES"/>
        </w:rPr>
        <w:t xml:space="preserve">Jesús advierte a sus discípulos que si alguien dice: "Miren, aquí está el </w:t>
      </w:r>
      <w:r>
        <w:rPr>
          <w:b/>
          <w:lang w:val="es_ES" w:bidi="es_ES"/>
        </w:rPr>
        <w:t>Mesías</w:t>
      </w:r>
      <w:r>
        <w:rPr>
          <w:lang w:val="es_ES" w:bidi="es_ES"/>
        </w:rPr>
        <w:t xml:space="preserve">", o "El Mesías está allí", no les crean. Usen la misma palabra para Mesías que usaron en los pasajes anteriores. Para obtener más información sobre el </w:t>
      </w:r>
      <w:r>
        <w:rPr>
          <w:lang w:val="es_ES" w:bidi="es_ES"/>
        </w:rPr>
        <w:t>Mesías</w:t>
      </w:r>
      <w:r>
        <w:rPr>
          <w:lang w:val="es_ES" w:bidi="es_ES"/>
        </w:rPr>
        <w:t>, consulten el Glosario Principal.</w:t>
      </w:r>
    </w:p>
    <w:p>
      <w:pPr/>
      <w:r>
        <w:rPr>
          <w:lang w:val="es_ES" w:bidi="es_ES"/>
        </w:rPr>
      </w:r>
      <w:r>
        <w:rPr>
          <w:lang w:val="es_ES" w:bidi="es_ES"/>
        </w:rPr>
        <w:t xml:space="preserve">Jesús explica que los falsos </w:t>
      </w:r>
      <w:r>
        <w:rPr>
          <w:b/>
          <w:lang w:val="es_ES" w:bidi="es_ES"/>
        </w:rPr>
        <w:t>mesías</w:t>
      </w:r>
      <w:r>
        <w:rPr>
          <w:lang w:val="es_ES" w:bidi="es_ES"/>
        </w:rPr>
        <w:t xml:space="preserve"> y los falsos </w:t>
      </w:r>
      <w:r>
        <w:rPr>
          <w:b/>
          <w:lang w:val="es_ES" w:bidi="es_ES"/>
        </w:rPr>
        <w:t>profetas</w:t>
      </w:r>
      <w:r>
        <w:rPr>
          <w:lang w:val="es_ES" w:bidi="es_ES"/>
        </w:rPr>
        <w:t xml:space="preserve"> se levantarán y realizarán grandes </w:t>
      </w:r>
      <w:r>
        <w:rPr>
          <w:b/>
          <w:lang w:val="es_ES" w:bidi="es_ES"/>
        </w:rPr>
        <w:t>señales y maravillas</w:t>
      </w:r>
      <w:r>
        <w:rPr>
          <w:lang w:val="es_ES" w:bidi="es_ES"/>
        </w:rPr>
        <w:t xml:space="preserve"> para engañar al pueblo elegido de Dios, de ser posible. Los </w:t>
      </w:r>
      <w:r>
        <w:rPr>
          <w:b/>
          <w:lang w:val="es_ES" w:bidi="es_ES"/>
        </w:rPr>
        <w:t>falsos mesías</w:t>
      </w:r>
      <w:r>
        <w:rPr>
          <w:lang w:val="es_ES" w:bidi="es_ES"/>
        </w:rPr>
        <w:t xml:space="preserve"> son personas que afirman ser el mesías, pero no lo son. Usen la misma palabra o frase para falsos mesías que usaron en los pasajes anteriores.</w:t>
      </w:r>
    </w:p>
    <w:p>
      <w:pPr/>
      <w:r>
        <w:rPr>
          <w:lang w:val="es_ES" w:bidi="es_ES"/>
        </w:rPr>
      </w:r>
      <w:r>
        <w:rPr>
          <w:lang w:val="es_ES" w:bidi="es_ES"/>
        </w:rPr>
        <w:t xml:space="preserve">Usen la misma palabra o frase para falsos profetas que la que usaron en los pasajes anteriores. Para obtener más información sobre </w:t>
      </w:r>
      <w:r>
        <w:rPr>
          <w:lang w:val="es_ES" w:bidi="es_ES"/>
        </w:rPr>
        <w:t>profeta</w:t>
      </w:r>
      <w:r>
        <w:rPr>
          <w:lang w:val="es_ES" w:bidi="es_ES"/>
        </w:rPr>
        <w:t>, consulten el Glosario Principal.</w:t>
      </w:r>
    </w:p>
    <w:p>
      <w:pPr/>
      <w:r>
        <w:rPr>
          <w:lang w:val="es_ES" w:bidi="es_ES"/>
        </w:rPr>
      </w:r>
      <w:r>
        <w:rPr>
          <w:b/>
          <w:lang w:val="es_ES" w:bidi="es_ES"/>
        </w:rPr>
        <w:t>Señales y maravillas</w:t>
      </w:r>
      <w:r>
        <w:rPr>
          <w:lang w:val="es_ES" w:bidi="es_ES"/>
        </w:rPr>
        <w:t xml:space="preserve"> es una frase que comunica una idea con dos palabras que significan cosas similares. Ambas palabras se refieren a los milagros y actos de poder que asombran a las personas. La frase debe traducirse como una idea usando dos maneras para hablar de actos milagrosos de poder.</w:t>
      </w:r>
    </w:p>
    <w:p>
      <w:pPr/>
      <w:r>
        <w:rPr>
          <w:lang w:val="es_ES" w:bidi="es_ES"/>
        </w:rPr>
      </w:r>
      <w:r>
        <w:rPr>
          <w:lang w:val="es_ES" w:bidi="es_ES"/>
        </w:rPr>
        <w:t xml:space="preserve">Deténganse aquí y conversen en grupo sobre la palabra o frase que usarán para "señales y maravillas". Busquen </w:t>
      </w:r>
      <w:r>
        <w:rPr>
          <w:lang w:val="es_ES" w:bidi="es_ES"/>
        </w:rPr>
        <w:t>señales y maravillas</w:t>
      </w:r>
      <w:r>
        <w:rPr>
          <w:lang w:val="es_ES" w:bidi="es_ES"/>
        </w:rPr>
        <w:t xml:space="preserve"> en el Glosario Principal para obtener más información. Pausen este audio aquí.</w:t>
      </w:r>
    </w:p>
    <w:p>
      <w:pPr/>
      <w:r>
        <w:rPr>
          <w:lang w:val="es_ES" w:bidi="es_ES"/>
        </w:rPr>
      </w:r>
      <w:r>
        <w:rPr>
          <w:lang w:val="es_ES" w:bidi="es_ES"/>
        </w:rPr>
        <w:t xml:space="preserve">Jesús continúa diciendo: "Si una persona dice: miren, el Mesías está en el </w:t>
      </w:r>
      <w:r>
        <w:rPr>
          <w:b/>
          <w:lang w:val="es_ES" w:bidi="es_ES"/>
        </w:rPr>
        <w:t>desierto</w:t>
      </w:r>
      <w:r>
        <w:rPr>
          <w:lang w:val="es_ES" w:bidi="es_ES"/>
        </w:rPr>
        <w:t xml:space="preserve">, no vayan allí". Un desierto es un lugar vacío sin fuentes de comida y agua. Los animales salvajes a menudo deambulan por el desierto. El desierto era un lugar importante en la Biblia. Era un lugar que representaba el juicio de Dios, pero también la provisión de Dios y la salvación. Muchas personas y eventos importantes en la Biblia están asociados con el desierto, como el Éxodo, Moisés, las profecías y Juan el Bautista. Algunas personas judías pensaban que el Mesías aparecería nuevamente en el desierto. Usen la misma palabra para desierto que usaron en los pasajes anteriores. Para obtener más información sobre el </w:t>
      </w:r>
      <w:r>
        <w:rPr>
          <w:lang w:val="es_ES" w:bidi="es_ES"/>
        </w:rPr>
        <w:t>desierto</w:t>
      </w:r>
      <w:r>
        <w:rPr>
          <w:lang w:val="es_ES" w:bidi="es_ES"/>
        </w:rPr>
        <w:t>, consulten el Glosario Principal.</w:t>
      </w:r>
    </w:p>
    <w:p>
      <w:pPr/>
      <w:r>
        <w:rPr>
          <w:lang w:val="es_ES" w:bidi="es_ES"/>
        </w:rPr>
      </w:r>
      <w:r>
        <w:rPr>
          <w:lang w:val="es_ES" w:bidi="es_ES"/>
        </w:rPr>
        <w:t xml:space="preserve">Jesús nuevamente advierte a sus discípulos: "Si una persona dice: 'Miren, el Mesías está aquí en las habitaciones ocultas', no crean a esa persona". Jesús dice esto porque el </w:t>
      </w:r>
      <w:r>
        <w:rPr>
          <w:b/>
          <w:lang w:val="es_ES" w:bidi="es_ES"/>
        </w:rPr>
        <w:t>Hijo del Hombre</w:t>
      </w:r>
      <w:r>
        <w:rPr>
          <w:lang w:val="es_ES" w:bidi="es_ES"/>
        </w:rPr>
        <w:t xml:space="preserve"> vendrá como el relámpago que sale del oriente y se ve hasta en el occidente. Jesús añade este proverbio: "Donde haya un cuerpo muerto, los buitres se reunirán".</w:t>
      </w:r>
    </w:p>
    <w:p>
      <w:pPr/>
      <w:r>
        <w:rPr>
          <w:lang w:val="es_ES" w:bidi="es_ES"/>
        </w:rPr>
      </w:r>
      <w:r>
        <w:rPr>
          <w:b/>
          <w:lang w:val="es_ES" w:bidi="es_ES"/>
        </w:rPr>
        <w:t>Hijo del Hombre</w:t>
      </w:r>
      <w:r>
        <w:rPr>
          <w:lang w:val="es_ES" w:bidi="es_ES"/>
        </w:rPr>
        <w:t xml:space="preserve"> es el título que Jesús usa para referirse a sí mismo. Usen la misma frase para Hijo del Hombre que usaron en los pasajes anteriores. Para obtener más información sobre el </w:t>
      </w:r>
      <w:r>
        <w:rPr>
          <w:lang w:val="es_ES" w:bidi="es_ES"/>
        </w:rPr>
        <w:t>Hijo del Hombre</w:t>
      </w:r>
      <w:r>
        <w:rPr>
          <w:lang w:val="es_ES" w:bidi="es_ES"/>
        </w:rPr>
        <w:t>, consulten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24:29–36</w:t>
      </w:r>
      <w:r>
        <w:rPr>
          <w:lang w:val="es_ES" w:bidi="es_ES"/>
        </w:rPr>
      </w:r>
    </w:p>
    <w:p>
      <w:pPr>
        <w:pStyle w:val="Heading3"/>
      </w:pPr>
      <w:r>
        <w:rPr>
          <w:lang w:val="es_ES" w:bidi="es_ES"/>
        </w:rPr>
        <w:t>Escuchar con el corazón</w:t>
      </w:r>
    </w:p>
    <w:p>
      <w:pPr/>
      <w:r>
        <w:rPr>
          <w:lang w:val="es_ES" w:bidi="es_ES"/>
        </w:rPr>
      </w:r>
      <w:r>
        <w:rPr>
          <w:lang w:val="es_ES" w:bidi="es_ES"/>
        </w:rPr>
        <w:t>Escuchen Mateo 24:29–35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está en medio de una larga enseñanza a sus discípulos. Jesús da esta enseñanza en el Monte de los Olivos. El propósito de esta enseñanza es responder a dos preguntas que los discípulos le hacen a Jesús. Antes de que comenzara esta enseñanza, Jesús les dijo a los discípulos que los enemigos destruirán el templo judío en Jerusalén, y los discípulos preguntan cuándo sucederá esto. Los discípulos también hacen una segunda pregunta sobre la señal de la venida de Jesús y del fin del mundo. En la enseñanza hasta ahora, Jesús les dio advertencias y enseñó sobre los falsos profetas y el sufrimiento. Ahora, Jesús enseña a los discípulos más sobre cuándo sucederán estas cosas. Enseña usando muchas citas del Antiguo Testamento y una parábola, o historia corta, sobre una higuera.</w:t>
      </w:r>
    </w:p>
    <w:p>
      <w:pPr/>
      <w:r>
        <w:rPr>
          <w:lang w:val="es_ES" w:bidi="es_ES"/>
        </w:rPr>
      </w:r>
      <w:r>
        <w:rPr>
          <w:lang w:val="es_ES" w:bidi="es_ES"/>
        </w:rPr>
        <w:t>Deténganse y muestren a su equipo la imagen del Monte de los Olivos nuevamente si es necesario.</w:t>
      </w:r>
    </w:p>
    <w:p>
      <w:pPr/>
      <w:r>
        <w:rPr>
          <w:lang w:val="es_ES" w:bidi="es_ES"/>
        </w:rPr>
      </w:r>
      <w:r>
        <w:rPr>
          <w:lang w:val="es_ES" w:bidi="es_ES"/>
        </w:rPr>
        <w:t>Algunas personas creen que Jesús se está refiriendo a la destrucción del templo cuando dice "la tribulación de esos días". Esto significa que habrá sufrimiento cuando las personas destruyan el templo. El templo fue destruido en el año 70 d.C., que fue unos 40 años después. Otras personas creen que esta sección es sobre el tiempo futuro de sufrimiento justo antes de que Jesús regrese a la tierra por segunda vez.</w:t>
      </w:r>
    </w:p>
    <w:p>
      <w:pPr/>
      <w:r>
        <w:rPr>
          <w:lang w:val="es_ES" w:bidi="es_ES"/>
        </w:rPr>
      </w:r>
      <w:r>
        <w:rPr>
          <w:lang w:val="es_ES" w:bidi="es_ES"/>
        </w:rPr>
        <w:t>Jesús dice que inmediatamente después de este sufrimiento, habrá caos en los cielos, o el cielo. El sol y la luna perderán su luz, y las estrellas caerán del cielo. Jesús también dice que Dios sacudirá "los poderes de los cielos", es decir, el sol, la luna y las estrellas. Jesús está citando diferentes profecías, o mensajes de Dios que los profetas Isaías, Joel, Amós y Ezequiel les dieron a los israelitas en el Antiguo Testamento. Este lenguaje especial sobre la oscuridad y el desorden era común en el Antiguo Testamento cuando Dios estaba juzgando a Israel u otras naciones. Algunas personas creen que el lenguaje especial sobre la oscuridad se refiere a la destrucción del templo y otras creen que esto se trata de la segunda venida de Jesús.</w:t>
      </w:r>
    </w:p>
    <w:p>
      <w:pPr/>
      <w:r>
        <w:rPr>
          <w:lang w:val="es_ES" w:bidi="es_ES"/>
        </w:rPr>
      </w:r>
      <w:r>
        <w:rPr>
          <w:lang w:val="es_ES" w:bidi="es_ES"/>
        </w:rPr>
        <w:t>Deténganse y hablen de la profecía en su idioma y cultura. ¿Cómo introducen una profecía en una enseñanza religiosa?</w:t>
      </w:r>
    </w:p>
    <w:p>
      <w:pPr/>
      <w:r>
        <w:rPr>
          <w:lang w:val="es_ES" w:bidi="es_ES"/>
        </w:rPr>
      </w:r>
      <w:r>
        <w:rPr>
          <w:lang w:val="es_ES" w:bidi="es_ES"/>
        </w:rPr>
        <w:t>Jesús dice que la señal del Hijo del Hombre aparecerá en el cielo. "La señal" podría significar el propio Hijo del Hombre, o podría significar una señal que anuncia su venida. El Hijo del Hombre es una frase que Jesús a menudo usa sobre sí mismo en el libro de Mateo. "El Hijo del Hombre" es una referencia a la visión del profeta Daniel de alguien como un Hijo del Hombre siendo llevado al trono de Dios. El público de Jesús habría entendido que Jesús estaba describiendo al Hijo del Hombre como alguien que era Dios mismo. Jesús usa "Hijo del Hombre" aquí para mostrar que vendrá sobre las nubes con poder y gran gloria. Gloria significa que Jesús vendrá con la gran majestad de Dios. Cuando esto suceda, todas las naciones, o diferentes grupos de personas, de la tierra llorarán, lo que significa que estarán muy tristes. Esto puede referirse a que las personas reconozcan lo que le hicieron a Jesús cuando lo mataron y se arrepientan con tristeza cuando vean el templo destruido. Otros creen que esto significa que las personas llorarán cuando Jesús venga nuevamente porque no estaban listas para el momento en que Jesús vendrá a juzgar el mundo.</w:t>
      </w:r>
    </w:p>
    <w:p>
      <w:pPr/>
      <w:r>
        <w:rPr>
          <w:lang w:val="es_ES" w:bidi="es_ES"/>
        </w:rPr>
      </w:r>
      <w:r>
        <w:rPr>
          <w:lang w:val="es_ES" w:bidi="es_ES"/>
        </w:rPr>
        <w:t>Cuando el Hijo del Hombre venga, los ángeles, o mensajeros, tocarán una trompeta para reunir a los elegidos, o el pueblo elegido de Dios, de todo el mundo. Una trompeta es un instrumento musical que hace un ruido fuerte, y podría hacerse a partir del cuerno de un carnero. Los judíos tocaban trompetas en los días religiosos importantes. En el idioma original, Jesús dice que los ángeles reunirán a las personas "de los cuatro vientos", lo que significa que el pueblo elegido de Dios vendrá de todas las direcciones, el norte, sur, este y oeste, o de todo el mundo.</w:t>
      </w:r>
    </w:p>
    <w:p>
      <w:pPr/>
      <w:r>
        <w:rPr>
          <w:lang w:val="es_ES" w:bidi="es_ES"/>
        </w:rPr>
      </w:r>
      <w:r>
        <w:rPr>
          <w:lang w:val="es_ES" w:bidi="es_ES"/>
        </w:rPr>
        <w:t>Deténganse y busquen una imagen de una trompeta.</w:t>
      </w:r>
    </w:p>
    <w:p>
      <w:pPr/>
      <w:r>
        <w:rPr>
          <w:lang w:val="es_ES" w:bidi="es_ES"/>
        </w:rPr>
      </w:r>
      <w:r>
        <w:rPr>
          <w:lang w:val="es_ES" w:bidi="es_ES"/>
        </w:rPr>
        <w:t>A continuación, Jesús enseña a los discípulos más sobre "cuándo sucederán estas cosas". Jesús usa el ejemplo de cómo crece una higuera para ayudarlos a entender su enseñanza. Durante el invierno, o estación fría, las higueras no tenían hojas, brotes ni fruto. En la primavera, nuevas ramas y hojas comenzaban a crecer, lo que mostraba que el clima frío había terminado y el verano, o la temporada cálida de crecimiento, estaba comenzando.</w:t>
      </w:r>
    </w:p>
    <w:p>
      <w:pPr/>
      <w:r>
        <w:rPr>
          <w:lang w:val="es_ES" w:bidi="es_ES"/>
        </w:rPr>
      </w:r>
      <w:r>
        <w:rPr>
          <w:lang w:val="es_ES" w:bidi="es_ES"/>
        </w:rPr>
        <w:t>Deténganse y muestren una imagen de una higuera antes de que tenga hojas y ramas, y una imagen de una higuera después de que tenga hojas y ramas.</w:t>
      </w:r>
    </w:p>
    <w:p>
      <w:pPr/>
      <w:r>
        <w:rPr>
          <w:lang w:val="es_ES" w:bidi="es_ES"/>
        </w:rPr>
      </w:r>
      <w:r>
        <w:rPr>
          <w:lang w:val="es_ES" w:bidi="es_ES"/>
        </w:rPr>
        <w:t>Además, hablen de la temporada de crecimiento para las plantas o árboles en su comunidad. ¿Qué tipos de plantas o árboles hay en su comunidad y cuáles son las señales de que se acerca el clima cálido?</w:t>
      </w:r>
    </w:p>
    <w:p>
      <w:pPr/>
      <w:r>
        <w:rPr>
          <w:lang w:val="es_ES" w:bidi="es_ES"/>
        </w:rPr>
      </w:r>
      <w:r>
        <w:rPr>
          <w:lang w:val="es_ES" w:bidi="es_ES"/>
        </w:rPr>
        <w:t>Jesús usa el ejemplo de una higuera para mostrar que cuando los discípulos vean "estas cosas", sabrán que la destrucción del templo o el regreso de Jesús está cerca. "Está justo en la puerta" es una manera en el idioma original de decir que algo está por llegar. Hay varias maneras de entender lo que Jesús quiere decir con "estas cosas". "Estas cosas" podría significar los tiempos difíciles de sufrimiento como aquello odioso que causa la destrucción o el arresto de los seguidores de Jesús que sucede justo antes de que Jesús regrese. "Estas cosas" también podría significar cuando el sol y la luna pierden su luz y las estrellas caen del cielo. Estos eventos sucederán, tan seguro como que el verano cálido viene después del invierno frío y que a las higueras les brotan ramas nuevas y luego producen higos.</w:t>
      </w:r>
    </w:p>
    <w:p>
      <w:pPr/>
      <w:r>
        <w:rPr>
          <w:lang w:val="es_ES" w:bidi="es_ES"/>
        </w:rPr>
      </w:r>
      <w:r>
        <w:rPr>
          <w:lang w:val="es_ES" w:bidi="es_ES"/>
        </w:rPr>
        <w:t>Jesús dice "En verdad les digo" para enfatizar que lo que dirá a continuación es muy importante. Les dice a los discípulos que esta generación no pasará, o las personas que viven ahora no morirán, antes de que "estas cosas" sucedan. Nuevamente, "estas cosas" podría significar la destrucción del templo, que sí sucede durante la vida de los discípulos que escuchan la enseñanza de Jesús. También podría significar el fin del mundo cuando Jesús regrese. Jesús no regresó cuando el templo fue destruido, y sabemos que regresará algún día. La profecía probablemente se cumplió parcialmente cuando el templo fue destruido, y se cumplirá completamente algún día cuando Jesús regrese.</w:t>
      </w:r>
    </w:p>
    <w:p>
      <w:pPr/>
      <w:r>
        <w:rPr>
          <w:lang w:val="es_ES" w:bidi="es_ES"/>
        </w:rPr>
      </w:r>
      <w:r>
        <w:rPr>
          <w:lang w:val="es_ES" w:bidi="es_ES"/>
        </w:rPr>
        <w:t>Jesús termina esta sección de enseñanza diciendo que aunque el cielo —el firmamento— y la tierra desaparezcan, las palabras y las enseñanzas de Jesús nunca desaparecerán. Todas las palabras que Jesús dice son verdaderas, incluidos los eventos futuros de los que habló en esta historia. Todas estas cosas definitivamente sucederán en el futuro.</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enseña a sus discípulos sobre cuándo el sol, la luna y las estrellas perderán su luz, y Jesús vendrá con poder y gran gloria.</w:t>
      </w:r>
    </w:p>
    <w:p>
      <w:pPr/>
      <w:r>
        <w:rPr>
          <w:lang w:val="es_ES" w:bidi="es_ES"/>
        </w:rPr>
      </w:r>
      <w:r>
        <w:rPr>
          <w:b/>
          <w:lang w:val="es_ES" w:bidi="es_ES"/>
        </w:rPr>
        <w:t>Segunda escena:</w:t>
      </w:r>
      <w:r>
        <w:rPr>
          <w:lang w:val="es_ES" w:bidi="es_ES"/>
        </w:rPr>
        <w:t xml:space="preserve"> Jesús usa el ejemplo de una higuera a la que le comienzan a brotar nuevas ramas y hojas como señal de cuándo sucederán estas cosas.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Todas las naciones de la tierra</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Los elegidos, o el pueblo elegido de Dios</w:t>
      </w:r>
    </w:p>
    <w:p>
      <w:pPr/>
      <w:r>
        <w:rPr>
          <w:lang w:val="es_ES" w:bidi="es_ES"/>
        </w:rPr>
      </w:r>
      <w:r>
        <w:rPr>
          <w:lang w:val="es_ES" w:bidi="es_ES"/>
        </w:rPr>
        <w:t>En esta sesión, pidan al grupo que elaboren un guion gráfico, dibujen o usen algún tipo de objeto manipulativo (objetos que pueden mover, como rocas, palos o juguetes para niños) para visualizar la historia y la acción en ella.</w:t>
      </w:r>
    </w:p>
    <w:p>
      <w:pPr/>
      <w:r>
        <w:rPr>
          <w:lang w:val="es_ES" w:bidi="es_ES"/>
        </w:rPr>
      </w:r>
      <w:r>
        <w:rPr>
          <w:lang w:val="es_ES" w:bidi="es_ES"/>
        </w:rPr>
        <w:t>Es importante recordar que Jesús todavía está enseñando a sus discípulos en el Monte de los Olivos. Ya les enseñó sobre la odiosa destrucción que sucederá, y les habló del gran sufrimiento que sucedería a las personas. Jesús dice que inmediatamente después de este sufrimiento, el sol y la luna perderán su luz y las estrellas caerán del cielo. Recuerden que Jesús está citando profecías del Antiguo Testamento sobre la oscuridad y el desorden.</w:t>
      </w:r>
    </w:p>
    <w:p>
      <w:pPr/>
      <w:r>
        <w:rPr>
          <w:lang w:val="es_ES" w:bidi="es_ES"/>
        </w:rPr>
      </w:r>
      <w:r>
        <w:rPr>
          <w:lang w:val="es_ES" w:bidi="es_ES"/>
        </w:rPr>
        <w:t>Deténganse aquí y recojan rocas o juguetes. Úsenlos para mostrar el sol y la luna perdiendo su luz y las estrellas cayendo del cielo.</w:t>
      </w:r>
    </w:p>
    <w:p>
      <w:pPr/>
      <w:r>
        <w:rPr>
          <w:lang w:val="es_ES" w:bidi="es_ES"/>
        </w:rPr>
      </w:r>
      <w:r>
        <w:rPr>
          <w:lang w:val="es_ES" w:bidi="es_ES"/>
        </w:rPr>
        <w:t>Después de que suceda esta oscuridad, Jesús, el Hijo del Hombre, aparecerá en el cielo. Todas las naciones de la tierra llorarán. Recuerden que Jesús vendrá con poder y gran gloria. Los ángeles tocarán una trompeta para reunir a los elegidos, es decir, al pueblo elegido de Dios. Estas personas vendrán de "los cuatro vientos", o de todo el mundo. Piensen en cómo pueden usar objetos para mostrar a las personas que vienen de todo el mundo.</w:t>
      </w:r>
    </w:p>
    <w:p>
      <w:pPr/>
      <w:r>
        <w:rPr>
          <w:lang w:val="es_ES" w:bidi="es_ES"/>
        </w:rPr>
      </w:r>
      <w:r>
        <w:rPr>
          <w:lang w:val="es_ES" w:bidi="es_ES"/>
        </w:rPr>
        <w:t>Deténganse y conversen sobre cómo su idioma describe a las personas que vienen de todas las direcciones, como la frase aquí "de los cuatro vientos".</w:t>
      </w:r>
    </w:p>
    <w:p>
      <w:pPr/>
      <w:r>
        <w:rPr>
          <w:lang w:val="es_ES" w:bidi="es_ES"/>
        </w:rPr>
      </w:r>
      <w:r>
        <w:rPr>
          <w:lang w:val="es_ES" w:bidi="es_ES"/>
        </w:rPr>
        <w:t>En la segunda escena, es importante recordar que Jesús enseña un ejemplo de cómo crece una higuera. Las personas saben que se acerca la temporada cálida de crecimiento cuando ven las hojas y las ramas de una higuera comenzando a crecer. De la misma manera, las personas saben que cuando ven el sol y la luna perdiendo su luz y las estrellas cayendo del cielo, "estas cosas" se acercan.</w:t>
      </w:r>
    </w:p>
    <w:p>
      <w:pPr/>
      <w:r>
        <w:rPr>
          <w:lang w:val="es_ES" w:bidi="es_ES"/>
        </w:rPr>
      </w:r>
      <w:r>
        <w:rPr>
          <w:lang w:val="es_ES" w:bidi="es_ES"/>
        </w:rPr>
        <w:t>Recuerden que "estas cosas" podría significar la destrucción del templo en Jerusalén o la venida de Jesús al fin del mundo.</w:t>
      </w:r>
    </w:p>
    <w:p>
      <w:pPr/>
      <w:r>
        <w:rPr>
          <w:lang w:val="es_ES" w:bidi="es_ES"/>
        </w:rPr>
      </w:r>
      <w:r>
        <w:rPr>
          <w:lang w:val="es_ES" w:bidi="es_ES"/>
        </w:rPr>
        <w:t>Jesús usa la frase "a las puertas" para mostrar que "estas cosas" están muy cerca de suceder.</w:t>
      </w:r>
    </w:p>
    <w:p>
      <w:pPr/>
      <w:r>
        <w:rPr>
          <w:lang w:val="es_ES" w:bidi="es_ES"/>
        </w:rPr>
      </w:r>
      <w:r>
        <w:rPr>
          <w:lang w:val="es_ES" w:bidi="es_ES"/>
        </w:rPr>
        <w:t>Deténganse y hablen de cómo usarían una frase como "a las puertas" en su idioma para mostrar que algo sucederá muy pronto.</w:t>
      </w:r>
    </w:p>
    <w:p>
      <w:pPr/>
      <w:r>
        <w:rPr>
          <w:lang w:val="es_ES" w:bidi="es_ES"/>
        </w:rPr>
      </w:r>
      <w:r>
        <w:rPr>
          <w:lang w:val="es_ES" w:bidi="es_ES"/>
        </w:rPr>
        <w:t>A continuación, es importante recordar que Jesús dice: "En verdad les digo". Él dice "En verdad les digo" cuando quiere que sus discípulos escuchen cuidadosamente lo que dirá a continuación.</w:t>
      </w:r>
    </w:p>
    <w:p>
      <w:pPr/>
      <w:r>
        <w:rPr>
          <w:lang w:val="es_ES" w:bidi="es_ES"/>
        </w:rPr>
      </w:r>
      <w:r>
        <w:rPr>
          <w:lang w:val="es_ES" w:bidi="es_ES"/>
        </w:rPr>
        <w:t>Deténganse y conversen sobre cómo su idioma muestra que alguien está enfatizando algo importante. ¿Cómo se dice en su idioma?</w:t>
      </w:r>
    </w:p>
    <w:p>
      <w:pPr/>
      <w:r>
        <w:rPr>
          <w:lang w:val="es_ES" w:bidi="es_ES"/>
        </w:rPr>
      </w:r>
      <w:r>
        <w:rPr>
          <w:lang w:val="es_ES" w:bidi="es_ES"/>
        </w:rPr>
        <w:t>Jesús dice que esta generación no morirá antes de que "estas cosas" sucedan. Es importante recordar que "esta generación" significa las personas que estaban vivas mientras él estaba enseñando. Recuerden que muchas personas creen que Jesús quiere decir que la destrucción del templo sucedería mientras muchos de los discípulos todavía estaban vivos.</w:t>
      </w:r>
    </w:p>
    <w:p>
      <w:pPr/>
      <w:r>
        <w:rPr>
          <w:lang w:val="es_ES" w:bidi="es_ES"/>
        </w:rPr>
      </w:r>
      <w:r>
        <w:rPr>
          <w:lang w:val="es_ES" w:bidi="es_ES"/>
        </w:rPr>
        <w:t>Finalmente, Jesús dice que el cielo y la tierra terminarán algún día. En contraste, las enseñanzas y las palabras de Jesús nunca terminarán ni desaparecerán. Las palabras de Jesús son verdaderas, y nunca desaparecerán.</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Todas las naciones de la tierra</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Los elegidos, o el pueblo elegido de Dios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En la primera escena, Jesús se sienta en el Monte de los Olivos y enseña a sus discípulos. Jesús les enseña sobre lo que sucederá inmediatamente después del sufrimiento que experimentan. Jesús dice que el sol y la luna se oscurecerán, y las estrellas caerán del cielo.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los actores que interpretan a los discípulos, "¿Cómo se sienten?" Es posible que escuchen cosas como: "Aterrorizado de que el sol, la luna y las estrellas no sean normales", "Asustado por el juicio venidero de Dios porque la oscuridad en el Antiguo Testamento generalmente significaba juicio para Israel o las otras naciones", y "Me pregunto cuándo sucederá todo esto".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dice que la señal del Hijo del Hombre aparecerá en el cielo. Jesús es el Hijo del Hombre. Jesús vendrá con poder y gran gloria y todas las naciones de la tierra se lamentarán.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naciones de la tierra: "¿Cómo se sienten?" Es posible que escuchen cosas como: "Tristes porque Jesús regresó y aún no estábamos listos", "Asombrados por el poder y la gran gloria de Dios cuando Jesús venga", y "Lamentando que Jesús haya sido asesinado".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dice que alguien tocará una trompeta y los ángeles reunirán a todos los elegidos, o el pueblo elegido de Dios. Los elegidos vendrán de todo el mundo.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elegidos: "¿Cómo se sienten?" Es posible que escuchen cosas como: "Contentos de seguir a Jesús", "Emocionados de escuchar la trompeta y saber que es hora de venir a él", y "Asombrados por el poder de Jesús".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A continuación, Jesús cuenta una historia sobre una higuera para ayudar a explicar su enseñanza. Jesús dice que las personas saben que se acerca la temporada cálida de crecimiento cuando ven las nuevas ramas y hojas en una higuera. Los meses fríos de invierno han terminado y los higos de la higuera están por llegar. De la misma manera, cuando los discípulos ven que todas estas cosas suceden, saben que la destrucción del templo o el regreso de Jesús están cerca. Esto definitivamente sucederá.</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los actores que interpretan a los discípulos, "¿Cómo se sienten?" Es posible que escuchen cosas como: "Contento de saber que habrá señales de cuándo sucederá esto", "Confundido sobre si Jesús todavía está hablando de la destrucción del templo o si también está hablando de su regreso a la tierra", y "Queriendo velar ahora para no perderme las señales".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dice que esta generación no se habrá ido cuando estas cosas sucedan. Quiere decir que algunos de los discípulos que lo escuchan todavía estarán vivos.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los actores que interpretan a los discípulos, "¿Cómo se sienten?" Es posible que escuchen cosas como: "Asombrado de que Jesús diga que veremos que suceden estas cosas", "Preguntándome cómo será vivir a través de este sufrimiento", y "Confundido sobre cómo se cumplirá la profecía durante mi vida y también más tarde".</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Finalmente, Jesús dice que la tierra y el cielo terminarán, pero las palabras y las enseñanzas de Jesús nunca terminarán. Sus palabras son verdaderas, y lo que Jesús dice definitivamente sucederá.</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los actores que interpretan a los discípulos, "¿Cómo se sienten?" Es posible que escuchen cosas como: "Confiando en que las palabras de Jesús son verdaderas", "Feliz de que Jesús nunca nos mienta ni diga cosas que no suceden", y "Me pregunto exactamente cuándo sucederán todas estas cosas".</w:t>
      </w:r>
    </w:p>
    <w:p>
      <w:pPr>
        <w:pStyle w:val="ListBullet"/>
        <w:spacing w:line="240" w:lineRule="auto"/>
        <w:ind w:left="720"/>
      </w:pPr>
      <w:r>
        <w:rPr>
          <w:lang w:val="es_ES" w:bidi="es_ES"/>
        </w:rPr>
      </w:r>
      <w:r>
        <w:rPr>
          <w:lang w:val="es_ES" w:bidi="es_ES"/>
        </w:rPr>
        <w:t>Además, pregúntenle al actor que interpreta a Jesús, "¿Cómo se siente?" Es posible que escuchen cosas como: "Queriendo consolar a mis discípulos con la verdad de mis palabras", "Preguntándome si los discípulos entienden lo que estoy tratando de decirles", y "Esperando el momento en que sucedan todas estas cosas".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enseña sobre el sufrimiento de esos días. Esto puede referirse al momento en que los enemigos destruyen el templo de Jerusalén. Jesús dice que después de este sufrimiento, el sol y la luna perderán su luz, y las estrellas caerán del cielo. Todos los poderes de los </w:t>
      </w:r>
      <w:r>
        <w:rPr>
          <w:b/>
          <w:lang w:val="es_ES" w:bidi="es_ES"/>
        </w:rPr>
        <w:t>cielos</w:t>
      </w:r>
      <w:r>
        <w:rPr>
          <w:lang w:val="es_ES" w:bidi="es_ES"/>
        </w:rPr>
        <w:t xml:space="preserve"> temblarán, es decir, el sol, la luna y las estrellas. El cielo puede significar el lugar donde Dios vive o el firmamento, y aquí significa el firmamento. Traduzcan cielo de la misma manera que en los pasajes anteriores y vean el Glosario Principal para obtener más información sobre el </w:t>
      </w:r>
      <w:r>
        <w:rPr>
          <w:b/>
          <w:lang w:val="es_ES" w:bidi="es_ES"/>
        </w:rPr>
        <w:t>cielo</w:t>
      </w:r>
      <w:r>
        <w:rPr>
          <w:lang w:val="es_ES" w:bidi="es_ES"/>
        </w:rPr>
        <w:t>.</w:t>
      </w:r>
    </w:p>
    <w:p>
      <w:pPr/>
      <w:r>
        <w:rPr>
          <w:lang w:val="es_ES" w:bidi="es_ES"/>
        </w:rPr>
      </w:r>
      <w:r>
        <w:rPr>
          <w:lang w:val="es_ES" w:bidi="es_ES"/>
        </w:rPr>
        <w:t xml:space="preserve">Jesús dice que la </w:t>
      </w:r>
      <w:r>
        <w:rPr>
          <w:b/>
          <w:lang w:val="es_ES" w:bidi="es_ES"/>
        </w:rPr>
        <w:t>señal</w:t>
      </w:r>
      <w:r>
        <w:rPr>
          <w:lang w:val="es_ES" w:bidi="es_ES"/>
        </w:rPr>
        <w:t xml:space="preserve"> del </w:t>
      </w:r>
      <w:r>
        <w:rPr>
          <w:b/>
          <w:lang w:val="es_ES" w:bidi="es_ES"/>
        </w:rPr>
        <w:t>Hijo del Hombre</w:t>
      </w:r>
      <w:r>
        <w:rPr>
          <w:lang w:val="es_ES" w:bidi="es_ES"/>
        </w:rPr>
        <w:t xml:space="preserve"> aparecerá en ese momento. Una </w:t>
      </w:r>
      <w:r>
        <w:rPr>
          <w:b/>
          <w:lang w:val="es_ES" w:bidi="es_ES"/>
        </w:rPr>
        <w:t>señal</w:t>
      </w:r>
      <w:r>
        <w:rPr>
          <w:lang w:val="es_ES" w:bidi="es_ES"/>
        </w:rPr>
        <w:t xml:space="preserve"> es un evento que tiene un significado especial. El significado especial es que el Hijo del Hombre vendrá con poder y gran </w:t>
      </w:r>
      <w:r>
        <w:rPr>
          <w:b/>
          <w:lang w:val="es_ES" w:bidi="es_ES"/>
        </w:rPr>
        <w:t>gloria</w:t>
      </w:r>
      <w:r>
        <w:rPr>
          <w:lang w:val="es_ES" w:bidi="es_ES"/>
        </w:rPr>
        <w:t>.</w:t>
      </w:r>
    </w:p>
    <w:p>
      <w:pPr/>
      <w:r>
        <w:rPr>
          <w:lang w:val="es_ES" w:bidi="es_ES"/>
        </w:rPr>
      </w:r>
      <w:r>
        <w:rPr>
          <w:lang w:val="es_ES" w:bidi="es_ES"/>
        </w:rPr>
        <w:t xml:space="preserve">Jesús está hablando de sí mismo como el </w:t>
      </w:r>
      <w:r>
        <w:rPr>
          <w:b/>
          <w:lang w:val="es_ES" w:bidi="es_ES"/>
        </w:rPr>
        <w:t>Hijo del Hombre</w:t>
      </w:r>
      <w:r>
        <w:rPr>
          <w:lang w:val="es_ES" w:bidi="es_ES"/>
        </w:rPr>
        <w:t xml:space="preserve">. Traduzcan Hijo del Hombre de la misma manera que en los pasajes anteriores, y vean el Glosario Principal para obtener una definición más completa de la frase </w:t>
      </w:r>
      <w:r>
        <w:rPr>
          <w:b/>
          <w:lang w:val="es_ES" w:bidi="es_ES"/>
        </w:rPr>
        <w:t>Hijo del Hombre</w:t>
      </w:r>
      <w:r>
        <w:rPr>
          <w:lang w:val="es_ES" w:bidi="es_ES"/>
        </w:rPr>
        <w:t>.</w:t>
      </w:r>
    </w:p>
    <w:p>
      <w:pPr/>
      <w:r>
        <w:rPr>
          <w:lang w:val="es_ES" w:bidi="es_ES"/>
        </w:rPr>
      </w:r>
      <w:r>
        <w:rPr>
          <w:b/>
          <w:lang w:val="es_ES" w:bidi="es_ES"/>
        </w:rPr>
        <w:t>Gloria</w:t>
      </w:r>
      <w:r>
        <w:rPr>
          <w:lang w:val="es_ES" w:bidi="es_ES"/>
        </w:rPr>
        <w:t xml:space="preserve"> es el poder y la presencia de Dios. Traduzcan gloria de la misma manera que en los pasajes anteriores y vean el Glosario Principal para obtener una definición más completa de la palabra </w:t>
      </w:r>
      <w:r>
        <w:rPr>
          <w:b/>
          <w:lang w:val="es_ES" w:bidi="es_ES"/>
        </w:rPr>
        <w:t>gloria</w:t>
      </w:r>
      <w:r>
        <w:rPr>
          <w:lang w:val="es_ES" w:bidi="es_ES"/>
        </w:rPr>
        <w:t>.</w:t>
      </w:r>
    </w:p>
    <w:p>
      <w:pPr/>
      <w:r>
        <w:rPr>
          <w:lang w:val="es_ES" w:bidi="es_ES"/>
        </w:rPr>
      </w:r>
      <w:r>
        <w:rPr>
          <w:lang w:val="es_ES" w:bidi="es_ES"/>
        </w:rPr>
        <w:t xml:space="preserve">Jesús dice que enviará a sus </w:t>
      </w:r>
      <w:r>
        <w:rPr>
          <w:b/>
          <w:lang w:val="es_ES" w:bidi="es_ES"/>
        </w:rPr>
        <w:t>ángeles</w:t>
      </w:r>
      <w:r>
        <w:rPr>
          <w:lang w:val="es_ES" w:bidi="es_ES"/>
        </w:rPr>
        <w:t xml:space="preserve">, o mensajeros, con un fuerte toque de </w:t>
      </w:r>
      <w:r>
        <w:rPr>
          <w:b/>
          <w:lang w:val="es_ES" w:bidi="es_ES"/>
        </w:rPr>
        <w:t>trompeta</w:t>
      </w:r>
      <w:r>
        <w:rPr>
          <w:lang w:val="es_ES" w:bidi="es_ES"/>
        </w:rPr>
        <w:t>.</w:t>
      </w:r>
    </w:p>
    <w:p>
      <w:pPr/>
      <w:r>
        <w:rPr>
          <w:lang w:val="es_ES" w:bidi="es_ES"/>
        </w:rPr>
      </w:r>
      <w:r>
        <w:rPr>
          <w:lang w:val="es_ES" w:bidi="es_ES"/>
        </w:rPr>
        <w:t xml:space="preserve">Traduzcan </w:t>
      </w:r>
      <w:r>
        <w:rPr>
          <w:b/>
          <w:lang w:val="es_ES" w:bidi="es_ES"/>
        </w:rPr>
        <w:t>ángeles</w:t>
      </w:r>
      <w:r>
        <w:rPr>
          <w:lang w:val="es_ES" w:bidi="es_ES"/>
        </w:rPr>
        <w:t xml:space="preserve"> de la misma manera que en los pasajes anteriores y vean el Glosario Principal para obtener una definición más completa de la palabra </w:t>
      </w:r>
      <w:r>
        <w:rPr>
          <w:b/>
          <w:lang w:val="es_ES" w:bidi="es_ES"/>
        </w:rPr>
        <w:t>ángeles</w:t>
      </w:r>
      <w:r>
        <w:rPr>
          <w:lang w:val="es_ES" w:bidi="es_ES"/>
        </w:rPr>
        <w:t>.</w:t>
      </w:r>
    </w:p>
    <w:p>
      <w:pPr/>
      <w:r>
        <w:rPr>
          <w:lang w:val="es_ES" w:bidi="es_ES"/>
        </w:rPr>
      </w:r>
      <w:r>
        <w:rPr>
          <w:lang w:val="es_ES" w:bidi="es_ES"/>
        </w:rPr>
        <w:t xml:space="preserve">Una </w:t>
      </w:r>
      <w:r>
        <w:rPr>
          <w:b/>
          <w:lang w:val="es_ES" w:bidi="es_ES"/>
        </w:rPr>
        <w:t>trompeta</w:t>
      </w:r>
      <w:r>
        <w:rPr>
          <w:lang w:val="es_ES" w:bidi="es_ES"/>
        </w:rPr>
        <w:t xml:space="preserve"> es un instrumento musical que la gente hace sonar para hacer música o anunciar algo. Las trompetas se pueden hacer de plata, bronce o cuerno de carnero. Las personas soplan la trompeta para hacer un ruido fuerte. Los judíos usaban trompetas en la batalla, para ceremonias religiosas como un ayuno público o los sacrificios del templo, y para anunciar a un nuevo rey. En este caso, alguien toca la trompeta para enviar a los ángeles a reunir a los elegidos, o al pueblo elegido de Dios, de todo el mundo.</w:t>
      </w:r>
    </w:p>
    <w:p>
      <w:pPr/>
      <w:r>
        <w:rPr>
          <w:lang w:val="es_ES" w:bidi="es_ES"/>
        </w:rPr>
      </w:r>
      <w:r>
        <w:rPr>
          <w:lang w:val="es_ES" w:bidi="es_ES"/>
        </w:rPr>
        <w:t>Deténganse y muestren una imagen de una trompeta nuevamente si es necesario.</w:t>
      </w:r>
    </w:p>
    <w:p>
      <w:pPr/>
      <w:r>
        <w:rPr>
          <w:lang w:val="es_ES" w:bidi="es_ES"/>
        </w:rPr>
      </w:r>
      <w:r>
        <w:rPr>
          <w:lang w:val="es_ES" w:bidi="es_ES"/>
        </w:rPr>
        <w:t xml:space="preserve">Jesús dice que los ángeles reunirán al pueblo elegido de Dios de los cuatro vientos, o de un extremo de los </w:t>
      </w:r>
      <w:r>
        <w:rPr>
          <w:b/>
          <w:lang w:val="es_ES" w:bidi="es_ES"/>
        </w:rPr>
        <w:t>cielos</w:t>
      </w:r>
      <w:r>
        <w:rPr>
          <w:lang w:val="es_ES" w:bidi="es_ES"/>
        </w:rPr>
        <w:t xml:space="preserve"> al otro. Esta es una manera de decir que el pueblo elegido de Dios vendrá de todo el mundo. En este caso, "cielos" no significa el lugar donde vive Dios. "Desde un extremo de los cielos al otro" significa personas de todas partes de la tierra. La tierra y el cielo, o el firmamento, era una manera de hablar de todo el mundo.</w:t>
      </w:r>
    </w:p>
    <w:p>
      <w:pPr/>
      <w:r>
        <w:rPr>
          <w:lang w:val="es_ES" w:bidi="es_ES"/>
        </w:rPr>
      </w:r>
      <w:r>
        <w:rPr>
          <w:lang w:val="es_ES" w:bidi="es_ES"/>
        </w:rPr>
        <w:t xml:space="preserve">Jesús enseña un ejemplo sobre una </w:t>
      </w:r>
      <w:r>
        <w:rPr>
          <w:b/>
          <w:lang w:val="es_ES" w:bidi="es_ES"/>
        </w:rPr>
        <w:t>higuera</w:t>
      </w:r>
      <w:r>
        <w:rPr>
          <w:lang w:val="es_ES" w:bidi="es_ES"/>
        </w:rPr>
        <w:t xml:space="preserve">. Las higueras eran comunes en el tiempo de Jesús. En el invierno, las higueras no tienen hojas ni brotes. Cuando termina el clima más frío, las ramas de una higuera se vuelven flexibles porque la savia comienza a fluir hacia las ramas. Las nuevas hojas comienzan a brotar y crecer, y luego, finalmente, los frutos llamados higos también crecen durante el verano. El verano era la temporada cálida de cultivo donde Jesús vivía. Consulten el Glosario Principal para obtener más información sobre las </w:t>
      </w:r>
      <w:r>
        <w:rPr>
          <w:b/>
          <w:lang w:val="es_ES" w:bidi="es_ES"/>
        </w:rPr>
        <w:t>higueras</w:t>
      </w:r>
      <w:r>
        <w:rPr>
          <w:lang w:val="es_ES" w:bidi="es_ES"/>
        </w:rPr>
        <w:t>.</w:t>
      </w:r>
    </w:p>
    <w:p>
      <w:pPr/>
      <w:r>
        <w:rPr>
          <w:lang w:val="es_ES" w:bidi="es_ES"/>
        </w:rPr>
      </w:r>
      <w:r>
        <w:rPr>
          <w:lang w:val="es_ES" w:bidi="es_ES"/>
        </w:rPr>
        <w:t>Deténganse y muestren una imagen de una higuera antes de que tenga hojas y ramas y una imagen de una higuera después de que tenga hojas y ramas nuevamente si es necesario.</w:t>
      </w:r>
    </w:p>
    <w:p>
      <w:pPr/>
      <w:r>
        <w:rPr>
          <w:lang w:val="es_ES" w:bidi="es_ES"/>
        </w:rPr>
      </w:r>
      <w:r>
        <w:rPr>
          <w:lang w:val="es_ES" w:bidi="es_ES"/>
        </w:rPr>
        <w:t xml:space="preserve">Jesús dice que esta </w:t>
      </w:r>
      <w:r>
        <w:rPr>
          <w:b/>
          <w:lang w:val="es_ES" w:bidi="es_ES"/>
        </w:rPr>
        <w:t>generación</w:t>
      </w:r>
      <w:r>
        <w:rPr>
          <w:lang w:val="es_ES" w:bidi="es_ES"/>
        </w:rPr>
        <w:t xml:space="preserve"> no pasará antes de que estas cosas sucedan. Jesús quiere decir que algunas de las personas que viven ahora todavía estarán vivas cuando estas cosas sucedan. Muchos de sus discípulos todavía estaban vivos cuando el templo fue destruido en Jerusalén en el año 70 d.C.</w:t>
      </w:r>
    </w:p>
    <w:p>
      <w:pPr/>
      <w:r>
        <w:rPr>
          <w:lang w:val="es_ES" w:bidi="es_ES"/>
        </w:rPr>
      </w:r>
      <w:r>
        <w:rPr>
          <w:lang w:val="es_ES" w:bidi="es_ES"/>
        </w:rPr>
        <w:t xml:space="preserve">Jesús dice que el cielo y la tierra, o todo el mundo, podrían </w:t>
      </w:r>
      <w:r>
        <w:rPr>
          <w:b/>
          <w:lang w:val="es_ES" w:bidi="es_ES"/>
        </w:rPr>
        <w:t>pasar</w:t>
      </w:r>
      <w:r>
        <w:rPr>
          <w:lang w:val="es_ES" w:bidi="es_ES"/>
        </w:rPr>
        <w:t>, pero las palabras de Jesús nunca pasarán. La palabra en el idioma original para "pasar" significa desaparecer o ya no existir. Jesús usa la frase "pasará" tres veces para enfatizar que sus palabras, o la enseñanza, ciertamente nunca desaparecerán.</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24:37–44</w:t>
      </w:r>
      <w:r>
        <w:rPr>
          <w:lang w:val="es_ES" w:bidi="es_ES"/>
        </w:rPr>
      </w:r>
    </w:p>
    <w:p>
      <w:pPr>
        <w:pStyle w:val="Heading3"/>
      </w:pPr>
      <w:r>
        <w:rPr>
          <w:lang w:val="es_ES" w:bidi="es_ES"/>
        </w:rPr>
        <w:t>Escuchar con el corazón</w:t>
      </w:r>
    </w:p>
    <w:p>
      <w:pPr/>
      <w:r>
        <w:rPr>
          <w:lang w:val="es_ES" w:bidi="es_ES"/>
        </w:rPr>
      </w:r>
      <w:r>
        <w:rPr>
          <w:lang w:val="es_ES" w:bidi="es_ES"/>
        </w:rPr>
        <w:t>Escuchen Mateo 24:36–44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Jesús está en medio de una larga enseñanza a sus discípulos. Jesús da esta enseñanza en el Monte de los Olivos. Jesús ya ha enseñado sobre cuándo sucederá la destrucción del templo. Ahora, Jesús comienza a responder a su pregunta sobre la señal de la venida de Jesús y del fin del mundo. Jesús no les dice un momento específico en que sucederá, Jesús quiere que estén listos para su regreso y el juicio final en cualquier momento. Jesús les cuenta tres historias, todas sobre cómo los discípulos siempre necesitan estar preparados para el regreso de Jesús.</w:t>
      </w:r>
    </w:p>
    <w:p>
      <w:pPr/>
      <w:r>
        <w:rPr>
          <w:lang w:val="es_ES" w:bidi="es_ES"/>
        </w:rPr>
      </w:r>
      <w:r>
        <w:rPr>
          <w:lang w:val="es_ES" w:bidi="es_ES"/>
        </w:rPr>
        <w:t>Deténganse y muestren a su equipo la imagen del Monte de los Olivos nuevamente si es necesario.</w:t>
      </w:r>
    </w:p>
    <w:p>
      <w:pPr/>
      <w:r>
        <w:rPr>
          <w:lang w:val="es_ES" w:bidi="es_ES"/>
        </w:rPr>
      </w:r>
      <w:r>
        <w:rPr>
          <w:lang w:val="es_ES" w:bidi="es_ES"/>
        </w:rPr>
        <w:t>Jesús dice que nadie, excepto su Padre Dios en el cielo, sabe "el día y la hora" en que todo esto sucederá. En el Antiguo Testamento, "el día y la hora" a menudo se usan para hablar del día del juicio de Dios. Jesús dice que ni siquiera los ángeles en el cielo, los mensajeros de Dios, o el Hijo de Dios, el propio Jesús, saben cuándo sucederá el día del juicio. Esta es una declaración importante porque el Hijo del Hombre es el que juzgará a las personas, y, sin embargo, el Hijo del Hombre, Jesús, no sabe cuándo vendrá este juicio. La mayoría de las personas cree que Jesús dejó de lado voluntariamente su capacidad de conocerlo todo mientras fue un hombre en la tierra.</w:t>
      </w:r>
    </w:p>
    <w:p>
      <w:pPr/>
      <w:r>
        <w:rPr>
          <w:lang w:val="es_ES" w:bidi="es_ES"/>
        </w:rPr>
      </w:r>
      <w:r>
        <w:rPr>
          <w:lang w:val="es_ES" w:bidi="es_ES"/>
        </w:rPr>
        <w:t>Primero, Jesús habla de Noé y el diluvio en el Antiguo Testamento. Los discípulos habrían estado muy familiarizados con esta historia. Dios le dijo a Noé que construyera un arca, un barco grande de madera, para llevar a Noé, a su familia y muchos tipos de animales. En ese momento, las personas estaban viviendo una vida normal, comían y bebían, los hombres se casaban con mujeres y los padres daban a sus hijas en matrimonio. Las personas no estaban pensando en Dios, por lo que se sorprendieron cuando vino el juicio de Dios, el diluvio. Dios envió el diluvio para cubrir toda la tierra, y Dios rescató a la familia de Noé, que estaba en el arca. Todos los demás en el mundo murieron.</w:t>
      </w:r>
    </w:p>
    <w:p>
      <w:pPr/>
      <w:r>
        <w:rPr>
          <w:lang w:val="es_ES" w:bidi="es_ES"/>
        </w:rPr>
      </w:r>
      <w:r>
        <w:rPr>
          <w:lang w:val="es_ES" w:bidi="es_ES"/>
        </w:rPr>
        <w:t>Jesús dice que cuando el Hijo del Hombre, Jesús, venga, será repentino e inesperado de la misma manera que el diluvio fue repentino e inesperado. Cuando Jesús regrese, la mayoría de las personas también estarán viviendo una vida normal y no pensarán en Dios, por lo que no estarán preparadas para el juicio de Dios. ¡Jesús quiere que sus discípulos estén listos!</w:t>
      </w:r>
    </w:p>
    <w:p>
      <w:pPr/>
      <w:r>
        <w:rPr>
          <w:lang w:val="es_ES" w:bidi="es_ES"/>
        </w:rPr>
      </w:r>
      <w:r>
        <w:rPr>
          <w:lang w:val="es_ES" w:bidi="es_ES"/>
        </w:rPr>
        <w:t>Deténganse y muestren una imagen de un arca.</w:t>
      </w:r>
    </w:p>
    <w:p>
      <w:pPr/>
      <w:r>
        <w:rPr>
          <w:lang w:val="es_ES" w:bidi="es_ES"/>
        </w:rPr>
      </w:r>
      <w:r>
        <w:rPr>
          <w:lang w:val="es_ES" w:bidi="es_ES"/>
        </w:rPr>
        <w:t>Hablen de cuáles son las actividades diarias normales en su cultura.</w:t>
      </w:r>
    </w:p>
    <w:p>
      <w:pPr/>
      <w:r>
        <w:rPr>
          <w:lang w:val="es_ES" w:bidi="es_ES"/>
        </w:rPr>
      </w:r>
      <w:r>
        <w:rPr>
          <w:lang w:val="es_ES" w:bidi="es_ES"/>
        </w:rPr>
        <w:t>A continuación, Jesús describe más actividades cotidianas. Dice que el día que el Hijo del Hombre venga, las personas estarán haciendo cosas normales, como los hombres que trabajan juntos en el campo o las mujeres que muelen grano juntas en una piedra de molino. Durante el tiempo de Jesús, dos mujeres a menudo trabajaban juntas para moler grano como el trigo o la cebada. Colocaban el grano en una piedra de molino plana, o una roca redonda grande, y luego ponían otra piedra de molino plana encima. Juntas giraban la piedra de molino superior para aplastar el grano. Este grano aplastado se convertía en harina que las personas usaban para hacer pan.</w:t>
      </w:r>
    </w:p>
    <w:p>
      <w:pPr/>
      <w:r>
        <w:rPr>
          <w:lang w:val="es_ES" w:bidi="es_ES"/>
        </w:rPr>
      </w:r>
      <w:r>
        <w:rPr>
          <w:lang w:val="es_ES" w:bidi="es_ES"/>
        </w:rPr>
        <w:t>Deténganse y muestren una imagen de piedras de molino que se usan para moler grano. Además, hablen de cómo las personas muelen el grano en su cultura. ¿Las personas usan piedras o algo más para procesar el grano? Si es posible, vayan a ver a alguien moler grano.</w:t>
      </w:r>
    </w:p>
    <w:p>
      <w:pPr/>
      <w:r>
        <w:rPr>
          <w:lang w:val="es_ES" w:bidi="es_ES"/>
        </w:rPr>
      </w:r>
      <w:r>
        <w:rPr>
          <w:lang w:val="es_ES" w:bidi="es_ES"/>
        </w:rPr>
        <w:t>Jesús dijo que cuando el Hijo del Hombre venga, si dos hombres están trabajando en el campo, Dios tomará a uno de los hombres que trabajan en el campo, y quedará un hombre. Además, si dos mujeres están trabajando en la piedra de molino, Dios tomará a una de las mujeres que trabajan en la piedra de molino, y la otra quedará. Algunas personas creen que las personas que Dios toma estarán a salvo con Dios, y Dios castigará a las personas que quedan atrás. Otras personas creen que Dios castigará a las personas que se lleva. Es importante que haya una separación entre las personas, tal como el diluvio se llevó a la mayoría de las personas con el juicio y solo Noé y su familia sobrevivieron. Algunas personas estarán listas para el juicio venidero de Dios, y algunas no estarán listas.</w:t>
      </w:r>
    </w:p>
    <w:p>
      <w:pPr/>
      <w:r>
        <w:rPr>
          <w:lang w:val="es_ES" w:bidi="es_ES"/>
        </w:rPr>
      </w:r>
      <w:r>
        <w:rPr>
          <w:lang w:val="es_ES" w:bidi="es_ES"/>
        </w:rPr>
        <w:t>Deténganse y hablen de cómo su cultura describe el fin del mundo. ¿Qué tipos de historias cuentan las personas sobre el juicio en el fin del mundo?</w:t>
      </w:r>
    </w:p>
    <w:p>
      <w:pPr/>
      <w:r>
        <w:rPr>
          <w:lang w:val="es_ES" w:bidi="es_ES"/>
        </w:rPr>
      </w:r>
      <w:r>
        <w:rPr>
          <w:lang w:val="es_ES" w:bidi="es_ES"/>
        </w:rPr>
        <w:t>Jesús les dice a los discípulos que estén listos. Deben permanecer despiertos, lo que significa que deben esperar con ansias el regreso de su Señor. Jesús se llama a sí mismo "Señor", que significa amo o dueño. Jesús no les dijo exactamente cuándo sucedería, por lo que los discípulos siempre necesitan vivir de una manera que muestre que están listos para que Jesús regrese.</w:t>
      </w:r>
    </w:p>
    <w:p>
      <w:pPr/>
      <w:r>
        <w:rPr>
          <w:lang w:val="es_ES" w:bidi="es_ES"/>
        </w:rPr>
      </w:r>
      <w:r>
        <w:rPr>
          <w:lang w:val="es_ES" w:bidi="es_ES"/>
        </w:rPr>
        <w:t>Jesús cuenta una historia más para mostrar lo importante que es siempre estar preparado para el regreso de Jesús en cualquier momento. Jesús dice que cuando el dueño de una casa está durmiendo, un ladrón puede irrumpir en su casa y robar cosas de la casa. La palabra en el idioma original para "entrar" es "cavar". En el tiempo de Jesús, la mayoría de los judíos tenían casas hechas de ladrillos de barro seco. Los ladrones necesitaban cavar un agujero en el lado de la pared de barro para entrar y tomar las cosas.</w:t>
      </w:r>
    </w:p>
    <w:p>
      <w:pPr/>
      <w:r>
        <w:rPr>
          <w:lang w:val="es_ES" w:bidi="es_ES"/>
        </w:rPr>
      </w:r>
      <w:r>
        <w:rPr>
          <w:lang w:val="es_ES" w:bidi="es_ES"/>
        </w:rPr>
        <w:t>Deténganse y muestren una imagen de una casa de ladrillos de barro. Además, deténganse y hablen de un momento en que a ustedes o a alguien que conocen les hayan robado algo. ¿Qué se robó? ¿Cómo se sintieron tú o tu amigo? ¿Qué hacen las personas en su cultura para evitar que los ladrones irrumpan en sus hogares para robar cosas?</w:t>
      </w:r>
    </w:p>
    <w:p>
      <w:pPr/>
      <w:r>
        <w:rPr>
          <w:lang w:val="es_ES" w:bidi="es_ES"/>
        </w:rPr>
      </w:r>
      <w:r>
        <w:rPr>
          <w:lang w:val="es_ES" w:bidi="es_ES"/>
        </w:rPr>
        <w:t>Jesús les dice que si el dueño de la casa supiese cuándo venía el ladrón, el dueño podría haberse quedado despierto y haber evitado que el ladrón irrumpiera en su casa. De la misma manera, los discípulos necesitan permanecer despiertos y estar listos en cualquier momento para que Jesús regrese. Jesús dice que el Hijo del Hombre, el propio Jesús, regresará en un momento en que nadie lo espera. Los discípulos deben vivir sus vidas hoy de una manera que muestre que siguen a Jesús y están listos para su regreso.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la ambientación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da el ejemplo sobre Noé y el diluvio para mostrar lo importante que es estar listo para el regreso del Hijo del Hombre.</w:t>
      </w:r>
    </w:p>
    <w:p>
      <w:pPr/>
      <w:r>
        <w:rPr>
          <w:lang w:val="es_ES" w:bidi="es_ES"/>
        </w:rPr>
      </w:r>
      <w:r>
        <w:rPr>
          <w:b/>
          <w:lang w:val="es_ES" w:bidi="es_ES"/>
        </w:rPr>
        <w:t>Segunda escena:</w:t>
      </w:r>
      <w:r>
        <w:rPr>
          <w:lang w:val="es_ES" w:bidi="es_ES"/>
        </w:rPr>
        <w:t xml:space="preserve"> Jesús comparte ejemplos sobre actividades normales y cotidianas que las personas harán cuando el Hijo del Hombre venga y algunas personas sean llevadas.</w:t>
      </w:r>
    </w:p>
    <w:p>
      <w:pPr/>
      <w:r>
        <w:rPr>
          <w:lang w:val="es_ES" w:bidi="es_ES"/>
        </w:rPr>
      </w:r>
      <w:r>
        <w:rPr>
          <w:b/>
          <w:lang w:val="es_ES" w:bidi="es_ES"/>
        </w:rPr>
        <w:t>Tercera escena:</w:t>
      </w:r>
      <w:r>
        <w:rPr>
          <w:lang w:val="es_ES" w:bidi="es_ES"/>
        </w:rPr>
        <w:t xml:space="preserve"> Jesús dice que el Hijo del Hombre regresará de repente cuando nadie lo espera, tal como un ladrón viene cuando el dueño de la casa no lo espera.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Otras personas durante el tiempo de Noé que murieron durante el diluvio</w:t>
      </w:r>
    </w:p>
    <w:p>
      <w:pPr>
        <w:pStyle w:val="ListBullet"/>
        <w:spacing w:line="240" w:lineRule="auto"/>
        <w:ind w:left="720"/>
      </w:pPr>
      <w:r>
        <w:rPr>
          <w:lang w:val="es_ES" w:bidi="es_ES"/>
        </w:rPr>
      </w:r>
      <w:r>
        <w:rPr>
          <w:lang w:val="es_ES" w:bidi="es_ES"/>
        </w:rPr>
        <w:t>Dos hombres trabajando en el campo</w:t>
      </w:r>
    </w:p>
    <w:p>
      <w:pPr>
        <w:pStyle w:val="ListBullet"/>
        <w:spacing w:line="240" w:lineRule="auto"/>
        <w:ind w:left="720"/>
      </w:pPr>
      <w:r>
        <w:rPr>
          <w:lang w:val="es_ES" w:bidi="es_ES"/>
        </w:rPr>
      </w:r>
      <w:r>
        <w:rPr>
          <w:lang w:val="es_ES" w:bidi="es_ES"/>
        </w:rPr>
        <w:t>Dos mujeres moliendo grano en las piedras de molino</w:t>
      </w:r>
    </w:p>
    <w:p>
      <w:pPr>
        <w:pStyle w:val="ListBullet"/>
        <w:spacing w:line="240" w:lineRule="auto"/>
        <w:ind w:left="720"/>
      </w:pPr>
      <w:r>
        <w:rPr>
          <w:lang w:val="es_ES" w:bidi="es_ES"/>
        </w:rPr>
      </w:r>
      <w:r>
        <w:rPr>
          <w:lang w:val="es_ES" w:bidi="es_ES"/>
        </w:rPr>
        <w:t>Un dueño de una casa</w:t>
      </w:r>
    </w:p>
    <w:p>
      <w:pPr>
        <w:pStyle w:val="ListBullet"/>
        <w:spacing w:line="240" w:lineRule="auto"/>
        <w:ind w:left="720"/>
      </w:pPr>
      <w:r>
        <w:rPr>
          <w:lang w:val="es_ES" w:bidi="es_ES"/>
        </w:rPr>
      </w:r>
      <w:r>
        <w:rPr>
          <w:lang w:val="es_ES" w:bidi="es_ES"/>
        </w:rPr>
        <w:t>Un ladrón</w:t>
      </w:r>
    </w:p>
    <w:p>
      <w:pPr/>
      <w:r>
        <w:rPr>
          <w:lang w:val="es_ES" w:bidi="es_ES"/>
        </w:rPr>
      </w:r>
      <w:r>
        <w:rPr>
          <w:lang w:val="es_ES" w:bidi="es_ES"/>
        </w:rPr>
        <w:t>En esta sesión, pidan al grupo que elaboren un guion gráfico, dibujen o usen algún tipo de objeto manipulativo (objetos que pueden mover, como rocas, palos o juguetes para niños) para visualizar la historia y la acción en ella.</w:t>
      </w:r>
    </w:p>
    <w:p>
      <w:pPr/>
      <w:r>
        <w:rPr>
          <w:lang w:val="es_ES" w:bidi="es_ES"/>
        </w:rPr>
      </w:r>
      <w:r>
        <w:rPr>
          <w:lang w:val="es_ES" w:bidi="es_ES"/>
        </w:rPr>
        <w:t>Es importante recordar que Jesús todavía está enseñando a sus discípulos en el Monte de los Olivos. Él ya les enseñó muchas cosas sobre el fin del mundo. Esta nueva sección comienza con "pero" para mostrar que Jesús está cambiando el tema para responder a la segunda pregunta de los discípulos sobre la señal de la venida de Jesús y del fin del mundo. Jesús les dice que nadie, excepto Dios, sabe exactamente cuándo vendrá el día del juicio de Dios. Los ángeles no saben, y el propio Jesús no sabe. Esta es una declaración introductoria para esta historia, las tres escenas hablan sobre lo importante que es estar listo para que Jesús venga en cualquier momento.</w:t>
      </w:r>
    </w:p>
    <w:p>
      <w:pPr/>
      <w:r>
        <w:rPr>
          <w:lang w:val="es_ES" w:bidi="es_ES"/>
        </w:rPr>
      </w:r>
      <w:r>
        <w:rPr>
          <w:lang w:val="es_ES" w:bidi="es_ES"/>
        </w:rPr>
        <w:t>En la primera escena, Jesús les recuerda a los discípulos sobre Noé y cómo Dios rescató a Noé, a su familia y a todos los animales del diluvio que cubrió la tierra. Las personas estaban viviendo sus vidas normales, y no estaban listas para el diluvio cuando vino y destruyó a todos. Es importante recordar que las personas durante el tiempo de Noé estaban viviendo vidas normales, comiendo, bebiendo y casándose, y Dios no las juzgó porque estas actividades específicas eran malas. Dios los juzgó porque no estaban siguiendo a Dios. Recuerden que las personas no estaban esperando que viniera el diluvio, por lo que no seguían a Dios. Jesús quiere que sus discípulos estén listos para el regreso del Hijo del Hombre como Noé estaba listo para que viniera el diluvio.</w:t>
      </w:r>
    </w:p>
    <w:p>
      <w:pPr/>
      <w:r>
        <w:rPr>
          <w:lang w:val="es_ES" w:bidi="es_ES"/>
        </w:rPr>
      </w:r>
      <w:r>
        <w:rPr>
          <w:lang w:val="es_ES" w:bidi="es_ES"/>
        </w:rPr>
        <w:t>En la segunda escena, Jesús da otro ejemplo de lo repentina e inesperada que será la venida del Hijo del Hombre. Jesús dice que será como si un hombre fuera llevado mientras trabajaba en el campo, y el otro se quedara. Una mujer será llevada mientras muele grano en la piedra de molino, y una mujer será dejada atrás. Es importante recordar que los dos hombres y las dos mujeres están haciendo un trabajo normal para las personas durante el tiempo de Jesús. Una persona será castigada por Dios, y otra será salvada.</w:t>
      </w:r>
    </w:p>
    <w:p>
      <w:pPr/>
      <w:r>
        <w:rPr>
          <w:lang w:val="es_ES" w:bidi="es_ES"/>
        </w:rPr>
      </w:r>
      <w:r>
        <w:rPr>
          <w:lang w:val="es_ES" w:bidi="es_ES"/>
        </w:rPr>
        <w:t>En la tercera escena, Jesús les recuerda nuevamente que estén listos y alertas. No saben en qué día viene su Señor. Es importante saber que la frase "pero entiendan esto" significa que Jesús está a punto de decir algo importante y quiere que ellos presten atención y lo recuerden.</w:t>
      </w:r>
    </w:p>
    <w:p>
      <w:pPr/>
      <w:r>
        <w:rPr>
          <w:lang w:val="es_ES" w:bidi="es_ES"/>
        </w:rPr>
      </w:r>
      <w:r>
        <w:rPr>
          <w:lang w:val="es_ES" w:bidi="es_ES"/>
        </w:rPr>
        <w:t>Deténganse y hablen de lo que dicen en su idioma cuando quieren que alguien escuche cuidadosamente y preste atención a sus siguientes palabras.</w:t>
      </w:r>
    </w:p>
    <w:p>
      <w:pPr/>
      <w:r>
        <w:rPr>
          <w:lang w:val="es_ES" w:bidi="es_ES"/>
        </w:rPr>
      </w:r>
      <w:r>
        <w:rPr>
          <w:lang w:val="es_ES" w:bidi="es_ES"/>
        </w:rPr>
        <w:t>Recuerden que Jesús cuenta una historia sobre el dueño de una casa y un ladrón. El ladrón irrumpe en la casa porque el dueño no está despierto ni listo para proteger su casa. Si el dueño supiera a qué hora venía el ladrón, se habría quedado despierto, y el ladrón no habría podido irrumpir en la casa. Intenten mostrar los dos escenarios diferentes: uno con el dueño durmiendo y el ladrón irrumpiendo en su casa, y otro con el dueño despierto para que el ladrón no pueda entrar en su casa. Recuerden que Jesús está contando esta historia para recordarles a los discípulos nuevamente que estén despiertos, alertas y listos para que el Hijo del Hombre regrese en cualquier momento. Esto no significa que los discípulos nunca deban dormir; significa que deben vivir sus vidas de tal forma que siempre estén listos para el regreso del Hijo del Hombre.</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Noé</w:t>
      </w:r>
    </w:p>
    <w:p>
      <w:pPr>
        <w:pStyle w:val="ListBullet"/>
        <w:spacing w:line="240" w:lineRule="auto"/>
        <w:ind w:left="720"/>
      </w:pPr>
      <w:r>
        <w:rPr>
          <w:lang w:val="es_ES" w:bidi="es_ES"/>
        </w:rPr>
      </w:r>
      <w:r>
        <w:rPr>
          <w:lang w:val="es_ES" w:bidi="es_ES"/>
        </w:rPr>
        <w:t>Otras personas durante el tiempo de Noé que murieron durante el diluvio</w:t>
      </w:r>
    </w:p>
    <w:p>
      <w:pPr>
        <w:pStyle w:val="ListBullet"/>
        <w:spacing w:line="240" w:lineRule="auto"/>
        <w:ind w:left="720"/>
      </w:pPr>
      <w:r>
        <w:rPr>
          <w:lang w:val="es_ES" w:bidi="es_ES"/>
        </w:rPr>
      </w:r>
      <w:r>
        <w:rPr>
          <w:lang w:val="es_ES" w:bidi="es_ES"/>
        </w:rPr>
        <w:t>Dos hombres trabajando en el campo</w:t>
      </w:r>
    </w:p>
    <w:p>
      <w:pPr>
        <w:pStyle w:val="ListBullet"/>
        <w:spacing w:line="240" w:lineRule="auto"/>
        <w:ind w:left="720"/>
      </w:pPr>
      <w:r>
        <w:rPr>
          <w:lang w:val="es_ES" w:bidi="es_ES"/>
        </w:rPr>
      </w:r>
      <w:r>
        <w:rPr>
          <w:lang w:val="es_ES" w:bidi="es_ES"/>
        </w:rPr>
        <w:t>Dos mujeres moliendo grano en las piedras de molino</w:t>
      </w:r>
    </w:p>
    <w:p>
      <w:pPr>
        <w:pStyle w:val="ListBullet"/>
        <w:spacing w:line="240" w:lineRule="auto"/>
        <w:ind w:left="720"/>
      </w:pPr>
      <w:r>
        <w:rPr>
          <w:lang w:val="es_ES" w:bidi="es_ES"/>
        </w:rPr>
      </w:r>
      <w:r>
        <w:rPr>
          <w:lang w:val="es_ES" w:bidi="es_ES"/>
        </w:rPr>
        <w:t>Un dueño de una casa</w:t>
      </w:r>
    </w:p>
    <w:p>
      <w:pPr>
        <w:pStyle w:val="ListBullet"/>
        <w:spacing w:line="240" w:lineRule="auto"/>
        <w:ind w:left="720"/>
      </w:pPr>
      <w:r>
        <w:rPr>
          <w:lang w:val="es_ES" w:bidi="es_ES"/>
        </w:rPr>
      </w:r>
      <w:r>
        <w:rPr>
          <w:lang w:val="es_ES" w:bidi="es_ES"/>
        </w:rPr>
        <w:t>Un ladrón</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En la primera escena, Jesús se sienta en el Monte de los Olivos y enseña a sus discípulos. Jesús les dice que nadie, excepto Dios, sabe cuándo llegará el día del juicio y el regreso del Hijo del Hombre. Ni siquiera los ángeles de Dios ni el Hijo, el propio Jesús, lo saben.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los actores que interpretan a los discípulos, "¿Cómo se sienten?" Es posible que escuchen cosas como: "Confundido por cómo el propio Jesús no sabe cuándo regresará", "Preguntándome por qué Dios no nos dirá cuándo está sucediendo todo esto", y "Esperando que suceda pronto".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les recuerda a los discípulos sobre Noé y el diluvio. Las personas durante el tiempo de Noé estaban viviendo vidas normales. Dios envió el diluvio, y todos fueron destruidos. Ninguna de las personas estaba lista y ninguna de ellas esperaba que el diluvio viniera. Dios salvó a Noé, a la familia de Noé y a todos los animales en el arca.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Noé: "¿Cómo te sientes?" Es posible que escuchen cosas como: "Triste de que las personas no estuvieran esperando esto", "Contento de que Dios me haya rescatado a mí y a mi familia en el arca", y "Esperanzado de un nuevo comienzo cuando el agua se haya ido".</w:t>
      </w:r>
    </w:p>
    <w:p>
      <w:pPr>
        <w:pStyle w:val="ListBullet"/>
        <w:spacing w:line="240" w:lineRule="auto"/>
        <w:ind w:left="720"/>
      </w:pPr>
      <w:r>
        <w:rPr>
          <w:lang w:val="es_ES" w:bidi="es_ES"/>
        </w:rPr>
      </w:r>
      <w:r>
        <w:rPr>
          <w:lang w:val="es_ES" w:bidi="es_ES"/>
        </w:rPr>
        <w:t>Además, pregúntenles a los actores que interpretan a las personas durante el tiempo de Noé: "¿Cómo se sienten?" Es posible que escuchen cosas como: "Viviendo mi vida normal y feliz con lo que tengo", "Me pregunto por qué Dios enviaría un diluvio", y "No estoy listo para el juicio de Dios".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dice que la venida del Hijo del Hombre será tal como en el tiempo de Noé. El Hijo del Hombre regresará inesperadamente, y muchas personas no estarán listas, tal como la mayoría de las personas no estaban listas para el diluvio que Dios envió.</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los actores que interpretan a los discípulos, "¿Cómo se sienten?" Es posible que escuchen cosas como: "Contento de saber que el Hijo del Hombre regresará", "Esperanzado de poder estar listo para su regreso", y "Triste de que muchas personas no estén preparadas".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A continuación, Jesús dice que la venida del Hijo del Hombre será como dos hombres que trabajan en el campo o dos mujeres que muelen grano en la piedra de molino. Dios se llevará a un hombre, y un hombre quedará en el campo. Dios se llevará a una mujer, y una mujer quedará en las piedras de molino.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los actores que interpretan a los discípulos, "¿Cómo se sienten?" Es posible que escuchen cosas como: "¿Qué hombre y mujer fueron rescatados por Dios y cuáles fueron juzgados por Dios?" "Esperanzado de poder vivir mi vida listo para que el Hijo del Hombre regrese", y "Me pregunto cuándo sucederá esto".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dice que los discípulos siempre necesitan estar listos y esperando que el Hijo del Hombre regrese. Si el dueño de una casa está durmiendo, no está esperando que venga un ladrón, y el ladrón puede irrumpir fácilmente en esta casa y robar algo.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dueño: "¿Cómo te sientes?" Es posible que escuchen cosas como: "No estoy listo para que un ladrón venga a mi casa", "Dormido y contento con mi vida", y "Me siento seguro".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Si el dueño sabe cuándo viene un ladrón, puede prepararse y estar listo para el ladrón. El ladrón no podrá irrumpir en su casa. Jesús dice que los discípulos necesitan estar listos para el regreso del Hijo del Hombre tal como el dueño está listo para un ladrón en cualquier momento.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dueño: "¿Cómo te sientes?" Es posible que escuchen cosas como: "Preparado para que el ladrón venga esta vez", "Alerta y listo para atrapar al ladrón", y "Seguro de que podré atrapar al ladrón".</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Jesús dice que ni siquiera los </w:t>
      </w:r>
      <w:r>
        <w:rPr>
          <w:b/>
          <w:lang w:val="es_ES" w:bidi="es_ES"/>
        </w:rPr>
        <w:t>ángeles</w:t>
      </w:r>
      <w:r>
        <w:rPr>
          <w:lang w:val="es_ES" w:bidi="es_ES"/>
        </w:rPr>
        <w:t xml:space="preserve"> en el </w:t>
      </w:r>
      <w:r>
        <w:rPr>
          <w:b/>
          <w:lang w:val="es_ES" w:bidi="es_ES"/>
        </w:rPr>
        <w:t>cielo</w:t>
      </w:r>
      <w:r>
        <w:rPr>
          <w:lang w:val="es_ES" w:bidi="es_ES"/>
        </w:rPr>
        <w:t xml:space="preserve"> saben cuándo vendrá el día del juicio de Dios.</w:t>
      </w:r>
    </w:p>
    <w:p>
      <w:pPr/>
      <w:r>
        <w:rPr>
          <w:lang w:val="es_ES" w:bidi="es_ES"/>
        </w:rPr>
      </w:r>
      <w:r>
        <w:rPr>
          <w:lang w:val="es_ES" w:bidi="es_ES"/>
        </w:rPr>
        <w:t xml:space="preserve">Los </w:t>
      </w:r>
      <w:r>
        <w:rPr>
          <w:b/>
          <w:lang w:val="es_ES" w:bidi="es_ES"/>
        </w:rPr>
        <w:t>ángeles</w:t>
      </w:r>
      <w:r>
        <w:rPr>
          <w:lang w:val="es_ES" w:bidi="es_ES"/>
        </w:rPr>
        <w:t xml:space="preserve"> son los mensajeros de Dios. Traduzcan ángeles de la misma manera que en los pasajes anteriores y vean el Glosario Principal para obtener más información sobre </w:t>
      </w:r>
      <w:r>
        <w:rPr>
          <w:b/>
          <w:lang w:val="es_ES" w:bidi="es_ES"/>
        </w:rPr>
        <w:t>ángeles</w:t>
      </w:r>
      <w:r>
        <w:rPr>
          <w:lang w:val="es_ES" w:bidi="es_ES"/>
        </w:rPr>
        <w:t>.</w:t>
      </w:r>
    </w:p>
    <w:p>
      <w:pPr/>
      <w:r>
        <w:rPr>
          <w:lang w:val="es_ES" w:bidi="es_ES"/>
        </w:rPr>
      </w:r>
      <w:r>
        <w:rPr>
          <w:b/>
          <w:lang w:val="es_ES" w:bidi="es_ES"/>
        </w:rPr>
        <w:t>Cielo</w:t>
      </w:r>
      <w:r>
        <w:rPr>
          <w:lang w:val="es_ES" w:bidi="es_ES"/>
        </w:rPr>
        <w:t xml:space="preserve"> puede referirse al cielo (que vemos), o al lugar donde viven Dios y sus ángeles, dependiendo del contexto. En este contexto, cielo significa el lugar donde viven Dios y sus ángeles. Consulten el Glosario Principal para obtener más información sobre el </w:t>
      </w:r>
      <w:r>
        <w:rPr>
          <w:b/>
          <w:lang w:val="es_ES" w:bidi="es_ES"/>
        </w:rPr>
        <w:t>cielo</w:t>
      </w:r>
      <w:r>
        <w:rPr>
          <w:lang w:val="es_ES" w:bidi="es_ES"/>
        </w:rPr>
        <w:t>.</w:t>
      </w:r>
    </w:p>
    <w:p>
      <w:pPr/>
      <w:r>
        <w:rPr>
          <w:lang w:val="es_ES" w:bidi="es_ES"/>
        </w:rPr>
      </w:r>
      <w:r>
        <w:rPr>
          <w:lang w:val="es_ES" w:bidi="es_ES"/>
        </w:rPr>
        <w:t xml:space="preserve">Jesús dice que el </w:t>
      </w:r>
      <w:r>
        <w:rPr>
          <w:b/>
          <w:lang w:val="es_ES" w:bidi="es_ES"/>
        </w:rPr>
        <w:t>Hijo</w:t>
      </w:r>
      <w:r>
        <w:rPr>
          <w:lang w:val="es_ES" w:bidi="es_ES"/>
        </w:rPr>
        <w:t xml:space="preserve"> tampoco sabe cuándo llegará el día del juicio de Dios y el regreso del Hijo del Hombre. Jesús está hablando de sí mismo como el Hijo. Es similar a llamarse a sí mismo el </w:t>
      </w:r>
      <w:r>
        <w:rPr>
          <w:b/>
          <w:lang w:val="es_ES" w:bidi="es_ES"/>
        </w:rPr>
        <w:t>Hijo del Hombre</w:t>
      </w:r>
      <w:r>
        <w:rPr>
          <w:lang w:val="es_ES" w:bidi="es_ES"/>
        </w:rPr>
        <w:t xml:space="preserve">. Traduzcan Hijo del Hombre de la misma manera que en los pasajes anteriores, y vean el Glosario Principal para obtener una definición más completa de la frase </w:t>
      </w:r>
      <w:r>
        <w:rPr>
          <w:b/>
          <w:lang w:val="es_ES" w:bidi="es_ES"/>
        </w:rPr>
        <w:t>Hijo del Hombre</w:t>
      </w:r>
      <w:r>
        <w:rPr>
          <w:lang w:val="es_ES" w:bidi="es_ES"/>
        </w:rPr>
        <w:t>.</w:t>
      </w:r>
    </w:p>
    <w:p>
      <w:pPr/>
      <w:r>
        <w:rPr>
          <w:lang w:val="es_ES" w:bidi="es_ES"/>
        </w:rPr>
      </w:r>
      <w:r>
        <w:rPr>
          <w:lang w:val="es_ES" w:bidi="es_ES"/>
        </w:rPr>
        <w:t xml:space="preserve">Jesús dice que solo el Dios </w:t>
      </w:r>
      <w:r>
        <w:rPr>
          <w:b/>
          <w:lang w:val="es_ES" w:bidi="es_ES"/>
        </w:rPr>
        <w:t>Padre</w:t>
      </w:r>
      <w:r>
        <w:rPr>
          <w:lang w:val="es_ES" w:bidi="es_ES"/>
        </w:rPr>
        <w:t xml:space="preserve"> en el cielo sabe cuándo sucederá todo esto. Jesús llama a Dios Padre porque Dios creó a su pueblo y cuida de ellos como un padre cuida de sus hijos.</w:t>
      </w:r>
    </w:p>
    <w:p>
      <w:pPr/>
      <w:r>
        <w:rPr>
          <w:lang w:val="es_ES" w:bidi="es_ES"/>
        </w:rPr>
      </w:r>
      <w:r>
        <w:rPr>
          <w:b/>
          <w:lang w:val="es_ES" w:bidi="es_ES"/>
        </w:rPr>
        <w:t>Noé</w:t>
      </w:r>
      <w:r>
        <w:rPr>
          <w:lang w:val="es_ES" w:bidi="es_ES"/>
        </w:rPr>
        <w:t xml:space="preserve"> vivió miles de años antes del tiempo de Jesús. Noé era un hombre justo que obedecía a Dios y construyó un arca, un barco de madera, para que toda la familia de Noé y muchos animales pudieran ser salvos de un diluvio. Noé, su familia y los animales entraron todos al arca, y llovió durante cuarenta días y noches. Todas las personas en la tierra murieron durante el diluvio. Noé fue rescatado por Dios, y más tarde Noé, su familia y los animales salieron del arca. Dios prometió a Noé que nunca inundaría la tierra de esa manera nuevamente. Todas las personas de la tierra después de eso eran descendientes de Noé y sus hijos.</w:t>
      </w:r>
    </w:p>
    <w:p>
      <w:pPr/>
      <w:r>
        <w:rPr>
          <w:lang w:val="es_ES" w:bidi="es_ES"/>
        </w:rPr>
      </w:r>
      <w:r>
        <w:rPr>
          <w:lang w:val="es_ES" w:bidi="es_ES"/>
        </w:rPr>
        <w:t>Deténganse y muestren la imagen del arca nuevamente si es necesario.</w:t>
      </w:r>
    </w:p>
    <w:p>
      <w:pPr/>
      <w:r>
        <w:rPr>
          <w:lang w:val="es_ES" w:bidi="es_ES"/>
        </w:rPr>
      </w:r>
      <w:r>
        <w:rPr>
          <w:lang w:val="es_ES" w:bidi="es_ES"/>
        </w:rPr>
        <w:t xml:space="preserve">Jesús dice que sus discípulos deben esperar y velar por el regreso de su </w:t>
      </w:r>
      <w:r>
        <w:rPr>
          <w:b/>
          <w:lang w:val="es_ES" w:bidi="es_ES"/>
        </w:rPr>
        <w:t>señor</w:t>
      </w:r>
      <w:r>
        <w:rPr>
          <w:lang w:val="es_ES" w:bidi="es_ES"/>
        </w:rPr>
        <w:t xml:space="preserve">. Jesús está hablando de sí mismo. </w:t>
      </w:r>
      <w:r>
        <w:rPr>
          <w:b/>
          <w:lang w:val="es_ES" w:bidi="es_ES"/>
        </w:rPr>
        <w:t>Señor</w:t>
      </w:r>
      <w:r>
        <w:rPr>
          <w:lang w:val="es_ES" w:bidi="es_ES"/>
        </w:rPr>
        <w:t xml:space="preserve"> significa amo, dueño o alguien con autoridad. La gente usaba "señor" como un término de respeto, para hablar de Dios y para dirigirse a Jesús. En esta historia, "señor" se usa para mostrar que Jesús es el amo de los discípulos, y porque a continuación Jesús cuenta una historia sobre el dueño de una casa. Traduzcan señor de la misma manera que en los textos anteriores y vean el Glosario Principal para obtener una definición más completa de la palabra </w:t>
      </w:r>
      <w:r>
        <w:rPr>
          <w:b/>
          <w:lang w:val="es_ES" w:bidi="es_ES"/>
        </w:rPr>
        <w:t>señor</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24:45–51</w:t>
      </w:r>
      <w:r>
        <w:rPr>
          <w:lang w:val="es_ES" w:bidi="es_ES"/>
        </w:rPr>
      </w:r>
    </w:p>
    <w:p>
      <w:pPr>
        <w:pStyle w:val="Heading3"/>
      </w:pPr>
      <w:r>
        <w:rPr>
          <w:lang w:val="es_ES" w:bidi="es_ES"/>
        </w:rPr>
        <w:t>Escuchar con el corazón</w:t>
      </w:r>
    </w:p>
    <w:p>
      <w:pPr/>
      <w:r>
        <w:rPr>
          <w:lang w:val="es_ES" w:bidi="es_ES"/>
        </w:rPr>
      </w:r>
      <w:r>
        <w:rPr>
          <w:lang w:val="es_ES" w:bidi="es_ES"/>
        </w:rPr>
        <w:t>Escuchen Mateo 24:45–51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está en medio de una larga enseñanza a sus discípulos. Jesús da esta enseñanza en el Monte de los Olivos. Jesús ha estado enseñando sobre la señal de la venida de Jesús y del fin del mundo. Él les contó tres historias sobre cómo los discípulos siempre necesitan estar preparados para el regreso de Jesús. Ahora, Jesús cuenta una parábola, o una historia corta, sobre un siervo y su amo. Esta historia también muestra lo importante que es estar listo para el regreso de Jesús.</w:t>
      </w:r>
    </w:p>
    <w:p>
      <w:pPr/>
      <w:r>
        <w:rPr>
          <w:lang w:val="es_ES" w:bidi="es_ES"/>
        </w:rPr>
      </w:r>
      <w:r>
        <w:rPr>
          <w:lang w:val="es_ES" w:bidi="es_ES"/>
        </w:rPr>
        <w:t>Deténganse y muestren a su equipo la imagen del Monte de los Olivos nuevamente si es necesario.</w:t>
      </w:r>
    </w:p>
    <w:p>
      <w:pPr/>
      <w:r>
        <w:rPr>
          <w:lang w:val="es_ES" w:bidi="es_ES"/>
        </w:rPr>
      </w:r>
      <w:r>
        <w:rPr>
          <w:lang w:val="es_ES" w:bidi="es_ES"/>
        </w:rPr>
        <w:t>Jesús comienza la parábola con una pregunta, pero no quiere una respuesta a esta pregunta. Jesús pregunta "¿Quién es, pues, el siervo fiel y prudente...?" para introducir su parábola. En esta historia, Jesús habla de dos maneras diferentes en que los siervos se comportan. Es posible que la historia sea sobre un siervo que primero es bueno, y luego se vuelve malo. O, la historia podría ser sobre dos siervos diferentes. De cualquier manera, el mensaje es claro: el señor recompensará al siervo que sea fiel y esté preparado para el regreso de su señor. El señor castigará a un siervo que no es fiel y no está preparado para el regreso de su señor.</w:t>
      </w:r>
    </w:p>
    <w:p>
      <w:pPr/>
      <w:r>
        <w:rPr>
          <w:lang w:val="es_ES" w:bidi="es_ES"/>
        </w:rPr>
      </w:r>
      <w:r>
        <w:rPr>
          <w:lang w:val="es_ES" w:bidi="es_ES"/>
        </w:rPr>
        <w:t>Deténganse y hablen de cómo introducen una historia en su cultura. ¿Hay una frase específica o una manera de mostrar que estás comenzando una historia?</w:t>
      </w:r>
    </w:p>
    <w:p>
      <w:pPr/>
      <w:r>
        <w:rPr>
          <w:lang w:val="es_ES" w:bidi="es_ES"/>
        </w:rPr>
      </w:r>
      <w:r>
        <w:rPr>
          <w:lang w:val="es_ES" w:bidi="es_ES"/>
        </w:rPr>
        <w:t>En el tiempo de Jesús, era común que el amo, o dueño, de un hogar rico pusiera a uno de sus siervos fieles a cargo si el amo se iba de viaje. Un hogar incluía a todos los siervos que trabajaban para el mismo amo. El siervo fiel era responsable de cuidar de los otros siervos, y también de dar a los otros siervos su asignación de comida. Normalmente, un amo les daba a sus siervos una cantidad medida de grano o comida diariamente, semanalmente o mensualmente.</w:t>
      </w:r>
    </w:p>
    <w:p>
      <w:pPr/>
      <w:r>
        <w:rPr>
          <w:lang w:val="es_ES" w:bidi="es_ES"/>
        </w:rPr>
      </w:r>
      <w:r>
        <w:rPr>
          <w:lang w:val="es_ES" w:bidi="es_ES"/>
        </w:rPr>
        <w:t>Deténganse y hablen de un momento en que un empleador o jefe les dio, a ustedes o a alguien que conocen, más responsabilidad mientras ellos estaban ausentes o no trabajaban. ¿Cuáles eran sus responsabilidades adicionales? ¿Cómo manejaron las responsabilidades adicionales?</w:t>
      </w:r>
    </w:p>
    <w:p>
      <w:pPr/>
      <w:r>
        <w:rPr>
          <w:lang w:val="es_ES" w:bidi="es_ES"/>
        </w:rPr>
      </w:r>
      <w:r>
        <w:rPr>
          <w:lang w:val="es_ES" w:bidi="es_ES"/>
        </w:rPr>
        <w:t>En la primera parte de la historia, Jesús describe al siervo fiel y sabio. Este siervo es alguien confiable, obediente y cumplidor. El amo sabe que puede dar a este siervo un trabajo, y el siervo hará bien el trabajo. El amo puso al siervo fiel a cargo de los otros siervos, y el siervo fiel y sabio les dio a los otros siervos su comida en el momento correcto.</w:t>
      </w:r>
    </w:p>
    <w:p>
      <w:pPr/>
      <w:r>
        <w:rPr>
          <w:lang w:val="es_ES" w:bidi="es_ES"/>
        </w:rPr>
      </w:r>
      <w:r>
        <w:rPr>
          <w:lang w:val="es_ES" w:bidi="es_ES"/>
        </w:rPr>
        <w:t>Jesús dice que este siervo fiel será bendecido, o feliz, porque el amo regresará y verá que el siervo lo hizo bien. La frase "bendito es el siervo" era el comienzo de un dicho común durante el tiempo de Jesús. El amo le dará al siervo fiel una recompensa por ser responsable mientras el amo estaba fuera. Ahora, Jesús dice algo muy importante: El amo le dará al siervo fiel responsabilidad sobre todo lo que el amo posee.</w:t>
      </w:r>
    </w:p>
    <w:p>
      <w:pPr/>
      <w:r>
        <w:rPr>
          <w:lang w:val="es_ES" w:bidi="es_ES"/>
        </w:rPr>
      </w:r>
      <w:r>
        <w:rPr>
          <w:lang w:val="es_ES" w:bidi="es_ES"/>
        </w:rPr>
        <w:t>A continuación, Jesús describe lo que sucederá si el siervo se vuelve malo o perverso, o si un siervo malvado está a cargo. El amo puso al siervo malo a cargo de los otros siervos, pero este siervo malo no hace el bien como el siervo fiel. El siervo malo se dice a sí mismo que el amo no estará en casa durante mucho tiempo, por lo que deja de cuidar de los otros siervos o de sus propias responsabilidades. El siervo malo azota a los otros siervos, lo que significa que los maltrata. Él también come y bebe con borrachos, o personas que se emborrachan con el alcohol. Esto probablemente también significa que el siervo malvado se emborracha. En general, el siervo malo no cuida de los otros siervos, e incluso los maltrata y desatiende sus propias responsabilidades.</w:t>
      </w:r>
    </w:p>
    <w:p>
      <w:pPr/>
      <w:r>
        <w:rPr>
          <w:lang w:val="es_ES" w:bidi="es_ES"/>
        </w:rPr>
      </w:r>
      <w:r>
        <w:rPr>
          <w:lang w:val="es_ES" w:bidi="es_ES"/>
        </w:rPr>
        <w:t>Jesús dice que el amo regresará y castigará al siervo malo. El amo regresará en un día y a una hora en que el siervo malvado no lo espera. El amo castigará severamente al siervo malvado. En el idioma original, dice que el amo "lo cortará en pedazos". Durante el tiempo de Jesús, a veces las autoridades castigaban a alguien cortando a una persona en dos o más pedazos con una espada o una sierra. Es posible que Jesús quiera decir que el amo cortaría literalmente al siervo malvado en pedazos, o podría significar que el amo castigará severamente al siervo malvado.</w:t>
      </w:r>
    </w:p>
    <w:p>
      <w:pPr/>
      <w:r>
        <w:rPr>
          <w:lang w:val="es_ES" w:bidi="es_ES"/>
        </w:rPr>
      </w:r>
      <w:r>
        <w:rPr>
          <w:lang w:val="es_ES" w:bidi="es_ES"/>
        </w:rPr>
        <w:t>Deténganse y hablen de lo que sucede en su cultura cuando alguien es contratado para un trabajo, pero no hace su trabajo. ¿Qué tipos de castigo o consecuencias tendría esta persona de su empleador o jefe?</w:t>
      </w:r>
    </w:p>
    <w:p>
      <w:pPr/>
      <w:r>
        <w:rPr>
          <w:lang w:val="es_ES" w:bidi="es_ES"/>
        </w:rPr>
      </w:r>
      <w:r>
        <w:rPr>
          <w:lang w:val="es_ES" w:bidi="es_ES"/>
        </w:rPr>
        <w:t>Jesús dice que el amo tratará al siervo malvado de la misma manera que trata a los hipócritas. Jesús ha hablado de hipócritas antes en su enseñanza a los discípulos. Los hipócritas quieren que otras personas los admiren por dar dinero a los pobres, ayunar u orar. Jesús les dijo a los discípulos que Dios no recompensará a los hipócritas.</w:t>
      </w:r>
    </w:p>
    <w:p>
      <w:pPr/>
      <w:r>
        <w:rPr>
          <w:lang w:val="es_ES" w:bidi="es_ES"/>
        </w:rPr>
      </w:r>
      <w:r>
        <w:rPr>
          <w:lang w:val="es_ES" w:bidi="es_ES"/>
        </w:rPr>
        <w:t>Jesús también dice que habrá "llanto y crujir de dientes" en el lugar donde Dios juzga a los hipócritas. Llanto es el acto de llorar fuerte que hacen las personas cuando están afligidas o tristes. Rechinar de dientes significa rechinar los dientes debido al dolor, la ira o la amargura. Jesús ha usado esta frase en otros lugares para hablar de las personas que están eternamente separadas de Dios, y lo llenas de pesar, dolor y tristeza que estarán estas personas.</w:t>
      </w:r>
    </w:p>
    <w:p>
      <w:pPr/>
      <w:r>
        <w:rPr>
          <w:lang w:val="es_ES" w:bidi="es_ES"/>
        </w:rPr>
      </w:r>
      <w:r>
        <w:rPr>
          <w:lang w:val="es_ES" w:bidi="es_ES"/>
        </w:rPr>
        <w:t>Jesús quiere que los discípulos sean como un siervo fiel y sabio que está preparado para el regreso de su amo. El amo castigará a un siervo malvado que no está listo para que su amo regrese. Jesús cuenta la historia para recordar a los discípulos que estén listos para que Jesús regrese. Jesús también les está advirtiendo sobre el peligro de no estar listos para el regreso de Jesús.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Jesús habla de un siervo fiel y sabio que hace bien su trabajo mientras el amo está lejos de su hogar. El amo recompensa al siervo fiel cuando el amo regresa.</w:t>
      </w:r>
    </w:p>
    <w:p>
      <w:pPr/>
      <w:r>
        <w:rPr>
          <w:lang w:val="es_ES" w:bidi="es_ES"/>
        </w:rPr>
      </w:r>
      <w:r>
        <w:rPr>
          <w:b/>
          <w:lang w:val="es_ES" w:bidi="es_ES"/>
        </w:rPr>
        <w:t>Segunda escena:</w:t>
      </w:r>
      <w:r>
        <w:rPr>
          <w:lang w:val="es_ES" w:bidi="es_ES"/>
        </w:rPr>
        <w:t xml:space="preserve"> Jesús habla de un siervo malvado que no hace bien su trabajo mientras el amo está lejos de su hogar. El amo castiga al siervo malvado cuando el amo regresa.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El amo</w:t>
      </w:r>
    </w:p>
    <w:p>
      <w:pPr>
        <w:pStyle w:val="ListBullet"/>
        <w:spacing w:line="240" w:lineRule="auto"/>
        <w:ind w:left="720"/>
      </w:pPr>
      <w:r>
        <w:rPr>
          <w:lang w:val="es_ES" w:bidi="es_ES"/>
        </w:rPr>
      </w:r>
      <w:r>
        <w:rPr>
          <w:lang w:val="es_ES" w:bidi="es_ES"/>
        </w:rPr>
        <w:t>El siervo fiel y sabio</w:t>
      </w:r>
    </w:p>
    <w:p>
      <w:pPr>
        <w:pStyle w:val="ListBullet"/>
        <w:spacing w:line="240" w:lineRule="auto"/>
        <w:ind w:left="720"/>
      </w:pPr>
      <w:r>
        <w:rPr>
          <w:lang w:val="es_ES" w:bidi="es_ES"/>
        </w:rPr>
      </w:r>
      <w:r>
        <w:rPr>
          <w:lang w:val="es_ES" w:bidi="es_ES"/>
        </w:rPr>
        <w:t>Otros siervos</w:t>
      </w:r>
    </w:p>
    <w:p>
      <w:pPr>
        <w:pStyle w:val="ListBullet"/>
        <w:spacing w:line="240" w:lineRule="auto"/>
        <w:ind w:left="720"/>
      </w:pPr>
      <w:r>
        <w:rPr>
          <w:lang w:val="es_ES" w:bidi="es_ES"/>
        </w:rPr>
      </w:r>
      <w:r>
        <w:rPr>
          <w:lang w:val="es_ES" w:bidi="es_ES"/>
        </w:rPr>
        <w:t>El siervo malo</w:t>
      </w:r>
    </w:p>
    <w:p>
      <w:pPr>
        <w:pStyle w:val="ListBullet"/>
        <w:spacing w:line="240" w:lineRule="auto"/>
        <w:ind w:left="720"/>
      </w:pPr>
      <w:r>
        <w:rPr>
          <w:lang w:val="es_ES" w:bidi="es_ES"/>
        </w:rPr>
      </w:r>
      <w:r>
        <w:rPr>
          <w:lang w:val="es_ES" w:bidi="es_ES"/>
        </w:rPr>
        <w:t>Borrachos</w:t>
      </w:r>
    </w:p>
    <w:p>
      <w:pPr>
        <w:pStyle w:val="ListBullet"/>
        <w:spacing w:line="240" w:lineRule="auto"/>
        <w:ind w:left="720"/>
      </w:pPr>
      <w:r>
        <w:rPr>
          <w:lang w:val="es_ES" w:bidi="es_ES"/>
        </w:rPr>
      </w:r>
      <w:r>
        <w:rPr>
          <w:lang w:val="es_ES" w:bidi="es_ES"/>
        </w:rPr>
        <w:t>Los hipócritas</w:t>
      </w:r>
    </w:p>
    <w:p>
      <w:pPr/>
      <w:r>
        <w:rPr>
          <w:lang w:val="es_ES" w:bidi="es_ES"/>
        </w:rPr>
      </w:r>
      <w:r>
        <w:rPr>
          <w:lang w:val="es_ES" w:bidi="es_ES"/>
        </w:rPr>
        <w:t>En esta sesión, pidan al grupo que elaboren un guion gráfico, dibujen o usen algún tipo de objeto manipulativo (objetos que pueden mover, como rocas, palos o juguetes para niños) para visualizar la historia y la acción en ella.</w:t>
      </w:r>
    </w:p>
    <w:p>
      <w:pPr/>
      <w:r>
        <w:rPr>
          <w:lang w:val="es_ES" w:bidi="es_ES"/>
        </w:rPr>
      </w:r>
      <w:r>
        <w:rPr>
          <w:lang w:val="es_ES" w:bidi="es_ES"/>
        </w:rPr>
        <w:t>Es importante recordar que Jesús todavía está enseñando a sus discípulos en el Monte de los Olivos. Él les ha estado enseñando sobre las señales de la venida de Jesús y del fin del mundo. Él les contó tres historias sobre Noé, sobre dos hombres que trabajaban en el campo y dos mujeres que trabajaban en la piedra de molino, y sobre un ladrón que robaba algo de una casa. Todas esas historias eran para decirles a los discípulos lo importante que es estar preparados para el regreso de Jesús.</w:t>
      </w:r>
    </w:p>
    <w:p>
      <w:pPr/>
      <w:r>
        <w:rPr>
          <w:lang w:val="es_ES" w:bidi="es_ES"/>
        </w:rPr>
      </w:r>
      <w:r>
        <w:rPr>
          <w:lang w:val="es_ES" w:bidi="es_ES"/>
        </w:rPr>
        <w:t>Jesús continúa con el mismo tema en la primera escena de esta historia. Jesús quiere que los discípulos estén preparados para el regreso de Jesús. Jesús comienza la historia con una larga pregunta. Jesús les pregunta quién es el siervo fiel y sabio que sería responsable cuando su amo esté lejos. Él está introduciendo la historia y pidiendo a los discípulos que piensen en cómo es el siervo fiel y sabio en esta historia. Él no espera una respuesta a esta pregunta.</w:t>
      </w:r>
    </w:p>
    <w:p>
      <w:pPr/>
      <w:r>
        <w:rPr>
          <w:lang w:val="es_ES" w:bidi="es_ES"/>
        </w:rPr>
      </w:r>
      <w:r>
        <w:rPr>
          <w:lang w:val="es_ES" w:bidi="es_ES"/>
        </w:rPr>
        <w:t>Deténganse y conversen con su equipo sobre cómo traducirían esto. ¿Usarían una pregunta, o alguna otra forma de declaración?</w:t>
      </w:r>
    </w:p>
    <w:p>
      <w:pPr/>
      <w:r>
        <w:rPr>
          <w:lang w:val="es_ES" w:bidi="es_ES"/>
        </w:rPr>
      </w:r>
      <w:r>
        <w:rPr>
          <w:lang w:val="es_ES" w:bidi="es_ES"/>
        </w:rPr>
        <w:t>En la primera escena, Jesús describe a un siervo fiel que les da a los otros siervos su comida en los momentos correctos. El amo está lejos de su hogar, y sabe que puede confiar en el siervo fiel para que haga bien este papel. Jesús dice que el amo recompensará al siervo fiel por continuar siguiendo las instrucciones del amo mientras el amo estaba lejos. El siervo fiel estaba preparado para el regreso del amo en cualquier momento.</w:t>
      </w:r>
    </w:p>
    <w:p>
      <w:pPr/>
      <w:r>
        <w:rPr>
          <w:lang w:val="es_ES" w:bidi="es_ES"/>
        </w:rPr>
      </w:r>
      <w:r>
        <w:rPr>
          <w:lang w:val="es_ES" w:bidi="es_ES"/>
        </w:rPr>
        <w:t>Recuerden que Jesús dice "en verdad les digo" antes de decir que el amo recompensará al siervo fiel con responsabilidades adicionales. Jesús le está recordando a su audiencia que preste mucha atención a lo que está a punto de decir.</w:t>
      </w:r>
    </w:p>
    <w:p>
      <w:pPr/>
      <w:r>
        <w:rPr>
          <w:lang w:val="es_ES" w:bidi="es_ES"/>
        </w:rPr>
      </w:r>
      <w:r>
        <w:rPr>
          <w:lang w:val="es_ES" w:bidi="es_ES"/>
        </w:rPr>
        <w:t>Deténganse y hablen de lo que dicen en su idioma cuando quieren que las personas presten mucha atención a lo próximo que dirán.</w:t>
      </w:r>
    </w:p>
    <w:p>
      <w:pPr/>
      <w:r>
        <w:rPr>
          <w:lang w:val="es_ES" w:bidi="es_ES"/>
        </w:rPr>
      </w:r>
      <w:r>
        <w:rPr>
          <w:lang w:val="es_ES" w:bidi="es_ES"/>
        </w:rPr>
        <w:t>En la segunda escena, Jesús describe a un siervo malvado. Este es un siervo distinto o el mismo siervo que se vuelve malo. Este siervo no sigue las instrucciones del amo mientras el amo está lejos. El siervo malo se dice a sí mismo: "Mi señor estará fuera durante mucho tiempo". En el idioma original, "se dice a sí mismo" significa que el siervo malo "dice en su corazón". Para los oyentes judíos, el corazón era el lugar donde se encuentran los sentimientos y las emociones de una persona.</w:t>
      </w:r>
    </w:p>
    <w:p>
      <w:pPr/>
      <w:r>
        <w:rPr>
          <w:lang w:val="es_ES" w:bidi="es_ES"/>
        </w:rPr>
      </w:r>
      <w:r>
        <w:rPr>
          <w:lang w:val="es_ES" w:bidi="es_ES"/>
        </w:rPr>
        <w:t>En su idioma, hablen de la palabra que describe su vida interior, su interior, o su lugar de sentimientos y emoción. ¿Cómo comunicarían la frase "dice en su corazón"?</w:t>
      </w:r>
    </w:p>
    <w:p>
      <w:pPr/>
      <w:r>
        <w:rPr>
          <w:lang w:val="es_ES" w:bidi="es_ES"/>
        </w:rPr>
      </w:r>
      <w:r>
        <w:rPr>
          <w:lang w:val="es_ES" w:bidi="es_ES"/>
        </w:rPr>
        <w:t>El siervo malo no les da a los otros siervos su comida en los momentos correctos, y el siervo malo también maltrata a los otros siervos y come y bebe con los borrachos. Esta vez, cuando el amo regresa, el amo castiga severamente al siervo malvado. El siervo malo no está esperando que el amo regrese, por lo que cuando el amo llega, el siervo malo no está listo y no está haciendo lo que debería estar haciendo.</w:t>
      </w:r>
    </w:p>
    <w:p>
      <w:pPr/>
      <w:r>
        <w:rPr>
          <w:lang w:val="es_ES" w:bidi="es_ES"/>
        </w:rPr>
      </w:r>
      <w:r>
        <w:rPr>
          <w:lang w:val="es_ES" w:bidi="es_ES"/>
        </w:rPr>
        <w:t>Recuerden que el idioma original dice que el amo lo "cortará en pedazos". Este es un lenguaje fuerte para mostrar que el amo castigará severamente al siervo malvado.</w:t>
      </w:r>
    </w:p>
    <w:p>
      <w:pPr/>
      <w:r>
        <w:rPr>
          <w:lang w:val="es_ES" w:bidi="es_ES"/>
        </w:rPr>
      </w:r>
      <w:r>
        <w:rPr>
          <w:lang w:val="es_ES" w:bidi="es_ES"/>
        </w:rPr>
        <w:t>Deténganse y hablen de cómo pueden comunicar un castigo severo en su idioma.</w:t>
      </w:r>
    </w:p>
    <w:p>
      <w:pPr/>
      <w:r>
        <w:rPr>
          <w:lang w:val="es_ES" w:bidi="es_ES"/>
        </w:rPr>
      </w:r>
      <w:r>
        <w:rPr>
          <w:lang w:val="es_ES" w:bidi="es_ES"/>
        </w:rPr>
        <w:t>Jesús dice que el amo también pondrá al siervo malvado en el mismo lugar que los hipócritas, es decir, las personas que hacen buenas obras solo para verse bien frente a los demás. Habrá llanto y crujir de dientes en este lugar, lo que significa que habrá profundo dolor y tristeza allí.</w:t>
      </w:r>
    </w:p>
    <w:p>
      <w:pPr/>
      <w:r>
        <w:rPr>
          <w:lang w:val="es_ES" w:bidi="es_ES"/>
        </w:rPr>
      </w:r>
      <w:r>
        <w:rPr>
          <w:lang w:val="es_ES" w:bidi="es_ES"/>
        </w:rPr>
        <w:t>El amo recompensará al siervo fiel, y el siervo malvado experimentará un castigo severo.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actuará la historia.</w:t>
      </w:r>
    </w:p>
    <w:p>
      <w:pPr/>
      <w:r>
        <w:rPr>
          <w:lang w:val="es_ES" w:bidi="es_ES"/>
        </w:rPr>
      </w:r>
      <w:r>
        <w:rPr>
          <w:lang w:val="es_ES" w:bidi="es_ES"/>
        </w:rPr>
        <w:t>Esta historia tiene dos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El amo</w:t>
      </w:r>
    </w:p>
    <w:p>
      <w:pPr>
        <w:pStyle w:val="ListBullet"/>
        <w:spacing w:line="240" w:lineRule="auto"/>
        <w:ind w:left="720"/>
      </w:pPr>
      <w:r>
        <w:rPr>
          <w:lang w:val="es_ES" w:bidi="es_ES"/>
        </w:rPr>
      </w:r>
      <w:r>
        <w:rPr>
          <w:lang w:val="es_ES" w:bidi="es_ES"/>
        </w:rPr>
        <w:t>El siervo fiel y sabio</w:t>
      </w:r>
    </w:p>
    <w:p>
      <w:pPr>
        <w:pStyle w:val="ListBullet"/>
        <w:spacing w:line="240" w:lineRule="auto"/>
        <w:ind w:left="720"/>
      </w:pPr>
      <w:r>
        <w:rPr>
          <w:lang w:val="es_ES" w:bidi="es_ES"/>
        </w:rPr>
      </w:r>
      <w:r>
        <w:rPr>
          <w:lang w:val="es_ES" w:bidi="es_ES"/>
        </w:rPr>
        <w:t>Otros siervos</w:t>
      </w:r>
    </w:p>
    <w:p>
      <w:pPr>
        <w:pStyle w:val="ListBullet"/>
        <w:spacing w:line="240" w:lineRule="auto"/>
        <w:ind w:left="720"/>
      </w:pPr>
      <w:r>
        <w:rPr>
          <w:lang w:val="es_ES" w:bidi="es_ES"/>
        </w:rPr>
      </w:r>
      <w:r>
        <w:rPr>
          <w:lang w:val="es_ES" w:bidi="es_ES"/>
        </w:rPr>
        <w:t>El siervo malo</w:t>
      </w:r>
    </w:p>
    <w:p>
      <w:pPr>
        <w:pStyle w:val="ListBullet"/>
        <w:spacing w:line="240" w:lineRule="auto"/>
        <w:ind w:left="720"/>
      </w:pPr>
      <w:r>
        <w:rPr>
          <w:lang w:val="es_ES" w:bidi="es_ES"/>
        </w:rPr>
      </w:r>
      <w:r>
        <w:rPr>
          <w:lang w:val="es_ES" w:bidi="es_ES"/>
        </w:rPr>
        <w:t>Borrachos</w:t>
      </w:r>
    </w:p>
    <w:p>
      <w:pPr>
        <w:pStyle w:val="ListBullet"/>
        <w:spacing w:line="240" w:lineRule="auto"/>
        <w:ind w:left="720"/>
      </w:pPr>
      <w:r>
        <w:rPr>
          <w:lang w:val="es_ES" w:bidi="es_ES"/>
        </w:rPr>
      </w:r>
      <w:r>
        <w:rPr>
          <w:lang w:val="es_ES" w:bidi="es_ES"/>
        </w:rPr>
        <w:t>Los hipócritas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partes de la historia.</w:t>
      </w:r>
    </w:p>
    <w:p>
      <w:pPr/>
      <w:r>
        <w:rPr>
          <w:lang w:val="es_ES" w:bidi="es_ES"/>
        </w:rPr>
      </w:r>
      <w:r>
        <w:rPr>
          <w:lang w:val="es_ES" w:bidi="es_ES"/>
        </w:rPr>
        <w:t>La segunda vez que el equipo actúe esta historia, deténganlos en ciertos puntos.</w:t>
      </w:r>
    </w:p>
    <w:p>
      <w:pPr/>
      <w:r>
        <w:rPr>
          <w:lang w:val="es_ES" w:bidi="es_ES"/>
        </w:rPr>
      </w:r>
      <w:r>
        <w:rPr>
          <w:lang w:val="es_ES" w:bidi="es_ES"/>
        </w:rPr>
        <w:t>En la primera escena, Jesús continúa sentado en el Monte de los Olivos y enseña a sus discípulos. Jesús les habla a los discípulos sobre un amo de una casa y su siervo fiel. El amo del siervo fiel se va de viaje, y el siervo fiel es responsable de dar a los otros siervos su comida en el momento adecuado.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al siervo fiel: "¿Cómo se sienten?" Es posible que escuchen cosas como: "Contento de que el amo esté confiando en mí con este trabajo", "Fiel a mi trabajo y a cuidar de los otros siervos", y "Preparándome para que mi amo regrese en cualquier momento".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El amo regresa y encuentra que el siervo fiel les está dando a los otros siervos su comida en el momento correcto. El siervo fiel es obediente al amo, incluso cuando el amo no está en casa. El amo recompensa al siervo fiel con responsabilidades adicionales. El amo pone al siervo fiel a cargo de todas las posesiones del amo.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amo: "¿Cómo te sientes?" Es posible que escuchen cosas como: "Aliviado de que a mi siervo fiel le haya ido bien mientras estaba lejos de casa", "Contento de haber elegido al siervo fiel para que fuera responsable mientras yo estaba fuera", "Feliz de darle a mi fiel siervo más responsabilidad", y "Feliz de que los otros siervos hayan sido bien tratados".</w:t>
      </w:r>
    </w:p>
    <w:p>
      <w:pPr>
        <w:pStyle w:val="ListBullet"/>
        <w:spacing w:line="240" w:lineRule="auto"/>
        <w:ind w:left="720"/>
      </w:pPr>
      <w:r>
        <w:rPr>
          <w:lang w:val="es_ES" w:bidi="es_ES"/>
        </w:rPr>
      </w:r>
      <w:r>
        <w:rPr>
          <w:lang w:val="es_ES" w:bidi="es_ES"/>
        </w:rPr>
        <w:t>Además, pregúntenle a los actores que interpretan a los discípulos, "¿Cómo se sienten?" Es posible que escuchen cosas como: "Esperanzado de poder ser como el siervo fiel", "Preguntándome cómo prepararme para el regreso del amo", y "Preguntándome por qué el amo no dijo cuándo regresaría".</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cuenta la segunda mitad de la historia. Esta vez, Jesús describe a un siervo malo. El amo le da al siervo malvado la misma responsabilidad de dar comida a los otros siervos en el momento correcto. El siervo malo maltrata a los otros siervos. El siervo malvado también come y bebe con borrachos. El siervo malvado no está preparado para que el amo regrese a casa.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siervo malo: "¿Cómo te sientes?" Es posible que escuchen cosas como: "No necesito preocuparme porque tengo mucho tiempo antes de que el amo regrese", "Disfrutando con la comida y la bebida", y "Disfrutando de estar a cargo de los otros siervos y haciendo lo que quiero con ellos".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Esta vez, el amo regresa y encuentra que el siervo malvado no está haciendo su trabajo. El amo regresa en un momento inesperado, por lo que el siervo malvado no estaba esperando ver al amo. El amo castiga severamente al siervo malvado y lo pone en un lugar con los hipócritas donde hay llanto y crujir de dientes.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siervo malo: "¿Cómo te sientes?" Es posible que escuchen cosas como: "Lamentando mis decisiones anteriores", "Deseando haber sido fiel mientras el amo estaba lejos", y "Amargado, triste y dolorido".</w:t>
      </w:r>
    </w:p>
    <w:p>
      <w:pPr>
        <w:pStyle w:val="ListBullet"/>
        <w:spacing w:line="240" w:lineRule="auto"/>
        <w:ind w:left="720"/>
      </w:pPr>
      <w:r>
        <w:rPr>
          <w:lang w:val="es_ES" w:bidi="es_ES"/>
        </w:rPr>
      </w:r>
      <w:r>
        <w:rPr>
          <w:lang w:val="es_ES" w:bidi="es_ES"/>
        </w:rPr>
        <w:t>Además, pregúntenle al actor que interpreta a Jesús, "¿Cómo se siente?" Es posible que escuchen cosas como: "Esperanzado de que mis discípulos entiendan esta historia", "Queriendo que mis discípulos estén listos para mi regreso", y "Queriendo que los discípulos sean más como el siervo fiel en esta historia".</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Jesús enseñó sobre el </w:t>
      </w:r>
      <w:r>
        <w:rPr>
          <w:b/>
          <w:lang w:val="es_ES" w:bidi="es_ES"/>
        </w:rPr>
        <w:t>amo</w:t>
      </w:r>
      <w:r>
        <w:rPr>
          <w:lang w:val="es_ES" w:bidi="es_ES"/>
        </w:rPr>
        <w:t xml:space="preserve"> de un hogar y sus </w:t>
      </w:r>
      <w:r>
        <w:rPr>
          <w:b/>
          <w:lang w:val="es_ES" w:bidi="es_ES"/>
        </w:rPr>
        <w:t>siervos</w:t>
      </w:r>
      <w:r>
        <w:rPr>
          <w:lang w:val="es_ES" w:bidi="es_ES"/>
        </w:rPr>
        <w:t xml:space="preserve">. En el idioma original, amo a veces se traduce como "señor" cuando se refiere a Jesús. Aquí, un amo era un hombre de alto estatus que era dueño de muchos siervos. Los siervos trabajaban para el amo gratis y no tenían derechos. Vivían en la misma casa que el amo. Asegúrense de traducir amo y siervo de la misma manera que antes. </w:t>
      </w:r>
      <w:r>
        <w:rPr>
          <w:lang w:val="es_ES" w:bidi="es_ES"/>
        </w:rPr>
        <w:t>Amo</w:t>
      </w:r>
      <w:r>
        <w:rPr>
          <w:lang w:val="es_ES" w:bidi="es_ES"/>
        </w:rPr>
        <w:t xml:space="preserve"> y </w:t>
      </w:r>
      <w:r>
        <w:rPr>
          <w:lang w:val="es_ES" w:bidi="es_ES"/>
        </w:rPr>
        <w:t>siervo</w:t>
      </w:r>
      <w:r>
        <w:rPr>
          <w:lang w:val="es_ES" w:bidi="es_ES"/>
        </w:rPr>
        <w:t xml:space="preserve"> están en el Glosario Principal.</w:t>
      </w:r>
    </w:p>
    <w:p>
      <w:pPr/>
      <w:r>
        <w:rPr>
          <w:lang w:val="es_ES" w:bidi="es_ES"/>
        </w:rPr>
      </w:r>
      <w:r>
        <w:rPr>
          <w:lang w:val="es_ES" w:bidi="es_ES"/>
        </w:rPr>
        <w:t xml:space="preserve">El siervo se describe como fiel y </w:t>
      </w:r>
      <w:r>
        <w:rPr>
          <w:b/>
          <w:lang w:val="es_ES" w:bidi="es_ES"/>
        </w:rPr>
        <w:t>sabio</w:t>
      </w:r>
      <w:r>
        <w:rPr>
          <w:lang w:val="es_ES" w:bidi="es_ES"/>
        </w:rPr>
        <w:t xml:space="preserve">. Consulten el Glosario Principal para obtener más información sobre la </w:t>
      </w:r>
      <w:r>
        <w:rPr>
          <w:lang w:val="es_ES" w:bidi="es_ES"/>
        </w:rPr>
        <w:t>sabiduría</w:t>
      </w:r>
      <w:r>
        <w:rPr>
          <w:lang w:val="es_ES" w:bidi="es_ES"/>
        </w:rPr>
        <w:t>.</w:t>
      </w:r>
    </w:p>
    <w:p>
      <w:pPr/>
      <w:r>
        <w:rPr>
          <w:lang w:val="es_ES" w:bidi="es_ES"/>
        </w:rPr>
      </w:r>
      <w:r>
        <w:rPr>
          <w:b/>
          <w:lang w:val="es_ES" w:bidi="es_ES"/>
        </w:rPr>
        <w:t>Hogar</w:t>
      </w:r>
      <w:r>
        <w:rPr>
          <w:lang w:val="es_ES" w:bidi="es_ES"/>
        </w:rPr>
        <w:t xml:space="preserve"> significa todas las personas que viven en la casa. El padre era el jefe del hogar, y también incluía a su esposa, sus hijos, sus hijas solteras, sus hijos casados y sus familias, otros parientes y cualquier siervo o esclavo en la casa. El padre era el amo en el hogar, y todos los siervos trabajaban para el amo. El amo era responsable de todos los que vivían en su hogar. Traduzcan hogar de la misma manera que en los pasajes anteriores y vean el Glosario Principal para obtener más información sobre la palabra </w:t>
      </w:r>
      <w:r>
        <w:rPr>
          <w:lang w:val="es_ES" w:bidi="es_ES"/>
        </w:rPr>
        <w:t>hogar</w:t>
      </w:r>
      <w:r>
        <w:rPr>
          <w:lang w:val="es_ES" w:bidi="es_ES"/>
        </w:rPr>
        <w:t>.</w:t>
      </w:r>
    </w:p>
    <w:p>
      <w:pPr/>
      <w:r>
        <w:rPr>
          <w:lang w:val="es_ES" w:bidi="es_ES"/>
        </w:rPr>
      </w:r>
      <w:r>
        <w:rPr>
          <w:lang w:val="es_ES" w:bidi="es_ES"/>
        </w:rPr>
        <w:t xml:space="preserve">Jesús dice que el amo </w:t>
      </w:r>
      <w:r>
        <w:rPr>
          <w:b/>
          <w:lang w:val="es_ES" w:bidi="es_ES"/>
        </w:rPr>
        <w:t>bendecirá</w:t>
      </w:r>
      <w:r>
        <w:rPr>
          <w:lang w:val="es_ES" w:bidi="es_ES"/>
        </w:rPr>
        <w:t xml:space="preserve"> al siervo fiel. Bendecir significa que Dios ayudará, hará bien o favorecerá a este siervo por su trabajo fiel. Intenten evitar usar una palabra relacionada con la suerte o juegos de azar. Consulten el Glosario Principal para obtener una definición completa de </w:t>
      </w:r>
      <w:r>
        <w:rPr>
          <w:lang w:val="es_ES" w:bidi="es_ES"/>
        </w:rPr>
        <w:t>bendición</w:t>
      </w:r>
      <w:r>
        <w:rPr>
          <w:lang w:val="es_ES" w:bidi="es_ES"/>
        </w:rPr>
        <w:t>.</w:t>
      </w:r>
    </w:p>
    <w:p>
      <w:pPr/>
      <w:r>
        <w:rPr>
          <w:lang w:val="es_ES" w:bidi="es_ES"/>
        </w:rPr>
      </w:r>
      <w:r>
        <w:rPr>
          <w:lang w:val="es_ES" w:bidi="es_ES"/>
        </w:rPr>
        <w:t xml:space="preserve">Jesús describe a un siervo </w:t>
      </w:r>
      <w:r>
        <w:rPr>
          <w:b/>
          <w:lang w:val="es_ES" w:bidi="es_ES"/>
        </w:rPr>
        <w:t>malvado</w:t>
      </w:r>
      <w:r>
        <w:rPr>
          <w:lang w:val="es_ES" w:bidi="es_ES"/>
        </w:rPr>
        <w:t xml:space="preserve">. Este puede ser un siervo diferente, o puede ser el primer siervo que se vuelve malo. Esto también se puede traducir como el </w:t>
      </w:r>
      <w:r>
        <w:rPr>
          <w:b/>
          <w:lang w:val="es_ES" w:bidi="es_ES"/>
        </w:rPr>
        <w:t>mal</w:t>
      </w:r>
      <w:r>
        <w:rPr>
          <w:lang w:val="es_ES" w:bidi="es_ES"/>
        </w:rPr>
        <w:t xml:space="preserve">. Consulten el Glosario Principal para obtener más información sobre la </w:t>
      </w:r>
      <w:r>
        <w:rPr>
          <w:lang w:val="es_ES" w:bidi="es_ES"/>
        </w:rPr>
        <w:t>maldad</w:t>
      </w:r>
      <w:r>
        <w:rPr>
          <w:lang w:val="es_ES" w:bidi="es_ES"/>
        </w:rPr>
        <w:t xml:space="preserve"> o el </w:t>
      </w:r>
      <w:r>
        <w:rPr>
          <w:lang w:val="es_ES" w:bidi="es_ES"/>
        </w:rPr>
        <w:t>mal</w:t>
      </w:r>
      <w:r>
        <w:rPr>
          <w:lang w:val="es_ES" w:bidi="es_ES"/>
        </w:rPr>
        <w:t>.</w:t>
      </w:r>
    </w:p>
    <w:p>
      <w:pPr/>
      <w:r>
        <w:rPr>
          <w:lang w:val="es_ES" w:bidi="es_ES"/>
        </w:rPr>
      </w:r>
      <w:r>
        <w:rPr>
          <w:lang w:val="es_ES" w:bidi="es_ES"/>
        </w:rPr>
        <w:t xml:space="preserve">Jesús dice que el siervo malvado será castigado de la misma manera que Dios castiga a los </w:t>
      </w:r>
      <w:r>
        <w:rPr>
          <w:b/>
          <w:lang w:val="es_ES" w:bidi="es_ES"/>
        </w:rPr>
        <w:t>hipócritas</w:t>
      </w:r>
      <w:r>
        <w:rPr>
          <w:lang w:val="es_ES" w:bidi="es_ES"/>
        </w:rPr>
        <w:t xml:space="preserve">. Los hipócritas quieren que las personas noten sus buenas obras, como ayunar, dar dinero a los pobres u orar. La palabra hipócrita en el idioma original significa un actor de teatro que finge ser alguien que no es. En este contexto, un hipócrita es alguien que se ve bien por fuera, pero por dentro no ama verdaderamente a Dios. Vean el Glosario Principal para obtener una definición más completa de la palabra </w:t>
      </w:r>
      <w:r>
        <w:rPr>
          <w:lang w:val="es_ES" w:bidi="es_ES"/>
        </w:rPr>
        <w:t>hipócrita</w:t>
      </w:r>
      <w:r>
        <w:rPr>
          <w:lang w:val="es_ES" w:bidi="es_ES"/>
        </w:rPr>
        <w:t>.</w:t>
      </w:r>
    </w:p>
    <w:p>
      <w:pPr/>
      <w:r>
        <w:rPr>
          <w:lang w:val="es_ES" w:bidi="es_ES"/>
        </w:rPr>
      </w:r>
      <w:r>
        <w:rPr>
          <w:lang w:val="es_ES" w:bidi="es_ES"/>
        </w:rPr>
        <w:t xml:space="preserve">En el lugar donde Dios juzga a los hipócritas, habrá </w:t>
      </w:r>
      <w:r>
        <w:rPr>
          <w:b/>
          <w:lang w:val="es_ES" w:bidi="es_ES"/>
        </w:rPr>
        <w:t>llanto y crujir de dientes</w:t>
      </w:r>
      <w:r>
        <w:rPr>
          <w:lang w:val="es_ES" w:bidi="es_ES"/>
        </w:rPr>
        <w:t xml:space="preserve">. </w:t>
      </w:r>
      <w:r>
        <w:rPr>
          <w:b/>
          <w:lang w:val="es_ES" w:bidi="es_ES"/>
        </w:rPr>
        <w:t>Llanto</w:t>
      </w:r>
      <w:r>
        <w:rPr>
          <w:lang w:val="es_ES" w:bidi="es_ES"/>
        </w:rPr>
        <w:t xml:space="preserve"> se refiere al sonido fuerte que la gente hace cuando tiene mucho dolor o tristeza. </w:t>
      </w:r>
      <w:r>
        <w:rPr>
          <w:b/>
          <w:lang w:val="es_ES" w:bidi="es_ES"/>
        </w:rPr>
        <w:t>Rechinar de dientes</w:t>
      </w:r>
      <w:r>
        <w:rPr>
          <w:lang w:val="es_ES" w:bidi="es_ES"/>
        </w:rPr>
        <w:t xml:space="preserve"> se refiere a rechinar de dientes debido al dolor, la ira y la amargura. Usen la misma palabra que usaron en los pasajes anteriores.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25:1–13</w:t>
      </w:r>
      <w:r>
        <w:rPr>
          <w:lang w:val="es_ES" w:bidi="es_ES"/>
        </w:rPr>
      </w:r>
    </w:p>
    <w:p>
      <w:pPr>
        <w:pStyle w:val="Heading3"/>
      </w:pPr>
      <w:r>
        <w:rPr>
          <w:lang w:val="es_ES" w:bidi="es_ES"/>
        </w:rPr>
        <w:t>Escuchar con el corazón</w:t>
      </w:r>
    </w:p>
    <w:p>
      <w:pPr/>
      <w:r>
        <w:rPr>
          <w:lang w:val="es_ES" w:bidi="es_ES"/>
        </w:rPr>
      </w:r>
      <w:r>
        <w:rPr>
          <w:lang w:val="es_ES" w:bidi="es_ES"/>
        </w:rPr>
        <w:t xml:space="preserve"> Escuchen Mateo 25:1–13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Aquí Jesús comparte una segunda parábola sobre estar listos cuando él regrese. Probablemente les esté hablando a sus 12 discípulos más cercanos, porque anteriormente decía que los discípulos vinieron a él en privado. Jesús dice: "Entonces", es decir, en el momento en que tienen lugar los eventos de los que acababa de hablar, cuando el Hijo del Hombre viene a gobernar como Señor. Él dice que el reino de los cielos, el reino de Dios, será como diez mujeres jóvenes solteras que tomaron sus lámparas de aceite y fueron a la casa de una novia para esperar con ella a su novio.</w:t>
      </w:r>
    </w:p>
    <w:p>
      <w:pPr/>
      <w:r>
        <w:rPr>
          <w:lang w:val="es_ES" w:bidi="es_ES"/>
        </w:rPr>
      </w:r>
      <w:r>
        <w:rPr>
          <w:lang w:val="es_ES" w:bidi="es_ES"/>
        </w:rPr>
        <w:t>Las mujeres jóvenes solteras probablemente eran amigas o parientes del novio o de la novia. En la cultura de esa época, la familia de la novia entretenía a los invitados a la boda hasta que el novio viniera a buscar a la novia y la llevara a la casa de su padre, donde tenían la ceremonia de boda y un banquete. Se suponía que las mujeres jóvenes debían caminar junto con el novio hasta su casa, llevando sus lámparas para iluminar el camino. La palabra que se usa para lámpara aquí también puede significar antorchas.</w:t>
      </w:r>
    </w:p>
    <w:p>
      <w:pPr/>
      <w:r>
        <w:rPr>
          <w:lang w:val="es_ES" w:bidi="es_ES"/>
        </w:rPr>
      </w:r>
      <w:r>
        <w:rPr>
          <w:lang w:val="es_ES" w:bidi="es_ES"/>
        </w:rPr>
        <w:t>Deténganse y conversen en equipo sobre cómo su cultura se prepara para las bodas. ¿Cuáles son los diferentes roles que tienen las personas y cuáles son sus títulos? ¿Cuál es la parte más importante de la boda?</w:t>
      </w:r>
    </w:p>
    <w:p>
      <w:pPr/>
      <w:r>
        <w:rPr>
          <w:lang w:val="es_ES" w:bidi="es_ES"/>
        </w:rPr>
      </w:r>
      <w:r>
        <w:rPr>
          <w:lang w:val="es_ES" w:bidi="es_ES"/>
        </w:rPr>
        <w:t>Es posible que quieran detenerse y mostrar a su equipo una imagen de una lámpara de aceite y una antorcha.</w:t>
      </w:r>
    </w:p>
    <w:p>
      <w:pPr/>
      <w:r>
        <w:rPr>
          <w:lang w:val="es_ES" w:bidi="es_ES"/>
        </w:rPr>
      </w:r>
      <w:r>
        <w:rPr>
          <w:lang w:val="es_ES" w:bidi="es_ES"/>
        </w:rPr>
        <w:t>Jesús dice que cinco de las mujeres jóvenes, o la mitad de ellas, eran lo suficientemente sabias como para llevar aceite adicional para sus lámparas, pero cinco eran demasiado tontas como para planificar con anticipación y prepararse con aceite adicional. La Biblia a menudo compara a personas tontas y personas sabias. En este caso, una persona sabia es alguien que planea con anticipación y se prepara para estar listo incluso si sucede algo inesperado. Una persona tonta es alguien que no planea con anticipación ni se prepara.</w:t>
      </w:r>
    </w:p>
    <w:p>
      <w:pPr/>
      <w:r>
        <w:rPr>
          <w:lang w:val="es_ES" w:bidi="es_ES"/>
        </w:rPr>
      </w:r>
      <w:r>
        <w:rPr>
          <w:lang w:val="es_ES" w:bidi="es_ES"/>
        </w:rPr>
        <w:t>Deténganse y conversen con su equipo sobre algunas historias en su cultura sobre las personas que son sabias o tontas. ¿Cómo habla y actúa la gente sabia en sus historias? ¿Cómo hablan y actúan las personas tontas en sus historias?</w:t>
      </w:r>
    </w:p>
    <w:p>
      <w:pPr/>
      <w:r>
        <w:rPr>
          <w:lang w:val="es_ES" w:bidi="es_ES"/>
        </w:rPr>
      </w:r>
      <w:r>
        <w:rPr>
          <w:lang w:val="es_ES" w:bidi="es_ES"/>
        </w:rPr>
        <w:t>En esta historia, algo retrasa al novio y todas las jóvenes se cansan y se duermen. En medio de la noche, alguien clama o grita: "¡Aquí está el novio! Salgan a su encuentro". Entonces todas esas mujeres jóvenes preparan las mechas de sus lámparas, para que ardan bien. Los necios les piden a los sabios que les den un poco de aceite porque sus lámparas se están quedando sin aceite y pronto dejarán de dar luz. Las mujeres jóvenes sabias responden que como no habrá suficiente aceite para todas ellas, las que no trajeron aceite adicional deben ir a encontrar a las personas que venden aceite y comprar un poco para sí mismas. En esta cultura y en aquella época, la gente solía mantener sus tiendas abiertas durante una boda, por lo que era posible comprar aceite incluso en plena noche. Mientras las jóvenes necias están fuera comprando aceite, llega el novio y las jóvenes sabias que estaban preparadas entran en su casa con él para el banquete de bodas y sus siervos cierran la puerta.</w:t>
      </w:r>
    </w:p>
    <w:p>
      <w:pPr/>
      <w:r>
        <w:rPr>
          <w:lang w:val="es_ES" w:bidi="es_ES"/>
        </w:rPr>
      </w:r>
      <w:r>
        <w:rPr>
          <w:lang w:val="es_ES" w:bidi="es_ES"/>
        </w:rPr>
        <w:t>Jesús a menudo compara el reino de los cielos con una boda, y la fiesta es la parte más importante. Anteriormente en Mateo, también habló de lo importante que es estar listos para la fiesta, porque después de que los siervos cierran la puerta, es demasiado tarde para hacer ningún cambio.</w:t>
      </w:r>
    </w:p>
    <w:p>
      <w:pPr/>
      <w:r>
        <w:rPr>
          <w:lang w:val="es_ES" w:bidi="es_ES"/>
        </w:rPr>
      </w:r>
      <w:r>
        <w:rPr>
          <w:lang w:val="es_ES" w:bidi="es_ES"/>
        </w:rPr>
        <w:t>Deténganse y conversen con su equipo sobre cómo son las fiestas de boda en su cultura. ¿Quiénes están invitados? ¿Cómo actúa el anfitrión de la fiesta? ¿Cómo actúan los invitados? ¿Qué comportamiento podría hacer que el anfitrión de una fiesta aleje a alguien de su casa?</w:t>
      </w:r>
    </w:p>
    <w:p>
      <w:pPr/>
      <w:r>
        <w:rPr>
          <w:lang w:val="es_ES" w:bidi="es_ES"/>
        </w:rPr>
      </w:r>
      <w:r>
        <w:rPr>
          <w:lang w:val="es_ES" w:bidi="es_ES"/>
        </w:rPr>
        <w:t>Después de que el siervo cerró la puerta, las jóvenes necias llegaron a la casa del novio y llamaron a la puerta diciendo: "Señor, Señor, ábrenos". Cuando dicen Señor dos veces, están siendo educados y mostrando que el novio es superior a ellos. Pero es demasiado tarde. El novio dice: "En verdad les digo", lo que significa que sus palabras son verdaderas y definitivas: "No los conozco". En la cultura judía de esa época, probablemente a una persona todavía se le permitiría entrar al banquete de bodas incluso si llegaba tarde, por lo que el cierre de la puerta aquí y la decisión del novio de no dejar entrar a las jóvenes insensatas a la fiesta habrían sido sorprendentes. La historia de Jesús muestra que llegará un momento en que será demasiado tarde para unirse a él.</w:t>
      </w:r>
    </w:p>
    <w:p>
      <w:pPr/>
      <w:r>
        <w:rPr>
          <w:lang w:val="es_ES" w:bidi="es_ES"/>
        </w:rPr>
      </w:r>
      <w:r>
        <w:rPr>
          <w:lang w:val="es_ES" w:bidi="es_ES"/>
        </w:rPr>
        <w:t>Deténganse y conversen con su equipo sobre cómo su cultura responde a una persona que llega tarde a una fiesta.</w:t>
      </w:r>
    </w:p>
    <w:p>
      <w:pPr/>
      <w:r>
        <w:rPr>
          <w:lang w:val="es_ES" w:bidi="es_ES"/>
        </w:rPr>
      </w:r>
      <w:r>
        <w:rPr>
          <w:lang w:val="es_ES" w:bidi="es_ES"/>
        </w:rPr>
        <w:t>El novio probablemente conocía a las jóvenes porque habrían sido sus amigas o familiares, o bien las de su novia. Cuando dice: "No los conozco" aquí, significa más que no saber quiénes son. Lo importante en esta historia es que el novio conoce a las mujeres jóvenes que están listas cuando él llega y no conoce a las mujeres jóvenes que no están listas. Además, cuando el novio cierra la puerta, es demasiado tarde para unirse a la fiesta. Anteriormente en el libro de Mateo, Jesús usó estas mismas palabras "No los conozco" para describir a las personas que dicen que siguen a Jesús, pero no son sus verdaderos seguidores.</w:t>
      </w:r>
    </w:p>
    <w:p>
      <w:pPr/>
      <w:r>
        <w:rPr>
          <w:lang w:val="es_ES" w:bidi="es_ES"/>
        </w:rPr>
      </w:r>
      <w:r>
        <w:rPr>
          <w:lang w:val="es_ES" w:bidi="es_ES"/>
        </w:rPr>
        <w:t>Deténganse y conversen con su equipo si hay alguna situación en su cultura en la que una persona se perdería algo porque no se preparó o llegó tarde. ¿Cómo le comunica la gente a alguien que ya no es bienvenido?</w:t>
      </w:r>
    </w:p>
    <w:p>
      <w:pPr/>
      <w:r>
        <w:rPr>
          <w:lang w:val="es_ES" w:bidi="es_ES"/>
        </w:rPr>
      </w:r>
      <w:r>
        <w:rPr>
          <w:lang w:val="es_ES" w:bidi="es_ES"/>
        </w:rPr>
        <w:t>Jesús termina la parábola advirtiendo a sus discípulos que velen cuidadosamente porque no conocen el día ni la hora en que Jesús regresará, por lo que siempre deben estar listos. En este caso, velar no significa permanecer despiertas, porque todas las jóvenes de la historia se quedaron dormidas, pero a las que estaban preparadas se les permitió entrar en el banquete. Aquí velar parece significar estar preparados, de modo que, sin importar cuándo regrese Jesús, sus seguidores estén listos. En otras historias en Mateo y los otros evangelios, Jesús dice más sobre cómo sus seguidores pueden estar listos para su regreso.</w:t>
      </w:r>
    </w:p>
    <w:p>
      <w:pPr/>
      <w:r>
        <w:rPr>
          <w:lang w:val="es_ES" w:bidi="es_ES"/>
        </w:rPr>
      </w:r>
      <w:r>
        <w:rPr>
          <w:lang w:val="es_ES" w:bidi="es_ES"/>
        </w:rPr>
        <w:t>Deténganse y conversen con su equipo sobre cualquier historia de su cultura sobre mantenerse preparados para un evento que podría suceder en cualquier momento.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5 escenas.</w:t>
      </w:r>
    </w:p>
    <w:p>
      <w:pPr/>
      <w:r>
        <w:rPr>
          <w:lang w:val="es_ES" w:bidi="es_ES"/>
        </w:rPr>
      </w:r>
      <w:r>
        <w:rPr>
          <w:b/>
          <w:lang w:val="es_ES" w:bidi="es_ES"/>
        </w:rPr>
        <w:t>Primera escena:</w:t>
      </w:r>
      <w:r>
        <w:rPr>
          <w:lang w:val="es_ES" w:bidi="es_ES"/>
        </w:rPr>
        <w:t xml:space="preserve"> Jesús está hablando con sus 12 discípulos más cercanos, explicándoles cómo será cuando regrese a reinar como Señor del reino de Dios. Él cuenta una historia para ilustrar cómo será.</w:t>
      </w:r>
    </w:p>
    <w:p>
      <w:pPr/>
      <w:r>
        <w:rPr>
          <w:lang w:val="es_ES" w:bidi="es_ES"/>
        </w:rPr>
      </w:r>
      <w:r>
        <w:rPr>
          <w:b/>
          <w:lang w:val="es_ES" w:bidi="es_ES"/>
        </w:rPr>
        <w:t>Segunda escena:</w:t>
      </w:r>
      <w:r>
        <w:rPr>
          <w:lang w:val="es_ES" w:bidi="es_ES"/>
        </w:rPr>
        <w:t xml:space="preserve"> Diez mujeres jóvenes solteras tomaron sus lámparas y fueron a esperar a que el novio recogiera a su novia y la trajera a su casa para la ceremonia de boda y el banquete. Las jóvenes sabias llevaban jarras adicionales de aceite para sus lámparas, pero las necias no. Algo retrasó al novio, por lo que todas las jóvenes se cansaron y se quedaron dormidas. En medio de la noche, alguien gritó que el novio venía, por lo que las jóvenes se despertaron y prepararon sus mechas para poder encender sus lámparas. Las jóvenes necias les pidieron aceite a las sabias, ya que no habían traído nada, pero las jóvenes sabias dijeron que no habría suficiente para todas, por lo que les dijeron a las necias que fueran a comprar aceite a quienes lo venden.</w:t>
      </w:r>
    </w:p>
    <w:p>
      <w:pPr/>
      <w:r>
        <w:rPr>
          <w:lang w:val="es_ES" w:bidi="es_ES"/>
        </w:rPr>
      </w:r>
      <w:r>
        <w:rPr>
          <w:b/>
          <w:lang w:val="es_ES" w:bidi="es_ES"/>
        </w:rPr>
        <w:t>Tercera escena:</w:t>
      </w:r>
      <w:r>
        <w:rPr>
          <w:lang w:val="es_ES" w:bidi="es_ES"/>
        </w:rPr>
        <w:t xml:space="preserve"> Mientras las jóvenes necias estaban fuera comprando aceite, el novio llegó y las mujeres sabias caminaron con él a la casa de su padre y entraron en la casa para festejar. Los siervos cerraron la puerta de la casa del novio.</w:t>
      </w:r>
    </w:p>
    <w:p>
      <w:pPr/>
      <w:r>
        <w:rPr>
          <w:lang w:val="es_ES" w:bidi="es_ES"/>
        </w:rPr>
      </w:r>
      <w:r>
        <w:rPr>
          <w:b/>
          <w:lang w:val="es_ES" w:bidi="es_ES"/>
        </w:rPr>
        <w:t>Cuarta escena:</w:t>
      </w:r>
      <w:r>
        <w:rPr>
          <w:lang w:val="es_ES" w:bidi="es_ES"/>
        </w:rPr>
        <w:t xml:space="preserve"> Las jóvenes tontas regresan de comprar aceite y llaman a la puerta diciendo: "¡Señor, Señor, ábranos!" pero el novio dice: "En verdad les digo, no los conozco".</w:t>
      </w:r>
    </w:p>
    <w:p>
      <w:pPr/>
      <w:r>
        <w:rPr>
          <w:lang w:val="es_ES" w:bidi="es_ES"/>
        </w:rPr>
      </w:r>
      <w:r>
        <w:rPr>
          <w:b/>
          <w:lang w:val="es_ES" w:bidi="es_ES"/>
        </w:rPr>
        <w:t>Quinta escena:</w:t>
      </w:r>
      <w:r>
        <w:rPr>
          <w:lang w:val="es_ES" w:bidi="es_ES"/>
        </w:rPr>
        <w:t xml:space="preserve"> Jesús les dice a sus discípulos que velen cuidadosamente porque no saben en qué día ni a qué hora el Hijo del Hombre regresará para gobernar como Señor del reino de Dios.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doce discípulos de Jesús</w:t>
      </w:r>
    </w:p>
    <w:p>
      <w:pPr>
        <w:pStyle w:val="ListBullet"/>
        <w:spacing w:line="240" w:lineRule="auto"/>
        <w:ind w:left="720"/>
      </w:pPr>
      <w:r>
        <w:rPr>
          <w:lang w:val="es_ES" w:bidi="es_ES"/>
        </w:rPr>
      </w:r>
      <w:r>
        <w:rPr>
          <w:lang w:val="es_ES" w:bidi="es_ES"/>
        </w:rPr>
        <w:t>Diez mujeres jóvenes</w:t>
      </w:r>
    </w:p>
    <w:p>
      <w:pPr>
        <w:pStyle w:val="ListBullet"/>
        <w:spacing w:line="240" w:lineRule="auto"/>
        <w:ind w:left="720"/>
      </w:pPr>
      <w:r>
        <w:rPr>
          <w:lang w:val="es_ES" w:bidi="es_ES"/>
        </w:rPr>
      </w:r>
      <w:r>
        <w:rPr>
          <w:lang w:val="es_ES" w:bidi="es_ES"/>
        </w:rPr>
        <w:t>Un novio</w:t>
      </w:r>
    </w:p>
    <w:p>
      <w:pPr>
        <w:pStyle w:val="ListBullet"/>
        <w:spacing w:line="240" w:lineRule="auto"/>
        <w:ind w:left="720"/>
      </w:pPr>
      <w:r>
        <w:rPr>
          <w:lang w:val="es_ES" w:bidi="es_ES"/>
        </w:rPr>
      </w:r>
      <w:r>
        <w:rPr>
          <w:lang w:val="es_ES" w:bidi="es_ES"/>
        </w:rPr>
        <w:t>Alguien que grita cuando llega el novio</w:t>
      </w:r>
    </w:p>
    <w:p>
      <w:pPr>
        <w:pStyle w:val="ListBullet"/>
        <w:spacing w:line="240" w:lineRule="auto"/>
        <w:ind w:left="720"/>
      </w:pPr>
      <w:r>
        <w:rPr>
          <w:lang w:val="es_ES" w:bidi="es_ES"/>
        </w:rPr>
      </w:r>
      <w:r>
        <w:rPr>
          <w:lang w:val="es_ES" w:bidi="es_ES"/>
        </w:rPr>
        <w:t>Los siervos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Recuerden que anteriormente los 12 discípulos de Jesús habían venido a él para hacerle preguntas en privado, por lo que Jesús está hablando con ellos cuando cuenta esta historia. Aquí cuenta una segunda parábola sobre estar listos cuando el Hijo del Hombre regrese para reinar como Señor del reino de Dios.</w:t>
      </w:r>
    </w:p>
    <w:p>
      <w:pPr/>
      <w:r>
        <w:rPr>
          <w:lang w:val="es_ES" w:bidi="es_ES"/>
        </w:rPr>
      </w:r>
      <w:r>
        <w:rPr>
          <w:lang w:val="es_ES" w:bidi="es_ES"/>
        </w:rPr>
        <w:t>El escenario no cambia, pero sería útil representar la parábola que Jesús cuenta.</w:t>
      </w:r>
    </w:p>
    <w:p>
      <w:pPr/>
      <w:r>
        <w:rPr>
          <w:lang w:val="es_ES" w:bidi="es_ES"/>
        </w:rPr>
      </w:r>
      <w:r>
        <w:rPr>
          <w:lang w:val="es_ES" w:bidi="es_ES"/>
        </w:rPr>
        <w:t>Probablemente es tarde por la noche cuando comienza esta historia. Diez mujeres jóvenes están esperando en la casa de la novia a que el novio venga a buscarla para su ceremonia de boda. Las jóvenes están vestidas para una boda y todas llevan lámparas de aceite o antorchas. Cinco de las mujeres jóvenes también llevan una jarra adicional de aceite para sus lámparas, pero las otras cinco no.</w:t>
      </w:r>
    </w:p>
    <w:p>
      <w:pPr/>
      <w:r>
        <w:rPr>
          <w:lang w:val="es_ES" w:bidi="es_ES"/>
        </w:rPr>
      </w:r>
      <w:r>
        <w:rPr>
          <w:lang w:val="es_ES" w:bidi="es_ES"/>
        </w:rPr>
        <w:t>Algo retrasa al novio, por lo que todas las jóvenes se cansan cada vez más y, finalmente, todas se duermen.</w:t>
      </w:r>
    </w:p>
    <w:p>
      <w:pPr/>
      <w:r>
        <w:rPr>
          <w:lang w:val="es_ES" w:bidi="es_ES"/>
        </w:rPr>
      </w:r>
      <w:r>
        <w:rPr>
          <w:lang w:val="es_ES" w:bidi="es_ES"/>
        </w:rPr>
        <w:t>En la historia, Jesús dice que a la medianoche, o muy tarde en la noche, alguien clama: "¡Aquí viene el novio!" La palabra grito aquí no significa que la persona estaba llorando de tristeza, sino que la persona grita las palabras en voz alta.</w:t>
      </w:r>
    </w:p>
    <w:p>
      <w:pPr/>
      <w:r>
        <w:rPr>
          <w:lang w:val="es_ES" w:bidi="es_ES"/>
        </w:rPr>
      </w:r>
      <w:r>
        <w:rPr>
          <w:lang w:val="es_ES" w:bidi="es_ES"/>
        </w:rPr>
        <w:t>En la historia, todas las jóvenes se despiertan y despabilan sus lámparas, lo que significa que preparan la mecha de las lámparas para poder encenderlas. En inglés, recortar una mecha significa acortarla, pero en esta historia, probablemente no cortaron sus mechas, sino que las ajustaron de alguna otra manera.</w:t>
      </w:r>
    </w:p>
    <w:p>
      <w:pPr/>
      <w:r>
        <w:rPr>
          <w:lang w:val="es_ES" w:bidi="es_ES"/>
        </w:rPr>
      </w:r>
      <w:r>
        <w:rPr>
          <w:lang w:val="es_ES" w:bidi="es_ES"/>
        </w:rPr>
        <w:t>Las cinco jóvenes tontas que no planificaron con anticipación ni llevaron aceite adicional se dan cuenta de que sus lámparas se apagarán pronto, por lo que les piden a las cinco jóvenes sabias que les den aceite. Las cinco jóvenes sabias responden que no habrá suficiente aceite para todas ellas, por lo que les dicen a las jóvenes tontas que vayan a buscar a alguien que venda aceite y les compren más.</w:t>
      </w:r>
    </w:p>
    <w:p>
      <w:pPr/>
      <w:r>
        <w:rPr>
          <w:lang w:val="es_ES" w:bidi="es_ES"/>
        </w:rPr>
      </w:r>
      <w:r>
        <w:rPr>
          <w:lang w:val="es_ES" w:bidi="es_ES"/>
        </w:rPr>
        <w:t>Mientras las jóvenes tontas están fuera, el novio llega y las jóvenes sabias caminan con él, sosteniendo sus lámparas para iluminar el camino. Cuando llegan a la casa del padre del novio, entran a festejar con él y todos los que se han reunido para la boda. Entonces los siervos cierran la puerta de la casa.</w:t>
      </w:r>
    </w:p>
    <w:p>
      <w:pPr/>
      <w:r>
        <w:rPr>
          <w:lang w:val="es_ES" w:bidi="es_ES"/>
        </w:rPr>
      </w:r>
      <w:r>
        <w:rPr>
          <w:lang w:val="es_ES" w:bidi="es_ES"/>
        </w:rPr>
        <w:t>Más tarde, las jóvenes tontas llegan a la casa del novio después de comprar aceite, y llaman a la puerta diciendo: "Señor, Señor, ábranos", pero el novio viene y les dice: "En verdad les digo, no los conozco".</w:t>
      </w:r>
    </w:p>
    <w:p>
      <w:pPr/>
      <w:r>
        <w:rPr>
          <w:lang w:val="es_ES" w:bidi="es_ES"/>
        </w:rPr>
      </w:r>
      <w:r>
        <w:rPr>
          <w:lang w:val="es_ES" w:bidi="es_ES"/>
        </w:rPr>
        <w:t>Ahora la historia ha terminado y Jesús les dice a sus discípulos que velen cuidadosamente, porque no conocen el día ni la hora. Él está hablando del día o la hora en que Jesús regresará para reinar como Señor del reino de Dios.</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5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doce discípulos de Jesús</w:t>
      </w:r>
    </w:p>
    <w:p>
      <w:pPr>
        <w:pStyle w:val="ListBullet"/>
        <w:spacing w:line="240" w:lineRule="auto"/>
        <w:ind w:left="720"/>
      </w:pPr>
      <w:r>
        <w:rPr>
          <w:lang w:val="es_ES" w:bidi="es_ES"/>
        </w:rPr>
      </w:r>
      <w:r>
        <w:rPr>
          <w:lang w:val="es_ES" w:bidi="es_ES"/>
        </w:rPr>
        <w:t>Diez mujeres jóvenes</w:t>
      </w:r>
    </w:p>
    <w:p>
      <w:pPr>
        <w:pStyle w:val="ListBullet"/>
        <w:spacing w:line="240" w:lineRule="auto"/>
        <w:ind w:left="720"/>
      </w:pPr>
      <w:r>
        <w:rPr>
          <w:lang w:val="es_ES" w:bidi="es_ES"/>
        </w:rPr>
      </w:r>
      <w:r>
        <w:rPr>
          <w:lang w:val="es_ES" w:bidi="es_ES"/>
        </w:rPr>
        <w:t>Un novio</w:t>
      </w:r>
    </w:p>
    <w:p>
      <w:pPr>
        <w:pStyle w:val="ListBullet"/>
        <w:spacing w:line="240" w:lineRule="auto"/>
        <w:ind w:left="720"/>
      </w:pPr>
      <w:r>
        <w:rPr>
          <w:lang w:val="es_ES" w:bidi="es_ES"/>
        </w:rPr>
      </w:r>
      <w:r>
        <w:rPr>
          <w:lang w:val="es_ES" w:bidi="es_ES"/>
        </w:rPr>
        <w:t>Alguien que grita cuando llega el novio</w:t>
      </w:r>
    </w:p>
    <w:p>
      <w:pPr>
        <w:pStyle w:val="ListBullet"/>
        <w:spacing w:line="240" w:lineRule="auto"/>
        <w:ind w:left="720"/>
      </w:pPr>
      <w:r>
        <w:rPr>
          <w:lang w:val="es_ES" w:bidi="es_ES"/>
        </w:rPr>
      </w:r>
      <w:r>
        <w:rPr>
          <w:lang w:val="es_ES" w:bidi="es_ES"/>
        </w:rPr>
        <w:t>Los siervos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Jesús está hablando a sus doce discípulos más cercanos. Él les cuenta una segunda parábola sobre estar listos para el momento en que el Hijo del Hombre regresará para reinar como Señor del reino de Dios. Él dice que el reino de los cielos es como diez mujeres jóvenes solteras que tomaron sus lámparas y esperaron al novio. Cinco de las jóvenes eran sabias y trajeron jarras adicionales de aceite con ellas, pero cinco eran tontas y no lo hicieron.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una de las actrices que interpreta a una joven sabia: "¿Cómo te sientes?" Es posible que escuchen algo como: "¡Estoy tan emocionado de que venga el novio! Me alegro de haber traído aceite adicional en caso de que lo necesite" o "Espero que el novio no tome demasiado tiempo, pero si lo hace, tengo aceite adicional, por lo que estaré bien".</w:t>
      </w:r>
    </w:p>
    <w:p>
      <w:pPr>
        <w:pStyle w:val="ListBullet"/>
        <w:spacing w:line="240" w:lineRule="auto"/>
        <w:ind w:left="720"/>
      </w:pPr>
      <w:r>
        <w:rPr>
          <w:lang w:val="es_ES" w:bidi="es_ES"/>
        </w:rPr>
      </w:r>
      <w:r>
        <w:rPr>
          <w:lang w:val="es_ES" w:bidi="es_ES"/>
        </w:rPr>
        <w:t>Pregúntenle a una de las actrices que interpreta a una joven tonta: "¿Cómo te sentís?" Es posible que escuchen algo como: "Espero que el novio no tarde mucho" o "Me pregunto: ¿por qué las otras jóvenes trajeron aceite adicional?" El novio debe estar aquí pronto" o "No tengo suficiente aceite, pero si necesito más, probablemente puedo obtener un poco de una de las otras jóvenes".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El novio llega y todas las jóvenes preparan sus lámparas. Las jóvenes tontas les piden a las jóvenes sabias que les den un poco de aceite para sus lámparas porque pronto se les acabará.</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uno de los actores que interpretan a una joven sabia, "¿Cómo se siente?" Es posible que escuchen algo como: "¡Estoy tan contento de haber traído aceite adicional!" o "No puedo compartir mi aceite con las otras jóvenes porque entonces tampoco tendré suficiente y llegaré tarde a la boda" o "Sabía que algo como esto podía suceder, y es precisamente por eso que me preparé con anticipación para tener aceite adicional".</w:t>
      </w:r>
    </w:p>
    <w:p>
      <w:pPr>
        <w:pStyle w:val="ListBullet"/>
        <w:spacing w:line="240" w:lineRule="auto"/>
        <w:ind w:left="720"/>
      </w:pPr>
      <w:r>
        <w:rPr>
          <w:lang w:val="es_ES" w:bidi="es_ES"/>
        </w:rPr>
      </w:r>
      <w:r>
        <w:rPr>
          <w:lang w:val="es_ES" w:bidi="es_ES"/>
        </w:rPr>
        <w:t>Pregúntenle a uno de los actores que interpretan a una joven tonta, "¿Cómo se siente?" Es posible que escuchen algo como: "Desearía haber traído aceite adicional. "No pensé que el novio tardaría tanto" o "No debí haber esperado obtener aceite de las otras jóvenes". Debería haber traído el mío" o "¡Espero poder comprar más aceite rápidamente para no llegar demasiado tarde a la boda!"</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Las jóvenes tontas llegan a la casa del novio después de comprar aceite y llaman a la puerta, diciendo: "Señor, Señor, ábrenos", pero el novio dice: "En verdad les digo, no las conozco".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uno de los actores que interpretan a una joven sabia, "¿Cómo se siente?" Es posible que escuchen algo como: "¡Qué alivio que estuviera listo cuando vino el novio!" o "¡Estaría tan triste si no me hubiera preparado y me hubieran dejado fuera del banquete de bodas como a esas jóvenes!"</w:t>
      </w:r>
    </w:p>
    <w:p>
      <w:pPr>
        <w:pStyle w:val="ListBullet"/>
        <w:spacing w:line="240" w:lineRule="auto"/>
        <w:ind w:left="720"/>
      </w:pPr>
      <w:r>
        <w:rPr>
          <w:lang w:val="es_ES" w:bidi="es_ES"/>
        </w:rPr>
      </w:r>
      <w:r>
        <w:rPr>
          <w:lang w:val="es_ES" w:bidi="es_ES"/>
        </w:rPr>
        <w:t>Pregúntenle a uno de los actores que interpretan a una joven tonta, "¿Cómo se siente?" Es posible que escuchen algo como: "¡No puedo creerlo! ¡Sé que no me preparé bien, pero no pensaba que me perdería la boda!" o "¡Lamento tanto no haberme preparado con anticipación como las otras jóvenes! ¡Ojalá estuviera adentro disfrutando del banquete con el resto de los invitados a la boda, pero ahora es demasiado tarde!</w:t>
      </w:r>
    </w:p>
    <w:p>
      <w:pPr/>
      <w:r>
        <w:rPr>
          <w:lang w:val="es_ES" w:bidi="es_ES"/>
        </w:rPr>
      </w:r>
      <w:r>
        <w:rPr>
          <w:lang w:val="es_ES" w:bidi="es_ES"/>
        </w:rPr>
        <w:t>Después de terminar la parábola, Jesús les dice a sus discípulos que velen cuidadosamente porque no conocen el día ni la hora.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uno de los actores que interpretan a un discípulo: "¿Cómo se siente?" Es posible que escuchen algo como: "¡No me di cuenta de que llegaría un momento en que las puertas de la fiesta se cerrarían y sería demasiado tarde para entrar!" o "Sería terrible ser rechazadas del banquete de bodas como esas jóvenes tontas. ¡Necesito permanecer lista, para así ser como las jóvenes sabias que pudieron unirse al novio en el banquete de bodas!"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Jesús dice que el </w:t>
      </w:r>
      <w:r>
        <w:rPr>
          <w:b/>
          <w:lang w:val="es_ES" w:bidi="es_ES"/>
        </w:rPr>
        <w:t>reino de los cielos</w:t>
      </w:r>
      <w:r>
        <w:rPr>
          <w:lang w:val="es_ES" w:bidi="es_ES"/>
        </w:rPr>
        <w:t xml:space="preserve"> será como diez </w:t>
      </w:r>
      <w:r>
        <w:rPr>
          <w:b/>
          <w:lang w:val="es_ES" w:bidi="es_ES"/>
        </w:rPr>
        <w:t>vírgenes</w:t>
      </w:r>
      <w:r>
        <w:rPr>
          <w:lang w:val="es_ES" w:bidi="es_ES"/>
        </w:rPr>
        <w:t xml:space="preserve"> que tomaron sus </w:t>
      </w:r>
      <w:r>
        <w:rPr>
          <w:b/>
          <w:lang w:val="es_ES" w:bidi="es_ES"/>
        </w:rPr>
        <w:t>lámparas</w:t>
      </w:r>
      <w:r>
        <w:rPr>
          <w:lang w:val="es_ES" w:bidi="es_ES"/>
        </w:rPr>
        <w:t xml:space="preserve"> y fueron al encuentro del </w:t>
      </w:r>
      <w:r>
        <w:rPr>
          <w:b/>
          <w:lang w:val="es_ES" w:bidi="es_ES"/>
        </w:rPr>
        <w:t>novio</w:t>
      </w:r>
      <w:r>
        <w:rPr>
          <w:lang w:val="es_ES" w:bidi="es_ES"/>
        </w:rPr>
        <w:t>.</w:t>
      </w:r>
    </w:p>
    <w:p>
      <w:pPr/>
      <w:r>
        <w:rPr>
          <w:lang w:val="es_ES" w:bidi="es_ES"/>
        </w:rPr>
      </w:r>
      <w:r>
        <w:rPr>
          <w:b/>
          <w:lang w:val="es_ES" w:bidi="es_ES"/>
        </w:rPr>
        <w:t>El reino de los cielos</w:t>
      </w:r>
      <w:r>
        <w:rPr>
          <w:lang w:val="es_ES" w:bidi="es_ES"/>
        </w:rPr>
        <w:t xml:space="preserve"> es lo mismo que el reino de Dios. Es el lugar donde Dios gobierna como rey. En la Biblia, el reino de Dios se refiere más a su pueblo, primero Israel y más tarde la iglesia, antes que a un lugar. </w:t>
      </w:r>
      <w:r>
        <w:rPr>
          <w:lang w:val="es_ES" w:bidi="es_ES"/>
        </w:rPr>
        <w:t>Reino de los Cielos</w:t>
      </w:r>
      <w:r>
        <w:rPr>
          <w:lang w:val="es_ES" w:bidi="es_ES"/>
        </w:rPr>
        <w:t xml:space="preserve"> está en el Glosario Principal.</w:t>
      </w:r>
    </w:p>
    <w:p>
      <w:pPr/>
      <w:r>
        <w:rPr>
          <w:lang w:val="es_ES" w:bidi="es_ES"/>
        </w:rPr>
      </w:r>
      <w:r>
        <w:rPr>
          <w:b/>
          <w:lang w:val="es_ES" w:bidi="es_ES"/>
        </w:rPr>
        <w:t>Vírgenes</w:t>
      </w:r>
      <w:r>
        <w:rPr>
          <w:lang w:val="es_ES" w:bidi="es_ES"/>
        </w:rPr>
        <w:t xml:space="preserve"> significa mujeres jóvenes que no están casadas.</w:t>
      </w:r>
    </w:p>
    <w:p>
      <w:pPr/>
      <w:r>
        <w:rPr>
          <w:lang w:val="es_ES" w:bidi="es_ES"/>
        </w:rPr>
      </w:r>
      <w:r>
        <w:rPr>
          <w:b/>
          <w:lang w:val="es_ES" w:bidi="es_ES"/>
        </w:rPr>
        <w:t>Lámparas</w:t>
      </w:r>
      <w:r>
        <w:rPr>
          <w:lang w:val="es_ES" w:bidi="es_ES"/>
        </w:rPr>
        <w:t xml:space="preserve"> aquí podría referirse a una vasija especial para aceite con una mecha que se encendía para dar luz, o podría referirse a un trozo de tela envuelto en el extremo de un palo y sumergido en aceite que se encendía para alumbrar.</w:t>
      </w:r>
    </w:p>
    <w:p>
      <w:pPr/>
      <w:r>
        <w:rPr>
          <w:lang w:val="es_ES" w:bidi="es_ES"/>
        </w:rPr>
      </w:r>
      <w:r>
        <w:rPr>
          <w:lang w:val="es_ES" w:bidi="es_ES"/>
        </w:rPr>
        <w:t xml:space="preserve">Un </w:t>
      </w:r>
      <w:r>
        <w:rPr>
          <w:b/>
          <w:lang w:val="es_ES" w:bidi="es_ES"/>
        </w:rPr>
        <w:t>novio</w:t>
      </w:r>
      <w:r>
        <w:rPr>
          <w:lang w:val="es_ES" w:bidi="es_ES"/>
        </w:rPr>
        <w:t xml:space="preserve"> es un hombre que se está casando. En la cultura judía en tiempos de Jesús, el novio iba a la casa de su novia para buscarla y llevarla a la casa de su padre, donde tendrían una ceremonia de boda y un banquete.</w:t>
      </w:r>
    </w:p>
    <w:p>
      <w:pPr/>
      <w:r>
        <w:rPr>
          <w:lang w:val="es_ES" w:bidi="es_ES"/>
        </w:rPr>
      </w:r>
      <w:r>
        <w:rPr>
          <w:lang w:val="es_ES" w:bidi="es_ES"/>
        </w:rPr>
        <w:t xml:space="preserve">Jesús dice que algunas de las vírgenes eran </w:t>
      </w:r>
      <w:r>
        <w:rPr>
          <w:b/>
          <w:lang w:val="es_ES" w:bidi="es_ES"/>
        </w:rPr>
        <w:t>sabias</w:t>
      </w:r>
      <w:r>
        <w:rPr>
          <w:lang w:val="es_ES" w:bidi="es_ES"/>
        </w:rPr>
        <w:t xml:space="preserve"> y otras eran </w:t>
      </w:r>
      <w:r>
        <w:rPr>
          <w:b/>
          <w:lang w:val="es_ES" w:bidi="es_ES"/>
        </w:rPr>
        <w:t>tontas</w:t>
      </w:r>
      <w:r>
        <w:rPr>
          <w:lang w:val="es_ES" w:bidi="es_ES"/>
        </w:rPr>
        <w:t>.</w:t>
      </w:r>
    </w:p>
    <w:p>
      <w:pPr/>
      <w:r>
        <w:rPr>
          <w:lang w:val="es_ES" w:bidi="es_ES"/>
        </w:rPr>
      </w:r>
      <w:r>
        <w:rPr>
          <w:lang w:val="es_ES" w:bidi="es_ES"/>
        </w:rPr>
        <w:t xml:space="preserve">La palabra </w:t>
      </w:r>
      <w:r>
        <w:rPr>
          <w:b/>
          <w:lang w:val="es_ES" w:bidi="es_ES"/>
        </w:rPr>
        <w:t>sabio</w:t>
      </w:r>
      <w:r>
        <w:rPr>
          <w:lang w:val="es_ES" w:bidi="es_ES"/>
        </w:rPr>
        <w:t xml:space="preserve"> describe a las personas que usan la sabiduría, lo que significa pensar cosas que son verdaderas y hacer cosas que son buenas. </w:t>
      </w:r>
      <w:r>
        <w:rPr>
          <w:lang w:val="es_ES" w:bidi="es_ES"/>
        </w:rPr>
        <w:t>Sabiduría</w:t>
      </w:r>
      <w:r>
        <w:rPr>
          <w:lang w:val="es_ES" w:bidi="es_ES"/>
        </w:rPr>
        <w:t xml:space="preserve"> está en el Glosario Principal.</w:t>
      </w:r>
    </w:p>
    <w:p>
      <w:pPr/>
      <w:r>
        <w:rPr>
          <w:lang w:val="es_ES" w:bidi="es_ES"/>
        </w:rPr>
      </w:r>
      <w:r>
        <w:rPr>
          <w:b/>
          <w:lang w:val="es_ES" w:bidi="es_ES"/>
        </w:rPr>
        <w:t>Tonto</w:t>
      </w:r>
      <w:r>
        <w:rPr>
          <w:lang w:val="es_ES" w:bidi="es_ES"/>
        </w:rPr>
        <w:t xml:space="preserve"> es lo opuesto a sabio. Es pensar cosas que no son verdaderas y hacer cosas que no son buenas. La Biblia habla de personas sabias y necias muchas veces, por lo que usarás estas palabras a menudo.</w:t>
      </w:r>
    </w:p>
    <w:p>
      <w:pPr/>
      <w:r>
        <w:rPr>
          <w:lang w:val="es_ES" w:bidi="es_ES"/>
        </w:rPr>
      </w:r>
      <w:r>
        <w:rPr>
          <w:lang w:val="es_ES" w:bidi="es_ES"/>
        </w:rPr>
        <w:t xml:space="preserve">Algunas traducciones dicen que las vírgenes sabias trajeron </w:t>
      </w:r>
      <w:r>
        <w:rPr>
          <w:b/>
          <w:lang w:val="es_ES" w:bidi="es_ES"/>
        </w:rPr>
        <w:t>frascos</w:t>
      </w:r>
      <w:r>
        <w:rPr>
          <w:lang w:val="es_ES" w:bidi="es_ES"/>
        </w:rPr>
        <w:t xml:space="preserve"> de aceite para sus lámparas. Una botella es un recipiente que contiene un líquido. Algunas traducciones lo llaman frasco.</w:t>
      </w:r>
    </w:p>
    <w:p>
      <w:pPr/>
      <w:r>
        <w:rPr>
          <w:lang w:val="es_ES" w:bidi="es_ES"/>
        </w:rPr>
      </w:r>
      <w:r>
        <w:rPr>
          <w:lang w:val="es_ES" w:bidi="es_ES"/>
        </w:rPr>
        <w:t xml:space="preserve">En la historia de Jesús, alguien </w:t>
      </w:r>
      <w:r>
        <w:rPr>
          <w:b/>
          <w:lang w:val="es_ES" w:bidi="es_ES"/>
        </w:rPr>
        <w:t>clama</w:t>
      </w:r>
      <w:r>
        <w:rPr>
          <w:lang w:val="es_ES" w:bidi="es_ES"/>
        </w:rPr>
        <w:t xml:space="preserve"> a la </w:t>
      </w:r>
      <w:r>
        <w:rPr>
          <w:b/>
          <w:lang w:val="es_ES" w:bidi="es_ES"/>
        </w:rPr>
        <w:t>medianoche</w:t>
      </w:r>
      <w:r>
        <w:rPr>
          <w:lang w:val="es_ES" w:bidi="es_ES"/>
        </w:rPr>
        <w:t xml:space="preserve"> que el novio ya viene.</w:t>
      </w:r>
    </w:p>
    <w:p>
      <w:pPr/>
      <w:r>
        <w:rPr>
          <w:lang w:val="es_ES" w:bidi="es_ES"/>
        </w:rPr>
      </w:r>
      <w:r>
        <w:rPr>
          <w:b/>
          <w:lang w:val="es_ES" w:bidi="es_ES"/>
        </w:rPr>
        <w:t>La medianoche</w:t>
      </w:r>
      <w:r>
        <w:rPr>
          <w:lang w:val="es_ES" w:bidi="es_ES"/>
        </w:rPr>
        <w:t xml:space="preserve"> es la mitad de la noche, pero podría no haber sido literalmente la mitad de la noche. Era muy tarde.</w:t>
      </w:r>
    </w:p>
    <w:p>
      <w:pPr/>
      <w:r>
        <w:rPr>
          <w:lang w:val="es_ES" w:bidi="es_ES"/>
        </w:rPr>
      </w:r>
      <w:r>
        <w:rPr>
          <w:lang w:val="es_ES" w:bidi="es_ES"/>
        </w:rPr>
        <w:t xml:space="preserve">La palabra </w:t>
      </w:r>
      <w:r>
        <w:rPr>
          <w:b/>
          <w:lang w:val="es_ES" w:bidi="es_ES"/>
        </w:rPr>
        <w:t>grito</w:t>
      </w:r>
      <w:r>
        <w:rPr>
          <w:lang w:val="es_ES" w:bidi="es_ES"/>
        </w:rPr>
        <w:t xml:space="preserve"> en este caso no significa tener lágrimas de tristeza. Significa gritar en voz alta.</w:t>
      </w:r>
    </w:p>
    <w:p>
      <w:pPr/>
      <w:r>
        <w:rPr>
          <w:lang w:val="es_ES" w:bidi="es_ES"/>
        </w:rPr>
      </w:r>
      <w:r>
        <w:rPr>
          <w:lang w:val="es_ES" w:bidi="es_ES"/>
        </w:rPr>
        <w:t>Todas las vírgenes en la parábola "</w:t>
      </w:r>
      <w:r>
        <w:rPr>
          <w:b/>
          <w:lang w:val="es_ES" w:bidi="es_ES"/>
        </w:rPr>
        <w:t>preparan</w:t>
      </w:r>
      <w:r>
        <w:rPr>
          <w:lang w:val="es_ES" w:bidi="es_ES"/>
        </w:rPr>
        <w:t xml:space="preserve"> sus lámparas". Preparar una lámpara consiste en acortar la mecha, pero en esta historia, las jóvenes probablemente ajustaron la longitud de la mecha de una manera diferente sin cortarla.</w:t>
      </w:r>
    </w:p>
    <w:p>
      <w:pPr/>
      <w:r>
        <w:rPr>
          <w:lang w:val="es_ES" w:bidi="es_ES"/>
        </w:rPr>
      </w:r>
      <w:r>
        <w:rPr>
          <w:lang w:val="es_ES" w:bidi="es_ES"/>
        </w:rPr>
        <w:t xml:space="preserve">Las jóvenes tontas llaman al novio, "Señor, Señor" para mostrarle respeto. </w:t>
      </w:r>
      <w:r>
        <w:rPr>
          <w:b/>
          <w:lang w:val="es_ES" w:bidi="es_ES"/>
        </w:rPr>
        <w:t>Señor</w:t>
      </w:r>
      <w:r>
        <w:rPr>
          <w:lang w:val="es_ES" w:bidi="es_ES"/>
        </w:rPr>
        <w:t xml:space="preserve"> significa amo, y en la cultura judía de ese momento, decir algo dos o tres veces era una manera de enfatizarlo. La palabra </w:t>
      </w:r>
      <w:r>
        <w:rPr>
          <w:lang w:val="es_ES" w:bidi="es_ES"/>
        </w:rPr>
        <w:t>Señor</w:t>
      </w:r>
      <w:r>
        <w:rPr>
          <w:lang w:val="es_ES" w:bidi="es_ES"/>
        </w:rPr>
        <w:t xml:space="preserve"> está en el Glosario Principal.</w:t>
      </w:r>
    </w:p>
    <w:p>
      <w:pPr/>
      <w:r>
        <w:rPr>
          <w:lang w:val="es_ES" w:bidi="es_ES"/>
        </w:rPr>
      </w:r>
      <w:r>
        <w:rPr>
          <w:lang w:val="es_ES" w:bidi="es_ES"/>
        </w:rPr>
        <w:t>El novio dice: "</w:t>
      </w:r>
      <w:r>
        <w:rPr>
          <w:b/>
          <w:lang w:val="es_ES" w:bidi="es_ES"/>
        </w:rPr>
        <w:t>En verdad les digo</w:t>
      </w:r>
      <w:r>
        <w:rPr>
          <w:lang w:val="es_ES" w:bidi="es_ES"/>
        </w:rPr>
        <w:t xml:space="preserve">, no los </w:t>
      </w:r>
      <w:r>
        <w:rPr>
          <w:b/>
          <w:lang w:val="es_ES" w:bidi="es_ES"/>
        </w:rPr>
        <w:t>conozco</w:t>
      </w:r>
      <w:r>
        <w:rPr>
          <w:lang w:val="es_ES" w:bidi="es_ES"/>
        </w:rPr>
        <w:t>".</w:t>
      </w:r>
    </w:p>
    <w:p>
      <w:pPr/>
      <w:r>
        <w:rPr>
          <w:lang w:val="es_ES" w:bidi="es_ES"/>
        </w:rPr>
      </w:r>
      <w:r>
        <w:rPr>
          <w:lang w:val="es_ES" w:bidi="es_ES"/>
        </w:rPr>
        <w:t xml:space="preserve">La frase, </w:t>
      </w:r>
      <w:r>
        <w:rPr>
          <w:b/>
          <w:lang w:val="es_ES" w:bidi="es_ES"/>
        </w:rPr>
        <w:t>de verdad les digo</w:t>
      </w:r>
      <w:r>
        <w:rPr>
          <w:lang w:val="es_ES" w:bidi="es_ES"/>
        </w:rPr>
        <w:t>, aparece muchas veces en los evangelios, pero siempre es dicha por Jesús. Significa que lo que dice es una verdad solemne de Dios. Él quiere que sus oyentes presten cuidadosa atención y tomen sus palabras en serio.</w:t>
      </w:r>
    </w:p>
    <w:p>
      <w:pPr/>
      <w:r>
        <w:rPr>
          <w:lang w:val="es_ES" w:bidi="es_ES"/>
        </w:rPr>
      </w:r>
      <w:r>
        <w:rPr>
          <w:lang w:val="es_ES" w:bidi="es_ES"/>
        </w:rPr>
        <w:t xml:space="preserve">Cuando el novio dice: "No </w:t>
      </w:r>
      <w:r>
        <w:rPr>
          <w:b/>
          <w:lang w:val="es_ES" w:bidi="es_ES"/>
        </w:rPr>
        <w:t>las conozco</w:t>
      </w:r>
      <w:r>
        <w:rPr>
          <w:lang w:val="es_ES" w:bidi="es_ES"/>
        </w:rPr>
        <w:t>" aquí, no significa literalmente que no sabe quiénes son las jóvenes. Habrían sido amigos o familiares de la novia o el novio. En este caso, significa que no pueden unirse a él. Solo las jóvenes sabias que se quedaron listas para el regreso del novio pueden unirse a él. Esos son los que "conoce".</w:t>
      </w:r>
    </w:p>
    <w:p>
      <w:pPr/>
      <w:r>
        <w:rPr>
          <w:lang w:val="es_ES" w:bidi="es_ES"/>
        </w:rPr>
      </w:r>
      <w:r>
        <w:rPr>
          <w:lang w:val="es_ES" w:bidi="es_ES"/>
        </w:rPr>
        <w:t xml:space="preserve">Cuando Jesús advierte a sus oyentes que </w:t>
      </w:r>
      <w:r>
        <w:rPr>
          <w:b/>
          <w:lang w:val="es_ES" w:bidi="es_ES"/>
        </w:rPr>
        <w:t>velen</w:t>
      </w:r>
      <w:r>
        <w:rPr>
          <w:lang w:val="es_ES" w:bidi="es_ES"/>
        </w:rPr>
        <w:t>, no quiere decir que necesitan permanecer literalmente despiertos todo el tiempo con los ojos observando, sino que deben estar preparados para su regreso. En la historia, todas las jóvenes se quedaron dormidas, pero las sabias planearon con anticipación y se prepararon para que cuando el novio viniera en medio de la noche, estuvieran listas para él. "Velar" significa estar listos para que Jesús regrese en cualquier momento.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25:14–30</w:t>
      </w:r>
      <w:r>
        <w:rPr>
          <w:lang w:val="es_ES" w:bidi="es_ES"/>
        </w:rPr>
      </w:r>
    </w:p>
    <w:p>
      <w:pPr>
        <w:pStyle w:val="Heading3"/>
      </w:pPr>
      <w:r>
        <w:rPr>
          <w:lang w:val="es_ES" w:bidi="es_ES"/>
        </w:rPr>
        <w:t>Escuchar con el corazón</w:t>
      </w:r>
    </w:p>
    <w:p>
      <w:pPr/>
      <w:r>
        <w:rPr>
          <w:lang w:val="es_ES" w:bidi="es_ES"/>
        </w:rPr>
      </w:r>
      <w:r>
        <w:rPr>
          <w:lang w:val="es_ES" w:bidi="es_ES"/>
        </w:rPr>
        <w:t>Escuchen Mateo 25:14–30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Esta es la tercera de tres parábolas, o historias cortas, que Jesús cuenta sobre estar listos para el reino de los cielos. Mateo no nos dice dónde sucede esta historia. Jesús podría haber estado cerca de Jerusalén. Las personas a las que Jesús les hablaba probablemente eran judíos que creían en Jesús. Sus 12 seguidores más cercanos probablemente también estaban con él. Pensaban que Jesús iba a hacer que el reino apareciera de inmediato. Sin embargo, Jesús enseñó que el reino de los cielos consistía en personas que lo seguían como su rey incluso ahora en sus corazones y a través de sus acciones. Por lo tanto, usó una parábola para corregir sus expectativas.</w:t>
      </w:r>
    </w:p>
    <w:p>
      <w:pPr/>
      <w:r>
        <w:rPr>
          <w:lang w:val="es_ES" w:bidi="es_ES"/>
        </w:rPr>
      </w:r>
      <w:r>
        <w:rPr>
          <w:lang w:val="es_ES" w:bidi="es_ES"/>
        </w:rPr>
        <w:t>Jesús les dijo que el reino de los cielos será como un hombre que planea irse de viaje lejos de su ciudad natal. No se nos dice a dónde fue el hombre ni por qué se fue. El hombre tenía siervos y propiedades. Él puso a sus siervos a cargo de su propiedad hasta que regresara de su viaje. El hombre les dio bolsas de oro o plata a tres de sus siervos. A veces esto se traduce "talentos" en inglés, pero necesitamos entender que está claro que el hombre les dio dinero a sus siervos en forma de oro o plata. El hombre le dio cinco bolsas a un siervo, dos bolsas a otro y una bolsa a otro. Jesús dijo que el hombre le dio a cada uno de sus siervos de acuerdo con su capacidad. Probablemente eran líderes de otros siervos y sabían cómo administrar el dinero y los asuntos comerciales. Aunque el hombre no les dijo a sus siervos qué hacer con el dinero, ellos son responsables de usar el dinero para ganar más dinero. El dinero todavía pertenecía al hombre. Los siervos le darían al hombre cualquier ganancia que obtuvieran cuando regresara.</w:t>
      </w:r>
    </w:p>
    <w:p>
      <w:pPr/>
      <w:r>
        <w:rPr>
          <w:lang w:val="es_ES" w:bidi="es_ES"/>
        </w:rPr>
      </w:r>
      <w:r>
        <w:rPr>
          <w:lang w:val="es_ES" w:bidi="es_ES"/>
        </w:rPr>
        <w:t>Muestren una imagen de monedas de oro y plata.</w:t>
      </w:r>
    </w:p>
    <w:p>
      <w:pPr/>
      <w:r>
        <w:rPr>
          <w:lang w:val="es_ES" w:bidi="es_ES"/>
        </w:rPr>
      </w:r>
      <w:r>
        <w:rPr>
          <w:lang w:val="es_ES" w:bidi="es_ES"/>
        </w:rPr>
        <w:t>Después de que el hombre les dio su dinero a sus siervos, se fue de viaje. Tan pronto como el hombre se fue, el siervo con cinco bolsas de dinero las negoció. Esto significa que el siervo hizo negocios con el dinero de su amo. Así que ese siervo ganó cinco bolsas más de dinero. El siervo con dos bolsas de dinero hizo negocios con lo que tenía y ganó dos bolsas más. Pero el siervo con una bolsa no quería arriesgarse a perder el dinero o asumir la responsabilidad de hacer negocios con el dinero. Por lo tanto, cavó un agujero en el suelo y escondió, o enterró, el dinero de su amo. Los maestros judíos dijeron que cualquiera que entierre de inmediato el dinero que se le ha confiado ya no es responsable porque ha tomado la acción más segura posible para proteger el dinero.</w:t>
      </w:r>
    </w:p>
    <w:p>
      <w:pPr/>
      <w:r>
        <w:rPr>
          <w:lang w:val="es_ES" w:bidi="es_ES"/>
        </w:rPr>
      </w:r>
      <w:r>
        <w:rPr>
          <w:lang w:val="es_ES" w:bidi="es_ES"/>
        </w:rPr>
        <w:t>Deténganse y conversen: En su cultura, ¿qué tipo de cosas hace la gente con el dinero para ganar más dinero?</w:t>
      </w:r>
    </w:p>
    <w:p>
      <w:pPr/>
      <w:r>
        <w:rPr>
          <w:lang w:val="es_ES" w:bidi="es_ES"/>
        </w:rPr>
      </w:r>
      <w:r>
        <w:rPr>
          <w:lang w:val="es_ES" w:bidi="es_ES"/>
        </w:rPr>
        <w:t>Cuando el hombre llegó a casa de su viaje, quería saber qué habían hecho los siervos con su dinero. El siervo al que se le dieron cinco bolsas de dinero e hizo cinco más vino primero a su amo. Le dio a su amo las diez bolsas de dinero que tenía. Su amo le dijo al siervo "Has hecho un buen trabajo, eres un siervo bueno y fiel, o confiable". Como fueron fieles en el manejo de pequeñas cantidades, sé que puedo confiar en ustedes con grandes cantidades. "Vengan y celebren conmigo en mi casa". A quien se le habían dado dos bolsas de dinero e hizo dos más, se acercó a su amo en segundo lugar. Le dio a su amo las cuatro bolsas. El amo del siervo trató al segundo siervo de la misma manera que lo hizo con el primero.</w:t>
      </w:r>
    </w:p>
    <w:p>
      <w:pPr/>
      <w:r>
        <w:rPr>
          <w:lang w:val="es_ES" w:bidi="es_ES"/>
        </w:rPr>
      </w:r>
      <w:r>
        <w:rPr>
          <w:lang w:val="es_ES" w:bidi="es_ES"/>
        </w:rPr>
        <w:t>Deténganse y conversen: En su cultura, ¿cuáles son algunas maneras en que los empleadores o amos recompensan a sus empleados por hacer bien su trabajo?</w:t>
      </w:r>
    </w:p>
    <w:p>
      <w:pPr/>
      <w:r>
        <w:rPr>
          <w:lang w:val="es_ES" w:bidi="es_ES"/>
        </w:rPr>
      </w:r>
      <w:r>
        <w:rPr>
          <w:lang w:val="es_ES" w:bidi="es_ES"/>
        </w:rPr>
        <w:t>El siervo con solo una bolsa de dinero dijo a su amo: "Sabía que eras un hombre duro, o estricto, que cosechaba donde no sembraba y recogía donde no había esparcido semilla. Tenía miedo y escondí tu bolsa de dinero bajo tierra". Tanto segar como recolectar significan cosechar cultivos. Sembrar y dispersar significan, en ambos casos, plantar semillas para obtener esas cosechas. Este es un lenguaje simbólico que significa que el amo del siervo gana riqueza del trabajo de otros. El siervo tenía miedo de correr un riesgo con el dinero de su amo porque su amo podría castigarlo si perdía el dinero. Por lo tanto, el siervo le entregó a su amo la misma bolsa de dinero que el hombre le dio al siervo.</w:t>
      </w:r>
    </w:p>
    <w:p>
      <w:pPr/>
      <w:r>
        <w:rPr>
          <w:lang w:val="es_ES" w:bidi="es_ES"/>
        </w:rPr>
      </w:r>
      <w:r>
        <w:rPr>
          <w:lang w:val="es_ES" w:bidi="es_ES"/>
        </w:rPr>
        <w:t>Deténganse y conversen: En su cultura, ¿qué tipos de personas generan riqueza a partir del trabajo de otros?</w:t>
      </w:r>
    </w:p>
    <w:p>
      <w:pPr/>
      <w:r>
        <w:rPr>
          <w:lang w:val="es_ES" w:bidi="es_ES"/>
        </w:rPr>
      </w:r>
      <w:r>
        <w:rPr>
          <w:lang w:val="es_ES" w:bidi="es_ES"/>
        </w:rPr>
        <w:t>Su amo le dijo al siervo que era malo y perezoso. El amo usó las propias palabras de su siervo en su contra y las planteó en forma de pregunta. No esperaba que el siervo respondiera. Las propias palabras del siervo lo atraparon. El amo le decía al siervo que, si sabía esas cosas sobre él, entonces por qué no hizo algo al respecto. El siervo sabía lo estricto que es su amo, y debería haber invertido el dinero con los banqueros. Entonces el amo podría haber recuperado el dinero con intereses. Esto significa que el siervo debería haber prestado el dinero a las personas que podrían devolverle más dinero más tarde. Entonces ordenó que le quitaran el dinero al siervo perezoso y se lo dieran al siervo que le había dado diez bolsas de dinero. El siervo perezoso fue castigado porque no hizo lo que un amo normalmente esperaba de sus siervos —no intentó ganar más dinero para su amo. No intentó agradar a su amo como debería haber hecho.</w:t>
      </w:r>
    </w:p>
    <w:p>
      <w:pPr/>
      <w:r>
        <w:rPr>
          <w:lang w:val="es_ES" w:bidi="es_ES"/>
        </w:rPr>
      </w:r>
      <w:r>
        <w:rPr>
          <w:lang w:val="es_ES" w:bidi="es_ES"/>
        </w:rPr>
        <w:t>Entonces Jesús añade algo más al significado de su parábola. Dice que el hombre le dijo a su siervo que quien use lo que tiene sabiamente, obtendrá más. Pero las personas que no hacen nada con lo que tienen perderán lo que tienen. Esto implica que Dios les da a las personas todo lo que poseen, ya sea poco o mucho, les es dado por Dios. Las personas que no hacen nada con lo que poseen finalmente perderán lo que poseen. Entonces, el amo les dijo a sus otros siervos: "Arrojen a este siervo inútil a la oscuridad exterior, donde habrá llanto y crujido de dientes". Aquí Jesús está usando un lenguaje figurado o un lenguaje simbólico. La oscuridad exterior es la separación eterna de Dios que espera a todos los que rechazan a Jesús. Llanto se refiere al sonido fuerte que la gente hace cuando tiene mucho dolor o tristeza. Rechinar de dientes se refiere a rechinar de dientes debido al dolor, la ira y la amargura. Aquellos eternamente separados de Dios serán abrumados por el dolor. Su dolor hará que lloren incontrolablemente y rechinen los dientes de dolor. Jesús muestra el contraste entre lo que el buen siervo recibió y lo que el mal siervo recibió.</w:t>
      </w:r>
    </w:p>
    <w:p>
      <w:pPr/>
      <w:r>
        <w:rPr>
          <w:lang w:val="es_ES" w:bidi="es_ES"/>
        </w:rPr>
      </w:r>
      <w:r>
        <w:rPr>
          <w:lang w:val="es_ES" w:bidi="es_ES"/>
        </w:rPr>
        <w:t>Deténganse y conversen con su equipo: ¿Cómo traducirán el lenguaje figurado de Jesús en este pasaje a su idioma? Jesús quería describir el sufrimiento que se padece, por lo que asegúrense de traducir esto de una manera que use un lenguaje descriptivo.</w:t>
      </w:r>
    </w:p>
    <w:p>
      <w:pPr/>
      <w:r>
        <w:rPr>
          <w:lang w:val="es_ES" w:bidi="es_ES"/>
        </w:rPr>
      </w:r>
      <w:r>
        <w:rPr>
          <w:lang w:val="es_ES" w:bidi="es_ES"/>
        </w:rPr>
        <w:t>Como el amo de los siervos, Jesús se estaba yendo y no regresaría hasta después de que se completara su viaje. Jesús mostró a sus seguidores que espera que todas las personas usen sabiamente cualquier recurso que les dé para hacer el Reino de Dios aún más grande.</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Jesús ha estado enseñando a sus discípulos. Ya ha contado dos parábolas sobre el reino de los cielos. Esta tercera parábola sobre el reino de los cielos es sobre un hombre que se va de viaje y pone a tres de sus siervos a cargo de su propiedad. El hombre les da dinero a cada uno de sus siervos para que lo inviertan mientras él está fuera.</w:t>
      </w:r>
    </w:p>
    <w:p>
      <w:pPr/>
      <w:r>
        <w:rPr>
          <w:lang w:val="es_ES" w:bidi="es_ES"/>
        </w:rPr>
      </w:r>
      <w:r>
        <w:rPr>
          <w:b/>
          <w:lang w:val="es_ES" w:bidi="es_ES"/>
        </w:rPr>
        <w:t>Segunda escena:</w:t>
      </w:r>
      <w:r>
        <w:rPr>
          <w:lang w:val="es_ES" w:bidi="es_ES"/>
        </w:rPr>
        <w:t xml:space="preserve"> Dos de los siervos invierten el dinero y ganan más dinero para su amo. Uno de los siervos cava un agujero y entierra el dinero de su amo.</w:t>
      </w:r>
    </w:p>
    <w:p>
      <w:pPr/>
      <w:r>
        <w:rPr>
          <w:lang w:val="es_ES" w:bidi="es_ES"/>
        </w:rPr>
      </w:r>
      <w:r>
        <w:rPr>
          <w:b/>
          <w:lang w:val="es_ES" w:bidi="es_ES"/>
        </w:rPr>
        <w:t>Tercera escena:</w:t>
      </w:r>
      <w:r>
        <w:rPr>
          <w:lang w:val="es_ES" w:bidi="es_ES"/>
        </w:rPr>
        <w:t xml:space="preserve"> El amo de los siervos regresa. Va a cada siervo para ver lo que han hecho con su dinero. Dos de los siervos son fieles con el dinero de su amo. Uno de los siervos es infiel con el dinero de su amo. El amo de esos siervos recompensa a los siervos fieles, pero castiga al siervo infiel.</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Una multitud de personas siguiendo a Jesús</w:t>
      </w:r>
    </w:p>
    <w:p>
      <w:pPr>
        <w:pStyle w:val="ListBullet"/>
        <w:spacing w:line="240" w:lineRule="auto"/>
        <w:ind w:left="720"/>
      </w:pPr>
      <w:r>
        <w:rPr>
          <w:lang w:val="es_ES" w:bidi="es_ES"/>
        </w:rPr>
      </w:r>
      <w:r>
        <w:rPr>
          <w:lang w:val="es_ES" w:bidi="es_ES"/>
        </w:rPr>
        <w:t>Un hombre que se va de viaje</w:t>
      </w:r>
    </w:p>
    <w:p>
      <w:pPr>
        <w:pStyle w:val="ListBullet"/>
        <w:spacing w:line="240" w:lineRule="auto"/>
        <w:ind w:left="720"/>
      </w:pPr>
      <w:r>
        <w:rPr>
          <w:lang w:val="es_ES" w:bidi="es_ES"/>
        </w:rPr>
      </w:r>
      <w:r>
        <w:rPr>
          <w:lang w:val="es_ES" w:bidi="es_ES"/>
        </w:rPr>
        <w:t>2 siervos fieles</w:t>
      </w:r>
    </w:p>
    <w:p>
      <w:pPr>
        <w:pStyle w:val="ListBullet"/>
        <w:spacing w:line="240" w:lineRule="auto"/>
        <w:ind w:left="720"/>
      </w:pPr>
      <w:r>
        <w:rPr>
          <w:lang w:val="es_ES" w:bidi="es_ES"/>
        </w:rPr>
      </w:r>
      <w:r>
        <w:rPr>
          <w:lang w:val="es_ES" w:bidi="es_ES"/>
        </w:rPr>
        <w:t>Siervo que esconde el dinero de su amo</w:t>
      </w:r>
    </w:p>
    <w:p>
      <w:pPr>
        <w:pStyle w:val="ListBullet"/>
        <w:spacing w:line="240" w:lineRule="auto"/>
        <w:ind w:left="720"/>
      </w:pPr>
      <w:r>
        <w:rPr>
          <w:lang w:val="es_ES" w:bidi="es_ES"/>
        </w:rPr>
      </w:r>
      <w:r>
        <w:rPr>
          <w:lang w:val="es_ES" w:bidi="es_ES"/>
        </w:rPr>
        <w:t>Personas que hacen negocios con los siervos</w:t>
      </w:r>
    </w:p>
    <w:p>
      <w:pPr>
        <w:pStyle w:val="ListBullet"/>
        <w:spacing w:line="240" w:lineRule="auto"/>
        <w:ind w:left="720"/>
      </w:pPr>
      <w:r>
        <w:rPr>
          <w:lang w:val="es_ES" w:bidi="es_ES"/>
        </w:rPr>
      </w:r>
      <w:r>
        <w:rPr>
          <w:lang w:val="es_ES" w:bidi="es_ES"/>
        </w:rPr>
        <w:t>Otros siervos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 importante recordar que esta es la tercera parábola que Jesús cuenta sobre estar listos para el reino de los cielos. Una parábola es una historia que Jesús usa para enseñar las cosas más profundas sobre Dios. Recuerden que el reino de los cielos es Dios gobernando en los corazones de las personas, o personas que siguen a Dios como rey.</w:t>
      </w:r>
    </w:p>
    <w:p>
      <w:pPr/>
      <w:r>
        <w:rPr>
          <w:lang w:val="es_ES" w:bidi="es_ES"/>
        </w:rPr>
      </w:r>
      <w:r>
        <w:rPr>
          <w:lang w:val="es_ES" w:bidi="es_ES"/>
        </w:rPr>
        <w:t>Jesús dice que el hombre que estaba a punto de partir de viaje llamó, o pidió, a sus esclavos, o siervos, que vinieran a él. Estos son los siervos del hombre que desean hacer lo que su amo les ordena hacer. En esta historia, el hombre es dueño de propiedades y tiene mucha riqueza. El hombre les dio bolsas de oro o plata a sus esclavos. Un talento es una bolsa de monedas de oro o plata. Es importante recordar que el hombre le dio a uno de sus siervos 5 bolsas de dinero, a un siervo 2 bolsas de dinero y a un siervo 1 bolsa. Recuerden que la cantidad que el hombre le dio a cada siervo dependía de lo hábil que era ese siervo. Entonces se fue de viaje lejos de su ciudad natal, pero no sabemos a dónde fue ni por qué se fue.</w:t>
      </w:r>
    </w:p>
    <w:p>
      <w:pPr/>
      <w:r>
        <w:rPr>
          <w:lang w:val="es_ES" w:bidi="es_ES"/>
        </w:rPr>
      </w:r>
      <w:r>
        <w:rPr>
          <w:lang w:val="es_ES" w:bidi="es_ES"/>
        </w:rPr>
        <w:t>En la segunda escena, tan pronto como el hombre se fue, tanto el siervo con 5 bolsas de dinero como el siervo con 2 bolsas de dinero negociaron o hicieron negocios con el dinero de su amo. El siervo con 5 bolsas de dinero hizo 5 más y el siervo con 2 hizo 2 más. El otro siervo enterró el dinero. No descubrimos hasta más tarde en la historia por qué hizo esto.</w:t>
      </w:r>
    </w:p>
    <w:p>
      <w:pPr/>
      <w:r>
        <w:rPr>
          <w:lang w:val="es_ES" w:bidi="es_ES"/>
        </w:rPr>
      </w:r>
      <w:r>
        <w:rPr>
          <w:lang w:val="es_ES" w:bidi="es_ES"/>
        </w:rPr>
        <w:t>En la tercera escena, el hombre que se fue de viaje regresó después de mucho tiempo, pero no sabemos cuánto tiempo estuvo fuera. Fue a ajustar cuentas con sus siervos. Quería saber qué habían hecho sus siervos con su dinero mientras él estaba fuera. El primer siervo hizo 5 bolsas más de oro, y el segundo siervo hizo 2 bolsas más de oro. Es importante recordar que Jesús describe a estos dos siervos de la misma manera. Solo el número de bolsas que el amo les dio era diferente. En ambos casos, el amo les dijo a los siervos que vinieran a su casa para celebrar con él.</w:t>
      </w:r>
    </w:p>
    <w:p>
      <w:pPr/>
      <w:r>
        <w:rPr>
          <w:lang w:val="es_ES" w:bidi="es_ES"/>
        </w:rPr>
      </w:r>
      <w:r>
        <w:rPr>
          <w:lang w:val="es_ES" w:bidi="es_ES"/>
        </w:rPr>
        <w:t>La historia da un giro aquí. El siervo con una bolsa de dinero viene a su amo y pone una excusa. Tiene miedo de su amo porque su amo gana dinero con el trabajo de otras personas. Entonces, el siervo enterró la bolsa de oro.</w:t>
      </w:r>
    </w:p>
    <w:p>
      <w:pPr/>
      <w:r>
        <w:rPr>
          <w:lang w:val="es_ES" w:bidi="es_ES"/>
        </w:rPr>
      </w:r>
      <w:r>
        <w:rPr>
          <w:lang w:val="es_ES" w:bidi="es_ES"/>
        </w:rPr>
        <w:t>El hombre llamó al tercer siervo malo, e indolente, o perezoso. Entonces el hombre usó las propias palabras de sus siervos para hacer una pregunta que no esperaba que su siervo respondiera. Él estaba señalando que el siervo debería haber prestado el dinero a personas que pudieran devolverle más dinero más tarde.</w:t>
      </w:r>
    </w:p>
    <w:p>
      <w:pPr/>
      <w:r>
        <w:rPr>
          <w:lang w:val="es_ES" w:bidi="es_ES"/>
        </w:rPr>
      </w:r>
      <w:r>
        <w:rPr>
          <w:lang w:val="es_ES" w:bidi="es_ES"/>
        </w:rPr>
        <w:t>Entonces, el hombre le dijo a su siervo que quien use lo que tiene sabiamente obtendrá más. Pero las personas que no hacen nada con lo que tienen perderán lo que tienen. Entonces el hombre habla con sus otros siervos. Los siervos podrían ser los dos con las bolsas de dinero, o podrían ser diferentes siervos. Les dijo: "Arrojen a este siervo inútil a la oscuridad exterior, donde habrá llanto y crujido de dientes". Recuerden que la oscuridad exterior es la separación eterna de Dios que espera a todos los que rechazan a Jesús. Llanto se refiere al sonido fuerte que la gente hace cuando tiene mucho dolor o tristeza. Y el rechinar de dientes se refiere a rechinar los dientes debido al dolor, la ira y la amargura.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Un hombre que se va de viaje</w:t>
      </w:r>
    </w:p>
    <w:p>
      <w:pPr>
        <w:pStyle w:val="ListBullet"/>
        <w:spacing w:line="240" w:lineRule="auto"/>
        <w:ind w:left="720"/>
      </w:pPr>
      <w:r>
        <w:rPr>
          <w:lang w:val="es_ES" w:bidi="es_ES"/>
        </w:rPr>
      </w:r>
      <w:r>
        <w:rPr>
          <w:lang w:val="es_ES" w:bidi="es_ES"/>
        </w:rPr>
        <w:t>2 siervos fieles</w:t>
      </w:r>
    </w:p>
    <w:p>
      <w:pPr>
        <w:pStyle w:val="ListBullet"/>
        <w:spacing w:line="240" w:lineRule="auto"/>
        <w:ind w:left="720"/>
      </w:pPr>
      <w:r>
        <w:rPr>
          <w:lang w:val="es_ES" w:bidi="es_ES"/>
        </w:rPr>
      </w:r>
      <w:r>
        <w:rPr>
          <w:lang w:val="es_ES" w:bidi="es_ES"/>
        </w:rPr>
        <w:t>Siervo que esconde el dinero de su amo</w:t>
      </w:r>
    </w:p>
    <w:p>
      <w:pPr>
        <w:pStyle w:val="ListBullet"/>
        <w:spacing w:line="240" w:lineRule="auto"/>
        <w:ind w:left="720"/>
      </w:pPr>
      <w:r>
        <w:rPr>
          <w:lang w:val="es_ES" w:bidi="es_ES"/>
        </w:rPr>
      </w:r>
      <w:r>
        <w:rPr>
          <w:lang w:val="es_ES" w:bidi="es_ES"/>
        </w:rPr>
        <w:t>Personas que hacen negocios con los siervos</w:t>
      </w:r>
    </w:p>
    <w:p>
      <w:pPr>
        <w:pStyle w:val="ListBullet"/>
        <w:spacing w:line="240" w:lineRule="auto"/>
        <w:ind w:left="720"/>
      </w:pPr>
      <w:r>
        <w:rPr>
          <w:lang w:val="es_ES" w:bidi="es_ES"/>
        </w:rPr>
      </w:r>
      <w:r>
        <w:rPr>
          <w:lang w:val="es_ES" w:bidi="es_ES"/>
        </w:rPr>
        <w:t>Otros siervos</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Jesús está contando parábolas sobre el reino de los cielos. Esta es sobre un hombre que se va de viaje y pone a sus siervos a cargo de su propiedad. Le da a tres de sus siervos bolsas de dinero para que las usen y generen más dinero. Actúen al hombre llamando a sus siervos y dándole a cada uno bolsas de monedas. Le dio a un siervo 5 bolsas de dinero. Le dio a otro siervo 2 bolsas de dinero. Y le dio a un siervo 1 bolsa de dinero.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hombre que va de viaje, "¿Cómo se siente?" Es posible que escuchen cosas como: "Estos son mis siervos de mayor confianza. Usarán bien mi dinero y ganarán más", "Sé de lo que cada siervo es capaz." "Podrán administrar lo que les he dado" o "Mientras estoy en mi viaje, necesito que sigan generando dinero para mí".</w:t>
      </w:r>
    </w:p>
    <w:p>
      <w:pPr>
        <w:pStyle w:val="ListBullet"/>
        <w:spacing w:line="240" w:lineRule="auto"/>
        <w:ind w:left="720"/>
      </w:pPr>
      <w:r>
        <w:rPr>
          <w:lang w:val="es_ES" w:bidi="es_ES"/>
        </w:rPr>
      </w:r>
      <w:r>
        <w:rPr>
          <w:lang w:val="es_ES" w:bidi="es_ES"/>
        </w:rPr>
        <w:t>Pregúntenles a los actores que interpretan a 2 siervos fieles, "¿Cómo se sienten?" Es posible que escuchen cosas como: "Mi amo me dio 5 bolsas de dinero. Quiero hacerlo feliz. Haré lo mejor que pueda con lo que me dio", o "Tengo 2 bolsas de dinero. Estoy contento de que mi amo confíe en mí. "Haré lo correcto con su dinero."</w:t>
      </w:r>
    </w:p>
    <w:p>
      <w:pPr>
        <w:pStyle w:val="ListBullet"/>
        <w:spacing w:line="240" w:lineRule="auto"/>
        <w:ind w:left="720"/>
      </w:pPr>
      <w:r>
        <w:rPr>
          <w:lang w:val="es_ES" w:bidi="es_ES"/>
        </w:rPr>
      </w:r>
      <w:r>
        <w:rPr>
          <w:lang w:val="es_ES" w:bidi="es_ES"/>
        </w:rPr>
        <w:t>Pregúntenle al actor que interpreta al siervo que esconde el dinero de su amo, "¿Cómo se siente?" Es posible que escuchen cosas como: "Solo tengo 1 bolsa de dinero. ¿Qué sucede si lo pierdo todo?" o "Quiero agradar a mi amo. Sé que se supone que debo ganar más dinero, pero tengo demasiado miedo".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Tan pronto como el hombre se va de viaje, dos de los siervos comienzan a hacer negocios con su dinero y a generar más ganancias. Pero uno de los siervos no sabe qué hacer al principio. Por lo tanto, el siervo cava un agujero y entierra el dinero de su amo.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2 siervos fieles, "¿Cómo se sienten?" Es posible que escuchen cosas como: "Tenía 5 bolsas de dinero, ahora tengo 10. Mi amo estará tan complacido conmigo", o "Tenía 2 bolsas de dinero, ahora tengo 4. Espero con ansias que mi amo regrese a casa". Seguramente, nos recompensará por hacer un buen trabajo".</w:t>
      </w:r>
    </w:p>
    <w:p>
      <w:pPr>
        <w:pStyle w:val="ListBullet"/>
        <w:spacing w:line="240" w:lineRule="auto"/>
        <w:ind w:left="720"/>
      </w:pPr>
      <w:r>
        <w:rPr>
          <w:lang w:val="es_ES" w:bidi="es_ES"/>
        </w:rPr>
      </w:r>
      <w:r>
        <w:rPr>
          <w:lang w:val="es_ES" w:bidi="es_ES"/>
        </w:rPr>
        <w:t>Pregúntenle al actor que interpreta a las personas que hacen negocios con los siervos, "¿Cómo se sienten?" Es posible que escuchen cosas como: "Estoy feliz de hacer negocios con estos hombres. Su amo es un hombre importante", o "Conozco al amo de estos siervos". Seguirá haciendo negocios conmigo si lo ayudo a ganar dinero".</w:t>
      </w:r>
    </w:p>
    <w:p>
      <w:pPr>
        <w:pStyle w:val="ListBullet"/>
        <w:spacing w:line="240" w:lineRule="auto"/>
        <w:ind w:left="720"/>
      </w:pPr>
      <w:r>
        <w:rPr>
          <w:lang w:val="es_ES" w:bidi="es_ES"/>
        </w:rPr>
      </w:r>
      <w:r>
        <w:rPr>
          <w:lang w:val="es_ES" w:bidi="es_ES"/>
        </w:rPr>
        <w:t>Pregúntenle al actor que interpreta al siervo que esconde el dinero de su amo, "¿Cómo se siente?" Es posible que escuchen cosas como: "Si entierro esta bolsa de dinero, estará protegida", o "No puedo perder el dinero de mi amo si está en este agujero que cavé".</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El amo de los siervos regresa. Va a cada siervo para ver lo que han hecho con su dinero. El primer siervo le entrega a su amo 10 bolsas de dinero y dice: "Amo, me diste 5 bolsas. ¡Mire, hice 5 más!" El hombre le dice a su siervo: "Has hecho un buen trabajo, eres un siervo bueno y confiable. Como eran fieles en el manejo de pequeñas cantidades, sé que puedo confiar en ustedes con grandes cantidades. Únete a mí en mi casa y sé feliz."</w:t>
      </w:r>
    </w:p>
    <w:p>
      <w:pPr/>
      <w:r>
        <w:rPr>
          <w:lang w:val="es_ES" w:bidi="es_ES"/>
        </w:rPr>
      </w:r>
      <w:r>
        <w:rPr>
          <w:lang w:val="es_ES" w:bidi="es_ES"/>
        </w:rPr>
        <w:t>El segundo siervo le entrega a su amo 4 bolsas de dinero y dice: "Amo, me diste 2 bolsas. ¡Mire, he hecho 2 más!" El hombre le dice a su siervo: "Has hecho un buen trabajo, eres un siervo bueno y confiable. Como eran fieles en el manejo de pequeñas cantidades, sé que puedo confiar en ustedes con grandes cantidades. Únete a mí en mi casa y sé feliz."</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al hombre que fue de viaje, "¿Cómo se siente?" Es posible que escuchen cosas como: "Estoy tan complacido con mis siervos. Hicieron exactamente lo que se suponía que debían hacer", o "Sabía que podía confiar en estos hombres. ¡Celebraremos juntos!"</w:t>
      </w:r>
    </w:p>
    <w:p>
      <w:pPr>
        <w:pStyle w:val="ListBullet"/>
        <w:spacing w:line="240" w:lineRule="auto"/>
        <w:ind w:left="720"/>
      </w:pPr>
      <w:r>
        <w:rPr>
          <w:lang w:val="es_ES" w:bidi="es_ES"/>
        </w:rPr>
      </w:r>
      <w:r>
        <w:rPr>
          <w:lang w:val="es_ES" w:bidi="es_ES"/>
        </w:rPr>
        <w:t>Pregúntenles a los actores que interpretan a 2 siervos fieles, "¿Cómo se sienten?" Es posible que escuchen cosas como: "¡Sabía que estaría feliz! ¡Ahora puedo disfrutar de estar en su casa con él!" o "Estoy feliz de que mi amo esté complacido. ¡Siempre es bueno con nosotros!"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El siervo con solo una bolsa de dinero dijo a su amo: "Sabía que eras un hombre estricto, que gana riqueza del trabajo de otros". El siervo entrega la bolsa de dinero a su amo y dice: "Aquí está la bolsa de dinero que me diste antes de irte". Su amo le dijo al siervo que era malo y perezoso. Entonces ordenó que le quitaran el dinero al siervo perezoso y se lo dieran al siervo que tenía las diez bolsas de dinero. Dijo: "Arrojen a este siervo inútil a la oscuridad exterior, donde habrá llanto y crujido de dientes".</w:t>
      </w:r>
    </w:p>
    <w:p>
      <w:pPr>
        <w:pStyle w:val="ListBullet"/>
        <w:spacing w:line="240" w:lineRule="auto"/>
        <w:ind w:left="720"/>
      </w:pPr>
      <w:r>
        <w:rPr>
          <w:lang w:val="es_ES" w:bidi="es_ES"/>
        </w:rPr>
      </w:r>
      <w:r>
        <w:rPr>
          <w:lang w:val="es_ES" w:bidi="es_ES"/>
        </w:rPr>
        <w:t>Pregúntenles a los actores que interpretan a otros siervos, "¿Cómo se sienten?" Es posible que escuchen cosas como: "¡Guau! No puedo creer que ni siquiera haya intentado hacerle ganar dinero a nuestro amo", o "Nuestro amo está realmente enojado. Me siento mal por el siervo que está siendo castigado".</w:t>
      </w:r>
    </w:p>
    <w:p>
      <w:pPr>
        <w:pStyle w:val="ListBullet"/>
        <w:spacing w:line="240" w:lineRule="auto"/>
        <w:ind w:left="720"/>
      </w:pPr>
      <w:r>
        <w:rPr>
          <w:lang w:val="es_ES" w:bidi="es_ES"/>
        </w:rPr>
      </w:r>
      <w:r>
        <w:rPr>
          <w:lang w:val="es_ES" w:bidi="es_ES"/>
        </w:rPr>
        <w:t>Pregúntenle al actor que interpreta al siervo que escondió el dinero de su amo: "¿Cómo te sientes?" Es posible que escuchen cosas como, "¡Oh no! Debería haber intentado al menos hacer algo", "Me siento mal por haberle fallado a mi amo, pero no quiero ir a las tinieblas de afuera", o "Me pregunto cuánto tiempo tendré que ser castigado".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Jesús dijo que el </w:t>
      </w:r>
      <w:r>
        <w:rPr>
          <w:b/>
          <w:lang w:val="es_ES" w:bidi="es_ES"/>
        </w:rPr>
        <w:t>reino de los cielos</w:t>
      </w:r>
      <w:r>
        <w:rPr>
          <w:lang w:val="es_ES" w:bidi="es_ES"/>
        </w:rPr>
        <w:t xml:space="preserve"> se puede comparar con un hombre que se va de viaje y les confía su propiedad a sus esclavos o siervos. En este caso, el reino de los cielos es Dios gobernando en los corazones de las personas. Usen la misma palabra para reino de los cielos que usaron en los pasajes anteriores. Consulten el Glosario Principal para obtener una definición más completa de </w:t>
      </w:r>
      <w:r>
        <w:rPr>
          <w:lang w:val="es_ES" w:bidi="es_ES"/>
        </w:rPr>
        <w:t>reino de los cielos</w:t>
      </w:r>
      <w:r>
        <w:rPr>
          <w:lang w:val="es_ES" w:bidi="es_ES"/>
        </w:rPr>
        <w:t>.</w:t>
      </w:r>
    </w:p>
    <w:p>
      <w:pPr/>
      <w:r>
        <w:rPr>
          <w:lang w:val="es_ES" w:bidi="es_ES"/>
        </w:rPr>
      </w:r>
      <w:r>
        <w:rPr>
          <w:lang w:val="es_ES" w:bidi="es_ES"/>
        </w:rPr>
        <w:t xml:space="preserve">El hombre llamó a tres de sus siervos y les dio a cada uno </w:t>
      </w:r>
      <w:r>
        <w:rPr>
          <w:b/>
          <w:lang w:val="es_ES" w:bidi="es_ES"/>
        </w:rPr>
        <w:t>bolsas de monedas de oro o plata</w:t>
      </w:r>
      <w:r>
        <w:rPr>
          <w:lang w:val="es_ES" w:bidi="es_ES"/>
        </w:rPr>
        <w:t xml:space="preserve">. Algunas traducciones al inglés llaman a esta bolsa de dinero un </w:t>
      </w:r>
      <w:r>
        <w:rPr>
          <w:b/>
          <w:lang w:val="es_ES" w:bidi="es_ES"/>
        </w:rPr>
        <w:t>talento</w:t>
      </w:r>
      <w:r>
        <w:rPr>
          <w:lang w:val="es_ES" w:bidi="es_ES"/>
        </w:rPr>
        <w:t xml:space="preserve">. Una </w:t>
      </w:r>
      <w:r>
        <w:rPr>
          <w:b/>
          <w:lang w:val="es_ES" w:bidi="es_ES"/>
        </w:rPr>
        <w:t>bolsa de monedas</w:t>
      </w:r>
      <w:r>
        <w:rPr>
          <w:lang w:val="es_ES" w:bidi="es_ES"/>
        </w:rPr>
        <w:t xml:space="preserve"> probablemente contiene alrededor de mil monedas. La cantidad que el hombre le dio a cada siervo dependía de lo hábil que era ese siervo. Dos de los siervos tomaron los talentos que su amo les dio y </w:t>
      </w:r>
      <w:r>
        <w:rPr>
          <w:b/>
          <w:lang w:val="es_ES" w:bidi="es_ES"/>
        </w:rPr>
        <w:t>negociaron</w:t>
      </w:r>
      <w:r>
        <w:rPr>
          <w:lang w:val="es_ES" w:bidi="es_ES"/>
        </w:rPr>
        <w:t xml:space="preserve"> con ellos. En este caso, "negociar" significa hacer negocios o invertir el dinero de una manera que genere más dinero.</w:t>
      </w:r>
    </w:p>
    <w:p>
      <w:pPr/>
      <w:r>
        <w:rPr>
          <w:lang w:val="es_ES" w:bidi="es_ES"/>
        </w:rPr>
      </w:r>
      <w:r>
        <w:rPr>
          <w:lang w:val="es_ES" w:bidi="es_ES"/>
        </w:rPr>
        <w:t xml:space="preserve">El hombre regresó después de mucho tiempo y quería </w:t>
      </w:r>
      <w:r>
        <w:rPr>
          <w:b/>
          <w:lang w:val="es_ES" w:bidi="es_ES"/>
        </w:rPr>
        <w:t>ajustar cuentas</w:t>
      </w:r>
      <w:r>
        <w:rPr>
          <w:lang w:val="es_ES" w:bidi="es_ES"/>
        </w:rPr>
        <w:t xml:space="preserve"> con sus siervos. En este caso, "ajustar cuentas" significa que el hombre quería verificar lo que los siervos hicieron con su dinero. Quería que le dieran el dinero que habían ganado. Dos de los siervos eran </w:t>
      </w:r>
      <w:r>
        <w:rPr>
          <w:b/>
          <w:lang w:val="es_ES" w:bidi="es_ES"/>
        </w:rPr>
        <w:t>fieles</w:t>
      </w:r>
      <w:r>
        <w:rPr>
          <w:lang w:val="es_ES" w:bidi="es_ES"/>
        </w:rPr>
        <w:t xml:space="preserve"> a su amo y los recompensó. Fiel significa digno de confianza y fiable. En las personas que son fieles se puede confiar y muestran lealtad a los demás.</w:t>
      </w:r>
    </w:p>
    <w:p>
      <w:pPr/>
      <w:r>
        <w:rPr>
          <w:lang w:val="es_ES" w:bidi="es_ES"/>
        </w:rPr>
      </w:r>
      <w:r>
        <w:rPr>
          <w:lang w:val="es_ES" w:bidi="es_ES"/>
        </w:rPr>
        <w:t xml:space="preserve">Un siervo no hizo nada con el dinero que su amo le dio. Por lo tanto, el hombre le dijo a ese siervo que era </w:t>
      </w:r>
      <w:r>
        <w:rPr>
          <w:b/>
          <w:lang w:val="es_ES" w:bidi="es_ES"/>
        </w:rPr>
        <w:t>malo</w:t>
      </w:r>
      <w:r>
        <w:rPr>
          <w:lang w:val="es_ES" w:bidi="es_ES"/>
        </w:rPr>
        <w:t xml:space="preserve"> y perezoso. La maldad es cuando alguien intencionalmente hace algo dañino contra otra persona. Usen la misma palabra para malo que usaron en los pasajes anteriores. Consulten el Glosario Principal para una definición más completa de </w:t>
      </w:r>
      <w:r>
        <w:rPr>
          <w:lang w:val="es_ES" w:bidi="es_ES"/>
        </w:rPr>
        <w:t>maldad</w:t>
      </w:r>
      <w:r>
        <w:rPr>
          <w:lang w:val="es_ES" w:bidi="es_ES"/>
        </w:rPr>
        <w:t>.</w:t>
      </w:r>
    </w:p>
    <w:p>
      <w:pPr/>
      <w:r>
        <w:rPr>
          <w:lang w:val="es_ES" w:bidi="es_ES"/>
        </w:rPr>
      </w:r>
      <w:r>
        <w:rPr>
          <w:b/>
          <w:lang w:val="es_ES" w:bidi="es_ES"/>
        </w:rPr>
        <w:t>Llanto</w:t>
      </w:r>
      <w:r>
        <w:rPr>
          <w:lang w:val="es_ES" w:bidi="es_ES"/>
        </w:rPr>
        <w:t xml:space="preserve"> se refiere al sonido fuerte que la gente hace cuando tiene mucho dolor o tristeza. </w:t>
      </w:r>
      <w:r>
        <w:rPr>
          <w:b/>
          <w:lang w:val="es_ES" w:bidi="es_ES"/>
        </w:rPr>
        <w:t>Rechinar de dientes</w:t>
      </w:r>
      <w:r>
        <w:rPr>
          <w:lang w:val="es_ES" w:bidi="es_ES"/>
        </w:rPr>
        <w:t xml:space="preserve"> se refiere a rechinar de dientes debido al dolor, la ira y la amargura. Aquellos eternamente separados de Dios serán abrumados por el dolor. Su dolor hará que lloren incontrolablemente y rechinen los dientes de dolor. Traduzca </w:t>
      </w:r>
      <w:r>
        <w:rPr>
          <w:b/>
          <w:lang w:val="es_ES" w:bidi="es_ES"/>
        </w:rPr>
        <w:t>llanto y el crujir de dientes</w:t>
      </w:r>
      <w:r>
        <w:rPr>
          <w:lang w:val="es_ES" w:bidi="es_ES"/>
        </w:rPr>
        <w:t xml:space="preserve"> de la misma manera que lo hicieron en los pasajes anteriores.</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25:31–46</w:t>
      </w:r>
      <w:r>
        <w:rPr>
          <w:lang w:val="es_ES" w:bidi="es_ES"/>
        </w:rPr>
      </w:r>
    </w:p>
    <w:p>
      <w:pPr>
        <w:pStyle w:val="Heading3"/>
      </w:pPr>
      <w:r>
        <w:rPr>
          <w:lang w:val="es_ES" w:bidi="es_ES"/>
        </w:rPr>
        <w:t>Escuchar con el corazón</w:t>
      </w:r>
    </w:p>
    <w:p>
      <w:pPr/>
      <w:r>
        <w:rPr>
          <w:lang w:val="es_ES" w:bidi="es_ES"/>
        </w:rPr>
      </w:r>
      <w:r>
        <w:rPr>
          <w:lang w:val="es_ES" w:bidi="es_ES"/>
        </w:rPr>
        <w:t>Escuchen Mateo 25:31–46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Jesús todavía está hablando a sus 12 discípulos más cercanos. Él les ha estado contando parábolas para mostrar cómo es estar listo cuando él regrese. Ahora les dice cómo será su juicio final. Él hace varias comparaciones, pero en realidad no es una parábola como las diversas historias anteriores.</w:t>
      </w:r>
    </w:p>
    <w:p>
      <w:pPr/>
      <w:r>
        <w:rPr>
          <w:lang w:val="es_ES" w:bidi="es_ES"/>
        </w:rPr>
      </w:r>
      <w:r>
        <w:rPr>
          <w:lang w:val="es_ES" w:bidi="es_ES"/>
        </w:rPr>
        <w:t>Jesús comienza diciendo: "Cuando el Hijo del Hombre venga en su gloria, y todos los ángeles con él, entonces se sentará en su trono glorioso". Esta imagen suena muy parecida a las profecías sobre el juicio final de los libros de Daniel y Zacarías en las Escrituras judías anteriores al nacimiento de Jesús. Los discípulos conocían esas Escrituras y habrían hecho la conexión entre lo que Jesús está diciendo y lo que los profetas dijeron cientos de años antes de esto. Antes de esto, el pueblo judío no entendía que esas profecías eran sobre Jesús, pero ahora Jesús les está dejando claro a sus discípulos que esas profecías eran sobre él.</w:t>
      </w:r>
    </w:p>
    <w:p>
      <w:pPr/>
      <w:r>
        <w:rPr>
          <w:lang w:val="es_ES" w:bidi="es_ES"/>
        </w:rPr>
      </w:r>
      <w:r>
        <w:rPr>
          <w:lang w:val="es_ES" w:bidi="es_ES"/>
        </w:rPr>
        <w:t>Deténganse y conversen en equipo sobre algunas historias de su cultura con las que todos estén familiarizados. ¿Hay historias como esta de las cuales podrías compartir solo una pequeña parte y todos los que la escuchen sabrán de qué historia proviene?</w:t>
      </w:r>
    </w:p>
    <w:p>
      <w:pPr/>
      <w:r>
        <w:rPr>
          <w:lang w:val="es_ES" w:bidi="es_ES"/>
        </w:rPr>
      </w:r>
      <w:r>
        <w:rPr>
          <w:lang w:val="es_ES" w:bidi="es_ES"/>
        </w:rPr>
        <w:t>Recordarás que Hijo del Hombre es un título para Jesús que se usa muchas veces en Mateo. Este título se vio por primera vez en el libro de Daniel y se refería a la persona a quien Dios le dio toda autoridad y poder. Cuando los discípulos escuchan esto, saben que Jesús está diciendo que él es aquel a quien Dios le ha dado toda autoridad y poder.</w:t>
      </w:r>
    </w:p>
    <w:p>
      <w:pPr/>
      <w:r>
        <w:rPr>
          <w:lang w:val="es_ES" w:bidi="es_ES"/>
        </w:rPr>
      </w:r>
      <w:r>
        <w:rPr>
          <w:lang w:val="es_ES" w:bidi="es_ES"/>
        </w:rPr>
        <w:t>Jesús está describiendo el salón del trono de Dios en el cielo. Un trono es una silla especial y elevada donde un rey se sentaba mientras realizaba sus deberes, como escuchar casos y emitir juicios. A veces un trono era tan alto que el rey tenía que subir escalones para llegar a él. La habitación donde el rey se sentaba en su trono se llamaba el salón del trono. Además de ser una silla física donde el rey se sentaba, un trono también era un símbolo de la autoridad y del reino del rey. La imagen de todas las naciones reunidas alrededor del Hijo del Hombre en su trono de juicio se vio por primera vez en el libro de Joel, en las Escrituras judías de antes de que Jesús naciera. Nuevamente, al decir estas cosas, Jesús les está diciendo a sus discípulos que él es el Hijo del Hombre, sobre quien se profetizó en las Escrituras. Jesús es el que tiene el poder y la autoridad de Dios para juzgar a todas las naciones de la tierra en el día del juicio.</w:t>
      </w:r>
    </w:p>
    <w:p>
      <w:pPr/>
      <w:r>
        <w:rPr>
          <w:lang w:val="es_ES" w:bidi="es_ES"/>
        </w:rPr>
      </w:r>
      <w:r>
        <w:rPr>
          <w:lang w:val="es_ES" w:bidi="es_ES"/>
        </w:rPr>
        <w:t>Deténganse y conversen en equipo sobre qué cosas especiales son usadas solo por el líder más importante en su cultura. ¿Hay ciertos artículos que solo ellos pueden usar o ciertos lugares en los que solo ellos pueden sentarse, dormir o entrar?</w:t>
      </w:r>
    </w:p>
    <w:p>
      <w:pPr/>
      <w:r>
        <w:rPr>
          <w:lang w:val="es_ES" w:bidi="es_ES"/>
        </w:rPr>
      </w:r>
      <w:r>
        <w:rPr>
          <w:lang w:val="es_ES" w:bidi="es_ES"/>
        </w:rPr>
        <w:t>Jesús dice que separará las ovejas de las cabras. En esa parte del mundo, las ovejas y las cabras se parecen mucho y a menudo se las lleva a pastar juntas. Un pastor podría separar las ovejas de las cabras porque trabaja todo el tiempo muy de cerca con ellas, pero sería difícil para alguien más ver la diferencia entre los dos animales.</w:t>
      </w:r>
    </w:p>
    <w:p>
      <w:pPr/>
      <w:r>
        <w:rPr>
          <w:lang w:val="es_ES" w:bidi="es_ES"/>
        </w:rPr>
      </w:r>
      <w:r>
        <w:rPr>
          <w:lang w:val="es_ES" w:bidi="es_ES"/>
        </w:rPr>
        <w:t>Deténganse y conversen como equipo: ¿Hay dos animales en su cultura que se vean tan parecidos que tienen que mirarlos cuidadosamente para ver las diferencias entre ellos?</w:t>
      </w:r>
    </w:p>
    <w:p>
      <w:pPr/>
      <w:r>
        <w:rPr>
          <w:lang w:val="es_ES" w:bidi="es_ES"/>
        </w:rPr>
      </w:r>
      <w:r>
        <w:rPr>
          <w:lang w:val="es_ES" w:bidi="es_ES"/>
        </w:rPr>
        <w:t>Es posible que quieras mostrarle a tu equipo una imagen de una oveja y una cabra de esta parte del mundo.</w:t>
      </w:r>
    </w:p>
    <w:p>
      <w:pPr/>
      <w:r>
        <w:rPr>
          <w:lang w:val="es_ES" w:bidi="es_ES"/>
        </w:rPr>
      </w:r>
      <w:r>
        <w:rPr>
          <w:lang w:val="es_ES" w:bidi="es_ES"/>
        </w:rPr>
        <w:t>El pastor, o el rey Jesús, colocará las ovejas a su derecha y las cabras a su izquierda. En la cultura judía, el lado derecho era considerado bueno y fuerte, por lo que es el lado favorable. La mano izquierda era considerada mala y débil, por lo que es el lado desfavorable.</w:t>
      </w:r>
    </w:p>
    <w:p>
      <w:pPr/>
      <w:r>
        <w:rPr>
          <w:lang w:val="es_ES" w:bidi="es_ES"/>
        </w:rPr>
      </w:r>
      <w:r>
        <w:rPr>
          <w:lang w:val="es_ES" w:bidi="es_ES"/>
        </w:rPr>
        <w:t>Deténganse y conversen en equipo: ¿Cuáles son las cosas en su cultura que todos entienden como símbolos de lo bueno y lo malo?</w:t>
      </w:r>
    </w:p>
    <w:p>
      <w:pPr/>
      <w:r>
        <w:rPr>
          <w:lang w:val="es_ES" w:bidi="es_ES"/>
        </w:rPr>
      </w:r>
      <w:r>
        <w:rPr>
          <w:lang w:val="es_ES" w:bidi="es_ES"/>
        </w:rPr>
        <w:t>Jesús dice que el Rey dirá: "Vengan, ustedes que son bendecidos por mi Padre". Esto también muestra que el Rey es Jesús porque se está refiriendo a Dios como "mi Padre". La palabra "bendecidos" aquí significa más que solo felices. Estas personas disfrutan del buen favor de Dios. El Rey les dice: "Hereden el reino preparado para vosotros desde antes de la creación del mundo". Los favorecidos por Dios no solo serán súbditos de Dios que disfrutarán de las bendiciones de su reino, sino que reinarán con Jesús. Su realeza ha sido preparada para ellos desde antes de la creación del mundo. La frase "antes de los cimientos del mundo" significa antes de la creación del mundo.</w:t>
      </w:r>
    </w:p>
    <w:p>
      <w:pPr/>
      <w:r>
        <w:rPr>
          <w:lang w:val="es_ES" w:bidi="es_ES"/>
        </w:rPr>
      </w:r>
      <w:r>
        <w:rPr>
          <w:lang w:val="es_ES" w:bidi="es_ES"/>
        </w:rPr>
        <w:t>La palabra "ustedes" aquí podría referirse a personas específicas que Dios eligió antes de que nacieran, o podría referirse a quienes hayan respondido a Jesús con fe para el momento del juicio final.</w:t>
      </w:r>
    </w:p>
    <w:p>
      <w:pPr/>
      <w:r>
        <w:rPr>
          <w:lang w:val="es_ES" w:bidi="es_ES"/>
        </w:rPr>
      </w:r>
      <w:r>
        <w:rPr>
          <w:lang w:val="es_ES" w:bidi="es_ES"/>
        </w:rPr>
        <w:t>Jesús dice: "Porque", lo que significa que está dando la razón por la cual estas personas son favorecidas por Dios. Él continúa enumerando las cosas que han hecho por él, incluyendo darle de comer cuando tenía hambre, darle de beber cuando tenía sed, recibirlo cuando era forastero, vestirlo cuando estaba desnudo y visitarlo cuando estaba enfermo y cuando estaba en prisión. La cultura de ese momento y ese lugar esperaba que las personas hicieran estas cosas. Eran parte de mostrar buena hospitalidad y ser una persona amable, pero no todos hacían estas cosas como se suponía que debían hacerlas.</w:t>
      </w:r>
    </w:p>
    <w:p>
      <w:pPr/>
      <w:r>
        <w:rPr>
          <w:lang w:val="es_ES" w:bidi="es_ES"/>
        </w:rPr>
      </w:r>
      <w:r>
        <w:rPr>
          <w:lang w:val="es_ES" w:bidi="es_ES"/>
        </w:rPr>
        <w:t>Deténganse y conversen en equipo: ¿Cómo espera su cultura que las personas se traten entre sí para ser consideradas amables y buenas? ¿Qué comportamiento se considera buena hospitalidad y qué se considera mala hospitalidad?</w:t>
      </w:r>
    </w:p>
    <w:p>
      <w:pPr/>
      <w:r>
        <w:rPr>
          <w:lang w:val="es_ES" w:bidi="es_ES"/>
        </w:rPr>
      </w:r>
      <w:r>
        <w:rPr>
          <w:lang w:val="es_ES" w:bidi="es_ES"/>
        </w:rPr>
        <w:t>Los justos, aquellos que son justos a los ojos de Dios y aceptados por él, se sorprenden cuando el Rey dice esto. Le preguntan al respecto, diciendo "Señor", que significa amo. No recuerdan haber hecho esas cosas por él. El Rey dice: "En verdad les digo", que es una frase que Jesús usa a menudo en el evangelio de Mateo. Significa que les está diciendo una verdad importante de Dios. Él dice que cada vez que hicieron cualquiera de esas cosas bondadosas por "uno de estos mis hermanos más pequeños", se lo hicieron a él. Jesús usó estas frases "más pequeños" y "mis hermanos" anteriormente en el evangelio de Mateo para referirse a sus seguidores que confían en él. Él está diciendo que cada vez que sus seguidores muestran tal bondad entre sí, es como si le estuvieran mostrando bondad al propio Jesús.</w:t>
      </w:r>
    </w:p>
    <w:p>
      <w:pPr/>
      <w:r>
        <w:rPr>
          <w:lang w:val="es_ES" w:bidi="es_ES"/>
        </w:rPr>
      </w:r>
      <w:r>
        <w:rPr>
          <w:lang w:val="es_ES" w:bidi="es_ES"/>
        </w:rPr>
        <w:t>Entonces el rey les dice a los de su izquierda: "Apártense de mí, malditos, vayan al fuego eterno preparado para el diablo y sus ángeles". Los que están a la izquierda reciben lo opuesto a los que están a la derecha. En lugar de ser invitados a venir, se les dice que se vayan, o que lo dejen. En lugar de ser bendecidos por su Padre, son maldecidos por su Padre. En lugar de recibir un reino preparado para ellos, son enviados a un fuego eterno preparado para el diablo y sus ángeles.</w:t>
      </w:r>
    </w:p>
    <w:p>
      <w:pPr/>
      <w:r>
        <w:rPr>
          <w:lang w:val="es_ES" w:bidi="es_ES"/>
        </w:rPr>
      </w:r>
      <w:r>
        <w:rPr>
          <w:lang w:val="es_ES" w:bidi="es_ES"/>
        </w:rPr>
        <w:t>Nuevamente Jesús dice: "Porque", ya que va a explicar por qué estas personas son maldecidas por Dios. Él continúa enumerando las mismas cosas que las personas justas hicieron, pero las personas malditas no hicieron ninguna de esas cosas. No le dieron comida, ni bebida, ni hospedaje, ni ropa. No lo visitaron cuando estaba enfermo o en prisión.</w:t>
      </w:r>
    </w:p>
    <w:p>
      <w:pPr/>
      <w:r>
        <w:rPr>
          <w:lang w:val="es_ES" w:bidi="es_ES"/>
        </w:rPr>
      </w:r>
      <w:r>
        <w:rPr>
          <w:lang w:val="es_ES" w:bidi="es_ES"/>
        </w:rPr>
        <w:t>Nuevamente dice: "En verdad les digo", porque les está diciendo una verdad seria de Dios. Él dice que así como estas personas no le hicieron estas cosas a "uno de estos mis hermanos más pequeños", tampoco se lo hicieron a Jesús.</w:t>
      </w:r>
    </w:p>
    <w:p>
      <w:pPr/>
      <w:r>
        <w:rPr>
          <w:lang w:val="es_ES" w:bidi="es_ES"/>
        </w:rPr>
      </w:r>
      <w:r>
        <w:rPr>
          <w:lang w:val="es_ES" w:bidi="es_ES"/>
        </w:rPr>
        <w:t>Jesús termina diciendo que las personas malditas se irán al castigo eterno, pero las personas justas irán a la vida eterna.</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 xml:space="preserve">Esta historia tiene cuatro escenas. </w:t>
      </w:r>
    </w:p>
    <w:p>
      <w:pPr/>
      <w:r>
        <w:rPr>
          <w:lang w:val="es_ES" w:bidi="es_ES"/>
        </w:rPr>
      </w:r>
      <w:r>
        <w:rPr>
          <w:b/>
          <w:lang w:val="es_ES" w:bidi="es_ES"/>
        </w:rPr>
        <w:t>Primera escena:</w:t>
      </w:r>
      <w:r>
        <w:rPr>
          <w:lang w:val="es_ES" w:bidi="es_ES"/>
        </w:rPr>
        <w:t xml:space="preserve"> Jesús les dice a sus discípulos cómo será el juicio final, cuando el Hijo del Hombre venga a juzgar las naciones. Él dice que el Hijo del Hombre vendrá en su gloria con sus ángeles a su alrededor. Él se sentará en su trono glorioso y todas las naciones estarán frente a él, esperando su juicio. Él usa la imagen de un pastor que separa las ovejas de las cabras para ayudarlos a imaginar la manera en que el Hijo del Hombre separará a las personas. Él pondrá las ovejas a su derecha y las cabras a su izquierda.</w:t>
      </w:r>
    </w:p>
    <w:p>
      <w:pPr/>
      <w:r>
        <w:rPr>
          <w:lang w:val="es_ES" w:bidi="es_ES"/>
        </w:rPr>
      </w:r>
      <w:r>
        <w:rPr>
          <w:b/>
          <w:lang w:val="es_ES" w:bidi="es_ES"/>
        </w:rPr>
        <w:t>Segunda escena:</w:t>
      </w:r>
      <w:r>
        <w:rPr>
          <w:lang w:val="es_ES" w:bidi="es_ES"/>
        </w:rPr>
        <w:t xml:space="preserve"> Entonces él da la bienvenida a las personas bendecidas por Dios para que vengan a recibir el reino que Dios preparó para ellas desde la creación del mundo. Él les dice a las personas justas que son benditas por Dios porque cuando lo vieron necesitado, lo ayudaron. Las personas justas no recuerdan haberlo ayudado, por lo que preguntan cuándo hicieron eso. El Rey dice que cada vez que ayudaban a uno de los más pequeños de sus hermanos, estaban ayudando al Rey.</w:t>
      </w:r>
    </w:p>
    <w:p>
      <w:pPr/>
      <w:r>
        <w:rPr>
          <w:lang w:val="es_ES" w:bidi="es_ES"/>
        </w:rPr>
      </w:r>
      <w:r>
        <w:rPr>
          <w:b/>
          <w:lang w:val="es_ES" w:bidi="es_ES"/>
        </w:rPr>
        <w:t>Tercera escena:</w:t>
      </w:r>
      <w:r>
        <w:rPr>
          <w:lang w:val="es_ES" w:bidi="es_ES"/>
        </w:rPr>
        <w:t xml:space="preserve"> Entonces el Rey les dice a las personas maldecidas por Dios que lo dejen y vayan al fuego eterno preparado para el diablo y sus ángeles. Él explica que ellos están malditos porque cuando lo vieron necesitado, no lo ayudaron. No recuerdan haberlo visto necesitado y no haberlo ayudado, por lo que le preguntan cuándo sucedió eso. El Rey dice que cada vez que vieron a estos sus hermanos más pequeños en necesidad y no los ayudaron, no ayudaron al Rey.</w:t>
      </w:r>
    </w:p>
    <w:p>
      <w:pPr/>
      <w:r>
        <w:rPr>
          <w:lang w:val="es_ES" w:bidi="es_ES"/>
        </w:rPr>
      </w:r>
      <w:r>
        <w:rPr>
          <w:b/>
          <w:lang w:val="es_ES" w:bidi="es_ES"/>
        </w:rPr>
        <w:t>Cuarta escena:</w:t>
      </w:r>
      <w:r>
        <w:rPr>
          <w:lang w:val="es_ES" w:bidi="es_ES"/>
        </w:rPr>
        <w:t xml:space="preserve"> Jesús dice que los malditos irán al castigo eterno, pero los justos irán a la vida eterna.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más cercanos de Jesús</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Un Rey (Jesús)</w:t>
      </w:r>
    </w:p>
    <w:p>
      <w:pPr>
        <w:pStyle w:val="ListBullet"/>
        <w:spacing w:line="240" w:lineRule="auto"/>
        <w:ind w:left="720"/>
      </w:pPr>
      <w:r>
        <w:rPr>
          <w:lang w:val="es_ES" w:bidi="es_ES"/>
        </w:rPr>
      </w:r>
      <w:r>
        <w:rPr>
          <w:lang w:val="es_ES" w:bidi="es_ES"/>
        </w:rPr>
        <w:t>Las naciones (muchos pueblos diferentes)</w:t>
      </w:r>
    </w:p>
    <w:p>
      <w:pPr>
        <w:pStyle w:val="ListBullet"/>
        <w:spacing w:line="240" w:lineRule="auto"/>
        <w:ind w:left="720"/>
      </w:pPr>
      <w:r>
        <w:rPr>
          <w:lang w:val="es_ES" w:bidi="es_ES"/>
        </w:rPr>
      </w:r>
      <w:r>
        <w:rPr>
          <w:lang w:val="es_ES" w:bidi="es_ES"/>
        </w:rPr>
        <w:t>El diablo</w:t>
      </w:r>
    </w:p>
    <w:p>
      <w:pPr>
        <w:pStyle w:val="ListBullet"/>
        <w:spacing w:line="240" w:lineRule="auto"/>
        <w:ind w:left="720"/>
      </w:pPr>
      <w:r>
        <w:rPr>
          <w:lang w:val="es_ES" w:bidi="es_ES"/>
        </w:rPr>
      </w:r>
      <w:r>
        <w:rPr>
          <w:lang w:val="es_ES" w:bidi="es_ES"/>
        </w:rPr>
        <w:t>Los ángeles del diablo (demonios)</w:t>
      </w:r>
    </w:p>
    <w:p>
      <w:pPr>
        <w:pStyle w:val="ListBullet"/>
        <w:spacing w:line="240" w:lineRule="auto"/>
        <w:ind w:left="720"/>
      </w:pPr>
      <w:r>
        <w:rPr>
          <w:lang w:val="es_ES" w:bidi="es_ES"/>
        </w:rPr>
      </w:r>
      <w:r>
        <w:rPr>
          <w:lang w:val="es_ES" w:bidi="es_ES"/>
        </w:rPr>
        <w:t>Persona hambrienta, opcional</w:t>
      </w:r>
    </w:p>
    <w:p>
      <w:pPr>
        <w:pStyle w:val="ListBullet"/>
        <w:spacing w:line="240" w:lineRule="auto"/>
        <w:ind w:left="720"/>
      </w:pPr>
      <w:r>
        <w:rPr>
          <w:lang w:val="es_ES" w:bidi="es_ES"/>
        </w:rPr>
      </w:r>
      <w:r>
        <w:rPr>
          <w:lang w:val="es_ES" w:bidi="es_ES"/>
        </w:rPr>
        <w:t>Persona sedienta, opcional</w:t>
      </w:r>
    </w:p>
    <w:p>
      <w:pPr>
        <w:pStyle w:val="ListBullet"/>
        <w:spacing w:line="240" w:lineRule="auto"/>
        <w:ind w:left="720"/>
      </w:pPr>
      <w:r>
        <w:rPr>
          <w:lang w:val="es_ES" w:bidi="es_ES"/>
        </w:rPr>
      </w:r>
      <w:r>
        <w:rPr>
          <w:lang w:val="es_ES" w:bidi="es_ES"/>
        </w:rPr>
        <w:t>Persona desnuda, opcional</w:t>
      </w:r>
    </w:p>
    <w:p>
      <w:pPr>
        <w:pStyle w:val="ListBullet"/>
        <w:spacing w:line="240" w:lineRule="auto"/>
        <w:ind w:left="720"/>
      </w:pPr>
      <w:r>
        <w:rPr>
          <w:lang w:val="es_ES" w:bidi="es_ES"/>
        </w:rPr>
      </w:r>
      <w:r>
        <w:rPr>
          <w:lang w:val="es_ES" w:bidi="es_ES"/>
        </w:rPr>
        <w:t>Persona enferma, opcional</w:t>
      </w:r>
    </w:p>
    <w:p>
      <w:pPr>
        <w:pStyle w:val="ListBullet"/>
        <w:spacing w:line="240" w:lineRule="auto"/>
        <w:ind w:left="720"/>
      </w:pPr>
      <w:r>
        <w:rPr>
          <w:lang w:val="es_ES" w:bidi="es_ES"/>
        </w:rPr>
      </w:r>
      <w:r>
        <w:rPr>
          <w:lang w:val="es_ES" w:bidi="es_ES"/>
        </w:rPr>
        <w:t>Persona en prisión, opcional</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Jesús está hablando a sus 12 discípulos más cercanos, pero podría ser útil representar la escena que él describe. En su historia, habla del Hijo del Hombre como Rey. Es posible que necesites tener un actor diferente que interprete el papel del Hijo del Hombre para que Jesús pueda seguir contando la historia a sus discípulos, pero recuerda que el Hijo del Hombre, que es el propio Jesús, es el Rey en esta historia.</w:t>
      </w:r>
    </w:p>
    <w:p>
      <w:pPr/>
      <w:r>
        <w:rPr>
          <w:lang w:val="es_ES" w:bidi="es_ES"/>
        </w:rPr>
      </w:r>
      <w:r>
        <w:rPr>
          <w:lang w:val="es_ES" w:bidi="es_ES"/>
        </w:rPr>
        <w:t>La escena que Jesús describe parece tener lugar en el cielo, en el salón del trono de Dios, donde Jesús está sentado en su gloria en su trono con todos sus ángeles a su alrededor y las naciones frente a él, esperando a ser juzgadas. Jesús debería verse como si tuviera el poder y la autoridad de Dios. Los ángeles son seres sobrenaturales y espirituales, por lo que se ven diferentes a las personas comunes. Debería haber muchas personas actuando como las naciones, porque serán todas las personas que han vivido desde Adán y Eva.</w:t>
      </w:r>
    </w:p>
    <w:p>
      <w:pPr/>
      <w:r>
        <w:rPr>
          <w:lang w:val="es_ES" w:bidi="es_ES"/>
        </w:rPr>
      </w:r>
      <w:r>
        <w:rPr>
          <w:lang w:val="es_ES" w:bidi="es_ES"/>
        </w:rPr>
        <w:t>Jesús dice que el Hijo del Hombre separa a las personas de la misma manera que un pastor separa ovejas y cabras, pero su historia en realidad no tiene ovejas ni cabras. Él está separando a las personas de las naciones. A algunas de las personas las envía a su derecha y a otras a su izquierda.</w:t>
      </w:r>
    </w:p>
    <w:p>
      <w:pPr/>
      <w:r>
        <w:rPr>
          <w:lang w:val="es_ES" w:bidi="es_ES"/>
        </w:rPr>
      </w:r>
      <w:r>
        <w:rPr>
          <w:lang w:val="es_ES" w:bidi="es_ES"/>
        </w:rPr>
        <w:t>Entonces el Rey les dice a las personas a su derecha: "Vengan, ustedes que son bendecidos por mi Padre, hereden el reino preparado para ustedes desde la creación del mundo". Y les explica todo lo que hicieron para heredar el reino. Entonces las personas benditas preguntan cuándo hicieron todas esas cosas. Él les dice que lo que hicieron por los más pequeños de sus hermanos, lo hicieron por él.</w:t>
      </w:r>
    </w:p>
    <w:p>
      <w:pPr/>
      <w:r>
        <w:rPr>
          <w:lang w:val="es_ES" w:bidi="es_ES"/>
        </w:rPr>
      </w:r>
      <w:r>
        <w:rPr>
          <w:lang w:val="es_ES" w:bidi="es_ES"/>
        </w:rPr>
        <w:t>En este punto, podría haber algunos actores que hagan el papel de personas que tienen hambre, sed, que estén desnudas, enfermas y en prisión, y uno o más actores que hagan el papel de una persona bendecida que ayuda a cada una de ellas. O simplemente podrías hacer que el Rey diga las palabras.</w:t>
      </w:r>
    </w:p>
    <w:p>
      <w:pPr/>
      <w:r>
        <w:rPr>
          <w:lang w:val="es_ES" w:bidi="es_ES"/>
        </w:rPr>
      </w:r>
      <w:r>
        <w:rPr>
          <w:lang w:val="es_ES" w:bidi="es_ES"/>
        </w:rPr>
        <w:t>Entonces el Rey les dice a las personas a su izquierda: "Apártense de mí, los que están malditos, vayan al fuego eterno preparado para el diablo y sus ángeles". Y él explica lo que hicieron para ser malditos, y ellos le preguntan cuándo lo vieron necesitado y no lo ayudaron. Él dice que así como no ayudaron a los más humildes de sus hermanos, tampoco lo ayudaron a él. Él usa la misma estructura para hablar de las personas malditas que usó para hablar de las personas bendecidas, excepto que las personas malditas hicieron lo contrario a las personas bendecidas.</w:t>
      </w:r>
    </w:p>
    <w:p>
      <w:pPr/>
      <w:r>
        <w:rPr>
          <w:lang w:val="es_ES" w:bidi="es_ES"/>
        </w:rPr>
      </w:r>
      <w:r>
        <w:rPr>
          <w:lang w:val="es_ES" w:bidi="es_ES"/>
        </w:rPr>
        <w:t>Nuevamente, podrían tener algunos actores que representen el papel de personas que tengan hambre, sed, estén desnudas, enfermas y en prisión, y tener uno o más actores que representen el papel de una persona maldita que no ayuda a ninguno de ellos. O simplemente podrías hacer que el Rey diga las palabras.</w:t>
      </w:r>
    </w:p>
    <w:p>
      <w:pPr/>
      <w:r>
        <w:rPr>
          <w:lang w:val="es_ES" w:bidi="es_ES"/>
        </w:rPr>
      </w:r>
      <w:r>
        <w:rPr>
          <w:lang w:val="es_ES" w:bidi="es_ES"/>
        </w:rPr>
        <w:t>Entonces Jesús habla a sus discípulos y les dice que las personas malditas se irán al castigo eterno, pero las personas justas irán a la vida eterna.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 xml:space="preserve">En esta sesión, el equipo dramatizará la historia. </w:t>
      </w:r>
    </w:p>
    <w:p>
      <w:pPr/>
      <w:r>
        <w:rPr>
          <w:lang w:val="es_ES" w:bidi="es_ES"/>
        </w:rPr>
      </w:r>
      <w:r>
        <w:rPr>
          <w:lang w:val="es_ES" w:bidi="es_ES"/>
        </w:rPr>
        <w:t xml:space="preserve">Esta historia tiene cuatro escenas. </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12 discípulos más cercanos de Jesús</w:t>
      </w:r>
    </w:p>
    <w:p>
      <w:pPr>
        <w:pStyle w:val="ListBullet"/>
        <w:spacing w:line="240" w:lineRule="auto"/>
        <w:ind w:left="720"/>
      </w:pPr>
      <w:r>
        <w:rPr>
          <w:lang w:val="es_ES" w:bidi="es_ES"/>
        </w:rPr>
      </w:r>
      <w:r>
        <w:rPr>
          <w:lang w:val="es_ES" w:bidi="es_ES"/>
        </w:rPr>
        <w:t>Los ángeles</w:t>
      </w:r>
    </w:p>
    <w:p>
      <w:pPr>
        <w:pStyle w:val="ListBullet"/>
        <w:spacing w:line="240" w:lineRule="auto"/>
        <w:ind w:left="720"/>
      </w:pPr>
      <w:r>
        <w:rPr>
          <w:lang w:val="es_ES" w:bidi="es_ES"/>
        </w:rPr>
      </w:r>
      <w:r>
        <w:rPr>
          <w:lang w:val="es_ES" w:bidi="es_ES"/>
        </w:rPr>
        <w:t>Un Rey (Jesús)</w:t>
      </w:r>
    </w:p>
    <w:p>
      <w:pPr>
        <w:pStyle w:val="ListBullet"/>
        <w:spacing w:line="240" w:lineRule="auto"/>
        <w:ind w:left="720"/>
      </w:pPr>
      <w:r>
        <w:rPr>
          <w:lang w:val="es_ES" w:bidi="es_ES"/>
        </w:rPr>
      </w:r>
      <w:r>
        <w:rPr>
          <w:lang w:val="es_ES" w:bidi="es_ES"/>
        </w:rPr>
        <w:t>Las naciones (muchos pueblos diferentes)</w:t>
      </w:r>
    </w:p>
    <w:p>
      <w:pPr>
        <w:pStyle w:val="ListBullet"/>
        <w:spacing w:line="240" w:lineRule="auto"/>
        <w:ind w:left="720"/>
      </w:pPr>
      <w:r>
        <w:rPr>
          <w:lang w:val="es_ES" w:bidi="es_ES"/>
        </w:rPr>
      </w:r>
      <w:r>
        <w:rPr>
          <w:lang w:val="es_ES" w:bidi="es_ES"/>
        </w:rPr>
        <w:t>El diablo</w:t>
      </w:r>
    </w:p>
    <w:p>
      <w:pPr>
        <w:pStyle w:val="ListBullet"/>
        <w:spacing w:line="240" w:lineRule="auto"/>
        <w:ind w:left="720"/>
      </w:pPr>
      <w:r>
        <w:rPr>
          <w:lang w:val="es_ES" w:bidi="es_ES"/>
        </w:rPr>
      </w:r>
      <w:r>
        <w:rPr>
          <w:lang w:val="es_ES" w:bidi="es_ES"/>
        </w:rPr>
        <w:t>Los ángeles del diablo (demonios)</w:t>
      </w:r>
    </w:p>
    <w:p>
      <w:pPr>
        <w:pStyle w:val="ListBullet"/>
        <w:spacing w:line="240" w:lineRule="auto"/>
        <w:ind w:left="720"/>
      </w:pPr>
      <w:r>
        <w:rPr>
          <w:lang w:val="es_ES" w:bidi="es_ES"/>
        </w:rPr>
      </w:r>
      <w:r>
        <w:rPr>
          <w:lang w:val="es_ES" w:bidi="es_ES"/>
        </w:rPr>
        <w:t>Persona hambrienta, opcional</w:t>
      </w:r>
    </w:p>
    <w:p>
      <w:pPr>
        <w:pStyle w:val="ListBullet"/>
        <w:spacing w:line="240" w:lineRule="auto"/>
        <w:ind w:left="720"/>
      </w:pPr>
      <w:r>
        <w:rPr>
          <w:lang w:val="es_ES" w:bidi="es_ES"/>
        </w:rPr>
      </w:r>
      <w:r>
        <w:rPr>
          <w:lang w:val="es_ES" w:bidi="es_ES"/>
        </w:rPr>
        <w:t>Persona sedienta, opcional</w:t>
      </w:r>
    </w:p>
    <w:p>
      <w:pPr>
        <w:pStyle w:val="ListBullet"/>
        <w:spacing w:line="240" w:lineRule="auto"/>
        <w:ind w:left="720"/>
      </w:pPr>
      <w:r>
        <w:rPr>
          <w:lang w:val="es_ES" w:bidi="es_ES"/>
        </w:rPr>
      </w:r>
      <w:r>
        <w:rPr>
          <w:lang w:val="es_ES" w:bidi="es_ES"/>
        </w:rPr>
        <w:t>Persona desnuda, opcional</w:t>
      </w:r>
    </w:p>
    <w:p>
      <w:pPr>
        <w:pStyle w:val="ListBullet"/>
        <w:spacing w:line="240" w:lineRule="auto"/>
        <w:ind w:left="720"/>
      </w:pPr>
      <w:r>
        <w:rPr>
          <w:lang w:val="es_ES" w:bidi="es_ES"/>
        </w:rPr>
      </w:r>
      <w:r>
        <w:rPr>
          <w:lang w:val="es_ES" w:bidi="es_ES"/>
        </w:rPr>
        <w:t>Persona enferma, opcional</w:t>
      </w:r>
    </w:p>
    <w:p>
      <w:pPr>
        <w:pStyle w:val="ListBullet"/>
        <w:spacing w:line="240" w:lineRule="auto"/>
        <w:ind w:left="720"/>
      </w:pPr>
      <w:r>
        <w:rPr>
          <w:lang w:val="es_ES" w:bidi="es_ES"/>
        </w:rPr>
      </w:r>
      <w:r>
        <w:rPr>
          <w:lang w:val="es_ES" w:bidi="es_ES"/>
        </w:rPr>
        <w:t>Persona en prisión, opcional</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Jesús les está contando a sus 12 discípulos más cercanos una historia sobre cómo será el juicio final, pero podría ayudarles a visualizar lo que él describe, por lo que es posible que quieran que algunas personas representen a Jesús y sus discípulos y otras personas representen a las personas de su historia. En la historia de Jesús, el Hijo del Hombre viene en su gloria como Rey para juzgar a las naciones. El Hijo del Hombre en la historia de Jesús es el propio Jesús, pero es posible que quieran que una persona diferente represente al Hijo del Hombre para que Jesús pueda continuar narrando la historia. Solo recuerden que el Hijo del Hombre es Jesús.</w:t>
      </w:r>
    </w:p>
    <w:p>
      <w:pPr/>
      <w:r>
        <w:rPr>
          <w:lang w:val="es_ES" w:bidi="es_ES"/>
        </w:rPr>
      </w:r>
      <w:r>
        <w:rPr>
          <w:lang w:val="es_ES" w:bidi="es_ES"/>
        </w:rPr>
        <w:t>Jesús dice que el Hijo del Hombre vendrá en su gloria con todos sus ángeles a su alrededor, entonces se sentará en su trono glorioso. Todas las naciones se reunirán frente a él y él las juzgará.</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uno de los actores que interpretan a un discípulo: "¿Cómo se siente?" Es posible que escuchen cosas como: "¡Entonces, Jesús es el Hijo del Hombre de quien hemos leído en los profetas que juzgará a todas las naciones al fin del mundo!" o "¡Jesús tiene todo el poder y la autoridad de Dios! ¡Él incluso llevará a cabo el juicio final de todas las personas!"</w:t>
      </w:r>
    </w:p>
    <w:p>
      <w:pPr>
        <w:pStyle w:val="ListBullet"/>
        <w:spacing w:line="240" w:lineRule="auto"/>
        <w:ind w:left="720"/>
      </w:pPr>
      <w:r>
        <w:rPr>
          <w:lang w:val="es_ES" w:bidi="es_ES"/>
        </w:rPr>
      </w:r>
      <w:r>
        <w:rPr>
          <w:lang w:val="es_ES" w:bidi="es_ES"/>
        </w:rPr>
        <w:t>Continúen la actuación.</w:t>
      </w:r>
    </w:p>
    <w:p>
      <w:pPr/>
      <w:r>
        <w:rPr>
          <w:lang w:val="es_ES" w:bidi="es_ES"/>
        </w:rPr>
      </w:r>
      <w:r>
        <w:rPr>
          <w:lang w:val="es_ES" w:bidi="es_ES"/>
        </w:rPr>
        <w:t>Jesús dice que el Hijo del Hombre separará a las personas entre sí como un pastor separa las ovejas de las cabras.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uno de los actores que interpretan a un discípulo: "¿Cómo se siente?" Es posible que escuchen cosas como: "Las ovejas y las cabras se ven muy parecidas. ¿Esto significa que no será obvio para nosotros quiénes son justos y quiénes son injustos solo con mirar a las personas?" o "Si no es obvio quiénes son justos y quiénes son injustos, ¿cómo sabe el Hijo del Hombre cómo separar a las personas?"</w:t>
      </w:r>
    </w:p>
    <w:p>
      <w:pPr>
        <w:pStyle w:val="ListBullet"/>
        <w:spacing w:line="240" w:lineRule="auto"/>
        <w:ind w:left="720"/>
      </w:pPr>
      <w:r>
        <w:rPr>
          <w:lang w:val="es_ES" w:bidi="es_ES"/>
        </w:rPr>
      </w:r>
      <w:r>
        <w:rPr>
          <w:lang w:val="es_ES" w:bidi="es_ES"/>
        </w:rPr>
        <w:t>Continúen la actuación.</w:t>
      </w:r>
    </w:p>
    <w:p>
      <w:pPr/>
      <w:r>
        <w:rPr>
          <w:lang w:val="es_ES" w:bidi="es_ES"/>
        </w:rPr>
      </w:r>
      <w:r>
        <w:rPr>
          <w:lang w:val="es_ES" w:bidi="es_ES"/>
        </w:rPr>
        <w:t>Entonces el Hijo del Hombre les dice a los de su derecha: "Vengan, ustedes que son bendecidos por mi Padre, hereden el reino preparado para ustedes desde la fundación del mundo". Entonces les dice todas las cosas que hicieron por él, pero las personas justas se sorprenden porque no recuerdan haber visto a Jesús hambriento, sediento o enfermo y haberlo asistido.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uno de los actores que interpretan a un discípulo: "¿Cómo se siente?" Es posible que escuchen cosas como: "Eso es tan extraño. ¿Cómo podían las personas ayudar a Jesús sin siquiera saber que lo estaban ayudando?" o "¿Esto significa que debemos ayudar a Jesús para ser justos?" o "¡Estoy asombrado de que Dios haya preparado un reino para las personas justas desde la fundación del mundo! ¡Creo que está diciendo que serán reyes con Jesús!"</w:t>
      </w:r>
    </w:p>
    <w:p>
      <w:pPr>
        <w:pStyle w:val="ListBullet"/>
        <w:spacing w:line="240" w:lineRule="auto"/>
        <w:ind w:left="720"/>
      </w:pPr>
      <w:r>
        <w:rPr>
          <w:lang w:val="es_ES" w:bidi="es_ES"/>
        </w:rPr>
      </w:r>
      <w:r>
        <w:rPr>
          <w:lang w:val="es_ES" w:bidi="es_ES"/>
        </w:rPr>
        <w:t>Continúen la actuación.</w:t>
      </w:r>
    </w:p>
    <w:p>
      <w:pPr/>
      <w:r>
        <w:rPr>
          <w:lang w:val="es_ES" w:bidi="es_ES"/>
        </w:rPr>
      </w:r>
      <w:r>
        <w:rPr>
          <w:lang w:val="es_ES" w:bidi="es_ES"/>
        </w:rPr>
        <w:t>Jesús les dice que cada vez que ayudaban a uno de estos sus hermanos más pequeños, lo ayudaban a él. En este punto, podrías hacer que algunas personas representen el papel de alguien que tiene hambre, sed, que está desnudo, enfermo y en prisión, y que otra persona represente el papel de una persona justa que los ayuda. O simplemente podrías hacer que Jesús diga las palabras.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uno de los actores que interpretan a un discípulo: "¿Cómo se siente?" Es posible que escuchen cosas como: "¡Oh sí! Ahora recuerdo que Jesús nos ha dicho que está unido a sus seguidores, por lo que la manera en que nos tratamos entre nosotros es tan importante como la manera en que lo tratamos a él" o "¡Ahora lo veo! Las personas justas obedecían la ley amando a sus prójimos como a sí mismas".</w:t>
      </w:r>
    </w:p>
    <w:p>
      <w:pPr>
        <w:pStyle w:val="ListBullet"/>
        <w:spacing w:line="240" w:lineRule="auto"/>
        <w:ind w:left="720"/>
      </w:pPr>
      <w:r>
        <w:rPr>
          <w:lang w:val="es_ES" w:bidi="es_ES"/>
        </w:rPr>
      </w:r>
      <w:r>
        <w:rPr>
          <w:lang w:val="es_ES" w:bidi="es_ES"/>
        </w:rPr>
        <w:t>Continúen la actuación.</w:t>
      </w:r>
    </w:p>
    <w:p>
      <w:pPr/>
      <w:r>
        <w:rPr>
          <w:lang w:val="es_ES" w:bidi="es_ES"/>
        </w:rPr>
      </w:r>
      <w:r>
        <w:rPr>
          <w:lang w:val="es_ES" w:bidi="es_ES"/>
        </w:rPr>
        <w:t>Entonces el Hijo del Hombre les dice a las personas a su izquierda: "Apártense de mí, los que están malditos, vayan al fuego eterno preparado para el diablo y sus ángeles".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algunos de los actores que interpretan a los discípulos, "¿Cómo se sienten?" Es posible que escuchen cosas como: "¡Eso es tan aterrador! ¡El fuego es eterno! Y fue hecho para el diablo y sus ángeles, ¡así que cuán terrible debe ser que las personas vayan allí!" o "¡Esto significa que las personas malditas serán separadas de Dios para siempre! ¡Están siendo castigados de la misma manera que Satanás y los demonios son castigados!"</w:t>
      </w:r>
    </w:p>
    <w:p>
      <w:pPr>
        <w:pStyle w:val="ListBullet"/>
        <w:spacing w:line="240" w:lineRule="auto"/>
        <w:ind w:left="720"/>
      </w:pPr>
      <w:r>
        <w:rPr>
          <w:lang w:val="es_ES" w:bidi="es_ES"/>
        </w:rPr>
      </w:r>
      <w:r>
        <w:rPr>
          <w:lang w:val="es_ES" w:bidi="es_ES"/>
        </w:rPr>
        <w:t>Continúen la actuación.</w:t>
      </w:r>
    </w:p>
    <w:p>
      <w:pPr/>
      <w:r>
        <w:rPr>
          <w:lang w:val="es_ES" w:bidi="es_ES"/>
        </w:rPr>
      </w:r>
      <w:r>
        <w:rPr>
          <w:lang w:val="es_ES" w:bidi="es_ES"/>
        </w:rPr>
        <w:t>El Hijo del Hombre explica que están malditos porque cuando lo vieron necesitado, no lo ayudaron. Las personas malditas se sorprenden porque no recuerdan haberlo visto necesitado y no haberlo ayudado, pero el Hijo del Hombre explica que cada vez que vieron a uno de estos sus hermanos más pequeños necesitado y no lo asistieron, no lo ayudaron a él. En este punto, podrías hacer que algunas personas representen el papel de alguien que está hambriento, sediento, desnudo, enfermo y en prisión, y que otra persona represente el papel de una persona maldita que no los ayuda. O simplemente podrías hacer que Jesús diga las palabras.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uno de los actores que interpretan a un discípulo: "¿Cómo se siente?" Es posible que escuchen cosas como: "Esto es muy importante. Jesús está haciendo una conexión entre sus seguidores y él nuevamente. Suena como si la manera en que nos tratamos entre nosotros, ya sea buena o mala, fuera la manera en que lo tratamos a él", o "¡Debo tener cuidado de tratar a otras personas, especialmente a los seguidores de Jesús, de la manera en que yo trataría a Jesús!"</w:t>
      </w:r>
    </w:p>
    <w:p>
      <w:pPr>
        <w:pStyle w:val="ListBullet"/>
        <w:spacing w:line="240" w:lineRule="auto"/>
        <w:ind w:left="720"/>
      </w:pPr>
      <w:r>
        <w:rPr>
          <w:lang w:val="es_ES" w:bidi="es_ES"/>
        </w:rPr>
      </w:r>
      <w:r>
        <w:rPr>
          <w:lang w:val="es_ES" w:bidi="es_ES"/>
        </w:rPr>
        <w:t>Continúen la actuación.</w:t>
      </w:r>
    </w:p>
    <w:p>
      <w:pPr/>
      <w:r>
        <w:rPr>
          <w:lang w:val="es_ES" w:bidi="es_ES"/>
        </w:rPr>
      </w:r>
      <w:r>
        <w:rPr>
          <w:lang w:val="es_ES" w:bidi="es_ES"/>
        </w:rPr>
        <w:t>Jesús les dice a sus discípulos que los malditos se irán al castigo eterno y los justos irán a la vida eterna.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 un actor que interpreta a un discípulo, "¿Cómo te sientes?" Es posible que escuchen algo como: "¡Debemos estar listos y mostrar amor entre nosotros de la manera en que mostraríamos amor a Jesús, porque su juicio será eterno!" o "Puedo entender por qué Jesús nos contó las historias sobre estar listos cuando regrese, porque los castigos y las recompensas son tan grandes, y ambos son definitivos y eternos".</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Jesús dijo: "Cuando el </w:t>
      </w:r>
      <w:r>
        <w:rPr>
          <w:b/>
          <w:lang w:val="es_ES" w:bidi="es_ES"/>
        </w:rPr>
        <w:t>Hijo del Hombre</w:t>
      </w:r>
      <w:r>
        <w:rPr>
          <w:lang w:val="es_ES" w:bidi="es_ES"/>
        </w:rPr>
        <w:t xml:space="preserve"> venga en su </w:t>
      </w:r>
      <w:r>
        <w:rPr>
          <w:b/>
          <w:lang w:val="es_ES" w:bidi="es_ES"/>
        </w:rPr>
        <w:t>gloria</w:t>
      </w:r>
      <w:r>
        <w:rPr>
          <w:lang w:val="es_ES" w:bidi="es_ES"/>
        </w:rPr>
        <w:t xml:space="preserve">, y todos los </w:t>
      </w:r>
      <w:r>
        <w:rPr>
          <w:b/>
          <w:lang w:val="es_ES" w:bidi="es_ES"/>
        </w:rPr>
        <w:t>ángeles</w:t>
      </w:r>
      <w:r>
        <w:rPr>
          <w:lang w:val="es_ES" w:bidi="es_ES"/>
        </w:rPr>
        <w:t xml:space="preserve"> con él, se sentará en su trono glorioso".</w:t>
      </w:r>
    </w:p>
    <w:p>
      <w:pPr/>
      <w:r>
        <w:rPr>
          <w:lang w:val="es_ES" w:bidi="es_ES"/>
        </w:rPr>
      </w:r>
      <w:r>
        <w:rPr>
          <w:lang w:val="es_ES" w:bidi="es_ES"/>
        </w:rPr>
        <w:t xml:space="preserve">Recordarán que </w:t>
      </w:r>
      <w:r>
        <w:rPr>
          <w:b/>
          <w:lang w:val="es_ES" w:bidi="es_ES"/>
        </w:rPr>
        <w:t>Hijo del Hombre</w:t>
      </w:r>
      <w:r>
        <w:rPr>
          <w:lang w:val="es_ES" w:bidi="es_ES"/>
        </w:rPr>
        <w:t xml:space="preserve"> es un título para el Mesías, aquel a quien Dios le da toda autoridad y poder. Usen el mismo término para Hijo del Hombre aquí que usaron en los pasajes anteriores. </w:t>
      </w:r>
      <w:r>
        <w:rPr>
          <w:b/>
          <w:lang w:val="es_ES" w:bidi="es_ES"/>
        </w:rPr>
        <w:t>Hijo del Hombre</w:t>
      </w:r>
      <w:r>
        <w:rPr>
          <w:lang w:val="es_ES" w:bidi="es_ES"/>
        </w:rPr>
        <w:t xml:space="preserve"> se encuentra en el Glosario Principal.</w:t>
      </w:r>
    </w:p>
    <w:p>
      <w:pPr/>
      <w:r>
        <w:rPr>
          <w:lang w:val="es_ES" w:bidi="es_ES"/>
        </w:rPr>
      </w:r>
      <w:r>
        <w:rPr>
          <w:b/>
          <w:lang w:val="es_ES" w:bidi="es_ES"/>
        </w:rPr>
        <w:t>Gloria</w:t>
      </w:r>
      <w:r>
        <w:rPr>
          <w:lang w:val="es_ES" w:bidi="es_ES"/>
        </w:rPr>
        <w:t xml:space="preserve"> se refiere al poder y el esplendor de Dios. Usen la misma palabra para gloria aquí que usaron en los pasajes anteriores. </w:t>
      </w:r>
      <w:r>
        <w:rPr>
          <w:b/>
          <w:lang w:val="es_ES" w:bidi="es_ES"/>
        </w:rPr>
        <w:t>Gloria</w:t>
      </w:r>
      <w:r>
        <w:rPr>
          <w:lang w:val="es_ES" w:bidi="es_ES"/>
        </w:rPr>
        <w:t xml:space="preserve"> está en el Glosario Principal.</w:t>
      </w:r>
    </w:p>
    <w:p>
      <w:pPr/>
      <w:r>
        <w:rPr>
          <w:lang w:val="es_ES" w:bidi="es_ES"/>
        </w:rPr>
      </w:r>
      <w:r>
        <w:rPr>
          <w:lang w:val="es_ES" w:bidi="es_ES"/>
        </w:rPr>
        <w:t xml:space="preserve">Los </w:t>
      </w:r>
      <w:r>
        <w:rPr>
          <w:b/>
          <w:lang w:val="es_ES" w:bidi="es_ES"/>
        </w:rPr>
        <w:t>ángeles</w:t>
      </w:r>
      <w:r>
        <w:rPr>
          <w:lang w:val="es_ES" w:bidi="es_ES"/>
        </w:rPr>
        <w:t xml:space="preserve"> son mensajeros sobrenaturales y espirituales de Dios. Usen la misma palabra para ángeles aquí que usaron en los pasajes anteriores. </w:t>
      </w:r>
      <w:r>
        <w:rPr>
          <w:b/>
          <w:lang w:val="es_ES" w:bidi="es_ES"/>
        </w:rPr>
        <w:t>Ángeles</w:t>
      </w:r>
      <w:r>
        <w:rPr>
          <w:lang w:val="es_ES" w:bidi="es_ES"/>
        </w:rPr>
        <w:t xml:space="preserve"> está en el Glosario Principal.</w:t>
      </w:r>
    </w:p>
    <w:p>
      <w:pPr/>
      <w:r>
        <w:rPr>
          <w:lang w:val="es_ES" w:bidi="es_ES"/>
        </w:rPr>
      </w:r>
      <w:r>
        <w:rPr>
          <w:lang w:val="es_ES" w:bidi="es_ES"/>
        </w:rPr>
        <w:t xml:space="preserve">Un </w:t>
      </w:r>
      <w:r>
        <w:rPr>
          <w:b/>
          <w:lang w:val="es_ES" w:bidi="es_ES"/>
        </w:rPr>
        <w:t>trono</w:t>
      </w:r>
      <w:r>
        <w:rPr>
          <w:lang w:val="es_ES" w:bidi="es_ES"/>
        </w:rPr>
        <w:t xml:space="preserve"> es una silla especial usada solo por un rey. Los reyes se sentaban en sus tronos cuando impartían justicia. Usen la misma palabra para trono aquí que usaron en los pasajes anteriores.</w:t>
      </w:r>
    </w:p>
    <w:p>
      <w:pPr/>
      <w:r>
        <w:rPr>
          <w:lang w:val="es_ES" w:bidi="es_ES"/>
        </w:rPr>
      </w:r>
      <w:r>
        <w:rPr>
          <w:lang w:val="es_ES" w:bidi="es_ES"/>
        </w:rPr>
        <w:t xml:space="preserve">Jesús dice que las personas serán separadas "como un </w:t>
      </w:r>
      <w:r>
        <w:rPr>
          <w:b/>
          <w:lang w:val="es_ES" w:bidi="es_ES"/>
        </w:rPr>
        <w:t>pastor</w:t>
      </w:r>
      <w:r>
        <w:rPr>
          <w:lang w:val="es_ES" w:bidi="es_ES"/>
        </w:rPr>
        <w:t xml:space="preserve"> separa las </w:t>
      </w:r>
      <w:r>
        <w:rPr>
          <w:b/>
          <w:lang w:val="es_ES" w:bidi="es_ES"/>
        </w:rPr>
        <w:t>ovejas</w:t>
      </w:r>
      <w:r>
        <w:rPr>
          <w:lang w:val="es_ES" w:bidi="es_ES"/>
        </w:rPr>
        <w:t xml:space="preserve"> de las </w:t>
      </w:r>
      <w:r>
        <w:rPr>
          <w:b/>
          <w:lang w:val="es_ES" w:bidi="es_ES"/>
        </w:rPr>
        <w:t>cabras</w:t>
      </w:r>
      <w:r>
        <w:rPr>
          <w:lang w:val="es_ES" w:bidi="es_ES"/>
        </w:rPr>
        <w:t xml:space="preserve">". Las ovejas y las cabras son animales de pastoreo. En Israel en tiempos de Jesús, las ovejas y las cabras se veían muy similares entre sí. A lo largo de la Biblia, a los seguidores de Jesús a menudo se los compara con ovejas. Las ovejas no son animales inteligentes y no tienen protección natural, por lo que dependen de su pastor para que las guíe a la comida y el agua, y para que las mantenga a salvo. Usá la misma palabra para oveja aquí que usaste en los pasajes anteriores. En la Biblia, Jesús a menudo es comparado con un pastor. Un pastor es una persona que cuida de las ovejas o las cabras. Usen la misma palabra para pastor aquí que usaron en los pasajes anteriores. </w:t>
      </w:r>
      <w:r>
        <w:rPr>
          <w:b/>
          <w:lang w:val="es_ES" w:bidi="es_ES"/>
        </w:rPr>
        <w:t>Pastor</w:t>
      </w:r>
      <w:r>
        <w:rPr>
          <w:lang w:val="es_ES" w:bidi="es_ES"/>
        </w:rPr>
        <w:t xml:space="preserve"> está en el Glosario Principal.</w:t>
      </w:r>
    </w:p>
    <w:p>
      <w:pPr/>
      <w:r>
        <w:rPr>
          <w:lang w:val="es_ES" w:bidi="es_ES"/>
        </w:rPr>
      </w:r>
      <w:r>
        <w:rPr>
          <w:lang w:val="es_ES" w:bidi="es_ES"/>
        </w:rPr>
        <w:t>Es posible que quieras mostrarle a tu equipo una imagen de una oveja y una cabra.</w:t>
      </w:r>
    </w:p>
    <w:p>
      <w:pPr/>
      <w:r>
        <w:rPr>
          <w:lang w:val="es_ES" w:bidi="es_ES"/>
        </w:rPr>
      </w:r>
      <w:r>
        <w:rPr>
          <w:lang w:val="es_ES" w:bidi="es_ES"/>
        </w:rPr>
        <w:t xml:space="preserve">Jesús dice: "Vengan, </w:t>
      </w:r>
      <w:r>
        <w:rPr>
          <w:b/>
          <w:lang w:val="es_ES" w:bidi="es_ES"/>
        </w:rPr>
        <w:t>ustedes</w:t>
      </w:r>
      <w:r>
        <w:rPr>
          <w:lang w:val="es_ES" w:bidi="es_ES"/>
        </w:rPr>
        <w:t xml:space="preserve"> que son bendecidos por mi </w:t>
      </w:r>
      <w:r>
        <w:rPr>
          <w:b/>
          <w:lang w:val="es_ES" w:bidi="es_ES"/>
        </w:rPr>
        <w:t>Padre</w:t>
      </w:r>
      <w:r>
        <w:rPr>
          <w:lang w:val="es_ES" w:bidi="es_ES"/>
        </w:rPr>
        <w:t xml:space="preserve">, hereden el reino preparado para </w:t>
      </w:r>
      <w:r>
        <w:rPr>
          <w:b/>
          <w:lang w:val="es_ES" w:bidi="es_ES"/>
        </w:rPr>
        <w:t>ustedes</w:t>
      </w:r>
      <w:r>
        <w:rPr>
          <w:lang w:val="es_ES" w:bidi="es_ES"/>
        </w:rPr>
        <w:t xml:space="preserve"> desde la creación del mundo". Como él dice que el reino estaba preparado para ellos desde la fundación del mundo, algunas personas creen que "ustedes" se refiere a las personas que Dios eligió desde el momento de la creación, incluso antes de que nacieran. Otros creen que "ustedes" se refiere a quienes confían en Jesús para el momento del juicio final, pero que se revelan solo a medida que creen en el evangelio. La palabra "ustedes" en este pasaje podría significar cualquiera de las dos. La palabra "Padre" se refiere a Dios, el Padre. Es un título para una persona de la Trinidad. Usen la misma palabra para Padre aquí que han usado anteriormente cuando se referían a Dios.</w:t>
      </w:r>
    </w:p>
    <w:p>
      <w:pPr/>
      <w:r>
        <w:rPr>
          <w:lang w:val="es_ES" w:bidi="es_ES"/>
        </w:rPr>
      </w:r>
      <w:r>
        <w:rPr>
          <w:lang w:val="es_ES" w:bidi="es_ES"/>
        </w:rPr>
        <w:t xml:space="preserve">En la historia de Jesús, los </w:t>
      </w:r>
      <w:r>
        <w:rPr>
          <w:b/>
          <w:lang w:val="es_ES" w:bidi="es_ES"/>
        </w:rPr>
        <w:t>justos</w:t>
      </w:r>
      <w:r>
        <w:rPr>
          <w:lang w:val="es_ES" w:bidi="es_ES"/>
        </w:rPr>
        <w:t xml:space="preserve"> le preguntan: "</w:t>
      </w:r>
      <w:r>
        <w:rPr>
          <w:b/>
          <w:lang w:val="es_ES" w:bidi="es_ES"/>
        </w:rPr>
        <w:t>Señor</w:t>
      </w:r>
      <w:r>
        <w:rPr>
          <w:lang w:val="es_ES" w:bidi="es_ES"/>
        </w:rPr>
        <w:t>, ¿cuándo te vimos hambriento?"</w:t>
      </w:r>
    </w:p>
    <w:p>
      <w:pPr/>
      <w:r>
        <w:rPr>
          <w:lang w:val="es_ES" w:bidi="es_ES"/>
        </w:rPr>
      </w:r>
      <w:r>
        <w:rPr>
          <w:lang w:val="es_ES" w:bidi="es_ES"/>
        </w:rPr>
        <w:t xml:space="preserve">La palabra </w:t>
      </w:r>
      <w:r>
        <w:rPr>
          <w:b/>
          <w:lang w:val="es_ES" w:bidi="es_ES"/>
        </w:rPr>
        <w:t>justo</w:t>
      </w:r>
      <w:r>
        <w:rPr>
          <w:lang w:val="es_ES" w:bidi="es_ES"/>
        </w:rPr>
        <w:t xml:space="preserve"> se refiere a las personas justas, aquellas que son justas a los ojos de Dios y aceptadas por él. Usen la misma palabra para justo aquí que han usado anteriormente. </w:t>
      </w:r>
      <w:r>
        <w:rPr>
          <w:b/>
          <w:lang w:val="es_ES" w:bidi="es_ES"/>
        </w:rPr>
        <w:t>Justo</w:t>
      </w:r>
      <w:r>
        <w:rPr>
          <w:lang w:val="es_ES" w:bidi="es_ES"/>
        </w:rPr>
        <w:t xml:space="preserve"> se encuentra en el Glosario Principal.</w:t>
      </w:r>
    </w:p>
    <w:p>
      <w:pPr/>
      <w:r>
        <w:rPr>
          <w:lang w:val="es_ES" w:bidi="es_ES"/>
        </w:rPr>
      </w:r>
      <w:r>
        <w:rPr>
          <w:lang w:val="es_ES" w:bidi="es_ES"/>
        </w:rPr>
        <w:t xml:space="preserve">La palabra </w:t>
      </w:r>
      <w:r>
        <w:rPr>
          <w:b/>
          <w:lang w:val="es_ES" w:bidi="es_ES"/>
        </w:rPr>
        <w:t>Señor</w:t>
      </w:r>
      <w:r>
        <w:rPr>
          <w:lang w:val="es_ES" w:bidi="es_ES"/>
        </w:rPr>
        <w:t xml:space="preserve"> aquí significa amo. Usen la misma palabra para Señor aquí que han usado anteriormente cuando Señor significa amo. </w:t>
      </w:r>
      <w:r>
        <w:rPr>
          <w:b/>
          <w:lang w:val="es_ES" w:bidi="es_ES"/>
        </w:rPr>
        <w:t>Señor</w:t>
      </w:r>
      <w:r>
        <w:rPr>
          <w:lang w:val="es_ES" w:bidi="es_ES"/>
        </w:rPr>
        <w:t xml:space="preserve"> se encuentra en el Glosario Principal.</w:t>
      </w:r>
    </w:p>
    <w:p>
      <w:pPr/>
      <w:r>
        <w:rPr>
          <w:lang w:val="es_ES" w:bidi="es_ES"/>
        </w:rPr>
      </w:r>
      <w:r>
        <w:rPr>
          <w:lang w:val="es_ES" w:bidi="es_ES"/>
        </w:rPr>
        <w:t xml:space="preserve">Jesús dice: "En la medida en que lo hiciste a uno de </w:t>
      </w:r>
      <w:r>
        <w:rPr>
          <w:b/>
          <w:lang w:val="es_ES" w:bidi="es_ES"/>
        </w:rPr>
        <w:t>estos mis hermanos más pequeños</w:t>
      </w:r>
      <w:r>
        <w:rPr>
          <w:lang w:val="es_ES" w:bidi="es_ES"/>
        </w:rPr>
        <w:t>, a mí me lo hiciste". Jesús usa estas dos frases: "más pequeños" y "mis hermanos" anteriormente en el libro de Mateo. Él usa "más pequeños" cuando habla de cualquiera que "quebrante uno de estos mandamientos más pequeños y así enseñe a otros a hacer lo mismo". Usen la misma frase para "más pequeños" aquí que usaron anteriormente. Él usa el término "hermanos" para referirse a sus seguidores. Usen aquí el mismo término para hermano que usaron anteriormente cuando significaba un seguidor de Jesús.</w:t>
      </w:r>
    </w:p>
    <w:p>
      <w:pPr/>
      <w:r>
        <w:rPr>
          <w:lang w:val="es_ES" w:bidi="es_ES"/>
        </w:rPr>
      </w:r>
      <w:r>
        <w:rPr>
          <w:lang w:val="es_ES" w:bidi="es_ES"/>
        </w:rPr>
        <w:t>El Rey les dice a los de su izquierda: "</w:t>
      </w:r>
      <w:r>
        <w:rPr>
          <w:b/>
          <w:lang w:val="es_ES" w:bidi="es_ES"/>
        </w:rPr>
        <w:t>Apártense</w:t>
      </w:r>
      <w:r>
        <w:rPr>
          <w:lang w:val="es_ES" w:bidi="es_ES"/>
        </w:rPr>
        <w:t xml:space="preserve"> de mí, </w:t>
      </w:r>
      <w:r>
        <w:rPr>
          <w:b/>
          <w:lang w:val="es_ES" w:bidi="es_ES"/>
        </w:rPr>
        <w:t>malditos</w:t>
      </w:r>
      <w:r>
        <w:rPr>
          <w:lang w:val="es_ES" w:bidi="es_ES"/>
        </w:rPr>
        <w:t xml:space="preserve">, vayan al </w:t>
      </w:r>
      <w:r>
        <w:rPr>
          <w:b/>
          <w:lang w:val="es_ES" w:bidi="es_ES"/>
        </w:rPr>
        <w:t>fuego eterno</w:t>
      </w:r>
      <w:r>
        <w:rPr>
          <w:lang w:val="es_ES" w:bidi="es_ES"/>
        </w:rPr>
        <w:t xml:space="preserve"> preparado para el </w:t>
      </w:r>
      <w:r>
        <w:rPr>
          <w:b/>
          <w:lang w:val="es_ES" w:bidi="es_ES"/>
        </w:rPr>
        <w:t>diablo</w:t>
      </w:r>
      <w:r>
        <w:rPr>
          <w:lang w:val="es_ES" w:bidi="es_ES"/>
        </w:rPr>
        <w:t xml:space="preserve"> y </w:t>
      </w:r>
      <w:r>
        <w:rPr>
          <w:b/>
          <w:lang w:val="es_ES" w:bidi="es_ES"/>
        </w:rPr>
        <w:t>sus ángeles</w:t>
      </w:r>
      <w:r>
        <w:rPr>
          <w:lang w:val="es_ES" w:bidi="es_ES"/>
        </w:rPr>
        <w:t>".</w:t>
      </w:r>
    </w:p>
    <w:p>
      <w:pPr/>
      <w:r>
        <w:rPr>
          <w:lang w:val="es_ES" w:bidi="es_ES"/>
        </w:rPr>
      </w:r>
      <w:r>
        <w:rPr>
          <w:b/>
          <w:lang w:val="es_ES" w:bidi="es_ES"/>
        </w:rPr>
        <w:t>Apartarse</w:t>
      </w:r>
      <w:r>
        <w:rPr>
          <w:lang w:val="es_ES" w:bidi="es_ES"/>
        </w:rPr>
        <w:t xml:space="preserve"> significa irse o alejarse de alguien. Usen la misma palabra para apartarse aquí que usaron anteriormente. El Rey está ordenando a los que están a su izquierda que lo dejen.</w:t>
      </w:r>
    </w:p>
    <w:p>
      <w:pPr/>
      <w:r>
        <w:rPr>
          <w:lang w:val="es_ES" w:bidi="es_ES"/>
        </w:rPr>
      </w:r>
      <w:r>
        <w:rPr>
          <w:lang w:val="es_ES" w:bidi="es_ES"/>
        </w:rPr>
        <w:t xml:space="preserve">Una </w:t>
      </w:r>
      <w:r>
        <w:rPr>
          <w:b/>
          <w:lang w:val="es_ES" w:bidi="es_ES"/>
        </w:rPr>
        <w:t>maldición</w:t>
      </w:r>
      <w:r>
        <w:rPr>
          <w:lang w:val="es_ES" w:bidi="es_ES"/>
        </w:rPr>
        <w:t xml:space="preserve"> en la Biblia es un castigo o juicio. Estas personas han sido juzgadas por Dios y el Rey las está enviando para ser castigadas. </w:t>
      </w:r>
      <w:r>
        <w:rPr>
          <w:b/>
          <w:lang w:val="es_ES" w:bidi="es_ES"/>
        </w:rPr>
        <w:t>Maldición</w:t>
      </w:r>
      <w:r>
        <w:rPr>
          <w:lang w:val="es_ES" w:bidi="es_ES"/>
        </w:rPr>
        <w:t xml:space="preserve"> está en el Glosario Principal.</w:t>
      </w:r>
    </w:p>
    <w:p>
      <w:pPr/>
      <w:r>
        <w:rPr>
          <w:lang w:val="es_ES" w:bidi="es_ES"/>
        </w:rPr>
      </w:r>
      <w:r>
        <w:rPr>
          <w:lang w:val="es_ES" w:bidi="es_ES"/>
        </w:rPr>
        <w:t xml:space="preserve">El </w:t>
      </w:r>
      <w:r>
        <w:rPr>
          <w:b/>
          <w:lang w:val="es_ES" w:bidi="es_ES"/>
        </w:rPr>
        <w:t>fuego eterno</w:t>
      </w:r>
      <w:r>
        <w:rPr>
          <w:lang w:val="es_ES" w:bidi="es_ES"/>
        </w:rPr>
        <w:t xml:space="preserve"> es otra manera de hablar del Infierno, que es el lugar de castigo al que irán los incrédulos al fin de los tiempos. Usen la misma frase para fuego eterno aquí que usaron anteriormente.</w:t>
      </w:r>
    </w:p>
    <w:p>
      <w:pPr/>
      <w:r>
        <w:rPr>
          <w:lang w:val="es_ES" w:bidi="es_ES"/>
        </w:rPr>
      </w:r>
      <w:r>
        <w:rPr>
          <w:b/>
          <w:lang w:val="es_ES" w:bidi="es_ES"/>
        </w:rPr>
        <w:t>Diablo</w:t>
      </w:r>
      <w:r>
        <w:rPr>
          <w:lang w:val="es_ES" w:bidi="es_ES"/>
        </w:rPr>
        <w:t xml:space="preserve"> es otro nombre para </w:t>
      </w:r>
      <w:r>
        <w:rPr>
          <w:b/>
          <w:lang w:val="es_ES" w:bidi="es_ES"/>
        </w:rPr>
        <w:t>Satanás</w:t>
      </w:r>
      <w:r>
        <w:rPr>
          <w:lang w:val="es_ES" w:bidi="es_ES"/>
        </w:rPr>
        <w:t>, el maligno. Usen la misma palabra para diablo aquí que usaron anteriormente.</w:t>
      </w:r>
    </w:p>
    <w:p>
      <w:pPr/>
      <w:r>
        <w:rPr>
          <w:lang w:val="es_ES" w:bidi="es_ES"/>
        </w:rPr>
      </w:r>
      <w:r>
        <w:rPr>
          <w:b/>
          <w:lang w:val="es_ES" w:bidi="es_ES"/>
        </w:rPr>
        <w:t>Sus ángeles</w:t>
      </w:r>
      <w:r>
        <w:rPr>
          <w:lang w:val="es_ES" w:bidi="es_ES"/>
        </w:rPr>
        <w:t xml:space="preserve"> se refiere a los mensajeros sobrenaturales y espirituales que se rebelaron contra Dios junto con Satanás. Estos ángeles a menudo se llaman demonios. </w:t>
      </w:r>
      <w:r>
        <w:rPr>
          <w:b/>
          <w:lang w:val="es_ES" w:bidi="es_ES"/>
        </w:rPr>
        <w:t>Demonio</w:t>
      </w:r>
      <w:r>
        <w:rPr>
          <w:lang w:val="es_ES" w:bidi="es_ES"/>
        </w:rPr>
        <w:t xml:space="preserve"> está en el Glosario Principal. Como se rebelaron, también serán enviados al Infierno con Satanás y los incrédulos en el fin del mundo. </w:t>
      </w:r>
      <w:r>
        <w:rPr>
          <w:b/>
          <w:lang w:val="es_ES" w:bidi="es_ES"/>
        </w:rPr>
        <w:t>Infierno</w:t>
      </w:r>
      <w:r>
        <w:rPr>
          <w:lang w:val="es_ES" w:bidi="es_ES"/>
        </w:rPr>
        <w:t xml:space="preserve"> está en el Glosario Principal. </w:t>
      </w:r>
      <w:r>
        <w:rPr>
          <w:b/>
          <w:lang w:val="es_ES" w:bidi="es_ES"/>
        </w:rPr>
        <w:t>Diablo</w:t>
      </w:r>
      <w:r>
        <w:rPr>
          <w:lang w:val="es_ES" w:bidi="es_ES"/>
        </w:rPr>
        <w:t xml:space="preserve"> y </w:t>
      </w:r>
      <w:r>
        <w:rPr>
          <w:b/>
          <w:lang w:val="es_ES" w:bidi="es_ES"/>
        </w:rPr>
        <w:t>ángel</w:t>
      </w:r>
      <w:r>
        <w:rPr>
          <w:lang w:val="es_ES" w:bidi="es_ES"/>
        </w:rPr>
        <w:t xml:space="preserve"> también están en el Glosario Principal.</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26:1–16</w:t>
      </w:r>
      <w:r>
        <w:rPr>
          <w:lang w:val="es_ES" w:bidi="es_ES"/>
        </w:rPr>
      </w:r>
    </w:p>
    <w:p>
      <w:pPr>
        <w:pStyle w:val="Heading3"/>
      </w:pPr>
      <w:r>
        <w:rPr>
          <w:lang w:val="es_ES" w:bidi="es_ES"/>
        </w:rPr>
        <w:t>Escuchar con el corazón</w:t>
      </w:r>
    </w:p>
    <w:p>
      <w:pPr/>
      <w:r>
        <w:rPr>
          <w:lang w:val="es_ES" w:bidi="es_ES"/>
        </w:rPr>
      </w:r>
      <w:r>
        <w:rPr>
          <w:lang w:val="es_ES" w:bidi="es_ES"/>
        </w:rPr>
        <w:t>Escuchen Mateo 26:1–16 y guárdenlo en sus corazones. Escuchen el pasaje tres veces (en tres traducciones diferentes, si es posible). Después, en equipo, conversen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conocen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En el pasaje anterior, Jesús enseña sobre un tiempo en el futuro distante.</w:t>
      </w:r>
    </w:p>
    <w:p>
      <w:pPr/>
      <w:r>
        <w:rPr>
          <w:lang w:val="es_ES" w:bidi="es_ES"/>
        </w:rPr>
      </w:r>
      <w:r>
        <w:rPr>
          <w:lang w:val="es_ES" w:bidi="es_ES"/>
        </w:rPr>
        <w:t>En esta historia real, Mateo relata los últimos días de Jesús en la Tierra.</w:t>
      </w:r>
    </w:p>
    <w:p>
      <w:pPr/>
      <w:r>
        <w:rPr>
          <w:lang w:val="es_ES" w:bidi="es_ES"/>
        </w:rPr>
      </w:r>
      <w:r>
        <w:rPr>
          <w:lang w:val="es_ES" w:bidi="es_ES"/>
        </w:rPr>
        <w:t>Jesús terminó de enseñar. Entonces Él les dijo a sus discípulos, o a sus seguidores más cercanos: "Después de dos días llega la Pascua, y el Hijo del Hombre será entregado para ser crucificado".</w:t>
      </w:r>
    </w:p>
    <w:p>
      <w:pPr/>
      <w:r>
        <w:rPr>
          <w:lang w:val="es_ES" w:bidi="es_ES"/>
        </w:rPr>
      </w:r>
      <w:r>
        <w:rPr>
          <w:lang w:val="es_ES" w:bidi="es_ES"/>
        </w:rPr>
        <w:t>"Después de dos días" probablemente significa el día después de mañana. La Pascua celebraba el tiempo en que Dios rescató a los antepasados judíos de la esclavitud en Egipto. La Pascua se combinaba con la Fiesta de los Panes sin Levadura, o pan sin levadura, para recordar cómo sus antepasados comieron este pan antes de su rescate de Egipto. Esta era una celebración de siete días.</w:t>
      </w:r>
    </w:p>
    <w:p>
      <w:pPr/>
      <w:r>
        <w:rPr>
          <w:lang w:val="es_ES" w:bidi="es_ES"/>
        </w:rPr>
      </w:r>
      <w:r>
        <w:rPr>
          <w:lang w:val="es_ES" w:bidi="es_ES"/>
        </w:rPr>
        <w:t>Deténganse y conversen sobre las celebraciones importantes en su cultura. ¿En qué actividades participás para celebrar? ¿Qué alimentos especiales comen durante la celebración?</w:t>
      </w:r>
    </w:p>
    <w:p>
      <w:pPr/>
      <w:r>
        <w:rPr>
          <w:lang w:val="es_ES" w:bidi="es_ES"/>
        </w:rPr>
      </w:r>
      <w:r>
        <w:rPr>
          <w:lang w:val="es_ES" w:bidi="es_ES"/>
        </w:rPr>
        <w:t>Jesús se llamó a sí mismo "Hijo del Hombre" porque Jesús era humano y representaba a todas las personas, pero también tenía la naturaleza y la autoridad de Dios. Sabía que Él iba a ser crucificado. La crucifixión era la peor forma de ejecución en el tiempo de Jesús. Las manos y los pies de la víctima fueron clavados en dos pedazos de madera en forma de cruz. Entonces, los soldados ponían la cruz verticalmente, y la víctima colgaba sufriendo durante horas hasta que moría.</w:t>
      </w:r>
    </w:p>
    <w:p>
      <w:pPr/>
      <w:r>
        <w:rPr>
          <w:lang w:val="es_ES" w:bidi="es_ES"/>
        </w:rPr>
      </w:r>
      <w:r>
        <w:rPr>
          <w:lang w:val="es_ES" w:bidi="es_ES"/>
        </w:rPr>
        <w:t>Muestra una imagen de una cruz.</w:t>
      </w:r>
    </w:p>
    <w:p>
      <w:pPr/>
      <w:r>
        <w:rPr>
          <w:lang w:val="es_ES" w:bidi="es_ES"/>
        </w:rPr>
      </w:r>
      <w:r>
        <w:rPr>
          <w:lang w:val="es_ES" w:bidi="es_ES"/>
        </w:rPr>
        <w:t>Los sumos sacerdotes, o los principales sacerdotes, y los ancianos, o líderes no religiosos del pueblo, están reunidos. Estos hombres se reunieron en el palacio, o casa, de Caifás, el sumo sacerdote. El sumo sacerdote lideró el tribunal religioso de justicia. Estos hombres eran parte del Sanedrín, o alto consejo del pueblo judío. Por lo tanto, escuchaban los casos de la corte y dictaban sentencias basadas en la ley religiosa.</w:t>
      </w:r>
    </w:p>
    <w:p>
      <w:pPr/>
      <w:r>
        <w:rPr>
          <w:lang w:val="es_ES" w:bidi="es_ES"/>
        </w:rPr>
      </w:r>
      <w:r>
        <w:rPr>
          <w:lang w:val="es_ES" w:bidi="es_ES"/>
        </w:rPr>
        <w:t>Deténganse y conversen: En su cultura, ¿cómo se describe a las personas que escuchan los casos judiciales y dictan sentencia?</w:t>
      </w:r>
    </w:p>
    <w:p>
      <w:pPr/>
      <w:r>
        <w:rPr>
          <w:lang w:val="es_ES" w:bidi="es_ES"/>
        </w:rPr>
      </w:r>
      <w:r>
        <w:rPr>
          <w:lang w:val="es_ES" w:bidi="es_ES"/>
        </w:rPr>
        <w:t>Estos hombres se reunieron y planearon arrestar a Jesús con sigilo, o por engaño, y luego convencer a los romanos de que lo crucificaran. No querían arrestar a Jesús durante la fiesta porque el pueblo podría amotinarse, o volverse violento. Durante la celebración de la Pascua, había más personas en Jerusalén porque Jerusalén es el lugar oficial al que los judíos iban a ofrecer sacrificios a Dios en su templo, o lugar de adoración. Muchas de las personas en Jerusalén probablemente apoyaron a Jesús. La gente se habría enojado si Él hubiera sido arrestado.</w:t>
      </w:r>
    </w:p>
    <w:p>
      <w:pPr/>
      <w:r>
        <w:rPr>
          <w:lang w:val="es_ES" w:bidi="es_ES"/>
        </w:rPr>
      </w:r>
      <w:r>
        <w:rPr>
          <w:lang w:val="es_ES" w:bidi="es_ES"/>
        </w:rPr>
        <w:t>Jesús estaba en Betania, en la casa de Simón. Betania estaba a unos 4 kilómetros a las afueras de Jerusalén.</w:t>
      </w:r>
    </w:p>
    <w:p>
      <w:pPr/>
      <w:r>
        <w:rPr>
          <w:lang w:val="es_ES" w:bidi="es_ES"/>
        </w:rPr>
      </w:r>
      <w:r>
        <w:rPr>
          <w:lang w:val="es_ES" w:bidi="es_ES"/>
        </w:rPr>
        <w:t>Muestra un mapa de Jerusalén que incluya a Betania.</w:t>
      </w:r>
    </w:p>
    <w:p>
      <w:pPr/>
      <w:r>
        <w:rPr>
          <w:lang w:val="es_ES" w:bidi="es_ES"/>
        </w:rPr>
      </w:r>
      <w:r>
        <w:rPr>
          <w:lang w:val="es_ES" w:bidi="es_ES"/>
        </w:rPr>
        <w:t>Simón solía tener lepra, una enfermedad grave de la piel. Las personas continuaban llamando a Simón "el leproso", aunque ya había sido sanado de la enfermedad. Sabemos que Simón fue curado, porque a una persona con lepra no se le habría permitido estar en el hogar ni recibir a nadie. Una mujer entró en la casa con un frasco de alabastro de perfume, o aceite de buen olor. El alabastro es un tipo de piedra blanca o amarilla. Solo los perfumes más caros, o mejor elaborados, se almacenaban en frascos de alabastro. Las personas rompieron el frasco para sacar el perfume. Cuando la mujer derramó perfume sobre la cabeza de Jesús, ella lo honró. En la cultura judía, las personas honraban a los invitados importantes derramando aceite sobre sus cabezas. Ella hizo esto mientras Jesús estaba a la mesa, recostado. Las personas se recostaban al lado de una mesa baja donde tenían sus comidas formales, sobre un cojín con los pies hacia atrás.</w:t>
      </w:r>
    </w:p>
    <w:p>
      <w:pPr/>
      <w:r>
        <w:rPr>
          <w:lang w:val="es_ES" w:bidi="es_ES"/>
        </w:rPr>
      </w:r>
      <w:r>
        <w:rPr>
          <w:lang w:val="es_ES" w:bidi="es_ES"/>
        </w:rPr>
        <w:t>Muestra una imagen de alguien recostado a la mesa.</w:t>
      </w:r>
    </w:p>
    <w:p>
      <w:pPr/>
      <w:r>
        <w:rPr>
          <w:lang w:val="es_ES" w:bidi="es_ES"/>
        </w:rPr>
      </w:r>
      <w:r>
        <w:rPr>
          <w:lang w:val="es_ES" w:bidi="es_ES"/>
        </w:rPr>
        <w:t>Deténganse y conversen sobre las maneras en que se honra a un invitado importante en su cultura. ¿Qué tipo de cosas se hacen por ellos? ¿Qué sentimientos tienen las personas cuando están con un invitado de honor?</w:t>
      </w:r>
    </w:p>
    <w:p>
      <w:pPr/>
      <w:r>
        <w:rPr>
          <w:lang w:val="es_ES" w:bidi="es_ES"/>
        </w:rPr>
      </w:r>
      <w:r>
        <w:rPr>
          <w:lang w:val="es_ES" w:bidi="es_ES"/>
        </w:rPr>
        <w:t>En este caso, los discípulos que estaban indignados, o se enojaron, eran algunas de las personas en la casa de Simón. Dijeron: "¿Por qué este desperdicio? Esto se podría haber vendido por una gran suma de dinero y haberse dado a los pobres". Pero Jesús, "consciente de esto": da a entender que esto se dijo solo a los otros invitados a la cena. Jesús dijo: "¿Por qué están molestando a esta mujer?" Jesús no estaba pidiendo recibir una respuesta. Él estaba diciendo: "Dejen de molestar a esta mujer". Él calificó sus acciones de hermosas, o buenas. Siempre habría una oportunidad de dar a los pobres, pero la oportunidad de hacer algo por Jesús era breve porque Él estaba a punto de ser asesinado. Los judíos ungían los cadáveres con perfume para el entierro. Esta es la razón por la que las acciones de la mujer eran hermosas. Jesús dijo: "En verdad os digo", o "En verdad os digo". Esto indicaba que lo que Jesús estaba a punto de decir era importante. El evangelio, o las buenas nuevas, era sobre el Reino de Dios, el gobierno de Dios en los corazones de la gente. A medida que se compartan las buenas nuevas, el acto de amor y devoción de esta mujer también se compartirá.</w:t>
      </w:r>
    </w:p>
    <w:p>
      <w:pPr/>
      <w:r>
        <w:rPr>
          <w:lang w:val="es_ES" w:bidi="es_ES"/>
        </w:rPr>
      </w:r>
      <w:r>
        <w:rPr>
          <w:lang w:val="es_ES" w:bidi="es_ES"/>
        </w:rPr>
        <w:t>Muestra una imagen de un frasco de alabastro.</w:t>
      </w:r>
    </w:p>
    <w:p>
      <w:pPr/>
      <w:r>
        <w:rPr>
          <w:lang w:val="es_ES" w:bidi="es_ES"/>
        </w:rPr>
      </w:r>
      <w:r>
        <w:rPr>
          <w:lang w:val="es_ES" w:bidi="es_ES"/>
        </w:rPr>
        <w:t>Después de eso, Judas Iscariote, que era uno de los doce discípulos más cercanos de Jesús, fue a los sumos sacerdotes, o a los líderes religiosos que planeaban que Jesús fuera arrestado y asesinado. Judas quería saber lo que los sumos sacerdotes le darían si los ayudaba a arrestar a Jesús. Judas aceptó traicionar a Jesús por 30 piezas de plata. En el Antiguo Testamento, esta era la cantidad de dinero que el dueño de un animal tenía que pagar si el animal mataba a un esclavo. Después de que Judas hizo el acuerdo, comenzó a buscar una buena oportunidad para traicionar a Jesús, o para que arrestaran a Jesús.</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Jesús terminó de enseñar sobre un tiempo en un futuro distante. Entonces Jesús les dice a sus discípulos lo que muy pronto va a suceder.</w:t>
      </w:r>
    </w:p>
    <w:p>
      <w:pPr/>
      <w:r>
        <w:rPr>
          <w:lang w:val="es_ES" w:bidi="es_ES"/>
        </w:rPr>
      </w:r>
      <w:r>
        <w:rPr>
          <w:b/>
          <w:lang w:val="es_ES" w:bidi="es_ES"/>
        </w:rPr>
        <w:t>Segunda escena:</w:t>
      </w:r>
      <w:r>
        <w:rPr>
          <w:lang w:val="es_ES" w:bidi="es_ES"/>
        </w:rPr>
        <w:t xml:space="preserve"> Mientras Jesús está hablando con sus discípulos, todos los líderes de los judíos están planeando capturar a Jesús y hacer que los romanos lo maten.</w:t>
      </w:r>
    </w:p>
    <w:p>
      <w:pPr/>
      <w:r>
        <w:rPr>
          <w:lang w:val="es_ES" w:bidi="es_ES"/>
        </w:rPr>
      </w:r>
      <w:r>
        <w:rPr>
          <w:b/>
          <w:lang w:val="es_ES" w:bidi="es_ES"/>
        </w:rPr>
        <w:t>Tercera escena:</w:t>
      </w:r>
      <w:r>
        <w:rPr>
          <w:lang w:val="es_ES" w:bidi="es_ES"/>
        </w:rPr>
        <w:t xml:space="preserve"> Jesús y sus discípulos están en la casa de Simón. Una mujer unge a Jesús. Alguien en la casa de Simón piensa que fue un despilfarro hacer esto. Jesús dice que están equivocados.</w:t>
      </w:r>
    </w:p>
    <w:p>
      <w:pPr/>
      <w:r>
        <w:rPr>
          <w:lang w:val="es_ES" w:bidi="es_ES"/>
        </w:rPr>
      </w:r>
      <w:r>
        <w:rPr>
          <w:b/>
          <w:lang w:val="es_ES" w:bidi="es_ES"/>
        </w:rPr>
        <w:t>Cuarta escena:</w:t>
      </w:r>
      <w:r>
        <w:rPr>
          <w:lang w:val="es_ES" w:bidi="es_ES"/>
        </w:rPr>
        <w:t xml:space="preserve"> Judas acepta traicionar a Jesús.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Los sumos sacerdotes y los ancianos</w:t>
      </w:r>
    </w:p>
    <w:p>
      <w:pPr>
        <w:pStyle w:val="ListBullet"/>
        <w:spacing w:line="240" w:lineRule="auto"/>
        <w:ind w:left="720"/>
      </w:pPr>
      <w:r>
        <w:rPr>
          <w:lang w:val="es_ES" w:bidi="es_ES"/>
        </w:rPr>
      </w:r>
      <w:r>
        <w:rPr>
          <w:lang w:val="es_ES" w:bidi="es_ES"/>
        </w:rPr>
        <w:t>Simón el leproso</w:t>
      </w:r>
    </w:p>
    <w:p>
      <w:pPr>
        <w:pStyle w:val="ListBullet"/>
        <w:spacing w:line="240" w:lineRule="auto"/>
        <w:ind w:left="720"/>
      </w:pPr>
      <w:r>
        <w:rPr>
          <w:lang w:val="es_ES" w:bidi="es_ES"/>
        </w:rPr>
      </w:r>
      <w:r>
        <w:rPr>
          <w:lang w:val="es_ES" w:bidi="es_ES"/>
        </w:rPr>
        <w:t>Una mujer</w:t>
      </w:r>
    </w:p>
    <w:p>
      <w:pPr>
        <w:pStyle w:val="ListBullet"/>
        <w:spacing w:line="240" w:lineRule="auto"/>
        <w:ind w:left="720"/>
      </w:pPr>
      <w:r>
        <w:rPr>
          <w:lang w:val="es_ES" w:bidi="es_ES"/>
        </w:rPr>
      </w:r>
      <w:r>
        <w:rPr>
          <w:lang w:val="es_ES" w:bidi="es_ES"/>
        </w:rPr>
        <w:t>Judas Iscariote</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Esta escena comienza con Mateo escribiendo: "Cuando Jesús hubo acabado todas estas palabras". Esto implica que el ministerio de enseñanza de Jesús ahora ha llegado a su fin. Es importante recordar que Jesús está prediciendo no solo su muerte, sino la manera en que será ejecutado. Es importante recordar lo que es la crucifixión.</w:t>
      </w:r>
    </w:p>
    <w:p>
      <w:pPr/>
      <w:r>
        <w:rPr>
          <w:lang w:val="es_ES" w:bidi="es_ES"/>
        </w:rPr>
      </w:r>
      <w:r>
        <w:rPr>
          <w:lang w:val="es_ES" w:bidi="es_ES"/>
        </w:rPr>
        <w:t>Es importante recordar que las personas que planeaban matar a Jesús eran los principales líderes del pueblo judío. Están planeando matar a Jesús al mismo tiempo que Jesús está hablando con sus discípulos.</w:t>
      </w:r>
    </w:p>
    <w:p>
      <w:pPr/>
      <w:r>
        <w:rPr>
          <w:lang w:val="es_ES" w:bidi="es_ES"/>
        </w:rPr>
      </w:r>
      <w:r>
        <w:rPr>
          <w:lang w:val="es_ES" w:bidi="es_ES"/>
        </w:rPr>
        <w:t>Jesús había estado quedándose en la casa de Simón por la noche, pero viajando a Jerusalén durante el día para el festival. Simón una vez tuvo lepra, que es una enfermedad de la piel que hace que una persona no sea apta para servir a Dios. Él ya no tenía lepra. Es importante recordar lo que la mujer le hizo a Jesús. Es importante recordar cómo reaccionaron los discípulos. Recuerden lo que Jesús dijo sobre lo que la mujer hizo.</w:t>
      </w:r>
    </w:p>
    <w:p>
      <w:pPr/>
      <w:r>
        <w:rPr>
          <w:lang w:val="es_ES" w:bidi="es_ES"/>
        </w:rPr>
      </w:r>
      <w:r>
        <w:rPr>
          <w:lang w:val="es_ES" w:bidi="es_ES"/>
        </w:rPr>
        <w:t>Es importante recordar que Judas era uno de los seguidores más cercanos de Jesús. Recuerden que Judas aceptó traicionar a Jesús por 30 piezas de plata.</w:t>
      </w:r>
    </w:p>
    <w:p>
      <w:pPr/>
      <w:r>
        <w:rPr>
          <w:lang w:val="es_ES" w:bidi="es_ES"/>
        </w:rPr>
      </w:r>
      <w:r>
        <w:rPr>
          <w:lang w:val="es_ES" w:bidi="es_ES"/>
        </w:rPr>
        <w:t>Es importante recordar que Judas comenzó a buscar una buena oportunidad para traicionar a Jesús después de que los sumos sacerdotes le pagaron.</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discípulos</w:t>
      </w:r>
    </w:p>
    <w:p>
      <w:pPr>
        <w:pStyle w:val="ListBullet"/>
        <w:spacing w:line="240" w:lineRule="auto"/>
        <w:ind w:left="720"/>
      </w:pPr>
      <w:r>
        <w:rPr>
          <w:lang w:val="es_ES" w:bidi="es_ES"/>
        </w:rPr>
      </w:r>
      <w:r>
        <w:rPr>
          <w:lang w:val="es_ES" w:bidi="es_ES"/>
        </w:rPr>
        <w:t>Los sumos sacerdotes y los ancianos</w:t>
      </w:r>
    </w:p>
    <w:p>
      <w:pPr>
        <w:pStyle w:val="ListBullet"/>
        <w:spacing w:line="240" w:lineRule="auto"/>
        <w:ind w:left="720"/>
      </w:pPr>
      <w:r>
        <w:rPr>
          <w:lang w:val="es_ES" w:bidi="es_ES"/>
        </w:rPr>
      </w:r>
      <w:r>
        <w:rPr>
          <w:lang w:val="es_ES" w:bidi="es_ES"/>
        </w:rPr>
        <w:t>Simón el leproso</w:t>
      </w:r>
    </w:p>
    <w:p>
      <w:pPr>
        <w:pStyle w:val="ListBullet"/>
        <w:spacing w:line="240" w:lineRule="auto"/>
        <w:ind w:left="720"/>
      </w:pPr>
      <w:r>
        <w:rPr>
          <w:lang w:val="es_ES" w:bidi="es_ES"/>
        </w:rPr>
      </w:r>
      <w:r>
        <w:rPr>
          <w:lang w:val="es_ES" w:bidi="es_ES"/>
        </w:rPr>
        <w:t>Una mujer</w:t>
      </w:r>
    </w:p>
    <w:p>
      <w:pPr>
        <w:pStyle w:val="ListBullet"/>
        <w:spacing w:line="240" w:lineRule="auto"/>
        <w:ind w:left="720"/>
      </w:pPr>
      <w:r>
        <w:rPr>
          <w:lang w:val="es_ES" w:bidi="es_ES"/>
        </w:rPr>
      </w:r>
      <w:r>
        <w:rPr>
          <w:lang w:val="es_ES" w:bidi="es_ES"/>
        </w:rPr>
        <w:t>Judas Iscariote</w:t>
      </w:r>
    </w:p>
    <w:p>
      <w:pPr/>
      <w:r>
        <w:rPr>
          <w:lang w:val="es_ES" w:bidi="es_ES"/>
        </w:rPr>
      </w:r>
      <w:r>
        <w:rPr>
          <w:lang w:val="es_ES" w:bidi="es_ES"/>
        </w:rPr>
        <w:t>El equipo debe actuar la historia dos veces. Deben actuar en el idioma al que están traduciendo. La primera vez, el equipo debe actuar la historia sin interrupciones. La segunda vez que el equipo actúe la historia, deténganlos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Jesús acaba de terminar de enseñar sobre un tiempo en un futuro distante. Entonces Jesús le dice a sus discípulos lo que muy pronto va a suceder. Jesús dice: "Saben que después de dos días se acerca la Pascua, y el Hijo del Hombre será entregado para ser crucificado".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al actor que interpreta a Jesús, "¿Cómo se siente?" Es posible que escuches cosas como: «Sé que estoy a punto de morir», «Me pregunto si entienden lo que estoy diciendo» o «Espero que entiendan lo que estoy diciendo».</w:t>
      </w:r>
    </w:p>
    <w:p>
      <w:pPr>
        <w:pStyle w:val="ListBullet"/>
        <w:spacing w:line="240" w:lineRule="auto"/>
        <w:ind w:left="720"/>
      </w:pPr>
      <w:r>
        <w:rPr>
          <w:lang w:val="es_ES" w:bidi="es_ES"/>
        </w:rPr>
      </w:r>
      <w:r>
        <w:rPr>
          <w:lang w:val="es_ES" w:bidi="es_ES"/>
        </w:rPr>
        <w:t>Pregúntale a los actores que interpretan a los discípulos, "¿Cómo se sienten?" Es posible que escuches cosas como: «¿Jesús acaba de decir que iba a ser crucificado?» o «¿Esto va a suceder durante la Pascua?»</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Mientras Jesús está hablando con sus discípulos, los sumos sacerdotes y los ancianos están planeando capturar a Jesús y que los romanos lo maten.</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sumos sacerdotes y a los ancianos: "¿Cómo se sienten?" Puede que escuches cosas como: «Jesús está haciendo que las personas lo sigan en vez de a nosotros», «La enseñanza de Jesús es mejor que la nuestra», o «¿Por qué las personas le creen a Jesús en lugar de a nosotros?»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Jesús y sus discípulos están en la casa de Simón. Una mujer unge a Jesús. Los discípulos dicen entre sí: «¿Por qué este desperdicio? «Esto se debería haber vendido para ayudar a los pobres". Jesús dice que están equivocados.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los actores que interpretan a los discípulos, "¿Cómo se sienten?" Es posible que escuches cosas como: «Se podría haber hecho tanto bien por los pobres», «¿Es realmente un desperdicio?» «Era para Jesús», o «¿Por qué esta mujer hizo eso?»</w:t>
      </w:r>
    </w:p>
    <w:p>
      <w:pPr>
        <w:pStyle w:val="ListBullet"/>
        <w:spacing w:line="240" w:lineRule="auto"/>
        <w:ind w:left="720"/>
      </w:pPr>
      <w:r>
        <w:rPr>
          <w:lang w:val="es_ES" w:bidi="es_ES"/>
        </w:rPr>
      </w:r>
      <w:r>
        <w:rPr>
          <w:lang w:val="es_ES" w:bidi="es_ES"/>
        </w:rPr>
        <w:t>Pregúntale a la actriz que interpreta a la mujer, "¿Cómo se siente?" Puede que escuches cosas como: «Este es Jesús». «Quiero honrarlo», o «¿Por qué este discípulo piensa que es un despilfarro ungir a Jesús?»</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Judas Iscariote va a los sumos sacerdotes y a los ancianos y planea traicionar a Jesús. Le dan 30 piezas de plata para que los ayude a arrestar a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sumos sacerdotes y a los ancianos: "¿Cómo se sienten?" Es posible que escuchen cosas como: «Finalmente detendremos a Jesús», «Me pregunto si él realmente va a traicionar a Jesús» o «Me pregunto cuánto tiempo tomará esto».</w:t>
      </w:r>
    </w:p>
    <w:p>
      <w:pPr>
        <w:pStyle w:val="ListBullet"/>
        <w:spacing w:line="240" w:lineRule="auto"/>
        <w:ind w:left="720"/>
      </w:pPr>
      <w:r>
        <w:rPr>
          <w:lang w:val="es_ES" w:bidi="es_ES"/>
        </w:rPr>
      </w:r>
      <w:r>
        <w:rPr>
          <w:lang w:val="es_ES" w:bidi="es_ES"/>
        </w:rPr>
        <w:t>Reiniciar la acción.</w:t>
      </w:r>
    </w:p>
    <w:p>
      <w:pPr/>
      <w:r>
        <w:rPr>
          <w:lang w:val="es_ES" w:bidi="es_ES"/>
        </w:rPr>
      </w:r>
      <w:r>
        <w:rPr>
          <w:lang w:val="es_ES" w:bidi="es_ES"/>
        </w:rPr>
        <w:t>Después de que Judas aceptó traicionar a Jesús, comenzó a buscar una buena oportunidad para que arrestaran a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Judas Iscariote: "¿Cómo se siente?" Quizás escuchen cosas como: «Quiero este dinero», «Me pregunto si Jesús sabe lo que estoy haciendo» o «¿Vale la pena lo que estoy haciendo por este dinero?»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les sea más fácil de entender.</w:t>
      </w:r>
    </w:p>
    <w:p>
      <w:pPr/>
      <w:r>
        <w:rPr>
          <w:lang w:val="es_ES" w:bidi="es_ES"/>
        </w:rPr>
      </w:r>
      <w:r>
        <w:rPr>
          <w:lang w:val="es_ES" w:bidi="es_ES"/>
        </w:rPr>
        <w:t xml:space="preserve">Jesús les dijo a sus </w:t>
      </w:r>
      <w:r>
        <w:rPr>
          <w:b/>
          <w:lang w:val="es_ES" w:bidi="es_ES"/>
        </w:rPr>
        <w:t>discípulos</w:t>
      </w:r>
      <w:r>
        <w:rPr>
          <w:lang w:val="es_ES" w:bidi="es_ES"/>
        </w:rPr>
        <w:t xml:space="preserve"> que después de la celebración de la </w:t>
      </w:r>
      <w:r>
        <w:rPr>
          <w:b/>
          <w:lang w:val="es_ES" w:bidi="es_ES"/>
        </w:rPr>
        <w:t>Pascua</w:t>
      </w:r>
      <w:r>
        <w:rPr>
          <w:lang w:val="es_ES" w:bidi="es_ES"/>
        </w:rPr>
        <w:t xml:space="preserve">, el </w:t>
      </w:r>
      <w:r>
        <w:rPr>
          <w:b/>
          <w:lang w:val="es_ES" w:bidi="es_ES"/>
        </w:rPr>
        <w:t>Hijo del Hombre</w:t>
      </w:r>
      <w:r>
        <w:rPr>
          <w:lang w:val="es_ES" w:bidi="es_ES"/>
        </w:rPr>
        <w:t xml:space="preserve"> iba a ser </w:t>
      </w:r>
      <w:r>
        <w:rPr>
          <w:b/>
          <w:lang w:val="es_ES" w:bidi="es_ES"/>
        </w:rPr>
        <w:t>crucificado</w:t>
      </w:r>
      <w:r>
        <w:rPr>
          <w:lang w:val="es_ES" w:bidi="es_ES"/>
        </w:rPr>
        <w:t>.</w:t>
      </w:r>
    </w:p>
    <w:p>
      <w:pPr/>
      <w:r>
        <w:rPr>
          <w:lang w:val="es_ES" w:bidi="es_ES"/>
        </w:rPr>
      </w:r>
      <w:r>
        <w:rPr>
          <w:lang w:val="es_ES" w:bidi="es_ES"/>
        </w:rPr>
        <w:t xml:space="preserve">Los </w:t>
      </w:r>
      <w:r>
        <w:rPr>
          <w:b/>
          <w:lang w:val="es_ES" w:bidi="es_ES"/>
        </w:rPr>
        <w:t>discípulos</w:t>
      </w:r>
      <w:r>
        <w:rPr>
          <w:lang w:val="es_ES" w:bidi="es_ES"/>
        </w:rPr>
        <w:t xml:space="preserve"> son los doce hombres que seguían a Jesús a todas partes y aprendieron de sus enseñanzas. Usen la misma palabra para discípulos que usaron en los pasajes anteriores. Consulten el Glosario Principal para obtener una definición más completa de </w:t>
      </w:r>
      <w:r>
        <w:rPr>
          <w:lang w:val="es_ES" w:bidi="es_ES"/>
        </w:rPr>
        <w:t>discípulos</w:t>
      </w:r>
      <w:r>
        <w:rPr>
          <w:lang w:val="es_ES" w:bidi="es_ES"/>
        </w:rPr>
        <w:t>.</w:t>
      </w:r>
    </w:p>
    <w:p>
      <w:pPr/>
      <w:r>
        <w:rPr>
          <w:lang w:val="es_ES" w:bidi="es_ES"/>
        </w:rPr>
      </w:r>
      <w:r>
        <w:rPr>
          <w:lang w:val="es_ES" w:bidi="es_ES"/>
        </w:rPr>
        <w:t xml:space="preserve">La </w:t>
      </w:r>
      <w:r>
        <w:rPr>
          <w:b/>
          <w:lang w:val="es_ES" w:bidi="es_ES"/>
        </w:rPr>
        <w:t>Pascua</w:t>
      </w:r>
      <w:r>
        <w:rPr>
          <w:lang w:val="es_ES" w:bidi="es_ES"/>
        </w:rPr>
        <w:t xml:space="preserve"> era un festival religioso judío. En el tiempo de Jesús, la celebración era una combinación de la Pascua y la </w:t>
      </w:r>
      <w:r>
        <w:rPr>
          <w:b/>
          <w:lang w:val="es_ES" w:bidi="es_ES"/>
        </w:rPr>
        <w:t>Fiesta de los Panes Sin Levadura</w:t>
      </w:r>
      <w:r>
        <w:rPr>
          <w:lang w:val="es_ES" w:bidi="es_ES"/>
        </w:rPr>
        <w:t xml:space="preserve">, de siete días. La Pascua celebraba el tiempo en que Dios rescató a los antepasados judíos de la esclavitud en Egipto. Dios hizo esto al enviar un ángel para que el rey de Egipto permitiera que los antepasados judíos se fueran. El ángel mató a los hijos primogénitos de los egipcios. Pero el ángel "pasó de largo" ante los hijos primogénitos judíos y les perdonó la vida. En la </w:t>
      </w:r>
      <w:r>
        <w:rPr>
          <w:b/>
          <w:lang w:val="es_ES" w:bidi="es_ES"/>
        </w:rPr>
        <w:t>Fiesta de los Panes Sin Levadura</w:t>
      </w:r>
      <w:r>
        <w:rPr>
          <w:lang w:val="es_ES" w:bidi="es_ES"/>
        </w:rPr>
        <w:t xml:space="preserve">, las personas comían pan ácimo, o pan sin levadura, para recordar cómo el pueblo judío comía pan sin levadura antes de su rescate de Egipto. Consulten el Glosario Principal para obtener una definición más completa de </w:t>
      </w:r>
      <w:r>
        <w:rPr>
          <w:lang w:val="es_ES" w:bidi="es_ES"/>
        </w:rPr>
        <w:t>Pascua</w:t>
      </w:r>
      <w:r>
        <w:rPr>
          <w:lang w:val="es_ES" w:bidi="es_ES"/>
        </w:rPr>
        <w:t xml:space="preserve">. Consulten el Glosario Principal para obtener una definición más completa de </w:t>
      </w:r>
      <w:r>
        <w:rPr>
          <w:lang w:val="es_ES" w:bidi="es_ES"/>
        </w:rPr>
        <w:t>Fiesta de los Panes sin Levadura</w:t>
      </w:r>
      <w:r>
        <w:rPr>
          <w:lang w:val="es_ES" w:bidi="es_ES"/>
        </w:rPr>
        <w:t>.</w:t>
      </w:r>
    </w:p>
    <w:p>
      <w:pPr/>
      <w:r>
        <w:rPr>
          <w:lang w:val="es_ES" w:bidi="es_ES"/>
        </w:rPr>
      </w:r>
      <w:r>
        <w:rPr>
          <w:lang w:val="es_ES" w:bidi="es_ES"/>
        </w:rPr>
        <w:t xml:space="preserve">Jesús dijo que el </w:t>
      </w:r>
      <w:r>
        <w:rPr>
          <w:b/>
          <w:lang w:val="es_ES" w:bidi="es_ES"/>
        </w:rPr>
        <w:t>Hijo del Hombre</w:t>
      </w:r>
      <w:r>
        <w:rPr>
          <w:lang w:val="es_ES" w:bidi="es_ES"/>
        </w:rPr>
        <w:t xml:space="preserve"> sería crucificado. Jesús se llama a sí mismo Hijo del Hombre porque era humano y representaba a toda la gente. Pero Jesús también tenía la naturaleza y la autoridad de Dios. El Hijo del Hombre, en la Biblia, es la persona a quien Dios da toda autoridad y poder. Todo el pueblo judío estaba familiarizado con este título debido a lo que había escrito el profeta Daniel. Usen la misma palabra para Hijo del Hombre que usaron en los pasajes anteriores. Consulten el Glosario Principal para obtener una definición más completa de </w:t>
      </w:r>
      <w:r>
        <w:rPr>
          <w:lang w:val="es_ES" w:bidi="es_ES"/>
        </w:rPr>
        <w:t>Hijo del Hombre</w:t>
      </w:r>
      <w:r>
        <w:rPr>
          <w:lang w:val="es_ES" w:bidi="es_ES"/>
        </w:rPr>
        <w:t>.</w:t>
      </w:r>
    </w:p>
    <w:p>
      <w:pPr/>
      <w:r>
        <w:rPr>
          <w:lang w:val="es_ES" w:bidi="es_ES"/>
        </w:rPr>
      </w:r>
      <w:r>
        <w:rPr>
          <w:lang w:val="es_ES" w:bidi="es_ES"/>
        </w:rPr>
        <w:t xml:space="preserve">Antes de que alguien fuera </w:t>
      </w:r>
      <w:r>
        <w:rPr>
          <w:b/>
          <w:lang w:val="es_ES" w:bidi="es_ES"/>
        </w:rPr>
        <w:t>crucificado</w:t>
      </w:r>
      <w:r>
        <w:rPr>
          <w:lang w:val="es_ES" w:bidi="es_ES"/>
        </w:rPr>
        <w:t xml:space="preserve">, por lo general, los soldados golpeaban a la víctima con un látigo. Entonces los soldados clavaban sus manos y pies en dos pedazos de madera en forma de una cruz. Los soldados ponían la cruz verticalmente, y la víctima colgaba sufriendo durante horas hasta que moría. Consulten el Glosario Principal para obtener una definición más completa de </w:t>
      </w:r>
      <w:r>
        <w:rPr>
          <w:lang w:val="es_ES" w:bidi="es_ES"/>
        </w:rPr>
        <w:t>crucifixión</w:t>
      </w:r>
      <w:r>
        <w:rPr>
          <w:lang w:val="es_ES" w:bidi="es_ES"/>
        </w:rPr>
        <w:t>.</w:t>
      </w:r>
    </w:p>
    <w:p>
      <w:pPr/>
      <w:r>
        <w:rPr>
          <w:lang w:val="es_ES" w:bidi="es_ES"/>
        </w:rPr>
      </w:r>
      <w:r>
        <w:rPr>
          <w:lang w:val="es_ES" w:bidi="es_ES"/>
        </w:rPr>
        <w:t xml:space="preserve">El </w:t>
      </w:r>
      <w:r>
        <w:rPr>
          <w:b/>
          <w:lang w:val="es_ES" w:bidi="es_ES"/>
        </w:rPr>
        <w:t>jefe de los sacerdotes</w:t>
      </w:r>
      <w:r>
        <w:rPr>
          <w:lang w:val="es_ES" w:bidi="es_ES"/>
        </w:rPr>
        <w:t xml:space="preserve"> y los </w:t>
      </w:r>
      <w:r>
        <w:rPr>
          <w:b/>
          <w:lang w:val="es_ES" w:bidi="es_ES"/>
        </w:rPr>
        <w:t>ancianos</w:t>
      </w:r>
      <w:r>
        <w:rPr>
          <w:lang w:val="es_ES" w:bidi="es_ES"/>
        </w:rPr>
        <w:t xml:space="preserve"> del pueblo se reunieron en la casa de Caifás, el </w:t>
      </w:r>
      <w:r>
        <w:rPr>
          <w:b/>
          <w:lang w:val="es_ES" w:bidi="es_ES"/>
        </w:rPr>
        <w:t>sumo sacerdote</w:t>
      </w:r>
      <w:r>
        <w:rPr>
          <w:lang w:val="es_ES" w:bidi="es_ES"/>
        </w:rPr>
        <w:t xml:space="preserve">. Los jefes de los sacerdotes eran sacerdotes líderes que ayudaban en la administración del templo en Jerusalén. Los ancianos generalmente eran líderes no religiosos en la comunidad. Usen la misma palabra para ancianos que usaron en los pasajes anteriores. Consulten el Glosario Principal para obtener una definición más completa de </w:t>
      </w:r>
      <w:r>
        <w:rPr>
          <w:lang w:val="es_ES" w:bidi="es_ES"/>
        </w:rPr>
        <w:t>ancianos</w:t>
      </w:r>
      <w:r>
        <w:rPr>
          <w:lang w:val="es_ES" w:bidi="es_ES"/>
        </w:rPr>
        <w:t xml:space="preserve">. El </w:t>
      </w:r>
      <w:r>
        <w:rPr>
          <w:lang w:val="es_ES" w:bidi="es_ES"/>
        </w:rPr>
        <w:t>sumo sacerdote</w:t>
      </w:r>
      <w:r>
        <w:rPr>
          <w:lang w:val="es_ES" w:bidi="es_ES"/>
        </w:rPr>
        <w:t xml:space="preserve"> era la cabeza religiosa de Israel. El sumo sacerdote lideró a toda la corte religiosa de la ley judía. </w:t>
      </w:r>
      <w:r>
        <w:rPr>
          <w:b/>
          <w:lang w:val="es_ES" w:bidi="es_ES"/>
        </w:rPr>
        <w:t>Los sacerdotes</w:t>
      </w:r>
      <w:r>
        <w:rPr>
          <w:lang w:val="es_ES" w:bidi="es_ES"/>
        </w:rPr>
        <w:t xml:space="preserve"> eran los representantes de Dios ante su pueblo y los representantes de su pueblo ante Dios. Los jefes de los sacerdotes ayudaban con la administración del templo, o casa especial de Dios. Usen la misma palabra para sacerdote que usaron en los pasajes anteriores. Consulten el Glosario Principal para obtener una definición más completa de </w:t>
      </w:r>
      <w:r>
        <w:rPr>
          <w:lang w:val="es_ES" w:bidi="es_ES"/>
        </w:rPr>
        <w:t>sacerdote</w:t>
      </w:r>
      <w:r>
        <w:rPr>
          <w:lang w:val="es_ES" w:bidi="es_ES"/>
        </w:rPr>
        <w:t>.</w:t>
      </w:r>
    </w:p>
    <w:p>
      <w:pPr/>
      <w:r>
        <w:rPr>
          <w:lang w:val="es_ES" w:bidi="es_ES"/>
        </w:rPr>
      </w:r>
      <w:r>
        <w:rPr>
          <w:lang w:val="es_ES" w:bidi="es_ES"/>
        </w:rPr>
        <w:t xml:space="preserve">Jesús estaba en Betania con sus discípulos en la casa de Simón. Simón solía tener lepra. La </w:t>
      </w:r>
      <w:r>
        <w:rPr>
          <w:b/>
          <w:lang w:val="es_ES" w:bidi="es_ES"/>
        </w:rPr>
        <w:t>lepra</w:t>
      </w:r>
      <w:r>
        <w:rPr>
          <w:lang w:val="es_ES" w:bidi="es_ES"/>
        </w:rPr>
        <w:t xml:space="preserve"> se refiere a cualquiera de varias enfermedades de la piel. Las enfermedades hacían que una persona fuera "impura", o incapaz de vivir en la comunidad. Usen la misma palabra para lepra que usaron en los pasajes anteriores. Consulten el Glosario Principal para obtener una definición más completa de </w:t>
      </w:r>
      <w:r>
        <w:rPr>
          <w:lang w:val="es_ES" w:bidi="es_ES"/>
        </w:rPr>
        <w:t>lepra</w:t>
      </w:r>
      <w:r>
        <w:rPr>
          <w:lang w:val="es_ES" w:bidi="es_ES"/>
        </w:rPr>
        <w:t>.</w:t>
      </w:r>
    </w:p>
    <w:p>
      <w:pPr/>
      <w:r>
        <w:rPr>
          <w:lang w:val="es_ES" w:bidi="es_ES"/>
        </w:rPr>
      </w:r>
      <w:r>
        <w:rPr>
          <w:lang w:val="es_ES" w:bidi="es_ES"/>
        </w:rPr>
        <w:t xml:space="preserve">Una mujer con un frasco de alabastro, o jarra, se acercó a Jesús. Los </w:t>
      </w:r>
      <w:r>
        <w:rPr>
          <w:b/>
          <w:lang w:val="es_ES" w:bidi="es_ES"/>
        </w:rPr>
        <w:t>frascos de alabastro</w:t>
      </w:r>
      <w:r>
        <w:rPr>
          <w:lang w:val="es_ES" w:bidi="es_ES"/>
        </w:rPr>
        <w:t xml:space="preserve"> eran de la más alta calidad. El </w:t>
      </w:r>
      <w:r>
        <w:rPr>
          <w:b/>
          <w:lang w:val="es_ES" w:bidi="es_ES"/>
        </w:rPr>
        <w:t>alabastro</w:t>
      </w:r>
      <w:r>
        <w:rPr>
          <w:lang w:val="es_ES" w:bidi="es_ES"/>
        </w:rPr>
        <w:t xml:space="preserve"> es un tipo de piedra blanca o amarilla. Solo los perfumes más caros, o mejor elaborados, se almacenaban en frascos de alabastro. El frasco tenía un cuello largo y no tenía asa. Estaban sellados para que no se escapara ningún perfume y eran lo suficientemente grandes como para contener una porción. El </w:t>
      </w:r>
      <w:r>
        <w:rPr>
          <w:b/>
          <w:lang w:val="es_ES" w:bidi="es_ES"/>
        </w:rPr>
        <w:t>ungüento</w:t>
      </w:r>
      <w:r>
        <w:rPr>
          <w:lang w:val="es_ES" w:bidi="es_ES"/>
        </w:rPr>
        <w:t xml:space="preserve">, o </w:t>
      </w:r>
      <w:r>
        <w:rPr>
          <w:b/>
          <w:lang w:val="es_ES" w:bidi="es_ES"/>
        </w:rPr>
        <w:t>perfume</w:t>
      </w:r>
      <w:r>
        <w:rPr>
          <w:lang w:val="es_ES" w:bidi="es_ES"/>
        </w:rPr>
        <w:t>, que habría estado dentro del frasco a menudo se hacía de nardo. El nardo se hacía de la raíz de la planta de nardo de la India. En este caso, el nardo era puro porque no estaba diluido ni mezclado con nada más. Esto hacía que el nardo fuera más caro.</w:t>
      </w:r>
    </w:p>
    <w:p>
      <w:pPr/>
      <w:r>
        <w:rPr>
          <w:lang w:val="es_ES" w:bidi="es_ES"/>
        </w:rPr>
      </w:r>
      <w:r>
        <w:rPr>
          <w:lang w:val="es_ES" w:bidi="es_ES"/>
        </w:rPr>
        <w:t xml:space="preserve">La mujer </w:t>
      </w:r>
      <w:r>
        <w:rPr>
          <w:b/>
          <w:lang w:val="es_ES" w:bidi="es_ES"/>
        </w:rPr>
        <w:t>lo derramó sobre la cabeza de Jesús</w:t>
      </w:r>
      <w:r>
        <w:rPr>
          <w:lang w:val="es_ES" w:bidi="es_ES"/>
        </w:rPr>
        <w:t xml:space="preserve">. Esto se llamaba </w:t>
      </w:r>
      <w:r>
        <w:rPr>
          <w:b/>
          <w:lang w:val="es_ES" w:bidi="es_ES"/>
        </w:rPr>
        <w:t>unción</w:t>
      </w:r>
      <w:r>
        <w:rPr>
          <w:lang w:val="es_ES" w:bidi="es_ES"/>
        </w:rPr>
        <w:t xml:space="preserve">. Se ungía a alguien para mostrar que había sido nombrado para una tarea especial. También había una unción especial que las personas hacían con los cadáveres. Ponen un perfume especial en los cadáveres para rendir honores. Consulten el Glosario Principal para obtener una definición más completa de </w:t>
      </w:r>
      <w:r>
        <w:rPr>
          <w:lang w:val="es_ES" w:bidi="es_ES"/>
        </w:rPr>
        <w:t>ungir</w:t>
      </w:r>
      <w:r>
        <w:rPr>
          <w:lang w:val="es_ES" w:bidi="es_ES"/>
        </w:rPr>
        <w:t>.</w:t>
      </w:r>
    </w:p>
    <w:p>
      <w:pPr/>
      <w:r>
        <w:rPr>
          <w:lang w:val="es_ES" w:bidi="es_ES"/>
        </w:rPr>
      </w:r>
      <w:r>
        <w:rPr>
          <w:lang w:val="es_ES" w:bidi="es_ES"/>
        </w:rPr>
        <w:t xml:space="preserve">Los discípulos estaban </w:t>
      </w:r>
      <w:r>
        <w:rPr>
          <w:b/>
          <w:lang w:val="es_ES" w:bidi="es_ES"/>
        </w:rPr>
        <w:t>indignados</w:t>
      </w:r>
      <w:r>
        <w:rPr>
          <w:lang w:val="es_ES" w:bidi="es_ES"/>
        </w:rPr>
        <w:t xml:space="preserve">, o se </w:t>
      </w:r>
      <w:r>
        <w:rPr>
          <w:b/>
          <w:lang w:val="es_ES" w:bidi="es_ES"/>
        </w:rPr>
        <w:t>enojaron</w:t>
      </w:r>
      <w:r>
        <w:rPr>
          <w:lang w:val="es_ES" w:bidi="es_ES"/>
        </w:rPr>
        <w:t xml:space="preserve">. Mateo nos dice que dijeron esto entre ellos mismos. El Evangelio de Juan nos dice que fue </w:t>
      </w:r>
      <w:r>
        <w:rPr>
          <w:b/>
          <w:lang w:val="es_ES" w:bidi="es_ES"/>
        </w:rPr>
        <w:t>Judas Iscariote</w:t>
      </w:r>
      <w:r>
        <w:rPr>
          <w:lang w:val="es_ES" w:bidi="es_ES"/>
        </w:rPr>
        <w:t xml:space="preserve"> quien habló con los otros discípulos. Judas era el tesorero del dinero para el ministerio de Jesús. Judas Iscariote también es el discípulo que estaba a punto de traicionar a Jesús ante los sumos sacerdotes y los ancianos.</w:t>
      </w:r>
    </w:p>
    <w:p>
      <w:pPr/>
      <w:r>
        <w:rPr>
          <w:lang w:val="es_ES" w:bidi="es_ES"/>
        </w:rPr>
      </w:r>
      <w:r>
        <w:rPr>
          <w:lang w:val="es_ES" w:bidi="es_ES"/>
        </w:rPr>
        <w:t xml:space="preserve">Jesús dijo que dondequiera que se proclamara o compartiera el </w:t>
      </w:r>
      <w:r>
        <w:rPr>
          <w:b/>
          <w:lang w:val="es_ES" w:bidi="es_ES"/>
        </w:rPr>
        <w:t>evangelio</w:t>
      </w:r>
      <w:r>
        <w:rPr>
          <w:lang w:val="es_ES" w:bidi="es_ES"/>
        </w:rPr>
        <w:t xml:space="preserve">, o las </w:t>
      </w:r>
      <w:r>
        <w:rPr>
          <w:b/>
          <w:lang w:val="es_ES" w:bidi="es_ES"/>
        </w:rPr>
        <w:t>buenas nuevas</w:t>
      </w:r>
      <w:r>
        <w:rPr>
          <w:lang w:val="es_ES" w:bidi="es_ES"/>
        </w:rPr>
        <w:t xml:space="preserve">, también se recordaría lo que la mujer hizo. El Evangelio, o las buenas nuevas, era sobre el Reino de Dios, el gobierno de Dios en los corazones de las personas. Usen la misma palabra para evangelio o buenas nuevas que usaron en los pasajes anteriores. Consulten el Glosario Principal para obtener una definición más completa de </w:t>
      </w:r>
      <w:r>
        <w:rPr>
          <w:lang w:val="es_ES" w:bidi="es_ES"/>
        </w:rPr>
        <w:t>evangelio</w:t>
      </w:r>
      <w:r>
        <w:rPr>
          <w:lang w:val="es_ES" w:bidi="es_ES"/>
        </w:rPr>
        <w:t xml:space="preserve"> o </w:t>
      </w:r>
      <w:r>
        <w:rPr>
          <w:lang w:val="es_ES" w:bidi="es_ES"/>
        </w:rPr>
        <w:t>buenas nuevas</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repitan el pasaje, como grupo, en su propio idioma.</w:t>
      </w:r>
    </w:p>
    <w:p>
      <w:pPr/>
      <w:r>
        <w:rPr>
          <w:lang w:val="es_ES" w:bidi="es_ES"/>
        </w:rPr>
      </w:r>
      <w:r>
        <w:rPr>
          <w:lang w:val="es_ES" w:bidi="es_ES"/>
        </w:rPr>
        <w:t>Primero, todo el grupo debe practicar recitar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deberá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variedad de objetos, movimientos o su guion gráfico para ayudarle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decir esta versión final del pasaje.</w:t>
      </w:r>
      <w:r>
        <w:rPr>
          <w:lang w:val="es_ES" w:bidi="es_ES"/>
        </w:rPr>
      </w:r>
      <w:r>
        <w:rPr>
          <w:lang w:val="es_ES" w:bidi="es_ES"/>
        </w:rPr>
      </w:r>
    </w:p>
    <w:p>
      <w:pPr/>
      <w:r>
        <w:rPr>
          <w:lang w:val="es_ES" w:bidi="es_ES"/>
        </w:rPr>
      </w:r>
    </w:p>
    <w:p>
      <w:pPr>
        <w:pStyle w:val="Heading2"/>
      </w:pPr>
      <w:r>
        <w:rPr>
          <w:lang w:val="es_ES" w:bidi="es_ES"/>
        </w:rPr>
        <w:t>Mateo 27:45–56</w:t>
      </w:r>
      <w:r>
        <w:rPr>
          <w:lang w:val="es_ES" w:bidi="es_ES"/>
        </w:rPr>
      </w:r>
    </w:p>
    <w:p>
      <w:pPr>
        <w:pStyle w:val="Heading3"/>
      </w:pPr>
      <w:r>
        <w:rPr>
          <w:lang w:val="es_ES" w:bidi="es_ES"/>
        </w:rPr>
        <w:t>Escuchar con el corazón</w:t>
      </w:r>
    </w:p>
    <w:p>
      <w:pPr/>
      <w:r>
        <w:rPr>
          <w:lang w:val="es_ES" w:bidi="es_ES"/>
        </w:rPr>
      </w:r>
      <w:r>
        <w:rPr>
          <w:lang w:val="es_ES" w:bidi="es_ES"/>
        </w:rPr>
        <w:t>Escuchen Mateo 27:45–56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más fácil de entender.</w:t>
      </w:r>
    </w:p>
    <w:p>
      <w:pPr/>
      <w:r>
        <w:rPr>
          <w:lang w:val="es_ES" w:bidi="es_ES"/>
        </w:rPr>
      </w:r>
      <w:r>
        <w:rPr>
          <w:lang w:val="es_ES" w:bidi="es_ES"/>
        </w:rPr>
        <w:t>En el pasaje anterior, los soldados crucificaron a Jesús por la mañana. Jesús estaba sufriendo en la cruz durante horas. A la sexta hora, o mediodía, el sol oscureció, aunque el sol nunca se oscurece a esta hora del día. Sin embargo, las personas en el tiempo de Jesús habrían creído que la oscuridad era un símbolo para algo malo. El profeta judío Amós dijo que el sol se oscurecería cuando Dios viniera a juzgar al mundo. Otras personas creían que la oscuridad era un símbolo para la muerte de reyes o ciudades. Antes de la primera Pascua, cuando Dios rescató a los israelitas de Egipto, hubo una plaga de oscuridad que simbolizaba la maldición de Dios sobre Egipto. La ley de Moisés dice que Dios ha castigado o maldecido a aquellas personas que son colgadas de un árbol. La maldición no era porque fueran colgados de un árbol, sino porque los que morían en los árboles eran típicamente criminales. Jesús no era un criminal, pero Jesús llevaba el pecado de todas las personas del mundo. Quizás es por eso que el sol se oscureció.</w:t>
      </w:r>
    </w:p>
    <w:p>
      <w:pPr/>
      <w:r>
        <w:rPr>
          <w:lang w:val="es_ES" w:bidi="es_ES"/>
        </w:rPr>
      </w:r>
      <w:r>
        <w:rPr>
          <w:lang w:val="es_ES" w:bidi="es_ES"/>
        </w:rPr>
        <w:t>Deténganse y discutan: Hablen de presagios o símbolos en la naturaleza que su cultura cree que son señales o juicios de Dios.</w:t>
      </w:r>
    </w:p>
    <w:p>
      <w:pPr/>
      <w:r>
        <w:rPr>
          <w:lang w:val="es_ES" w:bidi="es_ES"/>
        </w:rPr>
      </w:r>
      <w:r>
        <w:rPr>
          <w:lang w:val="es_ES" w:bidi="es_ES"/>
        </w:rPr>
        <w:t>A las tres de la tarde, tres horas después de que comenzara la oscuridad, Jesús gritó en voz alta: "Dios mío, Dios mío, ¿por qué me has abandonado?" Jesús se siente como si estuviera completamente aislado de Dios, por lo que Jesús dijo la primera parte de un Salmo, o canción, de lamento. Los judíos que estaban cerca habrían entendido esta referencia al Salmo que Jesús estaba citando. En esta canción de lamento, el cantante le ruega a Dios que ayude a la persona que sufre injustamente. Este Salmo también termina con la promesa de que Dios estará con ellos y los ayudará en sus problemas.</w:t>
      </w:r>
    </w:p>
    <w:p>
      <w:pPr/>
      <w:r>
        <w:rPr>
          <w:lang w:val="es_ES" w:bidi="es_ES"/>
        </w:rPr>
      </w:r>
      <w:r>
        <w:rPr>
          <w:lang w:val="es_ES" w:bidi="es_ES"/>
        </w:rPr>
        <w:t>Jesús probablemente dijo el nombre de Dios, Elí, Elí, en hebreo y el resto de la pregunta en arameo. El hebreo era el idioma de la Escritura judía, pero el arameo era el idioma que el pueblo judío hablaba durante los tiempos romanos. Algunas de las personas a su alrededor pueden no haber entendido sus primeras palabras. Jesús clamó por Dios, pero la palabra que usó para Dios sonaba como el nombre hebreo del gran profeta judío Elías. Los judíos creían que el espíritu de Elías vendría a rescatar a los justos cuando estuvieran en peligro. Es comprensible que el pueblo creyera que Jesús estaba llamando a Elías en lugar de a Dios.</w:t>
      </w:r>
    </w:p>
    <w:p>
      <w:pPr/>
      <w:r>
        <w:rPr>
          <w:lang w:val="es_ES" w:bidi="es_ES"/>
        </w:rPr>
      </w:r>
      <w:r>
        <w:rPr>
          <w:lang w:val="es_ES" w:bidi="es_ES"/>
        </w:rPr>
        <w:t>Los judíos pensaban que el vinagre de vino, que era vino agrio barato, refrescaba y ayudaba a las personas sedientas. Alguien escuchó el llamado de Jesús y quiso ayudarlo. La persona empapó el vinagre de vino en una esponja, puso la esponja en el extremo de un palo largo y la levantó a Jesús. Otros dijeron que esperara y viera si Elías vendría a salvar a Jesús. No estamos seguros de si esto se dijo en broma, o si era serio, ya que algunos pueden haber pensado que Jesús era justo y no merecía la muerte.</w:t>
      </w:r>
    </w:p>
    <w:p>
      <w:pPr/>
      <w:r>
        <w:rPr>
          <w:lang w:val="es_ES" w:bidi="es_ES"/>
        </w:rPr>
      </w:r>
      <w:r>
        <w:rPr>
          <w:lang w:val="es_ES" w:bidi="es_ES"/>
        </w:rPr>
        <w:t>Jesús se mantuvo lo suficientemente fuerte como para hablar en voz alta hasta el final de su vida. Esto era inusual, la mayoría de los hombres estaban más débiles y quedaban inconscientes cerca del final de su crucifixión y no podían respirar bien. Jesús volvió a clamar en voz alta con agonía, y entonces exhaló su último aliento, es decir, murió. Este es el clímax de la historia que se cuenta en una frase simple: "Jesús entregó su Espíritu".</w:t>
      </w:r>
    </w:p>
    <w:p>
      <w:pPr/>
      <w:r>
        <w:rPr>
          <w:lang w:val="es_ES" w:bidi="es_ES"/>
        </w:rPr>
      </w:r>
      <w:r>
        <w:rPr>
          <w:lang w:val="es_ES" w:bidi="es_ES"/>
        </w:rPr>
        <w:t>Mateo habla de un evento que sucede en un lugar diferente, pero al mismo tiempo que la muerte de Jesús. El templo en Jerusalén tiene dos grandes cortinas colgando para cubrir las puertas. La cortina interior es la cortina que cuelga entre el Lugar Santo y el Santo de los Santos. El Santo de los Santos es el lugar en el templo donde habita la presencia de Dios, y solo el sumo sacerdote puede entrar en un día especial una vez al año para ofrecer un sacrificio por todo el pueblo de Israel para perdonar sus pecados. La cortina exterior es la cortina que separa estas áreas especiales para los sacerdotes de los patios para los no sacerdotes. El público podía ver la cortina exterior, pero solo unos pocos sacerdotes podían ver la cortina interior.</w:t>
      </w:r>
    </w:p>
    <w:p>
      <w:pPr/>
      <w:r>
        <w:rPr>
          <w:lang w:val="es_ES" w:bidi="es_ES"/>
        </w:rPr>
      </w:r>
      <w:r>
        <w:rPr>
          <w:lang w:val="es_ES" w:bidi="es_ES"/>
        </w:rPr>
        <w:t>Deténganse aquí y muestren a su equipo de traducción un diagrama del templo, que incluya el Santo de Holies, el Lugar Santo y los patios. Muestren al equipo dónde estarían las dos cortinas en el templo.</w:t>
      </w:r>
    </w:p>
    <w:p>
      <w:pPr/>
      <w:r>
        <w:rPr>
          <w:lang w:val="es_ES" w:bidi="es_ES"/>
        </w:rPr>
      </w:r>
      <w:r>
        <w:rPr>
          <w:lang w:val="es_ES" w:bidi="es_ES"/>
        </w:rPr>
        <w:t>Dios hizo que la cortina del templo se rasgara en dos de arriba a abajo. No estamos seguros de cuál cortina se dividió en dos de arriba a abajo. Algunos estudiosos creen que era la cortina exterior la que fue dividida en dos de arriba a abajo, porque el público general podía verla desde los patios y decirles a otros que había sucedido. La mayoría de los estudiosos creen que era la cortina interior la que separaba el Santo de los Santos, lo que sugiere que todos ahora tenemos acceso a la presencia de Dios. En cualquier caso, el hecho de que la cortina se rasgara en dos pedazos simboliza que Jesús está cambiando las tradiciones judías originales de necesitar un templo y sacerdotes para hacer sacrificios en el Santo de los Santos por los pecados del pueblo. Jesús es el sacrificio final, por lo que no hay más necesidad de los sacrificios de sangre en el templo.</w:t>
      </w:r>
    </w:p>
    <w:p>
      <w:pPr/>
      <w:r>
        <w:rPr>
          <w:lang w:val="es_ES" w:bidi="es_ES"/>
        </w:rPr>
      </w:r>
      <w:r>
        <w:rPr>
          <w:lang w:val="es_ES" w:bidi="es_ES"/>
        </w:rPr>
        <w:t>Dios entonces hizo que la tierra temblara, las rocas se dividieran y las tumbas se abrieran. Estas no eran tumbas excavadas en el suelo, sino que se encontraban sobre la superficie, con algún tipo de roca cubriendo la entrada. Algunos estudiosos sugieren que las rocas que se abrieron eran las rocas que cubrían las tumbas. Dios entonces resucitó a muchos de su pueblo de entre los muertos. Después de la resurrección de Jesús, que sucedió unos días después, los que resucitaron de entre los muertos entraron en Jerusalén, y muchas personas los vieron.</w:t>
      </w:r>
    </w:p>
    <w:p>
      <w:pPr/>
      <w:r>
        <w:rPr>
          <w:lang w:val="es_ES" w:bidi="es_ES"/>
        </w:rPr>
      </w:r>
      <w:r>
        <w:rPr>
          <w:lang w:val="es_ES" w:bidi="es_ES"/>
        </w:rPr>
        <w:t>De regreso a la cruz, un centurión, o oficial romano, y los otros oficiales que estaban con él, habían estado con Jesús desde el comienzo de la crucifixión hasta su muerte. Ellos se asustaron o se asombraron por el terremoto cuando Jesús murió. Los oficiales romanos exclamaron: "¡Seguramente este hombre era el Hijo de Dios!" Estos oficiales romanos probablemente entendieron que Jesús era divino o un héroe divino que aceptó el destino de Dios. Sin embargo, los oficiales romanos no habrían entendido el significado completo de esta declaración.</w:t>
      </w:r>
    </w:p>
    <w:p>
      <w:pPr/>
      <w:r>
        <w:rPr>
          <w:lang w:val="es_ES" w:bidi="es_ES"/>
        </w:rPr>
      </w:r>
      <w:r>
        <w:rPr>
          <w:lang w:val="es_ES" w:bidi="es_ES"/>
        </w:rPr>
        <w:t>Muchas mujeres estaban allí mirando desde lejos. Estas mujeres habían seguido a Jesús desde Galilea y habían estado ayudando a cuidar de las necesidades de Jesús. María Magdalena es una de las mujeres nombradas. María es un nombre común de mujer en Israel. Al llamarla Magdalena, Mateo está diciendo que ella es de la ciudad de Magdala, un pueblo de pescadores en la costa del mar de Galilea. Las otras dos mujeres nombradas son María, la madre de Santiago y José, que podría ser la madre de Jesús o posiblemente la tía de Jesús; y la esposa de Zebedeo, que es la madre de Juan y Santiago, los discípulos de Jesús.</w:t>
      </w:r>
    </w:p>
    <w:p>
      <w:pPr/>
      <w:r>
        <w:rPr>
          <w:lang w:val="es_ES" w:bidi="es_ES"/>
        </w:rPr>
      </w:r>
      <w:r>
        <w:rPr>
          <w:lang w:val="es_ES" w:bidi="es_ES"/>
        </w:rPr>
        <w:t>Deténganse y conversen: ¿Quién en su cultura acompaña a aquellos que están muriendo?</w:t>
      </w:r>
    </w:p>
    <w:p>
      <w:pPr/>
      <w:r>
        <w:rPr>
          <w:lang w:val="es_ES" w:bidi="es_ES"/>
        </w:rPr>
      </w:r>
      <w:r>
        <w:rPr>
          <w:lang w:val="es_ES" w:bidi="es_ES"/>
        </w:rPr>
        <w:t>Deténganse aquí y conversen: ¿Cómo hablan las personas en su cultura de las personas que comparten el mismo nombre? Hablen sobre las maneras en que podrían hablar de ellos para ayudar a otros a entender exactamente de quién están hablando.</w:t>
      </w:r>
    </w:p>
    <w:p>
      <w:pPr/>
      <w:r>
        <w:rPr>
          <w:lang w:val="es_ES" w:bidi="es_ES"/>
        </w:rPr>
      </w:r>
      <w:r>
        <w:rPr>
          <w:lang w:val="es_ES" w:bidi="es_ES"/>
        </w:rPr>
        <w:t xml:space="preserve">Muestren un mapa de Galilea que incluya la ciudad de Magdala indicada si el equipo no está familiarizado con esta ciudad. </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El sol se oscurece durante tres horas. Jesús clama en voz alta: "Dios mío, Dios mío, ¿por qué me has abandonado?" Alguien intenta darle a Jesús vino agrio.</w:t>
      </w:r>
    </w:p>
    <w:p>
      <w:pPr/>
      <w:r>
        <w:rPr>
          <w:lang w:val="es_ES" w:bidi="es_ES"/>
        </w:rPr>
      </w:r>
      <w:r>
        <w:rPr>
          <w:b/>
          <w:lang w:val="es_ES" w:bidi="es_ES"/>
        </w:rPr>
        <w:t>Segunda escena:</w:t>
      </w:r>
      <w:r>
        <w:rPr>
          <w:lang w:val="es_ES" w:bidi="es_ES"/>
        </w:rPr>
        <w:t xml:space="preserve"> Jesús grita en voz alta y muere. Al mismo tiempo, en el templo, al otro lado de Jerusalén, una cortina se rasga en dos de arriba a abajo, la tierra tiembla, se abren las tumbas y resucitan los muertos.</w:t>
      </w:r>
    </w:p>
    <w:p>
      <w:pPr/>
      <w:r>
        <w:rPr>
          <w:lang w:val="es_ES" w:bidi="es_ES"/>
        </w:rPr>
      </w:r>
      <w:r>
        <w:rPr>
          <w:b/>
          <w:lang w:val="es_ES" w:bidi="es_ES"/>
        </w:rPr>
        <w:t>Tercera escena:</w:t>
      </w:r>
      <w:r>
        <w:rPr>
          <w:lang w:val="es_ES" w:bidi="es_ES"/>
        </w:rPr>
        <w:t xml:space="preserve"> El centurión romano y los oficiales dicen: "¡Este hombre debe haber sido el Hijo de Dios!"</w:t>
      </w:r>
    </w:p>
    <w:p>
      <w:pPr/>
      <w:r>
        <w:rPr>
          <w:lang w:val="es_ES" w:bidi="es_ES"/>
        </w:rPr>
      </w:r>
      <w:r>
        <w:rPr>
          <w:b/>
          <w:lang w:val="es_ES" w:bidi="es_ES"/>
        </w:rPr>
        <w:t>Cuarta escena:</w:t>
      </w:r>
      <w:r>
        <w:rPr>
          <w:lang w:val="es_ES" w:bidi="es_ES"/>
        </w:rPr>
        <w:t xml:space="preserve"> Muchas mujeres estaban mirando desde lejos.</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Dios (por sus acciones)</w:t>
      </w:r>
    </w:p>
    <w:p>
      <w:pPr>
        <w:pStyle w:val="ListBullet"/>
        <w:spacing w:line="240" w:lineRule="auto"/>
        <w:ind w:left="720"/>
      </w:pPr>
      <w:r>
        <w:rPr>
          <w:lang w:val="es_ES" w:bidi="es_ES"/>
        </w:rPr>
      </w:r>
      <w:r>
        <w:rPr>
          <w:lang w:val="es_ES" w:bidi="es_ES"/>
        </w:rPr>
        <w:t>Personas paradas al lado de la cruz</w:t>
      </w:r>
    </w:p>
    <w:p>
      <w:pPr>
        <w:pStyle w:val="ListBullet"/>
        <w:spacing w:line="240" w:lineRule="auto"/>
        <w:ind w:left="720"/>
      </w:pPr>
      <w:r>
        <w:rPr>
          <w:lang w:val="es_ES" w:bidi="es_ES"/>
        </w:rPr>
      </w:r>
      <w:r>
        <w:rPr>
          <w:lang w:val="es_ES" w:bidi="es_ES"/>
        </w:rPr>
        <w:t>Alguien que trae vino agrio en una esponja</w:t>
      </w:r>
    </w:p>
    <w:p>
      <w:pPr>
        <w:pStyle w:val="ListBullet"/>
        <w:spacing w:line="240" w:lineRule="auto"/>
        <w:ind w:left="720"/>
      </w:pPr>
      <w:r>
        <w:rPr>
          <w:lang w:val="es_ES" w:bidi="es_ES"/>
        </w:rPr>
      </w:r>
      <w:r>
        <w:rPr>
          <w:lang w:val="es_ES" w:bidi="es_ES"/>
        </w:rPr>
        <w:t>Los muertos que son resucitados</w:t>
      </w:r>
    </w:p>
    <w:p>
      <w:pPr>
        <w:pStyle w:val="ListBullet"/>
        <w:spacing w:line="240" w:lineRule="auto"/>
        <w:ind w:left="720"/>
      </w:pPr>
      <w:r>
        <w:rPr>
          <w:lang w:val="es_ES" w:bidi="es_ES"/>
        </w:rPr>
      </w:r>
      <w:r>
        <w:rPr>
          <w:lang w:val="es_ES" w:bidi="es_ES"/>
        </w:rPr>
        <w:t>El centurión romano y los oficiales que estuvieron vigilando a Jesús</w:t>
      </w:r>
    </w:p>
    <w:p>
      <w:pPr>
        <w:pStyle w:val="ListBullet"/>
        <w:spacing w:line="240" w:lineRule="auto"/>
        <w:ind w:left="720"/>
      </w:pPr>
      <w:r>
        <w:rPr>
          <w:lang w:val="es_ES" w:bidi="es_ES"/>
        </w:rPr>
      </w:r>
      <w:r>
        <w:rPr>
          <w:lang w:val="es_ES" w:bidi="es_ES"/>
        </w:rPr>
        <w:t>El grupo de mujeres</w:t>
      </w:r>
    </w:p>
    <w:p>
      <w:pPr>
        <w:pStyle w:val="ListBullet"/>
        <w:spacing w:line="240" w:lineRule="auto"/>
        <w:ind w:left="720"/>
      </w:pPr>
      <w:r>
        <w:rPr>
          <w:lang w:val="es_ES" w:bidi="es_ES"/>
        </w:rPr>
      </w:r>
      <w:r>
        <w:rPr>
          <w:lang w:val="es_ES" w:bidi="es_ES"/>
        </w:rPr>
        <w:t>María de Magdala</w:t>
      </w:r>
    </w:p>
    <w:p>
      <w:pPr>
        <w:pStyle w:val="ListBullet"/>
        <w:spacing w:line="240" w:lineRule="auto"/>
        <w:ind w:left="720"/>
      </w:pPr>
      <w:r>
        <w:rPr>
          <w:lang w:val="es_ES" w:bidi="es_ES"/>
        </w:rPr>
      </w:r>
      <w:r>
        <w:rPr>
          <w:lang w:val="es_ES" w:bidi="es_ES"/>
        </w:rPr>
        <w:t>María la madre de Jacobo y de José.</w:t>
      </w:r>
    </w:p>
    <w:p>
      <w:pPr>
        <w:pStyle w:val="ListBullet"/>
        <w:spacing w:line="240" w:lineRule="auto"/>
        <w:ind w:left="720"/>
      </w:pPr>
      <w:r>
        <w:rPr>
          <w:lang w:val="es_ES" w:bidi="es_ES"/>
        </w:rPr>
      </w:r>
      <w:r>
        <w:rPr>
          <w:lang w:val="es_ES" w:bidi="es_ES"/>
        </w:rPr>
        <w:t>La madre de los hijos de Zebedeo.</w:t>
      </w:r>
    </w:p>
    <w:p>
      <w:pPr/>
      <w:r>
        <w:rPr>
          <w:lang w:val="es_ES" w:bidi="es_ES"/>
        </w:rPr>
      </w:r>
      <w:r>
        <w:rPr>
          <w:lang w:val="es_ES" w:bidi="es_ES"/>
        </w:rPr>
        <w:t>En esta sesión, haz que el grupo cree un guión gráfico, esbozo o utilice algún tipo de ilustración para visualizar la historia y la acción que se desarrolla.</w:t>
      </w:r>
    </w:p>
    <w:p>
      <w:pPr/>
      <w:r>
        <w:rPr>
          <w:lang w:val="es_ES" w:bidi="es_ES"/>
        </w:rPr>
      </w:r>
      <w:r>
        <w:rPr>
          <w:lang w:val="es_ES" w:bidi="es_ES"/>
        </w:rPr>
        <w:t>Esta historia comienza con Jesús sufriendo en la cruz. Jesús ha estado en la cruz durante unas horas. Al mediodía, la oscuridad cubre toda el área, probablemente sea solo el área de Israel o incluso solo el área alrededor de Jerusalén. Pasan tres horas. Aproximadamente a las 3 de la tarde, Jesús grita en voz alta. Es importante recordar que Mateo nos da las palabras de Jesús en el idioma original: "¿Elí, Elí, lema sabacthani?" que significa "Dios mío, Dios mío, ¿por qué me has abandonado?"</w:t>
      </w:r>
    </w:p>
    <w:p>
      <w:pPr/>
      <w:r>
        <w:rPr>
          <w:lang w:val="es_ES" w:bidi="es_ES"/>
        </w:rPr>
      </w:r>
      <w:r>
        <w:rPr>
          <w:lang w:val="es_ES" w:bidi="es_ES"/>
        </w:rPr>
        <w:t>Deténganse aquí y discutan como equipo de traducción: ¿Cómo muestran que están hablando en otro idioma en sus historias?</w:t>
      </w:r>
    </w:p>
    <w:p>
      <w:pPr/>
      <w:r>
        <w:rPr>
          <w:lang w:val="es_ES" w:bidi="es_ES"/>
        </w:rPr>
      </w:r>
      <w:r>
        <w:rPr>
          <w:lang w:val="es_ES" w:bidi="es_ES"/>
        </w:rPr>
        <w:t>El nombre del profeta Elías sonaba parecido a "Elí", por lo que algunas personas cercanas pensaron que Jesús estaba llamando al profeta Elías. Alguien, no sabemos quién, corre y empapa una esponja en vino agrio. Pone la esponja en un palo y la levanta hacia Jesús. Otro hombre le dice: "¡Espera, veamos si Elías viene a bajarlo de la cruz!" Jesús clama en voz alta y da su último aliento. Jesús muere. Es importante asegurarse de traducir de una manera que las personas sepan que Jesús murió, y que el Espíritu de Jesús no lo dejó antes de morir. Este es el clímax, o la parte más importante de la historia.</w:t>
      </w:r>
    </w:p>
    <w:p>
      <w:pPr/>
      <w:r>
        <w:rPr>
          <w:lang w:val="es_ES" w:bidi="es_ES"/>
        </w:rPr>
      </w:r>
      <w:r>
        <w:rPr>
          <w:lang w:val="es_ES" w:bidi="es_ES"/>
        </w:rPr>
        <w:t>Al mismo tiempo que Jesús muere, Dios hace que la cortina del templo se divida en dos, comenzando desde la parte superior y yendo hasta abajo. El templo está al otro lado de Jerusalén de donde Jesús muere. Las personas que están al lado de la cruz donde Jesús muere no saben que la cortina del templo se ha partido en dos. Pero entonces la tierra tiembla y las rocas se parten. Muchas tumbas se abren y el pueblo de Dios es resucitado de entre los muertos.</w:t>
      </w:r>
    </w:p>
    <w:p>
      <w:pPr/>
      <w:r>
        <w:rPr>
          <w:lang w:val="es_ES" w:bidi="es_ES"/>
        </w:rPr>
      </w:r>
      <w:r>
        <w:rPr>
          <w:lang w:val="es_ES" w:bidi="es_ES"/>
        </w:rPr>
        <w:t>Deténganse aquí y conversen como equipo de traducción: ¿Cómo cuentan información en una historia que está sucediendo al mismo tiempo, pero en un lugar diferente?</w:t>
      </w:r>
    </w:p>
    <w:p>
      <w:pPr/>
      <w:r>
        <w:rPr>
          <w:lang w:val="es_ES" w:bidi="es_ES"/>
        </w:rPr>
      </w:r>
      <w:r>
        <w:rPr>
          <w:lang w:val="es_ES" w:bidi="es_ES"/>
        </w:rPr>
        <w:t>Después de que Jesús resucitó, aquellos que fueron resucitados de entre los muertos fueron a Jerusalén y fueron vistos por muchos. Sabemos de esta información aquí en la muerte de Jesús. Pero no sucede hasta el tercer día cuando Jesús resucita de entre los muertos.</w:t>
      </w:r>
    </w:p>
    <w:p>
      <w:pPr/>
      <w:r>
        <w:rPr>
          <w:lang w:val="es_ES" w:bidi="es_ES"/>
        </w:rPr>
      </w:r>
      <w:r>
        <w:rPr>
          <w:lang w:val="es_ES" w:bidi="es_ES"/>
        </w:rPr>
        <w:t>Conversen como equipo de traducción: ¿Cómo traducirán este fragmento de información que sucede en el futuro cercano?</w:t>
      </w:r>
    </w:p>
    <w:p>
      <w:pPr/>
      <w:r>
        <w:rPr>
          <w:lang w:val="es_ES" w:bidi="es_ES"/>
        </w:rPr>
      </w:r>
      <w:r>
        <w:rPr>
          <w:lang w:val="es_ES" w:bidi="es_ES"/>
        </w:rPr>
        <w:t>En el lugar donde Jesús ha muerto, un oficial romano, o centurión, y otros oficiales están de pie cerca de la cruz porque son responsables por la crucifixión de Jesús. Ellos vieron todo lo que sucedió en la cruz. Los oficiales dicen: "¡Estoy seguro de que este hombre era el Hijo de Dios!" Esta es una parte muy importante de la historia, cuando los gentiles entienden que Jesús era diferente y divino.</w:t>
      </w:r>
    </w:p>
    <w:p>
      <w:pPr/>
      <w:r>
        <w:rPr>
          <w:lang w:val="es_ES" w:bidi="es_ES"/>
        </w:rPr>
      </w:r>
      <w:r>
        <w:rPr>
          <w:lang w:val="es_ES" w:bidi="es_ES"/>
        </w:rPr>
        <w:t xml:space="preserve">Deténganse aquí y conversen en grupo: Cuando cuentan historias, ¿cómo muestran con su voz y sus palabras que están diciendo una parte importante de la historia? Practiquen contarse entre sí una historia verdadera y especial en su cultura, y tengan en cuenta dónde está la parte más importante de la historia. ¿Cómo ustedes hablan sobre esto? ¿Qué le sucede a su voz y a sus palabras cuando hablan de la parte importante de la historia? </w:t>
      </w:r>
    </w:p>
    <w:p>
      <w:pPr/>
      <w:r>
        <w:rPr>
          <w:lang w:val="es_ES" w:bidi="es_ES"/>
        </w:rPr>
      </w:r>
      <w:r>
        <w:rPr>
          <w:lang w:val="es_ES" w:bidi="es_ES"/>
        </w:rPr>
        <w:t>Muchas mujeres que siguieron y cuidaron de Jesús estaban allí observando desde lejos. Mateo nos dice quiénes son tres de estas mujeres: María de Magdala, María la madre de Jacobo y de José, y la madre de los hijos de Zebedeo.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Los personajes incluyen:</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Dios (por sus acciones)</w:t>
      </w:r>
    </w:p>
    <w:p>
      <w:pPr>
        <w:pStyle w:val="ListBullet"/>
        <w:spacing w:line="240" w:lineRule="auto"/>
        <w:ind w:left="720"/>
      </w:pPr>
      <w:r>
        <w:rPr>
          <w:lang w:val="es_ES" w:bidi="es_ES"/>
        </w:rPr>
      </w:r>
      <w:r>
        <w:rPr>
          <w:lang w:val="es_ES" w:bidi="es_ES"/>
        </w:rPr>
        <w:t>Personas paradas al lado de la cruz</w:t>
      </w:r>
    </w:p>
    <w:p>
      <w:pPr>
        <w:pStyle w:val="ListBullet"/>
        <w:spacing w:line="240" w:lineRule="auto"/>
        <w:ind w:left="720"/>
      </w:pPr>
      <w:r>
        <w:rPr>
          <w:lang w:val="es_ES" w:bidi="es_ES"/>
        </w:rPr>
      </w:r>
      <w:r>
        <w:rPr>
          <w:lang w:val="es_ES" w:bidi="es_ES"/>
        </w:rPr>
        <w:t>Alguien que trae vino agrio en una esponja</w:t>
      </w:r>
    </w:p>
    <w:p>
      <w:pPr>
        <w:pStyle w:val="ListBullet"/>
        <w:spacing w:line="240" w:lineRule="auto"/>
        <w:ind w:left="720"/>
      </w:pPr>
      <w:r>
        <w:rPr>
          <w:lang w:val="es_ES" w:bidi="es_ES"/>
        </w:rPr>
      </w:r>
      <w:r>
        <w:rPr>
          <w:lang w:val="es_ES" w:bidi="es_ES"/>
        </w:rPr>
        <w:t>Los muertos que son resucitados.</w:t>
      </w:r>
    </w:p>
    <w:p>
      <w:pPr>
        <w:pStyle w:val="ListBullet"/>
        <w:spacing w:line="240" w:lineRule="auto"/>
        <w:ind w:left="720"/>
      </w:pPr>
      <w:r>
        <w:rPr>
          <w:lang w:val="es_ES" w:bidi="es_ES"/>
        </w:rPr>
      </w:r>
      <w:r>
        <w:rPr>
          <w:lang w:val="es_ES" w:bidi="es_ES"/>
        </w:rPr>
        <w:t>El centurión romano y los oficiales que estuvieron vigilando a Jesús.</w:t>
      </w:r>
    </w:p>
    <w:p>
      <w:pPr>
        <w:pStyle w:val="ListBullet"/>
        <w:spacing w:line="240" w:lineRule="auto"/>
        <w:ind w:left="720"/>
      </w:pPr>
      <w:r>
        <w:rPr>
          <w:lang w:val="es_ES" w:bidi="es_ES"/>
        </w:rPr>
      </w:r>
      <w:r>
        <w:rPr>
          <w:lang w:val="es_ES" w:bidi="es_ES"/>
        </w:rPr>
        <w:t>El grupo de mujeres.</w:t>
      </w:r>
    </w:p>
    <w:p>
      <w:pPr>
        <w:pStyle w:val="ListBullet"/>
        <w:spacing w:line="240" w:lineRule="auto"/>
        <w:ind w:left="720"/>
      </w:pPr>
      <w:r>
        <w:rPr>
          <w:lang w:val="es_ES" w:bidi="es_ES"/>
        </w:rPr>
      </w:r>
      <w:r>
        <w:rPr>
          <w:lang w:val="es_ES" w:bidi="es_ES"/>
        </w:rPr>
        <w:t>María de Magdala.</w:t>
      </w:r>
    </w:p>
    <w:p>
      <w:pPr>
        <w:pStyle w:val="ListBullet"/>
        <w:spacing w:line="240" w:lineRule="auto"/>
        <w:ind w:left="720"/>
      </w:pPr>
      <w:r>
        <w:rPr>
          <w:lang w:val="es_ES" w:bidi="es_ES"/>
        </w:rPr>
      </w:r>
      <w:r>
        <w:rPr>
          <w:lang w:val="es_ES" w:bidi="es_ES"/>
        </w:rPr>
        <w:t>María la madre de Jacobo y de José.</w:t>
      </w:r>
    </w:p>
    <w:p>
      <w:pPr>
        <w:pStyle w:val="ListBullet"/>
        <w:spacing w:line="240" w:lineRule="auto"/>
        <w:ind w:left="720"/>
      </w:pPr>
      <w:r>
        <w:rPr>
          <w:lang w:val="es_ES" w:bidi="es_ES"/>
        </w:rPr>
      </w:r>
      <w:r>
        <w:rPr>
          <w:lang w:val="es_ES" w:bidi="es_ES"/>
        </w:rPr>
        <w:t>La madre de los hijos de Zebedeo.</w:t>
      </w:r>
    </w:p>
    <w:p>
      <w:pPr/>
      <w:r>
        <w:rPr>
          <w:lang w:val="es_ES" w:bidi="es_ES"/>
        </w:rPr>
      </w:r>
      <w:r>
        <w:rPr>
          <w:lang w:val="es_ES" w:bidi="es_ES"/>
        </w:rPr>
        <w:t>El equipo debe actuar la historia dos veces. Deben actuarlo en el idioma al que están traduciendo. La primera vez, el equipo deberá interpretar la historia completa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Esta historia comienza al mediodía con la oscuridad cubriendo toda el área, probablemente solo el área de Israel o incluso solo el área alrededor de Jerusalén. Pasan tres horas. Alrededor de las tres de la tarde, Jesús clama en voz alta: "¿Elí, Elí, lema sabactani?" que significa "Dios mío, Dios mío, ¿por qué me has abandonado?"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Pregúntale a Jesús: "¿Cómo se siente?" Es posible que escuchen cosas como:</w:t>
      </w:r>
    </w:p>
    <w:p>
      <w:pPr>
        <w:pStyle w:val="ListBullet"/>
        <w:spacing w:line="240" w:lineRule="auto"/>
        <w:ind w:left="720"/>
      </w:pPr>
      <w:r>
        <w:rPr>
          <w:lang w:val="es_ES" w:bidi="es_ES"/>
        </w:rPr>
      </w:r>
      <w:r>
        <w:rPr>
          <w:lang w:val="es_ES" w:bidi="es_ES"/>
        </w:rPr>
        <w:t>Pregúntenles a las personas que están cerca: "¿Cómo se sienten?" Es posible que escuchen cosas como:</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Alguien, no sabemos quién, corre y empapa una esponja en vino agrio. Pone la esponja en un palo y la levanta hacia Jesús. Entonces otro hombre le dice: "¡Espera, veamos si Elías viene a bajarlo de la cruz!" Jesús clamó en voz alta y dio su último aliento. Jesús muere.</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 xml:space="preserve">Pregúntenle al hombre: "¿Cómo te sientes?" Es posible que escuches cosas como: "Decepcionado". </w:t>
      </w:r>
    </w:p>
    <w:p>
      <w:pPr>
        <w:pStyle w:val="ListBullet"/>
        <w:spacing w:line="240" w:lineRule="auto"/>
        <w:ind w:left="720"/>
      </w:pPr>
      <w:r>
        <w:rPr>
          <w:lang w:val="es_ES" w:bidi="es_ES"/>
        </w:rPr>
      </w:r>
      <w:r>
        <w:rPr>
          <w:lang w:val="es_ES" w:bidi="es_ES"/>
        </w:rPr>
        <w:t>Pregúntenles a las personas que están cerca: "¿Cómo se sienten?" Es posible que escuchen cosas como:</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Al mismo tiempo que Jesús muere, la cortina del templo se divide en dos, comenzando desde la parte superior y yendo hasta abajo. El templo está al otro lado de Jerusalén de donde Jesús muere. Dios también hace que la tierra tiemble, las rocas se partan y las tumbas se abran. Entonces Dios resucita a su pueblo de entre los muertos y al tercer día ellos van a Jerusalén, donde son vistos por muchas personas.</w:t>
      </w:r>
    </w:p>
    <w:p>
      <w:pPr/>
      <w:r>
        <w:rPr>
          <w:lang w:val="es_ES" w:bidi="es_ES"/>
        </w:rPr>
      </w:r>
      <w:r>
        <w:rPr>
          <w:lang w:val="es_ES" w:bidi="es_ES"/>
        </w:rPr>
        <w:t>Un oficial romano, o centurión, y otros oficiales están de pie cerca de la cruz porque son responsables de la crucifixión de Jesús. Los centuriones tienen miedo, o están asombrados, y uno de ellos dice: "¡Estoy seguro de que este hombre era el Hijo de Dios!"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centurión: "¿Cómo te sientes?" Es posible que escuchen cosas como:</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Muchas mujeres que siguieron y ayudaron a Jesús estaban allí observando desde lejos. Mateo nos dice quiénes son tres de estas mujeres: María de Magdala, María la madre de Jacobo y de José, y la madre de los hijos de Zebedeo.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mujeres cómo se sienten. Esperen escuchar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más fácil de entender.</w:t>
      </w:r>
    </w:p>
    <w:p>
      <w:pPr/>
      <w:r>
        <w:rPr>
          <w:lang w:val="es_ES" w:bidi="es_ES"/>
        </w:rPr>
      </w:r>
      <w:r>
        <w:rPr>
          <w:lang w:val="es_ES" w:bidi="es_ES"/>
        </w:rPr>
        <w:t xml:space="preserve">Al mediodía, la </w:t>
      </w:r>
      <w:r>
        <w:rPr>
          <w:b/>
          <w:lang w:val="es_ES" w:bidi="es_ES"/>
        </w:rPr>
        <w:t>oscuridad cayó</w:t>
      </w:r>
      <w:r>
        <w:rPr>
          <w:lang w:val="es_ES" w:bidi="es_ES"/>
        </w:rPr>
        <w:t xml:space="preserve"> sobre toda la tierra hasta las tres de la tarde. Hubo "oscuridad" significa que el sol dejó de iluminar. Esto sucedió al mediodía, o la sexta hora del tiempo judío, y Jesús gritó a las 3 de la tarde, o a la novena hora. La sexta hora se consideraba el punto medio entre el amanecer y el atardecer. Es posible que algunos idiomas no tengan las palabras para dar una hora exacta de tiempo. Si ese es el caso, pueden decir algo como, "mediodía", o "a mitad del día", o como sea que hablen de los tiempos del día en su cultura.</w:t>
      </w:r>
    </w:p>
    <w:p>
      <w:pPr/>
      <w:r>
        <w:rPr>
          <w:lang w:val="es_ES" w:bidi="es_ES"/>
        </w:rPr>
      </w:r>
      <w:r>
        <w:rPr>
          <w:lang w:val="es_ES" w:bidi="es_ES"/>
        </w:rPr>
        <w:t>Jesús gritó: "¿</w:t>
      </w:r>
      <w:r>
        <w:rPr>
          <w:b/>
          <w:lang w:val="es_ES" w:bidi="es_ES"/>
        </w:rPr>
        <w:t>Elí, Elí, lema sabachthani</w:t>
      </w:r>
      <w:r>
        <w:rPr>
          <w:lang w:val="es_ES" w:bidi="es_ES"/>
        </w:rPr>
        <w:t xml:space="preserve">?" Esto es en hebreo y arameo para "Dios mío, Dios mío, ¿por qué me has abandonado?" o "¿Por qué me has abandonado?" Jesús probablemente dice el nombre de Dios, </w:t>
      </w:r>
      <w:r>
        <w:rPr>
          <w:b/>
          <w:lang w:val="es_ES" w:bidi="es_ES"/>
        </w:rPr>
        <w:t>Elí</w:t>
      </w:r>
      <w:r>
        <w:rPr>
          <w:lang w:val="es_ES" w:bidi="es_ES"/>
        </w:rPr>
        <w:t>, en hebreo, y luego el resto de la pregunta en arameo. El hebreo era el idioma de la Escritura judía, pero el arameo era el idioma que el pueblo judío hablaba durante los tiempos romanos. Mateo nos da tanto el hebreo como el arameo, y su traducción a nuestro idioma. Es posible que ustedes necesiten hacer esto también. Si es así, intenten decir la frase hebrea de una manera similar al hebreo y al arameo original, y luego traduzcan a su idioma tal como Mateo lo hace para su audiencia.</w:t>
      </w:r>
    </w:p>
    <w:p>
      <w:pPr/>
      <w:r>
        <w:rPr>
          <w:lang w:val="es_ES" w:bidi="es_ES"/>
        </w:rPr>
      </w:r>
      <w:r>
        <w:rPr>
          <w:lang w:val="es_ES" w:bidi="es_ES"/>
        </w:rPr>
        <w:t xml:space="preserve">Algunas de las personas pensaban que Jesús estaba llamando al profeta </w:t>
      </w:r>
      <w:r>
        <w:rPr>
          <w:b/>
          <w:lang w:val="es_ES" w:bidi="es_ES"/>
        </w:rPr>
        <w:t>Elías</w:t>
      </w:r>
      <w:r>
        <w:rPr>
          <w:lang w:val="es_ES" w:bidi="es_ES"/>
        </w:rPr>
        <w:t xml:space="preserve">. Traduzcan el nombre de Elías de la misma manera que lo han hecho en los pasajes anteriores. Consulten el Glosario Principal para una definición de </w:t>
      </w:r>
      <w:r>
        <w:rPr>
          <w:lang w:val="es_ES" w:bidi="es_ES"/>
        </w:rPr>
        <w:t>Elías</w:t>
      </w:r>
      <w:r>
        <w:rPr>
          <w:lang w:val="es_ES" w:bidi="es_ES"/>
        </w:rPr>
        <w:t>.</w:t>
      </w:r>
    </w:p>
    <w:p>
      <w:pPr/>
      <w:r>
        <w:rPr>
          <w:lang w:val="es_ES" w:bidi="es_ES"/>
        </w:rPr>
      </w:r>
      <w:r>
        <w:rPr>
          <w:lang w:val="es_ES" w:bidi="es_ES"/>
        </w:rPr>
        <w:t xml:space="preserve">Alguien le dio a Jesús </w:t>
      </w:r>
      <w:r>
        <w:rPr>
          <w:b/>
          <w:lang w:val="es_ES" w:bidi="es_ES"/>
        </w:rPr>
        <w:t>vino agrio</w:t>
      </w:r>
      <w:r>
        <w:rPr>
          <w:lang w:val="es_ES" w:bidi="es_ES"/>
        </w:rPr>
        <w:t xml:space="preserve">, o </w:t>
      </w:r>
      <w:r>
        <w:rPr>
          <w:b/>
          <w:lang w:val="es_ES" w:bidi="es_ES"/>
        </w:rPr>
        <w:t>vinagre de vino</w:t>
      </w:r>
      <w:r>
        <w:rPr>
          <w:lang w:val="es_ES" w:bidi="es_ES"/>
        </w:rPr>
        <w:t xml:space="preserve"> para beber tratando de ayudarlo a no tener sed. El </w:t>
      </w:r>
      <w:r>
        <w:rPr>
          <w:b/>
          <w:lang w:val="es_ES" w:bidi="es_ES"/>
        </w:rPr>
        <w:t>vinagre de vino</w:t>
      </w:r>
      <w:r>
        <w:rPr>
          <w:lang w:val="es_ES" w:bidi="es_ES"/>
        </w:rPr>
        <w:t xml:space="preserve"> es una bebida fermentada barata que ayuda a no tener sed. Como el vino está en una esponja, se puede decir que le ofrecieron a Jesús para que chupara.</w:t>
      </w:r>
    </w:p>
    <w:p>
      <w:pPr/>
      <w:r>
        <w:rPr>
          <w:lang w:val="es_ES" w:bidi="es_ES"/>
        </w:rPr>
      </w:r>
      <w:r>
        <w:rPr>
          <w:lang w:val="es_ES" w:bidi="es_ES"/>
        </w:rPr>
        <w:t xml:space="preserve">Jesús </w:t>
      </w:r>
      <w:r>
        <w:rPr>
          <w:b/>
          <w:lang w:val="es_ES" w:bidi="es_ES"/>
        </w:rPr>
        <w:t>exhaló su último aliento</w:t>
      </w:r>
      <w:r>
        <w:rPr>
          <w:lang w:val="es_ES" w:bidi="es_ES"/>
        </w:rPr>
        <w:t>, o entregó su espíritu, lo cual significa que murió.</w:t>
      </w:r>
    </w:p>
    <w:p>
      <w:pPr/>
      <w:r>
        <w:rPr>
          <w:lang w:val="es_ES" w:bidi="es_ES"/>
        </w:rPr>
      </w:r>
      <w:r>
        <w:rPr>
          <w:lang w:val="es_ES" w:bidi="es_ES"/>
        </w:rPr>
        <w:t xml:space="preserve">Deténganse aquí y discutan como equipo de traducción: ¿Entenderá su audiencia que Jesús murió en ese momento, o necesitan decirlo de manera explícita? ¿Necesitan decir "Jesús murió"? </w:t>
      </w:r>
    </w:p>
    <w:p>
      <w:pPr/>
      <w:r>
        <w:rPr>
          <w:lang w:val="es_ES" w:bidi="es_ES"/>
        </w:rPr>
      </w:r>
      <w:r>
        <w:rPr>
          <w:lang w:val="es_ES" w:bidi="es_ES"/>
        </w:rPr>
        <w:t xml:space="preserve">Cuando Jesús murió, la </w:t>
      </w:r>
      <w:r>
        <w:rPr>
          <w:b/>
          <w:lang w:val="es_ES" w:bidi="es_ES"/>
        </w:rPr>
        <w:t>cortina</w:t>
      </w:r>
      <w:r>
        <w:rPr>
          <w:lang w:val="es_ES" w:bidi="es_ES"/>
        </w:rPr>
        <w:t xml:space="preserve"> del </w:t>
      </w:r>
      <w:r>
        <w:rPr>
          <w:b/>
          <w:lang w:val="es_ES" w:bidi="es_ES"/>
        </w:rPr>
        <w:t>templo</w:t>
      </w:r>
      <w:r>
        <w:rPr>
          <w:lang w:val="es_ES" w:bidi="es_ES"/>
        </w:rPr>
        <w:t xml:space="preserve"> se rasgó de arriba a abajo. Había dos cortinas en el templo, y no estamos seguros de cuál de ellas fue rasgada. Sin embargo, la cortina principal en el interior del templo medía 20 metros de largo y 10 metros de ancho. La cortina estaba hecha de tela y las personas la colgaban para cubrir una entrada. Pueden decir que "la cortina se dividió en dos partes". El templo era el lugar judío de adoración y sacrificio en Jerusalén. Usen la misma palabra para templo que han usado en los pasajes anteriores. Consulten el Glosario Principal para una definición de </w:t>
      </w:r>
      <w:r>
        <w:rPr>
          <w:lang w:val="es_ES" w:bidi="es_ES"/>
        </w:rPr>
        <w:t>templo</w:t>
      </w:r>
      <w:r>
        <w:rPr>
          <w:lang w:val="es_ES" w:bidi="es_ES"/>
        </w:rPr>
        <w:t>.</w:t>
      </w:r>
    </w:p>
    <w:p>
      <w:pPr/>
      <w:r>
        <w:rPr>
          <w:lang w:val="es_ES" w:bidi="es_ES"/>
        </w:rPr>
      </w:r>
      <w:r>
        <w:rPr>
          <w:lang w:val="es_ES" w:bidi="es_ES"/>
        </w:rPr>
        <w:t xml:space="preserve">Cuando Jesús murió, el </w:t>
      </w:r>
      <w:r>
        <w:rPr>
          <w:b/>
          <w:lang w:val="es_ES" w:bidi="es_ES"/>
        </w:rPr>
        <w:t>centurión</w:t>
      </w:r>
      <w:r>
        <w:rPr>
          <w:lang w:val="es_ES" w:bidi="es_ES"/>
        </w:rPr>
        <w:t xml:space="preserve"> y los oficiales que eran responsables de su ejecución dijeron: "¡Verdaderamente él era el </w:t>
      </w:r>
      <w:r>
        <w:rPr>
          <w:b/>
          <w:lang w:val="es_ES" w:bidi="es_ES"/>
        </w:rPr>
        <w:t>Hijo de Dios</w:t>
      </w:r>
      <w:r>
        <w:rPr>
          <w:lang w:val="es_ES" w:bidi="es_ES"/>
        </w:rPr>
        <w:t>!"</w:t>
      </w:r>
    </w:p>
    <w:p>
      <w:pPr/>
      <w:r>
        <w:rPr>
          <w:lang w:val="es_ES" w:bidi="es_ES"/>
        </w:rPr>
      </w:r>
      <w:r>
        <w:rPr>
          <w:lang w:val="es_ES" w:bidi="es_ES"/>
        </w:rPr>
        <w:t xml:space="preserve">Un </w:t>
      </w:r>
      <w:r>
        <w:rPr>
          <w:b/>
          <w:lang w:val="es_ES" w:bidi="es_ES"/>
        </w:rPr>
        <w:t>centurión</w:t>
      </w:r>
      <w:r>
        <w:rPr>
          <w:lang w:val="es_ES" w:bidi="es_ES"/>
        </w:rPr>
        <w:t xml:space="preserve"> es un oficial romano del ejército que comanda a cien soldados. Consulten el Glosario Principal para una definición de </w:t>
      </w:r>
      <w:r>
        <w:rPr>
          <w:lang w:val="es_ES" w:bidi="es_ES"/>
        </w:rPr>
        <w:t>centurión</w:t>
      </w:r>
      <w:r>
        <w:rPr>
          <w:lang w:val="es_ES" w:bidi="es_ES"/>
        </w:rPr>
        <w:t>.</w:t>
      </w:r>
    </w:p>
    <w:p>
      <w:pPr/>
      <w:r>
        <w:rPr>
          <w:lang w:val="es_ES" w:bidi="es_ES"/>
        </w:rPr>
      </w:r>
      <w:r>
        <w:rPr>
          <w:lang w:val="es_ES" w:bidi="es_ES"/>
        </w:rPr>
        <w:t xml:space="preserve">Traduzcan </w:t>
      </w:r>
      <w:r>
        <w:rPr>
          <w:b/>
          <w:lang w:val="es_ES" w:bidi="es_ES"/>
        </w:rPr>
        <w:t>Hijo de Dios</w:t>
      </w:r>
      <w:r>
        <w:rPr>
          <w:lang w:val="es_ES" w:bidi="es_ES"/>
        </w:rPr>
        <w:t xml:space="preserve"> de la misma manera que lo han hecho en los pasajes anteriores. Consulten el Glosario Principal para una definición de </w:t>
      </w:r>
      <w:r>
        <w:rPr>
          <w:lang w:val="es_ES" w:bidi="es_ES"/>
        </w:rPr>
        <w:t>Hijo de Dios</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Mateo 27:57–66</w:t>
      </w:r>
      <w:r>
        <w:rPr>
          <w:lang w:val="es_ES" w:bidi="es_ES"/>
        </w:rPr>
      </w:r>
    </w:p>
    <w:p>
      <w:pPr>
        <w:pStyle w:val="Heading3"/>
      </w:pPr>
      <w:r>
        <w:rPr>
          <w:lang w:val="es_ES" w:bidi="es_ES"/>
        </w:rPr>
        <w:t>Escuchar con el corazón</w:t>
      </w:r>
    </w:p>
    <w:p>
      <w:pPr/>
      <w:r>
        <w:rPr>
          <w:lang w:val="es_ES" w:bidi="es_ES"/>
        </w:rPr>
      </w:r>
      <w:r>
        <w:rPr>
          <w:lang w:val="es_ES" w:bidi="es_ES"/>
        </w:rPr>
        <w:t>Escuchen Mateo 27:57–66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más fácil de entender.</w:t>
      </w:r>
    </w:p>
    <w:p>
      <w:pPr/>
      <w:r>
        <w:rPr>
          <w:lang w:val="es_ES" w:bidi="es_ES"/>
        </w:rPr>
      </w:r>
      <w:r>
        <w:rPr>
          <w:lang w:val="es_ES" w:bidi="es_ES"/>
        </w:rPr>
        <w:t>Este pasaje comienza la noche después de que Jesús murió. En la cultura judía, el día comenzaba por la noche, cuando el sol se ponía, y continuaba hasta el atardecer del día siguiente. Para los judíos, el día de la muerte de Jesús había terminado. Un hombre rico llamado José, que también era discípulo de Jesús, llegó al lugar.</w:t>
      </w:r>
    </w:p>
    <w:p>
      <w:pPr/>
      <w:r>
        <w:rPr>
          <w:lang w:val="es_ES" w:bidi="es_ES"/>
        </w:rPr>
      </w:r>
      <w:r>
        <w:rPr>
          <w:lang w:val="es_ES" w:bidi="es_ES"/>
        </w:rPr>
        <w:t>En este pasaje se dan algunos detalles sobre el hombre llamado José. Él era de la ciudad de Arimatea, que se encontraba a unos 32 kilómetros (o 20 millas) al noroeste de Jerusalén. José era rico y un discípulo de Jesús. También sabemos por otros Evangelios que José era un miembro prominente o muy respetado del consejo religioso judío, llamado Sanedrín.</w:t>
      </w:r>
    </w:p>
    <w:p>
      <w:pPr/>
      <w:r>
        <w:rPr>
          <w:lang w:val="es_ES" w:bidi="es_ES"/>
        </w:rPr>
      </w:r>
      <w:r>
        <w:rPr>
          <w:lang w:val="es_ES" w:bidi="es_ES"/>
        </w:rPr>
        <w:t>Los romanos generalmente arrojaban a los criminales que habían sido crucificados a una fosa común. José quería honrar a Jesús dando a su cuerpo un entierro adecuado. José era valiente y le pidió a Pilato el cuerpo de Jesús. Esto quiere decir que José le pidió permiso a Pilato para enterrar a Jesús. Recordarán que Pilato era el gobernador romano que dio la orden de crucificar a Jesús. Pilato estaba dispuesto a permitir que José se llevara el cuerpo.</w:t>
      </w:r>
    </w:p>
    <w:p>
      <w:pPr/>
      <w:r>
        <w:rPr>
          <w:lang w:val="es_ES" w:bidi="es_ES"/>
        </w:rPr>
      </w:r>
      <w:r>
        <w:rPr>
          <w:lang w:val="es_ES" w:bidi="es_ES"/>
        </w:rPr>
        <w:t xml:space="preserve">Deténganse aquí y conversen: ¿Qué tan importante es el entierro en su cultura? ¿Cuáles son las prácticas de entierro comunes entre su pueblo? ¿En qué se diferencian las prácticas de entierro cuando una persona es respetada en lugar de una que no es respetada? ¿Hay diferentes prácticas para hombres y para mujeres? ¿Para personas mayores y para jóvenes? </w:t>
      </w:r>
    </w:p>
    <w:p>
      <w:pPr/>
      <w:r>
        <w:rPr>
          <w:lang w:val="es_ES" w:bidi="es_ES"/>
        </w:rPr>
      </w:r>
      <w:r>
        <w:rPr>
          <w:lang w:val="es_ES" w:bidi="es_ES"/>
        </w:rPr>
        <w:t>El pasaje nos dice que José preparó el cuerpo de Jesús para entierro. Solo había un corto tiempo para cumplir esta tarea y la tarea no era simple. Aunque Mateo no nos dice que José tuviera ayuda, muchos creen que José tuvo ayuda, posiblemente de sus siervos. José envolvió el cuerpo muerto de Jesús en un paño de lino largo y limpio. El lino es un tipo de tela de alta calidad hecha de la planta de lino, similar al algodón. Según la costumbre judía, las personas envolvían los cuerpos muertos en esa tela antes de enterrarlos. Mateo no menciona que José haya lavado el cuerpo antes de envolverlo, pero los estudiosos creen que José lavó el cuerpo. Lavar un cuerpo sin vida es una parte tan importante de la costumbre funeraria judía que la ley judía permitía que las personas lavaran un cuerpo sin vida en el sábado. Después de envolver el cuerpo de Jesús, José lo colocó en su propia tumba nueva, una cueva funeraria que él había tallado en la roca. José entonces hizo rodar una piedra grande sobre la entrada de la tumba.</w:t>
      </w:r>
    </w:p>
    <w:p>
      <w:pPr/>
      <w:r>
        <w:rPr>
          <w:lang w:val="es_ES" w:bidi="es_ES"/>
        </w:rPr>
      </w:r>
      <w:r>
        <w:rPr>
          <w:lang w:val="es_ES" w:bidi="es_ES"/>
        </w:rPr>
        <w:t>Deténganse aquí y muestren una foto de tela de lino. Muestren una foto de una tumba tallada en roca con una piedra grande en la entrada. Hablen sobre las costumbres de entierro entre tu pueblo. ¿Cómo preparan las personas un cuerpo muerto para el entierro? ¿Dónde colocan el cuerpo después de la preparación para el entierro?</w:t>
      </w:r>
    </w:p>
    <w:p>
      <w:pPr/>
      <w:r>
        <w:rPr>
          <w:lang w:val="es_ES" w:bidi="es_ES"/>
        </w:rPr>
      </w:r>
      <w:r>
        <w:rPr>
          <w:lang w:val="es_ES" w:bidi="es_ES"/>
        </w:rPr>
        <w:t>María Magdalena y la otra María, asumimos la madre de Jacobo y José, estuvieron allí sentadas frente a la tumba, y vieron dónde José de Arimatea colocó el cuerpo de Jesús. En la cultura judía, las mujeres no eran testigos oculares válidos. Sin embargo, las mujeres eran las únicas de los discípulos de Jesús que observaron lo que le sucedió al cuerpo de Jesús. Mateo muestra que este relato es una historia verdadera dándonos detalles verdaderos sobre lo que sucedió.</w:t>
      </w:r>
    </w:p>
    <w:p>
      <w:pPr/>
      <w:r>
        <w:rPr>
          <w:lang w:val="es_ES" w:bidi="es_ES"/>
        </w:rPr>
      </w:r>
      <w:r>
        <w:rPr>
          <w:lang w:val="es_ES" w:bidi="es_ES"/>
        </w:rPr>
        <w:t>Deténganse aquí y conversen en equipo: En su cultura, ¿qué papel tienen las mujeres como testigos de eventos? ¿Quién tiene autoridad para ser testigo de un evento y decir lo que sucedió?</w:t>
      </w:r>
    </w:p>
    <w:p>
      <w:pPr/>
      <w:r>
        <w:rPr>
          <w:lang w:val="es_ES" w:bidi="es_ES"/>
        </w:rPr>
      </w:r>
      <w:r>
        <w:rPr>
          <w:lang w:val="es_ES" w:bidi="es_ES"/>
        </w:rPr>
        <w:t>Jesús murió el día de la Preparación para el sábado, el día de descanso judío. El día después de que Jesús murió, que era sábado, los líderes religiosos, o los sumos sacerdotes y los fariseos se presentaron ante Pilato y le pidieron que asegurara la tumba de Jesús. Esto habría sido muy extraño, pero no imposible. Por lo general, no se habrían contaminado yendo a la presencia del gobernador romano el sábado. Le dicen a Pilato que el impostor, o mentiroso, o engañador, Jesús dijo que resucitaría después de 3 días. Los líderes religiosos no quieren que los discípulos vayan a robar el cuerpo y le digan a las personas que Jesús resucitó de entre los muertos. Los líderes religiosos dicen que este engaño o mentira será peor que el primero, cuando Jesús dijo que era el Mesías.</w:t>
      </w:r>
    </w:p>
    <w:p>
      <w:pPr/>
      <w:r>
        <w:rPr>
          <w:lang w:val="es_ES" w:bidi="es_ES"/>
        </w:rPr>
      </w:r>
      <w:r>
        <w:rPr>
          <w:lang w:val="es_ES" w:bidi="es_ES"/>
        </w:rPr>
        <w:t>Pilato puso guardias a disposición de los líderes religiosos, y ellos fueron a vigilar la tumba y asegurarla. Todos juntos pusieron un sello en la piedra. Esto también habría sido extraño, ya que esto habría sido considerado trabajo en el sábado. Muchos estudiosos piensan que este sello significa que había algún tipo de marca en la piedra que indicaría si la piedra se había movido. Podría haber sido alguna arcilla que llenaba el espacio entre la piedra y la entrada de la tumba. Podría haber sido una marca específica que pudiera ser una indicación para los romanos o los líderes religiosos. Entonces colocaron a los guardias alrededor de la tumba para asegurarse de que nadie viniera a abrir la tumba ni perturbara el cuerpo.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tres escenas.</w:t>
      </w:r>
    </w:p>
    <w:p>
      <w:pPr/>
      <w:r>
        <w:rPr>
          <w:lang w:val="es_ES" w:bidi="es_ES"/>
        </w:rPr>
      </w:r>
      <w:r>
        <w:rPr>
          <w:b/>
          <w:lang w:val="es_ES" w:bidi="es_ES"/>
        </w:rPr>
        <w:t>Primera escena:</w:t>
      </w:r>
      <w:r>
        <w:rPr>
          <w:lang w:val="es_ES" w:bidi="es_ES"/>
        </w:rPr>
        <w:t xml:space="preserve"> Son las primeras horas de la noche, unas horas después de la muerte de Jesús. Recuerden que los días judíos comenzaban cuando el sol se ponía. José de Arimatea va a Pilato para obtener permiso para enterrar el cuerpo de Jesús. Pilato le da permiso a José para enterrar el cuerpo de Jesús.</w:t>
      </w:r>
    </w:p>
    <w:p>
      <w:pPr/>
      <w:r>
        <w:rPr>
          <w:lang w:val="es_ES" w:bidi="es_ES"/>
        </w:rPr>
      </w:r>
      <w:r>
        <w:rPr>
          <w:b/>
          <w:lang w:val="es_ES" w:bidi="es_ES"/>
        </w:rPr>
        <w:t>Segunda escena:</w:t>
      </w:r>
      <w:r>
        <w:rPr>
          <w:lang w:val="es_ES" w:bidi="es_ES"/>
        </w:rPr>
        <w:t xml:space="preserve"> José prepara el cuerpo de Jesús para el entierro. Él envuelve el cuerpo de Jesús en una tela larga de lino. José había tallado su tumba en una roca, por lo que José puso el cuerpo de Jesús en la tumba. José colocó una piedra grande sobre la entrada. María Magdalena y María, la madre de Jacobo y José, ven dónde es puesto el cuerpo de Jesús.</w:t>
      </w:r>
    </w:p>
    <w:p>
      <w:pPr/>
      <w:r>
        <w:rPr>
          <w:lang w:val="es_ES" w:bidi="es_ES"/>
        </w:rPr>
      </w:r>
      <w:r>
        <w:rPr>
          <w:b/>
          <w:lang w:val="es_ES" w:bidi="es_ES"/>
        </w:rPr>
        <w:t>Tercera escena:</w:t>
      </w:r>
      <w:r>
        <w:rPr>
          <w:lang w:val="es_ES" w:bidi="es_ES"/>
        </w:rPr>
        <w:t xml:space="preserve"> Los líderes religiosos le piden a Pilato que vigile la tumba. Pilato les da guardias para que estén cerca de la tumba, y ellos ponen un sello en la tumba.</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José de Arimatea</w:t>
      </w:r>
    </w:p>
    <w:p>
      <w:pPr>
        <w:pStyle w:val="ListBullet"/>
        <w:spacing w:line="240" w:lineRule="auto"/>
        <w:ind w:left="720"/>
      </w:pPr>
      <w:r>
        <w:rPr>
          <w:lang w:val="es_ES" w:bidi="es_ES"/>
        </w:rPr>
      </w:r>
      <w:r>
        <w:rPr>
          <w:lang w:val="es_ES" w:bidi="es_ES"/>
        </w:rPr>
        <w:t>María Magdalena</w:t>
      </w:r>
    </w:p>
    <w:p>
      <w:pPr>
        <w:pStyle w:val="ListBullet"/>
        <w:spacing w:line="240" w:lineRule="auto"/>
        <w:ind w:left="720"/>
      </w:pPr>
      <w:r>
        <w:rPr>
          <w:lang w:val="es_ES" w:bidi="es_ES"/>
        </w:rPr>
      </w:r>
      <w:r>
        <w:rPr>
          <w:lang w:val="es_ES" w:bidi="es_ES"/>
        </w:rPr>
        <w:t>María la madre de Jacobo y de José.</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Sumos sacerdotes</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Guardias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Por la noche, cerca del comienzo del sábado, o cuando el sol se había puesto, José de Arimatea le pidió permiso a Pilato para enterrar el cuerpo de Jesús. Es importante recordar que José era discípulo de Jesús, aunque no era uno de los 12. José probablemente quería tomar el cuerpo de Jesús para evitar que permaneciera colgado de un árbol durante el sábado. La ley judía requería que los muertos fueran enterrados antes del sábado.</w:t>
      </w:r>
    </w:p>
    <w:p>
      <w:pPr/>
      <w:r>
        <w:rPr>
          <w:lang w:val="es_ES" w:bidi="es_ES"/>
        </w:rPr>
      </w:r>
      <w:r>
        <w:rPr>
          <w:lang w:val="es_ES" w:bidi="es_ES"/>
        </w:rPr>
        <w:t>Pilato le da permiso a José para enterrar el cuerpo de Jesús. José tomó el cuerpo de Jesús, lo envolvió en una tela de lino limpia y luego lo puso en su propia tumba nueva. En esa época, las tumbas generalmente tenían una abertura a unos 3/4 de metro sobre el suelo. En el interior había un estante o un banco de piedra para depositar un cuerpo. Podría haber más de un estante, dependiendo de la riqueza y de los miembros de la familia. Las personas hacían rodar una piedra grande por un surco inclinado para cubrir la entrada y mantener a los animales afuera de la tumba. José tenía una tumba que habría sido similar a esta, ya que hombres ricos eran dueños de este tipo de tumbas. José hizo rodar una piedra frente a la tumba y se marchó.</w:t>
      </w:r>
    </w:p>
    <w:p>
      <w:pPr/>
      <w:r>
        <w:rPr>
          <w:lang w:val="es_ES" w:bidi="es_ES"/>
        </w:rPr>
      </w:r>
      <w:r>
        <w:rPr>
          <w:lang w:val="es_ES" w:bidi="es_ES"/>
        </w:rPr>
        <w:t>Miren nuevamente la imagen de la tumba.</w:t>
      </w:r>
    </w:p>
    <w:p>
      <w:pPr/>
      <w:r>
        <w:rPr>
          <w:lang w:val="es_ES" w:bidi="es_ES"/>
        </w:rPr>
      </w:r>
      <w:r>
        <w:rPr>
          <w:lang w:val="es_ES" w:bidi="es_ES"/>
        </w:rPr>
        <w:t>María Magdalena y la otra María estaban sentadas frente a la tumba.</w:t>
      </w:r>
    </w:p>
    <w:p>
      <w:pPr/>
      <w:r>
        <w:rPr>
          <w:lang w:val="es_ES" w:bidi="es_ES"/>
        </w:rPr>
      </w:r>
      <w:r>
        <w:rPr>
          <w:lang w:val="es_ES" w:bidi="es_ES"/>
        </w:rPr>
        <w:t>El día después de la muerte de Jesús, que también era el día de reposo, los sumos sacerdotes y los fariseos fueron ante Pilato y le pidieron que vigilara la tumba del "engañador", estafador o mentiroso. Pilato les dio guardias para vigilar la tumba y ellos pusieron un sello en la tumba.</w:t>
      </w:r>
    </w:p>
    <w:p>
      <w:pPr/>
      <w:r>
        <w:rPr>
          <w:lang w:val="es_ES" w:bidi="es_ES"/>
        </w:rPr>
      </w:r>
      <w:r>
        <w:rPr>
          <w:lang w:val="es_ES" w:bidi="es_ES"/>
        </w:rPr>
        <w:t>Conversen sobre cómo traducirán "sello en la tumba". Como equipo, dibujen cómo piensan que sería el sello o la marca de un líder religioso hoy. Dibujen cómo piensan que se habría visto este sello para los líderes judíos, y también para los romanos. Diseñen cómo sería su sello o marca.</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tres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José de Arimatea</w:t>
      </w:r>
    </w:p>
    <w:p>
      <w:pPr>
        <w:pStyle w:val="ListBullet"/>
        <w:spacing w:line="240" w:lineRule="auto"/>
        <w:ind w:left="720"/>
      </w:pPr>
      <w:r>
        <w:rPr>
          <w:lang w:val="es_ES" w:bidi="es_ES"/>
        </w:rPr>
      </w:r>
      <w:r>
        <w:rPr>
          <w:lang w:val="es_ES" w:bidi="es_ES"/>
        </w:rPr>
        <w:t>María Magdalena</w:t>
      </w:r>
    </w:p>
    <w:p>
      <w:pPr>
        <w:pStyle w:val="ListBullet"/>
        <w:spacing w:line="240" w:lineRule="auto"/>
        <w:ind w:left="720"/>
      </w:pPr>
      <w:r>
        <w:rPr>
          <w:lang w:val="es_ES" w:bidi="es_ES"/>
        </w:rPr>
      </w:r>
      <w:r>
        <w:rPr>
          <w:lang w:val="es_ES" w:bidi="es_ES"/>
        </w:rPr>
        <w:t>María la madre de Jacobo y de José.</w:t>
      </w:r>
    </w:p>
    <w:p>
      <w:pPr>
        <w:pStyle w:val="ListBullet"/>
        <w:spacing w:line="240" w:lineRule="auto"/>
        <w:ind w:left="720"/>
      </w:pPr>
      <w:r>
        <w:rPr>
          <w:lang w:val="es_ES" w:bidi="es_ES"/>
        </w:rPr>
      </w:r>
      <w:r>
        <w:rPr>
          <w:lang w:val="es_ES" w:bidi="es_ES"/>
        </w:rPr>
        <w:t>Pilato</w:t>
      </w:r>
    </w:p>
    <w:p>
      <w:pPr>
        <w:pStyle w:val="ListBullet"/>
        <w:spacing w:line="240" w:lineRule="auto"/>
        <w:ind w:left="720"/>
      </w:pPr>
      <w:r>
        <w:rPr>
          <w:lang w:val="es_ES" w:bidi="es_ES"/>
        </w:rPr>
      </w:r>
      <w:r>
        <w:rPr>
          <w:lang w:val="es_ES" w:bidi="es_ES"/>
        </w:rPr>
        <w:t>Sumos sacerdotes</w:t>
      </w:r>
    </w:p>
    <w:p>
      <w:pPr>
        <w:pStyle w:val="ListBullet"/>
        <w:spacing w:line="240" w:lineRule="auto"/>
        <w:ind w:left="720"/>
      </w:pPr>
      <w:r>
        <w:rPr>
          <w:lang w:val="es_ES" w:bidi="es_ES"/>
        </w:rPr>
      </w:r>
      <w:r>
        <w:rPr>
          <w:lang w:val="es_ES" w:bidi="es_ES"/>
        </w:rPr>
        <w:t>Fariseos</w:t>
      </w:r>
    </w:p>
    <w:p>
      <w:pPr>
        <w:pStyle w:val="ListBullet"/>
        <w:spacing w:line="240" w:lineRule="auto"/>
        <w:ind w:left="720"/>
      </w:pPr>
      <w:r>
        <w:rPr>
          <w:lang w:val="es_ES" w:bidi="es_ES"/>
        </w:rPr>
      </w:r>
      <w:r>
        <w:rPr>
          <w:lang w:val="es_ES" w:bidi="es_ES"/>
        </w:rPr>
        <w:t>Guardias</w:t>
      </w:r>
    </w:p>
    <w:p>
      <w:pPr/>
      <w:r>
        <w:rPr>
          <w:lang w:val="es_ES" w:bidi="es_ES"/>
        </w:rPr>
      </w:r>
      <w:r>
        <w:rPr>
          <w:lang w:val="es_ES" w:bidi="es_ES"/>
        </w:rPr>
        <w:t>El equipo debe actuar la historia dos veces. Deben actuarlo en el idioma al que están traduciendo. La primera vez, el equipo deberá interpretar la historia completa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Es tarde en la tarde del día anterior al sábado. José de Arimatea va ante Pilato para obtener permiso para enterrar el cuerpo de Jesús.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José, "¿Cómo te sientes?" Escuchen cosas como: "Quiero honrar a Jesús. Él merece un entierro adecuado", "Valiente. Sé que Pilato ordenó que Jesús fuera ejecutado, pero voy a pedir permiso", o "Con prisa. Necesitamos que Jesús sea enterrado adecuadamente antes del comienzo del sábado". "Inútil. No sé qué más hacer para ayudar a Jesús".</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Pilato le da permiso a José para enterrar el cuerpo de Jesús. José prepara el cuerpo de Jesús envolviéndolo en una tela de lino larga. Desúes él coloca el cuerpo de Jesús en una tumba. Una piedra es colocada sobre la entrada de la tumba. María Magdalena y María, la madre de Jacobo, estaban sentadas al otro lado de la tumba.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 al actor que interpreta a José: "¿Cómo te sientes ahora?" Escuchen cosas como: "Me siento aliviado. Pudimos hacer esto antes del sábado", o "Me alegro de haber podido honrar a Jesús de esta manera".</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Al día siguiente, al comienzo del sábado, los sumos sacerdotes y los fariseos se reunieron con Pilato para pedirle que vigilara la tumba de Jesús, a quien llamaban el "engañador". Le dijeron a Pilato que Jesús había dicho que resucitaría de entre los muertos y que no querían que los discípulos de Jesús vinieran a robar el cuerpo de Jesús. Pilato les dio guardias para que los pusieran en la tumba y así vigilarla. Luego, con los guardias, pusieron un sello en la tumba.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sumos sacerdotes y a los fariseos cómo se sienten. Escuchen cosas como: "Me alegro de que esto haya terminado", "No hay manera de que los discípulos de Jesús puedan robar el cuerpo ahora", "Victoriosos sobre este mentiroso".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más fácil de entender.</w:t>
      </w:r>
    </w:p>
    <w:p>
      <w:pPr/>
      <w:r>
        <w:rPr>
          <w:lang w:val="es_ES" w:bidi="es_ES"/>
        </w:rPr>
      </w:r>
      <w:r>
        <w:rPr>
          <w:lang w:val="es_ES" w:bidi="es_ES"/>
        </w:rPr>
        <w:t xml:space="preserve">José de Arimatea era un hombre rico que era </w:t>
      </w:r>
      <w:r>
        <w:rPr>
          <w:b/>
          <w:lang w:val="es_ES" w:bidi="es_ES"/>
        </w:rPr>
        <w:t>discípulo</w:t>
      </w:r>
      <w:r>
        <w:rPr>
          <w:lang w:val="es_ES" w:bidi="es_ES"/>
        </w:rPr>
        <w:t xml:space="preserve"> de Jesús. Los discípulos eran seguidores de Jesús. Usen la misma palabra para discípulo que han usado antes. Consulten el Glosario Principal para una definición de </w:t>
      </w:r>
      <w:r>
        <w:rPr>
          <w:lang w:val="es_ES" w:bidi="es_ES"/>
        </w:rPr>
        <w:t>discípulo</w:t>
      </w:r>
      <w:r>
        <w:rPr>
          <w:lang w:val="es_ES" w:bidi="es_ES"/>
        </w:rPr>
        <w:t>.</w:t>
      </w:r>
    </w:p>
    <w:p>
      <w:pPr/>
      <w:r>
        <w:rPr>
          <w:lang w:val="es_ES" w:bidi="es_ES"/>
        </w:rPr>
      </w:r>
      <w:r>
        <w:rPr>
          <w:lang w:val="es_ES" w:bidi="es_ES"/>
        </w:rPr>
        <w:t xml:space="preserve">José le pidió a </w:t>
      </w:r>
      <w:r>
        <w:rPr>
          <w:b/>
          <w:lang w:val="es_ES" w:bidi="es_ES"/>
        </w:rPr>
        <w:t>Pilato</w:t>
      </w:r>
      <w:r>
        <w:rPr>
          <w:lang w:val="es_ES" w:bidi="es_ES"/>
        </w:rPr>
        <w:t xml:space="preserve"> permiso para enterrar el cuerpo de Jesús. Pilato era el gobernador de Judea y había ordenado que Jesús fuera crucificado. Usen la misma palabra que usaron anteriormente para traducir Pilato.</w:t>
      </w:r>
    </w:p>
    <w:p>
      <w:pPr/>
      <w:r>
        <w:rPr>
          <w:lang w:val="es_ES" w:bidi="es_ES"/>
        </w:rPr>
      </w:r>
      <w:r>
        <w:rPr>
          <w:lang w:val="es_ES" w:bidi="es_ES"/>
        </w:rPr>
        <w:t xml:space="preserve">José envolvió el cuerpo de Jesús en una tela de lino y lo colocó en una </w:t>
      </w:r>
      <w:r>
        <w:rPr>
          <w:b/>
          <w:lang w:val="es_ES" w:bidi="es_ES"/>
        </w:rPr>
        <w:t>tumba</w:t>
      </w:r>
      <w:r>
        <w:rPr>
          <w:lang w:val="es_ES" w:bidi="es_ES"/>
        </w:rPr>
        <w:t xml:space="preserve"> que había sido tallada en una roca. Una tumba es un lugar de entierro. Era la costumbre judía enterrar a los muertos en cuevas naturales o en cuevas que se habían tallado en la roca. Una piedra grande se rodó sobre la entrada de la tumba. Recuerden usar la palabra para tumba que han usado en los pasajes anteriores. Consulten el Glosario Principal para una definición de </w:t>
      </w:r>
      <w:r>
        <w:rPr>
          <w:lang w:val="es_ES" w:bidi="es_ES"/>
        </w:rPr>
        <w:t>tumba</w:t>
      </w:r>
      <w:r>
        <w:rPr>
          <w:lang w:val="es_ES" w:bidi="es_ES"/>
        </w:rPr>
        <w:t>.</w:t>
      </w:r>
    </w:p>
    <w:p>
      <w:pPr/>
      <w:r>
        <w:rPr>
          <w:lang w:val="es_ES" w:bidi="es_ES"/>
        </w:rPr>
      </w:r>
      <w:r>
        <w:rPr>
          <w:lang w:val="es_ES" w:bidi="es_ES"/>
        </w:rPr>
        <w:t xml:space="preserve">Al día siguiente después del </w:t>
      </w:r>
      <w:r>
        <w:rPr>
          <w:b/>
          <w:lang w:val="es_ES" w:bidi="es_ES"/>
        </w:rPr>
        <w:t>día de la Preparación</w:t>
      </w:r>
      <w:r>
        <w:rPr>
          <w:lang w:val="es_ES" w:bidi="es_ES"/>
        </w:rPr>
        <w:t xml:space="preserve">, los </w:t>
      </w:r>
      <w:r>
        <w:rPr>
          <w:b/>
          <w:lang w:val="es_ES" w:bidi="es_ES"/>
        </w:rPr>
        <w:t>sumos sacerdotes</w:t>
      </w:r>
      <w:r>
        <w:rPr>
          <w:lang w:val="es_ES" w:bidi="es_ES"/>
        </w:rPr>
        <w:t xml:space="preserve"> y los </w:t>
      </w:r>
      <w:r>
        <w:rPr>
          <w:b/>
          <w:lang w:val="es_ES" w:bidi="es_ES"/>
        </w:rPr>
        <w:t>fariseos</w:t>
      </w:r>
      <w:r>
        <w:rPr>
          <w:lang w:val="es_ES" w:bidi="es_ES"/>
        </w:rPr>
        <w:t xml:space="preserve"> fueron a encontrarse con Pilato. El día de la preparación era el día antes del sábado y el día en que Jesús murió. Los sumos sacerdotes y los fariseos eran los líderes religiosos judíos que habían ido ante Pilato para que Jesús fuera sentenciado a muerte. Usen las mismas palabras que han usado anteriormente para sumos sacerdotes y fariseos. Consulten el Glosario Principal para una definición de </w:t>
      </w:r>
      <w:r>
        <w:rPr>
          <w:lang w:val="es_ES" w:bidi="es_ES"/>
        </w:rPr>
        <w:t>sumos sacerdotes</w:t>
      </w:r>
      <w:r>
        <w:rPr>
          <w:lang w:val="es_ES" w:bidi="es_ES"/>
        </w:rPr>
        <w:t xml:space="preserve"> y </w:t>
      </w:r>
      <w:r>
        <w:rPr>
          <w:lang w:val="es_ES" w:bidi="es_ES"/>
        </w:rPr>
        <w:t>fariseos</w:t>
      </w:r>
      <w:r>
        <w:rPr>
          <w:lang w:val="es_ES" w:bidi="es_ES"/>
        </w:rPr>
        <w:t>.</w:t>
      </w:r>
    </w:p>
    <w:p>
      <w:pPr/>
      <w:r>
        <w:rPr>
          <w:lang w:val="es_ES" w:bidi="es_ES"/>
        </w:rPr>
      </w:r>
      <w:r>
        <w:rPr>
          <w:lang w:val="es_ES" w:bidi="es_ES"/>
        </w:rPr>
        <w:t xml:space="preserve">Los sumos sacerdotes y los fariseos le dijeron a Pilato que el </w:t>
      </w:r>
      <w:r>
        <w:rPr>
          <w:b/>
          <w:lang w:val="es_ES" w:bidi="es_ES"/>
        </w:rPr>
        <w:t>engañador</w:t>
      </w:r>
      <w:r>
        <w:rPr>
          <w:lang w:val="es_ES" w:bidi="es_ES"/>
        </w:rPr>
        <w:t xml:space="preserve"> había dicho que resucitaría de entre los muertos después de 3 días. Engañador es otra palabra para mentiroso. Le pidieron a Pilato que asegurara la tumba. Pilato les dio guardias y les dijo que aseguraran el sepulcro, o tumba. Tomaron los guardias y pusieron un </w:t>
      </w:r>
      <w:r>
        <w:rPr>
          <w:b/>
          <w:lang w:val="es_ES" w:bidi="es_ES"/>
        </w:rPr>
        <w:t>sello</w:t>
      </w:r>
      <w:r>
        <w:rPr>
          <w:lang w:val="es_ES" w:bidi="es_ES"/>
        </w:rPr>
        <w:t xml:space="preserve"> en la tumba. Un sello hace que algo sea seguro o esté cerrado.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Mateo 28:1–15</w:t>
      </w:r>
      <w:r>
        <w:rPr>
          <w:lang w:val="es_ES" w:bidi="es_ES"/>
        </w:rPr>
      </w:r>
    </w:p>
    <w:p>
      <w:pPr>
        <w:pStyle w:val="Heading3"/>
      </w:pPr>
      <w:r>
        <w:rPr>
          <w:lang w:val="es_ES" w:bidi="es_ES"/>
        </w:rPr>
        <w:t>Escuchar con el corazón</w:t>
      </w:r>
    </w:p>
    <w:p>
      <w:pPr/>
      <w:r>
        <w:rPr>
          <w:lang w:val="es_ES" w:bidi="es_ES"/>
        </w:rPr>
      </w:r>
      <w:r>
        <w:rPr>
          <w:lang w:val="es_ES" w:bidi="es_ES"/>
        </w:rPr>
        <w:t>Escuchen Mateo 28:1–15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más fácil de entender.</w:t>
      </w:r>
    </w:p>
    <w:p>
      <w:pPr/>
      <w:r>
        <w:rPr>
          <w:lang w:val="es_ES" w:bidi="es_ES"/>
        </w:rPr>
      </w:r>
      <w:r>
        <w:rPr>
          <w:lang w:val="es_ES" w:bidi="es_ES"/>
        </w:rPr>
        <w:t>En el pasaje anterior, Jesús había sido muerto por las autoridades gobernantes. Después de su muerte, José de Arimatea enterró a Jesús en su propia tumba. María Magdalena y María, la madre de Jacobo y José, siguieron para conocer el lugar donde Jesús fue enterrado. El día de descanso, el sábado, había terminado y ahora estaba llegando el amanecer del primer día de la semana. Este era el día después del sábado. Estas mujeres vienen a mirar la tumba de Jesús.</w:t>
      </w:r>
    </w:p>
    <w:p>
      <w:pPr/>
      <w:r>
        <w:rPr>
          <w:lang w:val="es_ES" w:bidi="es_ES"/>
        </w:rPr>
      </w:r>
      <w:r>
        <w:rPr>
          <w:lang w:val="es_ES" w:bidi="es_ES"/>
        </w:rPr>
        <w:t>Deténganse y vean la imagen de la tumba con la roca frente a ella.</w:t>
      </w:r>
    </w:p>
    <w:p>
      <w:pPr/>
      <w:r>
        <w:rPr>
          <w:lang w:val="es_ES" w:bidi="es_ES"/>
        </w:rPr>
      </w:r>
      <w:r>
        <w:rPr>
          <w:lang w:val="es_ES" w:bidi="es_ES"/>
        </w:rPr>
        <w:t>Recordarán que la tumba donde Jesús fue enterrado estaba cerrada con una piedra grande que cubría la entrada. Las piedras que cubren la entrada a las tumbas podían ser planas o redondas. Por lo general, las personas hacían rodar la piedra frente a la entrada para cubrirla, ya que la piedra rodaba por un surco inclinado. Sin embargo, mover la piedra lejos de la entrada, pendiente arriba, habría sido demasiado difícil para las mujeres.</w:t>
      </w:r>
    </w:p>
    <w:p>
      <w:pPr/>
      <w:r>
        <w:rPr>
          <w:lang w:val="es_ES" w:bidi="es_ES"/>
        </w:rPr>
      </w:r>
      <w:r>
        <w:rPr>
          <w:lang w:val="es_ES" w:bidi="es_ES"/>
        </w:rPr>
        <w:t>Mateo usa el término "¡He aquí!" como indicación de que algo sucede de repente, o todo a la vez. De repente, un ángel del Señor, que es un mensajero de Dios, bajó del cielo, causando un terremoto, hizo rodar la piedra que estaba frente a la tumba de Jesús y se sentó sobre la piedra. La apariencia del ángel, o rostro, era tan brillante como un relámpago, y su ropa era tan blanca como la nieve.</w:t>
      </w:r>
    </w:p>
    <w:p>
      <w:pPr/>
      <w:r>
        <w:rPr>
          <w:lang w:val="es_ES" w:bidi="es_ES"/>
        </w:rPr>
      </w:r>
      <w:r>
        <w:rPr>
          <w:lang w:val="es_ES" w:bidi="es_ES"/>
        </w:rPr>
        <w:t>Deténganse y miren una imagen de un relámpago y una imagen de nieve blanca. ¿Qué en su cultura es muy blanco? ¿Cómo describirían algo que es muy brillante o muy blanco?</w:t>
      </w:r>
    </w:p>
    <w:p>
      <w:pPr/>
      <w:r>
        <w:rPr>
          <w:lang w:val="es_ES" w:bidi="es_ES"/>
        </w:rPr>
      </w:r>
      <w:r>
        <w:rPr>
          <w:lang w:val="es_ES" w:bidi="es_ES"/>
        </w:rPr>
        <w:t>Los guardias que habían estado vigilando se asustaron mucho del ángel. Cayeron al suelo como si estuvieran muertos.</w:t>
      </w:r>
    </w:p>
    <w:p>
      <w:pPr/>
      <w:r>
        <w:rPr>
          <w:lang w:val="es_ES" w:bidi="es_ES"/>
        </w:rPr>
      </w:r>
      <w:r>
        <w:rPr>
          <w:lang w:val="es_ES" w:bidi="es_ES"/>
        </w:rPr>
        <w:t>El ángel ignora a los guardias y habla directamente con las mujeres. El ángel les dice que no tengan miedo. Les dice que la persona que estaban buscando, Jesús que fue crucificado, ahora está vivo porque Dios lo resucitó de entre los muertos, tal como Jesús dijo que Dios haría. Les dice que miren dónde solía estar el cuerpo de Jesús, dentro de la tumba. Mateo quiere afirmar claramente que esta persona real en la historia, Jesús de Nazaret, estaba muerta, pero ahora está viva. El ángel entonces les dice a las mujeres que les digan a los discípulos que Jesús está vivo. El ángel dijo que Jesús iría a la región de Galilea y que los discípulos verían a Jesús allí, tal como Jesús les dijo antes de morir. Las mujeres tenían miedo y se llenaron de alegría cuando fueron a decirles a los discípulos.</w:t>
      </w:r>
    </w:p>
    <w:p>
      <w:pPr/>
      <w:r>
        <w:rPr>
          <w:lang w:val="es_ES" w:bidi="es_ES"/>
        </w:rPr>
      </w:r>
      <w:r>
        <w:rPr>
          <w:lang w:val="es_ES" w:bidi="es_ES"/>
        </w:rPr>
        <w:t>Deténganse aquí y muestren a su equipo un mapa de Israel que incluya Jerusalén y la región de Galilea.</w:t>
      </w:r>
    </w:p>
    <w:p>
      <w:pPr/>
      <w:r>
        <w:rPr>
          <w:lang w:val="es_ES" w:bidi="es_ES"/>
        </w:rPr>
      </w:r>
      <w:r>
        <w:rPr>
          <w:lang w:val="es_ES" w:bidi="es_ES"/>
        </w:rPr>
        <w:t>En su camino, Jesús se encuentra con las mujeres y las saluda. Se aferran a los pies de Jesús como un acto de sumisión y lo adoran. El hecho de que las mujeres se aferraran a los pies de Jesús significa que Jesús no era un fantasma ni parte de su imaginación. Jesús tenía un cuerpo físico que las mujeres podían tocar. Jesús les dice nuevamente que no tengan miedo. Jesús también les dice que les digan a sus discípulos, a quienes Jesús amaba como a hermanos, que se encontraran con él en Galilea. Las mujeres no eran consideradas testigos confiables en su cultura, pero Jesús les dio el honor de ser las primeras testigos de su resurrección.</w:t>
      </w:r>
    </w:p>
    <w:p>
      <w:pPr/>
      <w:r>
        <w:rPr>
          <w:lang w:val="es_ES" w:bidi="es_ES"/>
        </w:rPr>
      </w:r>
      <w:r>
        <w:rPr>
          <w:lang w:val="es_ES" w:bidi="es_ES"/>
        </w:rPr>
        <w:t>Deténganse y conversen: ¿Cuál es el papel de las mujeres en su cultura? ¿Las mujeres se consideran confiables con información importante? ¿Cuáles son algunas contribuciones importantes de las mujeres en su cultura?</w:t>
      </w:r>
    </w:p>
    <w:p>
      <w:pPr/>
      <w:r>
        <w:rPr>
          <w:lang w:val="es_ES" w:bidi="es_ES"/>
        </w:rPr>
      </w:r>
      <w:r>
        <w:rPr>
          <w:lang w:val="es_ES" w:bidi="es_ES"/>
        </w:rPr>
        <w:t>Cuando las mujeres iban a decirles a los discípulos, los guardias entraron en Jerusalén y les dijeron a los sumos sacerdotes lo que había sucedido. Recuerden en el pasaje anterior que Pilato les había dado algunos guardias a los sumos sacerdotes y a los fariseos para vigilar la tumba de Jesús. Estos guardias eran o soldados romanos que ahora estaban bajo la autoridad de los sacerdotes, o bien eran propiamente guardias judíos del templo. En cualquier caso, los guardias sintieron que debían informar a los sumos sacerdotes como su autoridad en este asunto.</w:t>
      </w:r>
    </w:p>
    <w:p>
      <w:pPr/>
      <w:r>
        <w:rPr>
          <w:lang w:val="es_ES" w:bidi="es_ES"/>
        </w:rPr>
      </w:r>
      <w:r>
        <w:rPr>
          <w:lang w:val="es_ES" w:bidi="es_ES"/>
        </w:rPr>
        <w:t>Los sumos sacerdotes una vez más se reunieron con los ancianos. Este es el mismo grupo de líderes religiosos que le pagó a Judas para que traicionara a Jesús. Ahora están reunidos y deciden pagarles mucho dinero a los guardias para que mientan sobre lo que realmente sucedió. Les dicen a los guardias que difundieran la historia de que los discípulos vinieron de noche mientras los guardias estaban dormidos y robaron el cuerpo de Jesús. Esto era exactamente lo que los sumos sacerdotes estaban tratando de evitar que sucediera en primer lugar colocando guardias fuera de la tumba. En realidad, los guardias no se habrían dormido o el gobierno los habría ejecutado por no hacer su trabajo. Esta es la razón por la que los líderes religiosos les dicen que si el gobernador, Pilato, se entera de esto, los líderes religiosos mantendrán a los guardias fuera de problemas. Sin embargo, esta es la historia que terminaron contando y se difunde entre los judíos incluso en la actualidad.</w:t>
      </w:r>
    </w:p>
    <w:p>
      <w:pPr/>
      <w:r>
        <w:rPr>
          <w:lang w:val="es_ES" w:bidi="es_ES"/>
        </w:rPr>
      </w:r>
      <w:r>
        <w:rPr>
          <w:lang w:val="es_ES" w:bidi="es_ES"/>
        </w:rPr>
        <w:t>Deténganse y conversen: Cuenten un cuento que se cuente regularmente en su cultura, pero que sepan que no es verdad o que no están seguros de si es verdad o no.</w:t>
      </w:r>
      <w:r>
        <w:rPr>
          <w:lang w:val="es_ES" w:bidi="es_ES"/>
        </w:rPr>
      </w:r>
    </w:p>
    <w:p>
      <w:pPr>
        <w:pStyle w:val="Heading3"/>
      </w:pPr>
      <w:r>
        <w:rPr>
          <w:lang w:val="es_ES" w:bidi="es_ES"/>
        </w:rPr>
        <w:t>Definamos las escenas</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ayudarán al equipo a visualizar esta historia. Les ayudarán a definir las escenas, el contexto y los personajes de la historia.</w:t>
      </w:r>
    </w:p>
    <w:p>
      <w:pPr/>
      <w:r>
        <w:rPr>
          <w:lang w:val="es_ES" w:bidi="es_ES"/>
        </w:rPr>
      </w:r>
      <w:r>
        <w:rPr>
          <w:lang w:val="es_ES" w:bidi="es_ES"/>
        </w:rPr>
        <w:t>Esta historia tiene cuatro escenas.</w:t>
      </w:r>
    </w:p>
    <w:p>
      <w:pPr/>
      <w:r>
        <w:rPr>
          <w:lang w:val="es_ES" w:bidi="es_ES"/>
        </w:rPr>
      </w:r>
      <w:r>
        <w:rPr>
          <w:b/>
          <w:lang w:val="es_ES" w:bidi="es_ES"/>
        </w:rPr>
        <w:t>Primera escena:</w:t>
      </w:r>
      <w:r>
        <w:rPr>
          <w:lang w:val="es_ES" w:bidi="es_ES"/>
        </w:rPr>
        <w:t xml:space="preserve"> La escena comienza la mañana después del sábado, el día religioso de descanso. María y la otra María caminan a la tumba de Jesús.</w:t>
      </w:r>
    </w:p>
    <w:p>
      <w:pPr/>
      <w:r>
        <w:rPr>
          <w:lang w:val="es_ES" w:bidi="es_ES"/>
        </w:rPr>
      </w:r>
      <w:r>
        <w:rPr>
          <w:b/>
          <w:lang w:val="es_ES" w:bidi="es_ES"/>
        </w:rPr>
        <w:t>Segunda escena:</w:t>
      </w:r>
      <w:r>
        <w:rPr>
          <w:lang w:val="es_ES" w:bidi="es_ES"/>
        </w:rPr>
        <w:t xml:space="preserve"> Un ángel del Señor, enviado por Dios, aparece, causa un terremoto, hace rodar la piedra lejos de la tumba de Jesús y se sienta sobre ella. Los guardias tienen miedo y caen como si estuvieran muertos. El ángel les dice a las mujeres que no tengan miedo porque Jesús, que fue crucificado, está vivo. El ángel les dice a las mujeres que miren dónde fue puesto Jesús y luego les digan a los discípulos que se encuentren con Jesús en Galilea.</w:t>
      </w:r>
    </w:p>
    <w:p>
      <w:pPr/>
      <w:r>
        <w:rPr>
          <w:lang w:val="es_ES" w:bidi="es_ES"/>
        </w:rPr>
      </w:r>
      <w:r>
        <w:rPr>
          <w:b/>
          <w:lang w:val="es_ES" w:bidi="es_ES"/>
        </w:rPr>
        <w:t>Tercera escena:</w:t>
      </w:r>
      <w:r>
        <w:rPr>
          <w:lang w:val="es_ES" w:bidi="es_ES"/>
        </w:rPr>
        <w:t xml:space="preserve"> Las mujeres dejan la tumba. Están asustadas y alegres. Se encuentran con Jesús en el camino hacia los discípulos y agarran los pies de Jesús. Jesús les dice lo mismo que el ángel les dijo.</w:t>
      </w:r>
    </w:p>
    <w:p>
      <w:pPr/>
      <w:r>
        <w:rPr>
          <w:lang w:val="es_ES" w:bidi="es_ES"/>
        </w:rPr>
      </w:r>
      <w:r>
        <w:rPr>
          <w:b/>
          <w:lang w:val="es_ES" w:bidi="es_ES"/>
        </w:rPr>
        <w:t>Cuarta escena:</w:t>
      </w:r>
      <w:r>
        <w:rPr>
          <w:lang w:val="es_ES" w:bidi="es_ES"/>
        </w:rPr>
        <w:t xml:space="preserve"> Mientras las mujeres van con los discípulos, los guardias van con los sumos sacerdotes y les dicen lo que sucedió. Los sumos sacerdotes y los ancianos deciden pagarles a los guardias para que mientan y digan que los discípulos de Jesús vinieron mientras los guardias estaban dormidos y se llevaron el cuerpo de Jesús. Los líderes religiosos les dicen a los guardias que si el gobernador, Pilato, se entera, se asegurarán de que los guardias estén a salvo. Los guardias fueron y dijeron la mentira y muchos judíos la creyeron.</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María Magdalena</w:t>
      </w:r>
    </w:p>
    <w:p>
      <w:pPr>
        <w:pStyle w:val="ListBullet"/>
        <w:spacing w:line="240" w:lineRule="auto"/>
        <w:ind w:left="720"/>
      </w:pPr>
      <w:r>
        <w:rPr>
          <w:lang w:val="es_ES" w:bidi="es_ES"/>
        </w:rPr>
      </w:r>
      <w:r>
        <w:rPr>
          <w:lang w:val="es_ES" w:bidi="es_ES"/>
        </w:rPr>
        <w:t>María la madre de Jacobo y de José.</w:t>
      </w:r>
    </w:p>
    <w:p>
      <w:pPr>
        <w:pStyle w:val="ListBullet"/>
        <w:spacing w:line="240" w:lineRule="auto"/>
        <w:ind w:left="720"/>
      </w:pPr>
      <w:r>
        <w:rPr>
          <w:lang w:val="es_ES" w:bidi="es_ES"/>
        </w:rPr>
      </w:r>
      <w:r>
        <w:rPr>
          <w:lang w:val="es_ES" w:bidi="es_ES"/>
        </w:rPr>
        <w:t>El ángel del Señor</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guardias</w:t>
      </w:r>
    </w:p>
    <w:p>
      <w:pPr>
        <w:pStyle w:val="ListBullet"/>
        <w:spacing w:line="240" w:lineRule="auto"/>
        <w:ind w:left="720"/>
      </w:pPr>
      <w:r>
        <w:rPr>
          <w:lang w:val="es_ES" w:bidi="es_ES"/>
        </w:rPr>
      </w:r>
      <w:r>
        <w:rPr>
          <w:lang w:val="es_ES" w:bidi="es_ES"/>
        </w:rPr>
        <w:t>Los sumos sacerdotes</w:t>
      </w:r>
    </w:p>
    <w:p>
      <w:pPr>
        <w:pStyle w:val="ListBullet"/>
        <w:spacing w:line="240" w:lineRule="auto"/>
        <w:ind w:left="720"/>
      </w:pPr>
      <w:r>
        <w:rPr>
          <w:lang w:val="es_ES" w:bidi="es_ES"/>
        </w:rPr>
      </w:r>
      <w:r>
        <w:rPr>
          <w:lang w:val="es_ES" w:bidi="es_ES"/>
        </w:rPr>
        <w:t>Los ancianos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Cuando comienza la primera escena, es el primer día de la semana, justo al amanecer o justo antes del amanecer. María Magdalena y la otra María, probablemente la madre de Jacobo y José, caminan hasta la tumba donde Jesús había sido enterrado.</w:t>
      </w:r>
    </w:p>
    <w:p>
      <w:pPr/>
      <w:r>
        <w:rPr>
          <w:lang w:val="es_ES" w:bidi="es_ES"/>
        </w:rPr>
      </w:r>
      <w:r>
        <w:rPr>
          <w:lang w:val="es_ES" w:bidi="es_ES"/>
        </w:rPr>
        <w:t>Deténganse y conversen: ¿Qué día se considera el primer día de la semana en su cultura? ¿Tienen un día designado de descanso? ¿Cuáles son algunas cosas que pueden o no deben hacer en su día de descanso?</w:t>
      </w:r>
    </w:p>
    <w:p>
      <w:pPr/>
      <w:r>
        <w:rPr>
          <w:lang w:val="es_ES" w:bidi="es_ES"/>
        </w:rPr>
      </w:r>
      <w:r>
        <w:rPr>
          <w:lang w:val="es_ES" w:bidi="es_ES"/>
        </w:rPr>
        <w:t>De repente, un ángel baja del cielo, causando un terremoto, hace rodar la piedra que estaba frente a la tumba de Jesús y se sienta sobre la piedra. Los guardias están tan asustados que caen al suelo y no pueden moverse. Ellos están inmóviles como hombres muertos.</w:t>
      </w:r>
    </w:p>
    <w:p>
      <w:pPr/>
      <w:r>
        <w:rPr>
          <w:lang w:val="es_ES" w:bidi="es_ES"/>
        </w:rPr>
      </w:r>
      <w:r>
        <w:rPr>
          <w:lang w:val="es_ES" w:bidi="es_ES"/>
        </w:rPr>
        <w:t>Recuerden que el ángel les dice a las mujeres: "No se alarmen, ni tengan miedo. Están buscando a Jesús de Nazaret, que fue crucificado. Él no está aquí. ¡Él ha resucitado, o Dios lo ha resucitado de entre los muertos!"</w:t>
      </w:r>
    </w:p>
    <w:p>
      <w:pPr/>
      <w:r>
        <w:rPr>
          <w:lang w:val="es_ES" w:bidi="es_ES"/>
        </w:rPr>
      </w:r>
      <w:r>
        <w:rPr>
          <w:lang w:val="es_ES" w:bidi="es_ES"/>
        </w:rPr>
        <w:t>Recuerden que el ángel tiene que mostrarle a las mujeres el lugar donde había sido colocado el cuerpo de Jesús. El lugar donde se colocó el cuerpo de Jesús probablemente era un estante de piedra dentro de la tumba tallada en la roca de una colina. Entonces el ángel les dice a las mujeres que les digan a los discípulos: "Él va delante de ustedes a la región de Galilea. Allí lo verán. ¡Miren! o presten atención y recuerden que les he dicho esto".</w:t>
      </w:r>
    </w:p>
    <w:p>
      <w:pPr/>
      <w:r>
        <w:rPr>
          <w:lang w:val="es_ES" w:bidi="es_ES"/>
        </w:rPr>
      </w:r>
      <w:r>
        <w:rPr>
          <w:lang w:val="es_ES" w:bidi="es_ES"/>
        </w:rPr>
        <w:t>Las mujeres dejan la tumba. Están asustadas y alegres. En el camino, Jesús las saluda con una forma normal de saludo en la que les desea el bien a las personas, y ellas se aferran a los pies de Jesús y lo adoran. Jesús también les dice que no tengan miedo, y que les digan a los discípulos que se encuentren con Jesús en Galilea.</w:t>
      </w:r>
    </w:p>
    <w:p>
      <w:pPr/>
      <w:r>
        <w:rPr>
          <w:lang w:val="es_ES" w:bidi="es_ES"/>
        </w:rPr>
      </w:r>
      <w:r>
        <w:rPr>
          <w:lang w:val="es_ES" w:bidi="es_ES"/>
        </w:rPr>
        <w:t>Deténganse aquí y conversen: Hablen sobre las maneras educadas de saludar a las personas en su cultura que también les desean el bien.</w:t>
      </w:r>
    </w:p>
    <w:p>
      <w:pPr/>
      <w:r>
        <w:rPr>
          <w:lang w:val="es_ES" w:bidi="es_ES"/>
        </w:rPr>
      </w:r>
      <w:r>
        <w:rPr>
          <w:lang w:val="es_ES" w:bidi="es_ES"/>
        </w:rPr>
        <w:t>Mientras las mujeres van a avisar a los discípulos, los guardias van a informar a los sumos sacerdotes sobre lo que sucedió. Los sumos sacerdotes y los ancianos deciden pagarles mucho dinero a los guardias para mentir sobre lo que sucedió. Los sumos sacerdotes y los ancianos les dicen a los guardias que les digan a todos que los discípulos vinieron de noche mientras los guardias dormían y se llevaron el cuerpo. Esta es la historia que los guardias terminaron contando y se extendió entre los judíos. Mateo está diciendo que los judíos todavía estaban diciendo esto sobre Jesús cuando Mateo escribió este libro.</w:t>
      </w:r>
      <w:r>
        <w:rPr>
          <w:lang w:val="es_ES" w:bidi="es_ES"/>
        </w:rPr>
      </w:r>
    </w:p>
    <w:p>
      <w:pPr>
        <w:pStyle w:val="Heading3"/>
      </w:pPr>
      <w:r>
        <w:rPr>
          <w:lang w:val="es_ES" w:bidi="es_ES"/>
        </w:rPr>
        <w:t>Actuemos el texto</w:t>
      </w:r>
    </w:p>
    <w:p>
      <w:pPr/>
      <w:r>
        <w:rPr>
          <w:lang w:val="es_ES" w:bidi="es_ES"/>
        </w:rPr>
      </w:r>
      <w:r>
        <w:rPr>
          <w:lang w:val="es_ES" w:bidi="es_ES"/>
        </w:rPr>
        <w:t>Escuchen el texto nuevamente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cuatro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María Magdalena</w:t>
      </w:r>
    </w:p>
    <w:p>
      <w:pPr>
        <w:pStyle w:val="ListBullet"/>
        <w:spacing w:line="240" w:lineRule="auto"/>
        <w:ind w:left="720"/>
      </w:pPr>
      <w:r>
        <w:rPr>
          <w:lang w:val="es_ES" w:bidi="es_ES"/>
        </w:rPr>
      </w:r>
      <w:r>
        <w:rPr>
          <w:lang w:val="es_ES" w:bidi="es_ES"/>
        </w:rPr>
        <w:t>María la madre de Jacobo y de José.</w:t>
      </w:r>
    </w:p>
    <w:p>
      <w:pPr>
        <w:pStyle w:val="ListBullet"/>
        <w:spacing w:line="240" w:lineRule="auto"/>
        <w:ind w:left="720"/>
      </w:pPr>
      <w:r>
        <w:rPr>
          <w:lang w:val="es_ES" w:bidi="es_ES"/>
        </w:rPr>
      </w:r>
      <w:r>
        <w:rPr>
          <w:lang w:val="es_ES" w:bidi="es_ES"/>
        </w:rPr>
        <w:t>El ángel del Señor</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guardias</w:t>
      </w:r>
    </w:p>
    <w:p>
      <w:pPr>
        <w:pStyle w:val="ListBullet"/>
        <w:spacing w:line="240" w:lineRule="auto"/>
        <w:ind w:left="720"/>
      </w:pPr>
      <w:r>
        <w:rPr>
          <w:lang w:val="es_ES" w:bidi="es_ES"/>
        </w:rPr>
      </w:r>
      <w:r>
        <w:rPr>
          <w:lang w:val="es_ES" w:bidi="es_ES"/>
        </w:rPr>
        <w:t>Los sumos sacerdotes</w:t>
      </w:r>
    </w:p>
    <w:p>
      <w:pPr>
        <w:pStyle w:val="ListBullet"/>
        <w:spacing w:line="240" w:lineRule="auto"/>
        <w:ind w:left="720"/>
      </w:pPr>
      <w:r>
        <w:rPr>
          <w:lang w:val="es_ES" w:bidi="es_ES"/>
        </w:rPr>
      </w:r>
      <w:r>
        <w:rPr>
          <w:lang w:val="es_ES" w:bidi="es_ES"/>
        </w:rPr>
        <w:t>Los ancianos</w:t>
      </w:r>
    </w:p>
    <w:p>
      <w:pPr/>
      <w:r>
        <w:rPr>
          <w:lang w:val="es_ES" w:bidi="es_ES"/>
        </w:rPr>
      </w:r>
      <w:r>
        <w:rPr>
          <w:lang w:val="es_ES" w:bidi="es_ES"/>
        </w:rPr>
        <w:t>El equipo debe actuar la historia dos veces. Deben actuarlo en el idioma al que están traduciendo. La primera vez, el equipo deberá interpretar la historia completa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Cuando comienza la primera escena, es el primer día de la semana, justo al amanecer o justo antes del amanecer. María Magdalena y la otra María, probablemente la madre de Jacobo y José, caminan hasta la tumba donde Jesús había sido enterrado.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las mujeres: "¿Cómo se sienten?" Esperen escuchar cosas como:</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De repente, un ángel baja del cielo, causando un terremoto, hace rodar la piedra que estaba frente a la tumba de Jesús y se sienta sobre la piedra. Los guardias están tan asustados que caen al suelo como hombres muertos.</w:t>
      </w:r>
    </w:p>
    <w:p>
      <w:pPr/>
      <w:r>
        <w:rPr>
          <w:lang w:val="es_ES" w:bidi="es_ES"/>
        </w:rPr>
      </w:r>
      <w:r>
        <w:rPr>
          <w:lang w:val="es_ES" w:bidi="es_ES"/>
        </w:rPr>
        <w:t>Recuerden que el ángel les dice a las mujeres: "No se alarmen, ni tengan miedo. Están buscando a Jesús de Nazaret, que fue crucificado. Él no está aquí. ¡Él ha resucitado, o Dios lo ha resucitado de entre los muertos!"</w:t>
      </w:r>
    </w:p>
    <w:p>
      <w:pPr/>
      <w:r>
        <w:rPr>
          <w:lang w:val="es_ES" w:bidi="es_ES"/>
        </w:rPr>
      </w:r>
      <w:r>
        <w:rPr>
          <w:lang w:val="es_ES" w:bidi="es_ES"/>
        </w:rPr>
        <w:t>Recuerden que el ángel debe mostrarle a las mujeres el lugar donde había sido colocado el cuerpo de Jesús. El lugar donde se colocó el cuerpo de Jesús era probablemente un estante de piedra dentro de la tumba tallada en la piedra. Entonces el ángel les dice a las mujeres que les digan a los discípulos: "Él va delante de ustedes a la región de Galilea. Allí lo verán. ¡Recuerden que les he dicho esto!"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las mujeres cómo se sienten. Esperen escuchar cosas como:</w:t>
      </w:r>
    </w:p>
    <w:p>
      <w:pPr>
        <w:pStyle w:val="ListBullet"/>
        <w:spacing w:line="240" w:lineRule="auto"/>
        <w:ind w:left="720"/>
      </w:pPr>
      <w:r>
        <w:rPr>
          <w:lang w:val="es_ES" w:bidi="es_ES"/>
        </w:rPr>
      </w:r>
      <w:r>
        <w:rPr>
          <w:lang w:val="es_ES" w:bidi="es_ES"/>
        </w:rPr>
        <w:t>Reinicien la actuación.</w:t>
      </w:r>
    </w:p>
    <w:p>
      <w:pPr/>
      <w:r>
        <w:rPr>
          <w:lang w:val="es_ES" w:bidi="es_ES"/>
        </w:rPr>
      </w:r>
      <w:r>
        <w:rPr>
          <w:lang w:val="es_ES" w:bidi="es_ES"/>
        </w:rPr>
        <w:t>Las mujeres dejan la tumba. Están asustados y alegres. En el camino, Jesús se encuentra con ellas y ellas se aferran a los pies de Jesús y lo adoran. Jesús también les dice que no tengan miedo, y que les digan a los discípulos que se encuentren con Jesús en Galilea.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las mujeres cómo se sienten ahora. Esperen escuchar cosas como:</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Mientras las mujeres van a contarles a los discípulos, los guardias van a informar a los sumos sacerdotes sobre lo que sucedió. Los sumos sacerdotes y los ancianos deciden pagarles mucho dinero a los guardias por mentir sobre lo que sucedió. Los sumos sacerdotes y los ancianos les dicen a los guardias que les digan a todos que los discípulos vinieron de noche mientras los guardias dormían y se llevaron el cuerpo. Esta es la historia que terminan contando y que se difunde entre los judíos incluso cuando se escribió este libro.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más fácil de entender.</w:t>
      </w:r>
    </w:p>
    <w:p>
      <w:pPr/>
      <w:r>
        <w:rPr>
          <w:lang w:val="es_ES" w:bidi="es_ES"/>
        </w:rPr>
      </w:r>
      <w:r>
        <w:rPr>
          <w:lang w:val="es_ES" w:bidi="es_ES"/>
        </w:rPr>
        <w:t xml:space="preserve">Cuando comienza la primera escena, es la mañana después del </w:t>
      </w:r>
      <w:r>
        <w:rPr>
          <w:b/>
          <w:lang w:val="es_ES" w:bidi="es_ES"/>
        </w:rPr>
        <w:t>sábado</w:t>
      </w:r>
      <w:r>
        <w:rPr>
          <w:lang w:val="es_ES" w:bidi="es_ES"/>
        </w:rPr>
        <w:t xml:space="preserve">. El sábado es el día de descanso para el pueblo judío. El sábado comenzó cuando el sol se puso por completo el viernes y terminó cuando las estrellas aparecieron en el cielo la noche siguiente, el sábado. Consulten el Glosario Principal para una definición de </w:t>
      </w:r>
      <w:r>
        <w:rPr>
          <w:lang w:val="es_ES" w:bidi="es_ES"/>
        </w:rPr>
        <w:t>sábado</w:t>
      </w:r>
      <w:r>
        <w:rPr>
          <w:lang w:val="es_ES" w:bidi="es_ES"/>
        </w:rPr>
        <w:t>.</w:t>
      </w:r>
    </w:p>
    <w:p>
      <w:pPr/>
      <w:r>
        <w:rPr>
          <w:lang w:val="es_ES" w:bidi="es_ES"/>
        </w:rPr>
      </w:r>
      <w:r>
        <w:rPr>
          <w:lang w:val="es_ES" w:bidi="es_ES"/>
        </w:rPr>
        <w:t xml:space="preserve">Ahora es domingo o el primer día de la semana, justo al amanecer o justo antes del amanecer. María Magdalena y la otra María, probablemente la madre de Jacobo y José, caminan a la </w:t>
      </w:r>
      <w:r>
        <w:rPr>
          <w:b/>
          <w:lang w:val="es_ES" w:bidi="es_ES"/>
        </w:rPr>
        <w:t>tumba</w:t>
      </w:r>
      <w:r>
        <w:rPr>
          <w:lang w:val="es_ES" w:bidi="es_ES"/>
        </w:rPr>
        <w:t xml:space="preserve"> donde Jesús había sido enterrado. Una tumba es donde se colocaban personas muertas. La mayoría de las tumbas estaban sobre el suelo, a diferencia de una fosa que estaba excavada en la tierra. Consulten el Glosario Principal para una definición de </w:t>
      </w:r>
      <w:r>
        <w:rPr>
          <w:lang w:val="es_ES" w:bidi="es_ES"/>
        </w:rPr>
        <w:t>tumba</w:t>
      </w:r>
      <w:r>
        <w:rPr>
          <w:lang w:val="es_ES" w:bidi="es_ES"/>
        </w:rPr>
        <w:t>.</w:t>
      </w:r>
    </w:p>
    <w:p>
      <w:pPr/>
      <w:r>
        <w:rPr>
          <w:lang w:val="es_ES" w:bidi="es_ES"/>
        </w:rPr>
      </w:r>
      <w:r>
        <w:rPr>
          <w:lang w:val="es_ES" w:bidi="es_ES"/>
        </w:rPr>
        <w:t xml:space="preserve">De repente, un </w:t>
      </w:r>
      <w:r>
        <w:rPr>
          <w:b/>
          <w:lang w:val="es_ES" w:bidi="es_ES"/>
        </w:rPr>
        <w:t>ángel del Señor</w:t>
      </w:r>
      <w:r>
        <w:rPr>
          <w:lang w:val="es_ES" w:bidi="es_ES"/>
        </w:rPr>
        <w:t xml:space="preserve"> baja del cielo, causando un </w:t>
      </w:r>
      <w:r>
        <w:rPr>
          <w:b/>
          <w:lang w:val="es_ES" w:bidi="es_ES"/>
        </w:rPr>
        <w:t>terremoto</w:t>
      </w:r>
      <w:r>
        <w:rPr>
          <w:lang w:val="es_ES" w:bidi="es_ES"/>
        </w:rPr>
        <w:t xml:space="preserve">, hace rodar la piedra que estaba frente a la tumba de Jesús y se sienta sobre la piedra. Un ángel es un mensajero celestial de Dios. Usen la misma palabra que han usado para ángel antes. Consulten el Glosario Principal para una definición de </w:t>
      </w:r>
      <w:r>
        <w:rPr>
          <w:lang w:val="es_ES" w:bidi="es_ES"/>
        </w:rPr>
        <w:t>ángel</w:t>
      </w:r>
      <w:r>
        <w:rPr>
          <w:lang w:val="es_ES" w:bidi="es_ES"/>
        </w:rPr>
        <w:t>. Un terremoto es cuando el suelo comienza a sacudirse y ondular. Los terremotos todavía suceden en la actualidad. Durante un terremoto, los edificios caen y las rocas se rompen. Los guardias están tan asustados que caen al suelo como hombres muertos.</w:t>
      </w:r>
    </w:p>
    <w:p>
      <w:pPr/>
      <w:r>
        <w:rPr>
          <w:lang w:val="es_ES" w:bidi="es_ES"/>
        </w:rPr>
      </w:r>
      <w:r>
        <w:rPr>
          <w:lang w:val="es_ES" w:bidi="es_ES"/>
        </w:rPr>
        <w:t xml:space="preserve">Recuerden que el ángel les dice a las mujeres: "No se alarmen, ni tengan miedo. Están buscando a Jesús que fue </w:t>
      </w:r>
      <w:r>
        <w:rPr>
          <w:b/>
          <w:lang w:val="es_ES" w:bidi="es_ES"/>
        </w:rPr>
        <w:t>crucificado</w:t>
      </w:r>
      <w:r>
        <w:rPr>
          <w:lang w:val="es_ES" w:bidi="es_ES"/>
        </w:rPr>
        <w:t xml:space="preserve">". Ser crucificado es morir de una muerte terrible al ser clavado en dos piezas de madera en forma de cruz. Usen la misma palabra que han usado anteriormente para crucificado. Consulten el Glosario Principal para una definición de </w:t>
      </w:r>
      <w:r>
        <w:rPr>
          <w:lang w:val="es_ES" w:bidi="es_ES"/>
        </w:rPr>
        <w:t>crucificar</w:t>
      </w:r>
      <w:r>
        <w:rPr>
          <w:lang w:val="es_ES" w:bidi="es_ES"/>
        </w:rPr>
        <w:t>.</w:t>
      </w:r>
    </w:p>
    <w:p>
      <w:pPr/>
      <w:r>
        <w:rPr>
          <w:lang w:val="es_ES" w:bidi="es_ES"/>
        </w:rPr>
      </w:r>
      <w:r>
        <w:rPr>
          <w:lang w:val="es_ES" w:bidi="es_ES"/>
        </w:rPr>
        <w:t xml:space="preserve">El ángel entonces dice: "No está aquí. ¡Él ha resucitado, o Dios lo ha resucitado de entre los muertos!" Entonces el ángel les dice a las mujeres que les digan a los </w:t>
      </w:r>
      <w:r>
        <w:rPr>
          <w:b/>
          <w:lang w:val="es_ES" w:bidi="es_ES"/>
        </w:rPr>
        <w:t>discípulos</w:t>
      </w:r>
      <w:r>
        <w:rPr>
          <w:lang w:val="es_ES" w:bidi="es_ES"/>
        </w:rPr>
        <w:t xml:space="preserve">: "Él va delante de ustedes a la región de </w:t>
      </w:r>
      <w:r>
        <w:rPr>
          <w:b/>
          <w:lang w:val="es_ES" w:bidi="es_ES"/>
        </w:rPr>
        <w:t>Galilea</w:t>
      </w:r>
      <w:r>
        <w:rPr>
          <w:lang w:val="es_ES" w:bidi="es_ES"/>
        </w:rPr>
        <w:t xml:space="preserve">. Allí lo verán, tal como él les dijo anteriormente". Los discípulos son los seguidores más cercanos de Jesús. Usen la misma palabra que han usado anteriormente para discípulos. Consulten el Glosario Principal para una definición de </w:t>
      </w:r>
      <w:r>
        <w:rPr>
          <w:lang w:val="es_ES" w:bidi="es_ES"/>
        </w:rPr>
        <w:t>discípulos</w:t>
      </w:r>
      <w:r>
        <w:rPr>
          <w:lang w:val="es_ES" w:bidi="es_ES"/>
        </w:rPr>
        <w:t xml:space="preserve">. Galilea es la región alrededor del mar de Galilea donde Jesús hizo la mayor parte de su ministerio. Usen la misma palabra que han usado antes para Galilea. Consulten el Glosario Principal para obtener más información sobre </w:t>
      </w:r>
      <w:r>
        <w:rPr>
          <w:lang w:val="es_ES" w:bidi="es_ES"/>
        </w:rPr>
        <w:t>Galilea</w:t>
      </w:r>
      <w:r>
        <w:rPr>
          <w:lang w:val="es_ES" w:bidi="es_ES"/>
        </w:rPr>
        <w:t>.</w:t>
      </w:r>
    </w:p>
    <w:p>
      <w:pPr/>
      <w:r>
        <w:rPr>
          <w:lang w:val="es_ES" w:bidi="es_ES"/>
        </w:rPr>
      </w:r>
      <w:r>
        <w:rPr>
          <w:lang w:val="es_ES" w:bidi="es_ES"/>
        </w:rPr>
        <w:t xml:space="preserve">Las mujeres dejan la tumba. Están asustadas y alegres. En el camino, Jesús las saluda con un saludo habitual. Usen una forma normal y educada de saludo en su idioma. Las mujeres se aferran a los pies de Jesús y lo </w:t>
      </w:r>
      <w:r>
        <w:rPr>
          <w:b/>
          <w:lang w:val="es_ES" w:bidi="es_ES"/>
        </w:rPr>
        <w:t>adoran</w:t>
      </w:r>
      <w:r>
        <w:rPr>
          <w:lang w:val="es_ES" w:bidi="es_ES"/>
        </w:rPr>
        <w:t xml:space="preserve">. Adorar es dar todo tu corazón en adoración a algo o alguien. Consulten el Glosario Principal para una definición de </w:t>
      </w:r>
      <w:r>
        <w:rPr>
          <w:lang w:val="es_ES" w:bidi="es_ES"/>
        </w:rPr>
        <w:t>adoración</w:t>
      </w:r>
      <w:r>
        <w:rPr>
          <w:lang w:val="es_ES" w:bidi="es_ES"/>
        </w:rPr>
        <w:t>.</w:t>
      </w:r>
    </w:p>
    <w:p>
      <w:pPr/>
      <w:r>
        <w:rPr>
          <w:lang w:val="es_ES" w:bidi="es_ES"/>
        </w:rPr>
      </w:r>
      <w:r>
        <w:rPr>
          <w:lang w:val="es_ES" w:bidi="es_ES"/>
        </w:rPr>
        <w:t>Jesús también llama a sus discípulos "hermanos". No son hermanos reales de Jesús, pero este es un término de afecto que puede significar amigos cercanos o personas a las que aman como hermanos.</w:t>
      </w:r>
    </w:p>
    <w:p>
      <w:pPr/>
      <w:r>
        <w:rPr>
          <w:lang w:val="es_ES" w:bidi="es_ES"/>
        </w:rPr>
      </w:r>
      <w:r>
        <w:rPr>
          <w:lang w:val="es_ES" w:bidi="es_ES"/>
        </w:rPr>
        <w:t xml:space="preserve">Mientras las mujeres van a contarles a los discípulos, los guardias van a informar a los sumos sacerdotes sobre lo que sucedió. Los </w:t>
      </w:r>
      <w:r>
        <w:rPr>
          <w:b/>
          <w:lang w:val="es_ES" w:bidi="es_ES"/>
        </w:rPr>
        <w:t>sumos sacerdotes</w:t>
      </w:r>
      <w:r>
        <w:rPr>
          <w:lang w:val="es_ES" w:bidi="es_ES"/>
        </w:rPr>
        <w:t xml:space="preserve"> y los </w:t>
      </w:r>
      <w:r>
        <w:rPr>
          <w:b/>
          <w:lang w:val="es_ES" w:bidi="es_ES"/>
        </w:rPr>
        <w:t>ancianos</w:t>
      </w:r>
      <w:r>
        <w:rPr>
          <w:lang w:val="es_ES" w:bidi="es_ES"/>
        </w:rPr>
        <w:t xml:space="preserve"> deciden pagarles mucho dinero a los guardias por mentir sobre lo que sucedió. Los sumos sacerdotes y los ancianos son los principales líderes religiosos judíos. Usen las mismas palabras que han usado anteriormente para sumos sacerdotes y ancianos. Consulten el Glosario Principal para una definición de </w:t>
      </w:r>
      <w:r>
        <w:rPr>
          <w:lang w:val="es_ES" w:bidi="es_ES"/>
        </w:rPr>
        <w:t>sumos sacerdotes</w:t>
      </w:r>
      <w:r>
        <w:rPr>
          <w:lang w:val="es_ES" w:bidi="es_ES"/>
        </w:rPr>
        <w:t xml:space="preserve"> y </w:t>
      </w:r>
      <w:r>
        <w:rPr>
          <w:lang w:val="es_ES" w:bidi="es_ES"/>
        </w:rPr>
        <w:t>ancianos</w:t>
      </w:r>
      <w:r>
        <w:rPr>
          <w:lang w:val="es_ES" w:bidi="es_ES"/>
        </w:rPr>
        <w:t>.</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p>
      <w:pPr/>
      <w:r>
        <w:rPr>
          <w:lang w:val="es_ES" w:bidi="es_ES"/>
        </w:rPr>
      </w:r>
    </w:p>
    <w:p>
      <w:pPr>
        <w:pStyle w:val="Heading2"/>
      </w:pPr>
      <w:r>
        <w:rPr>
          <w:lang w:val="es_ES" w:bidi="es_ES"/>
        </w:rPr>
        <w:t>Mateo 28:16–20</w:t>
      </w:r>
      <w:r>
        <w:rPr>
          <w:lang w:val="es_ES" w:bidi="es_ES"/>
        </w:rPr>
      </w:r>
    </w:p>
    <w:p>
      <w:pPr>
        <w:pStyle w:val="Heading3"/>
      </w:pPr>
      <w:r>
        <w:rPr>
          <w:lang w:val="es_ES" w:bidi="es_ES"/>
        </w:rPr>
        <w:t>Escuchar con el corazón</w:t>
      </w:r>
    </w:p>
    <w:p>
      <w:pPr/>
      <w:r>
        <w:rPr>
          <w:lang w:val="es_ES" w:bidi="es_ES"/>
        </w:rPr>
      </w:r>
      <w:r>
        <w:rPr>
          <w:lang w:val="es_ES" w:bidi="es_ES"/>
        </w:rPr>
        <w:t>Escuchen Mateo 28:16–20 y guárdenlo en sus corazones. Escuchen el texto tres veces (en tres traducciones diferentes, si es posible). Después, en equipo, discutan sobre las siguientes preguntas:</w:t>
      </w:r>
    </w:p>
    <w:p>
      <w:pPr>
        <w:pStyle w:val="ListBullet"/>
        <w:spacing w:line="240" w:lineRule="auto"/>
        <w:ind w:left="720"/>
      </w:pPr>
      <w:r>
        <w:rPr>
          <w:lang w:val="es_ES" w:bidi="es_ES"/>
        </w:rPr>
      </w:r>
      <w:r>
        <w:rPr>
          <w:lang w:val="es_ES" w:bidi="es_ES"/>
        </w:rPr>
        <w:t>¿Qué les gusta de esta historia?</w:t>
      </w:r>
    </w:p>
    <w:p>
      <w:pPr>
        <w:pStyle w:val="ListBullet"/>
        <w:spacing w:line="240" w:lineRule="auto"/>
        <w:ind w:left="720"/>
      </w:pPr>
      <w:r>
        <w:rPr>
          <w:lang w:val="es_ES" w:bidi="es_ES"/>
        </w:rPr>
      </w:r>
      <w:r>
        <w:rPr>
          <w:lang w:val="es_ES" w:bidi="es_ES"/>
        </w:rPr>
        <w:t>¿Qué parte no les gusta o no entienden?</w:t>
      </w:r>
    </w:p>
    <w:p>
      <w:pPr>
        <w:pStyle w:val="ListBullet"/>
        <w:spacing w:line="240" w:lineRule="auto"/>
        <w:ind w:left="720"/>
      </w:pPr>
      <w:r>
        <w:rPr>
          <w:lang w:val="es_ES" w:bidi="es_ES"/>
        </w:rPr>
      </w:r>
      <w:r>
        <w:rPr>
          <w:lang w:val="es_ES" w:bidi="es_ES"/>
        </w:rPr>
        <w:t>¿Qué nos dice esta historia acerca de Dios o de Jesús?</w:t>
      </w:r>
    </w:p>
    <w:p>
      <w:pPr>
        <w:pStyle w:val="ListBullet"/>
        <w:spacing w:line="240" w:lineRule="auto"/>
        <w:ind w:left="720"/>
      </w:pPr>
      <w:r>
        <w:rPr>
          <w:lang w:val="es_ES" w:bidi="es_ES"/>
        </w:rPr>
      </w:r>
      <w:r>
        <w:rPr>
          <w:lang w:val="es_ES" w:bidi="es_ES"/>
        </w:rPr>
        <w:t>¿Qué nos dice esta historia acerca de la gente?</w:t>
      </w:r>
    </w:p>
    <w:p>
      <w:pPr>
        <w:pStyle w:val="ListBullet"/>
        <w:spacing w:line="240" w:lineRule="auto"/>
        <w:ind w:left="720"/>
      </w:pPr>
      <w:r>
        <w:rPr>
          <w:lang w:val="es_ES" w:bidi="es_ES"/>
        </w:rPr>
      </w:r>
      <w:r>
        <w:rPr>
          <w:lang w:val="es_ES" w:bidi="es_ES"/>
        </w:rPr>
        <w:t>¿Cómo afecta esta historia nuestra vida diaria?</w:t>
      </w:r>
    </w:p>
    <w:p>
      <w:pPr>
        <w:pStyle w:val="ListBullet"/>
        <w:spacing w:line="240" w:lineRule="auto"/>
        <w:ind w:left="720"/>
      </w:pPr>
      <w:r>
        <w:rPr>
          <w:lang w:val="es_ES" w:bidi="es_ES"/>
        </w:rPr>
      </w:r>
      <w:r>
        <w:rPr>
          <w:lang w:val="es_ES" w:bidi="es_ES"/>
        </w:rPr>
        <w:t>¿A quién conocés que necesite escuchar esta historia?</w:t>
      </w:r>
      <w:r>
        <w:rPr>
          <w:lang w:val="es_ES" w:bidi="es_ES"/>
        </w:rPr>
      </w:r>
    </w:p>
    <w:p>
      <w:pPr>
        <w:pStyle w:val="Heading3"/>
      </w:pPr>
      <w:r>
        <w:rPr>
          <w:lang w:val="es_ES" w:bidi="es_ES"/>
        </w:rPr>
        <w:t>Pongámonos en contexto</w:t>
      </w:r>
    </w:p>
    <w:p>
      <w:pPr/>
      <w:r>
        <w:rPr>
          <w:lang w:val="es_ES" w:bidi="es_ES"/>
        </w:rPr>
      </w:r>
      <w:r>
        <w:rPr>
          <w:lang w:val="es_ES" w:bidi="es_ES"/>
        </w:rPr>
        <w:t>Escuchen el texto una vez en la versión que sea más fácil de entender.</w:t>
      </w:r>
    </w:p>
    <w:p>
      <w:pPr/>
      <w:r>
        <w:rPr>
          <w:lang w:val="es_ES" w:bidi="es_ES"/>
        </w:rPr>
      </w:r>
      <w:r>
        <w:rPr>
          <w:lang w:val="es_ES" w:bidi="es_ES"/>
        </w:rPr>
        <w:t>Jesús acaba de resucitar. Jesús envió a las dos Marías para que les dijeran a los discípulos que se reunieran con Jesús en Galilea. Lo más probable es que los discípulos se hayan reunido nuevamente después de haberse separado cuando Jesús fue arrestado en el Jardín de Getsemaní.</w:t>
      </w:r>
    </w:p>
    <w:p>
      <w:pPr/>
      <w:r>
        <w:rPr>
          <w:lang w:val="es_ES" w:bidi="es_ES"/>
        </w:rPr>
      </w:r>
      <w:r>
        <w:rPr>
          <w:lang w:val="es_ES" w:bidi="es_ES"/>
        </w:rPr>
        <w:t>Los once discípulos dejan Jerusalén para ir a Galilea a encontrarse con Jesús. Recuerden que Judas se suicidó, por lo que solo quedan once de los discípulos más cercanos de Jesús. Todos van juntos a Galilea, al monte al que Jesús les dijo que fueran. No hay una indicación específica del monte donde debían encontrarse con Jesús. Más bien, los discípulos probablemente esperan que Jesús los encuentre. En la cultura judía, Dios a menudo revelaba cosas sobre sí mismo en las montañas.</w:t>
      </w:r>
    </w:p>
    <w:p>
      <w:pPr/>
      <w:r>
        <w:rPr>
          <w:lang w:val="es_ES" w:bidi="es_ES"/>
        </w:rPr>
      </w:r>
      <w:r>
        <w:rPr>
          <w:lang w:val="es_ES" w:bidi="es_ES"/>
        </w:rPr>
        <w:t>Deténganse y miren el mapa de Jerusalén a Galilea. Miren la foto de las colinas alrededor de Galilea. Conversen sobre los lugares en su cultura donde las personas piensan que Dios revela información.</w:t>
      </w:r>
    </w:p>
    <w:p>
      <w:pPr/>
      <w:r>
        <w:rPr>
          <w:lang w:val="es_ES" w:bidi="es_ES"/>
        </w:rPr>
      </w:r>
      <w:r>
        <w:rPr>
          <w:lang w:val="es_ES" w:bidi="es_ES"/>
        </w:rPr>
        <w:t>La caminata desde Jerusalén de regreso a Cafarnaúm era de unos 162 kilómetros. Los discípulos habrían caminado aproximadamente de 4 a 7 días para regresar a Galilea. Tenían mucho tiempo para pensar en que Jesús estaba vivo y lo que eso significaría para ellos.</w:t>
      </w:r>
    </w:p>
    <w:p>
      <w:pPr/>
      <w:r>
        <w:rPr>
          <w:lang w:val="es_ES" w:bidi="es_ES"/>
        </w:rPr>
      </w:r>
      <w:r>
        <w:rPr>
          <w:lang w:val="es_ES" w:bidi="es_ES"/>
        </w:rPr>
        <w:t>Cuando Jesús se les apareció, los discípulos lo adoraron. Esto significa que los discípulos inclinaron sus rostros hacia el suelo con reverencia y sumisión.</w:t>
      </w:r>
    </w:p>
    <w:p>
      <w:pPr/>
      <w:r>
        <w:rPr>
          <w:lang w:val="es_ES" w:bidi="es_ES"/>
        </w:rPr>
      </w:r>
      <w:r>
        <w:rPr>
          <w:lang w:val="es_ES" w:bidi="es_ES"/>
        </w:rPr>
        <w:t>Deténganse y conversen: ¿Cómo muestra su cultura reverencia o adoración por los demás?</w:t>
      </w:r>
    </w:p>
    <w:p>
      <w:pPr/>
      <w:r>
        <w:rPr>
          <w:lang w:val="es_ES" w:bidi="es_ES"/>
        </w:rPr>
      </w:r>
      <w:r>
        <w:rPr>
          <w:lang w:val="es_ES" w:bidi="es_ES"/>
        </w:rPr>
        <w:t>Mateo nos dice que cuando vieron a Jesús, lo adoraron, pero algunos de ellos dudaron. Sin embargo, la mayoría de los estudiosos creen que todos los once discípulos tenían alguna duda en sus corazones. La duda a la que se refiere esta frase no es incredulidad, sino vacilación o indecisión. Los discípulos creen claramente que está Jesús ante ellos, ya que se inclinan y lo adoran. La última vez que los discípulos vieron a Jesús, lo abandonaron cuando fue arrestado. Algunos estudiosos creen que la duda en sus corazones puede deberse a que no sabían cómo actuar alrededor de Jesús. Habían abandonado a Jesús cuando murió. Ahora Él está vivo y ha demostrado que es todopoderoso. Pueden estar pensando: "¿Cómo debemos actuar alrededor de Jesús?" Sin embargo, otros estudiosos creen que sus corazones pueden no entender completamente cómo era posible que Jesús estuviera de pie ante ellos. De todas formas, los discípulos son como nosotros cuando no entendemos ni creemos completamente en Jesús.</w:t>
      </w:r>
    </w:p>
    <w:p>
      <w:pPr/>
      <w:r>
        <w:rPr>
          <w:lang w:val="es_ES" w:bidi="es_ES"/>
        </w:rPr>
      </w:r>
      <w:r>
        <w:rPr>
          <w:lang w:val="es_ES" w:bidi="es_ES"/>
        </w:rPr>
        <w:t>Deténganse y conversen: Cuenten una historia sobre un momento en que dudaron en confiar en Jesús, o se sintieron divididos respecto a lo que Jesús les estaba pidiendo.</w:t>
      </w:r>
    </w:p>
    <w:p>
      <w:pPr/>
      <w:r>
        <w:rPr>
          <w:lang w:val="es_ES" w:bidi="es_ES"/>
        </w:rPr>
      </w:r>
      <w:r>
        <w:rPr>
          <w:lang w:val="es_ES" w:bidi="es_ES"/>
        </w:rPr>
        <w:t>Jesús se acercó a los discípulos como una manera reconfortante de restablecer la relación con ellos. Jesús les habla a los discípulos. Jesús no los reprende duramente por abandonarlo. Jesús les dice a los discípulos que Dios, su Padre en el cielo, le ha dado toda autoridad no solo en la tierra, sino también en el cielo. Como Jesús tiene esta autoridad, Jesús envía a los once discípulos a todas las naciones para hacer más discípulos de Jesús. Jesús quiere que no solo los judíos conozcan las buenas nuevas que ofrece, sino también todas las personas de todas las naciones. Los discípulos no deben discriminar entre judío y no judío cuando hacen discípulos. Jesús les dice que hagan discípulos, o seguidores de Jesús, que obedezcan las cosas que Jesús enseñó.</w:t>
      </w:r>
    </w:p>
    <w:p>
      <w:pPr/>
      <w:r>
        <w:rPr>
          <w:lang w:val="es_ES" w:bidi="es_ES"/>
        </w:rPr>
      </w:r>
      <w:r>
        <w:rPr>
          <w:lang w:val="es_ES" w:bidi="es_ES"/>
        </w:rPr>
        <w:t>El primer paso para seguir a Jesús parece ser el bautismo en el nombre de, o por la autoridad de, Dios Padre, el Hijo, que es Jesús, y el Espíritu Santo. Noten que el bautismo es por la autoridad de solo un "nombre", pero luego se dan los tres nombres: Dios Padre, Hijo y Espíritu Santo. Esto nos muestra que las tres personas son el propio Dios como un solo Dios. Bautizar a las personas, o lavarlas en agua, muestra a otros que estas personas han elegido seguir a Jesús.</w:t>
      </w:r>
    </w:p>
    <w:p>
      <w:pPr/>
      <w:r>
        <w:rPr>
          <w:lang w:val="es_ES" w:bidi="es_ES"/>
        </w:rPr>
      </w:r>
      <w:r>
        <w:rPr>
          <w:lang w:val="es_ES" w:bidi="es_ES"/>
        </w:rPr>
        <w:t>Si asumimos que Mateo registra esta información en orden, el siguiente paso después del bautismo es enseñar a los nuevos discípulos a obedecer todo lo que Jesús les ordena. La mayoría de los estudiosos creen que Jesús les está diciendo a los discípulos que enseñen a todas las personas a obedecer, no solo a los que fueron bautizados. En la cultura de aquel entonces, ser seguidor o discípulo de un rabino significaba seguirlo tan de cerca que el polvo de sus pies te cubriría. Ser discípulo significaba entrar en una relación profunda con aquel a quien seguían y aprender a ser exactamente como él. Aquí los discípulos no están haciendo discípulos para sí mismos, sino que están introduciendo a las personas en una relación profunda con Jesús y enseñándoles a seguir a Jesús de cerca. El propio Jesús promete estar con todos los discípulos hasta el fin de la era, o el fin del mundo. Jesús no quiere decir que estará con ellos en cuerpo físico, sino en Espíritu. Es la autoridad de Jesús y su presencia la que les da fuerza a los discípulos para ir y hacer más discípulos.</w:t>
      </w:r>
    </w:p>
    <w:p>
      <w:pPr/>
      <w:r>
        <w:rPr>
          <w:lang w:val="es_ES" w:bidi="es_ES"/>
        </w:rPr>
      </w:r>
      <w:r>
        <w:rPr>
          <w:lang w:val="es_ES" w:bidi="es_ES"/>
        </w:rPr>
        <w:t>Deténganse y conversen: ¿A quién en su vida están enseñando a ser discípulo y a obedecer las cosas que Jesús nos enseñó? ¿Cómo va eso? ¿Qué dificultades han encontrado? ¿Cómo pueden alentarse unos a otros? ¿Quiénes son las otras personas en su vida que necesitan escuchar las enseñanzas de Jesús? Deténganse y oren juntos por esas personas.</w:t>
      </w:r>
      <w:r>
        <w:rPr>
          <w:lang w:val="es_ES" w:bidi="es_ES"/>
        </w:rPr>
      </w:r>
    </w:p>
    <w:p>
      <w:pPr>
        <w:pStyle w:val="Heading3"/>
      </w:pPr>
      <w:r>
        <w:rPr>
          <w:lang w:val="es_ES" w:bidi="es_ES"/>
        </w:rPr>
        <w:t>Definamos las escenas</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ayudarán al equipo a visualizar esta historia. Ayudarán al grupo a definir las escenas, el contexto y los personajes de la historia.</w:t>
      </w:r>
    </w:p>
    <w:p>
      <w:pPr/>
      <w:r>
        <w:rPr>
          <w:lang w:val="es_ES" w:bidi="es_ES"/>
        </w:rPr>
      </w:r>
      <w:r>
        <w:rPr>
          <w:lang w:val="es_ES" w:bidi="es_ES"/>
        </w:rPr>
        <w:t>Esta historia tiene dos escenas.</w:t>
      </w:r>
    </w:p>
    <w:p>
      <w:pPr/>
      <w:r>
        <w:rPr>
          <w:lang w:val="es_ES" w:bidi="es_ES"/>
        </w:rPr>
      </w:r>
      <w:r>
        <w:rPr>
          <w:b/>
          <w:lang w:val="es_ES" w:bidi="es_ES"/>
        </w:rPr>
        <w:t>Primera escena:</w:t>
      </w:r>
      <w:r>
        <w:rPr>
          <w:lang w:val="es_ES" w:bidi="es_ES"/>
        </w:rPr>
        <w:t xml:space="preserve"> Los once discípulos caminan a Galilea hasta el lugar donde Jesús les dijo que fueran. Ven a Jesús y adoran a Jesús. Los discípulos tienen vacilación o duda en sus corazones.</w:t>
      </w:r>
    </w:p>
    <w:p>
      <w:pPr/>
      <w:r>
        <w:rPr>
          <w:lang w:val="es_ES" w:bidi="es_ES"/>
        </w:rPr>
      </w:r>
      <w:r>
        <w:rPr>
          <w:b/>
          <w:lang w:val="es_ES" w:bidi="es_ES"/>
        </w:rPr>
        <w:t>Segunda escena:</w:t>
      </w:r>
      <w:r>
        <w:rPr>
          <w:lang w:val="es_ES" w:bidi="es_ES"/>
        </w:rPr>
        <w:t xml:space="preserve"> Jesús declara su autoridad en el cielo y en la tierra. Jesús entonces les dice a los discípulos que vayan y hagan más discípulos bautizándolos y enseñándoles a obedecer todo lo que él había ordenado.</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11 discípulos</w:t>
      </w:r>
    </w:p>
    <w:p>
      <w:pPr>
        <w:pStyle w:val="ListBullet"/>
        <w:spacing w:line="240" w:lineRule="auto"/>
        <w:ind w:left="720"/>
      </w:pPr>
      <w:r>
        <w:rPr>
          <w:lang w:val="es_ES" w:bidi="es_ES"/>
        </w:rPr>
      </w:r>
      <w:r>
        <w:rPr>
          <w:lang w:val="es_ES" w:bidi="es_ES"/>
        </w:rPr>
        <w:t>Jesús</w:t>
      </w:r>
    </w:p>
    <w:p>
      <w:pPr/>
      <w:r>
        <w:rPr>
          <w:lang w:val="es_ES" w:bidi="es_ES"/>
        </w:rPr>
      </w:r>
      <w:r>
        <w:rPr>
          <w:lang w:val="es_ES" w:bidi="es_ES"/>
        </w:rPr>
        <w:t>En esta sesión, hagan que el grupo haga un guion gráfico, dibuje o utilice algún tipo de manualidad (objetos que puedan desplazar, como piedras, palos o juguetes infantiles) para visualizar la historia y la acción que se desarrolla.</w:t>
      </w:r>
    </w:p>
    <w:p>
      <w:pPr/>
      <w:r>
        <w:rPr>
          <w:lang w:val="es_ES" w:bidi="es_ES"/>
        </w:rPr>
      </w:r>
      <w:r>
        <w:rPr>
          <w:lang w:val="es_ES" w:bidi="es_ES"/>
        </w:rPr>
        <w:t>En la primera escena, los once discípulos están caminando hacia Galilea. Recuerden que este viaje habría tomado de 4 a 7 días. Jesús les dijo que fueran a las montañas, aunque no se nos dice a cuál. Entonces, el resto de la escena tiene lugar en las montañas de Galilea.</w:t>
      </w:r>
    </w:p>
    <w:p>
      <w:pPr/>
      <w:r>
        <w:rPr>
          <w:lang w:val="es_ES" w:bidi="es_ES"/>
        </w:rPr>
      </w:r>
      <w:r>
        <w:rPr>
          <w:lang w:val="es_ES" w:bidi="es_ES"/>
        </w:rPr>
        <w:t>Cuando los discípulos vieron a Jesús, lo adoraron inclinándose o postrándose en el suelo frente a él. Sin embargo, algunos o todos los discípulos dudaron o vacilaron en sus corazones porque no sabían cómo comportarse ante Jesús.</w:t>
      </w:r>
    </w:p>
    <w:p>
      <w:pPr/>
      <w:r>
        <w:rPr>
          <w:lang w:val="es_ES" w:bidi="es_ES"/>
        </w:rPr>
      </w:r>
      <w:r>
        <w:rPr>
          <w:lang w:val="es_ES" w:bidi="es_ES"/>
        </w:rPr>
        <w:t>Deténganse y conversen en equipo: ¿Qué piensan de esto? ¿Se les apareció Jesús a los discípulos, o los encontró como se encontró a las dos Marías? ¿Estaba Jesús esperando a los discípulos en un lugar específico y finalmente llegaron allí? ¿Cómo traducirán los dos sentimientos expresados aquí, adoración y duda?</w:t>
      </w:r>
    </w:p>
    <w:p>
      <w:pPr/>
      <w:r>
        <w:rPr>
          <w:lang w:val="es_ES" w:bidi="es_ES"/>
        </w:rPr>
      </w:r>
      <w:r>
        <w:rPr>
          <w:lang w:val="es_ES" w:bidi="es_ES"/>
        </w:rPr>
        <w:t>Jesús va hacia los discípulos de una manera que los tranquiliza. Jesús entonces habla a los discípulos y les dice que ahora tiene toda autoridad tanto en el cielo como en la tierra. Jesús entonces les dice a los discípulos que vayan a todas las naciones, o grupos de personas, para ayudar a otros a seguirlo bautizándolos y enseñándoles todos los mandamientos que él les dio. Jesús entonces promete que su presencia estará con ellos hasta el fin de la era, o el fin del mundo.</w:t>
      </w:r>
      <w:r>
        <w:rPr>
          <w:lang w:val="es_ES" w:bidi="es_ES"/>
        </w:rPr>
      </w:r>
    </w:p>
    <w:p>
      <w:pPr>
        <w:pStyle w:val="Heading3"/>
      </w:pPr>
      <w:r>
        <w:rPr>
          <w:lang w:val="es_ES" w:bidi="es_ES"/>
        </w:rPr>
        <w:t>Actuemos el texto</w:t>
      </w:r>
    </w:p>
    <w:p>
      <w:pPr/>
      <w:r>
        <w:rPr>
          <w:lang w:val="es_ES" w:bidi="es_ES"/>
        </w:rPr>
      </w:r>
      <w:r>
        <w:rPr>
          <w:lang w:val="es_ES" w:bidi="es_ES"/>
        </w:rPr>
        <w:t>Escuchen el texto una vez más en la versión que sea más fácil de entender.</w:t>
      </w:r>
    </w:p>
    <w:p>
      <w:pPr/>
      <w:r>
        <w:rPr>
          <w:lang w:val="es_ES" w:bidi="es_ES"/>
        </w:rPr>
      </w:r>
      <w:r>
        <w:rPr>
          <w:lang w:val="es_ES" w:bidi="es_ES"/>
        </w:rPr>
        <w:t>En esta sesión, el equipo dramatizará la historia.</w:t>
      </w:r>
    </w:p>
    <w:p>
      <w:pPr/>
      <w:r>
        <w:rPr>
          <w:lang w:val="es_ES" w:bidi="es_ES"/>
        </w:rPr>
      </w:r>
      <w:r>
        <w:rPr>
          <w:lang w:val="es_ES" w:bidi="es_ES"/>
        </w:rPr>
        <w:t>Esta historia tiene 2 escenas.</w:t>
      </w:r>
    </w:p>
    <w:p>
      <w:pPr/>
      <w:r>
        <w:rPr>
          <w:lang w:val="es_ES" w:bidi="es_ES"/>
        </w:rPr>
      </w:r>
      <w:r>
        <w:rPr>
          <w:lang w:val="es_ES" w:bidi="es_ES"/>
        </w:rPr>
        <w:t>Entre los personajes de esta historia se encuentran los siguientes:</w:t>
      </w:r>
    </w:p>
    <w:p>
      <w:pPr>
        <w:pStyle w:val="ListBullet"/>
        <w:spacing w:line="240" w:lineRule="auto"/>
        <w:ind w:left="720"/>
      </w:pPr>
      <w:r>
        <w:rPr>
          <w:lang w:val="es_ES" w:bidi="es_ES"/>
        </w:rPr>
      </w:r>
      <w:r>
        <w:rPr>
          <w:lang w:val="es_ES" w:bidi="es_ES"/>
        </w:rPr>
        <w:t>Jesús</w:t>
      </w:r>
    </w:p>
    <w:p>
      <w:pPr>
        <w:pStyle w:val="ListBullet"/>
        <w:spacing w:line="240" w:lineRule="auto"/>
        <w:ind w:left="720"/>
      </w:pPr>
      <w:r>
        <w:rPr>
          <w:lang w:val="es_ES" w:bidi="es_ES"/>
        </w:rPr>
      </w:r>
      <w:r>
        <w:rPr>
          <w:lang w:val="es_ES" w:bidi="es_ES"/>
        </w:rPr>
        <w:t>Los once discípulos</w:t>
      </w:r>
    </w:p>
    <w:p>
      <w:pPr/>
      <w:r>
        <w:rPr>
          <w:lang w:val="es_ES" w:bidi="es_ES"/>
        </w:rPr>
      </w:r>
      <w:r>
        <w:rPr>
          <w:lang w:val="es_ES" w:bidi="es_ES"/>
        </w:rPr>
        <w:t>El equipo debe actuar la historia dos veces. Deben actuarlo en el idioma al que están traduciendo. La primera vez, el equipo deberá interpretar la historia completa sin interrupciones. La segunda vez que el equipo actúe la historia, deténganse en diferentes puntos de la historia.</w:t>
      </w:r>
    </w:p>
    <w:p>
      <w:pPr/>
      <w:r>
        <w:rPr>
          <w:lang w:val="es_ES" w:bidi="es_ES"/>
        </w:rPr>
      </w:r>
      <w:r>
        <w:rPr>
          <w:lang w:val="es_ES" w:bidi="es_ES"/>
        </w:rPr>
        <w:t>Cuando el equipo interprete la historia la primera vez, presten atención al diálogo, al flujo, a la trama y a la cronología de la historia. Asegúrense de que las partes importantes o difíciles de la historia o del pasaje se interpreten y no se omitan. Ayuden al equipo a recordar las partes de la historia.</w:t>
      </w:r>
    </w:p>
    <w:p>
      <w:pPr/>
      <w:r>
        <w:rPr>
          <w:lang w:val="es_ES" w:bidi="es_ES"/>
        </w:rPr>
      </w:r>
      <w:r>
        <w:rPr>
          <w:lang w:val="es_ES" w:bidi="es_ES"/>
        </w:rPr>
        <w:t>La segunda vez que el equipo interprete esta historia, deténganlos en ciertos puntos.</w:t>
      </w:r>
    </w:p>
    <w:p>
      <w:pPr/>
      <w:r>
        <w:rPr>
          <w:lang w:val="es_ES" w:bidi="es_ES"/>
        </w:rPr>
      </w:r>
      <w:r>
        <w:rPr>
          <w:lang w:val="es_ES" w:bidi="es_ES"/>
        </w:rPr>
        <w:t>Los discípulos caminan de Jerusalén a Galilea.</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Deténganse y miren el mapa nuevamente de Jerusalén a Galilea. Pregúntenles a los actores que interpretan a los discípulos cómo se sienten. Esperen escuchar cosas como:</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Cuando los discípulos ven a Jesús, caen al suelo en adoración a Él, pero había cierta duda en sus corazones.</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 xml:space="preserve">Pregúntenle al actor que interpreta a Jesús cómo se siente. </w:t>
      </w:r>
    </w:p>
    <w:p>
      <w:pPr>
        <w:pStyle w:val="ListBullet"/>
        <w:spacing w:line="240" w:lineRule="auto"/>
        <w:ind w:left="720"/>
      </w:pPr>
      <w:r>
        <w:rPr>
          <w:lang w:val="es_ES" w:bidi="es_ES"/>
        </w:rPr>
      </w:r>
      <w:r>
        <w:rPr>
          <w:lang w:val="es_ES" w:bidi="es_ES"/>
        </w:rPr>
        <w:t>Reanuden la actuación.</w:t>
      </w:r>
    </w:p>
    <w:p>
      <w:pPr/>
      <w:r>
        <w:rPr>
          <w:lang w:val="es_ES" w:bidi="es_ES"/>
        </w:rPr>
      </w:r>
      <w:r>
        <w:rPr>
          <w:lang w:val="es_ES" w:bidi="es_ES"/>
        </w:rPr>
        <w:t>Jesús va hacia los discípulos y les habla, diciéndoles que ahora tiene autoridad sobre todas las cosas en el cielo y en la tierra. Entonces Jesús les dice a los discípulos que vayan a todas las naciones para hacer discípulos bautizando a las personas en la autoridad, o nombre, de Dios Padre, del Hijo y del Espíritu Santo. Jesús también les dice a los discípulos que enseñen a las personas a obedecer todo lo que Jesús les ha ordenado. Jesús estará con ellos hasta el fin de la era, o el fin del mundo.</w:t>
      </w:r>
    </w:p>
    <w:p>
      <w:pPr>
        <w:pStyle w:val="ListBullet"/>
        <w:spacing w:line="240" w:lineRule="auto"/>
        <w:ind w:left="720"/>
      </w:pPr>
      <w:r>
        <w:rPr>
          <w:lang w:val="es_ES" w:bidi="es_ES"/>
        </w:rPr>
      </w:r>
      <w:r>
        <w:rPr>
          <w:lang w:val="es_ES" w:bidi="es_ES"/>
        </w:rPr>
        <w:t>Detengan la acción.</w:t>
      </w:r>
    </w:p>
    <w:p>
      <w:pPr>
        <w:pStyle w:val="ListBullet"/>
        <w:spacing w:line="240" w:lineRule="auto"/>
        <w:ind w:left="720"/>
      </w:pPr>
      <w:r>
        <w:rPr>
          <w:lang w:val="es_ES" w:bidi="es_ES"/>
        </w:rPr>
      </w:r>
      <w:r>
        <w:rPr>
          <w:lang w:val="es_ES" w:bidi="es_ES"/>
        </w:rPr>
        <w:t>Pregúntenles a los actores que interpretan a los discípulos cómo se sienten ahora. Esperen escuchar cosas como:</w:t>
      </w:r>
      <w:r>
        <w:rPr>
          <w:lang w:val="es_ES" w:bidi="es_ES"/>
        </w:rPr>
      </w:r>
    </w:p>
    <w:p>
      <w:pPr>
        <w:pStyle w:val="Heading3"/>
      </w:pPr>
      <w:r>
        <w:rPr>
          <w:lang w:val="es_ES" w:bidi="es_ES"/>
        </w:rPr>
        <w:t>Cerremos las brechas</w:t>
      </w:r>
    </w:p>
    <w:p>
      <w:pPr/>
      <w:r>
        <w:rPr>
          <w:lang w:val="es_ES" w:bidi="es_ES"/>
        </w:rPr>
      </w:r>
      <w:r>
        <w:rPr>
          <w:lang w:val="es_ES" w:bidi="es_ES"/>
        </w:rPr>
        <w:t>Escuchen el texto una vez en la versión que sea más fácil de entender.</w:t>
      </w:r>
    </w:p>
    <w:p>
      <w:pPr/>
      <w:r>
        <w:rPr>
          <w:lang w:val="es_ES" w:bidi="es_ES"/>
        </w:rPr>
      </w:r>
      <w:r>
        <w:rPr>
          <w:lang w:val="es_ES" w:bidi="es_ES"/>
        </w:rPr>
        <w:t xml:space="preserve">Los once </w:t>
      </w:r>
      <w:r>
        <w:rPr>
          <w:b/>
          <w:lang w:val="es_ES" w:bidi="es_ES"/>
        </w:rPr>
        <w:t>discípulos</w:t>
      </w:r>
      <w:r>
        <w:rPr>
          <w:lang w:val="es_ES" w:bidi="es_ES"/>
        </w:rPr>
        <w:t xml:space="preserve"> van a </w:t>
      </w:r>
      <w:r>
        <w:rPr>
          <w:b/>
          <w:lang w:val="es_ES" w:bidi="es_ES"/>
        </w:rPr>
        <w:t>Galilea</w:t>
      </w:r>
      <w:r>
        <w:rPr>
          <w:lang w:val="es_ES" w:bidi="es_ES"/>
        </w:rPr>
        <w:t xml:space="preserve"> desde </w:t>
      </w:r>
      <w:r>
        <w:rPr>
          <w:b/>
          <w:lang w:val="es_ES" w:bidi="es_ES"/>
        </w:rPr>
        <w:t>Jerusalén</w:t>
      </w:r>
      <w:r>
        <w:rPr>
          <w:lang w:val="es_ES" w:bidi="es_ES"/>
        </w:rPr>
        <w:t xml:space="preserve"> para encontrarse con Jesús, que ha sido resucitado de entre los muertos. Los discípulos son los seguidores más cercanos de Jesús. A este grupo solo le falta Judas, quien ha muerto. Usen la misma palabra para discípulos que han usado antes. Consulten el Glosario Principal para una definición de </w:t>
      </w:r>
      <w:r>
        <w:rPr>
          <w:lang w:val="es_ES" w:bidi="es_ES"/>
        </w:rPr>
        <w:t>discípulos</w:t>
      </w:r>
      <w:r>
        <w:rPr>
          <w:lang w:val="es_ES" w:bidi="es_ES"/>
        </w:rPr>
        <w:t xml:space="preserve">. Galilea es una región en el norte de Israel donde Jesús hizo la mayor parte de su ministerio mientras estaba vivo. Jerusalén era la ciudad que constituía el centro religioso para los judíos. Usen las mismas palabras que han usado anteriormente para Galilea y Jerusalén. Consulten el Glosario Principal para obtener más información sobre </w:t>
      </w:r>
      <w:r>
        <w:rPr>
          <w:lang w:val="es_ES" w:bidi="es_ES"/>
        </w:rPr>
        <w:t>Galilea</w:t>
      </w:r>
      <w:r>
        <w:rPr>
          <w:lang w:val="es_ES" w:bidi="es_ES"/>
        </w:rPr>
        <w:t xml:space="preserve"> y </w:t>
      </w:r>
      <w:r>
        <w:rPr>
          <w:lang w:val="es_ES" w:bidi="es_ES"/>
        </w:rPr>
        <w:t>Jerusalén</w:t>
      </w:r>
      <w:r>
        <w:rPr>
          <w:lang w:val="es_ES" w:bidi="es_ES"/>
        </w:rPr>
        <w:t>.</w:t>
      </w:r>
    </w:p>
    <w:p>
      <w:pPr/>
      <w:r>
        <w:rPr>
          <w:lang w:val="es_ES" w:bidi="es_ES"/>
        </w:rPr>
      </w:r>
      <w:r>
        <w:rPr>
          <w:lang w:val="es_ES" w:bidi="es_ES"/>
        </w:rPr>
        <w:t xml:space="preserve">Cuando los discípulos ven a Jesús, </w:t>
      </w:r>
      <w:r>
        <w:rPr>
          <w:b/>
          <w:lang w:val="es_ES" w:bidi="es_ES"/>
        </w:rPr>
        <w:t>adoran</w:t>
      </w:r>
      <w:r>
        <w:rPr>
          <w:lang w:val="es_ES" w:bidi="es_ES"/>
        </w:rPr>
        <w:t xml:space="preserve"> a Jesús, aunque tienen </w:t>
      </w:r>
      <w:r>
        <w:rPr>
          <w:b/>
          <w:lang w:val="es_ES" w:bidi="es_ES"/>
        </w:rPr>
        <w:t>dudas</w:t>
      </w:r>
      <w:r>
        <w:rPr>
          <w:lang w:val="es_ES" w:bidi="es_ES"/>
        </w:rPr>
        <w:t xml:space="preserve"> en sus corazones. Adorar es mostrar honor y reverencia a alguien o algo. En este caso, esta palabra significa inclinarse hasta el suelo ante alguien en señal de sumisión. Consulten el Glosario Principal para una definición de </w:t>
      </w:r>
      <w:r>
        <w:rPr>
          <w:lang w:val="es_ES" w:bidi="es_ES"/>
        </w:rPr>
        <w:t>adoración</w:t>
      </w:r>
      <w:r>
        <w:rPr>
          <w:lang w:val="es_ES" w:bidi="es_ES"/>
        </w:rPr>
        <w:t>. La duda en este caso es vacilar o tener falta de fe o comprensión.</w:t>
      </w:r>
    </w:p>
    <w:p>
      <w:pPr/>
      <w:r>
        <w:rPr>
          <w:lang w:val="es_ES" w:bidi="es_ES"/>
        </w:rPr>
      </w:r>
      <w:r>
        <w:rPr>
          <w:lang w:val="es_ES" w:bidi="es_ES"/>
        </w:rPr>
        <w:t xml:space="preserve">Jesús va hacia los discípulos y les habla diciendo que toda </w:t>
      </w:r>
      <w:r>
        <w:rPr>
          <w:b/>
          <w:lang w:val="es_ES" w:bidi="es_ES"/>
        </w:rPr>
        <w:t>autoridad</w:t>
      </w:r>
      <w:r>
        <w:rPr>
          <w:lang w:val="es_ES" w:bidi="es_ES"/>
        </w:rPr>
        <w:t xml:space="preserve"> en el </w:t>
      </w:r>
      <w:r>
        <w:rPr>
          <w:b/>
          <w:lang w:val="es_ES" w:bidi="es_ES"/>
        </w:rPr>
        <w:t>cielo</w:t>
      </w:r>
      <w:r>
        <w:rPr>
          <w:lang w:val="es_ES" w:bidi="es_ES"/>
        </w:rPr>
        <w:t xml:space="preserve"> y en la tierra le ha sido dada a él. Debido a esto, Jesús les dice que vayan por todo el mundo, o a todas las </w:t>
      </w:r>
      <w:r>
        <w:rPr>
          <w:b/>
          <w:lang w:val="es_ES" w:bidi="es_ES"/>
        </w:rPr>
        <w:t>naciones</w:t>
      </w:r>
      <w:r>
        <w:rPr>
          <w:lang w:val="es_ES" w:bidi="es_ES"/>
        </w:rPr>
        <w:t xml:space="preserve">, para hacer discípulos que sigan a Jesús. La autoridad es el papel sobrenatural o control de Dios sobre todas las cosas. Consulten el Glosario Principal para una definición de </w:t>
      </w:r>
      <w:r>
        <w:rPr>
          <w:lang w:val="es_ES" w:bidi="es_ES"/>
        </w:rPr>
        <w:t>autoridad</w:t>
      </w:r>
      <w:r>
        <w:rPr>
          <w:lang w:val="es_ES" w:bidi="es_ES"/>
        </w:rPr>
        <w:t xml:space="preserve"> y de </w:t>
      </w:r>
      <w:r>
        <w:rPr>
          <w:lang w:val="es_ES" w:bidi="es_ES"/>
        </w:rPr>
        <w:t>cielo</w:t>
      </w:r>
      <w:r>
        <w:rPr>
          <w:lang w:val="es_ES" w:bidi="es_ES"/>
        </w:rPr>
        <w:t xml:space="preserve">. Las naciones significa todas las tribus o grupos étnicos. Consulten el Glosario Principal para una definición de </w:t>
      </w:r>
      <w:r>
        <w:rPr>
          <w:lang w:val="es_ES" w:bidi="es_ES"/>
        </w:rPr>
        <w:t>nación</w:t>
      </w:r>
      <w:r>
        <w:rPr>
          <w:lang w:val="es_ES" w:bidi="es_ES"/>
        </w:rPr>
        <w:t>.</w:t>
      </w:r>
    </w:p>
    <w:p>
      <w:pPr/>
      <w:r>
        <w:rPr>
          <w:lang w:val="es_ES" w:bidi="es_ES"/>
        </w:rPr>
      </w:r>
      <w:r>
        <w:rPr>
          <w:lang w:val="es_ES" w:bidi="es_ES"/>
        </w:rPr>
        <w:t xml:space="preserve">Jesús les dice a los discípulos que hagan discípulos </w:t>
      </w:r>
      <w:r>
        <w:rPr>
          <w:b/>
          <w:lang w:val="es_ES" w:bidi="es_ES"/>
        </w:rPr>
        <w:t>bautizándolos</w:t>
      </w:r>
      <w:r>
        <w:rPr>
          <w:lang w:val="es_ES" w:bidi="es_ES"/>
        </w:rPr>
        <w:t xml:space="preserve"> en el nombre o autoridad del </w:t>
      </w:r>
      <w:r>
        <w:rPr>
          <w:b/>
          <w:lang w:val="es_ES" w:bidi="es_ES"/>
        </w:rPr>
        <w:t>Padre, Hijo y Espíritu Santo</w:t>
      </w:r>
      <w:r>
        <w:rPr>
          <w:lang w:val="es_ES" w:bidi="es_ES"/>
        </w:rPr>
        <w:t xml:space="preserve">. También les dice a los discípulos que les enseñen a </w:t>
      </w:r>
      <w:r>
        <w:rPr>
          <w:b/>
          <w:lang w:val="es_ES" w:bidi="es_ES"/>
        </w:rPr>
        <w:t>obedecer</w:t>
      </w:r>
      <w:r>
        <w:rPr>
          <w:lang w:val="es_ES" w:bidi="es_ES"/>
        </w:rPr>
        <w:t xml:space="preserve"> todo lo que Jesús ha ordenado. Bautizar es poner a alguien en agua, o lavarlo espiritualmente, como símbolo de morir a uno mismo y vivir para seguir a Cristo. Consulten el Glosario Principal para una definición de </w:t>
      </w:r>
      <w:r>
        <w:rPr>
          <w:lang w:val="es_ES" w:bidi="es_ES"/>
        </w:rPr>
        <w:t>bautismo</w:t>
      </w:r>
      <w:r>
        <w:rPr>
          <w:lang w:val="es_ES" w:bidi="es_ES"/>
        </w:rPr>
        <w:t xml:space="preserve">. El Padre, el Hijo y el Espíritu Santo son los roles trinitarios de Dios. Consulten el Glosario Principal para una definición del </w:t>
      </w:r>
      <w:r>
        <w:rPr>
          <w:lang w:val="es_ES" w:bidi="es_ES"/>
        </w:rPr>
        <w:t>Espíritu Santo</w:t>
      </w:r>
      <w:r>
        <w:rPr>
          <w:lang w:val="es_ES" w:bidi="es_ES"/>
        </w:rPr>
        <w:t>. Obedecer es continuar o seguir haciendo las cosas que alguien dice que hagan.</w:t>
      </w:r>
    </w:p>
    <w:p>
      <w:pPr/>
      <w:r>
        <w:rPr>
          <w:lang w:val="es_ES" w:bidi="es_ES"/>
        </w:rPr>
      </w:r>
      <w:r>
        <w:rPr>
          <w:lang w:val="es_ES" w:bidi="es_ES"/>
        </w:rPr>
        <w:t>Jesús entonces les dice a los discípulos que estará con ellos hasta el fin de la era, o el fin del mundo.</w:t>
      </w:r>
      <w:r>
        <w:rPr>
          <w:lang w:val="es_ES" w:bidi="es_ES"/>
        </w:rPr>
      </w:r>
    </w:p>
    <w:p>
      <w:pPr>
        <w:pStyle w:val="Heading3"/>
      </w:pPr>
      <w:r>
        <w:rPr>
          <w:lang w:val="es_ES" w:bidi="es_ES"/>
        </w:rPr>
        <w:t>Hablar la Palabra</w:t>
      </w:r>
    </w:p>
    <w:p>
      <w:pPr/>
      <w:r>
        <w:rPr>
          <w:lang w:val="es_ES" w:bidi="es_ES"/>
        </w:rPr>
      </w:r>
      <w:r>
        <w:rPr>
          <w:lang w:val="es_ES" w:bidi="es_ES"/>
        </w:rPr>
        <w:t>Escuchen una versión en audio del pasaje en la traducción que sea más fácil de entender.</w:t>
      </w:r>
    </w:p>
    <w:p>
      <w:pPr/>
      <w:r>
        <w:rPr>
          <w:lang w:val="es_ES" w:bidi="es_ES"/>
        </w:rPr>
      </w:r>
      <w:r>
        <w:rPr>
          <w:lang w:val="es_ES" w:bidi="es_ES"/>
        </w:rPr>
        <w:t>En esta sesión, vuelvan a contar el pasaje, como grupo, en su propio idioma.</w:t>
      </w:r>
    </w:p>
    <w:p>
      <w:pPr/>
      <w:r>
        <w:rPr>
          <w:lang w:val="es_ES" w:bidi="es_ES"/>
        </w:rPr>
      </w:r>
      <w:r>
        <w:rPr>
          <w:lang w:val="es_ES" w:bidi="es_ES"/>
        </w:rPr>
        <w:t>Primero, todo el grupo debe practicar relatar el pasaje en su propio idioma. Recuerden incluir lo que decidieron en los pasos anteriores, como cronología, palabras, frases, emociones, o cualquier otra cosa que hayan hablado.</w:t>
      </w:r>
    </w:p>
    <w:p>
      <w:pPr/>
      <w:r>
        <w:rPr>
          <w:lang w:val="es_ES" w:bidi="es_ES"/>
        </w:rPr>
      </w:r>
      <w:r>
        <w:rPr>
          <w:lang w:val="es_ES" w:bidi="es_ES"/>
        </w:rPr>
        <w:t>Un miembro del grupo deberá decir algunas oraciones del pasaje y hacer una pausa. Otro miembro del grupo debe decir la siguiente parte del pasaje y hacer una pausa. Hagan esto hasta que el grupo haya vuelto a decir el pasaje completo. En este paso, los miembros del grupo pueden corregirse unos a otros.</w:t>
      </w:r>
    </w:p>
    <w:p>
      <w:pPr/>
      <w:r>
        <w:rPr>
          <w:lang w:val="es_ES" w:bidi="es_ES"/>
        </w:rPr>
      </w:r>
      <w:r>
        <w:rPr>
          <w:lang w:val="es_ES" w:bidi="es_ES"/>
        </w:rPr>
        <w:t>Pausen este audio aquí.</w:t>
      </w:r>
    </w:p>
    <w:p>
      <w:pPr/>
      <w:r>
        <w:rPr>
          <w:lang w:val="es_ES" w:bidi="es_ES"/>
        </w:rPr>
      </w:r>
      <w:r>
        <w:rPr>
          <w:lang w:val="es_ES" w:bidi="es_ES"/>
        </w:rPr>
        <w:t>Después, cada miembro del grupo debe decir todo el pasaje, sin interrupciones, al menos una vez. Un miembro del grupo puede utilizar objetos aleatorios, movimientos o su guion gráfico para ayudarles a recordar el pasaje.</w:t>
      </w:r>
    </w:p>
    <w:p>
      <w:pPr/>
      <w:r>
        <w:rPr>
          <w:lang w:val="es_ES" w:bidi="es_ES"/>
        </w:rPr>
      </w:r>
      <w:r>
        <w:rPr>
          <w:lang w:val="es_ES" w:bidi="es_ES"/>
        </w:rPr>
        <w:t>Pausen este audio aquí.</w:t>
      </w:r>
    </w:p>
    <w:p>
      <w:pPr/>
      <w:r>
        <w:rPr>
          <w:lang w:val="es_ES" w:bidi="es_ES"/>
        </w:rPr>
      </w:r>
      <w:r>
        <w:rPr>
          <w:lang w:val="es_ES" w:bidi="es_ES"/>
        </w:rPr>
        <w:t>Luego, el grupo puede decidir cuál versión del pasaje les gusta más. Puede que decidan que les gustó la forma en que un miembro del grupo contó una escena, pero que les gustó la forma en que otro miembro del grupo contó otra.</w:t>
      </w:r>
    </w:p>
    <w:p>
      <w:pPr/>
      <w:r>
        <w:rPr>
          <w:lang w:val="es_ES" w:bidi="es_ES"/>
        </w:rPr>
      </w:r>
      <w:r>
        <w:rPr>
          <w:lang w:val="es_ES" w:bidi="es_ES"/>
        </w:rPr>
        <w:t>Pausen este audio aquí.</w:t>
      </w:r>
    </w:p>
    <w:p>
      <w:pPr/>
      <w:r>
        <w:rPr>
          <w:lang w:val="es_ES" w:bidi="es_ES"/>
        </w:rPr>
      </w:r>
      <w:r>
        <w:rPr>
          <w:lang w:val="es_ES" w:bidi="es_ES"/>
        </w:rPr>
        <w:t>Finalmente, el grupo puede elaborar una versión final del pasaje con la que todos estén de acuerdo. Cada miembro del grupo debe practicar cómo contar esta versión final del pasaje.</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