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तीमुथियुस 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1:1–5 को सुनें और अपने मन में रखें।</w:t>
      </w:r>
    </w:p>
    <w:p>
      <w:pPr/>
      <w:r>
        <w:rPr>
          <w:lang w:val="hi_IN" w:bidi="hi_IN"/>
        </w:rPr>
      </w:r>
      <w:r>
        <w:rPr>
          <w:lang w:val="hi_IN" w:bidi="hi_IN"/>
        </w:rPr>
        <w:t>यदि सम्भव हो, तो 2 तीमुथियुस 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उस पत्र का परिचय है जो पौलुस ने तीमुथियुस को लिखा था। पौलुस शुरुआती मसीही कलीसिया के अगुवों में से एक था। जब पौलुस यह पत्र लिखता है, तो पौलुस रोम की जेल में है और अपने जीवन के अंतिम पड़ाव पर है। तीमुथियुस इफिसुस की कलीसिया की अगुवाई कर रहा है, और पौलुस उसे प्रोत्साहित करने के लिए लिख रहा है कि वह सुसमाचार के सत्य पर दृढ़ बना रहे और कलीसिया के भीतर के झूठे शिक्षकों का सामना करे। पौलुस के समय में सामान्यतः एक व्यक्ति पत्र का संदेश बोलकर सुनाता था, और दूसरा व्यक्ति उसे लिखता था। शायद पौलुस ने तीमुथियुस को यह पत्र इसी तरह लिखा था। पौलुस के समय में, कोई व्यक्ति पत्र की शुरुआत लेखक का नाम, प्राप्तकर्ता का नाम और अभिवादन लिखकर करता था।</w:t>
      </w:r>
    </w:p>
    <w:p>
      <w:pPr/>
      <w:r>
        <w:rPr>
          <w:lang w:val="hi_IN" w:bidi="hi_IN"/>
        </w:rPr>
      </w:r>
      <w:r>
        <w:rPr>
          <w:lang w:val="hi_IN" w:bidi="hi_IN"/>
        </w:rPr>
        <w:t>समूह के रूप में यहाँ रुकें और ऐसा नक्शा देखें जिसमें इफिसुस और रोम शामिल हैं। इस ऑडियो को यहाँ रोकें।</w:t>
      </w:r>
    </w:p>
    <w:p>
      <w:pPr/>
      <w:r>
        <w:rPr>
          <w:lang w:val="hi_IN" w:bidi="hi_IN"/>
        </w:rPr>
      </w:r>
      <w:r>
        <w:rPr>
          <w:lang w:val="hi_IN" w:bidi="hi_IN"/>
        </w:rPr>
        <w:t>यहाँ रुकें और समूह में चर्चा करें: जब आप किसी ऐसे व्यक्ति को संदेश भेजते हैं जिस से आप बहुत प्रेम करते हैं, तो आप इसे कैसे भेजते हैं? आप अपना संदेश कैसे शुरू करते हैं? इस ऑडियो को यहाँ रोकें।</w:t>
      </w:r>
    </w:p>
    <w:p>
      <w:pPr/>
      <w:r>
        <w:rPr>
          <w:lang w:val="hi_IN" w:bidi="hi_IN"/>
        </w:rPr>
      </w:r>
      <w:r>
        <w:rPr>
          <w:lang w:val="hi_IN" w:bidi="hi_IN"/>
        </w:rPr>
        <w:t>पत्र के पहले भाग में, पौलुस अपने आप को लेखक के रूप में बताता है। पौलुस कहता है कि परमेश्वर ने उसे मसीह यीशु का प्रेरित होने के लिए चुना। आपको प्रेरितों के काम की पुस्तक से याद होगा कि परमेश्वर ने दमिश्क के मार्ग पर पौलुस पर स्वयं को प्रकट किया, जिसका उस समय नाम तब तक शाऊल ही था, और तब पौलुस ने यीशु का अनुसरण करने का निर्णय लिया। परमेश्वर ने पौलुस को चुना और उसे प्रेरित के रूप में भेजा, ताकि वह सभी लोगों, विशेषकर अन्यजातियों, को सुसमाचार सुनाए। पौलुस कहता है कि परमेश्वर ने उसे इसलिए भेजा कि वह दूसरों को उस जीवन के बारे में बताए, जिसका परमेश्वर ने मसीह यीशु में विश्वास के माध्यम से वादा किया है। पौलुस की सेवकाई सीधे-सीधे संसार के लिए परमेश्वर की उद्धार की योजना से जुड़ी हुई है। पौलुस की सेवकाई की बुलाहट यह है कि वह दूसरों को उस अनन्त जीवन के बारे में बताए, जिसका परमेश्वर ने वादा किया है और जिसे उसने उन सभी को दिया है जो मसीह यीशु के साथ जुड़े हुए हैं।</w:t>
      </w:r>
    </w:p>
    <w:p>
      <w:pPr/>
      <w:r>
        <w:rPr>
          <w:lang w:val="hi_IN" w:bidi="hi_IN"/>
        </w:rPr>
      </w:r>
      <w:r>
        <w:rPr>
          <w:lang w:val="hi_IN" w:bidi="hi_IN"/>
        </w:rPr>
        <w:t>यहाँ रुकें और समूह में इस प्रश्न पर चर्चा करें: आपकी संस्कृति में लोग अपने काम या अपनी भूमिका के बारे में कैसे बात करते हैं? इस ऑडियो को यहाँ रोकें।</w:t>
      </w:r>
    </w:p>
    <w:p>
      <w:pPr/>
      <w:r>
        <w:rPr>
          <w:lang w:val="hi_IN" w:bidi="hi_IN"/>
        </w:rPr>
      </w:r>
      <w:r>
        <w:rPr>
          <w:lang w:val="hi_IN" w:bidi="hi_IN"/>
        </w:rPr>
        <w:t>पौलुस यह पत्र तीमुथियुस को लिख रहा है, जो उसका “प्रिय पुत्र” है। आपको प्रेरितों के काम से याद होगा कि पौलुस ने तीमुथियुस को अपने साथ यात्रा करने और पौलुस के मिशनरी कार्य में सहायता करने के लिए चुना था। पौलुस ने तीमुथियुस को इसलिए चुना क्योंकि तीमुथियुस की अच्छी प्रतिष्ठा थी और अन्य मसीही भविष्यद्वक्ताओं ने इस बात की पुष्टि की कि तीमुथियुस को उसके साथ काम करना चाहिए। तीमुथियुस पौलुस के सबसे करीबी सहयोगियों में से एक था। पौलुस अक्सर तीमुथियुस को विभिन्न कलीसियाओं के पास भेजता था ताकि वह कलीसियाओं की अगुवाई कर सके और उन्हें सुधार सके। वर्षों तक साथ मिलकर सेवकाई करते-करते, पौलुस और तीमुथियुस के बीच ऐसा संबंध बन गया, जैसा एक प्रेम करने वाले पिता और पुत्र के बीच होता है। पौलुस यह प्रकट करता है कि वह तीमुथियुस से प्रेम करता है और उसे स्वीकार करता है।</w:t>
      </w:r>
    </w:p>
    <w:p>
      <w:pPr/>
      <w:r>
        <w:rPr>
          <w:lang w:val="hi_IN" w:bidi="hi_IN"/>
        </w:rPr>
      </w:r>
      <w:r>
        <w:rPr>
          <w:lang w:val="hi_IN" w:bidi="hi_IN"/>
        </w:rPr>
        <w:t>यहाँ रुकें और समूह में इस प्रश्न पर चर्चा करें: किसी ऐसे व्यक्ति के बारे में एक कहानी सुनाइए जो आपके परिवार का सदस्य तो नहीं है, लेकिन जिसे आप अपने परिवार के सदस्य या अपनी संतान की तरह प्रेम करते हैं। आपकी संस्कृति उन लोगों के बीच घनिष्ठ और प्रेमपूर्ण संबंधों का वर्णन कैसे करती है जो आपकी अपनी संतान नहीं हैं? इस ऑडियो को यहाँ रोकें।</w:t>
      </w:r>
    </w:p>
    <w:p>
      <w:pPr/>
      <w:r>
        <w:rPr>
          <w:lang w:val="hi_IN" w:bidi="hi_IN"/>
        </w:rPr>
      </w:r>
      <w:r>
        <w:rPr>
          <w:lang w:val="hi_IN" w:bidi="hi_IN"/>
        </w:rPr>
        <w:t>फिर पौलुस तीमुथियुस को एक विशिष्ट मसीही अभिवादन देता है। पौलुस प्रार्थना करता है कि परमेश्वर पिता और मसीह यीशु हमारा प्रभु तीमुथियुस को अनुग्रह, दया और शान्ति दे। पौलुस के अन्य पत्रों के विपरीत, वह तीमुथियुस के लिए दया, यानी कृपा और करुणा की प्रार्थना करता है। पौलुस तीमुथियुस के लिए दया की प्रार्थना करता है, क्योंकि तीमुथियुस इफिसुस की कलीसिया में एक कठिन स्थिति में है। तीमुथियुस को इफिसुस की कलीसिया के झूठे शिक्षकों के विरुद्ध सुसमाचार के सत्य के प्रति दृढ़ और विश्वासयोग्य बने रहने के लिए परमेश्वर की दया की आवश्यकता होगी।</w:t>
      </w:r>
    </w:p>
    <w:p>
      <w:pPr/>
      <w:r>
        <w:rPr>
          <w:lang w:val="hi_IN" w:bidi="hi_IN"/>
        </w:rPr>
      </w:r>
      <w:r>
        <w:rPr>
          <w:lang w:val="hi_IN" w:bidi="hi_IN"/>
        </w:rPr>
        <w:t>यहाँ रुकें और इस प्रश्न पर समूह में चर्चा करें: आपकी भाषा में सामान्य अभिवादन क्या हैं? आप किसी को आशीर्वाद कैसे देंगे? आप किसी व्यक्ति की परिस्थिति के अनुसार उसे दिए जाने वाले आशीर्वाद को कैसे बदलते हैं? इस ऑडियो को यहाँ रोकें।</w:t>
      </w:r>
    </w:p>
    <w:p>
      <w:pPr/>
      <w:r>
        <w:rPr>
          <w:lang w:val="hi_IN" w:bidi="hi_IN"/>
        </w:rPr>
      </w:r>
      <w:r>
        <w:rPr>
          <w:lang w:val="hi_IN" w:bidi="hi_IN"/>
        </w:rPr>
        <w:t>फिर पौलुस तीमुथियुस के लिए परमेश्वर का धन्यवाद करता है। पौलुस के समय में, पत्र के लेखक अक्सर लोगों का अभिवादन करने के बाद परमेश्वर का धन्यवाद करते थे। पौलुस परमेश्वर का धन्यवाद करता है कि वह उसी प्रकार परमेश्वर की सेवा करता है, जैसे उसके पूर्वजों ने भी की थी। पौलुस कहता है कि पौलुस ने स्पष्ट विवेक के साथ परमेश्वर की सेवा की है, जैसे उसके पूर्वजों ने स्पष्ट विवेक के साथ परमेश्वर की सेवा की। दूसरे शब्दों में, पौलुस विश्वास करता है कि पौलुस उन कार्यों के प्रति विश्वासयोग्य रहा है जो परमेश्वर ने उसे दिए हैं। जब पौलुस अपनी सेवा के जीवन पर मुड़कर देखता है, तब वह लज्जित महसूस नहीं करता है। पौलुस नियमित रूप से तीमुथियुस के लिए प्रार्थना करता है, और वह तीमुथियुस को फिर से देखने की इच्छा रखता है। पौलुस उस समय को याद करता है जब उसने तीमुथियुस को छोड़ा था, जो आपको उसके पहले पत्र से ही याद होगा। पौलुस को याद है कि जब उसने तीमुथियुस को छोड़ा था, तो तीमुथियुस रोया था।</w:t>
      </w:r>
    </w:p>
    <w:p>
      <w:pPr/>
      <w:r>
        <w:rPr>
          <w:lang w:val="hi_IN" w:bidi="hi_IN"/>
        </w:rPr>
      </w:r>
      <w:r>
        <w:rPr>
          <w:lang w:val="hi_IN" w:bidi="hi_IN"/>
        </w:rPr>
        <w:t>यहाँ रुकें और समूह में इस प्रश्न पर चर्चा करें: उस समय के बारे में बात करें जब एक व्यक्ति रोता था। आपकी संस्कृति में रोना उचित या अनुचित कब होता है? इस ऑडियो को यहाँ रोकें।</w:t>
      </w:r>
    </w:p>
    <w:p>
      <w:pPr/>
      <w:r>
        <w:rPr>
          <w:lang w:val="hi_IN" w:bidi="hi_IN"/>
        </w:rPr>
      </w:r>
      <w:r>
        <w:rPr>
          <w:lang w:val="hi_IN" w:bidi="hi_IN"/>
        </w:rPr>
        <w:t>जिस प्रकार पौलुस अपने विश्वास को अपने पूर्वजों के विश्वास के समान मानता है, उसी प्रकार वह कहता है कि तीमुथियुस का विश्वास भी उसकी नानी और उसकी माँ के विश्वास के समान है। पौलुस तीमुथियुस को उसके पूर्वजों की याद दिलाता है जो विश्वासयोग्य थे। पौलुस तीमुथियुस को याद दिलाना चाहता है कि तीमुथियुस को अपने पूर्वजों की तरह विश्वासयोग्य होना चाहिए, क्योंकि तीमुथियुस पौलुस की मृत्यु के बाद पौलुस का काम जारी रखेगा।</w:t>
      </w:r>
      <w:r>
        <w:rPr>
          <w:lang w:val="hi_IN" w:bidi="hi_IN"/>
        </w:rPr>
      </w:r>
    </w:p>
    <w:p>
      <w:pPr>
        <w:pStyle w:val="Heading3"/>
      </w:pPr>
      <w:r>
        <w:rPr>
          <w:lang w:val="hi_IN" w:bidi="hi_IN"/>
        </w:rPr>
        <w:t>घटनाओं को समझाना</w:t>
      </w:r>
    </w:p>
    <w:p>
      <w:pPr/>
      <w:r>
        <w:rPr>
          <w:lang w:val="hi_IN" w:bidi="hi_IN"/>
        </w:rPr>
      </w:r>
      <w:r>
        <w:rPr>
          <w:lang w:val="hi_IN" w:bidi="hi_IN"/>
        </w:rPr>
        <w:t>2 तीमुथियुस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पत्र की शुरुआत करता है और बताता है कि पत्र किसने लिखा है और पत्र किसको लिखा है। फिर पौलुस तीमुथियुस का अभिवादन करता है।</w:t>
      </w:r>
    </w:p>
    <w:p>
      <w:pPr/>
      <w:r>
        <w:rPr>
          <w:lang w:val="hi_IN" w:bidi="hi_IN"/>
        </w:rPr>
      </w:r>
      <w:r>
        <w:rPr>
          <w:b/>
          <w:lang w:val="hi_IN" w:bidi="hi_IN"/>
        </w:rPr>
        <w:t>दूसरे भाग में:</w:t>
      </w:r>
      <w:r>
        <w:rPr>
          <w:lang w:val="hi_IN" w:bidi="hi_IN"/>
        </w:rPr>
        <w:t xml:space="preserve"> फिर पौलुस तीमुथियुस के लिए परमेश्वर को धन्यवाद देता है। पौलुस बताता है कि वह तीमुथियुस के लिए कितनी बार प्रार्थना करता है और वह तीमुथियुस को फिर से देखने की कितनी इच्छा रखता है। पौलुस तीमुथियुस के भीतर वही विश्वास देखता है, जो उसकी नानी और उसकी माता में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तीमुथियुस की नानी, लोइस</w:t>
      </w:r>
    </w:p>
    <w:p>
      <w:pPr>
        <w:pStyle w:val="ListBullet"/>
        <w:spacing w:line="240" w:lineRule="auto"/>
        <w:ind w:left="720"/>
      </w:pPr>
      <w:r>
        <w:rPr>
          <w:lang w:val="hi_IN" w:bidi="hi_IN"/>
        </w:rPr>
      </w:r>
      <w:r>
        <w:rPr>
          <w:lang w:val="hi_IN" w:bidi="hi_IN"/>
        </w:rPr>
        <w:t>तीमुथियुस की माता, यूनीके</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याद रखना महत्वपूर्ण है कि यह भाग उस पत्र का परिचय है जो पौलुस तीमुथियुस को भेजता है। यह पत्र, तीमुथियुस के नाम पौलुस के पहले पत्र और तीतुस के नाम पौलुस के पत्र के समान है। पौलुस इस पत्र को भी अन्य पत्रों की तरह ही शुरू करता है। याद रखें कि पौलुस के समय में किसी पत्र की भूमिका के तीन मुख्य भाग होते थे, पत्र भेजने वाले का नाम, पत्र प्राप्त करने वाले का नाम और अभिवादन। अभिवादन के बाद, पत्रों में आमतौर पर धन्यवाद का भाग शामिल होता है।</w:t>
      </w:r>
    </w:p>
    <w:p>
      <w:pPr/>
      <w:r>
        <w:rPr>
          <w:lang w:val="hi_IN" w:bidi="hi_IN"/>
        </w:rPr>
      </w:r>
      <w:r>
        <w:rPr>
          <w:lang w:val="hi_IN" w:bidi="hi_IN"/>
        </w:rPr>
        <w:t>यहाँ रुकें और समूह में इस प्रश्न पर चर्चा करें: जब आप किसी को संदेश भेजते हैं, तो अपना परिचय देने का अभ्यास करें। आप अपने दर्शकों को किस प्रकार की जानकारी देते हैं? याद रखें कि आपने पौलुस के पिछले पत्रों के परिचय का अनुवाद कैसे किया था। इस ऑडियो को यहाँ रोकें।</w:t>
      </w:r>
    </w:p>
    <w:p>
      <w:pPr/>
      <w:r>
        <w:rPr>
          <w:lang w:val="hi_IN" w:bidi="hi_IN"/>
        </w:rPr>
      </w:r>
      <w:r>
        <w:rPr>
          <w:lang w:val="hi_IN" w:bidi="hi_IN"/>
        </w:rPr>
        <w:t>पहले दृश्य में, पौलुस स्वयं को तीमुथियुस के नाम लिखे गए इस पत्र के लेखक के रूप में अपना परिचय देता है। पौलुस अपने आप को "मसीह यीशु का प्रेरित" कहता है, जो "परमेश्वर की इच्छा के अनुसार चुना गया है।" पौलुस यह भी बताता है कि परमेश्वर ने उसे क्या करने के लिए बुलाया था। परमेश्वर ने पौलुस को सभी लोगों के साथ सुसमाचार साझा करने के लिए बुलाया। पौलुस एक प्रेरित के रूप में अपने अधिकार को दर्शाता है ताकि वह अपनी सेवकाई तीमुथियुस को सौंप सके। पौलुस तीमुथियुस को प्रेरित नहीं बना रहा है, बल्कि उसे इफिसुस की कलीसियाओं की अगुवाई करने के लिए बुला रहा है।</w:t>
      </w:r>
    </w:p>
    <w:p>
      <w:pPr/>
      <w:r>
        <w:rPr>
          <w:lang w:val="hi_IN" w:bidi="hi_IN"/>
        </w:rPr>
      </w:r>
      <w:r>
        <w:rPr>
          <w:lang w:val="hi_IN" w:bidi="hi_IN"/>
        </w:rPr>
        <w:t>यहाँ रुकें और समूह के रूप में इस प्रश्न पर चर्चा करें: आप संदेश में वक्ता के अधिकार को कैसे दिखाएँगे? इस ऑडियो को यहाँ रोकें।</w:t>
      </w:r>
    </w:p>
    <w:p>
      <w:pPr/>
      <w:r>
        <w:rPr>
          <w:lang w:val="hi_IN" w:bidi="hi_IN"/>
        </w:rPr>
      </w:r>
      <w:r>
        <w:rPr>
          <w:lang w:val="hi_IN" w:bidi="hi_IN"/>
        </w:rPr>
        <w:t>पौलुस जानता है कि वह जल्द ही मर जाएगा। पौलुस अपने प्रिय पुत्र तीमुथियुस को अपना अंतिम पत्र लिख रहा है। आपको याद होगा कि पौलुस तीमुथियुस को लिख रहा है ताकि वह तीमुथियुस को सुसमाचार के सत्य पर दृढ़ बने रहने और इफिसुस की कलीसिया में झूठे शिक्षकों का सामना करने के लिए प्रोत्साहित कर सके।</w:t>
      </w:r>
    </w:p>
    <w:p>
      <w:pPr/>
      <w:r>
        <w:rPr>
          <w:lang w:val="hi_IN" w:bidi="hi_IN"/>
        </w:rPr>
      </w:r>
      <w:r>
        <w:rPr>
          <w:lang w:val="hi_IN" w:bidi="hi_IN"/>
        </w:rPr>
        <w:t>यहाँ रुकें और समूह में इस प्रश्न पर चर्चा करें: पौलुस की भावनाएँ उसके तीमुथियुस से बात करने के तरीके को कैसे प्रभावित करेंगी? हालाँकि तीमुथियुस पौलुस का पुत्र नहीं है, फिर भी पौलुस इस अभिवादन में तीमुथियुस को पुत्र कहता है। आप किसी ऐसे व्यक्ति को कैसे संबोधित करते हैं जो आपकी संतान नहीं है, बल्कि जिससे आप प्रेम करते हैं मानो वह आपकी संतान हो? इस ऑडियो को यहाँ रोकें।</w:t>
      </w:r>
    </w:p>
    <w:p>
      <w:pPr/>
      <w:r>
        <w:rPr>
          <w:lang w:val="hi_IN" w:bidi="hi_IN"/>
        </w:rPr>
      </w:r>
      <w:r>
        <w:rPr>
          <w:lang w:val="hi_IN" w:bidi="hi_IN"/>
        </w:rPr>
        <w:t>इस धन्यवाद के भाग में, पौलुस तीमुथियुस के लिए और तीमुथियुस के मजबूत विश्वास के लिए परमेश्वर का धन्यवाद करता है। पौलुस अपनी प्रार्थनाओं में तीमुथियुस को "रात और दिन" या नियमित रूप से याद करता है। पौलुस तीमुथियुस से इतना प्रेम करता है कि वह नियमित रूप से तीमुथियुस के लिए प्रार्थना करता है।</w:t>
      </w:r>
    </w:p>
    <w:p>
      <w:pPr/>
      <w:r>
        <w:rPr>
          <w:lang w:val="hi_IN" w:bidi="hi_IN"/>
        </w:rPr>
      </w:r>
      <w:r>
        <w:rPr>
          <w:lang w:val="hi_IN" w:bidi="hi_IN"/>
        </w:rPr>
        <w:t>यहाँ रुकें और समूह के रूप में चर्चा करें: आप नियमित रूप से या बार-बार कुछ करने के बारे में कैसे बात करते हैं? इस ऑडियो को यहाँ रोकें।</w:t>
      </w:r>
    </w:p>
    <w:p>
      <w:pPr/>
      <w:r>
        <w:rPr>
          <w:lang w:val="hi_IN" w:bidi="hi_IN"/>
        </w:rPr>
      </w:r>
      <w:r>
        <w:rPr>
          <w:lang w:val="hi_IN" w:bidi="hi_IN"/>
        </w:rPr>
        <w:t>पौलुस तीमुथियुस को बहुत देखना चाहता है। पौलुस को याद है कि जब वह चला गया था, तब तीमुथियुस रोया था। पौलुस कहता है कि यदि पौलुस तीमुथियुस को देखेगा, तो पौलुस आनन्द से भरा होगा।</w:t>
      </w:r>
    </w:p>
    <w:p>
      <w:pPr/>
      <w:r>
        <w:rPr>
          <w:lang w:val="hi_IN" w:bidi="hi_IN"/>
        </w:rPr>
      </w:r>
      <w:r>
        <w:rPr>
          <w:lang w:val="hi_IN" w:bidi="hi_IN"/>
        </w:rPr>
        <w:t>यहाँ रुकें और समूह में चर्चा करें: ऐसी किसी घटना की कहानी सुनाएँ जब आप किसी से बहुत मिलना चाहते थे और आपने कल्पना की थी कि यदि आप उस व्यक्ति से मिल पाते, तो आपको कैसा महसूस होता। जब आप किसी ऐसे व्यक्ति से मिलते हैं जिससे आप प्रेम करते हैं, तो आप आनन्द से भरे या बहुत खुश होने के बारे में कैसे बात करते हैं? इस ऑडियो को यहाँ रोकें।</w:t>
      </w:r>
    </w:p>
    <w:p>
      <w:pPr/>
      <w:r>
        <w:rPr>
          <w:lang w:val="hi_IN" w:bidi="hi_IN"/>
        </w:rPr>
      </w:r>
      <w:r>
        <w:rPr>
          <w:lang w:val="hi_IN" w:bidi="hi_IN"/>
        </w:rPr>
        <w:t>पौलुस अपने पूर्वजों के बारे में सोचता है। पौलुस अपनी सेवकाई को पुराने नियम और अपने यहूदी पूर्वजों से जोड़ता है। पौलुस देखता है कि उसकी सेवकाई सीधे अब्राहम, इसहाक और याकूब के परमेश्वर से जुड़ी हुई है। पौलुस अपनी सेवकाई को अपने पूर्वजों से जोड़ता है ताकि अपनी सेवकाई के अधिकार और विश्वासयोग्यता को प्रकट किया जा सके। पौलुस अपनी विश्वासयोग्य सेवकाई तीमुथियुस को सौंप रहा है। पौलुस परमेश्वर के प्रति विश्वासयोग्य है जैसे पौलुस के पूर्वज थे। उसी प्रकार, परमेश्वर तीमुथियुस को अपने प्रति विश्वासयोग्य होने के लिए कहता है, जैसे तीमुथियुस की माता और नानी विश्वासयोग्य थीं। पौलुस कहता है कि तीमुथियुस का विश्वास, या यीशु में भरोसा, तीमुथियुस के भीतर रहता है, जैसे यह विश्वास तीमुथियुस की माता और नानी के भीतर रहता था। दूसरे शब्दों में, तीमुथियुस इस तरह से व्यवहार करता है जिससे यह पता चलता है कि तीमुथियुस वास्तव में यीशु पर भरोसा करता है।</w:t>
      </w:r>
    </w:p>
    <w:p>
      <w:pPr/>
      <w:r>
        <w:rPr>
          <w:lang w:val="hi_IN" w:bidi="hi_IN"/>
        </w:rPr>
      </w:r>
      <w:r>
        <w:rPr>
          <w:lang w:val="hi_IN" w:bidi="hi_IN"/>
        </w:rPr>
        <w:t>यहाँ रुकें और समूह में इस प्रश्न पर चर्चा करें: आपकी संस्कृति में कोई व्यक्ति अपने पूर्वजों के बारे में बात क्यों कर सकता है? इस ऑडियो को यहाँ रोकें।</w:t>
      </w:r>
    </w:p>
    <w:p>
      <w:pPr/>
      <w:r>
        <w:rPr>
          <w:lang w:val="hi_IN" w:bidi="hi_IN"/>
        </w:rPr>
      </w:r>
      <w:r>
        <w:rPr>
          <w:lang w:val="hi_IN" w:bidi="hi_IN"/>
        </w:rPr>
        <w:t>याद रखें कि यह पौलुस का अपने "प्रिय पुत्र" तीमुथियुस को लिखा अंतिम पत्र है। कल्पना करें कि यदि आप किसी ऐसे व्यक्ति को अपना अंतिम पत्र लिख रहे हों, जिसे आप अपनी संतान के समान मानते हों, तो आपको कैसा महसूस होगा। आप किन भावनाओं को दिखाएँगे? आप किन विषयों पर बात करना चाहेंगे?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तीमुथियुस की नानी, लोइस</w:t>
      </w:r>
    </w:p>
    <w:p>
      <w:pPr>
        <w:pStyle w:val="ListBullet"/>
        <w:spacing w:line="240" w:lineRule="auto"/>
        <w:ind w:left="720"/>
      </w:pPr>
      <w:r>
        <w:rPr>
          <w:lang w:val="hi_IN" w:bidi="hi_IN"/>
        </w:rPr>
      </w:r>
      <w:r>
        <w:rPr>
          <w:lang w:val="hi_IN" w:bidi="hi_IN"/>
        </w:rPr>
        <w:t>तीमुथियुस की माता, यूनीके</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पौलुस अपने प्रिय पुत्र तीमुथियुस को लिखे अपने पत्र से शुरू करता है। पौलुस अपना परिचय इस प्रकार देता है कि "मैं परमेश्वर की इच्छा से मसीह यीशु का प्रेरित चुना गया हूँ।" पौलुस अपने प्रेरित होने के उद्देश्य पर विचार करता है। पौलुस कहता है कि यीशु ने उसे इस उद्देश्य से भेजा कि वह लोगों को उस अनन्त जीवन के बारे में बताए, जिसे वे मसीह यीशु पर विश्वास करने के द्वारा प्राप्त कर सकते हैं।</w:t>
      </w:r>
    </w:p>
    <w:p>
      <w:pPr/>
      <w:r>
        <w:rPr>
          <w:lang w:val="hi_IN" w:bidi="hi_IN"/>
        </w:rPr>
      </w:r>
      <w:r>
        <w:rPr>
          <w:lang w:val="hi_IN" w:bidi="hi_IN"/>
        </w:rPr>
        <w:t>नाटक को रोकें। पौलुस की भूमिका निभाने वाले व्यक्ति से पूछें, "जब आप अपनी मृत्यु से पहले यह पत्र अपने प्रिय पुत्र को भेजते हैं, तो आप इस समय क्या महसूस कर रहे हैं?" वह व्यक्ति उत्तर दे सकता है:</w:t>
      </w:r>
    </w:p>
    <w:p>
      <w:pPr>
        <w:pStyle w:val="ListBullet"/>
        <w:spacing w:line="240" w:lineRule="auto"/>
        <w:ind w:left="720"/>
      </w:pPr>
      <w:r>
        <w:rPr>
          <w:lang w:val="hi_IN" w:bidi="hi_IN"/>
        </w:rPr>
      </w:r>
      <w:r>
        <w:rPr>
          <w:lang w:val="hi_IN" w:bidi="hi_IN"/>
        </w:rPr>
        <w:t>मुझे खुशी और उदासी, दोनों महसूस हो रही हैं। मैं फिर से तीमुथियुस से मिलने के लिए बहुत लालायित हूँ, विशेषकर जब मुझे याद आता है कि जब हम एक-दूसरे से विदा हुए थे, तब वह कितना रोया था; या</w:t>
      </w:r>
    </w:p>
    <w:p>
      <w:pPr>
        <w:pStyle w:val="ListBullet"/>
        <w:spacing w:line="240" w:lineRule="auto"/>
        <w:ind w:left="720"/>
      </w:pPr>
      <w:r>
        <w:rPr>
          <w:lang w:val="hi_IN" w:bidi="hi_IN"/>
        </w:rPr>
      </w:r>
      <w:r>
        <w:rPr>
          <w:lang w:val="hi_IN" w:bidi="hi_IN"/>
        </w:rPr>
        <w:t>मैं आनन्द भी महसूस कर रहा हूँ, क्योंकि मैं जानता हूँ कि तीमुथियुस विश्वासयोग्यता से मेरे काम को जारी रखेगा। मुझे विश्वास है कि तीमुथियुस उसी प्रकार कलीसिया की अगुवाई करने और शिक्षा देने में सक्षम है, जैसे मैंने किया है।</w:t>
      </w:r>
    </w:p>
    <w:p>
      <w:pPr/>
      <w:r>
        <w:rPr>
          <w:lang w:val="hi_IN" w:bidi="hi_IN"/>
        </w:rPr>
      </w:r>
      <w:r>
        <w:rPr>
          <w:lang w:val="hi_IN" w:bidi="hi_IN"/>
        </w:rPr>
        <w:t>तीमुथियुस की भूमिका निभाने वाले व्यक्ति से पूछें, "जब आपको अपने आत्मिक पिता पौलुस का यह अंतिम पत्र मिलता है, तो आप इस समय क्या महसूस कर रहे हैं?" आप सुन सकते हैं:</w:t>
      </w:r>
    </w:p>
    <w:p>
      <w:pPr>
        <w:pStyle w:val="ListBullet"/>
        <w:spacing w:line="240" w:lineRule="auto"/>
        <w:ind w:left="720"/>
      </w:pPr>
      <w:r>
        <w:rPr>
          <w:lang w:val="hi_IN" w:bidi="hi_IN"/>
        </w:rPr>
      </w:r>
      <w:r>
        <w:rPr>
          <w:lang w:val="hi_IN" w:bidi="hi_IN"/>
        </w:rPr>
        <w:t>मुझे यह सोचकर दुख हो रहा है कि पौलुस जल्द ही मर जाएगा। पौलुस मेरे लिए एक पिता के समान रहा है। मैं भी डरा हुआ महसूस कर रहा हूँ। पौलुस ने मुझे अच्छी तरह से शिक्षा दी है, परन्तु मैं इस बुलाहट के भार को महसूस करता हूँ। इफिसुस की कलीसिया कठिनाइयों का सामना कर रही है और झूठे शिक्षकों से भरी हुई है; या</w:t>
      </w:r>
    </w:p>
    <w:p>
      <w:pPr>
        <w:pStyle w:val="ListBullet"/>
        <w:spacing w:line="240" w:lineRule="auto"/>
        <w:ind w:left="720"/>
      </w:pPr>
      <w:r>
        <w:rPr>
          <w:lang w:val="hi_IN" w:bidi="hi_IN"/>
        </w:rPr>
      </w:r>
      <w:r>
        <w:rPr>
          <w:lang w:val="hi_IN" w:bidi="hi_IN"/>
        </w:rPr>
        <w:t>मैं पौलुस से यह पत्र प्राप्त करने और पौलुस द्वारा प्रोत्साहित होने के लिए आभारी हूँ। मैं जानता हूँ कि मैं पवित्र आत्मा की सामर्थ्य के माध्यम से यह कर सकता हूँ।</w:t>
      </w:r>
    </w:p>
    <w:p>
      <w:pPr/>
      <w:r>
        <w:rPr>
          <w:lang w:val="hi_IN" w:bidi="hi_IN"/>
        </w:rPr>
      </w:r>
      <w:r>
        <w:rPr>
          <w:lang w:val="hi_IN" w:bidi="hi_IN"/>
        </w:rPr>
        <w:t>नाटक को जारी रखें।</w:t>
      </w:r>
    </w:p>
    <w:p>
      <w:pPr/>
      <w:r>
        <w:rPr>
          <w:lang w:val="hi_IN" w:bidi="hi_IN"/>
        </w:rPr>
      </w:r>
      <w:r>
        <w:rPr>
          <w:lang w:val="hi_IN" w:bidi="hi_IN"/>
        </w:rPr>
        <w:t>फिर पौलुस तीमुथियुस का अभिवादन करता है। पौलुस प्रार्थना करता है कि तीमुथियुस को परमेश्वर पिता और हमारे प्रभु मसीह यीशु से अनुग्रह, दया और शांति प्राप्त हो।</w:t>
      </w:r>
    </w:p>
    <w:p>
      <w:pPr/>
      <w:r>
        <w:rPr>
          <w:lang w:val="hi_IN" w:bidi="hi_IN"/>
        </w:rPr>
      </w:r>
      <w:r>
        <w:rPr>
          <w:lang w:val="hi_IN" w:bidi="hi_IN"/>
        </w:rPr>
        <w:t>दूसरे दृश्य में, पौलुस अपने प्रिय पुत्र तीमुथियुस के लिए परमेश्वर का धन्यवाद करता है। पौलुस परमेश्वर के लिए अपनी सेवा पर मनन करता है। पौलुस ने स्पष्ट विवेक के साथ परमेश्वर की सेवा की है, जैसे पौलुस के पूर्वजों ने परमेश्वर की सेवा की थी।</w:t>
      </w:r>
    </w:p>
    <w:p>
      <w:pPr/>
      <w:r>
        <w:rPr>
          <w:lang w:val="hi_IN" w:bidi="hi_IN"/>
        </w:rPr>
      </w:r>
      <w:r>
        <w:rPr>
          <w:lang w:val="hi_IN" w:bidi="hi_IN"/>
        </w:rPr>
        <w:t>नाटक को रोकें। पौलुस की भूमिका निभाने वाले व्यक्ति से पूछें, "जब आप अपने जीवन के काम पर मनन करते हैं, तो आप इस समय कैसा महसूस कर रहे हैं?" आप सुन सकते हैं:</w:t>
      </w:r>
    </w:p>
    <w:p>
      <w:pPr>
        <w:pStyle w:val="ListBullet"/>
        <w:spacing w:line="240" w:lineRule="auto"/>
        <w:ind w:left="720"/>
      </w:pPr>
      <w:r>
        <w:rPr>
          <w:lang w:val="hi_IN" w:bidi="hi_IN"/>
        </w:rPr>
      </w:r>
      <w:r>
        <w:rPr>
          <w:lang w:val="hi_IN" w:bidi="hi_IN"/>
        </w:rPr>
        <w:t>मेरे लिए यह बड़े सम्मान की बात है कि मैं परमेश्वर की सेवा कर रहा हूँ, ठीक वैसे ही जैसे अतीत में बहुत से लोगों ने परमेश्वर की सेवा की है; या</w:t>
      </w:r>
    </w:p>
    <w:p>
      <w:pPr>
        <w:pStyle w:val="ListBullet"/>
        <w:spacing w:line="240" w:lineRule="auto"/>
        <w:ind w:left="720"/>
      </w:pPr>
      <w:r>
        <w:rPr>
          <w:lang w:val="hi_IN" w:bidi="hi_IN"/>
        </w:rPr>
      </w:r>
      <w:r>
        <w:rPr>
          <w:lang w:val="hi_IN" w:bidi="hi_IN"/>
        </w:rPr>
        <w:t>मैं आभारी हूँ कि परमेश्वर ने मेरा उपयोग सुसमाचार साझा करने और परमेश्वर की कलीसिया को बढ़ाने के लिए किया।</w:t>
      </w:r>
    </w:p>
    <w:p>
      <w:pPr/>
      <w:r>
        <w:rPr>
          <w:lang w:val="hi_IN" w:bidi="hi_IN"/>
        </w:rPr>
      </w:r>
      <w:r>
        <w:rPr>
          <w:lang w:val="hi_IN" w:bidi="hi_IN"/>
        </w:rPr>
        <w:t>नाटक को जारी रखें।</w:t>
      </w:r>
    </w:p>
    <w:p>
      <w:pPr/>
      <w:r>
        <w:rPr>
          <w:lang w:val="hi_IN" w:bidi="hi_IN"/>
        </w:rPr>
      </w:r>
      <w:r>
        <w:rPr>
          <w:lang w:val="hi_IN" w:bidi="hi_IN"/>
        </w:rPr>
        <w:t>फिर पौलुस तीमुथियुस से कहता है कि पौलुस तीमुथियुस के लिए दिन और रात प्रार्थना करता है। इसके बाद पौलुस तीमुथियुस से फिर से मिलने की अपनी गहरी इच्छा व्यक्त करता है। पौलुस को वह अंतिम अवसर याद आता है जब वह तीमुथियुस के साथ था, और उसे वह भावनात्मक क्षण भी स्मरण है जब दोनों एक-दूसरे से विदा हुए थे।</w:t>
      </w:r>
    </w:p>
    <w:p>
      <w:pPr/>
      <w:r>
        <w:rPr>
          <w:lang w:val="hi_IN" w:bidi="hi_IN"/>
        </w:rPr>
      </w:r>
      <w:r>
        <w:rPr>
          <w:lang w:val="hi_IN" w:bidi="hi_IN"/>
        </w:rPr>
        <w:t>नाटक को रोकें। तीमुथियुस की भूमिका निभाने वाले व्यक्ति से पूछें, "जब पौलुस आपके लिए धन्यवाद देता है और कहता है कि वह रात-दिन आपके लिए प्रार्थना करता है, तो इस समय आप क्या सोच रहे हैं या कैसा महसूस कर रहे हैं?" आप सुन सकते हैं:</w:t>
      </w:r>
    </w:p>
    <w:p>
      <w:pPr>
        <w:pStyle w:val="ListBullet"/>
        <w:spacing w:line="240" w:lineRule="auto"/>
        <w:ind w:left="720"/>
      </w:pPr>
      <w:r>
        <w:rPr>
          <w:lang w:val="hi_IN" w:bidi="hi_IN"/>
        </w:rPr>
      </w:r>
      <w:r>
        <w:rPr>
          <w:lang w:val="hi_IN" w:bidi="hi_IN"/>
        </w:rPr>
        <w:t>मैं यह जानकर आभारी हूँ कि मेरा आत्मिक पिता दिन-रात मेरे लिए प्रार्थना करता है; या</w:t>
      </w:r>
    </w:p>
    <w:p>
      <w:pPr>
        <w:pStyle w:val="ListBullet"/>
        <w:spacing w:line="240" w:lineRule="auto"/>
        <w:ind w:left="720"/>
      </w:pPr>
      <w:r>
        <w:rPr>
          <w:lang w:val="hi_IN" w:bidi="hi_IN"/>
        </w:rPr>
      </w:r>
      <w:r>
        <w:rPr>
          <w:lang w:val="hi_IN" w:bidi="hi_IN"/>
        </w:rPr>
        <w:t>यह जानकर मेरा हृदय आनन्द से भर जाता है कि पौलुस मुझसे इतना प्रेम करता है।</w:t>
      </w:r>
    </w:p>
    <w:p>
      <w:pPr/>
      <w:r>
        <w:rPr>
          <w:lang w:val="hi_IN" w:bidi="hi_IN"/>
        </w:rPr>
      </w:r>
      <w:r>
        <w:rPr>
          <w:lang w:val="hi_IN" w:bidi="hi_IN"/>
        </w:rPr>
        <w:t>नाटक को जारी रखें।</w:t>
      </w:r>
    </w:p>
    <w:p>
      <w:pPr/>
      <w:r>
        <w:rPr>
          <w:lang w:val="hi_IN" w:bidi="hi_IN"/>
        </w:rPr>
      </w:r>
      <w:r>
        <w:rPr>
          <w:lang w:val="hi_IN" w:bidi="hi_IN"/>
        </w:rPr>
        <w:t>इसके बाद पौलुस तीमुथियुस के विश्वास पर मनन करता है। तीमुथियुस का वही विश्वास है जो उसकी नानी लोइस और उसकी माता यूनीके का था। वही विश्वास जो उसकी नानी और उसकी माता में था, तीमुथियुस में भी दृढ़ता के साथ बना हुआ है।</w:t>
      </w:r>
    </w:p>
    <w:p>
      <w:pPr/>
      <w:r>
        <w:rPr>
          <w:lang w:val="hi_IN" w:bidi="hi_IN"/>
        </w:rPr>
      </w:r>
      <w:r>
        <w:rPr>
          <w:lang w:val="hi_IN" w:bidi="hi_IN"/>
        </w:rPr>
        <w:t>नाटक को रोकें। लोइस और यूनीके की भूमिका निभाने वाले व्यक्तियों से पूछें, "जब आप तीमुथियुस के विश्वास और उसके जीवन पर विचार करते हैं, तो इस समय आप क्या महसूस कर रहे हैं?" आप सुन सकते हैं:</w:t>
      </w:r>
    </w:p>
    <w:p>
      <w:pPr>
        <w:pStyle w:val="ListBullet"/>
        <w:spacing w:line="240" w:lineRule="auto"/>
        <w:ind w:left="720"/>
      </w:pPr>
      <w:r>
        <w:rPr>
          <w:lang w:val="hi_IN" w:bidi="hi_IN"/>
        </w:rPr>
      </w:r>
      <w:r>
        <w:rPr>
          <w:lang w:val="hi_IN" w:bidi="hi_IN"/>
        </w:rPr>
        <w:t>मुझे अपने पुत्र पर गर्व महसूस हो रहा है; या</w:t>
      </w:r>
    </w:p>
    <w:p>
      <w:pPr>
        <w:pStyle w:val="ListBullet"/>
        <w:spacing w:line="240" w:lineRule="auto"/>
        <w:ind w:left="720"/>
      </w:pPr>
      <w:r>
        <w:rPr>
          <w:lang w:val="hi_IN" w:bidi="hi_IN"/>
        </w:rPr>
      </w:r>
      <w:r>
        <w:rPr>
          <w:lang w:val="hi_IN" w:bidi="hi_IN"/>
        </w:rPr>
        <w:t>मैं बहुत आभारी हूँ कि तीमुथियुस मसीह यीशु में मेरा विश्वास साझा करता है; या</w:t>
      </w:r>
    </w:p>
    <w:p>
      <w:pPr>
        <w:pStyle w:val="ListBullet"/>
        <w:spacing w:line="240" w:lineRule="auto"/>
        <w:ind w:left="720"/>
      </w:pPr>
      <w:r>
        <w:rPr>
          <w:lang w:val="hi_IN" w:bidi="hi_IN"/>
        </w:rPr>
      </w:r>
      <w:r>
        <w:rPr>
          <w:lang w:val="hi_IN" w:bidi="hi_IN"/>
        </w:rPr>
        <w:t>मैं यह देखकर उत्साहित हूँ कि परमेश्वर तीमुथियुस का किस प्रकार उपयोग करेगा।</w:t>
      </w:r>
      <w:r>
        <w:rPr>
          <w:lang w:val="hi_IN" w:bidi="hi_IN"/>
        </w:rPr>
      </w:r>
    </w:p>
    <w:p>
      <w:pPr>
        <w:pStyle w:val="Heading3"/>
      </w:pPr>
      <w:r>
        <w:rPr>
          <w:lang w:val="hi_IN" w:bidi="hi_IN"/>
        </w:rPr>
        <w:t>आवश्यक जानकारी</w:t>
      </w:r>
    </w:p>
    <w:p>
      <w:pPr/>
      <w:r>
        <w:rPr>
          <w:lang w:val="hi_IN" w:bidi="hi_IN"/>
        </w:rPr>
      </w:r>
      <w:r>
        <w:rPr>
          <w:lang w:val="hi_IN" w:bidi="hi_IN"/>
        </w:rPr>
        <w:t>2 तीमुथियुस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अपनी पहचान </w:t>
      </w:r>
      <w:r>
        <w:rPr>
          <w:b/>
          <w:lang w:val="hi_IN" w:bidi="hi_IN"/>
        </w:rPr>
        <w:t>मसीह</w:t>
      </w:r>
      <w:r>
        <w:rPr>
          <w:lang w:val="hi_IN" w:bidi="hi_IN"/>
        </w:rPr>
        <w:t xml:space="preserve"> यीशु के एक </w:t>
      </w:r>
      <w:r>
        <w:rPr>
          <w:b/>
          <w:lang w:val="hi_IN" w:bidi="hi_IN"/>
        </w:rPr>
        <w:t>प्रेरित</w:t>
      </w:r>
      <w:r>
        <w:rPr>
          <w:lang w:val="hi_IN" w:bidi="hi_IN"/>
        </w:rPr>
        <w:t xml:space="preserve"> के रूप में देता है। प्रेरित वह व्यक्ति होता है जिसे यीशु से विशेष अधिकार मिला है। प्रेरित आत्मिक मामलों के बारे में निर्णय लेने और यीशु की ओर से अधिकार के साथ बात करने में सक्षम हैं।</w:t>
      </w:r>
    </w:p>
    <w:p>
      <w:pPr/>
      <w:r>
        <w:rPr>
          <w:lang w:val="hi_IN" w:bidi="hi_IN"/>
        </w:rPr>
      </w:r>
      <w:r>
        <w:rPr>
          <w:lang w:val="hi_IN" w:bidi="hi_IN"/>
        </w:rPr>
        <w:t>यहाँ रुकें और समूह के रूप में चर्चा करें कि आप प्रेरित के लिए किस शब्द या वाक्यांश का उपयोग करेंगे। अधिक जानकारी के लिए मुख्य शब्दावली में प्रेरित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मसीह</w:t>
      </w:r>
      <w:r>
        <w:rPr>
          <w:lang w:val="hi_IN" w:bidi="hi_IN"/>
        </w:rPr>
        <w:t xml:space="preserve"> का अर्थ मसीहा है। मसीह संसार का प्रतिज्ञा किया गया राजा और उद्धारकर्ता है, जिसका परमेश्वर ने विशेष रूप से अभिषेक किया है।</w:t>
      </w:r>
    </w:p>
    <w:p>
      <w:pPr/>
      <w:r>
        <w:rPr>
          <w:lang w:val="hi_IN" w:bidi="hi_IN"/>
        </w:rPr>
      </w:r>
      <w:r>
        <w:rPr>
          <w:lang w:val="hi_IN" w:bidi="hi_IN"/>
        </w:rPr>
        <w:t>यहाँ रुकें और समूह के रूप में चर्चा करें कि आप मसीह के लिए किस शब्द या वाक्यांश का प्रयोग करेंगे। अधिक जानकारी के लिए मुख्य शब्दावली में मसीह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फिर पौलुस तीमुथियुस का विशिष्ट तरीके से अभिवादन करता है। पौलुस प्रार्थना करता है कि परमेश्वर पिता और मसीह यीशु हमारा </w:t>
      </w:r>
      <w:r>
        <w:rPr>
          <w:b/>
          <w:lang w:val="hi_IN" w:bidi="hi_IN"/>
        </w:rPr>
        <w:t>प्रभु</w:t>
      </w:r>
      <w:r>
        <w:rPr>
          <w:lang w:val="hi_IN" w:bidi="hi_IN"/>
        </w:rPr>
        <w:t xml:space="preserve"> तीमुथियुस को अनुग्रह, दया और शांति दें। प्रभु वह व्यक्ति है जो अन्य लोगों का स्वामी होता है। प्रभु के पास पूरा अधिकार है और वह लोगों के सम्मान के योग्य है। यीशु प्रभु है क्योंकि यीशु का पूरे संसार पर अधिकार है।</w:t>
      </w:r>
    </w:p>
    <w:p>
      <w:pPr/>
      <w:r>
        <w:rPr>
          <w:lang w:val="hi_IN" w:bidi="hi_IN"/>
        </w:rPr>
      </w:r>
      <w:r>
        <w:rPr>
          <w:lang w:val="hi_IN" w:bidi="hi_IN"/>
        </w:rPr>
        <w:t xml:space="preserve">यहाँ रुकें और समूह में चर्चा करें कि आप प्रभु के लिए किस शब्द या वाक्यांश का उपयोग करेंगे। अधिक जानकारी के लिए मुख्य शब्दावली में </w:t>
      </w:r>
      <w:r>
        <w:rPr>
          <w:b/>
          <w:lang w:val="hi_IN" w:bidi="hi_IN"/>
        </w:rPr>
        <w:t>प्रभु</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कोई हमें </w:t>
      </w:r>
      <w:r>
        <w:rPr>
          <w:b/>
          <w:lang w:val="hi_IN" w:bidi="hi_IN"/>
        </w:rPr>
        <w:t>अनुग्रह</w:t>
      </w:r>
      <w:r>
        <w:rPr>
          <w:lang w:val="hi_IN" w:bidi="hi_IN"/>
        </w:rPr>
        <w:t xml:space="preserve"> दिखाता है, तो वह व्यक्ति हमारे लिए कुछ अच्छा करता है या हमें कुछ अच्छा देता है जिसके हम योग्य नहीं हैं। सभी लोगों ने परमेश्वर की आज्ञा का उल्लंघन किया है, और सभी लोग परमेश्वर से अलग होने के योग्य हैं। परमेश्वर लोगों पर अनुग्रह दिखाता है क्योंकि परमेश्वर उन लोगों से प्रेम करता है। परमेश्वर लोगों के पापों को क्षमा करता है और उन्हें अपनी संतान बनाता है, जबकि वे इसके योग्य नहीं होते।</w:t>
      </w:r>
    </w:p>
    <w:p>
      <w:pPr/>
      <w:r>
        <w:rPr>
          <w:lang w:val="hi_IN" w:bidi="hi_IN"/>
        </w:rPr>
      </w:r>
      <w:r>
        <w:rPr>
          <w:lang w:val="hi_IN" w:bidi="hi_IN"/>
        </w:rPr>
        <w:t>यहाँ रुकें और समूह के रूप में चर्चा करें कि आप अनुग्रह का वर्णन कैसे करेंगे। अधिक जानकारी के लिए मुख्य शब्दावली में अनुग्रह शब्‍द को देखें। यदि आपने पहले ही बाइबल की किसी अन्य पुस्तक में इस विचार का अनुवाद किया है, तो उसी विवरण का उपयोग करें जिसका उपयोग आपने वहाँ किया है। इस ऑडियो को यहाँ रोकें।</w:t>
      </w:r>
    </w:p>
    <w:p>
      <w:pPr/>
      <w:r>
        <w:rPr>
          <w:lang w:val="hi_IN" w:bidi="hi_IN"/>
        </w:rPr>
      </w:r>
      <w:r>
        <w:rPr>
          <w:lang w:val="hi_IN" w:bidi="hi_IN"/>
        </w:rPr>
        <w:t xml:space="preserve">पौलुस यह भी प्रार्थना करता है कि तीमुथियुस को </w:t>
      </w:r>
      <w:r>
        <w:rPr>
          <w:b/>
          <w:lang w:val="hi_IN" w:bidi="hi_IN"/>
        </w:rPr>
        <w:t>दया</w:t>
      </w:r>
      <w:r>
        <w:rPr>
          <w:lang w:val="hi_IN" w:bidi="hi_IN"/>
        </w:rPr>
        <w:t xml:space="preserve"> प्राप्त हो। पौलुस के अन्य अभिवादनों के विपरीत, पौलुस इस प्रार्थना में दया जोड़ता है। जब कोई व्यक्ति दया दिखाता है, तो वह किसी के प्रति भलाई, दया या करुणा दिखाता है। परमेश्वर अपने लोगों पर तरस करके और उनकी सहायता करके उन पर दया दिखाता है।</w:t>
      </w:r>
    </w:p>
    <w:p>
      <w:pPr/>
      <w:r>
        <w:rPr>
          <w:lang w:val="hi_IN" w:bidi="hi_IN"/>
        </w:rPr>
      </w:r>
      <w:r>
        <w:rPr>
          <w:lang w:val="hi_IN" w:bidi="hi_IN"/>
        </w:rPr>
        <w:t>यहाँ रुकें और समूह के रूप में चर्चा करें कि आप दया का वर्णन कैसे करेंगे। अधिक जानकारी के लिए मुख्य शब्दावली में दया को देखें। यदि आपने पहले ही बाइबल की किसी अन्य पुस्तक में इस विचार का अनुवाद किया है, तो उसी विवरण का उपयोग करें जिसका उपयोग आपने वहाँ किया है। इस ऑडियो को यहाँ रोकें।</w:t>
      </w:r>
    </w:p>
    <w:p>
      <w:pPr/>
      <w:r>
        <w:rPr>
          <w:lang w:val="hi_IN" w:bidi="hi_IN"/>
        </w:rPr>
      </w:r>
      <w:r>
        <w:rPr>
          <w:lang w:val="hi_IN" w:bidi="hi_IN"/>
        </w:rPr>
        <w:t xml:space="preserve">पौलुस </w:t>
      </w:r>
      <w:r>
        <w:rPr>
          <w:b/>
          <w:lang w:val="hi_IN" w:bidi="hi_IN"/>
        </w:rPr>
        <w:t>शांति</w:t>
      </w:r>
      <w:r>
        <w:rPr>
          <w:lang w:val="hi_IN" w:bidi="hi_IN"/>
        </w:rPr>
        <w:t xml:space="preserve"> के लिए भी प्रार्थना करता है। जब कोई व्यक्ति शांति का अनुभव करता है, तो वह व्यक्ति संघर्ष की अनुपस्थिति और जीवन में परिपूर्णता का अनुभव करता है। लोग तब भी शांति का अनुभव करते हैं जब वे एकता में एक साथ रहते हैं और एक-दूसरे से प्रेम करते हैं।</w:t>
      </w:r>
    </w:p>
    <w:p>
      <w:pPr/>
      <w:r>
        <w:rPr>
          <w:lang w:val="hi_IN" w:bidi="hi_IN"/>
        </w:rPr>
      </w:r>
      <w:r>
        <w:rPr>
          <w:lang w:val="hi_IN" w:bidi="hi_IN"/>
        </w:rPr>
        <w:t>यहाँ रुकें और समूह के रूप में चर्चा करें कि आप शांति का वर्णन कैसे करेंगे। अधिक जानकारी के लिए मुख्य शब्दावली में शान्ति देखें। यदि आपने पहले ही बाइबल की किसी अन्य पुस्तक में इस विचार का अनुवाद किया है, तो उसी विवरण का उपयोग करें जिसका उपयोग आपने वहाँ किया है। इस ऑडियो को यहाँ रोकें।</w:t>
      </w:r>
    </w:p>
    <w:p>
      <w:pPr/>
      <w:r>
        <w:rPr>
          <w:lang w:val="hi_IN" w:bidi="hi_IN"/>
        </w:rPr>
      </w:r>
      <w:r>
        <w:rPr>
          <w:lang w:val="hi_IN" w:bidi="hi_IN"/>
        </w:rPr>
        <w:t xml:space="preserve">पौलुस कहता है कि उसका </w:t>
      </w:r>
      <w:r>
        <w:rPr>
          <w:b/>
          <w:lang w:val="hi_IN" w:bidi="hi_IN"/>
        </w:rPr>
        <w:t>विवेक</w:t>
      </w:r>
      <w:r>
        <w:rPr>
          <w:lang w:val="hi_IN" w:bidi="hi_IN"/>
        </w:rPr>
        <w:t xml:space="preserve"> स्पष्ट है, जिसका अर्थ है कि पौलुस मानता है कि पौलुस ने परमेश्वर की आज्ञा मानी है और उसी प्रकार व्यवहार किया है जैसे परमेश्वर चाहता है कि पौलुस करे। पौलुस ने जो कुछ भी किया है, उसके लिए वह शर्मिंदा या दोषी महसूस नहीं करता है।</w:t>
      </w:r>
    </w:p>
    <w:p>
      <w:pPr/>
      <w:r>
        <w:rPr>
          <w:lang w:val="hi_IN" w:bidi="hi_IN"/>
        </w:rPr>
      </w:r>
      <w:r>
        <w:rPr>
          <w:lang w:val="hi_IN" w:bidi="hi_IN"/>
        </w:rPr>
        <w:t>यहाँ रुकें और समूह के रूप में चर्चा करें कि आप पौलुस के शुद्ध विवेक का वर्णन कैसे करेंगे। अधिक जानकारी के लिए मुख्य शब्दावली में विवेक शब्द को देखें। यदि आपने पहले ही बाइबल की किसी अन्य पुस्तक में इस विचार का अनुवाद किया है, तो विवेक के लिए उसी विवरण का उपयोग करें जिसका उपयोग आपने वहाँ किया है। इस ऑडियो को यहाँ रोकें।</w:t>
      </w:r>
    </w:p>
    <w:p>
      <w:pPr/>
      <w:r>
        <w:rPr>
          <w:lang w:val="hi_IN" w:bidi="hi_IN"/>
        </w:rPr>
      </w:r>
      <w:r>
        <w:rPr>
          <w:lang w:val="hi_IN" w:bidi="hi_IN"/>
        </w:rPr>
        <w:t xml:space="preserve">पौलुस लगातार अपनी </w:t>
      </w:r>
      <w:r>
        <w:rPr>
          <w:b/>
          <w:lang w:val="hi_IN" w:bidi="hi_IN"/>
        </w:rPr>
        <w:t>प्रार्थनाओं</w:t>
      </w:r>
      <w:r>
        <w:rPr>
          <w:lang w:val="hi_IN" w:bidi="hi_IN"/>
        </w:rPr>
        <w:t xml:space="preserve"> में तीमुथियुस को याद करता है। दूसरे शब्दों में, पौलुस तीमुथियुस के बारे में परमेश्वर से बात करता है।</w:t>
      </w:r>
    </w:p>
    <w:p>
      <w:pPr/>
      <w:r>
        <w:rPr>
          <w:lang w:val="hi_IN" w:bidi="hi_IN"/>
        </w:rPr>
      </w:r>
      <w:r>
        <w:rPr>
          <w:lang w:val="hi_IN" w:bidi="hi_IN"/>
        </w:rPr>
        <w:t>यहाँ रुकें और समूह के रूप में चर्चा करें कि आप पौलुस की प्रार्थनाओं का वर्णन कैसे करेंगे। अधिक जानकारी के लिए मुख्य शब्दावली में प्रार्थना शब्द देखें। यदि आपने पहले ही बाइबल की किसी अन्य पुस्तक में प्रार्थना के विचार का अनुवाद किया है, तो प्रार्थना के लिए उसी विवरण का उपयोग करें जिसका उपयोग आपने वहाँ किया है। इस ऑडियो को यहाँ रोकें।</w:t>
      </w:r>
    </w:p>
    <w:p>
      <w:pPr/>
      <w:r>
        <w:rPr>
          <w:lang w:val="hi_IN" w:bidi="hi_IN"/>
        </w:rPr>
      </w:r>
      <w:r>
        <w:rPr>
          <w:lang w:val="hi_IN" w:bidi="hi_IN"/>
        </w:rPr>
        <w:t xml:space="preserve">पौलुस तीमुथियुस के </w:t>
      </w:r>
      <w:r>
        <w:rPr>
          <w:b/>
          <w:lang w:val="hi_IN" w:bidi="hi_IN"/>
        </w:rPr>
        <w:t>विश्वास</w:t>
      </w:r>
      <w:r>
        <w:rPr>
          <w:lang w:val="hi_IN" w:bidi="hi_IN"/>
        </w:rPr>
        <w:t xml:space="preserve"> को याद करता है। जब किसी को विश्वास होता है, तो वह व्यक्ति किसी चीज़ में यकीन करता है। यदि आप किसी पर विश्वास करते हैं, तो आप मानते हैं कि वह व्यक्ति अपने बारे में जो कुछ कहता है वह सच है। फिर आप उस व्यक्ति पर भरोसा करते हैं और वही करने के लिए प्रतिबद्ध होते हैं जो वह आपको करने के लिए कहता है। हम तभी अनन्त जीवन प्राप्त कर सकते हैं जब हमारे पास अपने राजा और उद्धारकर्ता के रूप में यीशु मसीह पर विश्वास या भरोसा हो।</w:t>
      </w:r>
    </w:p>
    <w:p>
      <w:pPr/>
      <w:r>
        <w:rPr>
          <w:lang w:val="hi_IN" w:bidi="hi_IN"/>
        </w:rPr>
      </w:r>
      <w:r>
        <w:rPr>
          <w:lang w:val="hi_IN" w:bidi="hi_IN"/>
        </w:rPr>
        <w:t>यहाँ रुकें और समूह के रूप में चर्चा करें कि आप विश्वास का वर्णन कैसे करेंगे। अधिक जानकारी के लिए मुख्य शब्दावली में विश्वास शब्द देखें। यदि आपने पहले ही बाइबल की किसी अन्य पुस्तक में इस विचार का अनुवाद किया है, तो उसी विवरण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2 तीमुथियुस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1:8–14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1:6–14 को सुनें और अपने मन में रखें।</w:t>
      </w:r>
    </w:p>
    <w:p>
      <w:pPr/>
      <w:r>
        <w:rPr>
          <w:lang w:val="hi_IN" w:bidi="hi_IN"/>
        </w:rPr>
      </w:r>
      <w:r>
        <w:rPr>
          <w:lang w:val="hi_IN" w:bidi="hi_IN"/>
        </w:rPr>
        <w:t>यदि सम्भव हो, तो 2 तीमुथियुस 1:6–14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1:6–14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आपको याद होगा कि पौलुस तीमुथियुस को उसके विश्वास में प्रोत्साहित करने के लिए लिख रहा है। इस भाग से पहले के भाग में, पौलुस तीमुथियुस के मजबूत विश्वास को याद करता है। पौलुस चाहता है कि तीमुथियुस कलीसिया की अच्छी तरह से अगुवाई करता रहे, और सुसमाचार का संदेश सिखाता रहे। जब पौलुस तीमुथियुस के विश्वास को याद करता है, तो वह तीमुथियुस को प्रोत्साहित करता है कि वह “परमेश्वर के उस वरदान को और भी प्रज्वलित करे, जो मेरे हाथ रखने के द्वारा तुझ में है।” परमेश्वर ने तीमुथियुस को एक विशेष क्षमता दी थी ताकि तीमुथियुस परमेश्वर की सेवा कर सके और इफिसुस के अन्य विश्वासियों की सहायता कर सके। पौलुस तीमुथियुस को प्रोत्साहित करता है कि वह इस वरदान को निरन्तर प्रज्वलित रखे, जैसे कोई व्यक्ति आग को लगातार जलती और प्रज्वलित रखता है। पौलुस यह नहीं कह रहा है कि तीमुथियुस का विश्वास कमजोर है। पौलुस तीमुथियुस को प्रोत्साहित करना चाहता है कि वह अपनी पूरी क्षमता से सेवा करना जारी रखे।</w:t>
      </w:r>
    </w:p>
    <w:p>
      <w:pPr/>
      <w:r>
        <w:rPr>
          <w:lang w:val="hi_IN" w:bidi="hi_IN"/>
        </w:rPr>
      </w:r>
      <w:r>
        <w:rPr>
          <w:lang w:val="hi_IN" w:bidi="hi_IN"/>
        </w:rPr>
        <w:t>जब पौलुस ने तीमुथियुस पर हाथ रखे, तो परमेश्वर ने तीमुथियुस को इफिसुस की कलीसियाओं की अगुवाई करने की विशेष क्षमता प्रदान की। विश्वासियों ने लोगों पर हाथ रखे ताकि वे उन्हें आशीष दे सकें और उन्हें एक विशेष कार्य के लिए नियुक्त कर सकें। विश्वासियों ने शायद किसी के सिर पर अपने हाथ रखे थे। आपको याद होगा कि प्रेरितों के काम की पुस्तक की कहानियों में विश्वासी कैसे लोगों के सिर पर हाथ रखा करते थे। आपको यह भी याद होगा कि पौलुस ने तीमुथियुस को लिखे अपने पहले पत्र में तीमुथियुस पर हाथ रखने के बारे में कैसे बात की थी। पौलुस तीमुथियुस को लिखे पहले और दूसरे पत्र में जिस घटना का उल्लेख करता है, वह शायद एक ही घटना है। जब पौलुस ने तीमुथियुस पर अपने हाथ रखे, तब उसने सार्वजनिक रूप से उसे इफिसुस की कलीसिया में सेवकाई करने के लिए नियुक्त किया और भेजा।</w:t>
      </w:r>
    </w:p>
    <w:p>
      <w:pPr/>
      <w:r>
        <w:rPr>
          <w:lang w:val="hi_IN" w:bidi="hi_IN"/>
        </w:rPr>
      </w:r>
      <w:r>
        <w:rPr>
          <w:lang w:val="hi_IN" w:bidi="hi_IN"/>
        </w:rPr>
        <w:t>यहाँ रुकें और समूह के रूप में इस प्रश्न पर चर्चा करें: आप कैसे दिखाएँगे कि आप अपनी संस्कृति या अपनी कलीसिया में किसी को एक महत्वपूर्ण कार्य के लिए आशीष दे रहे हैं या नियुक्त कर रहे हैं? आपकी संस्कृति में किसी पर हाथ रखना कितना उचित या अनुचित माना जाएगा? इस ऑडियो को यहाँ रोकें।</w:t>
      </w:r>
    </w:p>
    <w:p>
      <w:pPr/>
      <w:r>
        <w:rPr>
          <w:lang w:val="hi_IN" w:bidi="hi_IN"/>
        </w:rPr>
      </w:r>
      <w:r>
        <w:rPr>
          <w:lang w:val="hi_IN" w:bidi="hi_IN"/>
        </w:rPr>
        <w:t>पौलुस ने तीमुथियुस को याद दिलाया कि परमेश्वर ने तीमुथियुस को यह वरदान दिया था। हम ठीक-ठीक नहीं जानते कि यह वरदान क्या है, परन्तु यह कोई आत्मिक वरदान या विशेष क्षमता हो सकती है जो तीमुथियुस को विश्वासियों को शिक्षा देने और उनकी सेवा करने में सहायता दे।</w:t>
      </w:r>
    </w:p>
    <w:p>
      <w:pPr/>
      <w:r>
        <w:rPr>
          <w:lang w:val="hi_IN" w:bidi="hi_IN"/>
        </w:rPr>
      </w:r>
      <w:r>
        <w:rPr>
          <w:lang w:val="hi_IN" w:bidi="hi_IN"/>
        </w:rPr>
        <w:t>अब, पौलुस तीमुथियुस को इस बारे में और अधिक याद दिलाता है कि परमेश्वर ने तीमुथियुस को क्या दिया है। पौलुस कहता है कि परमेश्वर हमें भय की आत्मा नहीं देता है। परमेश्वर हमें सामर्थ्य, प्रेम और आत्म-संयम की आत्मा देता है। कुछ लोग सोचते हैं कि पौलुस किसी व्यक्ति की आत्मा के बारे में बात करता है, लेकिन कुछ लोग सोचते हैं कि पौलुस का अर्थ पवित्र आत्मा से है। मनुष्य की आत्मा उसका वह अदृश्य भीतरी भाग है, जो सोचता है, भावनाओं का अनुभव करता है और इच्छाएँ रखता है। पवित्र आत्मा परमेश्वर का आत्मा है। पवित्र आत्मा विश्वासियों के हृदयों और आत्माओं में निवास करते हैं तथा उनमें कार्य करते हैं, ताकि वे अपने आचरण में और अधिक यीशु के समान बनते जाएँ। दोनों ही स्थितियों में, इन दोनों का अर्थ यही है कि परमेश्वर विश्वासियों की आत्माओं को, या विश्वासियों को, भयभीत नहीं होने देता। इसके बजाय, परमेश्वर विश्वासियों को आत्मिक शक्ति देता है, जिसका अर्थ है कि परमेश्वर विश्वासियों को मजबूत बनाता है। यही सामर्थ्य विश्वासियों को कठिन परिस्थितियों को सहने और परमेश्वर के प्रति विश्वासयोग्य बने रहने के लिए सक्षम बनाती है। परमेश्वर विश्वासियों में एक-दूसरे के प्रति प्रेम और देखभाल उत्पन्न करता है। परमेश्वर विश्वासियों को आत्म-संयम देता है। जिस व्यक्ति में आत्म-संयम होता है, उसकी निर्णय क्षमता अच्छी होती है और वह जिम्मेदारी से कार्य कर सकता है। यह व्यक्ति अपने सोचने या व्यवहार के तरीके को नियंत्रित करने में सक्षम है।</w:t>
      </w:r>
    </w:p>
    <w:p>
      <w:pPr/>
      <w:r>
        <w:rPr>
          <w:lang w:val="hi_IN" w:bidi="hi_IN"/>
        </w:rPr>
      </w:r>
      <w:r>
        <w:rPr>
          <w:lang w:val="hi_IN" w:bidi="hi_IN"/>
        </w:rPr>
        <w:t>यहाँ रुकें और समूह के रूप में इस प्रश्न पर चर्चा करें: किसी ऐसे व्यक्ति के बारे में कहानी सुनाएँ जिसे आप जानते हों और जो अपने कार्यों को अच्छी तरह से नियंत्रित करना जानता हो। अन्य लोग इस व्यक्ति के बारे में क्या सोचते हैं? इस ऑडियो को यहाँ रोकें।</w:t>
      </w:r>
    </w:p>
    <w:p>
      <w:pPr/>
      <w:r>
        <w:rPr>
          <w:lang w:val="hi_IN" w:bidi="hi_IN"/>
        </w:rPr>
      </w:r>
      <w:r>
        <w:rPr>
          <w:lang w:val="hi_IN" w:bidi="hi_IN"/>
        </w:rPr>
        <w:t>परमेश्वर ने तीमुथियुस को पवित्र आत्मा के द्वारा शक्ति, प्रेम और आत्म-संयम की यह प्रकृति दी है। इसी कारण पौलुस तीमुथियुस को प्रोत्साहित करता है कि वह यीशु के सुसमाचार के कारण लज्जित न हो। बल्कि, जब तीमुथियुस यीशु के सुसमाचार को साझा करने के कारण दुःख उठाएगा, तब परमेश्वर की सामर्थ्य उसे दृढ़ बने रहने में समर्थ बनाएगी। पौलुस तीमुथियुस को इसके लिए भी प्रोत्साहित करता है कि वह स्वयं पौलुस के बारे में लज्जित न हो। उस समय सामान्यतः बन्दीगृह में वही लोग होते थे जिन्होंने कोई अपराध किया होता था, इसलिए अधिकांश लोग अपने किसी मित्र या रिश्तेदार के बन्दीगृह में होने के कारण लज्जित महसूस करते थे। कुछ लोगों ने यीशु के सुसमाचार को भी अस्वीकार कर दिया क्योंकि वे जानते थे कि पौलुस बन्दीगृह में है। लेकिन पौलुस कहता है कि पौलुस प्रभु का कैदी है। पौलुस बन्दीगृह में है क्योंकि पौलुस प्रभु यीशु पर विश्वास करता है और सुसमाचार साझा करता है। पौलुस तीमुथियुस को प्रोत्साहित करता है कि वह उस सामर्थ्य के साथ जो परमेश्वर तीमुथियुस को देता है, पौलुस के साथ मिलकर दुःख उठाए। पौलुस चाहता है कि तीमुथियुस यीशु के प्रति निष्ठावान और विश्वासयोग्य बना रहे।</w:t>
      </w:r>
    </w:p>
    <w:p>
      <w:pPr/>
      <w:r>
        <w:rPr>
          <w:lang w:val="hi_IN" w:bidi="hi_IN"/>
        </w:rPr>
      </w:r>
      <w:r>
        <w:rPr>
          <w:lang w:val="hi_IN" w:bidi="hi_IN"/>
        </w:rPr>
        <w:t>यहाँ रुकें और समूह के रूप में इस प्रश्न पर चर्चा करें: आपके समुदाय में किस प्रकार के कार्यों के कारण अधिकारी लोगों को बन्दीगृह में भेजते हैं? जब किसी परिचित व्यक्ति को बन्दीगृह में रखा जाता है, तो लोग कैसा महसूस करते हैं? लोग किसी ऐसे व्यक्ति के बारे में क्या सोचते हैं जो बन्दीगृह में है? इस ऑडियो को यहाँ रोकें।</w:t>
      </w:r>
    </w:p>
    <w:p>
      <w:pPr/>
      <w:r>
        <w:rPr>
          <w:lang w:val="hi_IN" w:bidi="hi_IN"/>
        </w:rPr>
      </w:r>
      <w:r>
        <w:rPr>
          <w:lang w:val="hi_IN" w:bidi="hi_IN"/>
        </w:rPr>
        <w:t>इसके बाद, पौलुस एक भजन के शब्दों का स्मरण कराते हुए तीमुथियुस को सुसमाचार के संदेश की फिर से याद दिलाता है। पौलुस कहता है कि परमेश्वर हमें पाप से बचाता है और हमें पवित्र जीवन जीने के लिए बुलाता है। पवित्र जीवन वह जीवन है जिसे परमेश्वर ने अपने विशेष उद्देश्यों के लिए अलग रखा है। परमेश्वर हमें बचाता है क्योंकि परमेश्वर हमसे प्रेम करता है और हमें अनुग्रह देने का चुनाव करता है। जिस तरह परमेश्वर हमारा उद्धार करता है, उसे पाने के लिए हमने कुछ भी नहीं किया। परमेश्वर ने संसार की रचना से पहले ही हमें बचाने की योजना बनाई थी। अब परमेश्वर ने यीशु के माध्यम से हमें बचाने के मार्ग को प्रकट किया है। यीशु ने मृत्यु की उस शक्ति को पराजित कर दिया, जो मनुष्यों पर अपना अधिकार रखती है। यीशु ने सुसमाचार के संदेश के माध्यम से दिखाया कि लोग कैसे परमेश्वर के साथ सदा के लिए अनन्त जीवन प्राप्त कर सकते हैं।</w:t>
      </w:r>
    </w:p>
    <w:p>
      <w:pPr/>
      <w:r>
        <w:rPr>
          <w:lang w:val="hi_IN" w:bidi="hi_IN"/>
        </w:rPr>
      </w:r>
      <w:r>
        <w:rPr>
          <w:lang w:val="hi_IN" w:bidi="hi_IN"/>
        </w:rPr>
        <w:t>यहाँ रुकें और समूह के रूप में इस प्रश्न पर चर्चा करें: पौलुस ने सुसमाचार की इस व्याख्या को एक ऐसी कहावत या गीत में कहा जिसे हर कोई जानता होगा। जब कोई शिक्षक धार्मिक सभा में कोई अत्यन्त शुभ समाचार या महत्वपूर्ण शिक्षा देता है, तो वह उसे किस प्रकार प्रस्तुत करता है? शिक्षक लोगों को ज़रूरी सच याद रखने में कैसे मदद करते हैं? इस ऑडियो को यहाँ रोकें।</w:t>
      </w:r>
    </w:p>
    <w:p>
      <w:pPr/>
      <w:r>
        <w:rPr>
          <w:lang w:val="hi_IN" w:bidi="hi_IN"/>
        </w:rPr>
      </w:r>
      <w:r>
        <w:rPr>
          <w:lang w:val="hi_IN" w:bidi="hi_IN"/>
        </w:rPr>
        <w:t>यीशु ने पौलुस को एक संदेशवाहक, प्रेरित और शिक्षक के रूप में इस सुसमाचार को साझा करने के लिए भेजा। संदेशवाहक वह व्यक्ति होता है जिसे किसी राजा या किसी अन्य महत्वपूर्ण अगुवे ने सार्वजनिक रूप से संदेश बताने के लिए भेजा है। प्रेरित वह व्यक्ति है जिसे यीशु से, यीशु की ओर से बोलने और दूसरों के सामने मसीह यीशु का प्रतिनिधित्व करने का विशेष अधिकार प्राप्त हुआ है। पौलुस ने लोगों को सुसमाचार और विश्वास से सम्बन्धित अन्य सच्चाइयों की भी शिक्षा दी। पौलुस बन्दीगृह में है, क्योंकि उसने विश्वासयोग्यता के साथ सुसमाचार का प्रचार किया। फिर भी, पौलुस सुसमाचार से लज्जित नहीं है। पौलुस यीशु को जानता है और उस पर भरोसा रखता है, और वह जानता है कि यीशु सुसमाचार के संदेश की रक्षा उस समय तक करेगा, जब यीशु अंत के समय में यह न्याय करने के लिए लौटेगा कि लोगों ने परमेश्वर का अनुसरण किया है या नहीं। पौलुस अब उस तरह से सुसमाचार की शिक्षा नहीं दे सकता जैसे वह तब दिया करता था जब वह स्वतंत्र था। लेकिन पौलुस को पूरा विश्वास है कि यीशु अपने पुनः आगमन तक दूसरों के द्वारा सुसमाचार की शिक्षा का कार्य निरन्तर प्रेरित करता रहेगा। यीशु लोगों को सच्चे सुसमाचार की याद भी दिलाएगा और सुसमाचार को किसी ऐसी चीज़ के साथ भ्रमित नहीं होने देगा जो सच नहीं है।</w:t>
      </w:r>
    </w:p>
    <w:p>
      <w:pPr/>
      <w:r>
        <w:rPr>
          <w:lang w:val="hi_IN" w:bidi="hi_IN"/>
        </w:rPr>
      </w:r>
      <w:r>
        <w:rPr>
          <w:lang w:val="hi_IN" w:bidi="hi_IN"/>
        </w:rPr>
        <w:t>यहाँ रुकें और समूह के रूप में इस प्रश्न पर चर्चा करें: आपकी संस्कृति में, जब किसी अगुवे के पास अपने लोगों के लिए एक महत्वपूर्ण संदेश होता है, तो अगुवा अपना संदेश साझा करने के लिए किस प्रकार का व्यक्ति चुनता है? अगुवा इस व्यक्ति को क्या अधिकार देता है? इस ऑडियो को यहाँ रोकें।</w:t>
      </w:r>
    </w:p>
    <w:p>
      <w:pPr/>
      <w:r>
        <w:rPr>
          <w:lang w:val="hi_IN" w:bidi="hi_IN"/>
        </w:rPr>
      </w:r>
      <w:r>
        <w:rPr>
          <w:lang w:val="hi_IN" w:bidi="hi_IN"/>
        </w:rPr>
        <w:t>आपको याद होगा कि पौलुस जानता है कि वह जल्द ही मरने वाला है। अब पौलुस तीमुथियुस को अपनी विश्वासयोग्य सेवकाई के कार्य को जारी रखने के लिए बुलाता है। पौलुस तीमुथियुस को प्रोत्साहित करता है कि वह यीशु के विषय में सुसमाचार के उस संदेश के प्रति विश्वासयोग्य बना रहे, जिसे उसने स्वयं पौलुस से सीखा है। ऐसा करते हुए, तीमुथियुस को यीशु पर विश्वास बनाए रखना चाहिए और दूसरों से प्रेम करते रहना चाहिए, क्योंकि वह मसीह यीशु के साथ एकता में है। पौलुस तीमुथियुस को सुसमाचार के संदेश की रक्षा करने के लिए प्रोत्साहित करता है। पवित्र आत्मा तीमुथियुस की सहायता करेगा क्योंकि पवित्र आत्मा विश्वासियों के साथ रहता है।</w:t>
      </w:r>
      <w:r>
        <w:rPr>
          <w:lang w:val="hi_IN" w:bidi="hi_IN"/>
        </w:rPr>
      </w:r>
    </w:p>
    <w:p>
      <w:pPr>
        <w:pStyle w:val="Heading3"/>
      </w:pPr>
      <w:r>
        <w:rPr>
          <w:lang w:val="hi_IN" w:bidi="hi_IN"/>
        </w:rPr>
        <w:t>घटनाओं को समझाना</w:t>
      </w:r>
    </w:p>
    <w:p>
      <w:pPr/>
      <w:r>
        <w:rPr>
          <w:lang w:val="hi_IN" w:bidi="hi_IN"/>
        </w:rPr>
      </w:r>
      <w:r>
        <w:rPr>
          <w:lang w:val="hi_IN" w:bidi="hi_IN"/>
        </w:rPr>
        <w:t>2 तीमुथियुस 1:6–14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तीमुथियुस को याद दिलाता है कि परमेश्वर ने तीमुथियुस को क्या दिया है। पौलुस तीमुथियुस को विश्वासयोग्य बने रहने के लिए प्रोत्साहित करता है।</w:t>
      </w:r>
    </w:p>
    <w:p>
      <w:pPr/>
      <w:r>
        <w:rPr>
          <w:lang w:val="hi_IN" w:bidi="hi_IN"/>
        </w:rPr>
      </w:r>
      <w:r>
        <w:rPr>
          <w:b/>
          <w:lang w:val="hi_IN" w:bidi="hi_IN"/>
        </w:rPr>
        <w:t>दूसरे भाग में:</w:t>
      </w:r>
      <w:r>
        <w:rPr>
          <w:lang w:val="hi_IN" w:bidi="hi_IN"/>
        </w:rPr>
        <w:t xml:space="preserve"> पौलुस तीमुथियुस को याद दिलाता है कि परमेश्वर ने हमें बचाया है और हमें पवित्र जीवन जीने के लिए बुलाया है। परमेश्वर ने यह कार्य मसीह यीशु के द्वारा किया, जिन्होंने मृत्यु पर अधिकार पाया और हमें दिखाया कि हम परमेश्वर के साथ अनन्त जीवन कैसे प्राप्त कर सकते हैं।</w:t>
      </w:r>
    </w:p>
    <w:p>
      <w:pPr/>
      <w:r>
        <w:rPr>
          <w:lang w:val="hi_IN" w:bidi="hi_IN"/>
        </w:rPr>
      </w:r>
      <w:r>
        <w:rPr>
          <w:b/>
          <w:lang w:val="hi_IN" w:bidi="hi_IN"/>
        </w:rPr>
        <w:t>तीसरे भाग में:</w:t>
      </w:r>
      <w:r>
        <w:rPr>
          <w:lang w:val="hi_IN" w:bidi="hi_IN"/>
        </w:rPr>
        <w:t xml:space="preserve"> पौलुस तीमुथियुस के लिए अपने ही जीवन को एक उदाहरण के रूप में प्रस्तुत करता है। तीमुथियुस को पौलुस की सेवकाई और उसकी विश्वासयोग्यता के आदर्श का अनुसरण करना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और मसीह यीशु</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याद रखना महत्वपूर्ण है कि पत्र का यह भाग तीमुथियुस को परिचय और अभिवादन देने के बाद आता है। पौलुस तीमुथियुस को प्रोत्साहित करने और निर्देश देने के लिए सीधे उसे लिखता है। यह स्मरण रखिए कि पौलुस यह पत्र बन्दीगृह से लिख रहा है और उसे उम्मीद है कि शीघ्र ही उसकी मृत्यु हो जाएगी। पौलुस तीमुथियुस को प्रोत्साहित करना चाहता है, क्योंकि तीमुथियुस इफिसुस की संघर्ष कर रही कलीसियाओं की सेवा कर रहा है। पौलुस चाहता है कि तीमुथियुस इफिसुस की कठिन परिस्थितियों में भी विश्वासयोग्य बना रहे।</w:t>
      </w:r>
    </w:p>
    <w:p>
      <w:pPr/>
      <w:r>
        <w:rPr>
          <w:lang w:val="hi_IN" w:bidi="hi_IN"/>
        </w:rPr>
      </w:r>
      <w:r>
        <w:rPr>
          <w:lang w:val="hi_IN" w:bidi="hi_IN"/>
        </w:rPr>
        <w:t>पहले भाग में, पौलुस तीमुथियुस को प्रोत्साहित करता है कि वह अपने वरदान का पूरा उपयोग करे। पौलुस तीमुथियुस को प्रोत्साहित करता है कि वह अपने वरदान को वैसे ही प्रज्वलित करे, जैसे कोई व्यक्ति आग को कुरेदकर उसकी गर्मी और उसकी शक्ति को बढ़ाता है। जब पौलुस ने तीमुथियुस पर अपने हाथ रखे, तब परमेश्वर ने उसे यह वरदान दिया। आपको स्मरण होगा कि प्रारम्भिक विश्वासी संभवतः किसी व्यक्ति के सिर पर हाथ रखते थे, जो आशीष देने और उसे सेवकाई के लिए बुलाए जाने का प्रतीक था।</w:t>
      </w:r>
    </w:p>
    <w:p>
      <w:pPr/>
      <w:r>
        <w:rPr>
          <w:lang w:val="hi_IN" w:bidi="hi_IN"/>
        </w:rPr>
      </w:r>
      <w:r>
        <w:rPr>
          <w:lang w:val="hi_IN" w:bidi="hi_IN"/>
        </w:rPr>
        <w:t>यहाँ रुकें और समूह के रूप में इस प्रश्न पर चर्चा करें: अपनी भाषा में आप इस बात को किस प्रकार व्यक्त करेंगे कि लोग आग कैसे जलाते हैं और उसे निरन्तर जलाए रखते हैं? कल्पना करें कि कोई व्यक्ति कुछ बहुत अच्छी तरह से कर पाता था, जैसे कि बहुत अच्छा खाना बनाना या बहुत तेज़ दौड़ना, लेकिन फिर उस व्यक्ति ने वह काम करना बंद कर दिया। आप उस व्यक्ति को किस प्रकार प्रोत्साहित करेंगे कि वह अपनी क्षमताओं को फिर से जागृत करे या उनका पूरा उपयोग करना आरम्भ करे? चर्चा करें कि आप उस तरीके का अनुवाद कैसे करेंगे जिसमें पौलुस तीमुथियुस के वरदान की तुलना आग से करता है और उसे प्रोत्साहित करता है। इस ऑडियो को यहाँ रोकें।</w:t>
      </w:r>
    </w:p>
    <w:p>
      <w:pPr/>
      <w:r>
        <w:rPr>
          <w:lang w:val="hi_IN" w:bidi="hi_IN"/>
        </w:rPr>
      </w:r>
      <w:r>
        <w:rPr>
          <w:lang w:val="hi_IN" w:bidi="hi_IN"/>
        </w:rPr>
        <w:t>तीमुथियुस को परमेश्वर से प्राप्त अपने वरदान का उपयोग करते रहना चाहिए, क्योंकि परमेश्वर विश्वासियों को सामर्थ्य, प्रेम और आत्म-संयम के साथ कार्य करने और सोचने की क्षमता प्रदान करते हैं। परमेश्वर विश्वासियों को यह उत्तम आत्मा देता है; यह उनका मानवीय आत्मा हो सकता है या पवित्र आत्मा, जो विश्वासियों में वास करता है। जब पौलुस तीमुथियुस को याद दिलाता है कि परमेश्वर ने कैसे तीमुथियुस को विश्वासियों की सेवा और अगुवाई करने के लिए तैयार किया, तो पौलुस तीमुथियुस को प्रोत्साहित करता है कि वह अपने विश्वास से लज्जित न हो, बल्कि सुसमाचार के लिए कष्ट उठाने के लिए तैयार रहे।</w:t>
      </w:r>
    </w:p>
    <w:p>
      <w:pPr/>
      <w:r>
        <w:rPr>
          <w:lang w:val="hi_IN" w:bidi="hi_IN"/>
        </w:rPr>
      </w:r>
      <w:r>
        <w:rPr>
          <w:lang w:val="hi_IN" w:bidi="hi_IN"/>
        </w:rPr>
        <w:t>यहाँ रुकें और समूह के रूप में इस प्रश्न पर चर्चा करें: चर्चा करें कि आप यहाँ आत्मा का अनुवाद कैसे करना चाहते हैं। आप इस बारे में कैसे बात करते हैं कि कोई कैसा व्यक्ति है? उदाहरण के लिए, क्या चीज़ किसी को एक अच्छा व्यक्ति बनाती है? आप कैसे जानते हैं कि कोई व्यक्ति अन्य लोगों से प्रेम करता है या आत्म-नियंत्रित तरीके से व्यवहार करता है? इस ऑडियो को यहाँ रोकें।</w:t>
      </w:r>
    </w:p>
    <w:p>
      <w:pPr/>
      <w:r>
        <w:rPr>
          <w:lang w:val="hi_IN" w:bidi="hi_IN"/>
        </w:rPr>
      </w:r>
      <w:r>
        <w:rPr>
          <w:lang w:val="hi_IN" w:bidi="hi_IN"/>
        </w:rPr>
        <w:t>दूसरे भाग में, पौलुस तीमुथियुस को याद दिलाता है कि परमेश्वर ने क्या किया है। पौलुस यह बात एक भजन या एक गीत के रूप में कहता है जिसे तीमुथियुस या अन्य विश्वासियों के लिए दोहराना और याद रखना आसान होगा। परमेश्वर केवल अनुग्रह से ही अपने लोगों को बचाता है। संसार की सृष्टि करने से पहले ही परमेश्वर ने अपने लोगों का उद्धार करने की योजना बना ली थी। परमेश्वर ने यीशु के जीवन के माध्यम से अपनी योजना को स्पष्ट रूप से दिखाया। पौलुस तीमुथियुस को याद दिलाता है कि परमेश्वर हमें बचाता है ताकि हम पवित्र जीवन जी सकें। यह जीवन हमारे पहले के जीवन से अलग है, क्योंकि अब हम अपना जीवन पूरी तरह से परमेश्वर के लिए जीते हैं। यीशु ने हमें सुसमाचार के संदेश के माध्यम से अनन्त जीवन प्राप्त करने का मार्ग दिखाया।</w:t>
      </w:r>
    </w:p>
    <w:p>
      <w:pPr/>
      <w:r>
        <w:rPr>
          <w:lang w:val="hi_IN" w:bidi="hi_IN"/>
        </w:rPr>
      </w:r>
      <w:r>
        <w:rPr>
          <w:lang w:val="hi_IN" w:bidi="hi_IN"/>
        </w:rPr>
        <w:t>यहाँ रुकें और एक समूह के रूप में इस प्रश्न पर चर्चा करें: आप अपनी भाषा में किसी के साथ सुसमाचार के मुख्य भागों को संक्षेप में कैसे साझा करेंगे? आपकी भाषा में, आप उन गीतों के बारे में कैसे बात करते हैं जो महत्वपूर्ण विचार सिखाते हैं? आप महत्वपूर्ण विचारों को इस तरह से कैसे कह सकते हैं कि लोगों के लिए उन्हें याद रखना आसान हो, और साथ ही विचार के सभी महत्वपूर्ण हिस्से भी उसमें शामिल हों? इस ऑडियो को यहाँ रोकें।</w:t>
      </w:r>
    </w:p>
    <w:p>
      <w:pPr/>
      <w:r>
        <w:rPr>
          <w:lang w:val="hi_IN" w:bidi="hi_IN"/>
        </w:rPr>
      </w:r>
      <w:r>
        <w:rPr>
          <w:lang w:val="hi_IN" w:bidi="hi_IN"/>
        </w:rPr>
        <w:t>तीसरे दृश्य में, पौलुस समझाता है कि पौलुस बन्दीगृह में क्यों है। परमेश्वर ने पौलुस को सुसमाचार के प्रचारक या घोषक, और साथ ही एक प्रेरित और शिक्षक के रूप में रहने के लिए चुना। पौलुस सुसमाचार की शिक्षा देने के कारण बन्दीगृह में है, परन्तु वह लज्जित नहीं है, क्योंकि वह प्रभु यीशु को जानता है और उन पर भरोसा रखता है। पौलुस जानता है कि यीशु उस संदेश की रक्षा करेगा जो उसने पौलुस को दिया था। पौलुस बताता है कि यीशु उसके जीवन और उसके संदेश की उसी प्रकार रक्षा करते हैं, जैसे कोई व्यक्ति उस वस्तु की बड़ी सावधानी से रक्षा करता है जो उसे सौंपी गई है।</w:t>
      </w:r>
    </w:p>
    <w:p>
      <w:pPr/>
      <w:r>
        <w:rPr>
          <w:lang w:val="hi_IN" w:bidi="hi_IN"/>
        </w:rPr>
      </w:r>
      <w:r>
        <w:rPr>
          <w:lang w:val="hi_IN" w:bidi="hi_IN"/>
        </w:rPr>
        <w:t>यहाँ रुकें और समूह के रूप में चर्चा करें: आप इस बारे में कैसे बात करेंगे कि पौलुस यीशु को जो देता है, यीशु उसकी रखवाली कैसे करता है? पौलुस शायद यीशु पर भरोसा करता है कि वह पौलुस के जीवन और पौलुस के संदेश की रक्षा करे। इसका अर्थ है कि यीशु पौलुस के जीवन और पौलुस के संदेश के साथ वह सब कुछ कर सकता है जो यीशु सबसे उत्तम समझता है। इस ऑडियो को यहाँ रोकें।</w:t>
      </w:r>
    </w:p>
    <w:p>
      <w:pPr/>
      <w:r>
        <w:rPr>
          <w:lang w:val="hi_IN" w:bidi="hi_IN"/>
        </w:rPr>
      </w:r>
      <w:r>
        <w:rPr>
          <w:lang w:val="hi_IN" w:bidi="hi_IN"/>
        </w:rPr>
        <w:t>फिर पौलुस तीमुथियुस को निर्देश देता है कि वह उसी संदेश की रक्षा करे जो पौलुस ने तीमुथियुस को दिया है। तीमुथियुस पवित्र आत्मा की सामर्थ्य के माध्यम से सुसमाचार के संदेश की रक्षा कर सकता है, जो विश्वासियों की सहायता करता है।</w:t>
      </w:r>
    </w:p>
    <w:p>
      <w:pPr/>
      <w:r>
        <w:rPr>
          <w:lang w:val="hi_IN" w:bidi="hi_IN"/>
        </w:rPr>
      </w:r>
      <w:r>
        <w:rPr>
          <w:lang w:val="hi_IN" w:bidi="hi_IN"/>
        </w:rPr>
        <w:t>यहाँ रुकें और समूह में इस प्रश्न पर चर्चा करें: आपकी भाषा में, आप इस बारे में किस तरह से बात करते हैं कि लोग किस प्रकार एक सच्चे संदेश को बिना बदले लगातार सिखाते और उस पर विश्वास करते रहते हैं, या फिर किसी अलग संदेश पर विश्वास करना शुरू कर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1:6–14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और मसीह यीशु</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चाहता है कि तीमुथियुस विश्वासयोग्य बना रहे, इसलिए पौलुस तीमुथियुस को प्रोत्साहित करता है कि वह अपने वरदान का पूरा उपयोग करना जारी रखे। जब पौलुस ने तीमुथियुस पर अपने हाथ रखे, तब परमेश्वर ने उसे यह वरदान दिया।</w:t>
      </w:r>
    </w:p>
    <w:p>
      <w:pPr/>
      <w:r>
        <w:rPr>
          <w:lang w:val="hi_IN" w:bidi="hi_IN"/>
        </w:rPr>
      </w:r>
      <w:r>
        <w:rPr>
          <w:lang w:val="hi_IN" w:bidi="hi_IN"/>
        </w:rPr>
        <w:t>नाटक को रोकें। तीमुथियुस की भूमिका निभाने वाले व्यक्ति से पूछें, "जब पौलुस तुम्हें उस समय की याद दिलाता है, जब उसने तुम पर हाथ रखे थे, तो इस समय तुम क्या अनुभव कर रहे हो?" वह व्यक्ति उत्तर दे सकता है:</w:t>
      </w:r>
    </w:p>
    <w:p>
      <w:pPr>
        <w:pStyle w:val="ListBullet"/>
        <w:spacing w:line="240" w:lineRule="auto"/>
        <w:ind w:left="720"/>
      </w:pPr>
      <w:r>
        <w:rPr>
          <w:lang w:val="hi_IN" w:bidi="hi_IN"/>
        </w:rPr>
      </w:r>
      <w:r>
        <w:rPr>
          <w:lang w:val="hi_IN" w:bidi="hi_IN"/>
        </w:rPr>
        <w:t>मुझे याद है कि यह जिम्मेदारी कितनी महत्वपूर्ण है; या</w:t>
      </w:r>
    </w:p>
    <w:p>
      <w:pPr>
        <w:pStyle w:val="ListBullet"/>
        <w:spacing w:line="240" w:lineRule="auto"/>
        <w:ind w:left="720"/>
      </w:pPr>
      <w:r>
        <w:rPr>
          <w:lang w:val="hi_IN" w:bidi="hi_IN"/>
        </w:rPr>
      </w:r>
      <w:r>
        <w:rPr>
          <w:lang w:val="hi_IN" w:bidi="hi_IN"/>
        </w:rPr>
        <w:t>जब मैं इस क्षण को याद करता हूँ, तो मैं अधिक आत्मविश्वास और प्रोत्साहित महसूस करता हूँ।</w:t>
      </w:r>
    </w:p>
    <w:p>
      <w:pPr/>
      <w:r>
        <w:rPr>
          <w:lang w:val="hi_IN" w:bidi="hi_IN"/>
        </w:rPr>
      </w:r>
      <w:r>
        <w:rPr>
          <w:lang w:val="hi_IN" w:bidi="hi_IN"/>
        </w:rPr>
        <w:t>नाटक को जारी रखें।</w:t>
      </w:r>
    </w:p>
    <w:p>
      <w:pPr/>
      <w:r>
        <w:rPr>
          <w:lang w:val="hi_IN" w:bidi="hi_IN"/>
        </w:rPr>
      </w:r>
      <w:r>
        <w:rPr>
          <w:lang w:val="hi_IN" w:bidi="hi_IN"/>
        </w:rPr>
        <w:t>फिर पौलुस तीमुथियुस से कहता है कि परमेश्वर विश्वासियों को सामर्थ्य, प्रेम और संयम से सोचने और कार्य करने की क्षमता देता है। विश्वासियों को डर से सोचने और कार्य करने की आवश्यकता नहीं है।</w:t>
      </w:r>
    </w:p>
    <w:p>
      <w:pPr/>
      <w:r>
        <w:rPr>
          <w:lang w:val="hi_IN" w:bidi="hi_IN"/>
        </w:rPr>
      </w:r>
      <w:r>
        <w:rPr>
          <w:lang w:val="hi_IN" w:bidi="hi_IN"/>
        </w:rPr>
        <w:t>नाटक को रोकें। पौलुस की भूमिका निभाने वाले व्यक्ति से पूछें, "जब आप तीमुथियुस को प्रोत्साहित करते हैं, तो आप अभी क्या महसूस कर रहे हैं?" वह व्यक्ति उत्तर दे सकता है:</w:t>
      </w:r>
    </w:p>
    <w:p>
      <w:pPr>
        <w:pStyle w:val="ListBullet"/>
        <w:spacing w:line="240" w:lineRule="auto"/>
        <w:ind w:left="720"/>
      </w:pPr>
      <w:r>
        <w:rPr>
          <w:lang w:val="hi_IN" w:bidi="hi_IN"/>
        </w:rPr>
      </w:r>
      <w:r>
        <w:rPr>
          <w:lang w:val="hi_IN" w:bidi="hi_IN"/>
        </w:rPr>
        <w:t>तीमुथियुस मेरे लिए एक प्रिय पुत्र के समान है। मैं चाहता हूँ कि तीमुथियुस प्रभु के प्रति विश्वासयोग्य बने रहे; या</w:t>
      </w:r>
    </w:p>
    <w:p>
      <w:pPr>
        <w:pStyle w:val="ListBullet"/>
        <w:spacing w:line="240" w:lineRule="auto"/>
        <w:ind w:left="720"/>
      </w:pPr>
      <w:r>
        <w:rPr>
          <w:lang w:val="hi_IN" w:bidi="hi_IN"/>
        </w:rPr>
      </w:r>
      <w:r>
        <w:rPr>
          <w:lang w:val="hi_IN" w:bidi="hi_IN"/>
        </w:rPr>
        <w:t>मुझे विश्वास है कि प्रभु तीमुथियुस का उपयोग करना जारी रखेगा।</w:t>
      </w:r>
    </w:p>
    <w:p>
      <w:pPr/>
      <w:r>
        <w:rPr>
          <w:lang w:val="hi_IN" w:bidi="hi_IN"/>
        </w:rPr>
      </w:r>
      <w:r>
        <w:rPr>
          <w:lang w:val="hi_IN" w:bidi="hi_IN"/>
        </w:rPr>
        <w:t>नाटक को जारी रखें।</w:t>
      </w:r>
    </w:p>
    <w:p>
      <w:pPr/>
      <w:r>
        <w:rPr>
          <w:lang w:val="hi_IN" w:bidi="hi_IN"/>
        </w:rPr>
      </w:r>
      <w:r>
        <w:rPr>
          <w:lang w:val="hi_IN" w:bidi="hi_IN"/>
        </w:rPr>
        <w:t>फिर पौलुस तीमुथियुस से कहता है कि वह यीशु के बारे में लज्जित न हो, या यहाँ तक कि पौलुस से भी न लजाए, जो एक कैदी है। इसके बजाय, पौलुस तीमुथियुस से कहता है कि वह उस सामर्थ्य के साथ सुसमाचार के लिए दुःख सहने के लिए तैयार रहे जो परमेश्वर तीमुथियुस को देता है।</w:t>
      </w:r>
    </w:p>
    <w:p>
      <w:pPr/>
      <w:r>
        <w:rPr>
          <w:lang w:val="hi_IN" w:bidi="hi_IN"/>
        </w:rPr>
      </w:r>
      <w:r>
        <w:rPr>
          <w:lang w:val="hi_IN" w:bidi="hi_IN"/>
        </w:rPr>
        <w:t>नाटक को रोकें। तीमुथियुस की भूमिका निभाने वाले व्यक्ति से पूछें, "जब पौलुस तुमसे कहता है कि सुसमाचार के कारण लज्जित न हो, बल्कि उसके लिए दुःख सहने के लिए तैयार रहो, तो इस समय तुम्हारे मन में कैसी भावनाएँ उत्पन्न होती हैं?" वह व्यक्ति उत्तर दे सकता है:</w:t>
      </w:r>
    </w:p>
    <w:p>
      <w:pPr>
        <w:pStyle w:val="ListBullet"/>
        <w:spacing w:line="240" w:lineRule="auto"/>
        <w:ind w:left="720"/>
      </w:pPr>
      <w:r>
        <w:rPr>
          <w:lang w:val="hi_IN" w:bidi="hi_IN"/>
        </w:rPr>
      </w:r>
      <w:r>
        <w:rPr>
          <w:lang w:val="hi_IN" w:bidi="hi_IN"/>
        </w:rPr>
        <w:t>मुझे डर लगता है, लेकिन मैं यीशु पर भरोसा करता हूँ; या</w:t>
      </w:r>
    </w:p>
    <w:p>
      <w:pPr>
        <w:pStyle w:val="ListBullet"/>
        <w:spacing w:line="240" w:lineRule="auto"/>
        <w:ind w:left="720"/>
      </w:pPr>
      <w:r>
        <w:rPr>
          <w:lang w:val="hi_IN" w:bidi="hi_IN"/>
        </w:rPr>
      </w:r>
      <w:r>
        <w:rPr>
          <w:lang w:val="hi_IN" w:bidi="hi_IN"/>
        </w:rPr>
        <w:t>मैं शर्मिंदा नहीं हूँ। मैं सम्मानित महसूस करता हूँ कि परमेश्वर मेरा उपयोग उसी तरह करेगा जैसे परमेश्वर पौलुस का उपयोग करता है; या</w:t>
      </w:r>
    </w:p>
    <w:p>
      <w:pPr>
        <w:pStyle w:val="ListBullet"/>
        <w:spacing w:line="240" w:lineRule="auto"/>
        <w:ind w:left="720"/>
      </w:pPr>
      <w:r>
        <w:rPr>
          <w:lang w:val="hi_IN" w:bidi="hi_IN"/>
        </w:rPr>
      </w:r>
      <w:r>
        <w:rPr>
          <w:lang w:val="hi_IN" w:bidi="hi_IN"/>
        </w:rPr>
        <w:t>मैं पौलुस की तरह ही आत्मविश्वासी होना चाहता हूँ!</w:t>
      </w:r>
    </w:p>
    <w:p>
      <w:pPr/>
      <w:r>
        <w:rPr>
          <w:lang w:val="hi_IN" w:bidi="hi_IN"/>
        </w:rPr>
      </w:r>
      <w:r>
        <w:rPr>
          <w:lang w:val="hi_IN" w:bidi="hi_IN"/>
        </w:rPr>
        <w:t>नाटक को जारी रखें।</w:t>
      </w:r>
    </w:p>
    <w:p>
      <w:pPr/>
      <w:r>
        <w:rPr>
          <w:lang w:val="hi_IN" w:bidi="hi_IN"/>
        </w:rPr>
      </w:r>
      <w:r>
        <w:rPr>
          <w:lang w:val="hi_IN" w:bidi="hi_IN"/>
        </w:rPr>
        <w:t>फिर पौलुस तीमुथियुस को सुसमाचार के संदेश की याद दिलाता है। पौलुस तीमुथियुस को स्मरण दिलाता है कि परमेश्वर लोगों का उद्धार अपने अनुग्रह के कारण करता है, न कि हमारे अपने किसी कार्य के कारण। परमेश्वर के पास संसार की रचना से पहले ही लोगों को बचाने की एक योजना थी। जब परमेश्वर ने यीशु को संसार में भेजा, तो परमेश्वर ने लोगों पर अनुग्रह दिखाया। यीशु ने मृत्यु की शक्ति को हटा दिया और उन लोगों के लिए अनन्त जीवन लाया जो यीशु पर भरोसा करते हैं।</w:t>
      </w:r>
    </w:p>
    <w:p>
      <w:pPr/>
      <w:r>
        <w:rPr>
          <w:lang w:val="hi_IN" w:bidi="hi_IN"/>
        </w:rPr>
      </w:r>
      <w:r>
        <w:rPr>
          <w:lang w:val="hi_IN" w:bidi="hi_IN"/>
        </w:rPr>
        <w:t>नाटक को रोकें। पौलुस और तीमुथियुस की भूमिका निभाने वाले व्यक्ति से पूछें, "जब आपको सुसमाचार की याद दिलाई जाती है, तो आप इस समय कैसा महसूस कर रहे हैं?" पौलुस की भूमिका निभाने वाला व्यक्ति उत्तर दे सकता है:</w:t>
      </w:r>
    </w:p>
    <w:p>
      <w:pPr>
        <w:pStyle w:val="ListBullet"/>
        <w:spacing w:line="240" w:lineRule="auto"/>
        <w:ind w:left="720"/>
      </w:pPr>
      <w:r>
        <w:rPr>
          <w:lang w:val="hi_IN" w:bidi="hi_IN"/>
        </w:rPr>
      </w:r>
      <w:r>
        <w:rPr>
          <w:lang w:val="hi_IN" w:bidi="hi_IN"/>
        </w:rPr>
        <w:t>मुझे इस बात का आनन्द है कि यीशु ने मेरा उद्धार किया है और मुझे उसके साथ अनन्तकाल तक रहने का अवसर मिला है; या</w:t>
      </w:r>
    </w:p>
    <w:p>
      <w:pPr>
        <w:pStyle w:val="ListBullet"/>
        <w:spacing w:line="240" w:lineRule="auto"/>
        <w:ind w:left="720"/>
      </w:pPr>
      <w:r>
        <w:rPr>
          <w:lang w:val="hi_IN" w:bidi="hi_IN"/>
        </w:rPr>
      </w:r>
      <w:r>
        <w:rPr>
          <w:lang w:val="hi_IN" w:bidi="hi_IN"/>
        </w:rPr>
        <w:t>मैं इतने महत्वपूर्ण संदेश के लिए कष्ट सहने में सम्मानित महसूस करता हूँ।</w:t>
      </w:r>
    </w:p>
    <w:p>
      <w:pPr/>
      <w:r>
        <w:rPr>
          <w:lang w:val="hi_IN" w:bidi="hi_IN"/>
        </w:rPr>
      </w:r>
      <w:r>
        <w:rPr>
          <w:lang w:val="hi_IN" w:bidi="hi_IN"/>
        </w:rPr>
        <w:t>तीमुथियुस की भूमिका निभाने वाला व्यक्ति उत्तर दे सकता है:</w:t>
      </w:r>
    </w:p>
    <w:p>
      <w:pPr>
        <w:pStyle w:val="ListBullet"/>
        <w:spacing w:line="240" w:lineRule="auto"/>
        <w:ind w:left="720"/>
      </w:pPr>
      <w:r>
        <w:rPr>
          <w:lang w:val="hi_IN" w:bidi="hi_IN"/>
        </w:rPr>
      </w:r>
      <w:r>
        <w:rPr>
          <w:lang w:val="hi_IN" w:bidi="hi_IN"/>
        </w:rPr>
        <w:t>यह संदेश महत्वपूर्ण है, इसलिए मैं पौलुस से यह संदेश प्राप्त करने और इसे दूसरों तक पहुँचाने के लिए सम्मानित महसूस करता हूँ; या</w:t>
      </w:r>
    </w:p>
    <w:p>
      <w:pPr>
        <w:pStyle w:val="ListBullet"/>
        <w:spacing w:line="240" w:lineRule="auto"/>
        <w:ind w:left="720"/>
      </w:pPr>
      <w:r>
        <w:rPr>
          <w:lang w:val="hi_IN" w:bidi="hi_IN"/>
        </w:rPr>
      </w:r>
      <w:r>
        <w:rPr>
          <w:lang w:val="hi_IN" w:bidi="hi_IN"/>
        </w:rPr>
        <w:t>यह सुसमाचार मुझे बहुत आनन्द और साहस देती है; या</w:t>
      </w:r>
    </w:p>
    <w:p>
      <w:pPr>
        <w:pStyle w:val="ListBullet"/>
        <w:spacing w:line="240" w:lineRule="auto"/>
        <w:ind w:left="720"/>
      </w:pPr>
      <w:r>
        <w:rPr>
          <w:lang w:val="hi_IN" w:bidi="hi_IN"/>
        </w:rPr>
      </w:r>
      <w:r>
        <w:rPr>
          <w:lang w:val="hi_IN" w:bidi="hi_IN"/>
        </w:rPr>
        <w:t>यह संदेश मुझे भयभीत न होने में मदद करता है।</w:t>
      </w:r>
    </w:p>
    <w:p>
      <w:pPr/>
      <w:r>
        <w:rPr>
          <w:lang w:val="hi_IN" w:bidi="hi_IN"/>
        </w:rPr>
      </w:r>
      <w:r>
        <w:rPr>
          <w:lang w:val="hi_IN" w:bidi="hi_IN"/>
        </w:rPr>
        <w:t>नाटक को जारी रखें।</w:t>
      </w:r>
    </w:p>
    <w:p>
      <w:pPr/>
      <w:r>
        <w:rPr>
          <w:lang w:val="hi_IN" w:bidi="hi_IN"/>
        </w:rPr>
      </w:r>
      <w:r>
        <w:rPr>
          <w:lang w:val="hi_IN" w:bidi="hi_IN"/>
        </w:rPr>
        <w:t>इसके बाद, पौलुस तीमुथियुस के लिए अपने जीवन और अपनी सेवकाई को एक उदाहरण के रूप में प्रस्तुत करता है। परमेश्वर ने पौलुस को एक प्रचारक, एक प्रेरित और सुसमाचार का शिक्षक होने के लिए चुना। पौलुस सुसमाचार के संदेश का प्रचार और शिक्षा देने के कारण बन्दीगृह में है। हालाँकि, पौलुस लज्जित नहीं है, क्योंकि पौलुस यीशु को जानता है और उस पर भरोसा करता है। पौलुस जानता है कि यीशु सुसमाचार के संदेश की रक्षा करेगा।</w:t>
      </w:r>
    </w:p>
    <w:p>
      <w:pPr/>
      <w:r>
        <w:rPr>
          <w:lang w:val="hi_IN" w:bidi="hi_IN"/>
        </w:rPr>
      </w:r>
      <w:r>
        <w:rPr>
          <w:lang w:val="hi_IN" w:bidi="hi_IN"/>
        </w:rPr>
        <w:t>नाटक को रोकें। पौलुस की भूमिका निभाने वाले व्यक्ति से पूछें, "आप अभी क्या महसूस कर रहे हैं? वह व्यक्ति उत्तर दे सकता है:</w:t>
      </w:r>
    </w:p>
    <w:p>
      <w:pPr>
        <w:pStyle w:val="ListBullet"/>
        <w:spacing w:line="240" w:lineRule="auto"/>
        <w:ind w:left="720"/>
      </w:pPr>
      <w:r>
        <w:rPr>
          <w:lang w:val="hi_IN" w:bidi="hi_IN"/>
        </w:rPr>
      </w:r>
      <w:r>
        <w:rPr>
          <w:lang w:val="hi_IN" w:bidi="hi_IN"/>
        </w:rPr>
        <w:t>मुझे बहुत खुशी है कि मैं यीशु को जानता हूँ, भले ही मैं बन्दीगृह में कष्ट उठाता हूँ; या</w:t>
      </w:r>
    </w:p>
    <w:p>
      <w:pPr>
        <w:pStyle w:val="ListBullet"/>
        <w:spacing w:line="240" w:lineRule="auto"/>
        <w:ind w:left="720"/>
      </w:pPr>
      <w:r>
        <w:rPr>
          <w:lang w:val="hi_IN" w:bidi="hi_IN"/>
        </w:rPr>
      </w:r>
      <w:r>
        <w:rPr>
          <w:lang w:val="hi_IN" w:bidi="hi_IN"/>
        </w:rPr>
        <w:t>सुसमाचार के लिए कष्ट उठाना सम्मान की बात है, क्योंकि यीशु ने भी सुसमाचार के लिए कष्ट उठाया।</w:t>
      </w:r>
    </w:p>
    <w:p>
      <w:pPr/>
      <w:r>
        <w:rPr>
          <w:lang w:val="hi_IN" w:bidi="hi_IN"/>
        </w:rPr>
      </w:r>
      <w:r>
        <w:rPr>
          <w:lang w:val="hi_IN" w:bidi="hi_IN"/>
        </w:rPr>
        <w:t>नाटक को जारी रखें।</w:t>
      </w:r>
    </w:p>
    <w:p>
      <w:pPr/>
      <w:r>
        <w:rPr>
          <w:lang w:val="hi_IN" w:bidi="hi_IN"/>
        </w:rPr>
      </w:r>
      <w:r>
        <w:rPr>
          <w:lang w:val="hi_IN" w:bidi="hi_IN"/>
        </w:rPr>
        <w:t>फिर पौलुस तीमुथियुस से कहता है कि वह उसी संदेश को जारी रखे, जो पौलुस ने तीमुथियुस को सिखाया था। जब तीमुथियुस ऐसा करता है, तो तीमुथियुस को मसीह पर भरोसा करना और दूसरों से प्रेम करना चाहिए। तीमुथियुस को पवित्र आत्मा की सहायता से सुसमाचार के संदेश की सावधानीपूर्वक रक्षा करनी चाहिए।</w:t>
      </w:r>
    </w:p>
    <w:p>
      <w:pPr/>
      <w:r>
        <w:rPr>
          <w:lang w:val="hi_IN" w:bidi="hi_IN"/>
        </w:rPr>
      </w:r>
      <w:r>
        <w:rPr>
          <w:lang w:val="hi_IN" w:bidi="hi_IN"/>
        </w:rPr>
        <w:t>नाटक को रोकें। तीमुथियुस की भूमिका निभाने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मुझे यह जानकर प्रोत्साहन मिलता है कि पवित्र आत्मा परमेश्वर की निष्ठापूर्वक सेवा करने में मेरी सहायता करेगा; या</w:t>
      </w:r>
    </w:p>
    <w:p>
      <w:pPr>
        <w:pStyle w:val="ListBullet"/>
        <w:spacing w:line="240" w:lineRule="auto"/>
        <w:ind w:left="720"/>
      </w:pPr>
      <w:r>
        <w:rPr>
          <w:lang w:val="hi_IN" w:bidi="hi_IN"/>
        </w:rPr>
      </w:r>
      <w:r>
        <w:rPr>
          <w:lang w:val="hi_IN" w:bidi="hi_IN"/>
        </w:rPr>
        <w:t>मैं आभारी हूँ कि पौलुस मेरा शिक्षक रहा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1:6–14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को उस </w:t>
      </w:r>
      <w:r>
        <w:rPr>
          <w:b/>
          <w:lang w:val="hi_IN" w:bidi="hi_IN"/>
        </w:rPr>
        <w:t>वरदान</w:t>
      </w:r>
      <w:r>
        <w:rPr>
          <w:lang w:val="hi_IN" w:bidi="hi_IN"/>
        </w:rPr>
        <w:t xml:space="preserve"> का उपयोग करने की याद दिलाता है जो परमेश्वर ने उसे दिया था। यह वरदान एक आत्मिक उपहार या एक विशेष क्षमता हो सकती है जो परमेश्वर ने तीमुथियुस को दी थी। यह वरदान एक अगुवे के रूप में सेवा करने की क्षमता हो सकती है।</w:t>
      </w:r>
    </w:p>
    <w:p>
      <w:pPr/>
      <w:r>
        <w:rPr>
          <w:lang w:val="hi_IN" w:bidi="hi_IN"/>
        </w:rPr>
      </w:r>
      <w:r>
        <w:rPr>
          <w:lang w:val="hi_IN" w:bidi="hi_IN"/>
        </w:rPr>
        <w:t>यहीं रुकें और समूह के रूप में इस विषय पर चर्चा करें कि तीमुथियुस को परमेश्वर द्वारा दिए गए वरदान या विशेष सामर्थ्य के लिए आप कौन-सा शब्द या वाक्यांश प्रयोग करेंगे। अधिक जानकारी के लिए मुख्य शब्दावली में वरदान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उस </w:t>
      </w:r>
      <w:r>
        <w:rPr>
          <w:b/>
          <w:lang w:val="hi_IN" w:bidi="hi_IN"/>
        </w:rPr>
        <w:t>आत्मा</w:t>
      </w:r>
      <w:r>
        <w:rPr>
          <w:lang w:val="hi_IN" w:bidi="hi_IN"/>
        </w:rPr>
        <w:t xml:space="preserve"> के बारे में बात करता है जो परमेश्वर ने विश्वासियों को दिया था। यह आत्मा पवित्र आत्मा या किसी व्यक्ति की आत्मा हो सकती है। परमेश्वर ने लोगों को एक शरीर के साथ बनाया, और हम एक-दूसरे के शरीरों को देख सकते और छू सकते हैं। लेकिन परमेश्वर ने लोगों को विचारों, भावनाओं और इच्छाओं के साथ भी बनाया। हम किसी व्यक्ति के इस भाग को देख नहीं सकते, लेकिन हम जानते हैं कि वह है। बाइबल में किसी व्यक्ति के इस अदृश्य भाग को अक्सर आत्मा कहा जाता है। जब बाइबल आत्मा शब्द का इस्तेमाल करती है, तो ध्यान इस बात पर होता है कि किसी व्यक्ति का परमेश्वर के साथ कैसा रिश्ता है। जब हम प्रार्थना कर रहे होते हैं, तो हमारी आत्मा परमेश्वर से बात कर रही होती है। जब कोई व्यक्ति जो यीशु पर विश्वास करता है मर जाता है, तो उसकी आत्मा परमेश्वर के साथ जीवित रहती है।</w:t>
      </w:r>
    </w:p>
    <w:p>
      <w:pPr/>
      <w:r>
        <w:rPr>
          <w:lang w:val="hi_IN" w:bidi="hi_IN"/>
        </w:rPr>
      </w:r>
      <w:r>
        <w:rPr>
          <w:b/>
          <w:lang w:val="hi_IN" w:bidi="hi_IN"/>
        </w:rPr>
        <w:t>पवित्र आत्मा</w:t>
      </w:r>
      <w:r>
        <w:rPr>
          <w:lang w:val="hi_IN" w:bidi="hi_IN"/>
        </w:rPr>
        <w:t xml:space="preserve"> परमेश्वर का आत्मा है। कभी-कभी बाइबल इसे केवल आत्मा कहती है। पवित्र आत्मा लोगों के लिए यीशु का अनुयायी बनना संभव बनाता है। जब लोग यीशु का अनुसरण करना शुरू करते हैं, तो पवित्र आत्मा उन लोगों के हृदयों में कार्य करता है ताकि उन्हें यीशु के समान अधिक से अधिक व्यवहार करने में सहायता मिले और वे अधिक से अधिक पवित्र बन सकें। पवित्र आत्मा केवल एक शक्ति नहीं है, बल्कि स्वयं एक व्यक्ति भी है। इस भाग के अंत में, पौलुस कहता है कि पवित्र आत्मा विश्वासियों की सहायता करता है और विश्वासियों के साथ रहता है।</w:t>
      </w:r>
    </w:p>
    <w:p>
      <w:pPr/>
      <w:r>
        <w:rPr>
          <w:lang w:val="hi_IN" w:bidi="hi_IN"/>
        </w:rPr>
      </w:r>
      <w:r>
        <w:rPr>
          <w:lang w:val="hi_IN" w:bidi="hi_IN"/>
        </w:rPr>
        <w:t>यहाँ रुकें और समूह के रूप में चर्चा करें कि आप इस भाग की शुरुआत में "आत्मा" के लिए और अंत में पवित्र आत्मा के लिए किस शब्द या वाक्यांश का उपयोग करेंगे। अधिक जानकारी के लिए मुख्य शब्दावली में आत्मा और पवित्र आत्मा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तीमुथियुस से कहता है कि वह प्रभु की </w:t>
      </w:r>
      <w:r>
        <w:rPr>
          <w:b/>
          <w:lang w:val="hi_IN" w:bidi="hi_IN"/>
        </w:rPr>
        <w:t>गवाही</w:t>
      </w:r>
      <w:r>
        <w:rPr>
          <w:lang w:val="hi_IN" w:bidi="hi_IN"/>
        </w:rPr>
        <w:t xml:space="preserve"> से लज्जित न हो, और न ही प्रभु के बारे में </w:t>
      </w:r>
      <w:r>
        <w:rPr>
          <w:b/>
          <w:lang w:val="hi_IN" w:bidi="hi_IN"/>
        </w:rPr>
        <w:t>गवाही देने</w:t>
      </w:r>
      <w:r>
        <w:rPr>
          <w:lang w:val="hi_IN" w:bidi="hi_IN"/>
        </w:rPr>
        <w:t xml:space="preserve"> से लज्जित हो। जब कोई गवाही देता है, तो इसका अर्थ है कि वह ऐसी बात बताता है जिसे वह वास्तव में सच जानता है। जो व्यक्ति गवाही देता है, वह गवाह होता है।</w:t>
      </w:r>
    </w:p>
    <w:p>
      <w:pPr/>
      <w:r>
        <w:rPr>
          <w:lang w:val="hi_IN" w:bidi="hi_IN"/>
        </w:rPr>
      </w:r>
      <w:r>
        <w:rPr>
          <w:lang w:val="hi_IN" w:bidi="hi_IN"/>
        </w:rPr>
        <w:t>यहाँ रुकें और समूह के रूप में चर्चा करें कि आप गवाही या गवाही देने के लिए किस शब्द या वाक्यांश का उपयोग करेंगे। अधिक जानकारी के लिए मुख्य शब्दावली में गवाही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यीशु को "</w:t>
      </w:r>
      <w:r>
        <w:rPr>
          <w:b/>
          <w:lang w:val="hi_IN" w:bidi="hi_IN"/>
        </w:rPr>
        <w:t>प्रभु</w:t>
      </w:r>
      <w:r>
        <w:rPr>
          <w:lang w:val="hi_IN" w:bidi="hi_IN"/>
        </w:rPr>
        <w:t>" कहता है। प्रभु वह व्यक्ति होता है जो अन्य लोगों पर पूरा अधिकार रखता है, इसलिए लोगों ने परमेश्वर के लिए इस शब्द का उपयोग किया, क्योंकि परमेश्वर का पूरे संसार पर अधिकार है। पौलुस अक्सर यीशु को प्रभु कहता था ताकि लोगों को याद दिलाया जा सके कि यीशु भी परमेश्वर है। प्रभु के बारे में अधिक जानकारी के लिए, मुख्य शब्दावली को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w:t>
      </w:r>
      <w:r>
        <w:rPr>
          <w:b/>
          <w:lang w:val="hi_IN" w:bidi="hi_IN"/>
        </w:rPr>
        <w:t>तीमुथियुस</w:t>
      </w:r>
      <w:r>
        <w:rPr>
          <w:lang w:val="hi_IN" w:bidi="hi_IN"/>
        </w:rPr>
        <w:t xml:space="preserve"> से कहता है कि वह सुसमाचार के लिए दुःख सहने को तैयार रहे, जैसे पौलुस दुःख सहता है। सुसमाचार का अर्थ है शुभ सन्देश। बाइबल में सुसमाचार यह है कि परमेश्वर ने लोगों को बचाने का रास्ता बनाया है।</w:t>
      </w:r>
    </w:p>
    <w:p>
      <w:pPr/>
      <w:r>
        <w:rPr>
          <w:lang w:val="hi_IN" w:bidi="hi_IN"/>
        </w:rPr>
      </w:r>
      <w:r>
        <w:rPr>
          <w:lang w:val="hi_IN" w:bidi="hi_IN"/>
        </w:rPr>
        <w:t>यहाँ रुकें और समूह के रूप में चर्चा करें कि आप सुसमाचार के लिए किस शब्द या वाक्यांश का उपयोग करेंगे। अधिक जानकारी के लिए मुख्य शब्दावली में सुसमाचार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परमेश्वर विश्वासियों को पवित्र जीवन जीने के लिए </w:t>
      </w:r>
      <w:r>
        <w:rPr>
          <w:b/>
          <w:lang w:val="hi_IN" w:bidi="hi_IN"/>
        </w:rPr>
        <w:t>बुलाता</w:t>
      </w:r>
      <w:r>
        <w:rPr>
          <w:lang w:val="hi_IN" w:bidi="hi_IN"/>
        </w:rPr>
        <w:t xml:space="preserve"> है या उन्हें चुनता है। कोई भी स्थान, व्यक्ति या वस्तु जो परमेश्वर को समर्पित है उसे पवित्र कहा जाता है। इसका अर्थ है कि वह वस्तु या व्यक्ति परमेश्वर के विशेष उद्देश्यों के लिए अलग किया गया है। जब लोग यीशु में भरोसा करना शुरू करते हैं और पवित्र आत्मा प्राप्त करते हैं, तो वे लोग भी पवित्र हो जाते हैं। पवित्र आत्मा एक विश्वासी के हृदय में कार्य करता है, ताकि उसे बदलकर वह दिन-प्रतिदिन प्रभु यीशु के समान बनता जाए। वह उसे और अधिक पवित्र बनाता है तथा परमेश्वर के विशेष उद्देश्यों के लिए अलग ठहराता है।</w:t>
      </w:r>
    </w:p>
    <w:p>
      <w:pPr/>
      <w:r>
        <w:rPr>
          <w:lang w:val="hi_IN" w:bidi="hi_IN"/>
        </w:rPr>
      </w:r>
      <w:r>
        <w:rPr>
          <w:lang w:val="hi_IN" w:bidi="hi_IN"/>
        </w:rPr>
        <w:t>यहाँ रुकें और समूह में चर्चा करें कि आप पवित्र के लिए किस शब्द या वाक्यांश का प्रयोग करेंगे। अधिक जानकारी के लिए मुख्य शब्दावली में पवित्र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अपने </w:t>
      </w:r>
      <w:r>
        <w:rPr>
          <w:b/>
          <w:lang w:val="hi_IN" w:bidi="hi_IN"/>
        </w:rPr>
        <w:t>अनुग्रह</w:t>
      </w:r>
      <w:r>
        <w:rPr>
          <w:lang w:val="hi_IN" w:bidi="hi_IN"/>
        </w:rPr>
        <w:t xml:space="preserve"> के कारण लोगों को बचाता है। जब कोई हमें अनुग्रह दिखाता है,** तो वह हमारे लिए कुछ अच्छा करता है, या हमें कुछ अच्छा देता है जिसके हम काबिल नहीं हैं। परमेश्वर लोगों पर अनुग्रह दिखाता है क्योंकि परमेश्वर उन लोगों से प्रेम करता है। परमेश्वर उन लोगों को उनके पापों के लिए क्षमा करता है और उन्हें परमेश्वर की संतान बनाता है, भले ही लोग इसके योग्य नहीं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lang w:val="hi_IN" w:bidi="hi_IN"/>
        </w:rPr>
        <w:t xml:space="preserve">परमेश्वर हमारे </w:t>
      </w:r>
      <w:r>
        <w:rPr>
          <w:b/>
          <w:lang w:val="hi_IN" w:bidi="hi_IN"/>
        </w:rPr>
        <w:t>उद्धारकर्ता</w:t>
      </w:r>
      <w:r>
        <w:rPr>
          <w:lang w:val="hi_IN" w:bidi="hi_IN"/>
        </w:rPr>
        <w:t xml:space="preserve"> मसीह यीशु के माध्यम से लोगों को अपना अनुग्रह देता है। उद्धारकर्ता वह व्यक्ति होता है जो लोगों को एक कठिन या खतरनाक स्थिति से बचाता है। जब परमेश्वर ने अपने पुत्र यीशु को संसार में भेजा, तो परमेश्वर ने लोगों को बचाया।</w:t>
      </w:r>
    </w:p>
    <w:p>
      <w:pPr/>
      <w:r>
        <w:rPr>
          <w:lang w:val="hi_IN" w:bidi="hi_IN"/>
        </w:rPr>
      </w:r>
      <w:r>
        <w:rPr>
          <w:lang w:val="hi_IN" w:bidi="hi_IN"/>
        </w:rPr>
        <w:t>यहाँ रुकें और समूह के रूप में चर्चा करें कि आप उद्धारकर्ता के लिए किस शब्द या वाक्यांश का उपयोग करेंगे। अधिक जानकारी के लिए मुख्य शब्दावली में उद्धारकर्ता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मसीह</w:t>
      </w:r>
      <w:r>
        <w:rPr>
          <w:lang w:val="hi_IN" w:bidi="hi_IN"/>
        </w:rPr>
        <w:t xml:space="preserve"> यीशु के लिए एक उपाधि है जो विश्वासियों को याद दिलाती है कि यीशु ही मसीहा है, यानी वह उद्धारकर्ता और राजा जिसे परमेश्वर ने लोगों का उद्धार करने के लिए चुना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पौलुस प्रकट करता है कि लोग परमेश्वर के साथ हमेशा के लिए </w:t>
      </w:r>
      <w:r>
        <w:rPr>
          <w:b/>
          <w:lang w:val="hi_IN" w:bidi="hi_IN"/>
        </w:rPr>
        <w:t>अमरता</w:t>
      </w:r>
      <w:r>
        <w:rPr>
          <w:lang w:val="hi_IN" w:bidi="hi_IN"/>
        </w:rPr>
        <w:t xml:space="preserve"> या </w:t>
      </w:r>
      <w:r>
        <w:rPr>
          <w:b/>
          <w:lang w:val="hi_IN" w:bidi="hi_IN"/>
        </w:rPr>
        <w:t>अनन्त जीवन</w:t>
      </w:r>
      <w:r>
        <w:rPr>
          <w:lang w:val="hi_IN" w:bidi="hi_IN"/>
        </w:rPr>
        <w:t xml:space="preserve"> कैसे प्राप्त कर सकते हैं। अनन्त जीवन कभी समाप्त नहीं होगा। अनन्त जीवन वह उपहार है जो परमेश्वर अपनी संतान को देता है यदि वे परमेश्वर पर विश्वास करते हैं। यह कार्य विश्वासियों के जीवन में अभी से आरम्भ हो जाता है, यही उन्हें बदलता है और परमेश्वर के साथ घनिष्ठ सम्बन्ध में जीवन बिताना उनके लिए सम्भव बनाता है।</w:t>
      </w:r>
    </w:p>
    <w:p>
      <w:pPr/>
      <w:r>
        <w:rPr>
          <w:lang w:val="hi_IN" w:bidi="hi_IN"/>
        </w:rPr>
      </w:r>
      <w:r>
        <w:rPr>
          <w:lang w:val="hi_IN" w:bidi="hi_IN"/>
        </w:rPr>
        <w:t>यहाँ रुकें और समूह में चर्चा करें कि आप अनन्त जीवन के लिए किस शब्द या वाक्यांश का उपयोग करेंगे। अधिक जानकारी के लिए मुख्य शब्दावली में अनन्त जीवन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यीशु ने पौलुस को एक प्रचारक, प्रेरित और शिक्षक के रूप में </w:t>
      </w:r>
      <w:r>
        <w:rPr>
          <w:b/>
          <w:lang w:val="hi_IN" w:bidi="hi_IN"/>
        </w:rPr>
        <w:t>नियुक्त किया</w:t>
      </w:r>
      <w:r>
        <w:rPr>
          <w:lang w:val="hi_IN" w:bidi="hi_IN"/>
        </w:rPr>
        <w:t>। नियुक्त करने का अर्थ है किसी व्यक्ति को कोई कार्य या भूमिका सौंपना और उस व्यक्ति को एक निश्चित तरीके से कार्य करने का अधिकार देना।</w:t>
      </w:r>
    </w:p>
    <w:p>
      <w:pPr/>
      <w:r>
        <w:rPr>
          <w:lang w:val="hi_IN" w:bidi="hi_IN"/>
        </w:rPr>
      </w:r>
      <w:r>
        <w:rPr>
          <w:lang w:val="hi_IN" w:bidi="hi_IN"/>
        </w:rPr>
        <w:t>यहाँ रुकें और समूह के रूप में चर्चा करें कि आप नियुक्त करने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एक </w:t>
      </w:r>
      <w:r>
        <w:rPr>
          <w:b/>
          <w:lang w:val="hi_IN" w:bidi="hi_IN"/>
        </w:rPr>
        <w:t>संदेशवाहक</w:t>
      </w:r>
      <w:r>
        <w:rPr>
          <w:lang w:val="hi_IN" w:bidi="hi_IN"/>
        </w:rPr>
        <w:t xml:space="preserve"> या प्रचारक वह व्यक्ति होता है जिसे किसी राजा या किसी अन्य महत्वपूर्ण नेता ने सार्वजनिक रूप से संदेश देने के लिए भेजा हो।</w:t>
      </w:r>
    </w:p>
    <w:p>
      <w:pPr/>
      <w:r>
        <w:rPr>
          <w:lang w:val="hi_IN" w:bidi="hi_IN"/>
        </w:rPr>
      </w:r>
      <w:r>
        <w:rPr>
          <w:lang w:val="hi_IN" w:bidi="hi_IN"/>
        </w:rPr>
        <w:t>यहाँ रुकें और समूह के रूप में चर्चा करें कि आप पौलुस का प्रचारक या संदेशवाहक के रूप में वर्णन कैसे करेंगे। इस ऑडियो को यहाँ रोकें।</w:t>
      </w:r>
    </w:p>
    <w:p>
      <w:pPr/>
      <w:r>
        <w:rPr>
          <w:lang w:val="hi_IN" w:bidi="hi_IN"/>
        </w:rPr>
      </w:r>
      <w:r>
        <w:rPr>
          <w:b/>
          <w:lang w:val="hi_IN" w:bidi="hi_IN"/>
        </w:rPr>
        <w:t>प्रेरित</w:t>
      </w:r>
      <w:r>
        <w:rPr>
          <w:lang w:val="hi_IN" w:bidi="hi_IN"/>
        </w:rPr>
        <w:t xml:space="preserve"> वह व्यक्ति है जिसने यीशु की ओर से बोलने के लिए यीशु से विशेष अधिकार प्राप्त किया। प्रेरित लोगों से कहते हैं कि यीशु वास्तव में मरे हुओं में से जी उठा है, वे सभी लोगों को सुसमाचार का प्रचार करते हैं, और कलीसिया में उनके पास अधिकार है। प्रेरित के बारे में अधिक जानकारी के लिए, मुख्य शब्दावली को देखें। प्रेरित के लिए उसी शब्द या वाक्यांश का प्रयोग करें जिसका प्रयोग आपने पिछले भागों में किया है। </w:t>
      </w:r>
    </w:p>
    <w:p>
      <w:pPr/>
      <w:r>
        <w:rPr>
          <w:lang w:val="hi_IN" w:bidi="hi_IN"/>
        </w:rPr>
      </w:r>
      <w:r>
        <w:rPr>
          <w:lang w:val="hi_IN" w:bidi="hi_IN"/>
        </w:rPr>
        <w:t xml:space="preserve">पौलुस तीमुथियुस से आग्रह करता है कि वह यीशु पर </w:t>
      </w:r>
      <w:r>
        <w:rPr>
          <w:b/>
          <w:lang w:val="hi_IN" w:bidi="hi_IN"/>
        </w:rPr>
        <w:t>विश्वास</w:t>
      </w:r>
      <w:r>
        <w:rPr>
          <w:lang w:val="hi_IN" w:bidi="hi_IN"/>
        </w:rPr>
        <w:t xml:space="preserve"> बनाए रखे। विश्वास रखने का मतलब है किसी पर निर्भर रहना, भरोसा करना और यह मानना कि वह व्यक्ति जो कहता है, वह सच है। यह विशेष विश्वास लोगों का यीशु पर विश्वास करने का तरीका है। वह व्यक्ति यह विश्‍वास करता है कि यीशु परमेश्वर का पुत्र है और यह विश्वास करता है कि यीशु उनके पापों के लिए मरा और परमेश्वर ने उन्हें क्षमा किया और स्वीकार किया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पौलुस इस बारे में बात करता है कि परमेश्वर </w:t>
      </w:r>
      <w:r>
        <w:rPr>
          <w:b/>
          <w:lang w:val="hi_IN" w:bidi="hi_IN"/>
        </w:rPr>
        <w:t>उस दिन</w:t>
      </w:r>
      <w:r>
        <w:rPr>
          <w:lang w:val="hi_IN" w:bidi="hi_IN"/>
        </w:rPr>
        <w:t xml:space="preserve"> तक सुसमाचार के संदेश की कैसे रक्षा करेगा। यह उस अंतिम दिन को दर्शाता है जब यीशु लोगों को प्रतिफल देने और उनका न्याय करने के लिए पृथ्वी पर वापस आएगा।</w:t>
      </w:r>
    </w:p>
    <w:p>
      <w:pPr/>
      <w:r>
        <w:rPr>
          <w:lang w:val="hi_IN" w:bidi="hi_IN"/>
        </w:rPr>
      </w:r>
      <w:r>
        <w:rPr>
          <w:lang w:val="hi_IN" w:bidi="hi_IN"/>
        </w:rPr>
        <w:t>यहाँ रुकें और समूह के रूप में चर्चा करें कि आप "उस दिन" के विचार का वर्णन कैसे करेंगे। यदि आपने पहले ही बाइबल की किसी अन्य पुस्तक में इस विचार का अनुवाद किया है, तो उन्हीं शब्दों या वाक्यांशों का उपयोग करें जिनका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2 तीमुथियुस 1:6–14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1:15–18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1:15–18 को सुनें और अपने मन में रखें।</w:t>
      </w:r>
    </w:p>
    <w:p>
      <w:pPr/>
      <w:r>
        <w:rPr>
          <w:lang w:val="hi_IN" w:bidi="hi_IN"/>
        </w:rPr>
      </w:r>
      <w:r>
        <w:rPr>
          <w:lang w:val="hi_IN" w:bidi="hi_IN"/>
        </w:rPr>
        <w:t>यदि सम्भव हो, तो 2 तीमुथियुस 1:15–18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1:15–18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आपको याद है कि पौलुस ने तीमुथियुस से कहा था कि वह मसीह के बारे में इस संदेश से लज्जित न हो, और न ही उससे लज्जित हो, जो बन्दीगृह में था। इस भाग में, पौलुस तीमुथियुस को उदाहरण देता है कि पौलुस के बन्दीगृह में होने पर अलग-अलग लोगों ने कैसी प्रतिक्रिया दी है। सबसे पहले, पौलुस उन लोगों का उल्लेख करता है जो उससे लज्जित हो गए थे, विशेषकर फूगिलुस और हिरमुगिनेस। फिर पौलुस एक मजबूत विश्वासी उनेसिफुरूस का वर्णन करता है जो पौलुस से लज्जित नहीं था।</w:t>
      </w:r>
    </w:p>
    <w:p>
      <w:pPr/>
      <w:r>
        <w:rPr>
          <w:lang w:val="hi_IN" w:bidi="hi_IN"/>
        </w:rPr>
      </w:r>
      <w:r>
        <w:rPr>
          <w:lang w:val="hi_IN" w:bidi="hi_IN"/>
        </w:rPr>
        <w:t>पौलुस पहले बुरा उदाहरण देता है। पौलुस कहता है कि आसिया के सभी लोगों ने उसे छोड़ दिया था, जिनमें फूगिलुस और हिरमुगिनेस भी शामिल थे। उस समय, आसिया रोमी साम्राज्य का एक बड़ा प्रान्त था। आसिया आधुनिक देश तुर्की के पश्चिमी भाग में स्थित था। आसिया प्रान्त का सबसे महत्वपूर्ण नगर इफिसुस था। जैसा कि आपको याद है, पौलुस ने इफिसुस में कलीसिया को बनाने के लिए लंबे समय तक काम किया था।</w:t>
      </w:r>
    </w:p>
    <w:p>
      <w:pPr/>
      <w:r>
        <w:rPr>
          <w:lang w:val="hi_IN" w:bidi="hi_IN"/>
        </w:rPr>
      </w:r>
      <w:r>
        <w:rPr>
          <w:lang w:val="hi_IN" w:bidi="hi_IN"/>
        </w:rPr>
        <w:t>पौलुस कहता है कि आसिया के ये सभी लोग पौलुस से दूर हो गए थे। शायद ये लोग मसीही संदेश से दूर हो गए थे। निश्चित रूप से, ये लोग पौलुस से दूर हो गए। इन लोगों ने शायद पौलुस को इसलिए छोड़ दिया था क्योंकि पौलुस गिरफ्तार हो गया था और वह एक सार्वजनिक अपराधी बन गया था, और ये लोग अब पौलुस के साथ जुड़े रहने से डरते थे या लज्जित होते थे। फूगिलुस और हिरमुगिनेस आसिया के लोगों के इस समूह का हिस्सा थे जिन्होंने अपने आप को पौलुस से अलग कर दिया था। तीमुथियुस जानता था कि फूगिलुस और हिरमुगिनेस कौन हैं, परन्तु हम नहीं जानते हैं। जब फूगिलुस और हिरमुगिनेस ने अपने आप को पौलुस से अलग करने का निर्णय लिया, तो इससे पौलुस को बहुत दुःख पहुँचा होगा। पौलुस कहता है, "आसिया के सभी लोगों" ने पौलुस को छोड़ दिया। पौलुस यहाँ गहरी भावनाओं को व्यक्त कर रहा है। पौलुस शायद अतिशयोक्ति कर रहा है। हम जानते हैं कि उदाहरण के लिए तीमुथियुस और उनेसिफुरूस ने पौलुस को नहीं छोड़ा था।</w:t>
      </w:r>
    </w:p>
    <w:p>
      <w:pPr/>
      <w:r>
        <w:rPr>
          <w:lang w:val="hi_IN" w:bidi="hi_IN"/>
        </w:rPr>
      </w:r>
      <w:r>
        <w:rPr>
          <w:lang w:val="hi_IN" w:bidi="hi_IN"/>
        </w:rPr>
        <w:t>यहाँ रुकें और समूह के रूप में उस समय के बारे में चर्चा करें जब आपके किसी करीबी व्यक्ति ने ज़रूरत के समय आपका साथ छोड़ दिया था या आपको निराश किया था। यदि वह याद बहुत पीड़ादायक हो या समूह में बताना अनुचित हो, तो उसे साझा न करें। इस ऑडियो को यहाँ रोकें।</w:t>
      </w:r>
    </w:p>
    <w:p>
      <w:pPr/>
      <w:r>
        <w:rPr>
          <w:lang w:val="hi_IN" w:bidi="hi_IN"/>
        </w:rPr>
      </w:r>
      <w:r>
        <w:rPr>
          <w:lang w:val="hi_IN" w:bidi="hi_IN"/>
        </w:rPr>
        <w:t>पौलुस नहीं चाहता कि तीमुथियुस पौलुस को वैसे ही छोड़ दे जैसे फूगिलुस और हिरमुगिनेस ने किया था। अब, पौलुस उनेसिफुरूस के माध्यम से तीमुथियुस को एक सकारात्मक उदाहरण देता है। पौलुस उनेसिफुरूस के लिए इतना आभारी है कि पौलुस दो बार उनेसिफुरूस के लिए आशीष की प्रार्थना करता है। पौलुस उनेसिफुरूस के घराने पर दया की एक छोटी प्रार्थना से शुरू करता है। यह विचार इस तरह प्रतीत होता है, "परमेश्वर उनेसिफुरूस के घराने पर उसी प्रकार दया करे, जैसे उनेसिफुरूस ने मुझ पर दया की थी।" पौलुस परमेश्वर से विनती कर रहा है कि वह उनेसिफुरूस के घराने के प्रति उसी प्रकार दया और करुणा दिखाए जैसे उनेसिफुरूस ने पौलुस पर दया की थी। उनेसिफुरूस ने कई बार पौलुस को "ठंडा" किया। उनेसिफुरूस निश्चित रूप से बन्दीगृह में पौलुस से मिला, और शायद उनेसिफुरूस ने पौलुस की आवश्यकता के अनुसार भोजन या अन्य सामान प्रदान किया। रोमी संस्कृति में बन्दियों के मित्रों और परिवार के सदस्यों की यह जिम्मेदारी होती थी कि वे पौलुस जैसे बन्दियों के लिए भोजन तथा उनकी अन्य आवश्यक वस्तुओं की व्यवस्था करें।</w:t>
      </w:r>
    </w:p>
    <w:p>
      <w:pPr/>
      <w:r>
        <w:rPr>
          <w:lang w:val="hi_IN" w:bidi="hi_IN"/>
        </w:rPr>
      </w:r>
      <w:r>
        <w:rPr>
          <w:lang w:val="hi_IN" w:bidi="hi_IN"/>
        </w:rPr>
        <w:t>यहाँ रुकें और समूह के रूप में चर्चा करें कि आपके देश में कैदियों को अपना भोजन कैसे मिलता है। इस ऑडियो को यहाँ रोकें।</w:t>
      </w:r>
    </w:p>
    <w:p>
      <w:pPr/>
      <w:r>
        <w:rPr>
          <w:lang w:val="hi_IN" w:bidi="hi_IN"/>
        </w:rPr>
      </w:r>
      <w:r>
        <w:rPr>
          <w:lang w:val="hi_IN" w:bidi="hi_IN"/>
        </w:rPr>
        <w:t>इसके बाद, पौलुस उनेसिफुरूस की प्रशंसा करता है क्योंकि वह उसकी जंजीरों से लज्जित नहीं है। इस पत्र में पौलुस ने तीमुथियुस से ठीक यही करने के लिए कहा था—कि वह पौलुस के कारण लज्जित न हो, जो बन्दीगृह में था। यद्यपि फूगिलुस और हिरमुगिनेस पौलुस से लज्जित हो गए थे, फिर भी उनेसिफुरुस ने बन्दीगृह में पौलुस के साथ अपना सम्बन्ध बनाए रखने में संकोच नहीं किया, जबकि ऐसा करना उसके लिए भी खतरनाक हो सकता था। उनेसिफुरुस यह समझता था कि पौलुस जंजीरों में जकड़ा हुआ और बन्दीगृह में इसलिए है, क्योंकि वह विश्वासयोग्यता के साथ यीशु मसीह का प्रचार कर रहा था। उनेसिफुरुस ने यह महसूस किया कि जब हम सार्वजनिक रूप से यीशु के लिए खड़े होते हैं, तो हमेशा एक जोखिम होता है।</w:t>
      </w:r>
    </w:p>
    <w:p>
      <w:pPr/>
      <w:r>
        <w:rPr>
          <w:lang w:val="hi_IN" w:bidi="hi_IN"/>
        </w:rPr>
      </w:r>
      <w:r>
        <w:rPr>
          <w:lang w:val="hi_IN" w:bidi="hi_IN"/>
        </w:rPr>
        <w:t>यहाँ रुकें और उन तरीकों पर चर्चा करें जिनसे आपकी संस्कृति और देश में गैर-मसीही, मसीही विश्वासियों पर दबाव डाल सकते हैं या उन्हें सता सकते हैं। इस ऑडियो को यहाँ रोकें।</w:t>
      </w:r>
    </w:p>
    <w:p>
      <w:pPr/>
      <w:r>
        <w:rPr>
          <w:lang w:val="hi_IN" w:bidi="hi_IN"/>
        </w:rPr>
      </w:r>
      <w:r>
        <w:rPr>
          <w:lang w:val="hi_IN" w:bidi="hi_IN"/>
        </w:rPr>
        <w:t>उनेसिफुरुस ने पौलुस के प्रति अपनी निष्ठा का एक उत्कृष्ट उदाहरण तब प्रस्तुत किया, जब वह रोम पहुँचा, उसने बड़ी लगन से पौलुस को खोजा और तब तक खोजता रहा, जब तक कि उसे पौलुस मिल नहीं गया। रोम पूरे रोमी साम्राज्य की राजधानी और पौलुस के समय का सबसे महत्वपूर्ण नगर है। प्रेरितों के काम की पुस्तक के अंत में, पौलुस रोम में घर में नज़रबंद था, इसलिए उस समय पौलुस को ढूँढना आसान होता। परन्तु चूँकि उनेसिफुरुस के लिए पौलुस को ढूँढ़ना कठिन था, इसलिए अधिकांश शिक्षकों का मानना है कि पौलुस ने 2 तीमुथियुस का पत्र प्रेरितों के काम की पुस्तक में वर्णित घटनाओं के बाद लिखा था, और वह अब किसी दूसरे बन्दीगृह में है।</w:t>
      </w:r>
    </w:p>
    <w:p>
      <w:pPr/>
      <w:r>
        <w:rPr>
          <w:lang w:val="hi_IN" w:bidi="hi_IN"/>
        </w:rPr>
      </w:r>
      <w:r>
        <w:rPr>
          <w:lang w:val="hi_IN" w:bidi="hi_IN"/>
        </w:rPr>
        <w:t>यहाँ रुकें और वह नक्शा देखें जो दिखाता है कि रोम आज के इटली में कहाँ स्थित है। ध्यान दें कि यह इफिसुस से कितनी दूर है, जहाँ से उनेसिफुरुस आया था और जहाँ तीमुथियुस था। इस ऑडियो को यहाँ रोकें।</w:t>
      </w:r>
    </w:p>
    <w:p>
      <w:pPr/>
      <w:r>
        <w:rPr>
          <w:lang w:val="hi_IN" w:bidi="hi_IN"/>
        </w:rPr>
      </w:r>
      <w:r>
        <w:rPr>
          <w:lang w:val="hi_IN" w:bidi="hi_IN"/>
        </w:rPr>
        <w:t>जब पौलुस यह स्मरण करता है कि उनेसिफुरुस ने कितने साहस और प्रेम के साथ पौलुस की सेवा की, तो पौलुस एक बार फिर उनेसिफुरुस के लिए आशीष की प्रार्थना करने के लिए प्रेरित होता है। जिस प्रकार उनेसिफुरुस ने दया की और पौलुस को खोज निकाला, वैसे ही महान अन्तिम न्याय के दिन उनेसिफुरुस को यीशु से दया मिले। पिछले भाग में, पौलुस ने "उस दिन" की अभिव्यक्ति का उपयोग इतिहास के अंत में उस दिन को दर्शाने के लिए किया था जब यीशु सभी लोगों का न्याय करने के लिए लौटेगा। उस दिन हम सभी को यीशु की दया की आवश्यकता होगी। पौलुस यीशु की शिक्षा को जानता है कि जो लोग दयालु हैं, वे धन्य हैं, क्योंकि वे अंतिम दिन परमेश्वर की दया प्राप्त करेंगे। और इसलिए पौलुस को विश्वास है कि यीशु, जो दयालु है, उनेसिफुरुस पर दया करेगा, जो स्वयं भी दयालु है।</w:t>
      </w:r>
    </w:p>
    <w:p>
      <w:pPr/>
      <w:r>
        <w:rPr>
          <w:lang w:val="hi_IN" w:bidi="hi_IN"/>
        </w:rPr>
      </w:r>
      <w:r>
        <w:rPr>
          <w:lang w:val="hi_IN" w:bidi="hi_IN"/>
        </w:rPr>
        <w:t>पौलुस तीमुथियुस को उस सभी सेवा या कड़ी मेहनत की याद दिलाता है जो उनेसिफुरुस ने इफिसुस में की थी। हमें ठीक से नहीं पता कि यह सेवा क्या थी, लेकिन स्पष्ट रूप से उनेसिफुरुस रोम आने और वहाँ पौलुस की सहायता करने से पहले लंबे समय से पौलुस और मसीही कलीसिया की सेवा में सक्रिय रहा था। हालाँकि हम केवल विवरणों का अनुमान ही लगा सकते हैं, फिर भी तीमुथियुस उन कई तरीकों और अवसरों को बहुत अच्छी तरह जानता था जिनमें उनेसिफुरुस ने इफिसुस के मसीही समुदाय की सेवा की थी।</w:t>
      </w:r>
    </w:p>
    <w:p>
      <w:pPr/>
      <w:r>
        <w:rPr>
          <w:lang w:val="hi_IN" w:bidi="hi_IN"/>
        </w:rPr>
      </w:r>
      <w:r>
        <w:rPr>
          <w:lang w:val="hi_IN" w:bidi="hi_IN"/>
        </w:rPr>
        <w:t>यहाँ रुकें और उन कई तरीकों पर चर्चा करें जिनसे व्यक्तिगत मसीही आपके गाँव या शहर में यीशु और कलीसिया के कार्य की सेवा कर सकते हैं। अन्य लोगों ने आपके और आपकी कलीसिया के लिए किस प्रकार की सेवा की है? इस ऑडियो को यहाँ रोकें।</w:t>
      </w:r>
    </w:p>
    <w:p>
      <w:pPr/>
      <w:r>
        <w:rPr>
          <w:lang w:val="hi_IN" w:bidi="hi_IN"/>
        </w:rPr>
      </w:r>
      <w:r>
        <w:rPr>
          <w:lang w:val="hi_IN" w:bidi="hi_IN"/>
        </w:rPr>
        <w:t>इस भाग में, पौलुस ने तीमुथियुस को "पौलुस और उसकी जंजीरों से लज्जित न होने" के अर्थ का एक नकारात्मक और सकारात्मक उदाहरण दिया है। फूगिलुस और हिरमुगिनेस असफल हो गए हैं और उन्होंने अपने आप को बंदी प्रेरित पौलुस से अलग कर लिया है। परन्तु उनेसिफुरुस ने साहसपूर्वक प्रभु का अनुसरण किया और जब पौलुस रोमी बन्दीगृह में था, तब उसने अपने आपको पौलुस के साथ जोड़े रखा।</w:t>
      </w:r>
      <w:r>
        <w:rPr>
          <w:lang w:val="hi_IN" w:bidi="hi_IN"/>
        </w:rPr>
      </w:r>
    </w:p>
    <w:p>
      <w:pPr>
        <w:pStyle w:val="Heading3"/>
      </w:pPr>
      <w:r>
        <w:rPr>
          <w:lang w:val="hi_IN" w:bidi="hi_IN"/>
        </w:rPr>
        <w:t>घटनाओं को समझाना</w:t>
      </w:r>
    </w:p>
    <w:p>
      <w:pPr/>
      <w:r>
        <w:rPr>
          <w:lang w:val="hi_IN" w:bidi="hi_IN"/>
        </w:rPr>
      </w:r>
      <w:r>
        <w:rPr>
          <w:lang w:val="hi_IN" w:bidi="hi_IN"/>
        </w:rPr>
        <w:t>2 तीमुथियुस 1:15–18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पौलुस एक नकारात्मक उदाहरण देता है जिससे तीमुथियुस को बचना चाहिए। फूगिलुस, हिरमुगिनेस और इफिसुस और आसिया प्रान्त के कई अन्य लोग पौलुस से लज्जित हुए हैं और उससे दूर हो गए हैं।</w:t>
      </w:r>
    </w:p>
    <w:p>
      <w:pPr/>
      <w:r>
        <w:rPr>
          <w:lang w:val="hi_IN" w:bidi="hi_IN"/>
        </w:rPr>
      </w:r>
      <w:r>
        <w:rPr>
          <w:b/>
          <w:lang w:val="hi_IN" w:bidi="hi_IN"/>
        </w:rPr>
        <w:t>दूसरे दृश्य में:</w:t>
      </w:r>
      <w:r>
        <w:rPr>
          <w:lang w:val="hi_IN" w:bidi="hi_IN"/>
        </w:rPr>
        <w:t xml:space="preserve"> पौलुस एक सकारात्मक उदाहरण देता है जिसका अनुसरण तीमुथियुस को करना चाहिए। उनेसिफुरूस पौलुस से लज्जित नहीं हुआ है, बल्कि वह पौलुस के पास आया है और उसने उसकी सहायता की है। पौलुस उनेसिफुरूस के किए उन अच्छे कामों की सूची देता है जो उनेसिफुरुस ने किए हैं, और वह उनेसिफुरूस और उसके घराने के लिए आशीष की प्रार्थना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 जो इन शब्दों को सुन रहा है</w:t>
      </w:r>
    </w:p>
    <w:p>
      <w:pPr>
        <w:pStyle w:val="ListBullet"/>
        <w:spacing w:line="240" w:lineRule="auto"/>
        <w:ind w:left="720"/>
      </w:pPr>
      <w:r>
        <w:rPr>
          <w:lang w:val="hi_IN" w:bidi="hi_IN"/>
        </w:rPr>
      </w:r>
      <w:r>
        <w:rPr>
          <w:lang w:val="hi_IN" w:bidi="hi_IN"/>
        </w:rPr>
        <w:t>फूगिलुस और हिरमुगिनेस</w:t>
      </w:r>
    </w:p>
    <w:p>
      <w:pPr>
        <w:pStyle w:val="ListBullet"/>
        <w:spacing w:line="240" w:lineRule="auto"/>
        <w:ind w:left="720"/>
      </w:pPr>
      <w:r>
        <w:rPr>
          <w:lang w:val="hi_IN" w:bidi="hi_IN"/>
        </w:rPr>
      </w:r>
      <w:r>
        <w:rPr>
          <w:lang w:val="hi_IN" w:bidi="hi_IN"/>
        </w:rPr>
        <w:t>आसिया के अन्य लोग जो पौलुस से दूर हो गए हैं</w:t>
      </w:r>
    </w:p>
    <w:p>
      <w:pPr>
        <w:pStyle w:val="ListBullet"/>
        <w:spacing w:line="240" w:lineRule="auto"/>
        <w:ind w:left="720"/>
      </w:pPr>
      <w:r>
        <w:rPr>
          <w:lang w:val="hi_IN" w:bidi="hi_IN"/>
        </w:rPr>
      </w:r>
      <w:r>
        <w:rPr>
          <w:lang w:val="hi_IN" w:bidi="hi_IN"/>
        </w:rPr>
        <w:t>उनेसिफुरूस</w:t>
      </w:r>
    </w:p>
    <w:p>
      <w:pPr>
        <w:pStyle w:val="ListBullet"/>
        <w:spacing w:line="240" w:lineRule="auto"/>
        <w:ind w:left="720"/>
      </w:pPr>
      <w:r>
        <w:rPr>
          <w:lang w:val="hi_IN" w:bidi="hi_IN"/>
        </w:rPr>
      </w:r>
      <w:r>
        <w:rPr>
          <w:lang w:val="hi_IN" w:bidi="hi_IN"/>
        </w:rPr>
        <w:t>और प्रभु, शायद मसीह यीशु</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जब आप पहले दृश्य की कल्पना करते हैं, तो पौलुस और उन सभी लोगों की तस्वीर लें जो पौलुस से दूर हो गए हैं, जिनमें फूगिलुस, हिरमुगिनेस और कई अन्य लोग भी शामिल हैं। कल्पना कीजिए कि फूगिलुस और हिरमुगिनेस कौन रहे होंगे: सम्भव है कि ये दोनों कलीसिया के अगुवे थे, और शायद पौलुस के निकट मित्र भी रहे हों। ये लोग पौलुस के जितने अधिक निकट रहे होंगे, उनके द्वारा पौलुस का साथ छोड़ देना उसके लिए उतना ही अधिक पीड़ादायक रहा होगा।</w:t>
      </w:r>
    </w:p>
    <w:p>
      <w:pPr/>
      <w:r>
        <w:rPr>
          <w:lang w:val="hi_IN" w:bidi="hi_IN"/>
        </w:rPr>
      </w:r>
      <w:r>
        <w:rPr>
          <w:lang w:val="hi_IN" w:bidi="hi_IN"/>
        </w:rPr>
        <w:t>यहाँ रुकें और चर्चा करें कि फूगिलुस और हिरमुगिनेस कौन हो सकते हैं। इस ऑडियो को यहाँ रोकें।</w:t>
      </w:r>
    </w:p>
    <w:p>
      <w:pPr/>
      <w:r>
        <w:rPr>
          <w:lang w:val="hi_IN" w:bidi="hi_IN"/>
        </w:rPr>
      </w:r>
      <w:r>
        <w:rPr>
          <w:lang w:val="hi_IN" w:bidi="hi_IN"/>
        </w:rPr>
        <w:t>हमें निश्चित रूप से नहीं पता कि जब आसिया के ये सभी कलीसिया के सदस्य पौलुस से दूर हो गए, तो वास्तव में क्या हुआ था, परन्तु हम कल्पना कर सकते हैं। क्या कलीसिया के सदस्य भी मसीही विश्वास से दूर हो गए? जब लोगों ने पौलुस को गिरफ्तार किया, तो क्या कलीसिया के सदस्य गायब हो गए थे, जैसे यीशु की गिरफ्तारी के समय उनके चेले गायब हो गए थे? कलीसिया के इन सदस्यों ने पौलुस को निराश कैसे किया?</w:t>
      </w:r>
    </w:p>
    <w:p>
      <w:pPr/>
      <w:r>
        <w:rPr>
          <w:lang w:val="hi_IN" w:bidi="hi_IN"/>
        </w:rPr>
      </w:r>
      <w:r>
        <w:rPr>
          <w:lang w:val="hi_IN" w:bidi="hi_IN"/>
        </w:rPr>
        <w:t>यहाँ रुकें और इन प्रश्नों पर चर्चा करें: आसिया की कलीसिया के इन सदस्यों ने पौलुस को कैसे छोड़ दिया? इस ऑडियो को यहाँ रोकें।</w:t>
      </w:r>
    </w:p>
    <w:p>
      <w:pPr/>
      <w:r>
        <w:rPr>
          <w:lang w:val="hi_IN" w:bidi="hi_IN"/>
        </w:rPr>
      </w:r>
      <w:r>
        <w:rPr>
          <w:lang w:val="hi_IN" w:bidi="hi_IN"/>
        </w:rPr>
        <w:t>जब आप दूसरे दृश्य की कल्पना करते हैं, तो इस बारे में सोचें कि उनेसिफुरूस के पूरे घराने ने कैसे पौलुस का समर्थन किया होगा। हम निश्चित नहीं हैं, लेकिन क्या पौलुस उनके घर पर ठहरा था? क्या परिवार ने पौलुस की सेवकाई के लिए वित्तीय योगदान दिया था? क्या यह परिवार अपने पिता उनेसिफुरूस का रोम जाने के समय उसका समर्थन कर रहा था? क्या उनेसिफुरूस व्यावसायिक कारणों से रोम गया था, या विशेष रूप से पौलुस की सहायता करने के लिए?</w:t>
      </w:r>
    </w:p>
    <w:p>
      <w:pPr/>
      <w:r>
        <w:rPr>
          <w:lang w:val="hi_IN" w:bidi="hi_IN"/>
        </w:rPr>
      </w:r>
      <w:r>
        <w:rPr>
          <w:lang w:val="hi_IN" w:bidi="hi_IN"/>
        </w:rPr>
        <w:t>यहाँ रुकें और इन प्रश्नों पर चर्चा करें। इस ऑडियो को यहाँ रोकें।</w:t>
      </w:r>
    </w:p>
    <w:p>
      <w:pPr/>
      <w:r>
        <w:rPr>
          <w:lang w:val="hi_IN" w:bidi="hi_IN"/>
        </w:rPr>
      </w:r>
      <w:r>
        <w:rPr>
          <w:lang w:val="hi_IN" w:bidi="hi_IN"/>
        </w:rPr>
        <w:t>हम निश्चित रूप से नहीं जानते कि पौलुस को किस प्रकार की जगह में बंदी बनाकर रखा गया था। परन्तु यदि उनेसिफुरुस को पौलुस को खोजने के लिए कठिन और सम्भवतः लम्बी खोज करनी पड़ी, तो आप क्या कल्पना करते हैं कि पौलुस को किस प्रकार के बन्दीगृह में रखा गया होगा? पौलुस का वहाँ कैद होना कैसा होगा?</w:t>
      </w:r>
    </w:p>
    <w:p>
      <w:pPr/>
      <w:r>
        <w:rPr>
          <w:lang w:val="hi_IN" w:bidi="hi_IN"/>
        </w:rPr>
      </w:r>
      <w:r>
        <w:rPr>
          <w:lang w:val="hi_IN" w:bidi="hi_IN"/>
        </w:rPr>
        <w:t>फूगिलुस और हिरमुगिनेस के विपरीत, उनेसिफुरूस पौलुस की जंजीरों से लज्जित नहीं था। कभी-कभी पौलुस बन्दीगृह में होने के बारे में बात करने के लिए सामान्य तरीके से जंजीरों में होने की अभिव्यक्ति का उपयोग करता है। इस मामले में, अधिकारियों ने सचमुच पौलुस को जंजीरों में बाँध दिया है। कुछ मसीही पौलुस के साथ संगति करने से डरते थे, क्योंकि पौलुस एक अपराधी के रूप में जंजीरों में जकड़ा हुआ था। लेकिन उनेसिफुरूस नहीं, जो मसीह के बारे में पौलुस और पौलुस के संदेश से प्रेम करता था!</w:t>
      </w:r>
    </w:p>
    <w:p>
      <w:pPr/>
      <w:r>
        <w:rPr>
          <w:lang w:val="hi_IN" w:bidi="hi_IN"/>
        </w:rPr>
      </w:r>
      <w:r>
        <w:rPr>
          <w:lang w:val="hi_IN" w:bidi="hi_IN"/>
        </w:rPr>
        <w:t>यहाँ रुकें और समूह के रूप में चर्चा करें कि आप जंजीरों का वर्णन कैसे करेंगे ताकि यह दिखाया जा सके कि पौलुस सचमुच एक अपराधी के रूप में बन्दीगृह में जंजीरों में बंधा है। इस ऑडियो को यहाँ रोकें।</w:t>
      </w:r>
    </w:p>
    <w:p>
      <w:pPr/>
      <w:r>
        <w:rPr>
          <w:lang w:val="hi_IN" w:bidi="hi_IN"/>
        </w:rPr>
      </w:r>
      <w:r>
        <w:rPr>
          <w:lang w:val="hi_IN" w:bidi="hi_IN"/>
        </w:rPr>
        <w:t>हमारे इस भाग के अन्तिम भाग में पौलुस दो बार किसी चीज़ को खोज पाने के विचार का उल्लेख करता है। पौलुस यह एक ऐसे उद्देश्य से करता है, ताकि किसी बात पर जोर दिया जा सके। पौलुस प्रभावी रूप से कहता है, उनेसिफुरुस ने मुझ पर दया की और मुझे खोज निकाला—इसलिए मैं प्रार्थना करता हूँ कि उस दिन प्रभु उसे भी अपनी दया प्राप्त करने दे। सबसे अधिक सम्भावना यही है कि पौलुस यहाँ प्रभु यीशु की ही बात कर रहा है, जो दयालु है और जो अपने पुनः आगमन पर समस्त मनुष्यों का न्याय करेगा। पौलुस मानो इस सत्य की पुष्टि कर रहा है: जिस प्रकार उनेसिफुरुस ने दया की और बन्दीगृह में पौलुस को खोज निकाला, उसी प्रकार जब यीशु महान अन्तिम न्याय के दिन न्याय करने आए, तब उनेसिफुरुस भी उससे दया प्राप्त करे।</w:t>
      </w:r>
    </w:p>
    <w:p>
      <w:pPr/>
      <w:r>
        <w:rPr>
          <w:lang w:val="hi_IN" w:bidi="hi_IN"/>
        </w:rPr>
      </w:r>
      <w:r>
        <w:rPr>
          <w:lang w:val="hi_IN" w:bidi="hi_IN"/>
        </w:rPr>
        <w:t>उनेसिफुरुस के लिए पौलुस द्वारा पुनः आशीष की प्रार्थना करना इस बात को प्रकट करता है कि उनेसिफुरुस ने उसके लिए जो कुछ किया, उसके प्रति पौलुस कितना कृतज्ञ था। हमारा भाग इस प्रकार समाप्त होता है कि पौलुस तीमुथियुस को याद दिलाता है कि पहले के दिनों में उनेसिफुरूस ने इफिसुस में पौलुस और मसीही समुदाय के लिए कितनी सारी सेवाएँ की थीं। हम निश्चित नहीं हैं, परन्तु आपको क्या लगता है कि उनेसिफुरूस ने किस प्रकार के काम किए होंगे, जिससे पौलुस ने “उसकी सारी सेवा” के बारे में बात की?</w:t>
      </w:r>
    </w:p>
    <w:p>
      <w:pPr/>
      <w:r>
        <w:rPr>
          <w:lang w:val="hi_IN" w:bidi="hi_IN"/>
        </w:rPr>
      </w:r>
      <w:r>
        <w:rPr>
          <w:lang w:val="hi_IN" w:bidi="hi_IN"/>
        </w:rPr>
        <w:t>यहीं रुकें और उन कई तरीकों पर चर्चा करें जिनसे उनेसिफुरुस ने इफिसुस नगर में रहते हुए और सेवकाई करते समय प्रेरित पौलुस की सहायता की होगी। आप कैसे दिखाएँगे कि पौलुस अपनी प्रार्थना में कृतज्ञ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इसको करें, तो कहानी के पात्रों के रूप में पौलुस, फूगिलुस, हिरमुगिनेस, पौलुस को त्यागने वाले आसिया प्रान्त के लोगों तथा उनेसिफुरुस को दर्शाने के लिए चित्रों या अन्य वस्तुओं का उपयोग करना उपयोगी हो सकता है। इस बारे में सोचें कि आप इन दोनों दृश्यों की अपनी प्रस्तुति में श्रोता, तीमुथियुस को कैसे शामिल करना चाहते हैं।</w:t>
      </w:r>
    </w:p>
    <w:p>
      <w:pPr/>
      <w:r>
        <w:rPr>
          <w:lang w:val="hi_IN" w:bidi="hi_IN"/>
        </w:rPr>
      </w:r>
      <w:r>
        <w:rPr>
          <w:lang w:val="hi_IN" w:bidi="hi_IN"/>
        </w:rPr>
        <w:t>पहले दृश्य में, पौलुस एक नकारात्मक उदाहरण देता है जिससे तीमुथियुस को बचना चाहिए। और दूसरे दृश्य में, पौलुस एक सकारात्मक उदाहरण देता है जिसका अनुसरण तीमुथियुस को करना चाहिए, और पौलुस उनेसिफुरूस के ऊपर दोहरी आशीष की बात करता है। उनेसिफुरूस तीमुथियुस के लिए एक उदाहरण है कि किसी व्यक्ति को पौलुस के प्रति कैसी प्रतिक्रिया देनी चाहिए, यहाँ तक कि जब पौलुस को यीशु मसीह के बारे में प्रचार करने के कारण सरकार ने गिरफ्तार किया था।</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1:15–18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 जो इन शब्दों को सुन रहा है</w:t>
      </w:r>
    </w:p>
    <w:p>
      <w:pPr>
        <w:pStyle w:val="ListBullet"/>
        <w:spacing w:line="240" w:lineRule="auto"/>
        <w:ind w:left="720"/>
      </w:pPr>
      <w:r>
        <w:rPr>
          <w:lang w:val="hi_IN" w:bidi="hi_IN"/>
        </w:rPr>
      </w:r>
      <w:r>
        <w:rPr>
          <w:lang w:val="hi_IN" w:bidi="hi_IN"/>
        </w:rPr>
        <w:t>फूगिलुस और हिरमुगिनेस</w:t>
      </w:r>
    </w:p>
    <w:p>
      <w:pPr>
        <w:pStyle w:val="ListBullet"/>
        <w:spacing w:line="240" w:lineRule="auto"/>
        <w:ind w:left="720"/>
      </w:pPr>
      <w:r>
        <w:rPr>
          <w:lang w:val="hi_IN" w:bidi="hi_IN"/>
        </w:rPr>
      </w:r>
      <w:r>
        <w:rPr>
          <w:lang w:val="hi_IN" w:bidi="hi_IN"/>
        </w:rPr>
        <w:t>आसिया के अन्य लोग जो पौलुस से दूर हो गए हैं</w:t>
      </w:r>
    </w:p>
    <w:p>
      <w:pPr>
        <w:pStyle w:val="ListBullet"/>
        <w:spacing w:line="240" w:lineRule="auto"/>
        <w:ind w:left="720"/>
      </w:pPr>
      <w:r>
        <w:rPr>
          <w:lang w:val="hi_IN" w:bidi="hi_IN"/>
        </w:rPr>
      </w:r>
      <w:r>
        <w:rPr>
          <w:lang w:val="hi_IN" w:bidi="hi_IN"/>
        </w:rPr>
        <w:t>उनेसिफुरूस</w:t>
      </w:r>
    </w:p>
    <w:p>
      <w:pPr>
        <w:pStyle w:val="ListBullet"/>
        <w:spacing w:line="240" w:lineRule="auto"/>
        <w:ind w:left="720"/>
      </w:pPr>
      <w:r>
        <w:rPr>
          <w:lang w:val="hi_IN" w:bidi="hi_IN"/>
        </w:rPr>
      </w:r>
      <w:r>
        <w:rPr>
          <w:lang w:val="hi_IN" w:bidi="hi_IN"/>
        </w:rPr>
        <w:t>और प्रभु, शायद मसीह यीशु</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बिंदुओं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कुछ उदाहरण और संभावित उत्तर निम्नलिखित हैं जिनका उपयोग नाटक में किया जा सकता है।</w:t>
      </w:r>
    </w:p>
    <w:p>
      <w:pPr/>
      <w:r>
        <w:rPr>
          <w:lang w:val="hi_IN" w:bidi="hi_IN"/>
        </w:rPr>
      </w:r>
      <w:r>
        <w:rPr>
          <w:lang w:val="hi_IN" w:bidi="hi_IN"/>
        </w:rPr>
        <w:t>पहले दृश्य में, यह अभिनय करें कि आसिया प्रान्त में फूगिलुस, हिरमुगिनेस और कई अन्य लोगों ने पौलुस को कैसे छोड़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 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आप दूसरे दृश्य को दो भागों में तोड़ने पर विचार कर सकते हैं। सबसे पहले, आप उनेसिफुरूस को पूरे रोम में पौलुस के बन्दीगृह को ढूँढते हुए और फिर अंततः पौलुस को पाकर उसे भोजन और अन्य प्रकार के प्रोत्साहन से ताज़ा करते हुए दिखा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अब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आप उन कुछ घटनाओं के छोटे दृश्य प्रस्तुत कर सकते हैं, जिनके द्वारा उनेसिफुरुस ने इफिसुस में पौलुस और वहाँ की कलीसिया की सेवा की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आप उनेसिफुरूस की भूमिका निभाने वाले व्यक्ति से पूछ सकते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आप पौलुस की भूमिका निभाने वाले व्यक्ति से पूछ सकते हैं, "आप क्या महसूस कर रहे हैं या क्या सोच रहे हैं?" यह व्यक्ति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1:15–18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दो बार, पौलुस प्रार्थना करता है कि परमेश्वर उनेसिफुरूस और उसके घराने पर </w:t>
      </w:r>
      <w:r>
        <w:rPr>
          <w:b/>
          <w:lang w:val="hi_IN" w:bidi="hi_IN"/>
        </w:rPr>
        <w:t>दया</w:t>
      </w:r>
      <w:r>
        <w:rPr>
          <w:lang w:val="hi_IN" w:bidi="hi_IN"/>
        </w:rPr>
        <w:t xml:space="preserve"> करे। जब कोई व्यक्ति किसी पर दया करता है, तो वह गंभीर आवश्यकता में पड़े किसी व्यक्ति के प्रति दया या चिंता प्रकट करता है। ये ऐसी प्रार्थनाएँ हैं कि जब भी उनेसिफुरूस और उसके परिवार को ज़रूरत हो, तो परमेश्वर उन पर दया या करुणा करे। दया का अनुवाद उसी तरह करें जैसे आपने पिछले भागों में किया है, और यदि आपको अधिक जानकारी की आवश्यकता है, तो दया के लिए मुख्य शब्दावली देखें।</w:t>
      </w:r>
    </w:p>
    <w:p>
      <w:pPr/>
      <w:r>
        <w:rPr>
          <w:lang w:val="hi_IN" w:bidi="hi_IN"/>
        </w:rPr>
      </w:r>
      <w:r>
        <w:rPr>
          <w:lang w:val="hi_IN" w:bidi="hi_IN"/>
        </w:rPr>
        <w:t xml:space="preserve">पौलुस प्रार्थना करता है कि </w:t>
      </w:r>
      <w:r>
        <w:rPr>
          <w:b/>
          <w:lang w:val="hi_IN" w:bidi="hi_IN"/>
        </w:rPr>
        <w:t>प्रभु</w:t>
      </w:r>
      <w:r>
        <w:rPr>
          <w:lang w:val="hi_IN" w:bidi="hi_IN"/>
        </w:rPr>
        <w:t xml:space="preserve"> </w:t>
      </w:r>
      <w:r>
        <w:rPr>
          <w:b/>
          <w:lang w:val="hi_IN" w:bidi="hi_IN"/>
        </w:rPr>
        <w:t>उस दिन</w:t>
      </w:r>
      <w:r>
        <w:rPr>
          <w:lang w:val="hi_IN" w:bidi="hi_IN"/>
        </w:rPr>
        <w:t xml:space="preserve"> उनेसिफुरूस पर दया दिखाए। यहाँ प्रभु शायद मसीह को संदर्भित करता है, लेकिन यह परमेश्वर पिता को भी संदर्भित कर सकता है। वह दिन उस अंतिम दिन को दर्शाता है जब यीशु लोगों को प्रतिफल देने और उनका न्याय करने के लिए पृथ्वी पर वापस आएगा। प्रभु और "उस दिन" के लिए उन्हीं शब्दों का उपयोग करें जिनका उपयोग आपने पिछले भागों में किया है, और प्रभु के बारे में अधिक जानकारी के लिए मुख्य शब्दावली देखें।</w:t>
      </w:r>
    </w:p>
    <w:p>
      <w:pPr/>
      <w:r>
        <w:rPr>
          <w:lang w:val="hi_IN" w:bidi="hi_IN"/>
        </w:rPr>
      </w:r>
      <w:r>
        <w:rPr>
          <w:lang w:val="hi_IN" w:bidi="hi_IN"/>
        </w:rPr>
        <w:t xml:space="preserve">जब पौलुस उनेसिफुरूस के </w:t>
      </w:r>
      <w:r>
        <w:rPr>
          <w:b/>
          <w:lang w:val="hi_IN" w:bidi="hi_IN"/>
        </w:rPr>
        <w:t>घराने</w:t>
      </w:r>
      <w:r>
        <w:rPr>
          <w:lang w:val="hi_IN" w:bidi="hi_IN"/>
        </w:rPr>
        <w:t xml:space="preserve"> को आशीष देने की प्रार्थना करता है, तो पौलुस केवल उनेसिफुरूस के बारे में ही नहीं, बल्कि उसकी पत्नी और बच्चों के बारे में भी सोच रहा है। रोमी समय में घराना विस्तारित परिवार को संदर्भित करता था, जिसमें वे दास भी सम्मिलित थे जो परिवार के साथ रहते थे। घराने के बारे में अधिक जानकारी के लिए मुख्य शब्दावली देखें। उनेसिफुरूस इस परिवार का प्रमुख है, और ऐसा लगता है कि उनेसिफुरूस के पास पर्याप्त धन था कि वह रोम की यात्रा कर सके और वास्तव में पौलुस की आवश्यकताओं में उसकी सहायता कर सके।</w:t>
      </w:r>
    </w:p>
    <w:p>
      <w:pPr/>
      <w:r>
        <w:rPr>
          <w:lang w:val="hi_IN" w:bidi="hi_IN"/>
        </w:rPr>
      </w:r>
      <w:r>
        <w:rPr>
          <w:lang w:val="hi_IN" w:bidi="hi_IN"/>
        </w:rPr>
        <w:t xml:space="preserve">यहाँ रुकें और समूह के रूप में चर्चा करें कि आप </w:t>
      </w:r>
      <w:r>
        <w:rPr>
          <w:b/>
          <w:lang w:val="hi_IN" w:bidi="hi_IN"/>
        </w:rPr>
        <w:t>घराने</w:t>
      </w:r>
      <w:r>
        <w:rPr>
          <w:lang w:val="hi_IN" w:bidi="hi_IN"/>
        </w:rPr>
        <w:t xml:space="preserve"> के लिए किस शब्द या वाक्यांश का इस्तेमाल करेंगे।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2:1–7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2:1–7 को सुनें और अपने मन में रखें।</w:t>
      </w:r>
    </w:p>
    <w:p>
      <w:pPr/>
      <w:r>
        <w:rPr>
          <w:lang w:val="hi_IN" w:bidi="hi_IN"/>
        </w:rPr>
      </w:r>
      <w:r>
        <w:rPr>
          <w:lang w:val="hi_IN" w:bidi="hi_IN"/>
        </w:rPr>
        <w:t>यदि सम्भव हो, तो 2 तीमुथियुस 2:1–7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तीमुथियुस को सुसमाचार से, या सुसमाचार लाने वाले प्रेरित पौलुस से लज्जित न होने के अर्थ के सकारात्मक और नकारात्मक उदाहरण दिए। इस भाग में, पौलुस अपने सहायक तीमुथियुस को तैयार कर रहा है ताकि वह उन कठिन कार्यों के लिए तैयार हो सके जो पौलुस चाहता है कि तीमुथियुस करे। तीमुथियुस को यह समझने में मदद करने के लिए कि उसे कैसा व्यवहार करना चाहिए, पौलुस मसीह के लिए अपने काम की तुलना कुछ अन्य प्रकार के लोगों से करता है जो एक विशेष लक्ष्य के लिए कड़ी मेहनत करते हैं।</w:t>
      </w:r>
    </w:p>
    <w:p>
      <w:pPr/>
      <w:r>
        <w:rPr>
          <w:lang w:val="hi_IN" w:bidi="hi_IN"/>
        </w:rPr>
      </w:r>
      <w:r>
        <w:rPr>
          <w:lang w:val="hi_IN" w:bidi="hi_IN"/>
        </w:rPr>
        <w:t>यहाँ रुकें और समूह के रूप में इस प्रश्न पर चर्चा करें: आपकी संस्कृति में, जब कोई जवान व्यक्ति किसी कठिन और महत्वपूर्ण कार्य का सामना करने वाला होता है, तो उस कार्य के लिए उस जवान को तैयार करने में कौन सहायता करता है? वह व्यक्ति उस जवान व्यक्ति को कैसे प्रोत्साहित करता है या चेतावनी देता है? वह व्यक्ति उस जवान को तैयार करने में सहायता करने के लिए और क्या करता है? इस ऑडियो को यहाँ रोकें।</w:t>
      </w:r>
    </w:p>
    <w:p>
      <w:pPr/>
      <w:r>
        <w:rPr>
          <w:lang w:val="hi_IN" w:bidi="hi_IN"/>
        </w:rPr>
      </w:r>
      <w:r>
        <w:rPr>
          <w:lang w:val="hi_IN" w:bidi="hi_IN"/>
        </w:rPr>
        <w:t>सबसे पहले, पौलुस तीमुथियुस को उसकी अनुग्रह की आवश्यकता का स्मरण कराता है। पौलुस तीमुथियुस का आह्वान करता है कि वह उस अनुग्रह, अर्थात् अयोग्य कृपा से सामर्थ्य प्राप्त करे, जो मसीह यीशु से मिलती है। परमेश्वर का अनुग्रह किसी मसीही के जीवन और सेवा के लिए सामर्थ्य का एकमात्र स्रोत है।</w:t>
      </w:r>
    </w:p>
    <w:p>
      <w:pPr/>
      <w:r>
        <w:rPr>
          <w:lang w:val="hi_IN" w:bidi="hi_IN"/>
        </w:rPr>
      </w:r>
      <w:r>
        <w:rPr>
          <w:lang w:val="hi_IN" w:bidi="hi_IN"/>
        </w:rPr>
        <w:t>इसके बाद पौलुस तीमुथियुस से कहता है कि उसने पौलुस से जो कुछ सीखा है, उसे वह आगे बढ़ाए। पौलुस चाहता है कि तीमुथियुस पौलुस का संदेश विश्वासयोग्य लोगों को सिखाए, जो दूसरों को भी सिखा सकते हैं। ऐसे विश्वासयोग्य अगुवों का होना आवश्यक है, जो तीमुथियुस की शिक्षा को न बदलें और न भूलें, और जो इफिसुस की कलीसिया की देखभाल करें। तीमुथियुस जल्द ही उस नगर को छोड़कर रोम जाने वाला है। और हमने अभी-अभी पढ़ा है कि पूरे आसिया प्रान्त में बहुत से लोग पौलुस से दूर हो गए हैं। इफिसुस की कलीसिया को अगुवों की आवश्यकता है; इसलिए सबसे पहले ऐसे लोगों की आवश्यकता है जो विश्वासियों को अगुवाई करना और विश्वासयोग्य बने रहना सिखाएँ।</w:t>
      </w:r>
    </w:p>
    <w:p>
      <w:pPr/>
      <w:r>
        <w:rPr>
          <w:lang w:val="hi_IN" w:bidi="hi_IN"/>
        </w:rPr>
      </w:r>
      <w:r>
        <w:rPr>
          <w:lang w:val="hi_IN" w:bidi="hi_IN"/>
        </w:rPr>
        <w:t>यहाँ रुकें और समूह के रूप में इस प्रश्न पर चर्चा करें: आपकी कलीसियाओं के अगुवे दूसरों को शिक्षक बनने के लिए कैसे प्रशिक्षित करते हैं? आप उन लोगों को कैसे चुनते हैं जो कलीसियाओं में शिक्षक बनते हैं? ये लोग यह दिखाने के लिए क्या करते हैं कि वे कलीसिया में अगुवाई करने के लिए भरोसेमंद और विश्‍वासयोग्य हैं? इस ऑडियो को यहाँ रोकें।</w:t>
      </w:r>
    </w:p>
    <w:p>
      <w:pPr/>
      <w:r>
        <w:rPr>
          <w:lang w:val="hi_IN" w:bidi="hi_IN"/>
        </w:rPr>
      </w:r>
      <w:r>
        <w:rPr>
          <w:lang w:val="hi_IN" w:bidi="hi_IN"/>
        </w:rPr>
        <w:t>इसके बाद, पौलुस दुःख के अपने सबसे महत्वपूर्ण विषय-वस्तु पर लौटता है। इससे पहले, पौलुस ने तीमुथियुस को उस सामर्थ्य के साथ जो परमेश्वर ने उसे दी थी, सुसमाचार के लिए दुःख उठाने में सहभागी होने के लिए बुलाया था। यहाँ फिर से, पौलुस अपने चेले तीमुथियुस को मसीह यीशु के एक अच्छे सैनिक के रूप में दुःख उठाने के लिए बुलाता है। जैसे अच्छा सैनिक अपने कारण के लिए कष्ट सहने के लिए तैयार होता है, वैसे ही पौलुस तीमुथियुस को सिखा रहा है कि सभी विश्वासयोग्य सेवा में दुःख सहना शामिल है।</w:t>
      </w:r>
    </w:p>
    <w:p>
      <w:pPr/>
      <w:r>
        <w:rPr>
          <w:lang w:val="hi_IN" w:bidi="hi_IN"/>
        </w:rPr>
      </w:r>
      <w:r>
        <w:rPr>
          <w:lang w:val="hi_IN" w:bidi="hi_IN"/>
        </w:rPr>
        <w:t>इसके बाद पौलुस अपने कर्तव्य के प्रति समर्पित लोगों के तीन उदाहरणों का उपयोग करता है: सैनिक, खिलाड़ी और किसान। इनमें से प्रत्येक व्यक्ति अपने कार्य के प्रति पूरी तरह से प्रतिबद्ध है। इनमें से हर व्यक्ति अपने लक्ष्य तक पहुँचने के लिए कड़ी मेहनत करता है। ये लोग अपने काम को पूरा करने से किसी भी चीज़ को अपना ध्यान भटकाने नहीं देते। ये लोग मुश्किल परिस्थितियों में भी आगे बढ़ते रहते हैं, क्योंकि वे विश्वास करते हैं कि उनका लक्ष्य उनके सामने आने वाली किसी भी कठिनाई से अधिक महत्वपूर्ण है।</w:t>
      </w:r>
    </w:p>
    <w:p>
      <w:pPr/>
      <w:r>
        <w:rPr>
          <w:lang w:val="hi_IN" w:bidi="hi_IN"/>
        </w:rPr>
      </w:r>
      <w:r>
        <w:rPr>
          <w:lang w:val="hi_IN" w:bidi="hi_IN"/>
        </w:rPr>
        <w:t>सैनिक रोजमर्रा के मामलों पर ध्यान केंद्रित नहीं करता है। सैनिक अपने ऊपर होने वाले अधिकारी को प्रसन्न करने के लिए जो कुछ भी करना चाहिए, वह करता है। हमारे मामले में, यह हमारे सेनापति यीशु पर लागू होता है। खिलाड़ी को केवल नियमों के अनुसार प्रतिस्पर्धा करके ही पुरस्कार मिलता है। यहाँ, पौलुस फिर से इस बात पर जोर देता है कि तीमुथियुस को अपने हर काम में कड़ी मेहनत करनी चाहिए। तीमुथियुस को कभी हार मानना या रुकना नहीं चाहिए।</w:t>
      </w:r>
    </w:p>
    <w:p>
      <w:pPr/>
      <w:r>
        <w:rPr>
          <w:lang w:val="hi_IN" w:bidi="hi_IN"/>
        </w:rPr>
      </w:r>
      <w:r>
        <w:rPr>
          <w:lang w:val="hi_IN" w:bidi="hi_IN"/>
        </w:rPr>
        <w:t>यहाँ रुकें और समूह में इस प्रश्न पर चर्चा करें: आपकी संस्कृति में सैनिकों, खिलाड़ियों और किसानों के अलावा कुछ अन्य लोग कौन से हैं जो बहुत अनुशासित और अपने काम के प्रति समर्पित हैं? ये लोग यह दिखाने के लिए किस तरह के काम करते हैं कि वे अपने काम के प्रति समर्पित हैं? इस ऑडियो को यहाँ रोकें।</w:t>
      </w:r>
    </w:p>
    <w:p>
      <w:pPr/>
      <w:r>
        <w:rPr>
          <w:lang w:val="hi_IN" w:bidi="hi_IN"/>
        </w:rPr>
      </w:r>
      <w:r>
        <w:rPr>
          <w:lang w:val="hi_IN" w:bidi="hi_IN"/>
        </w:rPr>
        <w:t>अंत में, पौलुस किसान का उल्लेख करता है। ऐसा लगता है कि पौलुस दो बातों पर जोर देता है। सबसे पहले, तीमुथियुस को एक समर्पित किसान की तरह कड़ी मेहनत करनी चाहिए। और दूसरा, जैसे किसान को अपने काम के लिए प्रतिफल मिलता है, उसी तरह जब तीमुथियुस मसीह की सेवा करता है, तब वह अपनी मेहनत के लिए प्रतिफल की उम्मीद कर सकता है। पास्टरों को उनके परिश्रम के लिए भुगतान करना उचित है, परन्तु ऐसा नहीं लगता कि पौलुस यहाँ उस विचार को सिखाता है। ऐसा लगता है कि पौलुस उन सम्मानों के बारे में बात कर रहा है जो तीमुथियुस को उस दिन प्राप्त होंगे, जब मसीह सभी लोगों का न्याय करने के लिए लौटेगा।</w:t>
      </w:r>
    </w:p>
    <w:p>
      <w:pPr/>
      <w:r>
        <w:rPr>
          <w:lang w:val="hi_IN" w:bidi="hi_IN"/>
        </w:rPr>
      </w:r>
      <w:r>
        <w:rPr>
          <w:lang w:val="hi_IN" w:bidi="hi_IN"/>
        </w:rPr>
        <w:t>यहाँ रुकें और समूह के रूप में इस प्रश्न पर चर्चा करें: आपकी संस्कृति में कुछ लोग कौन हैं जो कड़ी मेहनत करते हैं और बहुत कठिनाई का सामना करते हैं, परन्तु अंत में अन्य लोग उनका सम्मान करते हैं? जब हम कलीसिया की सेवा करने के लिए काम करते हैं, तो यह मसीहियों के रूप में हमारे लिए एक उदाहरण और प्रोत्साहन कैसे होता है? जब परमेश्वर हमें हमारे काम और परमेश्वर के प्रति समर्पण के लिए प्रतिफल का वादा करता है, तो यह आपको और भी अधिक सेवा करने के लिए कैसे प्रोत्साहित करता है? इस ऑडियो को यहाँ रोकें।</w:t>
      </w:r>
    </w:p>
    <w:p>
      <w:pPr/>
      <w:r>
        <w:rPr>
          <w:lang w:val="hi_IN" w:bidi="hi_IN"/>
        </w:rPr>
      </w:r>
      <w:r>
        <w:rPr>
          <w:lang w:val="hi_IN" w:bidi="hi_IN"/>
        </w:rPr>
        <w:t>इस भाग के अंत में पौलुस तीमुथियुस को इन बातों पर गहराई से विचार करने के लिए कहता है और उसे यह आश्वासन देता है कि प्रभु उसे समझ प्रदान करेगा। ये उदाहरण और समग्र रूप से यह पत्र तीमुथियुस के पूरे जीवन और सेवकाई के लिए महत्वपूर्ण और उपयोगी होंगे। तीमुथियुस को ध्यान से प्रार्थना करनी चाहिए और इन शिक्षाओं के बारे में सोचना चाहिए।</w:t>
      </w:r>
      <w:r>
        <w:rPr>
          <w:lang w:val="hi_IN" w:bidi="hi_IN"/>
        </w:rPr>
      </w:r>
    </w:p>
    <w:p>
      <w:pPr>
        <w:pStyle w:val="Heading3"/>
      </w:pPr>
      <w:r>
        <w:rPr>
          <w:lang w:val="hi_IN" w:bidi="hi_IN"/>
        </w:rPr>
        <w:t>घटनाओं को समझाना</w:t>
      </w:r>
    </w:p>
    <w:p>
      <w:pPr/>
      <w:r>
        <w:rPr>
          <w:lang w:val="hi_IN" w:bidi="hi_IN"/>
        </w:rPr>
      </w:r>
      <w:r>
        <w:rPr>
          <w:lang w:val="hi_IN" w:bidi="hi_IN"/>
        </w:rPr>
        <w:t>2 तीमुथियुस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तीमुथियुस से आग्रह करता है कि वह उस अनुग्रह से आने वाली शक्ति को लगातार प्राप्त करे जो परमेश्वर ने मसीह को भेजने के समय हमें दी थी।</w:t>
      </w:r>
    </w:p>
    <w:p>
      <w:pPr/>
      <w:r>
        <w:rPr>
          <w:lang w:val="hi_IN" w:bidi="hi_IN"/>
        </w:rPr>
      </w:r>
      <w:r>
        <w:rPr>
          <w:b/>
          <w:lang w:val="hi_IN" w:bidi="hi_IN"/>
        </w:rPr>
        <w:t>दूसरे भाग में:</w:t>
      </w:r>
      <w:r>
        <w:rPr>
          <w:lang w:val="hi_IN" w:bidi="hi_IN"/>
        </w:rPr>
        <w:t xml:space="preserve"> पौलुस तीमुथियुस को आज्ञा देता है कि वह ऐसे विश्वासयोग्य लोगों को प्रशिक्षित करे, जिन्होंने अपने जीवन द्वारा यह प्रमाणित किया है कि वे मसीही सन्देश को दूसरों को भी सिखाने के योग्य हैं।</w:t>
      </w:r>
    </w:p>
    <w:p>
      <w:pPr/>
      <w:r>
        <w:rPr>
          <w:lang w:val="hi_IN" w:bidi="hi_IN"/>
        </w:rPr>
      </w:r>
      <w:r>
        <w:rPr>
          <w:b/>
          <w:lang w:val="hi_IN" w:bidi="hi_IN"/>
        </w:rPr>
        <w:t>तीसरे भाग में:</w:t>
      </w:r>
      <w:r>
        <w:rPr>
          <w:lang w:val="hi_IN" w:bidi="hi_IN"/>
        </w:rPr>
        <w:t xml:space="preserve"> पौलुस तीमुथियुस को एक अच्छे कारण के लिए कष्ट सहने के लिए बुलाता है, जैसे एक सैनिक, एक खिलाड़ी और एक किसान।</w:t>
      </w:r>
    </w:p>
    <w:p>
      <w:pPr/>
      <w:r>
        <w:rPr>
          <w:lang w:val="hi_IN" w:bidi="hi_IN"/>
        </w:rPr>
      </w:r>
      <w:r>
        <w:rPr>
          <w:b/>
          <w:lang w:val="hi_IN" w:bidi="hi_IN"/>
        </w:rPr>
        <w:t>चौथे भाग में:</w:t>
      </w:r>
      <w:r>
        <w:rPr>
          <w:lang w:val="hi_IN" w:bidi="hi_IN"/>
        </w:rPr>
        <w:t xml:space="preserve"> पौलुस तीमुथियुस से आग्रह करता है कि वह पौलुस के शब्दों पर सोचे और यह पता लगाए कि उन शब्दों को कैसे लागू किया जाए, क्योंकि परमेश्वर तीमुथियुस को समझ देगा।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वक्ता पौलुस</w:t>
      </w:r>
    </w:p>
    <w:p>
      <w:pPr>
        <w:pStyle w:val="ListBullet"/>
        <w:spacing w:line="240" w:lineRule="auto"/>
        <w:ind w:left="720"/>
      </w:pPr>
      <w:r>
        <w:rPr>
          <w:lang w:val="hi_IN" w:bidi="hi_IN"/>
        </w:rPr>
      </w:r>
      <w:r>
        <w:rPr>
          <w:lang w:val="hi_IN" w:bidi="hi_IN"/>
        </w:rPr>
        <w:t>तीमुथियुस, सुनने वाला</w:t>
      </w:r>
    </w:p>
    <w:p>
      <w:pPr>
        <w:pStyle w:val="ListBullet"/>
        <w:spacing w:line="240" w:lineRule="auto"/>
        <w:ind w:left="720"/>
      </w:pPr>
      <w:r>
        <w:rPr>
          <w:lang w:val="hi_IN" w:bidi="hi_IN"/>
        </w:rPr>
      </w:r>
      <w:r>
        <w:rPr>
          <w:lang w:val="hi_IN" w:bidi="hi_IN"/>
        </w:rPr>
        <w:t>प्रभु यीशु मसीह, जो अनुग्रह का स्रोत, वरिष्ठ अधिकारी तथा समझ प्रदान करने वाले के रूप में तीन भूमिकाएँ निभाता है</w:t>
      </w:r>
    </w:p>
    <w:p>
      <w:pPr>
        <w:pStyle w:val="ListBullet"/>
        <w:spacing w:line="240" w:lineRule="auto"/>
        <w:ind w:left="720"/>
      </w:pPr>
      <w:r>
        <w:rPr>
          <w:lang w:val="hi_IN" w:bidi="hi_IN"/>
        </w:rPr>
      </w:r>
      <w:r>
        <w:rPr>
          <w:lang w:val="hi_IN" w:bidi="hi_IN"/>
        </w:rPr>
        <w:t>वे अनेक गवाह जिन्होंने सम्भवतः किसी औपचारिक सभा में पौलुस को तीमुथियुस से सुसमाचार के विषय में बात करते हुए सुना था</w:t>
      </w:r>
    </w:p>
    <w:p>
      <w:pPr>
        <w:pStyle w:val="ListBullet"/>
        <w:spacing w:line="240" w:lineRule="auto"/>
        <w:ind w:left="720"/>
      </w:pPr>
      <w:r>
        <w:rPr>
          <w:lang w:val="hi_IN" w:bidi="hi_IN"/>
        </w:rPr>
      </w:r>
      <w:r>
        <w:rPr>
          <w:lang w:val="hi_IN" w:bidi="hi_IN"/>
        </w:rPr>
        <w:t>वे विश्वासयोग्य लोग जो दूसरों को मसीही संदेश सिखाएंगे</w:t>
      </w:r>
    </w:p>
    <w:p>
      <w:pPr>
        <w:pStyle w:val="ListBullet"/>
        <w:spacing w:line="240" w:lineRule="auto"/>
        <w:ind w:left="720"/>
      </w:pPr>
      <w:r>
        <w:rPr>
          <w:lang w:val="hi_IN" w:bidi="hi_IN"/>
        </w:rPr>
      </w:r>
      <w:r>
        <w:rPr>
          <w:lang w:val="hi_IN" w:bidi="hi_IN"/>
        </w:rPr>
        <w:t>वे लोग जो उन विश्वासयोग्य लोगों से मसीही संदेश सीखते हैं</w:t>
      </w:r>
    </w:p>
    <w:p>
      <w:pPr>
        <w:pStyle w:val="ListBullet"/>
        <w:spacing w:line="240" w:lineRule="auto"/>
        <w:ind w:left="720"/>
      </w:pPr>
      <w:r>
        <w:rPr>
          <w:lang w:val="hi_IN" w:bidi="hi_IN"/>
        </w:rPr>
      </w:r>
      <w:r>
        <w:rPr>
          <w:lang w:val="hi_IN" w:bidi="hi_IN"/>
        </w:rPr>
        <w:t>एक सैनिक</w:t>
      </w:r>
    </w:p>
    <w:p>
      <w:pPr>
        <w:pStyle w:val="ListBullet"/>
        <w:spacing w:line="240" w:lineRule="auto"/>
        <w:ind w:left="720"/>
      </w:pPr>
      <w:r>
        <w:rPr>
          <w:lang w:val="hi_IN" w:bidi="hi_IN"/>
        </w:rPr>
      </w:r>
      <w:r>
        <w:rPr>
          <w:lang w:val="hi_IN" w:bidi="hi_IN"/>
        </w:rPr>
        <w:t>एक खिलाड़ी</w:t>
      </w:r>
    </w:p>
    <w:p>
      <w:pPr>
        <w:pStyle w:val="ListBullet"/>
        <w:spacing w:line="240" w:lineRule="auto"/>
        <w:ind w:left="720"/>
      </w:pPr>
      <w:r>
        <w:rPr>
          <w:lang w:val="hi_IN" w:bidi="hi_IN"/>
        </w:rPr>
      </w:r>
      <w:r>
        <w:rPr>
          <w:lang w:val="hi_IN" w:bidi="hi_IN"/>
        </w:rPr>
        <w:t>और एक किसान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पौलुस तीमुथियुस को "मेरा पुत्र" कहता है, जैसा कि पौलुस ने पत्र की शुरुआत में तीमुथियुस को "मेरा प्रिय पुत्र" कहा था। पौलुस यह बात तीमुथियुस के साथ पौलुस के घनिष्ठ संबंध और तीमुथियुस पर पौलुस के अधिकार को दिखाने के लिए कहता है, जैसे एक पिता अपने पुत्र पर रखता है।</w:t>
      </w:r>
    </w:p>
    <w:p>
      <w:pPr/>
      <w:r>
        <w:rPr>
          <w:lang w:val="hi_IN" w:bidi="hi_IN"/>
        </w:rPr>
      </w:r>
      <w:r>
        <w:rPr>
          <w:lang w:val="hi_IN" w:bidi="hi_IN"/>
        </w:rPr>
        <w:t>यहाँ रुकें और चर्चा करें कि आप पौलुस और तीमुथियुस के बीच यह करीबी संबंध कैसे दिखाएँगे। आप पौलुस के पितृवत अधिकार को कैसे दिखाएँगे? इस ऑडियो को यहाँ रोकें।</w:t>
      </w:r>
    </w:p>
    <w:p>
      <w:pPr/>
      <w:r>
        <w:rPr>
          <w:lang w:val="hi_IN" w:bidi="hi_IN"/>
        </w:rPr>
      </w:r>
      <w:r>
        <w:rPr>
          <w:lang w:val="hi_IN" w:bidi="hi_IN"/>
        </w:rPr>
        <w:t>इस बात पर विचार करें कि यह कितनी अद्भुत और आश्चर्यजनक बात है कि मसीही जीवन जीने के लिए हमारी सारी सामर्थ्य हमारे भीतर से नहीं, बल्कि बाहर से आती है। जैसा कि पौलुस किसी अन्य स्थान पर कहता है, जब पौलुस कमजोर होता है, तो वह मजबूत होता है। हमें यह समझना चाहिए कि हमारे पास कोई शक्ति नहीं है और मसीही सेवा के लिए हमारी सारी शक्ति स्वयं यीशु से आती है।</w:t>
      </w:r>
    </w:p>
    <w:p>
      <w:pPr/>
      <w:r>
        <w:rPr>
          <w:lang w:val="hi_IN" w:bidi="hi_IN"/>
        </w:rPr>
      </w:r>
      <w:r>
        <w:rPr>
          <w:lang w:val="hi_IN" w:bidi="hi_IN"/>
        </w:rPr>
        <w:t>यहाँ रुकें और चर्चा करें: आप कैसे कल्पना कर सकते हैं कि तीमुथियुस की सारी शक्ति मसीह यीशु की ओर से तीमुथियुस के पास आती है? आप इस बात की कल्पना कैसे कर सकते हैं कि वही सामर्थ्य अनुग्रह के द्वारा विश्वासियों के रूप में हमें प्राप्त होती है, क्योंकि यीशु हमें तब भी कृपा प्रदान करता है जब हम उसके योग्य नहीं होते? आप इस विचार को कैसे दिखा सकते हैं या कैसे चित्रित कर सकते हैं? इस ऑडियो को यहाँ रोकें।</w:t>
      </w:r>
    </w:p>
    <w:p>
      <w:pPr/>
      <w:r>
        <w:rPr>
          <w:lang w:val="hi_IN" w:bidi="hi_IN"/>
        </w:rPr>
      </w:r>
      <w:r>
        <w:rPr>
          <w:lang w:val="hi_IN" w:bidi="hi_IN"/>
        </w:rPr>
        <w:t>दूसरे भाग में, पौलुस उस समय का उल्लेख करता है जब पौलुस ने तीमुथियुस से गवाहों के साथ एक सार्वजनिक स्थान पर बात की थी। यह संभव है कि उन सार्वजनिक परिस्थितियों में से कम से कम एक तब थी जब तीमुथियुस की कलीसिया ने तीमुथियुस को कलीसिया के अगुवे के रूप में नियुक्त किया या चुना। अब, तीमुथियुस को उस बैठक और अन्य महत्वपूर्ण बैठकों में जो कुछ उसने सुना, अन्य विश्वसनीय पुरुषों के साथ साझा करना चाहिए। जैसे पौलुस ने तीमुथियुस को एक अगुवा बनने के लिए तैयार किया, वैसे ही तीमुथियुस को भी उन भरोसेमंद लोगों को अगुवा बनने के लिए तैयार करना चाहिए। फिर वे नए अगुवे जाकर अन्य लोगों को सिखा सकते हैं।</w:t>
      </w:r>
    </w:p>
    <w:p>
      <w:pPr/>
      <w:r>
        <w:rPr>
          <w:lang w:val="hi_IN" w:bidi="hi_IN"/>
        </w:rPr>
      </w:r>
      <w:r>
        <w:rPr>
          <w:lang w:val="hi_IN" w:bidi="hi_IN"/>
        </w:rPr>
        <w:t>यहाँ रुकें और चर्चा करें कि आप अपनी कलीसियाओं में शिक्षकों या पास्टरों को कैसे नियुक्त करते हैं और उन्हें अधिकार कैसे देते हैं। क्या आप किसी ऐसे दृश्य की कल्पना कर सकते हैं जहाँ पौलुस तीमुथियुस को आज्ञा दे रहा है कि वह अन्य अगुवों को प्रशिक्षित करे जो कलीसिया में विश्वासयोग्यता से सुसमाचार की शिक्षा देंगे? चर्चा करें कि आप भरोसेमंद और विश्वसनीय पुरुषों के बारे में कैसे बात करेंगे। इस ऑडियो को यहाँ रोकें।</w:t>
      </w:r>
    </w:p>
    <w:p>
      <w:pPr/>
      <w:r>
        <w:rPr>
          <w:lang w:val="hi_IN" w:bidi="hi_IN"/>
        </w:rPr>
      </w:r>
      <w:r>
        <w:rPr>
          <w:lang w:val="hi_IN" w:bidi="hi_IN"/>
        </w:rPr>
        <w:t>तीसरे भाग में, पौलुस तीमुथियुस को सुसमाचार का एक विश्वासयोग्य सेवक होने का आह्वान करता है। पौलुस तीन उदाहरणों का उपयोग इस बात पर जोर देने के लिए करता है कि तीमुथियुस को अपना कर्तव्य निभाने के लिए किस प्रकार कष्ट सहना और धीरज रखना चाहिए। एक अच्छा सैनिक न केवल कष्ट उठाने के लिए तैयार होता है, बल्कि उसका ध्यान गैरमहत्वपूर्ण बातों से भी नहीं भटकता है। एक अच्छा सैनिक युद्ध के लिए तैयार होता है और पूरी तरह से अपनी सैन्य जिम्मेदारियों पर ध्यान केंद्रित करता है। वह सैनिक नागरिक या गैर-सैन्य मामलों को अपना ध्यान भटकाने नहीं देगा। उस सैनिक की एक इच्छा अपने वरिष्ठ अधिकारी को प्रसन्न करने की है। इस मामले में, तीमुथियुस उस सैनिक के समान है, और उसका वरिष्ठ अधिकारी स्वयं मसीह यीशु मसीह है।</w:t>
      </w:r>
    </w:p>
    <w:p>
      <w:pPr/>
      <w:r>
        <w:rPr>
          <w:lang w:val="hi_IN" w:bidi="hi_IN"/>
        </w:rPr>
      </w:r>
      <w:r>
        <w:rPr>
          <w:lang w:val="hi_IN" w:bidi="hi_IN"/>
        </w:rPr>
        <w:t>यहाँ रुकें और चर्चा करें कि किन परिस्थितियों में एक सैनिक अपने वरिष्ठ अधिकारी को प्रसन्न करने के उद्देश्य से अपना ध्यान भटका सकता है। इस संसार की अन्य बातें उस सैनिक का ध्यान एक उत्कृष्ट योद्धा बनने से विचलित कर सकती हैं। आपने किसी सैनिक को इस बात पर ध्यान केंद्रित करने के बजाय कि वह एक अच्छा सैनिक कैसे बन सकता है, कौन-से काम करते हुए देखा है? आप इस बारे में कैसे बात करेंगे कि अच्छे सैनिक दूसरी चीज़ों से विचलित नहीं होते? इस ऑडियो को यहाँ रोकें।</w:t>
      </w:r>
    </w:p>
    <w:p>
      <w:pPr/>
      <w:r>
        <w:rPr>
          <w:lang w:val="hi_IN" w:bidi="hi_IN"/>
        </w:rPr>
      </w:r>
      <w:r>
        <w:rPr>
          <w:lang w:val="hi_IN" w:bidi="hi_IN"/>
        </w:rPr>
        <w:t>अगला उदाहरण जिसका उपयोग पौलुस तीमुथियुस को प्रोत्साहित करने के लिए करता है, वह एक समर्पित खिलाड़ी का है। ऐसे व्यक्ति को बहुत दृढ़ निश्चयी और प्रतिबद्ध होना चाहिए। खिलाड़ी को पहले से प्रशिक्षण लेने का चुनाव करना चाहिए, भले ही इसमें उन्हें दर्द हो या वे थक जाएँ। खिलाड़ी को प्रतियोगिताओं के दौरान कड़े नियमों का पालन करने का चुनाव भी करना होगा। पौलुस तीमुथियुस के लिए जिस अंतिम उदाहरण का उपयोग करता है, वह एक मेहनती किसान का है। एक किसान की तरह, तीमुथियुस को लंबे समय तक काम करना होगा और अपने काम में धैर्य रखना होगा। खिलाड़ी और किसान दोनों के मामले में, पौलुस उनकी मेहनत के प्रतिफल का उल्लेख करता है। एक खिलाड़ी मुकुट के पुरस्कार के लिए प्रतिस्पर्धा करता है। पौलुस के समय में खिलाड़ियों के विजय-मुकुट पत्तों से बनाए जाते थे। किसान फसल के एक बड़े हिस्से के लिए काम करता है।</w:t>
      </w:r>
    </w:p>
    <w:p>
      <w:pPr/>
      <w:r>
        <w:rPr>
          <w:lang w:val="hi_IN" w:bidi="hi_IN"/>
        </w:rPr>
      </w:r>
      <w:r>
        <w:rPr>
          <w:lang w:val="hi_IN" w:bidi="hi_IN"/>
        </w:rPr>
        <w:t>यहीं रुकें और समूह में इस विषय पर चर्चा करें: आपकी भाषा में आप सैनिकों, किसानों और खिलाड़ियों का वर्णन किस प्रकार करेंगे, विशेषकर उन लोगों का जो अपने कार्य के प्रति अत्यन्त समर्पित, निष्ठावान और प्रतिबद्ध होते हैं? चर्चा करें कि आप इन लोगों के दृष्टिकोण और आचरण की तुलना उस जीवन से किस प्रकार करेंगे, जैसा जीवन पौलुस चाहता है कि तीमुथियुस कार्य करे। इस ऑडियो को यहाँ रोकें।</w:t>
      </w:r>
    </w:p>
    <w:p>
      <w:pPr/>
      <w:r>
        <w:rPr>
          <w:lang w:val="hi_IN" w:bidi="hi_IN"/>
        </w:rPr>
      </w:r>
      <w:r>
        <w:rPr>
          <w:lang w:val="hi_IN" w:bidi="hi_IN"/>
        </w:rPr>
        <w:t>यहाँ रुकें और समूह के रूप में एक साथ किसी खिलाड़ी के मुकुट की तस्वीर देखें। इस ऑडियो को यहाँ रोकें।</w:t>
      </w:r>
    </w:p>
    <w:p>
      <w:pPr/>
      <w:r>
        <w:rPr>
          <w:lang w:val="hi_IN" w:bidi="hi_IN"/>
        </w:rPr>
      </w:r>
      <w:r>
        <w:rPr>
          <w:lang w:val="hi_IN" w:bidi="hi_IN"/>
        </w:rPr>
        <w:t>चौथे भाग में, पौलुस तीमुथियुस से कहता है कि वह पौलुस जो कुछ भी कह रहा है, उसके बारे में सोचने के लिए समय निकाले। कई तरीके हैं जिनसे तीमुथियुस यहाँ और इस पूरे पत्र में पौलुस की शिक्षा का अनुसरण कर सकता है। पौलुस चाहता है कि तीमुथियुस गंभीरता से विचार करे कि पौलुस के शब्दों से तीमुथियुस के जीवन और इफिसुस की कलीसिया के जीवन में क्या अंतर होना चाहिए। जैसा कि हम नीतिवचन से सीखते हैं, प्रभु वह है जो लोगों को समझ और बुद्धि देता है। पौलुस को निश्चित है कि प्रभु तीमुथियुस के लिए ऐसा करेगा। हालाँकि प्रभु शायद परमेश्वर पिता को दर्शाता है, यहाँ "प्रभु" शायद मसीह को दर्शाता है।</w:t>
      </w:r>
    </w:p>
    <w:p>
      <w:pPr/>
      <w:r>
        <w:rPr>
          <w:lang w:val="hi_IN" w:bidi="hi_IN"/>
        </w:rPr>
      </w:r>
      <w:r>
        <w:rPr>
          <w:lang w:val="hi_IN" w:bidi="hi_IN"/>
        </w:rPr>
        <w:t>यहाँ रुकें और समूह में चर्चा करें: आप किसी को उस बात के बारे में सोचने के लिए कैसे प्रोत्साहित करेंगे जो आपने अभी-अभी उस व्यक्ति को बताई है? आप तीमुथियुस को इस अंतिम प्रोत्साहन का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वक्ता 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प्रभु यीशु मसीह, जो अनुग्रह का स्रोत, सेनापति तथा समझ प्रदान करने वाले के रूप में तीन भूमिकाएँ निभाता है</w:t>
      </w:r>
    </w:p>
    <w:p>
      <w:pPr>
        <w:pStyle w:val="ListBullet"/>
        <w:spacing w:line="240" w:lineRule="auto"/>
        <w:ind w:left="720"/>
      </w:pPr>
      <w:r>
        <w:rPr>
          <w:lang w:val="hi_IN" w:bidi="hi_IN"/>
        </w:rPr>
      </w:r>
      <w:r>
        <w:rPr>
          <w:lang w:val="hi_IN" w:bidi="hi_IN"/>
        </w:rPr>
        <w:t>कई गवाहों ने पौलुस को तीमुथियुस से सुसमाचार के बारे में बात करते हुए स्पष्ट रूप से एक औपचारिक वातावरण में सुना</w:t>
      </w:r>
    </w:p>
    <w:p>
      <w:pPr>
        <w:pStyle w:val="ListBullet"/>
        <w:spacing w:line="240" w:lineRule="auto"/>
        <w:ind w:left="720"/>
      </w:pPr>
      <w:r>
        <w:rPr>
          <w:lang w:val="hi_IN" w:bidi="hi_IN"/>
        </w:rPr>
      </w:r>
      <w:r>
        <w:rPr>
          <w:lang w:val="hi_IN" w:bidi="hi_IN"/>
        </w:rPr>
        <w:t>वे विश्वासयोग्य लोग जो दूसरों को मसीही संदेश सिखाएंगे</w:t>
      </w:r>
    </w:p>
    <w:p>
      <w:pPr>
        <w:pStyle w:val="ListBullet"/>
        <w:spacing w:line="240" w:lineRule="auto"/>
        <w:ind w:left="720"/>
      </w:pPr>
      <w:r>
        <w:rPr>
          <w:lang w:val="hi_IN" w:bidi="hi_IN"/>
        </w:rPr>
      </w:r>
      <w:r>
        <w:rPr>
          <w:lang w:val="hi_IN" w:bidi="hi_IN"/>
        </w:rPr>
        <w:t>वे लोग जो इन विश्वासयोग्य लोगों से मसीही संदेश सीखते हैं</w:t>
      </w:r>
    </w:p>
    <w:p>
      <w:pPr>
        <w:pStyle w:val="ListBullet"/>
        <w:spacing w:line="240" w:lineRule="auto"/>
        <w:ind w:left="720"/>
      </w:pPr>
      <w:r>
        <w:rPr>
          <w:lang w:val="hi_IN" w:bidi="hi_IN"/>
        </w:rPr>
      </w:r>
      <w:r>
        <w:rPr>
          <w:lang w:val="hi_IN" w:bidi="hi_IN"/>
        </w:rPr>
        <w:t>एक सैनिक</w:t>
      </w:r>
    </w:p>
    <w:p>
      <w:pPr>
        <w:pStyle w:val="ListBullet"/>
        <w:spacing w:line="240" w:lineRule="auto"/>
        <w:ind w:left="720"/>
      </w:pPr>
      <w:r>
        <w:rPr>
          <w:lang w:val="hi_IN" w:bidi="hi_IN"/>
        </w:rPr>
      </w:r>
      <w:r>
        <w:rPr>
          <w:lang w:val="hi_IN" w:bidi="hi_IN"/>
        </w:rPr>
        <w:t>एक खिलाड़ी</w:t>
      </w:r>
    </w:p>
    <w:p>
      <w:pPr>
        <w:pStyle w:val="ListBullet"/>
        <w:spacing w:line="240" w:lineRule="auto"/>
        <w:ind w:left="720"/>
      </w:pPr>
      <w:r>
        <w:rPr>
          <w:lang w:val="hi_IN" w:bidi="hi_IN"/>
        </w:rPr>
      </w:r>
      <w:r>
        <w:rPr>
          <w:lang w:val="hi_IN" w:bidi="hi_IN"/>
        </w:rPr>
        <w:t>और एक किसान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जब आप तीमुथियुस के लिए पौलुस की आज्ञा का अभिनय करते हैं, तो ध्यान दें कि पौलुस तीमुथियुस को “मेरा पुत्र” कहकर कैसे पुकारता है, जैसा कि पौलुस ने पत्र की शुरुआत में किया था। पौलुस तीमुथियुस का आह्वान करता है कि वह अपनी सारी शक्ति मसीह में खोजे, जो हमें अनुग्रह से योग्यताएँ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 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भाग में, पौलुस तीमुथियुस को याद दिलाता है कि पौलुस ने कई गवाहों के सामने तीमुथियुस को मसीह के बारे में संदेश सिखाया था। तीमुथियुस को वह संदेश भरोसेमंद और विश्वासयोग्य लोगों को भी सिखाना चाहिए, जैसे पौलुस ने किया था। फिर वे भरोसेमंद और विश्वासयोग्य लोग अन्य लोगों को भी सिखा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 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भाग में, आप घटनाक्रम को तीन भागों में विभाजित करना चाह सकते हैं, क्योंकि पौलुस तुलना करता है कि तीमुथियुस को तीन अलग-अलग प्रकार के लोगों के साथ कैसा व्यवहार करना चाहिए। सबसे पहले, आप एक अच्छे सैनिक को दिखा सकते हैं जो सभी चीजों से ऊपर अपने प्रधान अधिकारी को प्रसन्न करने की कोशिश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सैनिक की भूमिका निभाने वाले व्यक्ति से पूछें, "आप अब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आप किसी ऐसे खिलाड़ी को दिखा सकते हैं जो जीतने के लिए इतना प्रतिबद्ध है कि वह आने वाली प्रतियोगिता के लिए अपने शरीर को अच्छी तरह से तैयार करने के लिए कई कष्टदायक चीजें करता है। और तीसरा, आप एक किसान को अपनी फसलों के साथ बहुत कड़ी मेहनत करते हुए दिखा सकते हैं ताकि किसान को भोजन की भरपूर फसल मिल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किसान की भूमिका निभाने वाले व्यक्ति से पूछें, "आप अब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भाग में, पौलुस फिर से तीमुथियुस से एक पुत्र की तरह बात करता है। पौलुस तीमुथियुस से कहता है कि वह ध्यान से सुने, और पौलुस जो कह रहा है, उसके बारे में ध्यान से सोचे। जब पौलुस यह कहता है कि प्रभु तीमुथियुस को हर बात में समझ प्रदान करेगा, तब आप पौलुस को प्रभु मसीह की ओर ऊपर संकेत करते हुए दिखा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अब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प्रेरित पौलुस तीमुथियुस को तीन आज्ञाएँ देता है। पहला यह है कि तीमुथियुस को "उस अनुग्रह से </w:t>
      </w:r>
      <w:r>
        <w:rPr>
          <w:b/>
          <w:lang w:val="hi_IN" w:bidi="hi_IN"/>
        </w:rPr>
        <w:t>बलवन्त</w:t>
      </w:r>
      <w:r>
        <w:rPr>
          <w:lang w:val="hi_IN" w:bidi="hi_IN"/>
        </w:rPr>
        <w:t xml:space="preserve"> होना चाहिए जो मसीह यीशु में है।" “बलवन्त रहो” उस बात से जुड़ा हुआ है जो पौलुस ने पहले कही थी, कि परमेश्वर ने हमें </w:t>
      </w:r>
      <w:r>
        <w:rPr>
          <w:b/>
          <w:lang w:val="hi_IN" w:bidi="hi_IN"/>
        </w:rPr>
        <w:t>सामर्थ्य</w:t>
      </w:r>
      <w:r>
        <w:rPr>
          <w:lang w:val="hi_IN" w:bidi="hi_IN"/>
        </w:rPr>
        <w:t xml:space="preserve"> या शक्ति की आत्मा दी है। तीमुथियुस को जिस सामर्थ्य की आवश्यकता है, उसे मसीह से, आत्मा के द्वारा, और अनुग्रह अथवा वरदान के रूप में प्राप्त करना चाहिए। आपको याद होगा कि पौलुस ने पहले परमेश्वर के उस वरदान के बारे में बात की थी जो तीमुथियुस को तब मिला था, जब पौलुस ने तीमुथियुस पर हाथ रखा था। हमारे भाग में वरदान शब्द अनुग्रह के विचार से संबंधित है। अनुग्रह के लिए उसी शब्द का उपयोग करें जिसका उपयोग आपने पिछले भागों में किया है। अनुग्रह के बारे में अधिक जानकारी के लिए, मुख्य शब्दावली को देखें। मसीही जीवन और सेवा के लिए सारी शक्ति प्रभु यीशु की ओर से एक वरदान के रूप में आती है।</w:t>
      </w:r>
    </w:p>
    <w:p>
      <w:pPr/>
      <w:r>
        <w:rPr>
          <w:lang w:val="hi_IN" w:bidi="hi_IN"/>
        </w:rPr>
      </w:r>
      <w:r>
        <w:rPr>
          <w:lang w:val="hi_IN" w:bidi="hi_IN"/>
        </w:rPr>
        <w:t>यहाँ रुकें और समूह के रूप में चर्चा करें कि आप कैसे वर्णन करेंगे कि पौलुस कैसे कहता है, “मसीह यीशु में जो अनुग्रह है, उसके द्वारा दृढ़ रहें, या सामर्थी हो।” इस ऑडियो को यहाँ रोकें।</w:t>
      </w:r>
    </w:p>
    <w:p>
      <w:pPr/>
      <w:r>
        <w:rPr>
          <w:lang w:val="hi_IN" w:bidi="hi_IN"/>
        </w:rPr>
      </w:r>
      <w:r>
        <w:rPr>
          <w:b/>
          <w:lang w:val="hi_IN" w:bidi="hi_IN"/>
        </w:rPr>
        <w:t>मसीह</w:t>
      </w:r>
      <w:r>
        <w:rPr>
          <w:lang w:val="hi_IN" w:bidi="hi_IN"/>
        </w:rPr>
        <w:t xml:space="preserve"> का अर्थ मसीहा है। मसीहा संसार का प्रतिज्ञा किया गया राजा और उद्धारकर्ता है, जिसे परमेश्वर ने चुना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पौलुस तीमुथियुस को जो दूसरी आज्ञा देता है, वह है, “</w:t>
      </w:r>
      <w:r>
        <w:rPr>
          <w:b/>
          <w:lang w:val="hi_IN" w:bidi="hi_IN"/>
        </w:rPr>
        <w:t>मेरे साथ दुःख में सहभागी हो</w:t>
      </w:r>
      <w:r>
        <w:rPr>
          <w:lang w:val="hi_IN" w:bidi="hi_IN"/>
        </w:rPr>
        <w:t>।” इसका अनुवाद “मेरे साथ दुःख में शामिल हो” या “दुःख में अपना हिस्सा सहन करो” के रूप में भी किया जा सकता है। आपको याद होगा कि इससे पहले, पौलुस ने तीमुथियुस को “परमेश्वर की सामर्थ्य से सुसमाचार के लिए दुःख में सहभागी हो” कहा था।</w:t>
      </w:r>
    </w:p>
    <w:p>
      <w:pPr/>
      <w:r>
        <w:rPr>
          <w:lang w:val="hi_IN" w:bidi="hi_IN"/>
        </w:rPr>
      </w:r>
      <w:r>
        <w:rPr>
          <w:lang w:val="hi_IN" w:bidi="hi_IN"/>
        </w:rPr>
        <w:t>यहाँ रुकें और समूह में चर्चा करें कि आप "मेरे साथ दुःख में सहभागी होने" के लिए किस शब्द या वाक्यांश का उपयोग करेंगे। इस ऑडियो को यहाँ रोकें।</w:t>
      </w:r>
    </w:p>
    <w:p>
      <w:pPr/>
      <w:r>
        <w:rPr>
          <w:lang w:val="hi_IN" w:bidi="hi_IN"/>
        </w:rPr>
      </w:r>
      <w:r>
        <w:rPr>
          <w:lang w:val="hi_IN" w:bidi="hi_IN"/>
        </w:rPr>
        <w:t>पौलुस तीन दृष्टान्तों का उपयोग करके इस बात पर बल देता है कि तीमुथियुस को अनुशासित, अपने उद्देश्य पर केन्द्रित और उस मसीही सेवकाई के प्रति पूर्णतः समर्पित होना चाहिए, जिसके लिए पौलुस ने उसे बुलाया है। पहला उदाहरण एक अच्छे सैनिक का है। ऐसे व्यक्ति को "</w:t>
      </w:r>
      <w:r>
        <w:rPr>
          <w:b/>
          <w:lang w:val="hi_IN" w:bidi="hi_IN"/>
        </w:rPr>
        <w:t>सांसारिक कार्यों</w:t>
      </w:r>
      <w:r>
        <w:rPr>
          <w:lang w:val="hi_IN" w:bidi="hi_IN"/>
        </w:rPr>
        <w:t xml:space="preserve"> में उलझना" नहीं चाहिए। इसका यह अर्थ नहीं है कि कोई पास्टर कभी व्यवसाय नहीं कर सकता या कलीसिया के अतिरिक्त किसी अन्य कार्य अथवा आय के स्रोत से अपनी जीविका नहीं चला सकता। यहाँ पौलुस की शिक्षा का उदाहरण केवल यह दिखाता है कि कैसे एक महान सैनिक का ध्यान अपने सैन्य प्रशिक्षण और सेवा से खरीदने, बेचने या इस जीवन की अन्य सामान्य घटनाओं के कारण नहीं भटकना चाहिए। एक सैनिक को अपने प्रधान अधिकारी को प्रसन्न करने के लिए पूरी तरह समर्पित रहना चाहिए। उसी तरह, हमें पूरी तरह से मसीह के प्रति समर्पित होना चाहिए और मसीह को प्रसन्न करना चाहिए।</w:t>
      </w:r>
    </w:p>
    <w:p>
      <w:pPr/>
      <w:r>
        <w:rPr>
          <w:lang w:val="hi_IN" w:bidi="hi_IN"/>
        </w:rPr>
      </w:r>
      <w:r>
        <w:rPr>
          <w:lang w:val="hi_IN" w:bidi="hi_IN"/>
        </w:rPr>
        <w:t>यहाँ रुकें और समूह में चर्चा करें कि आप "सांसारिक कार्यों" के लिए किस शब्द या वाक्यांश का उपयोग करेंगे। इस ऑडियो को यहाँ रोकें।</w:t>
      </w:r>
    </w:p>
    <w:p>
      <w:pPr/>
      <w:r>
        <w:rPr>
          <w:lang w:val="hi_IN" w:bidi="hi_IN"/>
        </w:rPr>
      </w:r>
      <w:r>
        <w:rPr>
          <w:lang w:val="hi_IN" w:bidi="hi_IN"/>
        </w:rPr>
        <w:t>पौलुस उन खिलाड़ियों का भी उदाहरण देता है, जो मुकुट प्राप्त करने के लिए प्रतियोगिता में भाग लेते हैं। मुकुट सिर पर पहना जाने वाला एक आभूषण या गोल सजावट है। प्राचीन समय में खिलाड़ियों के विजय-मुकुट पत्तों से बनाए जाते थे।</w:t>
      </w:r>
    </w:p>
    <w:p>
      <w:pPr/>
      <w:r>
        <w:rPr>
          <w:lang w:val="hi_IN" w:bidi="hi_IN"/>
        </w:rPr>
      </w:r>
      <w:r>
        <w:rPr>
          <w:lang w:val="hi_IN" w:bidi="hi_IN"/>
        </w:rPr>
        <w:t>यहाँ रुकें और समूह में चर्चा करें कि आप मुकुट के लिए किस शब्द या वाक्यांश का उपयोग करेंगे। आवश्यकता के अनुसार मुकुट की तस्वीर फिर से देखें। इस ऑडियो को यहाँ रोकें।</w:t>
      </w:r>
    </w:p>
    <w:p>
      <w:pPr/>
      <w:r>
        <w:rPr>
          <w:lang w:val="hi_IN" w:bidi="hi_IN"/>
        </w:rPr>
      </w:r>
      <w:r>
        <w:rPr>
          <w:lang w:val="hi_IN" w:bidi="hi_IN"/>
        </w:rPr>
        <w:t xml:space="preserve">पौलुस जिन तीनों उदाहरणों का उपयोग करता है, वे इस बात पर जोर देते हैं कि तीमुथियुस को यीशु की सेवा करने के लिए पूरी तरह से दृढ़ रहना चाहिए, और अपने मार्ग में आने वाली कठिनाइयों का सामना करते समय बहुत धैर्यवान तथा आत्म-संयमी होना चाहिए। तीसरा उदाहरण एक मेहनती किसान है। पौलुस कहता है कि किसान को फसलों का </w:t>
      </w:r>
      <w:r>
        <w:rPr>
          <w:b/>
          <w:lang w:val="hi_IN" w:bidi="hi_IN"/>
        </w:rPr>
        <w:t>पहला भाग</w:t>
      </w:r>
      <w:r>
        <w:rPr>
          <w:lang w:val="hi_IN" w:bidi="hi_IN"/>
        </w:rPr>
        <w:t xml:space="preserve"> प्राप्त होना चाहिए। यहाँ पौलुस इस विषय में बात नहीं कर रहा है कि पास्टरों को किस प्रकार आर्थिक सहायता दी जानी चाहिए। पौलुस यह भी नहीं कह रहा है कि अंतिम दिन मसीह से सम्मान पाने वाला पहला व्यक्ति तीमुथियुस होगा। ऐसा लगता है कि पौलुस यह दिखा रहा है कि तीमुथियुस को प्रतिफल मिलना कितना निश्चित है। यदि तीमुथियुस सुसमाचार सिखाने में विश्वासयोग्यता से काम करता है, तो मसीह अंतिम दिन तीमुथियुस की सेवा के लिए उसे पुरस्कृत करेगा। इससे तीमुथियुस को कड़ी मेहनत करने और कष्ट से गुजरने के लिए प्रोत्साहन और ऊर्जा मिलनी चाहिए।</w:t>
      </w:r>
    </w:p>
    <w:p>
      <w:pPr/>
      <w:r>
        <w:rPr>
          <w:lang w:val="hi_IN" w:bidi="hi_IN"/>
        </w:rPr>
      </w:r>
      <w:r>
        <w:rPr>
          <w:lang w:val="hi_IN" w:bidi="hi_IN"/>
        </w:rPr>
        <w:t>यहाँ रुकें और समूह के रूप में चर्चा करें कि आप यह दिखाने के लिए किस शब्द या वाक्यांश का उपयोग करेंगे कि किसान को फसलों का “पहला हिस्सा” कैसे मिलना चाहिए। इस ऑडियो को यहाँ रोकें।</w:t>
      </w:r>
    </w:p>
    <w:p>
      <w:pPr/>
      <w:r>
        <w:rPr>
          <w:lang w:val="hi_IN" w:bidi="hi_IN"/>
        </w:rPr>
      </w:r>
      <w:r>
        <w:rPr>
          <w:lang w:val="hi_IN" w:bidi="hi_IN"/>
        </w:rPr>
        <w:t xml:space="preserve">तीसरी और अंतिम आज्ञा जो पौलुस तीमुथियुस को देता है, वह है कि तीमुथियुस को “ध्यान देना” या पौलुस की बात पर विचार करना चाहिए। पौलुस ने तीमुथियुस को महत्वपूर्ण सिद्धांत दिए हैं, परन्तु तीमुथियुस को उन सिद्धांतों को अपने जीवन और काम की परिस्थितियों में लागू करने के लिए बुद्धि की आवश्यकता है। पौलुस तीमुथियुस को यह कहकर प्रोत्साहित करता है, “क्योंकि प्रभु तुझे सब बातों की </w:t>
      </w:r>
      <w:r>
        <w:rPr>
          <w:b/>
          <w:lang w:val="hi_IN" w:bidi="hi_IN"/>
        </w:rPr>
        <w:t>समझ</w:t>
      </w:r>
      <w:r>
        <w:rPr>
          <w:lang w:val="hi_IN" w:bidi="hi_IN"/>
        </w:rPr>
        <w:t xml:space="preserve"> देगा।” समझ से अभिप्राय उस अन्तर्दृष्टि और बुद्धि से है, जिसकी सहायता से हम बाइबल की शिक्षाओं को अपने जीवन की परिस्थितियों तथा प्रतिदिन लिए जाने वाले निर्णयों से जोड़ पाते हैं।</w:t>
      </w:r>
    </w:p>
    <w:p>
      <w:pPr/>
      <w:r>
        <w:rPr>
          <w:lang w:val="hi_IN" w:bidi="hi_IN"/>
        </w:rPr>
      </w:r>
      <w:r>
        <w:rPr>
          <w:lang w:val="hi_IN" w:bidi="hi_IN"/>
        </w:rPr>
        <w:t>यहाँ रुकें और समूह में चर्चा करें कि आप परमेश्वर की उस समझ, अंतर्दृष्टि या बुद्धि का अनुवाद करने के लिए किस शब्द या वाक्यांश का उपयोग करेंगे जिसके बारे में पौलुस यहाँ बात करता है। इस ऑडियो को यहाँ रोकें।</w:t>
      </w:r>
    </w:p>
    <w:p>
      <w:pPr/>
      <w:r>
        <w:rPr>
          <w:lang w:val="hi_IN" w:bidi="hi_IN"/>
        </w:rPr>
      </w:r>
      <w:r>
        <w:rPr>
          <w:b/>
          <w:lang w:val="hi_IN" w:bidi="hi_IN"/>
        </w:rPr>
        <w:t>प्रभु</w:t>
      </w:r>
      <w:r>
        <w:rPr>
          <w:lang w:val="hi_IN" w:bidi="hi_IN"/>
        </w:rPr>
        <w:t xml:space="preserve"> वह व्यक्ति होता है जो दूसरे लोगों पर स्वामी है। प्रभु के पास पूरा अधिकार है और वह लोगों के सम्मान के योग्य है। यीशु प्रभु है, क्योंकि यीशु का पूरे संसार पर अधिकार है। प्रभु के बारे में अधिक जानकारी के लिए, मुख्य शब्दावली को देखें। प्रभु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2:8–13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2:8–13 को सुनें और अपने मन में रखें।</w:t>
      </w:r>
    </w:p>
    <w:p>
      <w:pPr/>
      <w:r>
        <w:rPr>
          <w:lang w:val="hi_IN" w:bidi="hi_IN"/>
        </w:rPr>
      </w:r>
      <w:r>
        <w:rPr>
          <w:lang w:val="hi_IN" w:bidi="hi_IN"/>
        </w:rPr>
        <w:t>यदि संभव हो, तो 2 तीमुथियुस 2:8–13 के ऑडियो संस्करण को तीन अलग-अलग अनुवादों में तीन बार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अब तक इस पत्र में, पौलुस ने तीमुथियुस को प्रोत्साहित किया है कि वह साहस के साथ यीशु के बारे में सुसमाचार सुनाता रहे। पौलुस ने उन विशिष्ट लोगों के उदाहरण दिए जो एक विशिष्ट लक्ष्य को पूरा करने के लिए कष्ट सहते हैं और धीरज बनाए रखते हैं: एक सैनिक, एक खिलाड़ी और एक किसान। अब पौलुस स्वयं को एक उदाहरण के रूप में प्रस्तुत करता है और तीमुथियुस से कहता है कि वह भी उसी प्रकार कष्ट सहे और धीरज धरे जैसे स्वयं पौलुस सहता और धरता है। पौलुस वही कर रहा है जो यीशु ने किया था, और पौलुस चाहता है कि तीमुथियुस भी वही करे। पौलुस तीमुथियुस को यह याद दिलाता है कि वह यीशु पर और अधिक निर्भर रहे, यह याद रखते हुए कि यीशु दाऊद का वंशज है और परमेश्वर ने उसे मरे हुओं में से जिलाया है। याद रखें कि यहूदी लोग परमेश्वर के प्रतिज्ञा किए गए उद्धारकर्ता, मसीह की प्रतीक्षा कर रहे थे। मसीह को यहूदी लोगों के सबसे प्रसिद्ध राजा दाऊद का वंशज माना जाता था। पौलुस तीमुथियुस से कहता है कि वह इस अत्यन्त महत्वपूर्ण सत्य को स्मरण रखे कि परमेश्वर ने यीशु को मरे हुओं में से जिलाया और यीशु दाऊद का वंशज है। इसका अर्थ है कि यीशु ही वह मसीह है जिसका इंतजार यहूदी करते आ रहे हैं।</w:t>
      </w:r>
    </w:p>
    <w:p>
      <w:pPr/>
      <w:r>
        <w:rPr>
          <w:lang w:val="hi_IN" w:bidi="hi_IN"/>
        </w:rPr>
      </w:r>
      <w:r>
        <w:rPr>
          <w:lang w:val="hi_IN" w:bidi="hi_IN"/>
        </w:rPr>
        <w:t>पौलुस जेल में है और उसे आशंका है कि जल्द ही उसे मृत्युदंड दिया जाएगा। पौलुस तीमुथियुस से विदा ले रहा है और एक आत्मिक पिता के रूप में उसे अपने अंतिम शब्द लिख रहा है। पौलुस का उद्देश्य अपने “प्रिय पुत्र” तीमुथियुस को ऐसे महत्वपूर्ण निर्देशों के साथ आशीष देना और उसका उत्साह बढ़ाना है, जो तीमुथियुस के शेष जीवन भर उसका मार्गदर्शन करेंगे। यह एक बहुत ही व्यक्तिगत पत्र है, जिसमें पौलुस अपने जीवन के उदाहरणों का उपयोग करके तीमुथियुस के विचारों और आचरण को प्रभावित करना चाहता है।</w:t>
      </w:r>
    </w:p>
    <w:p>
      <w:pPr/>
      <w:r>
        <w:rPr>
          <w:lang w:val="hi_IN" w:bidi="hi_IN"/>
        </w:rPr>
      </w:r>
      <w:r>
        <w:rPr>
          <w:lang w:val="hi_IN" w:bidi="hi_IN"/>
        </w:rPr>
        <w:t>यहाँ रुकें और समूह में इस प्रश्न पर चर्चा करें: आपकी संस्कृति में बड़े-बुजुर्ग आमतौर पर मरने से पहले युवा पीढ़ी को प्रोत्साहन कैसे देते हैं? लोग अपने से छोटों को निर्देश देने के कौन-कौन से अलग तरीके अपनाते हैं? इस ऑडियो को यहाँ रोकें।</w:t>
      </w:r>
    </w:p>
    <w:p>
      <w:pPr/>
      <w:r>
        <w:rPr>
          <w:lang w:val="hi_IN" w:bidi="hi_IN"/>
        </w:rPr>
      </w:r>
      <w:r>
        <w:rPr>
          <w:lang w:val="hi_IN" w:bidi="hi_IN"/>
        </w:rPr>
        <w:t>सरकारी अधिकारियों ने पौलुस को बन्दीगृह में जंजीरों से बाँध दिया, परन्तु लोग परमेश्वर के संदेश को कभी भी जंजीरों से नहीं बाँध सकते। परमेश्वर का वचन, या संदेश, भी हमेशा प्रभावी होता है। पौलुस तीमुथियुस से कहता है कि वह हमारे पुनरुत्थित उद्धारकर्ता यीशु को स्मरण रखे, क्योंकि यीशु ही वह कारण है जिसके लिए पौलुस अपराधी के समान कष्ट सहने को तैयार है। पौलुस परमेश्वर के लोगों के लिए कष्ट उठाने के लिए भी तैयार है। परमेश्वर के लोग वे हैं जिन्हें परमेश्वर ने अपने परिवार में होने के लिए चुना है, या चुन लिया है। परमेश्वर के लोगों से प्रेम करके, पौलुस यीशु का अनुकरण कर रहा है। इसका परिणाम यह है कि परमेश्वर के चुने हुए लोगों को एक सिद्ध संसार में यीशु के साथ सदा जीवित रहने का अवसर मिलता है।</w:t>
      </w:r>
    </w:p>
    <w:p>
      <w:pPr/>
      <w:r>
        <w:rPr>
          <w:lang w:val="hi_IN" w:bidi="hi_IN"/>
        </w:rPr>
      </w:r>
      <w:r>
        <w:rPr>
          <w:lang w:val="hi_IN" w:bidi="hi_IN"/>
        </w:rPr>
        <w:t>यहाँ रुकें और समूह में इस प्रश्न पर चर्चा करें: आपकी संस्कृति में लोग किस प्रकार के अपराधों के लिए जेल जाते हैं? यदि सरकार किसी मसीही को जेल में डाल दे, तो लोग उस मसीही के बारे में क्या सोचेंगे? किसी ऐसे व्यक्ति की कहानी सुनाएँ जिसे आप जानते हैं और जो अपने विश्वास के लिए जेल में था या जिसे सताया गया था। इस ऑडियो को यहाँ रोकें।</w:t>
      </w:r>
    </w:p>
    <w:p>
      <w:pPr/>
      <w:r>
        <w:rPr>
          <w:lang w:val="hi_IN" w:bidi="hi_IN"/>
        </w:rPr>
      </w:r>
      <w:r>
        <w:rPr>
          <w:lang w:val="hi_IN" w:bidi="hi_IN"/>
        </w:rPr>
        <w:t>जैसे-जैसे पौलुस तीमुथियुस का उत्साह बढ़ाना जारी रखता है, वह एक छोटा गीत या कविता उद्धृत करता है ताकि यह स्पष्ट कर सके कि हम क्यों और कैसे दुःख सहते हुए धीरज बनाए रख सकते हैं और हमें ऐसा करना भी चाहिए। पौलुस अपने गीत का आरम्भ इन शब्दों से करता है, “यह बात विश्वासयोग्य है,” जो एक ऐसा तरीका है जिसके द्वारा पौलुस पारम्परिक गीतों और कथनों के माध्यम से महत्वपूर्ण आत्मिक सत्यों पर बल देता है। संभवतः पौलुस ने एक पारम्परिक गीत में कुछ परिवर्तन किया है, परन्तु तीमुथियुस उस मूल गीत से भी परिचित रहा होगा। इस गीत के माध्यम से, पौलुस उन कष्टों पर जोर देता है जिन्हें विश्वासी सहन करते हैं। यह गीत हमें एक ओर विश्वास का इन्कार करने के विषय में गंभीर चेतावनियाँ देता है, और दूसरी ओर यह भी बताता है कि जब हम दुःख सहते हुए धीरज बनाए रखते हैं, तो हमें अनन्त प्रतिज्ञाएँ प्राप्त होती हैं। इस गीत में, पौलुस समझाता है कि जब हम मसीह के साथ मरेंगे, तो हमें नया जीवन मिलेगा। पौलुस का मतलब है कि यदि हम पाप करने वाले और मसीह को न जानने वाले व्यक्ति के समान जीवन जीना छोड़ देते हैं, तो यह ऐसा है मानो हम उस पुराने व्यक्तित्व के प्रति मर रहे हैं जो हम हुआ करते थे। परन्तु यदि हम उस पुराने व्यक्ति के समान जीवन जीना छोड़ दें, तो हमें वास्तव में मसीह के साथ नया जीवन मिलेगा! पौलुस यह भी समझाता है कि यदि हम यीशु पर भरोसा रखते हुए धीरज बनाए रखें, तो जब यीशु अपने राज्य पर पूर्ण रूप से शासन करने आएगा, तब हम भी उसके साथ राज्य करेंगे। परन्तु पौलुस हमें चेतावनी देता है कि यदि हम दुःख सहते समय मसीह का इन्कार करें या उसे त्याग दें, तो मसीह भी इस बात का इन्कार करेगा कि वह हमें जानता है। परन्तु पौलुस हमें यह भी स्मरण दिलाता है कि क्योंकि यीशु विश्वासयोग्य है, इसलिए जब हम असफल हो जाते हैं तब भी हम यीशु पर भरोसा रख सकते हैं, यह जानते हुए कि हमारे जीवन में अब भी पाप विद्यमान है। पौलुस सहन कर सकता है क्योंकि वह यीशु पर भरोसा करता है। पौलुस चाहता है कि तीमुथियुस समझे कि यीशु से दूर हो जाना कितना खतरनाक है। हालाँकि, पौलुस यह भी चाहता है कि तीमुथियुस इस बात से प्रोत्साहित हो कि यीशु कितना विश्वासयोग्य है और यीशु के पीछे चलने से कैसे प्रतिफल मिलते हैं।</w:t>
      </w:r>
    </w:p>
    <w:p>
      <w:pPr/>
      <w:r>
        <w:rPr>
          <w:lang w:val="hi_IN" w:bidi="hi_IN"/>
        </w:rPr>
      </w:r>
      <w:r>
        <w:rPr>
          <w:lang w:val="hi_IN" w:bidi="hi_IN"/>
        </w:rPr>
        <w:t>यहाँ रुकें और समूह में इस प्रश्न पर चर्चा करें: जब किसी के प्रति वफ़ादार रहना कठिन हो, तो कौन-सी बातें आपकी मदद करती हैं?</w:t>
      </w:r>
      <w:r>
        <w:rPr>
          <w:lang w:val="hi_IN" w:bidi="hi_IN"/>
        </w:rPr>
      </w:r>
    </w:p>
    <w:p>
      <w:pPr>
        <w:pStyle w:val="Heading3"/>
      </w:pPr>
      <w:r>
        <w:rPr>
          <w:lang w:val="hi_IN" w:bidi="hi_IN"/>
        </w:rPr>
        <w:t>घटनाओं को समझाना</w:t>
      </w:r>
    </w:p>
    <w:p>
      <w:pPr/>
      <w:r>
        <w:rPr>
          <w:lang w:val="hi_IN" w:bidi="hi_IN"/>
        </w:rPr>
      </w:r>
      <w:r>
        <w:rPr>
          <w:lang w:val="hi_IN" w:bidi="hi_IN"/>
        </w:rPr>
        <w:t>2 तीमुथियुस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तीमुथियुस को निर्देश देता है कि वह मसीह के सुसमाचार के लिए कष्ट सहे और धीरज बनाए रखे, क्योंकि सुसमाचार सामर्थ्य और आशा प्रदान करता है, ताकि परमेश्वर अपने चुने हुए लोगों को अनन्त दण्ड से बचाकर उन्हें अनन्त महिमा प्रदान करे।</w:t>
      </w:r>
    </w:p>
    <w:p>
      <w:pPr/>
      <w:r>
        <w:rPr>
          <w:lang w:val="hi_IN" w:bidi="hi_IN"/>
        </w:rPr>
      </w:r>
      <w:r>
        <w:rPr>
          <w:b/>
          <w:lang w:val="hi_IN" w:bidi="hi_IN"/>
        </w:rPr>
        <w:t>दूसरे भाग में:</w:t>
      </w:r>
      <w:r>
        <w:rPr>
          <w:lang w:val="hi_IN" w:bidi="hi_IN"/>
        </w:rPr>
        <w:t xml:space="preserve"> पौलुस एक विश्वासयोग्य कथन प्रस्तुत करता है जो तीमुथियुस का और भी अधिक उत्साह बढ़ाता है। पौलुस तीमुथियुस को प्रोत्साहित करता है कि वह परमेश्वर के सेवक के रूप में कष्ट सहते हुए सुसमाचार की प्रतिज्ञाओं को स्वीकार करे। पौलुस यह गंभीर चेतावनी भी देता है कि हमें कभी भी यीशु का इन्कार नहीं करना चाहिए या उन्हें त्यागना नहीं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और परमेश्वर के चुने हुए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पौलुस तीमुथियुस से कहता है कि वह “स्मरण रखे।” पौलुस तीमुथियुस से कह रहा है कि वह उस बात को याद करे जो वह यीशु की पहचान के बारे में पहले से ही जानता है। तीमुथियुस ने यीशु में विश्वास के विषय में अपने परिवार से और पौलुस से भी सीखा है। पौलुस तीमुथियुस को स्मरण दिलाता है कि यीशु ही मसीह, अर्थात् प्रतिज्ञा किया हुआ उद्धारकर्ता है, जो मरे हुओं में से जी उठा और जो यहूदियों के सबसे प्रसिद्ध राजा, राजा दाऊद का वंशज है। पौलुस तीमुथियुस को यह भी प्रोत्साहित करता है कि वह यीशु को “मरे हुओं में से जिलाया गया” स्मरण रखे, क्योंकि पौलुस का विश्वास है कि सुसमाचार का एक अत्यन्त महत्वपूर्ण भाग यह है कि विश्वासी भी एक दिन, अपनी मृत्यु के बाद, मरे हुओं में से जी उठेंगे। पौलुस चाहता है कि तीमुथियुस यह समझे कि मसीह के लौटने तक जी उठे मसीह का अनुसरण करने में दुख उठाना भी शामिल है। शुभ संदेश, अर्थात् सुसमाचार, यह है कि यीशु वही राजा और उद्धारकर्ता है जिसकी यहूदी लोग प्रतीक्षा कर रहे थे। पौलुस तीमुथियुस को केवल सुसमाचार का संदेश ही स्मरण नहीं दिला रहा है, बल्कि यह भी कि जिस प्रकार यीशु ने दुःख सहा, उसी प्रकार पौलुस भी दुःख सह रहा है। पौलुस चाहता है कि तीमुथियुस केवल संदेश को ही न जाने, बल्कि वह भी करे जो यीशु करने के लिए कहता है! पौलुस समझाता है कि सुसमाचार का प्रचार करने के प्रति अपनी निष्ठा के कारण वह अपराधी के समान बँधा हुआ है और कष्ट सह रहा है। परन्तु पौलुस यह भी कहता है कि पौलुस का बन्दीगृह में होना परमेश्वर के वचन, अर्थात् सुसमाचार, की सामर्थ्य को रोक नहीं सकता। लोगों ने सोचा कि पौलुस की जंजीरें उस कार्य को रोक देंगी जो परमेश्वर पौलुस के द्वारा कर रहा है, परन्तु इसके विपरीत, वे केवल यह सिद्ध करती हैं कि पौलुस का संदेश कितना सामर्थी है। यह पौलुस के लिए इतना महत्वपूर्ण है कि पौलुस परमेश्वर के चुने हुए लोगों, यानी परमेश्वर के निर्वाचित लोगों की भलाई के लिए कुछ भी सहने को तैयार है। पौलुस की गहरी इच्छा है कि जिन लोगों को परमेश्वर ने चुना है वे उद्धार प्राप्त करें, और यीशु उन्हें बचाकर परमेश्वर के साथ एक अच्छे सम्बन्ध में ले आए। और उस उद्धार के साथ, जब यीशु लौटेगा, तब वह उन लोगों को सिद्ध बनाएगा और उन्हें अपने सिद्ध तथा महिमा से परिपूर्ण राज्य में सदा के लिए प्रवेश देगा।</w:t>
      </w:r>
    </w:p>
    <w:p>
      <w:pPr/>
      <w:r>
        <w:rPr>
          <w:lang w:val="hi_IN" w:bidi="hi_IN"/>
        </w:rPr>
      </w:r>
      <w:r>
        <w:rPr>
          <w:lang w:val="hi_IN" w:bidi="hi_IN"/>
        </w:rPr>
        <w:t>यहाँ रुकें और समूह में इस प्रश्न पर चर्चा करें: कोई ऐसी कहानी सुनाएँ जब आपके किसी परिचित ने आपको यह सिखाने के लिए कि किसी खास स्थिति में क्या करना चाहिए, अपने जीवन का कोई उदाहरण दिया हो। इस बात पर ध्यान दें कि आप इस कहानी में अपने जीवन के उदाहरणों का उपयोग कैसे करते हैं। इस ऑडियो को यहाँ रोकें।</w:t>
      </w:r>
    </w:p>
    <w:p>
      <w:pPr/>
      <w:r>
        <w:rPr>
          <w:lang w:val="hi_IN" w:bidi="hi_IN"/>
        </w:rPr>
      </w:r>
      <w:r>
        <w:rPr>
          <w:lang w:val="hi_IN" w:bidi="hi_IN"/>
        </w:rPr>
        <w:t>दूसरे भाग में, पौलुस एक संदेश के साथ एक कविता भेजता है जिसे पौलुस चाहता है कि तीमुथियुस जाने कि वह उस पर भरोसा कर सकता है। कविता का परिचित रूप पाठकों को यह समझने में सहायता करता है कि उन्हें इस पर ध्यान देना चाहिए। इसे स्पष्ट करने के लिए, पौलुस कविता का आरम्भ इन शब्दों से करता है: “यह बात विश्वासयोग्य है।” पौलुस इस वाक्यांश का उपयोग अन्य समयों पर भी अपनी बातों के अधिकार को दर्शाने के लिए करता है, जो उस झूठी शिक्षा के विपरीत है जिसका वह विरोध कर रहा है।</w:t>
      </w:r>
    </w:p>
    <w:p>
      <w:pPr/>
      <w:r>
        <w:rPr>
          <w:lang w:val="hi_IN" w:bidi="hi_IN"/>
        </w:rPr>
      </w:r>
      <w:r>
        <w:rPr>
          <w:lang w:val="hi_IN" w:bidi="hi_IN"/>
        </w:rPr>
        <w:t>यहाँ रुकें और समूह में इस प्रश्न पर चर्चा करें: आप अपनी भाषा में यह कैसे बताते हैं कि कोई जो कह रहा है वह सच है? क्या इसे स्पष्ट करने के अलग-अलग तरीके हैं? इस ऑडियो को यहाँ रोकें।</w:t>
      </w:r>
    </w:p>
    <w:p>
      <w:pPr/>
      <w:r>
        <w:rPr>
          <w:lang w:val="hi_IN" w:bidi="hi_IN"/>
        </w:rPr>
      </w:r>
      <w:r>
        <w:rPr>
          <w:lang w:val="hi_IN" w:bidi="hi_IN"/>
        </w:rPr>
        <w:t>इसके बाद यह कविता अधिक विस्तार से उस बात की ओर लौटती है जिसे पौलुस चाहता है कि तीमुथियुस स्मरण रखे। पौलुस चाहता है कि तीमुथियुस यीशु को स्मरण रखे और यह भी कि यदि हम यीशु के पीछे चलते हैं, तो हमें कष्ट सहना होगा। पौलुस कई कथन प्रस्तुत करता है जो बताते हैं कि यीशु के पीछे चलना कैसा होता है और यदि हम यीशु के पीछे चलें तो यीशु हमें कौन-से प्रतिफल देने की प्रतिज्ञा करता है। पौलुस हमें यह भी चेतावनी देता है कि जब हम यीशु के पीछे चलने में असफल होते हैं, तो यीशु कैसी प्रतिक्रिया देता है। पौलुस के प्रत्येक कथन में, पौलुस बताता है कि यदि कोई व्यक्ति एक निश्चित कार्य करता है, तो उसके परिणामस्वरूप एक निश्चित बात घटित होती है। इस प्रकार बोलने से पौलुस अपनी बात को इस तरह प्रस्तुत करता है कि उसे याद रखना आसान हो जाता है और उसका विरोध करना कठिन हो जाता है।</w:t>
      </w:r>
    </w:p>
    <w:p>
      <w:pPr/>
      <w:r>
        <w:rPr>
          <w:lang w:val="hi_IN" w:bidi="hi_IN"/>
        </w:rPr>
      </w:r>
      <w:r>
        <w:rPr>
          <w:lang w:val="hi_IN" w:bidi="hi_IN"/>
        </w:rPr>
        <w:t>यहाँ रुकें और समूह में इस प्रश्न पर चर्चा करें: जब आप किसी को किसी महत्वपूर्ण बात के लिए समझाने का प्रयास करते हैं, तो जिस बात को आप सत्य जानते हैं, उसके पक्ष में आप एक प्रभावशाली तर्क कैसे प्रस्तुत करते हैं? इस ऑडियो को यहाँ रोकें।</w:t>
      </w:r>
    </w:p>
    <w:p>
      <w:pPr/>
      <w:r>
        <w:rPr>
          <w:lang w:val="hi_IN" w:bidi="hi_IN"/>
        </w:rPr>
      </w:r>
      <w:r>
        <w:rPr>
          <w:lang w:val="hi_IN" w:bidi="hi_IN"/>
        </w:rPr>
        <w:t>कविता का पहला भाग तीमुथियुस को स्मरण दिलाता है कि यदि हम यीशु के साथ मर गए हैं, तो हमें नया जीवन मिला है और हम अनन्तकाल में यीशु के साथ जीवित भी रहेंगे। मसीह के साथ मरने का अर्थ यह नहीं है कि जब हम यीशु के पीछे चलते हैं, तो हमें शारीरिक रूप से मरना ही होगा। मसीह के साथ मरने का सम्बन्ध बपतिस्मे से भी हो सकता है, क्योंकि बपतिस्मा यह दर्शाता है कि एक विश्वासी अपने पुराने जीवन को छोड़कर यीशु के पीछे चलते हुए नया जीवन जीता है। पौलुस के लिए, यह प्रतिज्ञा कि विश्वासी मरे हुओं में से जी उठेंगे, उन सबसे महत्वपूर्ण बातों में से एक है जिन पर हम यीशु के पीछे चलते समय विश्वास करते हैं।</w:t>
      </w:r>
    </w:p>
    <w:p>
      <w:pPr/>
      <w:r>
        <w:rPr>
          <w:lang w:val="hi_IN" w:bidi="hi_IN"/>
        </w:rPr>
      </w:r>
      <w:r>
        <w:rPr>
          <w:lang w:val="hi_IN" w:bidi="hi_IN"/>
        </w:rPr>
        <w:t>अगला भाग तीमुथियुस को स्मरण दिलाता है कि परमेश्वर के राज्य में सदा के लिए यीशु के साथ राज्य करने की प्रतिज्ञा प्राप्त करने के लिए कष्ट सहते हुए धीरज बनाए रखना, अर्थात् यीशु के पीछे चलते रहना, आवश्यक है। यहाँ, पौलुस तीमुथियुस को फिर से स्मरण दिलाता है कि यीशु के पीछे चलने के लिए तीमुथियुस को कुछ करना होगा। पौलुस तीमुथियुस का ध्यान फिर से यीशु के लिए पौलुस द्वारा सहे गए कष्टों और धीरज की ओर एक आदर्श के रूप में दिलाता है। फिर से, पौलुस तीमुथियुस से कह रहा है कि वह इसी तरह पौलुस का अनुकरण करे। पौलुस चाहता है कि तीमुथियुस यह समझे कि कष्ट सहना वही बात है जिसकी अपेक्षा यीशु के अनुयायियों को करनी चाहिए। पौलुस स्पष्ट करता है कि इस प्रकार धीरज बनाए रखने का परिणाम यह अद्भुत प्रतिफल है कि जब यीशु पृथ्वी पर लौटेगा, तब हम उसके राज्य में उसके साथ राज्य करेंगे।</w:t>
      </w:r>
    </w:p>
    <w:p>
      <w:pPr/>
      <w:r>
        <w:rPr>
          <w:lang w:val="hi_IN" w:bidi="hi_IN"/>
        </w:rPr>
      </w:r>
      <w:r>
        <w:rPr>
          <w:lang w:val="hi_IN" w:bidi="hi_IN"/>
        </w:rPr>
        <w:t>यहाँ रुकें और समूह में इस प्रश्न पर चर्चा करें: आप किसी व्यक्ति पर इस बात के लिए कैसे ज़ोर देते हैं कि आप चाहते हैं कि वह आपका अनुकरण करे, या वही करे जो आप करते हैं? इस ऑडियो को यहाँ रोकें।</w:t>
      </w:r>
    </w:p>
    <w:p>
      <w:pPr/>
      <w:r>
        <w:rPr>
          <w:lang w:val="hi_IN" w:bidi="hi_IN"/>
        </w:rPr>
      </w:r>
      <w:r>
        <w:rPr>
          <w:lang w:val="hi_IN" w:bidi="hi_IN"/>
        </w:rPr>
        <w:t>अब, अगला भाग एक कड़ी चेतावनी पेश करता है। पौलुस यहाँ कह रहा है कि यदि हम यीशु के साथ नहीं मरे हैं और कष्ट सहते हुए धीरज नहीं बनाए रखते, तो इसका अर्थ है कि हम यीशु से दूर हो गए हैं। पौलुस तीमुथियुस से कहता है कि यदि हम दुख सहते समय यह इनकार करते हैं कि हम यीशु को जानते हैं, तो यीशु भी इस बात से इनकार करेगा कि वह हमें जानता है।</w:t>
      </w:r>
    </w:p>
    <w:p>
      <w:pPr/>
      <w:r>
        <w:rPr>
          <w:lang w:val="hi_IN" w:bidi="hi_IN"/>
        </w:rPr>
      </w:r>
      <w:r>
        <w:rPr>
          <w:lang w:val="hi_IN" w:bidi="hi_IN"/>
        </w:rPr>
        <w:t>यहाँ रुकें और समूह में इस प्रश्न पर चर्चा करें: आप अपनी भाषा में कड़ी चेतावनियाँ कैसे देते हैं? इस ऑडियो को यहाँ रोकें।</w:t>
      </w:r>
    </w:p>
    <w:p>
      <w:pPr/>
      <w:r>
        <w:rPr>
          <w:lang w:val="hi_IN" w:bidi="hi_IN"/>
        </w:rPr>
      </w:r>
      <w:r>
        <w:rPr>
          <w:lang w:val="hi_IN" w:bidi="hi_IN"/>
        </w:rPr>
        <w:t>कविता के अन्तिम भाग में पौलुस तीमुथियुस से एक आश्चर्यजनक बात कहता है। इस कविता के पहले तीन भागों में परमेश्वर प्रतिज्ञा करता है कि यदि हम अच्छा करते हैं, तो हमें अच्छी बातें प्राप्त होंगी, और यदि हम बुरा करते हैं, तो हमें बुरी बातें प्राप्त होंगी। परन्तु यहाँ पौलुस तीमुथियुस से कहता है कि यदि हम विश्वासयोग्य न भी रहें, तो भी यीशु हमारे प्रति विश्वासयोग्य बना रहेगा। कभी-कभी हम सही काम करने में असफल हो सकते हैं, परन्तु यीशु हमें धीरज बनाए रखने में मदद करते हैं। विश्वासहीन होना, यीशु से दूर चले जाने या यीशु का इन्कार करने से अलग है। यीशु के अनुयायी अभी सिद्ध नहीं हुए हैं, और इसका अर्थ यह है कि कभी-कभी हम विश्वासयोग्य बने रहने में असफल होंगे, जिसका अर्थ है कि हम वह करने में असफल होंगे जो परमेश्वर ने हमें करने के लिए कहा है। जब हम यीशु को अपने पाप के बारे में बताते हैं और यीशु से हमें क्षमा करने और हमें बदलने के लिए कहते हैं, तब हम यीशु के और करीब आते हैं। पौलुस तीमुथियुस को प्रोत्साहित कर रहा है कि वह स्मरण रखे कि यीशु सदा तीमुथियुस के प्रति विश्वासयोग्य रहेगा। जब तीमुथियुस उस कार्य को करने में, जिसके लिए परमेश्वर ने उसे बुलाया है, गलतियाँ करेगा, तब भी यीशु उसके प्रति विश्वासयोग्य बना रहेगा। और यह सिद्ध करने के लिए कि यह प्रतिज्ञा सत्य है, पौलुस समझाता है कि यीशु के लिए अपना इन्कार करना असम्भव है। दूसरे शब्दों में, यीशु को अपने लोगों के प्रति विश्वासयोग्य रहना ही होता है क्योंकि यीशु जो है और यीशु जो करता है वह यही है, और यीशु कोई और नहीं हो सकता। यीशु परमेश्वर है, और कोई अन्य परमेश्वर नहीं है।</w:t>
      </w:r>
    </w:p>
    <w:p>
      <w:pPr/>
      <w:r>
        <w:rPr>
          <w:lang w:val="hi_IN" w:bidi="hi_IN"/>
        </w:rPr>
      </w:r>
      <w:r>
        <w:rPr>
          <w:lang w:val="hi_IN" w:bidi="hi_IN"/>
        </w:rPr>
        <w:t>यहाँ रुकें और समूह में चर्चा करें: आप अपने अनुवाद में इस बात को कैसे व्यक्त करेंगे कि यीशु न तो खुद को त्याग सकता है और न ही स्वयं का इनकार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और परमेश्वर के चुने हुए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“तीमुथियुस, यीशु मसीह के सुसमाचार को स्मरण रख, जो मरे हुओं में से जी उठा है और राजा दाऊद का वंशज है। मैं इस शुभ संदेश के कारण अभी बन्दीगृह में कष्ट सह रहा हूँ और एक अपराधी के समान जंजीरों से बँधा हुआ हूँ। परन्तु परमेश्वर का वचन, जो सुसमाचार है, बन्दी नहीं है!"</w:t>
      </w:r>
    </w:p>
    <w:p>
      <w:pPr/>
      <w:r>
        <w:rPr>
          <w:lang w:val="hi_IN" w:bidi="hi_IN"/>
        </w:rPr>
      </w:r>
      <w:r>
        <w:rPr>
          <w:lang w:val="hi_IN" w:bidi="hi_IN"/>
        </w:rPr>
        <w:t>नाटक को रोकें। 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खुशी है कि पौलुस मुझे उन बातों का स्मरण दिला रहा है जो वास्तव में सत्य हैं। मुझे दुख है कि मेरा मित्र जेल में है और उसके साथ कठोर व्यवहार किया जा रहा है, परन्तु अपने कष्ट के बावजूद वह आशावान बना रहता है, और इससे मुझे आशा मिलती है; या</w:t>
      </w:r>
    </w:p>
    <w:p>
      <w:pPr>
        <w:pStyle w:val="ListBullet"/>
        <w:spacing w:line="240" w:lineRule="auto"/>
        <w:ind w:left="720"/>
      </w:pPr>
      <w:r>
        <w:rPr>
          <w:lang w:val="hi_IN" w:bidi="hi_IN"/>
        </w:rPr>
      </w:r>
      <w:r>
        <w:rPr>
          <w:lang w:val="hi_IN" w:bidi="hi_IN"/>
        </w:rPr>
        <w:t>मैं जानता हूँ कि सुसमाचार शुभ संदेश है, परन्तु जब सब कुछ इतना कठिन है, तब इस पर विश्वास करना मेरे लिए कठिन हो रहा है। मेरा सबसे अच्छा दोस्त जेल में है! मुझे खुशी है कि वह मुझे प्रोत्साहित कर रहा है, परन्तु मुझे लगता है कि मुझे उसे प्रोत्साहित करना चाहिए; या</w:t>
      </w:r>
    </w:p>
    <w:p>
      <w:pPr>
        <w:pStyle w:val="ListBullet"/>
        <w:spacing w:line="240" w:lineRule="auto"/>
        <w:ind w:left="720"/>
      </w:pPr>
      <w:r>
        <w:rPr>
          <w:lang w:val="hi_IN" w:bidi="hi_IN"/>
        </w:rPr>
      </w:r>
      <w:r>
        <w:rPr>
          <w:lang w:val="hi_IN" w:bidi="hi_IN"/>
        </w:rPr>
        <w:t>मैं उन कारणों को भूल गया था जिनके आधार पर हम निश्चित रूप से जानते हैं कि यीशु ही मसीह है। जब मैं अपने मित्र के अपराधी के समान कष्ट सहने के बारे में सोचता हूँ, तो मुझे स्मरण आता है कि यही बात यीशु के साथ भी हुई थी। पौलुस को और उसके द्वारा सहे जा रहे कष्टों को जानने से मुझे यह और अच्छी तरह समझ में आता है कि यीशु ने मेरे लिए क्या किया। मुझे ऐसा लगता है कि मुझे बचाने के लिए यीशु ने जो प्रेम दिखाया है, उसके योग्य मैं नहीं हूँ।</w:t>
      </w:r>
    </w:p>
    <w:p>
      <w:pPr/>
      <w:r>
        <w:rPr>
          <w:lang w:val="hi_IN" w:bidi="hi_IN"/>
        </w:rPr>
      </w:r>
      <w:r>
        <w:rPr>
          <w:lang w:val="hi_IN" w:bidi="hi_IN"/>
        </w:rPr>
        <w:t>नाटक को जारी रखें।</w:t>
      </w:r>
    </w:p>
    <w:p>
      <w:pPr/>
      <w:r>
        <w:rPr>
          <w:lang w:val="hi_IN" w:bidi="hi_IN"/>
        </w:rPr>
      </w:r>
      <w:r>
        <w:rPr>
          <w:lang w:val="hi_IN" w:bidi="hi_IN"/>
        </w:rPr>
        <w:t>पौलुस कहता है, “क्योंकि परमेश्वर का वचन स्वतंत्र और सामर्थी है, इसलिए मैं सब कुछ सहन कर सकता हूँ। मैं यह इसलिए भी करता हूँ क्योंकि मैं चाहता हूँ कि यीशु परमेश्वर के चुने हुए लोगों, यानी उसके चुने हुओं का उद्धार करे, ताकि वे उसके साथ रह सकें और सदा उसकी महिमा में सहभागी हों।</w:t>
      </w:r>
    </w:p>
    <w:p>
      <w:pPr/>
      <w:r>
        <w:rPr>
          <w:lang w:val="hi_IN" w:bidi="hi_IN"/>
        </w:rPr>
      </w:r>
      <w:r>
        <w:rPr>
          <w:lang w:val="hi_IN" w:bidi="hi_IN"/>
        </w:rPr>
        <w:t>नाटक को रोकें। परमेश्वर के चुने हुए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निश्चय ही पौलुस यीशु से और हमसे बहुत प्रेम करता है! पौलुस चाहता है कि हमें इतनी उत्तम वस्तु प्राप्त हो कि उसके लिए वह हर प्रकार का कष्ट सहने को तैयार है। केवल यीशु ही किसी को ऐसा प्रेम करा सकता है; या</w:t>
      </w:r>
    </w:p>
    <w:p>
      <w:pPr>
        <w:pStyle w:val="ListBullet"/>
        <w:spacing w:line="240" w:lineRule="auto"/>
        <w:ind w:left="720"/>
      </w:pPr>
      <w:r>
        <w:rPr>
          <w:lang w:val="hi_IN" w:bidi="hi_IN"/>
        </w:rPr>
      </w:r>
      <w:r>
        <w:rPr>
          <w:lang w:val="hi_IN" w:bidi="hi_IN"/>
        </w:rPr>
        <w:t>मुझे यकीन नहीं है कि मैं वैसे ही प्रेम करता हूँ जैसे पौलुस प्रेम करता है। मैं यीशु से प्रेम करता हूँ, परन्तु मैं जेल जाने से डरता हूँ। पौलुस का प्रेम थोड़ा डरावना है। इससे मुझे यह एहसास होता है कि यीशु के पीछे चलने की एक कीमत है। इसकी कीमत बहुत बड़ी है, परन्तु यह उसके योग्य है; या</w:t>
      </w:r>
    </w:p>
    <w:p>
      <w:pPr>
        <w:pStyle w:val="ListBullet"/>
        <w:spacing w:line="240" w:lineRule="auto"/>
        <w:ind w:left="720"/>
      </w:pPr>
      <w:r>
        <w:rPr>
          <w:lang w:val="hi_IN" w:bidi="hi_IN"/>
        </w:rPr>
      </w:r>
      <w:r>
        <w:rPr>
          <w:lang w:val="hi_IN" w:bidi="hi_IN"/>
        </w:rPr>
        <w:t>परमेश्वर के चुने हुए लोग बनना एक ऐसा सौभाग्य है जिसके योग्य मैं नहीं हूँ। परन्तु जब मैं इस बात पर विचार करता हूँ कि यीशु ने मुझे अपना बनाने के लिए क्या किया है और उसने मुझसे क्या प्रतिज्ञाएँ की हैं, तो मुझमें धीरज के साथ बने रहने की इच्छा उत्पन्न होती है।</w:t>
      </w:r>
    </w:p>
    <w:p>
      <w:pPr/>
      <w:r>
        <w:rPr>
          <w:lang w:val="hi_IN" w:bidi="hi_IN"/>
        </w:rPr>
      </w:r>
      <w:r>
        <w:rPr>
          <w:lang w:val="hi_IN" w:bidi="hi_IN"/>
        </w:rPr>
        <w:t>नाटक को जारी रखें।</w:t>
      </w:r>
    </w:p>
    <w:p>
      <w:pPr/>
      <w:r>
        <w:rPr>
          <w:lang w:val="hi_IN" w:bidi="hi_IN"/>
        </w:rPr>
      </w:r>
      <w:r>
        <w:rPr>
          <w:lang w:val="hi_IN" w:bidi="hi_IN"/>
        </w:rPr>
        <w:t>पौलुस कहता है, “तीमुथियुस, मैं तुमसे एक ऐसी बात परिचित ढंग से कहने जा रहा हूँ जिस पर तुम विश्वास कर सकते हो। यदि हम यीशु के साथ मरते हैं, तो हम यीशु के साथ जीते भी हैं। यदि हम धीरज बनाए रखें, तो हम भी यीशु के साथ राज्य करेंगे। अब, ध्यान रखें कि यदि हम यीशु को त्याग देते हैं, तो यीशु भी हमें त्याग देंगे। परन्तु जब हम अपने विश्वास में ठोकर खाते हैं, तब भी यीशु सदा विश्वासयोग्य बना रहता है, क्योंकि यीशु इस बात से इन्कार नहीं कर सकता कि वह कौन है—यीशु ही परमेश्वर है।"</w:t>
      </w:r>
    </w:p>
    <w:p>
      <w:pPr/>
      <w:r>
        <w:rPr>
          <w:lang w:val="hi_IN" w:bidi="hi_IN"/>
        </w:rPr>
      </w:r>
      <w:r>
        <w:rPr>
          <w:lang w:val="hi_IN" w:bidi="hi_IN"/>
        </w:rPr>
        <w:t>नाटक को रोकें। 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चाहता हूँ कि सब लोग मेरे साथ सदा जीवित रहें और राज्य करें, और इसी कारण, मृत्यु को हराने के लिए मैं मर गया। अब, कोई भी यह जीवन पा सकता है, परन्तु उन्हें मेरे पास आना चाहिए; या</w:t>
      </w:r>
    </w:p>
    <w:p>
      <w:pPr>
        <w:pStyle w:val="ListBullet"/>
        <w:spacing w:line="240" w:lineRule="auto"/>
        <w:ind w:left="720"/>
      </w:pPr>
      <w:r>
        <w:rPr>
          <w:lang w:val="hi_IN" w:bidi="hi_IN"/>
        </w:rPr>
      </w:r>
      <w:r>
        <w:rPr>
          <w:lang w:val="hi_IN" w:bidi="hi_IN"/>
        </w:rPr>
        <w:t>मैं पौलुस से प्रेम करता हूँ! पौलुस वह बोलता है जो सच है। और क्योंकि मैं पौलुस से प्रेम करता हूँ, और पौलुस इस पर विश्वास करता है, इसलिए पौलुस सहने में सक्षम है। मेरी सामर्थ्य पौलुस पर, पौलुस की निर्बलता में ठहरती है; या</w:t>
      </w:r>
    </w:p>
    <w:p>
      <w:pPr>
        <w:pStyle w:val="ListBullet"/>
        <w:spacing w:line="240" w:lineRule="auto"/>
        <w:ind w:left="720"/>
      </w:pPr>
      <w:r>
        <w:rPr>
          <w:lang w:val="hi_IN" w:bidi="hi_IN"/>
        </w:rPr>
      </w:r>
      <w:r>
        <w:rPr>
          <w:lang w:val="hi_IN" w:bidi="hi_IN"/>
        </w:rPr>
        <w:t>मैं जो हूँ, सो हूँ, और मुझे उसके प्रति सच्चा बने रहना ही है। मैं नहीं चाहता कि कोई भी नरक में जाए; परन्तु क्योंकि मैं लोगों से प्रेम करता हूँ, इसलिए यदि वे मुझसे दूर हो जाएँ, तो मैं चाहता हूँ कि वे सत्य को जानें।</w:t>
      </w:r>
    </w:p>
    <w:p>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वास्तव में चाहता हूँ कि तीमुथियुस समझे कि यह बात कितनी महत्वपूर्ण है। मैं तीमुथियुस से बहुत प्रेम करता हूँ! मैं वास्तव में तीमुथियुस को अपने पुत्र के रूप में देखता हूँ। मैं जानता हूँ कि तीमुथियुस स्वभाव से संकोची हो सकता है, परन्तु मैं यह भी जानता हूँ कि यीशु तीमुथियुस को दृढ़ता से खड़े रहकर यीशु की सेवा करने में सहायता कर सकता है; या</w:t>
      </w:r>
    </w:p>
    <w:p>
      <w:pPr>
        <w:pStyle w:val="ListBullet"/>
        <w:spacing w:line="240" w:lineRule="auto"/>
        <w:ind w:left="720"/>
      </w:pPr>
      <w:r>
        <w:rPr>
          <w:lang w:val="hi_IN" w:bidi="hi_IN"/>
        </w:rPr>
      </w:r>
      <w:r>
        <w:rPr>
          <w:lang w:val="hi_IN" w:bidi="hi_IN"/>
        </w:rPr>
        <w:t>मैं जानता हूँ कि मैं जल्द ही मरने वाला हूँ। मैं चाहता हूँ कि जहाँ मेरा कार्य समाप्त हुआ है, वहाँ से तीमुथियुस उसे आगे बढ़ाए। मैं चाहता हूँ कि तीमुथियुस में भी परमेश्वर के लोगों के लिए वही उत्साह हो जो मुझमें है, और वह यह जाने कि यदि वह असफल भी हो जाए, तब भी यीशु उसके और उन लोगों के प्रति विश्वासयोग्य बना रहेगा। लेकिन तीमुथियुस को धीरज बनाए रखना होगा; या</w:t>
      </w:r>
    </w:p>
    <w:p>
      <w:pPr>
        <w:pStyle w:val="ListBullet"/>
        <w:spacing w:line="240" w:lineRule="auto"/>
        <w:ind w:left="720"/>
      </w:pPr>
      <w:r>
        <w:rPr>
          <w:lang w:val="hi_IN" w:bidi="hi_IN"/>
        </w:rPr>
      </w:r>
      <w:r>
        <w:rPr>
          <w:lang w:val="hi_IN" w:bidi="hi_IN"/>
        </w:rPr>
        <w:t>मुझे पूरा विश्वास है कि यीशु ने तीमुथियुस में जो कार्य आरम्भ किया है, उसे वह अवश्य पूरा करेगा; परन्तु यह बात तीमुथियुस को भी जाननी आवश्यक है। मुझे आशा है कि जब तीमुथियुस लोगों की अच्छी सेवा करने में संघर्ष कर रहा होगा और मैं उसके पास नहीं रहूँगा, तब वह इस कथन को स्मरण रखेगा।</w:t>
      </w:r>
      <w:r>
        <w:rPr>
          <w:lang w:val="hi_IN" w:bidi="hi_IN"/>
        </w:rPr>
      </w:r>
    </w:p>
    <w:p>
      <w:pPr>
        <w:pStyle w:val="Heading3"/>
      </w:pPr>
      <w:r>
        <w:rPr>
          <w:lang w:val="hi_IN" w:bidi="hi_IN"/>
        </w:rPr>
        <w:t>आवश्यक जानकारी</w:t>
      </w:r>
    </w:p>
    <w:p>
      <w:pPr/>
      <w:r>
        <w:rPr>
          <w:lang w:val="hi_IN" w:bidi="hi_IN"/>
        </w:rPr>
      </w:r>
      <w:r>
        <w:rPr>
          <w:lang w:val="hi_IN" w:bidi="hi_IN"/>
        </w:rPr>
        <w:t>2 तीमुथियुस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से कहता है कि वह यीशु </w:t>
      </w:r>
      <w:r>
        <w:rPr>
          <w:b/>
          <w:lang w:val="hi_IN" w:bidi="hi_IN"/>
        </w:rPr>
        <w:t>मसीह</w:t>
      </w:r>
      <w:r>
        <w:rPr>
          <w:lang w:val="hi_IN" w:bidi="hi_IN"/>
        </w:rPr>
        <w:t xml:space="preserve"> को स्मरण करे। मसीह के लिए उसी शब्द या वाक्यांश का उपयोग करें जो आपने पिछले भागों में उपयोग किया है। मसीह के बारे में अधिक जानकारी के लिए, मुख्य शब्दावली को देखें।</w:t>
      </w:r>
    </w:p>
    <w:p>
      <w:pPr/>
      <w:r>
        <w:rPr>
          <w:lang w:val="hi_IN" w:bidi="hi_IN"/>
        </w:rPr>
      </w:r>
      <w:r>
        <w:rPr>
          <w:lang w:val="hi_IN" w:bidi="hi_IN"/>
        </w:rPr>
        <w:t xml:space="preserve">पौलुस कहता है कि यीशु, जो मसीह है, वही है जिसका प्रचार वह अपने </w:t>
      </w:r>
      <w:r>
        <w:rPr>
          <w:b/>
          <w:lang w:val="hi_IN" w:bidi="hi_IN"/>
        </w:rPr>
        <w:t>सुसमाचार</w:t>
      </w:r>
      <w:r>
        <w:rPr>
          <w:lang w:val="hi_IN" w:bidi="hi_IN"/>
        </w:rPr>
        <w:t xml:space="preserve">, या </w:t>
      </w:r>
      <w:r>
        <w:rPr>
          <w:b/>
          <w:lang w:val="hi_IN" w:bidi="hi_IN"/>
        </w:rPr>
        <w:t>शुभ संदेश</w:t>
      </w:r>
      <w:r>
        <w:rPr>
          <w:lang w:val="hi_IN" w:bidi="hi_IN"/>
        </w:rPr>
        <w:t xml:space="preserve"> में करता है। सुसमाचार या शुभ संदेश के लिए उसी शब्द या वाक्यांश का उपयोग करें जिसका उपयोग आपने पिछले भागों में किया था। सुसमाचार के बारे में अधिक जानकारी के लिए, मुख्य शब्दावली देखें।</w:t>
      </w:r>
    </w:p>
    <w:p>
      <w:pPr/>
      <w:r>
        <w:rPr>
          <w:lang w:val="hi_IN" w:bidi="hi_IN"/>
        </w:rPr>
      </w:r>
      <w:r>
        <w:rPr>
          <w:lang w:val="hi_IN" w:bidi="hi_IN"/>
        </w:rPr>
        <w:t xml:space="preserve">पौलुस कहता है कि परमेश्वर का </w:t>
      </w:r>
      <w:r>
        <w:rPr>
          <w:b/>
          <w:lang w:val="hi_IN" w:bidi="hi_IN"/>
        </w:rPr>
        <w:t>वचन</w:t>
      </w:r>
      <w:r>
        <w:rPr>
          <w:lang w:val="hi_IN" w:bidi="hi_IN"/>
        </w:rPr>
        <w:t xml:space="preserve"> जंजीरों में नहीं है, जैसे पौलुस है। परमेश्वर का वचन यीशु के बारे में परमेश्वर का संदेश है। पौलुस और अन्य लोग परमेश्वर का संदेश प्रचार करते हैं और सिखाते हैं।</w:t>
      </w:r>
    </w:p>
    <w:p>
      <w:pPr/>
      <w:r>
        <w:rPr>
          <w:lang w:val="hi_IN" w:bidi="hi_IN"/>
        </w:rPr>
      </w:r>
      <w:r>
        <w:rPr>
          <w:lang w:val="hi_IN" w:bidi="hi_IN"/>
        </w:rPr>
        <w:t>यहाँ रुकें और समूह में चर्चा करें कि आप परमेश्वर के वचन के लिए किस शब्द या वाक्यांश का उपयोग करेंगे। अधिक जानकारी के लिए मुख्य शब्दावली में शब्द देखें। यदि आपने पहले ही बाइबल की किसी अन्य पुस्तक में इस विचार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पौलुस कहता है कि विश्वासी यीशु के साथ अनन्त </w:t>
      </w:r>
      <w:r>
        <w:rPr>
          <w:b/>
          <w:lang w:val="hi_IN" w:bidi="hi_IN"/>
        </w:rPr>
        <w:t>महिमा</w:t>
      </w:r>
      <w:r>
        <w:rPr>
          <w:lang w:val="hi_IN" w:bidi="hi_IN"/>
        </w:rPr>
        <w:t xml:space="preserve"> में रहेंगे। इस मामले में, विश्वासी यीशु के साथ रहेंगे और यीशु की सारी सामर्थ्य और महिमा को देखेंगे।</w:t>
      </w:r>
    </w:p>
    <w:p>
      <w:pPr/>
      <w:r>
        <w:rPr>
          <w:lang w:val="hi_IN" w:bidi="hi_IN"/>
        </w:rPr>
      </w:r>
      <w:r>
        <w:rPr>
          <w:lang w:val="hi_IN" w:bidi="hi_IN"/>
        </w:rPr>
        <w:t>यहाँ रुकें और समूह में चर्चा करें कि आप कैसे कहेंगे कि विश्वासी यीशु के साथ सदा महिमा में रहेंगे। अधिक जानकारी के लिए मुख्य शब्दावली में महिमा देखें। यदि आपने पहले ही बाइबल की किसी अन्य पुस्तक में इस विचार का अनुवाद किया है, तो उन्हीं शब्दों या वाक्यांशों का उपयोग करें जिनका उपयोग आपने वहाँ किया है। इस ऑडियो को यहाँ रोकें।</w:t>
      </w:r>
    </w:p>
    <w:p>
      <w:pPr/>
      <w:r>
        <w:rPr>
          <w:lang w:val="hi_IN" w:bidi="hi_IN"/>
        </w:rPr>
      </w:r>
      <w:r>
        <w:rPr>
          <w:lang w:val="hi_IN" w:bidi="hi_IN"/>
        </w:rPr>
        <w:t xml:space="preserve">पौलुस कहता है कि पौलुस </w:t>
      </w:r>
      <w:r>
        <w:rPr>
          <w:b/>
          <w:lang w:val="hi_IN" w:bidi="hi_IN"/>
        </w:rPr>
        <w:t>चुने हुओं</w:t>
      </w:r>
      <w:r>
        <w:rPr>
          <w:lang w:val="hi_IN" w:bidi="hi_IN"/>
        </w:rPr>
        <w:t xml:space="preserve"> के लिए सब कुछ सहता है। किसी को चुना हुआ कहने का अर्थ है उसे चुनना। जब पौलुस चुने हुए लोगों की बात करता है, तो पौलुस उन लोगों की बात कर रहा है जिन्हें परमेश्वर ने अपने लोग होने के लिए चुना है। और वे लोग जिन्हें परमेश्वर चुनता है, परमेश्वर उन्हें बचाता है। परमेश्वर लोगों को चुनता है क्योंकि परमेश्वर अनुग्रहकारी है। परमेश्वर लोगों को इसलिए नहीं चुनता कि वे इसके योग्य हैं। जब परमेश्वर किसी को चुनता है, तो उस व्यक्ति में वह करने की इच्छा उत्पन्न होती है जो परमेश्वर उससे चाहता है।</w:t>
      </w:r>
    </w:p>
    <w:p>
      <w:pPr/>
      <w:r>
        <w:rPr>
          <w:lang w:val="hi_IN" w:bidi="hi_IN"/>
        </w:rPr>
      </w:r>
      <w:r>
        <w:rPr>
          <w:lang w:val="hi_IN" w:bidi="hi_IN"/>
        </w:rPr>
        <w:t>यहाँ रुकें और समूह में चर्चा करें कि आप चुने हुए के लिए किस शब्द या वाक्यांश का उपयोग करेंगे। यदि आपने पहले ही बाइबल की किसी अन्य पुस्तक में इस शब्द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पौलुस चाहता है कि लोग परमेश्वर के </w:t>
      </w:r>
      <w:r>
        <w:rPr>
          <w:b/>
          <w:lang w:val="hi_IN" w:bidi="hi_IN"/>
        </w:rPr>
        <w:t>उद्धार</w:t>
      </w:r>
      <w:r>
        <w:rPr>
          <w:lang w:val="hi_IN" w:bidi="hi_IN"/>
        </w:rPr>
        <w:t xml:space="preserve"> को प्राप्त करें। जब परमेश्वर किसी को बचाता है, तो परमेश्वर उस व्यक्ति को उसके पाप के दण्ड से बचाता है। परमेश्वर ने अपने पुत्र यीशु को इस संसार में भेजकर हमें बचाया। जो कोई यीशु पर भरोसा करेगा, वह बचाया जाएगा। हम सभी को परमेश्वर की ज़रूरत है कि वह हमें बचाए। ऐसे भी कहा जा सकता है कि हम सभी को उद्धार की ज़रूरत है। केवल परमेश्वर ही लोगों को उद्धार दे सकता है। परमेश्वर लोगों को बचाता है ताकि हमें अब डरने की ज़रूरत न रहे। हमें अब शर्मिंदा होने की ज़रूरत नहीं है। अब हम परमेश्वर के साथ अच्छा रिश्ता रख सकते हैं, और हम भरोसा कर सकते हैं कि मरने के बाद भी हम परमेश्वर के साथ हमेशा जिएंगे।</w:t>
      </w:r>
    </w:p>
    <w:p>
      <w:pPr/>
      <w:r>
        <w:rPr>
          <w:lang w:val="hi_IN" w:bidi="hi_IN"/>
        </w:rPr>
      </w:r>
      <w:r>
        <w:rPr>
          <w:lang w:val="hi_IN" w:bidi="hi_IN"/>
        </w:rPr>
        <w:t>यहाँ रुकें और समूह में चर्चा करें कि आप उद्धार के लिए किस शब्द या वाक्यांश का इस्तेमाल करेंगे। यदि आपने बाइबल की किसी और पुस्तक में इस शब्द का पहले ही अनुवाद किया है, तो यहाँ भी वही शब्द प्रयोग करें जिसका प्रयोग आपने वहाँ किया था। अधिक जानकारी के लिए मुख्य शब्दावली में उद्धार शब्द देखें। इस ऑडियो को यहाँ रोकें।</w:t>
      </w:r>
    </w:p>
    <w:p>
      <w:pPr/>
      <w:r>
        <w:rPr>
          <w:lang w:val="hi_IN" w:bidi="hi_IN"/>
        </w:rPr>
      </w:r>
      <w:r>
        <w:rPr>
          <w:lang w:val="hi_IN" w:bidi="hi_IN"/>
        </w:rPr>
        <w:t xml:space="preserve">पौलुस कहता है कि यीशु तब भी </w:t>
      </w:r>
      <w:r>
        <w:rPr>
          <w:b/>
          <w:lang w:val="hi_IN" w:bidi="hi_IN"/>
        </w:rPr>
        <w:t>विश्वासयोग्य</w:t>
      </w:r>
      <w:r>
        <w:rPr>
          <w:lang w:val="hi_IN" w:bidi="hi_IN"/>
        </w:rPr>
        <w:t xml:space="preserve"> बना रहता है, जब हम विश्वासयोग्य नहीं होते हैं। जब कोई विश्वासयोग्य होता है, तो इसका अर्थ है कि आप विश्वास कर सकते हैं कि वह व्यक्ति वही करेगा जो वह व्यक्ति कहता है कि वह करेगा। वह व्यक्ति भरोसेमन्द है। आप उस व्यक्ति पर विश्वास कर सकते हैं या उस पर भरोसा रख सकते हैं।</w:t>
      </w:r>
    </w:p>
    <w:p>
      <w:pPr/>
      <w:r>
        <w:rPr>
          <w:lang w:val="hi_IN" w:bidi="hi_IN"/>
        </w:rPr>
      </w:r>
      <w:r>
        <w:rPr>
          <w:lang w:val="hi_IN" w:bidi="hi_IN"/>
        </w:rPr>
        <w:t>यहाँ रुकें और समूह में चर्चा करें कि आप कैसे कहेंगे कि कभी-कभी हम विश्वासयोग्य नहीं होते हैं, परन्तु यीशु हमेशा विश्वासयोग्य है। दूसरे शब्दों में, हम यीशु पर भरोसा कर सकते हैं, यद्यपि कभी-कभी हम स्वयं भरोसेमंद नहीं होते हैं। विश्वास या आस्था के विचार के बारे में अधिक जानकारी के लिए, मुख्य शब्दावली में विश्वास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2:14–19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2:14–19 को सुनें और अपने मन में रखें।</w:t>
      </w:r>
    </w:p>
    <w:p>
      <w:pPr/>
      <w:r>
        <w:rPr>
          <w:lang w:val="hi_IN" w:bidi="hi_IN"/>
        </w:rPr>
      </w:r>
      <w:r>
        <w:rPr>
          <w:lang w:val="hi_IN" w:bidi="hi_IN"/>
        </w:rPr>
        <w:t>यदि सम्भव हो, तो 2 तीमुथियुस 2:14–19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2:14–19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अपने पत्र के अंतिम भाग में, पौलुस ने तीमुथियुस को दृढ़ता से प्रोत्साहित किया कि वह यीशु, उस विश्वासयोग्य राजा, के शुभ संदेश को स्मरण रखे, जो हमें पाप से बचाने और अनन्त जीवन देने के लिए आया। इसी आशा को ध्यान में रखते हुए, पौलुस तीमुथियुस को प्रोत्साहित करता है कि वह शुभ संदेश के लिए कष्ट सहने में पौलुस का अनुकरण करे, ताकि परमेश्वर के चुने हुए लोग सदा के लिए स्वर्ग में यीशु के साथ रह सकें। इस भाग में, हम इस बारे में और अधिक सीखते हैं कि पौलुस तीमुथियुस से ज़ोर देकर क्यों आग्रह करता है। इफिसुस की कलीसिया में कुछ लोग हैं जो यीशु के बारे में ऐसी बातें सिखा रहे हैं जो असत्य हैं। पौलुस इन लोगों को झूठे शिक्षक कहता है। पौलुस चाहता है कि तीमुथियुस समझे कि झूठी शिक्षा कितनी खतरनाक है और उसके बारे में क्या करना है।</w:t>
      </w:r>
    </w:p>
    <w:p>
      <w:pPr/>
      <w:r>
        <w:rPr>
          <w:lang w:val="hi_IN" w:bidi="hi_IN"/>
        </w:rPr>
      </w:r>
      <w:r>
        <w:rPr>
          <w:lang w:val="hi_IN" w:bidi="hi_IN"/>
        </w:rPr>
        <w:t>पौलुस ने अभी-अभी तीमुथियुस से कहा कि वह स्मरण रखे कि शुभ संदेश किस विषय में है, और अब वह तीमुथियुस से कहता है कि वह कलीसिया के अन्य लोगों को भी इसकी याद दिलाए। पौलुस तीमुथियुस से यह भी कहता है कि वह विशेष रूप से विश्वासियों को चेतावनी दे कि वे झूठे शिक्षकों के साथ शब्दों को लेकर विवाद न करें। इसका अर्थ है उन बातों पर विवाद न करना जिनका समाधान विश्वासी कभी नहीं कर सकते। पौलुस यह चेतावनी इसलिए देता है कि इस प्रकार का तर्क खतरनाक है और सत्य में लोगों के विश्वास को नष्ट कर सकता है। झूठे शिक्षक इसी तरह लोगों को भरमाने की कोशिश करते हैं। पौलुस चाहता है कि तीमुथियुस कलीसिया को चेतावनी दे कि वे झूठे शिक्षकों के समान कार्य न करें।</w:t>
      </w:r>
    </w:p>
    <w:p>
      <w:pPr/>
      <w:r>
        <w:rPr>
          <w:lang w:val="hi_IN" w:bidi="hi_IN"/>
        </w:rPr>
      </w:r>
      <w:r>
        <w:rPr>
          <w:lang w:val="hi_IN" w:bidi="hi_IN"/>
        </w:rPr>
        <w:t>यहाँ रुकें और समूह में इस प्रश्न पर चर्चा करें: आपकी संस्कृति में आप उन लोगों के बारे में क्या सोचते हैं जो हर समय बहस और वाद-विवाद करते हैं, परन्तु कभी किसी निष्कर्ष पर नहीं पहुँचते? उस समय के बारे में चर्चा करें जब आपने खुद इस तरह बहस की हो या अन्य लोगों को इस तरह बहस करते हुए देखा हो। क्या आपकी कलीसिया में लोगों ने कभी इस तरह तर्क किया है? बहस ने लोगों को कैसे प्रभावित किया? इस ऑडियो को यहाँ रोकें।</w:t>
      </w:r>
    </w:p>
    <w:p>
      <w:pPr/>
      <w:r>
        <w:rPr>
          <w:lang w:val="hi_IN" w:bidi="hi_IN"/>
        </w:rPr>
      </w:r>
      <w:r>
        <w:rPr>
          <w:lang w:val="hi_IN" w:bidi="hi_IN"/>
        </w:rPr>
        <w:t>पौलुस तीमुथियुस से कहता है कि तीमुथियुस को कलीसिया में एक अगुवे के रूप में परमेश्वर को प्रसन्न करने के लिए अपनी पूरी कोशिश करनी चाहिए। ऐसा करने के लिए, तीमुथियुस को सही तरीके से व्यवहार करना चाहिए और परमेश्वर के वचन को सही तरीके से सिखाना चाहिए। पौलुस कहता है कि ऐसा करना तीमुथियुस को एक “स्वीकृत” सेवक बनाता है। इसका अर्थ है कि परमेश्वर ने तीमुथियुस को परखा है और तीमुथियुस उस परीक्षा में खरा उतरा है। जब तीमुथियुस यह समझता है कि परमेश्वर तीमुथियुस को स्वीकार करता है, तब तीमुथियुस “सत्य के वचन”, अर्थात् सुसमाचार, की शिक्षा आत्मविश्वास के साथ और बिना लज्जित हुए दे सकता है। पौलुस समझाता है कि तीमुथियुस को परमेश्वर के वचन का सही रीति से उपयोग करना चाहिए। यह उस तरीके के विपरीत है जिस तरह से झूठे शिक्षक सत्य को मरोड़ते हैं और उसे असत्य बना देते हैं।</w:t>
      </w:r>
    </w:p>
    <w:p>
      <w:pPr/>
      <w:r>
        <w:rPr>
          <w:lang w:val="hi_IN" w:bidi="hi_IN"/>
        </w:rPr>
      </w:r>
      <w:r>
        <w:rPr>
          <w:lang w:val="hi_IN" w:bidi="hi_IN"/>
        </w:rPr>
        <w:t>यहाँ रुकें और समूह के रूप में इस प्रश्न पर चर्चा करें: लोग आपके समुदाय में अगुवों से किस तरह के व्यवहार और बातचीत की उम्मीद करते हैं? क्या आपको कभी अपने समुदाय में एक अगुवा बनना पड़ा है? अपने समुदाय में लोगों का अच्छी तरह से नेतृत्व करने का प्रयास करना कैसा महसूस हुआ? इस ऑडियो को यहाँ रोकें।</w:t>
      </w:r>
    </w:p>
    <w:p>
      <w:pPr/>
      <w:r>
        <w:rPr>
          <w:lang w:val="hi_IN" w:bidi="hi_IN"/>
        </w:rPr>
      </w:r>
      <w:r>
        <w:rPr>
          <w:lang w:val="hi_IN" w:bidi="hi_IN"/>
        </w:rPr>
        <w:t>अब पौलुस शब्दों के गलत उपयोग और उनसे उत्पन्न होने वाले नकारात्मक परिणामों के बारे में पौलुस की पहली चेतावनी को दोहराता है। पौलुस झूठे शिक्षकों की बातों को “अधर्मी बकवाद” कहता है। जब लोग इस तरह से बात करते हैं, तो लोग बहुत सी मूर्खतापूर्ण बातें कहते हैं जिनका परमेश्वर से कोई लेना-देना नहीं है। इससे यह खतरा उत्पन्न होता है कि कलीसिया की शिक्षा परमेश्वर की बुद्धि से आने वाले “सत्य के वचन” के स्थान पर मनुष्यों की त्रुटिपूर्ण सोच पर आधारित हो जाए। पौलुस यह भी समझाता है कि इस प्रकार की बातें बोलने वालों और सुनने वालों को परमेश्वर के स्वरूप से दूर करती जाती हैं। जहाँ सत्य लोगों को परमेश्वर के और अधिक समान बनाता है, वहीं झूठी शिक्षा उन्हें परमेश्वर के स्वरूप से दूर करती है। इसके बाद पौलुस इस झूठी शिक्षा की तुलना गैंग्रीन (सड़न) से करता है, जिसका अर्थ किसी भी ऐसी बीमारी से हो सकता है जो फैलकर पूरे शरीर को संक्रमित कर देती है। पौलुस की चिंता यह है कि कलीसिया का शरीर आत्मिक रूप से बीमार हो जाएगा और मर जाएगा।</w:t>
      </w:r>
    </w:p>
    <w:p>
      <w:pPr/>
      <w:r>
        <w:rPr>
          <w:lang w:val="hi_IN" w:bidi="hi_IN"/>
        </w:rPr>
      </w:r>
      <w:r>
        <w:rPr>
          <w:lang w:val="hi_IN" w:bidi="hi_IN"/>
        </w:rPr>
        <w:t>अब पौलुस उन दो झूठे शिक्षकों का उल्लेख करता है जिन्होंने परमेश्वर के वचन की सही शिक्षा नहीं दी और उसका सही उपयोग नहीं किया—हुमिनयुस और फिलेतुस। आपको याद होगा कि 1 तीमुथियुस में पौलुस पहले ही झूठी शिक्षा देने के कारण हुमिनयुस को कलीसिया से निकाल देने का उल्लेख कर चुका है। पौलुस विशेष रूप से समझाता है कि वह कौन-सी झूठी शिक्षा है जो कलीसिया के कुछ लोगों के विश्वास को हानि पहुँचा रही है। गलत शिक्षा यह है कि यीशु के फिर से आने पर परमेश्वर जिस पुनरुत्थान की प्रतिज्ञा करता है, वह पहले ही हो चुका है। हम ठीक-ठीक नहीं जानते कि हुमिनयुस और फिलेतुस क्या सिखाते थे, परन्तु ऐसा प्रतीत होता है कि उनकी शिक्षा ने अनेक गलत धारणाओं को जन्म दिया। बहुत से लोग मानते हैं कि हुमिनयुस और फिलेतुस यह सिखाते थे कि पुनरुत्थान केवल आत्मिक था और शारीरिक नहीं। यह कुछ लोगों के विश्वास को ठेस पहुँचाएगा, क्योंकि इससे मृत्यु के बाद पूर्णता में पुनरुत्थान की आशा नष्ट हो जाती है। यही मुख्य झूठी शिक्षा है जिसका सामना तीमुथियुस को इफिसुस की कलीसिया में करना है।</w:t>
      </w:r>
    </w:p>
    <w:p>
      <w:pPr/>
      <w:r>
        <w:rPr>
          <w:lang w:val="hi_IN" w:bidi="hi_IN"/>
        </w:rPr>
      </w:r>
      <w:r>
        <w:rPr>
          <w:lang w:val="hi_IN" w:bidi="hi_IN"/>
        </w:rPr>
        <w:t>अन्त में, पौलुस तीमुथियुस को प्रोत्साहित करता है और उसे स्मरण दिलाता है कि परमेश्वर की चुनी हुई कलीसिया एक दृढ़ नींव है और शत्रु के आक्रमणों के बावजूद अटल है। नींव एक ठोस आधार होता है जो किसी इमारत को मजबूत बनाता है। पौलुस कलीसिया की तुलना एक मजबूत इमारत से करता है जिस पर परमेश्वर की “मुहर” या अधिकार का चिन्ह रखा हुआ है। मुहर का अर्थ है कि परमेश्वर कलीसिया का स्वामी है और कलीसिया के साथ जो कुछ होता है, उस पर उसका नियंत्रण है। इमारत के स्वामी का नाम और एक कहावत को उस मुहर में शामिल करना सामान्य बात थी जो निर्माणकर्ता किसी इमारत की नींव पर लगाते थे। परमेश्वर की कलीसिया के लिए परमेश्वर की देखभाल पर जोर देने के लिए, पौलुस पुराने नियम की एक कहानी का उद्धरण देता है। पुराने नियम की कहानी तीमुथियुस को स्मरण दिलाती है कि जब कुछ लोगों ने परमेश्वर के अधिकार को चुनौती दी, तब परमेश्वर ने अपने लोगों को सुरक्षित रखा। कहानी के ये उद्धरण वही हैं जो परमेश्वर उस “मुहर” पर लिखते हैं।</w:t>
      </w:r>
    </w:p>
    <w:p>
      <w:pPr/>
      <w:r>
        <w:rPr>
          <w:lang w:val="hi_IN" w:bidi="hi_IN"/>
        </w:rPr>
      </w:r>
      <w:r>
        <w:rPr>
          <w:lang w:val="hi_IN" w:bidi="hi_IN"/>
        </w:rPr>
        <w:t>यहाँ रुकें और समूह के रूप में एक मुहर की तस्वीर देखें। इस ऑडियो को यहाँ रोकें।</w:t>
      </w:r>
    </w:p>
    <w:p>
      <w:pPr/>
      <w:r>
        <w:rPr>
          <w:lang w:val="hi_IN" w:bidi="hi_IN"/>
        </w:rPr>
      </w:r>
      <w:r>
        <w:rPr>
          <w:lang w:val="hi_IN" w:bidi="hi_IN"/>
        </w:rPr>
        <w:t>यहाँ रुकें और समूह में इस प्रश्न पर चर्चा करें: आपकी संस्कृति में, आप कैसे गारंटी देते हैं कि आप किसी की रक्षा करेंगे या उस व्यक्ति की ज़रूरतों को पूरा करेंगे? आप किस प्रकार के काम करते हैं या किस प्रकार के प्रतीकों का उपयोग करते हैं? इस ऑडियो को यहाँ रोकें।</w:t>
      </w:r>
    </w:p>
    <w:p>
      <w:pPr/>
      <w:r>
        <w:rPr>
          <w:lang w:val="hi_IN" w:bidi="hi_IN"/>
        </w:rPr>
      </w:r>
      <w:r>
        <w:rPr>
          <w:lang w:val="hi_IN" w:bidi="hi_IN"/>
        </w:rPr>
        <w:t>पौलुस के ये उद्धरण गिनती की पुस्तक में वर्णित कोरह के विद्रोह की घटना से लिए गए हैं। कोरह एक ऐसा व्यक्ति था जिसने परमेश्वर के नियुक्त अगुवों मूसा और हारून के विरुद्ध विद्रोह करने के लिए लोगों का नेतृत्व किया। उनके कार्यों के परिणामस्वरूप परमेश्वर ने पृथ्वी से कोरह और उसके अनुयायियों को निगलवा लिया। यह एक ऐसी कहानी है जिससे पौलुस के कई श्रोता परिचित होंगे। पौलुस यह घटना इसलिए बताता है ताकि तीमुथियुस समझे कि आज भी परमेश्वर के अधिकार को चुनौती देना उतना ही खतरनाक है। पौलुस कहता है कि परमेश्वर जानता है कि परमेश्वर के चुने हुए लोग कौन हैं, जिसका अर्थ है कि परमेश्वर की कलीसिया नष्ट नहीं हो सकती। हालाँकि, दूसरा उद्धरण इस बात पर जोर देता है कि जो लोग परमेश्वर की संतान होने का दावा करते हैं, उन्हें बुरी चीजों को पीछे छोड़ देना चाहिए। झूठे शिक्षक परमेश्वर के नियुक्त और स्वीकृत अगुवों को चुनौती दे रहे हैं। यह वही काम है जो कोरह और उसके अनुयायियों ने किया था। पौलुस स्पष्ट करता है कि तीमुथियुस को इस बुरे व्यवहार को चुनौती देनी चाहिए।</w:t>
      </w:r>
      <w:r>
        <w:rPr>
          <w:lang w:val="hi_IN" w:bidi="hi_IN"/>
        </w:rPr>
      </w:r>
    </w:p>
    <w:p>
      <w:pPr>
        <w:pStyle w:val="Heading3"/>
      </w:pPr>
      <w:r>
        <w:rPr>
          <w:lang w:val="hi_IN" w:bidi="hi_IN"/>
        </w:rPr>
        <w:t>घटनाओं को समझाना</w:t>
      </w:r>
    </w:p>
    <w:p>
      <w:pPr/>
      <w:r>
        <w:rPr>
          <w:lang w:val="hi_IN" w:bidi="hi_IN"/>
        </w:rPr>
      </w:r>
      <w:r>
        <w:rPr>
          <w:lang w:val="hi_IN" w:bidi="hi_IN"/>
        </w:rPr>
        <w:t>2 तीमुथियुस 2:14–19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तीमुथियुस से कहता है कि वह लोगों को सत्य की याद दिलाए और लोगों को चेतावनी दे कि वे उन मूर्खतापूर्ण तर्कों में भाग न लें जो समय बर्बाद करते हैं।</w:t>
      </w:r>
    </w:p>
    <w:p>
      <w:pPr/>
      <w:r>
        <w:rPr>
          <w:lang w:val="hi_IN" w:bidi="hi_IN"/>
        </w:rPr>
      </w:r>
      <w:r>
        <w:rPr>
          <w:b/>
          <w:lang w:val="hi_IN" w:bidi="hi_IN"/>
        </w:rPr>
        <w:t>दूसरे भाग में:</w:t>
      </w:r>
      <w:r>
        <w:rPr>
          <w:lang w:val="hi_IN" w:bidi="hi_IN"/>
        </w:rPr>
        <w:t xml:space="preserve"> पौलुस तीमुथियुस के व्यवहार और शिक्षा पर ध्यान केंद्रित करता है और उसकी तुलना झूठे शिक्षकों से करते हुए उनमें अंतर बताता है।</w:t>
      </w:r>
    </w:p>
    <w:p>
      <w:pPr/>
      <w:r>
        <w:rPr>
          <w:lang w:val="hi_IN" w:bidi="hi_IN"/>
        </w:rPr>
      </w:r>
      <w:r>
        <w:rPr>
          <w:b/>
          <w:lang w:val="hi_IN" w:bidi="hi_IN"/>
        </w:rPr>
        <w:t>तीसरे भाग में:</w:t>
      </w:r>
      <w:r>
        <w:rPr>
          <w:lang w:val="hi_IN" w:bidi="hi_IN"/>
        </w:rPr>
        <w:t xml:space="preserve"> पौलुस तीमुथियुस को प्रोत्साहित करता है कि परमेश्वर की कलीसिया को सुरक्षित रखने में परमेश्वर का नियंत्रण है, और पौलुस पुराने नियम के प्रमाणों का उपयोग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कलीसिया के लोग</w:t>
      </w:r>
    </w:p>
    <w:p>
      <w:pPr>
        <w:pStyle w:val="ListBullet"/>
        <w:spacing w:line="240" w:lineRule="auto"/>
        <w:ind w:left="720"/>
      </w:pPr>
      <w:r>
        <w:rPr>
          <w:lang w:val="hi_IN" w:bidi="hi_IN"/>
        </w:rPr>
      </w:r>
      <w:r>
        <w:rPr>
          <w:lang w:val="hi_IN" w:bidi="hi_IN"/>
        </w:rPr>
        <w:t>और झूठे शिक्षक, हुमिनयुस और फिलेतुस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पौलुस तीमुथियुस से कहता है कि वह कलीसिया के लोगों को “इन बातों” के बारे में याद दिलाता रहे। संभवतः पौलुस का संकेत या तो उन बातों की ओर है जो वह इस पत्र में पहले ही तीमुथियुस से कह चुका है, या उन बातों की ओर जिन्हें वह अब आगे तीमुथियुस से कहने वाला है। पौलुस तीमुथियुस से कहता है कि वह कलीसिया के लोगों को चेतावनी दे कि वे झूठे शिक्षकों के साथ व्यर्थ बहस न करें। पौलुस स्पष्ट करता है कि इस तरह से बहस करने से केवल उन लोगों को नुकसान पहुँचता है जो इसमें भाग लेते हैं।</w:t>
      </w:r>
    </w:p>
    <w:p>
      <w:pPr/>
      <w:r>
        <w:rPr>
          <w:lang w:val="hi_IN" w:bidi="hi_IN"/>
        </w:rPr>
      </w:r>
      <w:r>
        <w:rPr>
          <w:lang w:val="hi_IN" w:bidi="hi_IN"/>
        </w:rPr>
        <w:t>यहाँ रुकें और समूह में इस प्रश्न पर चर्चा करें: आप अपनी भाषा में किसी को कैसे चेतावनी देते हैं? आप यह कैसे व्यक्त करते हैं कि लोगों को आपकी बात को गंभीरता से लेने की ज़रूरत है ताकि कुछ बुरा न हो? इस ऑडियो को यहाँ रोकें।</w:t>
      </w:r>
    </w:p>
    <w:p>
      <w:pPr/>
      <w:r>
        <w:rPr>
          <w:lang w:val="hi_IN" w:bidi="hi_IN"/>
        </w:rPr>
      </w:r>
      <w:r>
        <w:rPr>
          <w:lang w:val="hi_IN" w:bidi="hi_IN"/>
        </w:rPr>
        <w:t>दूसरे भाग में, पौलुस तीमुथियुस को यह समझने में सहायता करता है कि एक “स्वीकृत” सेवक और एक झूठे शिक्षक में क्या अन्तर है। पौलुस तीमुथियुस से आग्रह करता है कि वह परमेश्वर के लिए अपने काम में अपनी पूरी कोशिश करे। पौलुस तीमुथियुस से यह भी कहता है कि वह ऐसे व्यक्ति के रूप में आत्मविश्वास के साथ काम करे जिसे परमेश्वर स्वीकार करता है। यदि तीमुथियुस इस तरह से काम करता है, तो वह लज्जित नहीं होगा। तीमुथियुस को “सत्य के वचन” की सही शिक्षा देने के लिए कठिन परिश्रम करना चाहिए और उस वचन की शिक्षाओं से किसी भी तरह भटकना नहीं चाहिए। पौलुस वास्तव में तीमुथियुस से “सत्य के वचन को ठीक रीति से काम में लाने” के लिए कहता है। यह उन झूठे शिक्षकों से बहुत अलग है जो सत्य को तोड़-मरोड़कर पेश करने के लिए लज्जित होंगे। पौलुस तीमुथियुस को फिर से चेतावनी देता है कि वह झूठे शिक्षकों की “अधर्मी बकवाद या व्यर्थ की बातों” से दूर रहे। इस प्रकार की बातें लोगों को परमेश्वर के समान कम बनाती हैं और ऐसी बीमारी की तरह फैलती हैं जो पूरी कलीसिया को संक्रमित कर देती है। इसके बाद पौलुस हुमिनयुस और फिलेतुस का उल्लेख उन लोगों के उदाहरण के रूप में करता है जो परमेश्वर के समान कम होते जा रहे हैं। इन दोनों लोगों ने दावा किया है कि परमेश्वर लोगों को पहले ही मरे हुओं में से जिला चुका है, और सम्भवतः यह भी कि मसीह पहले ही लौट चुका है! ये दोनों व्यक्ति सुसमाचार के एक महत्वपूर्ण संदेश पर हमला कर रहे हैं, और यह हमला लोगों के विश्वास को ठेस पहुँचा रहा है, जिसमें हुमिनयुस और फिलेतुस का अपना विश्वास भी शामिल है।</w:t>
      </w:r>
    </w:p>
    <w:p>
      <w:pPr/>
      <w:r>
        <w:rPr>
          <w:lang w:val="hi_IN" w:bidi="hi_IN"/>
        </w:rPr>
      </w:r>
      <w:r>
        <w:rPr>
          <w:lang w:val="hi_IN" w:bidi="hi_IN"/>
        </w:rPr>
        <w:t>यहाँ रुकें और समूह में इस प्रश्न पर चर्चा करें: पौलुस सच्ची और झूठी शिक्षा की तुलना करने के लिए एक सीधे मार्ग और टेढ़े मार्ग की तस्वीर का उपयोग करता है। फिर पौलुस झूठी शिक्षा की तुलना एक बीमारी से करता है। आप अपनी भाषा में झूठी और सच्ची शिक्षा के बीच विरोधाभास कैसे बनाते हैं? आप इस भाग में इस विरोधाभास का अनुवाद कैसे करेंगे? इस ऑडियो को यहाँ रोकें।</w:t>
      </w:r>
    </w:p>
    <w:p>
      <w:pPr/>
      <w:r>
        <w:rPr>
          <w:lang w:val="hi_IN" w:bidi="hi_IN"/>
        </w:rPr>
      </w:r>
      <w:r>
        <w:rPr>
          <w:lang w:val="hi_IN" w:bidi="hi_IN"/>
        </w:rPr>
        <w:t>तीसरे भाग में, पौलुस तीमुथियुस को प्रोत्साहित करता है कि वह स्मरण रखे कि झूठे शिक्षकों के खतरे के बावजूद, परमेश्वर की कलीसिया, अर्थात् उसके चुने हुए लोग, घर की एक दृढ़ नींव के समान है। उस समय, लोग घरों को मजबूत बनाने के लिए उन्हें चट्टानों पर बनाते थे। पौलुस एक स्पष्ट विरोधाभास प्रस्तुत करता है ताकि यह दिखा सके कि यद्यपि झूठे शिक्षक कुछ लोगों को विश्वास से भटका सकते हैं, फिर भी नींव अर्थात् कलीसिया दृढ़ बनी रहती है।</w:t>
      </w:r>
    </w:p>
    <w:p>
      <w:pPr/>
      <w:r>
        <w:rPr>
          <w:lang w:val="hi_IN" w:bidi="hi_IN"/>
        </w:rPr>
      </w:r>
      <w:r>
        <w:rPr>
          <w:lang w:val="hi_IN" w:bidi="hi_IN"/>
        </w:rPr>
        <w:t>यहाँ रुकें और समूह में इस प्रश्न पर चर्चा करें: आप अपनी संस्कृति में एक घर को मजबूत कैसे बनाते हैं? आप इस बात को कैसे व्यक्त करेंगे कि परमेश्वर की कलीसिया उस वस्तु के समान दृढ़ है जो किसी घर को मजबूत बनाती है? इस ऑडियो को यहाँ रोकें।</w:t>
      </w:r>
    </w:p>
    <w:p>
      <w:pPr/>
      <w:r>
        <w:rPr>
          <w:lang w:val="hi_IN" w:bidi="hi_IN"/>
        </w:rPr>
      </w:r>
      <w:r>
        <w:rPr>
          <w:lang w:val="hi_IN" w:bidi="hi_IN"/>
        </w:rPr>
        <w:t>हम जान सकते हैं कि कलीसिया की नींव सुरक्षित है क्योंकि परमेश्वर इसे अपनी मुहर से चिह्नित करते हैं। पौलुस पुराने नियम के दो वाक्यांशों के माध्यम से मुहर की व्याख्या करता है। पहला वाक्यांश हमें आश्वस्त करता है कि परमेश्वर सब पर नियंत्रण रखता है और जानता है कि उसके लोग कौन हैं। दूसरा वाक्यांश हमें स्मरण दिलाता है कि परमेश्वर की कलीसिया शुद्ध होनी चाहिए, और जो लोग परमेश्वर को पिता कहते हैं, उन्हें परमेश्वर के समान होना चाहिए। उन लोगों को पाप से दूर होने का प्रयास करना चाहिए और परमेश्वर की विश्वासयोग्यता पर भरोसा करना चाहिए। इन दोनों वाक्यांशों में, प्रभु स्वयं परमेश्वर पिता को दर्शाता है, क्योंकि ये वाक्यांश पुराने नियम की एक कहानी को दर्शाते हैं।</w:t>
      </w:r>
    </w:p>
    <w:p>
      <w:pPr/>
      <w:r>
        <w:rPr>
          <w:lang w:val="hi_IN" w:bidi="hi_IN"/>
        </w:rPr>
      </w:r>
      <w:r>
        <w:rPr>
          <w:lang w:val="hi_IN" w:bidi="hi_IN"/>
        </w:rPr>
        <w:t>यहाँ रुकें और समूह में इस प्रश्न पर चर्चा करें: आपकी संस्कृति में लोग आज के समय के लिए बुद्धि साझा करने के लिए पुरानी कहानियों, या पुरानी कहानियों के वाक्यांशों का उपयोग कैसे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आप एक “स्वीकृत सेवक” और “झूठे शिक्षक” के बीच के अंतर पर जोर देना चाहेंगे। एक ही समय में इन भूमिकाओं का अभिनय करने पर विचार करें ताकि लोग देख सकें कि ये भूमिकाएँ कितनी अलग हैं और इन लोगों के कार्यों के अलग-अलग प्रभाव कैसे पड़ते हैं। उदाहरण के लिए, आपको तीमुथियुस को उस स्वीकृत सेवक के रूप में प्रस्तुत करना चाहिए जो सुसमाचार की सही शिक्षा देता है, जबकि झूठा शिक्षक व्यर्थ की बकवाद करता है और झगड़ालू ढंग से शिक्षा देता है। यह दिखाना भी सहायक होगा कि ये अलग-अलग तरीके अन्य लोगों को कैसे प्रभावित करते हैं। इस बात पर जोर दें कि झूठी शिक्षा लोगों को आत्मिक रूप से बीमार बना देती है और उन्हें आत्मिक मृत्यु की ओर ले जाती है, जबकि “सीधे रीति से प्रस्तुत किया गया” या परमेश्वर के वचन के अनुसार दिया गया उपदेश लोगों को अधिकाधिक परमेश्वर के समान बनाता है। अन्त में, कलीसिया का प्रतिनिधित्व एक भौतिक संरचना के रूप में करना सहायक होगा, जिसे परमेश्वर की सामर्थ्य मजबूत बनाती है। इस बात को दिखाने पर विचार करें कि जो लोग मसीह का अनुसरण करते हैं, वे पाप करना या झूठे शिक्षकों के विद्रोही मार्गों पर चलना छोड़कर किस प्रकार एक साथ मिलकर इस भवन का रूप लेते हैं।</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2:14–19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कलीसिया के लोग</w:t>
      </w:r>
    </w:p>
    <w:p>
      <w:pPr>
        <w:pStyle w:val="ListBullet"/>
        <w:spacing w:line="240" w:lineRule="auto"/>
        <w:ind w:left="720"/>
      </w:pPr>
      <w:r>
        <w:rPr>
          <w:lang w:val="hi_IN" w:bidi="hi_IN"/>
        </w:rPr>
      </w:r>
      <w:r>
        <w:rPr>
          <w:lang w:val="hi_IN" w:bidi="hi_IN"/>
        </w:rPr>
        <w:t>और झूठे शिक्षक, हुमिनयुस और फिलेतुस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तीमुथियुस से कहता है कि वह कलीसिया के लोगों को सुसमाचार के सत्य का स्मरण कराए और उन झूठे शिक्षकों के साथ विवादों में न पड़े जो यीशु के विषय में झूठी बातें सिखा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के लोगों की भूमिका निभाने वाले व्यक्ति से पूछें, "आप शब्दों के बारे में बहस न करने की इस चेतावनी के बारे 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भाग में, पौलुस समझाता है कि एक “स्वीकृत सेवक” के रूप में तीमुथियुस को क्या करना चाहिए और झूठे शिक्षक कैसा व्यवहार करते हैं और क्या सिखाते हैं, इसके बीच क्या अंतर है। तीमुथियुस को उत्साहपूर्वक परिश्रम करना चाहिए ताकि वह सुसमाचार की शिक्षा उसी प्रकार देकर, जैसे पौलुस ने उसे सिखाया है, परमेश्वर को प्रसन्न करने वाला बने। पौलुस एक स्वीकृत सेवक है जो तीमुथियुस को सत्य सिखाता है, इसलिए तीमुथियुस एक स्वीकृत सेवक हो सकता है। इसमें “अधर्मी बकवाद” से दूर रहना भी शामिल है, क्योंकि ऐसी बातें लोगों को आत्मिक रूप से बीमार बना देती हैं और उन्हें परमेश्वर के जैसा कम बनाती हैं। फिर पौलुस हुमिनयुस और फिलेतुस का उदाहरण देते हुए बताते हैं कि क्या नहीं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"झूठी शिक्षा से निपटने के तरीके के बारे में पौलुस के निर्देश पर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के लोगों की भूमिका निभाने वाले व्यक्ति से पूछें, "तीमुथियुस की तुलना में आप हुमिनयुस और फिलेतुस के बारे 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भाग में, पौलुस तीमुथियुस से कहता है कि परमेश्वर के चुने हुए लोग, परमेश्वर की कलीसिया, एक अच्छी तरह से निर्मित भवन के समान है जिस पर परमेश्वर का पहचान चिन्ह, यानी परमेश्वर की मुहर लगी है। इस मुहर में दो वाक्यांश हैं जो तीमुथियुस को स्मरण दिलाते हैं कि कैसे परमेश्वर ने अतीत में अपने लोगों की रक्षा की और उन्हें शुद्ध रखा। पहला वाक्यांश कहता है कि परमेश्वर जानता है कि परमेश्वर के लोग कौन हैं। दूसरा वाक्यांश कहता है कि जो लोग परमेश्वर के लोग होने का दावा करते हैं, उन्हें बुराई से दूर रहना चाहिए। पौलुस पुराने नियम के कुछ विशेष वाक्यांशों का उपयोग करता है, जो तीमुथियुस और कलीसिया के अन्य लोगों को यह स्मरण दिलाते हैं कि परमेश्वर उन लोगों के साथ कैसे व्यवहार करता है जो उसके द्वारा नियुक्त अधिकारियों के विरुद्ध विद्रोह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यहाँ पौलुस के कथनों के बारे में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2:14–19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से कहता है कि तीमुथियुस को </w:t>
      </w:r>
      <w:r>
        <w:rPr>
          <w:b/>
          <w:lang w:val="hi_IN" w:bidi="hi_IN"/>
        </w:rPr>
        <w:t>सत्य के वचन</w:t>
      </w:r>
      <w:r>
        <w:rPr>
          <w:lang w:val="hi_IN" w:bidi="hi_IN"/>
        </w:rPr>
        <w:t xml:space="preserve"> को सही तरीके से सिखाना या उसे सही तरीके से संभालना चाहिए। इस वाक्यांश का अर्थ “सुसमाचार” है, और पौलुस अन्य पुस्तकों में, विशेष रूप से कुलस्सियों के नाम पौलुस के पत्र और इफिसियों के नाम पौलुस के पत्र में स्पष्ट रूप से इसी वाक्यांश का उपयोग करता है। "सत्य के वचन" के लिए उसी शब्द या वाक्यांश का उपयोग करें जिसका उपयोग आपने पिछले भागों में किया था। अधिक जानकारी के लिए, आप मुख्य शब्दावली में शब्द देख सकते हैं।</w:t>
      </w:r>
    </w:p>
    <w:p>
      <w:pPr/>
      <w:r>
        <w:rPr>
          <w:lang w:val="hi_IN" w:bidi="hi_IN"/>
        </w:rPr>
      </w:r>
      <w:r>
        <w:rPr>
          <w:lang w:val="hi_IN" w:bidi="hi_IN"/>
        </w:rPr>
        <w:t xml:space="preserve">पौलुस तीमुथियुस से कहता है कि वह झूठे शिक्षकों की </w:t>
      </w:r>
      <w:r>
        <w:rPr>
          <w:b/>
          <w:lang w:val="hi_IN" w:bidi="hi_IN"/>
        </w:rPr>
        <w:t>अधर्मी बकवाद</w:t>
      </w:r>
      <w:r>
        <w:rPr>
          <w:lang w:val="hi_IN" w:bidi="hi_IN"/>
        </w:rPr>
        <w:t xml:space="preserve"> से दूर रहे। यह तब होता है जब लोग बहुत मूर्खतापूर्ण तरीके से ऐसी बातें करते हैं जो परमेश्वर को प्रसन्न नहीं करतीं। आपने पहले ही तीमुथियुस को लिखे पौलुस के पहले पत्र में इस वाक्यांश का अनुवाद किया होगा। "अधर्मी बकवाद" के लिए उसी शब्द या वाक्यांश का उपयोग करें जिसका उपयोग आपने पिछले भागों में किया था।</w:t>
      </w:r>
    </w:p>
    <w:p>
      <w:pPr/>
      <w:r>
        <w:rPr>
          <w:lang w:val="hi_IN" w:bidi="hi_IN"/>
        </w:rPr>
      </w:r>
      <w:r>
        <w:rPr>
          <w:lang w:val="hi_IN" w:bidi="hi_IN"/>
        </w:rPr>
        <w:t xml:space="preserve">पौलुस तीमुथियुस से कहता है कि झूठे शिक्षकों की अधर्मी बकवाद लोगों को और अधिक </w:t>
      </w:r>
      <w:r>
        <w:rPr>
          <w:b/>
          <w:lang w:val="hi_IN" w:bidi="hi_IN"/>
        </w:rPr>
        <w:t>अधर्मी</w:t>
      </w:r>
      <w:r>
        <w:rPr>
          <w:lang w:val="hi_IN" w:bidi="hi_IN"/>
        </w:rPr>
        <w:t xml:space="preserve"> बनाएगी। जब कोई व्यक्ति धर्मी होता है, तो वह परमेश्वर को पवित्र मानकर उसका आदर करता है, और यह उस व्यक्ति को सही व्यवहार की ओर ले जाता है और उसे और अधिक परमेश्वर के समान बनाता है। जब कोई व्यक्ति अधर्मी होता है, तो उस व्यक्ति के पास परमेश्वर का सही ज्ञान नहीं होता है, और यही उसे गलत व्यवहार की ओर ले जाता है।</w:t>
      </w:r>
    </w:p>
    <w:p>
      <w:pPr/>
      <w:r>
        <w:rPr>
          <w:lang w:val="hi_IN" w:bidi="hi_IN"/>
        </w:rPr>
      </w:r>
      <w:r>
        <w:rPr>
          <w:lang w:val="hi_IN" w:bidi="hi_IN"/>
        </w:rPr>
        <w:t>यहाँ रुकें और समूह में चर्चा करें कि आप उन लोगों के बारे में कैसे बात करेंगे जो अधर्मी हैं। अधिक जानकारी के लिए, मुख्य शब्दावली में धर्मी देखें। यदि आपने बाइबल की किसी पिछली पुस्तक में इस अवधारणा का पहले ही अनुवाद कर लिया है, तो यहाँ 'अधर्मी' का वर्णन करने के लिए उसी तरह के तरीके का उपयोग करें। इस ऑडियो को यहाँ रोकें।</w:t>
      </w:r>
    </w:p>
    <w:p>
      <w:pPr/>
      <w:r>
        <w:rPr>
          <w:lang w:val="hi_IN" w:bidi="hi_IN"/>
        </w:rPr>
      </w:r>
      <w:r>
        <w:rPr>
          <w:lang w:val="hi_IN" w:bidi="hi_IN"/>
        </w:rPr>
        <w:t xml:space="preserve">हुमिनयुस और फिलेतुस ने कहा है कि विश्वासियों का </w:t>
      </w:r>
      <w:r>
        <w:rPr>
          <w:b/>
          <w:lang w:val="hi_IN" w:bidi="hi_IN"/>
        </w:rPr>
        <w:t>पुनरुत्थान</w:t>
      </w:r>
      <w:r>
        <w:rPr>
          <w:lang w:val="hi_IN" w:bidi="hi_IN"/>
        </w:rPr>
        <w:t xml:space="preserve"> पहले ही हो चुका है। जब हुमिनयुस और फिलेतुस यह कहते हैं, तो यह कुछ लोगों के </w:t>
      </w:r>
      <w:r>
        <w:rPr>
          <w:b/>
          <w:lang w:val="hi_IN" w:bidi="hi_IN"/>
        </w:rPr>
        <w:t>विश्वास</w:t>
      </w:r>
      <w:r>
        <w:rPr>
          <w:lang w:val="hi_IN" w:bidi="hi_IN"/>
        </w:rPr>
        <w:t xml:space="preserve"> को नष्ट कर देता है। विश्वास या भरोसे का वर्णन उसी तरह करें जैसे आपने पिछले भागों में इसका वर्णन किया है। याद रखें कि विश्वास मुख्य शब्दावली में है।</w:t>
      </w:r>
    </w:p>
    <w:p>
      <w:pPr/>
      <w:r>
        <w:rPr>
          <w:lang w:val="hi_IN" w:bidi="hi_IN"/>
        </w:rPr>
      </w:r>
      <w:r>
        <w:rPr>
          <w:lang w:val="hi_IN" w:bidi="hi_IN"/>
        </w:rPr>
        <w:t>यहाँ रुकें और समूह में चर्चा करें कि आप पुनरुत्थान के बारे में कैसे बात करेंगे। अधिक जानकारी के लिए मुख्य शब्दावली में पुनरुत्थान देखें। इस ऑडियो को यहाँ रोकें।</w:t>
      </w:r>
    </w:p>
    <w:p>
      <w:pPr/>
      <w:r>
        <w:rPr>
          <w:lang w:val="hi_IN" w:bidi="hi_IN"/>
        </w:rPr>
      </w:r>
      <w:r>
        <w:rPr>
          <w:lang w:val="hi_IN" w:bidi="hi_IN"/>
        </w:rPr>
        <w:t xml:space="preserve">पौलुस तीमुथियुस से कहता है कि परमेश्वर ने परमेश्वर की कलीसिया की नींव पर अपनी </w:t>
      </w:r>
      <w:r>
        <w:rPr>
          <w:b/>
          <w:lang w:val="hi_IN" w:bidi="hi_IN"/>
        </w:rPr>
        <w:t>मुहर</w:t>
      </w:r>
      <w:r>
        <w:rPr>
          <w:lang w:val="hi_IN" w:bidi="hi_IN"/>
        </w:rPr>
        <w:t xml:space="preserve"> लगाई है। इसका अर्थ है कि परमेश्वर ने कलीसिया को अपना चिह्न देकर उसे अपना ठहराया है, और यह सुनिश्चित करता है कि परमेश्वर उसकी रक्षा करेगा। परमेश्वर पूरी बाइबल में मुहर के विचार का उपयोग अपने स्वामित्व और सुरक्षा को दर्शाने के लिए करता है। इस भाग में, पौलुस मुहर की तुलना एक इमारत की नींव पर स्थित एक मुहर से करता है।</w:t>
      </w:r>
    </w:p>
    <w:p>
      <w:pPr/>
      <w:r>
        <w:rPr>
          <w:lang w:val="hi_IN" w:bidi="hi_IN"/>
        </w:rPr>
      </w:r>
      <w:r>
        <w:rPr>
          <w:lang w:val="hi_IN" w:bidi="hi_IN"/>
        </w:rPr>
        <w:t>यहाँ रुकें और समूह के रूप में चर्चा करें कि आप मुहर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पुराने नियम से पौलुस के उद्धरण परमेश्वर को </w:t>
      </w:r>
      <w:r>
        <w:rPr>
          <w:b/>
          <w:lang w:val="hi_IN" w:bidi="hi_IN"/>
        </w:rPr>
        <w:t>प्रभु</w:t>
      </w:r>
      <w:r>
        <w:rPr>
          <w:lang w:val="hi_IN" w:bidi="hi_IN"/>
        </w:rPr>
        <w:t xml:space="preserve"> के रूप में दर्शाते हैं। जब यह परमेश्वर पिता को दर्शाता है, तो प्रभु के लिए उसी शब्द या वाक्यांश का उपयोग करें जिसका उपयोग आपने पिछले भागों में किया था। प्रभु के बारे में अधिक जानकारी के लिए, मुख्य शब्दावली को देखें।</w:t>
      </w:r>
    </w:p>
    <w:p>
      <w:pPr/>
      <w:r>
        <w:rPr>
          <w:lang w:val="hi_IN" w:bidi="hi_IN"/>
        </w:rPr>
      </w:r>
      <w:r>
        <w:rPr>
          <w:lang w:val="hi_IN" w:bidi="hi_IN"/>
        </w:rPr>
        <w:t xml:space="preserve">इस भाग के अंत में दिए गए उद्धरण में, पौलुस तीमुथियुस से कहता है कि जो लोग स्वयं को यीशु के अनुयायी कहते हैं, उन्हें अधर्म या </w:t>
      </w:r>
      <w:r>
        <w:rPr>
          <w:b/>
          <w:lang w:val="hi_IN" w:bidi="hi_IN"/>
        </w:rPr>
        <w:t>दुष्टता</w:t>
      </w:r>
      <w:r>
        <w:rPr>
          <w:lang w:val="hi_IN" w:bidi="hi_IN"/>
        </w:rPr>
        <w:t xml:space="preserve"> का त्याग करना चाहिए, अर्थात् अधर्मी या दुष्ट रीति से कार्य करना छोड़ देना चाहिए। सत्य के विरुद्ध हर बात अधर्म या दुष्टता है। झूठे शिक्षकों के झूठ दूसरों को अधर्मी तरीके से कार्य करने के लिए प्रेरित करते हैं, क्योंकि झूठे शिक्षक लोगों को परमेश्वर के बारे में ऐसी बातों पर विश्वास करने के लिए बहकाते हैं जो सत्य नहीं हैं। अधार्मिकता या दुष्टता के लिए उसी शब्द या वाक्यांश का उपयोग करें जिसका उपयोग आपने पिछले भागों में किया था।</w:t>
      </w:r>
    </w:p>
    <w:p>
      <w:pPr/>
      <w:r>
        <w:rPr>
          <w:lang w:val="hi_IN" w:bidi="hi_IN"/>
        </w:rPr>
      </w:r>
      <w:r>
        <w:rPr>
          <w:lang w:val="hi_IN" w:bidi="hi_IN"/>
        </w:rPr>
        <w:t>यहाँ रुकें और समूह में चर्चा करें: आप उन लोगों के बारे में कैसे बात करेंगे जिन्हें दुष्टता या अधर्म से मुड़ने या उसे छोड़ने की ज़रूरत है? दुष्टता के बारे में अधिक जानकारी के लिए मुख्य शब्दावली देखें। क्योंकि दुष्टता धार्मिकता के विपरीत है, इसलिए आप दुष्टता का अनुवाद कैसे करना है, इस बारे में अधिक विचारों के लिए धार्मिकता के लिए मुख्य शब्दावली भी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2:20–26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2:20–26 को सुनें और अपने मन में रखें।</w:t>
      </w:r>
    </w:p>
    <w:p>
      <w:pPr/>
      <w:r>
        <w:rPr>
          <w:lang w:val="hi_IN" w:bidi="hi_IN"/>
        </w:rPr>
      </w:r>
      <w:r>
        <w:rPr>
          <w:lang w:val="hi_IN" w:bidi="hi_IN"/>
        </w:rPr>
        <w:t>यदि सम्भव हो, तो 2 तीमुथियुस 2:20–26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2:20–26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के पत्र के पिछले भाग में, पौलुस ने तीमुथियुस को यह सलाह दी कि वह कलीसिया में झूठे शिक्षकों को कैसे पहचाने और उनसे कैसे निपटे। झूठे शिक्षक शब्दों के अर्थ को लेकर वाद-विवाद किया करते थे। झूठे शिक्षकों के वाद-विवाद से किसी का भी कोई लाभ नहीं होता था। इसके बजाय, यह बहस अक्सर उन लोगों को नष्ट कर देती थी जो झूठे शिक्षकों की बात सुनते थे। इसके अतिरिक्त, झूठे शिक्षक मूर्खतापूर्ण चर्चाएँ शुरू करेंगे और लोगों के अधर्मी रीति से कार्य करने का कारण बनेंगे। पौलुस ने तीमुथियुस को सत्य के वचन, या सुसमाचार को सही ढंग से सिखाने के लिए प्रोत्साहित किया।</w:t>
      </w:r>
    </w:p>
    <w:p>
      <w:pPr/>
      <w:r>
        <w:rPr>
          <w:lang w:val="hi_IN" w:bidi="hi_IN"/>
        </w:rPr>
      </w:r>
      <w:r>
        <w:rPr>
          <w:lang w:val="hi_IN" w:bidi="hi_IN"/>
        </w:rPr>
        <w:t>पौलुस तीमुथियुस के नाम पौलुस के दूसरे पत्र के इस भाग की शुरुआत एक बड़े घर के उदाहरण से करता है। पौलुस शायद पहली शताब्दी के इफिसुस में रहने वाले किसी बहुत धनी व्यक्ति के घर के बारे में सोच रहा है। इस बड़े घर में विभिन्न प्रकार की सामग्रियों से बने हर प्रकार के बर्तन और पात्र होंगे। कुछ बर्तन सोने और चाँदी के बर्तन हैं। अन्य बर्तन लकड़ी और पकी हुई मिट्टी के बर्तन हैं। सोने और चाँदी के बर्तन "सम्मान" के बर्तन हैं। लोग इन बर्तनों का उपयोग विशेष अवसरों के लिए करते हैं और इन बर्तनों को हर किसी के देखने के लिए शेल्फ पर रखते हैं। लकड़ी और पकी हुई मिट्टी के बने बर्तन “अनादर” के बर्तन हैं। लोग इन बर्तनों का उपयोग कूड़ेदान या शौचालय जैसी सामान्य चीजों के लिए करते हैं।</w:t>
      </w:r>
    </w:p>
    <w:p>
      <w:pPr/>
      <w:r>
        <w:rPr>
          <w:lang w:val="hi_IN" w:bidi="hi_IN"/>
        </w:rPr>
      </w:r>
      <w:r>
        <w:rPr>
          <w:lang w:val="hi_IN" w:bidi="hi_IN"/>
        </w:rPr>
        <w:t>पौलुस अलग-अलग बर्तनों वाले बड़े घर के उदाहरण का उपयोग तीमुथियुस को यह प्रोत्साहित करने के लिए करता है कि वह उन बर्तनों के समान बने जिनका उपयोग लोग “आदर” के कार्यों के लिए करते हैं। तीमुथियुस वह सब करने से बचकर ऐसा कर सकता है जो झूठे शिक्षक करते हैं। जब कोई व्यक्ति झूठे शिक्षकों की तरह व्यवहार करने से बचता है, तो परमेश्वर उस व्यक्ति का उपयोग परमेश्वर के अच्छे उद्देश्यों के लिए कर सकता है, जैसे कोई व्यक्ति सोने और चाँदी के बर्तनों का उपयोग अच्छे उद्देश्यों के लिए करता है।</w:t>
      </w:r>
    </w:p>
    <w:p>
      <w:pPr/>
      <w:r>
        <w:rPr>
          <w:lang w:val="hi_IN" w:bidi="hi_IN"/>
        </w:rPr>
      </w:r>
      <w:r>
        <w:rPr>
          <w:lang w:val="hi_IN" w:bidi="hi_IN"/>
        </w:rPr>
        <w:t>यहाँ रुकें और सोने के बर्तनों और मिट्टी के बर्तनों की तस्वीरें देखें। समूह में इन प्रश्नों पर चर्चा करें: आपके घर में किस प्रकार के बर्तन हैं? आप अपने घर में अलग-अलग उद्देश्यों के लिए अलग-अलग बर्तनों का उपयोग कैसे करते हैं? इस ऑडियो को यहाँ रोकें।</w:t>
      </w:r>
    </w:p>
    <w:p>
      <w:pPr/>
      <w:r>
        <w:rPr>
          <w:lang w:val="hi_IN" w:bidi="hi_IN"/>
        </w:rPr>
      </w:r>
      <w:r>
        <w:rPr>
          <w:lang w:val="hi_IN" w:bidi="hi_IN"/>
        </w:rPr>
        <w:t xml:space="preserve">हालाँकि तीमुथियुस एक अगुवा है, फिर भी तीमुथियुस एक जवान व्यक्ति भी है। अपने पहले पत्र में, पौलुस ने तीमुथियुस से कहा था कि वह किसी को भी उसकी युवावस्था के कारण उसका तिरस्कार न करने दे। इसके बजाय, तीमुथियुस को अपनी बातचीत और अपने आचरण के द्वारा दूसरों के लिए एक आदर्श बनना था। यहाँ, पौलुस तीमुथियुस को निर्देश देता है कि वह युवावस्था की अभिलाषाओं से वैसे ही </w:t>
      </w:r>
      <w:r>
        <w:rPr>
          <w:b/>
          <w:lang w:val="hi_IN" w:bidi="hi_IN"/>
        </w:rPr>
        <w:t>भागे</w:t>
      </w:r>
      <w:r>
        <w:rPr>
          <w:lang w:val="hi_IN" w:bidi="hi_IN"/>
        </w:rPr>
        <w:t xml:space="preserve">, जैसे कोई व्यक्ति किसी खतरनाक वस्तु से भागता है। जवानी के जुनून या इच्छाएँ वे काम हैं जो युवा अक्सर करना चाहते हैं और जो परमेश्वर की व्यवस्थाओं का पालन नहीं करते हैं। कभी-कभी ये इच्छाएँ यौन पाप होती हैं। चूंकि ये अभिलाषाएं बहुत आकर्षक हैं, इसलिए तीमुथियुस को उनसे बचने के लिए बहुत सावधान रहना है। इसके बजाय, तीमुथियुस को उन गुणों की </w:t>
      </w:r>
      <w:r>
        <w:rPr>
          <w:b/>
          <w:lang w:val="hi_IN" w:bidi="hi_IN"/>
        </w:rPr>
        <w:t>ओर</w:t>
      </w:r>
      <w:r>
        <w:rPr>
          <w:lang w:val="hi_IN" w:bidi="hi_IN"/>
        </w:rPr>
        <w:t xml:space="preserve"> दौड़ना चाहिए जो यीशु के अनुयायी के रूप में जीवन जीने के साथ चलते हैं, जैसे कि परमेश्वर के साथ सही संबंध रखना, यीशु का अनुसरण करने के लिए समर्पित रहना, परमेश्वर और तीमुथियुस के आसपास के लोगों से प्रेम करना, और सबके साथ शांतिपूर्ण संबंध बनाए रखना। पौलुस चाहता है कि तीमुथियुस अन्य विश्वासियों के साथ इन गुणों का अभ्यास करे।</w:t>
      </w:r>
    </w:p>
    <w:p>
      <w:pPr/>
      <w:r>
        <w:rPr>
          <w:lang w:val="hi_IN" w:bidi="hi_IN"/>
        </w:rPr>
      </w:r>
      <w:r>
        <w:rPr>
          <w:lang w:val="hi_IN" w:bidi="hi_IN"/>
        </w:rPr>
        <w:t>यहाँ रुकें और समूह में इस प्रश्न पर चर्चा करें: कुछ ऐसे जुनून या गहरी इच्छाएँ क्या हैं, जो अक्सर युवाओं में होती हैं और उनके लिए बुरी हैं? ऐसी कौन-सी बातें या अभिलाषाएँ हैं जिनसे अब आप दूर रहते हैं क्योंकि आप बड़े हो गए हैं, या क्योंकि आप यीशु पर विश्वास करने वाले हैं? इस ऑडियो को यहाँ रोकें।</w:t>
      </w:r>
    </w:p>
    <w:p>
      <w:pPr/>
      <w:r>
        <w:rPr>
          <w:lang w:val="hi_IN" w:bidi="hi_IN"/>
        </w:rPr>
      </w:r>
      <w:r>
        <w:rPr>
          <w:lang w:val="hi_IN" w:bidi="hi_IN"/>
        </w:rPr>
        <w:t>उस समय रोमी साम्राज्य के लोग बुद्धि और ज्ञान पर सार्वजनिक रूप से चर्चा करना पसंद करते थे। लोगों के लिए सामाजिक मुद्दों और व्यक्तिगत विचारों पर उत्साहपूर्वक चर्चा करना सामान्य बात थी। याद रखें कि जब पौलुस एथेंस में दार्शनिकों से मिला था, तब उसका सामना ऐसे ही लोगों से हुआ था। पौलुस इस भाग का समापन करते हुए तीमुथियुस को निर्देश देता है कि जो झूठे शिक्षक बातें बनाने और व्यर्थ वाद-विवाद में पड़ने के शौकीन हैं, उनसे किस प्रकार सबसे उचित रीति से व्यवहार करना चाहिए। व्यर्थ की बातों में उनके साथ उलझने के बजाय, तीमुथियुस को उनके प्रति धैर्य रखना था और उन्हें नम्रता से सुधारना था। आशा है कि तीमुथियुस इन लोगों को पश्चाताप करने या अपने व्यवहार से मुड़ने और सही काम करना शुरू करने के लिए प्रेरित कर सकेगा। तब लोग सत्य को समझेंगे और शैतान के फंदे से बच निकलने के योग्य हो जाएँगे। शैतान लोगों को फँसाने का प्रयास करता है, जैसे कोई शिकारी किसी पशु को फंदे में फँसाता है। शैतान उन लोगों को अपना बंदी बनाना चाहता है ताकि वे लोग वही करें जो शैतान उन लोगों से करवाना चाहता है।</w:t>
      </w:r>
    </w:p>
    <w:p>
      <w:pPr/>
      <w:r>
        <w:rPr>
          <w:lang w:val="hi_IN" w:bidi="hi_IN"/>
        </w:rPr>
      </w:r>
      <w:r>
        <w:rPr>
          <w:lang w:val="hi_IN" w:bidi="hi_IN"/>
        </w:rPr>
        <w:t>यहाँ रुकें और एक फंदे या जानवरों को पकड़ने वाले जाल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2 तीमुथियुस 2:20–26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लोगों की तुलना एक बड़े घर के बर्तनों या पात्रों से करता है। यह शायद एक धनी व्यक्ति का घर है। कुछ बर्तन बहुमूल्य धातुओं के बने होते हैं, और उनका उपयोग विशेष अवसरों के लिए किया जाता है। अन्य बर्तन लकड़ी या मिट्टी के बने होते हैं, और लोग उनका उपयोग सामान्य कार्यों के लिए करते हैं। पौलुस तीमुथियुस से कहता है कि यदि कोई व्यक्ति स्वयं को झूठे शिक्षकों के चाल-चलन से शुद्ध कर ले, तो वह आदर के योग्य पात्र बन जाएगा।</w:t>
      </w:r>
    </w:p>
    <w:p>
      <w:pPr/>
      <w:r>
        <w:rPr>
          <w:lang w:val="hi_IN" w:bidi="hi_IN"/>
        </w:rPr>
      </w:r>
      <w:r>
        <w:rPr>
          <w:b/>
          <w:lang w:val="hi_IN" w:bidi="hi_IN"/>
        </w:rPr>
        <w:t>दूसरे भाग में:</w:t>
      </w:r>
      <w:r>
        <w:rPr>
          <w:lang w:val="hi_IN" w:bidi="hi_IN"/>
        </w:rPr>
        <w:t xml:space="preserve"> तीमुथियुस को सम्मान का पात्र बनने के लिए प्रोत्साहित करने के लिए, पौलुस तीमुथियुस से कहता है कि वह जवानी की इच्छाओं से दूर भागकर धार्मिकता, विश्वास, प्रेम और शांति का अनुसरण करे। पौलुस चाहता है कि तीमुथियुस गलत काम न करने में बहुत सावधान रहे, और सही बातों को चुनने में बहुत सावधान रहे। यह उस व्यक्ति के समान होगा जो खतरे से भागता है और सुरक्षा की ओर दौड़ता है। तीमुथियुस को उन अन्य विश्वासियों के साथ सुरक्षा की ओर बढ़ना है, जो शुद्ध मन से परमेश्वर का अनुसरण करते हैं।</w:t>
      </w:r>
    </w:p>
    <w:p>
      <w:pPr/>
      <w:r>
        <w:rPr>
          <w:lang w:val="hi_IN" w:bidi="hi_IN"/>
        </w:rPr>
      </w:r>
      <w:r>
        <w:rPr>
          <w:b/>
          <w:lang w:val="hi_IN" w:bidi="hi_IN"/>
        </w:rPr>
        <w:t>तीसरे भाग में:</w:t>
      </w:r>
      <w:r>
        <w:rPr>
          <w:lang w:val="hi_IN" w:bidi="hi_IN"/>
        </w:rPr>
        <w:t xml:space="preserve"> पौलुस तीमुथियुस को सिखाता है कि झूठे शिक्षकों से किस प्रकार सबसे उत्तम रीति से व्यवहार करना चाहिए। पौलुस तीमुथियुस को प्रोत्साहित करता है कि वह उन लोगों को नम्रता से सुधारे।</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अन्य विश्वासी</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बड़ा घर कलीसिया का प्रतिनिधित्व करता है। इस बड़े घर में लोग आदर के बर्तनों और अनादर के बर्तनों, दोनों का उपयोग करते हैं। हालाँकि, लोग विशेष उद्देश्यों के लिए आदर के बर्तनों का उपयोग करते हैं। लोग सामान्य उद्देश्यों के लिए अपमान के बर्तनों का उपयोग करते हैं। पौलुस आदर के बर्तनों की तुलना उन लोगों से करता है जिनका उपयोग परमेश्वर, हमारे स्वामी, अपने उद्देश्यों के लिए करते हैं। पौलुस अपमान के बर्तनों की तुलना झूठे शिक्षकों से करता है। कोई व्यक्ति झूठे शिक्षकों की गलत शिक्षाओं से दूर रहकर आदर के बर्तन के समान बन सकता है। पौलुस कहता है कि विश्वासियों को अपने आप को उस तरह साफ करना चाहिए जैसे वे एक गंदे बर्तन को साफ करते हैं। पौलुस विश्वासियों से यह नहीं कह रहा कि वे अपने शरीर को वैसे पानी से धोएँ जैसे कोई गंदे बर्तन को धोता है, बल्कि वह यह कह रहा है कि वे बुरे काम करना और झूठे शिक्षकों का अनुसरण करना छोड़ दें।</w:t>
      </w:r>
    </w:p>
    <w:p>
      <w:pPr/>
      <w:r>
        <w:rPr>
          <w:lang w:val="hi_IN" w:bidi="hi_IN"/>
        </w:rPr>
      </w:r>
      <w:r>
        <w:rPr>
          <w:lang w:val="hi_IN" w:bidi="hi_IN"/>
        </w:rPr>
        <w:t>यहाँ रुकें और समूह में चर्चा करें: आप उन लोगों के बारे में कैसे बात करेंगे जो स्वयं को शुद्ध कर रहे हैं ताकि वे आदर के बर्तन बन सकें? इस ऑडियो को यहाँ रोकें।</w:t>
      </w:r>
    </w:p>
    <w:p>
      <w:pPr/>
      <w:r>
        <w:rPr>
          <w:lang w:val="hi_IN" w:bidi="hi_IN"/>
        </w:rPr>
      </w:r>
      <w:r>
        <w:rPr>
          <w:lang w:val="hi_IN" w:bidi="hi_IN"/>
        </w:rPr>
        <w:t>पौलुस आगे समझाता है कि तीमुथियुस आदर का बर्तन कैसे बन सकता है। अब पौलुस तीमुथियुस को सिखाता है कि वह युवाओं में सामान्य रूप से पाई जाने वाली पापमय अभिलाषाओं, या वासनाओं से कैसे बचे। पौलुस तीमुथियुस की तुलना ऐसे व्यक्ति से करता है जिसे खतरनाक बातों से भाग जाना चाहिए। उसी प्रकार, तीमुथियुस को उन पापमय अभिलाषाओं से दूर भागना चाहिए जो बहुत-से युवाओं में पाई जाती हैं। यह तथ्य कि तीमुथियुस को "भागना" है, यह दर्शाता है कि तीमुथियुस को जवानी की अभिलाषाओं का विरोध करने के लिए कड़ा प्रयास करना चाहिए। जब तीमुथियुस पाप से दूर भागता है, तब तीमुथियुस अच्छे कार्यों की ओर दौड़ता है। पौलुस तीमुथियुस से कहता है कि वह उस तरीके से व्यवहार करे जो धर्मी, विश्वासयोग्य, प्रेमपूर्ण और शांतिपूर्ण हो। दूसरे शब्दों में, तीमुथियुस को धर्मी होना चाहिए, या परमेश्वर के साथ सही संबंध में होना चाहिए। तीमुथियुस को विश्वासयोग्य होना चाहिए, जिसका अर्थ है कि तीमुथियुस को वही करना चाहिए जो परमेश्वर ने तीमुथियुस से करने के लिए कहा है। तीमुथियुस को परमेश्वर से प्रेम करना चाहिए और दूसरों से प्रेम करना चाहिए। और अंत में, तीमुथियुस को शांतिपूर्ण होना चाहिए, या अन्य लोगों के साथ अच्छे संबंध रखने चाहिए। पौलुस कहता है कि तीमुथियुस को शुद्ध मन वाले अन्य विश्वासियों के साथ मिलकर इन गुणों का अनुसरण करना चाहिए। ये अन्य विश्वासी भी आदर के बर्तनों के समान हैं, जो इन्हीं गुणों के अनुसार जीवन जीने की इच्छा रखते हैं। ये विश्वासी "परमेश्वर को पुकारते हैं," अर्थात् ये विश्वासी "परमेश्वर की आराधना" करते हैं, या "परमेश्वर से प्रार्थना" करते हैं। ये विश्वासी शुद्ध या निर्मल मन से परमेश्वर की आराधना करते हैं या उससे प्रार्थना करते हैं, जिसका अर्थ है कि इन विश्वासियों का परमेश्वर के साथ अच्छा संबंध है।</w:t>
      </w:r>
    </w:p>
    <w:p>
      <w:pPr/>
      <w:r>
        <w:rPr>
          <w:lang w:val="hi_IN" w:bidi="hi_IN"/>
        </w:rPr>
      </w:r>
      <w:r>
        <w:rPr>
          <w:lang w:val="hi_IN" w:bidi="hi_IN"/>
        </w:rPr>
        <w:t>यहाँ रुकें और समूह में चर्चा करें कि आप उन लोगों का वर्णन कैसे करेंगे जो शुद्ध मन से परमेश्वर को पुकारते हैं। इस ऑडियो को यहाँ रोकें।</w:t>
      </w:r>
    </w:p>
    <w:p>
      <w:pPr/>
      <w:r>
        <w:rPr>
          <w:lang w:val="hi_IN" w:bidi="hi_IN"/>
        </w:rPr>
      </w:r>
      <w:r>
        <w:rPr>
          <w:lang w:val="hi_IN" w:bidi="hi_IN"/>
        </w:rPr>
        <w:t xml:space="preserve">तीसरे भाग में, पौलुस तीमुथियुस को प्रभु का सेवक कहता है। पौलुस शायद उन सभी लोगों की ओर संकेत कर रहा हो जो कलीसिया में पासवानों या सेवकों के रूप में प्रभु की सेवा करते हैं। पौलुस तीमुथियुस को बताता है कि प्रभु के सेवक को कलीसिया के झूठे शिक्षकों से निपटने का सबसे प्रभावी तरीका क्या है। पौलुस तीमुथियुस को निर्देश देता है कि वह मूर्खतापूर्ण, व्यर्थ और महत्वहीन बातों पर होने वाले वाद-विवाद में भाग लेने से इनकार करे। शैतान लोगों को इन वाद-विवादों में उसी प्रकार फँसा लेता है, जैसे कोई शिकारी पशुओं को फंदे में फँसा लेता है। शैतान लोगों को फँसाना चाहता है ताकि वे वह करें जो शैतान उनसे करवाना चाहता है, न कि वह जो परमेश्वर उनसे करवाना चाहता है। हालाँकि, तीमुथियुस को लोगों को शिक्षा देनी चाहिए और गलतियों को </w:t>
      </w:r>
      <w:r>
        <w:rPr>
          <w:b/>
          <w:lang w:val="hi_IN" w:bidi="hi_IN"/>
        </w:rPr>
        <w:t>नम्रता से</w:t>
      </w:r>
      <w:r>
        <w:rPr>
          <w:lang w:val="hi_IN" w:bidi="hi_IN"/>
        </w:rPr>
        <w:t xml:space="preserve"> सुधारना चाहिए, इस आशा के साथ कि तीमुथियुस के विरोधी मन फिराएँगे और परमेश्वर के वचन के सत्य को स्वीकार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तो आप पौलुस, तीमुथियुस और कहानी की वस्तुओं, जैसे बर्तनों, को दर्शाने के लिए चित्रों या वस्तुओं का उपयोग कर सकते हैं।</w:t>
      </w:r>
    </w:p>
    <w:p>
      <w:pPr/>
      <w:r>
        <w:rPr>
          <w:lang w:val="hi_IN" w:bidi="hi_IN"/>
        </w:rPr>
      </w:r>
      <w:r>
        <w:rPr>
          <w:lang w:val="hi_IN" w:bidi="hi_IN"/>
        </w:rPr>
        <w:t>याद रखें कि पौलुस तीमुथियुस को सिखा रहा है कि वह ऐसा व्यक्ति कैसे बने जिसे परमेश्वर हर अच्छे काम के लिए उपयोग कर सके। पौलुस एक बड़े घर और उसमें रखे विभिन्न प्रकार के बर्तनों की कहानी से आरम्भ करता है। आप अपनी टीम के एक सदस्य को दो कटोरे लेकर कमरे में प्रवेश करवा सकते हैं। वह व्यक्ति एक कटोरे को शेल्फ पर रख सकता है और उस कटोरे के अंदर एक मोमबत्ती रख सकता है। इसके बाद वह व्यक्ति दूसरे कटोरे को फर्श पर रख सकता है और उस कटोरे के अंदर कूड़ा फेंक सकता है। ये कटोरे आदर के बर्तनों और अनादर के बर्तनों का प्रतिनिधित्व करते हैं।</w:t>
      </w:r>
    </w:p>
    <w:p>
      <w:pPr/>
      <w:r>
        <w:rPr>
          <w:lang w:val="hi_IN" w:bidi="hi_IN"/>
        </w:rPr>
      </w:r>
      <w:r>
        <w:rPr>
          <w:lang w:val="hi_IN" w:bidi="hi_IN"/>
        </w:rPr>
        <w:t>पौलुस तीमुथियुस को बताता है कि एक व्यक्ति ऐसा कैसे बन सकता है जिसे परमेश्वर उपयोग कर सके। पौलुस तीमुथियुस से कहता है कि वह झूठे शिक्षकों के व्यवहार और युवावस्था की अभिलाषाओं से दूर रहे। पौलुस तीमुथियुस को अन्य विश्वासियों के साथ अच्छे आचरण का अभ्यास करने के लिए प्रोत्साहित करता है। आप टीम के सदस्य से दूसरे कटोरे का कूड़ा बाहर फेंकने और उस कटोरे को धोने के लिए कह सकते हैं। इसके बाद टीम का सदस्य धुले हुए कटोरे को शेल्फ पर रख सकता है और उस कटोरे के अंदर एक मोमबत्ती रख सकता है। यह दर्शाता है कि एक व्यक्ति शुद्ध हो जाता है और परमेश्वर उसे एक बेहतर उद्देश्य के लिए उपयोग करता है।</w:t>
      </w:r>
    </w:p>
    <w:p>
      <w:pPr/>
      <w:r>
        <w:rPr>
          <w:lang w:val="hi_IN" w:bidi="hi_IN"/>
        </w:rPr>
      </w:r>
      <w:r>
        <w:rPr>
          <w:lang w:val="hi_IN" w:bidi="hi_IN"/>
        </w:rPr>
        <w:t>तीमुथियुस की भूमिका निभाने वाला टीम का सदस्य लोगों के दो समूहों के बीच खड़ा हो सकता है। एक समूह उन बुरी बातों का प्रतिनिधित्व कर सकता है जिनसे तीमुथियुस को बचना चाहिए। दूसरा समूह उस भलाई का प्रतिनिधित्व कर सकता है जिसकी ओर तीमुथियुस दौड़ता है। जब तीमुथियुस अच्छे समूह की ओर बढ़ता है, तो टीम के अन्य सदस्य तीमुथियुस के साथ शामिल हो सकते हैं। यह दिखाएँ कि तीमुथियुस जानबूझकर एक तरफ खड़े उन लोगों से दूर रहता है जो एक-दूसरे से बहस कर रहे हैं।</w:t>
      </w:r>
    </w:p>
    <w:p>
      <w:pPr/>
      <w:r>
        <w:rPr>
          <w:lang w:val="hi_IN" w:bidi="hi_IN"/>
        </w:rPr>
      </w:r>
      <w:r>
        <w:rPr>
          <w:lang w:val="hi_IN" w:bidi="hi_IN"/>
        </w:rPr>
        <w:t>दिखाएँ कि तीमुथियुस के विरोधी किसी चीज़ में फँसे हुए हैं। तीमुथियुस कोमलता से इन विरोधियों को शिक्षा देता है। जब तीमुथियुस विरोधियों को निर्देश देता है, तो विरोधी जाल से मुक्त हो जाते हैं।</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2:20–26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अन्य विश्वासी</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कि बर्तनों के दो प्रकार होते हैं—सोने और चाँदी के बर्तन, जिनका उपयोग लोग महत्वपूर्ण कार्यों के लिए करते हैं, और लकड़ी तथा मिट्टी के बर्तन, जिनका उपयोग लोग साधारण कार्यों के लिए करते हैं। यदि लोग स्वयं को शुद्ध करें, तो वे उन सोने और चाँदी के बर्तनों के समान होंगे जिनका उपयोग लोग आदरपूर्ण या महत्वपूर्ण कार्यों के लिए करते हैं। परमेश्वर उन लोगों का उपयोग करने में सक्षम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लोगों से पूछें, "आप क्या महसूस कर रहे हैं या क्या सोच रहे हैं?" कोई व्यक्ति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भाग में, पौलुस तीमुथियुस से कहता है कि वह बुरी अभिलाषाओं से भागे और ऐसे कार्य करे जो धार्मिक, विश्वासयोग्य, प्रेमपूर्ण और मेल बढ़ाने वाले हों। तीमुथियुस को यह सब उन अन्य लोगों के साथ मिलकर करना चाहिए जो भी यीशु से प्रेम करते हैं और इस प्रकार जीवन जीने का प्रयास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कोई व्यक्ति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अन्तिम भाग में, पौलुस तीमुथियुस से कहता है कि वह लड़ाई-झगड़ा और वाद-विवाद न करे, बल्कि तीमुथियुस के विरोधियों को नम्रता से सुधारे। पौलुस समझाता है कि ये विरोधी शैतान के जाल में फँस गए हैं। यदि ये लोग अपनी गलती का पश्चाताप करते हैं, तो ये लोग इस जाल से बच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में से एक से पूछें, "आप क्या महसूस कर रहे हैं या क्या सोच रहे हैं?" कोई व्यक्ति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2:20–26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यदि लोग स्वयं को शुद्ध करें, तो परमेश्वर उन्हें </w:t>
      </w:r>
      <w:r>
        <w:rPr>
          <w:b/>
          <w:lang w:val="hi_IN" w:bidi="hi_IN"/>
        </w:rPr>
        <w:t>पवित्र</w:t>
      </w:r>
      <w:r>
        <w:rPr>
          <w:lang w:val="hi_IN" w:bidi="hi_IN"/>
        </w:rPr>
        <w:t xml:space="preserve"> करेगा, अर्थात् उन्हें अपने विशेष उद्देश्यों के लिए अलग ठहराएगा। पवित्र के लिए उसी शब्द का उपयोग करें जिसका उपयोग आपने पहले किया है, और पवित्र के लिए मुख्य शब्दावली देखें।</w:t>
      </w:r>
    </w:p>
    <w:p>
      <w:pPr/>
      <w:r>
        <w:rPr>
          <w:lang w:val="hi_IN" w:bidi="hi_IN"/>
        </w:rPr>
      </w:r>
      <w:r>
        <w:rPr>
          <w:lang w:val="hi_IN" w:bidi="hi_IN"/>
        </w:rPr>
        <w:t xml:space="preserve">पौलुस सही काम करने वाले लोगों और गलत काम करने वाले लोगों की तुलना विभिन्न प्रकार के बर्तनों से करता है। सोने और चाँदी के बर्तन आदर के योग्य होते हैं और </w:t>
      </w:r>
      <w:r>
        <w:rPr>
          <w:b/>
          <w:lang w:val="hi_IN" w:bidi="hi_IN"/>
        </w:rPr>
        <w:t>स्वामी</w:t>
      </w:r>
      <w:r>
        <w:rPr>
          <w:lang w:val="hi_IN" w:bidi="hi_IN"/>
        </w:rPr>
        <w:t xml:space="preserve"> के लिए उपयोगी होते हैं। यहाँ, स्वामी वह व्यक्ति है जो घर के सभी सेवकों का प्रभारी है। इस भाग में, यह शब्द परमेश्वर को दर्शाता है, जो सभी का स्वामी है।</w:t>
      </w:r>
    </w:p>
    <w:p>
      <w:pPr/>
      <w:r>
        <w:rPr>
          <w:lang w:val="hi_IN" w:bidi="hi_IN"/>
        </w:rPr>
      </w:r>
      <w:r>
        <w:rPr>
          <w:lang w:val="hi_IN" w:bidi="hi_IN"/>
        </w:rPr>
        <w:t>यहाँ रुकें और समूह में चर्चा करें कि आप यहाँ स्वामी के लिए किस शब्द का उपयोग करेंगे। स्वामी की पूरी परिभाषा के लिए मुख्य शब्दावली देखें। इस ऑडियो को यहाँ रोकें।</w:t>
      </w:r>
    </w:p>
    <w:p>
      <w:pPr/>
      <w:r>
        <w:rPr>
          <w:lang w:val="hi_IN" w:bidi="hi_IN"/>
        </w:rPr>
      </w:r>
      <w:r>
        <w:rPr>
          <w:lang w:val="hi_IN" w:bidi="hi_IN"/>
        </w:rPr>
        <w:t xml:space="preserve">पौलुस तीमुथियुस से कहता है कि वह जवानी की अभिलाषाओं से दूर भागे और </w:t>
      </w:r>
      <w:r>
        <w:rPr>
          <w:b/>
          <w:lang w:val="hi_IN" w:bidi="hi_IN"/>
        </w:rPr>
        <w:t>धार्मिकता</w:t>
      </w:r>
      <w:r>
        <w:rPr>
          <w:lang w:val="hi_IN" w:bidi="hi_IN"/>
        </w:rPr>
        <w:t xml:space="preserve">, प्रेम, विश्वास और शांति के गुणों का यत्न करे। जब लोग यीशु पर विश्वास करते हैं, तो परमेश्वर उन्हें </w:t>
      </w:r>
      <w:r>
        <w:rPr>
          <w:b/>
          <w:lang w:val="hi_IN" w:bidi="hi_IN"/>
        </w:rPr>
        <w:t>धर्मी</w:t>
      </w:r>
      <w:r>
        <w:rPr>
          <w:lang w:val="hi_IN" w:bidi="hi_IN"/>
        </w:rPr>
        <w:t xml:space="preserve"> ठहराता है, अर्थात् उनका परमेश्वर के साथ अच्छा संबंध हो जाता है।</w:t>
      </w:r>
    </w:p>
    <w:p>
      <w:pPr/>
      <w:r>
        <w:rPr>
          <w:lang w:val="hi_IN" w:bidi="hi_IN"/>
        </w:rPr>
      </w:r>
      <w:r>
        <w:rPr>
          <w:lang w:val="hi_IN" w:bidi="hi_IN"/>
        </w:rPr>
        <w:t>यहाँ रुकें और समूह के रूप में चर्चा करें कि आप धार्मिकता के लिए किन शब्दों या वाक्यांशों का उपयोग करेंगे। धार्मिकता के लिए उसी शब्द का उपयोग करें जिसका उपयोग आपने बाइबल की पिछली पुस्तकों में किया है। धार्मिकता के बारे में अधिक जानकारी के लिए मुख्य शब्दावली देखें। इस ऑडियो को यहाँ रोकें।</w:t>
      </w:r>
    </w:p>
    <w:p>
      <w:pPr/>
      <w:r>
        <w:rPr>
          <w:lang w:val="hi_IN" w:bidi="hi_IN"/>
        </w:rPr>
      </w:r>
      <w:r>
        <w:rPr>
          <w:b/>
          <w:lang w:val="hi_IN" w:bidi="hi_IN"/>
        </w:rPr>
        <w:t>विश्वास</w:t>
      </w:r>
      <w:r>
        <w:rPr>
          <w:lang w:val="hi_IN" w:bidi="hi_IN"/>
        </w:rPr>
        <w:t xml:space="preserve">, </w:t>
      </w:r>
      <w:r>
        <w:rPr>
          <w:b/>
          <w:lang w:val="hi_IN" w:bidi="hi_IN"/>
        </w:rPr>
        <w:t>शांति</w:t>
      </w:r>
      <w:r>
        <w:rPr>
          <w:lang w:val="hi_IN" w:bidi="hi_IN"/>
        </w:rPr>
        <w:t xml:space="preserve"> और </w:t>
      </w:r>
      <w:r>
        <w:rPr>
          <w:b/>
          <w:lang w:val="hi_IN" w:bidi="hi_IN"/>
        </w:rPr>
        <w:t>प्रेम</w:t>
      </w:r>
      <w:r>
        <w:rPr>
          <w:lang w:val="hi_IN" w:bidi="hi_IN"/>
        </w:rPr>
        <w:t xml:space="preserve"> के लिए उन्हीं शब्दों का उपयोग करें जिनका उपयोग आपने पिछले भागों में किया है। यदि आवश्यक हो, तो विश्वास और शांति की पूर्ण परिभाषाओं के लिए मुख्य शब्दावली देखें।</w:t>
      </w:r>
    </w:p>
    <w:p>
      <w:pPr/>
      <w:r>
        <w:rPr>
          <w:lang w:val="hi_IN" w:bidi="hi_IN"/>
        </w:rPr>
      </w:r>
      <w:r>
        <w:rPr>
          <w:lang w:val="hi_IN" w:bidi="hi_IN"/>
        </w:rPr>
        <w:t xml:space="preserve">पौलुस कहता है कि तीमुथियुस को उन अन्य विश्वासियों के साथ मिलकर अच्छे गुणों का अनुसरण करना चाहिए जिनका </w:t>
      </w:r>
      <w:r>
        <w:rPr>
          <w:b/>
          <w:lang w:val="hi_IN" w:bidi="hi_IN"/>
        </w:rPr>
        <w:t>शुद्ध मन</w:t>
      </w:r>
      <w:r>
        <w:rPr>
          <w:lang w:val="hi_IN" w:bidi="hi_IN"/>
        </w:rPr>
        <w:t xml:space="preserve"> भी है। शुद्ध मन वाले लोग वे लोग हैं जो यीशु का बहुत अच्छी तरह से अनुसरण भी करना चाहते हैं। वे लोग यीशु के अतिरिक्त किसी और का अनुसरण करने के बारे में नहीं सोचते।</w:t>
      </w:r>
    </w:p>
    <w:p>
      <w:pPr/>
      <w:r>
        <w:rPr>
          <w:lang w:val="hi_IN" w:bidi="hi_IN"/>
        </w:rPr>
      </w:r>
      <w:r>
        <w:rPr>
          <w:lang w:val="hi_IN" w:bidi="hi_IN"/>
        </w:rPr>
        <w:t>यहाँ रुकें और समूह में चर्चा करें कि आप शुद्ध मन के लिए किन शब्दों या वाक्यांशों का उपयोग करेंगे। शुद्ध और मन के लिए उन्हीं शब्दों का उपयोग करें जिनका उपयोग आपने बाइबल की पिछली पुस्तकों में किया है। शुद्ध और मन के बारे में अधिक जानकारी के लिए मुख्य शब्दावली देखें। इस ऑडियो को यहाँ रोकें।</w:t>
      </w:r>
    </w:p>
    <w:p>
      <w:pPr/>
      <w:r>
        <w:rPr>
          <w:lang w:val="hi_IN" w:bidi="hi_IN"/>
        </w:rPr>
      </w:r>
      <w:r>
        <w:rPr>
          <w:lang w:val="hi_IN" w:bidi="hi_IN"/>
        </w:rPr>
        <w:t xml:space="preserve">क्योंकि तीमुथियुस </w:t>
      </w:r>
      <w:r>
        <w:rPr>
          <w:b/>
          <w:lang w:val="hi_IN" w:bidi="hi_IN"/>
        </w:rPr>
        <w:t>प्रभु</w:t>
      </w:r>
      <w:r>
        <w:rPr>
          <w:lang w:val="hi_IN" w:bidi="hi_IN"/>
        </w:rPr>
        <w:t xml:space="preserve"> का </w:t>
      </w:r>
      <w:r>
        <w:rPr>
          <w:b/>
          <w:lang w:val="hi_IN" w:bidi="hi_IN"/>
        </w:rPr>
        <w:t>दास</w:t>
      </w:r>
      <w:r>
        <w:rPr>
          <w:lang w:val="hi_IN" w:bidi="hi_IN"/>
        </w:rPr>
        <w:t xml:space="preserve"> या </w:t>
      </w:r>
      <w:r>
        <w:rPr>
          <w:b/>
          <w:lang w:val="hi_IN" w:bidi="hi_IN"/>
        </w:rPr>
        <w:t>सेवक</w:t>
      </w:r>
      <w:r>
        <w:rPr>
          <w:lang w:val="hi_IN" w:bidi="hi_IN"/>
        </w:rPr>
        <w:t xml:space="preserve"> है, इसलिए उसे गंभीर वाद-विवाद में नहीं पड़ना चाहिए। सेवक वह व्यक्ति होता है जो किसी दूसरे व्यक्ति के लिए, आमतौर पर बिना वेतन के काम करता है। परमेश्वर का सेवक परमेश्वर के लिए काम करता है। प्रभु के लिए उसी शब्द का उपयोग करें जिसका उपयोग आपने पहले किया है, और प्रभु के बारे में अधिक जानकारी के लिए मुख्य शब्दावली देखें।</w:t>
      </w:r>
    </w:p>
    <w:p>
      <w:pPr/>
      <w:r>
        <w:rPr>
          <w:lang w:val="hi_IN" w:bidi="hi_IN"/>
        </w:rPr>
      </w:r>
      <w:r>
        <w:rPr>
          <w:lang w:val="hi_IN" w:bidi="hi_IN"/>
        </w:rPr>
        <w:t>यहाँ रुकें और समूह में चर्चा करें कि आप सेवक के लिए किस शब्द या वाक्यांश का उपयोग करेंगे। अधिक जानकारी के लिए सेवक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आशा है कि तीमुथियुस के विरोधी </w:t>
      </w:r>
      <w:r>
        <w:rPr>
          <w:b/>
          <w:lang w:val="hi_IN" w:bidi="hi_IN"/>
        </w:rPr>
        <w:t>मनफिराव</w:t>
      </w:r>
      <w:r>
        <w:rPr>
          <w:lang w:val="hi_IN" w:bidi="hi_IN"/>
        </w:rPr>
        <w:t>, या पश्चाताप तक पहुँचेंगे और सत्य को जानेंगे। जब कोई व्यक्ति मन फिराता है, तो वह अपने किए हुए कामों के लिए पछताता है और बदलना चाहता है। वह व्यक्ति बुरे काम करना बंद कर देता है और परमेश्वर की आज्ञा मानना शुरू कर देता है।</w:t>
      </w:r>
    </w:p>
    <w:p>
      <w:pPr/>
      <w:r>
        <w:rPr>
          <w:lang w:val="hi_IN" w:bidi="hi_IN"/>
        </w:rPr>
      </w:r>
      <w:r>
        <w:rPr>
          <w:lang w:val="hi_IN" w:bidi="hi_IN"/>
        </w:rPr>
        <w:t>यहाँ रुकें और समूह में चर्चा करें कि आप मनफिराव के लिए किस शब्द या वाक्यांश का उपयोग करेंगे। अधिक जानकारी के लिए मुख्य शब्दावली में मनफिराव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पौलुस कहता है कि यदि कोई मनफिराव करता है, तो वह व्यक्ति </w:t>
      </w:r>
      <w:r>
        <w:rPr>
          <w:b/>
          <w:lang w:val="hi_IN" w:bidi="hi_IN"/>
        </w:rPr>
        <w:t>शैतान</w:t>
      </w:r>
      <w:r>
        <w:rPr>
          <w:lang w:val="hi_IN" w:bidi="hi_IN"/>
        </w:rPr>
        <w:t xml:space="preserve"> के जाल से बच निकलेगा। शैतान वही है जिसे इब्लीस भी कहा जाता है। शैतान सभी दुष्ट आत्माओं का अगुवा है।</w:t>
      </w:r>
    </w:p>
    <w:p>
      <w:pPr/>
      <w:r>
        <w:rPr>
          <w:lang w:val="hi_IN" w:bidi="hi_IN"/>
        </w:rPr>
      </w:r>
      <w:r>
        <w:rPr>
          <w:lang w:val="hi_IN" w:bidi="hi_IN"/>
        </w:rPr>
        <w:t>यहाँ रुकें और समूह में चर्चा करें कि आप शैतान के लिए किस शब्द या वाक्यांश का उपयोग करेंगे। अधिक जानकारी के लिए मुख्य शब्दावली में शैतान शब्द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2 तीमुथियुस 2:20–26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3:1–9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3:1–9 को सुनें और अपने मन में रखें।</w:t>
      </w:r>
    </w:p>
    <w:p>
      <w:pPr/>
      <w:r>
        <w:rPr>
          <w:lang w:val="hi_IN" w:bidi="hi_IN"/>
        </w:rPr>
      </w:r>
      <w:r>
        <w:rPr>
          <w:lang w:val="hi_IN" w:bidi="hi_IN"/>
        </w:rPr>
        <w:t>यदि सम्भव हो, तो 2 तीमुथियुस 3:1–9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सत्य का विरोध करने वाले लोगों से कैसे व्यवहार करना है, इस विषय में तीमुथियुस को सिखाना पूरा कर चुका है। अब पौलुस चाहता है कि तीमुथियुस अन्तिम दिनों के विषय में एक महत्वपूर्ण बात समझे। ये अन्तिम दिन तब आरम्भ हुए जब यीशु पृथ्वी पर आए, और यीशु के फिर से लौटने तक बने रहेंगे। पौलुस चेतावनी देता है कि कठिन और संकटपूर्ण समय आएगा। इन दिनों में लोग परेशानी उत्पन्न करेंगे और कठिनाइयाँ खड़ी करेंगे। मसीही ऐसी चुनौतियों का सामना करेंगे जो उन मसीहियों को अपने विश्वास पर सवाल उठाने या संदेह करने पर मजबूर कर सकती हैं। पौलुस जिन कठिनाइयों का वर्णन करता है, वे शीघ्र ही आने वाली हैं, न कि बहुत दूर भविष्य में। मसीहियों को यह समझना चाहिए कि वे इन अन्तिम दिनों में जीवन जी रहे हैं। पौलुस तीमुथियुस के साथ नई जानकारी साझा नहीं कर रहा है। इसके बजाय, पौलुस तीमुथियुस को उस बात की याद दिला रहा है जिसे तीमुथियुस पहले से ही जानता है।</w:t>
      </w:r>
    </w:p>
    <w:p>
      <w:pPr/>
      <w:r>
        <w:rPr>
          <w:lang w:val="hi_IN" w:bidi="hi_IN"/>
        </w:rPr>
      </w:r>
      <w:r>
        <w:rPr>
          <w:lang w:val="hi_IN" w:bidi="hi_IN"/>
        </w:rPr>
        <w:t>यहाँ रुकें और समूह में इस प्रश्न पर चर्चा करें: उस समय के बारे में सोचें जब किसी ने आपको आने वाली एक कठिन स्थिति के बारे में चेतावनी दी थी। उस चेतावनी ने आपको तैयारी करने में कैसे मदद की? यदि आपको चेतावनी नहीं मिली होती तो क्या होता? इस ऑडियो को यहाँ रोकें।</w:t>
      </w:r>
    </w:p>
    <w:p>
      <w:pPr/>
      <w:r>
        <w:rPr>
          <w:lang w:val="hi_IN" w:bidi="hi_IN"/>
        </w:rPr>
      </w:r>
      <w:r>
        <w:rPr>
          <w:lang w:val="hi_IN" w:bidi="hi_IN"/>
        </w:rPr>
        <w:t>पौलुस कई बुरे गुणों की सूची देता है जो इन लोगों में किसी विशेष क्रम में नहीं होंगे। ये लोग दूसरों से अधिक स्वयं से प्रेम करेंगे। ये लोग सही काम करने से अधिक धन से प्रेम करेंगे। ये लोग अपनी डींगें मारेंगे और सोचेंगे कि वे बहुत महत्वपूर्ण हैं। ये लोग घमंडी होंगे और दूसरों को तुच्छ समझेंगे। ये लोग दूसरों के बारे में और परमेश्वर के बारे में बुरी बातें कहेंगे। ये लोग अपने माता-पिता की आज्ञा का उल्लंघन करेंगे। ये लोग उस काम के लिए आभारी नहीं होंगे जो दूसरे इन लोगों के लिए करते हैं। ये लोग इस बात की परवाह नहीं करेंगे कि परमेश्वर क्या चाहता है या क्या अच्छा है। ये लोग अन्य लोगों से प्रेम नहीं करेंगे और न ही दया दिखाएँगे। ये लोग उन लोगों को क्षमा नहीं करेंगे जिन्होंने उन्हें चोट पहुँचाई है, भले ही वे लोग माफ़ी माँग लें। ये लोग उन लोगों को नुकसान पहुँचाने के लिए अन्य लोगों के बारे में झूठ बोलेंगे। ये लोग अपने कार्यों या अपने शब्दों को नियंत्रित नहीं करेंगे। ये लोग जंगली पशुओं की तरह क्रूर व्यवहार करेंगे। ये लोग किसी भी ऐसी चीज़ से नफरत करेंगे जो अच्छी या सही है। जब उन्हें इससे लाभ होगा, तो ये लोग अपने मित्रों के विरुद्ध हो जाएँगे। ये लोग परिणामों के बारे में सोचे बिना कार्य करेंगे। ये लोग सोचेंगे कि वे बाकी सभी से बेहतर हैं। ये लोग परमेश्वर से प्रेम करने की अपेक्षा सुख-विलास और आराम से अधिक प्रेम करेंगे।</w:t>
      </w:r>
    </w:p>
    <w:p>
      <w:pPr/>
      <w:r>
        <w:rPr>
          <w:lang w:val="hi_IN" w:bidi="hi_IN"/>
        </w:rPr>
      </w:r>
      <w:r>
        <w:rPr>
          <w:lang w:val="hi_IN" w:bidi="hi_IN"/>
        </w:rPr>
        <w:t>यहाँ रुकें और समूह में इस प्रश्न पर चर्चा करें: बुरे गुणों की इस सूची को सुनें। आप अपने समुदाय में इनमें से कौन से गुण सबसे अधिक देखते हैं? ये गुण लोगों के बीच के संबंधों को कैसे नुकसान पहुँचाते हैं? इस ऑडियो को यहाँ रोकें।</w:t>
      </w:r>
    </w:p>
    <w:p>
      <w:pPr/>
      <w:r>
        <w:rPr>
          <w:lang w:val="hi_IN" w:bidi="hi_IN"/>
        </w:rPr>
      </w:r>
      <w:r>
        <w:rPr>
          <w:lang w:val="hi_IN" w:bidi="hi_IN"/>
        </w:rPr>
        <w:t>ये लोग परमेश्वर का अनुसरण करने और "धर्मी" होने का दिखावा करेंगे। ये लोग धार्मिक सभाओं में जाएँगे और धार्मिक बातें कहेंगे। परन्तु उनके काम दिखाएँगे कि वे वास्तव में परमेश्वर की सामर्थ्य को न तो जानते हैं और न ही उस पर विश्वास करते हैं। ये लोग पवित्र आत्मा को अपने दृष्टिकोण या अपने आचरण को बदलने नहीं देते। पौलुस तीमुथियुस से कहता है कि वह इस तरह के लोगों से दूर रहे। तीमुथियुस को इन लोगों के कार्यों में सम्मिलित नहीं होना चाहिए और न ही उनकी शिक्षाओं का समर्थन करना चाहिए। ये लोग कलीसिया के लिए खतरनाक हैं और दूसरों को परमेश्वर पर विश्वास करने से भटका सकते हैं।</w:t>
      </w:r>
    </w:p>
    <w:p>
      <w:pPr/>
      <w:r>
        <w:rPr>
          <w:lang w:val="hi_IN" w:bidi="hi_IN"/>
        </w:rPr>
      </w:r>
      <w:r>
        <w:rPr>
          <w:lang w:val="hi_IN" w:bidi="hi_IN"/>
        </w:rPr>
        <w:t>पौलुस तीमुथियुस को कड़ी चेतावनी देता है कि वह इन लोगों से दूर रहे। इन झूठे शिक्षकों के पास विशेष तरीके हैं जिनसे वे अपने गलत विचारों को फैलाने का प्रयास करते हैं। ये झूठे शिक्षक गुप्त रूप से घरों में जाते हैं और विशेष रूप से कुछ स्त्रियों को निशाना बनाते हैं। प्राचीन समय में, अनेक विभिन्न धार्मिक समूहों के झूठे शिक्षक अक्सर स्त्रियों के घरों में जाकर उन्हें धोखा देने का प्रयास करते थे। कुछ झूठे शिक्षकों ने संभवतः स्त्रियों पर इसलिए ध्यान केंद्रित किया होगा क्योंकि उन्होंने घर और समुदाय में स्त्रियों की भूमिका के बारे में नए धार्मिक नियम पेश किए थे। झूठे शिक्षक ऐसी स्त्रियों को खोजते हैं जो अपने पिछले पापों के बोझ से दबी हुई हों। ये स्त्रियाँ अपने पिछले कामों के कारण दोषी महसूस करती हैं और अपनी बुरी अभिलाषाओं का अनुसरण करके सुख खोजती हैं। इस कारण ये स्त्रियाँ झूठे शिक्षकों की शिक्षाओं पर विश्वास करने की अधिक सम्भावना रखती हैं।</w:t>
      </w:r>
    </w:p>
    <w:p>
      <w:pPr/>
      <w:r>
        <w:rPr>
          <w:lang w:val="hi_IN" w:bidi="hi_IN"/>
        </w:rPr>
      </w:r>
      <w:r>
        <w:rPr>
          <w:lang w:val="hi_IN" w:bidi="hi_IN"/>
        </w:rPr>
        <w:t>यहाँ रुकें और समूह में इस प्रश्न पर चर्चा करें: ऐसे मौकों के बारे में सोचें जब लोग कुछ नया सीखना चाहते हैं। किस कारण यह जानना कठिन हो जाता है कि कोई शिक्षक सच बोल रहा है या नहीं? लोगों को झूठी शिक्षा को पहचानने में क्या मदद कर सकता है? इस ऑडियो को यहाँ रोकें।</w:t>
      </w:r>
    </w:p>
    <w:p>
      <w:pPr/>
      <w:r>
        <w:rPr>
          <w:lang w:val="hi_IN" w:bidi="hi_IN"/>
        </w:rPr>
      </w:r>
      <w:r>
        <w:rPr>
          <w:lang w:val="hi_IN" w:bidi="hi_IN"/>
        </w:rPr>
        <w:t>पौलुस इन झूठे शिक्षकों की तुलना इस्राएल के इतिहास के दो पुरुषों से करता है। जब मूसा परमेश्वर के लोगों को मिस्र से बाहर ले जाने की कोशिश कर रहा था, तब यन्नेस और यम्ब्रेस ने मूसा का विरोध किया। ये लोग मिस्र के राजा के जादूगर थे। इन लोगों ने उन चमत्कारों की नकल करने का प्रयास किया जो परमेश्वर ने मूसा के माध्यम से किए थे। उसी तरह, तीमुथियुस की कलीसिया के ये झूठे शिक्षक परमेश्वर के बारे में सत्य का विरोध करते हैं। ये झूठे शिक्षक अपनी शिक्षा को परमेश्वर के सत्य के समान दिखाने की कोशिश करते हैं, परन्तु यह शिक्षा झूठी है। ये झूठे शिक्षक परमेश्वर के सत्य के बारे में स्पष्ट रूप से नहीं सोच सकते क्योंकि उनके मन उलझन में हैं। इन शिक्षकों का विश्वास व्यर्थ है क्योंकि उन्होंने परमेश्वर के वास्तविक सत्य को अस्वीकार कर दिया है।</w:t>
      </w:r>
    </w:p>
    <w:p>
      <w:pPr/>
      <w:r>
        <w:rPr>
          <w:lang w:val="hi_IN" w:bidi="hi_IN"/>
        </w:rPr>
      </w:r>
      <w:r>
        <w:rPr>
          <w:lang w:val="hi_IN" w:bidi="hi_IN"/>
        </w:rPr>
        <w:t>पौलुस तीमुथियुस को इस स्थिति के बारे में आशा देता है। ये झूठे शिक्षक लंबे समय तक सफल नहीं होंगे। ये शिक्षक कुछ लोगों को थोड़ी देर के लिए मूर्ख बना सकते हैं। ये शिक्षक शुरुआत में सफल भी दिखाई दे सकते हैं। लेकिन अंततः हर कोई देखेगा कि ये झूठे शिक्षक कितने मूर्ख हैं। यन्नेस और यमब्रेस के साथ ठीक यही हुआ था। शुरू में, यन्नेस और यम्ब्रेस मूसा के कुछ चमत्कारों की नकल कर सकते थे। परन्तु जल्द ही सभी ने देखा कि यन्ना और यमब्रेस वास्तव में वह नहीं कर सकते जो मूसा ने परमेश्वर की सामर्थ्य से किया था। उसी तरह, हर कोई देखेगा कि तीमुथियुस की कलीसिया के इन झूठे शिक्षकों के पास परमेश्वर का सत्य या सामर्थ्य नहीं है।</w:t>
      </w:r>
    </w:p>
    <w:p>
      <w:pPr/>
      <w:r>
        <w:rPr>
          <w:lang w:val="hi_IN" w:bidi="hi_IN"/>
        </w:rPr>
      </w:r>
      <w:r>
        <w:rPr>
          <w:lang w:val="hi_IN" w:bidi="hi_IN"/>
        </w:rPr>
        <w:t>यहाँ रुकें और समूह में इस प्रश्न पर चर्चा करें: कोई ऐसा अनुभव साझा करें जब कोई चीज़ जो शुरू में अच्छी दिखती थी, वह झूठी या नकली निकली। लोगों ने सत्य की खोज कैसे की? उस व्यक्ति के साथ क्या हुआ जो अन्य लोगों को मूर्ख बनाने की कोशिश कर रहा था? इस ऑडियो को यहाँ रोकें।</w:t>
      </w:r>
    </w:p>
    <w:p>
      <w:pPr/>
      <w:r>
        <w:rPr>
          <w:lang w:val="hi_IN" w:bidi="hi_IN"/>
        </w:rPr>
      </w:r>
      <w:r>
        <w:rPr>
          <w:lang w:val="hi_IN" w:bidi="hi_IN"/>
        </w:rPr>
        <w:t>पौलुस चाहता है कि तीमुथियुस इस चेतावनी को समझे ताकि तीमुथियुस कलीसिया की रक्षा कर सके। तीमुथियुस को इस प्रकार के लोगों को पहचानने की आवश्यकता है। तीमुथियुस को झूठे शिक्षकों को पहचानने में विश्वासियों की मदद करने की आवश्यकता है। कलीसिया को परमेश्वर के सत्य में दृढ़ बने रहने की आवश्यकता है। भले ही ये कठिन समय होंगे, फिर भी परमेश्वर के सत्य की विजय होगी।</w:t>
      </w:r>
      <w:r>
        <w:rPr>
          <w:lang w:val="hi_IN" w:bidi="hi_IN"/>
        </w:rPr>
      </w:r>
    </w:p>
    <w:p>
      <w:pPr>
        <w:pStyle w:val="Heading3"/>
      </w:pPr>
      <w:r>
        <w:rPr>
          <w:lang w:val="hi_IN" w:bidi="hi_IN"/>
        </w:rPr>
        <w:t>घटनाओं को समझाना</w:t>
      </w:r>
    </w:p>
    <w:p>
      <w:pPr/>
      <w:r>
        <w:rPr>
          <w:lang w:val="hi_IN" w:bidi="hi_IN"/>
        </w:rPr>
      </w:r>
      <w:r>
        <w:rPr>
          <w:lang w:val="hi_IN" w:bidi="hi_IN"/>
        </w:rPr>
        <w:t>2 तीमुथियुस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तीमुथियुस को उस भयानक समय के बारे में चेतावनी देता है जो अंतिम दिनों में आएगा। पौलुस उन लोगों के बुरे गुणों का वर्णन करता है जो इन दिनों में रहेंगे।</w:t>
      </w:r>
    </w:p>
    <w:p>
      <w:pPr/>
      <w:r>
        <w:rPr>
          <w:lang w:val="hi_IN" w:bidi="hi_IN"/>
        </w:rPr>
      </w:r>
      <w:r>
        <w:rPr>
          <w:b/>
          <w:lang w:val="hi_IN" w:bidi="hi_IN"/>
        </w:rPr>
        <w:t>दूसरे भाग में:</w:t>
      </w:r>
      <w:r>
        <w:rPr>
          <w:lang w:val="hi_IN" w:bidi="hi_IN"/>
        </w:rPr>
        <w:t xml:space="preserve"> पौलुस तीमुथियुस को बताता है कि ये झूठे शिक्षक क्या करते हैं। ये शिक्षक चुपके से घरों में प्रवेश करते हैं और अपने पापों के कारण दोषी महसूस करने वाली स्त्रियों को इस झूठी शिक्षा का अनुसरण करने के लिए बहकाते हैं।</w:t>
      </w:r>
    </w:p>
    <w:p>
      <w:pPr/>
      <w:r>
        <w:rPr>
          <w:lang w:val="hi_IN" w:bidi="hi_IN"/>
        </w:rPr>
      </w:r>
      <w:r>
        <w:rPr>
          <w:b/>
          <w:lang w:val="hi_IN" w:bidi="hi_IN"/>
        </w:rPr>
        <w:t>तीसरे भाग में:</w:t>
      </w:r>
      <w:r>
        <w:rPr>
          <w:lang w:val="hi_IN" w:bidi="hi_IN"/>
        </w:rPr>
        <w:t xml:space="preserve"> पौलुस इन झूठे शिक्षकों की तुलना यन्नेस और यम्ब्रेस से करता है, जो मूसा का विरोध करते थे। पौलुस समझाता है कि तीमुथियुस की कलीसिया के ये झूठे शिक्षक कैसे उन प्राचीन विरोधियों के समान हैं।</w:t>
      </w:r>
    </w:p>
    <w:p>
      <w:pPr/>
      <w:r>
        <w:rPr>
          <w:lang w:val="hi_IN" w:bidi="hi_IN"/>
        </w:rPr>
      </w:r>
      <w:r>
        <w:rPr>
          <w:b/>
          <w:lang w:val="hi_IN" w:bidi="hi_IN"/>
        </w:rPr>
        <w:t>चौथे भाग में:</w:t>
      </w:r>
      <w:r>
        <w:rPr>
          <w:lang w:val="hi_IN" w:bidi="hi_IN"/>
        </w:rPr>
        <w:t xml:space="preserve"> पौलुस तीमुथियुस को यह समझाकर आशा देता है कि ये झूठे शिक्षक लंबे समय तक सफल नहीं होंगे। हर कोई देखेगा कि ये शिक्षक कितने मूर्ख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वे स्त्रियाँ जिन्हें झूठे शिक्षक लक्षित करते हैं</w:t>
      </w:r>
    </w:p>
    <w:p>
      <w:pPr>
        <w:pStyle w:val="ListBullet"/>
        <w:spacing w:line="240" w:lineRule="auto"/>
        <w:ind w:left="720"/>
      </w:pPr>
      <w:r>
        <w:rPr>
          <w:lang w:val="hi_IN" w:bidi="hi_IN"/>
        </w:rPr>
      </w:r>
      <w:r>
        <w:rPr>
          <w:lang w:val="hi_IN" w:bidi="hi_IN"/>
        </w:rPr>
        <w:t>यन्नेस और यम्ब्रेस</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तीमुथियुस को जेल से लिख रहा है। पौलुस जानता है कि पौलुस जल्द ही मर जाएगा। पौलुस यह सुनिश्चित करना चाहता है कि तीमुथियुस यह समझ जाए कि पौलुस के जाने के बाद कलीसिया की अगुवाई कैसे करनी है। पौलुस ने अभी-अभी तीमुथियुस को यह बताना समाप्त किया है कि उन लोगों के साथ कैसे व्यवहार करना है जो सत्य का विरोध करते हैं। अब पौलुस तीमुथियुस को आने वाले कठिन समय के बारे में चेतावनी देता है। पौलुस वर्णन करता है कि ये समय कैसा होगा और कौन परेशानी का कारण बनेगा। पौलुस तीमुथियुस को समझने में मदद करने के लिए इस्राएल के इतिहास के एक उदाहरण का उपयोग करता है। फिर पौलुस तीमुथियुस को आशा देता है कि ये झूठे शिक्षक सफल नहीं होंगे।</w:t>
      </w:r>
    </w:p>
    <w:p>
      <w:pPr/>
      <w:r>
        <w:rPr>
          <w:lang w:val="hi_IN" w:bidi="hi_IN"/>
        </w:rPr>
      </w:r>
      <w:r>
        <w:rPr>
          <w:lang w:val="hi_IN" w:bidi="hi_IN"/>
        </w:rPr>
        <w:t>यहाँ रुकें और समूह में इस प्रश्न पर चर्चा करें: उस समय के बारे में सोचें जब किसी को दूसरों को खतरे के बारे में चेतावनी देने की आवश्यकता थी। उस व्यक्ति ने अपनी चेतावनी में क्या जानकारी शामिल की? उस व्यक्ति ने लोगों को खतरा समझने में कैसे मदद की? इस ऑडियो को यहाँ रोकें।</w:t>
      </w:r>
    </w:p>
    <w:p>
      <w:pPr/>
      <w:r>
        <w:rPr>
          <w:lang w:val="hi_IN" w:bidi="hi_IN"/>
        </w:rPr>
      </w:r>
      <w:r>
        <w:rPr>
          <w:lang w:val="hi_IN" w:bidi="hi_IN"/>
        </w:rPr>
        <w:t>इस अंश के पहले भाग में, पौलुस तीमुथियुस से कहता है कि अंतिम दिनों में भयानक समय आएगा। पौलुस ने अन्तिम दिनों को उस समय के रूप में समझा जो तब आरम्भ हुआ जब यीशु पृथ्वी पर आए। ये अंतिम दिन तब तक बने रहेंगे जब तक यीशु पृथ्वी के अंत में सब लोगों का न्याय करने के लिए लौट नहीं आते। इस भाग को पढ़ने वाले अधिकांश लोग मानते हैं कि पौलुस का अर्थ है कि ये अन्तिम दिन लोगों के व्यवहार के कारण कठिन होंगे। पौलुस उन अनेक बुरे गुणों की सूची देता है जिन्हें लोग उन दिनों में प्रकट करेंगे। पौलुस इन गुणों को किसी विशेष क्रम में व्यवस्थित नहीं करता है।</w:t>
      </w:r>
    </w:p>
    <w:p>
      <w:pPr/>
      <w:r>
        <w:rPr>
          <w:lang w:val="hi_IN" w:bidi="hi_IN"/>
        </w:rPr>
      </w:r>
      <w:r>
        <w:rPr>
          <w:lang w:val="hi_IN" w:bidi="hi_IN"/>
        </w:rPr>
        <w:t>पौलुस यह बताकर आरम्भ करता है कि लोग अपने आप से अत्यधिक प्रेम करेंगे। अन्य सभी बुरे गुण अपने आप से अत्यधिक प्रेम करने के ही विभिन्न रूप हैं। ये लोग धन से प्रेम करेंगे। ये लोग घमंडी होंगे या अपने आप को दूसरों से बेहतर समझेंगे। ये लोग दूसरों से बुरी बातें कहेंगे। ये लोग अपने माता-पिता की आज्ञा नहीं मानते और न ही उनका सम्मान करते हैं। ये लोग परमेश्वर या अन्य लोगों के प्रति आभार नहीं दिखाएँगे। ये लोग परमेश्वर की परवाह नहीं करेंगे। ये लोग अन्य लोगों से प्रेम नहीं करेंगे और न ही अन्य लोगों को क्षमा करेंगे। ये लोग क्रूरता के साथ व्यवहार करेंगे, लगभग वैसे ही जैसे जंगली पशु व्यवहार करते हैं। ये लोग अपने कार्यों को नियंत्रित नहीं कर पाएँगे। ये लोग अच्छी बातों से नफरत करेंगे। ये लोग परमेश्वर से प्रेम करने की अपेक्षा सुख-विलास से अधिक प्रेम करेंगे। ये लोग धर्मी होने का दिखावा करेंगे, परन्तु अपने जीवन में परमेश्वर की सामर्थ्य पर वास्तव में विश्वास नहीं करेंगे।</w:t>
      </w:r>
    </w:p>
    <w:p>
      <w:pPr/>
      <w:r>
        <w:rPr>
          <w:lang w:val="hi_IN" w:bidi="hi_IN"/>
        </w:rPr>
      </w:r>
      <w:r>
        <w:rPr>
          <w:lang w:val="hi_IN" w:bidi="hi_IN"/>
        </w:rPr>
        <w:t>यहाँ रुकें और समूह में इस प्रश्न पर चर्चा करें: बुरे गुणों की इस सूची को सुनें। पौलुस तीमुथियुस को दृढ़ता से कहता है कि वह ऐसे लोगों से दूर रहे। लेकिन पहले, पौलुस ने तीमुथियुस को विरोधियों को कोमलता से सुधारना सिखाया। हम कैसे जान सकते हैं कि कब किसी व्यक्ति से दूर रहना चाहिए और कब उसकी सहायता करके उसे सत्य समझाना चाहिए? इस ऑडियो को यहाँ रोकें।</w:t>
      </w:r>
    </w:p>
    <w:p>
      <w:pPr/>
      <w:r>
        <w:rPr>
          <w:lang w:val="hi_IN" w:bidi="hi_IN"/>
        </w:rPr>
      </w:r>
      <w:r>
        <w:rPr>
          <w:lang w:val="hi_IN" w:bidi="hi_IN"/>
        </w:rPr>
        <w:t>यहाँ रुकें और समूह में चर्चा करें: आप अपने अनुवाद में इन बुरे गुणों को कैसे सूचीबद्ध करेंगे? गुणों को सूचीबद्ध करने का अभ्यास तब तक करें जब तक आपको यह महसूस न होने लगे कि आप गुणों का सही ढंग से वर्णन कर रहे हैं। इस ऑडियो को यहाँ रोकें।</w:t>
      </w:r>
    </w:p>
    <w:p>
      <w:pPr/>
      <w:r>
        <w:rPr>
          <w:lang w:val="hi_IN" w:bidi="hi_IN"/>
        </w:rPr>
      </w:r>
      <w:r>
        <w:rPr>
          <w:lang w:val="hi_IN" w:bidi="hi_IN"/>
        </w:rPr>
        <w:t>दूसरे भाग में, पौलुस समझाता है कि ये झूठे शिक्षक क्या करते हैं। ये शिक्षक गुप्त रूप से घरों में प्रवेश करते हैं। ये शिक्षक ऐसे लोगों की तलाश करते हैं जिन्हें आसानी से मनाया जा सके और जिन पर नियंत्रण पाया जा सके। ये शिक्षक उन स्त्रियों को लक्षित करते हैं जो अपने पापों के बारे में दोषी महसूस करती हैं और बुरी इच्छाओं में खुशी ढूँढती हैं। ये स्त्रियाँ हमेशा परमेश्वर के बारे में नई बातें सीखना चाहती हैं। परन्तु इन स्त्रियों को वास्तविक सत्य जानने की आवश्यकता है। झूठे शिक्षक इन स्त्रियों की सीखने की इच्छा का लाभ उठाते हैं।</w:t>
      </w:r>
    </w:p>
    <w:p>
      <w:pPr/>
      <w:r>
        <w:rPr>
          <w:lang w:val="hi_IN" w:bidi="hi_IN"/>
        </w:rPr>
      </w:r>
      <w:r>
        <w:rPr>
          <w:lang w:val="hi_IN" w:bidi="hi_IN"/>
        </w:rPr>
        <w:t>यहाँ रुकें और समूह में इस प्रश्न पर चर्चा करें: क्या आपने अपने समुदाय में ऐसे लोगों को देखा है जो कुछ भी सुनते हैं, उस पर तुरंत विश्वास कर लेते हैं? ये लोग इन झूठी बातों पर इतनी आसानी से विश्वास क्यों करते हैं? आप अपनी भाषा में इस प्रकार के लोगों का वर्णन कैसे करेंगे जो सीखना चाहते हैं, परन्तु गलत शिक्षाओं को बहुत जल्दी स्वीकार करते हैं? आपके समुदाय को इस चेतावनी को समझने में कौन-से शब्द या वाक्यांश मदद करेंगे? इस ऑडियो को यहाँ रोकें।</w:t>
      </w:r>
    </w:p>
    <w:p>
      <w:pPr/>
      <w:r>
        <w:rPr>
          <w:lang w:val="hi_IN" w:bidi="hi_IN"/>
        </w:rPr>
      </w:r>
      <w:r>
        <w:rPr>
          <w:lang w:val="hi_IN" w:bidi="hi_IN"/>
        </w:rPr>
        <w:t>तीसरे भाग में, पौलुस इन झूठे शिक्षकों की तुलना इस्राएल के इतिहास के दो पुरुषों से करता है। जन्नेस और जमब्रेस जादूगर थे जिन्होंने मिस्र में मूसा का विरोध किया था। इन लोगों ने परमेश्वर के उन आश्चर्यकर्मों की नकल करने की कोशिश की जो मूसा ने किए थे। उसी तरह, तीमुथियुस की कलीसिया के ये झूठे शिक्षक परमेश्वर के सत्य का विरोध करते हैं। ये शिक्षक अपनी शिक्षा को परमेश्वर के सत्य के समान दिखाने की कोशिश करते हैं, परन्तु यह बनावटी है। इन शिक्षकों के मन उलझन में हैं, और उनका विश्वास व्यर्थ है।</w:t>
      </w:r>
    </w:p>
    <w:p>
      <w:pPr/>
      <w:r>
        <w:rPr>
          <w:lang w:val="hi_IN" w:bidi="hi_IN"/>
        </w:rPr>
      </w:r>
      <w:r>
        <w:rPr>
          <w:lang w:val="hi_IN" w:bidi="hi_IN"/>
        </w:rPr>
        <w:t>यहाँ रुकें और समूह में इस प्रश्न पर चर्चा करें: पौलुस तीमुथियुस की कलीसिया के झूठे शिक्षकों की तुलना यन्नेस और यम्ब्रेस जादूगरों से करता है। ये झूठे शिक्षक उन जादूगरों के समान कैसे हैं? आप कैसे समझाएँगे कि जैसे उन दोनों व्यक्तियों ने मूसा का विरोध किया था, वैसे ही ये झूठे शिक्षक आज सच्ची शिक्षा का विरोध करते हैं? इस ऑडियो को यहाँ रोकें।</w:t>
      </w:r>
    </w:p>
    <w:p>
      <w:pPr/>
      <w:r>
        <w:rPr>
          <w:lang w:val="hi_IN" w:bidi="hi_IN"/>
        </w:rPr>
      </w:r>
      <w:r>
        <w:rPr>
          <w:lang w:val="hi_IN" w:bidi="hi_IN"/>
        </w:rPr>
        <w:t>चौथे भाग में, पौलुस तीमुथियुस को प्रोत्साहित करता है। ये झूठे शिक्षक लंबे समय तक सफल नहीं होंगे। ये शिक्षक शुरू में कुछ लोगों को मूर्ख बना सकते हैं। लेकिन हर कोई देखेगा कि ये शिक्षक कितने मूर्ख हैं। यन्नेस और यमब्रेस के साथ यही हुआ था। यन्नेस और यम्ब्रेस के दिमाग ने सही तरीके से काम करना बंद कर दिया क्योंकि यन्नेस और यम्ब्रेस ने परमेश्वर के सत्य का विरोध करना चुना। यन्नेस और यम्ब्रेस अब यह नहीं बता सकते थे कि क्या सच है और क्या झूठ। यन्नेस और यमब्रेस शुरू में मूसा के कुछ चमत्कारों की नकल कर सके। लेकिन जल्द ही सभी ने देखा कि यन्नेस और यम्ब्रेस के पास परमेश्वर की सामर्थ्य नहीं थी। तीमुथियुस की कलीसिया के इन झूठे शिक्षकों के साथ भी यही होगा।</w:t>
      </w:r>
    </w:p>
    <w:p>
      <w:pPr/>
      <w:r>
        <w:rPr>
          <w:lang w:val="hi_IN" w:bidi="hi_IN"/>
        </w:rPr>
      </w:r>
      <w:r>
        <w:rPr>
          <w:lang w:val="hi_IN" w:bidi="hi_IN"/>
        </w:rPr>
        <w:t>यहाँ रुकें और समूह में इस प्रश्न पर चर्चा करें: पौलुस कहता है कि इन लोगों के मन भ्रष्ट हैं। इसका अर्थ है कि इन लोगों के मन अब सत्य के विषय में स्पष्ट रूप से सोच नहीं सकते, क्योंकि इन लोगों ने परमेश्वर का विरोध करने का चुनाव किया है। आपकी भाषा में कौन-से शब्द या वाक्यांश उस मन का वर्णन करते हैं जो अब सही तरीके से काम नहीं करता है? आपके समुदाय के लोग किसी ऐसे व्यक्ति का वर्णन कैसे करते हैं जो अब सत्य को नहीं पहचान सकता?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चित्रों, वस्तुओं या लोगों का उपयोग कर सकते हैं ताकि पौलुस का बन्दीगृह से पत्र लिखना, तीमुथियुस का उस पत्र को पढ़ना, झूठे शिक्षकों का चुपके से घरों में प्रवेश करना, उन स्त्रियों का जिन्हें ये शिक्षक अपना निशाना बनाते हैं, और यन्नेस तथा यम्ब्रेस द्वारा मूसा का विरोध किया जाना दर्शाया जा सके। झूठे शिक्षकों की वर्तमान परिस्थिति और मूसा तथा जादूगरों की ऐतिहासिक घटना दोनों का चित्र बनाकर या अभिनय करके दिखाने पर विचार करें, ताकि यह स्पष्ट हो सके कि ये दोनों परिस्थितियाँ किस प्रकार एक-दूसरे के समान हैं।</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वे स्त्रियाँ जिन्हें झूठे शिक्षक लक्षित करते हैं</w:t>
      </w:r>
    </w:p>
    <w:p>
      <w:pPr>
        <w:pStyle w:val="ListBullet"/>
        <w:spacing w:line="240" w:lineRule="auto"/>
        <w:ind w:left="720"/>
      </w:pPr>
      <w:r>
        <w:rPr>
          <w:lang w:val="hi_IN" w:bidi="hi_IN"/>
        </w:rPr>
      </w:r>
      <w:r>
        <w:rPr>
          <w:lang w:val="hi_IN" w:bidi="hi_IN"/>
        </w:rPr>
        <w:t>यन्नेस और यम्ब्रेस</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तीमुथियुस को लिखता है, “तुम्हें यह समझ लेना चाहिए: अन्तिम दिनों में भयानक समय आएँगे। लोग अपने आप से और धन से प्रेम करेंगे। लोग अपनी बड़ाई करेंगे और घमंड करेंगे। लोग दूसरों के बारे में बुरी बातें कहेंगे। लोग अपने माता-पिता की आज्ञा नहीं मानेंगे। लोग न तो धन्यवादी होंगे और न ही उस बात का आदर करेंगे जिसे परमेश्वर सही कहता है। लोग दूसरों से प्रेम नहीं करेंगे और न ही उन लोगों को क्षमा करेंगे। लोग दूसरों के बारे में झूठी बातें कहेंगे। लोग अपने आप पर नियंत्रण नहीं करेंगे। लोग क्रूर होंगे और जो अच्छा है उससे नफरत करेंगे। लोग अपने दोस्तों के विरुद्ध हो जाएँगे। लोग बिना सोचे कार्य करेंगे। लोग सोचेंगे कि वे अन्य लोगों से बेहतर हैं। लोग परमेश्वर से अधिक सुख-विलास से प्रेम करेंगे। लोग धार्मिक होने का दिखावा करेंगे, परन्तु परमेश्वर की सामर्थ्य का इन्कार करेंगे। ऐसे लोगों से दूर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आगे कहता है, "ये उस प्रकार के शिक्षक हैं जो गुप्त रूप से घरों में प्रवेश करते हैं। ये शिक्षक उन स्त्रियों को ढूँढते हैं जो अपने पापों के बारे में दोषी महसूस करती हैं। ये स्त्रियाँ हमेशा नई बातें सीखना चाहती हैं, परन्तु ये स्त्रियाँ कभी सत्य नहीं सीखतीं। ये स्त्रियाँ ये शिक्षक जो कुछ कहते हैं, उसका अनुसरण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में से एक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इन महिलाओं में से एक की भूमिका निभाने वाली किसी महिला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समझाता है, "ये शिक्षक यन्नेस और यम्ब्रेस के समान हैं, जो मूसा का विरोध करते थे।" ये झूठे शिक्षक भी सत्य का विरोध करते हैं। इन शिक्षकों के मन उलझन में हैं, और उनका विश्वास व्यर्थ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अपनी बात का निष्कर्ष इस प्रकार कहता है, “परन्तु ये झूठे शिक्षक अधिक समय तक सफल नहीं होंगे।” हर कोई देखेगा कि ये शिक्षक कितने मूर्ख हैं, ठीक वैसे ही जैसे सबने देखा था कि यन्नेस और यम्ब्रेस कितने मूर्ख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अन्तिम दिन</w:t>
      </w:r>
      <w:r>
        <w:rPr>
          <w:lang w:val="hi_IN" w:bidi="hi_IN"/>
        </w:rPr>
        <w:t xml:space="preserve"> उस समयावधि को दर्शाते हैं जो तब आरम्भ हुई जब यीशु पृथ्वी पर आए, और जो तब तक जारी रहेगी जब तक यीशु संसार के लोगों का न्याय करने के लिए फिर से नहीं आते। इसमें वर्तमान समय और भविष्य दोनों शामिल हैं। जब पौलुस अन्तिम दिनों की बात करता है, तो वह अपने समय में हो रही बातों और उन बातों के बारे में बता रहा है जो आगे भी होती रहेंगी।</w:t>
      </w:r>
    </w:p>
    <w:p>
      <w:pPr/>
      <w:r>
        <w:rPr>
          <w:lang w:val="hi_IN" w:bidi="hi_IN"/>
        </w:rPr>
      </w:r>
      <w:r>
        <w:rPr>
          <w:lang w:val="hi_IN" w:bidi="hi_IN"/>
        </w:rPr>
        <w:t>यहाँ रुकें और समूह में चर्चा करें कि आप "अंतिम दिनों" के लिए किस शब्द या वाक्यांश का उपयोग करेंगे। इस बारे में सोचें कि आप ऐसी समयावधि का वर्णन कैसे करते हैं जिसमें वर्तमान और भविष्य दोनों शामिल हैं। यदि आपने पहले ही बाइबल की किसी अन्य पुस्तक में इस वाक्यांश का अनुवाद किया है, तो वहाँ उपयोग किए गए वाक्यांश के समान ही वाक्यांश का उपयोग करें। इस ऑडियो को यहाँ रोकें।</w:t>
      </w:r>
    </w:p>
    <w:p>
      <w:pPr/>
      <w:r>
        <w:rPr>
          <w:lang w:val="hi_IN" w:bidi="hi_IN"/>
        </w:rPr>
      </w:r>
      <w:r>
        <w:rPr>
          <w:lang w:val="hi_IN" w:bidi="hi_IN"/>
        </w:rPr>
        <w:t xml:space="preserve">पौलुस कहता है कि ये लोग </w:t>
      </w:r>
      <w:r>
        <w:rPr>
          <w:b/>
          <w:lang w:val="hi_IN" w:bidi="hi_IN"/>
        </w:rPr>
        <w:t>आत्म-प्रेमी</w:t>
      </w:r>
      <w:r>
        <w:rPr>
          <w:lang w:val="hi_IN" w:bidi="hi_IN"/>
        </w:rPr>
        <w:t xml:space="preserve"> होंगे। ये लोग केवल अपने आप से प्रेम करते हैं। ये लोग केवल अपनी आवश्यकताओं की परवाह करते हैं। ये लोग अन्य लोगों की आवश्यकताओं को अनदेखा करते हैं। ये लोग हर स्थिति में अपने आप को पहले रखते हैं।</w:t>
      </w:r>
    </w:p>
    <w:p>
      <w:pPr/>
      <w:r>
        <w:rPr>
          <w:lang w:val="hi_IN" w:bidi="hi_IN"/>
        </w:rPr>
      </w:r>
      <w:r>
        <w:rPr>
          <w:lang w:val="hi_IN" w:bidi="hi_IN"/>
        </w:rPr>
        <w:t xml:space="preserve">पौलुस कहता है कि ये लोग </w:t>
      </w:r>
      <w:r>
        <w:rPr>
          <w:b/>
          <w:lang w:val="hi_IN" w:bidi="hi_IN"/>
        </w:rPr>
        <w:t>धन के प्रेमी</w:t>
      </w:r>
      <w:r>
        <w:rPr>
          <w:lang w:val="hi_IN" w:bidi="hi_IN"/>
        </w:rPr>
        <w:t xml:space="preserve"> होंगे। ये लोग किसी भी चीज़ से बढ़कर धन से प्रेम करते हैं। ये लोग लगातार धन की तलाश में रहते हैं। ये लोग धन की इच्छा को अपने विकल्पों को नियंत्रित करने देते हैं।</w:t>
      </w:r>
    </w:p>
    <w:p>
      <w:pPr/>
      <w:r>
        <w:rPr>
          <w:lang w:val="hi_IN" w:bidi="hi_IN"/>
        </w:rPr>
      </w:r>
      <w:r>
        <w:rPr>
          <w:lang w:val="hi_IN" w:bidi="hi_IN"/>
        </w:rPr>
        <w:t xml:space="preserve">पौलुस कहता है कि ये लोग </w:t>
      </w:r>
      <w:r>
        <w:rPr>
          <w:b/>
          <w:lang w:val="hi_IN" w:bidi="hi_IN"/>
        </w:rPr>
        <w:t>घमंडी</w:t>
      </w:r>
      <w:r>
        <w:rPr>
          <w:lang w:val="hi_IN" w:bidi="hi_IN"/>
        </w:rPr>
        <w:t xml:space="preserve"> होंगे। ये लोग लगातार अपनी डींगें मारते रहते हैं। ये लोग सभी को अपनी उपलब्धियों के बारे में बताते हैं। ये लोग चाहते हैं कि अन्य लोग उनकी प्रशंसा करें।</w:t>
      </w:r>
    </w:p>
    <w:p>
      <w:pPr/>
      <w:r>
        <w:rPr>
          <w:lang w:val="hi_IN" w:bidi="hi_IN"/>
        </w:rPr>
      </w:r>
      <w:r>
        <w:rPr>
          <w:lang w:val="hi_IN" w:bidi="hi_IN"/>
        </w:rPr>
        <w:t xml:space="preserve">पौलुस कहता है कि ये लोग </w:t>
      </w:r>
      <w:r>
        <w:rPr>
          <w:b/>
          <w:lang w:val="hi_IN" w:bidi="hi_IN"/>
        </w:rPr>
        <w:t>अभिमानी</w:t>
      </w:r>
      <w:r>
        <w:rPr>
          <w:lang w:val="hi_IN" w:bidi="hi_IN"/>
        </w:rPr>
        <w:t xml:space="preserve"> होंगे। ये लोग मानते हैं कि वे अन्य लोगों से ऊपर हैं। ये लोग बाकी सभी को तुच्छ मानते हैं। ये लोग अपनी गलतियों को स्वीकार करने से इनकार कर देते हैं।</w:t>
      </w:r>
    </w:p>
    <w:p>
      <w:pPr/>
      <w:r>
        <w:rPr>
          <w:lang w:val="hi_IN" w:bidi="hi_IN"/>
        </w:rPr>
      </w:r>
      <w:r>
        <w:rPr>
          <w:lang w:val="hi_IN" w:bidi="hi_IN"/>
        </w:rPr>
        <w:t xml:space="preserve">पौलुस कहता है कि ये लोग </w:t>
      </w:r>
      <w:r>
        <w:rPr>
          <w:b/>
          <w:lang w:val="hi_IN" w:bidi="hi_IN"/>
        </w:rPr>
        <w:t>निन्दक</w:t>
      </w:r>
      <w:r>
        <w:rPr>
          <w:lang w:val="hi_IN" w:bidi="hi_IN"/>
        </w:rPr>
        <w:t xml:space="preserve"> होंगे। ये लोग अन्य लोगों को चोट पहुँचाने के लिए क्रूर शब्द बोलते हैं। ये लोग अन्य लोगों का अपमान करते हैं। ये लोग परमेश्वर और अन्य लोगों का मज़ाक उड़ाते हैं।</w:t>
      </w:r>
    </w:p>
    <w:p>
      <w:pPr/>
      <w:r>
        <w:rPr>
          <w:lang w:val="hi_IN" w:bidi="hi_IN"/>
        </w:rPr>
      </w:r>
      <w:r>
        <w:rPr>
          <w:lang w:val="hi_IN" w:bidi="hi_IN"/>
        </w:rPr>
        <w:t xml:space="preserve">पौलुस कहता है कि ये लोग </w:t>
      </w:r>
      <w:r>
        <w:rPr>
          <w:b/>
          <w:lang w:val="hi_IN" w:bidi="hi_IN"/>
        </w:rPr>
        <w:t>अपने माता-पिता की आज्ञा टालनेवाले होंगे</w:t>
      </w:r>
      <w:r>
        <w:rPr>
          <w:lang w:val="hi_IN" w:bidi="hi_IN"/>
        </w:rPr>
        <w:t>। ये लोग अपने माता-पिता के विरुद्ध विद्रोह करते हैं। ये लोग अपने माता-पिता का अनादर करते हैं। ये लोग अपने माता-पिता के मार्गदर्शन को अस्वीकार करते हैं।</w:t>
      </w:r>
    </w:p>
    <w:p>
      <w:pPr/>
      <w:r>
        <w:rPr>
          <w:lang w:val="hi_IN" w:bidi="hi_IN"/>
        </w:rPr>
      </w:r>
      <w:r>
        <w:rPr>
          <w:lang w:val="hi_IN" w:bidi="hi_IN"/>
        </w:rPr>
        <w:t xml:space="preserve">पौलुस कहता है कि ये लोग </w:t>
      </w:r>
      <w:r>
        <w:rPr>
          <w:b/>
          <w:lang w:val="hi_IN" w:bidi="hi_IN"/>
        </w:rPr>
        <w:t>कृतघ्न</w:t>
      </w:r>
      <w:r>
        <w:rPr>
          <w:lang w:val="hi_IN" w:bidi="hi_IN"/>
        </w:rPr>
        <w:t xml:space="preserve"> होंगे। ये लोग अन्य लोगों की दया की अनदेखी करते हैं। ये लोग अन्य लोगों का धन्यवाद करने में असफल होते हैं जो उनकी सहायता करते हैं। ये लोग अच्छी बातों की कद्र नहीं करते।</w:t>
      </w:r>
    </w:p>
    <w:p>
      <w:pPr/>
      <w:r>
        <w:rPr>
          <w:lang w:val="hi_IN" w:bidi="hi_IN"/>
        </w:rPr>
      </w:r>
      <w:r>
        <w:rPr>
          <w:lang w:val="hi_IN" w:bidi="hi_IN"/>
        </w:rPr>
        <w:t xml:space="preserve">पौलुस कहता है कि ये लोग </w:t>
      </w:r>
      <w:r>
        <w:rPr>
          <w:b/>
          <w:lang w:val="hi_IN" w:bidi="hi_IN"/>
        </w:rPr>
        <w:t>अपवित्र</w:t>
      </w:r>
      <w:r>
        <w:rPr>
          <w:lang w:val="hi_IN" w:bidi="hi_IN"/>
        </w:rPr>
        <w:t xml:space="preserve"> होंगे। ये लोग परमेश्वर के मार्गों को अस्वीकार कर देते हैं। ये लोग अच्छाई पर बुराई को चुनते हैं। ये लोग ऐसे तरीकों से रहते हैं जो परमेश्वर का अनादर करते हैं।</w:t>
      </w:r>
    </w:p>
    <w:p>
      <w:pPr/>
      <w:r>
        <w:rPr>
          <w:lang w:val="hi_IN" w:bidi="hi_IN"/>
        </w:rPr>
      </w:r>
      <w:r>
        <w:rPr>
          <w:lang w:val="hi_IN" w:bidi="hi_IN"/>
        </w:rPr>
        <w:t>यहाँ रुकें और समूह में चर्चा करें कि आप "अपवित्र" के लिए किस शब्द या वाक्यांश का उपयोग करेंगे। अपनी भाषा के उन शब्दों के बारे में सोचें जो उन लोगों का वर्णन करते हैं जो परमेश्वर या परमेश्वर के तरीकों का सम्मान नहीं करते हैं। यह अधर्मी होने जैसा ही एक विचार है। अधिक जानकारी के लिए मुख्य शब्दावली में अधर्मी देखें। इस ऑडियो को यहाँ रोकें।</w:t>
      </w:r>
    </w:p>
    <w:p>
      <w:pPr/>
      <w:r>
        <w:rPr>
          <w:lang w:val="hi_IN" w:bidi="hi_IN"/>
        </w:rPr>
      </w:r>
      <w:r>
        <w:rPr>
          <w:lang w:val="hi_IN" w:bidi="hi_IN"/>
        </w:rPr>
        <w:t xml:space="preserve">पौलुस कहता है कि ये लोग </w:t>
      </w:r>
      <w:r>
        <w:rPr>
          <w:b/>
          <w:lang w:val="hi_IN" w:bidi="hi_IN"/>
        </w:rPr>
        <w:t>दया रहित</w:t>
      </w:r>
      <w:r>
        <w:rPr>
          <w:lang w:val="hi_IN" w:bidi="hi_IN"/>
        </w:rPr>
        <w:t xml:space="preserve"> होंगे। ये लोग अन्य लोगों पर कोई दया नहीं दिखाते हैं। ये लोग जरूरतमंद लोगों को अनदेखा करते हैं। इन लोगों में किसी और के लिए दया का अभाव है।</w:t>
      </w:r>
    </w:p>
    <w:p>
      <w:pPr/>
      <w:r>
        <w:rPr>
          <w:lang w:val="hi_IN" w:bidi="hi_IN"/>
        </w:rPr>
      </w:r>
      <w:r>
        <w:rPr>
          <w:lang w:val="hi_IN" w:bidi="hi_IN"/>
        </w:rPr>
        <w:t xml:space="preserve">पौलुस कहता है कि ये लोग </w:t>
      </w:r>
      <w:r>
        <w:rPr>
          <w:b/>
          <w:lang w:val="hi_IN" w:bidi="hi_IN"/>
        </w:rPr>
        <w:t>क्षमा रहित</w:t>
      </w:r>
      <w:r>
        <w:rPr>
          <w:lang w:val="hi_IN" w:bidi="hi_IN"/>
        </w:rPr>
        <w:t xml:space="preserve"> होंगे या दूसरों के साथ मेल-मिलाप करने से इनकार करेंगे। ये लोग अपने क्रोध को पकड़े रहते हैं। ये लोग मेल-मिलाप करने से इनकार करते हैं। ये लोग हर उस बुराई को याद रखते हैं जो अन्य लोगों ने उनके साथ की है।</w:t>
      </w:r>
    </w:p>
    <w:p>
      <w:pPr/>
      <w:r>
        <w:rPr>
          <w:lang w:val="hi_IN" w:bidi="hi_IN"/>
        </w:rPr>
      </w:r>
      <w:r>
        <w:rPr>
          <w:lang w:val="hi_IN" w:bidi="hi_IN"/>
        </w:rPr>
        <w:t>यहाँ रुकें और समूह में चर्चा करें कि आप उन लोगों का वर्णन कैसे करेंगे जो दूसरों को क्षमा करने से इनकार करते हैं। अधिक जानकारी के लिए, मुख्य शब्दावली में क्षमा देखें। इस ऑडियो को यहाँ रोकें।</w:t>
      </w:r>
    </w:p>
    <w:p>
      <w:pPr/>
      <w:r>
        <w:rPr>
          <w:lang w:val="hi_IN" w:bidi="hi_IN"/>
        </w:rPr>
      </w:r>
      <w:r>
        <w:rPr>
          <w:lang w:val="hi_IN" w:bidi="hi_IN"/>
        </w:rPr>
        <w:t xml:space="preserve">पौलुस कहता है कि ये लोग </w:t>
      </w:r>
      <w:r>
        <w:rPr>
          <w:b/>
          <w:lang w:val="hi_IN" w:bidi="hi_IN"/>
        </w:rPr>
        <w:t>दोष लगानेवाले</w:t>
      </w:r>
      <w:r>
        <w:rPr>
          <w:lang w:val="hi_IN" w:bidi="hi_IN"/>
        </w:rPr>
        <w:t xml:space="preserve"> होंगे। दोष लगाने का अर्थ है लोगों के बारे में झूठी बातें कहना ताकि उनकी प्रतिष्ठा को नुकसान पहुँचाया जा सके। दोष लगाने वाले उन लोगों के बारे में झूठ फैलाकर अन्य लोगों को नुकसान पहुँचाने का प्रयास करते हैं। यह शब्द शैतान को भी दर्शाता है, जिसे "दोष लगाने वाला" कहा जाता है, क्योंकि शैतान परमेश्वर और लोगों के बारे में झूठ बोलता है।</w:t>
      </w:r>
    </w:p>
    <w:p>
      <w:pPr/>
      <w:r>
        <w:rPr>
          <w:lang w:val="hi_IN" w:bidi="hi_IN"/>
        </w:rPr>
      </w:r>
      <w:r>
        <w:rPr>
          <w:lang w:val="hi_IN" w:bidi="hi_IN"/>
        </w:rPr>
        <w:t>यहाँ रुकें और समूह में चर्चा करें कि आप निंदात्मक के लिए किस शब्द या वाक्यांश का उपयोग करेंगे। अपनी भाषा में उन शब्दों के बारे में सोचिए जो ऐसे लोगों का वर्णन करते हैं जो जानबूझकर दूसरों को चोट पहुँचाने के लिए झूठ फैलाते हैं। यदि आपने पहले ही बाइबल की किसी अन्य पुस्तक में इस तरह के एक विचार का अनुवाद किया है, तो उसी शब्द का उपयोग करें जिसका उपयोग आपने वहाँ किया था। इस ऑडियो को यहाँ रोकें।</w:t>
      </w:r>
    </w:p>
    <w:p>
      <w:pPr/>
      <w:r>
        <w:rPr>
          <w:lang w:val="hi_IN" w:bidi="hi_IN"/>
        </w:rPr>
      </w:r>
      <w:r>
        <w:rPr>
          <w:lang w:val="hi_IN" w:bidi="hi_IN"/>
        </w:rPr>
        <w:t xml:space="preserve">पौलुस कहता है कि ये लोग </w:t>
      </w:r>
      <w:r>
        <w:rPr>
          <w:b/>
          <w:lang w:val="hi_IN" w:bidi="hi_IN"/>
        </w:rPr>
        <w:t>असंयमी</w:t>
      </w:r>
      <w:r>
        <w:rPr>
          <w:lang w:val="hi_IN" w:bidi="hi_IN"/>
        </w:rPr>
        <w:t xml:space="preserve"> होंगे। ये लोग अपने मन की हर इच्छा के पीछे चलते हैं। ये लोग जो चाहते हैं, वही करते हैं। ये लोग हर प्रकार के प्रलोभन के आगे झुक जाते हैं।</w:t>
      </w:r>
    </w:p>
    <w:p>
      <w:pPr/>
      <w:r>
        <w:rPr>
          <w:lang w:val="hi_IN" w:bidi="hi_IN"/>
        </w:rPr>
      </w:r>
      <w:r>
        <w:rPr>
          <w:lang w:val="hi_IN" w:bidi="hi_IN"/>
        </w:rPr>
        <w:t>यहाँ रुकें और समूह में चर्चा करें कि आप "असंयमी" के लिए किस शब्द या वाक्यांश का उपयोग करेंगे। अपनी भाषा के उन शब्दों के बारे में सोचें जो उन लोगों का वर्णन करते हैं जो अपने व्यवहार को नियंत्रित नहीं कर सकते। यदि आपने पहले ही बाइबल की किसी अन्य पुस्तक में इस विचार का अनुवाद किया है, तो उन्हीं शब्दों या वाक्यांशों का उपयोग करें जिनका उपयोग आपने वहाँ किया था। इस ऑडियो को यहाँ रोकें।</w:t>
      </w:r>
    </w:p>
    <w:p>
      <w:pPr/>
      <w:r>
        <w:rPr>
          <w:lang w:val="hi_IN" w:bidi="hi_IN"/>
        </w:rPr>
      </w:r>
      <w:r>
        <w:rPr>
          <w:lang w:val="hi_IN" w:bidi="hi_IN"/>
        </w:rPr>
        <w:t xml:space="preserve">पौलुस कहता है कि ये लोग </w:t>
      </w:r>
      <w:r>
        <w:rPr>
          <w:b/>
          <w:lang w:val="hi_IN" w:bidi="hi_IN"/>
        </w:rPr>
        <w:t>कठोर</w:t>
      </w:r>
      <w:r>
        <w:rPr>
          <w:lang w:val="hi_IN" w:bidi="hi_IN"/>
        </w:rPr>
        <w:t xml:space="preserve"> होंगे। ये लोग कठोरता के साथ व्यवहार करते हैं। ये लोग जंगली पशुओं के समान व्यवहार करते हैं। ये लोग जानबूझकर अन्य लोगों को चोट पहुँचाते हैं।</w:t>
      </w:r>
    </w:p>
    <w:p>
      <w:pPr/>
      <w:r>
        <w:rPr>
          <w:lang w:val="hi_IN" w:bidi="hi_IN"/>
        </w:rPr>
      </w:r>
      <w:r>
        <w:rPr>
          <w:lang w:val="hi_IN" w:bidi="hi_IN"/>
        </w:rPr>
        <w:t xml:space="preserve">पौलुस कहता है कि ये लोग </w:t>
      </w:r>
      <w:r>
        <w:rPr>
          <w:b/>
          <w:lang w:val="hi_IN" w:bidi="hi_IN"/>
        </w:rPr>
        <w:t>भले के बैरी</w:t>
      </w:r>
      <w:r>
        <w:rPr>
          <w:lang w:val="hi_IN" w:bidi="hi_IN"/>
        </w:rPr>
        <w:t xml:space="preserve"> होंगे। ये लोग सही बात से नफरत करते हैं। ये लोग अच्छाई पर बुराई को चुनते हैं। ये लोग परमेश्वर के मानकों को अस्वीकार कर देते हैं।</w:t>
      </w:r>
    </w:p>
    <w:p>
      <w:pPr/>
      <w:r>
        <w:rPr>
          <w:lang w:val="hi_IN" w:bidi="hi_IN"/>
        </w:rPr>
      </w:r>
      <w:r>
        <w:rPr>
          <w:lang w:val="hi_IN" w:bidi="hi_IN"/>
        </w:rPr>
        <w:t xml:space="preserve">पौलुस कहता है कि ये लोग </w:t>
      </w:r>
      <w:r>
        <w:rPr>
          <w:b/>
          <w:lang w:val="hi_IN" w:bidi="hi_IN"/>
        </w:rPr>
        <w:t>विश्वासघाती</w:t>
      </w:r>
      <w:r>
        <w:rPr>
          <w:lang w:val="hi_IN" w:bidi="hi_IN"/>
        </w:rPr>
        <w:t xml:space="preserve"> होंगे। ये लोग अपने दोस्तों को धोखा देते हैं। ये लोग अपने वादे तोड़ते हैं। ये लोग उन लोगों के विरुद्ध हो जाते हैं जो उन पर भरोसा करते हैं।</w:t>
      </w:r>
    </w:p>
    <w:p>
      <w:pPr/>
      <w:r>
        <w:rPr>
          <w:lang w:val="hi_IN" w:bidi="hi_IN"/>
        </w:rPr>
      </w:r>
      <w:r>
        <w:rPr>
          <w:lang w:val="hi_IN" w:bidi="hi_IN"/>
        </w:rPr>
        <w:t xml:space="preserve">पौलुस कहता है कि ये लोग </w:t>
      </w:r>
      <w:r>
        <w:rPr>
          <w:b/>
          <w:lang w:val="hi_IN" w:bidi="hi_IN"/>
        </w:rPr>
        <w:t>हठी</w:t>
      </w:r>
      <w:r>
        <w:rPr>
          <w:lang w:val="hi_IN" w:bidi="hi_IN"/>
        </w:rPr>
        <w:t xml:space="preserve"> होंगे। ये लोग बिना सोचे कार्य करते हैं। ये लोग जल्दबाजी में निर्णय लेते हैं। ये लोग बिना सोचे-समझे बोलते हैं।</w:t>
      </w:r>
    </w:p>
    <w:p>
      <w:pPr/>
      <w:r>
        <w:rPr>
          <w:lang w:val="hi_IN" w:bidi="hi_IN"/>
        </w:rPr>
      </w:r>
      <w:r>
        <w:rPr>
          <w:lang w:val="hi_IN" w:bidi="hi_IN"/>
        </w:rPr>
        <w:t xml:space="preserve">पौलुस कहता है कि ये लोग </w:t>
      </w:r>
      <w:r>
        <w:rPr>
          <w:b/>
          <w:lang w:val="hi_IN" w:bidi="hi_IN"/>
        </w:rPr>
        <w:t>अभिमानी</w:t>
      </w:r>
      <w:r>
        <w:rPr>
          <w:lang w:val="hi_IN" w:bidi="hi_IN"/>
        </w:rPr>
        <w:t xml:space="preserve"> होंगे। ये लोग अपने आप को बहुत बड़ा समझते हैं। ये लोग मानते हैं कि वे सब कुछ जानते हैं। ये लोग दूसरों से सीखने से इनकार करते हैं।</w:t>
      </w:r>
    </w:p>
    <w:p>
      <w:pPr/>
      <w:r>
        <w:rPr>
          <w:lang w:val="hi_IN" w:bidi="hi_IN"/>
        </w:rPr>
      </w:r>
      <w:r>
        <w:rPr>
          <w:lang w:val="hi_IN" w:bidi="hi_IN"/>
        </w:rPr>
        <w:t xml:space="preserve">पौलुस कहता है कि ये लोग </w:t>
      </w:r>
      <w:r>
        <w:rPr>
          <w:b/>
          <w:lang w:val="hi_IN" w:bidi="hi_IN"/>
        </w:rPr>
        <w:t>परमेश्वर के प्रेमी होने के बजाय सुख-विलास के प्रेमी होंगे</w:t>
      </w:r>
      <w:r>
        <w:rPr>
          <w:lang w:val="hi_IN" w:bidi="hi_IN"/>
        </w:rPr>
        <w:t>। ये लोग परमेश्वर के बजाय सुख-विलास को चुनते हैं। ये लोग पहले अपना सुख चाहते हैं। ये लोग परमेश्वर का अनुसरण करने से अधिक मनोरंजन को महत्व देते हैं।</w:t>
      </w:r>
    </w:p>
    <w:p>
      <w:pPr/>
      <w:r>
        <w:rPr>
          <w:lang w:val="hi_IN" w:bidi="hi_IN"/>
        </w:rPr>
      </w:r>
      <w:r>
        <w:rPr>
          <w:lang w:val="hi_IN" w:bidi="hi_IN"/>
        </w:rPr>
        <w:t xml:space="preserve">ये लोग </w:t>
      </w:r>
      <w:r>
        <w:rPr>
          <w:b/>
          <w:lang w:val="hi_IN" w:bidi="hi_IN"/>
        </w:rPr>
        <w:t>भक्ति</w:t>
      </w:r>
      <w:r>
        <w:rPr>
          <w:lang w:val="hi_IN" w:bidi="hi_IN"/>
        </w:rPr>
        <w:t xml:space="preserve"> का दावा करते हैं। जब कोई व्यक्ति भक्तिपूर्ण होता है, या उसमें भक्ति होती है, तो वह व्यक्ति ऐसा जीवन जीता है जो परमेश्वर का सम्मान करता है और उसे प्रसन्न करता है। लेकिन पौलुस जिन झूठे शिक्षकों के बारे में बात करता है, वे केवल धर्मी होने का दिखावा करते हैं। ये लोग धार्मिक गतिविधियाँ करते हैं, परन्तु वास्तव में परमेश्वर का अनुसरण नहीं करते हैं। इन पत्रों में, पौलुस अक्सर परमेश्वर के प्रति सच्चे भक्ति वाले लोगों का "धर्मी" और झूठे शिक्षकों का अधर्मी होने का वर्णन करता है।</w:t>
      </w:r>
    </w:p>
    <w:p>
      <w:pPr/>
      <w:r>
        <w:rPr>
          <w:lang w:val="hi_IN" w:bidi="hi_IN"/>
        </w:rPr>
      </w:r>
      <w:r>
        <w:rPr>
          <w:lang w:val="hi_IN" w:bidi="hi_IN"/>
        </w:rPr>
        <w:t>यहाँ रुकें और समूह में चर्चा करें कि आप भक्ति के लिए किस शब्द या वाक्यांश का उपयोग करेंगे। अपनी भाषा के उन शब्दों के बारे में सोचें जो वास्तविक और झूठे धार्मिक व्यवहार दोनों का वर्णन करते हैं। आप उन लोगों के बीच अंतर के बारे में कैसे बात करते हैं जो वास्तव में परमेश्वर का अनुसरण करते हैं और उन लोगों के बीच जो केवल दिखावा करते हैं? यदि आवश्यक हो, तो मुख्य शब्दावली में फिर से धर्मी शब्द देखें। यदि आपने पहले ही बाइबल की किसी अन्य पुस्तक में भक्ति के इस विचार का अनुवाद किया है, तो उसका वर्णन उसी तरह करें जैसे आपने वहाँ इसका वर्णन किया है। इस ऑडियो को यहाँ रोकें।</w:t>
      </w:r>
    </w:p>
    <w:p>
      <w:pPr/>
      <w:r>
        <w:rPr>
          <w:lang w:val="hi_IN" w:bidi="hi_IN"/>
        </w:rPr>
      </w:r>
      <w:r>
        <w:rPr>
          <w:lang w:val="hi_IN" w:bidi="hi_IN"/>
        </w:rPr>
        <w:t xml:space="preserve">जिन स्त्रियों को ये झूठे शिक्षक निशाना बनाते हैं, वे </w:t>
      </w:r>
      <w:r>
        <w:rPr>
          <w:b/>
          <w:lang w:val="hi_IN" w:bidi="hi_IN"/>
        </w:rPr>
        <w:t>पाप</w:t>
      </w:r>
      <w:r>
        <w:rPr>
          <w:lang w:val="hi_IN" w:bidi="hi_IN"/>
        </w:rPr>
        <w:t xml:space="preserve"> से दबी हुई महसूस करती हैं। परमेश्वर के विरुद्ध अवज्ञा या परमेश्वर की आज्ञाओं के विरुद्ध विद्रोह का कोई भी कार्य पाप है। ये स्त्रियाँ अपने पिछले पापों के कारण दोषी महसूस करती हैं और अपने इस दोषबोध से राहत की तलाश में हैं।</w:t>
      </w:r>
    </w:p>
    <w:p>
      <w:pPr/>
      <w:r>
        <w:rPr>
          <w:lang w:val="hi_IN" w:bidi="hi_IN"/>
        </w:rPr>
      </w:r>
      <w:r>
        <w:rPr>
          <w:lang w:val="hi_IN" w:bidi="hi_IN"/>
        </w:rPr>
        <w:t>यहाँ रुकें और समूह के रूप में चर्चा करें कि आप पाप के लिए किस शब्द या वाक्यांश का उपयोग करेंगे। अपनी भाषा के उन शब्दों के बारे में सोचें जो परमेश्वर के विरुद्ध आज्ञा न मानने और उस अपराधबोध का वर्णन करते हैं जो लोग अपनी अवज्ञा के कारण महसूस करते हैं। पाप के लिए मुख्य शब्दावली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विश्वास</w:t>
      </w:r>
      <w:r>
        <w:rPr>
          <w:lang w:val="hi_IN" w:bidi="hi_IN"/>
        </w:rPr>
        <w:t xml:space="preserve"> किसी व्यक्ति के परमेश्वर के साथ सच्चे संबंध को दर्शाता है। जब किसी व्यक्ति का परमेश्वर पर विश्वास होता है, तो वह व्यक्ति परमेश्वर पर विश्वास या भरोसा करता है। इन झूठे शिक्षकों के विश्वास की परीक्षा ली गई है और वे इसमें असफल रहे हैं। परमेश्वर के साथ इन शिक्षकों का संबंध झूठा दिखाया गया है। यहाँ विश्वास का वर्णन उसी तरह करें जैसा आपने पहले किया है, और विश्वास के बारे में अधिक जानकारी के लिए मास्टर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3:10–17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3:10–17 को सुनें और अपने मन में रखें।</w:t>
      </w:r>
    </w:p>
    <w:p>
      <w:pPr/>
      <w:r>
        <w:rPr>
          <w:lang w:val="hi_IN" w:bidi="hi_IN"/>
        </w:rPr>
      </w:r>
      <w:r>
        <w:rPr>
          <w:lang w:val="hi_IN" w:bidi="hi_IN"/>
        </w:rPr>
        <w:t>यदि सम्भव हो, तो 2 तीमुथियुस 3:10–17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3:10–17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पत्र के इस भाग में, पौलुस तीमुथियुस से आग्रह करता है कि वह पौलुस के उदाहरण का अनुसरण करे। पौलुस दिखाता है कि झूठे शिक्षक क्या करते हैं और पौलुस क्या करता है। झूठे शिक्षक झूठ फैलाते हैं। झूठे शिक्षक सफल दिखते हैं, भले ही वे शिक्षक बुरे काम करते हैं। पौलुस ने एक अलग मार्ग अपनाया। पौलुस ने परमेश्वर के बारे में सत्य सिखाया। पौलुस इस तरह जीवन जीता था जो परमेश्वर को प्रसन्न करता था।</w:t>
      </w:r>
    </w:p>
    <w:p>
      <w:pPr/>
      <w:r>
        <w:rPr>
          <w:lang w:val="hi_IN" w:bidi="hi_IN"/>
        </w:rPr>
      </w:r>
      <w:r>
        <w:rPr>
          <w:lang w:val="hi_IN" w:bidi="hi_IN"/>
        </w:rPr>
        <w:t>पौलुस तीमुथियुस से कहता है कि तीमुथियुस ने पौलुस के उदाहरण का अच्छी तरह से अनुसरण किया है। तीमुथियुस पौलुस की शिक्षा और जीवन के तरीके के बारे में जानता है। तीमुथियुस पौलुस के उद्देश्य और विश्वास को समझता है। तीमुथियुस ने पौलुस के धीरज और प्रेम को देखा है। तीमुथियुस ने देखा है कि कठिन परिस्थितियों में भी पौलुस कैसे डटा रहता है, और जब लोग मसीह का अनुसरण करने के कारण उसका सताव करते हैं, तब वह कैसी प्रतिक्रिया देता है।</w:t>
      </w:r>
    </w:p>
    <w:p>
      <w:pPr/>
      <w:r>
        <w:rPr>
          <w:lang w:val="hi_IN" w:bidi="hi_IN"/>
        </w:rPr>
      </w:r>
      <w:r>
        <w:rPr>
          <w:lang w:val="hi_IN" w:bidi="hi_IN"/>
        </w:rPr>
        <w:t>यहाँ रुकें और समूह में इस प्रश्न पर चर्चा करें: किसी ऐसे व्यक्ति के बारे में सोचें जो आपके जीवन में आपके लिए एक अच्छा उदाहरण रहा है। उस व्यक्ति ने ऐसी कौन-सी बातें कीं जिनसे आपको यह सीख मिली कि अच्छा जीवन कैसे जीना चाहिए? आपने उस व्यक्ति को देखकर क्या सीखा? इस ऑडियो को यहाँ रोकें।</w:t>
      </w:r>
    </w:p>
    <w:p>
      <w:pPr/>
      <w:r>
        <w:rPr>
          <w:lang w:val="hi_IN" w:bidi="hi_IN"/>
        </w:rPr>
      </w:r>
      <w:r>
        <w:rPr>
          <w:lang w:val="hi_IN" w:bidi="hi_IN"/>
        </w:rPr>
        <w:t>पौलुस तीमुथियुस को उन समयों की याद दिलाता है जब लोगों ने अलग-अलग नगरों में उसे सताया था। ये घटनाएँ पौलुस की पहली मिशनरी यात्रा के दौरान घटित हुई थीं। अन्ताकिया एक महत्वपूर्ण रोमी नगर था, जहाँ पौलुस ने कुछ समय तक प्रचार किया। यहूदी अगुवों ने लोगों को पौलुस के विरुद्ध कर दिया और उसे चले जाने के लिए मजबूर किया। इकोनियम में, जो महत्वपूर्ण व्यापारिक मार्गों पर स्थित एक नगर है जो मकिदूनिया, अखाया और एशिया को रोम से जोड़ता है, कुछ लोगों ने पौलुस पर पथराव करने की योजना बनाई थी। लुस्त्रा में, एक क्रोधित भीड़ ने पौलुस पर तब तक पत्थर बरसाए जब तक कि उन लोगों को यह नहीं लगा कि पौलुस मर चुका है। भीड़ पौलुस के शरीर को घसीटकर नगर के बाहर ले गई और यह समझी कि पौलुस मर चुका है। पथराव आक्रमण का एक हिंसक रूप था, जिसमें लोग किसी पर तब तक पत्थर फेंकते थे जब तक कि उस व्यक्ति की चोटों के कारण मृत्यु नहीं हो जाती थी। लेकिन प्रभु यीशु ने पौलुस को इन सभी कष्टों से बचाया। इन घटनाओं के कुछ ही महीनों बाद तीमुथियुस पौलुस की सेवकाई में शामिल हो गया, इसलिए तीमुथियुस इन कहानियों को अच्छी तरह जानता था। चूँकि तीमुथियुस लुस्त्रा और इकुनियम के आसपास के क्षेत्र से आया था, इसलिए तीमुथियुस ने सीधे स्थानीय विश्वासियों से सुना था कि पौलुस ने इन नगरों में कैसे कष्ट उठाए थे।</w:t>
      </w:r>
    </w:p>
    <w:p>
      <w:pPr/>
      <w:r>
        <w:rPr>
          <w:lang w:val="hi_IN" w:bidi="hi_IN"/>
        </w:rPr>
      </w:r>
      <w:r>
        <w:rPr>
          <w:lang w:val="hi_IN" w:bidi="hi_IN"/>
        </w:rPr>
        <w:t>यहाँ रुकें और समूह में इस प्रश्न पर चर्चा करें: उस समय के बारे में बताएँ जब आपने सही काम करने का निर्णय लिया था, भले ही वह काम कठिन था। उस चीज़ को किस बात ने कठिन बनाया? आपको सही काम करते रहने में किसने मदद की? इस ऑडियो को यहाँ रोकें।</w:t>
      </w:r>
    </w:p>
    <w:p>
      <w:pPr/>
      <w:r>
        <w:rPr>
          <w:lang w:val="hi_IN" w:bidi="hi_IN"/>
        </w:rPr>
      </w:r>
      <w:r>
        <w:rPr>
          <w:lang w:val="hi_IN" w:bidi="hi_IN"/>
        </w:rPr>
        <w:t>पौलुस सिखाता है कि जो कोई मसीह यीशु में भक्ति का जीवन जीना चाहता है, वह सताया जाएगा। परमेश्वर के लोगों ने हमेशा विरोध का सामना किया है। बुरे लोग और झूठे शिक्षक अन्य लोगों को धोखा देना जारी रखते हैं। ये झूठे शिक्षक समय के साथ और भी बदतर होते जाते हैं। झूठे शिक्षक अन्य लोगों को धोखा देते हैं, जबकि शैतान उन झूठे शिक्षकों को धोखा देता है। यह सब उन "अंतिम दिनों" के दौरान होता है जिनका वर्णन पौलुस ने पहले किया था।</w:t>
      </w:r>
    </w:p>
    <w:p>
      <w:pPr/>
      <w:r>
        <w:rPr>
          <w:lang w:val="hi_IN" w:bidi="hi_IN"/>
        </w:rPr>
      </w:r>
      <w:r>
        <w:rPr>
          <w:lang w:val="hi_IN" w:bidi="hi_IN"/>
        </w:rPr>
        <w:t>पौलुस तीमुथियुस को प्रोत्साहित करता है कि वह उस बात पर विश्वास बनाए रखे, जो तीमुथियुस ने सीखी है। तीमुथियुस इन शिक्षाओं पर भरोसा कर सकता है क्योंकि तीमुथियुस उन लोगों को जानता है जिन्होंने तीमुथियुस को सिखाया था। तीमुथियुस ने अपने परिवार से परमेश्वर के बारे में तब से सीखा जब वह बहुत छोटा था। तीमुथियुस की माता यहूदी थी, और तीमुथियुस का पिता यूनानी था। तीमुथियुस की माता और नानी ने उसे तब से यहूदी पवित्रशास्त्र—जिसे हम अब पुराना नियम कहते हैं—सिखाया था, जब वह एक छोटा बच्चा था। इन पवित्रशास्त्रों में मूसा की व्यवस्था, भविष्यद्वक्ताओं और अन्य पवित्र यहूदी लेखन शामिल थे। तीमुथियुस ने इस पवित्रशास्त्र को यूनानी भाषा में सीखा होगा, क्योंकि तीमुथियुस यूनानी भाषी क्षेत्र में पला-बढ़ा था।</w:t>
      </w:r>
    </w:p>
    <w:p>
      <w:pPr/>
      <w:r>
        <w:rPr>
          <w:lang w:val="hi_IN" w:bidi="hi_IN"/>
        </w:rPr>
      </w:r>
      <w:r>
        <w:rPr>
          <w:lang w:val="hi_IN" w:bidi="hi_IN"/>
        </w:rPr>
        <w:t>यहाँ रुकें और समूह में इस प्रश्न पर चर्चा करें: उस समय के बारे में सोचें जब किसी ने आपको कुछ महत्वपूर्ण सिखाया। उस व्यक्ति की शिक्षा को किस बात ने समझना आसान बनाया? उस व्यक्ति ने आपको जो सिखाया था, उसे याद रखने में आपको किस चीज़ ने मदद की? इस ऑडियो को यहाँ रोकें।</w:t>
      </w:r>
    </w:p>
    <w:p>
      <w:pPr/>
      <w:r>
        <w:rPr>
          <w:lang w:val="hi_IN" w:bidi="hi_IN"/>
        </w:rPr>
      </w:r>
      <w:r>
        <w:rPr>
          <w:lang w:val="hi_IN" w:bidi="hi_IN"/>
        </w:rPr>
        <w:t>पौलुस समझाता है कि सम्पूर्ण पवित्रशास्त्र परमेश्वर की प्रेरणा से रचा गया है। इसका अर्थ है कि पवित्रशास्त्र परमेश्वर की ओर से आता है। इसका यह अर्थ नहीं है कि परमेश्वर ने लोगों को ठीक-ठीक वही शब्द बताए जो उन्हें लिखने थे। इसके बजाय, परमेश्वर ने मानवीय लेखकों के साथ मिलकर काम किया ताकि ठीक वही लिखा जा सके जो परमेश्वर चाहता था। पौलुस इस बात पर ज़ोर देता है कि पवित्रशास्त्र सीधे परमेश्वर की ओर से आता है, ताकि यह समझाया जा सके कि पवित्रशास्त्र परमेश्वर के उद्देश्यों को क्यों पूरा करता है। क्योंकि पवित्रशास्त्र परमेश्वर से आता है, इसलिए पवित्रशास्त्र प्रभावी रूप से लोगों को वह सिखा सकता है जो सत्य है। पवित्रशास्त्र लोगों को उनकी गलतियाँ बताता है। पवित्रशास्त्र लोगों को अपनी गलतियों को ठीक करने में मदद करता है। पवित्रशास्त्र लोगों को सही जीवन जीने की शिक्षा देता है। पवित्रशास्त्र के ये चार कार्य परमेश्वर के लोगों को झूठे शिक्षकों का अच्छी तरह से सामना करने में मदद करते हैं।</w:t>
      </w:r>
    </w:p>
    <w:p>
      <w:pPr/>
      <w:r>
        <w:rPr>
          <w:lang w:val="hi_IN" w:bidi="hi_IN"/>
        </w:rPr>
      </w:r>
      <w:r>
        <w:rPr>
          <w:lang w:val="hi_IN" w:bidi="hi_IN"/>
        </w:rPr>
        <w:t>यहाँ रुकें और समूह में इस प्रश्न पर चर्चा करें: आप निर्णय लेने या यह जानने में मदद के लिए बाइबल का उपयोग किन तरीकों से करते हैं कि क्या सही है? बाइबल क्या कहती है, यह जानने से आपको परमेश्वर का और अच्छी तरह अनुसरण करने में कैसे सहायता मिलती है? इस ऑडियो को यहाँ रोकें।</w:t>
      </w:r>
    </w:p>
    <w:p>
      <w:pPr/>
      <w:r>
        <w:rPr>
          <w:lang w:val="hi_IN" w:bidi="hi_IN"/>
        </w:rPr>
      </w:r>
      <w:r>
        <w:rPr>
          <w:lang w:val="hi_IN" w:bidi="hi_IN"/>
        </w:rPr>
        <w:t>परमेश्वर ने हमें पवित्रशास्त्र इसलिए दिया है ताकि परमेश्वर के लोग पूर्ण और हर उस अच्छे कार्य को करने के लिए तैयार हों, जिसे करने के लिए परमेश्वर ने लोगों से कहा है। पुराने नियम में, परमेश्वर ने मूसा और भविष्यद्वक्ताओं को अपने “परमेश्वर के जन” कहा है। अब पौलुस तीमुथियुस के लिए इस विशेष उपाधि का उपयोग करता है क्योंकि तीमुथियुस परमेश्वर के सत्य की शिक्षा देने के कार्य को जारी रखेगा, ठीक वैसे ही जैसे बहुत पहले मूसा और भविष्यद्वक्ताओं ने किया था। पवित्रशास्त्र तीमुथियुस को इस महत्वपूर्ण कार्य के लिए आवश्यक हर बात प्रदान करता है।</w:t>
      </w:r>
    </w:p>
    <w:p>
      <w:pPr/>
      <w:r>
        <w:rPr>
          <w:lang w:val="hi_IN" w:bidi="hi_IN"/>
        </w:rPr>
      </w:r>
      <w:r>
        <w:rPr>
          <w:lang w:val="hi_IN" w:bidi="hi_IN"/>
        </w:rPr>
        <w:t>पौलुस का अपना जीवन दिखाता है कि कोई व्यक्ति कैसे पवित्रशास्त्र की मदद ले सकता है और कठिन समय में धीरज धर सकता है। जब झूठे शिक्षक पवित्रशास्त्र का दुरुपयोग करते हैं, तो पौलुस परमेश्वर के सत्य को दिखाने के लिए पवित्रशास्त्र का सही उपयोग करता है। जब लोग सुसमाचार का विरोध करते हैं, तब भी पौलुस शिक्षा देता रहता है, चाहे इसके कारण उसे दुःख ही क्यों न सहना पड़े। तीमुथियुस को इस उदाहरण का अनुसरण करना चाहिए क्योंकि तीमुथियुस कलीसिया की अगुवाई करता है।</w:t>
      </w:r>
    </w:p>
    <w:p>
      <w:pPr/>
      <w:r>
        <w:rPr>
          <w:lang w:val="hi_IN" w:bidi="hi_IN"/>
        </w:rPr>
      </w:r>
      <w:r>
        <w:rPr>
          <w:lang w:val="hi_IN" w:bidi="hi_IN"/>
        </w:rPr>
        <w:t>यहाँ रुकें और समूह में इस प्रश्न पर चर्चा करें: उस समय के बारे में सोचें जब आपने बाइबल में कुछ सुना जिसने आपको परमेश्वर को बेहतर समझने में मदद की। आपने क्या सीखा? इसने परमेश्वर के बारे में आपके सोचने के तरीके को कैसे बदल दिया? इस ऑडियो को यहाँ रोकें।</w:t>
      </w:r>
    </w:p>
    <w:p>
      <w:pPr/>
      <w:r>
        <w:rPr>
          <w:lang w:val="hi_IN" w:bidi="hi_IN"/>
        </w:rPr>
      </w:r>
      <w:r>
        <w:rPr>
          <w:lang w:val="hi_IN" w:bidi="hi_IN"/>
        </w:rPr>
        <w:t>इन महत्वपूर्ण सच्चाइयों को समझाने के बाद, अब पौलुस कलीसिया की अगुवाई करने के विषय में तीमुथियुस को और निर्देश देगा। पवित्रशास्त्र तीमुथियुस की सहायता करेगा कि वह झूठी शिक्षाओं को पहचान सके, परमेश्वर के सत्य की शिक्षा दे सके, और कठिन समयों में कलीसिया की अच्छी अगुवाई कर सके। पौलुस अपने पत्र के अगले भाग में तीमुथियुस को पौलुस का अंतिम संदेश देने के लिए तैयार है।</w:t>
      </w:r>
      <w:r>
        <w:rPr>
          <w:lang w:val="hi_IN" w:bidi="hi_IN"/>
        </w:rPr>
      </w:r>
    </w:p>
    <w:p>
      <w:pPr>
        <w:pStyle w:val="Heading3"/>
      </w:pPr>
      <w:r>
        <w:rPr>
          <w:lang w:val="hi_IN" w:bidi="hi_IN"/>
        </w:rPr>
        <w:t>घटनाओं को समझाना</w:t>
      </w:r>
    </w:p>
    <w:p>
      <w:pPr/>
      <w:r>
        <w:rPr>
          <w:lang w:val="hi_IN" w:bidi="hi_IN"/>
        </w:rPr>
      </w:r>
      <w:r>
        <w:rPr>
          <w:lang w:val="hi_IN" w:bidi="hi_IN"/>
        </w:rPr>
        <w:t>2 तीमुथियुस 3:10–17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वर्णन करता है कि तीमुथियुस ने पौलुस के उदाहरण का अनुसरण कैसे किया है। पौलुस अपनी सेवकाई की उन नौ विशेषताओं का वर्णन करता है जिन्हें तीमुथियुस ने देखा है। पौलुस इससे आरम्भ करता है कि पौलुस परमेश्वर के सत्य की शिक्षा कैसे देता है, और अंत में उन कष्टों का उल्लेख करता है जो पौलुस ने उस सत्य को साझा करने के कारण झेले हैं।</w:t>
      </w:r>
    </w:p>
    <w:p>
      <w:pPr/>
      <w:r>
        <w:rPr>
          <w:lang w:val="hi_IN" w:bidi="hi_IN"/>
        </w:rPr>
      </w:r>
      <w:r>
        <w:rPr>
          <w:b/>
          <w:lang w:val="hi_IN" w:bidi="hi_IN"/>
        </w:rPr>
        <w:t>दूसरे भाग में:</w:t>
      </w:r>
      <w:r>
        <w:rPr>
          <w:lang w:val="hi_IN" w:bidi="hi_IN"/>
        </w:rPr>
        <w:t xml:space="preserve"> पौलुस उन विशेष घटनाओं का वर्णन करता है जब विभिन्न नगरों में लोगों ने उसका सताव किया। पौलुस समझाता है कि प्रभु ने पौलुस को इन सभी कष्टों से बचाया। इसके बाद पौलुस सिखाता है कि जो कोई भी मसीह यीशु में धर्मी जीवन जीना चाहता है, उसे सताव सहना पड़ेगा।</w:t>
      </w:r>
    </w:p>
    <w:p>
      <w:pPr/>
      <w:r>
        <w:rPr>
          <w:lang w:val="hi_IN" w:bidi="hi_IN"/>
        </w:rPr>
      </w:r>
      <w:r>
        <w:rPr>
          <w:b/>
          <w:lang w:val="hi_IN" w:bidi="hi_IN"/>
        </w:rPr>
        <w:t>तीसरे भाग में:</w:t>
      </w:r>
      <w:r>
        <w:rPr>
          <w:lang w:val="hi_IN" w:bidi="hi_IN"/>
        </w:rPr>
        <w:t xml:space="preserve"> पौलुस तीमुथियुस को उस शिक्षा में बने रहने की आज्ञा देता है, जो उसने सीखी है। पौलुस तीमुथियुस को बचपन से ही पवित्र शास्त्र की शिक्षा पाने के बारे में याद दिलाता है। पौलुस समझाता है कि पवित्रशास्त्र मसीह यीशु पर विश्वास के द्वारा उद्धार तक पहुँचाता है।</w:t>
      </w:r>
    </w:p>
    <w:p>
      <w:pPr/>
      <w:r>
        <w:rPr>
          <w:lang w:val="hi_IN" w:bidi="hi_IN"/>
        </w:rPr>
      </w:r>
      <w:r>
        <w:rPr>
          <w:b/>
          <w:lang w:val="hi_IN" w:bidi="hi_IN"/>
        </w:rPr>
        <w:t>चौथे भाग में:</w:t>
      </w:r>
      <w:r>
        <w:rPr>
          <w:lang w:val="hi_IN" w:bidi="hi_IN"/>
        </w:rPr>
        <w:t xml:space="preserve"> पौलुस समझाता है कि परमेश्वर किस प्रकार पवित्रशास्त्र को प्रेरित करता है, या देता है। पवित्रशास्त्र शिक्षा देने, डाँटने, सुधारने और धार्मिकता में प्रशिक्षण देने के लिए उपयोगी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बुरे लोग और झूठे शिक्षक</w:t>
      </w:r>
    </w:p>
    <w:p>
      <w:pPr>
        <w:pStyle w:val="ListBullet"/>
        <w:spacing w:line="240" w:lineRule="auto"/>
        <w:ind w:left="720"/>
      </w:pPr>
      <w:r>
        <w:rPr>
          <w:lang w:val="hi_IN" w:bidi="hi_IN"/>
        </w:rPr>
      </w:r>
      <w:r>
        <w:rPr>
          <w:lang w:val="hi_IN" w:bidi="hi_IN"/>
        </w:rPr>
        <w:t>तीमुथियुस की माता और नानी</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 यीशु, प्रभु</w:t>
      </w:r>
    </w:p>
    <w:p>
      <w:pPr>
        <w:pStyle w:val="ListBullet"/>
        <w:spacing w:line="240" w:lineRule="auto"/>
        <w:ind w:left="720"/>
      </w:pPr>
      <w:r>
        <w:rPr>
          <w:lang w:val="hi_IN" w:bidi="hi_IN"/>
        </w:rPr>
      </w:r>
      <w:r>
        <w:rPr>
          <w:lang w:val="hi_IN" w:bidi="hi_IN"/>
        </w:rPr>
        <w:t>और परमेश्वर का व्यक्ति, या परमेश्वर का सेवक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जब पौलुस जेल में था, तब वह तीमुथियुस को पत्र लिख रहा था। पौलुस ने अभी-अभी तीमुथियुस को उन खतरनाक लोगों के बारे में चेतावनी देना समाप्त किया है, जो अंतिम दिनों में प्रकट होंगे। अब, पौलुस इन बुरे लोगों की तुलना पौलुस के अपने जीवन के तरीके से करता है। पौलुस तीमुथियुस को अपनी पहली मिशनरी यात्रा की घटनाओं की याद दिलाता है। ये घटनाएँ अन्ताकिया, इकुनियम और लुस्त्रा के नगरों में घटी थीं। इन घटनाओं के कुछ ही समय बाद तीमुथियुस पौलुस की सेवकाई में शामिल हो गया। पौलुस तीमुथियुस को कठिन समय के दौरान विश्वासयोग्य सेवकाई के बारे में सिखाने के लिए अपने अनुभवों का उपयोग करता है।</w:t>
      </w:r>
    </w:p>
    <w:p>
      <w:pPr/>
      <w:r>
        <w:rPr>
          <w:lang w:val="hi_IN" w:bidi="hi_IN"/>
        </w:rPr>
      </w:r>
      <w:r>
        <w:rPr>
          <w:lang w:val="hi_IN" w:bidi="hi_IN"/>
        </w:rPr>
        <w:t>पौलुस तीमुथियुस को इस बात के लिए तैयार कर रहा है कि उसके जाने के बाद वह सेवकाई के कार्य को आगे बढ़ाए। ऐसा करने के लिए, पौलुस तीमुथियुस को उस सच्ची शिक्षा की याद दिलाता है जो तीमुथियुस ने सीखी है। पौलुस इस शिक्षा को उस पवित्र शास्त्र से जोड़ता है जिसे तीमुथियुस बचपन से जानता था। पौलुस चाहता है कि तीमुथियुस यह समझे कि परमेश्वर की अच्छी सेवा करने के लिए उसे जो कुछ चाहिए, वह सब पवित्रशास्त्र प्रदान करता है।</w:t>
      </w:r>
    </w:p>
    <w:p>
      <w:pPr/>
      <w:r>
        <w:rPr>
          <w:lang w:val="hi_IN" w:bidi="hi_IN"/>
        </w:rPr>
      </w:r>
      <w:r>
        <w:rPr>
          <w:lang w:val="hi_IN" w:bidi="hi_IN"/>
        </w:rPr>
        <w:t>यहाँ रुकें और एक समूह के रूप में इस प्रश्न पर चर्चा करें: उस समय के बारे में सोचें जब किसी ने आपको कोई महत्वपूर्ण कौशल सिखाया था। उस व्यक्ति ने आपको कैसे दिखाया कि क्या करना है? उस व्यक्ति ने आपको वह काम स्वयं करना सीखने में कैसे सहायता की? इस ऑडियो को यहाँ रोकें।</w:t>
      </w:r>
    </w:p>
    <w:p>
      <w:pPr/>
      <w:r>
        <w:rPr>
          <w:lang w:val="hi_IN" w:bidi="hi_IN"/>
        </w:rPr>
      </w:r>
      <w:r>
        <w:rPr>
          <w:lang w:val="hi_IN" w:bidi="hi_IN"/>
        </w:rPr>
        <w:t>इस भाग के पहले हिस्से में, पौलुस अपनी सेवकाई की नौ अच्छी विशेषताओं का उल्लेख करता है। ये उन झूठे शिक्षकों के बुरे व्यवहार के बिल्कुल विपरीत हैं, जिनका वर्णन पौलुस ने अभी-अभी अंतिम दिनों में रहने वाले लोगों के रूप में किया है। पौलुस बताता है कि वह परमेश्वर के सत्य की शिक्षा कैसे देता है और प्रतिदिन परमेश्वर का अनुसरण करते हुए कैसे जीवन बिताता है। पौलुस बताता है कि पौलुस यीशु के बारे में शुभ संदेश सुनाने के पौलुस के उद्देश्य को कैसे बनाए रखता है। पौलुस दिखाता है कि पौलुस हर बात में परमेश्वर पर भरोसा करता है, कठिन लोगों के साथ धीरज रखता है, और दूसरों से प्रेम करता है, भले ही इसके लिए पौलुस को कुछ खोना पड़े। पौलुस यह कहते हुए सूची को समाप्त करता है कि पौलुस ने कठिनाइयों और सताव को सहा।</w:t>
      </w:r>
    </w:p>
    <w:p>
      <w:pPr/>
      <w:r>
        <w:rPr>
          <w:lang w:val="hi_IN" w:bidi="hi_IN"/>
        </w:rPr>
      </w:r>
      <w:r>
        <w:rPr>
          <w:lang w:val="hi_IN" w:bidi="hi_IN"/>
        </w:rPr>
        <w:t>यहाँ रुकें और समूह में इस प्रश्न पर चर्चा करें: इस भाग के कुछ शब्द या वाक्यांश कौन-से हैं जो दिखाते हैं कि तीमुथियुस ने पौलुस के जीवन में क्या देखा था? इन बातों को उसी क्रम में लिखने का प्रयास करें, जिस क्रम में पौलुस ने उनका उल्लेख किया है—पौलुस की शिक्षा से शुरू करते हुए और पौलुस के दुःख सहने पर समाप्त करते हुए। इस ऑडियो को यहाँ रोकें।</w:t>
      </w:r>
    </w:p>
    <w:p>
      <w:pPr/>
      <w:r>
        <w:rPr>
          <w:lang w:val="hi_IN" w:bidi="hi_IN"/>
        </w:rPr>
      </w:r>
      <w:r>
        <w:rPr>
          <w:lang w:val="hi_IN" w:bidi="hi_IN"/>
        </w:rPr>
        <w:t>दूसरे भाग में, पौलुस सताव के विशेष समयों का वर्णन करता है। अन्ताकिया में, लोगों ने पौलुस को नगर छोड़ने के लिए मजबूर किया। इकोनियम में, लोगों ने पौलुस पर पथराव करने की धमकी दी। लुस्त्रा में, लोगों ने पौलुस पर पथराव किया और सोचा कि पौलुस मर गया है। लेकिन प्रभु ने पौलुस को इन सभी कष्टों से बचाया। फिर पौलुस एक दृढ़ सत्य बताता है: वास्तव में, जो कोई भी मसीह यीशु में धर्मी जीवन जीना चाहता है, उसे सताव का सामना करना पड़ेगा।</w:t>
      </w:r>
    </w:p>
    <w:p>
      <w:pPr/>
      <w:r>
        <w:rPr>
          <w:lang w:val="hi_IN" w:bidi="hi_IN"/>
        </w:rPr>
      </w:r>
      <w:r>
        <w:rPr>
          <w:lang w:val="hi_IN" w:bidi="hi_IN"/>
        </w:rPr>
        <w:t>यहाँ रुकें और समूह में इस प्रश्न पर चर्चा करें: सुनें कि पौलुस कैसे वर्णन करता है कि अन्ताकिया, इकोनियम और लुस्त्रा में पौलुस के साथ क्या हुआ था। पौलुस किन शब्दों या वाक्यांशों का उपयोग करता है यह दिखाने के लिए कि इन कठिन परिस्थितियों ने पौलुस को यीशु का अनुसरण करने से नहीं रोका? पौलुस इस बारे में क्या कहता है कि परमेश्वर ने इन समयों में पौलुस की सहायता कैसे की? इस ऑडियो को यहाँ रोकें।</w:t>
      </w:r>
    </w:p>
    <w:p>
      <w:pPr/>
      <w:r>
        <w:rPr>
          <w:lang w:val="hi_IN" w:bidi="hi_IN"/>
        </w:rPr>
      </w:r>
      <w:r>
        <w:rPr>
          <w:lang w:val="hi_IN" w:bidi="hi_IN"/>
        </w:rPr>
        <w:t>पौलुस उन बुरे लोगों का वर्णन करता है जो ऐसे होने का दिखावा करते हैं जो वे वास्तव में नहीं हैं। ये झूठे शिक्षक दूसरों से झूठ बोलते हैं और ऐसा व्यवहार करते हैं मानो वे परमेश्वर के सत्य की शिक्षा देते हों। पौलुस कहता है कि ये लोग गलत दिशा में चलते रहेंगे। ये लोग समय के साथ और अधिक दुष्ट हो जाएँगे। हालाँकि पौलुस शैतान का नाम नहीं लेता, फिर भी उसका आशय यह है कि जैसे झूठे शिक्षक दूसरों को धोखा देते हैं, वैसे ही शैतान उन शिक्षकों को भी धोखा देता है। ये झूठे शिक्षक सोचते हैं कि वे आगे बढ़ रहे हैं, परन्तु वास्तव में वे परमेश्वर के सत्य से और भी दूर होते जाते हैं।</w:t>
      </w:r>
    </w:p>
    <w:p>
      <w:pPr/>
      <w:r>
        <w:rPr>
          <w:lang w:val="hi_IN" w:bidi="hi_IN"/>
        </w:rPr>
      </w:r>
      <w:r>
        <w:rPr>
          <w:lang w:val="hi_IN" w:bidi="hi_IN"/>
        </w:rPr>
        <w:t>तीसरे भाग में, पौलुस तीमुथियुस से कहता है कि वह उन बातों को करता रहे, जो तीमुथियुस ने सीखी हैं। तीमुथियुस इन शिक्षाओं पर भरोसा कर सकता है क्योंकि तीमुथियुस ने उन्हें पौलुस और अन्य विश्वासयोग्य शिक्षकों से सीखा है। आपको याद होगा कि तीमुथियुस की माता और नानी ने तीमुथियुस को बचपन से ही पवित्र शास्त्र सिखाया था। ये पवित्रशास्त्र लोगों को परमेश्वर की बुद्धि को समझने में मदद करते हैं और यीशु मसीह की ओर मार्ग दिखाते हैं। क्योंकि लोग यीशु पर विश्वास करते हैं, या यीशु पर भरोसा करते हैं, इसलिए लोगों को परमेश्वर के उद्धार का उपहार प्राप्त होता है।</w:t>
      </w:r>
    </w:p>
    <w:p>
      <w:pPr/>
      <w:r>
        <w:rPr>
          <w:lang w:val="hi_IN" w:bidi="hi_IN"/>
        </w:rPr>
      </w:r>
      <w:r>
        <w:rPr>
          <w:lang w:val="hi_IN" w:bidi="hi_IN"/>
        </w:rPr>
        <w:t>यहाँ रुकें और समूह में इस प्रश्न पर चर्चा करें: किसी ऐसे व्यक्ति के बारे में सोचें जिसने आपको छोटी उम्र में परमेश्वर के बारे में महत्वपूर्ण सत्य सिखाए थे। उस व्यक्ति ने आपको कैसे सिखाया? आप यह बताने के लिए किन शब्दों या वाक्यांशों का उपयोग करेंगे कि आप उस व्यक्ति की शिक्षा पर भरोसा क्यों करते हैं? समूह के साथ साझा करें कि आज भी आप परमेश्वर के वचन को समझने के लिए उस व्यक्ति की शिक्षाओं का उपयोग कैसे करते हैं। इस ऑडियो को यहाँ रोकें।</w:t>
      </w:r>
    </w:p>
    <w:p>
      <w:pPr/>
      <w:r>
        <w:rPr>
          <w:lang w:val="hi_IN" w:bidi="hi_IN"/>
        </w:rPr>
      </w:r>
      <w:r>
        <w:rPr>
          <w:lang w:val="hi_IN" w:bidi="hi_IN"/>
        </w:rPr>
        <w:t>चौथे भाग में, पौलुस समझाता है कि पूरा पवित्रशास्त्र परमेश्वर की ओर से आता है। पौलुस एक विशेष शब्द का उपयोग करता है, जिसका अनुवाद हम या तो “परमेश्वर की श्वास से निकला हुआ” या “परमेश्वर-प्रेरित” के रूप में कर सकते हैं। जब पौलुस यहाँ पवित्रशास्त्र की बात करता है, तो उसका अर्थ पुराने नियम के उन लेखों से है, जिन्हें हम कभी-कभी इब्रानी बाइबल भी कहते हैं। पवित्रशास्त्र परमेश्वर के लोगों की चार तरीकों से सहायता करता है: पवित्रशास्त्र सिखाता है कि क्या सत्य है। पवित्रशास्त्र लोगों को दिखाता है कि वे कब गलत होते हैं। पवित्रशास्त्र लोगों को अपनी गलतियों को ठीक करने में मदद करता है। पवित्रशास्त्र लोगों को सही ढंग से जीने का प्रशिक्षण देता है।</w:t>
      </w:r>
    </w:p>
    <w:p>
      <w:pPr/>
      <w:r>
        <w:rPr>
          <w:lang w:val="hi_IN" w:bidi="hi_IN"/>
        </w:rPr>
      </w:r>
      <w:r>
        <w:rPr>
          <w:lang w:val="hi_IN" w:bidi="hi_IN"/>
        </w:rPr>
        <w:t>यहाँ रुकें और समूह में इस प्रश्न पर चर्चा करें: आप यह समझाने के लिए अपनी भाषा में किन शब्दों या वाक्यांशों का उपयोग करते हैं कि परमेश्वर ने हमें पवित्रशास्त्र कैसे दिया? कुछ लोग कहते हैं, “पवित्रशास्त्र परमेश्वर की श्वास से उत्पन्न है,” दूसरे कहते हैं, “परमेश्वर ने पवित्रशास्त्र को प्रेरित किया,” और कुछ लोग इसके लिए अन्य शब्दों का भी उपयोग कर सकते हैं। वे शब्द या वाक्यांश साझा करें जिनका उपयोग आप यह बताने के लिए करते हैं कि परमेश्वर पवित्रशास्त्र का स्रोत है। इस ऑडियो को यहाँ रोकें।</w:t>
      </w:r>
    </w:p>
    <w:p>
      <w:pPr/>
      <w:r>
        <w:rPr>
          <w:lang w:val="hi_IN" w:bidi="hi_IN"/>
        </w:rPr>
      </w:r>
      <w:r>
        <w:rPr>
          <w:lang w:val="hi_IN" w:bidi="hi_IN"/>
        </w:rPr>
        <w:t>पौलुस यह समझाकर समाप्त करता है कि परमेश्वर ने हमें पवित्रशास्त्र दिया ताकि परमेश्वर के लोग पूर्ण और हर अच्छे काम के लिए तैयार हों। पौलुस "परमेश्वर के जन" शब्द का उपयोग करता है। यह उपाधि उस व्यक्ति को दिखाती है जो विश्वासयोग्यता से परमेश्वर की सेवा करता है। पुराने नियम में, लोग मूसा और भविष्यद्वक्ताओं के लिए "परमेश्वर के जन" उपाधि का उपयोग करते थे। अब पौलुस तीमुथियुस के लिए इस विशेष उपाधि का उपयोग करता है, क्योंकि तीमुथियुस भी मूसा और पुराने समय के भविष्यद्वक्ताओं की तरह परमेश्वर के सत्य की शिक्षा देता रहेगा। यह उपाधि हमें दिखाती है कि परमेश्वर चाहता है कि उसके सभी लोग, चाहे पुरुष हों या स्त्रियाँ, उन अच्छे कार्यों को करते हुए विश्वासयोग्यता से उसकी सेवा करें, जिन्हें परमेश्वर ने उनके लिए तैयार किया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तीमुथियुस, प्रभु, विभिन्न नगरों में पौलुस को सताने वाले लोगों, तीमुथियुस की माता और नानी, तथा परमेश्वर को दर्शाने के लिए चित्रों, वस्तुओं, या यहाँ तक कि लोगों का भी उपयोग कर सकते हैं। तीनों नगरों में हुए सताव के दृश्यों का चित्र बनाने या उनका अभिनय करने पर विचार करें, और दिखाएँ कि प्रभु ने पौलुस को कैसे बचाया। फिर दिखाएँ कि तीमुथियुस ने पौलुस के उदाहरण को देखकर और पवित्रशास्त्र का अध्ययन करके कैसे सीखा।</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3:10–17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बुरे लोग और झूठे शिक्षक</w:t>
      </w:r>
    </w:p>
    <w:p>
      <w:pPr>
        <w:pStyle w:val="ListBullet"/>
        <w:spacing w:line="240" w:lineRule="auto"/>
        <w:ind w:left="720"/>
      </w:pPr>
      <w:r>
        <w:rPr>
          <w:lang w:val="hi_IN" w:bidi="hi_IN"/>
        </w:rPr>
      </w:r>
      <w:r>
        <w:rPr>
          <w:lang w:val="hi_IN" w:bidi="hi_IN"/>
        </w:rPr>
        <w:t>तीमुथियुस की माता और नानी</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 यीशु, प्रभु</w:t>
      </w:r>
    </w:p>
    <w:p>
      <w:pPr>
        <w:pStyle w:val="ListBullet"/>
        <w:spacing w:line="240" w:lineRule="auto"/>
        <w:ind w:left="720"/>
      </w:pPr>
      <w:r>
        <w:rPr>
          <w:lang w:val="hi_IN" w:bidi="hi_IN"/>
        </w:rPr>
      </w:r>
      <w:r>
        <w:rPr>
          <w:lang w:val="hi_IN" w:bidi="hi_IN"/>
        </w:rPr>
        <w:t>और परमेश्वर का व्यक्ति, या परमेश्वर का सेवक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“तीमुथियुस, तुमने मेरी शिक्षा, मेरे जीवन के तरीके, मेरे उद्देश्य, विश्वास, धीरज, प्रेम, सहनशीलता, और उन सतावों तथा दुःखों का ध्यानपूर्वक अनुसरण किया है जिनका मैंने सामना किया।” आप जानते हैं कि अन्ताकिया, इकुनियम और लुस्त्रा में मेरे साथ क्या हुआ था। “मैंने इन स्थानों में भयानक सताव सहा, फिर भी प्रभु ने मुझे उन सब से छुड़ा लिया।”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"वास्तव में, जो कोई मसीह यीशु में भक्ति का जीवन जीना चाहता है, वह सताया जाएगा। दुष्ट लोग और धोखेबाज़ बुरे से और भी बुरे होते जाएँगे। वे दूसरों को धोखा देंगे और स्वयं भी धोखा खाएँगे। परन्तु तुम उन बातों पर बने रहो जिन्हें तुमने सीखा है और जिन पर तुमने दृढ़ विश्वास किया है। तुम जानते हो कि तुम्हें किन लोगों ने सिखाया है, और बचपन से ही तुम पवित्र शास्त्र को जानते आए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की भूमिका निभाने वाले लोगों में से किसी एक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तीमुथियुस की माता और नानी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पौलुस कहता है, “पवित्र शास्त्र तुम्हें मसीह यीशु पर विश्वास के द्वारा उद्धार के लिए बुद्धिमान बनाने में सक्षम हैं।” सम्पूर्ण पवित्रशास्त्र परमेश्वर की प्रेरणा से दिया गया है और शिक्षा देने, डाँटने, सुधारने तथा धार्मिकता की शिक्षा देने के लिए उपयोगी है, ताकि परमेश्वर का सेवक पूर्ण बने और हर एक अच्छे कार्य के लिए पूरी तरह तैयार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3:10–17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तीमुथियुस पौलुस के </w:t>
      </w:r>
      <w:r>
        <w:rPr>
          <w:b/>
          <w:lang w:val="hi_IN" w:bidi="hi_IN"/>
        </w:rPr>
        <w:t>विश्वास</w:t>
      </w:r>
      <w:r>
        <w:rPr>
          <w:lang w:val="hi_IN" w:bidi="hi_IN"/>
        </w:rPr>
        <w:t xml:space="preserve"> के बारे में जानता है। जब किसी में विश्वास होता है, तो वह व्यक्ति पूरी तरह से परमेश्वर पर भरोसा करता है। विश्वास में यीशु मसीह पर विश्वास करना और यीशु की शिक्षाओं का अनुसरण करना शामिल है। विश्वास वाले लोग अपने विश्वासों और अपने कार्यों दोनों के माध्यम से उस विश्वास को दिखाते हैं। विश्वास के बारे में अधिक जानकारी के लिए, मुख्य शब्दावली को देखें। विश्वास के लिए उसी शब्द का उपयोग करें जिसका उपयोग आपने पिछले भागों में किया है।</w:t>
      </w:r>
    </w:p>
    <w:p>
      <w:pPr/>
      <w:r>
        <w:rPr>
          <w:lang w:val="hi_IN" w:bidi="hi_IN"/>
        </w:rPr>
      </w:r>
      <w:r>
        <w:rPr>
          <w:lang w:val="hi_IN" w:bidi="hi_IN"/>
        </w:rPr>
        <w:t xml:space="preserve">पौलुस ने कई नगरों में </w:t>
      </w:r>
      <w:r>
        <w:rPr>
          <w:b/>
          <w:lang w:val="hi_IN" w:bidi="hi_IN"/>
        </w:rPr>
        <w:t>सताव</w:t>
      </w:r>
      <w:r>
        <w:rPr>
          <w:lang w:val="hi_IN" w:bidi="hi_IN"/>
        </w:rPr>
        <w:t xml:space="preserve"> का सामना किया। जब लोग तुम्हारा सताव करते हैं, तो वे तुम्हारे साथ क्रूरता और अन्याय से व्यवहार करते हैं, क्योंकि तुम यीशु पर विश्वास करते हो। लोग तुम्हें शारीरिक रूप से चोट पहुँचा सकते हैं, तुम्हें अपना घर छोड़ने के लिए मजबूर कर सकते हैं, या तुम्हारे बारे में झूठ फैला सकते हैं।</w:t>
      </w:r>
    </w:p>
    <w:p>
      <w:pPr/>
      <w:r>
        <w:rPr>
          <w:lang w:val="hi_IN" w:bidi="hi_IN"/>
        </w:rPr>
      </w:r>
      <w:r>
        <w:rPr>
          <w:lang w:val="hi_IN" w:bidi="hi_IN"/>
        </w:rPr>
        <w:t>यहाँ रुकें और समूह में चर्चा करें कि आप सताव के लिए किस शब्द या वाक्यांश का उपयोग करेंगे। इस बारे में सोचें कि यीशु का अनुसरण करने के कारण बुरा व्यवहार सहने का वर्णन आप कैसे करेंगे। आपकी भाषा में कौन-से शब्द उस स्थिति का वर्णन करते हैं जब कोई व्यक्ति किसी दूसरे व्यक्ति के साथ उसके विश्वास के कारण अन्यायपूर्ण व्यवहार करता है? सताव के बारे में अधिक जानकारी के लिए, मुख्य शब्दावली देखें। सताव के लिए उसी शब्द या वाक्यांश का उपयोग करें जिसका उपयोग आपने पिछले भागों में किया है। इस ऑडियो को यहाँ रोकें।</w:t>
      </w:r>
    </w:p>
    <w:p>
      <w:pPr/>
      <w:r>
        <w:rPr>
          <w:lang w:val="hi_IN" w:bidi="hi_IN"/>
        </w:rPr>
      </w:r>
      <w:r>
        <w:rPr>
          <w:b/>
          <w:lang w:val="hi_IN" w:bidi="hi_IN"/>
        </w:rPr>
        <w:t>प्रभु</w:t>
      </w:r>
      <w:r>
        <w:rPr>
          <w:lang w:val="hi_IN" w:bidi="hi_IN"/>
        </w:rPr>
        <w:t xml:space="preserve"> ने पौलुस को बचाया। नए नियम में, पौलुस यीशु को प्रभु कहता है क्योंकि यीशु स्वामी और परमेश्वर है और हर चीज़ पर शासन करता है। प्रभु के बारे में अधिक जानकारी के लिए, मुख्य शब्दावली को देखें। प्रभु के लिए उसी शब्द का उपयोग करें जो आपने पिछले भागों में किया है।</w:t>
      </w:r>
    </w:p>
    <w:p>
      <w:pPr/>
      <w:r>
        <w:rPr>
          <w:lang w:val="hi_IN" w:bidi="hi_IN"/>
        </w:rPr>
      </w:r>
      <w:r>
        <w:rPr>
          <w:lang w:val="hi_IN" w:bidi="hi_IN"/>
        </w:rPr>
        <w:t xml:space="preserve">जो कोई मसीह यीशु का अनुसरण करने के कारण </w:t>
      </w:r>
      <w:r>
        <w:rPr>
          <w:b/>
          <w:lang w:val="hi_IN" w:bidi="hi_IN"/>
        </w:rPr>
        <w:t>भक्ति</w:t>
      </w:r>
      <w:r>
        <w:rPr>
          <w:lang w:val="hi_IN" w:bidi="hi_IN"/>
        </w:rPr>
        <w:t xml:space="preserve"> का जीवन जीना चाहता है, उसे सताया जाएगा। भक्ति का जीवन जीने का अर्थ है इस तरह जीना जो परमेश्वर का आदर करता है और परमेश्वर की शिक्षाओं का पालन करता है। भक्ति का जीवन परमेश्वर में सच्चे विश्वास को सही व्यवहार के साथ जोड़ता है। भक्ति और मसीह के बारे में अधिक जानकारी के लिए, मुख्य शब्दावली देखें। धर्मी और मसीह के लिए उन्हीं शब्दों या वाक्यांशों का उपयोग करें जिनका आपके पास पिछले भागों में है।</w:t>
      </w:r>
    </w:p>
    <w:p>
      <w:pPr/>
      <w:r>
        <w:rPr>
          <w:lang w:val="hi_IN" w:bidi="hi_IN"/>
        </w:rPr>
      </w:r>
      <w:r>
        <w:rPr>
          <w:lang w:val="hi_IN" w:bidi="hi_IN"/>
        </w:rPr>
        <w:t xml:space="preserve">पौलुस </w:t>
      </w:r>
      <w:r>
        <w:rPr>
          <w:b/>
          <w:lang w:val="hi_IN" w:bidi="hi_IN"/>
        </w:rPr>
        <w:t>दुष्ट लोगों</w:t>
      </w:r>
      <w:r>
        <w:rPr>
          <w:lang w:val="hi_IN" w:bidi="hi_IN"/>
        </w:rPr>
        <w:t xml:space="preserve"> और धोखेबाजों के बारे में चेतावनी देता है। दुष्ट लोग वे हैं जो जानबूझकर बुरे काम करते हैं और दूसरों को सत्य से भटका देते हैं। धोखा देने वाला वह व्यक्ति होता है जो स्वयं को वैसा दिखाने का ढोंग करता है जैसा वह वास्तव में नहीं है। जैसे ये झूठे शिक्षक परमेश्वर के सत्य की शिक्षा देने का दिखावा करते हैं, परन्तु वास्तव में झूठी बातें सिखाते हैं।</w:t>
      </w:r>
    </w:p>
    <w:p>
      <w:pPr/>
      <w:r>
        <w:rPr>
          <w:lang w:val="hi_IN" w:bidi="hi_IN"/>
        </w:rPr>
      </w:r>
      <w:r>
        <w:rPr>
          <w:lang w:val="hi_IN" w:bidi="hi_IN"/>
        </w:rPr>
        <w:t>यहाँ रुकें और एक समूह के रूप में चर्चा करें कि आप कुकर्मी या बुरा काम करने वाले किसी व्यक्ति के लिए किस शब्द या वाक्यांश का उपयोग करेंगे। दुष्टता के बारे में अधिक जानकारी के लिए, मुख्य शब्दावली में दुष्टता देखें। इस ऑडियो को यहाँ रोकें।</w:t>
      </w:r>
    </w:p>
    <w:p>
      <w:pPr/>
      <w:r>
        <w:rPr>
          <w:lang w:val="hi_IN" w:bidi="hi_IN"/>
        </w:rPr>
      </w:r>
      <w:r>
        <w:rPr>
          <w:b/>
          <w:lang w:val="hi_IN" w:bidi="hi_IN"/>
        </w:rPr>
        <w:t>पवित्रशास्त्र</w:t>
      </w:r>
      <w:r>
        <w:rPr>
          <w:lang w:val="hi_IN" w:bidi="hi_IN"/>
        </w:rPr>
        <w:t xml:space="preserve"> वे </w:t>
      </w:r>
      <w:r>
        <w:rPr>
          <w:b/>
          <w:lang w:val="hi_IN" w:bidi="hi_IN"/>
        </w:rPr>
        <w:t>पवित्र</w:t>
      </w:r>
      <w:r>
        <w:rPr>
          <w:lang w:val="hi_IN" w:bidi="hi_IN"/>
        </w:rPr>
        <w:t xml:space="preserve"> लेख हैं जिन्हें तीमुथियुस ने बचपन में सीखा था। जब पौलुस पवित्रशास्त्र की बात करता है, तो उसका अर्थ यहूदियों के उन पवित्र लेखों से है, जिन्हें आज मसीही लोग पुराने नियम के नाम से जानते हैं। पवित्रशास्त्र लोगों को परमेश्वर के बारे में सिखाता है और लोगों को दिखाता है कि कैसे जीना है। पवित्र के लिए उसी शब्द या वाक्यांश का उपयोग करें जिसका उपयोग आपने पहले किया है, और पवित्र के बारे में अधिक जानकारी के लिए मुख्य शब्दावली देखें।</w:t>
      </w:r>
    </w:p>
    <w:p>
      <w:pPr/>
      <w:r>
        <w:rPr>
          <w:lang w:val="hi_IN" w:bidi="hi_IN"/>
        </w:rPr>
      </w:r>
      <w:r>
        <w:rPr>
          <w:lang w:val="hi_IN" w:bidi="hi_IN"/>
        </w:rPr>
        <w:t>यहाँ रुकें और समूह में चर्चा करें कि आप पवित्रशास्त्र के लिए किस शब्द या वाक्यांश का उपयोग करेंगे। इस बारे में सोचें कि आप लोगों के लिए परमेश्वर के लिखित संदेश का उल्लेख कैसे करते हैं। आपकी भाषा में कौन से शब्द दिखाते हैं कि ये लेखन विशेष हैं और परमेश्वर की ओर से आते हैं? पवित्र शास्त्र के बारे में अधिक जानकारी के लिए, मुख्य शब्दावली देखें। पवित्रशास्त्र के लिए उसी शब्द का उपयोग करें जिसका उपयोग आपने बाइबल की पिछली पुस्तकों में किया है। इस ऑडियो को यहाँ रोकें।</w:t>
      </w:r>
    </w:p>
    <w:p>
      <w:pPr/>
      <w:r>
        <w:rPr>
          <w:lang w:val="hi_IN" w:bidi="hi_IN"/>
        </w:rPr>
      </w:r>
      <w:r>
        <w:rPr>
          <w:lang w:val="hi_IN" w:bidi="hi_IN"/>
        </w:rPr>
        <w:t xml:space="preserve">पवित्रशास्त्र लोगों को बुद्धिमान बना सकता है, या उन्हें परमेश्वर की ओर से उद्धार के बारे में </w:t>
      </w:r>
      <w:r>
        <w:rPr>
          <w:b/>
          <w:lang w:val="hi_IN" w:bidi="hi_IN"/>
        </w:rPr>
        <w:t>बुद्धि</w:t>
      </w:r>
      <w:r>
        <w:rPr>
          <w:lang w:val="hi_IN" w:bidi="hi_IN"/>
        </w:rPr>
        <w:t xml:space="preserve"> दे सकता है। बुद्धि का अर्थ है यह समझना कि सच और सही क्या है। बुद्धि में यह जानना शामिल है कि परमेश्वर के तरीकों के अनुसार कैसे जीना है। बुद्धि का अर्थ है ज्ञान होना और उस ज्ञान का सही ढंग से उपयोग करना।</w:t>
      </w:r>
    </w:p>
    <w:p>
      <w:pPr/>
      <w:r>
        <w:rPr>
          <w:lang w:val="hi_IN" w:bidi="hi_IN"/>
        </w:rPr>
      </w:r>
      <w:r>
        <w:rPr>
          <w:lang w:val="hi_IN" w:bidi="hi_IN"/>
        </w:rPr>
        <w:t>यहाँ रुकें और समूह में चर्चा करें कि आप बुद्धि के लिए किस शब्द या वाक्यांश का उपयोग करेंगे। आपकी भाषा में कौन से शब्द ज्ञान और विवेक दोनों का वर्णन करते हैं? आप किसी ऐसे व्यक्ति के बारे में कैसे बात करते हैं जो जीने के सही तरीके को जानता है? बुद्धि के बारे में अधिक जानकारी के लिए, मुख्य शब्दावली देखें। बुद्धि के लिए उसी शब्द या वाक्यांश का उपयोग करें जिसका उपयोग आपने पिछले भागों में किया है। इस ऑडियो को यहाँ रोकें।</w:t>
      </w:r>
    </w:p>
    <w:p>
      <w:pPr/>
      <w:r>
        <w:rPr>
          <w:lang w:val="hi_IN" w:bidi="hi_IN"/>
        </w:rPr>
      </w:r>
      <w:r>
        <w:rPr>
          <w:b/>
          <w:lang w:val="hi_IN" w:bidi="hi_IN"/>
        </w:rPr>
        <w:t>उद्धार</w:t>
      </w:r>
      <w:r>
        <w:rPr>
          <w:lang w:val="hi_IN" w:bidi="hi_IN"/>
        </w:rPr>
        <w:t xml:space="preserve"> तब होता है जब परमेश्वर हमें पाप से बचाता है क्योंकि हम यीशु मसीह पर विश्वास करते हैं या उनका अनुसरण करते हैं। उद्धार में परमेश्वर की क्षमा और अनन्त जीवन प्राप्त करना शामिल है। उद्धार के बारे में अधिक जानकारी के लिए मुख्य शब्दावली को देखें। उद्धार के लिए उसी शब्द का उपयोग करें जिसका उपयोग आपने पिछले भागों में किया है।</w:t>
      </w:r>
    </w:p>
    <w:p>
      <w:pPr/>
      <w:r>
        <w:rPr>
          <w:lang w:val="hi_IN" w:bidi="hi_IN"/>
        </w:rPr>
      </w:r>
      <w:r>
        <w:rPr>
          <w:lang w:val="hi_IN" w:bidi="hi_IN"/>
        </w:rPr>
        <w:t xml:space="preserve">पवित्रशास्त्र लोगों को </w:t>
      </w:r>
      <w:r>
        <w:rPr>
          <w:b/>
          <w:lang w:val="hi_IN" w:bidi="hi_IN"/>
        </w:rPr>
        <w:t>धार्मिकता</w:t>
      </w:r>
      <w:r>
        <w:rPr>
          <w:lang w:val="hi_IN" w:bidi="hi_IN"/>
        </w:rPr>
        <w:t xml:space="preserve"> का प्रशिक्षण देता है। धार्मिकता का अर्थ है परमेश्वर के मानकों के अनुसार सही तरीके से जीना। धार्मिकता उस व्यवहार का वर्णन करती है जिसे परमेश्वर स्वीकार करता है। धार्मिकता के बारे में अधिक जानकारी के लिए मुख्य शब्दावली देखें। धार्मिकता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पवित्रशास्त्र </w:t>
      </w:r>
      <w:r>
        <w:rPr>
          <w:b/>
          <w:lang w:val="hi_IN" w:bidi="hi_IN"/>
        </w:rPr>
        <w:t>परमेश्वर की श्वास से निकला है</w:t>
      </w:r>
      <w:r>
        <w:rPr>
          <w:lang w:val="hi_IN" w:bidi="hi_IN"/>
        </w:rPr>
        <w:t xml:space="preserve"> या यह कि परमेश्वर ने पवित्रशास्त्र को प्रेरित किया है। यह एक विशेष तरीका है जिससे यह दिखाया जाता है कि पवित्रशास्त्र परमेश्वर की ओर से आया है। जिस प्रकार किसी व्यक्ति की श्वास उसी के भीतर से निकलती है, उसी प्रकार पवित्रशास्त्र भी स्वयं परमेश्वर की ओर से आता है। परमेश्वर ने मानवीय लेखकों के साथ मिलकर कार्य किया, ताकि वही लिखा जाए जो परमेश्वर चाहता था। इस बारे में ध्यान से सोचें कि अपनी भाषा में इस विचार को कैसे व्यक्त किया जाए।</w:t>
      </w:r>
    </w:p>
    <w:p>
      <w:pPr/>
      <w:r>
        <w:rPr>
          <w:lang w:val="hi_IN" w:bidi="hi_IN"/>
        </w:rPr>
      </w:r>
      <w:r>
        <w:rPr>
          <w:lang w:val="hi_IN" w:bidi="hi_IN"/>
        </w:rPr>
        <w:t>यहाँ रुकें और समूह में चर्चा करें कि आप “परमेश्वर के श्वास से दिया गया” के लिए किस शब्द या वाक्यांश का उपयोग करेंगे। आप किसी ऐसी चीज़ का वर्णन कैसे करेंगे जो सीधे परमेश्वर से आती है? आपकी भाषा में कौन सी तस्वीरें इस अवधारणा को समझाने में मदद कर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4:1–8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4:1–8 को सुनें और अपने मन में रखें।</w:t>
      </w:r>
    </w:p>
    <w:p>
      <w:pPr/>
      <w:r>
        <w:rPr>
          <w:lang w:val="hi_IN" w:bidi="hi_IN"/>
        </w:rPr>
      </w:r>
      <w:r>
        <w:rPr>
          <w:lang w:val="hi_IN" w:bidi="hi_IN"/>
        </w:rPr>
        <w:t>यदि सम्भव हो, तो 2 तीमुथियुस 4:1–8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4:1–8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पत्र के इस भाग में पौलुस तीमुथियुस को अपने अंतिम निर्देश देता है। पौलुस यह कहकर इन निर्देशों को बहुत गंभीर बनाता है कि परमेश्वर और यीशु मसीह साक्षी हैं। पौलुस इस बात का उल्लेख करता है कि जब यीशु अपने राज्य की पूर्ण स्थापना करने के लिए फिर से पृथ्वी पर आएगा, तब वह सब लोगों का न्याय करेगा। प्राचीन यूनान में, लोग इस प्रकार की औपचारिक भाषा का उपयोग विशेष समारोहों के दौरान करते थे, जब लोग किसी को कोई महत्वपूर्ण काम या पद देते थे। पौलुस इस समारोह को इतना औपचारिक इसलिए बनाता है क्योंकि पौलुस जानता है कि उसकी जल्द ही मृत्यु हो जाएगी।</w:t>
      </w:r>
    </w:p>
    <w:p>
      <w:pPr/>
      <w:r>
        <w:rPr>
          <w:lang w:val="hi_IN" w:bidi="hi_IN"/>
        </w:rPr>
      </w:r>
      <w:r>
        <w:rPr>
          <w:lang w:val="hi_IN" w:bidi="hi_IN"/>
        </w:rPr>
        <w:t>पौलुस तीमुथियुस को विशिष्ट कर्तव्य देता है। तीमुथियुस को हर समय परमेश्वर के संदेश की घोषणा करनी चाहिए, चाहे ऐसा करना सुविधाजनक या आसान हो, या चाहे यह सुविधाजनक या आसान न हो। पौलुस चाहता है कि तीमुथियुस किसी भी अवसर के लिए तैयार और सतर्क रहे। तीमुथियुस को लोगों को यह समझाने में मदद करने की ज़रूरत है कि उन लोगों ने कब पाप किया है, उन्हें यह बताने की ज़रूरत है कि कब कोई परमेश्वर के बारे में कुछ गलत सिखाता है, और विश्वासियों को आशा देने की ज़रूरत है। तीमुथियुस को इन बातों की शिक्षा देते समय धैर्य रखना चाहिए और हर बात को स्पष्ट रूप से समझाना चाहिए।</w:t>
      </w:r>
    </w:p>
    <w:p>
      <w:pPr/>
      <w:r>
        <w:rPr>
          <w:lang w:val="hi_IN" w:bidi="hi_IN"/>
        </w:rPr>
      </w:r>
      <w:r>
        <w:rPr>
          <w:lang w:val="hi_IN" w:bidi="hi_IN"/>
        </w:rPr>
        <w:t>यहाँ रुकें और समूह के रूप में इस प्रश्न पर चर्चा करें: उस समय के बारे में बताएँ जब किसी को आपके व्यवहार के तरीके के बारे में आपको सुधारने की आवश्यकता थी। उस व्यक्ति ने यह किस प्रकार अच्छी तरह किया या अच्छी तरह नहीं किया? आपको उस व्यक्ति का संदेश कैसे प्राप्त हुआ? इस ऑडियो को यहाँ रोकें।</w:t>
      </w:r>
    </w:p>
    <w:p>
      <w:pPr/>
      <w:r>
        <w:rPr>
          <w:lang w:val="hi_IN" w:bidi="hi_IN"/>
        </w:rPr>
      </w:r>
      <w:r>
        <w:rPr>
          <w:lang w:val="hi_IN" w:bidi="hi_IN"/>
        </w:rPr>
        <w:t>पौलुस समझाता है कि ये निर्देश क्यों अति आवश्यक हैं। ऐसा समय आ रहा है जब लोग यीशु के बारे में सच्चे संदेश को अस्वीकार कर देंगे क्योंकि वे वही करना चाहते हैं जो उन्हें अच्छा लगता है। उन लोगों को बहुत से शिक्षक मिलेंगे जो ऐसी बातें कहते हैं जो उन्हें खुश करती हैं। वे लोग सदा ऐसी नई और भिन्न-भिन्न शिक्षाओं की खोज करेंगे जो उन्हें सहज महसूस कराएँ, जैसे कोई व्यक्ति खुजली वाले कान को खुजलाना बंद नहीं कर पाता। वे लोग परमेश्वर के सत्य से दूर हो जाएँगे और इसके बजाय झूठी कहानियों पर विश्वास करेंगे।</w:t>
      </w:r>
    </w:p>
    <w:p>
      <w:pPr/>
      <w:r>
        <w:rPr>
          <w:lang w:val="hi_IN" w:bidi="hi_IN"/>
        </w:rPr>
      </w:r>
      <w:r>
        <w:rPr>
          <w:lang w:val="hi_IN" w:bidi="hi_IN"/>
        </w:rPr>
        <w:t>तीमुथियुस को अलग उत्तर देना चाहिए। तीमुथियुस को स्पष्ट रूप से सोचना चाहिए और सभी परिस्थितियों में संयमित रहना चाहिए। तीमुथियुस के कार्य में यीशु के सुसमाचार को फैलाने के भाग के रूप में कष्ट सहना भी शामिल है। तीमुथियुस को पूरी तरह से वह काम करना चाहिए जो परमेश्वर ने तीमुथियुस को करने के लिए दिया था।</w:t>
      </w:r>
    </w:p>
    <w:p>
      <w:pPr/>
      <w:r>
        <w:rPr>
          <w:lang w:val="hi_IN" w:bidi="hi_IN"/>
        </w:rPr>
      </w:r>
      <w:r>
        <w:rPr>
          <w:lang w:val="hi_IN" w:bidi="hi_IN"/>
        </w:rPr>
        <w:t>यहाँ रुकें और समूह के रूप में इस प्रश्न पर चर्चा करें: उस समय के बारे में सोचें जब आपको किसी को वह सत्य बताना पड़ा था जो वह सुनना नहीं चाहता था। आपने उस परिस्थिति का सामना किस प्रकार किया? उस परिस्थिति को कठिन किस बात ने बनाया? सत्य साझा करने पर ध्यान केंद्रित रखने में किस चीज़ ने आपकी मदद की? इस ऑडियो को यहाँ रोकें।</w:t>
      </w:r>
    </w:p>
    <w:p>
      <w:pPr/>
      <w:r>
        <w:rPr>
          <w:lang w:val="hi_IN" w:bidi="hi_IN"/>
        </w:rPr>
      </w:r>
      <w:r>
        <w:rPr>
          <w:lang w:val="hi_IN" w:bidi="hi_IN"/>
        </w:rPr>
        <w:t>फिर पौलुस अपनी स्थिति के बारे में बात करता है। पौलुस बताता है कि वह अपना जीवन उसी प्रकार अर्पित कर रहा है, जैसे मन्दिर की आराधना में अर्घबलि के रूप में दाखरस उँडेला जाता है। यहूदी प्रथा में, लोग मंदिर में अपने अन्य बलिदानों के साथ दाखरस उँडेलते थे। पौलुस जानता है कि जब उसकी मृत्यु होगी, तब परमेश्वर की सेवा में उसके जीवन का बलिदान पूर्ण हो जाएगा।</w:t>
      </w:r>
    </w:p>
    <w:p>
      <w:pPr/>
      <w:r>
        <w:rPr>
          <w:lang w:val="hi_IN" w:bidi="hi_IN"/>
        </w:rPr>
      </w:r>
      <w:r>
        <w:rPr>
          <w:lang w:val="hi_IN" w:bidi="hi_IN"/>
        </w:rPr>
        <w:t>पौलुस यह समझाने के लिए यूनानी खेल प्रतियोगिताओं के उदाहरणों का उपयोग करता है कि उसने अपना जीवन कैसे जिया है। पौलुस ने एक ऐसे खिलाड़ी की तरह अच्छी तरह से काम किया है, जिसने प्रतियोगिता में अच्छी तरह से भाग लिया, दौड़ पूरी की और प्रतियोगिता के नियमों का पालन किया। पौलुस के समय में खिलाड़ी अपनी प्रतियोगिता जीतने पर विजय के मुकुट प्राप्त करते थे।</w:t>
      </w:r>
    </w:p>
    <w:p>
      <w:pPr/>
      <w:r>
        <w:rPr>
          <w:lang w:val="hi_IN" w:bidi="hi_IN"/>
        </w:rPr>
      </w:r>
      <w:r>
        <w:rPr>
          <w:lang w:val="hi_IN" w:bidi="hi_IN"/>
        </w:rPr>
        <w:t>यहाँ रुकें और एक मुकुट की तस्वीर देखें जिसे लोग यूनानी प्रतियोगिता में जीत सकते हैं। इस ऑडियो को यहाँ रोकें।</w:t>
      </w:r>
    </w:p>
    <w:p>
      <w:pPr/>
      <w:r>
        <w:rPr>
          <w:lang w:val="hi_IN" w:bidi="hi_IN"/>
        </w:rPr>
      </w:r>
      <w:r>
        <w:rPr>
          <w:lang w:val="hi_IN" w:bidi="hi_IN"/>
        </w:rPr>
        <w:t>यहाँ रुकें और समूह के रूप में इस प्रश्न पर चर्चा करें: पौलुस अपनी विश्वासयोग्य सेवकाई का वर्णन करने के लिए यूनानी खेल प्रतियोगिताओं से तुलनाओं का उपयोग करता है। आपने किन-किन प्रतियोगिताओं या प्रतिस्पर्धाओं में भाग लिया है? प्रशिक्षण लेने और प्रतियोगिता में भाग लेने की चुनौतियाँ हमें यह समझने में कैसे सहायता करती हैं कि कठिन कार्यों में लगातार मेहनत करते रहना कैसा होता है? इस ऑडियो को यहाँ रोकें।</w:t>
      </w:r>
    </w:p>
    <w:p>
      <w:pPr/>
      <w:r>
        <w:rPr>
          <w:lang w:val="hi_IN" w:bidi="hi_IN"/>
        </w:rPr>
      </w:r>
      <w:r>
        <w:rPr>
          <w:lang w:val="hi_IN" w:bidi="hi_IN"/>
        </w:rPr>
        <w:t>पौलुस अपने प्रतिफल की ओर देखता है, जो धार्मिकता का मुकुट है। यह वाक्यांश खिलाड़ी को मिलने वाले विजय के मुकुट की उपमा को परमेश्वर की उस पूर्ण धार्मिकता के वरदान के साथ जोड़ता है, जिसे परमेश्वर यीशु के सब लोगों का न्याय करने के लिए लौटने पर विश्वासियों को प्रदान करेगा। प्रभु यीशु, जो धर्मी न्यायी है, अपने लौटने के दिन यह विजय का मुकुट प्रदान करेगा। सांसारिक प्रतियोगिताओं के विपरीत, यह प्रतिफल केवल पौलुस के लिए नहीं है, बल्कि उन सभी के लिए है जो यीशु के लौटने की उत्सुकता से प्रतीक्षा करते हैं।</w:t>
      </w:r>
    </w:p>
    <w:p>
      <w:pPr/>
      <w:r>
        <w:rPr>
          <w:lang w:val="hi_IN" w:bidi="hi_IN"/>
        </w:rPr>
      </w:r>
      <w:r>
        <w:rPr>
          <w:lang w:val="hi_IN" w:bidi="hi_IN"/>
        </w:rPr>
        <w:t>यहाँ रुकें और समूह के रूप में इस प्रश्न पर चर्चा करें: उस समय के बारे में सोचें, जब आपको कोई महत्वपूर्ण ज़िम्मेदारी किसी दूसरे व्यक्ति को सौंपनी पड़ी थी। आपने उस व्यक्ति को तैयार करने के लिए क्या किया? आपने उस व्यक्ति को क्या प्रोत्साहन दिया? यह उस काम के समान कैसे है जो पौलुस तीमुथियुस के साथ कर रहा है?</w:t>
      </w:r>
      <w:r>
        <w:rPr>
          <w:lang w:val="hi_IN" w:bidi="hi_IN"/>
        </w:rPr>
      </w:r>
    </w:p>
    <w:p>
      <w:pPr>
        <w:pStyle w:val="Heading3"/>
      </w:pPr>
      <w:r>
        <w:rPr>
          <w:lang w:val="hi_IN" w:bidi="hi_IN"/>
        </w:rPr>
        <w:t>घटनाओं को समझाना</w:t>
      </w:r>
    </w:p>
    <w:p>
      <w:pPr/>
      <w:r>
        <w:rPr>
          <w:lang w:val="hi_IN" w:bidi="hi_IN"/>
        </w:rPr>
      </w:r>
      <w:r>
        <w:rPr>
          <w:lang w:val="hi_IN" w:bidi="hi_IN"/>
        </w:rPr>
        <w:t>2 तीमुथियुस 4:1–8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तीमुथियुस को परमेश्वर और मसीह यीशु की उपस्थिति में एक गंभीर निर्देश देता है। पौलुस इस बात पर जोर देता है कि मसीह सभी का न्याय करेगा और अपने राज्य को स्थापित करने के लिए प्रकट होगा।</w:t>
      </w:r>
    </w:p>
    <w:p>
      <w:pPr/>
      <w:r>
        <w:rPr>
          <w:lang w:val="hi_IN" w:bidi="hi_IN"/>
        </w:rPr>
      </w:r>
      <w:r>
        <w:rPr>
          <w:b/>
          <w:lang w:val="hi_IN" w:bidi="hi_IN"/>
        </w:rPr>
        <w:t>दूसरे भाग में:</w:t>
      </w:r>
      <w:r>
        <w:rPr>
          <w:lang w:val="hi_IN" w:bidi="hi_IN"/>
        </w:rPr>
        <w:t xml:space="preserve"> पौलुस तीमुथियुस को बताता है कि तीमुथियुस का काम क्या है। तीमुथियुस को परमेश्वर के वचन का प्रचार करना है, हर समय तैयार रहना है, लोगों को समझाना है, उनकी गलतियों को सुधारना है, और धैर्यपूर्वक शिक्षा देकर विश्वासियों को प्रोत्साहित करना है।</w:t>
      </w:r>
    </w:p>
    <w:p>
      <w:pPr/>
      <w:r>
        <w:rPr>
          <w:lang w:val="hi_IN" w:bidi="hi_IN"/>
        </w:rPr>
      </w:r>
      <w:r>
        <w:rPr>
          <w:b/>
          <w:lang w:val="hi_IN" w:bidi="hi_IN"/>
        </w:rPr>
        <w:t>तीसरे भाग में:</w:t>
      </w:r>
      <w:r>
        <w:rPr>
          <w:lang w:val="hi_IN" w:bidi="hi_IN"/>
        </w:rPr>
        <w:t xml:space="preserve"> पौलुस समझाता है कि तीमुथियुस का काम क्यों आवश्यक है। लोग खरी शिक्षा को अस्वीकार कर देंगे और ऐसे शिक्षकों को अपने लिए इकट्ठा करेंगे, जो उन्हें वही बातें बताएँगे जिन्हें वे सुनना चाहते हैं। लोग सत्य से मुँह मोड़कर मिथकों अर्थात् झूठी कहानियों की ओर फिर जाएँगे।</w:t>
      </w:r>
    </w:p>
    <w:p>
      <w:pPr/>
      <w:r>
        <w:rPr>
          <w:lang w:val="hi_IN" w:bidi="hi_IN"/>
        </w:rPr>
      </w:r>
      <w:r>
        <w:rPr>
          <w:b/>
          <w:lang w:val="hi_IN" w:bidi="hi_IN"/>
        </w:rPr>
        <w:t>चौथे भाग में:</w:t>
      </w:r>
      <w:r>
        <w:rPr>
          <w:lang w:val="hi_IN" w:bidi="hi_IN"/>
        </w:rPr>
        <w:t xml:space="preserve"> पौलुस अपने जीवन के अंत के निकट आने की बात करता है। पौलुस अपनी विश्वासयोग्य सेवकाई का वर्णन करने के लिए खेल प्रतियोगिताओं की उपमाओं का उपयोग करता है और यीशु से धार्मिकता का मुकुट प्राप्त करने की आशा रखता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भविष्य के लोग</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और सभी विश्वासी जो यीशु के लौटने का उत्सुकता से इंतजार करते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अपनी मृत्यु से पहले तीमुथियुस को अपने अंतिम निर्देश लिख रहा है। पौलुस जानता है कि उसके चले जाने के बाद सेवकाई का कार्य जारी रखने के लिए उसे तीमुथियुस को तैयार करना होगा। उस समय के दौरान, जब यूनानी संस्कृति ने कई स्थानों के लोगों के काम करने के तरीके को प्रभावित किया था, लोग किसी को महत्वपूर्ण पद पर नियुक्त करते समय इस तरह के औपचारिक निर्देशों का उपयोग करते थे। पौलुस इस औपचारिक भाषा का उपयोग यह दिखाने के लिए करता है कि ये निर्देश कितने गंभीर हैं।</w:t>
      </w:r>
    </w:p>
    <w:p>
      <w:pPr/>
      <w:r>
        <w:rPr>
          <w:lang w:val="hi_IN" w:bidi="hi_IN"/>
        </w:rPr>
      </w:r>
      <w:r>
        <w:rPr>
          <w:lang w:val="hi_IN" w:bidi="hi_IN"/>
        </w:rPr>
        <w:t>पहले भाग में, पौलुस तीमुथियुस को औपचारिक निर्देश देता है। उस समय, जब कोई अगुवा इस प्रकार किसी नए अगुवे को निर्देश देता था, तो वह प्रायः अन्य लोगों को साक्षी बनाकर उसे उस महत्वपूर्ण ज़िम्मेदारी के लिए नियुक्त करता था। इस मामले में, पौलुस कहता है कि परमेश्वर और मसीह गवाहों के रूप में देख रहे हैं। पौलुस बताते हैं कि मसीह उन सभी का न्याय करने के लिए वापस आएगा जो कभी भी जीवित रहे हैं। जब मसीह न्याय करता है, तो मसीह उन लोगों का मूल्यांकन करेगा जो अभी भी जीवित हैं और जो लोग मर चुके हैं। मसीह यह देखेगा कि लोग कैसे जीवन जीते हैं और उन लोगों को या तो प्रतिफल देगा या उसका दंड देगा। पौलुस तीमुथियुस को यह भी याद दिलाता है कि मसीह पृथ्वी पर लौटेगा और अपने राज्य पर शासन करेगा। पौलुस इन बातों का उल्लेख तीमुथियुस को याद दिलाने के लिए करता है कि परमेश्वर के लोग विश्वासयोग्यता से परमेश्वर की सेवा करते हैं, क्योंकि वे लोग जानते हैं कि मसीह लौटेगा और अपने राज्य को पूरी तरह से स्थापित करेगा।</w:t>
      </w:r>
    </w:p>
    <w:p>
      <w:pPr/>
      <w:r>
        <w:rPr>
          <w:lang w:val="hi_IN" w:bidi="hi_IN"/>
        </w:rPr>
      </w:r>
      <w:r>
        <w:rPr>
          <w:lang w:val="hi_IN" w:bidi="hi_IN"/>
        </w:rPr>
        <w:t>यहाँ रुकें और समूह के रूप में इस प्रश्न पर चर्चा करें: उस समय के बारे में सोचें जब किसी ने आपको बहुत महत्वपूर्ण निर्देश दिए थे। उस व्यक्ति ने आपको कैसे दिखाया कि निर्देश गंभीर थे? उस व्यक्ति ने किन शब्दों या कार्यों का उपयोग किया? इस ऑडियो को यहाँ रोकें।</w:t>
      </w:r>
    </w:p>
    <w:p>
      <w:pPr/>
      <w:r>
        <w:rPr>
          <w:lang w:val="hi_IN" w:bidi="hi_IN"/>
        </w:rPr>
      </w:r>
      <w:r>
        <w:rPr>
          <w:lang w:val="hi_IN" w:bidi="hi_IN"/>
        </w:rPr>
        <w:t>दूसरे भाग में, पौलुस तीमुथियुस को पाँच विशेष कर्तव्य देता है। तीमुथियुस को लोगों को यीशु के बारे में सुसमाचार बताना चाहिए। तीमुथियुस को हर समय यीशु के बारे में यह संदेश साझा करना चाहिए, जब लोग इसे सुनना चाहते हैं और तब भी जब लोग इसे नहीं सुनना चाहते हैं। तीमुथियुस को सतर्क रहने और जब भी वह कर सके, यीशु के बारे में बताने के लिए तैयार रहने की ज़रूरत है। तीमुथियुस को लोगों को यह समझने में मदद करनी चाहिए कि उन लोगों ने कब पाप किया है। जब कोई यीशु के बारे में गलत सिखाता है, तो तीमुथियुस को बोलना चाहिए। तीमुथियुस को लोगों को आशा और प्रोत्साहन देना चाहिए। जब तीमुथियुस ये बातें सिखाता है, तो उसे धैर्य रखना चाहिए और सब कुछ स्पष्ट रूप से समझाना चाहिए।</w:t>
      </w:r>
    </w:p>
    <w:p>
      <w:pPr/>
      <w:r>
        <w:rPr>
          <w:lang w:val="hi_IN" w:bidi="hi_IN"/>
        </w:rPr>
      </w:r>
      <w:r>
        <w:rPr>
          <w:lang w:val="hi_IN" w:bidi="hi_IN"/>
        </w:rPr>
        <w:t>तीसरे भाग में, पौलुस भविष्य के खतरों के बारे में चेतावनी देता है। लोग यीशु की सच्ची शिक्षा को सुनते और उसका पालन करते-करते ऊब जाएँगे, क्योंकि यह शिक्षा उनसे उन कामों को छोड़ने के लिए कहती है जो उन्हें अच्छे लगते हैं। पौलुस कहता है कि ऐसे लोग खुजली वाले कानों वाले व्यक्ति के समान हैं, जो ज़्यादा से ज़्यादा नई चीज़ें सुनना चाहते हैं। ये लोग लगातार ऐसी शिक्षाएँ चाहते हैं जो लोगों को खुश करें, न कि ऐसी शिक्षाएँ जो लोगों को आगे बढ़ने में मदद करें। ये लोग कई शिक्षकों को इकट्ठा करेंगे जो सुखद बातें कहते हैं। ये लोग सत्य से दूर हो जाएँगे और मिथकों या झूठी कहानियों पर विश्वास करना शुरू कर देंगे।</w:t>
      </w:r>
    </w:p>
    <w:p>
      <w:pPr/>
      <w:r>
        <w:rPr>
          <w:lang w:val="hi_IN" w:bidi="hi_IN"/>
        </w:rPr>
      </w:r>
      <w:r>
        <w:rPr>
          <w:lang w:val="hi_IN" w:bidi="hi_IN"/>
        </w:rPr>
        <w:t>यहाँ रुकें और समूह के रूप में इस प्रश्न पर चर्चा करें: आपने लोगों को कठिन सच्चाइयों को स्वीकार करने के बदले ऐसी बातों पर विश्वास करते हुए कैसे देखा है जो उन्हें अच्छा महसूस कराती हैं? आपको क्या लगता है कि उन लोगों ने वह विकल्प क्यों चुना? आपकी संस्कृति में, आप किसी ऐसे व्यक्ति का वर्णन कैसे करते हैं जो हमेशा सच्ची बातें सुनने के बजाय अच्छी बातें सुनना चाहता है? इस ऑडियो को यहाँ रोकें।</w:t>
      </w:r>
    </w:p>
    <w:p>
      <w:pPr/>
      <w:r>
        <w:rPr>
          <w:lang w:val="hi_IN" w:bidi="hi_IN"/>
        </w:rPr>
      </w:r>
      <w:r>
        <w:rPr>
          <w:lang w:val="hi_IN" w:bidi="hi_IN"/>
        </w:rPr>
        <w:t>चौथे भाग में, पौलुस बताता है कि परमेश्वर उसके जीवन को अर्घ के समान उंडेल रहा है। यहूदी आराधना में, लोग मंदिर में अन्य बलिदानों के साथ दाखरस उँडेलते थे। पौलुस कह रहा है कि परमेश्वर पौलुस के जीवन को उस अर्घबलि के समान उंडेल देगा, जिससे यह पता चलता है कि पौलुस जानता है कि वह जल्द ही मर जाएगा। लेकिन पौलुस इस बात से संतुष्ट है कि उसने अपना जीवन कैसे जिया है। पौलुस यूनानी खेल प्रतियोगिताओं से ली गई तीन चित्रों का उपयोग करता है: प्रतियोगिता में अच्छी कुश्ती लड़ना, दौड़ को पूरा करना, और प्रतियोगिता के नियमों का पालन करना। पौलुस इन चित्रों का उपयोग यह दिखाने के लिए करता है कि पौलुस ने कितनी विश्वासयोग्यता से परमेश्वर की सेवा की है। पौलुस जानता है कि पौलुस को एक विशेष मुकुट प्राप्त होगा। यूनानी खेल प्रतियोगिताओं में विजेताओं को उनकी विजय के प्रतीक के रूप में पत्तियों का मुकुट दिया जाता था। पौलुस कहता है कि उसका मुकुट दिखाएगा कि उसने परमेश्वर के सामने सही जीवन जीया है। परमेश्वर केवल पौलुस को यह प्रतिफल नहीं देगा। परमेश्वर यह प्रतिफल उन सभी को देगा जो उत्सुकता से यीशु के लौटने का इंतजार करता है।</w:t>
      </w:r>
    </w:p>
    <w:p>
      <w:pPr/>
      <w:r>
        <w:rPr>
          <w:lang w:val="hi_IN" w:bidi="hi_IN"/>
        </w:rPr>
      </w:r>
      <w:r>
        <w:rPr>
          <w:lang w:val="hi_IN" w:bidi="hi_IN"/>
        </w:rPr>
        <w:t>यहाँ रुकें और एक मुकुट की तस्वीर देखें जिसे लोग यूनानी प्रतियोगिता में जीत सकते हैं। इस ऑडियो को यहाँ रोकें।</w:t>
      </w:r>
    </w:p>
    <w:p>
      <w:pPr/>
      <w:r>
        <w:rPr>
          <w:lang w:val="hi_IN" w:bidi="hi_IN"/>
        </w:rPr>
      </w:r>
      <w:r>
        <w:rPr>
          <w:lang w:val="hi_IN" w:bidi="hi_IN"/>
        </w:rPr>
        <w:t>यहाँ रुकें और समूह के रूप में इस प्रश्न पर चर्चा करें: आपकी संस्कृति में, आप विजेताओं या सफल होने वाले लोगों को क्या देते हैं? किस प्रकार के प्रतिफल या सम्मान दिखाते हैं कि किसी ने अच्छा किया है? आप उस विशेष प्रतिफल का वर्णन कैसे करेंगे जो परमेश्वर उन लोगों को देगा जो परमेश्वर के लिए विश्वासयोग्यता से रहते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करते हैं, तो आप चित्रों, वस्तुओं या यहाँ तक कि लोगों का उपयोग करके इन्हें दर्शा सकते हैं: पौलुस का तीमुथियुस को पत्र लिखना, परमेश्वर और मसीह का साक्षी होना, तीमुथियुस का दूसरों को शिक्षा देना, लोगों का सत्य से मुँह मोड़कर झूठे शिक्षकों की ओर चले जाना, और पौलुस का एक खिलाड़ी के समान अपनी दौड़ पूरी करना। तीमुथियुस की धैर्यपूर्ण शिक्षा और झूठे शिक्षकों द्वारा लोगों की मनचाही बातें कहने के बीच के अंतर को दिखाने पर विचार करें।</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4:1–8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भविष्य के लोग</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और सभी विश्वासी जो यीशु के लौटने का उत्सुकता से इंतजार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 तुम्हें परमेश्वर और मसीह यीशु के सामने ये गंभीर निर्देश देता हूँ, जो सभी जीवित और मरे हुए सभी लोगों का न्याय करेगा। मैं तुमसे कहता हूँ कि ऐसा करो क्योंकि यीशु लौटेगा और राजा के रूप में शासन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"परमेश्वर के संदेश का प्रचार करो। तैयार रहें, चाहे समय अच्छा हो या बुरा। लोगों की गलतियों को सुधारो, उनके पापों के लिए उन्हें डाँटो, और उन्हें प्रोत्साहित करो। यह सब बड़े धैर्य और सावधानीपूर्वक शिक्षा देते हुए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"एक समय ऐसा आएगा जब लोग खरी, अर्थात् सच्ची शिक्षा को नहीं सुनेंगे। लोग अपने लिए ऐसे बहुत से शिक्षकों को इकट्ठा कर लेंगे, जो उन्हें वही बातें बताएँगे जिन्हें वे सुनना चाहते हैं। लोग सत्य को सुनना छोड़ देंगे और उसके स्थान पर मिथकों, अर्थात् झूठी कहानियों पर विश्वास करने लगेंगे। लेकिन तुमको सभी परिस्थितियों में अपने आप पर नियंत्रण रखना चाहिए। कष्ट सहने के लिए तैयार रहें। सुसमाचार सुनाने का काम करें। अपनी सेवकाई के सभी कर्तव्यों को पूरा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भविष्य के लोगों की भूमिका निभाने वाले लोगों से पूछें जो सत्य को अस्वीकार करते हैं,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"जहाँ तक मेरा प्रश्न है, मेरा जीवन अर्घबलि के समान उंडेला जा रहा है। मेरे प्रस्थान का समय आ गया है। मैं अच्छी लड़ाई लड़ चुका हूँ, दौड़ पूरी कर चुका हूँ, और विश्वास को बनाए रखा है। अब मेरे लिए धार्मिकता का मुकुट रखा हुआ है, जिसे धर्मी न्यायी प्रभु उस दिन मुझे प्रदान करेंगे। और केवल मुझे ही नहीं, बल्कि उन सभी को भी, जिन्होंने प्रभु यीशु के पुनः प्रकट होने की लालसा रखी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मसीह यीशु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4:1–8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मसीह</w:t>
      </w:r>
      <w:r>
        <w:rPr>
          <w:lang w:val="hi_IN" w:bidi="hi_IN"/>
        </w:rPr>
        <w:t xml:space="preserve"> इस भाग की शुरुआत में "मसीह यीशु" के नाम से प्रकट होता है, जो जीवितों और मृतकों का न्याय करेगा। मसीह का अर्थ है मसीहा, जो परमेश्वर का चुना हुआ है। मसीह के बारे में अधिक जानकारी के लिए, मुख्य शब्दावली को देखें। मसीह के लिए उसी शब्द का उपयोग करें जिसका उपयोग आपने पिछले भागों में किया है।</w:t>
      </w:r>
    </w:p>
    <w:p>
      <w:pPr/>
      <w:r>
        <w:rPr>
          <w:lang w:val="hi_IN" w:bidi="hi_IN"/>
        </w:rPr>
      </w:r>
      <w:r>
        <w:rPr>
          <w:lang w:val="hi_IN" w:bidi="hi_IN"/>
        </w:rPr>
        <w:t xml:space="preserve">मसीह </w:t>
      </w:r>
      <w:r>
        <w:rPr>
          <w:b/>
          <w:lang w:val="hi_IN" w:bidi="hi_IN"/>
        </w:rPr>
        <w:t>न्याय</w:t>
      </w:r>
      <w:r>
        <w:rPr>
          <w:lang w:val="hi_IN" w:bidi="hi_IN"/>
        </w:rPr>
        <w:t xml:space="preserve"> करेगा, जिसका अर्थ है कि मसीह के पास सही और गलत के बारे में निर्णय लेने का अधिकार है। मसीह ऐसा करेगा जब मसीह लौटेगा। प्रारम्भिक कलीसिया यह शिक्षा देती थी कि मसीह को सभी लोगों पर अधिकार प्राप्त है और वे सबका न्याय करेंगे। यह न्याय शीघ्र और निश्चित रूप से होगा। पौलुस मसीह को "न्यायाधीश" भी कहता है, क्योंकि मसीह सही और गलत के बीच न्याय करता है।</w:t>
      </w:r>
    </w:p>
    <w:p>
      <w:pPr/>
      <w:r>
        <w:rPr>
          <w:lang w:val="hi_IN" w:bidi="hi_IN"/>
        </w:rPr>
      </w:r>
      <w:r>
        <w:rPr>
          <w:lang w:val="hi_IN" w:bidi="hi_IN"/>
        </w:rPr>
        <w:t>यहाँ रुकें और समूह के रूप में चर्चा करें कि आप न्यायाधीश के लिए किन शब्दों या वाक्यांशों का उपयोग करेंगे। आपकी संस्कृति में उस व्यक्ति का वर्णन किस प्रकार किया जाता है, जिसके पास सही और गलत के विषय में अंतिम निर्णय लेने का अधिकार और सामर्थ्य है? और जब वह सही और गलत का निर्णय करता है, तो उस कार्य को किस शब्द से व्यक्त किया जाता है? न्यायाधीश के बारे में अधिक जानकारी के लिए मुख्य शब्दावली देखें। इस ऑडियो को यहाँ रोकें।</w:t>
      </w:r>
    </w:p>
    <w:p>
      <w:pPr/>
      <w:r>
        <w:rPr>
          <w:lang w:val="hi_IN" w:bidi="hi_IN"/>
        </w:rPr>
      </w:r>
      <w:r>
        <w:rPr>
          <w:lang w:val="hi_IN" w:bidi="hi_IN"/>
        </w:rPr>
        <w:t xml:space="preserve">मसीह के आने पर </w:t>
      </w:r>
      <w:r>
        <w:rPr>
          <w:b/>
          <w:lang w:val="hi_IN" w:bidi="hi_IN"/>
        </w:rPr>
        <w:t>राज्य</w:t>
      </w:r>
      <w:r>
        <w:rPr>
          <w:lang w:val="hi_IN" w:bidi="hi_IN"/>
        </w:rPr>
        <w:t xml:space="preserve"> प्रकट होता है। राज्य का अर्थ है वह स्थान जहाँ राजा शासन करता है। इस भाग में, राज्य दो बातों को दर्शाता है। सबसे पहले, इसका अर्थ है वह उद्धार जिसे विश्वासी अब अनुभव करते हैं। दूसरा, इसका अर्थ उस अंतिम विजय से है, जब मसीह समस्त सृष्टि के राजा के रूप में पुनः आएगा। इस मामले में, यहाँ राज्य उस बात को दर्शाता है जिसे नए नियम के अन्य लेखक परमेश्वर का राज्य कहते हैं।</w:t>
      </w:r>
    </w:p>
    <w:p>
      <w:pPr/>
      <w:r>
        <w:rPr>
          <w:lang w:val="hi_IN" w:bidi="hi_IN"/>
        </w:rPr>
      </w:r>
      <w:r>
        <w:rPr>
          <w:lang w:val="hi_IN" w:bidi="hi_IN"/>
        </w:rPr>
        <w:t>यहाँ रुकें और समूह में चर्चा करें कि आप राज्य के लिए किस शब्द या वाक्यांश का उपयोग करेंगे। राज्य के बारे में अधिक जानकारी के लिए, मुख्य शब्दावली देखें। राज्य के लिए उसी शब्द का उपयोग करें जैसा कि आपने बाइबल की पिछली पुस्तकों में किया है। इस ऑडियो को यहाँ रोकें।</w:t>
      </w:r>
    </w:p>
    <w:p>
      <w:pPr/>
      <w:r>
        <w:rPr>
          <w:lang w:val="hi_IN" w:bidi="hi_IN"/>
        </w:rPr>
      </w:r>
      <w:r>
        <w:rPr>
          <w:lang w:val="hi_IN" w:bidi="hi_IN"/>
        </w:rPr>
        <w:t xml:space="preserve">पौलुस तीमुथियुस को </w:t>
      </w:r>
      <w:r>
        <w:rPr>
          <w:b/>
          <w:lang w:val="hi_IN" w:bidi="hi_IN"/>
        </w:rPr>
        <w:t>वचन</w:t>
      </w:r>
      <w:r>
        <w:rPr>
          <w:lang w:val="hi_IN" w:bidi="hi_IN"/>
        </w:rPr>
        <w:t xml:space="preserve"> का प्रचार करने के लिए कहता है, जिसका इस मामले में अर्थ है कि तीमुथियुस को यीशु के बारे में सुसमाचार का प्रचार करना चाहिए। वचन के लिए उसी शब्द या वाक्यांश का उपयोग करें जिसका उपयोग आपने पिछले भागों में किया है, और वचन के बारे में अधिक जानकारी के लिए मुख्य शब्दावली देखें।</w:t>
      </w:r>
    </w:p>
    <w:p>
      <w:pPr/>
      <w:r>
        <w:rPr>
          <w:lang w:val="hi_IN" w:bidi="hi_IN"/>
        </w:rPr>
      </w:r>
      <w:r>
        <w:rPr>
          <w:lang w:val="hi_IN" w:bidi="hi_IN"/>
        </w:rPr>
        <w:t xml:space="preserve">तीमुथियुस को उन लोगों को </w:t>
      </w:r>
      <w:r>
        <w:rPr>
          <w:b/>
          <w:lang w:val="hi_IN" w:bidi="hi_IN"/>
        </w:rPr>
        <w:t>सुधारना</w:t>
      </w:r>
      <w:r>
        <w:rPr>
          <w:lang w:val="hi_IN" w:bidi="hi_IN"/>
        </w:rPr>
        <w:t xml:space="preserve"> चाहिए जो गलत हैं। जब कोई व्यक्ति गलतियों को सुधारता है, तो वह पाप को प्रकट कर रहा होता है और लोगों को उनकी गलतियों को समझने के बिंदु तक ला रहा होता है। यह किसी को सत्य की ओर लौटने में सहायता करने का पहला कदम है।</w:t>
      </w:r>
    </w:p>
    <w:p>
      <w:pPr/>
      <w:r>
        <w:rPr>
          <w:lang w:val="hi_IN" w:bidi="hi_IN"/>
        </w:rPr>
      </w:r>
      <w:r>
        <w:rPr>
          <w:lang w:val="hi_IN" w:bidi="hi_IN"/>
        </w:rPr>
        <w:t xml:space="preserve">तीमुथियुस को पाप को </w:t>
      </w:r>
      <w:r>
        <w:rPr>
          <w:b/>
          <w:lang w:val="hi_IN" w:bidi="hi_IN"/>
        </w:rPr>
        <w:t>झिड़कना</w:t>
      </w:r>
      <w:r>
        <w:rPr>
          <w:lang w:val="hi_IN" w:bidi="hi_IN"/>
        </w:rPr>
        <w:t xml:space="preserve"> चाहिए। इसका अर्थ है किसी की गलती को खुलकर और सार्वजनिक रूप से चुनौती देना। प्रारम्भिक कलीसिया में मुख्य रूप से उन सदस्यों को डाँटा जाता था, जिन्होंने पाप किया था और जिन्हें सुधार की आवश्यकता थी। यह शब्द एक औपचारिक आरोप या दोषारोपण का वर्णन करता है।</w:t>
      </w:r>
    </w:p>
    <w:p>
      <w:pPr/>
      <w:r>
        <w:rPr>
          <w:lang w:val="hi_IN" w:bidi="hi_IN"/>
        </w:rPr>
      </w:r>
      <w:r>
        <w:rPr>
          <w:lang w:val="hi_IN" w:bidi="hi_IN"/>
        </w:rPr>
        <w:t xml:space="preserve">तीमुथियुस को विश्वासियों को </w:t>
      </w:r>
      <w:r>
        <w:rPr>
          <w:b/>
          <w:lang w:val="hi_IN" w:bidi="hi_IN"/>
        </w:rPr>
        <w:t>प्रोत्साहित करना</w:t>
      </w:r>
      <w:r>
        <w:rPr>
          <w:lang w:val="hi_IN" w:bidi="hi_IN"/>
        </w:rPr>
        <w:t xml:space="preserve"> चाहिए। यूनानी भाषा के इस शब्द में शिक्षा देना, आशा देना, और लोगों को सही जीवन जीने के लिए प्रोत्साहित करना शामिल है। पौलुस अपने सभी पत्रों में इस शब्द का उपयोग उस प्रकार की शिक्षा का वर्णन करने के लिए करता है जो विश्वासियों को उनके विश्वास में मजबूत होने में मदद करती है।</w:t>
      </w:r>
    </w:p>
    <w:p>
      <w:pPr/>
      <w:r>
        <w:rPr>
          <w:lang w:val="hi_IN" w:bidi="hi_IN"/>
        </w:rPr>
      </w:r>
      <w:r>
        <w:rPr>
          <w:lang w:val="hi_IN" w:bidi="hi_IN"/>
        </w:rPr>
        <w:t xml:space="preserve">यहाँ रुकें और समूह के रूप में चर्चा करें कि आप </w:t>
      </w:r>
      <w:r>
        <w:rPr>
          <w:b/>
          <w:lang w:val="hi_IN" w:bidi="hi_IN"/>
        </w:rPr>
        <w:t>सुधारने</w:t>
      </w:r>
      <w:r>
        <w:rPr>
          <w:lang w:val="hi_IN" w:bidi="hi_IN"/>
        </w:rPr>
        <w:t xml:space="preserve">, </w:t>
      </w:r>
      <w:r>
        <w:rPr>
          <w:b/>
          <w:lang w:val="hi_IN" w:bidi="hi_IN"/>
        </w:rPr>
        <w:t>डाँटने</w:t>
      </w:r>
      <w:r>
        <w:rPr>
          <w:lang w:val="hi_IN" w:bidi="hi_IN"/>
        </w:rPr>
        <w:t xml:space="preserve"> और </w:t>
      </w:r>
      <w:r>
        <w:rPr>
          <w:b/>
          <w:lang w:val="hi_IN" w:bidi="hi_IN"/>
        </w:rPr>
        <w:t>प्रोत्साहित करने</w:t>
      </w:r>
      <w:r>
        <w:rPr>
          <w:lang w:val="hi_IN" w:bidi="hi_IN"/>
        </w:rPr>
        <w:t xml:space="preserve"> के लिए किन शब्दों या वाक्यांशों का उपयोग करेंगे। आपकी संस्कृति के लोग दूसरों की गलतियों को पहचानने और उन्हें ठीक करने में कैसे मदद करते हैं? कौन-से शब्द गलती को दिखाने, गलत व्यवहार को चुनौती देने और आशा देने के बीच के अंतर को दर्शाते हैं? इस ऑडियो को यहाँ रोकें।</w:t>
      </w:r>
    </w:p>
    <w:p>
      <w:pPr/>
      <w:r>
        <w:rPr>
          <w:lang w:val="hi_IN" w:bidi="hi_IN"/>
        </w:rPr>
      </w:r>
      <w:r>
        <w:rPr>
          <w:lang w:val="hi_IN" w:bidi="hi_IN"/>
        </w:rPr>
        <w:t xml:space="preserve">पौलुस कहता है कि एक समय ऐसा आएगा जब लोग खरी, अर्थात् सच्चे, </w:t>
      </w:r>
      <w:r>
        <w:rPr>
          <w:b/>
          <w:lang w:val="hi_IN" w:bidi="hi_IN"/>
        </w:rPr>
        <w:t>उपदेश</w:t>
      </w:r>
      <w:r>
        <w:rPr>
          <w:lang w:val="hi_IN" w:bidi="hi_IN"/>
        </w:rPr>
        <w:t xml:space="preserve"> पर विश्वास नहीं करेंगे। उपदेश वह शिक्षा है जो विश्वासियों को सिखाती है कि स्वस्थ आत्मिक जीवन कैसे जीना है। पौलुस जैसे प्रेरितों ने उपदेश सिखाया। लोग इस शिक्षा या उपदेश को अस्वीकार कर देंगे, क्योंकि वे ऐसे संदेश सुनना चाहते हैं जो उन्हें अच्छे लगें। ये लोग बहुत से शिक्षकों को ढूँढेंगे जो वही कहेंगे जो ये लोग सुनना पसंद करते हैं। ये लोग सत्य को छोड़ देंगे और इसके बजाय गढ़ी हुई कहानियों पर विश्वास करेंगे।</w:t>
      </w:r>
    </w:p>
    <w:p>
      <w:pPr/>
      <w:r>
        <w:rPr>
          <w:lang w:val="hi_IN" w:bidi="hi_IN"/>
        </w:rPr>
      </w:r>
      <w:r>
        <w:rPr>
          <w:lang w:val="hi_IN" w:bidi="hi_IN"/>
        </w:rPr>
        <w:t>यहाँ रुकें और समूह के रूप में चर्चा करें कि आप उपदेश के लिए किन शब्दों या वाक्यांशों का उपयोग करेंगे। आपकी संस्कृति में लोग उन शिक्षाओं का वर्णन कैसे करते हैं जो आत्मिक स्वास्थ्य देती हैं? कौन से शब्द सच्ची शिक्षाओं और ऐसी झूठी शिक्षाओं के बीच अंतर दिखाते हैं जो केवल लोगों को अच्छा महसूस कराती हैं? सिद्धान्त के बारे में अधिक जानकारी के लिए, मुख्य शब्दावली को देखें। उपदेश के लिए उसी शब्द का उपयोग करें जिसका उपयोग आपने बाइबल की पिछली पुस्तकों में किया है। इस ऑडियो को यहाँ रोकें।</w:t>
      </w:r>
    </w:p>
    <w:p>
      <w:pPr/>
      <w:r>
        <w:rPr>
          <w:lang w:val="hi_IN" w:bidi="hi_IN"/>
        </w:rPr>
      </w:r>
      <w:r>
        <w:rPr>
          <w:lang w:val="hi_IN" w:bidi="hi_IN"/>
        </w:rPr>
        <w:t xml:space="preserve">अंतिम दिनों में, लोग सत्य से विमुख हो जाएंगे और उस पर विश्वास करना छोड़ देंगे, परन्तु वे </w:t>
      </w:r>
      <w:r>
        <w:rPr>
          <w:b/>
          <w:lang w:val="hi_IN" w:bidi="hi_IN"/>
        </w:rPr>
        <w:t>मिथकों</w:t>
      </w:r>
      <w:r>
        <w:rPr>
          <w:lang w:val="hi_IN" w:bidi="hi_IN"/>
        </w:rPr>
        <w:t xml:space="preserve"> या झूठी कहानियों पर विश्वास करेंगे। कभी-कभी ये झूठी कहानियाँ यह समझाने का प्रयास करती हैं कि चीज़ें जैसी हैं, वैसी क्यों हैं। हालाँकि, मिथक सच नहीं हैं।</w:t>
      </w:r>
    </w:p>
    <w:p>
      <w:pPr/>
      <w:r>
        <w:rPr>
          <w:lang w:val="hi_IN" w:bidi="hi_IN"/>
        </w:rPr>
      </w:r>
      <w:r>
        <w:rPr>
          <w:lang w:val="hi_IN" w:bidi="hi_IN"/>
        </w:rPr>
        <w:t>यहाँ रुकें और समूह के रूप में चर्चा करें कि आप मिथकों या झूठी कहानियों का वर्णन करने के लिए किन शब्दों या वाक्यांशों का उपयोग करेंगे। आप कैसे दिखाएँगे कि ये मिथक सत्य के विपरीत हैं? इस ऑडियो को यहाँ रोकें।</w:t>
      </w:r>
    </w:p>
    <w:p>
      <w:pPr/>
      <w:r>
        <w:rPr>
          <w:lang w:val="hi_IN" w:bidi="hi_IN"/>
        </w:rPr>
      </w:r>
      <w:r>
        <w:rPr>
          <w:lang w:val="hi_IN" w:bidi="hi_IN"/>
        </w:rPr>
        <w:t xml:space="preserve">तीमुथियुस अपनी सेवकाई में </w:t>
      </w:r>
      <w:r>
        <w:rPr>
          <w:b/>
          <w:lang w:val="hi_IN" w:bidi="hi_IN"/>
        </w:rPr>
        <w:t>कठिनाई</w:t>
      </w:r>
      <w:r>
        <w:rPr>
          <w:lang w:val="hi_IN" w:bidi="hi_IN"/>
        </w:rPr>
        <w:t xml:space="preserve"> का सामना करेगा। यह शब्द सुसमाचार के लिए दुःख उठाने का वर्णन करता है। पौलुस मसीह के लिए अपने कष्ट का वर्णन करने के लिए उसी शब्द का उपयोग करता है। यह शब्द दिखाता है कि यीशु का अनुसरण करने में अक्सर कठिनाई और विरोध शामिल होता है।</w:t>
      </w:r>
    </w:p>
    <w:p>
      <w:pPr/>
      <w:r>
        <w:rPr>
          <w:lang w:val="hi_IN" w:bidi="hi_IN"/>
        </w:rPr>
      </w:r>
      <w:r>
        <w:rPr>
          <w:lang w:val="hi_IN" w:bidi="hi_IN"/>
        </w:rPr>
        <w:t>यहाँ रुकें और समूह के रूप में चर्चा करें कि अपनी भाषा में कठिनाइयों को सहने के विचारों को व्यक्त करने के लिए आप किन शब्दों या वाक्यांशों का उपयोग कर सकते हैं। आप जिस बात पर विश्वास करते हैं, उसके कारण कठिनाई का वर्णन कैसे करते हैं? इस ऑडियो को यहाँ रोकें।</w:t>
      </w:r>
    </w:p>
    <w:p>
      <w:pPr/>
      <w:r>
        <w:rPr>
          <w:lang w:val="hi_IN" w:bidi="hi_IN"/>
        </w:rPr>
      </w:r>
      <w:r>
        <w:rPr>
          <w:lang w:val="hi_IN" w:bidi="hi_IN"/>
        </w:rPr>
        <w:t xml:space="preserve">तीमुथियुस को एक </w:t>
      </w:r>
      <w:r>
        <w:rPr>
          <w:b/>
          <w:lang w:val="hi_IN" w:bidi="hi_IN"/>
        </w:rPr>
        <w:t>प्रचारक</w:t>
      </w:r>
      <w:r>
        <w:rPr>
          <w:lang w:val="hi_IN" w:bidi="hi_IN"/>
        </w:rPr>
        <w:t xml:space="preserve"> का काम करना चाहिए। प्रचारक वह व्यक्ति होता है जो यीशु के बारे में सुसमाचार की घोषणा करता है। प्रचारक वह व्यक्ति होता है जो लोगों को यीशु के बारे में बताने के लिए अलग-अलग स्थानों की यात्रा करता है। प्रारम्भिक कलीसिया में सुसमाचार प्रचारक प्रेरितों के साथ मिलकर सेवा करते थे, परन्तु उनकी भूमिका अलग थी। एक प्रेरित की सेवकाई में कलीसिया के बाहर के लोगों तक सुसमाचार पहुँचाना और कलीसिया के भीतर के लोगों को शिक्षा देना, दोनों कार्य शामिल थे।</w:t>
      </w:r>
    </w:p>
    <w:p>
      <w:pPr/>
      <w:r>
        <w:rPr>
          <w:lang w:val="hi_IN" w:bidi="hi_IN"/>
        </w:rPr>
      </w:r>
      <w:r>
        <w:rPr>
          <w:lang w:val="hi_IN" w:bidi="hi_IN"/>
        </w:rPr>
        <w:t>यहाँ रुकें और समूह के रूप में चर्चा करें कि आप प्रचारक के लिए किन शब्दों या वाक्यांशों का उपयोग करेंगे। प्रचारक के बारे में अधिक जानकारी के लिए, मुख्य शब्दावली देखें। यदि आपने पहले ही बाइबल की किसी अन्य पुस्तक में प्रचारक के विचार का अनुवाद किया है, तो यहाँ वैसी ही भाषा का उपयोग करें। इस ऑडियो को यहाँ रोकें।</w:t>
      </w:r>
    </w:p>
    <w:p>
      <w:pPr/>
      <w:r>
        <w:rPr>
          <w:lang w:val="hi_IN" w:bidi="hi_IN"/>
        </w:rPr>
      </w:r>
      <w:r>
        <w:rPr>
          <w:lang w:val="hi_IN" w:bidi="hi_IN"/>
        </w:rPr>
        <w:t xml:space="preserve">पौलुस कहता है कि परमेश्वर उसके जीवन को एक </w:t>
      </w:r>
      <w:r>
        <w:rPr>
          <w:b/>
          <w:lang w:val="hi_IN" w:bidi="hi_IN"/>
        </w:rPr>
        <w:t>अर्घबलि</w:t>
      </w:r>
      <w:r>
        <w:rPr>
          <w:lang w:val="hi_IN" w:bidi="hi_IN"/>
        </w:rPr>
        <w:t xml:space="preserve"> के समान उंडेल रहे हैं। यहूदी लोग अपनी अन्य बलियों के साथ मन्दिर में दाखमधु का अर्घबलि भी चढ़ाते थे, जिससे उनकी बलि की विधि पूर्ण होती थी।</w:t>
      </w:r>
    </w:p>
    <w:p>
      <w:pPr/>
      <w:r>
        <w:rPr>
          <w:lang w:val="hi_IN" w:bidi="hi_IN"/>
        </w:rPr>
      </w:r>
      <w:r>
        <w:rPr>
          <w:lang w:val="hi_IN" w:bidi="hi_IN"/>
        </w:rPr>
        <w:t>यहाँ रुकें और समूह के रूप में चर्चा करें कि आप अर्घबलि का वर्णन कैसे करेंगे। अर्घ बलि के बारे में अधिक जानकारी के लिए मुख्य शब्दावली देखें। इस ऑडियो को यहाँ रोकें।</w:t>
      </w:r>
    </w:p>
    <w:p>
      <w:pPr/>
      <w:r>
        <w:rPr>
          <w:lang w:val="hi_IN" w:bidi="hi_IN"/>
        </w:rPr>
      </w:r>
      <w:r>
        <w:rPr>
          <w:b/>
          <w:lang w:val="hi_IN" w:bidi="hi_IN"/>
        </w:rPr>
        <w:t>विश्वास</w:t>
      </w:r>
      <w:r>
        <w:rPr>
          <w:lang w:val="hi_IN" w:bidi="hi_IN"/>
        </w:rPr>
        <w:t xml:space="preserve"> का अर्थ है परमेश्वर पर पूरी तरह से भरोसा करना। विश्वास में यीशु मसीह पर विश्वास करना और यीशु की शिक्षाओं का अनुसरण करना शामिल है। विश्वासी लोग अपने विश्वास को अपनी मान्यताओं और अपने आचरण दोनों के द्वारा प्रकट करते हैं। विश्वास के बारे में अधिक जानकारी के लिए, मुख्य शब्दावली को देखें। विश्वास के लिए उसी शब्द का उपयोग करें जिसका उपयोग आपने पिछले भागों में किया है।</w:t>
      </w:r>
    </w:p>
    <w:p>
      <w:pPr/>
      <w:r>
        <w:rPr>
          <w:lang w:val="hi_IN" w:bidi="hi_IN"/>
        </w:rPr>
      </w:r>
      <w:r>
        <w:rPr>
          <w:lang w:val="hi_IN" w:bidi="hi_IN"/>
        </w:rPr>
        <w:t xml:space="preserve">पौलुस उल्लेख करता है कि धर्मी </w:t>
      </w:r>
      <w:r>
        <w:rPr>
          <w:b/>
          <w:lang w:val="hi_IN" w:bidi="hi_IN"/>
        </w:rPr>
        <w:t>प्रभु</w:t>
      </w:r>
      <w:r>
        <w:rPr>
          <w:lang w:val="hi_IN" w:bidi="hi_IN"/>
        </w:rPr>
        <w:t xml:space="preserve"> यीशु पौलुस को </w:t>
      </w:r>
      <w:r>
        <w:rPr>
          <w:b/>
          <w:lang w:val="hi_IN" w:bidi="hi_IN"/>
        </w:rPr>
        <w:t>धार्मिकता</w:t>
      </w:r>
      <w:r>
        <w:rPr>
          <w:lang w:val="hi_IN" w:bidi="hi_IN"/>
        </w:rPr>
        <w:t xml:space="preserve"> का मुकुट देगा क्योंकि प्रभु धर्मी, या अच्छा है, और पौलुस का यीशु के साथ अच्छा संबंध है। इसलिए, पौलुस धर्मी है। धार्मिकता और प्रभु के बारे में अधिक जानकारी के लिए, मुख्य शब्दावली देखें। धार्मिकता और प्रभु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तीमुथियुस 4:9–22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तीमुथियुस 4:9–22 को सुनें और अपने मन में रखें।</w:t>
      </w:r>
    </w:p>
    <w:p>
      <w:pPr/>
      <w:r>
        <w:rPr>
          <w:lang w:val="hi_IN" w:bidi="hi_IN"/>
        </w:rPr>
      </w:r>
      <w:r>
        <w:rPr>
          <w:lang w:val="hi_IN" w:bidi="hi_IN"/>
        </w:rPr>
        <w:t>यदि सम्भव हो, तो 2 तीमुथियुस 4:9–22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तीमुथियुस 4:9–22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के पत्र के इस अंतिम भाग में, पौलुस अपनी टीम के सदस्यों और उनके आने-जाने के बारे में जानकारी देता है। पौलुस, रोम में हुए पौलुस के हाल के मुकदमे के बारे में भी विवरण साझा करता है।</w:t>
      </w:r>
    </w:p>
    <w:p>
      <w:pPr/>
      <w:r>
        <w:rPr>
          <w:lang w:val="hi_IN" w:bidi="hi_IN"/>
        </w:rPr>
      </w:r>
      <w:r>
        <w:rPr>
          <w:lang w:val="hi_IN" w:bidi="hi_IN"/>
        </w:rPr>
        <w:t>पौलुस तीमुथियुस से कहता है कि वह जल्दी रोम में पौलुस से मिलने आए। पौलुस चाहता है कि तीमुथियुस उसके पास आए, क्योंकि पौलुस के दल के बहुत-से सदस्य उसे छोड़कर चले गए हैं। देमास ने पौलुस को छोड़ दिया है। देमास आरामदायक जीवन चाहता था, इसलिए देमास थिस्सलुनीके गया। क्रेसेन्स और तीतुस ने पौलुस का साथ नहीं छोड़ा था, बल्कि वे किसी दूसरे स्थान पर सेवा करने के लिए गए थे। क्रेसेन्स गलातिया में सेवकाई की अगुवाई करता है, जो उस क्षेत्र में है जिसे आज हम मध्य तुर्की के नाम से जानते हैं। तीतुस दलमतिया में सेवकाई की अगुवाई करता है, जो अद्रियाटिक समुद्र के तट पर स्थित क्षेत्र है, जिसे आज हम क्रोएशिया के नाम से जानते हैं। तीतुस ने कई वर्षों तक पौलुस के साथ सेवकाई में उनके सबसे भरोसेमंद सहकर्मियों में से एक के रूप में कार्य किया है। दलमतिया जाने से पहले, तीतुस ने कुरिन्थुस की कलीसियाओं में पौलुस की सहायता की और क्रीत में एक अगुवे के रूप में सेवा की।</w:t>
      </w:r>
    </w:p>
    <w:p>
      <w:pPr/>
      <w:r>
        <w:rPr>
          <w:lang w:val="hi_IN" w:bidi="hi_IN"/>
        </w:rPr>
      </w:r>
      <w:r>
        <w:rPr>
          <w:lang w:val="hi_IN" w:bidi="hi_IN"/>
        </w:rPr>
        <w:t>यहाँ रुकें और भूमध्य सागर के क्षेत्र का ऐसा नक्शा देखें जो रोम को दिखाता है, जहाँ पौलुस है, इफिसुस, जहाँ तीमुथियुस है, थिस्सलुनीक, गलातिया, दलमतिया और त्रोआस, जहाँ तीमुथियुस को रोम जाने के रास्ते में रुकना है। इस ऑडियो को यहाँ रोकें।</w:t>
      </w:r>
    </w:p>
    <w:p>
      <w:pPr/>
      <w:r>
        <w:rPr>
          <w:lang w:val="hi_IN" w:bidi="hi_IN"/>
        </w:rPr>
      </w:r>
      <w:r>
        <w:rPr>
          <w:lang w:val="hi_IN" w:bidi="hi_IN"/>
        </w:rPr>
        <w:t>लूका रोम में पौलुस के साथ रहता है। लूका कई साल पहले पौलुस के सबसे करीबी दोस्तों और सह-कार्यकर्ताओं में से एक बन गया। लूका एक चिकित्सक के रूप में काम करता था और उसने पौलुस की कई मिशनरी यात्राओं में उसके साथ यात्रा की। जब पौलुस ने जहाज़ डूबने, दंगों और कैद जैसी कठिनाइयों का सामना किया, तब लूका उसके साथ बना रहा। अब रोम में लूका इस कठिन समय में भी पौलुस का साथ देता रहता है।</w:t>
      </w:r>
    </w:p>
    <w:p>
      <w:pPr/>
      <w:r>
        <w:rPr>
          <w:lang w:val="hi_IN" w:bidi="hi_IN"/>
        </w:rPr>
      </w:r>
      <w:r>
        <w:rPr>
          <w:lang w:val="hi_IN" w:bidi="hi_IN"/>
        </w:rPr>
        <w:t>यहाँ रुकें और समूह में इस प्रश्न पर चर्चा करें: आज लोग परमेश्वर की सेवा के बजाय इस संसार के सुखों को किन तरीकों से चुन सकते हैं? इस ऑडियो को यहाँ रोकें।</w:t>
      </w:r>
    </w:p>
    <w:p>
      <w:pPr/>
      <w:r>
        <w:rPr>
          <w:lang w:val="hi_IN" w:bidi="hi_IN"/>
        </w:rPr>
      </w:r>
      <w:r>
        <w:rPr>
          <w:lang w:val="hi_IN" w:bidi="hi_IN"/>
        </w:rPr>
        <w:t>पौलुस चाहता है कि तीमुथियुस मरकुस को अपने साथ ले आए। मरकुस पौलुस की सेवकाई में पौलुस के लिए सहायक होगा। मरकुस ने सेवकाई के आरम्भिक दिनों में पौलुस के दल को छोड़ दिया था। उस समय, मरकुस के चले जाने के कारण पौलुस और बरनबास के बीच मतभेद उत्पन्न हो गया था। लेकिन समय के साथ, मरकुस ने यह साबित किया कि मरकुस विश्वासयोग्य था, और अब पौलुस मरकुस पर एक बहुमूल्य सेवक के रूप में भरोसा करता है। तीमुथियुस वर्तमान में इफिसुस में सेवा कर रहा है, और पौलुस तीमुथियुस से कहता है कि तुखिकुस भी इफिसुस गया है। पौलुस के अन्य पत्रों के आधार पर, हम जानते हैं कि तुखिकुस अक्सर पौलुस के संदेशों को कलीसियाओं में ले जाता था। शायद तुखिकुस इस पत्र को तीमुथियुस के पास लाया था, या शायद तुखिकुस वहाँ की कलीसिया की सहायता करने के लिए अलग से इफिसुस गया था।</w:t>
      </w:r>
    </w:p>
    <w:p>
      <w:pPr/>
      <w:r>
        <w:rPr>
          <w:lang w:val="hi_IN" w:bidi="hi_IN"/>
        </w:rPr>
      </w:r>
      <w:r>
        <w:rPr>
          <w:lang w:val="hi_IN" w:bidi="hi_IN"/>
        </w:rPr>
        <w:t>पौलुस तीमुथियुस से कहता है कि वह रोम जाते समय रास्ते में एक विशेष जगह पर रुक जाए। तीमुथियुस त्रोआस के बंदरगाह नगर से होकर यात्रा करेगा। पौलुस ने पहले कई बार त्रोआस में प्रचार किया था। कार्पुस नाम के एक अन्यजाति मसीही ने, इन यात्राओं में से एक के दौरान, पौलुस का अपने घर में स्वागत किया। पौलुस ने अपनी कुछ महत्वपूर्ण वस्तुएँ कार्पुस के पास सुरक्षित रखने का निर्णय लिया। पौलुस को कार्पुस से अपने भारी बाहरी वस्त्र की आवश्यकता है। यात्री अपनी सुरक्षा के लिए इन चोगों पर निर्भर रहते थे। कुशल कारीगर इन चोगों को बकरी के मोटे बालों या ऊन से बनाते थे। पौलुस जैसा यात्री ठंड के दिनों में चोगे का इस्तेमाल कोट के रूप में और रात में कंबल के रूप में करता था। अधिकांश लोग इन महंगे वस्त्रों में से केवल एक ही खरीद सकते थे।</w:t>
      </w:r>
    </w:p>
    <w:p>
      <w:pPr/>
      <w:r>
        <w:rPr>
          <w:lang w:val="hi_IN" w:bidi="hi_IN"/>
        </w:rPr>
      </w:r>
      <w:r>
        <w:rPr>
          <w:lang w:val="hi_IN" w:bidi="hi_IN"/>
        </w:rPr>
        <w:t>पौलुस तीमुथियुस से यह भी कहता है कि वह पौलुस की लिखने की सामग्री साथ ले आए। पौलुस सरकंडे से बने कुंडलपत्र और पशुओं की खाल से बनी पुस्तिकाएँ चाहता है। उन दिनों लेखक लंबे दस्तावेज़ लिखने के लिए सरकंडे के कुंडलपत्र का उपयोग करते थे। लेखक छोटे लेखों और व्यक्तिगत टिप्पणियों के लिए चर्मपत्र की पुस्तिकाओं को प्राथमिकता देते थे। संभवतः इन सामग्रियों में पवित्रशास्त्र के कुछ भाग, आरम्भिक मसीही दस्तावेज़ और पौलुस के अपने लेख शामिल थे। पौलुस पवित्रशास्त्र का अध्ययन करना बहुत पसंद करता था, इसलिए वह इन बहुमूल्य सामग्रियों को जेल में भी अपने साथ रखना चाहता था।</w:t>
      </w:r>
    </w:p>
    <w:p>
      <w:pPr/>
      <w:r>
        <w:rPr>
          <w:lang w:val="hi_IN" w:bidi="hi_IN"/>
        </w:rPr>
      </w:r>
      <w:r>
        <w:rPr>
          <w:lang w:val="hi_IN" w:bidi="hi_IN"/>
        </w:rPr>
        <w:t>यहाँ रुकें और समूह के रूप में कुंडलपत्रों, चर्मपत्रों और एक चोगे की तस्वीरें देखें। इस ऑडियो को यहाँ रोकें।</w:t>
      </w:r>
    </w:p>
    <w:p>
      <w:pPr/>
      <w:r>
        <w:rPr>
          <w:lang w:val="hi_IN" w:bidi="hi_IN"/>
        </w:rPr>
      </w:r>
      <w:r>
        <w:rPr>
          <w:lang w:val="hi_IN" w:bidi="hi_IN"/>
        </w:rPr>
        <w:t>यहाँ रुकें और समूह में इस प्रश्न पर चर्चा करें: उन वस्तुओं के बारे में सोचें जो पौलुस ने माँगी थीं। ये अनुरोध हमें बन्दीगृह में पौलुस की स्थिति के बारे में क्या बताते हैं? इस ऑडियो को यहाँ रोकें।</w:t>
      </w:r>
    </w:p>
    <w:p>
      <w:pPr/>
      <w:r>
        <w:rPr>
          <w:lang w:val="hi_IN" w:bidi="hi_IN"/>
        </w:rPr>
      </w:r>
      <w:r>
        <w:rPr>
          <w:lang w:val="hi_IN" w:bidi="hi_IN"/>
        </w:rPr>
        <w:t>पौलुस तीमुथियुस को धातुकर्मी सिकंदर के बारे में चेतावनी देता है। यह सिकंदर वही सिकंदर हो सकता है जिसने पहले इफिसुस में परेशानी पैदा की थी। उस समय धातुकर्मियों का एक समूह त्रोआस में काम कर रहा था, और पौलुस शायद यह सोच रहा हो कि सिकंदर अब त्रोआस में है। पौलुस कहता है कि सिकंदर ने पौलुस को बुरी तरह चोट पहुँचाई है। पाठ यह नहीं समझाता कि सिकंदर ने क्या किया। कुछ विद्वानों का मानना है कि सिकंदर ने पौलुस के विरुद्ध रोमी अधिकारियों के सामने झूठे आरोप लगाए, जिसके कारण उन्होंने पौलुस को गिरफ्तार कर लिया।</w:t>
      </w:r>
    </w:p>
    <w:p>
      <w:pPr/>
      <w:r>
        <w:rPr>
          <w:lang w:val="hi_IN" w:bidi="hi_IN"/>
        </w:rPr>
      </w:r>
      <w:r>
        <w:rPr>
          <w:lang w:val="hi_IN" w:bidi="hi_IN"/>
        </w:rPr>
        <w:t>पौलुस घोषणा करता है कि प्रभु सिकंदर को उसके किए का प्रतिफल देगा। यहूदी पवित्रशास्त्र और शिक्षकों ने अपने लोगों को सिखाया था कि जो लोग उन्हें इस तरह से चोट पहुँचाते हैं, उनसे निपटने के लिए वे परमेश्वर पर भरोसा रखें। जब पौलुस “प्रभु” कहता है, तो उसका मतलब यीशु मसीह से है। पौलुस तीमुथियुस को चेतावनी देता है कि वह सिकंदर से सावधान रहे। पौलुस समझाता है कि सिकन्दर यीशु के बारे में उनके संदेश का घोर विरोध करता है।</w:t>
      </w:r>
    </w:p>
    <w:p>
      <w:pPr/>
      <w:r>
        <w:rPr>
          <w:lang w:val="hi_IN" w:bidi="hi_IN"/>
        </w:rPr>
      </w:r>
      <w:r>
        <w:rPr>
          <w:lang w:val="hi_IN" w:bidi="hi_IN"/>
        </w:rPr>
        <w:t>जब पौलुस तीमुथियुस से कुछ चीज़ें लाने के लिए कहता है, तो पौलुस तीमुथियुस को रोमी दरबार में अपनी पहली सुनवाई के बारे में बताता है। आमतौर पर अदालत इस प्रकार की प्रारंभिक सुनवाई यह तय करने के लिए आयोजित करती है कि क्या पूर्ण मुकदमे के लिए पर्याप्त सबूत मौजूद थे। समर्थक आमतौर पर गवाही और नैतिक समर्थन देने के लिए आरोपी व्यक्ति के साथ खड़े होते थे। हालाँकि, उस दिन पौलुस पूरी तरह से अकेला खड़ा था। जो कोई भी पौलुस का बचाव कर सकता था, वह उसे छोड़कर जा चुका था। यद्यपि इस त्याग ने पौलुस को बहुत गहरी ठेस पहुँचाई, फिर भी उसने अनुग्रह के साथ प्रतिक्रिया की। पौलुस प्रार्थना करता है कि जिन्होंने उसे छोड़ दिया, परमेश्वर उनके इस कार्य को उनके विरुद्ध न गिने। जब कोई भी पौलुस के साथ खड़ा नहीं रहा, तब भी यीशु मसीह उसके साथ बना रहा।</w:t>
      </w:r>
    </w:p>
    <w:p>
      <w:pPr/>
      <w:r>
        <w:rPr>
          <w:lang w:val="hi_IN" w:bidi="hi_IN"/>
        </w:rPr>
      </w:r>
      <w:r>
        <w:rPr>
          <w:lang w:val="hi_IN" w:bidi="hi_IN"/>
        </w:rPr>
        <w:t>यहाँ रुकें और समूह में इस प्रश्न पर चर्चा करें: आपको क्या लगता है कि पौलुस के मुकदमे में कोई भी उसका समर्थन करने के लिए क्यों नहीं आया? जब मुकदमे के समय सबने पौलुस का साथ छोड़ दिया, तब पौलुस इस बात पर ध्यान केन्द्रित करता है कि यीशु मसीह पौलुस के साथ खड़ा रहा और उसने पौलुस को सामर्थ्य दी। पौलुस की प्रतिक्रिया हमें उसके चरित्र के बारे में क्या बताती है? इस ऑडियो को यहाँ रोकें।</w:t>
      </w:r>
    </w:p>
    <w:p>
      <w:pPr/>
      <w:r>
        <w:rPr>
          <w:lang w:val="hi_IN" w:bidi="hi_IN"/>
        </w:rPr>
      </w:r>
      <w:r>
        <w:rPr>
          <w:lang w:val="hi_IN" w:bidi="hi_IN"/>
        </w:rPr>
        <w:t>क्योंकि प्रभु ने पौलुस की सहायता की, इसलिए पौलुस अपने संदेश की पूरी तरह से घोषणा कर सकता था। पौलुस इसे अन्यजातियों, अर्थात् गैर-यहूदियों के प्रति पौलुस के मिशन को पूरा करने के रूप में देखता है। रोम अन्यजातियों के संसार का केंद्र था क्योंकि यह रोमी साम्राज्य की राजधानी था। रोम में प्रचार करके, पौलुस मानता है कि वह सुसमाचार के साथ सभी जातियों तक पहुँच गया है।</w:t>
      </w:r>
    </w:p>
    <w:p>
      <w:pPr/>
      <w:r>
        <w:rPr>
          <w:lang w:val="hi_IN" w:bidi="hi_IN"/>
        </w:rPr>
      </w:r>
      <w:r>
        <w:rPr>
          <w:lang w:val="hi_IN" w:bidi="hi_IN"/>
        </w:rPr>
        <w:t>पौलुस कहता है कि प्रभु ने पौलुस को “शेर के मुँह” से बचाया। ये शब्द एक प्राचीन भजन से लिए गए हैं, जिसे यीशु ने अपनी पीड़ा के समय उद्धृत किया था। पौलुस अपनी कठिनाइयों के बारे में लिखते समय इस भजन के अनेक वाक्यांशों का उपयोग करता है। इससे पता चलता है कि पौलुस अपनी परीक्षाओं को वैसी ही देखता है जैसी परीक्षाओं से यीशु गुजरे थे। जब पौलुस “शेर के मुँह” की बात करता है, तो उसका तात्पर्य मृत्यु के खतरे से है। पौलुस का मतलब असली शेरों से नहीं है। रोमी लोग कभी-कभी दंड के रूप में कैदियों को अखाड़े में सिंहों के सामने फेंक देते थे। हालाँकि, पौलुस शेर का उपयोग घातक खतरे की तस्वीर के रूप में करता है।</w:t>
      </w:r>
    </w:p>
    <w:p>
      <w:pPr/>
      <w:r>
        <w:rPr>
          <w:lang w:val="hi_IN" w:bidi="hi_IN"/>
        </w:rPr>
      </w:r>
      <w:r>
        <w:rPr>
          <w:lang w:val="hi_IN" w:bidi="hi_IN"/>
        </w:rPr>
        <w:t>पौलुस का यह मतलब हो सकता है कि पौलुस अपनी पहली अदालती सुनवाई में बच गया और रोमी लोगों ने पौलुस को शेरों के सामने नहीं फेंका। या पौलुस का यह मतलब हो सकता है कि शारीरिक खतरे में बने रहने पर भी यीशु ने उसे आत्मिक सामर्थ्य प्रदान की। इस पुराने भजन के शब्दों का उपयोग करके, पौलुस अपने कष्टों को दो महत्वपूर्ण बातों से जोड़ता है। पौलुस कठिन समय में प्रार्थना करने की प्राचीन यहूदी परम्परा से स्वयं को जोड़ता है, और पौलुस अपने अनुभव को यीशु के दुःख उठाने के अनुभव से भी जोड़ता है। जब पौलुस कहता है कि “प्रभु” ने उसे बचाया, तो उसका अर्थ है कि यीशु मसीह ने पौलुस की सहायता की।</w:t>
      </w:r>
    </w:p>
    <w:p>
      <w:pPr/>
      <w:r>
        <w:rPr>
          <w:lang w:val="hi_IN" w:bidi="hi_IN"/>
        </w:rPr>
      </w:r>
      <w:r>
        <w:rPr>
          <w:lang w:val="hi_IN" w:bidi="hi_IN"/>
        </w:rPr>
        <w:t>यहाँ रुकें और समूह में इस प्रश्न पर चर्चा करें: उस समय की कोई कहानी सुनाएँ जब आपने किसी कठिन परिस्थिति में खुद को अकेला महसूस किया था। यह जानने से कि परमेश्वर आपके साथ था, उस चुनौती का सामना करने में आपको कैसे सहायता मिली? इस ऑडियो को यहाँ रोकें।</w:t>
      </w:r>
    </w:p>
    <w:p>
      <w:pPr/>
      <w:r>
        <w:rPr>
          <w:lang w:val="hi_IN" w:bidi="hi_IN"/>
        </w:rPr>
      </w:r>
      <w:r>
        <w:rPr>
          <w:lang w:val="hi_IN" w:bidi="hi_IN"/>
        </w:rPr>
        <w:t>पौलुस के सभी पत्रों की तरह, पौलुस प्रिस्किल्ला और अक्विला को अभिवादन भेजकर अंत करता है। ये यहूदी मसीही थे, जिन्होंने कई नगरों में पौलुस के साथ सेवा की थी। पौलुस उनेसिफुरूस के घराने का भी अभिवादन करता है। हम नहीं जानते कि उस समय उनेसिफुरूस जीवित था या नहीं, क्योंकि पौलुस केवल उनेसिफुरूस के घराने का उल्लेख करता है। पौलुस तीमुथियुस को बताता है कि इरास्तुस कुरिन्थ में ही ठहरा हुआ है। यह इरास्तुस सम्भवतः वही व्यक्ति था, जो कुरिन्थ नगर का कोषाध्यक्ष था और पहले तीमुथियुस के साथ भी सेवा कर चुका था। पौलुस बताता है कि पौलुस ने त्रोफिमुस को बीमारी की अवस्था में मीलेतुस में छोड़ दिया था। त्रोफिमुस इफिसुस का रहने वाला था और पहले भी पौलुस के साथ यात्रा कर चुका था। त्रोफिमुस एक अन्यजाति विश्वासी था, अर्थात् वह यहूदी नहीं था। एक बार जब त्रोफिमुस पौलुस के साथ यरूशलेम में था, तब कुछ लोगों ने पौलुस पर यह आरोप लगाया कि वह अन्यजातियों को मन्दिर के निषिद्ध भागों में ले आया है, जिसके कारण समस्या खड़ी हो गई थी।</w:t>
      </w:r>
    </w:p>
    <w:p>
      <w:pPr/>
      <w:r>
        <w:rPr>
          <w:lang w:val="hi_IN" w:bidi="hi_IN"/>
        </w:rPr>
      </w:r>
      <w:r>
        <w:rPr>
          <w:lang w:val="hi_IN" w:bidi="hi_IN"/>
        </w:rPr>
        <w:t>यहाँ रुकिए और एक समूह के रूप में इस प्रश्न पर चर्चा कीजिए: पौलुस ने सुसमाचार फैलाने के लिए अलग-अलग स्थानों पर कई अलग-अलग लोगों के साथ मिलकर काम किया। आज विभिन्न स्थानों के विश्वासी यीशु के बारे में लोगों को बताने के लिए किस प्रकार मिलकर सेवा करते हैं? इस ऑडियो को यहाँ रोकें।</w:t>
      </w:r>
    </w:p>
    <w:p>
      <w:pPr/>
      <w:r>
        <w:rPr>
          <w:lang w:val="hi_IN" w:bidi="hi_IN"/>
        </w:rPr>
      </w:r>
      <w:r>
        <w:rPr>
          <w:lang w:val="hi_IN" w:bidi="hi_IN"/>
        </w:rPr>
        <w:t>पौलुस फिर से तीमुथियुस से आग्रह करता है कि वह सर्दी आने से पहले उसके पास आ जाए। सर्दियों में स्थल मार्ग से यात्रा करना खतरनाक होता था और समुद्र के मार्ग से यात्रा करना असम्भव था। यदि तीमुथियुस बहुत देर कर देता, तो सम्भव था कि वह बसन्त ऋतु तक पौलुस के पास न पहुँच पाता। यद्यपि मुकदमे के समय बहुत से लोगों ने पौलुस का साथ छोड़ दिया था, फिर भी उसने रोम के विश्वासियों के बीच नए मित्र बना लिए थे। यूबुलुस, पुदेंस, लीनुस और क्लौदिया चाहते हैं कि तीमुथियुस यह जाने कि वे उसे नमस्कार भेजते हैं। संभवतः इन विश्वासियों की पौलुस से मुलाकात उसके रोम में कैद होने के बाद हुई थी। ये विश्वासी पौलुस की सेवकाई के दल के उन सदस्यों से अलग थे, जिन्होंने पौलुस का साथ छोड़ दिया था। रोम के अन्य सभी विश्वासी भी तीमुथियुस को अपना नमस्कार भेजते हैं।</w:t>
      </w:r>
    </w:p>
    <w:p>
      <w:pPr/>
      <w:r>
        <w:rPr>
          <w:lang w:val="hi_IN" w:bidi="hi_IN"/>
        </w:rPr>
      </w:r>
      <w:r>
        <w:rPr>
          <w:lang w:val="hi_IN" w:bidi="hi_IN"/>
        </w:rPr>
        <w:t>पौलुस दो आशीषों के साथ समाप्त करता है। सबसे पहले, पौलुस प्रार्थना करता है कि प्रभु तीमुथियुस की आत्मा के साथ रहे। पौलुस तीमुथियुस की आत्मा को मानव जीवन के उस भाग के रूप में संदर्भित करता है जो परमेश्वर के साथ जुड़ सकता है। यह किसी व्यक्ति का गहरा भीतरी भाग है, जिसका परमेश्वर के साथ संबंध हो सकता है। यह आशीष उन चुनौतीपूर्ण कार्यों के अनुरूप है, जिनका सामना तीमुथियुस को आगे करना होगा। फिर पौलुस प्रार्थना करता है कि परमेश्वर का अनुग्रह सभी विश्वासियों के साथ रहे। इस दूसरी आशीष में पूरी कलीसिया शामिल है, जो इस पत्र को सुनेगी।</w:t>
      </w:r>
      <w:r>
        <w:rPr>
          <w:lang w:val="hi_IN" w:bidi="hi_IN"/>
        </w:rPr>
      </w:r>
    </w:p>
    <w:p>
      <w:pPr>
        <w:pStyle w:val="Heading3"/>
      </w:pPr>
      <w:r>
        <w:rPr>
          <w:lang w:val="hi_IN" w:bidi="hi_IN"/>
        </w:rPr>
        <w:t>घटनाओं को समझाना</w:t>
      </w:r>
    </w:p>
    <w:p>
      <w:pPr/>
      <w:r>
        <w:rPr>
          <w:lang w:val="hi_IN" w:bidi="hi_IN"/>
        </w:rPr>
      </w:r>
      <w:r>
        <w:rPr>
          <w:lang w:val="hi_IN" w:bidi="hi_IN"/>
        </w:rPr>
        <w:t>2 तीमुथियुस 4:9–22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वचन को अपने मन में समझने की कोशिश करेगा।</w:t>
      </w:r>
    </w:p>
    <w:p>
      <w:pPr/>
      <w:r>
        <w:rPr>
          <w:lang w:val="hi_IN" w:bidi="hi_IN"/>
        </w:rPr>
      </w:r>
      <w:r>
        <w:rPr>
          <w:lang w:val="hi_IN" w:bidi="hi_IN"/>
        </w:rPr>
        <w:t>इस गद्यांश के पाँच भाग हैं।</w:t>
      </w:r>
    </w:p>
    <w:p>
      <w:pPr/>
      <w:r>
        <w:rPr>
          <w:lang w:val="hi_IN" w:bidi="hi_IN"/>
        </w:rPr>
      </w:r>
      <w:r>
        <w:rPr>
          <w:b/>
          <w:lang w:val="hi_IN" w:bidi="hi_IN"/>
        </w:rPr>
        <w:t>पहले भाग में:</w:t>
      </w:r>
      <w:r>
        <w:rPr>
          <w:lang w:val="hi_IN" w:bidi="hi_IN"/>
        </w:rPr>
        <w:t xml:space="preserve"> पौलुस तीमुथियुस से जल्दी रोम आने के लिए कहता है और बताता है कि पौलुस के दल के सदस्य कहाँ गए हैं।</w:t>
      </w:r>
    </w:p>
    <w:p>
      <w:pPr/>
      <w:r>
        <w:rPr>
          <w:lang w:val="hi_IN" w:bidi="hi_IN"/>
        </w:rPr>
      </w:r>
      <w:r>
        <w:rPr>
          <w:b/>
          <w:lang w:val="hi_IN" w:bidi="hi_IN"/>
        </w:rPr>
        <w:t>दूसरे भाग में:</w:t>
      </w:r>
      <w:r>
        <w:rPr>
          <w:lang w:val="hi_IN" w:bidi="hi_IN"/>
        </w:rPr>
        <w:t xml:space="preserve"> पौलुस तीमुथियुस से उन विशेष वस्तुओं को लाने के लिए भी कहता है जिनकी पौलुस को आवश्यकता है, और फिर पौलुस तीमुथियुस को सिकंदर नामक धातुकर्मी और उसके द्वारा पहुँचाई गई हानि के बारे में चेतावनी देता है।</w:t>
      </w:r>
    </w:p>
    <w:p>
      <w:pPr/>
      <w:r>
        <w:rPr>
          <w:lang w:val="hi_IN" w:bidi="hi_IN"/>
        </w:rPr>
      </w:r>
      <w:r>
        <w:rPr>
          <w:b/>
          <w:lang w:val="hi_IN" w:bidi="hi_IN"/>
        </w:rPr>
        <w:t>तीसरे भाग में:</w:t>
      </w:r>
      <w:r>
        <w:rPr>
          <w:lang w:val="hi_IN" w:bidi="hi_IN"/>
        </w:rPr>
        <w:t xml:space="preserve"> पौलुस, पौलुस के अदालत में पहले बचाव का वर्णन करता है और बताता है कि कैसे हर किसी ने पौलुस को छोड़ दिया। परन्तु पौलुस यह भी बताता है कि प्रभु पौलुस के साथ बने रहे और पौलुस को सामर्थ्य प्रदान की।</w:t>
      </w:r>
    </w:p>
    <w:p>
      <w:pPr/>
      <w:r>
        <w:rPr>
          <w:lang w:val="hi_IN" w:bidi="hi_IN"/>
        </w:rPr>
      </w:r>
      <w:r>
        <w:rPr>
          <w:b/>
          <w:lang w:val="hi_IN" w:bidi="hi_IN"/>
        </w:rPr>
        <w:t>चौथे भाग में:</w:t>
      </w:r>
      <w:r>
        <w:rPr>
          <w:lang w:val="hi_IN" w:bidi="hi_IN"/>
        </w:rPr>
        <w:t xml:space="preserve"> पौलुस विश्वासियों को अभिवादन भेजता है और टीम के अन्य सदस्य कहाँ स्थित हैं, इस बारे में जानकारी देता है।</w:t>
      </w:r>
    </w:p>
    <w:p>
      <w:pPr/>
      <w:r>
        <w:rPr>
          <w:lang w:val="hi_IN" w:bidi="hi_IN"/>
        </w:rPr>
      </w:r>
      <w:r>
        <w:rPr>
          <w:b/>
          <w:lang w:val="hi_IN" w:bidi="hi_IN"/>
        </w:rPr>
        <w:t>पाँचवें भाग में:</w:t>
      </w:r>
      <w:r>
        <w:rPr>
          <w:lang w:val="hi_IN" w:bidi="hi_IN"/>
        </w:rPr>
        <w:t xml:space="preserve"> पौलुस तीमुथियुस और सभी विश्वासियों को पौलुस की अंतिम आशीष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देमास</w:t>
      </w:r>
    </w:p>
    <w:p>
      <w:pPr>
        <w:pStyle w:val="ListBullet"/>
        <w:spacing w:line="240" w:lineRule="auto"/>
        <w:ind w:left="720"/>
      </w:pPr>
      <w:r>
        <w:rPr>
          <w:lang w:val="hi_IN" w:bidi="hi_IN"/>
        </w:rPr>
      </w:r>
      <w:r>
        <w:rPr>
          <w:lang w:val="hi_IN" w:bidi="hi_IN"/>
        </w:rPr>
        <w:t>क्रेसेन्स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मरकुस</w:t>
      </w:r>
    </w:p>
    <w:p>
      <w:pPr>
        <w:pStyle w:val="ListBullet"/>
        <w:spacing w:line="240" w:lineRule="auto"/>
        <w:ind w:left="720"/>
      </w:pPr>
      <w:r>
        <w:rPr>
          <w:lang w:val="hi_IN" w:bidi="hi_IN"/>
        </w:rPr>
      </w:r>
      <w:r>
        <w:rPr>
          <w:lang w:val="hi_IN" w:bidi="hi_IN"/>
        </w:rPr>
        <w:t>तुखिकुस</w:t>
      </w:r>
    </w:p>
    <w:p>
      <w:pPr>
        <w:pStyle w:val="ListBullet"/>
        <w:spacing w:line="240" w:lineRule="auto"/>
        <w:ind w:left="720"/>
      </w:pPr>
      <w:r>
        <w:rPr>
          <w:lang w:val="hi_IN" w:bidi="hi_IN"/>
        </w:rPr>
      </w:r>
      <w:r>
        <w:rPr>
          <w:lang w:val="hi_IN" w:bidi="hi_IN"/>
        </w:rPr>
        <w:t>कार्पुस</w:t>
      </w:r>
    </w:p>
    <w:p>
      <w:pPr>
        <w:pStyle w:val="ListBullet"/>
        <w:spacing w:line="240" w:lineRule="auto"/>
        <w:ind w:left="720"/>
      </w:pPr>
      <w:r>
        <w:rPr>
          <w:lang w:val="hi_IN" w:bidi="hi_IN"/>
        </w:rPr>
      </w:r>
      <w:r>
        <w:rPr>
          <w:lang w:val="hi_IN" w:bidi="hi_IN"/>
        </w:rPr>
        <w:t>सिकंदर ठठेरा</w:t>
      </w:r>
    </w:p>
    <w:p>
      <w:pPr>
        <w:pStyle w:val="ListBullet"/>
        <w:spacing w:line="240" w:lineRule="auto"/>
        <w:ind w:left="720"/>
      </w:pPr>
      <w:r>
        <w:rPr>
          <w:lang w:val="hi_IN" w:bidi="hi_IN"/>
        </w:rPr>
      </w:r>
      <w:r>
        <w:rPr>
          <w:lang w:val="hi_IN" w:bidi="hi_IN"/>
        </w:rPr>
        <w:t>प्रिस्किल्ला</w:t>
      </w:r>
    </w:p>
    <w:p>
      <w:pPr>
        <w:pStyle w:val="ListBullet"/>
        <w:spacing w:line="240" w:lineRule="auto"/>
        <w:ind w:left="720"/>
      </w:pPr>
      <w:r>
        <w:rPr>
          <w:lang w:val="hi_IN" w:bidi="hi_IN"/>
        </w:rPr>
      </w:r>
      <w:r>
        <w:rPr>
          <w:lang w:val="hi_IN" w:bidi="hi_IN"/>
        </w:rPr>
        <w:t>अक्वीला</w:t>
      </w:r>
    </w:p>
    <w:p>
      <w:pPr>
        <w:pStyle w:val="ListBullet"/>
        <w:spacing w:line="240" w:lineRule="auto"/>
        <w:ind w:left="720"/>
      </w:pPr>
      <w:r>
        <w:rPr>
          <w:lang w:val="hi_IN" w:bidi="hi_IN"/>
        </w:rPr>
      </w:r>
      <w:r>
        <w:rPr>
          <w:lang w:val="hi_IN" w:bidi="hi_IN"/>
        </w:rPr>
        <w:t>उनेसिफुरूस का घराना</w:t>
      </w:r>
    </w:p>
    <w:p>
      <w:pPr>
        <w:pStyle w:val="ListBullet"/>
        <w:spacing w:line="240" w:lineRule="auto"/>
        <w:ind w:left="720"/>
      </w:pPr>
      <w:r>
        <w:rPr>
          <w:lang w:val="hi_IN" w:bidi="hi_IN"/>
        </w:rPr>
      </w:r>
      <w:r>
        <w:rPr>
          <w:lang w:val="hi_IN" w:bidi="hi_IN"/>
        </w:rPr>
        <w:t>इरास्तुस</w:t>
      </w:r>
    </w:p>
    <w:p>
      <w:pPr>
        <w:pStyle w:val="ListBullet"/>
        <w:spacing w:line="240" w:lineRule="auto"/>
        <w:ind w:left="720"/>
      </w:pPr>
      <w:r>
        <w:rPr>
          <w:lang w:val="hi_IN" w:bidi="hi_IN"/>
        </w:rPr>
      </w:r>
      <w:r>
        <w:rPr>
          <w:lang w:val="hi_IN" w:bidi="hi_IN"/>
        </w:rPr>
        <w:t>त्रोफिमुस</w:t>
      </w:r>
    </w:p>
    <w:p>
      <w:pPr>
        <w:pStyle w:val="ListBullet"/>
        <w:spacing w:line="240" w:lineRule="auto"/>
        <w:ind w:left="720"/>
      </w:pPr>
      <w:r>
        <w:rPr>
          <w:lang w:val="hi_IN" w:bidi="hi_IN"/>
        </w:rPr>
      </w:r>
      <w:r>
        <w:rPr>
          <w:lang w:val="hi_IN" w:bidi="hi_IN"/>
        </w:rPr>
        <w:t>यूबुलुस</w:t>
      </w:r>
    </w:p>
    <w:p>
      <w:pPr>
        <w:pStyle w:val="ListBullet"/>
        <w:spacing w:line="240" w:lineRule="auto"/>
        <w:ind w:left="720"/>
      </w:pPr>
      <w:r>
        <w:rPr>
          <w:lang w:val="hi_IN" w:bidi="hi_IN"/>
        </w:rPr>
      </w:r>
      <w:r>
        <w:rPr>
          <w:lang w:val="hi_IN" w:bidi="hi_IN"/>
        </w:rPr>
        <w:t>पुडेंस</w:t>
      </w:r>
    </w:p>
    <w:p>
      <w:pPr>
        <w:pStyle w:val="ListBullet"/>
        <w:spacing w:line="240" w:lineRule="auto"/>
        <w:ind w:left="720"/>
      </w:pPr>
      <w:r>
        <w:rPr>
          <w:lang w:val="hi_IN" w:bidi="hi_IN"/>
        </w:rPr>
      </w:r>
      <w:r>
        <w:rPr>
          <w:lang w:val="hi_IN" w:bidi="hi_IN"/>
        </w:rPr>
        <w:t>लीनुस</w:t>
      </w:r>
    </w:p>
    <w:p>
      <w:pPr>
        <w:pStyle w:val="ListBullet"/>
        <w:spacing w:line="240" w:lineRule="auto"/>
        <w:ind w:left="720"/>
      </w:pPr>
      <w:r>
        <w:rPr>
          <w:lang w:val="hi_IN" w:bidi="hi_IN"/>
        </w:rPr>
      </w:r>
      <w:r>
        <w:rPr>
          <w:lang w:val="hi_IN" w:bidi="hi_IN"/>
        </w:rPr>
        <w:t>क्लौदिया</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और रोम के सभी विश्वासी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रोम के जेल में है। पौलुस की एक अदालती सुनवाई पहले ही हो चुकी है, और उसे उम्मीद है कि आगे और भी सुनवाई होंगी। पौलुस के दल के अधिकांश सदस्यों ने पौलुस को छोड़ दिया है। कुछ लोग सेवकाई के काम के लिए दूसरे स्थानों पर चले गए।</w:t>
      </w:r>
    </w:p>
    <w:p>
      <w:pPr/>
      <w:r>
        <w:rPr>
          <w:lang w:val="hi_IN" w:bidi="hi_IN"/>
        </w:rPr>
      </w:r>
      <w:r>
        <w:rPr>
          <w:lang w:val="hi_IN" w:bidi="hi_IN"/>
        </w:rPr>
        <w:t>यहाँ रुकें और समूह में इस प्रश्न पर चर्चा करें: इस बारे में सोचें कि प्राचीन रोम के बन्दीगृह में होना कैसा होगा। आप चाहेंगे कि आपके मित्र आपके लिए क्या लेकर आएँ? आप उन चीज़ों या लोगों का वर्णन करने के लिए किन शब्दों या वाक्यांशों का उपयोग करेंगे जिनकी आपको सबसे अधिक याद आती है? इस ऑडियो को यहाँ रोकें।</w:t>
      </w:r>
    </w:p>
    <w:p>
      <w:pPr/>
      <w:r>
        <w:rPr>
          <w:lang w:val="hi_IN" w:bidi="hi_IN"/>
        </w:rPr>
      </w:r>
      <w:r>
        <w:rPr>
          <w:lang w:val="hi_IN" w:bidi="hi_IN"/>
        </w:rPr>
        <w:t>इस अंश के पहले भाग में पौलुस तीमुथियुस से आग्रहपूर्वक कहता है कि वह पौलुस से मिलने आए। पौलुस कहता है, “जल्दी आने का पूरा प्रयत्न करो।” इसके बाद पौलुस बताता है कि पौलुस को तीमुथियुस की आवश्यकता क्यों है। देमास ने पौलुस का साथ छोड़ दिया, क्योंकि वह “इस वर्तमान संसार” से, अर्थात् उस आरामदायक जीवन से जो संसार में मिल सकता है, प्रेम करता था। क्रेसकेन्स गलातिया चला गया है और तीतुस दलमतिया चला गया है। केवल लूका ही पौलुस के साथ ठहरा हुआ है।</w:t>
      </w:r>
    </w:p>
    <w:p>
      <w:pPr/>
      <w:r>
        <w:rPr>
          <w:lang w:val="hi_IN" w:bidi="hi_IN"/>
        </w:rPr>
      </w:r>
      <w:r>
        <w:rPr>
          <w:lang w:val="hi_IN" w:bidi="hi_IN"/>
        </w:rPr>
        <w:t>पौलुस चाहता है कि तीमुथियुस मरकुस को अपने साथ ले आए। इससे पहले अपनी सेवा के दौरान मरकुस ने पौलुस के दल का साथ छोड़ दिया था। अब पौलुस मरकुस पर भरोसा करता है और कहता है कि मरकुस सेवा में उपयोगी है। पौलुस तीमुथियुस को यह भी बताता है कि पौलुस ने तुखिकुस को इफिसुस भेजा। जब पौलुस “भेजा” कहता है, तो पौलुस के कहने के कई अर्थ हो सकते हैं। संभव है कि तुखिकुस यही पत्र इफिसुस में तीमुथियुस के पास लेकर जाए। या सम्भव है कि तुखिकुस इससे पहले पौलुस की किसी अन्य सेवकाई के कार्य के लिए इफिसुस गया हो। हम निश्चित रूप से नहीं जान सकते कि पौलुस ने तुखिकुस को कब या क्यों भेजा था। तुखिकुस पहले भी पौलुस के पत्र पहुँचाने का कार्य कर चुका था और यूनान से यरूशलेम तक पौलुस के साथ यात्रा भी कर चुका था।</w:t>
      </w:r>
    </w:p>
    <w:p>
      <w:pPr/>
      <w:r>
        <w:rPr>
          <w:lang w:val="hi_IN" w:bidi="hi_IN"/>
        </w:rPr>
      </w:r>
      <w:r>
        <w:rPr>
          <w:lang w:val="hi_IN" w:bidi="hi_IN"/>
        </w:rPr>
        <w:t>यहाँ रुकें और एक समूह के रूप में इस प्रश्न पर चर्चा करें: उस समय की कोई कहानी सुनाएँ जब आपको आराम से रहने और कुछ ऐसा कठिन काम करने के बीच चयन करना पड़ा जिसके बारे में आप जानते थे कि वह सही है। आप ऐसे व्यक्ति का वर्णन करने के लिए किन शब्दों या वाक्यांशों का प्रयोग करेंगे, जो सही काम करने के बजाय आराम को चुनता है? आप ऐसे व्यक्ति का वर्णन करने के लिए किन शब्दों या वाक्यांशों का प्रयोग करेंगे, जो सही काम करने के लिए आराम का त्याग करता है? इस ऑडियो को यहाँ रोकें।</w:t>
      </w:r>
    </w:p>
    <w:p>
      <w:pPr/>
      <w:r>
        <w:rPr>
          <w:lang w:val="hi_IN" w:bidi="hi_IN"/>
        </w:rPr>
      </w:r>
      <w:r>
        <w:rPr>
          <w:lang w:val="hi_IN" w:bidi="hi_IN"/>
        </w:rPr>
        <w:t>दूसरे भाग में पौलुस तीमुथियुस से कुछ विशेष वस्तुएँ लाने के लिए कहता है। पौलुस बताता है कि वह पहले त्रोआस में ठहरा था और उसने अपना सामान कार्पुस नामक एक व्यक्ति के पास वहीं छोड़ दिया था। पौलुस अपना चोगा त्रोआस में कार्पुस के पास छोड़ आया था, और वह चाहता है कि तीमुथियुस वह चोगा उसके लिए ले आए। पौलुस को पौलुस के कुंडलपत्र और चर्मपत्र भी चाहिए। संभवतः इनमें पुराने नियम के कुछ भाग, अन्य मसीही लेख और पौलुस की व्यक्तिगत पुस्तिकाएँ शामिल थीं।</w:t>
      </w:r>
    </w:p>
    <w:p>
      <w:pPr/>
      <w:r>
        <w:rPr>
          <w:lang w:val="hi_IN" w:bidi="hi_IN"/>
        </w:rPr>
      </w:r>
      <w:r>
        <w:rPr>
          <w:lang w:val="hi_IN" w:bidi="hi_IN"/>
        </w:rPr>
        <w:t>पौलुस त्रोआस का उल्लेख करने के तुरंत बाद सिकन्दर नामक धातु का काम करने वाले व्यक्ति का उल्लेख करता है, क्योंकि सम्भव है कि सिकन्दर त्रोआस में रहता था। पौलुस चाहता है कि जब तीमुथियुस पौलुस का सामान लेने के लिए त्रोआस में रुके, तो वह सावधान रहे। पौलुस कहता है कि सिकन्दर ने पौलुस को व्यक्तिगत रूप से बहुत हानि पहुँचाई। यद्यपि हम ठीक-ठीक नहीं जानते कि सिकन्दर ने क्या किया था, फिर भी पौलुस के कठोर शब्दों से स्पष्ट होता है कि कोई गंभीर और प्रत्यक्ष घटना घटी थी। जब पौलुस कहता है कि प्रभु सिकन्दर को उसके कामों के अनुसार प्रतिफल देगा, तब वह ऐसे शब्दों का प्रयोग करता है जिन्हें उसके पाठक भजनों की पुस्तक से पहचानते थे। पौलुस इन परिचित शब्दों को यह दिखाने के लिए चुनता है कि स्वयं बदला लेने के बजाय पौलुस दंड को संभालने के लिए परमेश्वर पर भरोसा करता है। पौलुस हमें दिखाता है कि जब कोई हमें गहरी ठेस पहुँचाए, तब भी परमेश्वर की शिक्षा का पालन कैसे करना है।</w:t>
      </w:r>
    </w:p>
    <w:p>
      <w:pPr/>
      <w:r>
        <w:rPr>
          <w:lang w:val="hi_IN" w:bidi="hi_IN"/>
        </w:rPr>
      </w:r>
      <w:r>
        <w:rPr>
          <w:lang w:val="hi_IN" w:bidi="hi_IN"/>
        </w:rPr>
        <w:t>यहाँ रुकें और समूह में इस प्रश्न पर चर्चा करें: उस समय की एक घटना बताइए, जब किसी ने आपको गहरी और व्यक्तिगत ठेस पहुँचाई हो। उस पीड़ा का अनुभव कैसा था, इसका वर्णन करने के लिए आप किन शब्दों या वाक्यांशों का प्रयोग करेंगे? पौलुस सिकन्दर के कार्यों को “बहुत बड़ी हानि” बताता है, फिर भी न्याय के लिए परमेश्वर पर भरोसा रखता है। पौलुस को पहुँचाई गई ठेस के प्रति उसकी प्रतिक्रिया का वर्णन करने के लिए आप किन शब्दों या वाक्यांशों का प्रयोग करेंगे? बदला लेने और न्याय करने का काम परमेश्वर पर छोड़ देने के बीच के अंतर का वर्णन करने के लिए आप किन शब्दों या वाक्यांशों का प्रयोग करेंगे? इस ऑडियो को यहाँ रोकें।</w:t>
      </w:r>
    </w:p>
    <w:p>
      <w:pPr/>
      <w:r>
        <w:rPr>
          <w:lang w:val="hi_IN" w:bidi="hi_IN"/>
        </w:rPr>
      </w:r>
      <w:r>
        <w:rPr>
          <w:lang w:val="hi_IN" w:bidi="hi_IN"/>
        </w:rPr>
        <w:t>तीसरे भाग में, पौलुस अदालत में पौलुस की पहली सफाई का वर्णन करता है। इस सुनवाई के दौरान पौलुस का साथ देने के लिए कोई भी नहीं आया। जब पौलुस तीमुथियुस को बताता है कि क्या हुआ, तो पौलुस ज़ोर देकर कहता है कि सबने पौलुस को “छोड़ दिया।” पौलुस ने यह प्रभावशाली वर्णन एक विशेष कारण से चुना। पौलुस के मित्र केवल उससे दूर नहीं रहे, बल्कि जब उसे उनकी सबसे अधिक आवश्यकता थी, तब वे उसे पूरी तरह अकेला छोड़ गए। परन्तु पौलुस नहीं चाहता कि परमेश्वर इस बात को इन मित्रों के विरुद्ध गिने या उन्हें इसके लिए दण्ड दे। मानवीय सहायता के स्थान पर प्रभु पौलुस के साथ खड़ा रहा और उसने उसे सामर्थ्य दी।</w:t>
      </w:r>
    </w:p>
    <w:p>
      <w:pPr/>
      <w:r>
        <w:rPr>
          <w:lang w:val="hi_IN" w:bidi="hi_IN"/>
        </w:rPr>
      </w:r>
      <w:r>
        <w:rPr>
          <w:lang w:val="hi_IN" w:bidi="hi_IN"/>
        </w:rPr>
        <w:t>यहाँ रुकें और समूह में इस प्रश्न पर चर्चा करें: उस समय की एक घटना बताइए, जब आपने स्वयं को पूरी तरह अकेला महसूस किया हो या जिन लोगों पर आप भरोसा करते थे, वे आपके लिए उपस्थित न रहे हों। उस अनुभव का वर्णन करने के लिए आप किन शब्दों या वाक्यांशों का प्रयोग करेंगे? इस ऑडियो को यहाँ रोकें।</w:t>
      </w:r>
    </w:p>
    <w:p>
      <w:pPr/>
      <w:r>
        <w:rPr>
          <w:lang w:val="hi_IN" w:bidi="hi_IN"/>
        </w:rPr>
      </w:r>
      <w:r>
        <w:rPr>
          <w:lang w:val="hi_IN" w:bidi="hi_IN"/>
        </w:rPr>
        <w:t>पौलुस कहता है कि प्रभु ने पौलुस को “शेर के मुँह” से बचाया। जब पौलुस “शेर के मुँह” की बात करता है, तो पौलुस मृत्यु का सामना करने के बारे में बात करता है। पौलुस का मतलब सचमुच के शेरों से नहीं है। पौलुस इन विशेष शब्दों का प्रयोग यह दिखाने के लिए करता है कि पौलुस का दुःख उसी प्रकार का है जैसा यीशु ने सहा था।</w:t>
      </w:r>
    </w:p>
    <w:p>
      <w:pPr/>
      <w:r>
        <w:rPr>
          <w:lang w:val="hi_IN" w:bidi="hi_IN"/>
        </w:rPr>
      </w:r>
      <w:r>
        <w:rPr>
          <w:lang w:val="hi_IN" w:bidi="hi_IN"/>
        </w:rPr>
        <w:t>यहाँ रुकें और एक समूह के रूप में शेरों की तस्वीरें देखें। सोचिए कि शेर कितने खतरनाक हो सकते हैं! इस ऑडियो को यहाँ रोकें।</w:t>
      </w:r>
    </w:p>
    <w:p>
      <w:pPr/>
      <w:r>
        <w:rPr>
          <w:lang w:val="hi_IN" w:bidi="hi_IN"/>
        </w:rPr>
      </w:r>
      <w:r>
        <w:rPr>
          <w:lang w:val="hi_IN" w:bidi="hi_IN"/>
        </w:rPr>
        <w:t>यहाँ रुकें और समूह के रूप में इन प्रश्नों पर चर्चा करें: उस समय की एक घटना बताइए, जब आपने किसी बड़े खतरे का सामना किया हो। खतरे से बचाए जाने का वर्णन करने के लिए आप अपनी भाषा में किन शब्दों या वाक्यांशों का प्रयोग करेंगे? इस ऑडियो को यहाँ रोकें।</w:t>
      </w:r>
    </w:p>
    <w:p>
      <w:pPr/>
      <w:r>
        <w:rPr>
          <w:lang w:val="hi_IN" w:bidi="hi_IN"/>
        </w:rPr>
      </w:r>
      <w:r>
        <w:rPr>
          <w:lang w:val="hi_IN" w:bidi="hi_IN"/>
        </w:rPr>
        <w:t>पौलुस कहता है कि यीशु पौलुस को सुरक्षित रूप से यीशु के स्वर्गीय राज्य में पहुँचा देगा। पौलुस जानता है कि पौलुस शीघ्र ही मर जाएगा, परन्तु पौलुस देखता है कि यीशु पौलुस को अपने स्वर्गीय घर ले जा रहा है। पौलुस इसके बारे में ऐसे बात करता है, मानो यह एक सुरक्षित यात्रा हो। यद्यपि लोग पौलुस को मार डालेंगे, फिर भी पौलुस इसका वर्णन इस प्रकार करता है, मानो यीशु उसे सुरक्षित रूप से घर ले जा रहा हो।</w:t>
      </w:r>
    </w:p>
    <w:p>
      <w:pPr/>
      <w:r>
        <w:rPr>
          <w:lang w:val="hi_IN" w:bidi="hi_IN"/>
        </w:rPr>
      </w:r>
      <w:r>
        <w:rPr>
          <w:lang w:val="hi_IN" w:bidi="hi_IN"/>
        </w:rPr>
        <w:t>यहाँ रुकें और समूह के रूप में इन प्रश्नों पर चर्चा करें: एक खतरनाक यात्रा के बाद घर लौटने की कहानी सुनाएँ। सुरक्षित रूप से घर पहुँचने का वर्णन करने के लिए आप अपनी भाषा में किन शब्दों या वाक्यांशों का प्रयोग करेंगे? इस ऑडियो को यहाँ रोकें।</w:t>
      </w:r>
    </w:p>
    <w:p>
      <w:pPr/>
      <w:r>
        <w:rPr>
          <w:lang w:val="hi_IN" w:bidi="hi_IN"/>
        </w:rPr>
      </w:r>
      <w:r>
        <w:rPr>
          <w:lang w:val="hi_IN" w:bidi="hi_IN"/>
        </w:rPr>
        <w:t>चौथे भाग में पौलुस रोम के विश्वासियों की ओर से अभिवादन भेजता है। पौलुस पुरुषों और स्त्रियों, दोनों के नाम लेता है। क्लौदिया और प्रिस्किल्ला स्त्रियाँ हैं। यूबुलुस, पुदेंस और लीनुस पुरुष हैं। इसके बाद पौलुस कहता है कि “सभी भाई” अभिवादन भेजते हैं। उस समय “भाई” शब्द पुरुषों और स्त्रियों, दोनों के लिए प्रयोग किया जाता था। यह दिखाता है कि आरम्भिक कलीसिया में पुरुष और स्त्रियाँ, दोनों शामिल थे। पौलुस ने अपनी पूरी सेवा के दौरान पुरुषों और स्त्रियों, दोनों के साथ मिलकर सेवा की।</w:t>
      </w:r>
    </w:p>
    <w:p>
      <w:pPr/>
      <w:r>
        <w:rPr>
          <w:lang w:val="hi_IN" w:bidi="hi_IN"/>
        </w:rPr>
      </w:r>
      <w:r>
        <w:rPr>
          <w:lang w:val="hi_IN" w:bidi="hi_IN"/>
        </w:rPr>
        <w:t>यहाँ रुकें और समूह के रूप में इन प्रश्नों पर चर्चा करें: एक ऐसी कहानी सुनाएँ कि कैसे आपकी कलीसिया समुदाय में पुरुषों और स्त्रियों ने मिलकर काम किया है। यह दिखाने के लिए कि पुरुष और स्त्रियाँ, दोनों परमेश्वर के परिवार का हिस्सा हैं, आप अपनी भाषा में किन शब्दों या वाक्यांशों का प्रयोग करेंगे? ऐसे समुदाय का वर्णन करने के लिए, जहाँ पुरुष और स्त्रियाँ, दोनों मिलकर परमेश्वर की सेवा करते हैं, आप किन शब्दों या वाक्यांशों का प्रयोग करेंगे? इस ऑडियो को यहाँ रोकें।</w:t>
      </w:r>
    </w:p>
    <w:p>
      <w:pPr/>
      <w:r>
        <w:rPr>
          <w:lang w:val="hi_IN" w:bidi="hi_IN"/>
        </w:rPr>
      </w:r>
      <w:r>
        <w:rPr>
          <w:lang w:val="hi_IN" w:bidi="hi_IN"/>
        </w:rPr>
        <w:t>इसके बाद पौलुस तीमुथियुस को लिखे अपने पत्र का समापन एक सामान्य अभिवादन और आशीर्वाद के साथ करता है। पौलुस प्रार्थना करता है कि प्रभु यीशु तीमुथियुस की आत्मा के साथ रहे। दूसरे शब्दों में, पौलुस चाहता है कि प्रभु यीशु तीमुथियुस के निकट रहे। पौलुस चाहता है कि यीशु कलीसिया के सभी लोगों को अपना अनुग्रह प्रदान करे। पौलुस जानता है कि यीशु अपने लोगों के प्रति दयालु है, भले ही हम यीशु की दया के योग्य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ऐसा करते हैं, तो आप जेल में पौलुस, पत्र प्राप्त करते हुए तीमुथियुस, अलग-अलग स्थानों पर टीम के विभिन्न सदस्यों, और अपने मुकदमे में अकेले खड़े पौलुस और पौलुस के पास खड़े प्रभु को दर्शाने के लिए चित्रों, वस्तुओं या यहाँ तक कि लोगों का उपयोग करना चाह सकते हैं। देमास के सांसारिक सुख-सुविधाओं के लिए चले जाने और कठिन परिस्थितियों में पौलुस के परमेश्वर पर भरोसा करने के बीच के अंतर को दिखाने पर विचार कीजिए।</w:t>
      </w:r>
      <w:r>
        <w:rPr>
          <w:lang w:val="hi_IN" w:bidi="hi_IN"/>
        </w:rPr>
      </w:r>
    </w:p>
    <w:p>
      <w:pPr>
        <w:pStyle w:val="Heading3"/>
      </w:pPr>
      <w:r>
        <w:rPr>
          <w:lang w:val="hi_IN" w:bidi="hi_IN"/>
        </w:rPr>
        <w:t>पाठ को नाटकीय रूप देना</w:t>
      </w:r>
    </w:p>
    <w:p>
      <w:pPr/>
      <w:r>
        <w:rPr>
          <w:lang w:val="hi_IN" w:bidi="hi_IN"/>
        </w:rPr>
      </w:r>
      <w:r>
        <w:rPr>
          <w:lang w:val="hi_IN" w:bidi="hi_IN"/>
        </w:rPr>
        <w:t>2 तीमुथियुस 4:9–22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गद्यांश के पाँच भाग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देमास</w:t>
      </w:r>
    </w:p>
    <w:p>
      <w:pPr>
        <w:pStyle w:val="ListBullet"/>
        <w:spacing w:line="240" w:lineRule="auto"/>
        <w:ind w:left="720"/>
      </w:pPr>
      <w:r>
        <w:rPr>
          <w:lang w:val="hi_IN" w:bidi="hi_IN"/>
        </w:rPr>
      </w:r>
      <w:r>
        <w:rPr>
          <w:lang w:val="hi_IN" w:bidi="hi_IN"/>
        </w:rPr>
        <w:t>क्रेसेन्स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मरकुस</w:t>
      </w:r>
    </w:p>
    <w:p>
      <w:pPr>
        <w:pStyle w:val="ListBullet"/>
        <w:spacing w:line="240" w:lineRule="auto"/>
        <w:ind w:left="720"/>
      </w:pPr>
      <w:r>
        <w:rPr>
          <w:lang w:val="hi_IN" w:bidi="hi_IN"/>
        </w:rPr>
      </w:r>
      <w:r>
        <w:rPr>
          <w:lang w:val="hi_IN" w:bidi="hi_IN"/>
        </w:rPr>
        <w:t>तुखिकुस</w:t>
      </w:r>
    </w:p>
    <w:p>
      <w:pPr>
        <w:pStyle w:val="ListBullet"/>
        <w:spacing w:line="240" w:lineRule="auto"/>
        <w:ind w:left="720"/>
      </w:pPr>
      <w:r>
        <w:rPr>
          <w:lang w:val="hi_IN" w:bidi="hi_IN"/>
        </w:rPr>
      </w:r>
      <w:r>
        <w:rPr>
          <w:lang w:val="hi_IN" w:bidi="hi_IN"/>
        </w:rPr>
        <w:t>कार्पुस</w:t>
      </w:r>
    </w:p>
    <w:p>
      <w:pPr>
        <w:pStyle w:val="ListBullet"/>
        <w:spacing w:line="240" w:lineRule="auto"/>
        <w:ind w:left="720"/>
      </w:pPr>
      <w:r>
        <w:rPr>
          <w:lang w:val="hi_IN" w:bidi="hi_IN"/>
        </w:rPr>
      </w:r>
      <w:r>
        <w:rPr>
          <w:lang w:val="hi_IN" w:bidi="hi_IN"/>
        </w:rPr>
        <w:t>सिकंदर ठठेरा</w:t>
      </w:r>
    </w:p>
    <w:p>
      <w:pPr>
        <w:pStyle w:val="ListBullet"/>
        <w:spacing w:line="240" w:lineRule="auto"/>
        <w:ind w:left="720"/>
      </w:pPr>
      <w:r>
        <w:rPr>
          <w:lang w:val="hi_IN" w:bidi="hi_IN"/>
        </w:rPr>
      </w:r>
      <w:r>
        <w:rPr>
          <w:lang w:val="hi_IN" w:bidi="hi_IN"/>
        </w:rPr>
        <w:t>प्रिस्किल्ला</w:t>
      </w:r>
    </w:p>
    <w:p>
      <w:pPr>
        <w:pStyle w:val="ListBullet"/>
        <w:spacing w:line="240" w:lineRule="auto"/>
        <w:ind w:left="720"/>
      </w:pPr>
      <w:r>
        <w:rPr>
          <w:lang w:val="hi_IN" w:bidi="hi_IN"/>
        </w:rPr>
      </w:r>
      <w:r>
        <w:rPr>
          <w:lang w:val="hi_IN" w:bidi="hi_IN"/>
        </w:rPr>
        <w:t>अक्वीला</w:t>
      </w:r>
    </w:p>
    <w:p>
      <w:pPr>
        <w:pStyle w:val="ListBullet"/>
        <w:spacing w:line="240" w:lineRule="auto"/>
        <w:ind w:left="720"/>
      </w:pPr>
      <w:r>
        <w:rPr>
          <w:lang w:val="hi_IN" w:bidi="hi_IN"/>
        </w:rPr>
      </w:r>
      <w:r>
        <w:rPr>
          <w:lang w:val="hi_IN" w:bidi="hi_IN"/>
        </w:rPr>
        <w:t>उनेसिफुरूस का घराना</w:t>
      </w:r>
    </w:p>
    <w:p>
      <w:pPr>
        <w:pStyle w:val="ListBullet"/>
        <w:spacing w:line="240" w:lineRule="auto"/>
        <w:ind w:left="720"/>
      </w:pPr>
      <w:r>
        <w:rPr>
          <w:lang w:val="hi_IN" w:bidi="hi_IN"/>
        </w:rPr>
      </w:r>
      <w:r>
        <w:rPr>
          <w:lang w:val="hi_IN" w:bidi="hi_IN"/>
        </w:rPr>
        <w:t>इरास्तुस</w:t>
      </w:r>
    </w:p>
    <w:p>
      <w:pPr>
        <w:pStyle w:val="ListBullet"/>
        <w:spacing w:line="240" w:lineRule="auto"/>
        <w:ind w:left="720"/>
      </w:pPr>
      <w:r>
        <w:rPr>
          <w:lang w:val="hi_IN" w:bidi="hi_IN"/>
        </w:rPr>
      </w:r>
      <w:r>
        <w:rPr>
          <w:lang w:val="hi_IN" w:bidi="hi_IN"/>
        </w:rPr>
        <w:t>त्रोफिमुस</w:t>
      </w:r>
    </w:p>
    <w:p>
      <w:pPr>
        <w:pStyle w:val="ListBullet"/>
        <w:spacing w:line="240" w:lineRule="auto"/>
        <w:ind w:left="720"/>
      </w:pPr>
      <w:r>
        <w:rPr>
          <w:lang w:val="hi_IN" w:bidi="hi_IN"/>
        </w:rPr>
      </w:r>
      <w:r>
        <w:rPr>
          <w:lang w:val="hi_IN" w:bidi="hi_IN"/>
        </w:rPr>
        <w:t>यूबुलुस</w:t>
      </w:r>
    </w:p>
    <w:p>
      <w:pPr>
        <w:pStyle w:val="ListBullet"/>
        <w:spacing w:line="240" w:lineRule="auto"/>
        <w:ind w:left="720"/>
      </w:pPr>
      <w:r>
        <w:rPr>
          <w:lang w:val="hi_IN" w:bidi="hi_IN"/>
        </w:rPr>
      </w:r>
      <w:r>
        <w:rPr>
          <w:lang w:val="hi_IN" w:bidi="hi_IN"/>
        </w:rPr>
        <w:t>पुडेंस</w:t>
      </w:r>
    </w:p>
    <w:p>
      <w:pPr>
        <w:pStyle w:val="ListBullet"/>
        <w:spacing w:line="240" w:lineRule="auto"/>
        <w:ind w:left="720"/>
      </w:pPr>
      <w:r>
        <w:rPr>
          <w:lang w:val="hi_IN" w:bidi="hi_IN"/>
        </w:rPr>
      </w:r>
      <w:r>
        <w:rPr>
          <w:lang w:val="hi_IN" w:bidi="hi_IN"/>
        </w:rPr>
        <w:t>लीनुस</w:t>
      </w:r>
    </w:p>
    <w:p>
      <w:pPr>
        <w:pStyle w:val="ListBullet"/>
        <w:spacing w:line="240" w:lineRule="auto"/>
        <w:ind w:left="720"/>
      </w:pPr>
      <w:r>
        <w:rPr>
          <w:lang w:val="hi_IN" w:bidi="hi_IN"/>
        </w:rPr>
      </w:r>
      <w:r>
        <w:rPr>
          <w:lang w:val="hi_IN" w:bidi="hi_IN"/>
        </w:rPr>
        <w:t>क्लौदिया</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और रोम के सभी विश्वासी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तीमुथियुस को लिखता है, “जल्दी से मेरे पास आने की पूरी कोशिश करो। देमास ने मुझे इसलिए छोड़ दिया क्योंकि वह इस वर्तमान संसार से प्रेम करता है, और देमास थिस्सलुनीके चला गया है। क्रेसकेन्स गलातिया चला गया है और तीतुस दलमतिया चला गया है। केवल लूका ही मेरे साथ है। मरकुस को साथ लेकर आना, क्योंकि मरकुस मेरी सेवा के लिए उपयोगी है। मैंने तुखिकुस को इफिसुस भेजा। जब तुम आओ, तो मेरा वह चोगा जिसे मैं त्रोआस में कार्पुस के यहाँ छोड़ आया था, और मेरे कुंडलपत्र भी, विशेषकर चर्मपत्र की पुस्तिकाएँ, साथ ले आना।"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“सिकन्दर धातुकर्मी ने मुझे बहुत नुकसान पहुँचाया। प्रभु सिकंदर को उसके किए का प्रतिफल देगा। आपको भी सिकन्दर के विरुद्ध सावधान रहना चाहिए, क्योंकि सिकन्दर ने हमारे संदेश का सख्त विरोध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सिकंदर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“मेरे पहले बचाव के समय कोई भी मेरे समर्थन में नहीं आया, बल्कि सबने मुझे छोड़ दिया। यह उनके विरुद्ध न गिना जाए। लेकिन प्रभु मेरे साथ खड़ा रहा और मुझे शक्ति दी, ताकि मेरे माध्यम से परमेश्वर अपने संदेश की घोषणा कर सके और सभी अन्यजातियों के लोग उसे सुन सकें। और परमेश्वर ने मुझे शेर के मुँह से छुड़ाया। प्रभु मुझे हर दुष्ट आक्रमण से बचाएगा और मुझे सुरक्षित रूप से अपने स्वर्गीय राज्य में ले आएगा।"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प्रभु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निष्कर्ष निकालता है, "प्रिस्किल्ला और अक्वीला और उनेसिफुरूस के घराने का अभिवादन करो। इरास्तुस कुरिन्थुस में रहा, और मैंने त्रोफिमुस को बीमार अवस्था में मिलेतुस में छोड़ दिया। सर्दियों से पहले यहाँ पहुँचने की पूरी कोशिश करें। यूबुलुस आपका अभिवादन करता है, और पुदेन्स, लीनुस, क्लौदिया और सभी भाई और बहनें भी आपका अभिवादन करते हैं। प्रभु आपकी आत्मा के साथ रहे। अनुग्रह आप सभी पर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2 तीमुथियुस 4:9–22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से कहता है कि वह </w:t>
      </w:r>
      <w:r>
        <w:rPr>
          <w:b/>
          <w:lang w:val="hi_IN" w:bidi="hi_IN"/>
        </w:rPr>
        <w:t>सर्दी</w:t>
      </w:r>
      <w:r>
        <w:rPr>
          <w:lang w:val="hi_IN" w:bidi="hi_IN"/>
        </w:rPr>
        <w:t xml:space="preserve"> से पहले आए। प्राचीन दुनिया में सर्दियों का समय यात्रा के लिए खतरनाक होता था। यह शब्द ठंड के मौसम को दर्शाता है जब तूफानों ने समुद्र की यात्रा को असंभव और स्थलीय यात्रा को बहुत खतरनाक बना दिया था।</w:t>
      </w:r>
    </w:p>
    <w:p>
      <w:pPr/>
      <w:r>
        <w:rPr>
          <w:lang w:val="hi_IN" w:bidi="hi_IN"/>
        </w:rPr>
      </w:r>
      <w:r>
        <w:rPr>
          <w:lang w:val="hi_IN" w:bidi="hi_IN"/>
        </w:rPr>
        <w:t>यहाँ रुकें और समूह में चर्चा करें कि आप सर्दियों के लिए किस शब्द या वाक्यांश का उपयोग करेंगे। आपकी भाषा में कौन से शब्द उस मौसम का वर्णन करते हैं जब यात्रा खतरनाक हो जाती है? इस ऑडियो को यहाँ रोकें।</w:t>
      </w:r>
    </w:p>
    <w:p>
      <w:pPr/>
      <w:r>
        <w:rPr>
          <w:lang w:val="hi_IN" w:bidi="hi_IN"/>
        </w:rPr>
      </w:r>
      <w:r>
        <w:rPr>
          <w:lang w:val="hi_IN" w:bidi="hi_IN"/>
        </w:rPr>
        <w:t xml:space="preserve">लोग यीशु के बारे में शुभ संदेश सुनाकर </w:t>
      </w:r>
      <w:r>
        <w:rPr>
          <w:b/>
          <w:lang w:val="hi_IN" w:bidi="hi_IN"/>
        </w:rPr>
        <w:t>सेवकाई</w:t>
      </w:r>
      <w:r>
        <w:rPr>
          <w:lang w:val="hi_IN" w:bidi="hi_IN"/>
        </w:rPr>
        <w:t xml:space="preserve"> या परमेश्वर की सेवा करते हैं। जब पौलुस इस सेवा में मरकुस की सहायता करने के बारे में बात करता है, तो पौलुस का मतलब है कि मरकुस ने पौलुस को सुसमाचार फैलाने में मदद की। इसमें लोगों को सिखाना, विश्वासियों की देखभाल करना, नई कलीसियाएँ शुरू करना और परमेश्वर के संदेश को साझा करना शामिल है। मरकुस केवल दैनिक कार्यों में पौलुस की सहायता नहीं करेगा। पौलुस परमेश्वर के लोगों की सेवा करने और परमेश्वर का संदेश सुनाने के पूरे कार्य के बारे में बात करते समय अपने सभी पत्रों में इसी शब्द का प्रयोग करते हैं।</w:t>
      </w:r>
    </w:p>
    <w:p>
      <w:pPr/>
      <w:r>
        <w:rPr>
          <w:lang w:val="hi_IN" w:bidi="hi_IN"/>
        </w:rPr>
      </w:r>
      <w:r>
        <w:rPr>
          <w:lang w:val="hi_IN" w:bidi="hi_IN"/>
        </w:rPr>
        <w:t>यहाँ रुकें और समूह में चर्चा करें कि आप सेवकाई या परमेश्वर की सेवा के बारे में कैसे बात करेंगे। इस ऑडियो को यहाँ रोकें।</w:t>
      </w:r>
    </w:p>
    <w:p>
      <w:pPr/>
      <w:r>
        <w:rPr>
          <w:lang w:val="hi_IN" w:bidi="hi_IN"/>
        </w:rPr>
      </w:r>
      <w:r>
        <w:rPr>
          <w:lang w:val="hi_IN" w:bidi="hi_IN"/>
        </w:rPr>
        <w:t xml:space="preserve">पौलुस तीमुथियुस से अपना </w:t>
      </w:r>
      <w:r>
        <w:rPr>
          <w:b/>
          <w:lang w:val="hi_IN" w:bidi="hi_IN"/>
        </w:rPr>
        <w:t>चोगा</w:t>
      </w:r>
      <w:r>
        <w:rPr>
          <w:lang w:val="hi_IN" w:bidi="hi_IN"/>
        </w:rPr>
        <w:t xml:space="preserve"> लाने के लिए कहता है। चोगा एक भारी कोट होता था जो बकरी के बाल, खाल या मोटी ऊन से बना होता था। लोग इसका उपयोग ठंड के मौसम में गर्म रहने के लिए करते थे। अधिकांश लोगों के पास केवल एक ही चोगा होता था क्योंकि चोगा बहुत महंगा होता था। पौलुस जैसे यात्रियों को गर्म रहने और सोते समय कंबल के रूप में इस्तेमाल करने के लिए एक चोगे की आवश्यकता थी।</w:t>
      </w:r>
    </w:p>
    <w:p>
      <w:pPr/>
      <w:r>
        <w:rPr>
          <w:lang w:val="hi_IN" w:bidi="hi_IN"/>
        </w:rPr>
      </w:r>
      <w:r>
        <w:rPr>
          <w:lang w:val="hi_IN" w:bidi="hi_IN"/>
        </w:rPr>
        <w:t>यहाँ रुकें और यदि आवश्यक हो, तो एक चोगे की तस्वीर को फिर से देखें। इस ऑडियो को यहाँ रोकें।</w:t>
      </w:r>
    </w:p>
    <w:p>
      <w:pPr/>
      <w:r>
        <w:rPr>
          <w:lang w:val="hi_IN" w:bidi="hi_IN"/>
        </w:rPr>
      </w:r>
      <w:r>
        <w:rPr>
          <w:lang w:val="hi_IN" w:bidi="hi_IN"/>
        </w:rPr>
        <w:t>यहाँ रुकें और समूह में चर्चा करें कि आप चोगे के लिए किस शब्द या वाक्यांश का उपयोग करेंगे। अधिक जानकारी के लिए मुख्य शब्दावली में चोगा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कुंडलपत्र</w:t>
      </w:r>
      <w:r>
        <w:rPr>
          <w:lang w:val="hi_IN" w:bidi="hi_IN"/>
        </w:rPr>
        <w:t xml:space="preserve"> और </w:t>
      </w:r>
      <w:r>
        <w:rPr>
          <w:b/>
          <w:lang w:val="hi_IN" w:bidi="hi_IN"/>
        </w:rPr>
        <w:t>चर्मपत्र</w:t>
      </w:r>
      <w:r>
        <w:rPr>
          <w:lang w:val="hi_IN" w:bidi="hi_IN"/>
        </w:rPr>
        <w:t xml:space="preserve"> अलग-अलग प्रकार की लिखित सामग्री थे। लोग पैपिरस के पौधे की सामग्री को लपेटकर कुण्डलपत्र बनाते थे। कारीगर पशुओं की खाल से चर्मपत्र बनाते थे और उन्हें पुस्तक के रूप में लपेट सकते थे या मोड़ सकते थे।</w:t>
      </w:r>
    </w:p>
    <w:p>
      <w:pPr/>
      <w:r>
        <w:rPr>
          <w:lang w:val="hi_IN" w:bidi="hi_IN"/>
        </w:rPr>
      </w:r>
      <w:r>
        <w:rPr>
          <w:lang w:val="hi_IN" w:bidi="hi_IN"/>
        </w:rPr>
        <w:t>यहाँ रुकें और यदि आवश्यक हो, तो कुंडलपत्र और चर्मपत्र की तस्वीरें फिर से देखें। इस ऑडियो को यहाँ रोकें।</w:t>
      </w:r>
    </w:p>
    <w:p>
      <w:pPr/>
      <w:r>
        <w:rPr>
          <w:lang w:val="hi_IN" w:bidi="hi_IN"/>
        </w:rPr>
      </w:r>
      <w:r>
        <w:rPr>
          <w:lang w:val="hi_IN" w:bidi="hi_IN"/>
        </w:rPr>
        <w:t>यहाँ रुकें और समूह में चर्चा करें कि आप कुंडलपत्र और चर्मपत्रों के लिए किन शब्दों या वाक्यांशों का उपयोग करेंगे। इस ऑडियो को यहाँ रोकें।</w:t>
      </w:r>
    </w:p>
    <w:p>
      <w:pPr/>
      <w:r>
        <w:rPr>
          <w:lang w:val="hi_IN" w:bidi="hi_IN"/>
        </w:rPr>
      </w:r>
      <w:r>
        <w:rPr>
          <w:lang w:val="hi_IN" w:bidi="hi_IN"/>
        </w:rPr>
        <w:t xml:space="preserve">पौलुस सिकंदर </w:t>
      </w:r>
      <w:r>
        <w:rPr>
          <w:b/>
          <w:lang w:val="hi_IN" w:bidi="hi_IN"/>
        </w:rPr>
        <w:t>ठठेरा</w:t>
      </w:r>
      <w:r>
        <w:rPr>
          <w:lang w:val="hi_IN" w:bidi="hi_IN"/>
        </w:rPr>
        <w:t xml:space="preserve"> का उल्लेख करता है, परन्तु ऐतिहासिक अभिलेख यह स्पष्ट नहीं करता है कि सिकंदर किस प्रकार के धातु के काम में संलग्न था। सिकंदर रोमी काल में पीतल, ताँबे या अन्य धातुओं के साथ काम कर सकता था।</w:t>
      </w:r>
    </w:p>
    <w:p>
      <w:pPr/>
      <w:r>
        <w:rPr>
          <w:lang w:val="hi_IN" w:bidi="hi_IN"/>
        </w:rPr>
      </w:r>
      <w:r>
        <w:rPr>
          <w:lang w:val="hi_IN" w:bidi="hi_IN"/>
        </w:rPr>
        <w:t>यहाँ रुकें और समूह में चर्चा करें कि आप सिकंदर द्वारा किए गए उस प्रकार के काम का वर्णन करने के लिए किस शब्द या वाक्यांश का उपयोग करेंगे। इस ऑडियो को यहाँ रोकें।</w:t>
      </w:r>
    </w:p>
    <w:p>
      <w:pPr/>
      <w:r>
        <w:rPr>
          <w:lang w:val="hi_IN" w:bidi="hi_IN"/>
        </w:rPr>
      </w:r>
      <w:r>
        <w:rPr>
          <w:lang w:val="hi_IN" w:bidi="hi_IN"/>
        </w:rPr>
        <w:t xml:space="preserve">पौलुस प्रभु के अपने साथ खड़े होने के बारे में लिखता है। यहाँ </w:t>
      </w:r>
      <w:r>
        <w:rPr>
          <w:b/>
          <w:lang w:val="hi_IN" w:bidi="hi_IN"/>
        </w:rPr>
        <w:t>प्रभु</w:t>
      </w:r>
      <w:r>
        <w:rPr>
          <w:lang w:val="hi_IN" w:bidi="hi_IN"/>
        </w:rPr>
        <w:t xml:space="preserve"> शब्द का अर्थ है यीशु मसीह। प्रभु के बारे में अधिक जानकारी के लिए, मुख्य शब्दावली को देखें। प्रभु के लिए उसी शब्द का उपयोग करें जो आपने पिछले भागों में किया है।</w:t>
      </w:r>
    </w:p>
    <w:p>
      <w:pPr/>
      <w:r>
        <w:rPr>
          <w:lang w:val="hi_IN" w:bidi="hi_IN"/>
        </w:rPr>
      </w:r>
      <w:r>
        <w:rPr>
          <w:lang w:val="hi_IN" w:bidi="hi_IN"/>
        </w:rPr>
        <w:t xml:space="preserve">पौलुस ने अपना पहला </w:t>
      </w:r>
      <w:r>
        <w:rPr>
          <w:b/>
          <w:lang w:val="hi_IN" w:bidi="hi_IN"/>
        </w:rPr>
        <w:t>बचाव</w:t>
      </w:r>
      <w:r>
        <w:rPr>
          <w:lang w:val="hi_IN" w:bidi="hi_IN"/>
        </w:rPr>
        <w:t xml:space="preserve"> किया। यह शब्द न्यायालय में लगाए गए आरोपों के विरुद्ध औपचारिक रूप से अपना बचाव करने को दर्शाता है। बचाव पहली सुनवाई के लिए एक तकनीकी कानूनी शब्द था, जिसमें यह तय किया जाता था कि मुकदमा चलाने के लिए पर्याप्त सबूत हैं या नहीं।</w:t>
      </w:r>
    </w:p>
    <w:p>
      <w:pPr/>
      <w:r>
        <w:rPr>
          <w:lang w:val="hi_IN" w:bidi="hi_IN"/>
        </w:rPr>
      </w:r>
      <w:r>
        <w:rPr>
          <w:lang w:val="hi_IN" w:bidi="hi_IN"/>
        </w:rPr>
        <w:t>यहाँ रुकें और समूह में चर्चा करें कि आप रक्षा के लिए किस शब्द या वाक्यांश का उपयोग करेंगे। न्यायालय में लगाए गए आरोपों के विरुद्ध अपना बचाव करने का वर्णन करने के लिए आप अपनी भाषा में किन शब्दों का प्रयोग करेंगे? इस ऑडियो को यहाँ रोकें।</w:t>
      </w:r>
    </w:p>
    <w:p>
      <w:pPr/>
      <w:r>
        <w:rPr>
          <w:lang w:val="hi_IN" w:bidi="hi_IN"/>
        </w:rPr>
      </w:r>
      <w:r>
        <w:rPr>
          <w:b/>
          <w:lang w:val="hi_IN" w:bidi="hi_IN"/>
        </w:rPr>
        <w:t>अन्यजाति</w:t>
      </w:r>
      <w:r>
        <w:rPr>
          <w:lang w:val="hi_IN" w:bidi="hi_IN"/>
        </w:rPr>
        <w:t xml:space="preserve"> शब्द का अर्थ है वे सभी लोग जो यहूदी नहीं हैं। पौलुस को अन्यजातियों को यीशु के बारे में बताने का एक विशेष मिशन सौंपा गया था। रोम अन्यजातियों तक पहुँचने के लिए एक महत्वपूर्ण नगर था।</w:t>
      </w:r>
    </w:p>
    <w:p>
      <w:pPr/>
      <w:r>
        <w:rPr>
          <w:lang w:val="hi_IN" w:bidi="hi_IN"/>
        </w:rPr>
      </w:r>
      <w:r>
        <w:rPr>
          <w:lang w:val="hi_IN" w:bidi="hi_IN"/>
        </w:rPr>
        <w:t>यहाँ रुकें और समूह में चर्चा करें कि आप अन्यजातियों के लिए किस शब्द या वाक्यांश का उपयोग करेंगे। आपकी भाषा में कौन से शब्द आपके अपने सांस्कृतिक समूह के बाहर के सभी लोगों का वर्णन करते हैं? आप हर राष्ट्र और संस्कृति के लोगों के बारे में एक समूह के रूप में एक साथ कैसे बात करते हैं? अन्यजातियों के बारे में अधिक जानकारी के लिए, मुख्य शब्दावली देखें। अन्यजातियों के लिए उसी शब्द का उपयोग करें जिसका उपयोग आपने बाइबल की अन्य पुस्तकों में किया है। इस ऑडियो को यहाँ रोकें।</w:t>
      </w:r>
    </w:p>
    <w:p>
      <w:pPr/>
      <w:r>
        <w:rPr>
          <w:lang w:val="hi_IN" w:bidi="hi_IN"/>
        </w:rPr>
      </w:r>
      <w:r>
        <w:rPr>
          <w:lang w:val="hi_IN" w:bidi="hi_IN"/>
        </w:rPr>
        <w:t xml:space="preserve">पौलुस कहता है कि प्रभु पौलुस को </w:t>
      </w:r>
      <w:r>
        <w:rPr>
          <w:b/>
          <w:lang w:val="hi_IN" w:bidi="hi_IN"/>
        </w:rPr>
        <w:t>दुष्ट</w:t>
      </w:r>
      <w:r>
        <w:rPr>
          <w:lang w:val="hi_IN" w:bidi="hi_IN"/>
        </w:rPr>
        <w:t xml:space="preserve"> आक्रमण या बुरे कार्यों से बचाएगा। दुष्ट के लिए उसी शब्द का उपयोग करें जिसका उपयोग आपने पिछले भागों में किया है, और दुष्ट के बारे में अधिक जानकारी के लिए मुख्य शब्दावली देखें।</w:t>
      </w:r>
    </w:p>
    <w:p>
      <w:pPr/>
      <w:r>
        <w:rPr>
          <w:lang w:val="hi_IN" w:bidi="hi_IN"/>
        </w:rPr>
      </w:r>
      <w:r>
        <w:rPr>
          <w:lang w:val="hi_IN" w:bidi="hi_IN"/>
        </w:rPr>
        <w:t xml:space="preserve">प्रभु पौलुस को सुरक्षित रूप से परमेश्वर के </w:t>
      </w:r>
      <w:r>
        <w:rPr>
          <w:b/>
          <w:lang w:val="hi_IN" w:bidi="hi_IN"/>
        </w:rPr>
        <w:t>स्वर्गीय राज्य</w:t>
      </w:r>
      <w:r>
        <w:rPr>
          <w:lang w:val="hi_IN" w:bidi="hi_IN"/>
        </w:rPr>
        <w:t xml:space="preserve"> में ले आएगा। स्वर्गीय राज्य परमेश्वर के अनंत शासन और उस स्थान को दर्शाता है जहाँ विश्वासी मृत्यु के बाद परमेश्वर के साथ रहेंगे। राज्य और स्वर्ग के बारे में अधिक जानकारी के लिए, मुख्य शब्दावली देखें। राज्य के लिए उसी शब्द या वाक्यांश का उपयोग करें जिसका उपयोग आपने पिछले भागों में किया था। यदि आप स्वर्ग, या उस स्थान जहाँ परमेश्वर रहते हैं, के लिए शब्द का उपयोग करते हैं, तो स्वर्ग के लिए उसी शब्द का उपयोग करें जिसका उपयोग आपने पहले किया है।</w:t>
      </w:r>
    </w:p>
    <w:p>
      <w:pPr/>
      <w:r>
        <w:rPr>
          <w:lang w:val="hi_IN" w:bidi="hi_IN"/>
        </w:rPr>
      </w:r>
      <w:r>
        <w:rPr>
          <w:b/>
          <w:lang w:val="hi_IN" w:bidi="hi_IN"/>
        </w:rPr>
        <w:t>आमीन</w:t>
      </w:r>
      <w:r>
        <w:rPr>
          <w:lang w:val="hi_IN" w:bidi="hi_IN"/>
        </w:rPr>
        <w:t xml:space="preserve"> एक शब्द है जिसका अर्थ है "यह सच है।" लोग आमीन कहते हैं ताकि यह दिखाया जा सके कि वे कही गई बात से सहमत हैं। पौलुस परमेश्वर के सामने अपनी प्रार्थना के अंत में आमीन का उपयोग करता है। आमीन के बारे में अधिक जानकारी के लिए, मुख्य शब्दावली को देखें। आमीन के लिए उसी शब्द का उपयोग करें जिसका उपयोग आपने पिछले भागों में किया है।</w:t>
      </w:r>
    </w:p>
    <w:p>
      <w:pPr/>
      <w:r>
        <w:rPr>
          <w:lang w:val="hi_IN" w:bidi="hi_IN"/>
        </w:rPr>
      </w:r>
      <w:r>
        <w:rPr>
          <w:lang w:val="hi_IN" w:bidi="hi_IN"/>
        </w:rPr>
        <w:t>यहाँ रुकें और समूह में चर्चा करें कि आप आमीन के लिए किस शब्द या वाक्यांश का उपयोग करेंगे। आमीन के बारे में अधिक जानकारी के लिए, मुख्य शब्दावली को देखें। आमीन के लिए उसी शब्द या वाक्यांश का उपयोग करें जिसका उपयोग आपने बाइबल की अन्य पुस्तकों में किया है। इस ऑडियो को यहाँ रोकें।</w:t>
      </w:r>
    </w:p>
    <w:p>
      <w:pPr/>
      <w:r>
        <w:rPr>
          <w:lang w:val="hi_IN" w:bidi="hi_IN"/>
        </w:rPr>
      </w:r>
      <w:r>
        <w:rPr>
          <w:lang w:val="hi_IN" w:bidi="hi_IN"/>
        </w:rPr>
        <w:t xml:space="preserve">पौलुस प्रार्थना करता है कि प्रभु तीमुथियुस की </w:t>
      </w:r>
      <w:r>
        <w:rPr>
          <w:b/>
          <w:lang w:val="hi_IN" w:bidi="hi_IN"/>
        </w:rPr>
        <w:t>आत्मा</w:t>
      </w:r>
      <w:r>
        <w:rPr>
          <w:lang w:val="hi_IN" w:bidi="hi_IN"/>
        </w:rPr>
        <w:t xml:space="preserve"> के साथ रहे। आत्मा किसी व्यक्ति के आंतरिक, आत्मिक भाग को दर्शाता है जो परमेश्वर से संबंधित हो सकता है। आत्मा के बारे में अधिक जानकारी के लिए, मुख्य शब्दावली को देखें। आत्मा के लिए उसी शब्द या वाक्यांश का उपयोग करें जिसका उपयोग आपने पिछले भागों में किया है। </w:t>
      </w:r>
    </w:p>
    <w:p>
      <w:pPr/>
      <w:r>
        <w:rPr>
          <w:lang w:val="hi_IN" w:bidi="hi_IN"/>
        </w:rPr>
      </w:r>
      <w:r>
        <w:rPr>
          <w:b/>
          <w:lang w:val="hi_IN" w:bidi="hi_IN"/>
        </w:rPr>
        <w:t>घराना</w:t>
      </w:r>
      <w:r>
        <w:rPr>
          <w:lang w:val="hi_IN" w:bidi="hi_IN"/>
        </w:rPr>
        <w:t xml:space="preserve"> का अर्थ है वे सभी लोग जो एक ही घर में रहते हैं। इसमें परिवार के सदस्य शामिल हैं। एक परिवार में सेवक और काम करने वाले लोग भी शामिल हो सकते हैं। पौलुस उनेसिफुरूस के घराने को अभिवादन भेजता है। घराने के बारे में अधिक जानकारी के लिए मुख्य शब्दावली देखें। घराने के लिए उसी शब्द का उपयोग करें जिसका उपयोग आपने पिछले भागों में किया है।</w:t>
      </w:r>
    </w:p>
    <w:p>
      <w:pPr/>
      <w:r>
        <w:rPr>
          <w:lang w:val="hi_IN" w:bidi="hi_IN"/>
        </w:rPr>
      </w:r>
      <w:r>
        <w:rPr>
          <w:b/>
          <w:lang w:val="hi_IN" w:bidi="hi_IN"/>
        </w:rPr>
        <w:t>भाइयों</w:t>
      </w:r>
      <w:r>
        <w:rPr>
          <w:lang w:val="hi_IN" w:bidi="hi_IN"/>
        </w:rPr>
        <w:t xml:space="preserve"> </w:t>
      </w:r>
      <w:r>
        <w:rPr>
          <w:b/>
          <w:lang w:val="hi_IN" w:bidi="hi_IN"/>
        </w:rPr>
        <w:t>और</w:t>
      </w:r>
      <w:r>
        <w:rPr>
          <w:lang w:val="hi_IN" w:bidi="hi_IN"/>
        </w:rPr>
        <w:t xml:space="preserve"> </w:t>
      </w:r>
      <w:r>
        <w:rPr>
          <w:b/>
          <w:lang w:val="hi_IN" w:bidi="hi_IN"/>
        </w:rPr>
        <w:t>बहनों</w:t>
      </w:r>
      <w:r>
        <w:rPr>
          <w:lang w:val="hi_IN" w:bidi="hi_IN"/>
        </w:rPr>
        <w:t xml:space="preserve"> का अर्थ है एक स्थानीय कलीसिया समुदाय के सभी विश्वासी। मसीही एक-दूसरे को भाई और बहन कहते हैं क्योंकि वे परमेश्वर के परिवार का हिस्सा हैं। जब पौलुस रोम के सभी मसीहियों की ओर से अभिवादन भेजता है, तो पौलुस इस शब्द का उपयोग करता है। अतीत में, लोग केवल "भाई" कहते थे, लेकिन इस शब्द में पुरुष और स्त्रियाँ दोनों शामिल थे।</w:t>
      </w:r>
    </w:p>
    <w:p>
      <w:pPr/>
      <w:r>
        <w:rPr>
          <w:lang w:val="hi_IN" w:bidi="hi_IN"/>
        </w:rPr>
      </w:r>
      <w:r>
        <w:rPr>
          <w:lang w:val="hi_IN" w:bidi="hi_IN"/>
        </w:rPr>
        <w:t>यहाँ रुकें और समूह में चर्चा करें कि आप भाइयों और बहनों के लिए किस शब्द या वाक्यांश का उपयोग करेंगे। आपकी भाषा में कौन से शब्द यह दिखाते हैं कि लोग एक ही समूह या परिवार के हैं? कौन से शब्द करीबी संबंधों को दिखाते हैं जो रक्त के संबंधों पर आधारित नहीं हैं? "भाइयों" या "भाइयों और बहनों" के इस विचार का अनुवाद उसी तरह करें जैसे आपने बाइबल की पिछली पुस्तकों में किया है। इस ऑडियो को यहाँ रोकें।</w:t>
      </w:r>
    </w:p>
    <w:p>
      <w:pPr/>
      <w:r>
        <w:rPr>
          <w:lang w:val="hi_IN" w:bidi="hi_IN"/>
        </w:rPr>
      </w:r>
      <w:r>
        <w:rPr>
          <w:b/>
          <w:lang w:val="hi_IN" w:bidi="hi_IN"/>
        </w:rPr>
        <w:t>अनुग्रह</w:t>
      </w:r>
      <w:r>
        <w:rPr>
          <w:lang w:val="hi_IN" w:bidi="hi_IN"/>
        </w:rPr>
        <w:t xml:space="preserve"> पौलुस की अंतिम आशीष में दिखाई देता है। अनुग्रह से अभिप्राय लोगों के प्रति परमेश्वर की वह दया और कृपा है, जिसके वे योग्य नहीं हैं। अनुग्रह के बारे में अधिक जानकारी के लिए, मुख्य शब्दावली को देखें। अनुग्रह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