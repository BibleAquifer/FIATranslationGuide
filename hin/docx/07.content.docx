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JDG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न्यायियों 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1:1–8 को सुनें और अपने मन में रखें।</w:t>
      </w:r>
    </w:p>
    <w:p>
      <w:pPr/>
      <w:r>
        <w:rPr>
          <w:lang w:val="hi_IN" w:bidi="hi_IN"/>
        </w:rPr>
      </w:r>
      <w:r>
        <w:rPr>
          <w:lang w:val="hi_IN" w:bidi="hi_IN"/>
        </w:rPr>
        <w:t>यदि सम्भव हो, तो न्यायियों 1:1–8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हम पिछली कहानियों से जानते हैं कि यहोवा ने कनान देश में रहने के लिए इस्राएल के प्रत्येक गोत्र को स्थान बाँट दिए थे। यहोवा ने इस्राएल के गोत्रों को आदेश दिया कि वे वहाँ रहने वाले लोगों पर आक्रमण करें और उस भूमि को अपने अधिकार में लें।</w:t>
      </w:r>
    </w:p>
    <w:p>
      <w:pPr/>
      <w:r>
        <w:rPr>
          <w:lang w:val="hi_IN" w:bidi="hi_IN"/>
        </w:rPr>
      </w:r>
      <w:r>
        <w:rPr>
          <w:lang w:val="hi_IN" w:bidi="hi_IN"/>
        </w:rPr>
        <w:t>यह सच्ची घटना इस्राएली लोगों के अगुवे यहोशू की मृत्यु के कुछ समय बाद की है। उस समय इस्राएल के गोत्र, या परिवार समूह, शेकेम के आसपास के क्षेत्र में रहते थे।</w:t>
      </w:r>
    </w:p>
    <w:p>
      <w:pPr/>
      <w:r>
        <w:rPr>
          <w:lang w:val="hi_IN" w:bidi="hi_IN"/>
        </w:rPr>
      </w:r>
      <w:r>
        <w:rPr>
          <w:lang w:val="hi_IN" w:bidi="hi_IN"/>
        </w:rPr>
        <w:t>इस कहानी में, इस्राएलियों के पास अब ऐसा कोई मानवीय अगुवा नहीं था जो इस्राएलियों की ओर से यहोवा से बात कर सके। इस्राएली लोगों ने यहोवा से पूछा कि कौन सा इस्राएली गोत्र पहले जाकर इस्राएलियों की ओर से कनान के लोगों या कनानियों पर आक्रमण करे। यहोवा ने उत्तर दिया कि यहूदा के गोत्र को ऐसा करना चाहिए। यहोवा ने यहूदा के गोत्र को इस भूमि में रहने का वादा किया था।</w:t>
      </w:r>
    </w:p>
    <w:p>
      <w:pPr/>
      <w:r>
        <w:rPr>
          <w:lang w:val="hi_IN" w:bidi="hi_IN"/>
        </w:rPr>
      </w:r>
      <w:r>
        <w:rPr>
          <w:lang w:val="hi_IN" w:bidi="hi_IN"/>
        </w:rPr>
        <w:t>यहाँ रुकें और समूह में इस प्रश्न पर चर्चा करें: उस समय की एक कहानी सुनाएँ जब किसी को पता था कि वह कुछ शुरू करने से पहले ही सफल होगा, लेकिन उसने उसे करना शुरू कर दिया। इस ऑडियो को यहाँ रोकें।</w:t>
      </w:r>
    </w:p>
    <w:p>
      <w:pPr/>
      <w:r>
        <w:rPr>
          <w:lang w:val="hi_IN" w:bidi="hi_IN"/>
        </w:rPr>
      </w:r>
      <w:r>
        <w:rPr>
          <w:lang w:val="hi_IN" w:bidi="hi_IN"/>
        </w:rPr>
        <w:t>यहूदा की सेना के पुरुषों ने कनानियों से युद्ध करने के लिए शिमोन के गोत्र के पुरुषों से उनके साथ जुड़ने का अनुरोध किया। तब यहूदा उस क्षेत्र को जीत सकता था जिसे यहोवा ने यहूदा के गोत्र के लिए निर्धारित किया था। यहूदा की सेना ने शिमोन की सेना की सहायता करने का वादा किया था ताकि वह उस क्षेत्र को जीत सके, जिसे यहोवा ने बाद में शिमोन को सौंपा था।</w:t>
      </w:r>
    </w:p>
    <w:p>
      <w:pPr/>
      <w:r>
        <w:rPr>
          <w:lang w:val="hi_IN" w:bidi="hi_IN"/>
        </w:rPr>
      </w:r>
      <w:r>
        <w:rPr>
          <w:lang w:val="hi_IN" w:bidi="hi_IN"/>
        </w:rPr>
        <w:t>यहूदा और शिमोन के गोत्र करीबी रिश्तेदार थे। कहानी वास्तव में शिमोन को यहूदा का "भाई" कहती है। यह इस तथ्य को दर्शाता है कि ये दो गोत्र इन दो पुरुषों, यहूदा और शिमोन के वंशज थे। यहूदा और शिमोन सगे भाई थे। उनके पिता याकूब थे और उनकी माता लिआ थीं। सभी इस्राएली गोत्र याकूब से उत्पन्न हुए थे। हालाँकि, याकूब की कई पत्नियाँ थीं। इसका अर्थ है कि सभी इस्राएली गोत्र एक ही माता से उत्पन्न नहीं हुए थे। यहूदा और शिमोन का आपसी संबंध अधिक निकट था, क्योंकि वे एक ही पिता और माता से उत्पन्न हुए थे। यहूदा और शिमोन के वंशजों ने आपस में घनिष्ठ संबंध बनाए रखे।</w:t>
      </w:r>
    </w:p>
    <w:p>
      <w:pPr/>
      <w:r>
        <w:rPr>
          <w:lang w:val="hi_IN" w:bidi="hi_IN"/>
        </w:rPr>
      </w:r>
      <w:r>
        <w:rPr>
          <w:lang w:val="hi_IN" w:bidi="hi_IN"/>
        </w:rPr>
        <w:t>साथ ही, यहोवा ने पहले ही शिमोन के गोत्र को वह भूमि दे दी थी जो यहूदा के गोत्र को दी गई भूमि के भीतर से थी। इस प्रकार, यहूदा गोत्र की भूमि में वह भूमि भी शामिल थी जिसका वादा यहोवा ने शिमोन गोत्र से किया था। इससे इन दोनों गोत्रों के लिए यह स्वाभाविक हो गया कि वे एक-दूसरे की सहायता करें और उस भूमि पर अधिकार करें जिसे यहोवा ने उन्हें सौंपा था।</w:t>
      </w:r>
    </w:p>
    <w:p>
      <w:pPr/>
      <w:r>
        <w:rPr>
          <w:lang w:val="hi_IN" w:bidi="hi_IN"/>
        </w:rPr>
      </w:r>
      <w:r>
        <w:rPr>
          <w:lang w:val="hi_IN" w:bidi="hi_IN"/>
        </w:rPr>
        <w:t>शिमोनी लोग सहमत हुए और उन्होंने यहूदा के पुरुषों की युद्ध में सहायता की। यद्यपि इस कहानी में इसके बाद शिमोनियों का उल्लेख नहीं किया गया है, फिर भी हम जानते हैं कि शिमोनियों ने कनानियों से युद्ध करने में यहूदा की सहायता की।</w:t>
      </w:r>
    </w:p>
    <w:p>
      <w:pPr/>
      <w:r>
        <w:rPr>
          <w:lang w:val="hi_IN" w:bidi="hi_IN"/>
        </w:rPr>
      </w:r>
      <w:r>
        <w:rPr>
          <w:lang w:val="hi_IN" w:bidi="hi_IN"/>
        </w:rPr>
        <w:t>तब यहूदा, या यहूदा के गोत्र का प्रतिनिधित्व करने वाली सेना, शेकेम से बेजेक नगर की ओर गई। हम बेजेक का सटीक स्थान नहीं जानते हैं। हालाँकि, हमें एक सामान्य स्थान पता है। यहूदा की सेना सम्भवतः शकेम से बेजेक तक उत्तर-पूर्व दिशा में कम से कम आठ घंटे तक पहाड़ी चढ़ाई करते हुए चली होगी। बेजेक में, यहूदा ने कनानियों और परिज्जियों, या पेरेस के लोगों पर आक्रमण किया। परिज्जी कनानियों के पास रहते थे। यहोवा ने यहूदा की सेना को शत्रु पर विजय दी। यहूदा की सेना ने बेजेक में 10,000 पुरुषों को मार डाला।</w:t>
      </w:r>
    </w:p>
    <w:p>
      <w:pPr/>
      <w:r>
        <w:rPr>
          <w:lang w:val="hi_IN" w:bidi="hi_IN"/>
        </w:rPr>
      </w:r>
      <w:r>
        <w:rPr>
          <w:lang w:val="hi_IN" w:bidi="hi_IN"/>
        </w:rPr>
        <w:t>यहाँ रुकें और समूह के रूप में शेकेम और बेजेक का नक्शा देखें। इस ऑडियो को यहाँ रोकें।</w:t>
      </w:r>
    </w:p>
    <w:p>
      <w:pPr/>
      <w:r>
        <w:rPr>
          <w:lang w:val="hi_IN" w:bidi="hi_IN"/>
        </w:rPr>
      </w:r>
      <w:r>
        <w:rPr>
          <w:lang w:val="hi_IN" w:bidi="hi_IN"/>
        </w:rPr>
        <w:t>बेजेक में, यहूदा की सेना ने अदोनीबेजेक नाम के कनानी अगुवे को पाया। यहूदा ने बेजेक में कनानियों और परिज्जियों को पराजित किया। अदोनीबेजेक भाग गया, लेकिन यहूदा के पुरुषों ने पीछा किया और अदोनीबेजेक को पकड़ लिया। यहूदा के पुरुषों ने अदोनीबेजेक के हाथों के अँगूठों और उसके दोनों पैरों के बड़े अँगूठों को काट दिया, जो प्रत्येक पैर की सबसे बड़ी उंगली होती है। उस समय, कनान के पास के क्षेत्र में, युद्ध में विजय प्राप्त करने वाले लोग अक्सर पराजित लोगों के अँगूठों और पैर की बड़ी उंगलियों को काट देते थे। विजेताओं ने पराजित बंदियों को अपमानित करने के लिए ऐसा किया। पैर के दोनों अँगूठे न होने के कारण बंदियों के लिए दौड़ना भी कठिन हो जाता था, जिससे वे भाग नहीं पाते थे। साथ ही, अँगूठे न होने के कारण बंदी आसानी से हथियारों का उपयोग करके पलटकर लड़ नहीं सकते थे।</w:t>
      </w:r>
    </w:p>
    <w:p>
      <w:pPr/>
      <w:r>
        <w:rPr>
          <w:lang w:val="hi_IN" w:bidi="hi_IN"/>
        </w:rPr>
      </w:r>
      <w:r>
        <w:rPr>
          <w:lang w:val="hi_IN" w:bidi="hi_IN"/>
        </w:rPr>
        <w:t>यहाँ रुकें और एक समूह के रूप में यह अभिनय करके दिखाएँ कि अगर आपके पास अँगूठे या पैर के अँगूठे न होते, तो आप कैसे चलते, खाते, पीते या कोई चीज़ पकड़ते। इस ऑडियो को यहाँ रोकें।</w:t>
      </w:r>
    </w:p>
    <w:p>
      <w:pPr/>
      <w:r>
        <w:rPr>
          <w:lang w:val="hi_IN" w:bidi="hi_IN"/>
        </w:rPr>
      </w:r>
      <w:r>
        <w:rPr>
          <w:lang w:val="hi_IN" w:bidi="hi_IN"/>
        </w:rPr>
        <w:t>तब अदोनीबेजेक ने यहूदा के पुरुषों को बताया कि अदोनीबेजेक ने 70 शत्रु राजाओं के हाथ और पैर के अँगूठों को काट दिया था। अदोनीबेजेक उन राजाओं को मजबूर करता था कि वे रेंगते हुए इधर-उधर घूमें और खाने के लिए वे टुकड़े ढूंढें जो उसके घर में लोग गलती से ज़मीन पर गिरा देते थे। अदोनीबेजेक ने कहा, “इसलिए मैंने उन राजाओं के साथ जो कुछ किया था, परमेश्वर ने उसका बदला मुझे दिया है। अदोनीबेजेक ने यह स्वीकार किया कि परमेश्वर ने अदोनीबेजेक को दीन और अशक्त कर दिया है, ठीक वैसे ही जैसे अदोनीबेजेक ने पहले सत्तर राजाओं के साथ किया था।</w:t>
      </w:r>
    </w:p>
    <w:p>
      <w:pPr/>
      <w:r>
        <w:rPr>
          <w:lang w:val="hi_IN" w:bidi="hi_IN"/>
        </w:rPr>
      </w:r>
      <w:r>
        <w:rPr>
          <w:lang w:val="hi_IN" w:bidi="hi_IN"/>
        </w:rPr>
        <w:t>यहाँ रुकें और समूह में इस प्रश्न पर चर्चा करें: उस समय की एक कहानी सुनाएँ जब किसी को यह महसूस हुआ कि उसे अपने किए हुए काम के लिए न्याय मिला है। इस ऑडियो को यहाँ रोकें।</w:t>
      </w:r>
    </w:p>
    <w:p>
      <w:pPr/>
      <w:r>
        <w:rPr>
          <w:lang w:val="hi_IN" w:bidi="hi_IN"/>
        </w:rPr>
      </w:r>
      <w:r>
        <w:rPr>
          <w:lang w:val="hi_IN" w:bidi="hi_IN"/>
        </w:rPr>
        <w:t>यहूदा की सेना अदोनीबेजेक को यरूशलेम ले आई। यह यात्रा पहाड़ी क्षेत्र से होकर कम से कम 12 घंटे पैदल चलने में पूरी होती थी, इसलिए इसमें कम से कम एक दिन, और संभवतः कुछ दिन भी लग सकते थे। अदोनीबेजेक की मृत्यु यरूशलेम में सम्भवतः उसके घावों के कारण हुई थी। यहूदा के लोगों ने यरूशलेम पर आक्रमण किया और वहाँ के लोगों को तलवारों से मार डाला। तब यहूदा की सेना ने यरूशलेम नगर को जला दिया। यहूदा की सेना को यरूशलेम में विजय मिली, लेकिन वे अभी तक यरूशलेम पर पूरी तरह नियंत्रण स्थापित नहीं कर पाए थे।</w:t>
      </w:r>
    </w:p>
    <w:p>
      <w:pPr/>
      <w:r>
        <w:rPr>
          <w:lang w:val="hi_IN" w:bidi="hi_IN"/>
        </w:rPr>
      </w:r>
      <w:r>
        <w:rPr>
          <w:lang w:val="hi_IN" w:bidi="hi_IN"/>
        </w:rPr>
        <w:t>यहाँ रुकें और एक समूह के रूप में बेजेक और यरूशलेम का नक्शा देखें। इस ऑडियो को यहाँ रोकें।</w:t>
      </w:r>
    </w:p>
    <w:p>
      <w:pPr/>
      <w:r>
        <w:rPr>
          <w:lang w:val="hi_IN" w:bidi="hi_IN"/>
        </w:rPr>
      </w:r>
      <w:r>
        <w:rPr>
          <w:lang w:val="hi_IN" w:bidi="hi_IN"/>
        </w:rPr>
        <w:t>यहाँ रुकें और यदि आवश्यकता हो, तो तलवार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न्यायियों 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इस्राएली यहोवा से मार्गदर्शन माँगते हैं कि पहले कनानियों के विरुद्ध कौन युद्ध करेगा। यहोवा उत्तर देता है कि यहूदा का गोत्र ऐसा करेगा।</w:t>
      </w:r>
    </w:p>
    <w:p>
      <w:pPr/>
      <w:r>
        <w:rPr>
          <w:lang w:val="hi_IN" w:bidi="hi_IN"/>
        </w:rPr>
      </w:r>
      <w:r>
        <w:rPr>
          <w:b/>
          <w:lang w:val="hi_IN" w:bidi="hi_IN"/>
        </w:rPr>
        <w:t>दूसरे दृश्य में:</w:t>
      </w:r>
      <w:r>
        <w:rPr>
          <w:lang w:val="hi_IN" w:bidi="hi_IN"/>
        </w:rPr>
        <w:t xml:space="preserve"> यहूदा के गोत्र के लोग शिमोन के गोत्र के लोगों के साथ एक समझौता करते हैं। वे सब पुरुष इस बात पर सहमत हुए कि वे एक-दूसरे की सहायता करेंगे, ताकि वे शत्रुओं से लड़कर उस भूमि को प्राप्त कर सकें जिसे यहोवा ने उन्हें देने का वचन दिया था।</w:t>
      </w:r>
    </w:p>
    <w:p>
      <w:pPr/>
      <w:r>
        <w:rPr>
          <w:lang w:val="hi_IN" w:bidi="hi_IN"/>
        </w:rPr>
      </w:r>
      <w:r>
        <w:rPr>
          <w:b/>
          <w:lang w:val="hi_IN" w:bidi="hi_IN"/>
        </w:rPr>
        <w:t>तीसरे दृश्य में:</w:t>
      </w:r>
      <w:r>
        <w:rPr>
          <w:lang w:val="hi_IN" w:bidi="hi_IN"/>
        </w:rPr>
        <w:t xml:space="preserve"> यहूदा की सेना बेजेक में कनानियों और परिज्जियों को पराजित करती है। शत्रु राजा अदोनीबेजेक भाग जाता है।</w:t>
      </w:r>
    </w:p>
    <w:p>
      <w:pPr/>
      <w:r>
        <w:rPr>
          <w:lang w:val="hi_IN" w:bidi="hi_IN"/>
        </w:rPr>
      </w:r>
      <w:r>
        <w:rPr>
          <w:b/>
          <w:lang w:val="hi_IN" w:bidi="hi_IN"/>
        </w:rPr>
        <w:t>चौथे दृश्य में:</w:t>
      </w:r>
      <w:r>
        <w:rPr>
          <w:lang w:val="hi_IN" w:bidi="hi_IN"/>
        </w:rPr>
        <w:t xml:space="preserve"> यहूदा के लोग अदोनीबेजेक को पकड़ते हैं और उसके हाथ और पैर के अँगूठों को काट देते हैं। अदोनीबेजेक यह समझ गया कि परमेश्वर ने अतीत में सत्तर अन्य राजाओं के साथ ऐसा करने के कारण उसे उसी का प्रतिफल दिया है।</w:t>
      </w:r>
    </w:p>
    <w:p>
      <w:pPr/>
      <w:r>
        <w:rPr>
          <w:lang w:val="hi_IN" w:bidi="hi_IN"/>
        </w:rPr>
      </w:r>
      <w:r>
        <w:rPr>
          <w:b/>
          <w:lang w:val="hi_IN" w:bidi="hi_IN"/>
        </w:rPr>
        <w:t>पाँचवें दृश्य में:</w:t>
      </w:r>
      <w:r>
        <w:rPr>
          <w:lang w:val="hi_IN" w:bidi="hi_IN"/>
        </w:rPr>
        <w:t xml:space="preserve"> यहूदा की सेना अदोनीबेजेक के साथ बंदी के रूप में यरूशलेम की ओर जाती है। अदोनीबेजेक यरूशलेम में मर जाता है। यहूदा की सेना लोगों को मारकर और नगर को आग लगाकर यरूशलेम नगर पर कब्जा कर 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यहूदा का गोत्र, जिसमें यहूदा के गोत्र की सेना के पुरुष भी शामिल हैं</w:t>
      </w:r>
    </w:p>
    <w:p>
      <w:pPr>
        <w:pStyle w:val="ListBullet"/>
        <w:spacing w:line="240" w:lineRule="auto"/>
        <w:ind w:left="720"/>
      </w:pPr>
      <w:r>
        <w:rPr>
          <w:lang w:val="hi_IN" w:bidi="hi_IN"/>
        </w:rPr>
      </w:r>
      <w:r>
        <w:rPr>
          <w:lang w:val="hi_IN" w:bidi="hi_IN"/>
        </w:rPr>
        <w:t>शिमोन का गोत्र, जिसमें शिमोन के गोत्र से सेना में आए हुए पुरुष भी शामिल हैं</w:t>
      </w:r>
    </w:p>
    <w:p>
      <w:pPr>
        <w:pStyle w:val="ListBullet"/>
        <w:spacing w:line="240" w:lineRule="auto"/>
        <w:ind w:left="720"/>
      </w:pPr>
      <w:r>
        <w:rPr>
          <w:lang w:val="hi_IN" w:bidi="hi_IN"/>
        </w:rPr>
      </w:r>
      <w:r>
        <w:rPr>
          <w:lang w:val="hi_IN" w:bidi="hi_IN"/>
        </w:rPr>
        <w:t>कनानी और परिज्जी लोग</w:t>
      </w:r>
    </w:p>
    <w:p>
      <w:pPr>
        <w:pStyle w:val="ListBullet"/>
        <w:spacing w:line="240" w:lineRule="auto"/>
        <w:ind w:left="720"/>
      </w:pPr>
      <w:r>
        <w:rPr>
          <w:lang w:val="hi_IN" w:bidi="hi_IN"/>
        </w:rPr>
      </w:r>
      <w:r>
        <w:rPr>
          <w:lang w:val="hi_IN" w:bidi="hi_IN"/>
        </w:rPr>
        <w:t>अदोनीबेजेक</w:t>
      </w:r>
    </w:p>
    <w:p>
      <w:pPr>
        <w:pStyle w:val="ListBullet"/>
        <w:spacing w:line="240" w:lineRule="auto"/>
        <w:ind w:left="720"/>
      </w:pPr>
      <w:r>
        <w:rPr>
          <w:lang w:val="hi_IN" w:bidi="hi_IN"/>
        </w:rPr>
      </w:r>
      <w:r>
        <w:rPr>
          <w:lang w:val="hi_IN" w:bidi="hi_IN"/>
        </w:rPr>
        <w:t>अदोनीबेजेक के शत्रु राजा</w:t>
      </w:r>
    </w:p>
    <w:p>
      <w:pPr>
        <w:pStyle w:val="ListBullet"/>
        <w:spacing w:line="240" w:lineRule="auto"/>
        <w:ind w:left="720"/>
      </w:pPr>
      <w:r>
        <w:rPr>
          <w:lang w:val="hi_IN" w:bidi="hi_IN"/>
        </w:rPr>
      </w:r>
      <w:r>
        <w:rPr>
          <w:lang w:val="hi_IN" w:bidi="hi_IN"/>
        </w:rPr>
        <w:t>और यरूशलेम में रहने वाले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“यहोशू की मृत्यु के बाद” शुरू होता है। सम्भवतः यह सब यहोशू की मृत्यु के तुरंत बाद नहीं हुआ था, बल्कि इस्राएलियों द्वारा यहोशू को दफनाने और उसके लिए शोक मनाने के कुछ समय बाद हुआ था। इस्राएल के पुत्र, अर्थात् इस्राएली, यहोवा से एक प्रश्न पूछते हैं। इस्राएली पूछते हैं कि इस्राएलियों में से कौन पहले कनानियों से लड़ेगा। इस्राएली पूछते हैं कि हम में से कौन सबसे पहले “ऊपर” जाएगा? यहाँ “ऊपर” शब्द से सम्भवतः यह अभिप्राय है कि इस्राएलियों को कनानियों से लड़ने के लिए नीचे के क्षेत्र से पहाड़ी क्षेत्र की ओर ऊपर चढ़कर जाना पड़ता है। यह कहानी ठीक-ठीक नहीं बताती कि इस्राएलियों ने यहोवा से यह प्रश्न कैसे पूछा, परन्तु हम जानते हैं कि किसी न किसी प्रकार यहोवा ने उनके प्रश्न का उत्तर दिया। यहोवा एक शब्द का उपयोग इस बात पर जोर देने के लिए करता है कि अब वह जो कहने वाला है, वह महत्वपूर्ण है। यहोवा कहता है कि वह यहूदा के गोत्र को उस देश पर अधिकार देगा।</w:t>
      </w:r>
    </w:p>
    <w:p>
      <w:pPr/>
      <w:r>
        <w:rPr>
          <w:lang w:val="hi_IN" w:bidi="hi_IN"/>
        </w:rPr>
      </w:r>
      <w:r>
        <w:rPr>
          <w:lang w:val="hi_IN" w:bidi="hi_IN"/>
        </w:rPr>
        <w:t>यहाँ रुकें और समूह में इस प्रश्न पर चर्चा करें: आप अपनी भाषा में क्या कह सकते हैं ताकि यह दिखाया जा सके कि यहोवा किसी महत्वपूर्ण बात पर जोर दे रहा था? इस ऑडियो को यहाँ रोकें।</w:t>
      </w:r>
    </w:p>
    <w:p>
      <w:pPr/>
      <w:r>
        <w:rPr>
          <w:lang w:val="hi_IN" w:bidi="hi_IN"/>
        </w:rPr>
      </w:r>
      <w:r>
        <w:rPr>
          <w:lang w:val="hi_IN" w:bidi="hi_IN"/>
        </w:rPr>
        <w:t>दूसरे दृश्य में, यहूदा के गोत्र की सेना के पुरुष शिमोन के गोत्र की सेना के पुरुषों के साथ यह व्यवस्था करते हैं कि वे एक-दूसरे की सहायता करेंगे ताकि शत्रुओं से लड़कर उनकी भूमि पर अधिकार कर सकें। “यहूदा,” अर्थात् यहूदा के गोत्र के पुरुष, “शिमोन,” अर्थात् शिमोन के गोत्र के पुरुषों या शिमोनी लोगों के साथ एक समझौता करते हैं। शिमोनी लोग सहमत होते हैं और यहूदा के पुरुषों की लड़ाई में सहायता करते हैं। यद्यपि इस कहानी में इसके बाद शिमोनियों का उल्लेख नहीं किया गया है, फिर भी हम जानते हैं कि शिमोनियों ने कनानियों से युद्ध करने में यहूदा की सहायता की।</w:t>
      </w:r>
    </w:p>
    <w:p>
      <w:pPr/>
      <w:r>
        <w:rPr>
          <w:lang w:val="hi_IN" w:bidi="hi_IN"/>
        </w:rPr>
      </w:r>
      <w:r>
        <w:rPr>
          <w:lang w:val="hi_IN" w:bidi="hi_IN"/>
        </w:rPr>
        <w:t>तीसरे दृश्य में, यहोवा यहूदा की सेना को कनानियों और परिज्जियों पर विजय देता है। कुछ अनुवादों में यह कहा जा सकता है कि यहोवा कनानियों और परिज्जियों को यहूदा की सेना के हाथ में, अर्थात् उनके अधिकार में, सौंप देता है। यहूदा की सेना बेजेक में 10,000 पुरुषों को मार डालती है। बेजेक में भी, यहूदा की सेना शत्रु राजा अदोनीबेजेक को ढूँढती है और उसके विरुद्ध युद्ध करती है। यह कहानी इस बात पर जोर देने के लिए दोहराती है कि यहूदा की सेना बेजेक में कनानियों और परिज्जियों को पराजित करती है। हालाँकि, राजा अदोनीबेजेक यहूदा की सेना से भाग जाता है।</w:t>
      </w:r>
    </w:p>
    <w:p>
      <w:pPr/>
      <w:r>
        <w:rPr>
          <w:lang w:val="hi_IN" w:bidi="hi_IN"/>
        </w:rPr>
      </w:r>
      <w:r>
        <w:rPr>
          <w:lang w:val="hi_IN" w:bidi="hi_IN"/>
        </w:rPr>
        <w:t>यहाँ रुकें और समूह में इस प्रश्न पर चर्चा करें: यहोवा कनानियों और परिज्जियों को यहूदा की सेना के हाथ में, अर्थात् उनके अधिकार में, सौंप देता है। आप इस विचार के बारे में कैसे बात कर सकते हैं कि यहोवा ने यहूदा की सेना को दो जातियों, कनानियों और परिज्जियों पर अधिकार दिया? इस ऑडियो को यहाँ रोकें।</w:t>
      </w:r>
    </w:p>
    <w:p>
      <w:pPr/>
      <w:r>
        <w:rPr>
          <w:lang w:val="hi_IN" w:bidi="hi_IN"/>
        </w:rPr>
      </w:r>
      <w:r>
        <w:rPr>
          <w:lang w:val="hi_IN" w:bidi="hi_IN"/>
        </w:rPr>
        <w:t>चौथे दृश्य में, यहूदा की सेना पीछा करती है और अदोनीबेजेक को पकड़ लेती है। यहूदा की सेना द्वारा अदोनीबेजेक के हाथों के अँगूठे और उसके पैर की बड़ी उंगलियों को काट देने के बाद, अदोनीबेजेक बोलता है। अदोनीबेजेक बताता है कि उसने सत्तर राजाओं के हाथ और पैर के अँगूठों को काट दिया था। अदोनीबेजेक उन राजाओं को मजबूर करता था कि वे उसकी मेज़ के नीचे गिरे हुए भोजन के टुकड़े ढूँढकर खाएँ। फिर अदोनीबेजेक अपने शब्दों के द्वारा यह दिखाता है कि परमेश्वर ने उसके साथ ठीक वैसा ही किया जैसा उसने उन सत्तर राजाओं के साथ किया था।</w:t>
      </w:r>
    </w:p>
    <w:p>
      <w:pPr/>
      <w:r>
        <w:rPr>
          <w:lang w:val="hi_IN" w:bidi="hi_IN"/>
        </w:rPr>
      </w:r>
      <w:r>
        <w:rPr>
          <w:lang w:val="hi_IN" w:bidi="hi_IN"/>
        </w:rPr>
        <w:t>पाँचवें दृश्य में, "यहूदा के पुत्र" यहूदा की सेना का प्रतिनिधित्व करते हैं। यहाँ, “पुत्र” शब्द का अर्थ वंशज है। यहूदा की सेना अदोनीबेजेक को यरूशलेम नगर में ले जाती है, और वहाँ अदोनीबेजेक मर जाता है। फिर यहूदा की सेना यरूशलेम पर आक्रमण करती है, नगर को तलवार के घाट उतार देती है, यानी लोगों को तलवार से मार डालती है, और नगर में आग लगा देती है।</w:t>
      </w:r>
    </w:p>
    <w:p>
      <w:pPr/>
      <w:r>
        <w:rPr>
          <w:lang w:val="hi_IN" w:bidi="hi_IN"/>
        </w:rPr>
      </w:r>
      <w:r>
        <w:rPr>
          <w:lang w:val="hi_IN" w:bidi="hi_IN"/>
        </w:rPr>
        <w:t>यहाँ रुकें और समूह में चर्चा करें: यहूदा की सेना यरूशलेम को तलवार के हवाले कर देती है, जिसका अर्थ है कि वे नगर के लोगों को तलवार से मार डालते हैं। आप अपने अनुवाद में इसके बारे में कैसे बात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यहूदा का गोत्र, जिसमें यहूदा के गोत्र की सेना के पुरुष भी शामिल हैं</w:t>
      </w:r>
    </w:p>
    <w:p>
      <w:pPr>
        <w:pStyle w:val="ListBullet"/>
        <w:spacing w:line="240" w:lineRule="auto"/>
        <w:ind w:left="720"/>
      </w:pPr>
      <w:r>
        <w:rPr>
          <w:lang w:val="hi_IN" w:bidi="hi_IN"/>
        </w:rPr>
      </w:r>
      <w:r>
        <w:rPr>
          <w:lang w:val="hi_IN" w:bidi="hi_IN"/>
        </w:rPr>
        <w:t>शिमोन का गोत्र, जिसमें शिमोन के गोत्र से सेना में आए हुए पुरुष भी शामिल हैं</w:t>
      </w:r>
    </w:p>
    <w:p>
      <w:pPr>
        <w:pStyle w:val="ListBullet"/>
        <w:spacing w:line="240" w:lineRule="auto"/>
        <w:ind w:left="720"/>
      </w:pPr>
      <w:r>
        <w:rPr>
          <w:lang w:val="hi_IN" w:bidi="hi_IN"/>
        </w:rPr>
      </w:r>
      <w:r>
        <w:rPr>
          <w:lang w:val="hi_IN" w:bidi="hi_IN"/>
        </w:rPr>
        <w:t>कनानी और परिज्जी लोग</w:t>
      </w:r>
    </w:p>
    <w:p>
      <w:pPr>
        <w:pStyle w:val="ListBullet"/>
        <w:spacing w:line="240" w:lineRule="auto"/>
        <w:ind w:left="720"/>
      </w:pPr>
      <w:r>
        <w:rPr>
          <w:lang w:val="hi_IN" w:bidi="hi_IN"/>
        </w:rPr>
      </w:r>
      <w:r>
        <w:rPr>
          <w:lang w:val="hi_IN" w:bidi="hi_IN"/>
        </w:rPr>
        <w:t>अदोनीबेजेक</w:t>
      </w:r>
    </w:p>
    <w:p>
      <w:pPr>
        <w:pStyle w:val="ListBullet"/>
        <w:spacing w:line="240" w:lineRule="auto"/>
        <w:ind w:left="720"/>
      </w:pPr>
      <w:r>
        <w:rPr>
          <w:lang w:val="hi_IN" w:bidi="hi_IN"/>
        </w:rPr>
      </w:r>
      <w:r>
        <w:rPr>
          <w:lang w:val="hi_IN" w:bidi="hi_IN"/>
        </w:rPr>
        <w:t>अदोनीबेजेक के शत्रु राजा</w:t>
      </w:r>
    </w:p>
    <w:p>
      <w:pPr>
        <w:pStyle w:val="ListBullet"/>
        <w:spacing w:line="240" w:lineRule="auto"/>
        <w:ind w:left="720"/>
      </w:pPr>
      <w:r>
        <w:rPr>
          <w:lang w:val="hi_IN" w:bidi="hi_IN"/>
        </w:rPr>
      </w:r>
      <w:r>
        <w:rPr>
          <w:lang w:val="hi_IN" w:bidi="hi_IN"/>
        </w:rPr>
        <w:t>और यरूशलेम में रहने वाले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यहोशू की मृत्यु के बाद, इस्राएलियों ने यहोवा से पूछा, “हमारी ओर से कनानियों से युद्ध करने के लिए पहले कौन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ने उत्तर दिया कि यहूदा की सेना पहले जाएगी। वास्तव में, यहोवा ने यहूदा की सेना को कनानी लोगों पर अधिकार देने का वादा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यहूदा की सेना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यहूदा की सेना के पुरुष शिमोन की सेना के पुरुषों से कनानियों से लड़ने और उनकी भूमि पर अधिकार करने में सहायता माँगते हैं। शिमोनी लोग सहमत हैं। यहोवा यहूदा की सेना को कनानियों और परिज्जियों पर विजय देता है। यहूदा की सेना बेजेक में 10,000 शत्रुओं को मार डालती है। हालाँकि, अगुवा, अदोनीबेजेक भाग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सेना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यहूदा की सेना पीछा करती है और अदोनीबेजेक को पकड़ लेती है। यहूदा की सेना अदोनीबेजेक के हाथों के अँगूठों और पैरों के अँगूठों को काट देती है। अदोनीबेजेक बताता है कि कैसे उसने सत्तर शत्रु राजाओं के हाथों और पैरों के अँगूठों को काट दिया था। अदोनीबेजेक ने उन शत्रुओं को ज़मीन से भोजन के टुकड़े खाने के लिए मजबूर किया। अदोनीबेजेक विश्वास करता है कि परमेश्वर ने उसे उसके किए के अनुसार दण्ड दिया है। यहूदा की सेना अदोनीबेजेक को यरूशलेम में लाती है, जहाँ अदोनीबेजेक मर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अदोनीबेजेक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यरूशलेम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यहूदा की सेना यरूशलेम पर आक्रमण करती है, वहाँ के लोगों को मार डालती है और नगर में आग लगा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सेना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 कहानी में परमेश्वर के व्यक्तिगत नाम </w:t>
      </w:r>
      <w:r>
        <w:rPr>
          <w:b/>
          <w:lang w:val="hi_IN" w:bidi="hi_IN"/>
        </w:rPr>
        <w:t>यहोवा</w:t>
      </w:r>
      <w:r>
        <w:rPr>
          <w:lang w:val="hi_IN" w:bidi="hi_IN"/>
        </w:rPr>
        <w:t xml:space="preserve"> का उपयोग किया गया है।</w:t>
      </w:r>
    </w:p>
    <w:p>
      <w:pPr/>
      <w:r>
        <w:rPr>
          <w:lang w:val="hi_IN" w:bidi="hi_IN"/>
        </w:rPr>
      </w:r>
      <w:r>
        <w:rPr>
          <w:lang w:val="hi_IN" w:bidi="hi_IN"/>
        </w:rPr>
        <w:t>यहाँ रुकें और समूह में चर्चा करें कि आप यहोवा के लिए किस शब्द या वाक्यांश का प्रयोग करेंगे। यहोवा के बारे में अधिक जानकारी के लिए, मुख्य शब्दावली देखें। इस पूरे भाग में एक ही शब्द या वाक्यांश का प्रयोग करें।</w:t>
      </w:r>
    </w:p>
    <w:p>
      <w:pPr/>
      <w:r>
        <w:rPr>
          <w:lang w:val="hi_IN" w:bidi="hi_IN"/>
        </w:rPr>
      </w:r>
      <w:r>
        <w:rPr>
          <w:lang w:val="hi_IN" w:bidi="hi_IN"/>
        </w:rPr>
        <w:t>आपको याद होगा कि इस्राएल वह नाम है जो परमेश्वर ने याकूब को दिया था जब याकूब ने स्वर्गदूत से कुश्ती की थी। इसलिए, बाइबल याकूब के सभी वंशजों को "इस्राएली" कहती है। आपको यह भी याद होगा कि अब्राहम याकूब का दादा था। परमेश्वर ने प्रतिज्ञा की थी कि वह अब्राहम के वंशजों को एक महान जाति बनाएगा। परमेश्वर ने यह भी कहा कि परमेश्वर इन वंशजों के माध्यम से पृथ्वी के सभी परिवारों को आशीष देगा।</w:t>
      </w:r>
    </w:p>
    <w:p>
      <w:pPr/>
      <w:r>
        <w:rPr>
          <w:lang w:val="hi_IN" w:bidi="hi_IN"/>
        </w:rPr>
      </w:r>
      <w:r>
        <w:rPr>
          <w:lang w:val="hi_IN" w:bidi="hi_IN"/>
        </w:rPr>
        <w:t xml:space="preserve">यहाँ रुकें और समूह में चर्चा करें कि आप </w:t>
      </w:r>
      <w:r>
        <w:rPr>
          <w:b/>
          <w:lang w:val="hi_IN" w:bidi="hi_IN"/>
        </w:rPr>
        <w:t>इस्राएलियों</w:t>
      </w:r>
      <w:r>
        <w:rPr>
          <w:lang w:val="hi_IN" w:bidi="hi_IN"/>
        </w:rPr>
        <w:t xml:space="preserve"> के लिए किस शब्द या वाक्यांश का उपयोग करेंगे। अधिक जानकारी के लिए मुख्य शब्दावली में इस्राएलियों को देखें। यदि आपने बाइबल की किसी और पुस्तक में इस शब्द का पहले ही अनुवाद किया है, तो यहाँ भी वही शब्द प्रयोग करें जो आपने वहाँ किया था। इस पूरे भाग में समान शब्द या वाक्यांश का प्रयोग करें। इस ऑडियो को यहाँ रोकें।</w:t>
      </w:r>
    </w:p>
    <w:p>
      <w:pPr/>
      <w:r>
        <w:rPr>
          <w:lang w:val="hi_IN" w:bidi="hi_IN"/>
        </w:rPr>
      </w:r>
      <w:r>
        <w:rPr>
          <w:lang w:val="hi_IN" w:bidi="hi_IN"/>
        </w:rPr>
        <w:t xml:space="preserve">यह कहानी कनानियों के बारे में बात करती है। आपको याद होगा कि लोगों ने उस भूमि का नाम नूह के पोते </w:t>
      </w:r>
      <w:r>
        <w:rPr>
          <w:b/>
          <w:lang w:val="hi_IN" w:bidi="hi_IN"/>
        </w:rPr>
        <w:t>कनान</w:t>
      </w:r>
      <w:r>
        <w:rPr>
          <w:lang w:val="hi_IN" w:bidi="hi_IN"/>
        </w:rPr>
        <w:t xml:space="preserve"> के नाम पर रखा था। यह वह भूमि है जिसे परमेश्वर ने अब्राम के वंशजों, इस्राएलियों को देने का वादा किया था। हालाँकि, इस्राएलियों का अभी तक कनान पर अधिकार नहीं था। अलग-अलग जातियों का कनान पर नियंत्रण था। कभी-कभी कहानीकार कनानी शब्द का उपयोग इन जातियों में से किसी एक के लिए करता है, और कभी-कभी वह कनानी शब्द का उपयोग कनान पर अधिकार रखने वाली सभी जातियों के लिए एक साथ करता है। इस कहानी में सेनाएँ कनानियों और </w:t>
      </w:r>
      <w:r>
        <w:rPr>
          <w:b/>
          <w:lang w:val="hi_IN" w:bidi="hi_IN"/>
        </w:rPr>
        <w:t>परिज्जियों</w:t>
      </w:r>
      <w:r>
        <w:rPr>
          <w:lang w:val="hi_IN" w:bidi="hi_IN"/>
        </w:rPr>
        <w:t>, जो कि कनान में रहने वाली अन्य जातियों में से एक थे, दोनों के विरुद्ध युद्ध करती हैं।</w:t>
      </w:r>
    </w:p>
    <w:p>
      <w:pPr/>
      <w:r>
        <w:rPr>
          <w:lang w:val="hi_IN" w:bidi="hi_IN"/>
        </w:rPr>
      </w:r>
      <w:r>
        <w:rPr>
          <w:lang w:val="hi_IN" w:bidi="hi_IN"/>
        </w:rPr>
        <w:t>यहाँ रुकें और समूह में चर्चा करें कि आप कनानियों और परिज्जियों के लिए किन शब्दों या वाक्यांशों का उपयोग करेंगे। अधिक जानकारी के लिए मुख्य शब्दावली में कनान शब्द देखें। यदि आपने बाइबल की किसी और पुस्तक में इस शब्द का पहले ही अनुवाद किया है, तो यहाँ भी वही शब्द प्रयोग करें जो आपने वहाँ किया था। इस पूरे भाग में समान शब्द या वाक्यांश का प्रयोग करें। इस ऑडियो को यहाँ रोकें।</w:t>
      </w:r>
    </w:p>
    <w:p>
      <w:pPr/>
      <w:r>
        <w:rPr>
          <w:lang w:val="hi_IN" w:bidi="hi_IN"/>
        </w:rPr>
      </w:r>
      <w:r>
        <w:rPr>
          <w:lang w:val="hi_IN" w:bidi="hi_IN"/>
        </w:rPr>
        <w:t xml:space="preserve">अदोनीबेजेक ने कहा कि </w:t>
      </w:r>
      <w:r>
        <w:rPr>
          <w:b/>
          <w:lang w:val="hi_IN" w:bidi="hi_IN"/>
        </w:rPr>
        <w:t>परमेश्वर</w:t>
      </w:r>
      <w:r>
        <w:rPr>
          <w:lang w:val="hi_IN" w:bidi="hi_IN"/>
        </w:rPr>
        <w:t xml:space="preserve"> ने उसे उसी प्रकार प्रतिफल दिया है, जैसे उसने अन्य </w:t>
      </w:r>
      <w:r>
        <w:rPr>
          <w:b/>
          <w:lang w:val="hi_IN" w:bidi="hi_IN"/>
        </w:rPr>
        <w:t>राजाओं</w:t>
      </w:r>
      <w:r>
        <w:rPr>
          <w:lang w:val="hi_IN" w:bidi="hi_IN"/>
        </w:rPr>
        <w:t xml:space="preserve"> का अपमान किया था। अदोनीबेजेक सृष्टिकर्ता परमेश्वर के लिए सामान्य शब्द का उपयोग करता है। राजा वह व्यक्ति होता है जो किसी नगर या क्षेत्र पर शासन करता है।</w:t>
      </w:r>
    </w:p>
    <w:p>
      <w:pPr/>
      <w:r>
        <w:rPr>
          <w:lang w:val="hi_IN" w:bidi="hi_IN"/>
        </w:rPr>
      </w:r>
      <w:r>
        <w:rPr>
          <w:lang w:val="hi_IN" w:bidi="hi_IN"/>
        </w:rPr>
        <w:t xml:space="preserve">यहाँ रुकें और समूह में चर्चा करें कि आप राजा और परमेश्वर के लिए किन शब्दों या वाक्यांशों का उपयोग करेंगे। अधिक जानकारी के लिए मुख्य शब्दावली में राजा और परमेश्वर को देखें। यदि आपने पहले ही बाइबल की किसी अन्य पुस्तक में इन शब्दों का अनुवाद किया है, तो उन्हीं शब्दों का प्रयोग करें जिनका प्रयोग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1:9–17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1:9–17 को सुनें और अपने मन में रखें।</w:t>
      </w:r>
    </w:p>
    <w:p>
      <w:pPr/>
      <w:r>
        <w:rPr>
          <w:lang w:val="hi_IN" w:bidi="hi_IN"/>
        </w:rPr>
      </w:r>
      <w:r>
        <w:rPr>
          <w:lang w:val="hi_IN" w:bidi="hi_IN"/>
        </w:rPr>
        <w:t>यदि सम्भव हो, तो न्यायियों 1:9–17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1:9–17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सच्ची कहानी तब घटित हुई जब यहूदा की सेना ने यरूशलेम नगर को जला दिया था। यहूदा की सेना ने अभी तक यरूशलेम नगर पर पूरा नियंत्रण नहीं किया था। “यहूदा के पुत्र,” अर्थात् यहूदा की सेना के पुरुष, यरूशलेम से नीचे की ओर उतर गए। यहूदा की सेना ने उन कनानियों से युद्ध किया जो यरूशलेम के दक्षिण के पहाड़ी क्षेत्रों में रहते थे। यहूदा की सेना उन पहाड़ियों से और दक्षिण की ओर बढ़ी और नेगेव के मरुभूमि का क्षेत्र, जो एक सूखा और समतल इलाका था उसमें रहने वाले कनानियों से भी युद्ध किया। यहूदा की सेना और दक्षिण की ओर बढ़ी और निचले पहाड़ी प्रदेश में रहने वाले कनानियों से युद्ध किया, जिसे कभी-कभी शेफेलाह कहा जाता है। इसका अर्थ है कि यहूदा की सेना ने इन सभी क्षेत्रों में अनेक कनानियों से युद्ध किया और उन्हें पराजित किया। कहानी का अगला भाग इन क्षेत्रों के उन विशेष स्थानों के बारे में विवरण देता है जहाँ यहूदा की सेना ने कनानियों को पराजित किया था।</w:t>
      </w:r>
    </w:p>
    <w:p>
      <w:pPr/>
      <w:r>
        <w:rPr>
          <w:lang w:val="hi_IN" w:bidi="hi_IN"/>
        </w:rPr>
      </w:r>
      <w:r>
        <w:rPr>
          <w:lang w:val="hi_IN" w:bidi="hi_IN"/>
        </w:rPr>
        <w:t>यहाँ एक समूह के रूप में रुकें और यरूशलेम, यरूशलेम के दक्षिण का पहाड़ी क्षेत्र, नेगेव का निर्जन प्रदेश और निचला पहाड़ी क्षेत्र, या शेफेलाह का नक्शा देखें। इस ऑडियो को यहाँ रोकें।</w:t>
      </w:r>
    </w:p>
    <w:p>
      <w:pPr/>
      <w:r>
        <w:rPr>
          <w:lang w:val="hi_IN" w:bidi="hi_IN"/>
        </w:rPr>
      </w:r>
      <w:r>
        <w:rPr>
          <w:lang w:val="hi_IN" w:bidi="hi_IN"/>
        </w:rPr>
        <w:t>यहूदा की सेना कम से कम 10 घंटे पैदल चलकर यरूशलेम के दक्षिण-पश्चिम के पहाड़ी क्षेत्रों की एक खुली घाटी की ओर गई। यहूदा की सेना ने वहाँ रहने वाले लोगों के विरुद्ध हेब्रोन नगर में युद्ध किया। हम पहले की कहानियों से जानते हैं कि इस क्षेत्र में रहने वाले बहुत बलवान और बहुत लंबे लोगों से कई इस्राएली डरते थे। कहानीकार हमें संक्षेप रूप में बताता है कि लोग हेब्रोन नगर को "किर्यतअर्बा" कहते थे।</w:t>
      </w:r>
    </w:p>
    <w:p>
      <w:pPr/>
      <w:r>
        <w:rPr>
          <w:lang w:val="hi_IN" w:bidi="hi_IN"/>
        </w:rPr>
      </w:r>
      <w:r>
        <w:rPr>
          <w:lang w:val="hi_IN" w:bidi="hi_IN"/>
        </w:rPr>
        <w:t>किर्यतअर्बा का अर्थ "अर्बा का नगर" है। जो इस्राएली इस कहानी को पहली बार सुन रहे थे, वे जानते थे कि “किर्यत” का अर्थ “नगर” होता है, और “अर्बा” उस व्यक्ति का नाम था जिससे इस्राएलियों ने पहले युद्ध किया था। उस व्यक्ति अर्बा का एक पुत्र था जिसका नाम अनाक था। अनाक के तीन पुत्र सेना में अगुवे बन गए। अनाक के पुत्र शेशै, अहीमन, और तल्मै थे। इस कहानी में, यहूदा की सेना ने हेब्रोन में शेशै, अहीमन और तल्मै को पराजित किया। यद्यपि यहूदा की सेना को विजय मिली, फिर भी यहूदा की सेना ने हेब्रोन की भूमि पर पूरी तरह अधिकार नहीं किया।</w:t>
      </w:r>
    </w:p>
    <w:p>
      <w:pPr/>
      <w:r>
        <w:rPr>
          <w:lang w:val="hi_IN" w:bidi="hi_IN"/>
        </w:rPr>
      </w:r>
      <w:r>
        <w:rPr>
          <w:lang w:val="hi_IN" w:bidi="hi_IN"/>
        </w:rPr>
        <w:t>यहाँ रुकें और समूह के रूप में यरूशलेम से हेब्रोन तक का नक्शा देखें। इस ऑडियो को यहाँ रोकें।</w:t>
      </w:r>
    </w:p>
    <w:p>
      <w:pPr/>
      <w:r>
        <w:rPr>
          <w:lang w:val="hi_IN" w:bidi="hi_IN"/>
        </w:rPr>
      </w:r>
      <w:r>
        <w:rPr>
          <w:lang w:val="hi_IN" w:bidi="hi_IN"/>
        </w:rPr>
        <w:t>यहाँ रुकें और समूह में इस प्रश्न पर चर्चा करें: किसी ऐसे समय की कहानी सुनाइए, जब किसी जन-समूह को आंशिक विजय तो मिली हो, लेकिन पूर्ण विजय नहीं। इस ऑडियो को यहाँ रोकें।</w:t>
      </w:r>
    </w:p>
    <w:p>
      <w:pPr/>
      <w:r>
        <w:rPr>
          <w:lang w:val="hi_IN" w:bidi="hi_IN"/>
        </w:rPr>
      </w:r>
      <w:r>
        <w:rPr>
          <w:lang w:val="hi_IN" w:bidi="hi_IN"/>
        </w:rPr>
        <w:t>हेब्रोन से यहूदा की सेना लगभग चार घंटे दक्षिण-पश्चिम दिशा में चलकर दबीर नगर के लोगों से युद्ध करने गई। लोग दबीर को "किर्यत्सेपेर" कहते थे। किर्यत्सेपेर का अर्थ है "पुस्तक का नगर।"</w:t>
      </w:r>
    </w:p>
    <w:p>
      <w:pPr/>
      <w:r>
        <w:rPr>
          <w:lang w:val="hi_IN" w:bidi="hi_IN"/>
        </w:rPr>
      </w:r>
      <w:r>
        <w:rPr>
          <w:lang w:val="hi_IN" w:bidi="hi_IN"/>
        </w:rPr>
        <w:t>यहाँ रुकें और समूह के रूप में हेब्रोन से दबीर तक का नक्शा देखें। इस ऑडियो को यहाँ रोकें।</w:t>
      </w:r>
    </w:p>
    <w:p>
      <w:pPr/>
      <w:r>
        <w:rPr>
          <w:lang w:val="hi_IN" w:bidi="hi_IN"/>
        </w:rPr>
      </w:r>
      <w:r>
        <w:rPr>
          <w:lang w:val="hi_IN" w:bidi="hi_IN"/>
        </w:rPr>
        <w:t>यहाँ, पहली बार, कहानी यहूदा की सेना के साथ युद्ध करने वाले पुरुषों में से एक का नाम बताती है। यह व्यक्ति कालेब है। यह वही कालेब है जिसे कई वर्ष पहले मूसा ने इस्राएलियों के लिए कनान देश का भेद लेने के लिए भेजा था। क्योंकि कालेब ने मूसा के समय में यहोवा का अनुसरण किया था, इसलिए यहोवा ने वादा किया था कि कालेब और उसके वंशज उस भूमि को विरासत में पाएँगे और उस पर अधिकार करेंगे।</w:t>
      </w:r>
    </w:p>
    <w:p>
      <w:pPr/>
      <w:r>
        <w:rPr>
          <w:lang w:val="hi_IN" w:bidi="hi_IN"/>
        </w:rPr>
      </w:r>
      <w:r>
        <w:rPr>
          <w:lang w:val="hi_IN" w:bidi="hi_IN"/>
        </w:rPr>
        <w:t>इस कहानी में, कालेब ने यहूदा की सेना के पुरुषों से बात की। कालेब ने वादा किया कि जो व्यक्ति किर्यत्सेपेर नगर पर अधिकार कर सकता है, वह कालेब की बेटी अकसा से विवाह कर सकता है। ओत्नीएल ने किर्यत्सेपेर पर अधिकार कर लिया। ओत्नीएल कालेब का भतीजा था, और कालेब के छोटे भाई कनजी का पुत्र था। इस प्रकार कालेब के वचन के अनुसार ओत्नीएल ने अकसा से विवाह किया।</w:t>
      </w:r>
    </w:p>
    <w:p>
      <w:pPr/>
      <w:r>
        <w:rPr>
          <w:lang w:val="hi_IN" w:bidi="hi_IN"/>
        </w:rPr>
      </w:r>
      <w:r>
        <w:rPr>
          <w:lang w:val="hi_IN" w:bidi="hi_IN"/>
        </w:rPr>
        <w:t>तब अकसा ने अपने पति ओत्नीएल को राज़ी किया कि वह अपने पिता से कुछ और भूमि माँग सके। फिर अकसा अपने पिता कालेब से मिलने के लिए गधे पर सवार होकर गई। लोग अक्सर लंबी दूरी की यात्रा करते समय गधों पर सवार होते थे। जब अकसा गधे से उतरी, तो कालेब ने पूछा कि अकसा क्या चाहती है। अकसा ने कालेब से उसे एक आशीष देने के लिए कहा, अर्थात् एक उपहार देने के लिए। अक्सा ने कालेब को याद दिलाया कि कालेब ने नेगेव के जंगल में अक्सा को भूमि दी थी। उन दिनों की परम्परा के अनुसार, बेटियों के पिता अक्सर विवाह के समय विवाहित जोड़े को उपहार के रूप में भूमि जैसी कोई वस्तु देते थे। इसलिए, कालेब ने शायद यह भूमि अकसा और ओत्नीएल के विवाह के भाग के रूप में दी थी। नेगेव का मरुभूमि क्षेत्र एक रेगिस्तान था, इसलिए कालेब ने अकसा को पहले ही एक सूखी जगह में भूमि दे दी थी।</w:t>
      </w:r>
    </w:p>
    <w:p>
      <w:pPr/>
      <w:r>
        <w:rPr>
          <w:lang w:val="hi_IN" w:bidi="hi_IN"/>
        </w:rPr>
      </w:r>
      <w:r>
        <w:rPr>
          <w:lang w:val="hi_IN" w:bidi="hi_IN"/>
        </w:rPr>
        <w:t>यहाँ रुकें और समूह में इस प्रश्न पर चर्चा करें: यह उन लोगों के लिए कैसा है जो सूखी जगह पर रहते हैं? सूखी जगह पर रहने वाले लोगों का सामना किन चुनौतियों का हो सकता है? एक मरुभूमि के क्षेत्र की तस्वीर देखें। इस ऑडियो को यहाँ रोकें।</w:t>
      </w:r>
    </w:p>
    <w:p>
      <w:pPr/>
      <w:r>
        <w:rPr>
          <w:lang w:val="hi_IN" w:bidi="hi_IN"/>
        </w:rPr>
      </w:r>
      <w:r>
        <w:rPr>
          <w:lang w:val="hi_IN" w:bidi="hi_IN"/>
        </w:rPr>
        <w:t>अक्सा ने कालेब से अपना अनुरोध जारी रखा और जल के सोतों की माँग की। जल का सोता ज़मीन में बने एक छेद से निकलने वाले ताज़े जल का एक स्रोत है। दूसरे शब्दों में, अकसा ने अतिरिक्त भूमि माँगी जहाँ जल की अधिक पहुँच हो, क्योंकि वह मरुभूमि के एक सूखे क्षेत्र में रहती थी। कालेब सहमत हुआ और उसने अकसा को पहाड़ियों में जल के सोते वाली भूमि और निचले प्रदेश में भी जल के सोते वाली भूमि पर अधिकार दे दिया।</w:t>
      </w:r>
    </w:p>
    <w:p>
      <w:pPr/>
      <w:r>
        <w:rPr>
          <w:lang w:val="hi_IN" w:bidi="hi_IN"/>
        </w:rPr>
      </w:r>
      <w:r>
        <w:rPr>
          <w:lang w:val="hi_IN" w:bidi="hi_IN"/>
        </w:rPr>
        <w:t>यहाँ रुकें और समूह के रूप में जल के सोते की तस्वीर देखें। इस ऑडियो को यहाँ रोकें।</w:t>
      </w:r>
    </w:p>
    <w:p>
      <w:pPr/>
      <w:r>
        <w:rPr>
          <w:lang w:val="hi_IN" w:bidi="hi_IN"/>
        </w:rPr>
      </w:r>
      <w:r>
        <w:rPr>
          <w:lang w:val="hi_IN" w:bidi="hi_IN"/>
        </w:rPr>
        <w:t>यहाँ रुकें और समूह में इस प्रश्न पर चर्चा करें: एक ऐसी कहानी सुनाएँ जिसमें किसी बच्चे ने अपने पिता से अपनी ज़रूरत की कोई चीज़ माँगी हो, और पिता ने उसे वह चीज़ दे दी हो। इस ऑडियो को यहाँ रोकें।</w:t>
      </w:r>
    </w:p>
    <w:p>
      <w:pPr/>
      <w:r>
        <w:rPr>
          <w:lang w:val="hi_IN" w:bidi="hi_IN"/>
        </w:rPr>
      </w:r>
      <w:r>
        <w:rPr>
          <w:lang w:val="hi_IN" w:bidi="hi_IN"/>
        </w:rPr>
        <w:t>फिर कहानी का ध्यान मूसा के ससुर के वंशजों का उल्लेख करने की ओर मुड़ जाता है। मूसा की पत्नी का पिता, या ससुर केनी लोगों या केनियों में से था। संभवतः केनी लोग मूसा के समय से ही काफ़ी घूमते-फिरते रहे थे। इस कहानी में, इन केनी वंशजों ने “खजूर के पेड़ों का नगर,” जिसे यरीहो भी कहा जाता है, उस नगर को छोड़ दिया था। फिर केनी लोग यहूदा के गोत्र के लोगों के साथ और आगे दक्षिण-पश्चिम की ओर यात्रा करते गए। कम से कम दो दिन की यात्रा के बाद, वह समूह “यहूदा के जंगल,” अर्थात् नेगेव के मरुभूमि क्षेत्र में पहुँच गया। इसके बाद केनी लोग उस क्षेत्र में पहले से रहने वाले लोगों के साथ, अराद नगर के पास बस गए।</w:t>
      </w:r>
    </w:p>
    <w:p>
      <w:pPr/>
      <w:r>
        <w:rPr>
          <w:lang w:val="hi_IN" w:bidi="hi_IN"/>
        </w:rPr>
      </w:r>
      <w:r>
        <w:rPr>
          <w:lang w:val="hi_IN" w:bidi="hi_IN"/>
        </w:rPr>
        <w:t>यहाँ एक समूह के रूप में रुकें और खजूर के पेड़ों के नगर, यानी यरीहो, और अराद का नक्शा देखें। इस ऑडियो को यहाँ रोकें।</w:t>
      </w:r>
    </w:p>
    <w:p>
      <w:pPr/>
      <w:r>
        <w:rPr>
          <w:lang w:val="hi_IN" w:bidi="hi_IN"/>
        </w:rPr>
      </w:r>
      <w:r>
        <w:rPr>
          <w:lang w:val="hi_IN" w:bidi="hi_IN"/>
        </w:rPr>
        <w:t>फिर यहूदा के गोत्र की सेना के पुरुष अपने संबंधी गोत्र शिमोन के पुरुषों के साथ मिलकर आगे बढ़े। यहूदा की सेना ने शिमोन की सेना का नेतृत्व करके उस भूमि के लिए मिलकर युद्ध किया जिसे यहोवा ने शिमोन के गोत्र को सौंपा था। अराद नगर से सपत नगर तक की यह यात्रा लगभग एक दिन में पूरी होती थी। दोनों गोत्रों ने सपत में रहने वाले कनानियों पर आक्रमण किया, और उन्होंने नगर को पूरी तरह नष्ट कर दिया। इसलिए, यहूदा की सेना और शिमोन की सेना के पुरुषों ने नगर का नाम बदलकर “होर्मा” रखा, जिसका अर्थ विनाश है।</w:t>
      </w:r>
    </w:p>
    <w:p>
      <w:pPr/>
      <w:r>
        <w:rPr>
          <w:lang w:val="hi_IN" w:bidi="hi_IN"/>
        </w:rPr>
      </w:r>
      <w:r>
        <w:rPr>
          <w:lang w:val="hi_IN" w:bidi="hi_IN"/>
        </w:rPr>
        <w:t>यहाँ रुकें और समूह के रूप में अराद और सपत नगरों का नक्शा देखें।</w:t>
      </w:r>
      <w:r>
        <w:rPr>
          <w:lang w:val="hi_IN" w:bidi="hi_IN"/>
        </w:rPr>
      </w:r>
    </w:p>
    <w:p>
      <w:pPr>
        <w:pStyle w:val="Heading3"/>
      </w:pPr>
      <w:r>
        <w:rPr>
          <w:lang w:val="hi_IN" w:bidi="hi_IN"/>
        </w:rPr>
        <w:t>घटनाओं को समझाना</w:t>
      </w:r>
    </w:p>
    <w:p>
      <w:pPr/>
      <w:r>
        <w:rPr>
          <w:lang w:val="hi_IN" w:bidi="hi_IN"/>
        </w:rPr>
      </w:r>
      <w:r>
        <w:rPr>
          <w:lang w:val="hi_IN" w:bidi="hi_IN"/>
        </w:rPr>
        <w:t>न्यायियों 1:9–17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कहानीकार वर्णन करता है कि यहूदा की सेना ने कनानियों से कहाँ युद्ध किया था।</w:t>
      </w:r>
    </w:p>
    <w:p>
      <w:pPr/>
      <w:r>
        <w:rPr>
          <w:lang w:val="hi_IN" w:bidi="hi_IN"/>
        </w:rPr>
      </w:r>
      <w:r>
        <w:rPr>
          <w:b/>
          <w:lang w:val="hi_IN" w:bidi="hi_IN"/>
        </w:rPr>
        <w:t>दूसरे दृश्य में:</w:t>
      </w:r>
      <w:r>
        <w:rPr>
          <w:lang w:val="hi_IN" w:bidi="hi_IN"/>
        </w:rPr>
        <w:t xml:space="preserve"> यहूदा की सेना हेब्रोन नगर में शेशै, अहीमन और तल्मै को पराजित करती है, परन्तु यहूदा की सेना नगर पर पूरी तरह अधिकार नहीं कर पाती।</w:t>
      </w:r>
    </w:p>
    <w:p>
      <w:pPr/>
      <w:r>
        <w:rPr>
          <w:lang w:val="hi_IN" w:bidi="hi_IN"/>
        </w:rPr>
      </w:r>
      <w:r>
        <w:rPr>
          <w:b/>
          <w:lang w:val="hi_IN" w:bidi="hi_IN"/>
        </w:rPr>
        <w:t>तीसरे दृश्य में:</w:t>
      </w:r>
      <w:r>
        <w:rPr>
          <w:lang w:val="hi_IN" w:bidi="hi_IN"/>
        </w:rPr>
        <w:t xml:space="preserve"> यहूदा की सेना दबीर नगर में कनानियों से युद्ध करने के लिए तैयार होती है। कालेब वादा करता है कि जो व्यक्ति दबीर को जीत लेगा, वह कालेब की बेटी अकसा से विवाह करेगा। इसलिए, ओत्नीएल दबीर को जीत लेता है और अकसा से विवाह करता है।</w:t>
      </w:r>
    </w:p>
    <w:p>
      <w:pPr/>
      <w:r>
        <w:rPr>
          <w:lang w:val="hi_IN" w:bidi="hi_IN"/>
        </w:rPr>
      </w:r>
      <w:r>
        <w:rPr>
          <w:b/>
          <w:lang w:val="hi_IN" w:bidi="hi_IN"/>
        </w:rPr>
        <w:t>चौथे दृश्य में:</w:t>
      </w:r>
      <w:r>
        <w:rPr>
          <w:lang w:val="hi_IN" w:bidi="hi_IN"/>
        </w:rPr>
        <w:t xml:space="preserve"> अकसा कालेब से जल की सुविधा वाली भूमि माँगती है। कालेब यह अकसा को दे देता है।</w:t>
      </w:r>
    </w:p>
    <w:p>
      <w:pPr/>
      <w:r>
        <w:rPr>
          <w:lang w:val="hi_IN" w:bidi="hi_IN"/>
        </w:rPr>
      </w:r>
      <w:r>
        <w:rPr>
          <w:b/>
          <w:lang w:val="hi_IN" w:bidi="hi_IN"/>
        </w:rPr>
        <w:t>पाँचवें दृश्य में:</w:t>
      </w:r>
      <w:r>
        <w:rPr>
          <w:lang w:val="hi_IN" w:bidi="hi_IN"/>
        </w:rPr>
        <w:t xml:space="preserve"> केनी लोग यहूदा की सेना के साथ यात्रा करते हैं। फिर केनी लोग नेगेव की मरुभूमि में अराद नगर के पास बस जाते हैं।</w:t>
      </w:r>
    </w:p>
    <w:p>
      <w:pPr/>
      <w:r>
        <w:rPr>
          <w:lang w:val="hi_IN" w:bidi="hi_IN"/>
        </w:rPr>
      </w:r>
      <w:r>
        <w:rPr>
          <w:b/>
          <w:lang w:val="hi_IN" w:bidi="hi_IN"/>
        </w:rPr>
        <w:t>छठे दृश्य में:</w:t>
      </w:r>
      <w:r>
        <w:rPr>
          <w:lang w:val="hi_IN" w:bidi="hi_IN"/>
        </w:rPr>
        <w:t xml:space="preserve"> यहूदा और शिमोन की सेनाएँ सपत नगर से युद्ध करती हैं और उसे नष्ट कर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के गोत्र की सेना</w:t>
      </w:r>
    </w:p>
    <w:p>
      <w:pPr>
        <w:pStyle w:val="ListBullet"/>
        <w:spacing w:line="240" w:lineRule="auto"/>
        <w:ind w:left="720"/>
      </w:pPr>
      <w:r>
        <w:rPr>
          <w:lang w:val="hi_IN" w:bidi="hi_IN"/>
        </w:rPr>
      </w:r>
      <w:r>
        <w:rPr>
          <w:lang w:val="hi_IN" w:bidi="hi_IN"/>
        </w:rPr>
        <w:t>हेब्रोन के कनानी, जिनमें शेशै, अहीमन और तल्मै शामिल हैं</w:t>
      </w:r>
    </w:p>
    <w:p>
      <w:pPr>
        <w:pStyle w:val="ListBullet"/>
        <w:spacing w:line="240" w:lineRule="auto"/>
        <w:ind w:left="720"/>
      </w:pPr>
      <w:r>
        <w:rPr>
          <w:lang w:val="hi_IN" w:bidi="hi_IN"/>
        </w:rPr>
      </w:r>
      <w:r>
        <w:rPr>
          <w:lang w:val="hi_IN" w:bidi="hi_IN"/>
        </w:rPr>
        <w:t>कालेब</w:t>
      </w:r>
    </w:p>
    <w:p>
      <w:pPr>
        <w:pStyle w:val="ListBullet"/>
        <w:spacing w:line="240" w:lineRule="auto"/>
        <w:ind w:left="720"/>
      </w:pPr>
      <w:r>
        <w:rPr>
          <w:lang w:val="hi_IN" w:bidi="hi_IN"/>
        </w:rPr>
      </w:r>
      <w:r>
        <w:rPr>
          <w:lang w:val="hi_IN" w:bidi="hi_IN"/>
        </w:rPr>
        <w:t>दबीर के कनानी लोग</w:t>
      </w:r>
    </w:p>
    <w:p>
      <w:pPr>
        <w:pStyle w:val="ListBullet"/>
        <w:spacing w:line="240" w:lineRule="auto"/>
        <w:ind w:left="720"/>
      </w:pPr>
      <w:r>
        <w:rPr>
          <w:lang w:val="hi_IN" w:bidi="hi_IN"/>
        </w:rPr>
      </w:r>
      <w:r>
        <w:rPr>
          <w:lang w:val="hi_IN" w:bidi="hi_IN"/>
        </w:rPr>
        <w:t>कालेब की बेटी, अकसा</w:t>
      </w:r>
    </w:p>
    <w:p>
      <w:pPr>
        <w:pStyle w:val="ListBullet"/>
        <w:spacing w:line="240" w:lineRule="auto"/>
        <w:ind w:left="720"/>
      </w:pPr>
      <w:r>
        <w:rPr>
          <w:lang w:val="hi_IN" w:bidi="hi_IN"/>
        </w:rPr>
      </w:r>
      <w:r>
        <w:rPr>
          <w:lang w:val="hi_IN" w:bidi="hi_IN"/>
        </w:rPr>
        <w:t>ओत्नीएल</w:t>
      </w:r>
    </w:p>
    <w:p>
      <w:pPr>
        <w:pStyle w:val="ListBullet"/>
        <w:spacing w:line="240" w:lineRule="auto"/>
        <w:ind w:left="720"/>
      </w:pPr>
      <w:r>
        <w:rPr>
          <w:lang w:val="hi_IN" w:bidi="hi_IN"/>
        </w:rPr>
      </w:r>
      <w:r>
        <w:rPr>
          <w:lang w:val="hi_IN" w:bidi="hi_IN"/>
        </w:rPr>
        <w:t>केनी लोग</w:t>
      </w:r>
    </w:p>
    <w:p>
      <w:pPr>
        <w:pStyle w:val="ListBullet"/>
        <w:spacing w:line="240" w:lineRule="auto"/>
        <w:ind w:left="720"/>
      </w:pPr>
      <w:r>
        <w:rPr>
          <w:lang w:val="hi_IN" w:bidi="hi_IN"/>
        </w:rPr>
      </w:r>
      <w:r>
        <w:rPr>
          <w:lang w:val="hi_IN" w:bidi="hi_IN"/>
        </w:rPr>
        <w:t>वे लोग जो अराद के पास रहते हैं</w:t>
      </w:r>
    </w:p>
    <w:p>
      <w:pPr>
        <w:pStyle w:val="ListBullet"/>
        <w:spacing w:line="240" w:lineRule="auto"/>
        <w:ind w:left="720"/>
      </w:pPr>
      <w:r>
        <w:rPr>
          <w:lang w:val="hi_IN" w:bidi="hi_IN"/>
        </w:rPr>
      </w:r>
      <w:r>
        <w:rPr>
          <w:lang w:val="hi_IN" w:bidi="hi_IN"/>
        </w:rPr>
        <w:t>शिमोन के गोत्र की सेना</w:t>
      </w:r>
    </w:p>
    <w:p>
      <w:pPr>
        <w:pStyle w:val="ListBullet"/>
        <w:spacing w:line="240" w:lineRule="auto"/>
        <w:ind w:left="720"/>
      </w:pPr>
      <w:r>
        <w:rPr>
          <w:lang w:val="hi_IN" w:bidi="hi_IN"/>
        </w:rPr>
      </w:r>
      <w:r>
        <w:rPr>
          <w:lang w:val="hi_IN" w:bidi="hi_IN"/>
        </w:rPr>
        <w:t>और सपत के कनानी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इस तरह शुरू होती है ताकि सुनने वाले को पता चल सके कि कहानी की घटनाएँ पिछली कहानी में यहूदा की सेना द्वारा यरूशलेम को जला देने के कुछ समय बाद घटित हुई हैं। पहला दृश्य हमें उन सामान्य क्षेत्रों के बारे में बताता है जहाँ यहूदा की सेना ने कनान के इस भाग में युद्ध किए। कहानीकार कहानी के अगले दृश्यों में इन्हीं क्षेत्रों में हुए विशेष युद्धों के बारे में और अधिक विवरण बताएगा।</w:t>
      </w:r>
    </w:p>
    <w:p>
      <w:pPr/>
      <w:r>
        <w:rPr>
          <w:lang w:val="hi_IN" w:bidi="hi_IN"/>
        </w:rPr>
      </w:r>
      <w:r>
        <w:rPr>
          <w:lang w:val="hi_IN" w:bidi="hi_IN"/>
        </w:rPr>
        <w:t>पहले दृश्य में, कहानीकार कहता है कि “यहूदा के पुत्र,” अर्थात् यहूदा की सेना यरूशलेम से नीचे की ओर गई। यहूदा की सेना ने पहले पहाड़ी क्षेत्र में कनानियों से युद्ध किया, फिर नेगेव के मरुभूमि या दक्षिणी रेगिस्तान में, और उसके बाद शेफेलाह में, अर्थात् पहाड़ियों के नीचे वाले क्षेत्र में। इसका अर्थ है कि यहूदा की सेना कनानियों से युद्ध जारी रखने के लिए मुख्यतः दक्षिण की ओर और थोड़ा पश्चिम की ओर बढ़ी।</w:t>
      </w:r>
    </w:p>
    <w:p>
      <w:pPr/>
      <w:r>
        <w:rPr>
          <w:lang w:val="hi_IN" w:bidi="hi_IN"/>
        </w:rPr>
      </w:r>
      <w:r>
        <w:rPr>
          <w:lang w:val="hi_IN" w:bidi="hi_IN"/>
        </w:rPr>
        <w:t>दूसरे दृश्य में, यहूदा की सेना हेब्रोन में कनानियों पर आक्रमण करती है। कहानीकार संक्षेप में उल्लेख करता है कि लोग हेब्रोन को "किर्यतअर्बा" कहते थे। संभवतः कहानीकार ऐसा इसलिए करता है ताकि उन दिनों में कहानी सुनने वाले इस्राएली श्रोताओं को ऐतिहासिक पृष्ठभूमि समझने में मदद मिले। उन दिनों इस्राएली यह समझते थे कि इस्राएली पहले ही अर्बा नगर के शक्तिशाली लोगों से युद्ध में हार चुके थे।</w:t>
      </w:r>
    </w:p>
    <w:p>
      <w:pPr/>
      <w:r>
        <w:rPr>
          <w:lang w:val="hi_IN" w:bidi="hi_IN"/>
        </w:rPr>
      </w:r>
      <w:r>
        <w:rPr>
          <w:lang w:val="hi_IN" w:bidi="hi_IN"/>
        </w:rPr>
        <w:t>यहाँ रुकें और यदि आवश्यक हो, तो समूह के रूप में यरूशलेम से हेब्रोन तक के नक्शे की समीक्षा करें। इस ऑडियो को यहाँ रोकें।</w:t>
      </w:r>
    </w:p>
    <w:p>
      <w:pPr/>
      <w:r>
        <w:rPr>
          <w:lang w:val="hi_IN" w:bidi="hi_IN"/>
        </w:rPr>
      </w:r>
      <w:r>
        <w:rPr>
          <w:lang w:val="hi_IN" w:bidi="hi_IN"/>
        </w:rPr>
        <w:t>तीसरे दृश्य में, यहूदा का गोत्र दबीर नगर के लोगों से युद्ध करने जाता है। कहानीकार संक्षेप में उल्लेख करता है कि लोग दबीर को "किर्यत्सेपेर" कहते थे। एक बार फिर, सम्भवतः कहानीकार ऐसा इसलिए करता है ताकि उस समय के इस्राएली श्रोता, जिन्होंने यह कहानी सुनी, उसके ऐतिहासिक संदर्भ को समझ सकें। हम किर्यत्सेपेर के ऐतिहासिक महत्व को नहीं जानते हैं, लेकिन उन दिनों इस्राएली लोग इसे जानते होंगे।</w:t>
      </w:r>
    </w:p>
    <w:p>
      <w:pPr/>
      <w:r>
        <w:rPr>
          <w:lang w:val="hi_IN" w:bidi="hi_IN"/>
        </w:rPr>
      </w:r>
      <w:r>
        <w:rPr>
          <w:lang w:val="hi_IN" w:bidi="hi_IN"/>
        </w:rPr>
        <w:t>यहाँ रुकें और यदि आवश्यक हो, तो समूह के रूप में हेब्रोन से दबीर तक के नक्शे की समीक्षा करें। इस ऑडियो को यहाँ रोकें।</w:t>
      </w:r>
    </w:p>
    <w:p>
      <w:pPr/>
      <w:r>
        <w:rPr>
          <w:lang w:val="hi_IN" w:bidi="hi_IN"/>
        </w:rPr>
      </w:r>
      <w:r>
        <w:rPr>
          <w:lang w:val="hi_IN" w:bidi="hi_IN"/>
        </w:rPr>
        <w:t>तीसरे दृश्य में भी, युद्ध के मार्ग में, कालेब यह वादा करता है कि यहूदा की सेना में से जो व्यक्ति दबीर को जीतने के लिए सेना का नेतृत्व करेगा, वह कालेब की बेटी से विवाह करेगा। कालेब के छोटे भाई का पुत्र, या कालेब का भतीजा ओत्नीएल, दबीर को जीत लेता है। इसलिए ओत्नीएल अकसा से विवाह करता है। बाइबल में ऐसे अनेक उदाहरण मिलते हैं जहाँ लोग विवाह के उपहार के रूप में, विशेषकर अपनी बेटी को, भूमि दिया करते थे। यद्यपि कहानी में इसका उल्लेख नहीं किया गया है, फिर भी हम कहानी के अगले भाग से जानते हैं कि कालेब ने अकसा को दक्षिणी देश में, नेगेव की मरुभूमि में भूमि दी। संभवतः अकसा उस भूमि में कुछ समय तक रही होगी और उसने समझ लिया होगा कि नेगेव के मरुभूमि क्षेत्र में जल का अच्छा स्रोत नहीं है।</w:t>
      </w:r>
    </w:p>
    <w:p>
      <w:pPr/>
      <w:r>
        <w:rPr>
          <w:lang w:val="hi_IN" w:bidi="hi_IN"/>
        </w:rPr>
      </w:r>
      <w:r>
        <w:rPr>
          <w:lang w:val="hi_IN" w:bidi="hi_IN"/>
        </w:rPr>
        <w:t>चौथे दृश्य में, अकसा अपने पति ओत्नीएल को राजी करती है कि वह कालेब से भूमि माँग सकती है। यद्यपि कहानी इसे सीधे नहीं बताती, फिर भी सम्भवतः अकसा ओत्नीएल से उनकी भूमि पर जल की आवश्यकता के बारे में बात करती है। ओत्नीएल सहमत हो जाता है। फिर अकसा कालेब से मिलने के लिए एक गधे पर सवार होती है। हम नहीं जानते कि कालेब इस समय कहाँ है, क्योंकि यहूदा की सेना कनानियों से युद्ध करने के लिए यात्रा कर रही है। संभवतः कालेब अभी भी यात्रा कर रहा था और यहूदा की सेना के साथ युद्ध कर रहा था, जब अकसा कालेब से मिली। स्त्रियाँ आमतौर पर पुरुषों की सेना के साथ नहीं जाती थीं, इसलिए कालेब को तुरंत पता चला कि अकसा कुछ चाहती है। अकसा पानी की उपलब्धता वाली भूमि माँगती है। कालेब यह अकसा को दे देता है।</w:t>
      </w:r>
    </w:p>
    <w:p>
      <w:pPr/>
      <w:r>
        <w:rPr>
          <w:lang w:val="hi_IN" w:bidi="hi_IN"/>
        </w:rPr>
      </w:r>
      <w:r>
        <w:rPr>
          <w:lang w:val="hi_IN" w:bidi="hi_IN"/>
        </w:rPr>
        <w:t>पाँचवें दृश्य में, केनी लोग यहूदा की सेना के साथ यात्रा करते हैं। कहानी में उल्लेख किया गया है कि केनी लोग यरीहो के क्षेत्र से आते हैं, जिसे खजूर का नगर कहा जाता है, जो नेगेव के मरुभूमि के उत्तर-पूर्व में कई दिनों की यात्रा के बीच है। कहानी में उल्लेख किया गया है कि केनी लोग यहूदा की सेना के साथ नेगेव की मरुभूमि की ओर यात्रा करते हैं। यहूदा की सेना यरूशलेम के दक्षिण में कनानियों से युद्ध कर रही थी, यरीहो के पास कहीं भी नहीं। इसका अर्थ है कि केनी लोग संभवतः रास्ते का कुछ भाग तय करने के बाद यहूदा की सेना से यरूशलेम के दक्षिण की भूमि में कहीं जाकर मिलते हैं। फिर, केनी लोग आखिरकार अराद के पास नेगेव की मरुभूमि में बस जाते हैं।</w:t>
      </w:r>
    </w:p>
    <w:p>
      <w:pPr/>
      <w:r>
        <w:rPr>
          <w:lang w:val="hi_IN" w:bidi="hi_IN"/>
        </w:rPr>
      </w:r>
      <w:r>
        <w:rPr>
          <w:lang w:val="hi_IN" w:bidi="hi_IN"/>
        </w:rPr>
        <w:t>यदि आवश्यक हो, तो यहाँ रुकें और समूह में खजूर के पेड़ों के नगर, या यरीहो और अराद के नक्शे की समीक्षा करें। इस ऑडियो को यहाँ रोकें।</w:t>
      </w:r>
    </w:p>
    <w:p>
      <w:pPr/>
      <w:r>
        <w:rPr>
          <w:lang w:val="hi_IN" w:bidi="hi_IN"/>
        </w:rPr>
      </w:r>
      <w:r>
        <w:rPr>
          <w:lang w:val="hi_IN" w:bidi="hi_IN"/>
        </w:rPr>
        <w:t>छठे दृश्य में, यहूदा के गोत्र की सेना ने अराद से शिमोन के गोत्र की सेना का नेतृत्व करते हुए सपत में कनानियों को पराजित किया। दो इस्राएली सेनाओं ने इस नगर को नष्ट कर दिया और नगर का नाम बदलकर "होर्मा" रखा।</w:t>
      </w:r>
    </w:p>
    <w:p>
      <w:pPr/>
      <w:r>
        <w:rPr>
          <w:lang w:val="hi_IN" w:bidi="hi_IN"/>
        </w:rPr>
      </w:r>
      <w:r>
        <w:rPr>
          <w:lang w:val="hi_IN" w:bidi="hi_IN"/>
        </w:rPr>
        <w:t>यहाँ एक समूह के रूप में रुकें और, यदि आवश्यक हो, तो अराद और सपत के नक्शे की समीक्षा करें।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1:9–17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के गोत्र की सेना</w:t>
      </w:r>
    </w:p>
    <w:p>
      <w:pPr>
        <w:pStyle w:val="ListBullet"/>
        <w:spacing w:line="240" w:lineRule="auto"/>
        <w:ind w:left="720"/>
      </w:pPr>
      <w:r>
        <w:rPr>
          <w:lang w:val="hi_IN" w:bidi="hi_IN"/>
        </w:rPr>
      </w:r>
      <w:r>
        <w:rPr>
          <w:lang w:val="hi_IN" w:bidi="hi_IN"/>
        </w:rPr>
        <w:t>हेब्रोन के कनानी, जिनमें शेशै, अहीमन और तल्मै शामिल हैं</w:t>
      </w:r>
    </w:p>
    <w:p>
      <w:pPr>
        <w:pStyle w:val="ListBullet"/>
        <w:spacing w:line="240" w:lineRule="auto"/>
        <w:ind w:left="720"/>
      </w:pPr>
      <w:r>
        <w:rPr>
          <w:lang w:val="hi_IN" w:bidi="hi_IN"/>
        </w:rPr>
      </w:r>
      <w:r>
        <w:rPr>
          <w:lang w:val="hi_IN" w:bidi="hi_IN"/>
        </w:rPr>
        <w:t>कालेब</w:t>
      </w:r>
    </w:p>
    <w:p>
      <w:pPr>
        <w:pStyle w:val="ListBullet"/>
        <w:spacing w:line="240" w:lineRule="auto"/>
        <w:ind w:left="720"/>
      </w:pPr>
      <w:r>
        <w:rPr>
          <w:lang w:val="hi_IN" w:bidi="hi_IN"/>
        </w:rPr>
      </w:r>
      <w:r>
        <w:rPr>
          <w:lang w:val="hi_IN" w:bidi="hi_IN"/>
        </w:rPr>
        <w:t>दबीर के कनानी लोग</w:t>
      </w:r>
    </w:p>
    <w:p>
      <w:pPr>
        <w:pStyle w:val="ListBullet"/>
        <w:spacing w:line="240" w:lineRule="auto"/>
        <w:ind w:left="720"/>
      </w:pPr>
      <w:r>
        <w:rPr>
          <w:lang w:val="hi_IN" w:bidi="hi_IN"/>
        </w:rPr>
      </w:r>
      <w:r>
        <w:rPr>
          <w:lang w:val="hi_IN" w:bidi="hi_IN"/>
        </w:rPr>
        <w:t>कालेब की बेटी, अकसा</w:t>
      </w:r>
    </w:p>
    <w:p>
      <w:pPr>
        <w:pStyle w:val="ListBullet"/>
        <w:spacing w:line="240" w:lineRule="auto"/>
        <w:ind w:left="720"/>
      </w:pPr>
      <w:r>
        <w:rPr>
          <w:lang w:val="hi_IN" w:bidi="hi_IN"/>
        </w:rPr>
      </w:r>
      <w:r>
        <w:rPr>
          <w:lang w:val="hi_IN" w:bidi="hi_IN"/>
        </w:rPr>
        <w:t>ओत्नीएल</w:t>
      </w:r>
    </w:p>
    <w:p>
      <w:pPr>
        <w:pStyle w:val="ListBullet"/>
        <w:spacing w:line="240" w:lineRule="auto"/>
        <w:ind w:left="720"/>
      </w:pPr>
      <w:r>
        <w:rPr>
          <w:lang w:val="hi_IN" w:bidi="hi_IN"/>
        </w:rPr>
      </w:r>
      <w:r>
        <w:rPr>
          <w:lang w:val="hi_IN" w:bidi="hi_IN"/>
        </w:rPr>
        <w:t xml:space="preserve">केनी लोग </w:t>
      </w:r>
    </w:p>
    <w:p>
      <w:pPr>
        <w:pStyle w:val="ListBullet"/>
        <w:spacing w:line="240" w:lineRule="auto"/>
        <w:ind w:left="720"/>
      </w:pPr>
      <w:r>
        <w:rPr>
          <w:lang w:val="hi_IN" w:bidi="hi_IN"/>
        </w:rPr>
      </w:r>
      <w:r>
        <w:rPr>
          <w:lang w:val="hi_IN" w:bidi="hi_IN"/>
        </w:rPr>
        <w:t>वे लोग जो अराद के पास रहते हैं</w:t>
      </w:r>
    </w:p>
    <w:p>
      <w:pPr>
        <w:pStyle w:val="ListBullet"/>
        <w:spacing w:line="240" w:lineRule="auto"/>
        <w:ind w:left="720"/>
      </w:pPr>
      <w:r>
        <w:rPr>
          <w:lang w:val="hi_IN" w:bidi="hi_IN"/>
        </w:rPr>
      </w:r>
      <w:r>
        <w:rPr>
          <w:lang w:val="hi_IN" w:bidi="hi_IN"/>
        </w:rPr>
        <w:t>शिमोन के गोत्र की सेना</w:t>
      </w:r>
    </w:p>
    <w:p>
      <w:pPr>
        <w:pStyle w:val="ListBullet"/>
        <w:spacing w:line="240" w:lineRule="auto"/>
        <w:ind w:left="720"/>
      </w:pPr>
      <w:r>
        <w:rPr>
          <w:lang w:val="hi_IN" w:bidi="hi_IN"/>
        </w:rPr>
      </w:r>
      <w:r>
        <w:rPr>
          <w:lang w:val="hi_IN" w:bidi="hi_IN"/>
        </w:rPr>
        <w:t>और सपत के कनानी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यरूशलेम नगर को जलाने के बाद, यहूदा की सेना और भी कनानियों से लड़ने के लिए दक्षिण की ओर बढ़ती है। यहूदा की सेना जिन क्षेत्रों में गई, उनमें पहाड़ी प्रदेश, दक्षिण का मरुभूमि क्षेत्र जिसे नेगेव कहा जाता है, और दक्षिण-पश्चिम की तराई पहाड़ियाँ जिन्हें शेफेलाह कहा जाता है, शामिल हैं।</w:t>
      </w:r>
    </w:p>
    <w:p>
      <w:pPr/>
      <w:r>
        <w:rPr>
          <w:lang w:val="hi_IN" w:bidi="hi_IN"/>
        </w:rPr>
      </w:r>
      <w:r>
        <w:rPr>
          <w:lang w:val="hi_IN" w:bidi="hi_IN"/>
        </w:rPr>
        <w:t>पहाड़ी देश के उन स्थानों में से एक जहाँ यहूदा की सेना युद्ध करती है, वह हेब्रोन है। लोग हेब्रोन को "किर्यतअर्बा" कहते थे। हेब्रोन में, यहूदा की सेना ने कनानी सैन्य अगुवों शेशै, अहीमन और तल्मै की सेनाओं को पराजित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सेना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यहूदा की सेना हेब्रोन से दबीर नगर की ओर जाती है, जिसे पहले किर्यत्सेपेर कहा जाता था। कालेब वादा करता है कि यहूदा की सेना का जो व्यक्ति दबीर को पराजित करता है, वह कालेब की बेटी से विवाह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कालेब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कालेब का भतीजा ओत्नीएल, दबीर को पराजित करता है। युद्ध के कुछ समय बाद, ओत्नीएल कालेब की बेटी अकसा से विवाह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अकसा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विवाह के बाद, अकसा ओत्नीएल को राज़ी करती है कि अकसा कालेब से और भूमि माँग सके। अकसा कालेब से जल की भूमि माँगती है। कालेब अकसा को जल वाली भूमि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कालेब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केनी लोग यहूदा की सेना के साथ यात्रा करते हैं। फिर केनी लोग नेगेव के मरुभूमि क्षेत्र में अराद नगर के पास बस जाते हैं। अन्य लोग भी इस क्षेत्र में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यहूदा और शिमोन की सेनाएँ सपत नगर से युद्ध करती हैं और उसे नष्ट कर देती हैं। यहूदा और शिमोन की सेनाएँ नगर का नाम बदलकर “होर्मा” रख देती हैं, जिसका अर्थ विनाश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सेना और शिमोन की सेना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1:9–17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यह कहानी "</w:t>
      </w:r>
      <w:r>
        <w:rPr>
          <w:b/>
          <w:lang w:val="hi_IN" w:bidi="hi_IN"/>
        </w:rPr>
        <w:t>यहूदा के पुत्रों</w:t>
      </w:r>
      <w:r>
        <w:rPr>
          <w:lang w:val="hi_IN" w:bidi="hi_IN"/>
        </w:rPr>
        <w:t>" का उल्लेख करती है। यहाँ, “पुत्र” का अर्थ वंशज है। इस कहानी में हम जानते हैं कि “यहूदा के पुत्र” विशेष रूप से यहूदा के गोत्र की सेना के पुरुषों को दर्शाता है। यहूदा की सेना के वंशजों या पुरुषों के लिए उसी शब्द या वाक्यांश का उपयोग करें जिसका उपयोग आपने पिछले भागों में किया था।</w:t>
      </w:r>
    </w:p>
    <w:p>
      <w:pPr/>
      <w:r>
        <w:rPr>
          <w:lang w:val="hi_IN" w:bidi="hi_IN"/>
        </w:rPr>
      </w:r>
      <w:r>
        <w:rPr>
          <w:lang w:val="hi_IN" w:bidi="hi_IN"/>
        </w:rPr>
        <w:t xml:space="preserve">यह कहानी कनानियों के बारे में बात करती है। आपको याद होगा कि लोगों ने उस भूमि का नाम नूह के पोते </w:t>
      </w:r>
      <w:r>
        <w:rPr>
          <w:b/>
          <w:lang w:val="hi_IN" w:bidi="hi_IN"/>
        </w:rPr>
        <w:t>कनान</w:t>
      </w:r>
      <w:r>
        <w:rPr>
          <w:lang w:val="hi_IN" w:bidi="hi_IN"/>
        </w:rPr>
        <w:t xml:space="preserve"> के नाम पर रखा था। यह वह भूमि है जिसे परमेश्वर ने अब्राम के वंशजों, इस्राएलियों को देने का वादा किया था। हालाँकि, इस्राएलियों का अभी तक कनान पर अधिकार नहीं था। एक अलग जनसमूह का कनान पर नियंत्रण था। यह लोगों का समूह कनानी है। कनानियों के बारे में अधिक जानकारी के लिए, मुख्य शब्दावली में "कनान" देखें। उसी शब्द या वाक्यांश का उपयोग करें जिसका उपयोग आपने पिछले भागों में किया है।</w:t>
      </w:r>
    </w:p>
    <w:p>
      <w:pPr/>
      <w:r>
        <w:rPr>
          <w:lang w:val="hi_IN" w:bidi="hi_IN"/>
        </w:rPr>
      </w:r>
      <w:r>
        <w:rPr>
          <w:lang w:val="hi_IN" w:bidi="hi_IN"/>
        </w:rPr>
        <w:t xml:space="preserve">नेगेव एक रेगिस्तान या </w:t>
      </w:r>
      <w:r>
        <w:rPr>
          <w:b/>
          <w:lang w:val="hi_IN" w:bidi="hi_IN"/>
        </w:rPr>
        <w:t>मरुभूमि</w:t>
      </w:r>
      <w:r>
        <w:rPr>
          <w:lang w:val="hi_IN" w:bidi="hi_IN"/>
        </w:rPr>
        <w:t xml:space="preserve"> क्षेत्र का नाम है। केनी लोग भी यहूदा के मरुभूमि में जाकर बस गए। यदि आपको यह स्पष्ट करना है कि नेगेव एक मरुभूमि का क्षेत्र है, तो आप अपने अनुवाद में ऐसा कर सकते हैं। जंगल या मरुभूमि एक ऐसा सुनसान और बंजर स्थान होता है जहाँ बहुत कम लोग रहते हैं। मरुभूमि में सामान्यतः जल बहुत कम होता है और बहुत कम पेड़-पौधे होते हैं।</w:t>
      </w:r>
    </w:p>
    <w:p>
      <w:pPr/>
      <w:r>
        <w:rPr>
          <w:lang w:val="hi_IN" w:bidi="hi_IN"/>
        </w:rPr>
      </w:r>
      <w:r>
        <w:rPr>
          <w:lang w:val="hi_IN" w:bidi="hi_IN"/>
        </w:rPr>
        <w:t>यहाँ रुकें और समूह के रूप में इस बात पर चर्चा करें कि आप नेगेव को जंगल कहेंगे या मरुभूमि क्षेत्र, और “यहूदा के जंगल” को आप किस नाम से पुकारेंगे। मरुभूमि के बारे में अधिक जानकारी के लिए मुख्य शब्दावली देखें। एक मरुभूमि के क्षेत्र की तस्वीर देखें। इस ऑडियो को यहाँ रोकें।</w:t>
      </w:r>
    </w:p>
    <w:p>
      <w:pPr/>
      <w:r>
        <w:rPr>
          <w:lang w:val="hi_IN" w:bidi="hi_IN"/>
        </w:rPr>
      </w:r>
      <w:r>
        <w:rPr>
          <w:lang w:val="hi_IN" w:bidi="hi_IN"/>
        </w:rPr>
        <w:t xml:space="preserve">अकसा अपने पिता से मिलने के लिए एक </w:t>
      </w:r>
      <w:r>
        <w:rPr>
          <w:b/>
          <w:lang w:val="hi_IN" w:bidi="hi_IN"/>
        </w:rPr>
        <w:t>गधे</w:t>
      </w:r>
      <w:r>
        <w:rPr>
          <w:lang w:val="hi_IN" w:bidi="hi_IN"/>
        </w:rPr>
        <w:t xml:space="preserve"> पर सवार हुई। गधा एक ऐसा पशु है जिस पर लोग अक्सर लंबी दूरी की यात्रा करते समय सवारी करते थे।</w:t>
      </w:r>
    </w:p>
    <w:p>
      <w:pPr/>
      <w:r>
        <w:rPr>
          <w:lang w:val="hi_IN" w:bidi="hi_IN"/>
        </w:rPr>
      </w:r>
      <w:r>
        <w:rPr>
          <w:lang w:val="hi_IN" w:bidi="hi_IN"/>
        </w:rPr>
        <w:t>यहाँ रुकें और एक गधे की तस्वीर देखें। यदि आवश्यक हो, तो गधों के बारे में अधिक जानकारी के लिए मुख्य शब्दावली देखें। इस ऑडियो को यहाँ रोकें।</w:t>
      </w:r>
    </w:p>
    <w:p>
      <w:pPr/>
      <w:r>
        <w:rPr>
          <w:lang w:val="hi_IN" w:bidi="hi_IN"/>
        </w:rPr>
      </w:r>
      <w:r>
        <w:rPr>
          <w:lang w:val="hi_IN" w:bidi="hi_IN"/>
        </w:rPr>
        <w:t>अकसा ने अपने पिता से जल के सोते माँगे। सोते ज़मीन के भीतर से निकलने वाले ताज़े जल के स्रोत होते हैं।</w:t>
      </w:r>
    </w:p>
    <w:p>
      <w:pPr/>
      <w:r>
        <w:rPr>
          <w:lang w:val="hi_IN" w:bidi="hi_IN"/>
        </w:rPr>
      </w:r>
      <w:r>
        <w:rPr>
          <w:lang w:val="hi_IN" w:bidi="hi_IN"/>
        </w:rPr>
        <w:t>यहाँ रुकें और यदि आवश्यक हो तो जल के सोते की तस्वीर फिर से देखें। एक समूह में, चर्चा करें कि आप "जल के सोते" के लिए किस शब्द या वाक्यांश का उपयोग करेंगे। इस ऑडियो को यहाँ रोकें।</w:t>
      </w:r>
    </w:p>
    <w:p>
      <w:pPr/>
      <w:r>
        <w:rPr>
          <w:lang w:val="hi_IN" w:bidi="hi_IN"/>
        </w:rPr>
      </w:r>
      <w:r>
        <w:rPr>
          <w:lang w:val="hi_IN" w:bidi="hi_IN"/>
        </w:rPr>
        <w:t>केनी लोग खजूर के नगर, या यरीहो में रहते थे। खजूर का पेड़ एक प्रकार का पेड़ है जो कनान के क्षेत्र में उगता है।</w:t>
      </w:r>
    </w:p>
    <w:p>
      <w:pPr/>
      <w:r>
        <w:rPr>
          <w:lang w:val="hi_IN" w:bidi="hi_IN"/>
        </w:rPr>
      </w:r>
      <w:r>
        <w:rPr>
          <w:lang w:val="hi_IN" w:bidi="hi_IN"/>
        </w:rPr>
        <w:t>यहाँ रुकें और समूह के रूप में खजूर के पेड़ की तस्वीर देखें। इस बात पर चर्चा कीजिए कि खजूर के पेड़ों का नगर के लिए आप कौन-सा शब्द या वाक्यांश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1:18–26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1:18–26 को सुनें और अपने मन में रखें।</w:t>
      </w:r>
    </w:p>
    <w:p>
      <w:pPr/>
      <w:r>
        <w:rPr>
          <w:lang w:val="hi_IN" w:bidi="hi_IN"/>
        </w:rPr>
      </w:r>
      <w:r>
        <w:rPr>
          <w:lang w:val="hi_IN" w:bidi="hi_IN"/>
        </w:rPr>
        <w:t>यदि सम्भव हो, तो न्यायियों 1:18–26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1:18–26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सच्ची कहानी तब हुई जब यहूदा की सेना और शिमोन की सेना ने सपत को जीत लिया था। हम सपत का सटीक स्थान नहीं जानते हैं। हालाँकि, हम अनुमान लगाते हैं कि सपत से पूर्व की ओर भूमध्य सागर के पास स्थित गाजा नगर तक यात्रा करने में यहूदा की सेना को सम्भवतः एक से तीन दिन लगे होंगे। वहाँ तट के पास की समतल भूमि पर, यहूदा की सेना ने गाजा नगर को जीत लिया। फिर यहूदा की सेना लगभग पाँच घंटे उत्तर की ओर चलकर अश्कलोन पर अधिकार करने गई। यहूदा की सेना ने अश्कलोन से लगभग सात घंटे उत्तर-पूर्व में एक तीसरे नगर, एक्रोन को जीत लिया। पलिश्ती, जो कनानियों की जातियों में से एक थे, इस क्षेत्र पर अधिकार रखते थे। पाँच बड़े पलिश्ती नगरों में गाजा, अश्कलोन, एक्रोन, अश्दोद और गत शामिल थे। इसका अर्थ है कि यहूदा की सेना ने पाँच प्रमुख पलिश्ती नगरों में से तीन पर अधिकार कर लिया। पलिश्ती इस्राएल के सबसे शक्तिशाली शत्रुओं में से एक थे। हालाँकि, यद्यपि शुरुआत में यहूदा की सेना को सफलता मिली, फिर भी कनानियों ने उस देश के अधिकांश भाग पर अपना अधिकार बनाए रखा।</w:t>
      </w:r>
    </w:p>
    <w:p>
      <w:pPr/>
      <w:r>
        <w:rPr>
          <w:lang w:val="hi_IN" w:bidi="hi_IN"/>
        </w:rPr>
      </w:r>
      <w:r>
        <w:rPr>
          <w:lang w:val="hi_IN" w:bidi="hi_IN"/>
        </w:rPr>
        <w:t>यहाँ रुकें और समूह के रूप में गाजा, अश्कलोन और एक्रोन का नक्शा देखें। इस ऑडियो को यहाँ रोकें।</w:t>
      </w:r>
    </w:p>
    <w:p>
      <w:pPr/>
      <w:r>
        <w:rPr>
          <w:lang w:val="hi_IN" w:bidi="hi_IN"/>
        </w:rPr>
      </w:r>
      <w:r>
        <w:rPr>
          <w:lang w:val="hi_IN" w:bidi="hi_IN"/>
        </w:rPr>
        <w:t>यहोवा ने यहूदा की सेना की सहायता की कि वे पहाड़ी प्रदेश पर अधिकार कर सकें। हालाँकि, यहूदा की सेना ने तराई के क्षेत्रों में उस भूमि पर अधिकार नहीं किया। कहानीकार कहता है कि यहूदा की सेना असफल हुई क्योंकि उस क्षेत्र के लोगों ने लड़ने के लिए लोहे के रथों का उपयोग किया था। रथ एक प्रकार की गाड़ी होती है जिसे घोड़े खींचते हैं ताकि युद्ध में सैनिक उस रथ पर सवार हो सकें। उस क्षेत्र के पलिश्ती लोग लोहा तैयार करने की तकनीक जानते थे। इन लोगों ने रथों के लकड़ी के पहियों को मज़बूत बनाने के लिए लोहे की मज़बूत धातु का इस्तेमाल किया। इस्राएलियों को अभी लोहे को बनाना नहीं आता था, इसलिए उनके पास लोहा नहीं था।</w:t>
      </w:r>
    </w:p>
    <w:p>
      <w:pPr/>
      <w:r>
        <w:rPr>
          <w:lang w:val="hi_IN" w:bidi="hi_IN"/>
        </w:rPr>
      </w:r>
      <w:r>
        <w:rPr>
          <w:lang w:val="hi_IN" w:bidi="hi_IN"/>
        </w:rPr>
        <w:t>यहाँ एक समूह के रूप में रुकें और पहियों पर लोहा लगे एक रथ का चित्र देखें। इस ऑडियो को यहाँ रोकें।</w:t>
      </w:r>
    </w:p>
    <w:p>
      <w:pPr/>
      <w:r>
        <w:rPr>
          <w:lang w:val="hi_IN" w:bidi="hi_IN"/>
        </w:rPr>
      </w:r>
      <w:r>
        <w:rPr>
          <w:lang w:val="hi_IN" w:bidi="hi_IN"/>
        </w:rPr>
        <w:t>यहूदा की सेना ने मूसा के समय से परमेश्वर के एक वचन को पूरा किया, जब उसने कालेब को हेब्रोन का अधिकार दिया। यद्यपि यहूदा की सेना ने पहले ही अनाक के तीन पुत्रों के वंशजों को जीत लिया था, फिर भी यहूदा ने उस देश पर पूरा अधिकार नहीं किया। केवल तब, जब यहूदा की सेना ने और भी कई युद्ध सफलतापूर्वक जीत लिए, तब वह सेना वापस हेब्रोन लौटी। अब कालेब वास्तव में उस देश पर पूरा अधिकार कर लेता है। कहानीकार बताता है कि कालेब ने अनाक के तीन “पुत्रों,” या उन तीन पुत्रों के वंशजों को वहाँ से भगा दिया। इस्राएलियों को अनाक नामक मनुष्य के वंशजों से भय था। अनाक के वंशज बहुत लंबे और बहुत शक्तिशाली थे। एक पिछली कहानी में, यहूदा की सेना ने अनाक के इन वंशजों के तीन कुलों पर विजय प्राप्त की थी। ये हेब्रोन में शेशै, अहीमन और तल्मै के कुल थे। हालाँकि, यहूदा की सेना ने अभी तक हेब्रोन पर पूरा अधिकार नहीं किया था। शेशै, अहीमन और तल्मै नामक पुरुषों से संबंधित परिवार या कुल अब भी हेब्रोन में रहते थे। इस कहानी में, कालेब इन गोत्रों को दूर कर देता है। कालेब ने हेब्रोन पर अधिकार कर लिया।</w:t>
      </w:r>
    </w:p>
    <w:p>
      <w:pPr/>
      <w:r>
        <w:rPr>
          <w:lang w:val="hi_IN" w:bidi="hi_IN"/>
        </w:rPr>
      </w:r>
      <w:r>
        <w:rPr>
          <w:lang w:val="hi_IN" w:bidi="hi_IN"/>
        </w:rPr>
        <w:t>यहाँ एक समूह के रूप में रुकें और ऐसा नक्शा देखें जिसमें हेब्रोन भी शामिल है। इस ऑडियो को यहाँ रोकें।</w:t>
      </w:r>
    </w:p>
    <w:p>
      <w:pPr/>
      <w:r>
        <w:rPr>
          <w:lang w:val="hi_IN" w:bidi="hi_IN"/>
        </w:rPr>
      </w:r>
      <w:r>
        <w:rPr>
          <w:lang w:val="hi_IN" w:bidi="hi_IN"/>
        </w:rPr>
        <w:t>यहाँ रुकें और इस प्रश्न पर समूह के रूप में चर्चा करें: उस समय की एक कहानी सुनाएँ जब परमेश्वर ने किसी से किए गए अपने एक वादे को पूरा किया। इस ऑडियो को यहाँ रोकें।</w:t>
      </w:r>
    </w:p>
    <w:p>
      <w:pPr/>
      <w:r>
        <w:rPr>
          <w:lang w:val="hi_IN" w:bidi="hi_IN"/>
        </w:rPr>
      </w:r>
      <w:r>
        <w:rPr>
          <w:lang w:val="hi_IN" w:bidi="hi_IN"/>
        </w:rPr>
        <w:t>कहानीकार बताता है कि लगभग उसी समय, जब कालेब ने हेब्रोन पर अधिकार कर लिया, तब बिन्यामीन का गोत्र यरूशलेम नगर पर अधिकार करने में असफल रहा। आपको याद होगा कि पिछली कहानी में यहूदा की सेना ने यरूशलेम में बहुत से लोगों को मार डाला और नगर को आग लगा दी। हालाँकि, यहूदा की सेना ने वहाँ रहने वाले यबूसी लोगों से उस नगर पर पूरा अधिकार नहीं किया। हम यह भी जानते हैं कि यहोवा ने पहले ही यरूशलेम को बिन्यामीन के गोत्र को सौंपा था। इसलिए, बिन्यामीन के गोत्र के लोग, या बिन्यामीनी, यरूशलेम गए। हालाँकि, बिन्यामीन की सेना ने भी यरूशलेम पर पूरा अधिकार नहीं किया। इसके बजाय, बिन्यामीन के लोग यरूशलेम में यबूसी लोगों के साथ लंबे समय तक मिलकर रहते रहे। ये दोनों जान-समूह उस समय भी साथ-साथ रहते रहे, जब कहानीकार यह कहानी इस्राएलियों को सुना रहा था।</w:t>
      </w:r>
    </w:p>
    <w:p>
      <w:pPr/>
      <w:r>
        <w:rPr>
          <w:lang w:val="hi_IN" w:bidi="hi_IN"/>
        </w:rPr>
      </w:r>
      <w:r>
        <w:rPr>
          <w:lang w:val="hi_IN" w:bidi="hi_IN"/>
        </w:rPr>
        <w:t>यहाँ एक समूह के रूप में रुकें और ऐसा नक्शा देखें जिसमें यरूशलेम शामिल है। इस ऑडियो को यहाँ रोकें।</w:t>
      </w:r>
    </w:p>
    <w:p>
      <w:pPr/>
      <w:r>
        <w:rPr>
          <w:lang w:val="hi_IN" w:bidi="hi_IN"/>
        </w:rPr>
      </w:r>
      <w:r>
        <w:rPr>
          <w:lang w:val="hi_IN" w:bidi="hi_IN"/>
        </w:rPr>
        <w:t>कहानीकार यूसुफ के "घर," अर्थात उसके परिवार या घराने, के बारे में भी बताता है। इस्राएल का यूसुफ गोत्र दो छोटे समूहों से मिलकर बना था, जिनके नाम यूसुफ के पुत्रों, एप्रैम और मनश्शे, पर रखे गए थे। इस प्रकार, यूसुफ के गोत्र में एप्रैम और मनश्शे के वंशज शामिल थे। यहोशू के समय में, यहोवा ने कनान के उत्तरी क्षेत्र को यूसुफ के गोत्र के इन दोनों समूहों को सौंप दिया था। यूसुफ की सेना ने बेतेल नगर पर आक्रमण किया। बेतेल पहाड़ी क्षेत्र में है। बेतलेहेम से उत्तर की ओर बेतेल तक चलकर पहुँचने में एक व्यक्ति को लगभग आठ घंटे लगेंगे।</w:t>
      </w:r>
    </w:p>
    <w:p>
      <w:pPr/>
      <w:r>
        <w:rPr>
          <w:lang w:val="hi_IN" w:bidi="hi_IN"/>
        </w:rPr>
      </w:r>
      <w:r>
        <w:rPr>
          <w:lang w:val="hi_IN" w:bidi="hi_IN"/>
        </w:rPr>
        <w:t>यहाँ एक समूह के रूप में रुकें और ऐसा नक्शा देखें जिसमें बेतेल शामिल है। इस ऑडियो को यहाँ रोकें।</w:t>
      </w:r>
    </w:p>
    <w:p>
      <w:pPr/>
      <w:r>
        <w:rPr>
          <w:lang w:val="hi_IN" w:bidi="hi_IN"/>
        </w:rPr>
      </w:r>
      <w:r>
        <w:rPr>
          <w:lang w:val="hi_IN" w:bidi="hi_IN"/>
        </w:rPr>
        <w:t>रुकें और समूह के रूप में निम्नलिखित प्रश्न पर चर्चा करें: अपने क्षेत्र में बड़े गोत्रों या परिवार के समूहों के बारे में बात करें। आप इन बड़े गोत्रों को छोटे गोत्रों या कुलों में कैसे विभाजित करते हैं? इस ऑडियो को यहाँ रोकें।</w:t>
      </w:r>
    </w:p>
    <w:p>
      <w:pPr/>
      <w:r>
        <w:rPr>
          <w:lang w:val="hi_IN" w:bidi="hi_IN"/>
        </w:rPr>
      </w:r>
      <w:r>
        <w:rPr>
          <w:lang w:val="hi_IN" w:bidi="hi_IN"/>
        </w:rPr>
        <w:t>यहोवा ने बेतेल को बिन्यामीन के गोत्र को दिया था, जो उस भूमि की दक्षिणी सीमा पर था जिसे यहोवा ने एप्रैम के गोत्र को सौंपा था। परन्तु बेतेल पर आक्रमण यूसुफ के गोत्रों ने किया, जिनमें एप्रैम शामिल था। यहोवा की उपस्थिति यूसुफ की सेना के साथ गई। यहोवा ने यूसुफ की सेना को बेतेल पर आक्रमण करने की स्वीकृति दी और उसका मार्गदर्शन भी किया।</w:t>
      </w:r>
    </w:p>
    <w:p>
      <w:pPr/>
      <w:r>
        <w:rPr>
          <w:lang w:val="hi_IN" w:bidi="hi_IN"/>
        </w:rPr>
      </w:r>
      <w:r>
        <w:rPr>
          <w:lang w:val="hi_IN" w:bidi="hi_IN"/>
        </w:rPr>
        <w:t>हालाँकि, बेतेल पर तुरंत आक्रमण करने के बजाय, यूसुफ की सेना के अगुवों ने पहले स्थिति जानने के लिए आगे भेदियों को भेजा। कहानीकार यह भी संक्षेप में बताता है कि लोग पहले बेतेल नगर को “लूज” नाम से पुकारते थे। यूसुफ की सेना के भेदियों ने देखा कि बेतेल में रहने वाला एक व्यक्ति नगर में से, सम्भवतः नगर की दीवारों के मुख्य फाटक से बाहर निकल रहा था। भेदियों ने उस व्यक्ति से कहा कि वह उन्हें नगर में प्रवेश करने का रास्ता दिखाए। भेद लेने वाले पहले से ही जानते थे कि नगर के फाटक को कैसे ढूँढना है। परन्तु भेदियों ने उस व्यक्ति से कहा कि वह उन्हें ऐसा गुप्त मार्ग दिखाए जिससे वे चुपके से नगर में प्रवेश कर सकें, ताकि बेतेल की सेना को यूसुफ की सेना के आक्रमण का संदेह न हो।</w:t>
      </w:r>
    </w:p>
    <w:p>
      <w:pPr/>
      <w:r>
        <w:rPr>
          <w:lang w:val="hi_IN" w:bidi="hi_IN"/>
        </w:rPr>
      </w:r>
      <w:r>
        <w:rPr>
          <w:lang w:val="hi_IN" w:bidi="hi_IN"/>
        </w:rPr>
        <w:t>यहाँ रुकें और एक चित्र देखें, जिसमें दिखाया गया है कि उस समय दीवारों और फाटक वाला कोई नगर कैसा दिखता होगा। इस ऑडियो को यहाँ रोकें।</w:t>
      </w:r>
    </w:p>
    <w:p>
      <w:pPr/>
      <w:r>
        <w:rPr>
          <w:lang w:val="hi_IN" w:bidi="hi_IN"/>
        </w:rPr>
      </w:r>
      <w:r>
        <w:rPr>
          <w:lang w:val="hi_IN" w:bidi="hi_IN"/>
        </w:rPr>
        <w:t>भेदियों ने इस व्यक्ति से वादा किया कि यदि वह उनकी मदद करता रहे, तो वे उस व्यक्ति पर दया या कृपा दिखाएँगे। उस व्यक्ति ने भेदियों को दिखाया कि नगर में कैसे प्रवेश करना है। फिर यूसुफ की सेना ने नगर के सभी लोगों को तलवारों से मार डाला। यूसुफ की सेना ने उस व्यक्ति और उसके पूरे परिवार को स्वतंत्र जाने दिया। वह व्यक्ति और उसका परिवार उस क्षेत्र में चला गया जहाँ हित्ती लोग रहते थे। हित्ती लोग, जो कनानी गोत्रों में से सबसे बड़ी जाति में से एक थे, सीरिया में रहते थे। इस क्षेत्र में वर्तमान तुर्की और उत्तरी फिलिस्तीन शामिल थे, और वह दक्षिण में ओरोंटेस नदी तक फैला हुआ था।</w:t>
      </w:r>
    </w:p>
    <w:p>
      <w:pPr/>
      <w:r>
        <w:rPr>
          <w:lang w:val="hi_IN" w:bidi="hi_IN"/>
        </w:rPr>
      </w:r>
      <w:r>
        <w:rPr>
          <w:lang w:val="hi_IN" w:bidi="hi_IN"/>
        </w:rPr>
        <w:t>यहाँ रुकें और समूह के रूप में हित्ती लोगों के क्षेत्र का नक्शा देखें। इस ऑडियो को यहाँ रोकें।</w:t>
      </w:r>
    </w:p>
    <w:p>
      <w:pPr/>
      <w:r>
        <w:rPr>
          <w:lang w:val="hi_IN" w:bidi="hi_IN"/>
        </w:rPr>
      </w:r>
      <w:r>
        <w:rPr>
          <w:lang w:val="hi_IN" w:bidi="hi_IN"/>
        </w:rPr>
        <w:t>यहाँ रुकें और यदि आवश्यक हो, तो समूह के रूप में तलवार का चित्र देखें। इस ऑडियो को यहाँ रोकें।</w:t>
      </w:r>
    </w:p>
    <w:p>
      <w:pPr/>
      <w:r>
        <w:rPr>
          <w:lang w:val="hi_IN" w:bidi="hi_IN"/>
        </w:rPr>
      </w:r>
      <w:r>
        <w:rPr>
          <w:lang w:val="hi_IN" w:bidi="hi_IN"/>
        </w:rPr>
        <w:t>बेतेल से आए उस व्यक्ति और उसके परिवार ने वहाँ एक नया नगर बसाकर उसका नाम “लूज” रखा, वही नाम जिससे लोग बेतेल को पुकारते थे। यह नया लूज नगर उसी नाम से जाना जाता रहा, यहाँ तक कि उस समय भी जब कहानीकार बाद में यह कहानी इस्राएलियों को सुना रहा था। दूसरे शब्दों में, क्योंकि यूसुफ के गोत्र ने उस व्यक्ति को जाने दिया, इसलिए लूज नगर बना रहा, बस एक अलग स्थान पर। इस प्रकार यूसुफ के गोत्र ने यहोवा की आज्ञा पूरी तरह से नहीं मानी, क्योंकि उन्होंने लूज नगर के किसी व्यक्ति को जीवित रहने दिया, यद्यपि यहोवा ने उन्हें नगर के सभी लोगों को नष्ट करने का निर्देश दिया था।</w:t>
      </w:r>
    </w:p>
    <w:p>
      <w:pPr/>
      <w:r>
        <w:rPr>
          <w:lang w:val="hi_IN" w:bidi="hi_IN"/>
        </w:rPr>
      </w:r>
      <w:r>
        <w:rPr>
          <w:lang w:val="hi_IN" w:bidi="hi_IN"/>
        </w:rPr>
        <w:t>यहाँ रुकें और समूह के रूप में चर्चा करें: उस समय के बारे में एक कहानी सुनाएँ जब लोगों के एक समूह ने परमेश्वर की आज्ञा पूरी तरह से नहीं मानी थी। उनकी अवज्ञा के कारण क्या हुआ?</w:t>
      </w:r>
      <w:r>
        <w:rPr>
          <w:lang w:val="hi_IN" w:bidi="hi_IN"/>
        </w:rPr>
      </w:r>
    </w:p>
    <w:p>
      <w:pPr>
        <w:pStyle w:val="Heading3"/>
      </w:pPr>
      <w:r>
        <w:rPr>
          <w:lang w:val="hi_IN" w:bidi="hi_IN"/>
        </w:rPr>
        <w:t>घटनाओं को समझाना</w:t>
      </w:r>
    </w:p>
    <w:p>
      <w:pPr/>
      <w:r>
        <w:rPr>
          <w:lang w:val="hi_IN" w:bidi="hi_IN"/>
        </w:rPr>
      </w:r>
      <w:r>
        <w:rPr>
          <w:lang w:val="hi_IN" w:bidi="hi_IN"/>
        </w:rPr>
        <w:t>न्यायियों 1:18–26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यहूदा की सेना तट के नगरों और पहाड़ी देश पर अधिकार कर लेती है। यहूदा की सेना तराई के क्षेत्र में लोगों को हटाने में असफल रहती है।</w:t>
      </w:r>
    </w:p>
    <w:p>
      <w:pPr/>
      <w:r>
        <w:rPr>
          <w:lang w:val="hi_IN" w:bidi="hi_IN"/>
        </w:rPr>
      </w:r>
      <w:r>
        <w:rPr>
          <w:b/>
          <w:lang w:val="hi_IN" w:bidi="hi_IN"/>
        </w:rPr>
        <w:t>दूसरे दृश्य में:</w:t>
      </w:r>
      <w:r>
        <w:rPr>
          <w:lang w:val="hi_IN" w:bidi="hi_IN"/>
        </w:rPr>
        <w:t xml:space="preserve"> यहूदा की सेना ने कालेब को हेब्रोन का अधिकार दे दिया।</w:t>
      </w:r>
    </w:p>
    <w:p>
      <w:pPr/>
      <w:r>
        <w:rPr>
          <w:lang w:val="hi_IN" w:bidi="hi_IN"/>
        </w:rPr>
      </w:r>
      <w:r>
        <w:rPr>
          <w:b/>
          <w:lang w:val="hi_IN" w:bidi="hi_IN"/>
        </w:rPr>
        <w:t>तीसरे दृश्य में:</w:t>
      </w:r>
      <w:r>
        <w:rPr>
          <w:lang w:val="hi_IN" w:bidi="hi_IN"/>
        </w:rPr>
        <w:t xml:space="preserve"> बिन्यामीन के लोग यरूशलेम की ओर जाते हैं, परन्तु वे यबूसियों को हटाने में असफल रहते हैं।</w:t>
      </w:r>
    </w:p>
    <w:p>
      <w:pPr/>
      <w:r>
        <w:rPr>
          <w:lang w:val="hi_IN" w:bidi="hi_IN"/>
        </w:rPr>
      </w:r>
      <w:r>
        <w:rPr>
          <w:b/>
          <w:lang w:val="hi_IN" w:bidi="hi_IN"/>
        </w:rPr>
        <w:t>चौथे दृश्य में:</w:t>
      </w:r>
      <w:r>
        <w:rPr>
          <w:lang w:val="hi_IN" w:bidi="hi_IN"/>
        </w:rPr>
        <w:t xml:space="preserve"> यूसुफ के गोत्र बेतेल पर आक्रमण करते हैं। आक्रमण करने से पहले, यूसुफ के गोत्र बेतेल का निरीक्षण करने के लिए भेदियों को भेजते हैं। जब एक व्यक्ति नगर से निकल रहा था, तब भेदियों ने उसके साथ एक समझौता किया। फिर यूसुफ की सेना बेतेल पर आक्रमण करती है और सभी लोगों को मार डालती है। यूसुफ की सेना उस व्यक्ति और उसके परिवार को छोड़ती है जिसने भेदियों की मदद की थी।</w:t>
      </w:r>
    </w:p>
    <w:p>
      <w:pPr/>
      <w:r>
        <w:rPr>
          <w:lang w:val="hi_IN" w:bidi="hi_IN"/>
        </w:rPr>
      </w:r>
      <w:r>
        <w:rPr>
          <w:b/>
          <w:lang w:val="hi_IN" w:bidi="hi_IN"/>
        </w:rPr>
        <w:t>पाँचवें दृश्य में:</w:t>
      </w:r>
      <w:r>
        <w:rPr>
          <w:lang w:val="hi_IN" w:bidi="hi_IN"/>
        </w:rPr>
        <w:t xml:space="preserve"> बेतेल का एक व्यक्ति अपने परिवार को ले जाता है और हित्ती क्षेत्र में "लूज" नगर को बनाता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की सेना</w:t>
      </w:r>
    </w:p>
    <w:p>
      <w:pPr>
        <w:pStyle w:val="ListBullet"/>
        <w:spacing w:line="240" w:lineRule="auto"/>
        <w:ind w:left="720"/>
      </w:pPr>
      <w:r>
        <w:rPr>
          <w:lang w:val="hi_IN" w:bidi="hi_IN"/>
        </w:rPr>
      </w:r>
      <w:r>
        <w:rPr>
          <w:lang w:val="hi_IN" w:bidi="hi_IN"/>
        </w:rPr>
        <w:t>पलिश्ती शत्रु</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कालेब</w:t>
      </w:r>
    </w:p>
    <w:p>
      <w:pPr>
        <w:pStyle w:val="ListBullet"/>
        <w:spacing w:line="240" w:lineRule="auto"/>
        <w:ind w:left="720"/>
      </w:pPr>
      <w:r>
        <w:rPr>
          <w:lang w:val="hi_IN" w:bidi="hi_IN"/>
        </w:rPr>
      </w:r>
      <w:r>
        <w:rPr>
          <w:lang w:val="hi_IN" w:bidi="hi_IN"/>
        </w:rPr>
        <w:t>अनाक के वंशज</w:t>
      </w:r>
    </w:p>
    <w:p>
      <w:pPr>
        <w:pStyle w:val="ListBullet"/>
        <w:spacing w:line="240" w:lineRule="auto"/>
        <w:ind w:left="720"/>
      </w:pPr>
      <w:r>
        <w:rPr>
          <w:lang w:val="hi_IN" w:bidi="hi_IN"/>
        </w:rPr>
      </w:r>
      <w:r>
        <w:rPr>
          <w:lang w:val="hi_IN" w:bidi="hi_IN"/>
        </w:rPr>
        <w:t>बिन्यामीनी</w:t>
      </w:r>
    </w:p>
    <w:p>
      <w:pPr>
        <w:pStyle w:val="ListBullet"/>
        <w:spacing w:line="240" w:lineRule="auto"/>
        <w:ind w:left="720"/>
      </w:pPr>
      <w:r>
        <w:rPr>
          <w:lang w:val="hi_IN" w:bidi="hi_IN"/>
        </w:rPr>
      </w:r>
      <w:r>
        <w:rPr>
          <w:lang w:val="hi_IN" w:bidi="hi_IN"/>
        </w:rPr>
        <w:t>यरूशलेम में यबूसी लोग</w:t>
      </w:r>
    </w:p>
    <w:p>
      <w:pPr>
        <w:pStyle w:val="ListBullet"/>
        <w:spacing w:line="240" w:lineRule="auto"/>
        <w:ind w:left="720"/>
      </w:pPr>
      <w:r>
        <w:rPr>
          <w:lang w:val="hi_IN" w:bidi="hi_IN"/>
        </w:rPr>
      </w:r>
      <w:r>
        <w:rPr>
          <w:lang w:val="hi_IN" w:bidi="hi_IN"/>
        </w:rPr>
        <w:t>यूसुफ के गोत्र</w:t>
      </w:r>
    </w:p>
    <w:p>
      <w:pPr>
        <w:pStyle w:val="ListBullet"/>
        <w:spacing w:line="240" w:lineRule="auto"/>
        <w:ind w:left="720"/>
      </w:pPr>
      <w:r>
        <w:rPr>
          <w:lang w:val="hi_IN" w:bidi="hi_IN"/>
        </w:rPr>
      </w:r>
      <w:r>
        <w:rPr>
          <w:lang w:val="hi_IN" w:bidi="hi_IN"/>
        </w:rPr>
        <w:t>यूसुफ की सेना के वे भेदिए जिन्होंने बेतेल की जासूसी की</w:t>
      </w:r>
    </w:p>
    <w:p>
      <w:pPr>
        <w:pStyle w:val="ListBullet"/>
        <w:spacing w:line="240" w:lineRule="auto"/>
        <w:ind w:left="720"/>
      </w:pPr>
      <w:r>
        <w:rPr>
          <w:lang w:val="hi_IN" w:bidi="hi_IN"/>
        </w:rPr>
      </w:r>
      <w:r>
        <w:rPr>
          <w:lang w:val="hi_IN" w:bidi="hi_IN"/>
        </w:rPr>
        <w:t>वह व्यक्ति बेतेल का था, जिसे पहले लूज भी कहा जाता था</w:t>
      </w:r>
    </w:p>
    <w:p>
      <w:pPr>
        <w:pStyle w:val="ListBullet"/>
        <w:spacing w:line="240" w:lineRule="auto"/>
        <w:ind w:left="720"/>
      </w:pPr>
      <w:r>
        <w:rPr>
          <w:lang w:val="hi_IN" w:bidi="hi_IN"/>
        </w:rPr>
      </w:r>
      <w:r>
        <w:rPr>
          <w:lang w:val="hi_IN" w:bidi="hi_IN"/>
        </w:rPr>
        <w:t>बेतेल के लोग</w:t>
      </w:r>
    </w:p>
    <w:p>
      <w:pPr>
        <w:pStyle w:val="ListBullet"/>
        <w:spacing w:line="240" w:lineRule="auto"/>
        <w:ind w:left="720"/>
      </w:pPr>
      <w:r>
        <w:rPr>
          <w:lang w:val="hi_IN" w:bidi="hi_IN"/>
        </w:rPr>
      </w:r>
      <w:r>
        <w:rPr>
          <w:lang w:val="hi_IN" w:bidi="hi_IN"/>
        </w:rPr>
        <w:t>और हित्ती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कहानीकार पहले दृश्य की शुरुआत एक ऐसे शब्द से करता है जो सुनने वाले को यह समझने में मदद करता है कि इस कहानी की घटनाएँ पिछली कहानी की घटनाओं के तुरंत बाद हुई हैं। कहानीकार कहता है कि यहूदा, जिसका अर्थ है यहूदा की सेना, ने तीन नगरों पर अधिकार कर लिया। कहानीकार उन नगरों को उसी क्रम में सूचीबद्ध करता है जिस क्रम में यहूदा ने आक्रमण किया। पहले गाजा, फिर अश्कलोन, और अंत में एक्रोन। यहूदा की सेना ने प्रत्येक नगर पर अधिकार कर लिया, जिसमें उनकी सीमाओं तक की पूरी भूमि, या प्रत्येक नगर के आसपास के क्षेत्र शामिल थे।</w:t>
      </w:r>
    </w:p>
    <w:p>
      <w:pPr/>
      <w:r>
        <w:rPr>
          <w:lang w:val="hi_IN" w:bidi="hi_IN"/>
        </w:rPr>
      </w:r>
      <w:r>
        <w:rPr>
          <w:lang w:val="hi_IN" w:bidi="hi_IN"/>
        </w:rPr>
        <w:t>यहोवा यहूदा की सेना के "साथ" था। यहाँ, कहानीकार का यह अर्थ नहीं है कि यहोवा शारीरिक रूप से यहूदा की सेना के साथ युद्ध में गया। कहानीकार का अर्थ है कि यहोवा ने यहूदा की सेना को पहाड़ी क्षेत्र पर अधिकार करने के लिए मंजूरी दी और उनका निर्देशन किया। इस कारण यहूदा की सेना को उस पहाड़ी प्रदेश में रहने वाले लोगों से उस भूमि पर अधिकार करने की क्षमता मिल गई।</w:t>
      </w:r>
    </w:p>
    <w:p>
      <w:pPr/>
      <w:r>
        <w:rPr>
          <w:lang w:val="hi_IN" w:bidi="hi_IN"/>
        </w:rPr>
      </w:r>
      <w:r>
        <w:rPr>
          <w:lang w:val="hi_IN" w:bidi="hi_IN"/>
        </w:rPr>
        <w:t>यहाँ रुकें और इस प्रश्न पर समूह में चर्चा करें: उस समय की एक कहानी सुनाएँ जब परमेश्वर ने किसी की सहायता की, यद्यपि वे उस व्यक्ति के साथ शारीरिक रूप से नहीं थे। कहानीकार द्वारा परमेश्वर के बारे में उपयोग किए गए शब्दों पर ध्यान दें। इस ऑडियो को यहाँ रोकें।</w:t>
      </w:r>
    </w:p>
    <w:p>
      <w:pPr/>
      <w:r>
        <w:rPr>
          <w:lang w:val="hi_IN" w:bidi="hi_IN"/>
        </w:rPr>
      </w:r>
      <w:r>
        <w:rPr>
          <w:lang w:val="hi_IN" w:bidi="hi_IN"/>
        </w:rPr>
        <w:t>यहूदा की सेना घाटी क्षेत्रों में रहने वाले लोगों को निकाल बाहर करने में सफल नहीं हो सकी। घाटी क्षेत्रों के शत्रु सैनिक लोहे के पहियों वाले रथों का उपयोग करते थे।</w:t>
      </w:r>
    </w:p>
    <w:p>
      <w:pPr/>
      <w:r>
        <w:rPr>
          <w:lang w:val="hi_IN" w:bidi="hi_IN"/>
        </w:rPr>
      </w:r>
      <w:r>
        <w:rPr>
          <w:lang w:val="hi_IN" w:bidi="hi_IN"/>
        </w:rPr>
        <w:t>दूसरे दृश्य में, यहूदा की सेना कालेब को हेब्रोन नगर दे देती है। कहानीकार हमें याद दिलाता है कि अतीत में, मूसा ने वादा किया था कि कालेब का हेब्रोन पर अधिकार होगा। यहूदा की सेना द्वारा कालेब को वह भूमि देने का वचन देने के बाद, कालेब ने हेब्रोन में रहने वाले लोगों को निकाल बाहर किया। कालेब ने अनाक के तीन पुत्रों को खदेड़ दिया, या उन्हें निकाल बाहर किया। दूसरे शब्दों में, कालेब ने अनाक के पुत्रों के कुलों के वंशजों को उस क्षेत्र को छोड़ने के लिए मजबूर कर दिया।</w:t>
      </w:r>
    </w:p>
    <w:p>
      <w:pPr/>
      <w:r>
        <w:rPr>
          <w:lang w:val="hi_IN" w:bidi="hi_IN"/>
        </w:rPr>
      </w:r>
      <w:r>
        <w:rPr>
          <w:lang w:val="hi_IN" w:bidi="hi_IN"/>
        </w:rPr>
        <w:t>यहाँ रुकें और समूह में चर्चा करें: आप कैसे वर्णन करेंगे कि कालेब अनाक के पुत्रों के वंशजों को उस क्षेत्र को छोड़ने के लिए कैसे मजबूर करता है? इस ऑडियो को यहाँ रोकें।</w:t>
      </w:r>
    </w:p>
    <w:p>
      <w:pPr/>
      <w:r>
        <w:rPr>
          <w:lang w:val="hi_IN" w:bidi="hi_IN"/>
        </w:rPr>
      </w:r>
      <w:r>
        <w:rPr>
          <w:lang w:val="hi_IN" w:bidi="hi_IN"/>
        </w:rPr>
        <w:t>तीसरा दृश्य संभवतः उसी समय के आसपास या उसके थोड़े ही बाद घटित होता है जब कालेब हेब्रोन पर अधिकार करता है। उस दृश्य में, बिन्यामीन के लोग यरूशलेम की ओर जाते हैं, परन्तु वे वहाँ रहने वाले यबूसी लोगों को हटाने में असफल रहते हैं। इसलिए, बिन्यामीन के लोग और यबूसी दोनों यरूशलेम में रहते हैं। कहानीकार कहता है कि यह “आज तक” हुआ, जिसका अर्थ है कि जब कहानीकार ने यह कहानी मूल इस्राएली श्रोताओं को सुनाई, तब भी वे यरूशलेम में साथ-साथ रहते थे।</w:t>
      </w:r>
    </w:p>
    <w:p>
      <w:pPr/>
      <w:r>
        <w:rPr>
          <w:lang w:val="hi_IN" w:bidi="hi_IN"/>
        </w:rPr>
      </w:r>
      <w:r>
        <w:rPr>
          <w:lang w:val="hi_IN" w:bidi="hi_IN"/>
        </w:rPr>
        <w:t>यहाँ रुकें और इस प्रश्न पर समूह में चर्चा करें: बहुत पहले हुई किसी ऐसी घटना की कहानी सुनाएँ जिसका परिणाम अब तक बना हुआ है। कहानीकार किन शब्दों का इस्तेमाल करके यह दिखाता है कि परिणाम अभी भी हो रहा है? इस ऑडियो को यहाँ रोकें।</w:t>
      </w:r>
    </w:p>
    <w:p>
      <w:pPr/>
      <w:r>
        <w:rPr>
          <w:lang w:val="hi_IN" w:bidi="hi_IN"/>
        </w:rPr>
      </w:r>
      <w:r>
        <w:rPr>
          <w:lang w:val="hi_IN" w:bidi="hi_IN"/>
        </w:rPr>
        <w:t>चौथे दृश्य में, कहानीकार "यूसुफ के घराने" के बारे में बात करता है। "घराने" का अर्थ यूसुफ के गोत्र या वंशजों के सभी लोगों से है।</w:t>
      </w:r>
    </w:p>
    <w:p>
      <w:pPr/>
      <w:r>
        <w:rPr>
          <w:lang w:val="hi_IN" w:bidi="hi_IN"/>
        </w:rPr>
      </w:r>
      <w:r>
        <w:rPr>
          <w:lang w:val="hi_IN" w:bidi="hi_IN"/>
        </w:rPr>
        <w:t>यहाँ रुकें और समूह में इस प्रश्न पर चर्चा करें: आप यूसुफ के घराने या गोत्र का वर्णन कैसे कर सकते हैं? याद रखें कि यूसुफ के गोत्र में एप्रैम और मनश्शे के दो छोटे गोत्र शामिल हैं। इस ऑडियो को यहाँ रोकें।</w:t>
      </w:r>
    </w:p>
    <w:p>
      <w:pPr/>
      <w:r>
        <w:rPr>
          <w:lang w:val="hi_IN" w:bidi="hi_IN"/>
        </w:rPr>
      </w:r>
      <w:r>
        <w:rPr>
          <w:lang w:val="hi_IN" w:bidi="hi_IN"/>
        </w:rPr>
        <w:t>यूसुफ की सेना ने पहले कुछ भेदियों को बेतेल नगर की जाँच करने के लिए भेजा, जिसे पहले “लूज” कहा जाता था। यूसुफ की सेना के इन भेदियों ने एक व्यक्ति को बेतेल से निकलते हुए देखा। फिर भेदियों ने इस व्यक्ति से बात की। कहानीकार इसे सीधे नहीं कहता, परन्तु सम्भवतः भेदिए उस व्यक्ति के पास नगर के ठीक सामने जाकर नहीं पहुँचे थे। संभवतः भेदिए तब तक प्रतीक्षा करते रहे जब तक वह व्यक्ति ऐसे स्थान पर नहीं चला गया जहाँ कोई और उन्हें उससे बात करते हुए न देख सके।</w:t>
      </w:r>
    </w:p>
    <w:p>
      <w:pPr/>
      <w:r>
        <w:rPr>
          <w:lang w:val="hi_IN" w:bidi="hi_IN"/>
        </w:rPr>
      </w:r>
      <w:r>
        <w:rPr>
          <w:lang w:val="hi_IN" w:bidi="hi_IN"/>
        </w:rPr>
        <w:t>फिर भेदियों ने उस व्यक्ति के साथ एक समझौता किया। भेदियों द्वारा इस्तेमाल किए गए शब्दों से यह प्रकट होता है कि वे उस व्यक्ति को अपनी सहायता करने के लिए मनाना चाहते थे। यदि उस व्यक्ति ने भेदियों को नगर में चुपके से प्रवेश करने का मार्ग दिखाया, तो भेदियों ने उस पर दया दिखाने का वचन दिया। उस व्यक्ति ने सचमुच भेदियों को चुपके से भीतर प्रवेश करने का तरीका दिखा दिया। एक बार फिर, कहानीकार स्पष्ट तौर पर यह नहीं कहता कि सम्भवतः भेदियों ने पहले लौटकर यह बताया कि यूसुफ की शेष सेना के साथ क्या हुआ। फिर यूसुफ की सेना चुपके से नगर में प्रवेश करेगी ताकि वहाँ के लोगों पर तलवारों से आक्रमण कर उन्हें मार डाला जा सके। यूसुफ की सेना ने उस व्यक्ति के प्रति अपना वचन निभाया जिसने भेदियों की सहायता की थी। यूसुफ की सेना ने उस व्यक्ति और उसके परिवार को बिना किसी नुकसान के जाने दिया।</w:t>
      </w:r>
    </w:p>
    <w:p>
      <w:pPr/>
      <w:r>
        <w:rPr>
          <w:lang w:val="hi_IN" w:bidi="hi_IN"/>
        </w:rPr>
      </w:r>
      <w:r>
        <w:rPr>
          <w:lang w:val="hi_IN" w:bidi="hi_IN"/>
        </w:rPr>
        <w:t>यहाँ रुकें और समूह में इस प्रश्न पर चर्चा करें: उस समय की एक कहानी सुनाएँ जब किसी ने किसी और को कुछ करने के लिए मनाया। पहले व्यक्ति ने ऐसा क्या कहा, जिससे दूसरा व्यक्ति मान गया? इस ऑडियो को यहाँ रोकें।</w:t>
      </w:r>
    </w:p>
    <w:p>
      <w:pPr/>
      <w:r>
        <w:rPr>
          <w:lang w:val="hi_IN" w:bidi="hi_IN"/>
        </w:rPr>
      </w:r>
      <w:r>
        <w:rPr>
          <w:lang w:val="hi_IN" w:bidi="hi_IN"/>
        </w:rPr>
        <w:t>पाँचवें दृश्य में, बेतेल का वह व्यक्ति हित्ती क्षेत्र में चला गया और लूज नगर को फिर से बनाया। कहानीकार कहता है कि लोग उस नगर को “आज तक” लूज नाम से पुकारते हैं, जिसका अर्थ है कि उस समय जब कहानीकार ने मूल इस्राएली श्रोताओं को यह कहानी सुनाई थी, तब उसे इसी नाम से जाना जाता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1:18–26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की सेना</w:t>
      </w:r>
    </w:p>
    <w:p>
      <w:pPr>
        <w:pStyle w:val="ListBullet"/>
        <w:spacing w:line="240" w:lineRule="auto"/>
        <w:ind w:left="720"/>
      </w:pPr>
      <w:r>
        <w:rPr>
          <w:lang w:val="hi_IN" w:bidi="hi_IN"/>
        </w:rPr>
      </w:r>
      <w:r>
        <w:rPr>
          <w:lang w:val="hi_IN" w:bidi="hi_IN"/>
        </w:rPr>
        <w:t>पलिश्ती शत्रु</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कालेब</w:t>
      </w:r>
    </w:p>
    <w:p>
      <w:pPr>
        <w:pStyle w:val="ListBullet"/>
        <w:spacing w:line="240" w:lineRule="auto"/>
        <w:ind w:left="720"/>
      </w:pPr>
      <w:r>
        <w:rPr>
          <w:lang w:val="hi_IN" w:bidi="hi_IN"/>
        </w:rPr>
      </w:r>
      <w:r>
        <w:rPr>
          <w:lang w:val="hi_IN" w:bidi="hi_IN"/>
        </w:rPr>
        <w:t>अनाक के वंशज</w:t>
      </w:r>
    </w:p>
    <w:p>
      <w:pPr>
        <w:pStyle w:val="ListBullet"/>
        <w:spacing w:line="240" w:lineRule="auto"/>
        <w:ind w:left="720"/>
      </w:pPr>
      <w:r>
        <w:rPr>
          <w:lang w:val="hi_IN" w:bidi="hi_IN"/>
        </w:rPr>
      </w:r>
      <w:r>
        <w:rPr>
          <w:lang w:val="hi_IN" w:bidi="hi_IN"/>
        </w:rPr>
        <w:t>बिन्यामीनी</w:t>
      </w:r>
    </w:p>
    <w:p>
      <w:pPr>
        <w:pStyle w:val="ListBullet"/>
        <w:spacing w:line="240" w:lineRule="auto"/>
        <w:ind w:left="720"/>
      </w:pPr>
      <w:r>
        <w:rPr>
          <w:lang w:val="hi_IN" w:bidi="hi_IN"/>
        </w:rPr>
      </w:r>
      <w:r>
        <w:rPr>
          <w:lang w:val="hi_IN" w:bidi="hi_IN"/>
        </w:rPr>
        <w:t>यरूशलेम में यबूसी लोग</w:t>
      </w:r>
    </w:p>
    <w:p>
      <w:pPr>
        <w:pStyle w:val="ListBullet"/>
        <w:spacing w:line="240" w:lineRule="auto"/>
        <w:ind w:left="720"/>
      </w:pPr>
      <w:r>
        <w:rPr>
          <w:lang w:val="hi_IN" w:bidi="hi_IN"/>
        </w:rPr>
      </w:r>
      <w:r>
        <w:rPr>
          <w:lang w:val="hi_IN" w:bidi="hi_IN"/>
        </w:rPr>
        <w:t>यूसुफ के गोत्र</w:t>
      </w:r>
    </w:p>
    <w:p>
      <w:pPr>
        <w:pStyle w:val="ListBullet"/>
        <w:spacing w:line="240" w:lineRule="auto"/>
        <w:ind w:left="720"/>
      </w:pPr>
      <w:r>
        <w:rPr>
          <w:lang w:val="hi_IN" w:bidi="hi_IN"/>
        </w:rPr>
      </w:r>
      <w:r>
        <w:rPr>
          <w:lang w:val="hi_IN" w:bidi="hi_IN"/>
        </w:rPr>
        <w:t>यूसुफ की सेना के वे भेदिए जिन्होंने बेतेल की जासूसी की</w:t>
      </w:r>
    </w:p>
    <w:p>
      <w:pPr>
        <w:pStyle w:val="ListBullet"/>
        <w:spacing w:line="240" w:lineRule="auto"/>
        <w:ind w:left="720"/>
      </w:pPr>
      <w:r>
        <w:rPr>
          <w:lang w:val="hi_IN" w:bidi="hi_IN"/>
        </w:rPr>
      </w:r>
      <w:r>
        <w:rPr>
          <w:lang w:val="hi_IN" w:bidi="hi_IN"/>
        </w:rPr>
        <w:t>वह व्यक्ति जो बेतेल से था, जिसे पहले लूज कहा जाता था</w:t>
      </w:r>
    </w:p>
    <w:p>
      <w:pPr>
        <w:pStyle w:val="ListBullet"/>
        <w:spacing w:line="240" w:lineRule="auto"/>
        <w:ind w:left="720"/>
      </w:pPr>
      <w:r>
        <w:rPr>
          <w:lang w:val="hi_IN" w:bidi="hi_IN"/>
        </w:rPr>
      </w:r>
      <w:r>
        <w:rPr>
          <w:lang w:val="hi_IN" w:bidi="hi_IN"/>
        </w:rPr>
        <w:t>बेतेल के लोग</w:t>
      </w:r>
    </w:p>
    <w:p>
      <w:pPr>
        <w:pStyle w:val="ListBullet"/>
        <w:spacing w:line="240" w:lineRule="auto"/>
        <w:ind w:left="720"/>
      </w:pPr>
      <w:r>
        <w:rPr>
          <w:lang w:val="hi_IN" w:bidi="hi_IN"/>
        </w:rPr>
      </w:r>
      <w:r>
        <w:rPr>
          <w:lang w:val="hi_IN" w:bidi="hi_IN"/>
        </w:rPr>
        <w:t>और हित्ती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यहूदा की सेना ने गाजा, अश्कलोन और एक्रोन नगरों को उनके क्षेत्रों की सीमाओं तक जीत लिया। यहोवा यहूदा की सेना के साथ था, इसलिए सेना ने पहाड़ी क्षेत्र पर भी अधिकार कर लिया। हालाँकि, यहूदा की सेना तराई में रहने वाले लोगों को बाहर निकालने में असफल रही क्योंकि इन लोगों के पास लोहे के रथ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फिर यहूदा की सेना ने कालेब को हेब्रोन दे दिया, जैसा कि मूसा ने पहले इस्राएलियों से करने को कहा था। कालेब ने हेब्रोन में रहने वाले अनाक के वंशजों को बाहर निकाला।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कालेब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बिन्यामीनियों ने यबूसियों को बाहर नहीं निकाला, इसलिए दोनों समूह यरूशलेम में लंबे समय तक साथ रहते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यूसुफ के गोत्र ने बेतेल पर आक्रमण किया। यहोवा की उपस्थिति यूसुफ के गोत्र के साथ गई। यूसुफ के गोत्र ने बेतेल, जिसे पहले लूज कहा जाता था, उसकी स्थिति की जाँच करने के लिए सेना के आगे भेदियों को भेजा। भेदियों ने बेतेल के एक व्यक्ति के साथ एक समझौता किया। भेदियों ने उस व्यक्ति से कहा कि वह पहरेदारों को नगर में चुपके से प्रवेश करने का तरीका दिखाए। इसके बदले में, भेदियों ने उस व्यक्ति को न मारकर उस पर दया दिखाने का वादा किया। उस व्यक्ति और भेदियों दोनों ने अपना-अपना वादा निभाया। यूसुफ के गोत्र ने उस मार्ग से चुपके से नगर में प्रवेश किया जो उस व्यक्ति ने भेदियों को दिखाया था, और उन्होंने उस व्यक्ति और उसके परिवार को छोड़कर नगर के सभी लोगों को मार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यूसुफ के गोत्र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यूसुफ की सेना के भेदियों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बेतेल के उस व्यक्ति और उसके परिवार ने हित्ती लोगों के क्षेत्र में जाकर लूज नाम का एक नगर बसाया। वह नगर लंबे समय तक बना रहा, यहाँ तक कि तब भी जब कहानीकार ने बाद में यह कहानी इस्राएलियों को दोबारा सुनाई।</w:t>
      </w:r>
      <w:r>
        <w:rPr>
          <w:lang w:val="hi_IN" w:bidi="hi_IN"/>
        </w:rPr>
      </w:r>
    </w:p>
    <w:p>
      <w:pPr>
        <w:pStyle w:val="Heading3"/>
      </w:pPr>
      <w:r>
        <w:rPr>
          <w:lang w:val="hi_IN" w:bidi="hi_IN"/>
        </w:rPr>
        <w:t>आवश्यक जानकारी</w:t>
      </w:r>
    </w:p>
    <w:p>
      <w:pPr/>
      <w:r>
        <w:rPr>
          <w:lang w:val="hi_IN" w:bidi="hi_IN"/>
        </w:rPr>
      </w:r>
      <w:r>
        <w:rPr>
          <w:lang w:val="hi_IN" w:bidi="hi_IN"/>
        </w:rPr>
        <w:t>न्यायियों 1:18–26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 कहानी में परमेश्वर के व्यक्तिगत नाम </w:t>
      </w:r>
      <w:r>
        <w:rPr>
          <w:b/>
          <w:lang w:val="hi_IN" w:bidi="hi_IN"/>
        </w:rPr>
        <w:t>यहोवा</w:t>
      </w:r>
      <w:r>
        <w:rPr>
          <w:lang w:val="hi_IN" w:bidi="hi_IN"/>
        </w:rPr>
        <w:t xml:space="preserve"> का उपयोग किया गया है। यहोवा के लिए उसी शब्द का उपयोग करें जिसका उपयोग आपने पिछले भागों में किया था। यहोवा के बारे में अधिक जानकारी के लिए, मुख्य शब्दावली देखें। इस पूरे भाग में एक ही शब्द या वाक्यांश का प्रयोग करें।</w:t>
      </w:r>
    </w:p>
    <w:p>
      <w:pPr/>
      <w:r>
        <w:rPr>
          <w:lang w:val="hi_IN" w:bidi="hi_IN"/>
        </w:rPr>
      </w:r>
      <w:r>
        <w:rPr>
          <w:lang w:val="hi_IN" w:bidi="hi_IN"/>
        </w:rPr>
        <w:t xml:space="preserve">यहूदा का गोत्र उन लोगों को पूरी तरह पराजित नहीं कर सका, क्योंकि उन लोगों के </w:t>
      </w:r>
      <w:r>
        <w:rPr>
          <w:b/>
          <w:lang w:val="hi_IN" w:bidi="hi_IN"/>
        </w:rPr>
        <w:t>रथ</w:t>
      </w:r>
      <w:r>
        <w:rPr>
          <w:lang w:val="hi_IN" w:bidi="hi_IN"/>
        </w:rPr>
        <w:t xml:space="preserve"> लोहे से मजबूत बनाए गए थे।</w:t>
      </w:r>
    </w:p>
    <w:p>
      <w:pPr/>
      <w:r>
        <w:rPr>
          <w:lang w:val="hi_IN" w:bidi="hi_IN"/>
        </w:rPr>
      </w:r>
      <w:r>
        <w:rPr>
          <w:lang w:val="hi_IN" w:bidi="hi_IN"/>
        </w:rPr>
        <w:t>यहाँ रुकें और यदि आवश्यक हो, तो रथ की तस्वीर फिर से देखें। चर्चा करें कि आप रथ के लिए किस शब्द या वाक्यांश का उपयोग करेंगे। इस ऑडियो को यहाँ रोकें।</w:t>
      </w:r>
    </w:p>
    <w:p>
      <w:pPr/>
      <w:r>
        <w:rPr>
          <w:lang w:val="hi_IN" w:bidi="hi_IN"/>
        </w:rPr>
      </w:r>
      <w:r>
        <w:rPr>
          <w:lang w:val="hi_IN" w:bidi="hi_IN"/>
        </w:rPr>
        <w:t xml:space="preserve">यूसुफ के गोत्रों के पुरुषों ने बेतेल नगर में </w:t>
      </w:r>
      <w:r>
        <w:rPr>
          <w:b/>
          <w:lang w:val="hi_IN" w:bidi="hi_IN"/>
        </w:rPr>
        <w:t>भेदियों</w:t>
      </w:r>
      <w:r>
        <w:rPr>
          <w:lang w:val="hi_IN" w:bidi="hi_IN"/>
        </w:rPr>
        <w:t xml:space="preserve"> को भेजा। ये लोग नगर के बारे में जानकारी प्राप्त करने गए, ताकि वे उस पर प्रभावी ढंग से आक्रमण करके उसे जीत सकें।</w:t>
      </w:r>
    </w:p>
    <w:p>
      <w:pPr/>
      <w:r>
        <w:rPr>
          <w:lang w:val="hi_IN" w:bidi="hi_IN"/>
        </w:rPr>
      </w:r>
      <w:r>
        <w:rPr>
          <w:lang w:val="hi_IN" w:bidi="hi_IN"/>
        </w:rPr>
        <w:t>यहाँ रुकें और समूह में चर्चा करें कि आप भेदियों के लिए किस शब्द का उपयोग करेंगे। उसी शब्द का उपयोग करें जिसका उपयोग आपने बाइबल की अन्य पुस्तकों में किया है। इस ऑडियो को यहाँ रोकें।</w:t>
      </w:r>
    </w:p>
    <w:p>
      <w:pPr/>
      <w:r>
        <w:rPr>
          <w:lang w:val="hi_IN" w:bidi="hi_IN"/>
        </w:rPr>
      </w:r>
      <w:r>
        <w:rPr>
          <w:lang w:val="hi_IN" w:bidi="hi_IN"/>
        </w:rPr>
        <w:t xml:space="preserve">बेतेल एक </w:t>
      </w:r>
      <w:r>
        <w:rPr>
          <w:b/>
          <w:lang w:val="hi_IN" w:bidi="hi_IN"/>
        </w:rPr>
        <w:t>नगर</w:t>
      </w:r>
      <w:r>
        <w:rPr>
          <w:lang w:val="hi_IN" w:bidi="hi_IN"/>
        </w:rPr>
        <w:t xml:space="preserve"> था। उन दिनों, एक नगर एक बड़ी बस्ती होती थी, जिसके चारों ओर आमतौर पर दीवार होती थी और उस दीवार में एक फाटक होता था।</w:t>
      </w:r>
    </w:p>
    <w:p>
      <w:pPr/>
      <w:r>
        <w:rPr>
          <w:lang w:val="hi_IN" w:bidi="hi_IN"/>
        </w:rPr>
      </w:r>
      <w:r>
        <w:rPr>
          <w:lang w:val="hi_IN" w:bidi="hi_IN"/>
        </w:rPr>
        <w:t>यहाँ रुकें और समूह में चर्चा करें कि आप नगर के लिए किस शब्द का उपयोग करेंगे। उसी शब्द का उपयोग करें जिसका उपयोग आपने बाइबल की अन्य पुस्तकों में किया है। इस ऑडियो को यहाँ रोकें।</w:t>
      </w:r>
    </w:p>
    <w:p>
      <w:pPr/>
      <w:r>
        <w:rPr>
          <w:lang w:val="hi_IN" w:bidi="hi_IN"/>
        </w:rPr>
      </w:r>
      <w:r>
        <w:rPr>
          <w:lang w:val="hi_IN" w:bidi="hi_IN"/>
        </w:rPr>
        <w:t xml:space="preserve">इस कहानी में, </w:t>
      </w:r>
      <w:r>
        <w:rPr>
          <w:b/>
          <w:lang w:val="hi_IN" w:bidi="hi_IN"/>
        </w:rPr>
        <w:t>यूसुफ के घराने</w:t>
      </w:r>
      <w:r>
        <w:rPr>
          <w:lang w:val="hi_IN" w:bidi="hi_IN"/>
        </w:rPr>
        <w:t xml:space="preserve"> ने बेतेल पर आक्रमण किया। यहाँ घर या घराना से तात्पर्य यूसुफ के उन वंशजों से है, जो मिलकर यूसुफ के गोत्रों का निर्माण करते थे। इसमें दो छोटे गोत्र, एप्रैम और मनश्शे शामिल थे, जो यूसुफ के गोत्र के अधीन थे।</w:t>
      </w:r>
    </w:p>
    <w:p>
      <w:pPr/>
      <w:r>
        <w:rPr>
          <w:lang w:val="hi_IN" w:bidi="hi_IN"/>
        </w:rPr>
      </w:r>
      <w:r>
        <w:rPr>
          <w:lang w:val="hi_IN" w:bidi="hi_IN"/>
        </w:rPr>
        <w:t>यहाँ रुकें और समूह में चर्चा करें कि आप "यूसुफ के घराने"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"उन्हें तलवारों से मार डालना"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1:27–36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1:27–36 को सुनें और अपने मन में रखें।</w:t>
      </w:r>
    </w:p>
    <w:p>
      <w:pPr/>
      <w:r>
        <w:rPr>
          <w:lang w:val="hi_IN" w:bidi="hi_IN"/>
        </w:rPr>
      </w:r>
      <w:r>
        <w:rPr>
          <w:lang w:val="hi_IN" w:bidi="hi_IN"/>
        </w:rPr>
        <w:t>यदि सम्भव हो, तो न्यायियों 1:27–36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1:27–36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संभवतः यह सच्ची कहानी यूसुफ के पूरे गोत्र द्वारा बेतेल पर आक्रमण किए जाने के कुछ समय बाद की है। यह कहानी मनश्शे के गोत्र के बारे में बात करते हुए शुरू होती है, जो यूसुफ के गोत्र के दो छोटे भागों में से एक था। इस कहानी के क्षेत्र में उत्तरी कनान शामिल है जो पूर्व में यरदन नदी से लेकर पश्चिम में भूमध्य सागर तक फैला हुआ है।</w:t>
      </w:r>
    </w:p>
    <w:p>
      <w:pPr/>
      <w:r>
        <w:rPr>
          <w:lang w:val="hi_IN" w:bidi="hi_IN"/>
        </w:rPr>
      </w:r>
      <w:r>
        <w:rPr>
          <w:lang w:val="hi_IN" w:bidi="hi_IN"/>
        </w:rPr>
        <w:t>इस कहानी में मनश्शे की सेना कनानियों को कई क्षेत्रों से बाहर निकालने में असफल रही थी। इन क्षेत्रों में बेतशान, तानाक, दोर, यिबलाम, और मगिद्दो नगर और उन नगरों के आसपास की भूमि भी शामिल थी। बेतशान, तानाक, यिबलाम, मगिद्दो और आसपास के क्षेत्र उत्तर-मध्य पहाड़ी क्षेत्र के पास थे। यह क्षेत्र यरदन नदी के पश्चिम में और गलील सागर के दक्षिण में स्थित था। इन चारों नगरों का एक बड़े और महत्वपूर्ण व्यापार मार्ग से निकट संबंध था, जो भूमध्य सागर के तट से पूर्व के दूर-दराज देशों तक जाता था। यह क्षेत्र उपजाऊ यिज्रेल की घाटी में बहुत सी फसलें भी उत्पन्न करता था। कनानियों के बेतशान में कुछ महत्वपूर्ण मंदिर थे। दोर के पास भूमध्य सागर के माध्यम से नावों के लिए एक समुद्री व्यापार मार्ग था। दोर के पास ज़मीन पर भी एक व्यापार मार्ग था, जो संकरी तटीय पट्टी के साथ-साथ उत्तर से दक्षिण की ओर जाता था।</w:t>
      </w:r>
    </w:p>
    <w:p>
      <w:pPr/>
      <w:r>
        <w:rPr>
          <w:lang w:val="hi_IN" w:bidi="hi_IN"/>
        </w:rPr>
      </w:r>
      <w:r>
        <w:rPr>
          <w:lang w:val="hi_IN" w:bidi="hi_IN"/>
        </w:rPr>
        <w:t>इन क्षेत्रों में रहने वाले कनानी इस मूल्यवान क्षेत्र पर अपना नियंत्रण बनाए रखने के लिए इन पाँच नगरों के संसाधनों और भूमि की सावधानीपूर्वक रक्षा करते थे। मनश्शे की शक्तिशाली सेना भी इस क्षेत्र से कनानियों को निकाल नहीं सकी। धीरे-धीरे इस्राएली गोत्र अधिक शक्तिशाली होते गए और अंततः उन्होंने इन क्षेत्रों के कनानियों को अपने लिए काम करने के लिए मजबूर कर दिया। इसलिए, इस्राएली और कनानी इन क्षेत्रों में एक साथ रहते थे।</w:t>
      </w:r>
    </w:p>
    <w:p>
      <w:pPr/>
      <w:r>
        <w:rPr>
          <w:lang w:val="hi_IN" w:bidi="hi_IN"/>
        </w:rPr>
      </w:r>
      <w:r>
        <w:rPr>
          <w:lang w:val="hi_IN" w:bidi="hi_IN"/>
        </w:rPr>
        <w:t>यहाँ रुकें और समूह के रूप में बेतशान, तानाक, दोर, यिबलाम और मेगिद्दो का नक्शा देखें। इस ऑडियो को यहाँ रोकें।</w:t>
      </w:r>
    </w:p>
    <w:p>
      <w:pPr/>
      <w:r>
        <w:rPr>
          <w:lang w:val="hi_IN" w:bidi="hi_IN"/>
        </w:rPr>
      </w:r>
      <w:r>
        <w:rPr>
          <w:lang w:val="hi_IN" w:bidi="hi_IN"/>
        </w:rPr>
        <w:t>कहानी का अगला भाग एप्रैम के इस्राएली गोत्र के बारे में बात करता है, जो यूसुफ के गोत्र का दूसरा छोटा गोत्र था। याद रखें, यहोवा ने एप्रैम को एक क्षेत्र सौंपा था। यह क्षेत्र मनश्शे के क्षेत्र के दक्षिण की ओर यरदन नदी से लेकर भूमध्य सागर के तटीय मैदान तक फैला हुआ था। इस क्षेत्र के नगरों में से एक, गेजेर, एक महत्वपूर्ण व्यापार मार्ग पर नियंत्रण रखता था। यह व्यापार मार्ग यरूशलेम से याफ़ा के समुद्री बंदरगाह तक जाने वाली सड़क को जोड़ता था। समुद्री बंदरगाह वह नगर होता है जहाँ जहाज़ या नावें व्यापार या बिक्री के लिए सामान लादती और उतारती हैं। इससे गेजेर एक महत्वपूर्ण राजनीतिक और वाणिज्यिक नगर बन गया।</w:t>
      </w:r>
    </w:p>
    <w:p>
      <w:pPr/>
      <w:r>
        <w:rPr>
          <w:lang w:val="hi_IN" w:bidi="hi_IN"/>
        </w:rPr>
      </w:r>
      <w:r>
        <w:rPr>
          <w:lang w:val="hi_IN" w:bidi="hi_IN"/>
        </w:rPr>
        <w:t>एप्रैम की सेना ने गेजेर पर आक्रमण किया और वह पीछे नहीं हटी। एप्रैम की सेना या तो गेजेर में रहने वाले कनानियों को निकाल नहीं सकी, या शायद उसने ऐसा किया ही नहीं। इसलिए, यूसुफ का दूसरा गोत्र, एप्रैम, गेजेर में कनानियों के साथ रहा।</w:t>
      </w:r>
    </w:p>
    <w:p>
      <w:pPr/>
      <w:r>
        <w:rPr>
          <w:lang w:val="hi_IN" w:bidi="hi_IN"/>
        </w:rPr>
      </w:r>
      <w:r>
        <w:rPr>
          <w:lang w:val="hi_IN" w:bidi="hi_IN"/>
        </w:rPr>
        <w:t>यहाँ रुकें और समूह के रूप में गेजेर का नक्शा देखें। यरूशलेम और याफा के व्यापार मार्ग पर ध्यान दें। इस ऑडियो को यहाँ रोकें।</w:t>
      </w:r>
    </w:p>
    <w:p>
      <w:pPr/>
      <w:r>
        <w:rPr>
          <w:lang w:val="hi_IN" w:bidi="hi_IN"/>
        </w:rPr>
      </w:r>
      <w:r>
        <w:rPr>
          <w:lang w:val="hi_IN" w:bidi="hi_IN"/>
        </w:rPr>
        <w:t>यहाँ रुकें और समूह में इस प्रश्न पर चर्चा करें: एक ही क्षेत्र में रहने वाले दो शत्रु समुदायों के बारे में एक कहानी सुनाएँ। क्या हुआ था? इस ऑडियो को यहाँ रोकें।</w:t>
      </w:r>
    </w:p>
    <w:p>
      <w:pPr/>
      <w:r>
        <w:rPr>
          <w:lang w:val="hi_IN" w:bidi="hi_IN"/>
        </w:rPr>
      </w:r>
      <w:r>
        <w:rPr>
          <w:lang w:val="hi_IN" w:bidi="hi_IN"/>
        </w:rPr>
        <w:t>कहानी का अगला भाग जबूलून के इस्राएली गोत्र के बारे में बात करता है। यहोवा ने कनान के उत्तरी भाग में जबूलून के गोत्र को भूमि सौंपी थी। जबूलून की सेना ने नहलोल और कित्रोन में कनानियों से युद्ध किया। नहलोल जो नासरत से पश्चिम की ओर लगभग एक दिन की छोटी यात्रा की दूरी पर था, जबूलून को दी गई भूमि के मध्य भाग में स्थित था। हम कित्रोन का सटीक स्थान नहीं जानते हैं। हालाँकि, हम जानते हैं कि जबूलून कनानियों को नहलोल और कित्रोन से बाहर निकालने में असफल रहा। इसलिए, जबूलून का गोत्र वहाँ कनानियों के साथ रहता था। किसी समय पर, जबूलून का गोत्र इतना शक्तिशाली हो गया कि उसने कनानियों को मजदूरों के रूप में काम करने के लिए मजबूर कर दिया।</w:t>
      </w:r>
    </w:p>
    <w:p>
      <w:pPr/>
      <w:r>
        <w:rPr>
          <w:lang w:val="hi_IN" w:bidi="hi_IN"/>
        </w:rPr>
      </w:r>
      <w:r>
        <w:rPr>
          <w:lang w:val="hi_IN" w:bidi="hi_IN"/>
        </w:rPr>
        <w:t>यहाँ रुकें और समूह के रूप में नहलोल का नक्शा देखें। इस ऑडियो को यहाँ रोकें।</w:t>
      </w:r>
    </w:p>
    <w:p>
      <w:pPr/>
      <w:r>
        <w:rPr>
          <w:lang w:val="hi_IN" w:bidi="hi_IN"/>
        </w:rPr>
      </w:r>
      <w:r>
        <w:rPr>
          <w:lang w:val="hi_IN" w:bidi="hi_IN"/>
        </w:rPr>
        <w:t>कहानी आशेर के इस्राएली गोत्र के बारे में बात करना जारी रखती है। यहोवा ने आशेर के गोत्र को वह भूमि सौंपी थी जो जबूलून को दी गई भूमि के उत्तर-पश्चिम में स्थित थी। भूमध्य सागर के किनारे की यह उपजाऊ भूमि उत्तर की ओर सिदोन तक फैली हुई थी। आशेर की सेना ने सीदोन, अहलाब, अकजीब, हेलबा, अपीक, और रहोब के कनानियों से युद्ध किया। हम अहलाब, हेल्बा, अपेक और रहोब का सटीक स्थान नहीं जानते हैं। अक्को, अकसीब और सीदोन भूमध्य सागर के उत्तरी तट के किनारे स्थित थे। ये बंदरगाह नगर इस्राएलियों को समुद्री व्यापार के प्रमुख मार्गों तक पहुँच प्रदान कर सकते थे। अकजीब की पहुँच एक महत्वपूर्ण व्यापार मार्ग तक भी थी। हालाँकि, आशेर की सेना इस क्षेत्र में कनानियों को निकाल नहीं पाई। आशेर के गोत्र के लोग कनानियों के बीच रहते थे। कनानियों की शक्ति आशेर के गोत्र से अधिक बनी रही।</w:t>
      </w:r>
    </w:p>
    <w:p>
      <w:pPr/>
      <w:r>
        <w:rPr>
          <w:lang w:val="hi_IN" w:bidi="hi_IN"/>
        </w:rPr>
      </w:r>
      <w:r>
        <w:rPr>
          <w:lang w:val="hi_IN" w:bidi="hi_IN"/>
        </w:rPr>
        <w:t>यहाँ रुकें और समूह के रूप में अक्को, अकजीब और सीदोन का नक्शा देखें। इस ऑडियो को यहाँ रोकें।</w:t>
      </w:r>
    </w:p>
    <w:p>
      <w:pPr/>
      <w:r>
        <w:rPr>
          <w:lang w:val="hi_IN" w:bidi="hi_IN"/>
        </w:rPr>
      </w:r>
      <w:r>
        <w:rPr>
          <w:lang w:val="hi_IN" w:bidi="hi_IN"/>
        </w:rPr>
        <w:t>यहाँ रुकें और अपने क्षेत्र के प्रमुख व्यापारिक मार्गों पर चर्चा करें, चाहे वे ज़मीन के रास्ते हों या जल के। इस पर चर्चा करें कि आपके लोगों ने उन व्यापार मार्गों पर किस प्रकार नियंत्रण प्राप्त किया, और उस नियंत्रण ने आपके लोगों को किस प्रकार लाभ पहुँचाया। इस ऑडियो को यहाँ रोकें।</w:t>
      </w:r>
    </w:p>
    <w:p>
      <w:pPr/>
      <w:r>
        <w:rPr>
          <w:lang w:val="hi_IN" w:bidi="hi_IN"/>
        </w:rPr>
      </w:r>
      <w:r>
        <w:rPr>
          <w:lang w:val="hi_IN" w:bidi="hi_IN"/>
        </w:rPr>
        <w:t>इसके बाद, कहानी हमें नप्ताली के गोत्र के बारे में बताती है। यहोवा ने नप्ताली को जो भूमि सौंपी थी, वह आशेर के गोत्र को दी गई भूमि के पूर्व में स्थित थी। यह अधिकांशतः पहाड़ी क्षेत्र उस भूमि के उत्तर-पूर्व में भी स्थित था जिसे यहोवा ने जबूलून के गोत्र के लोगों को सौंपा था। नप्ताली की सेना ने बेतशेमेश और बेतनात नगरों में कनानियों के विरुद्ध युद्ध किया। हम इन दोनों नगरों के सटीक स्थान को नहीं जानते, लेकिन संभवतः इन नगरों की पहुँच गलील सागर तक थी, जो व्यापार और व्यवसाय के लिए महत्वपूर्ण था। हालाँकि, नप्ताली की सेना इस क्षेत्र में कनानियों को निकाल नहीं पाई। इसलिए, नप्ताली के लोग वहाँ कनानियों के बीच रहते थे, और आखिरकार उन्होंने इन कनानियों को अपने लिए कठोर परिश्रम करने के लिए मजबूर किया।</w:t>
      </w:r>
    </w:p>
    <w:p>
      <w:pPr/>
      <w:r>
        <w:rPr>
          <w:lang w:val="hi_IN" w:bidi="hi_IN"/>
        </w:rPr>
      </w:r>
      <w:r>
        <w:rPr>
          <w:lang w:val="hi_IN" w:bidi="hi_IN"/>
        </w:rPr>
        <w:t>यहाँ रुकें और समूह के रूप में उस भूमि का नक्शा देखें जिसे यहोवा ने नप्ताली के गोत्र को सौंपा था। इस ऑडियो को यहाँ रोकें।</w:t>
      </w:r>
    </w:p>
    <w:p>
      <w:pPr/>
      <w:r>
        <w:rPr>
          <w:lang w:val="hi_IN" w:bidi="hi_IN"/>
        </w:rPr>
      </w:r>
      <w:r>
        <w:rPr>
          <w:lang w:val="hi_IN" w:bidi="hi_IN"/>
        </w:rPr>
        <w:t>कहानी का अंतिम भाग हमें बताता है कि एमोरियों ने दान के इस्राएली गोत्र के साथ क्या किया। दान के गोत्र का परिणाम सभी इस्राएली गोत्रों में सबसे बुरा हुआ, जबकि इस्राएल के गोत्रों में दान की सेना दूसरी सबसे बड़ी सेना थी। एमोरी, जो कनानियों का एक छोटा समूह था, उन्होंने दान के गोत्र के लोगों को पहाड़ी प्रदेश की ओर दबा दिया। एमोरियों ने दान के लोगों को घाटी में नीचे आने तक की अनुमति नहीं दी। हालाँकि, यहोवा ने उस घाटी की भूमि दानियों को सौंपी थी। वास्तव में, घाटी की भूमि वह अधिकांश भूमि थी जिसे यहोवा ने दान को सौंपा था। इसलिए, यदि दान के गोत्र ने घाटी की उस भूमि पर अधिकार नहीं किया, तो दान को यहोवा से बहुत कम विरासत प्राप्त होती।</w:t>
      </w:r>
    </w:p>
    <w:p>
      <w:pPr/>
      <w:r>
        <w:rPr>
          <w:lang w:val="hi_IN" w:bidi="hi_IN"/>
        </w:rPr>
      </w:r>
      <w:r>
        <w:rPr>
          <w:lang w:val="hi_IN" w:bidi="hi_IN"/>
        </w:rPr>
        <w:t>एमोरियों ने हर संभव प्रयास किया ताकि वे हर हेरेस में, जिसका अर्थ है हेरेस पर्वत, और साथ ही अय्यालोन और शाल्बीम में रह सकें। इसमें तट से यरूशलेम तक जाने वाले व्यापार मार्ग के एक भाग पर नियंत्रण करना शामिल था। इसका अर्थ है कि एमोरियों ने घाटी में एक महत्वपूर्ण और बड़ी भूमि पर अधिकार किया। एमोरियों के इस क्षेत्र को दक्षिण से उत्तर तक पैदल पार करने में कम से कम तीन दिन लगते। इस कारण दान के गोत्र को और उत्तर की ओर भूमि खोजने के लिए जाना पड़ा।</w:t>
      </w:r>
    </w:p>
    <w:p>
      <w:pPr/>
      <w:r>
        <w:rPr>
          <w:lang w:val="hi_IN" w:bidi="hi_IN"/>
        </w:rPr>
      </w:r>
      <w:r>
        <w:rPr>
          <w:lang w:val="hi_IN" w:bidi="hi_IN"/>
        </w:rPr>
        <w:t>यहाँ एक समूह के रूप में रुकें और हेरेस पर्वत, अय्यालोन और शाल्बीम का नक्शा देखें। इस ऑडियो को यहाँ रोकें।</w:t>
      </w:r>
    </w:p>
    <w:p>
      <w:pPr/>
      <w:r>
        <w:rPr>
          <w:lang w:val="hi_IN" w:bidi="hi_IN"/>
        </w:rPr>
      </w:r>
      <w:r>
        <w:rPr>
          <w:lang w:val="hi_IN" w:bidi="hi_IN"/>
        </w:rPr>
        <w:t>बाद में, कहानीकार यूसुफ के उत्तरी गोत्रों के बारे में बात करता है। कुछ बाइबल शोधकर्ता मानते हैं कि इसका अर्थ एप्रैम और मनश्शे के गोत्र हैं। अन्य शोधकर्ताओं का मानना है कि इसका अर्थ उस देश के उत्तरी भाग के सभी इस्राएली गोत्रों से है जिसे यहोवा ने इस्राएलियों को सौंपा था। कहानीकार हमें बताता है कि यूसुफ के उत्तरी गोत्र एमोरियों पर कुछ नियंत्रण स्थापित करने के प्रयास में उस क्षेत्र में आए। यूसुफ के गोत्रों ने अंततः एमोरियों को यूसुफ के गोत्रों के लिए परिश्रम करने के लिए मजबूर कर दिया।</w:t>
      </w:r>
    </w:p>
    <w:p>
      <w:pPr/>
      <w:r>
        <w:rPr>
          <w:lang w:val="hi_IN" w:bidi="hi_IN"/>
        </w:rPr>
      </w:r>
      <w:r>
        <w:rPr>
          <w:lang w:val="hi_IN" w:bidi="hi_IN"/>
        </w:rPr>
        <w:t>कहानीकार इस कहानी को एमोरियों की सीमाओं के बारे में बताकर समाप्त करता है, न कि इस्राएलियों की सीमाओं के बारे में। एमोरियों का क्षेत्र अक्रब्बीम दर्रे नामक एक क्षेत्र से शुरू हुआ, एक रास्ता जो पहाड़ों के बीच से ऊपर जाता था। यह क्षेत्र सेला नगर तक और वहाँ से पहाड़ों की ओर ऊपर तक फैला हुआ था। हम अक्रब्बीम दर्रे या सेला का सटीक स्थान नहीं जानते हैं। हालाँकि, हम जानते हैं कि अक्रब्बीम दर्रा शायद एमोरियों की दक्षिण-पूर्वी सीमा बनाता था। उसी प्रकार, सम्भवतः सेला एमोरियों की दक्षिण-पश्चिमी सीमा बनाता था। यह उस देश की दक्षिणी सीमा का प्रतीक है जिसका वादा यहोवा ने इस्राएलियों से किया था।</w:t>
      </w:r>
    </w:p>
    <w:p>
      <w:pPr/>
      <w:r>
        <w:rPr>
          <w:lang w:val="hi_IN" w:bidi="hi_IN"/>
        </w:rPr>
      </w:r>
      <w:r>
        <w:rPr>
          <w:lang w:val="hi_IN" w:bidi="hi_IN"/>
        </w:rPr>
        <w:t>यहाँ रुकें और समूह के रूप में अक्रब्बीम दर्रे और सेला के संभावित स्थानों का नक्शा देखें।</w:t>
      </w:r>
      <w:r>
        <w:rPr>
          <w:lang w:val="hi_IN" w:bidi="hi_IN"/>
        </w:rPr>
      </w:r>
    </w:p>
    <w:p>
      <w:pPr>
        <w:pStyle w:val="Heading3"/>
      </w:pPr>
      <w:r>
        <w:rPr>
          <w:lang w:val="hi_IN" w:bidi="hi_IN"/>
        </w:rPr>
        <w:t>घटनाओं को समझाना</w:t>
      </w:r>
    </w:p>
    <w:p>
      <w:pPr/>
      <w:r>
        <w:rPr>
          <w:lang w:val="hi_IN" w:bidi="hi_IN"/>
        </w:rPr>
      </w:r>
      <w:r>
        <w:rPr>
          <w:lang w:val="hi_IN" w:bidi="hi_IN"/>
        </w:rPr>
        <w:t>न्यायियों 1:27–36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मनश्शे की इस्राएली सेना ने कनानियों को पाँच महत्वपूर्ण व्यापारिक नगरों से बाहर नहीं निकाला। इसलिए, कनानी लोग इस्राएलियों के साथ रहते थे। इस्राएलियों ने वहाँ के कनानियों को इस्राएलियों के लिए कठोर परिश्रम करने के लिए मजबूर किया।</w:t>
      </w:r>
    </w:p>
    <w:p>
      <w:pPr/>
      <w:r>
        <w:rPr>
          <w:lang w:val="hi_IN" w:bidi="hi_IN"/>
        </w:rPr>
      </w:r>
      <w:r>
        <w:rPr>
          <w:b/>
          <w:lang w:val="hi_IN" w:bidi="hi_IN"/>
        </w:rPr>
        <w:t>दूसरे दृश्य में:</w:t>
      </w:r>
      <w:r>
        <w:rPr>
          <w:lang w:val="hi_IN" w:bidi="hi_IN"/>
        </w:rPr>
        <w:t xml:space="preserve"> एप्रैम की इस्राएली सेना ने कनानियों को बाहर नहीं निकाला, इसलिए कनानी इस्राएलियों के साथ गेजेर में रहने लगे।</w:t>
      </w:r>
    </w:p>
    <w:p>
      <w:pPr/>
      <w:r>
        <w:rPr>
          <w:lang w:val="hi_IN" w:bidi="hi_IN"/>
        </w:rPr>
      </w:r>
      <w:r>
        <w:rPr>
          <w:b/>
          <w:lang w:val="hi_IN" w:bidi="hi_IN"/>
        </w:rPr>
        <w:t>तीसरे दृश्य में:</w:t>
      </w:r>
      <w:r>
        <w:rPr>
          <w:lang w:val="hi_IN" w:bidi="hi_IN"/>
        </w:rPr>
        <w:t xml:space="preserve"> जबूलून की इस्राएली सेना ने कनानियों को कित्रोन या नहलोल से बाहर नहीं निकाला। इसलिए, कनानी लोग इस्राएलियों के साथ रहते थे। इस्राएलियों ने वहाँ रहने वाले कनानियों को जबरन मजदूरी करने के लिए लगा दिया।</w:t>
      </w:r>
    </w:p>
    <w:p>
      <w:pPr/>
      <w:r>
        <w:rPr>
          <w:lang w:val="hi_IN" w:bidi="hi_IN"/>
        </w:rPr>
      </w:r>
      <w:r>
        <w:rPr>
          <w:b/>
          <w:lang w:val="hi_IN" w:bidi="hi_IN"/>
        </w:rPr>
        <w:t>चौथे दृश्य में:</w:t>
      </w:r>
      <w:r>
        <w:rPr>
          <w:lang w:val="hi_IN" w:bidi="hi_IN"/>
        </w:rPr>
        <w:t xml:space="preserve"> आशेर की इस्राएली सेना ने कनानियों को बाहर नहीं निकाला, इसलिए इस्राएली कनानियों के साथ रहने लगे।</w:t>
      </w:r>
    </w:p>
    <w:p>
      <w:pPr/>
      <w:r>
        <w:rPr>
          <w:lang w:val="hi_IN" w:bidi="hi_IN"/>
        </w:rPr>
      </w:r>
      <w:r>
        <w:rPr>
          <w:b/>
          <w:lang w:val="hi_IN" w:bidi="hi_IN"/>
        </w:rPr>
        <w:t>पाँचवें दृश्य में:</w:t>
      </w:r>
      <w:r>
        <w:rPr>
          <w:lang w:val="hi_IN" w:bidi="hi_IN"/>
        </w:rPr>
        <w:t xml:space="preserve"> नप्ताली की इस्राएली सेना ने उन दो महत्वपूर्ण नगरों से कनानियों को बाहर नहीं निकाला, जहाँ कनानी झूठे देवताओं की उपासना करते थे। इसलिए, इस्राएली वहाँ कनानियों के साथ रहते थे।</w:t>
      </w:r>
    </w:p>
    <w:p>
      <w:pPr/>
      <w:r>
        <w:rPr>
          <w:lang w:val="hi_IN" w:bidi="hi_IN"/>
        </w:rPr>
      </w:r>
      <w:r>
        <w:rPr>
          <w:b/>
          <w:lang w:val="hi_IN" w:bidi="hi_IN"/>
        </w:rPr>
        <w:t>छठे दृश्य में:</w:t>
      </w:r>
      <w:r>
        <w:rPr>
          <w:lang w:val="hi_IN" w:bidi="hi_IN"/>
        </w:rPr>
        <w:t xml:space="preserve"> एमोरियों ने दान के इस्राएली गोत्र को पहाड़ी क्षेत्र में रहने को मजबूर कर दिया।</w:t>
      </w:r>
    </w:p>
    <w:p>
      <w:pPr/>
      <w:r>
        <w:rPr>
          <w:lang w:val="hi_IN" w:bidi="hi_IN"/>
        </w:rPr>
      </w:r>
      <w:r>
        <w:rPr>
          <w:b/>
          <w:lang w:val="hi_IN" w:bidi="hi_IN"/>
        </w:rPr>
        <w:t>सातवें दृश्य में:</w:t>
      </w:r>
      <w:r>
        <w:rPr>
          <w:lang w:val="hi_IN" w:bidi="hi_IN"/>
        </w:rPr>
        <w:t xml:space="preserve"> एमोरियों ने उस देश पर अपना अधिकार बनाए रखने के लिए हर संभव प्रयास किया। यूसुफ के घराने की इस्राएली सेना ने एमोरियों को जबरन मजदूरी करने के लिए मजबूर किया। हालाँकि, एमोरियों के पास अभी भी भूमि के एक बड़े क्षेत्र पर अधिकार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मनश्शे का इस्राएली गोत्र</w:t>
      </w:r>
    </w:p>
    <w:p>
      <w:pPr>
        <w:pStyle w:val="ListBullet"/>
        <w:spacing w:line="240" w:lineRule="auto"/>
        <w:ind w:left="720"/>
      </w:pPr>
      <w:r>
        <w:rPr>
          <w:lang w:val="hi_IN" w:bidi="hi_IN"/>
        </w:rPr>
      </w:r>
      <w:r>
        <w:rPr>
          <w:lang w:val="hi_IN" w:bidi="hi_IN"/>
        </w:rPr>
        <w:t>बेतशान, तानाक, दोर, यिबलाम, और मगिद्दो के कनानी लोग</w:t>
      </w:r>
    </w:p>
    <w:p>
      <w:pPr>
        <w:pStyle w:val="ListBullet"/>
        <w:spacing w:line="240" w:lineRule="auto"/>
        <w:ind w:left="720"/>
      </w:pPr>
      <w:r>
        <w:rPr>
          <w:lang w:val="hi_IN" w:bidi="hi_IN"/>
        </w:rPr>
      </w:r>
      <w:r>
        <w:rPr>
          <w:lang w:val="hi_IN" w:bidi="hi_IN"/>
        </w:rPr>
        <w:t>एप्रैम का इस्राएली गोत्र</w:t>
      </w:r>
    </w:p>
    <w:p>
      <w:pPr>
        <w:pStyle w:val="ListBullet"/>
        <w:spacing w:line="240" w:lineRule="auto"/>
        <w:ind w:left="720"/>
      </w:pPr>
      <w:r>
        <w:rPr>
          <w:lang w:val="hi_IN" w:bidi="hi_IN"/>
        </w:rPr>
      </w:r>
      <w:r>
        <w:rPr>
          <w:lang w:val="hi_IN" w:bidi="hi_IN"/>
        </w:rPr>
        <w:t>गेजेर के कनानी लोग</w:t>
      </w:r>
    </w:p>
    <w:p>
      <w:pPr>
        <w:pStyle w:val="ListBullet"/>
        <w:spacing w:line="240" w:lineRule="auto"/>
        <w:ind w:left="720"/>
      </w:pPr>
      <w:r>
        <w:rPr>
          <w:lang w:val="hi_IN" w:bidi="hi_IN"/>
        </w:rPr>
      </w:r>
      <w:r>
        <w:rPr>
          <w:lang w:val="hi_IN" w:bidi="hi_IN"/>
        </w:rPr>
        <w:t>जबूलून का इस्राएली गोत्र</w:t>
      </w:r>
    </w:p>
    <w:p>
      <w:pPr>
        <w:pStyle w:val="ListBullet"/>
        <w:spacing w:line="240" w:lineRule="auto"/>
        <w:ind w:left="720"/>
      </w:pPr>
      <w:r>
        <w:rPr>
          <w:lang w:val="hi_IN" w:bidi="hi_IN"/>
        </w:rPr>
      </w:r>
      <w:r>
        <w:rPr>
          <w:lang w:val="hi_IN" w:bidi="hi_IN"/>
        </w:rPr>
        <w:t>कित्रोन और नहलोल के कनानी लोग</w:t>
      </w:r>
    </w:p>
    <w:p>
      <w:pPr>
        <w:pStyle w:val="ListBullet"/>
        <w:spacing w:line="240" w:lineRule="auto"/>
        <w:ind w:left="720"/>
      </w:pPr>
      <w:r>
        <w:rPr>
          <w:lang w:val="hi_IN" w:bidi="hi_IN"/>
        </w:rPr>
      </w:r>
      <w:r>
        <w:rPr>
          <w:lang w:val="hi_IN" w:bidi="hi_IN"/>
        </w:rPr>
        <w:t>आशेर का इस्राएली गोत्र</w:t>
      </w:r>
    </w:p>
    <w:p>
      <w:pPr>
        <w:pStyle w:val="ListBullet"/>
        <w:spacing w:line="240" w:lineRule="auto"/>
        <w:ind w:left="720"/>
      </w:pPr>
      <w:r>
        <w:rPr>
          <w:lang w:val="hi_IN" w:bidi="hi_IN"/>
        </w:rPr>
      </w:r>
      <w:r>
        <w:rPr>
          <w:lang w:val="hi_IN" w:bidi="hi_IN"/>
        </w:rPr>
        <w:t>अक्को, सीदोन, अहलाब, अकजीब, हेलबा, अपीक, और रहोब के कनानी लोग</w:t>
      </w:r>
    </w:p>
    <w:p>
      <w:pPr>
        <w:pStyle w:val="ListBullet"/>
        <w:spacing w:line="240" w:lineRule="auto"/>
        <w:ind w:left="720"/>
      </w:pPr>
      <w:r>
        <w:rPr>
          <w:lang w:val="hi_IN" w:bidi="hi_IN"/>
        </w:rPr>
      </w:r>
      <w:r>
        <w:rPr>
          <w:lang w:val="hi_IN" w:bidi="hi_IN"/>
        </w:rPr>
        <w:t>नप्ताली का इस्राएली गोत्र</w:t>
      </w:r>
    </w:p>
    <w:p>
      <w:pPr>
        <w:pStyle w:val="ListBullet"/>
        <w:spacing w:line="240" w:lineRule="auto"/>
        <w:ind w:left="720"/>
      </w:pPr>
      <w:r>
        <w:rPr>
          <w:lang w:val="hi_IN" w:bidi="hi_IN"/>
        </w:rPr>
      </w:r>
      <w:r>
        <w:rPr>
          <w:lang w:val="hi_IN" w:bidi="hi_IN"/>
        </w:rPr>
        <w:t>बेतशेमेश और बेतनात के कनानी लोग</w:t>
      </w:r>
    </w:p>
    <w:p>
      <w:pPr>
        <w:pStyle w:val="ListBullet"/>
        <w:spacing w:line="240" w:lineRule="auto"/>
        <w:ind w:left="720"/>
      </w:pPr>
      <w:r>
        <w:rPr>
          <w:lang w:val="hi_IN" w:bidi="hi_IN"/>
        </w:rPr>
      </w:r>
      <w:r>
        <w:rPr>
          <w:lang w:val="hi_IN" w:bidi="hi_IN"/>
        </w:rPr>
        <w:t>दान का इस्राएली गोत्र</w:t>
      </w:r>
    </w:p>
    <w:p>
      <w:pPr>
        <w:pStyle w:val="ListBullet"/>
        <w:spacing w:line="240" w:lineRule="auto"/>
        <w:ind w:left="720"/>
      </w:pPr>
      <w:r>
        <w:rPr>
          <w:lang w:val="hi_IN" w:bidi="hi_IN"/>
        </w:rPr>
      </w:r>
      <w:r>
        <w:rPr>
          <w:lang w:val="hi_IN" w:bidi="hi_IN"/>
        </w:rPr>
        <w:t>एमोरी, जो हेरेस पर्वत, अय्यालोन और शाल्बीम के कनानी लोग थे,</w:t>
      </w:r>
    </w:p>
    <w:p>
      <w:pPr>
        <w:pStyle w:val="ListBullet"/>
        <w:spacing w:line="240" w:lineRule="auto"/>
        <w:ind w:left="720"/>
      </w:pPr>
      <w:r>
        <w:rPr>
          <w:lang w:val="hi_IN" w:bidi="hi_IN"/>
        </w:rPr>
      </w:r>
      <w:r>
        <w:rPr>
          <w:lang w:val="hi_IN" w:bidi="hi_IN"/>
        </w:rPr>
        <w:t>और यूसुफ का इस्राएली गोत्र, या सभी उत्तरी गोत्र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हम जानते हैं कि मनश्शे के इस्राएली गोत्र ने पाँच नगरों में कनानी लोगों के विरुद्ध युद्ध किया। याद रखें कि यद्यपि कहानीकार केवल गोत्र का नाम लेता है, वह वास्तव में उस गोत्र के लोगों की ही बात कर रहा होता है। जब कहानीकार कहता है कि मनश्शे ने कनानियों से युद्ध किया, तो उसका अर्थ है कि मनश्शे के लोगों ने कनानियों से युद्ध किया।</w:t>
      </w:r>
    </w:p>
    <w:p>
      <w:pPr/>
      <w:r>
        <w:rPr>
          <w:lang w:val="hi_IN" w:bidi="hi_IN"/>
        </w:rPr>
      </w:r>
      <w:r>
        <w:rPr>
          <w:lang w:val="hi_IN" w:bidi="hi_IN"/>
        </w:rPr>
        <w:t>यहाँ रुकें और समूह में चर्चा करें: अपनी भाषा में, आप यह कैसे स्पष्ट करेंगे कि कहानीकार प्रत्येक गोत्र के लोगों के बारे में बात कर रहा है? इस ऑडियो को यहाँ रोकें।</w:t>
      </w:r>
    </w:p>
    <w:p>
      <w:pPr/>
      <w:r>
        <w:rPr>
          <w:lang w:val="hi_IN" w:bidi="hi_IN"/>
        </w:rPr>
      </w:r>
      <w:r>
        <w:rPr>
          <w:lang w:val="hi_IN" w:bidi="hi_IN"/>
        </w:rPr>
        <w:t>मनश्शे की सेना बेतशान, तानाक, दोर, यिबलाम और मगिद्दो के कनानियों को पूरी तरह से नहीं निकाल पाई। इसमें वे कनानी लोग भी शामिल थे जो इन नगरों के आसपास के क्षेत्रों में रहते थे। मूल भाषा में प्रत्येक नगर के आस-पास के क्षेत्रों को “बेटियाँ” कहा गया है। बेटियाँ प्रत्येक बड़े नगर के पास के छोटे गाँव हैं। बड़े नगरों के लोगों ने इन गाँवों को स्थापित किया था। बड़े नगरों के लोग छोटे गाँवों के लोगों को सुरक्षा देते थे। कहानीकार हर नगर का नाम बताता है और फिर प्रत्येक नगर के नाम के बाद “उसकी बेटियाँ” दोहराता है, जिसका अर्थ है उसके गाँव। उदाहरण के लिए, "बेतशान और उसके गाँव," या "तनाक और उसके गाँव।" कुछ अनुवाद सभी नगरों के नाम एक साथ सूचीबद्ध करते हैं और अंत में केवल एक वाक्य जोड़ देते हैं, “और उनके आसपास के गाँव।”</w:t>
      </w:r>
    </w:p>
    <w:p>
      <w:pPr/>
      <w:r>
        <w:rPr>
          <w:lang w:val="hi_IN" w:bidi="hi_IN"/>
        </w:rPr>
      </w:r>
      <w:r>
        <w:rPr>
          <w:lang w:val="hi_IN" w:bidi="hi_IN"/>
        </w:rPr>
        <w:t>यहाँ रुकें और समूह में इस प्रश्न पर चर्चा करें: किसी बड़े नगर या गाँव के बारे में सोचें जिसके बारे में आप जानते हैं। नगर या गाँव के आसपास के क्षेत्र का वर्णन करें। इस ऑडियो को यहाँ रोकें।</w:t>
      </w:r>
    </w:p>
    <w:p>
      <w:pPr/>
      <w:r>
        <w:rPr>
          <w:lang w:val="hi_IN" w:bidi="hi_IN"/>
        </w:rPr>
      </w:r>
      <w:r>
        <w:rPr>
          <w:lang w:val="hi_IN" w:bidi="hi_IN"/>
        </w:rPr>
        <w:t>यहाँ रुकें और समूह में इस प्रश्न पर चर्चा करें: सोचिए कि आप नगरों की एक सूची को किस तरह प्रस्तुत कर सकते हैं ताकि जो व्यक्ति कहानी सुने, उसे वह रोचक लगे और वह उसे अच्छी तरह याद भी रख सके। अपने समूह के कुछ सदस्यों से कुछ ऐसे संभावित सुझाव देने के लिए कहें कि आप इन नगरों और उनके आस-पास के गाँवों के बारे में किस तरह बात कर सकते हैं। इस ऑडियो को यहाँ रोकें।</w:t>
      </w:r>
    </w:p>
    <w:p>
      <w:pPr/>
      <w:r>
        <w:rPr>
          <w:lang w:val="hi_IN" w:bidi="hi_IN"/>
        </w:rPr>
      </w:r>
      <w:r>
        <w:rPr>
          <w:lang w:val="hi_IN" w:bidi="hi_IN"/>
        </w:rPr>
        <w:t>पहले दृश्य में भी, कहानीकार इस कारण पर ज़ोर देता है कि मनश्शे का गोत्र कनानियों को निकाल नहीं पाया। कनानी लोग उस भूमि को बनाए रखने के लिए दृढ़ता से प्रतिबद्ध थे। इसलिए, कनानियों ने वहाँ रहने के लिए हर संभव प्रयास किया। हालाँकि, कुछ समय बाद, इस्राएल के लोग और भी शक्तिशाली हो गए। फिर इस्राएलियों ने कनानियों को इस्राएलियों के लिए दासों के रूप में काम करने के लिए मजबूर कर दिया। फिर भी, इस्राएली इस क्षेत्र से सभी कनानियों को पूरी तरह निकाल नहीं सके।</w:t>
      </w:r>
    </w:p>
    <w:p>
      <w:pPr/>
      <w:r>
        <w:rPr>
          <w:lang w:val="hi_IN" w:bidi="hi_IN"/>
        </w:rPr>
      </w:r>
      <w:r>
        <w:rPr>
          <w:lang w:val="hi_IN" w:bidi="hi_IN"/>
        </w:rPr>
        <w:t>यहाँ रुकें और समूह में इस प्रश्न पर चर्चा करें: किसी ऐसे समूह के बारे में एक कहानी सुनाएँ जो किसी दूसरे समूह को अपने लिए काम करने के लिए मजबूर करता है। उन शब्दों पर ध्यान दें जिनका उपयोग कहानी सुनाने वाला व्यक्ति यह बताने के लिए करता है कि कैसे एक समूह दूसरे समूह को काम करने के लिए मजबूर करता है। इस ऑडियो को यहाँ रोकें।</w:t>
      </w:r>
    </w:p>
    <w:p>
      <w:pPr/>
      <w:r>
        <w:rPr>
          <w:lang w:val="hi_IN" w:bidi="hi_IN"/>
        </w:rPr>
      </w:r>
      <w:r>
        <w:rPr>
          <w:lang w:val="hi_IN" w:bidi="hi_IN"/>
        </w:rPr>
        <w:t>दूसरे दृश्य में, एप्रैम की इस्राएली सेना कनानियों को निकाल नहीं सकी, इसलिए कनानी इस्राएलियों के साथ गेजेर में रहने लगे।</w:t>
      </w:r>
    </w:p>
    <w:p>
      <w:pPr/>
      <w:r>
        <w:rPr>
          <w:lang w:val="hi_IN" w:bidi="hi_IN"/>
        </w:rPr>
      </w:r>
      <w:r>
        <w:rPr>
          <w:lang w:val="hi_IN" w:bidi="hi_IN"/>
        </w:rPr>
        <w:t>तीसरे दृश्य में, जबूलून की इस्राएली सेना ने कनानियों को कित्रोन या नहलोल से बाहर नहीं निकाला। इसलिए, कनानी लोग इस्राएलियों के साथ रहते थे। इस्राएलियों ने वहाँ के कनानियों को दास मजदूरी करने के लिए मजबूर किया।</w:t>
      </w:r>
    </w:p>
    <w:p>
      <w:pPr/>
      <w:r>
        <w:rPr>
          <w:lang w:val="hi_IN" w:bidi="hi_IN"/>
        </w:rPr>
      </w:r>
      <w:r>
        <w:rPr>
          <w:lang w:val="hi_IN" w:bidi="hi_IN"/>
        </w:rPr>
        <w:t>चौथे दृश्य में, आशेर की इस्राएली सेना ने अक्को, सीदोन, अहलाब, अकजीब, हेलबा, अपीक, और रहोब के कनानियों को बाहर नहीं निकाला। इसलिए, इस्राएली उन क्षेत्रों में कनानियों के साथ रहते थे।</w:t>
      </w:r>
    </w:p>
    <w:p>
      <w:pPr/>
      <w:r>
        <w:rPr>
          <w:lang w:val="hi_IN" w:bidi="hi_IN"/>
        </w:rPr>
      </w:r>
      <w:r>
        <w:rPr>
          <w:lang w:val="hi_IN" w:bidi="hi_IN"/>
        </w:rPr>
        <w:t>पाँचवें दृश्य में, नप्ताली की इस्राएली सेना ने कनानियों को बेतशेमेश और बेतनात से बाहर नहीं निकाला। इसलिए, इस्राएली वहाँ कनानियों के साथ रहते थे। इन दोनों महत्वपूर्ण नगरों में मंदिर थे जहाँ कनानी लोग झूठे देवताओं की उपासना करते थे। बेतशेमेश का अर्थ है "सूर्य का घर," जो कनानी मंदिर को दर्शाता है जहाँ सूर्य देवता की उपासना की जाती है। बेतनात का अर्थ है “अनात का घर,” जो कनानियों के उस मंदिर की ओर संकेत करता है जहाँ वे युद्ध की एक हिंसक देवी “अनात” की उपासना करते थे।</w:t>
      </w:r>
    </w:p>
    <w:p>
      <w:pPr/>
      <w:r>
        <w:rPr>
          <w:lang w:val="hi_IN" w:bidi="hi_IN"/>
        </w:rPr>
      </w:r>
      <w:r>
        <w:rPr>
          <w:lang w:val="hi_IN" w:bidi="hi_IN"/>
        </w:rPr>
        <w:t>यहाँ रुकें और समूह में इस प्रश्न पर चर्चा करें: अपनी संस्कृति के कुछ उपासना के स्थानों के बारे में एक कहानी सुनाएँ। फिर अन्य संस्कृतियों के कुछ उपासना के स्थानों के बारे में एक कहानी सुनाएँ। कहानीकार द्वारा उपयोग किए गए शब्दों पर ध्यान दें। बेतशेमेश और बेतनात के लिए आप किन संभावित शब्दों का उपयोग कर सकते हैं? इस ऑडियो को यहाँ रोकें।</w:t>
      </w:r>
    </w:p>
    <w:p>
      <w:pPr/>
      <w:r>
        <w:rPr>
          <w:lang w:val="hi_IN" w:bidi="hi_IN"/>
        </w:rPr>
      </w:r>
      <w:r>
        <w:rPr>
          <w:lang w:val="hi_IN" w:bidi="hi_IN"/>
        </w:rPr>
        <w:t>छठे दृश्य में, एमोरियों ने दान के इस्राएली गोत्र को पहाड़ी क्षेत्र में जाने के लिए मजबूर कर दिया। एमोरियों ने दान के गोत्र के लोगों को घाटी क्षेत्र में नीचे आने तक की अनुमति नहीं दी।</w:t>
      </w:r>
    </w:p>
    <w:p>
      <w:pPr/>
      <w:r>
        <w:rPr>
          <w:lang w:val="hi_IN" w:bidi="hi_IN"/>
        </w:rPr>
      </w:r>
      <w:r>
        <w:rPr>
          <w:lang w:val="hi_IN" w:bidi="hi_IN"/>
        </w:rPr>
        <w:t>यहाँ रुकें और समूह में इस प्रश्न पर चर्चा करें: एक कहानी सुनाएँ जब किसी व्यक्ति या समूह ने किसी दूसरे व्यक्ति या समूह को कहीं जाने की अनुमति नहीं दी। कहानीकार द्वारा उपयोग किए गए शब्दों पर ध्यान दें। आप कैसे वर्णन कर सकते हैं कि एमोरियों ने दान के गोत्र के साथ क्या किया? इस ऑडियो को यहाँ रोकें।</w:t>
      </w:r>
    </w:p>
    <w:p>
      <w:pPr/>
      <w:r>
        <w:rPr>
          <w:lang w:val="hi_IN" w:bidi="hi_IN"/>
        </w:rPr>
      </w:r>
      <w:r>
        <w:rPr>
          <w:lang w:val="hi_IN" w:bidi="hi_IN"/>
        </w:rPr>
        <w:t>सातवें दृश्य में, कहानीकार हमें बताता है कि एमोरी हेरेस पर्वत, अय्यालोन और शाल्बीम के नगरों में बने रहने के लिए दृढ़ निश्चय किए हुए थे। इसका अर्थ है कि एमोरियों ने इस भूमि पर अपना अधिकार बनाए रखने के लिए संभवतः कड़ा संघर्ष किया। बाद में, यूसुफ के घराने की सेना और अधिक मजबूत हो गई। कहानीकार कहता है कि यूसुफ के घराने का हाथ भारी हो जाता है, अर्थात वह और अधिक शक्तिशाली हो जाता है। “यूसुफ का घराना” या तो सभी उत्तरी गोत्रों को दर्शाता है, या फिर मनश्शे और एप्रैम की उन सेनाओं को जो मिलकर काम करती हैं। इसके बाद यूसुफ की सेनाओं ने उन नगरों में एमोरियों के विरुद्ध युद्ध किया। फिर यूसुफ की सेनाओं ने एमोरियों को जबरन मजदूरी करने के लिए मजबूर किया। हालाँकि, एमोरियों के पास अभी भी भूमि के एक बड़े क्षेत्र पर अधिकार था।</w:t>
      </w:r>
    </w:p>
    <w:p>
      <w:pPr/>
      <w:r>
        <w:rPr>
          <w:lang w:val="hi_IN" w:bidi="hi_IN"/>
        </w:rPr>
      </w:r>
      <w:r>
        <w:rPr>
          <w:lang w:val="hi_IN" w:bidi="hi_IN"/>
        </w:rPr>
        <w:t>कहानीकार कहानी को तब समाप्त करता है जब वह हमें एमोरियों के देश की सीमाएँ बताता है। एमोरियों का देश अक्रब्बीम दर्रे से शुरू हुआ। अक्रब्बीम दर्रे का अर्थ है "बिच्छुओं का दर्रा।" बिच्छू एक कीट है। बिच्छू की पूँछ के अंत में एक डंक होता है। डंक त्वचा में चुभ सकता है और ऐसा ज़हर छोड़ता है जिससे दर्द होता है। दर्रा वह मार्ग होता है जो पहाड़ों के बीच से होकर ऊपर की ओर जाता है। सीमा अक्रब्बीम दर्रे से होकर सेला तक गई और फिर वहाँ से पहाड़ों की ओर ऊपर बढ़ी। “सेला” का अर्थ है “चट्टान।” यह एक विशेष चट्टान की ओर संकेत करता था, जो संभवतः एक छोटी पहाड़ी के आकार की थी। उस समय उस क्षेत्र के लोग उसे बस “वह चट्टान” कहते थे, क्योंकि सभी जानते थे कि किस चट्टान की बात की जा रही है।</w:t>
      </w:r>
    </w:p>
    <w:p>
      <w:pPr/>
      <w:r>
        <w:rPr>
          <w:lang w:val="hi_IN" w:bidi="hi_IN"/>
        </w:rPr>
      </w:r>
      <w:r>
        <w:rPr>
          <w:lang w:val="hi_IN" w:bidi="hi_IN"/>
        </w:rPr>
        <w:t>यहाँ रुकें और लोगों के किसी समूह या सेना के बारे में एक कहानी सुनाएँ जो और भी शक्तिशाली होती गई। कहानीकार ने इसके बारे में बात करने के लिए किन शब्दों या वाक्यांशों का उपयोग किया? इस ऑडियो को यहाँ रोकें।</w:t>
      </w:r>
    </w:p>
    <w:p>
      <w:pPr/>
      <w:r>
        <w:rPr>
          <w:lang w:val="hi_IN" w:bidi="hi_IN"/>
        </w:rPr>
      </w:r>
      <w:r>
        <w:rPr>
          <w:lang w:val="hi_IN" w:bidi="hi_IN"/>
        </w:rPr>
        <w:t>यहाँ रुकें और समूह के रूप में एक बिच्छू की तस्वीर देखें। इस ऑडियो को यहाँ रोकें।</w:t>
      </w:r>
    </w:p>
    <w:p>
      <w:pPr/>
      <w:r>
        <w:rPr>
          <w:lang w:val="hi_IN" w:bidi="hi_IN"/>
        </w:rPr>
      </w:r>
      <w:r>
        <w:rPr>
          <w:lang w:val="hi_IN" w:bidi="hi_IN"/>
        </w:rPr>
        <w:t>यहाँ रुकें और समूह के रूप में पहाड़ों में जाने वाले रास्ते के साथ एक दर्रे की तस्वीर देखें। इस ऑडियो को यहाँ रोकें।</w:t>
      </w:r>
    </w:p>
    <w:p>
      <w:pPr/>
      <w:r>
        <w:rPr>
          <w:lang w:val="hi_IN" w:bidi="hi_IN"/>
        </w:rPr>
      </w:r>
      <w:r>
        <w:rPr>
          <w:lang w:val="hi_IN" w:bidi="hi_IN"/>
        </w:rPr>
        <w:t>यहाँ रुकें और समूह में मिलकर इस पर चर्चा करें कि आप अपनी भाषा में अक्रब्बीम दर्रे या बिच्छू दर्रे के बारे में किन-किन तरीकों से बात कर सकते हैं। इस ऑडियो को यहाँ रोकें।</w:t>
      </w:r>
    </w:p>
    <w:p>
      <w:pPr/>
      <w:r>
        <w:rPr>
          <w:lang w:val="hi_IN" w:bidi="hi_IN"/>
        </w:rPr>
      </w:r>
      <w:r>
        <w:rPr>
          <w:lang w:val="hi_IN" w:bidi="hi_IN"/>
        </w:rPr>
        <w:t>यहाँ रुकें और समूह में मिलकर इस बात पर चर्चा करें कि आप अपनी भाषा में सेला, अर्थात “चट्टान,” के बारे में किन-किन तरीकों से बात कर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1:27–36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मनश्शे का इस्राएली गोत्र</w:t>
      </w:r>
    </w:p>
    <w:p>
      <w:pPr>
        <w:pStyle w:val="ListBullet"/>
        <w:spacing w:line="240" w:lineRule="auto"/>
        <w:ind w:left="720"/>
      </w:pPr>
      <w:r>
        <w:rPr>
          <w:lang w:val="hi_IN" w:bidi="hi_IN"/>
        </w:rPr>
      </w:r>
      <w:r>
        <w:rPr>
          <w:lang w:val="hi_IN" w:bidi="hi_IN"/>
        </w:rPr>
        <w:t>बेतशान, तानाक, दोर, यिबलाम, और मगिद्दो के कनानी लोग</w:t>
      </w:r>
    </w:p>
    <w:p>
      <w:pPr>
        <w:pStyle w:val="ListBullet"/>
        <w:spacing w:line="240" w:lineRule="auto"/>
        <w:ind w:left="720"/>
      </w:pPr>
      <w:r>
        <w:rPr>
          <w:lang w:val="hi_IN" w:bidi="hi_IN"/>
        </w:rPr>
      </w:r>
      <w:r>
        <w:rPr>
          <w:lang w:val="hi_IN" w:bidi="hi_IN"/>
        </w:rPr>
        <w:t>एप्रैम का इस्राएली गोत्र</w:t>
      </w:r>
    </w:p>
    <w:p>
      <w:pPr>
        <w:pStyle w:val="ListBullet"/>
        <w:spacing w:line="240" w:lineRule="auto"/>
        <w:ind w:left="720"/>
      </w:pPr>
      <w:r>
        <w:rPr>
          <w:lang w:val="hi_IN" w:bidi="hi_IN"/>
        </w:rPr>
      </w:r>
      <w:r>
        <w:rPr>
          <w:lang w:val="hi_IN" w:bidi="hi_IN"/>
        </w:rPr>
        <w:t>गेजेर के कनानी लोग</w:t>
      </w:r>
    </w:p>
    <w:p>
      <w:pPr>
        <w:pStyle w:val="ListBullet"/>
        <w:spacing w:line="240" w:lineRule="auto"/>
        <w:ind w:left="720"/>
      </w:pPr>
      <w:r>
        <w:rPr>
          <w:lang w:val="hi_IN" w:bidi="hi_IN"/>
        </w:rPr>
      </w:r>
      <w:r>
        <w:rPr>
          <w:lang w:val="hi_IN" w:bidi="hi_IN"/>
        </w:rPr>
        <w:t>जबूलून का इस्राएली गोत्र</w:t>
      </w:r>
    </w:p>
    <w:p>
      <w:pPr>
        <w:pStyle w:val="ListBullet"/>
        <w:spacing w:line="240" w:lineRule="auto"/>
        <w:ind w:left="720"/>
      </w:pPr>
      <w:r>
        <w:rPr>
          <w:lang w:val="hi_IN" w:bidi="hi_IN"/>
        </w:rPr>
      </w:r>
      <w:r>
        <w:rPr>
          <w:lang w:val="hi_IN" w:bidi="hi_IN"/>
        </w:rPr>
        <w:t>कित्रोन और नहलोल के कनानी लोग</w:t>
      </w:r>
    </w:p>
    <w:p>
      <w:pPr>
        <w:pStyle w:val="ListBullet"/>
        <w:spacing w:line="240" w:lineRule="auto"/>
        <w:ind w:left="720"/>
      </w:pPr>
      <w:r>
        <w:rPr>
          <w:lang w:val="hi_IN" w:bidi="hi_IN"/>
        </w:rPr>
      </w:r>
      <w:r>
        <w:rPr>
          <w:lang w:val="hi_IN" w:bidi="hi_IN"/>
        </w:rPr>
        <w:t>आशेर का इस्राएली गोत्र</w:t>
      </w:r>
    </w:p>
    <w:p>
      <w:pPr>
        <w:pStyle w:val="ListBullet"/>
        <w:spacing w:line="240" w:lineRule="auto"/>
        <w:ind w:left="720"/>
      </w:pPr>
      <w:r>
        <w:rPr>
          <w:lang w:val="hi_IN" w:bidi="hi_IN"/>
        </w:rPr>
      </w:r>
      <w:r>
        <w:rPr>
          <w:lang w:val="hi_IN" w:bidi="hi_IN"/>
        </w:rPr>
        <w:t>अक्को, सीदोन, अहलाब, अकजीब, हेलबा, अपीक, और रहोब के कनानी लोग</w:t>
      </w:r>
    </w:p>
    <w:p>
      <w:pPr>
        <w:pStyle w:val="ListBullet"/>
        <w:spacing w:line="240" w:lineRule="auto"/>
        <w:ind w:left="720"/>
      </w:pPr>
      <w:r>
        <w:rPr>
          <w:lang w:val="hi_IN" w:bidi="hi_IN"/>
        </w:rPr>
      </w:r>
      <w:r>
        <w:rPr>
          <w:lang w:val="hi_IN" w:bidi="hi_IN"/>
        </w:rPr>
        <w:t>नप्ताली का इस्राएली गोत्र</w:t>
      </w:r>
    </w:p>
    <w:p>
      <w:pPr>
        <w:pStyle w:val="ListBullet"/>
        <w:spacing w:line="240" w:lineRule="auto"/>
        <w:ind w:left="720"/>
      </w:pPr>
      <w:r>
        <w:rPr>
          <w:lang w:val="hi_IN" w:bidi="hi_IN"/>
        </w:rPr>
      </w:r>
      <w:r>
        <w:rPr>
          <w:lang w:val="hi_IN" w:bidi="hi_IN"/>
        </w:rPr>
        <w:t>बेतशेमेश और बेतनात के कनानी लोग</w:t>
      </w:r>
    </w:p>
    <w:p>
      <w:pPr>
        <w:pStyle w:val="ListBullet"/>
        <w:spacing w:line="240" w:lineRule="auto"/>
        <w:ind w:left="720"/>
      </w:pPr>
      <w:r>
        <w:rPr>
          <w:lang w:val="hi_IN" w:bidi="hi_IN"/>
        </w:rPr>
      </w:r>
      <w:r>
        <w:rPr>
          <w:lang w:val="hi_IN" w:bidi="hi_IN"/>
        </w:rPr>
        <w:t>दान का इस्राएली गोत्र</w:t>
      </w:r>
    </w:p>
    <w:p>
      <w:pPr>
        <w:pStyle w:val="ListBullet"/>
        <w:spacing w:line="240" w:lineRule="auto"/>
        <w:ind w:left="720"/>
      </w:pPr>
      <w:r>
        <w:rPr>
          <w:lang w:val="hi_IN" w:bidi="hi_IN"/>
        </w:rPr>
      </w:r>
      <w:r>
        <w:rPr>
          <w:lang w:val="hi_IN" w:bidi="hi_IN"/>
        </w:rPr>
        <w:t>एमोरी, जो हेरेस पर्वत, अय्यालोन और शाल्बीम के कनानी लोग थे</w:t>
      </w:r>
    </w:p>
    <w:p>
      <w:pPr>
        <w:pStyle w:val="ListBullet"/>
        <w:spacing w:line="240" w:lineRule="auto"/>
        <w:ind w:left="720"/>
      </w:pPr>
      <w:r>
        <w:rPr>
          <w:lang w:val="hi_IN" w:bidi="hi_IN"/>
        </w:rPr>
      </w:r>
      <w:r>
        <w:rPr>
          <w:lang w:val="hi_IN" w:bidi="hi_IN"/>
        </w:rPr>
        <w:t>और यूसुफ का इस्राएली गोत्र, या सभी उत्तरी गोत्र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मनश्शे की इस्राएली सेना ने बेतशान, तानाक, दोर, यिबलाम, और मगिद्दो के नगरों और आसपास के गाँवों में से कनानियों को नहीं निकाला। इसलिए, कनानी लोग इस्राएलियों के साथ रहते थे। इस्राएलियों ने वहाँ रहने वाले कनानियों को जबरन मजदूरी करने के लिए लगा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दूसरे दृश्य में, एप्रैम की इस्राएली सेना ने कनानियों को बाहर नहीं निकाला, इसलिए कनानी इस्राएलियों के साथ गेजेर में रहने लगे।</w:t>
      </w:r>
    </w:p>
    <w:p>
      <w:pPr/>
      <w:r>
        <w:rPr>
          <w:lang w:val="hi_IN" w:bidi="hi_IN"/>
        </w:rPr>
      </w:r>
      <w:r>
        <w:rPr>
          <w:lang w:val="hi_IN" w:bidi="hi_IN"/>
        </w:rPr>
        <w:t>तीसरे दृश्य में, जबूलून की इस्राएली सेना ने कनानियों को कित्रोन या नहलोल से बाहर नहीं निकाला। इसलिए, कनानी लोग इस्राएलियों के साथ रहते थे। इस्राएलियों ने वहाँ रहने वाले कनानियों को जबरन मजदूरी करने के लिए लगा दिया।</w:t>
      </w:r>
    </w:p>
    <w:p>
      <w:pPr/>
      <w:r>
        <w:rPr>
          <w:lang w:val="hi_IN" w:bidi="hi_IN"/>
        </w:rPr>
      </w:r>
      <w:r>
        <w:rPr>
          <w:lang w:val="hi_IN" w:bidi="hi_IN"/>
        </w:rPr>
        <w:t>चौथे दृश्य में, आशेर की इस्राएली सेना ने कनानियों को बाहर नहीं निकाला, इसलिए इस्राएली कनानियों के साथ रहने 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आशेर के गोत्र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नप्ताली की इस्राएली सेना ने उन दो महत्वपूर्ण नगरों से कनानियों को बाहर नहीं निकाला, जहाँ कनानी झूठे देवताओं की उपासना करते थे। इसलिए, इस्राएली वहाँ बेतशेमेश और बेतनात में कनानियों के साथ रहते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नप्ताली के गोत्र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एमोरियों ने दान के इस्राएली गोत्र को पहाड़ी प्रदेश में रहने के लिए मजबूर कर दिया। एमोरियों ने दान के लोगों को घाटी में आने तक की अनुमति नहीं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एमोरी हेरेस पर्वत, अय्यालोन और शाल्बीम के नगरों में बने रहने के लिए कड़ा संघर्ष करते रहे। बाद में, यूसुफ के गोत्रों की इस्राएली सेना एमोरियों के क्षेत्र में आगे बढ़ी। यूसुफ के गोत्रों की शक्ति और भी बढ़ती गई। यूसुफ के गोत्र वहाँ इस उद्देश्य से गए कि वे एमोरियों को जबरन मजदूरी करने के लिए बाध्य करें। इसलिए, यूसुफ के गोत्रों ने एमोरियों को दास बना दिया। हालाँकि, एमोरियों के पास अभी भी भूमि के एक बड़े क्षेत्र पर अधिकार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यूसुफ के गोत्रों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1:27–36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 कहानी में </w:t>
      </w:r>
      <w:r>
        <w:rPr>
          <w:b/>
          <w:lang w:val="hi_IN" w:bidi="hi_IN"/>
        </w:rPr>
        <w:t>इस्राएल</w:t>
      </w:r>
      <w:r>
        <w:rPr>
          <w:lang w:val="hi_IN" w:bidi="hi_IN"/>
        </w:rPr>
        <w:t xml:space="preserve"> के लोग, अर्थात </w:t>
      </w:r>
      <w:r>
        <w:rPr>
          <w:b/>
          <w:lang w:val="hi_IN" w:bidi="hi_IN"/>
        </w:rPr>
        <w:t>इस्राएली</w:t>
      </w:r>
      <w:r>
        <w:rPr>
          <w:lang w:val="hi_IN" w:bidi="hi_IN"/>
        </w:rPr>
        <w:t xml:space="preserve">, अधिक शक्तिशाली हो गए और उन्होंने कनानियों से अपने लिए कठोर परिश्रम करवाया। इस्राएल, या इस्राएली, उन लोगों को दर्शाता है जो </w:t>
      </w:r>
      <w:r>
        <w:rPr>
          <w:lang w:val="hi_IN" w:bidi="hi_IN"/>
        </w:rPr>
        <w:t>इस्राएल</w:t>
      </w:r>
      <w:r>
        <w:rPr>
          <w:lang w:val="hi_IN" w:bidi="hi_IN"/>
        </w:rPr>
        <w:t xml:space="preserve"> अर्थात याकूब के 12 गोत्रों के वंशज थे। </w:t>
      </w:r>
      <w:r>
        <w:rPr>
          <w:b/>
          <w:lang w:val="hi_IN" w:bidi="hi_IN"/>
        </w:rPr>
        <w:t>इस्राएलियों</w:t>
      </w:r>
      <w:r>
        <w:rPr>
          <w:lang w:val="hi_IN" w:bidi="hi_IN"/>
        </w:rPr>
        <w:t xml:space="preserve"> के बारे में अधिक जानकारी के लिए मुख्य शब्दावली देखें, और इस्राएल या इस्राएलियों के लिए उसी शब्द का उपयोग करें जिसका उपयोग आपने पिछली कहानियों में किया है।</w:t>
      </w:r>
    </w:p>
    <w:p>
      <w:pPr/>
      <w:r>
        <w:rPr>
          <w:lang w:val="hi_IN" w:bidi="hi_IN"/>
        </w:rPr>
      </w:r>
      <w:r>
        <w:rPr>
          <w:lang w:val="hi_IN" w:bidi="hi_IN"/>
        </w:rPr>
        <w:t xml:space="preserve">यह कहानी </w:t>
      </w:r>
      <w:r>
        <w:rPr>
          <w:b/>
          <w:lang w:val="hi_IN" w:bidi="hi_IN"/>
        </w:rPr>
        <w:t>यूसुफ के घराने</w:t>
      </w:r>
      <w:r>
        <w:rPr>
          <w:lang w:val="hi_IN" w:bidi="hi_IN"/>
        </w:rPr>
        <w:t xml:space="preserve"> का उल्लेख करती है। यहाँ, "घराने" का अर्थ यूसुफ के सभी वंशजों से है। इस कहानी में हम जानते हैं कि “यूसुफ का घराना” या तो सभी उत्तरी गोत्रों को दर्शाता है, या उन दो आधे गोत्रों की सेनाओं को जो मिलकर यूसुफ के गोत्र बनाते हैं। वे दो आधे गोत्र एप्रैम का गोत्र और मनश्शे का गोत्र हैं। उसी शब्द या वाक्यांश का उपयोग करें जिसका उपयोग आपने "यूसुफ के घराने" के लिए पिछले भागों में किया था।</w:t>
      </w:r>
    </w:p>
    <w:p>
      <w:pPr/>
      <w:r>
        <w:rPr>
          <w:lang w:val="hi_IN" w:bidi="hi_IN"/>
        </w:rPr>
      </w:r>
      <w:r>
        <w:rPr>
          <w:lang w:val="hi_IN" w:bidi="hi_IN"/>
        </w:rPr>
        <w:t xml:space="preserve">इस्राएली कनानियों को पूरी तरह से नहीं निकालते हैं, या उन्हें बाहर नहीं निकालते हैं। आपको याद होगा कि लोगों ने उस भूमि का नाम नूह के पोते </w:t>
      </w:r>
      <w:r>
        <w:rPr>
          <w:b/>
          <w:lang w:val="hi_IN" w:bidi="hi_IN"/>
        </w:rPr>
        <w:t>कनान</w:t>
      </w:r>
      <w:r>
        <w:rPr>
          <w:lang w:val="hi_IN" w:bidi="hi_IN"/>
        </w:rPr>
        <w:t xml:space="preserve"> के नाम पर रखा था। यह वह भूमि है जिसे परमेश्वर ने अब्राम के वंशजों, इस्राएलियों को देने का वादा किया था। हालाँकि, इस्राएलियों का अभी तक कनान पर अधिकार नहीं था। कनान पर विभिन्न लोगों के समूहों का नियंत्रण था, और ये सभी समूह मिलकर कनानी कहलाते थे। कनानियों के बारे में अधिक जानकारी के लिए, मुख्य शब्दावली में </w:t>
      </w:r>
      <w:r>
        <w:rPr>
          <w:b/>
          <w:lang w:val="hi_IN" w:bidi="hi_IN"/>
        </w:rPr>
        <w:t>कनान</w:t>
      </w:r>
      <w:r>
        <w:rPr>
          <w:lang w:val="hi_IN" w:bidi="hi_IN"/>
        </w:rPr>
        <w:t xml:space="preserve"> देखें। निकाल बाहर करना या जबरन बाहर करना एवं कनान के लिए वही शब्द या वाक्यांश प्रयोग करें जो आपने पिछले भागों में उपयोग किए हैं।</w:t>
      </w:r>
    </w:p>
    <w:p>
      <w:pPr/>
      <w:r>
        <w:rPr>
          <w:lang w:val="hi_IN" w:bidi="hi_IN"/>
        </w:rPr>
      </w:r>
      <w:r>
        <w:rPr>
          <w:lang w:val="hi_IN" w:bidi="hi_IN"/>
        </w:rPr>
        <w:t xml:space="preserve">एक </w:t>
      </w:r>
      <w:r>
        <w:rPr>
          <w:b/>
          <w:lang w:val="hi_IN" w:bidi="hi_IN"/>
        </w:rPr>
        <w:t>नगर</w:t>
      </w:r>
      <w:r>
        <w:rPr>
          <w:lang w:val="hi_IN" w:bidi="hi_IN"/>
        </w:rPr>
        <w:t xml:space="preserve"> वह बड़ा स्थान होता है जहाँ कई इमारतें, सड़कें और दुकानें होती हैं जहाँ बहुत से लोग रहते हैं और काम करते हैं। उन दिनों, नगरों के चारों ओर अक्सर दीवारें होती थीं ताकि अन्दर रह रहे लोगों की रक्षा की जा सके। एक </w:t>
      </w:r>
      <w:r>
        <w:rPr>
          <w:b/>
          <w:lang w:val="hi_IN" w:bidi="hi_IN"/>
        </w:rPr>
        <w:t>गाँव</w:t>
      </w:r>
      <w:r>
        <w:rPr>
          <w:lang w:val="hi_IN" w:bidi="hi_IN"/>
        </w:rPr>
        <w:t xml:space="preserve"> एक छोटा और शांत स्थान होता है जहाँ कम इमारतें और सड़कें होती हैं और कम लोग रहते हैं। आमतौर पर कई गाँव एक नगर को घेरे होते हैं।</w:t>
      </w:r>
    </w:p>
    <w:p>
      <w:pPr/>
      <w:r>
        <w:rPr>
          <w:lang w:val="hi_IN" w:bidi="hi_IN"/>
        </w:rPr>
      </w:r>
      <w:r>
        <w:rPr>
          <w:lang w:val="hi_IN" w:bidi="hi_IN"/>
        </w:rPr>
        <w:t xml:space="preserve">यहाँ रुकें और समूह में चर्चा करें कि आप </w:t>
      </w:r>
      <w:r>
        <w:rPr>
          <w:b/>
          <w:lang w:val="hi_IN" w:bidi="hi_IN"/>
        </w:rPr>
        <w:t>नगर</w:t>
      </w:r>
      <w:r>
        <w:rPr>
          <w:lang w:val="hi_IN" w:bidi="hi_IN"/>
        </w:rPr>
        <w:t xml:space="preserve"> और </w:t>
      </w:r>
      <w:r>
        <w:rPr>
          <w:b/>
          <w:lang w:val="hi_IN" w:bidi="hi_IN"/>
        </w:rPr>
        <w:t>गाँवों</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यह भाग एमोरियों की सीमाओं के बारे में बात करता है। उन सीमाओं में से एक </w:t>
      </w:r>
      <w:r>
        <w:rPr>
          <w:b/>
          <w:lang w:val="hi_IN" w:bidi="hi_IN"/>
        </w:rPr>
        <w:t>बिच्छू दर्रे</w:t>
      </w:r>
      <w:r>
        <w:rPr>
          <w:lang w:val="hi_IN" w:bidi="hi_IN"/>
        </w:rPr>
        <w:t xml:space="preserve"> पर थी। एमोरी कनानी गोत्रों में से एक थे।</w:t>
      </w:r>
    </w:p>
    <w:p>
      <w:pPr/>
      <w:r>
        <w:rPr>
          <w:lang w:val="hi_IN" w:bidi="hi_IN"/>
        </w:rPr>
      </w:r>
      <w:r>
        <w:rPr>
          <w:lang w:val="hi_IN" w:bidi="hi_IN"/>
        </w:rPr>
        <w:t xml:space="preserve">यहाँ रुकें और समूह में चर्चा करें कि आप </w:t>
      </w:r>
      <w:r>
        <w:rPr>
          <w:b/>
          <w:lang w:val="hi_IN" w:bidi="hi_IN"/>
        </w:rPr>
        <w:t>दर्रे</w:t>
      </w:r>
      <w:r>
        <w:rPr>
          <w:lang w:val="hi_IN" w:bidi="hi_IN"/>
        </w:rPr>
        <w:t xml:space="preserve"> के लिए और </w:t>
      </w:r>
      <w:r>
        <w:rPr>
          <w:b/>
          <w:lang w:val="hi_IN" w:bidi="hi_IN"/>
        </w:rPr>
        <w:t>बिच्छू</w:t>
      </w:r>
      <w:r>
        <w:rPr>
          <w:lang w:val="hi_IN" w:bidi="hi_IN"/>
        </w:rPr>
        <w:t xml:space="preserve"> के लिए किस शब्द का उपयोग करेंगे। यदि आवश्यक हो, तो पर्वत के दर्रे की और बिच्छू की तस्वीरें फिर से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2:1–10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2:1–10 को सुनें और अपने मन में रखें।</w:t>
      </w:r>
    </w:p>
    <w:p>
      <w:pPr/>
      <w:r>
        <w:rPr>
          <w:lang w:val="hi_IN" w:bidi="hi_IN"/>
        </w:rPr>
      </w:r>
      <w:r>
        <w:rPr>
          <w:lang w:val="hi_IN" w:bidi="hi_IN"/>
        </w:rPr>
        <w:t>यदि सम्भव हो, तो न्यायियों 2:1–10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सच्ची कहानी उस समय शुरू होती है जब इस्राएल के लोग उस देश में रहने वाले कनानियों को बाहर निकालने में असफल रहे जिसका वादा यहोवा ने इस्राएलियों से किया था। यद्यपि यहोवा ने इस्राएलियों को निर्देश दिया था कि वे लोगों को उस भूमि से पूरी तरह हटा दें जो उसने इस्राएल के 12 गोत्रों में से प्रत्येक को दी थी, लेकिन उन्होंने पूरी तरह से आज्ञा नहीं मानी, इसलिए कनानी लोग इस्राएलियों के बीच ही बसे रहे।</w:t>
      </w:r>
    </w:p>
    <w:p>
      <w:pPr/>
      <w:r>
        <w:rPr>
          <w:lang w:val="hi_IN" w:bidi="hi_IN"/>
        </w:rPr>
      </w:r>
      <w:r>
        <w:rPr>
          <w:lang w:val="hi_IN" w:bidi="hi_IN"/>
        </w:rPr>
        <w:t>अब कहानी का केंद्र अचानक बदल जाता है। पिछले कुछ भागों में, हमने इस्राएलियों के दृष्टिकोण से प्रतिज्ञा किए हुए देश में इस्राएलियों की सेनाओं की असफलता के बारे में सुना है। लेकिन अब, हम यहोवा के दृष्टिकोण से बातों को देखते हैं, और यह सीखते हैं कि इन घटनाओं ने इस्राएलियों के उसके साथ संबंध को कैसे नुकसान पहुँचाया। यहोवा का एक दूत या संदेशवाहक गिलगाल से बोकीम तक जाता है और इस्राएलियों से बात करता है। तुम्हें बाइबल के पहले के भागों से याद होगा कि गिलगाल वह स्थान है जहाँ इस्राएलियों ने डेरा डाला था, जब वे यरदन नदी को पार करके पहली बार प्रतिज्ञा किए गए देश में गए थे। गिलगाल इस्राएलियों के लिए एक बहुत महत्वपूर्ण स्थान था। गिलगाल वह मुख्य शिविर था जहाँ से इस्राएलियों ने प्रतिज्ञा किए गए देश में होने वाले सभी युद्धों की योजना बनाई और उन्हें शुरू किया। लेकिन यह उपासना के स्थान के रूप में भी महत्वपूर्ण था। गिलगाल में इस्राएलियों ने यरदन नदी से बारह पत्थर खड़े किए ताकि यह याद रखा जा सके कि यहोवा ने उन्हें सुरक्षित रूप से नदी पार करने में कैसे सहायता की थी। इस्राएलियों ने गिलगाल में यहोवा के साथ अपनी वाचा, यानी विशेष समझौता, को फिर से नया किया और मिस्र से अपने निकलने का उत्सव मनाया। हम ठीक-ठीक नहीं जानते कि गिलगाल कहाँ था, लेकिन यह पूर्व में यरीहो के पास था। दूसरी ओर, बोकीम शायद वही स्थान था जो बेतेल था, वह नगर जिस पर यूसुफ के पूरे गोत्र ने अभी-अभी आक्रमण किया था।</w:t>
      </w:r>
    </w:p>
    <w:p>
      <w:pPr/>
      <w:r>
        <w:rPr>
          <w:lang w:val="hi_IN" w:bidi="hi_IN"/>
        </w:rPr>
      </w:r>
      <w:r>
        <w:rPr>
          <w:lang w:val="hi_IN" w:bidi="hi_IN"/>
        </w:rPr>
        <w:t xml:space="preserve">यहाँ रुकें और समूह में ऐसा नक्शा देखें जिसमें </w:t>
      </w:r>
      <w:r>
        <w:rPr>
          <w:b/>
          <w:lang w:val="hi_IN" w:bidi="hi_IN"/>
        </w:rPr>
        <w:t>गिलगाल और बोकीम के संभावित स्थान</w:t>
      </w:r>
      <w:r>
        <w:rPr>
          <w:lang w:val="hi_IN" w:bidi="hi_IN"/>
        </w:rPr>
        <w:t xml:space="preserve"> शामिल हैं। इस ऑडियो को यहाँ रोकें।</w:t>
      </w:r>
    </w:p>
    <w:p>
      <w:pPr/>
      <w:r>
        <w:rPr>
          <w:lang w:val="hi_IN" w:bidi="hi_IN"/>
        </w:rPr>
      </w:r>
      <w:r>
        <w:rPr>
          <w:lang w:val="hi_IN" w:bidi="hi_IN"/>
        </w:rPr>
        <w:t>हम नहीं जानते कि दूत संदेशवाहक कौन है। यह संदेशवाहक स्वयं यहोवा भी हो सकता था, जो एक स्वर्गदूत या अलौकिक आत्मा के रूप में आया हो। या संदेशवाहक एक भविष्यद्वक्ता हो सकता था—एक ऐसा व्यक्ति जो लोगों को यहोवा के संदेश देता है। किसी भी स्थिति में, संदेशवाहक इस्राएलियों का सामना करता है और उन्हें याद दिलाता है कि यहोवा ने उन्हें मिस्र से बचाया था। वह इस्राएलियों को यह भी याद दिलाता है कि उसने उन्हें उस देश में पहुँचाया, जिसे उसने उनके पूर्वजों या पितरों को देने की शपथ खाई थी या वादा किया था। वह संदेशवाहक लोगों को उस वाचा की याद दिलाता है, जो यहोवा ने उनके साथ तब बन्धी थी जब उसने उन्हें मिस्र की गुलामी से छुड़ाया था। वाचा दो लोगों या लोगों के समूहों के बीच एक गंभीर और अटूट प्रतिज्ञा है। यहोवा ने इस्राएलियों से कनान देश का वादा किया था और उन्हें आश्वासन दिया था कि वह अपनी प्रतिज्ञा कभी नहीं तोड़ेगा। तब दूत इस वाचा में इस्राएलियों को उनकी भूमिका की याद दिलाता है। जहाँ तक इस्राएलियों की बात है, उन्हें उस देश में पहले से रहने वाले लोगों के साथ कोई भी वाचा या समझौता नहीं करना चाहिए। इस्राएलियों को उन वेदियों को भी नष्ट करना होगा जिनका उपयोग ये लोग अपने देवताओं की उपासना करने के लिए करते थे। वेदी वह होती है जहाँ लोग उन देवताओं को या यहोवा को भेंट या बलिदान चढ़ाते हैं जिनकी वे उपासना करते हैं।</w:t>
      </w:r>
    </w:p>
    <w:p>
      <w:pPr/>
      <w:r>
        <w:rPr>
          <w:lang w:val="hi_IN" w:bidi="hi_IN"/>
        </w:rPr>
      </w:r>
      <w:r>
        <w:rPr>
          <w:lang w:val="hi_IN" w:bidi="hi_IN"/>
        </w:rPr>
        <w:t xml:space="preserve">यहाँ रुकें और समूह में </w:t>
      </w:r>
      <w:r>
        <w:rPr>
          <w:b/>
          <w:lang w:val="hi_IN" w:bidi="hi_IN"/>
        </w:rPr>
        <w:t>विभिन्न प्रकार की वेदियों</w:t>
      </w:r>
      <w:r>
        <w:rPr>
          <w:lang w:val="hi_IN" w:bidi="hi_IN"/>
        </w:rPr>
        <w:t xml:space="preserve"> की तस्वीरें देखें। इस ऑडियो को यहाँ रोकें।</w:t>
      </w:r>
    </w:p>
    <w:p>
      <w:pPr/>
      <w:r>
        <w:rPr>
          <w:lang w:val="hi_IN" w:bidi="hi_IN"/>
        </w:rPr>
      </w:r>
      <w:r>
        <w:rPr>
          <w:lang w:val="hi_IN" w:bidi="hi_IN"/>
        </w:rPr>
        <w:t>हालाँकि, इस्राएली वाचा के अपने भाग को निभाने में असफल रहे हैं। इस्राएलियों ने इस देश में रहने वाले लोगों के साथ सौदा या समझौता किया था, इसलिए उन लोगों को वहाँ रहने दिया गया। इस्राएलियों ने कनानियों की वेदियों को भी खड़ा रहने दिया, यहाँ तक कि उन क्षेत्रों में भी जिन्हें इस्राएलियों ने पूरी तरह अपने अधिकार में कर लिया था, जैसा कि हम आगे देखेंगे। ऐसा करने में, इस्राएलियों ने यहोवा की "बात" या उसकी आज्ञाओं का पालन नहीं किया है।</w:t>
      </w:r>
    </w:p>
    <w:p>
      <w:pPr/>
      <w:r>
        <w:rPr>
          <w:lang w:val="hi_IN" w:bidi="hi_IN"/>
        </w:rPr>
      </w:r>
      <w:r>
        <w:rPr>
          <w:lang w:val="hi_IN" w:bidi="hi_IN"/>
        </w:rPr>
        <w:t>यहाँ रुकें और समूह में इस प्रश्न पर चर्चा करें: किसी ऐसे व्यक्ति के बारे में एक कहानी सुनाएँ जिसने किसी दूसरे व्यक्ति के साथ कोई वादा या दृढ़ समझौता किया था, लेकिन उसने बाद में उस प्रतिज्ञा को तोड़ दिया। क्या हुआ था? दूसरे व्यक्ति ने कैसे प्रतिक्रिया दी? इस ऑडियो को यहाँ रोकें।</w:t>
      </w:r>
    </w:p>
    <w:p>
      <w:pPr/>
      <w:r>
        <w:rPr>
          <w:lang w:val="hi_IN" w:bidi="hi_IN"/>
        </w:rPr>
      </w:r>
      <w:r>
        <w:rPr>
          <w:lang w:val="hi_IN" w:bidi="hi_IN"/>
        </w:rPr>
        <w:t>फिर संदेशवाहक एक प्रश्न पूछता है, "तुमने ऐसा क्यों किया है?" संदेशवाहक इस प्रश्न के उत्तर की उम्मीद नहीं करता है। इसके बजाय, संदेशवाहक इस्राएलियों को दृढ़ता से याद दिलाता है कि उन्हें यहोवा की आज्ञाओं का उल्लंघन नहीं करना चाहिए था। अब, संदेशवाहक इस्राएलियों को इसका परिणाम बताता है क्योंकि उन्होंने यहोवा के साथ की गई वाचा का पालन नहीं किया था। यहोवा संदेशवाहक के माध्यम से यह घोषणा करता है कि वह अब कनानी लोगों को देश से बाहर नहीं निकालेगा। इसके बजाय, देश के लोग "तुम्हारे चारों ओर के काँटे" बन जाएँगे। काँटा पौधे के तने पर उगने वाला एक छोटा, नुकीला और चुभने वाला हिस्सा होता है। स्वर्गदूत यह कह रहा है कि जो लोग इस देश में रहते हैं, वे इस्राएलियों के लिए लगातार परेशानी का कारण बनेंगे।</w:t>
      </w:r>
    </w:p>
    <w:p>
      <w:pPr/>
      <w:r>
        <w:rPr>
          <w:lang w:val="hi_IN" w:bidi="hi_IN"/>
        </w:rPr>
      </w:r>
      <w:r>
        <w:rPr>
          <w:lang w:val="hi_IN" w:bidi="hi_IN"/>
        </w:rPr>
        <w:t xml:space="preserve">यहाँ रुकें और समूह में </w:t>
      </w:r>
      <w:r>
        <w:rPr>
          <w:b/>
          <w:lang w:val="hi_IN" w:bidi="hi_IN"/>
        </w:rPr>
        <w:t>काँटों</w:t>
      </w:r>
      <w:r>
        <w:rPr>
          <w:lang w:val="hi_IN" w:bidi="hi_IN"/>
        </w:rPr>
        <w:t xml:space="preserve"> की तस्वीर देखें। इस ऑडियो को यहाँ रोकें।</w:t>
      </w:r>
    </w:p>
    <w:p>
      <w:pPr/>
      <w:r>
        <w:rPr>
          <w:lang w:val="hi_IN" w:bidi="hi_IN"/>
        </w:rPr>
      </w:r>
      <w:r>
        <w:rPr>
          <w:lang w:val="hi_IN" w:bidi="hi_IN"/>
        </w:rPr>
        <w:t>फिर से रुकें और एक समूह के तौर पर उस समय के बारे में कहानियाँ सुनाएँ, जब आपको लगा हो कि लोगों का कोई खास समूह हमेशा दूसरों के लिए बहुत ज़्यादा परेशानी खड़ी कर रहा था। इस ऑडियो को यहाँ रोकें।</w:t>
      </w:r>
    </w:p>
    <w:p>
      <w:pPr/>
      <w:r>
        <w:rPr>
          <w:lang w:val="hi_IN" w:bidi="hi_IN"/>
        </w:rPr>
      </w:r>
      <w:r>
        <w:rPr>
          <w:lang w:val="hi_IN" w:bidi="hi_IN"/>
        </w:rPr>
        <w:t>यहोवा का संदेशवाहक यह भी कहता है कि वहाँ रहने वाले लोगों के देवता इस्राएलियों के लिए "फँदे" बन जाएँगे। फँदा एक ऐसा जाल होता है जिसे लोग तार या रस्सी से बनाते हैं। वे इस जाल का उपयोग छोटे पक्षियों या पशुओं को पकड़ने के लिए करते हैं। संदेशवाहक यह इस्राएलियों को यह बताने के लिए कहता है कि इन लोगों के देवता हमेशा इस्राएलियों को प्रलोभित करेंगे, और उन्हें यहोवा की उपासना से दूर कर देंगे। चूँकि इस्राएलियों ने वाचा का अपना पक्ष नहीं निभाया है, इसलिए यहोवा अपनी सहायता दूर कर देता है।</w:t>
      </w:r>
    </w:p>
    <w:p>
      <w:pPr/>
      <w:r>
        <w:rPr>
          <w:lang w:val="hi_IN" w:bidi="hi_IN"/>
        </w:rPr>
      </w:r>
      <w:r>
        <w:rPr>
          <w:lang w:val="hi_IN" w:bidi="hi_IN"/>
        </w:rPr>
        <w:t xml:space="preserve">यहाँ रुकें और समूह में एक </w:t>
      </w:r>
      <w:r>
        <w:rPr>
          <w:b/>
          <w:lang w:val="hi_IN" w:bidi="hi_IN"/>
        </w:rPr>
        <w:t>जाल</w:t>
      </w:r>
      <w:r>
        <w:rPr>
          <w:lang w:val="hi_IN" w:bidi="hi_IN"/>
        </w:rPr>
        <w:t xml:space="preserve"> की तस्वीर देखें। इस ऑडियो को यहाँ रोकें।</w:t>
      </w:r>
    </w:p>
    <w:p>
      <w:pPr/>
      <w:r>
        <w:rPr>
          <w:lang w:val="hi_IN" w:bidi="hi_IN"/>
        </w:rPr>
      </w:r>
      <w:r>
        <w:rPr>
          <w:lang w:val="hi_IN" w:bidi="hi_IN"/>
        </w:rPr>
        <w:t>जब इस्राएली यह संदेश सुनते हैं, तो वे अपना दुःख दिखाने के लिए जोर-जोर से रोते हैं। अब इस्राएली उस नगर को "बोकीम" कहते हैं, जिसका अर्थ है "रोने का स्थान।" लोग यहोवा को बलिदान भी चढ़ाते हैं, ताकि यह दिखा सकें कि वे पछता रहे हैं। बलिदान यहोवा के लिए एक उपहार है। यह भेंट कोई ऐसा पशु हो सकता था जिसे लोगों ने वेदी पर मारकर जलाया था, लेकिन यह भोजन की वस्तुएँ, तेल या मसाले भी हो सकते थे। हम ठीक-ठीक नहीं जानते कि इस्राएलियों ने यहोवा को किस प्रकार के बलिदान चढ़ाए थे। हम यह भी नहीं जानते कि लोग अपने पाप के लिए सचमुच दुखी हैं, या वे केवल इस आशा को रखते हैं कि यहोवा उन्हें क्षमा करेगा और उनकी सहायता के लिए अपना मन बदल देगा।</w:t>
      </w:r>
    </w:p>
    <w:p>
      <w:pPr/>
      <w:r>
        <w:rPr>
          <w:lang w:val="hi_IN" w:bidi="hi_IN"/>
        </w:rPr>
      </w:r>
      <w:r>
        <w:rPr>
          <w:lang w:val="hi_IN" w:bidi="hi_IN"/>
        </w:rPr>
        <w:t>यहाँ रुकें और समूह में उस समय की कहानियाँ सुनाएँ जब लोगों ने सुना कि उन्हें अपने किए हुए गलत काम के लिए कोई गंभीर दण्ड मिलेगा। उन्होंने कैसे प्रतिक्रिया दी? उन्होंने अपना दुख या पछतावा कैसे दिखाया? इस ऑडियो को यहाँ रोकें।</w:t>
      </w:r>
    </w:p>
    <w:p>
      <w:pPr/>
      <w:r>
        <w:rPr>
          <w:lang w:val="hi_IN" w:bidi="hi_IN"/>
        </w:rPr>
      </w:r>
      <w:r>
        <w:rPr>
          <w:lang w:val="hi_IN" w:bidi="hi_IN"/>
        </w:rPr>
        <w:t>इस समय कहानी अचानक फिर उस पहले के समय पर लौट जाती है, जब इस्राएली अगुवा यहोशू जीवित था। कहानीकार हमें उस समय पर वापस ले जाता है जब यहोशू ने इस्राएलियों को शेकेम नाम के एक स्थान पर इकट्ठा किया था। इस्राएलियों से बात करने के बाद, यहोशू ने लोगों को उस देश में भेज दिया जो यहोवा ने उनके प्रत्येक गोत्र को दिया था। यहोशू ने इस्राएलियों को अपनी भूमि का “अधिकार लेने” का निर्देश दिया, जिसका अर्थ है उस भूमि को लेना जो पहले से उनकी थी, और वहाँ बस जाना। यहोशू उस भूमि को उनकी "विरासत" कहता है। उन दिनों में, जब कोई पिता मर जाता था, तो उसकी संपत्ति उसके पुत्र को मिलती थी। वह संपत्ति, जिसका स्वामी अब पुत्र है, उसे हम पुत्र की विरासत कहते हैं। इस स्थिति में, इस्राएलियों की विरासत यहोवा का वह वादा है कि वह इस्राएलियों को यह भूमि देगा।</w:t>
      </w:r>
    </w:p>
    <w:p>
      <w:pPr/>
      <w:r>
        <w:rPr>
          <w:lang w:val="hi_IN" w:bidi="hi_IN"/>
        </w:rPr>
      </w:r>
      <w:r>
        <w:rPr>
          <w:lang w:val="hi_IN" w:bidi="hi_IN"/>
        </w:rPr>
        <w:t>यहाँ रुकें और समूह में इस प्रश्न पर चर्चा करें: आपकी संस्कृति में जब किसी व्यक्ति की मृत्यु होती है, तो उसकी संपत्ति का क्या होता है? किसी व्यक्ति की मृत्यु के बाद उसकी संपत्ति के साथ क्या होता है, इस बारे में कहानियाँ सुनाएँ। इस ऑडियो को यहाँ रोकें।</w:t>
      </w:r>
    </w:p>
    <w:p>
      <w:pPr/>
      <w:r>
        <w:rPr>
          <w:lang w:val="hi_IN" w:bidi="hi_IN"/>
        </w:rPr>
      </w:r>
      <w:r>
        <w:rPr>
          <w:lang w:val="hi_IN" w:bidi="hi_IN"/>
        </w:rPr>
        <w:t>कहानीकार हमें याद दिलाता है कि यहोशू के समय में रहने वाले लोग यहोवा के प्रति विश्वासयोग्य थे। उस समय के कुछ बुज़ुर्ग या अगुवा यहोशू से ज़्यादा समय तक जीवित रहे। लोग इन पुरनियों या अगुवों के समय में यहोवा के प्रति विश्वासयोग्य बने रहे। इन लोगों ने वे महान काम देखे थे जो यहोवा ने इस्राएलियों के लिए किए थे। कहानीकार यहोशू को "यहोवा का सेवक" कहता है, जिससे यह ज़ाहिर होता है कि यहोवा यहोशू का सम्मान ऐसे व्यक्ति के रूप में करता है, जो यहोवा का अनुसरण करता है और उसकी आज्ञा मानता है। यहोशू की मृत्यु 110 वर्ष की आयु में हुई थी। जब कोई व्यक्ति बहुत अधिक आयु तक जीवित रहता था, तो लोग इसे इस बात का संकेत मानते थे कि उस व्यक्ति ने यहोवा की दृष्टि में एक सम्मानजनक जीवन व्यतीत किया था। यहोशू के लोगों ने उसे उस भूमि में दफ़नाया, जो यहोवा ने यहोशू के गोत्र को दी थी एक ऐसे नगर में, जिसे अनुवाद के आधार पर तिम्नथेरेस या तिम्नतहेरेस कहा जाता है। यह नगर उन पहाड़ियों में था जो एप्रैम के छोटे गोत्र की थीं। यह बेतेल के 16 किलोमीटर उत्तर-पश्चिम में था। नामों में अंतर शायद एक साधारण वर्तनी गलती है, क्योंकि हम बाइबल में कहीं और तिम्नथेरेस नाम नहीं सुनते हैं। जब हमने पहली बार यह कहानी सुनी कि यहोशू के लोगों ने उसे उस भूमि में दफनाया जो यहोवा ने यहोशू के गोत्र को दी थी, तो कहानीकार ने उस नगर को तिम्नथेरेस कहा। यह भी संभव है कि तिम्नतहेरेस उसी स्थान का कोई और नाम था।</w:t>
      </w:r>
    </w:p>
    <w:p>
      <w:pPr/>
      <w:r>
        <w:rPr>
          <w:lang w:val="hi_IN" w:bidi="hi_IN"/>
        </w:rPr>
      </w:r>
      <w:r>
        <w:rPr>
          <w:lang w:val="hi_IN" w:bidi="hi_IN"/>
        </w:rPr>
        <w:t xml:space="preserve">यहाँ रुकें और ऐसा नक्शा देखें जिसमें </w:t>
      </w:r>
      <w:r>
        <w:rPr>
          <w:b/>
          <w:lang w:val="hi_IN" w:bidi="hi_IN"/>
        </w:rPr>
        <w:t>तिम्नथेरेस और बेतेल के संभावित स्थान शामिल</w:t>
      </w:r>
      <w:r>
        <w:rPr>
          <w:lang w:val="hi_IN" w:bidi="hi_IN"/>
        </w:rPr>
        <w:t xml:space="preserve"> हैं। ऑडियो को यहाँ रोकें।</w:t>
      </w:r>
    </w:p>
    <w:p>
      <w:pPr/>
      <w:r>
        <w:rPr>
          <w:lang w:val="hi_IN" w:bidi="hi_IN"/>
        </w:rPr>
      </w:r>
      <w:r>
        <w:rPr>
          <w:lang w:val="hi_IN" w:bidi="hi_IN"/>
        </w:rPr>
        <w:t>जो लोग यहोशू के समय के आसपास जीवित थे, वे सब मर गए। कहानीकार "अपने पितरों के साथ जा मिले" यह वाक्यांश उपयोग करता है, जो यह कहने का एक विनम्र तरीका है कि ये लोग मर गए। यह उस समय की एक परंपरा की ओर संकेत करता है, जिसमें लोग मरने वालों की हड्डियों को उनके पूर्वजों की कब्र में दफनाते थे।</w:t>
      </w:r>
    </w:p>
    <w:p>
      <w:pPr/>
      <w:r>
        <w:rPr>
          <w:lang w:val="hi_IN" w:bidi="hi_IN"/>
        </w:rPr>
      </w:r>
      <w:r>
        <w:rPr>
          <w:lang w:val="hi_IN" w:bidi="hi_IN"/>
        </w:rPr>
        <w:t>यहाँ रुकें और समूह में चर्चा करें: समूह को बताएँ कि आपकी संस्कृति के लोग क्या करते हैं, जब उनके परिवार में किसी की मृत्यु हो जाती है। उनके अवशेषों के साथ क्या होता है? इस बारे में कहानियाँ सुनाएँ कि किसी व्यक्ति ने उन लोगों की मृत्यु के बाद अपने प्रियजनों के अवशेषों या शरीरों के साथ क्या किया। इस ऑडियो को यहाँ रोकें।</w:t>
      </w:r>
    </w:p>
    <w:p>
      <w:pPr/>
      <w:r>
        <w:rPr>
          <w:lang w:val="hi_IN" w:bidi="hi_IN"/>
        </w:rPr>
      </w:r>
      <w:r>
        <w:rPr>
          <w:lang w:val="hi_IN" w:bidi="hi_IN"/>
        </w:rPr>
        <w:t>अब कहानी बताने वाला विश्वासयोग्य यहोशू और उसके समय के लोगों की तुलना उस अविश्वासी इस्राएलियों की पीढ़ी से करता है, जो यहोशू के बाद जीवित थी। इस्राएलियों की यह नई पीढ़ी यहोवा को नहीं जानती थी और न ही वह उन महान कामों को याद रख सकी थी जो यहोवा ने इस्राएल के लोगों के लिए किए थे।</w:t>
      </w:r>
      <w:r>
        <w:rPr>
          <w:lang w:val="hi_IN" w:bidi="hi_IN"/>
        </w:rPr>
      </w:r>
    </w:p>
    <w:p>
      <w:pPr>
        <w:pStyle w:val="Heading3"/>
      </w:pPr>
      <w:r>
        <w:rPr>
          <w:lang w:val="hi_IN" w:bidi="hi_IN"/>
        </w:rPr>
        <w:t>घटनाओं को समझाना</w:t>
      </w:r>
    </w:p>
    <w:p>
      <w:pPr/>
      <w:r>
        <w:rPr>
          <w:lang w:val="hi_IN" w:bidi="hi_IN"/>
        </w:rPr>
      </w:r>
      <w:r>
        <w:rPr>
          <w:lang w:val="hi_IN" w:bidi="hi_IN"/>
        </w:rPr>
        <w:t>न्यायियों 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का एक संदेशवाहक इस्राएलियों के सामने प्रकट होता है, लोगों को यहोवा की वाचा की याद दिलाता है, और आज्ञा न मानने के लिए उनकी आलोचना करता है।</w:t>
      </w:r>
    </w:p>
    <w:p>
      <w:pPr/>
      <w:r>
        <w:rPr>
          <w:lang w:val="hi_IN" w:bidi="hi_IN"/>
        </w:rPr>
      </w:r>
      <w:r>
        <w:rPr>
          <w:b/>
          <w:lang w:val="hi_IN" w:bidi="hi_IN"/>
        </w:rPr>
        <w:t>दूसरे दृश्य में:</w:t>
      </w:r>
      <w:r>
        <w:rPr>
          <w:lang w:val="hi_IN" w:bidi="hi_IN"/>
        </w:rPr>
        <w:t xml:space="preserve"> इस्राएली संदेश सुनते हैं और जोर-जोर से रोते हैं। इस्राएली अपने दुख और पछतावा के चिन्ह के रूप में यहोवा को बलिदान चढ़ाते हैं।</w:t>
      </w:r>
    </w:p>
    <w:p>
      <w:pPr/>
      <w:r>
        <w:rPr>
          <w:lang w:val="hi_IN" w:bidi="hi_IN"/>
        </w:rPr>
      </w:r>
      <w:r>
        <w:rPr>
          <w:b/>
          <w:lang w:val="hi_IN" w:bidi="hi_IN"/>
        </w:rPr>
        <w:t>तीसरे दृश्य में:</w:t>
      </w:r>
      <w:r>
        <w:rPr>
          <w:lang w:val="hi_IN" w:bidi="hi_IN"/>
        </w:rPr>
        <w:t xml:space="preserve"> ध्यान फिर से पीछे के समय पर चला जाता है, जब यहोशू जीवित था। यहोशू ने इस्राएलियों को भेज दिया था कि वे उस भूमि के हिस्सों पर अधिकार करें, जिन्हें यहोवा ने उन्हें दिया था। यह यहोशू के नेतृत्व के अंत को दर्शाता है।</w:t>
      </w:r>
    </w:p>
    <w:p>
      <w:pPr/>
      <w:r>
        <w:rPr>
          <w:lang w:val="hi_IN" w:bidi="hi_IN"/>
        </w:rPr>
      </w:r>
      <w:r>
        <w:rPr>
          <w:b/>
          <w:lang w:val="hi_IN" w:bidi="hi_IN"/>
        </w:rPr>
        <w:t>चौथे दृश्य में:</w:t>
      </w:r>
      <w:r>
        <w:rPr>
          <w:lang w:val="hi_IN" w:bidi="hi_IN"/>
        </w:rPr>
        <w:t xml:space="preserve"> यह दृश्य यहोशू और उस पीढ़ी की मृत्यु के बारे में बताता है जो परमेश्वर के प्रति विश्वासयोग्य रही थी। हालाँकि, यहोशू और उसकी पीढ़ी की मृत्यु के बाद, एक नई पीढ़ी उत्पन्न हुई जो यहोवा को नहीं जानती थी और न ही यहोवा के किए गए महान कामों को याद रख रही थी।. यह जानकारी हमें इस्राएल की भविष्य में आज्ञा न मानने को समझने में मदद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 स्वर्गदूत या संदेशवाहक के माध्यम से बात कर रहा है</w:t>
      </w:r>
    </w:p>
    <w:p>
      <w:pPr>
        <w:pStyle w:val="ListBullet"/>
        <w:spacing w:line="240" w:lineRule="auto"/>
        <w:ind w:left="720"/>
      </w:pPr>
      <w:r>
        <w:rPr>
          <w:lang w:val="hi_IN" w:bidi="hi_IN"/>
        </w:rPr>
      </w:r>
      <w:r>
        <w:rPr>
          <w:lang w:val="hi_IN" w:bidi="hi_IN"/>
        </w:rPr>
        <w:t>स्वर्गदूत या संदेशवाहक</w:t>
      </w:r>
    </w:p>
    <w:p>
      <w:pPr>
        <w:pStyle w:val="ListBullet"/>
        <w:spacing w:line="240" w:lineRule="auto"/>
        <w:ind w:left="720"/>
      </w:pPr>
      <w:r>
        <w:rPr>
          <w:lang w:val="hi_IN" w:bidi="hi_IN"/>
        </w:rPr>
      </w:r>
      <w:r>
        <w:rPr>
          <w:lang w:val="hi_IN" w:bidi="hi_IN"/>
        </w:rPr>
        <w:t>यहोशू के समय में इस्राएली</w:t>
      </w:r>
    </w:p>
    <w:p>
      <w:pPr>
        <w:pStyle w:val="ListBullet"/>
        <w:spacing w:line="240" w:lineRule="auto"/>
        <w:ind w:left="720"/>
      </w:pPr>
      <w:r>
        <w:rPr>
          <w:lang w:val="hi_IN" w:bidi="hi_IN"/>
        </w:rPr>
      </w:r>
      <w:r>
        <w:rPr>
          <w:lang w:val="hi_IN" w:bidi="hi_IN"/>
        </w:rPr>
        <w:t>आज्ञा न मानने वाली इस्राएलियों की नई पीढ़ी</w:t>
      </w:r>
    </w:p>
    <w:p>
      <w:pPr>
        <w:pStyle w:val="ListBullet"/>
        <w:spacing w:line="240" w:lineRule="auto"/>
        <w:ind w:left="720"/>
      </w:pPr>
      <w:r>
        <w:rPr>
          <w:lang w:val="hi_IN" w:bidi="hi_IN"/>
        </w:rPr>
      </w:r>
      <w:r>
        <w:rPr>
          <w:lang w:val="hi_IN" w:bidi="hi_IN"/>
        </w:rPr>
        <w:t>और यहोशू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यहोवा का दूत या संदेशवाहक गिलगाल से “ऊपर” बोकीम की ओर इस्राएलियों से बात करने के लिए जाता है। दूत “ऊपर” इसलिए जाता है क्योंकि बोकीम गिलगाल की तुलना में अधिक ऊँचे और पहाड़ी क्षेत्र में स्थित है। जब भी हम "स्वर्गदूत" या "यहोवा का संदेशवाहक" शब्द सुनते हैं, तो यह दर्शाता है कि संदेशवाहक यहोवा का एक सीधा संदेश देता है। जब संदेशवाहक बोलता है, तो यह ऐसा होता है मानो यहोवा स्वयं बोल रहा हो। मूल भाषा में कहानीकार जो “स्वर्गदूत” शब्द उपयोग करता है, उसका अर्थ “संदेशवाहक” भी हो सकता है, और हम नहीं जानते कि वह संदेशवाहक कोई अलौकिक प्राणी है या कोई मनुष्य जो यहोवा का संदेश लाता है। कोई फर्क नहीं पड़ता कि संदेशवाहक कौन है, महत्वपूर्ण बात यह है कि वह यहोवा का संदेश देता है।</w:t>
      </w:r>
    </w:p>
    <w:p>
      <w:pPr/>
      <w:r>
        <w:rPr>
          <w:lang w:val="hi_IN" w:bidi="hi_IN"/>
        </w:rPr>
      </w:r>
      <w:r>
        <w:rPr>
          <w:lang w:val="hi_IN" w:bidi="hi_IN"/>
        </w:rPr>
        <w:t>यहाँ रुकें और चर्चा करें: आप "स्वर्गदूत" या "यहोवा के संदेशवाहक" का अनुवाद करने के लिए किस शब्द या वाक्यांश का उपयोग करेंगे? इस ऑडियो को यहाँ रोकें।</w:t>
      </w:r>
    </w:p>
    <w:p>
      <w:pPr/>
      <w:r>
        <w:rPr>
          <w:lang w:val="hi_IN" w:bidi="hi_IN"/>
        </w:rPr>
      </w:r>
      <w:r>
        <w:rPr>
          <w:lang w:val="hi_IN" w:bidi="hi_IN"/>
        </w:rPr>
        <w:t>इस्राएली बोकीम में इकट्ठा होते हैं, जो शायद बेतेल का नगर है। बोकीम शायद गिलगाल से पश्चिम में लगभग 45 किलोमीटर की दूरी पर था। हम ठीक-ठीक नहीं जानते कि संदेशवाहक वहाँ कैसे पहुँचता है या उसे कितना समय लगता है।</w:t>
      </w:r>
    </w:p>
    <w:p>
      <w:pPr/>
      <w:r>
        <w:rPr>
          <w:lang w:val="hi_IN" w:bidi="hi_IN"/>
        </w:rPr>
      </w:r>
      <w:r>
        <w:rPr>
          <w:lang w:val="hi_IN" w:bidi="hi_IN"/>
        </w:rPr>
        <w:t>संदेशवाहक के माध्यम से, यहोवा इस्राएलियों को याद दिलाता है कि उसने उन्हें मिस्र से बचाया और उन्हें उस देश में ले आया जिसका वादा उसने उनके पूर्वजों से किया था। यहोवा इस्राएलियों को उस वाचा, या गंभीर प्रतिज्ञा की याद दिलाता है, जो उसने इस्राएलियों के साथ की थी, और अपने वादे को कभी नहीं तोड़ेगा। यहोवा इस्राएलियों को यह भी याद दिलाता है कि उसने इस्राएलियों को देश में रहने वाले लोगों के साथ कोई समझौता न करने और उन वेदियों को नष्ट करने की आज्ञा दी थी जिनका उपयोग लोग अन्य देवताओं की उपासना करने के लिए करते थे। फिर संदेशवाहक इस्राएलियों से कहता है कि उन्होंने यहोवा की "बात" या उसकी आज्ञाओं का पालन नहीं किया है। फिर संदेशवाहक इस्राएलियों से पूछता है, "तुमने ऐसा क्यों किया है?" संदेशवाहक इस्राएलियों से इस प्रश्न का उत्तर देने की उम्मीद नहीं करता है। संदेशवाहक इस प्रश्न का उपयोग इस्राएलियों से कहने के लिए करता है, "तुम्हें ऐसा नहीं करना चाहिए था।"</w:t>
      </w:r>
    </w:p>
    <w:p>
      <w:pPr/>
      <w:r>
        <w:rPr>
          <w:lang w:val="hi_IN" w:bidi="hi_IN"/>
        </w:rPr>
      </w:r>
      <w:r>
        <w:rPr>
          <w:lang w:val="hi_IN" w:bidi="hi_IN"/>
        </w:rPr>
        <w:t>यहाँ रुकें और समूह में चर्चा करें: आप इस बात का अनुवाद कैसे करेंगे कि संदेशवाहक का वास्तव में अर्थ था, "तुम्हें ऐसा नहीं करना चाहिए था?" इस ऑडियो को यहाँ रोकें।</w:t>
      </w:r>
    </w:p>
    <w:p>
      <w:pPr/>
      <w:r>
        <w:rPr>
          <w:lang w:val="hi_IN" w:bidi="hi_IN"/>
        </w:rPr>
      </w:r>
      <w:r>
        <w:rPr>
          <w:lang w:val="hi_IN" w:bidi="hi_IN"/>
        </w:rPr>
        <w:t>फिर वह संदेशवाहक घोषणा करता है कि इस्राएलियों को उनके पाप के कारण परिणाम भुगतने होंगे, क्योंकि उन्होंने यहोवा के साथ की वाचा तोड़ी है: अब यहोवा उस देश में रहने वाले लोगों को नहीं हटाएगा, बल्कि वे लोग “तुम्हारे लिए काँटे बन जाएंगे।” यहोवा का अर्थ है कि देश में रहने वाले लोग इस्राएलियों के लिए लगातार परेशानी और समस्याएँ पैदा करेंगे।</w:t>
      </w:r>
    </w:p>
    <w:p>
      <w:pPr/>
      <w:r>
        <w:rPr>
          <w:lang w:val="hi_IN" w:bidi="hi_IN"/>
        </w:rPr>
      </w:r>
      <w:r>
        <w:rPr>
          <w:lang w:val="hi_IN" w:bidi="hi_IN"/>
        </w:rPr>
        <w:t>यहाँ रुकें और एक समूह के तौर पर चर्चा करें: क्या आपको वह कहानी याद है जो आपने दूसरे चरण में सुनाई थी—लोगों के एक ऐसे समूह के बारे में, जो लगातार दूसरों के लिए मुसीबत खड़ी करता था? उन शब्दों पर ध्यान दें जिनका उपयोग आपने यह वर्णन करने के लिए किया था कि उन लोगों ने समस्याएँ कैसे पैदा कीं। आप उन लोगों का वर्णन कैसे करेंगे जो इस्राएलियों के लिए काँटों के समान हैं? इस ऑडियो को यहाँ रोकें।</w:t>
      </w:r>
    </w:p>
    <w:p>
      <w:pPr/>
      <w:r>
        <w:rPr>
          <w:lang w:val="hi_IN" w:bidi="hi_IN"/>
        </w:rPr>
      </w:r>
      <w:r>
        <w:rPr>
          <w:lang w:val="hi_IN" w:bidi="hi_IN"/>
        </w:rPr>
        <w:t>संदेशवाहक चेतावनी देता है कि कनानियों के देवता इस्राएलियों के लिए एक "फँदा" या "जाल" बन जाएँगे। दूसरे शब्दों में, ये झूठे देवता इस्राएलियों को प्रलोभित करेंगे और लोगों को यहोवा का अनुसरण करने से दूर ले जाएँगे।</w:t>
      </w:r>
    </w:p>
    <w:p>
      <w:pPr/>
      <w:r>
        <w:rPr>
          <w:lang w:val="hi_IN" w:bidi="hi_IN"/>
        </w:rPr>
      </w:r>
      <w:r>
        <w:rPr>
          <w:lang w:val="hi_IN" w:bidi="hi_IN"/>
        </w:rPr>
        <w:t>यहाँ रुकें और चर्चा करें कि आप कैसे वर्णन करेंगे कि कनानी देवता एक फँदा या जाल बन जाएँगे और इस्राएलियों को यहोवा से दूर होने के लिए लुभाएँगे। सोचें कि आप उन लोगों के बारे में कैसे बात करते हैं जो अन्य लोगों को बुरे काम करने के लिए प्रलोभित करते हैं। आप इन बातों के बारे में कैसे बात करते हैं? इस ऑडियो को यहाँ रोकें।</w:t>
      </w:r>
    </w:p>
    <w:p>
      <w:pPr/>
      <w:r>
        <w:rPr>
          <w:lang w:val="hi_IN" w:bidi="hi_IN"/>
        </w:rPr>
      </w:r>
      <w:r>
        <w:rPr>
          <w:lang w:val="hi_IN" w:bidi="hi_IN"/>
        </w:rPr>
        <w:t>दूसरा दृश्य पहले के ठीक बाद होता है। जैसे ही इस्राएली संदेशवाहक के वचन सुनते हैं, वे यह दिखाने के लिए जोर-जोर से रोने लगते हैं कि वे कितने दुखी है और पछतावा महसूस करते हैं। इस्राएली इतने परेशान हैं कि वे नगर का नाम बदलकर "बोकीम" रखने का निर्णय लेते हैं, जिसका अर्थ है "रोने का स्थान।" कहानीकार कहता है कि संदेशवाहक ने इस्राएल के "सब" लोगों से बात की। इसका शायद अर्थ यह नहीं है कि 600,000 इस्राएली पुरुषों में से हर एक वहाँ था। इसके बजाय, इसका शायद अर्थ है कि संदेशवाहक ने उन अगुवों और शासकों और अन्य लोगों से बात की जो प्रत्येक गोत्र का प्रतिनिधित्व करते हैं।</w:t>
      </w:r>
    </w:p>
    <w:p>
      <w:pPr/>
      <w:r>
        <w:rPr>
          <w:lang w:val="hi_IN" w:bidi="hi_IN"/>
        </w:rPr>
      </w:r>
      <w:r>
        <w:rPr>
          <w:lang w:val="hi_IN" w:bidi="hi_IN"/>
        </w:rPr>
        <w:t>तीसरा दृश्य ध्यान को पहले के समय पर स्थानांतरित करता है जब इस्राएली अगुवा यहोशू जीवित था।</w:t>
      </w:r>
    </w:p>
    <w:p>
      <w:pPr/>
      <w:r>
        <w:rPr>
          <w:lang w:val="hi_IN" w:bidi="hi_IN"/>
        </w:rPr>
      </w:r>
      <w:r>
        <w:rPr>
          <w:lang w:val="hi_IN" w:bidi="hi_IN"/>
        </w:rPr>
        <w:t>यहाँ रुकें और एक समूह के तौर पर चर्चा करें: एक ऐसी कहानी सुनाएँ जो उस समय से भी पहले की हो, जब यह कहानी शुरू हुई थी। कहानी के पहले भाग के बारे में बात करते समय आप जिस भाषा और शब्दों का उपयोग करते हैं, उन पर ध्यान दें। चर्चा करें कि आप अपने श्रोताओं के लिए कहानी के क्रम को कैसे स्पष्ट रख सकते हैं। इस ऑडियो को यहाँ रोकें।</w:t>
      </w:r>
    </w:p>
    <w:p>
      <w:pPr/>
      <w:r>
        <w:rPr>
          <w:lang w:val="hi_IN" w:bidi="hi_IN"/>
        </w:rPr>
      </w:r>
      <w:r>
        <w:rPr>
          <w:lang w:val="hi_IN" w:bidi="hi_IN"/>
        </w:rPr>
        <w:t>कहानीकार उस पल पर लौटता है, जब यहोशू की मृत्यु से कुछ ही समय पहले, यहोशू ने इस्राएलियों को शेकेम नामक स्थान पर उनसे बात करने के लिए इकट्ठा किया था। हमें यह स्पष्ट करना चाहिए कि यह दृश्य यहोवा के संदेशवाहक के आने से कुछ समय पहले होता है। यहोशू द्वारा इस्राएलियों को संबोधित करने के बाद, वह लोगों को उस भूमि पर "अधिकार करने" के लिए भेज देता है। यहोशू इन वचनों का उपयोग इस्राएलियों से कहने के लिए करता है कि वे उस भूमि पर दावा करें जो यहोवा ने उन्हें पहले ही दी है। जो लोग इस्राएल के अगुवे के रूप में यहोशू के समय में जीवित थे, वे यहोवा के प्रति वफ़ादार रहे और यहोवा की आज्ञाओं का पालन किया। समुदाय के कुछ बुज़ुर्ग या अगुवा, यहोशू से ज़्यादा समय तक जीवित रहे; और जब तक ये अगुवा जीवित रहे, तब तक लोग यहोवा के प्रति वफ़ादार बने रहे। इन लोगों ने उन सभी महान कामों को देखा था जो यहोवा ने इस्राएल के लिए किए थे। यहोशू 110 वर्ष की आयु में मर जाता है, और लोग यहोशू को उस भूमि में दफनाते हैं जो उसके गोत्र की थी, तिम्नतहेरेस या तिम्नथेरेस यह भूमि उस पहाड़ी भूमि में है जो एप्रैम के गोत्र की थी, और गाश पर्वत के उत्तर में है। हमें ठीक-ठीक पता नहीं है कि तिम्नथेरेस कहाँ स्थित था, लेकिन संभवतः यह बेतेल या बोकिम से उत्तर-पश्चिम दिशा में लगभग दस घंटे की पैदल दूरी यानी लगभग 16 किलोमीटर पर रहा होगा।</w:t>
      </w:r>
    </w:p>
    <w:p>
      <w:pPr/>
      <w:r>
        <w:rPr>
          <w:lang w:val="hi_IN" w:bidi="hi_IN"/>
        </w:rPr>
      </w:r>
      <w:r>
        <w:rPr>
          <w:lang w:val="hi_IN" w:bidi="hi_IN"/>
        </w:rPr>
        <w:t xml:space="preserve">यहाँ रुकें और समूह में, ऐसा नक्शा देखें जिसमें </w:t>
      </w:r>
      <w:r>
        <w:rPr>
          <w:b/>
          <w:lang w:val="hi_IN" w:bidi="hi_IN"/>
        </w:rPr>
        <w:t>बेतेल, तिम्नथेरेस और गाश का पर्वत शामिल</w:t>
      </w:r>
      <w:r>
        <w:rPr>
          <w:lang w:val="hi_IN" w:bidi="hi_IN"/>
        </w:rPr>
        <w:t xml:space="preserve"> है। ऑडियो को यहाँ रोकें।</w:t>
      </w:r>
    </w:p>
    <w:p>
      <w:pPr/>
      <w:r>
        <w:rPr>
          <w:lang w:val="hi_IN" w:bidi="hi_IN"/>
        </w:rPr>
      </w:r>
      <w:r>
        <w:rPr>
          <w:lang w:val="hi_IN" w:bidi="hi_IN"/>
        </w:rPr>
        <w:t>उस समय जितने भी लोग जीवित थे, वे सभी "अपने पूर्वजों से जा मिले"—जिसका अर्थ है कि उनकी मृत्यु हो गई।</w:t>
      </w:r>
    </w:p>
    <w:p>
      <w:pPr/>
      <w:r>
        <w:rPr>
          <w:lang w:val="hi_IN" w:bidi="hi_IN"/>
        </w:rPr>
      </w:r>
      <w:r>
        <w:rPr>
          <w:lang w:val="hi_IN" w:bidi="hi_IN"/>
        </w:rPr>
        <w:t>चौथा दृश्य तीसरे दृश्य के बाद होता है। जब यहोशू के समय के लोग मर जाते हैं, तो कई साल बीत जाते हैं और उनके बच्चे बड़े हो जाते हैं। इस्राएलियों की यह नई पीढ़ी यहोवा को नहीं जानती थी और न ही वह उन महान कामों को याद रख सकी थी जो यहोवा ने इस्राएल के लिए किए थे।</w:t>
      </w:r>
    </w:p>
    <w:p>
      <w:pPr/>
      <w:r>
        <w:rPr>
          <w:lang w:val="hi_IN" w:bidi="hi_IN"/>
        </w:rPr>
      </w:r>
      <w:r>
        <w:rPr>
          <w:lang w:val="hi_IN" w:bidi="hi_IN"/>
        </w:rPr>
        <w:t>अब तक, कहानीकार ने इस्राएल के सैन्य इतिहास को समझाया है। अब, कहानीकार इस्राएल के इतिहास के अगले भाग के लिए मंच तैयार करता है, जो यहोवा के साथ उनके संबंध के बारे में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 स्वर्गदूत या संदेशवाहक के माध्यम से बात कर रहा है</w:t>
      </w:r>
    </w:p>
    <w:p>
      <w:pPr>
        <w:pStyle w:val="ListBullet"/>
        <w:spacing w:line="240" w:lineRule="auto"/>
        <w:ind w:left="720"/>
      </w:pPr>
      <w:r>
        <w:rPr>
          <w:lang w:val="hi_IN" w:bidi="hi_IN"/>
        </w:rPr>
      </w:r>
      <w:r>
        <w:rPr>
          <w:lang w:val="hi_IN" w:bidi="hi_IN"/>
        </w:rPr>
        <w:t>स्वर्गदूत या संदेशवाहक</w:t>
      </w:r>
    </w:p>
    <w:p>
      <w:pPr>
        <w:pStyle w:val="ListBullet"/>
        <w:spacing w:line="240" w:lineRule="auto"/>
        <w:ind w:left="720"/>
      </w:pPr>
      <w:r>
        <w:rPr>
          <w:lang w:val="hi_IN" w:bidi="hi_IN"/>
        </w:rPr>
      </w:r>
      <w:r>
        <w:rPr>
          <w:lang w:val="hi_IN" w:bidi="hi_IN"/>
        </w:rPr>
        <w:t>यहोशू के समय में इस्राएली</w:t>
      </w:r>
    </w:p>
    <w:p>
      <w:pPr>
        <w:pStyle w:val="ListBullet"/>
        <w:spacing w:line="240" w:lineRule="auto"/>
        <w:ind w:left="720"/>
      </w:pPr>
      <w:r>
        <w:rPr>
          <w:lang w:val="hi_IN" w:bidi="hi_IN"/>
        </w:rPr>
      </w:r>
      <w:r>
        <w:rPr>
          <w:lang w:val="hi_IN" w:bidi="hi_IN"/>
        </w:rPr>
        <w:t>आज्ञा न मानने वाली इस्राएलियों की नई पीढ़ी</w:t>
      </w:r>
    </w:p>
    <w:p>
      <w:pPr>
        <w:pStyle w:val="ListBullet"/>
        <w:spacing w:line="240" w:lineRule="auto"/>
        <w:ind w:left="720"/>
      </w:pPr>
      <w:r>
        <w:rPr>
          <w:lang w:val="hi_IN" w:bidi="hi_IN"/>
        </w:rPr>
      </w:r>
      <w:r>
        <w:rPr>
          <w:lang w:val="hi_IN" w:bidi="hi_IN"/>
        </w:rPr>
        <w:t>और यहोशू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का संदेशवाहक, या स्वर्गदूत, गिलगाल से बोकीम की ओर यात्रा करता है। इस संदेशवाहक के माध्यम से, यहोवा वहाँ इकट्ठा हुए इस्राएलियों से बात करता है और उन्हें याद दिलाता है कि वह उन्हें मिस्र से बाहर निकालकर उस देश में ले आया था जिसका वादा उसने उनके पूर्वजों से किया था। यहोवा उस वाचा को याद करता है जो उसने इस्राएलियों के साथ बाँधी थी, और अपने उस वादे को कि वह उस वाचा को कभी नहीं तोड़ेगा। यहोवा इस्राएलियों को यह भी याद दिलाता है कि उसने उन्हें आज्ञा दी थी कि वे उस देश में रहने वाले लोगों के साथ कोई समझौता न करें और उनकी वेदियों को नष्ट कर दें। फिर संदेशवाहक इस्राएलियों का सामना करता है और उनसे कहता है कि उन्होंने यहोवा की आज्ञा का उल्लंघन किया है। वह पूछता है, "तुमने ऐसा क्यों किया है?" अंत में, यहोवा संदेशवाहक के माध्यम से इस्राएलियों से कहता है कि वह उनसे अपनी सहायता वापस ले लेगा। यहोवा उस देश में रहने वाले लोगों को दूर नहीं करेगा। इसके बजाय, वे लोग इस्राएलियों के चारों ओर के काँटों के समान हो जाएँगे, और उनके देवता इस्राएलियों के लिए फँदे या जाल बन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जब इस्राएली ये वचन सुनते हैं, तो वे बहुत दुखी और परेशान हो जाते हैं, और वे जोर-जोर से रोते हैं। इस्राएली नगर का नाम "बोकीम" रखने का निर्णय लेते हैं, जिसका अर्थ है "रोने का स्थान।" इस्राएली यहोवा के लिए बलिदान चढ़ाते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या लोगों से पूछें, "आप क्या महसूस कर रहे हैं या क्या सोच रहे हैं?" वह व्यक्ति या लोग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अब घटनाएँ फिर से अतीत की ओर लौट जाती हैं। इस्राएली शेकेम में इकट्ठा होते हैं। जब यहोशू इस्राएलियों से अपनी बात पूरी कर लेता है, तब वह लोगों को निर्देश देता है कि वे जाकर उस भूमि पर अधिकार करें, जिसे यहोवा ने हर गोत्र को दिया है। इस्राएलियों की यह पीढ़ी यहोवा के प्रति विश्वासयोग्य है और उसकी आज्ञाओं का पालन करती है। यहोशू 110 वर्ष की आयु में मर जाता है। यहोशू के लोग उसका शरीर उस भूमि में ले जाते हैं, जिसे यहोवा ने उसके गोत्र को दिया था। लोग वहाँ तिम्नथेरेस में उसके परिवार की कब्र में यहोशू की हड्डियों को दफनाते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विश्वासयोग्य इस्राएलियों की पीढ़ी की भूमिका निभाने वाले व्यक्ति या लोगों से पूछें, "आप क्या महसूस कर रहे हैं या क्या सोच रहे हैं?" वह व्यक्ति या लोग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उस पूरी पीढ़ी के मरने के बाद, एक नई पीढ़ी उत्पन्न हुई जो यहोवा को नहीं जानती थी और न ही उस काम को जिसे उसने इस्राएल के लिए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नई पीढ़ी की भूमिका निभाने वाले व्यक्ति या लोगों से पूछें, "आप क्या महसूस कर रहे हैं या क्या सोच रहे हैं?" वह व्यक्ति या लोग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 कहानी में परमेश्वर के व्यक्तिगत नाम </w:t>
      </w:r>
      <w:r>
        <w:rPr>
          <w:b/>
          <w:lang w:val="hi_IN" w:bidi="hi_IN"/>
        </w:rPr>
        <w:t>यहोवा</w:t>
      </w:r>
      <w:r>
        <w:rPr>
          <w:lang w:val="hi_IN" w:bidi="hi_IN"/>
        </w:rPr>
        <w:t xml:space="preserve"> का उपयोग किया गया है।</w:t>
      </w:r>
      <w:r>
        <w:rPr>
          <w:b/>
          <w:lang w:val="hi_IN" w:bidi="hi_IN"/>
        </w:rPr>
        <w:t>यहोवा</w:t>
      </w:r>
      <w:r>
        <w:rPr>
          <w:lang w:val="hi_IN" w:bidi="hi_IN"/>
        </w:rPr>
        <w:t xml:space="preserve"> के बारे में अधिक जानकारी के लिए, मुख्य शब्दावली देखें। उसी शब्द या वाक्यांश का उपयोग करें जिसका उपयोग आपने पिछले भागों में किया है।</w:t>
      </w:r>
    </w:p>
    <w:p>
      <w:pPr/>
      <w:r>
        <w:rPr>
          <w:lang w:val="hi_IN" w:bidi="hi_IN"/>
        </w:rPr>
      </w:r>
      <w:r>
        <w:rPr>
          <w:lang w:val="hi_IN" w:bidi="hi_IN"/>
        </w:rPr>
        <w:t xml:space="preserve">एक </w:t>
      </w:r>
      <w:r>
        <w:rPr>
          <w:b/>
          <w:lang w:val="hi_IN" w:bidi="hi_IN"/>
        </w:rPr>
        <w:t>दूत</w:t>
      </w:r>
      <w:r>
        <w:rPr>
          <w:lang w:val="hi_IN" w:bidi="hi_IN"/>
        </w:rPr>
        <w:t xml:space="preserve">, या </w:t>
      </w:r>
      <w:r>
        <w:rPr>
          <w:b/>
          <w:lang w:val="hi_IN" w:bidi="hi_IN"/>
        </w:rPr>
        <w:t>यहोवा का संदेशवाहक</w:t>
      </w:r>
      <w:r>
        <w:rPr>
          <w:lang w:val="hi_IN" w:bidi="hi_IN"/>
        </w:rPr>
        <w:t>, गिलगाल से बोकीम की ओर यात्रा करता है। दूत एक अलौकिक, आत्मिक प्राणी है जिसे यहोवा ने बनाया है। दूत यहोवा की ओर से लोगों को संदेश देते हैं। इस कहानी में “दूत” के लिए जो मूल शब्द उपयोग हुआ है, वही शब्द “संदेशवाहक” के लिए भी उपयोग होता है। हम इस कहानी के वचनों से यह नहीं जान सकते कि यह संदेशवाहक वास्तव में यहोवा का एक विशेष दूत था जिसने सीधे यहोवा के वचन बोले थे, या यह कोई ऐसा व्यक्ति था जिसने इस्राएल के लोगों, इस्राएलियों को यहोवा का संदेश पहुँचाया।</w:t>
      </w:r>
    </w:p>
    <w:p>
      <w:pPr/>
      <w:r>
        <w:rPr>
          <w:lang w:val="hi_IN" w:bidi="hi_IN"/>
        </w:rPr>
      </w:r>
      <w:r>
        <w:rPr>
          <w:lang w:val="hi_IN" w:bidi="hi_IN"/>
        </w:rPr>
        <w:t xml:space="preserve">यहाँ रुकें और समूह में चर्चा करें कि आप </w:t>
      </w:r>
      <w:r>
        <w:rPr>
          <w:b/>
          <w:lang w:val="hi_IN" w:bidi="hi_IN"/>
        </w:rPr>
        <w:t>दूत</w:t>
      </w:r>
      <w:r>
        <w:rPr>
          <w:lang w:val="hi_IN" w:bidi="hi_IN"/>
        </w:rPr>
        <w:t xml:space="preserve"> या </w:t>
      </w:r>
      <w:r>
        <w:rPr>
          <w:b/>
          <w:lang w:val="hi_IN" w:bidi="hi_IN"/>
        </w:rPr>
        <w:t>यहोवा के संदेशवाहक</w:t>
      </w:r>
      <w:r>
        <w:rPr>
          <w:lang w:val="hi_IN" w:bidi="hi_IN"/>
        </w:rPr>
        <w:t xml:space="preserve"> के लिए किस शब्द या वाक्यांश का उपयोग करेंगे। अधिक जानकारी के लिए मुख्य शब्दावली में </w:t>
      </w:r>
      <w:r>
        <w:rPr>
          <w:b/>
          <w:lang w:val="hi_IN" w:bidi="hi_IN"/>
        </w:rPr>
        <w:t>यहोवा के दूत</w:t>
      </w:r>
      <w:r>
        <w:rPr>
          <w:lang w:val="hi_IN" w:bidi="hi_IN"/>
        </w:rPr>
        <w:t xml:space="preserve"> को देखें। पूरे भाग में एक ही शब्द या वाक्यांश का उपयोग करें। इस ऑडियो को यहाँ रोकें।</w:t>
      </w:r>
    </w:p>
    <w:p>
      <w:pPr/>
      <w:r>
        <w:rPr>
          <w:lang w:val="hi_IN" w:bidi="hi_IN"/>
        </w:rPr>
      </w:r>
      <w:r>
        <w:rPr>
          <w:lang w:val="hi_IN" w:bidi="hi_IN"/>
        </w:rPr>
        <w:t xml:space="preserve">दूत, या संदेशवाहक, </w:t>
      </w:r>
      <w:r>
        <w:rPr>
          <w:b/>
          <w:lang w:val="hi_IN" w:bidi="hi_IN"/>
        </w:rPr>
        <w:t>इस्राएलियों</w:t>
      </w:r>
      <w:r>
        <w:rPr>
          <w:lang w:val="hi_IN" w:bidi="hi_IN"/>
        </w:rPr>
        <w:t xml:space="preserve"> या </w:t>
      </w:r>
      <w:r>
        <w:rPr>
          <w:b/>
          <w:lang w:val="hi_IN" w:bidi="hi_IN"/>
        </w:rPr>
        <w:t>इस्राएल के लोगों</w:t>
      </w:r>
      <w:r>
        <w:rPr>
          <w:lang w:val="hi_IN" w:bidi="hi_IN"/>
        </w:rPr>
        <w:t xml:space="preserve"> से बात करता है। इस्राएल उस देश का नाम है जिसे यहोवा ने अपने चुने हुए लोगों, यानी याकूब की संतान को दिया है। इस्राएली वे लोग हैं जो याकूब के वंशज हैं। इस्राएलियों या इस्राएल के </w:t>
      </w:r>
      <w:r>
        <w:rPr>
          <w:b/>
          <w:lang w:val="hi_IN" w:bidi="hi_IN"/>
        </w:rPr>
        <w:t>लोगों</w:t>
      </w:r>
      <w:r>
        <w:rPr>
          <w:lang w:val="hi_IN" w:bidi="hi_IN"/>
        </w:rPr>
        <w:t xml:space="preserve"> के बारे में अधिक जानकारी के लिए, मुख्य शब्दावली देखें। पूरे भाग में इस्राएलियों के लिए एक ही शब्द या वाक्यांश का उपयोग करें।</w:t>
      </w:r>
    </w:p>
    <w:p>
      <w:pPr/>
      <w:r>
        <w:rPr>
          <w:lang w:val="hi_IN" w:bidi="hi_IN"/>
        </w:rPr>
      </w:r>
      <w:r>
        <w:rPr>
          <w:lang w:val="hi_IN" w:bidi="hi_IN"/>
        </w:rPr>
        <w:t xml:space="preserve">जब यहोवा अपने दूत के माध्यम से बात करता है, तो वह इस्राएलियों को उस </w:t>
      </w:r>
      <w:r>
        <w:rPr>
          <w:b/>
          <w:lang w:val="hi_IN" w:bidi="hi_IN"/>
        </w:rPr>
        <w:t>वाचा</w:t>
      </w:r>
      <w:r>
        <w:rPr>
          <w:lang w:val="hi_IN" w:bidi="hi_IN"/>
        </w:rPr>
        <w:t xml:space="preserve"> या विशेष समझौते की याद दिलाता है, जिसकी उसने उनसे </w:t>
      </w:r>
      <w:r>
        <w:rPr>
          <w:b/>
          <w:lang w:val="hi_IN" w:bidi="hi_IN"/>
        </w:rPr>
        <w:t>शपथ खाई</w:t>
      </w:r>
      <w:r>
        <w:rPr>
          <w:lang w:val="hi_IN" w:bidi="hi_IN"/>
        </w:rPr>
        <w:t xml:space="preserve"> थी या उनसे </w:t>
      </w:r>
      <w:r>
        <w:rPr>
          <w:b/>
          <w:lang w:val="hi_IN" w:bidi="hi_IN"/>
        </w:rPr>
        <w:t>प्रतिज्ञा</w:t>
      </w:r>
      <w:r>
        <w:rPr>
          <w:lang w:val="hi_IN" w:bidi="hi_IN"/>
        </w:rPr>
        <w:t xml:space="preserve"> की थी। यहोवा ने यह वादा किया कि वह इस वाचा को कभी नहीं तोड़ेगा। इस्राएलियों को उस देश के निवासियों के साथ कोई वाचा नहीं बांधनी थी। जब लोग एक वाचा बाँधते हैं, तो वे एक दूसरे से पवित्र वादा करते हैं जिसे वे तोड़ नहीं सकते। जब लोग एक-दूसरे के साथ वाचा बाँधते हैं, तो वे कहते हैं कि वे एक-दूसरे के साथ अच्छा संबंध रखना चाहते हैं।</w:t>
      </w:r>
    </w:p>
    <w:p>
      <w:pPr/>
      <w:r>
        <w:rPr>
          <w:lang w:val="hi_IN" w:bidi="hi_IN"/>
        </w:rPr>
      </w:r>
      <w:r>
        <w:rPr>
          <w:lang w:val="hi_IN" w:bidi="hi_IN"/>
        </w:rPr>
        <w:t xml:space="preserve">यहाँ रुकें और समूह में चर्चा करें कि आप </w:t>
      </w:r>
      <w:r>
        <w:rPr>
          <w:b/>
          <w:lang w:val="hi_IN" w:bidi="hi_IN"/>
        </w:rPr>
        <w:t>शपथ लेने</w:t>
      </w:r>
      <w:r>
        <w:rPr>
          <w:lang w:val="hi_IN" w:bidi="hi_IN"/>
        </w:rPr>
        <w:t xml:space="preserve"> या </w:t>
      </w:r>
      <w:r>
        <w:rPr>
          <w:b/>
          <w:lang w:val="hi_IN" w:bidi="hi_IN"/>
        </w:rPr>
        <w:t>प्रतिज्ञा करने</w:t>
      </w:r>
      <w:r>
        <w:rPr>
          <w:lang w:val="hi_IN" w:bidi="hi_IN"/>
        </w:rPr>
        <w:t xml:space="preserve"> के लिए किस शब्द या वाक्यांश का उपयोग करेंगे। अधिक जानकारी के लिए, मुख्य शब्दावली में </w:t>
      </w:r>
      <w:r>
        <w:rPr>
          <w:b/>
          <w:lang w:val="hi_IN" w:bidi="hi_IN"/>
        </w:rPr>
        <w:t>प्रतिज्ञा</w:t>
      </w:r>
      <w:r>
        <w:rPr>
          <w:lang w:val="hi_IN" w:bidi="hi_IN"/>
        </w:rPr>
        <w:t xml:space="preserve"> को देखें। यह भी चर्चा करें कि आप </w:t>
      </w:r>
      <w:r>
        <w:rPr>
          <w:b/>
          <w:lang w:val="hi_IN" w:bidi="hi_IN"/>
        </w:rPr>
        <w:t>वाचा</w:t>
      </w:r>
      <w:r>
        <w:rPr>
          <w:lang w:val="hi_IN" w:bidi="hi_IN"/>
        </w:rPr>
        <w:t xml:space="preserve"> या </w:t>
      </w:r>
      <w:r>
        <w:rPr>
          <w:b/>
          <w:lang w:val="hi_IN" w:bidi="hi_IN"/>
        </w:rPr>
        <w:t>मजबूत प्रतिज्ञा</w:t>
      </w:r>
      <w:r>
        <w:rPr>
          <w:lang w:val="hi_IN" w:bidi="hi_IN"/>
        </w:rPr>
        <w:t xml:space="preserve"> के लिए किस शब्द का उपयोग करेंगे। अधिक जानकारी के लिए मुख्य शब्दावली में </w:t>
      </w:r>
      <w:r>
        <w:rPr>
          <w:b/>
          <w:lang w:val="hi_IN" w:bidi="hi_IN"/>
        </w:rPr>
        <w:t>वाचा</w:t>
      </w:r>
      <w:r>
        <w:rPr>
          <w:lang w:val="hi_IN" w:bidi="hi_IN"/>
        </w:rPr>
        <w:t xml:space="preserve"> देखें। पूरे भाग में एक ही शब्द या वाक्यांश का उपयोग करें।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ने इस्राएलियों को आदेश दिया था कि वे उस देश में रहने वाले लोगों की </w:t>
      </w:r>
      <w:r>
        <w:rPr>
          <w:b/>
          <w:lang w:val="hi_IN" w:bidi="hi_IN"/>
        </w:rPr>
        <w:t>वेदियों</w:t>
      </w:r>
      <w:r>
        <w:rPr>
          <w:lang w:val="hi_IN" w:bidi="hi_IN"/>
        </w:rPr>
        <w:t xml:space="preserve"> को नष्ट कर दें। वेदी वह स्थान है जहाँ लोग यहोवा को भेंट या बलिदान चढ़ाते हैं। यह एक मेज़ के समान है जहाँ लोग अपने भेंट रखते हैं। इस्राएलियों के अलावा अन्य लोगों के समूहों ने भी अपने देवताओं को भेंट चढ़ाने के लिए वेदियाँ बनाईं।</w:t>
      </w:r>
    </w:p>
    <w:p>
      <w:pPr/>
      <w:r>
        <w:rPr>
          <w:lang w:val="hi_IN" w:bidi="hi_IN"/>
        </w:rPr>
      </w:r>
      <w:r>
        <w:rPr>
          <w:lang w:val="hi_IN" w:bidi="hi_IN"/>
        </w:rPr>
        <w:t xml:space="preserve">यहाँ रुकें और समूह में चर्चा करें कि आप </w:t>
      </w:r>
      <w:r>
        <w:rPr>
          <w:b/>
          <w:lang w:val="hi_IN" w:bidi="hi_IN"/>
        </w:rPr>
        <w:t>वेदी</w:t>
      </w:r>
      <w:r>
        <w:rPr>
          <w:lang w:val="hi_IN" w:bidi="hi_IN"/>
        </w:rPr>
        <w:t xml:space="preserve"> के लिए किस शब्द या वाक्यांश का उपयोग करेंगे। अधिक जानकारी के लिए वेदी शब्द को मुख्य शब्दावली में </w:t>
      </w:r>
      <w:r>
        <w:rPr>
          <w:b/>
          <w:lang w:val="hi_IN" w:bidi="hi_IN"/>
        </w:rPr>
        <w:t>देखें</w:t>
      </w:r>
      <w:r>
        <w:rPr>
          <w:lang w:val="hi_IN" w:bidi="hi_IN"/>
        </w:rPr>
        <w:t>। पूरे भाग में एक ही शब्द या वाक्यांश का उपयोग करें।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यह भी कहता है कि उस देश में रहने वाले लोगों के </w:t>
      </w:r>
      <w:r>
        <w:rPr>
          <w:b/>
          <w:lang w:val="hi_IN" w:bidi="hi_IN"/>
        </w:rPr>
        <w:t>देवता</w:t>
      </w:r>
      <w:r>
        <w:rPr>
          <w:lang w:val="hi_IN" w:bidi="hi_IN"/>
        </w:rPr>
        <w:t xml:space="preserve"> इस्राएलियों के लिए एक “फँदा” होंगे, जिसका अर्थ है कि कनानियों के देवता इस्राएलियों को लगातार प्रलोभित करेंगे। फँदा एक ऐसा जाल है जिसका उपयोग छोटे पशुओं और पक्षियों को पकड़ने के लिए किया जाता है। झूठे देवता वे आत्मिक प्राणी हैं जिनकी लोग कभी-कभी इस तरह उपासना करते थे मानो उनके पास सामर्थ्य हो।</w:t>
      </w:r>
    </w:p>
    <w:p>
      <w:pPr/>
      <w:r>
        <w:rPr>
          <w:lang w:val="hi_IN" w:bidi="hi_IN"/>
        </w:rPr>
      </w:r>
      <w:r>
        <w:rPr>
          <w:lang w:val="hi_IN" w:bidi="hi_IN"/>
        </w:rPr>
        <w:t xml:space="preserve">यहाँ रुकें और समूह में चर्चा करें कि आप </w:t>
      </w:r>
      <w:r>
        <w:rPr>
          <w:b/>
          <w:lang w:val="hi_IN" w:bidi="hi_IN"/>
        </w:rPr>
        <w:t>देवताओं</w:t>
      </w:r>
      <w:r>
        <w:rPr>
          <w:lang w:val="hi_IN" w:bidi="hi_IN"/>
        </w:rPr>
        <w:t xml:space="preserve"> के लिए किस शब्द या वाक्यांश का उपयोग करेंगे। अधिक जानकारी के लिए मुख्य शब्दावली में </w:t>
      </w:r>
      <w:r>
        <w:rPr>
          <w:b/>
          <w:lang w:val="hi_IN" w:bidi="hi_IN"/>
        </w:rPr>
        <w:t>देवता</w:t>
      </w:r>
      <w:r>
        <w:rPr>
          <w:lang w:val="hi_IN" w:bidi="hi_IN"/>
        </w:rPr>
        <w:t xml:space="preserve">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जब इस्राएली उसके संदेशवाहक के द्वारा यहोवा के वचन सुनते हैं, तो वे रोते हैं और यहोवा को </w:t>
      </w:r>
      <w:r>
        <w:rPr>
          <w:b/>
          <w:lang w:val="hi_IN" w:bidi="hi_IN"/>
        </w:rPr>
        <w:t>बलिदान</w:t>
      </w:r>
      <w:r>
        <w:rPr>
          <w:lang w:val="hi_IN" w:bidi="hi_IN"/>
        </w:rPr>
        <w:t xml:space="preserve"> चढ़ाते हैं। बलिदान यहोवा के लिए एक उपहार है जिसे लोग वेदी पर रखते हैं। इस बलिदान में किसी पशु को मारकर उसे वेदी पर जलाना शामिल हो सकता था, लेकिन इसमें भोजन की वस्तुएँ, तेल या मसाले भी हो सकते थे।</w:t>
      </w:r>
    </w:p>
    <w:p>
      <w:pPr/>
      <w:r>
        <w:rPr>
          <w:lang w:val="hi_IN" w:bidi="hi_IN"/>
        </w:rPr>
      </w:r>
      <w:r>
        <w:rPr>
          <w:lang w:val="hi_IN" w:bidi="hi_IN"/>
        </w:rPr>
        <w:t xml:space="preserve">यहाँ रुकें और समूह में चर्चा करें कि आप </w:t>
      </w:r>
      <w:r>
        <w:rPr>
          <w:b/>
          <w:lang w:val="hi_IN" w:bidi="hi_IN"/>
        </w:rPr>
        <w:t>बलिदान</w:t>
      </w:r>
      <w:r>
        <w:rPr>
          <w:lang w:val="hi_IN" w:bidi="hi_IN"/>
        </w:rPr>
        <w:t xml:space="preserve"> के लिए किस शब्द या वाक्यांश का उपयोग करेंगे। अधिक जानकारी के लिए मुख्य शब्दावली में </w:t>
      </w:r>
      <w:r>
        <w:rPr>
          <w:b/>
          <w:lang w:val="hi_IN" w:bidi="hi_IN"/>
        </w:rPr>
        <w:t>बलिदान</w:t>
      </w:r>
      <w:r>
        <w:rPr>
          <w:lang w:val="hi_IN" w:bidi="hi_IN"/>
        </w:rPr>
        <w:t xml:space="preserve"> शब्द देखें। पूरे भाग में एक ही शब्द या वाक्यांश का उपयोग करें।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हम समय में पीछे लौटते हैं, जब यहोशू जीवित था और उसने अभी-अभी लोगों से बात की थी। यहोशू लोगों को भेज देता है कि वे उस भूमि को ले लें, जिसे यहोवा ने हर एक गोत्र को दिया है। यहोशू उस भूमि को इस्राएलियों की “विरासत” कहता है। उन दिनों में, जब कोई पिता मर जाता था, तो उसकी संपत्ति उसके पुत्र को मिलती थी। वह संपत्ति, जिसका स्वामी अब पुत्र है, उसे हम पुत्र की विरासत कहते हैं। इस स्थिति में, इस्राएलियों की विरासत यहोवा का वह वादा है जिसमें वह उन्हें यह भूमि देने की प्रतिज्ञा करता है।</w:t>
      </w:r>
    </w:p>
    <w:p>
      <w:pPr/>
      <w:r>
        <w:rPr>
          <w:lang w:val="hi_IN" w:bidi="hi_IN"/>
        </w:rPr>
      </w:r>
      <w:r>
        <w:rPr>
          <w:lang w:val="hi_IN" w:bidi="hi_IN"/>
        </w:rPr>
        <w:t xml:space="preserve">यहाँ रुकें और समूह में चर्चा करें कि आप </w:t>
      </w:r>
      <w:r>
        <w:rPr>
          <w:b/>
          <w:lang w:val="hi_IN" w:bidi="hi_IN"/>
        </w:rPr>
        <w:t>विरासत</w:t>
      </w:r>
      <w:r>
        <w:rPr>
          <w:lang w:val="hi_IN" w:bidi="hi_IN"/>
        </w:rPr>
        <w:t xml:space="preserve"> के लिए किस शब्द या वाक्यांश का प्रयोग करेंगे। पूरी पुस्तक में एक ही शब्द या वाक्यांश का उपयोग करें। इस ऑडियो को यहाँ रोकें।</w:t>
      </w:r>
    </w:p>
    <w:p>
      <w:pPr/>
      <w:r>
        <w:rPr>
          <w:lang w:val="hi_IN" w:bidi="hi_IN"/>
        </w:rPr>
      </w:r>
      <w:r>
        <w:rPr>
          <w:lang w:val="hi_IN" w:bidi="hi_IN"/>
        </w:rPr>
        <w:t xml:space="preserve">यहोशू के मरने के बाद, कुछ ऐसे </w:t>
      </w:r>
      <w:r>
        <w:rPr>
          <w:b/>
          <w:lang w:val="hi_IN" w:bidi="hi_IN"/>
        </w:rPr>
        <w:t>पुरनिये</w:t>
      </w:r>
      <w:r>
        <w:rPr>
          <w:lang w:val="hi_IN" w:bidi="hi_IN"/>
        </w:rPr>
        <w:t xml:space="preserve"> लोग थे जो उसके बाद भी जीवित रहे। जब तक वे पुरनिये लोग जीवित रहते हैं, तब तक इस्राएली यहोवा के प्रति विश्वासयोग्य बने रहते हैं। पुरनिया वह व्यक्ति होता है जिसके पास समुदाय में अधिकार होता है। उस समय, आमतौर पर कोई पुरनिया ही किसी परिवार या परिवारों के समूह का मुखिया या अगुवा होता था। वे आमतौर पर बुजुर्ग लोग थे जो समुदाय को अच्छी तरह से साथ में रहने में मदद करते थे। जब आप इस शब्द का अनुवाद करते हैं, तो ध्यान रखें कि ऐसा कोई शब्द प्रयोग न करें जिसका अर्थ केवल “बूढ़े लोग” हो। पुरनिया केवल उम्र में बड़ा व्यक्ति नहीं होता था, हालाँकि वह बहुत छोटा भी नहीं होता था।</w:t>
      </w:r>
    </w:p>
    <w:p>
      <w:pPr/>
      <w:r>
        <w:rPr>
          <w:lang w:val="hi_IN" w:bidi="hi_IN"/>
        </w:rPr>
      </w:r>
      <w:r>
        <w:rPr>
          <w:lang w:val="hi_IN" w:bidi="hi_IN"/>
        </w:rPr>
        <w:t xml:space="preserve">यहाँ रुकें और समूह के रूप में चर्चा करें कि आप </w:t>
      </w:r>
      <w:r>
        <w:rPr>
          <w:b/>
          <w:lang w:val="hi_IN" w:bidi="hi_IN"/>
        </w:rPr>
        <w:t>पुरनियों</w:t>
      </w:r>
      <w:r>
        <w:rPr>
          <w:lang w:val="hi_IN" w:bidi="hi_IN"/>
        </w:rPr>
        <w:t xml:space="preserve"> के लिए किस शब्द या वाक्यांश का उपयोग करेंगे। अधिक जानकारी के लिए मुख्य शब्दावली में </w:t>
      </w:r>
      <w:r>
        <w:rPr>
          <w:b/>
          <w:lang w:val="hi_IN" w:bidi="hi_IN"/>
        </w:rPr>
        <w:t>पुरनिए</w:t>
      </w:r>
      <w:r>
        <w:rPr>
          <w:lang w:val="hi_IN" w:bidi="hi_IN"/>
        </w:rPr>
        <w:t xml:space="preserve"> को देखें। पूरे भाग में एक ही शब्द या वाक्यांश का उपयोग करें।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यहोशू यहोवा का </w:t>
      </w:r>
      <w:r>
        <w:rPr>
          <w:b/>
          <w:lang w:val="hi_IN" w:bidi="hi_IN"/>
        </w:rPr>
        <w:t>सेवक</w:t>
      </w:r>
      <w:r>
        <w:rPr>
          <w:lang w:val="hi_IN" w:bidi="hi_IN"/>
        </w:rPr>
        <w:t xml:space="preserve"> है। सेवक वह पुरुष या स्त्री होता है जो किसी दूसरे व्यक्ति के लिए काम करता है और आम तौर पर उसी के घर में रहकर उस परिवार की सेवा करता है। यहोवा का सेवक होने का अर्थ है कि यहोवा तुम्हें ऐसे व्यक्ति के रूप में सम्मान देता है जो उसकी आज्ञा मानता है और उसके प्रति विश्वासयोग्य है।</w:t>
      </w:r>
    </w:p>
    <w:p>
      <w:pPr/>
      <w:r>
        <w:rPr>
          <w:lang w:val="hi_IN" w:bidi="hi_IN"/>
        </w:rPr>
      </w:r>
      <w:r>
        <w:rPr>
          <w:lang w:val="hi_IN" w:bidi="hi_IN"/>
        </w:rPr>
        <w:t xml:space="preserve">यहाँ रुकें और समूह में चर्चा करें कि आप </w:t>
      </w:r>
      <w:r>
        <w:rPr>
          <w:b/>
          <w:lang w:val="hi_IN" w:bidi="hi_IN"/>
        </w:rPr>
        <w:t>सेवक</w:t>
      </w:r>
      <w:r>
        <w:rPr>
          <w:lang w:val="hi_IN" w:bidi="hi_IN"/>
        </w:rPr>
        <w:t xml:space="preserve"> के लिए किस शब्द या वाक्यांश का उपयोग करेंगे। अधिक जानकारी के लिए </w:t>
      </w:r>
      <w:r>
        <w:rPr>
          <w:b/>
          <w:lang w:val="hi_IN" w:bidi="hi_IN"/>
        </w:rPr>
        <w:t>सेवक</w:t>
      </w:r>
      <w:r>
        <w:rPr>
          <w:lang w:val="hi_IN" w:bidi="hi_IN"/>
        </w:rPr>
        <w:t xml:space="preserve"> को मुख्य शब्दावली में देखें। पूरे भाग में एक ही शब्द या वाक्यांश का उपयोग करें।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लोगों ने यहोशू को उस भूमि में </w:t>
      </w:r>
      <w:r>
        <w:rPr>
          <w:b/>
          <w:lang w:val="hi_IN" w:bidi="hi_IN"/>
        </w:rPr>
        <w:t>दफनाया</w:t>
      </w:r>
      <w:r>
        <w:rPr>
          <w:lang w:val="hi_IN" w:bidi="hi_IN"/>
        </w:rPr>
        <w:t xml:space="preserve"> , जो उसे यहोवा से विरासत में मिली थी। उन दिनों और उस स्थान पर, लोग शवों को गुफा में या चट्टान काटकर बनाए गए गड्ढे में रखकर दफनाते थे।</w:t>
      </w:r>
    </w:p>
    <w:p>
      <w:pPr/>
      <w:r>
        <w:rPr>
          <w:lang w:val="hi_IN" w:bidi="hi_IN"/>
        </w:rPr>
      </w:r>
      <w:r>
        <w:rPr>
          <w:lang w:val="hi_IN" w:bidi="hi_IN"/>
        </w:rPr>
        <w:t xml:space="preserve">यहाँ रुकें और समूह में चर्चा करें: आप कैसे वर्णन करेंगे कि लोगों ने यहोशू को कैसे </w:t>
      </w:r>
      <w:r>
        <w:rPr>
          <w:b/>
          <w:lang w:val="hi_IN" w:bidi="hi_IN"/>
        </w:rPr>
        <w:t>दफनाया</w:t>
      </w:r>
      <w:r>
        <w:rPr>
          <w:lang w:val="hi_IN" w:bidi="hi_IN"/>
        </w:rPr>
        <w:t>? मृतकों को दफनाने के लिए सबसे सामान्य शब्द का उपयोग करें जिसे आप कर सकते हैं। इस ऑडियो को यहाँ रोकें।</w:t>
      </w:r>
    </w:p>
    <w:p>
      <w:pPr/>
      <w:r>
        <w:rPr>
          <w:lang w:val="hi_IN" w:bidi="hi_IN"/>
        </w:rPr>
      </w:r>
      <w:r>
        <w:rPr>
          <w:lang w:val="hi_IN" w:bidi="hi_IN"/>
        </w:rPr>
        <w:t xml:space="preserve">यहोशू के समय की पीढ़ी मर जाती है और इस्राएलियों की एक नई </w:t>
      </w:r>
      <w:r>
        <w:rPr>
          <w:b/>
          <w:lang w:val="hi_IN" w:bidi="hi_IN"/>
        </w:rPr>
        <w:t>पीढ़ी</w:t>
      </w:r>
      <w:r>
        <w:rPr>
          <w:lang w:val="hi_IN" w:bidi="hi_IN"/>
        </w:rPr>
        <w:t xml:space="preserve"> बढ़ती है।. इस्राएलियों की यह नई पीढ़ी यहोवा को नहीं जानती है, और वे नहीं जानते कि उसने इस्राएल के लोगों के लिए क्या किया है। पीढ़ी उन लोगों का वह समूह होता है जो एक ही समय में रहते हैं और एक ही आयु के होते हैं।</w:t>
      </w:r>
    </w:p>
    <w:p>
      <w:pPr/>
      <w:r>
        <w:rPr>
          <w:lang w:val="hi_IN" w:bidi="hi_IN"/>
        </w:rPr>
      </w:r>
      <w:r>
        <w:rPr>
          <w:lang w:val="hi_IN" w:bidi="hi_IN"/>
        </w:rPr>
        <w:t xml:space="preserve">यहाँ रुकें और चर्चा करें कि आप </w:t>
      </w:r>
      <w:r>
        <w:rPr>
          <w:b/>
          <w:lang w:val="hi_IN" w:bidi="hi_IN"/>
        </w:rPr>
        <w:t>पीढ़ी</w:t>
      </w:r>
      <w:r>
        <w:rPr>
          <w:lang w:val="hi_IN" w:bidi="hi_IN"/>
        </w:rPr>
        <w:t xml:space="preserve"> के लिए किस शब्द या वाक्यांश का उपयोग करेंगे। अधिक जानकारी के लिए मुख्य शब्दावली में </w:t>
      </w:r>
      <w:r>
        <w:rPr>
          <w:b/>
          <w:lang w:val="hi_IN" w:bidi="hi_IN"/>
        </w:rPr>
        <w:t>पीढ़ी</w:t>
      </w:r>
      <w:r>
        <w:rPr>
          <w:lang w:val="hi_IN" w:bidi="hi_IN"/>
        </w:rPr>
        <w:t xml:space="preserve"> को देखें। यदि आपने बाइबल की किसी और पुस्तक में इस शब्द का पहले ही अनुवाद किया है, तो यहाँ भी वही शब्द प्रयोग करें जो आपने वहाँ किया था। पूरी पुस्तक में पीढ़ी के लिए एक ही शब्द या वाक्यांश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2:11–19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2:11–19 को सुनें और अपने मन में रखें।</w:t>
      </w:r>
    </w:p>
    <w:p>
      <w:pPr/>
      <w:r>
        <w:rPr>
          <w:lang w:val="hi_IN" w:bidi="hi_IN"/>
        </w:rPr>
      </w:r>
      <w:r>
        <w:rPr>
          <w:lang w:val="hi_IN" w:bidi="hi_IN"/>
        </w:rPr>
        <w:t>यदि सम्भव हो, तो न्यायियों 2:11–19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2:11–19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से पहले, इस्राएली कनान में जा चुके थे, उस देश में जिसे यहोवा ने उनके पूर्वजों से वादा किया था। हालाँकि, इस्राएलियों ने उस देश में रहने वाले सभी लोगों को बाहर नहीं निकाला। इस्राएलियों ने यहोवा की आज्ञाओं का पालन करने का एक वादा किया था, लेकिन समय के साथ, वे उनका उल्लंघन करने लगे। इस्राएलियों का अगुवा, यहोशू मर गया, और इसी तरह उन लोगों की पीढ़ी भी मर गई जो यहोवा की आज्ञाओं को जानते थे और उनका पालन करते थे। एक नई पीढ़ी जो यहोशू को नहीं जानती थी और न ही उन महान कामों को याद रखती थी जो यहोवा ने उनके पूर्वजों के लिए किए थे। यह भाग इस बात का सारांश जैसा है कि जब यहोवा के लोग आज्ञापालन और अवज्ञा के चक्र से गुज़रते हैं, तो वह उनके साथ कैसा व्यवहार करता है। जब वे उसका अनुसरण करते हैं, तो यहोवा उन्हें आशीष देता है, परन्तु जब वे उसकी आज्ञा का उल्लंघन करते हैं, तो यहोवा उन्हें उनके कर्मों का फल भोगने देता है, ताकि वे फिर से उसकी ओर लौट आएँ।</w:t>
      </w:r>
    </w:p>
    <w:p>
      <w:pPr/>
      <w:r>
        <w:rPr>
          <w:lang w:val="hi_IN" w:bidi="hi_IN"/>
        </w:rPr>
      </w:r>
      <w:r>
        <w:rPr>
          <w:lang w:val="hi_IN" w:bidi="hi_IN"/>
        </w:rPr>
        <w:t>यहोवा के प्रति विश्वासयोग्य बने रहने और केवल उसी की उपासना करने के बजाय, इस्राएली वहाँ के लोगों के झूठे देवताओं की सेवा या उपासना करने लगते हैं। इस्राएली "यहोवा की दृष्टि में बुराई" करते हैं। इस्राएलियों के कार्य यहोवा के मानकों के अनुसार गलत हैं—वे यहोवा की आज्ञाओं का गंभीरता से उल्लंघन कर रहे हैं। इस्राएली अपने पूर्वजों या पूर्वजों के परमेश्वर यहोवा को छोड़ देते हैं या उसे भूल जाते हैं, यद्यपि यहोवा ने उन्हें मिस्र से बचाया है, जहाँ वे दास थे। इसके बजाय, इस्राएली झूठे देवताओं की उपासना करना चुनते हैं। कनान में, लोग कई देवताओं की उपासना करते थे। लोग पुरुष देवताओं को बाल और स्त्री देवियों को अश्तोरेत कहते थे। कनानी लोग मानते थे कि इन देवताओं के पास उर्वरता और मौसम जैसी चीजों पर सामर्थ्य है। वे यह भी मानते थे कि उनके देवता उन्हें युद्ध में विजय दे सकते हैं। लेकिन ये देवता वास्तविक नहीं हैं। पूरे देश में इन देवताओं की कई अलग-अलग मूर्तियाँ, वेदियाँ और प्रतिमाएं हैं।</w:t>
      </w:r>
    </w:p>
    <w:p>
      <w:pPr/>
      <w:r>
        <w:rPr>
          <w:lang w:val="hi_IN" w:bidi="hi_IN"/>
        </w:rPr>
      </w:r>
      <w:r>
        <w:rPr>
          <w:lang w:val="hi_IN" w:bidi="hi_IN"/>
        </w:rPr>
        <w:t>कनान में रहने वाले लोग जीवित रहने के लिए अपनी खेती से मिलने वाले भोजन पर निर्भर रहते थे। कनानी लोग मानते थे कि इन देवताओं ने किसानों को आवश्यक बारिश दी थी, जिससे उनकी फसल बढ़ती थी। वह ज़मीन खेती के लिए बहुत ही बढ़िया थी उससे कहीं बेहतर, जैसी इस्राएलियों ने तब देखी थी, जब वे रेगिस्तान में भटक रहे थे। कनानी लोग सोचते थे कि यह अच्छी भूमि उनके देवताओं की वजह से अच्छी है। चूँकि इस्राएली इस प्रकार की खेती के लिए नए थे, इसलिए वे अपने आसपास के लोगों के तरीकों का अनुसरण करने और इन झूठे देवताओं की उपासना करने के लिए बहुत प्रलोभित हुए।</w:t>
      </w:r>
    </w:p>
    <w:p>
      <w:pPr/>
      <w:r>
        <w:rPr>
          <w:lang w:val="hi_IN" w:bidi="hi_IN"/>
        </w:rPr>
      </w:r>
      <w:r>
        <w:rPr>
          <w:lang w:val="hi_IN" w:bidi="hi_IN"/>
        </w:rPr>
        <w:t>यहाँ रुकें और चर्चा करें: आपकी संस्कृति में, लोगों ने यह सुनिश्चित करने के लिए क्या करने की कोशिश की कि उनके पास अच्छी फसल हो? इस ऑडियो को यहाँ रोकें।</w:t>
      </w:r>
    </w:p>
    <w:p>
      <w:pPr/>
      <w:r>
        <w:rPr>
          <w:lang w:val="hi_IN" w:bidi="hi_IN"/>
        </w:rPr>
      </w:r>
      <w:r>
        <w:rPr>
          <w:lang w:val="hi_IN" w:bidi="hi_IN"/>
        </w:rPr>
        <w:t>कहानीकार जब वह कहता है कि यहोवा का क्रोध इस्राएलियों पर ‘भड़क गया है’ तो विशेष भाषा का प्रयोग करता है। यहोवा इतना क्रोधित हुआ कि उसका क्रोध आग की तरह भड़क उठा। यहोवा वर्षा और हवा को नियंत्रित करता था, और भोजन तथा फसलों को उगाता था। यहोवा ही वह था जो युद्ध में विजय दे सकता था। लेकिन इसके बजाय, इस्राएली इन झूठे देवताओं को दण्डवत् करते हैं। दूसरे शब्दों में, इस्राएली इन देवताओं की मूर्तियों या प्रतिमाओं के सामने मुँह के बल भूमि पर झुक जाते हैं, ताकि यह दिखाएँ कि वे उन देवताओं की आज्ञा मानेंगे और उनके प्रति वफादार रहेंगे। इस्राएलियों ने झूठे देवताओं के साथ ऐसा बर्ताव किया मानो वे सचमुच के हों, और उनके प्रति निष्ठा तथा आराधना प्रदर्शित की।</w:t>
      </w:r>
    </w:p>
    <w:p>
      <w:pPr/>
      <w:r>
        <w:rPr>
          <w:lang w:val="hi_IN" w:bidi="hi_IN"/>
        </w:rPr>
      </w:r>
      <w:r>
        <w:rPr>
          <w:lang w:val="hi_IN" w:bidi="hi_IN"/>
        </w:rPr>
        <w:t>यहाँ रुकें और चर्चा करें: जब लोग अपना विश्वास छोड़ते हैं, तो आपकी संस्कृति में धार्मिक अगुवे कैसे प्रतिक्रिया देते हैं? इस ऑडियो को यहाँ रोकें।</w:t>
      </w:r>
    </w:p>
    <w:p>
      <w:pPr/>
      <w:r>
        <w:rPr>
          <w:lang w:val="hi_IN" w:bidi="hi_IN"/>
        </w:rPr>
      </w:r>
      <w:r>
        <w:rPr>
          <w:lang w:val="hi_IN" w:bidi="hi_IN"/>
        </w:rPr>
        <w:t>इस्राएलियों के वादा किए गए देश में आने से पहले, यहोवा ने इस्राएल के साथ एक वाचा बाँधी थी। वाचा दो लोगों या लोगों के समूहों के बीच एक बहुत गंभीर समझौता है। इस वाचा में, इस्राएलियों ने केवल यहोवा की उपासना करने की सहमति दी, और यहोवा ने उन्हें सुरक्षित रखने का वादा किया। लेकिन इस्राएलियों ने झूठे देवताओं की उपासना करके इस वाचा को तोड़ दिया है। इस कारण यहोवा अपनी सुरक्षा दूर कर देता है और आक्रमणकर्ताओं को इस्राएलियों से चोरी करने की अनुमति दे देता है। हमलावर ऐसे हिंसक समूह होते थे जो देशों पर हमला करते थे, उनका सामान लूट लेते थे और कभी-कभी लोगों को दास बना लेते थे। ^. ये हमलावर शायद पास के गोत्र हैं जो इस्राएलियों पर आक्रमण करते हैं और उनसे सामान लूट लेते थे। यहोवा इस्राएलियों को उनके चारों ओर के शत्रुओं के हाथों में “बेच” भी देता है। इसका अर्थ यह है कि यहोवा इस्राएलियों के शत्रुओं को उन्हें हराने और उन पर अधिकार करने की अनुमति दे रहा है। इस्राएली कमजोर और असहाय हो जाते हैं।</w:t>
      </w:r>
    </w:p>
    <w:p>
      <w:pPr/>
      <w:r>
        <w:rPr>
          <w:lang w:val="hi_IN" w:bidi="hi_IN"/>
        </w:rPr>
      </w:r>
      <w:r>
        <w:rPr>
          <w:lang w:val="hi_IN" w:bidi="hi_IN"/>
        </w:rPr>
        <w:t>यहाँ रुकें और उन विभिन्न गोत्रों और जातियों का नक्शा दिखाएँ जिन्होंने इस्राएल के इतिहास में इस बिन्दु के आसपास के कनान देश में इस्राएलियों को घेर लिया था। इस ऑडियो को यहाँ रोकें।</w:t>
      </w:r>
    </w:p>
    <w:p>
      <w:pPr/>
      <w:r>
        <w:rPr>
          <w:lang w:val="hi_IN" w:bidi="hi_IN"/>
        </w:rPr>
      </w:r>
      <w:r>
        <w:rPr>
          <w:lang w:val="hi_IN" w:bidi="hi_IN"/>
        </w:rPr>
        <w:t>अब इस्राएलियों के पास अपने शत्रुओं के विरुद्ध युद्ध करने की कोई शक्ति नहीं है। यह इस्राएलियों के लिए बहुत बुरा समय है—वे दुःख और संघर्ष झेल रहे हैं, क्योंकि अब उन्हें यहोवा की सहायता नहीं मिल रही है। परन्तु यहोवा ने इस्राएलियों को नहीं त्यागा है। यहोवा न्यायियों को “खड़ा करता है” ताकि वे इस्राएलियों को उनके शत्रुओं से छुड़ाएँ। दूसरे शब्दों में, यहोवा विशेष रूप से इस्राएलियों की सहायता करने के लिए न्यायियों को चुनता है और उन्हें भेजता है। ये न्यायी अगुवे और योद्धा हैं जो इस्राएल को उनके शत्रुओं से बचाते हैं और इस्राएलियों को यहोवा की आज्ञाओं का पालन करने के लिए याद दिलाते हैं। न्यायियों की पुस्तक के न्यायी केवल वे लोग नहीं हैं जो कानूनी निर्णय लेते हैं। इसका अर्थ ऐसे व्यक्ति से भी हो सकता है जो लोगों का नेतृत्व करता है, महत्वपूर्ण निर्णय लेता है और लोगों के लिए न्याय लाता है। बाइबल में न्यायी उन अगुवों के समान हैं जिन्हें यहोवा इस्राएलियों की सहायता करने और उनकी रक्षा करने के लिए चुनता है। कभी-कभी ये न्यायी युद्धों में नेतृत्व करते हैं, और कभी वे लोगों के झगड़ों को सुलझाने या उनके लिए निर्णय लेने में सहायता करते हैं। इस्राएली न्यायियों को शक्तिशाली और विशेष अगुवा मानते थे, लेकिन राजा नहीं। न्यायियों का काम यह था कि वे वही करें जो यहोवा चाहता है, ताकि लोगों के लिए सब कुछ न्यायपूर्ण और उचित हो। यद्यपि यहोवा क्रोधित था, फिर भी वह दयालु था और अपने लोगों के उनकी आज्ञा न मानने के बाद भी उनकी सहायता करना चाहता था।</w:t>
      </w:r>
    </w:p>
    <w:p>
      <w:pPr/>
      <w:r>
        <w:rPr>
          <w:lang w:val="hi_IN" w:bidi="hi_IN"/>
        </w:rPr>
      </w:r>
      <w:r>
        <w:rPr>
          <w:lang w:val="hi_IN" w:bidi="hi_IN"/>
        </w:rPr>
        <w:t>यहाँ रुकें और समूह में चर्चा करें: इस बारे में बात करें कि आपकी संस्कृति में आपके पास किस प्रकार के कानूनी, सैन्य और आत्मिक अगुवे हैं। इस ऑडियो को यहाँ रोकें।</w:t>
      </w:r>
    </w:p>
    <w:p>
      <w:pPr/>
      <w:r>
        <w:rPr>
          <w:lang w:val="hi_IN" w:bidi="hi_IN"/>
        </w:rPr>
      </w:r>
      <w:r>
        <w:rPr>
          <w:lang w:val="hi_IN" w:bidi="hi_IN"/>
        </w:rPr>
        <w:t>इस्राएली इन न्यायियों की नहीं सुनते और वे दूसरे झूठे देवताओं की उपासना करते रहते हैं। कहानीकार कहता है कि उन्होंने अपने आप को इन देवताओं के साथ “वेश्यावृत्ति” में लगा दिया। इस्राएली यहोवा के प्रति विश्वासघाती थे, जैसे कोई व्यक्ति अपने जीवनसाथी के प्रति अविश्वासी होकर विवाह की प्रतिज्ञा तोड़ देता है। इस स्थिति में, अन्य देवताओं की उपासना करना यहोवा को धोखा देने के समान था।.</w:t>
      </w:r>
    </w:p>
    <w:p>
      <w:pPr/>
      <w:r>
        <w:rPr>
          <w:lang w:val="hi_IN" w:bidi="hi_IN"/>
        </w:rPr>
      </w:r>
      <w:r>
        <w:rPr>
          <w:lang w:val="hi_IN" w:bidi="hi_IN"/>
        </w:rPr>
        <w:t>यहाँ रुकें और समूह में चर्चा करें: आपकी संस्कृति में कोई व्यक्ति दूसरे को किन सबसे गंभीर तरीकों से धोखा दे सकता है? उस समय की कहानियाँ सुनाएँ जब किसी ने किसी दूसरे व्यक्ति को बहुत गंभीर तरीके से धोखा दिया हो। जिस व्यक्ति के साथ विश्वासघात हुआ, उसने कैसी प्रतिक्रिया दी? इस ऑडियो को यहाँ रोकें।</w:t>
      </w:r>
    </w:p>
    <w:p>
      <w:pPr/>
      <w:r>
        <w:rPr>
          <w:lang w:val="hi_IN" w:bidi="hi_IN"/>
        </w:rPr>
      </w:r>
      <w:r>
        <w:rPr>
          <w:lang w:val="hi_IN" w:bidi="hi_IN"/>
        </w:rPr>
        <w:t>यहाँ रुकें और यह भी चर्चा करें: एक विश्वासयोग्य या वफादार व्यक्ति कैसे कार्य करता है? किसी ऐसे व्यक्ति या लोगों के समूह के बारे में कहानियाँ सुनाएँ जो किसी और के प्रति बहुत विश्वासयोग्य और वफादार था। इस ऑडियो को यहाँ रोकें।</w:t>
      </w:r>
    </w:p>
    <w:p>
      <w:pPr/>
      <w:r>
        <w:rPr>
          <w:lang w:val="hi_IN" w:bidi="hi_IN"/>
        </w:rPr>
      </w:r>
      <w:r>
        <w:rPr>
          <w:lang w:val="hi_IN" w:bidi="hi_IN"/>
        </w:rPr>
        <w:t>इस्राएली जल्दी और आसानी से यहोवा को ठुकरा देते हैं, उनके पूर्वजों के विपरीत, जो यहोवा के प्रति आज्ञाकारी थे।</w:t>
      </w:r>
    </w:p>
    <w:p>
      <w:pPr/>
      <w:r>
        <w:rPr>
          <w:lang w:val="hi_IN" w:bidi="hi_IN"/>
        </w:rPr>
      </w:r>
      <w:r>
        <w:rPr>
          <w:lang w:val="hi_IN" w:bidi="hi_IN"/>
        </w:rPr>
        <w:t>जब इस्राएली अपने शत्रुओं के अधीन दुःख सहते हुए “कराहते” हैं, तब यहोवा को उन पर दया आती है। दूसरे शब्दों में, इस्राएली अपने दर्द के कारण पुकारते और शिकायत करते हैं। इस्राएलियों की विपत्ति के उत्तर में, यहोवा अपनी दया दिखाता है जब वह उनकी सहायता के लिए एक न्यायी को भेजता है। जब तक न्यायी जीवित रहता है, तब तक इस्राएलियों की स्थिति बेहतर हो जाती है, क्योंकि यहोवा उस न्यायी के साथ होता है। दुर्भाग्यवश, जब न्यायी मर जाता है, तब इस्राएली जल्द ही एक बार फिर यहोवा को भूल जाते हैं और झूठे देवताओं की उपासना करने के लिए लौट जाते हैं।</w:t>
      </w:r>
    </w:p>
    <w:p>
      <w:pPr/>
      <w:r>
        <w:rPr>
          <w:lang w:val="hi_IN" w:bidi="hi_IN"/>
        </w:rPr>
      </w:r>
      <w:r>
        <w:rPr>
          <w:lang w:val="hi_IN" w:bidi="hi_IN"/>
        </w:rPr>
        <w:t>यह क्रम बार-बार दोहराया जाता है। यद्यपि यहोवा धैर्य रखता है और उन्हें बचाने के लिए बार-बार न्यायियों को भेजता है, फिर भी इस्राएली बार-बार अपने पुराने, आज्ञा न मानने वाले तरीकों पर लौट आते हैं। प्रत्येक न्यायी की मृत्यु के बाद, इस्राएली उनसे पहले की पीढ़ी की तुलना में और भी अधिक यहोवा की आज्ञा न मानने वाले हो जाते हैं।</w:t>
      </w:r>
    </w:p>
    <w:p>
      <w:pPr/>
      <w:r>
        <w:rPr>
          <w:lang w:val="hi_IN" w:bidi="hi_IN"/>
        </w:rPr>
      </w:r>
      <w:r>
        <w:rPr>
          <w:lang w:val="hi_IN" w:bidi="hi_IN"/>
        </w:rPr>
        <w:t>रुकें और इस प्रश्न पर चर्चा करें: किसी ऐसे व्यक्ति के बारे में कहानियाँ सुनाएँ जिसने वही गलतियाँ बार-बार दोहराईं। आपको क्या लगता है कि उस व्यक्ति ने ऐसा क्यों किया?</w:t>
      </w:r>
      <w:r>
        <w:rPr>
          <w:lang w:val="hi_IN" w:bidi="hi_IN"/>
        </w:rPr>
      </w:r>
    </w:p>
    <w:p>
      <w:pPr>
        <w:pStyle w:val="Heading3"/>
      </w:pPr>
      <w:r>
        <w:rPr>
          <w:lang w:val="hi_IN" w:bidi="hi_IN"/>
        </w:rPr>
        <w:t>घटनाओं को समझाना</w:t>
      </w:r>
    </w:p>
    <w:p>
      <w:pPr/>
      <w:r>
        <w:rPr>
          <w:lang w:val="hi_IN" w:bidi="hi_IN"/>
        </w:rPr>
      </w:r>
      <w:r>
        <w:rPr>
          <w:lang w:val="hi_IN" w:bidi="hi_IN"/>
        </w:rPr>
        <w:t>न्यायियों 2:11–19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इस्राएली अपने पूर्वजों के परमेश्वर यहोवा को ठुकरा देते हैं और झूठे देवताओं की उपासना करना शुरू कर देते हैं।</w:t>
      </w:r>
    </w:p>
    <w:p>
      <w:pPr/>
      <w:r>
        <w:rPr>
          <w:lang w:val="hi_IN" w:bidi="hi_IN"/>
        </w:rPr>
      </w:r>
      <w:r>
        <w:rPr>
          <w:b/>
          <w:lang w:val="hi_IN" w:bidi="hi_IN"/>
        </w:rPr>
        <w:t>दूसरे दृश्य में:</w:t>
      </w:r>
      <w:r>
        <w:rPr>
          <w:lang w:val="hi_IN" w:bidi="hi_IN"/>
        </w:rPr>
        <w:t xml:space="preserve"> कहानीकार यहोवा के क्रोध का वर्णन करता है। यहोवा अपनी सुरक्षा वापस ले लेता है और आक्रमणकर्ताओं और शत्रुओं को इस्राएलियों को पराजित करने की अनुमति देता है। इस्राएलियों को बहुत कष्ट उठाना पड़ा क्योंकि उन्होंने यहोवा के साथ अपनी वाचा को तोड़ दिया था।</w:t>
      </w:r>
    </w:p>
    <w:p>
      <w:pPr/>
      <w:r>
        <w:rPr>
          <w:lang w:val="hi_IN" w:bidi="hi_IN"/>
        </w:rPr>
      </w:r>
      <w:r>
        <w:rPr>
          <w:b/>
          <w:lang w:val="hi_IN" w:bidi="hi_IN"/>
        </w:rPr>
        <w:t>तीसरे दृश्य में:</w:t>
      </w:r>
      <w:r>
        <w:rPr>
          <w:lang w:val="hi_IN" w:bidi="hi_IN"/>
        </w:rPr>
        <w:t xml:space="preserve"> इस्राएलियों के आज्ञा न मानने के बावजूद यहोवा दया करता है और इस्राएलियों को उनके शत्रुओं से बचाने के लिए न्यायियों या अगुवों को भेजता है।</w:t>
      </w:r>
    </w:p>
    <w:p>
      <w:pPr/>
      <w:r>
        <w:rPr>
          <w:lang w:val="hi_IN" w:bidi="hi_IN"/>
        </w:rPr>
      </w:r>
      <w:r>
        <w:rPr>
          <w:b/>
          <w:lang w:val="hi_IN" w:bidi="hi_IN"/>
        </w:rPr>
        <w:t>चौथे दृश्य में:</w:t>
      </w:r>
      <w:r>
        <w:rPr>
          <w:lang w:val="hi_IN" w:bidi="hi_IN"/>
        </w:rPr>
        <w:t xml:space="preserve"> जब न्यायी अगुवाई करते हैं, तब भी इस्राएली पूरी तरह से सुनते नहीं हैं, और वे झूठे देवताओं की उपासना करते रहते हैं।</w:t>
      </w:r>
    </w:p>
    <w:p>
      <w:pPr/>
      <w:r>
        <w:rPr>
          <w:lang w:val="hi_IN" w:bidi="hi_IN"/>
        </w:rPr>
      </w:r>
      <w:r>
        <w:rPr>
          <w:b/>
          <w:lang w:val="hi_IN" w:bidi="hi_IN"/>
        </w:rPr>
        <w:t>पाँचवें दृश्य में:</w:t>
      </w:r>
      <w:r>
        <w:rPr>
          <w:lang w:val="hi_IN" w:bidi="hi_IN"/>
        </w:rPr>
        <w:t xml:space="preserve"> जब तक न्यायी जीवित रहते हैं, तब तक यहोवा इस्राएलियों को उनके शत्रुओं से बचाता रहता है, और इस्राएली शांति से रहते हैं।</w:t>
      </w:r>
    </w:p>
    <w:p>
      <w:pPr/>
      <w:r>
        <w:rPr>
          <w:lang w:val="hi_IN" w:bidi="hi_IN"/>
        </w:rPr>
      </w:r>
      <w:r>
        <w:rPr>
          <w:b/>
          <w:lang w:val="hi_IN" w:bidi="hi_IN"/>
        </w:rPr>
        <w:t>छठे दृश्य में:</w:t>
      </w:r>
      <w:r>
        <w:rPr>
          <w:lang w:val="hi_IN" w:bidi="hi_IN"/>
        </w:rPr>
        <w:t xml:space="preserve"> जब न्यायी मर जाते हैं, तब इस्राएली यहोवा के प्रति और भी अधिक अवज्ञाकारी हो जाते हैं और पहले से भी अधिक झूठे देवताओं की उपासना करने लगते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बाल</w:t>
      </w:r>
    </w:p>
    <w:p>
      <w:pPr>
        <w:pStyle w:val="ListBullet"/>
        <w:spacing w:line="240" w:lineRule="auto"/>
        <w:ind w:left="720"/>
      </w:pPr>
      <w:r>
        <w:rPr>
          <w:lang w:val="hi_IN" w:bidi="hi_IN"/>
        </w:rPr>
      </w:r>
      <w:r>
        <w:rPr>
          <w:lang w:val="hi_IN" w:bidi="hi_IN"/>
        </w:rPr>
        <w:t>अश्तोरेत</w:t>
      </w:r>
    </w:p>
    <w:p>
      <w:pPr>
        <w:pStyle w:val="ListBullet"/>
        <w:spacing w:line="240" w:lineRule="auto"/>
        <w:ind w:left="720"/>
      </w:pPr>
      <w:r>
        <w:rPr>
          <w:lang w:val="hi_IN" w:bidi="hi_IN"/>
        </w:rPr>
      </w:r>
      <w:r>
        <w:rPr>
          <w:lang w:val="hi_IN" w:bidi="hi_IN"/>
        </w:rPr>
        <w:t>अन्य झूठे देवता</w:t>
      </w:r>
    </w:p>
    <w:p>
      <w:pPr>
        <w:pStyle w:val="ListBullet"/>
        <w:spacing w:line="240" w:lineRule="auto"/>
        <w:ind w:left="720"/>
      </w:pPr>
      <w:r>
        <w:rPr>
          <w:lang w:val="hi_IN" w:bidi="hi_IN"/>
        </w:rPr>
      </w:r>
      <w:r>
        <w:rPr>
          <w:lang w:val="hi_IN" w:bidi="hi_IN"/>
        </w:rPr>
        <w:t>न्यायी</w:t>
      </w:r>
    </w:p>
    <w:p>
      <w:pPr>
        <w:pStyle w:val="ListBullet"/>
        <w:spacing w:line="240" w:lineRule="auto"/>
        <w:ind w:left="720"/>
      </w:pPr>
      <w:r>
        <w:rPr>
          <w:lang w:val="hi_IN" w:bidi="hi_IN"/>
        </w:rPr>
      </w:r>
      <w:r>
        <w:rPr>
          <w:lang w:val="hi_IN" w:bidi="hi_IN"/>
        </w:rPr>
        <w:t>और आक्रमण करने वाले या शत्रु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से ठीक पहले, इस्राएलियों का अगुवा यहोशू और वे पुरनिये जो यहोशू के साथ सेवा करते थे, दोनों मर चुके थे। यह महत्वपूर्ण है क्योंकि उनकी मृत्यु इस्राएलियों के लिए एक महत्वपूर्ण मोड़ को दर्शाती है। इस्राएलियों की नई पीढ़ी अब कनान में रहती है, उस देश में जिसका वादा यहोवा ने उनके पूर्वजों से किया था। कनान की भूमि भोजन उगाने, यानी खेती करने के लिए बहुत उत्तम है, उस जंगल से कहीं बेहतर जहाँ इस्राएली पहले रहते थे। हालाँकि, अब इस्राएली उन गोत्रों के बीच रहते हैं जो बाल देवताओं और अश्तोरेत जैसी झूठी देवियों की उपासना करते हैं। याद रखें कि कनानी सभी पुरुष देवताओं को बाल और सभी स्त्री देवियों को अश्तोरेत कहते हैं।</w:t>
      </w:r>
    </w:p>
    <w:p>
      <w:pPr/>
      <w:r>
        <w:rPr>
          <w:lang w:val="hi_IN" w:bidi="hi_IN"/>
        </w:rPr>
      </w:r>
      <w:r>
        <w:rPr>
          <w:lang w:val="hi_IN" w:bidi="hi_IN"/>
        </w:rPr>
        <w:t>इस्राएली अलग-अलग मूर्तियों, प्रतिमाओं और वेदियों के पास जाने लगते हैं और उनकी उपासना करते हैं। ऐसा करने का एक तरीका यह है कि वे झुकते हैं, या अपने आप को जमीन पर मुँह के बल इन मूर्तियों के सामने गिराते हैं, ताकि यह दिखाएँ कि वे उन झूठे देवताओं की उपासना और सम्मान करते हैं।</w:t>
      </w:r>
    </w:p>
    <w:p>
      <w:pPr/>
      <w:r>
        <w:rPr>
          <w:lang w:val="hi_IN" w:bidi="hi_IN"/>
        </w:rPr>
      </w:r>
      <w:r>
        <w:rPr>
          <w:lang w:val="hi_IN" w:bidi="hi_IN"/>
        </w:rPr>
        <w:t>रुकें और समूह में चर्चा करें कि आप "झुकना" का अनुवाद कैसे करेंगे। यह सुनिश्चित करें कि आपका अनुवाद यह दर्शाता हो कि यह किसी उच्च पद पर आसीन व्यक्ति के प्रति निष्ठा और आराधना व्यक्त करने का एक माध्यम है। इस ऑडियो को यहाँ रोकें।</w:t>
      </w:r>
    </w:p>
    <w:p>
      <w:pPr/>
      <w:r>
        <w:rPr>
          <w:lang w:val="hi_IN" w:bidi="hi_IN"/>
        </w:rPr>
      </w:r>
      <w:r>
        <w:rPr>
          <w:lang w:val="hi_IN" w:bidi="hi_IN"/>
        </w:rPr>
        <w:t>कहानीकार ऐसा नहीं कहता है, लेकिन संभव है कि वे कनानियों के साथ अनुष्ठानों में भी भाग लेते हों। कहानीकार कहता है कि यह “यहोवा की दृष्टि में बुरा” है, जिसका अर्थ है कि यह बहुत गलत है और यहोवा की आज्ञाओं के प्रति अवज्ञा है। जब वे झूठे देवताओं की उपासना करते हैं, तब इस्राएलियों की नई पीढ़ी यहोवा को अस्वीकार कर देती है, यद्यपि उसने इस्राएलियों के लिए सब कुछ किया है। यह इस्राएलियों के पूर्वजों के विपरीत है, जो यहोवा के प्रति विश्वासयोग्य थे। इससे यहोवा बहुत क्रोधित हो जाता है।</w:t>
      </w:r>
    </w:p>
    <w:p>
      <w:pPr/>
      <w:r>
        <w:rPr>
          <w:lang w:val="hi_IN" w:bidi="hi_IN"/>
        </w:rPr>
      </w:r>
      <w:r>
        <w:rPr>
          <w:lang w:val="hi_IN" w:bidi="hi_IN"/>
        </w:rPr>
        <w:t>यहाँ रुकें और यह अभिनय करें कि पहले इस्राएली यहोवा के प्रति विश्वासयोग्य थे, और फिर इस्राएली यहोवा से दूर होकर झूठे देवताओं की उपासना करने लगे। लोग कमरे के एक तरफ से, जो यहोवा के प्रति विश्वासयोग्यता और आज्ञाकारिता को दर्शाती है, दूसरी तरफ जा सकते हैं, जो झूठे देवताओं की उनकी उपासना को दर्शाती है। इस ऑडियो को यहाँ रोकें।</w:t>
      </w:r>
    </w:p>
    <w:p>
      <w:pPr/>
      <w:r>
        <w:rPr>
          <w:lang w:val="hi_IN" w:bidi="hi_IN"/>
        </w:rPr>
      </w:r>
      <w:r>
        <w:rPr>
          <w:lang w:val="hi_IN" w:bidi="hi_IN"/>
        </w:rPr>
        <w:t>यहाँ घटनाओं के क्रम को स्पष्ट रखना महत्वपूर्ण है। सबसे पहले, इस्राएली देखते हैं कि कनानी झूठे देवताओं की उपासना करते हैं, और इस्राएली ऐसा करने में रुचि रखते हैं और ऐसा ही करने के लिए प्रलोभित होते हैं। तब इस्राएलियों ने इन देवताओं का अनुसरण करने और यहोवा को अस्वीकार करने का निर्णय लिया। इसके बाद, यहोवा इस्राएलियों से क्रोधित हो जाता है। कहानी के इस भाग में, कहानीकार एक विशेष दोहराया जाने वाले नमूने का उपयोग करता है ताकि यह दिखाया जा सके कि लोगों ने वही गलतियाँ बार-बार कीं। सबसे पहले, कहानीकार कहता है कि उन्होंने बाल देवताओं की सेवा की। फिर, वह उल्लेख करता है कि इस्राएलियों ने यहोवा को छोड़ दिया था। इसके बाद, वह कहता है कि वे अन्य देवताओं का अनुसरण करते थे। इसके बाद, वह हमें बताता है कि इस्राएली उन देवताओं की उपासना की। फिर, स्थिति बदल जाती है—फिर से, इस्राएलियों ने यहोवा को छोड़ दिया, और अंत में, उन्होंने बाल देवताओं और अश्तोरेत की सेवा की। यह संरचना यह बताने में मदद करती है कि कैसे लोग उसी चक्र से होकर यहोवा से दूर होकर झूठे देवताओं की उपासना करने लगे। जब कहानीकार यह कहता है कि इससे यहोवा क्रोधित हो जाता है, तो यह एक निर्णायक मोड़ होता है: यह दर्शाता है कि इसके बाद जो कुछ भी होगा, वह लोगों के कार्यों के प्रति यहोवा की प्रतिक्रिया होगी।</w:t>
      </w:r>
    </w:p>
    <w:p>
      <w:pPr/>
      <w:r>
        <w:rPr>
          <w:lang w:val="hi_IN" w:bidi="hi_IN"/>
        </w:rPr>
      </w:r>
      <w:r>
        <w:rPr>
          <w:lang w:val="hi_IN" w:bidi="hi_IN"/>
        </w:rPr>
        <w:t>दूसरे दृश्य में, इस्राएलियों के विश्वासघात के कारण यहोवा का क्रोध उनके विरुद्ध 'भड़क उठता है'। यह दर्शाता है कि यहोवा इस्राएलियों से बहुत क्रोधित है क्योंकि उन्होंने उसे झूठे देवताओं की उपासना करने के लिए छोड़ दिया था। “भड़कता हुआ क्रोध” दो बातें दर्शाता है: पहली, यह दिखाता है कि यह कितनी गंभीर बात है कि इस्राएलियों ने यहोवा के प्रति विश्वासयोग्य और आज्ञाकारी रहने का अपना विशेष वादा तोड़ दिया। और दूसरा, यह दिखाता है कि इस पर यहोवा की प्रतिक्रिया कितनी प्रबल है।</w:t>
      </w:r>
    </w:p>
    <w:p>
      <w:pPr/>
      <w:r>
        <w:rPr>
          <w:lang w:val="hi_IN" w:bidi="hi_IN"/>
        </w:rPr>
      </w:r>
      <w:r>
        <w:rPr>
          <w:lang w:val="hi_IN" w:bidi="hi_IN"/>
        </w:rPr>
        <w:t>यहाँ रुकें और चर्चा करें: ऐसे समय की कहानियाँ बताएं जब एक व्यक्ति दूसरे व्यक्ति पर बहुत क्रोधित हुआ, क्योंकि दूसरे व्यक्ति ने पहले व्यक्ति के विरुद्ध बहुत बुरा काम किया था। वर्णन करें कि क्रोधित व्यक्ति कैसे प्रतिक्रिया करता है। जब आप क्रोधित व्यक्ति का वर्णन करें, तो अपनी भाषा पर ध्यान दें। इस ऑडियो को यहाँ रोकें।</w:t>
      </w:r>
    </w:p>
    <w:p>
      <w:pPr/>
      <w:r>
        <w:rPr>
          <w:lang w:val="hi_IN" w:bidi="hi_IN"/>
        </w:rPr>
      </w:r>
      <w:r>
        <w:rPr>
          <w:lang w:val="hi_IN" w:bidi="hi_IN"/>
        </w:rPr>
        <w:t>यहोवा आसपास के गोत्रों के लुटेरों को इस्राएलियों पर आक्रमण करने और उनसे लूटने की अनुमति देता है। यहोवा इस्राएलियों को उनके शत्रुओं के हाथ “बेच देता है,” अर्थात वह उनके शत्रुओं को इस्राएलियों पर अधिकार करने की अनुमति देता है। इस्राएली निर्बल हैं और उनके पास कोई रक्षा या सुरक्षा नहीं है। इस्राएली कई बार युद्ध में जाने की कोशिश करते हैं, लेकिन हर बार इस्राएलियों के शत्रु उन्हें हरा देते हैं। कहानीकार कहता है कि यहोवा का “हाथ” इस्राएलियों के विरुद्ध है। इसका अर्थ यह नहीं है कि यहोवा के पास मनुष्यों की तरह कोई भौतिक हाथ है। यह केवल यह कहने का एक तरीका है कि यहोवा इस्राएलियों के विरुद्ध सक्रिय रूप से कार्य करता है। यह स्पष्ट करता है कि उनकी पराजय यहोवा के कार्यों का ही परिणाम है।</w:t>
      </w:r>
    </w:p>
    <w:p>
      <w:pPr/>
      <w:r>
        <w:rPr>
          <w:lang w:val="hi_IN" w:bidi="hi_IN"/>
        </w:rPr>
      </w:r>
      <w:r>
        <w:rPr>
          <w:lang w:val="hi_IN" w:bidi="hi_IN"/>
        </w:rPr>
        <w:t>यहाँ रुकें और उस नक्शे को देखें जो उस समय इस्राएल को घेरे हुए विभिन्न शत्रु गोत्रों को दिखाता है। इस ऑडियो को यहाँ रोकें।</w:t>
      </w:r>
    </w:p>
    <w:p>
      <w:pPr/>
      <w:r>
        <w:rPr>
          <w:lang w:val="hi_IN" w:bidi="hi_IN"/>
        </w:rPr>
      </w:r>
      <w:r>
        <w:rPr>
          <w:lang w:val="hi_IN" w:bidi="hi_IN"/>
        </w:rPr>
        <w:t>तीसरे दृश्य में, इस्राएली “कराहते हैं,” या ऊँचे स्वर में रोते हैं, क्योंकि वे कष्ट सहते हैं और पीड़ा महसूस करते हैं जब उनके शत्रु उन्हें दंड देते हैं। यहोवा इस्राएलियों पर दया करता है और अनुग्रह दिखाता है जब वह एक न्यायी को चुनकर भेजता है। यहाँ "न्यायी" शब्द का एक विशेष अर्थ है। कहानीकार जिस न्यायी का वर्णन करता है, वह एक सैन्य अगुवा है जो इस्राएलियों को उनके शत्रुओं से बचाता है, और जो लोगों को वापस यहोवा का अनुसरण करने की ओर मार्गदर्शित करने का भी प्रयास करता है।</w:t>
      </w:r>
    </w:p>
    <w:p>
      <w:pPr/>
      <w:r>
        <w:rPr>
          <w:lang w:val="hi_IN" w:bidi="hi_IN"/>
        </w:rPr>
      </w:r>
      <w:r>
        <w:rPr>
          <w:lang w:val="hi_IN" w:bidi="hi_IN"/>
        </w:rPr>
        <w:t>यहाँ रुकें और चर्चा करें: ऐसे व्यक्ति या लोगों के समूह की कहानियाँ बताएं जो भयानक कष्ट सहते हैं। वे अपने कष्ट को कैसे व्यक्त करते हैं? आप जिस भाषा का उपयोग करते हैं उस पर ध्यान दें। इस ऑडियो को यहाँ रोकें।</w:t>
      </w:r>
    </w:p>
    <w:p>
      <w:pPr/>
      <w:r>
        <w:rPr>
          <w:lang w:val="hi_IN" w:bidi="hi_IN"/>
        </w:rPr>
      </w:r>
      <w:r>
        <w:rPr>
          <w:lang w:val="hi_IN" w:bidi="hi_IN"/>
        </w:rPr>
        <w:t>यहाँ रुकें और यह भी चर्चा करें: अपने दूसरे चरण में हुई उस चर्चा के बारे में भी सोचें जिसमें आपने अपनी संस्कृति में विभिन्न प्रकार के अगुवों के बारे में बात की थी। इस बारे में सोचना शुरू करें कि आप इन न्यायियों का वर्णन कैसे करेंगे। यह सुनिश्चित करें कि ये अगुवे न केवल कानूनी निर्णय लेते थे, बल्कि उन्होंने इस्राएलियों को सलाह देने और उनकी रक्षा करने के लिए सैन्य और आत्मिक अगुवों के रूप में भी काम किया। इस ऑडियो को यहाँ रोकें।</w:t>
      </w:r>
    </w:p>
    <w:p>
      <w:pPr/>
      <w:r>
        <w:rPr>
          <w:lang w:val="hi_IN" w:bidi="hi_IN"/>
        </w:rPr>
      </w:r>
      <w:r>
        <w:rPr>
          <w:lang w:val="hi_IN" w:bidi="hi_IN"/>
        </w:rPr>
        <w:t>चौथे दृश्य में इस्राएली न्यायियों की बात सुनने या उनकी आज्ञा मानने से इनकार करते हैं, और वे झूठे देवताओं की उपासना करते रहते हैं। जब इस्राएली झूठे देवताओं की उपासना करते हैं, तो कहानीकार कहता है कि वे उन देवताओं के लिए “अपने आप को वेश्या” बनाते हैं। यह यह कहने का एक तरीका है कि इस्राएली यहोवा के प्रति विश्वासघाती हैं, जैसे कोई व्यक्ति किसी विशेष वाचा या संबंध को तोड़ देता है। वे यहोवा के प्रति वफादार नहीं रहते, बल्कि अपना प्रेम और भक्ति झूठे देवताओं को दे देते हैं, जैसे कोई व्यक्ति एक घनिष्ठ संबंध को छोड़कर किसी और चीज़ के प्रति अपने आप को समर्पित कर दे।</w:t>
      </w:r>
    </w:p>
    <w:p>
      <w:pPr/>
      <w:r>
        <w:rPr>
          <w:lang w:val="hi_IN" w:bidi="hi_IN"/>
        </w:rPr>
      </w:r>
      <w:r>
        <w:rPr>
          <w:lang w:val="hi_IN" w:bidi="hi_IN"/>
        </w:rPr>
        <w:t>यहाँ रुकें और चर्चा करें: चरण दो में आपने जो विश्वासघात और बेवफाई की कहानियाँ बताई थीं, उनके बारे में सोचें। आपने उस व्यक्ति के व्यवहार का वर्णन करने के लिए किन शब्दों या वाक्यांशों का उपयोग किया जिसने विश्वासघात और बेवफाई की? चर्चा करें कि आप इस्राएलियों की यहोवा के प्रति बेवफाई को अपनी संस्कृति के लोगों के लिए समझ में आने वाले तरीके से कैसे अनुवाद कर सकते हैं। इस ऑडियो को यहाँ रोकें।</w:t>
      </w:r>
    </w:p>
    <w:p>
      <w:pPr/>
      <w:r>
        <w:rPr>
          <w:lang w:val="hi_IN" w:bidi="hi_IN"/>
        </w:rPr>
      </w:r>
      <w:r>
        <w:rPr>
          <w:lang w:val="hi_IN" w:bidi="hi_IN"/>
        </w:rPr>
        <w:t>घटनाओं के क्रम को स्पष्ट रखना महत्वपूर्ण है, क्योंकि यह भाग से साफ नहीं हो सकता: पहले इस्राएली बहुत कष्ट सहते हैं और “कराहते हैं।” फिर, उत्तर में यहोवा इस्राएलियों पर दया करता है और न्यायियों को भेजता है।</w:t>
      </w:r>
    </w:p>
    <w:p>
      <w:pPr/>
      <w:r>
        <w:rPr>
          <w:lang w:val="hi_IN" w:bidi="hi_IN"/>
        </w:rPr>
      </w:r>
      <w:r>
        <w:rPr>
          <w:lang w:val="hi_IN" w:bidi="hi_IN"/>
        </w:rPr>
        <w:t>पाँचवें दृश्य में, जब तक न्यायी जीवित है, यहोवा न्यायी के माध्यम से इस्राएलियों की रक्षा करता है। इस समय इस्राएलियों के लिए सब कुछ अच्छा चलता है, और उनके शत्रु उन्हें पराजित नहीं करते क्योंकि यहोवा न्यायी के साथ होता है। यह एक दोहराए जाने वाले चक्र की शुरुआत को दर्शाता है: लोग झूठे देवताओं की उपासना करते हैं, यहोवा उन्हें दंड देता है जब वह शत्रुओं को भेजकर उन्हें पराजित करवाता है, लोग यहोवा को पुकारते हैं, यहोवा उनकी मदद के लिए एक न्यायी भेजता है, इस्राएलियों को शांति मिलती है, और अंत में वह न्यायी मर जाता है।</w:t>
      </w:r>
    </w:p>
    <w:p>
      <w:pPr/>
      <w:r>
        <w:rPr>
          <w:lang w:val="hi_IN" w:bidi="hi_IN"/>
        </w:rPr>
      </w:r>
      <w:r>
        <w:rPr>
          <w:lang w:val="hi_IN" w:bidi="hi_IN"/>
        </w:rPr>
        <w:t>छठे दृश्य में, न्यायी मर जाता है, और इसके बाद इस्राएली जल्द ही यहोवा के प्रति पहले से भी अधिक अवज्ञाकारी हो जाते हैं। इस्राएली फिर से झूठे देवताओं की उपासना करते हैं और यहोवा और उसकी आज्ञाओं को अस्वीकार करते हैं।</w:t>
      </w:r>
    </w:p>
    <w:p>
      <w:pPr/>
      <w:r>
        <w:rPr>
          <w:lang w:val="hi_IN" w:bidi="hi_IN"/>
        </w:rPr>
      </w:r>
      <w:r>
        <w:rPr>
          <w:lang w:val="hi_IN" w:bidi="hi_IN"/>
        </w:rPr>
        <w:t>अब घटना पहले दृश्य में ही लौटती है और कहानी अपने आप को बार-बार दोहराती है। प्रत्येक न्यायी की मृत्यु के बाद, लोग पिछली पीढ़ी से भी अधिक यहोवा की आज्ञा न मानने वाले हो जाते हैं।</w:t>
      </w:r>
    </w:p>
    <w:p>
      <w:pPr/>
      <w:r>
        <w:rPr>
          <w:lang w:val="hi_IN" w:bidi="hi_IN"/>
        </w:rPr>
      </w:r>
      <w:r>
        <w:rPr>
          <w:lang w:val="hi_IN" w:bidi="hi_IN"/>
        </w:rPr>
        <w:t>अब, समूह को इस भाग और उसके कार्यों की कल्पना करने के लिए कथापट बनाना, चित्र बनाना या वस्तुओं का उपयोग करना चाहिए।</w:t>
      </w:r>
    </w:p>
    <w:p>
      <w:pPr/>
      <w:r>
        <w:rPr>
          <w:lang w:val="hi_IN" w:bidi="hi_IN"/>
        </w:rPr>
      </w:r>
      <w:r>
        <w:rPr>
          <w:lang w:val="hi_IN" w:bidi="hi_IN"/>
        </w:rPr>
        <w:t>इसे करने का एक तरीका यहाँ दिया गया है। यहाँ रुकें और न्यायियों के चक्र को दृश्य रूप में समझने के लिए एक रास्ता बनाएं या उसका प्रारूप तैयार करें। रास्ते पर चार पड़ाव रखें, जो मुख्य चरणों को दर्शाएँ:</w:t>
      </w:r>
    </w:p>
    <w:p>
      <w:pPr>
        <w:pStyle w:val="ListBullet"/>
        <w:spacing w:line="240" w:lineRule="auto"/>
        <w:ind w:left="720"/>
      </w:pPr>
      <w:r>
        <w:rPr>
          <w:lang w:val="hi_IN" w:bidi="hi_IN"/>
        </w:rPr>
      </w:r>
      <w:r>
        <w:rPr>
          <w:b/>
          <w:lang w:val="hi_IN" w:bidi="hi_IN"/>
        </w:rPr>
        <w:t>आज्ञा का उल्लंघन</w:t>
      </w:r>
      <w:r>
        <w:rPr>
          <w:lang w:val="hi_IN" w:bidi="hi_IN"/>
        </w:rPr>
        <w:t>: इस्राएली यहोवा से दूर हो जाते हैं और अन्य देवताओं की उपासना करते हैं। इस पड़ाव पर, रास्ता दो भागों में बँट जाता है, जिनमें से एक रास्ता यहोवा की ओर जाता है। यह इस्राएलियों के उस निर्णय का प्रतीक है जिसमें वे गलत दिशा चुनते हैं—यानी यहोवा की आज्ञा न मानना।</w:t>
      </w:r>
    </w:p>
    <w:p>
      <w:pPr>
        <w:pStyle w:val="ListBullet"/>
        <w:spacing w:line="240" w:lineRule="auto"/>
        <w:ind w:left="720"/>
      </w:pPr>
      <w:r>
        <w:rPr>
          <w:lang w:val="hi_IN" w:bidi="hi_IN"/>
        </w:rPr>
      </w:r>
      <w:r>
        <w:rPr>
          <w:b/>
          <w:lang w:val="hi_IN" w:bidi="hi_IN"/>
        </w:rPr>
        <w:t>कष्ट</w:t>
      </w:r>
      <w:r>
        <w:rPr>
          <w:lang w:val="hi_IN" w:bidi="hi_IN"/>
        </w:rPr>
        <w:t>: इस्राएलियों के शत्रु उनके पाप के कारण उन पर हावी हो जाते हैं। इसे रास्ते के उस हिस्से के रूप में दर्शाया जा सकता है जहाँ इस्राएली शत्रु सैनिकों द्वारा रोके या घेर लिए जाते हैं, ताकि यह दिखाया जा सके कि वे अपने शत्रुओं के अधीन कैसे कष्ट सहते हैं।</w:t>
      </w:r>
    </w:p>
    <w:p>
      <w:pPr>
        <w:pStyle w:val="ListBullet"/>
        <w:spacing w:line="240" w:lineRule="auto"/>
        <w:ind w:left="720"/>
      </w:pPr>
      <w:r>
        <w:rPr>
          <w:lang w:val="hi_IN" w:bidi="hi_IN"/>
        </w:rPr>
      </w:r>
      <w:r>
        <w:rPr>
          <w:b/>
          <w:lang w:val="hi_IN" w:bidi="hi_IN"/>
        </w:rPr>
        <w:t>पछतावा और यहोवा को पुकारना</w:t>
      </w:r>
      <w:r>
        <w:rPr>
          <w:lang w:val="hi_IN" w:bidi="hi_IN"/>
        </w:rPr>
        <w:t>: इस्राएली मदद के लिए यहोवा को पुकारते हैं। इसे एक ऐसे पड़ाव के रूप में दिखाया जा सकता है जहाँ वे घुटने टेकते हैं, प्रार्थना करते हैं या यहोवा को पुकारते हैं, जब वे उससे सहायता माँगते हैं।</w:t>
      </w:r>
    </w:p>
    <w:p>
      <w:pPr>
        <w:pStyle w:val="ListBullet"/>
        <w:spacing w:line="240" w:lineRule="auto"/>
        <w:ind w:left="720"/>
      </w:pPr>
      <w:r>
        <w:rPr>
          <w:lang w:val="hi_IN" w:bidi="hi_IN"/>
        </w:rPr>
      </w:r>
      <w:r>
        <w:rPr>
          <w:b/>
          <w:lang w:val="hi_IN" w:bidi="hi_IN"/>
        </w:rPr>
        <w:t>उद्धार और शांति</w:t>
      </w:r>
      <w:r>
        <w:rPr>
          <w:lang w:val="hi_IN" w:bidi="hi_IN"/>
        </w:rPr>
        <w:t>: यहोवा उन्हें बचाने के लिए एक न्यायी भेजता है, और इस्राएली फिर से सुरक्षित हो जाते हैं। इसे ऐसे दिखाया जा सकता है कि न्यायी उन्हें एक सुरक्षित मार्ग से ले जा रहा है, संभवतः एक समतल और साफ रास्ता जहाँ सब कुछ शांत है और उनके शत्रु कहीं दिखाई नहीं देते।</w:t>
      </w:r>
    </w:p>
    <w:p>
      <w:pPr/>
      <w:r>
        <w:rPr>
          <w:lang w:val="hi_IN" w:bidi="hi_IN"/>
        </w:rPr>
      </w:r>
      <w:r>
        <w:rPr>
          <w:lang w:val="hi_IN" w:bidi="hi_IN"/>
        </w:rPr>
        <w:t>इसके बाद रास्ता फिर से शुरुआती बिंदु पर वापस घूम जाता है। यह दिखाता है कि जब न्यायी की मृत्यु हो जाती है, तो चक्र कैसे दोहराया जाता है।</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न्यायियों 2:11–19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बाल</w:t>
      </w:r>
    </w:p>
    <w:p>
      <w:pPr>
        <w:pStyle w:val="ListBullet"/>
        <w:spacing w:line="240" w:lineRule="auto"/>
        <w:ind w:left="720"/>
      </w:pPr>
      <w:r>
        <w:rPr>
          <w:lang w:val="hi_IN" w:bidi="hi_IN"/>
        </w:rPr>
      </w:r>
      <w:r>
        <w:rPr>
          <w:lang w:val="hi_IN" w:bidi="hi_IN"/>
        </w:rPr>
        <w:t>अश्तोरेत</w:t>
      </w:r>
    </w:p>
    <w:p>
      <w:pPr>
        <w:pStyle w:val="ListBullet"/>
        <w:spacing w:line="240" w:lineRule="auto"/>
        <w:ind w:left="720"/>
      </w:pPr>
      <w:r>
        <w:rPr>
          <w:lang w:val="hi_IN" w:bidi="hi_IN"/>
        </w:rPr>
      </w:r>
      <w:r>
        <w:rPr>
          <w:lang w:val="hi_IN" w:bidi="hi_IN"/>
        </w:rPr>
        <w:t>अन्य झूठे देवता</w:t>
      </w:r>
    </w:p>
    <w:p>
      <w:pPr>
        <w:pStyle w:val="ListBullet"/>
        <w:spacing w:line="240" w:lineRule="auto"/>
        <w:ind w:left="720"/>
      </w:pPr>
      <w:r>
        <w:rPr>
          <w:lang w:val="hi_IN" w:bidi="hi_IN"/>
        </w:rPr>
      </w:r>
      <w:r>
        <w:rPr>
          <w:lang w:val="hi_IN" w:bidi="hi_IN"/>
        </w:rPr>
        <w:t>न्यायी</w:t>
      </w:r>
    </w:p>
    <w:p>
      <w:pPr>
        <w:pStyle w:val="ListBullet"/>
        <w:spacing w:line="240" w:lineRule="auto"/>
        <w:ind w:left="720"/>
      </w:pPr>
      <w:r>
        <w:rPr>
          <w:lang w:val="hi_IN" w:bidi="hi_IN"/>
        </w:rPr>
      </w:r>
      <w:r>
        <w:rPr>
          <w:lang w:val="hi_IN" w:bidi="hi_IN"/>
        </w:rPr>
        <w:t>और आक्रमण करने वाले या शत्रु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इस्राएलियों की नई पीढ़ी कनान में रहती है। वहाँ रहने वाले लोग बाल और अश्तोरेत नामक झूठे देवताओं की उपासना करते हैं। इस्राएली वहाँ रहने वाले लोगों के साथ जुड़ना शुरू करते हैं, और अंत में, इस्राएली यहोवा को भूल जाते हैं और झूठे देवताओं की भी उपासना करना शुरू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या लोगों से पूछें, "आप क्या महसूस कर रहे हैं या क्या सोच रहे हैं?" वह व्यक्ति या लोग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बहुत क्रोधित है क्योंकि इस्राएलियों ने उसके साथ अपनी विशेष प्रतिज्ञा तोड़ दी है। इसी कारण, यहोवा इस्राएलियों से अपनी सुरक्षा हटा लेता है। यहोवा इस्राएलियों के शत्रुओं को युद्ध में इस्राएलियों को पराजित करने और उनकी संपत्ति लूटने की अनुमति देता है। इस्राएली बहुत कष्ट उठाते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की दया से, यहोवा एक न्यायी भेजता है जो इस्राएलियों को उनके शत्रुओं से बचाता है। जब तक न्यायी जीवित रहता है और इस्राएली सुरक्षित रहते हैं, तब तक सब कुछ अच्छा रहता है। इस्राएली भी फिर से यहोवा का अनुसरण करना शुरू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न्यायी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जब न्यायी मर जाता है, तो इस्राएली फिर से अवज्ञा करने लगते हैं, फिर से झूठे देवताओं की उपासना करते हैं, और पहले से भी अधिक यहोवा को ठुकराते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पूर्वजों की भूमिका निभाने वाले व्यक्ति या लोगों से पूछें, "आप क्या महसूस कर रहे हैं या क्या सोच रहे हैं?" वह व्यक्ति या लोग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2:11–19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इस्राएल के लोगों, या इस्राएलियों, ने यहोवा की दृष्टि में बुरा किया और बाल देवताओं की सेवा की।</w:t>
      </w:r>
    </w:p>
    <w:p>
      <w:pPr/>
      <w:r>
        <w:rPr>
          <w:lang w:val="hi_IN" w:bidi="hi_IN"/>
        </w:rPr>
      </w:r>
      <w:r>
        <w:rPr>
          <w:b/>
          <w:lang w:val="hi_IN" w:bidi="hi_IN"/>
        </w:rPr>
        <w:t>इस्राएल</w:t>
      </w:r>
      <w:r>
        <w:rPr>
          <w:lang w:val="hi_IN" w:bidi="hi_IN"/>
        </w:rPr>
        <w:t xml:space="preserve"> उस देश का नाम है जिसे यहोवा ने अपने चुने हुए लोगों, यानी </w:t>
      </w:r>
      <w:r>
        <w:rPr>
          <w:b/>
          <w:lang w:val="hi_IN" w:bidi="hi_IN"/>
        </w:rPr>
        <w:t>अब्राहम</w:t>
      </w:r>
      <w:r>
        <w:rPr>
          <w:lang w:val="hi_IN" w:bidi="hi_IN"/>
        </w:rPr>
        <w:t xml:space="preserve"> के वंशजों को दिया है। </w:t>
      </w:r>
      <w:r>
        <w:rPr>
          <w:b/>
          <w:lang w:val="hi_IN" w:bidi="hi_IN"/>
        </w:rPr>
        <w:t>इस्राएली</w:t>
      </w:r>
      <w:r>
        <w:rPr>
          <w:lang w:val="hi_IN" w:bidi="hi_IN"/>
        </w:rPr>
        <w:t xml:space="preserve"> वे लोग हैं जो अब्राहम के वंशज हैं। इस्राएलियों के लिए उसी शब्द या वाक्यांश का प्रयोग करें जो आपने पिछले भागों में किया है। </w:t>
      </w:r>
      <w:r>
        <w:rPr>
          <w:b/>
          <w:lang w:val="hi_IN" w:bidi="hi_IN"/>
        </w:rPr>
        <w:t>इस्राएल</w:t>
      </w:r>
      <w:r>
        <w:rPr>
          <w:lang w:val="hi_IN" w:bidi="hi_IN"/>
        </w:rPr>
        <w:t xml:space="preserve"> और </w:t>
      </w:r>
      <w:r>
        <w:rPr>
          <w:b/>
          <w:lang w:val="hi_IN" w:bidi="hi_IN"/>
        </w:rPr>
        <w:t>इस्राएलियों</w:t>
      </w:r>
      <w:r>
        <w:rPr>
          <w:lang w:val="hi_IN" w:bidi="hi_IN"/>
        </w:rPr>
        <w:t xml:space="preserve"> या इस्राएल के लोगों के बारे में अधिक जानकारी के लिए, मुख्य शब्दावली देखें।</w:t>
      </w:r>
    </w:p>
    <w:p>
      <w:pPr/>
      <w:r>
        <w:rPr>
          <w:lang w:val="hi_IN" w:bidi="hi_IN"/>
        </w:rPr>
      </w:r>
      <w:r>
        <w:rPr>
          <w:lang w:val="hi_IN" w:bidi="hi_IN"/>
        </w:rPr>
        <w:t xml:space="preserve">जब कोई </w:t>
      </w:r>
      <w:r>
        <w:rPr>
          <w:b/>
          <w:lang w:val="hi_IN" w:bidi="hi_IN"/>
        </w:rPr>
        <w:t>बुरा</w:t>
      </w:r>
      <w:r>
        <w:rPr>
          <w:lang w:val="hi_IN" w:bidi="hi_IN"/>
        </w:rPr>
        <w:t xml:space="preserve"> करता है, तो वह स्वेच्छा से यहोवा की व्यवस्था के विरुद्ध काम करता है और दूसरों को चोट पहुँचाता है। यहोवा बुराई से नफरत करता है।</w:t>
      </w:r>
    </w:p>
    <w:p>
      <w:pPr/>
      <w:r>
        <w:rPr>
          <w:lang w:val="hi_IN" w:bidi="hi_IN"/>
        </w:rPr>
      </w:r>
      <w:r>
        <w:rPr>
          <w:lang w:val="hi_IN" w:bidi="hi_IN"/>
        </w:rPr>
        <w:t xml:space="preserve">यहाँ रुकें और समूह में चर्चा करें कि आप </w:t>
      </w:r>
      <w:r>
        <w:rPr>
          <w:b/>
          <w:lang w:val="hi_IN" w:bidi="hi_IN"/>
        </w:rPr>
        <w:t>बुराई</w:t>
      </w:r>
      <w:r>
        <w:rPr>
          <w:lang w:val="hi_IN" w:bidi="hi_IN"/>
        </w:rPr>
        <w:t xml:space="preserve"> के लिए किस शब्द का उपयोग करेंगे। यदि आपने बाइबल के किसी अन्य भाग में इस शब्द का अनुवाद किया है, तो यहाँ उस शब्द का उपयोग करें। </w:t>
      </w:r>
      <w:r>
        <w:rPr>
          <w:b/>
          <w:lang w:val="hi_IN" w:bidi="hi_IN"/>
        </w:rPr>
        <w:t>बुराई</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इस भाग में परमेश्वर के व्यक्तिगत नाम, </w:t>
      </w:r>
      <w:r>
        <w:rPr>
          <w:b/>
          <w:lang w:val="hi_IN" w:bidi="hi_IN"/>
        </w:rPr>
        <w:t>यहोवा</w:t>
      </w:r>
      <w:r>
        <w:rPr>
          <w:lang w:val="hi_IN" w:bidi="hi_IN"/>
        </w:rPr>
        <w:t xml:space="preserve"> का उपयोग किया गया है। यहोवा शब्द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b/>
          <w:lang w:val="hi_IN" w:bidi="hi_IN"/>
        </w:rPr>
        <w:t>बाल</w:t>
      </w:r>
      <w:r>
        <w:rPr>
          <w:lang w:val="hi_IN" w:bidi="hi_IN"/>
        </w:rPr>
        <w:t xml:space="preserve"> एक देवता के लिए प्रयुक्त हो सकता है, लेकिन जब इसका अर्थ एक से अधिक होता है, तो यह कनान के क्षेत्र के पुरुष देवताओं को दर्शाता है। उस देश में रहने वाले लोग मानते थे कि बाल मौसम को नियंत्रित करते हैं और फसलों को उगाते हैं।</w:t>
      </w:r>
    </w:p>
    <w:p>
      <w:pPr/>
      <w:r>
        <w:rPr>
          <w:lang w:val="hi_IN" w:bidi="hi_IN"/>
        </w:rPr>
      </w:r>
      <w:r>
        <w:rPr>
          <w:lang w:val="hi_IN" w:bidi="hi_IN"/>
        </w:rPr>
        <w:t xml:space="preserve">यहाँ रुकें और समूह में चर्चा करें कि आप </w:t>
      </w:r>
      <w:r>
        <w:rPr>
          <w:b/>
          <w:lang w:val="hi_IN" w:bidi="hi_IN"/>
        </w:rPr>
        <w:t>बाल</w:t>
      </w:r>
      <w:r>
        <w:rPr>
          <w:lang w:val="hi_IN" w:bidi="hi_IN"/>
        </w:rPr>
        <w:t xml:space="preserve"> देवताओं के लिए किस शब्द का उपयोग करेंगे। यदि आपने बाइबल के किसी अन्य भाग में इस शब्द का अनुवाद किया है, तो यहाँ उस शब्द का उपयोग करें। </w:t>
      </w:r>
      <w:r>
        <w:rPr>
          <w:b/>
          <w:lang w:val="hi_IN" w:bidi="hi_IN"/>
        </w:rPr>
        <w:t>बाल</w:t>
      </w:r>
      <w:r>
        <w:rPr>
          <w:lang w:val="hi_IN" w:bidi="hi_IN"/>
        </w:rPr>
        <w:t xml:space="preserve"> और बाल देवताओं के बारे में अधिक जानकारी के लिए, मुख्य शब्दावली देखें। इस ऑडियो को यहाँ रोकें।</w:t>
      </w:r>
    </w:p>
    <w:p>
      <w:pPr/>
      <w:r>
        <w:rPr>
          <w:lang w:val="hi_IN" w:bidi="hi_IN"/>
        </w:rPr>
      </w:r>
      <w:r>
        <w:rPr>
          <w:lang w:val="hi_IN" w:bidi="hi_IN"/>
        </w:rPr>
        <w:t>इस्राएली अपने पूर्वजों के परमेश्वर यहोवा को ठुकरा देते हैं, जिसने उन्हें मिस्र की दासता से छुड़ाया था। वे कनान देश के आसपास के विभिन्न झूठे देवताओं का अनुसरण और उपासना करते हैं। इससे यहोवा क्रोधित हो जाता है। इस्राएली केवल यहोवा की उपासना करना छोड़ देते हैं और झूठे देवताओं बाल और अश्तोरेत की सेवा करते हैं।</w:t>
      </w:r>
      <w:r>
        <w:rPr>
          <w:b/>
          <w:lang w:val="hi_IN" w:bidi="hi_IN"/>
        </w:rPr>
        <w:t>अश्तोरेत</w:t>
      </w:r>
      <w:r>
        <w:rPr>
          <w:lang w:val="hi_IN" w:bidi="hi_IN"/>
        </w:rPr>
        <w:t xml:space="preserve"> एक झूठी देवी या स्त्री देवी थी, और उसका नाम कनान के क्षेत्र की सभी देवियों को भी दर्शाता है। कनानी लोग मानते थे कि अश्तोरेत में बहुत सी शक्तियाँ थीं; उदाहरण के लिए, वे मानते थे कि वह उनकी फसलों को बढ़ने में मदद कर सकती है और उन्हें युद्ध में विजय दे सकती है।</w:t>
      </w:r>
    </w:p>
    <w:p>
      <w:pPr/>
      <w:r>
        <w:rPr>
          <w:lang w:val="hi_IN" w:bidi="hi_IN"/>
        </w:rPr>
      </w:r>
      <w:r>
        <w:rPr>
          <w:lang w:val="hi_IN" w:bidi="hi_IN"/>
        </w:rPr>
        <w:t xml:space="preserve">यहाँ रुकें और समूह में चर्चा करें कि आप </w:t>
      </w:r>
      <w:r>
        <w:rPr>
          <w:b/>
          <w:lang w:val="hi_IN" w:bidi="hi_IN"/>
        </w:rPr>
        <w:t>अश्तोरेत</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झूठे </w:t>
      </w:r>
      <w:r>
        <w:rPr>
          <w:b/>
          <w:lang w:val="hi_IN" w:bidi="hi_IN"/>
        </w:rPr>
        <w:t>देवता</w:t>
      </w:r>
      <w:r>
        <w:rPr>
          <w:lang w:val="hi_IN" w:bidi="hi_IN"/>
        </w:rPr>
        <w:t xml:space="preserve"> आत्मिक प्राणी हैं, जिनके सामने लोग कभी-कभी झुकते थे और उनकी </w:t>
      </w:r>
      <w:r>
        <w:rPr>
          <w:b/>
          <w:lang w:val="hi_IN" w:bidi="hi_IN"/>
        </w:rPr>
        <w:t>उपासना</w:t>
      </w:r>
      <w:r>
        <w:rPr>
          <w:lang w:val="hi_IN" w:bidi="hi_IN"/>
        </w:rPr>
        <w:t xml:space="preserve"> ऐसे करते थे मानो उनके पास शक्ति हो। लोग अपने देवताओं की लकड़ी या धातु की मूर्तियाँ बनाते थे। झूठे </w:t>
      </w:r>
      <w:r>
        <w:rPr>
          <w:b/>
          <w:lang w:val="hi_IN" w:bidi="hi_IN"/>
        </w:rPr>
        <w:t>देवताओं</w:t>
      </w:r>
      <w:r>
        <w:rPr>
          <w:lang w:val="hi_IN" w:bidi="hi_IN"/>
        </w:rPr>
        <w:t xml:space="preserve"> के बारे में अधिक जानकारी के लिए, मुख्य शब्दावली देखें। उसी शब्द या वाक्यांश का उपयोग करें जिसका उपयोग आपने देवताओं के लिए किया है जिसका उपयोग आपने पिछले भागों में किया है, और पूरे भाग में देवताओं के लिए उसी शब्द या वाक्यांश का उपयोग करें।</w:t>
      </w:r>
    </w:p>
    <w:p>
      <w:pPr/>
      <w:r>
        <w:rPr>
          <w:lang w:val="hi_IN" w:bidi="hi_IN"/>
        </w:rPr>
      </w:r>
      <w:r>
        <w:rPr>
          <w:lang w:val="hi_IN" w:bidi="hi_IN"/>
        </w:rPr>
        <w:t xml:space="preserve">यहाँ रुकें और समूह में चर्चा करें कि आप </w:t>
      </w:r>
      <w:r>
        <w:rPr>
          <w:b/>
          <w:lang w:val="hi_IN" w:bidi="hi_IN"/>
        </w:rPr>
        <w:t>उपासना</w:t>
      </w:r>
      <w:r>
        <w:rPr>
          <w:lang w:val="hi_IN" w:bidi="hi_IN"/>
        </w:rPr>
        <w:t xml:space="preserve"> या झुकने के लिए किस शब्द या वाक्यांश का उपयोग करेंगे। मूल भाषा में, कहानीकार इस बारे में बात करता है कि लोग कैसे झूठे देवताओं को दण्डवत् करते हैं। यह यह कहने का एक तरीका था कि लोग इन देवताओं की उपासना करते थे। यदि आप उपासना के लिए अपने शब्द या वाक्यांश का उपयोग करना चुनते हैं, तो मुख्य शब्दावली में </w:t>
      </w:r>
      <w:r>
        <w:rPr>
          <w:b/>
          <w:lang w:val="hi_IN" w:bidi="hi_IN"/>
        </w:rPr>
        <w:t>उपासना</w:t>
      </w:r>
      <w:r>
        <w:rPr>
          <w:lang w:val="hi_IN" w:bidi="hi_IN"/>
        </w:rPr>
        <w:t xml:space="preserve"> देखें। इस ऑडियो को यहाँ रोकें।</w:t>
      </w:r>
    </w:p>
    <w:p>
      <w:pPr/>
      <w:r>
        <w:rPr>
          <w:lang w:val="hi_IN" w:bidi="hi_IN"/>
        </w:rPr>
      </w:r>
      <w:r>
        <w:rPr>
          <w:lang w:val="hi_IN" w:bidi="hi_IN"/>
        </w:rPr>
        <w:t xml:space="preserve">लोग उस मार्ग से हट गए जिस पर उनके पूर्वज चलते थे, जब उनके पूर्वज यहोवा की </w:t>
      </w:r>
      <w:r>
        <w:rPr>
          <w:b/>
          <w:lang w:val="hi_IN" w:bidi="hi_IN"/>
        </w:rPr>
        <w:t>आज्ञाओं</w:t>
      </w:r>
      <w:r>
        <w:rPr>
          <w:lang w:val="hi_IN" w:bidi="hi_IN"/>
        </w:rPr>
        <w:t xml:space="preserve"> का पालन करते थे।</w:t>
      </w:r>
      <w:r>
        <w:rPr>
          <w:b/>
          <w:lang w:val="hi_IN" w:bidi="hi_IN"/>
        </w:rPr>
        <w:t>आज्ञा</w:t>
      </w:r>
      <w:r>
        <w:rPr>
          <w:lang w:val="hi_IN" w:bidi="hi_IN"/>
        </w:rPr>
        <w:t xml:space="preserve"> यहोवा की एक व्यवस्था है।</w:t>
      </w:r>
    </w:p>
    <w:p>
      <w:pPr/>
      <w:r>
        <w:rPr>
          <w:lang w:val="hi_IN" w:bidi="hi_IN"/>
        </w:rPr>
      </w:r>
      <w:r>
        <w:rPr>
          <w:lang w:val="hi_IN" w:bidi="hi_IN"/>
        </w:rPr>
        <w:t xml:space="preserve">यहाँ रुकें और समूह में चर्चा करें कि आप </w:t>
      </w:r>
      <w:r>
        <w:rPr>
          <w:b/>
          <w:lang w:val="hi_IN" w:bidi="hi_IN"/>
        </w:rPr>
        <w:t>आज्ञा</w:t>
      </w:r>
      <w:r>
        <w:rPr>
          <w:lang w:val="hi_IN" w:bidi="hi_IN"/>
        </w:rPr>
        <w:t xml:space="preserve"> शब्द कैसे कहेंगे। यदि आपने पहले ही बाइबल के किसी अन्य भाग के शब्द का अनुवाद किया है, तो यहाँ उसी शब्द का उपयोग करें। इस ऑडियो को यहाँ रोकें।</w:t>
      </w:r>
    </w:p>
    <w:p>
      <w:pPr/>
      <w:r>
        <w:rPr>
          <w:lang w:val="hi_IN" w:bidi="hi_IN"/>
        </w:rPr>
      </w:r>
      <w:r>
        <w:rPr>
          <w:lang w:val="hi_IN" w:bidi="hi_IN"/>
        </w:rPr>
        <w:t xml:space="preserve">यहोवा का क्रोध इस्राएलियों पर “भड़क उठता है” जिसका अर्थ है कि यहोवा उनसे बहुत क्रोधित है। इसलिए यहोवा </w:t>
      </w:r>
      <w:r>
        <w:rPr>
          <w:b/>
          <w:lang w:val="hi_IN" w:bidi="hi_IN"/>
        </w:rPr>
        <w:t>हमलावरों</w:t>
      </w:r>
      <w:r>
        <w:rPr>
          <w:lang w:val="hi_IN" w:bidi="hi_IN"/>
        </w:rPr>
        <w:t xml:space="preserve"> को इस्राएलियों पर आक्रमण करने और उनकी वस्तुएँ लूटने की अनुमति देता है। यहोवा इस्राएलियों के शत्रुओं को उन्हें पराजित करने की अनुमति देता है, और इस्राएली अपने आप की रक्षा करने के लिए निर्बल और असमर्थ हो जाते हैं।</w:t>
      </w:r>
    </w:p>
    <w:p>
      <w:pPr/>
      <w:r>
        <w:rPr>
          <w:lang w:val="hi_IN" w:bidi="hi_IN"/>
        </w:rPr>
      </w:r>
      <w:r>
        <w:rPr>
          <w:lang w:val="hi_IN" w:bidi="hi_IN"/>
        </w:rPr>
        <w:t xml:space="preserve">यहाँ रुकें और चर्चा करें कि आप </w:t>
      </w:r>
      <w:r>
        <w:rPr>
          <w:b/>
          <w:lang w:val="hi_IN" w:bidi="hi_IN"/>
        </w:rPr>
        <w:t>लुटेरे</w:t>
      </w:r>
      <w:r>
        <w:rPr>
          <w:lang w:val="hi_IN" w:bidi="hi_IN"/>
        </w:rPr>
        <w:t xml:space="preserve"> के लिए किस शब्द या वाक्यांश का उपयोग करेंगे। यदि आपने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जब भी इस्राएली युद्ध में जाते हैं, तो इस्राएलियों के शत्रु उन्हें पराजित कर देते हैं। यहोवा ने न केवल अपनी सुरक्षा हटा दी है, बल्कि वह इस्राएलियों के शत्रुओं को सक्रिय रूप से उन्हें पराजित करने की अनुमति देता है, जैसे यहोवा ने शपथ ली थी कि यदि वे उसकी आज्ञा का उल्लंघन करेंगे, तो वह ऐसा करेगा। </w:t>
      </w:r>
      <w:r>
        <w:rPr>
          <w:b/>
          <w:lang w:val="hi_IN" w:bidi="hi_IN"/>
        </w:rPr>
        <w:t>शपथ</w:t>
      </w:r>
      <w:r>
        <w:rPr>
          <w:lang w:val="hi_IN" w:bidi="hi_IN"/>
        </w:rPr>
        <w:t xml:space="preserve"> लेने या प्रतिज्ञा करने के लिए उसी शब्द का उपयोग करें जिसका उपयोग आपने पिछले भाग में किया था, और अधिक जानकारी के लिए मुख्य शब्दावली में </w:t>
      </w:r>
      <w:r>
        <w:rPr>
          <w:b/>
          <w:lang w:val="hi_IN" w:bidi="hi_IN"/>
        </w:rPr>
        <w:t>शपथ</w:t>
      </w:r>
      <w:r>
        <w:rPr>
          <w:lang w:val="hi_IN" w:bidi="hi_IN"/>
        </w:rPr>
        <w:t xml:space="preserve"> देखें।</w:t>
      </w:r>
    </w:p>
    <w:p>
      <w:pPr/>
      <w:r>
        <w:rPr>
          <w:lang w:val="hi_IN" w:bidi="hi_IN"/>
        </w:rPr>
      </w:r>
      <w:r>
        <w:rPr>
          <w:lang w:val="hi_IN" w:bidi="hi_IN"/>
        </w:rPr>
        <w:t xml:space="preserve">यहोवा अपने लोगों पर दया दिखाता है और इस्राएलियों को उनके शत्रुओं के विरुद्ध अगुवाई करने के लिए विशेष </w:t>
      </w:r>
      <w:r>
        <w:rPr>
          <w:b/>
          <w:lang w:val="hi_IN" w:bidi="hi_IN"/>
        </w:rPr>
        <w:t>न्यायियों</w:t>
      </w:r>
      <w:r>
        <w:rPr>
          <w:lang w:val="hi_IN" w:bidi="hi_IN"/>
        </w:rPr>
        <w:t xml:space="preserve"> को भेजता है। इस कहानी के न्यायी विशेष अगुवे थे जिन्हें यहोवा ने संकट के समय में इस्राएलियों की सहायता करने के लिए चुना था। न्यायी वे अगुवे थे जो युद्ध लड़ते थे, परमेश्वर का अनुसरण करने के लिए लोगों की मार्गदर्शन करते थे, और झगड़ों को सुलझाने में सहायता करते थे। यहोवा ने न्यायी की सहायता की, और इसके कारण इस्राएलियों के जीवन में सुधार हुआ। लेकिन जैसे ही न्यायी मर जाता है, इस्राएली फिर से यहोवा को अस्वीकार कर देते हैं और झूठे देवताओं की उपासना करने लगते हैं।</w:t>
      </w:r>
    </w:p>
    <w:p>
      <w:pPr/>
      <w:r>
        <w:rPr>
          <w:lang w:val="hi_IN" w:bidi="hi_IN"/>
        </w:rPr>
      </w:r>
      <w:r>
        <w:rPr>
          <w:lang w:val="hi_IN" w:bidi="hi_IN"/>
        </w:rPr>
        <w:t xml:space="preserve">यहाँ रुकें और चर्चा करें कि आप </w:t>
      </w:r>
      <w:r>
        <w:rPr>
          <w:b/>
          <w:lang w:val="hi_IN" w:bidi="hi_IN"/>
        </w:rPr>
        <w:t>न्यायियों</w:t>
      </w:r>
      <w:r>
        <w:rPr>
          <w:lang w:val="hi_IN" w:bidi="hi_IN"/>
        </w:rPr>
        <w:t xml:space="preserve"> के लिए किस शब्द या वाक्यांश का उपयोग करेंगे। अधिक जानकारी के लिए मुख्य शब्दावली में </w:t>
      </w:r>
      <w:r>
        <w:rPr>
          <w:b/>
          <w:lang w:val="hi_IN" w:bidi="hi_IN"/>
        </w:rPr>
        <w:t>न्यायियों</w:t>
      </w:r>
      <w:r>
        <w:rPr>
          <w:lang w:val="hi_IN" w:bidi="hi_IN"/>
        </w:rPr>
        <w:t xml:space="preserve"> को देखें। पूरी पुस्तक में न्यायियों के लिए एक ही शब्द या वाक्यांश का उपयोग करें। इस ऑडियो को यहाँ रोकें।</w:t>
      </w:r>
    </w:p>
    <w:p>
      <w:pPr/>
      <w:r>
        <w:rPr>
          <w:lang w:val="hi_IN" w:bidi="hi_IN"/>
        </w:rPr>
      </w:r>
      <w:r>
        <w:rPr>
          <w:lang w:val="hi_IN" w:bidi="hi_IN"/>
        </w:rPr>
        <w:t>यह चक्र हर बार जारी रहता है जब कोई न्यायी मर जाता है, और लोग पिछली बार की तुलना में और भी अधिक यहोवा को ठुकराते और आज्ञा का उल्लंघन करते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2:20–3:6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2:20 से 3:6 को सुनें और अपने मन में रखें।</w:t>
      </w:r>
    </w:p>
    <w:p>
      <w:pPr/>
      <w:r>
        <w:rPr>
          <w:lang w:val="hi_IN" w:bidi="hi_IN"/>
        </w:rPr>
      </w:r>
      <w:r>
        <w:rPr>
          <w:lang w:val="hi_IN" w:bidi="hi_IN"/>
        </w:rPr>
        <w:t>यदि सम्भव हो, तो न्यायियों 2:20 से 3:6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2:20 से 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न्यायियों की पुस्तक की भूमिका का अंतिम भाग है। यह उन कहानियों का सारांश है जो आगे आने वाली हैं।</w:t>
      </w:r>
    </w:p>
    <w:p>
      <w:pPr/>
      <w:r>
        <w:rPr>
          <w:lang w:val="hi_IN" w:bidi="hi_IN"/>
        </w:rPr>
      </w:r>
      <w:r>
        <w:rPr>
          <w:lang w:val="hi_IN" w:bidi="hi_IN"/>
        </w:rPr>
        <w:t>पिछले भाग में एक ऐसे चक्र का वर्णन किया गया है जिसमें इस्राएली यहोवा की आज्ञा नहीं मानते हैं, और फिर यहोवा उनकी सहायता करता है। केवल यहोवा की उपासना करने के स्थान पर, इस्राएली अपने बीच रहने वाले लोगों के देवताओं की उपासना करने लगते हैं। इस कारण यहोवा इस्राएलियों के शत्रुओं को उन पर आक्रमण करने की अनुमति देता है। जब इस्राएली दुख उठाते हैं, तो वे सहायता के लिए यहोवा को पुकारते हैं। यहोवा इस्राएलियों को बचाने के लिए अगुवे भेजता है, जिन्हें न्यायी कहा जाता है। लेकिन प्रत्येक न्यायी की मृत्यु के बाद, लोग झूठे देवताओं की उपासना करने के लिए लौट जाते हैं। यह बार-बार होता है।</w:t>
      </w:r>
    </w:p>
    <w:p>
      <w:pPr/>
      <w:r>
        <w:rPr>
          <w:lang w:val="hi_IN" w:bidi="hi_IN"/>
        </w:rPr>
      </w:r>
      <w:r>
        <w:rPr>
          <w:lang w:val="hi_IN" w:bidi="hi_IN"/>
        </w:rPr>
        <w:t>अब, इस भाग में, इस्राएलियों द्वारा बार-बार यहोवा की आज्ञा न मानने के बाद यहोवा उत्तर देता है। यहोवा इस्राएल, या इस्राएलियों पर इतना क्रोधित है, कि उसका क्रोध उनके विरुद्ध “भड़क उठता है।”</w:t>
      </w:r>
    </w:p>
    <w:p>
      <w:pPr/>
      <w:r>
        <w:rPr>
          <w:lang w:val="hi_IN" w:bidi="hi_IN"/>
        </w:rPr>
      </w:r>
      <w:r>
        <w:rPr>
          <w:lang w:val="hi_IN" w:bidi="hi_IN"/>
        </w:rPr>
        <w:t>यहाँ रुकें और समूह में चर्चा करें: उस समय के बारे में कहानियाँ सुनाएँ जब कोई व्यक्ति किसी दूसरे व्यक्ति पर बहुत क्रोधित था और वह बहुत गलत काम करता रहा, जबकि पहले व्यक्ति ने दूसरे व्यक्ति को कई बार चेतावनी दी थी और रुकने का मौका दिया था। इस ऑडियो को यहाँ रोकें।</w:t>
      </w:r>
    </w:p>
    <w:p>
      <w:pPr/>
      <w:r>
        <w:rPr>
          <w:lang w:val="hi_IN" w:bidi="hi_IN"/>
        </w:rPr>
      </w:r>
      <w:r>
        <w:rPr>
          <w:lang w:val="hi_IN" w:bidi="hi_IN"/>
        </w:rPr>
        <w:t>अब यहोवा बोलता है, और हम उन गंभीर परिणामों के बारे में सुनते हैं जो यहोवा इस्राएलियों की बार-बार की अवज्ञा के कारण उन्हें देता है। यहोवा घोषणा करता है कि इस्राएलियों ने उस वाचा का पालन नहीं किया जो उसने उनके पूर्वजों के साथ की थी इस्राएली यहोवा की आज्ञा मानने में असफल रहे हैं। आपको बाइबल में पहले से याद होगा कि यहोवा जिस “वाचा” के बारे में बात करता है, वह एक विशेष प्रतिज्ञा थी जिसे उसने इस्राएल के लोगों के साथ किया था। यहोवा ने इस्राएलियों को कनान की भूमि देने और वहाँ रहने वाले लोगों को बाहर निकालने का वादा किया था। लेकिन यह केवल तभी होगा जब इस्राएली यहोवा के प्रति वफादार बने रहें और उसकी आज्ञाओं का पालन करें। इस्राएली अन्य देवताओं की उपासना नहीं कर सकते थे। चूँकि इस्राएलियों ने वाचा के अपने भाग को नहीं निभाया है, इसलिए अब उन्हें इसके परिणामों का सामना करना पड़ेगा।</w:t>
      </w:r>
    </w:p>
    <w:p>
      <w:pPr/>
      <w:r>
        <w:rPr>
          <w:lang w:val="hi_IN" w:bidi="hi_IN"/>
        </w:rPr>
      </w:r>
      <w:r>
        <w:rPr>
          <w:lang w:val="hi_IN" w:bidi="hi_IN"/>
        </w:rPr>
        <w:t>यहाँ रुकें और समूह में चर्चा करें: आपकी संस्कृति में, दो व्यक्ति या दो लोगों के समूह आपस में किस प्रकार के गंभीर वचन या समझौते करते हैं? यदि समझौते के किसी एक पक्ष का व्यक्ति या लोग समझौते को निभाने में असफल रहते हैं तो क्या होता है? इस ऑडियो को यहाँ रोकें।</w:t>
      </w:r>
    </w:p>
    <w:p>
      <w:pPr/>
      <w:r>
        <w:rPr>
          <w:lang w:val="hi_IN" w:bidi="hi_IN"/>
        </w:rPr>
      </w:r>
      <w:r>
        <w:rPr>
          <w:lang w:val="hi_IN" w:bidi="hi_IN"/>
        </w:rPr>
        <w:t>क्योंकि इस्राएली लगातार यहोवा की आज्ञा का उल्लंघन करते रहे और अन्य देवताओं की उपासना करते रहे, इसलिए यहोवा ने निश्चय किया कि वह अब उनकी सहायता नहीं करेगा कि वे उन जातियों या शत्रु लोगों को निकाल सकें, जिन्हें यहोशू ने अपनी मृत्यु के बाद उस देश में छोड़ दिया था। इसके बजाय, यहोवा कहता है कि वह उन जातियों को वहाँ छोड़ देगा ताकि वे इस्राएलियों की परीक्षा करें। परीक्षा यह है: क्या इस्राएली अपने पितरों या पूर्वजों की तरह यहोवा के प्रति विश्वासयोग्य बने रहेंगे, या वे उस देश के लोगों के मार्गों पर चलेंगे?</w:t>
      </w:r>
    </w:p>
    <w:p>
      <w:pPr/>
      <w:r>
        <w:rPr>
          <w:lang w:val="hi_IN" w:bidi="hi_IN"/>
        </w:rPr>
      </w:r>
      <w:r>
        <w:rPr>
          <w:lang w:val="hi_IN" w:bidi="hi_IN"/>
        </w:rPr>
        <w:t>जब यहोवा इस्राएलियों की “जाँच” करता है, तो वह उन्हें चुनौतियों का सामना करने की अनुमति देता है ताकि यह देखा जा सके कि वे क्या करेंगे। जब यहोवा उस देश में अन्य जातियों को रहने देता है, तब वह इस्राएलियों को यह अवसर देता है कि वे या तो यहोवा के प्रति विश्वासयोग्य बने रहें या उन अन्य जातियों के मार्गों पर चलें। यह उसी प्रकार है जैसे बाइबल में पहले, जब यहोवा ने अब्राहम से उसके विश्वास को सिद्ध करने के लिए इसहाक को लगभग बलिदान करने के लिए कहा था।</w:t>
      </w:r>
    </w:p>
    <w:p>
      <w:pPr/>
      <w:r>
        <w:rPr>
          <w:lang w:val="hi_IN" w:bidi="hi_IN"/>
        </w:rPr>
      </w:r>
      <w:r>
        <w:rPr>
          <w:lang w:val="hi_IN" w:bidi="hi_IN"/>
        </w:rPr>
        <w:t>कहानीकार इस बात का और भी गहरा कारण बताता है कि कुछ जातियों के लोग अभी भी उस देश में क्यों रहे: यहोवा ने उन लोगों को रहने दिया था। उस समय यहोवा ने यहोशू को सभी जातियों को बाहर निकालने नहीं दिया, क्योंकि यहोवा इस्राएलियों की परीक्षा लेना चाहता था।</w:t>
      </w:r>
    </w:p>
    <w:p>
      <w:pPr/>
      <w:r>
        <w:rPr>
          <w:lang w:val="hi_IN" w:bidi="hi_IN"/>
        </w:rPr>
      </w:r>
      <w:r>
        <w:rPr>
          <w:lang w:val="hi_IN" w:bidi="hi_IN"/>
        </w:rPr>
        <w:t>अब कहानीकार बताता है कि एक और कारण है कि यहोवा ने उस देश में कुछ जातियों को क्यों छोड़ दिया है। इस्राएलियों की नई पीढ़ियों ने “कनान के युद्धों” का अनुभव नहीं किया है। ये वे युद्ध थे जो इस्राएलियों ने कनान में रहने वाले लोगों के साथ लड़े थे, जब यहोशू इस्राएल का नेतृत्व करते हुए प्रतिज्ञा किए हुए देश को जीत रहा था। क्योंकि इस नई पीढ़ी ने उन युद्धों को न देखा था और न उनमें लड़ाई की थी, इसलिए उनके पास युद्ध का अनुभव नहीं था, और वे यह नहीं समझते थे कि विजय उनकी अपनी शक्ति से नहीं, बल्कि यहोवा से मिलती है। जब इस्राएली बची हुई जातियों का सामना करते थे, तो वे सीखते थे कि कैसे लड़ना है, और इससे भी महत्वपूर्ण बात यह है कि यहोवा पर भरोसा करना सीखते थे। यहोवा की परीक्षा के ये दोनों भाग मिलकर काम करते थे—युद्ध के माध्यम से, यहोवा देखता था कि इस्राएली विश्वासयोग्य बने रहेंगे और उसकी आज्ञाओं का पालन करेंगे।</w:t>
      </w:r>
    </w:p>
    <w:p>
      <w:pPr/>
      <w:r>
        <w:rPr>
          <w:lang w:val="hi_IN" w:bidi="hi_IN"/>
        </w:rPr>
      </w:r>
      <w:r>
        <w:rPr>
          <w:lang w:val="hi_IN" w:bidi="hi_IN"/>
        </w:rPr>
        <w:t>यहाँ रुकें और समूह में इस प्रश्न पर चर्चा करें: क्या आपने कभी किसी ऐसी मुश्किल स्थिति का सामना किया है जिसने आपको चुनौती दी हो या आपकी परीक्षा ली हो? आपने कैसे उत्तर दिया, और आपने अनुभव से क्या सीखा? इस ऑडियो को यहाँ रोकें।</w:t>
      </w:r>
    </w:p>
    <w:p>
      <w:pPr/>
      <w:r>
        <w:rPr>
          <w:lang w:val="hi_IN" w:bidi="hi_IN"/>
        </w:rPr>
      </w:r>
      <w:r>
        <w:rPr>
          <w:lang w:val="hi_IN" w:bidi="hi_IN"/>
        </w:rPr>
        <w:t>कहानीकार उन लोगों की सूची देता है जो इस्राएलियों की परीक्षा करने के लिए प्रतिज्ञा किए हुए देश में बने रहते हैं। कहानीकार दक्षिण में पलिश्तियों से शुरू करता है, और वह तट को उत्तर की ओर ले जाता है। पलिश्ती भी कनान देश में काफी नए थे। वे शायद इस्राएलियों के लगभग 50 से 100 वर्ष बाद वहाँ पहुँचे थे। पलिश्ती उन लोगों का एक समूह था जिन्होंने समुद्र से पश्चिम की ओर कनान पर आक्रमण किया था। वे देश के दक्षिण-पश्चिम भाग में बस गए। उन्होंने उस क्षेत्र में पाँच मुख्य शहरों का निर्माण किया। पलिश्तियों के पाँच शासक पाँच शहरों के शासकों को दर्शाते हैं।</w:t>
      </w:r>
    </w:p>
    <w:p>
      <w:pPr/>
      <w:r>
        <w:rPr>
          <w:lang w:val="hi_IN" w:bidi="hi_IN"/>
        </w:rPr>
      </w:r>
      <w:r>
        <w:rPr>
          <w:lang w:val="hi_IN" w:bidi="hi_IN"/>
        </w:rPr>
        <w:t>यहाँ रुकें और कनान और आसपास के क्षेत्रों का नक्शा देखें। उस क्षेत्र को ढूँढें जहाँ पलिश्ती बस जाते थे। इस ऑडियो को यहाँ रोकें।</w:t>
      </w:r>
    </w:p>
    <w:p>
      <w:pPr/>
      <w:r>
        <w:rPr>
          <w:lang w:val="hi_IN" w:bidi="hi_IN"/>
        </w:rPr>
      </w:r>
      <w:r>
        <w:rPr>
          <w:lang w:val="hi_IN" w:bidi="hi_IN"/>
        </w:rPr>
        <w:t>अगला समूह “सभी कनानी” है, जो यहाँ उन लोगों को दर्शाता है जो दक्षिण में पलिश्ती नगरों और उत्तर में सीदोन नगर के बीच भूमि में समुद्र के तट पर रहते हैं।</w:t>
      </w:r>
    </w:p>
    <w:p>
      <w:pPr/>
      <w:r>
        <w:rPr>
          <w:lang w:val="hi_IN" w:bidi="hi_IN"/>
        </w:rPr>
      </w:r>
      <w:r>
        <w:rPr>
          <w:lang w:val="hi_IN" w:bidi="hi_IN"/>
        </w:rPr>
        <w:t>उत्तर में सीदोनी और हिब्बी उस क्षेत्र में रहते थे जिसे अब हम लबानोन कहते हैं, जो दक्षिण में रहने वाले पलिश्तियों से दूर था। सीदोनी लोग सीदोन शहर से आए थे और वे ज्यादातर तट के किनारे रहते थे। दूसरी ओर, हिब्बी लोग लबानोन की पहाड़ियों में, उत्तर में बाल हेर्मोन पर्वत से लेकर दक्षिण में लेबो हमात शहर तक रहते थे।</w:t>
      </w:r>
    </w:p>
    <w:p>
      <w:pPr/>
      <w:r>
        <w:rPr>
          <w:lang w:val="hi_IN" w:bidi="hi_IN"/>
        </w:rPr>
      </w:r>
      <w:r>
        <w:rPr>
          <w:lang w:val="hi_IN" w:bidi="hi_IN"/>
        </w:rPr>
        <w:t>रुकें और कनान का नक्शा और उस क्षेत्र को फिर से देखें जो कनान को घेरे हुए है। पता लगाएँ कि इनमें से प्रत्येक गोत्र कहाँ रहता था। इस ऑडियो को यहाँ रोकें।</w:t>
      </w:r>
    </w:p>
    <w:p>
      <w:pPr/>
      <w:r>
        <w:rPr>
          <w:lang w:val="hi_IN" w:bidi="hi_IN"/>
        </w:rPr>
      </w:r>
      <w:r>
        <w:rPr>
          <w:lang w:val="hi_IN" w:bidi="hi_IN"/>
        </w:rPr>
        <w:t>यहोशू के समय में इस्राएलियों ने इन जातियों को पूरी तरह से बाहर नहीं निकाला था। अब, यहोवा इस्राएलियों की परीक्षा करने के लिए जातियों को स्थायी रूप से रहने की अनुमति देता है। क्या इस्राएली मूसा के माध्यम से उनके पूर्वजों को दिए गए यहोवा की आज्ञाओं के प्रति वफादार रहेंगे, या इस्राएली उन राष्ट्रों की तरह व्यवहार करना शुरू कर देंगे?</w:t>
      </w:r>
    </w:p>
    <w:p>
      <w:pPr/>
      <w:r>
        <w:rPr>
          <w:lang w:val="hi_IN" w:bidi="hi_IN"/>
        </w:rPr>
      </w:r>
      <w:r>
        <w:rPr>
          <w:lang w:val="hi_IN" w:bidi="hi_IN"/>
        </w:rPr>
        <w:t>अब हमें परिणाम पता चलता है: इस्राएली पूरी तरह से परीक्षा में असफल हो जाते हैं। उस देश में रहने वाले लोगों को मजबूर करने के बजाय, इस्राएली उनके बीच रहने का चुनाव करते हैं। हम उन जातियों के नाम सुनते हैं जिनमें इस्राएली रहते थे, जो उन जातियों की सूची से थोड़ा अलग है जिन्हें हमने अभी-अभी सुना था। कहानीकार कनानियों, हित्तियों, एमोरियों, परिज्जियों, हिब्बियों और यबूसियों का उल्लेख करता है।</w:t>
      </w:r>
    </w:p>
    <w:p>
      <w:pPr/>
      <w:r>
        <w:rPr>
          <w:lang w:val="hi_IN" w:bidi="hi_IN"/>
        </w:rPr>
      </w:r>
      <w:r>
        <w:rPr>
          <w:lang w:val="hi_IN" w:bidi="hi_IN"/>
        </w:rPr>
        <w:t>यहोवा इस्राएल के इतिहास में पहले के कई बिन्दुओं पर जातियों की इस सूची, या बहुत ही समान सूची, का उपयोग करके उन जातियों के बारे में बताता है जिन्हें इस्राएलियों को उस देश से बाहर निकालना है। इस सूची में एकमात्र जाति, गिर्गाशियों को नहीं शामिल किया गया है, जिन्हें कहानीकार ने शायद गलती से छोड़ दिया है। इस सूची में, “कनानी” आमतौर पर उन सभी लोगों को दर्शाता है जो इस्राएलियों से पहले कनान में रहते थे। अन्य नाम उन विशेष समूहों को दर्शाते हैं जो उस देश के भीतर के अलग-अलग क्षेत्रों में रहते थे। जब कहानीकार इस सूची को दोहराता है, तो वह बताता है कि कैसे इस्राएली यहोवा की आज्ञा का पालन करने में असफल रहे हैं। यह सूची केवल उस स्थान के बारे में नहीं है जहाँ प्रत्येक जाति रहती थी, बल्कि इसका एक और गहरा अर्थ भी है। जहाँ कहीं भी इस्राएली बस गए, उन्होंने इन जातिओं को वहीं रहने दिया। जब इस्राएलियों ने इन जातियों को रहने दिया, तब उन्होंने यहोवा की आज्ञाओं के प्रति अपनी अवज्ञा प्रकट की।</w:t>
      </w:r>
    </w:p>
    <w:p>
      <w:pPr/>
      <w:r>
        <w:rPr>
          <w:lang w:val="hi_IN" w:bidi="hi_IN"/>
        </w:rPr>
      </w:r>
      <w:r>
        <w:rPr>
          <w:lang w:val="hi_IN" w:bidi="hi_IN"/>
        </w:rPr>
        <w:t>यहाँ रुकें और एक ऐसा नक्शा देखें जो दिखाता है कि इनमें से प्रत्येक जाति कहाँ रहती थी। इस ऑडियो को यहाँ रोकें।</w:t>
      </w:r>
    </w:p>
    <w:p>
      <w:pPr/>
      <w:r>
        <w:rPr>
          <w:lang w:val="hi_IN" w:bidi="hi_IN"/>
        </w:rPr>
      </w:r>
      <w:r>
        <w:rPr>
          <w:lang w:val="hi_IN" w:bidi="hi_IN"/>
        </w:rPr>
        <w:t>इस्राएली न केवल इन जातियों के बीच रहते थे, बल्कि उनके साथ आपस में विवाह भी करते थे। उन्होंने इन जातियों की बेटियों को पत्नियों के रूप में लिया, और उन्होंने अपनी बेटियों को इन जातियों के पुत्रों से विवाह करने के लिए दिया। यहोवा ने इसे विशेष रूप से मना किया था। इस्राएलियों ने भी उन जातियों के देवताओं की उपासना करना शुरू किया।</w:t>
      </w:r>
    </w:p>
    <w:p>
      <w:pPr/>
      <w:r>
        <w:rPr>
          <w:lang w:val="hi_IN" w:bidi="hi_IN"/>
        </w:rPr>
      </w:r>
      <w:r>
        <w:rPr>
          <w:lang w:val="hi_IN" w:bidi="hi_IN"/>
        </w:rPr>
        <w:t>यहाँ रुकें और समूह में चर्चा करें: अपनी संस्कृति के किसी ऐसे व्यक्ति के बारे में कहानियाँ सुनाएँ जिसने किसी दूसरी संस्कृति के किसी व्यक्ति से विवाह किया हो। आपकी संस्कृति के लोगों ने इसके बारे में क्या सोचा? इस ऑडियो को यहाँ रोकें।</w:t>
      </w:r>
    </w:p>
    <w:p>
      <w:pPr/>
      <w:r>
        <w:rPr>
          <w:lang w:val="hi_IN" w:bidi="hi_IN"/>
        </w:rPr>
      </w:r>
      <w:r>
        <w:rPr>
          <w:lang w:val="hi_IN" w:bidi="hi_IN"/>
        </w:rPr>
        <w:t>यह परिचय उस प्रतिमान के लिए मंच निर्धारित करता है जो न्यायियों की पूरी पुस्तक में दोहराया जाता है। इस्राएली यहोवा की आज्ञा का उल्लंघन करते हैं, उसके परिणाम भोगते हैं, और फिर यहोवा उनकी सहायता के लिए एक न्यायी को भेजता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न्यायियों 2:20 से 3:6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क्रोधित है क्योंकि इस्राएलियों ने उसकी आज्ञा का उल्लंघन किया है। जब यहोवा उन जातियों को देश में रहने देता है, तब वह इस्राएल की परीक्षा लेने के अपने निर्णय की घोषणा करता है।</w:t>
      </w:r>
    </w:p>
    <w:p>
      <w:pPr/>
      <w:r>
        <w:rPr>
          <w:lang w:val="hi_IN" w:bidi="hi_IN"/>
        </w:rPr>
      </w:r>
      <w:r>
        <w:rPr>
          <w:b/>
          <w:lang w:val="hi_IN" w:bidi="hi_IN"/>
        </w:rPr>
        <w:t>दूसरे दृश्य में:</w:t>
      </w:r>
      <w:r>
        <w:rPr>
          <w:lang w:val="hi_IN" w:bidi="hi_IN"/>
        </w:rPr>
        <w:t xml:space="preserve"> कहानीकार बताता है कि यहोवा जातियों को क्यों रहने देता है, और वह जातियों की सूची देता है।</w:t>
      </w:r>
    </w:p>
    <w:p>
      <w:pPr/>
      <w:r>
        <w:rPr>
          <w:lang w:val="hi_IN" w:bidi="hi_IN"/>
        </w:rPr>
      </w:r>
      <w:r>
        <w:rPr>
          <w:b/>
          <w:lang w:val="hi_IN" w:bidi="hi_IN"/>
        </w:rPr>
        <w:t>तीसरे दृश्य में:</w:t>
      </w:r>
      <w:r>
        <w:rPr>
          <w:lang w:val="hi_IN" w:bidi="hi_IN"/>
        </w:rPr>
        <w:t xml:space="preserve"> इस्राएली उस देश में रहने वाले लोगों से विवाह करते हैं और उनके देवताओं की उपासना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कनान में रहने वाली जातियाँ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इस्राएली अब प्रतिज्ञा किए हुए देश में रहते हैं, लेकिन वे यहोवा की पूरी तरह से आज्ञा नहीं मानते हैं। यह भूमि उन अलग-अलग क्षेत्रों में विभाजित है जहाँ इस्राएली रहते हैं, और अन्य जातियों से घिरी हुई है। कुछ क्षेत्रों में ऐसे समूह हैं जिन्हें यहोवा ने इस्राएलियों को बाइबल में पहले हटाने की आज्ञा दी थी। लेकिन ये समूह अभी भी उस देश में हैं और इस्राएलियों के साथ रहते हैं। इस्राएली इन लोगों के देवताओं की उपासना करना जारी रखते हैं। इस कारण यहोवा इतना क्रोधित है कि उसका क्रोध इस्राएल के विरुद्ध “भड़क उठता है।” यह एक विशेष भाषा है जो दिखाता है कि यहोवा का क्रोध कितना तीव्र है और इस्राएलियों ने यहोवा की आज्ञा का कितनी गंभीरता से उल्लंघन किया है।</w:t>
      </w:r>
    </w:p>
    <w:p>
      <w:pPr/>
      <w:r>
        <w:rPr>
          <w:lang w:val="hi_IN" w:bidi="hi_IN"/>
        </w:rPr>
      </w:r>
      <w:r>
        <w:rPr>
          <w:lang w:val="hi_IN" w:bidi="hi_IN"/>
        </w:rPr>
        <w:t>यहाँ रुकें और समूह में चर्चा करें: चरण दो में आपने उस व्यक्ति के बारे में जो चर्चा की थी जो किसी दूसरे व्यक्ति पर बहुत क्रोधित था, उसे याद करें। आपने यह दिखाने के लिए कि वे कितने क्रोधित थे, कौन-से विशेष शब्दों का प्रयोग किया? इस ऑडियो को यहाँ रोकें।</w:t>
      </w:r>
    </w:p>
    <w:p>
      <w:pPr/>
      <w:r>
        <w:rPr>
          <w:lang w:val="hi_IN" w:bidi="hi_IN"/>
        </w:rPr>
      </w:r>
      <w:r>
        <w:rPr>
          <w:lang w:val="hi_IN" w:bidi="hi_IN"/>
        </w:rPr>
        <w:t>अब यहोवा बोलता है। यहोवा इस स्थिति का कारण बताता है: इस्राएलियों ने उस वाचा, अर्थात् गंभीर प्रतिज्ञा, का पालन नहीं किया जो यहोवा ने उनके पितरों या पूर्वजों के साथ की थी। इस्राएलियों ने यहोवा की "बात" का उल्लंघन किया है, अर्थात् उसकी आज्ञाओं का उल्लंघन किया है। और इसका परिणाम यह है कि यहोवा अब इस्राएलियों की सहायता नहीं करेगा कि वे उन शत्रु जातियों को निकाल सकें, जिन्हें यहोशू ने उस देश में छोड़ दिया था। इसके बजाय, यहोवा उन जातियों को वहीं छोड़ देगा ताकि यह परखा जा सके कि क्या इस्राएली यहोवा के मार्ग पर चलेंगे, जिसका अर्थ है कि वे अपने पूर्वजों की तरह यहोवा के प्रति वफादार रहेंगे, या अन्य देवताओं का अनुसरण करेंगे।</w:t>
      </w:r>
    </w:p>
    <w:p>
      <w:pPr/>
      <w:r>
        <w:rPr>
          <w:lang w:val="hi_IN" w:bidi="hi_IN"/>
        </w:rPr>
      </w:r>
      <w:r>
        <w:rPr>
          <w:lang w:val="hi_IN" w:bidi="hi_IN"/>
        </w:rPr>
        <w:t xml:space="preserve">आपको याद होगा कि पिछली बार जब यहोवा ने अपने संदेशवाहक के माध्यम से इस्राएलियों से बात की थी, तब यहोवा ने </w:t>
      </w:r>
      <w:r>
        <w:rPr>
          <w:b/>
          <w:lang w:val="hi_IN" w:bidi="hi_IN"/>
        </w:rPr>
        <w:t>उनसे</w:t>
      </w:r>
      <w:r>
        <w:rPr>
          <w:lang w:val="hi_IN" w:bidi="hi_IN"/>
        </w:rPr>
        <w:t xml:space="preserve"> सीधे बात की थी, और उनसे “तुम” कहा था। लेकिन इस बार वह इस्राएलियों </w:t>
      </w:r>
      <w:r>
        <w:rPr>
          <w:b/>
          <w:lang w:val="hi_IN" w:bidi="hi_IN"/>
        </w:rPr>
        <w:t>के बारे में</w:t>
      </w:r>
      <w:r>
        <w:rPr>
          <w:lang w:val="hi_IN" w:bidi="hi_IN"/>
        </w:rPr>
        <w:t xml:space="preserve"> बात करता है और उन्हें “तुम” के बजाय “ये लोग” कहता है। यह दिखाता है कि यहोवा इस्राएलियों से अधिक दूर है, मानो वे अब यहोवा के साथ घनिष्ठ संबंध में नहीं हैं। यहोवा ने इस्राएलियों को बहुत सारे अवसर दिए हैं, लेकिन इस्राएली उसकी आज्ञा का उल्लंघन करते रहते हैं। यहोवा इस्राएलियों के बारे में बात करते समय “जाति” शब्द का भी उपयोग करता है, जो वही शब्द है जिसका उपयोग वह उन अन्य सभी जातियों के लिए करता है जो यहोवा का अनुसरण नहीं करती हैं। अब, यहोवा उनके रक्षक की तरह नहीं बोलता है। इसके बजाय, यहोवा एक न्यायी के रूप में बोलता है जो उनके दण्ड की घोषणा करता है। यह परिवर्तन दिखाता है कि इस्राएलियों की अवज्ञा कितनी गंभीर है और उन्होंने यहोवा के प्रति अपनी वाचा को निभाने में कितनी बुरी तरह असफलता पाई है।</w:t>
      </w:r>
    </w:p>
    <w:p>
      <w:pPr/>
      <w:r>
        <w:rPr>
          <w:lang w:val="hi_IN" w:bidi="hi_IN"/>
        </w:rPr>
      </w:r>
      <w:r>
        <w:rPr>
          <w:lang w:val="hi_IN" w:bidi="hi_IN"/>
        </w:rPr>
        <w:t>जब यहोवा कहता है कि इस्राएलियों ने वाचा को “तोड़ दिया” या “भंग किया,” तो इसका अर्थ है कि उन्होंने वाचा के नियमों का पालन नहीं किया, इसलिए अब इस्राएली उन आशीषों और सहायता को प्राप्त नहीं कर सकते जो यहोवा ने वादा की थीं।</w:t>
      </w:r>
    </w:p>
    <w:p>
      <w:pPr/>
      <w:r>
        <w:rPr>
          <w:lang w:val="hi_IN" w:bidi="hi_IN"/>
        </w:rPr>
      </w:r>
      <w:r>
        <w:rPr>
          <w:lang w:val="hi_IN" w:bidi="hi_IN"/>
        </w:rPr>
        <w:t>यहाँ रुकें और समूह में चर्चा करें: दूसरे चरण में अपनी चर्चा को याद रखें कि यदि कोई व्यक्ति किसी गंभीर समझौते को निभाने में असफल रहता है तो क्या होता है। उस भाषा पर ध्यान दें जिसका उपयोग आपने इसका वर्णन करने के लिए किया था। समूह कागज पर लिखे गए समझौते को फाड़ सकता है ताकि यह दिखाया जा सके कि इस्राएलियों ने कैसे वाचा तोड़ दिया है। इस ऑडियो को यहाँ रोकें।</w:t>
      </w:r>
    </w:p>
    <w:p>
      <w:pPr/>
      <w:r>
        <w:rPr>
          <w:lang w:val="hi_IN" w:bidi="hi_IN"/>
        </w:rPr>
      </w:r>
      <w:r>
        <w:rPr>
          <w:lang w:val="hi_IN" w:bidi="hi_IN"/>
        </w:rPr>
        <w:t>दूसरे दृश्य में, कहानीकार बताता है कि यहोवा ने सभी जातियों को यहोशू के “हाथ में” नहीं दिया था। दूसरे शब्दों में, यहोवा ने यहोशू को सभी जातियों को बाहर नहीं निकालने दिया क्योंकि यहोवा इस्राएल की परीक्षा लेना चाहता था। कथाकार आगे यह समझाता है कि यहोवा ने उन जातियों को देश में क्यों रहने दिया: वह चाहता था कि इस्राएलियों की नई पीढ़ी, जिन्होंने कनान के युद्ध का अनुभव नहीं किया था, यह जान सके कि युद्ध में लड़ना कैसा होता है। युद्ध की चुनौतियों के माध्यम से, यहोवा यह देखना चाहता था कि क्या इस्राएली यहोवा के प्रति विश्वासयोग्य बने रहेंगे और उसकी आज्ञाओं का पालन करेंगे।</w:t>
      </w:r>
    </w:p>
    <w:p>
      <w:pPr/>
      <w:r>
        <w:rPr>
          <w:lang w:val="hi_IN" w:bidi="hi_IN"/>
        </w:rPr>
      </w:r>
      <w:r>
        <w:rPr>
          <w:lang w:val="hi_IN" w:bidi="hi_IN"/>
        </w:rPr>
        <w:t>कहानीकार उन जातियों की सूची देता है जिनका उपयोग यहोवा इस तरह इस्राएलियों की परीक्षा करने के लिए करता है: वे पलिश्ती जो पाँच पलिश्ती शासकों के अधीन रहते हैं, सभी कनानी, सीदोनी और लेबानोन के पहाड़ों में बाल हेर्मोन से लेबो हमात तक रहते हैं।</w:t>
      </w:r>
    </w:p>
    <w:p>
      <w:pPr/>
      <w:r>
        <w:rPr>
          <w:lang w:val="hi_IN" w:bidi="hi_IN"/>
        </w:rPr>
      </w:r>
      <w:r>
        <w:rPr>
          <w:lang w:val="hi_IN" w:bidi="hi_IN"/>
        </w:rPr>
        <w:t>यहाँ रुकें और फिर से नक्शा देखें कि ये जातियाँ प्रतिज्ञा किए हुए देश में कहाँ रहती थीं। इस ऑडियो को यहाँ रोकें।</w:t>
      </w:r>
    </w:p>
    <w:p>
      <w:pPr/>
      <w:r>
        <w:rPr>
          <w:lang w:val="hi_IN" w:bidi="hi_IN"/>
        </w:rPr>
      </w:r>
      <w:r>
        <w:rPr>
          <w:lang w:val="hi_IN" w:bidi="hi_IN"/>
        </w:rPr>
        <w:t>तीसरे दृश्य में, समय बीतता जाता है, और इस्राएली यहोवा की आज्ञा नहीं मानते हैं। इसके बजाय, इस्राएली उन जातियों के बीच रहते हैं जिन्हें यहोवा ने उन्हें बाहर निकालने के लिए कहा था। ये जातियाँ कनानी, हित्ती, एमोरी, परिज्जियों, हिब्बियों और यबूसी हैं। इस्राएली इन लोगों से विवाह करना और उनके देवताओं की उपासना करना शुरू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न्यायियों 2:20 से 3:6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कनान में रहने वाली जातियाँ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अब इस्राएली उस देश में रहते हैं जिसका यहोवा ने उनसे वादा किया था। लेकिन इस्राएली यहोवा की आज्ञा नहीं मानते और उसके प्रति विश्वासयोग्य नहीं रहते। इसके बजाय, इस्राएली अपने आसपास की जातियों के देवताओं की उपासना करते हैं। बहुत से शत्रु जातियाँ अभी भी इस्राएलियों के साथ रहती हैं, जिन्हें यहोवा ने उन्हें हटाने के लिए कहा था। यहोवा इस्राएलियों से बहुत क्रोधित हो जाता है। यहोवा कहता है कि इस्राएलियों ने उस वाचा, या विशेष समझौते को तोड़ दिया है जो उसने उनके पूर्वजों के साथ किया था। इस्राएलियों ने यहोवा की आज्ञाओं का पालन नहीं किया है। क्योंकि इस्राएलियों ने उसे ठुकरा दिया है, इसलिए यहोवा घोषणा करता है कि वह अब इन शत्रुओं को हराने में इस्राएलियों की सहायता नहीं करेगा। इसके बजाय, यहोवा इन जातियों को एक परीक्षा के रूप में उस देश में छोड़ देगा। यहोवा देखना चाहता है कि क्या इस्राएली आखिरकार अपने पूर्वजों की तरह यहोवा की आज्ञा मानने लगेंगे, या वे यहोवा की आज्ञा का उल्लंघन करते रहेंगे। अब इस्राएलियों के सामने एक विकल्प है: क्या वे यहोवा का अनुसरण करेंगे, या वे अपने ही मार्ग पर चलेंगे?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कहानीकार आगे बताता है कि यहोवा ने यहोशू के समय में अन्य सभी जातियों को उस देश से बाहर क्यों नहीं निकाला। यहोवा ने उन जातियों को न निकालने का निश्चय इसलिए किया, क्योंकि वह इस्राएलियों की नई पीढ़ी की परीक्षा लेना चाहता था, जिन्होंने उस देश को लेने के लिए कभी युद्ध नहीं किया था। इस तरह वे सीखेंगे कि संघर्ष करने और यहोवा पर भरोसा करने का क्या अर्थ है।</w:t>
      </w:r>
    </w:p>
    <w:p>
      <w:pPr/>
      <w:r>
        <w:rPr>
          <w:lang w:val="hi_IN" w:bidi="hi_IN"/>
        </w:rPr>
      </w:r>
      <w:r>
        <w:rPr>
          <w:lang w:val="hi_IN" w:bidi="hi_IN"/>
        </w:rPr>
        <w:t>जिन जातियों को यहोवा ने उस देश में छोड़ा था, वे पलिश्ती थे, जिन पर पाँच अगुवे शासन करते थे, कनानी, सीदोनी और लबानोन के पहाड़ों में रहने वाले हिब्बी लोग थे। यहोवा ने इन जातियों को वहाँ रहने दिया, ताकि यह देखा जा सके कि इस्राएली अपने पूर्वजों की तरह यहोवा की आज्ञाओं का पालन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या लोगों से पूछें, "आप क्या महसूस कर रहे हैं या क्या सोच रहे हैं?" वह व्यक्ति या लोग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समय बीत जाता है और अब इस्राएली शत्रु जातियों के बीच रहते हैं। वे जातियाँ कनानी, हित्ती, एमोरी, परिज्जियों, हिब्बियों और यबूसी हैं। इस्राएली यहोवा के प्रति विश्वासयोग्य नहीं बने रहते हैं, बल्कि इसके बजाय वे इन जातियों के लोगों से विवाह और उनके देवताओं की उपासना करने लगते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या लोग इस तरह के उत्तर दे सकते हैं:</w:t>
      </w:r>
    </w:p>
    <w:p>
      <w:pPr>
        <w:pStyle w:val="ListBullet"/>
        <w:spacing w:line="240" w:lineRule="auto"/>
        <w:ind w:left="720"/>
      </w:pPr>
      <w:r>
        <w:rPr>
          <w:lang w:val="hi_IN" w:bidi="hi_IN"/>
        </w:rPr>
      </w:r>
      <w:r>
        <w:rPr>
          <w:lang w:val="hi_IN" w:bidi="hi_IN"/>
        </w:rPr>
        <w:t>इस्राएलियों की भूमिका निभाने वाले व्यक्ति या लोगों से पूछें, "आप क्या महसूस कर रहे हैं या क्या सोच रहे हैं?" वह व्यक्ति या लोग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2:20 से 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यहोवा का क्रोध इस्राएल पर भड़क उठा, क्योंकि इस्राएली अधिकाधिक आज्ञा-उल्लंघन करते जा रहे थे। दूसरे शब्दों में, यहोवा इस्राएलियों से बहुत क्रोधित था। इस भाग में परमेश्वर के व्यक्तिगत नाम, </w:t>
      </w:r>
      <w:r>
        <w:rPr>
          <w:b/>
          <w:lang w:val="hi_IN" w:bidi="hi_IN"/>
        </w:rPr>
        <w:t>यहोवा</w:t>
      </w:r>
      <w:r>
        <w:rPr>
          <w:lang w:val="hi_IN" w:bidi="hi_IN"/>
        </w:rPr>
        <w:t xml:space="preserve"> का उपयोग किया गया है। यहोवा के लिए उसी वाक्यांश का प्रयोग करें जिसका प्रयोग आपने पिछले भागों में किया था और याद रखें कि यहोवा मुख्य शब्दावली में शामिल है।</w:t>
      </w:r>
    </w:p>
    <w:p>
      <w:pPr/>
      <w:r>
        <w:rPr>
          <w:lang w:val="hi_IN" w:bidi="hi_IN"/>
        </w:rPr>
      </w:r>
      <w:r>
        <w:rPr>
          <w:b/>
          <w:lang w:val="hi_IN" w:bidi="hi_IN"/>
        </w:rPr>
        <w:t>इस्राएल</w:t>
      </w:r>
      <w:r>
        <w:rPr>
          <w:lang w:val="hi_IN" w:bidi="hi_IN"/>
        </w:rPr>
        <w:t xml:space="preserve"> उस प्रदेश का नाम है जहाँ इस्राएली रहते थे। यहाँ, इस्राएल शब्द याकूब के सभी वंशजों को एक साथ दर्शाता है। इस्राएल का अर्थ इस्राएलियों या इस्राएल के लोगों के समान है। उसी शब्द का उपयोग करें जिसका उपयोग आपने पिछले भागों में किया है, और याद रखें कि इस्राएल मुख्य शब्दावली में है।</w:t>
      </w:r>
    </w:p>
    <w:p>
      <w:pPr/>
      <w:r>
        <w:rPr>
          <w:lang w:val="hi_IN" w:bidi="hi_IN"/>
        </w:rPr>
      </w:r>
      <w:r>
        <w:rPr>
          <w:lang w:val="hi_IN" w:bidi="hi_IN"/>
        </w:rPr>
        <w:t xml:space="preserve">यहोवा कहता है कि इस्राएली उस </w:t>
      </w:r>
      <w:r>
        <w:rPr>
          <w:b/>
          <w:lang w:val="hi_IN" w:bidi="hi_IN"/>
        </w:rPr>
        <w:t>वाचा</w:t>
      </w:r>
      <w:r>
        <w:rPr>
          <w:lang w:val="hi_IN" w:bidi="hi_IN"/>
        </w:rPr>
        <w:t xml:space="preserve"> को निभाने में असफल रहे हैं जो उसने अपने पूर्वजों के साथ की थी। जब लोग एक वाचा बाँधते हैं, तो वे एक दूसरे से पवित्र वादा करते हैं जिसे वे तोड़ नहीं सकते। उसी शब्द का उपयोग करें जिसका उपयोग आपने पिछले भागों में वाचा के लिए किया है, और याद रखें कि वाचा मुख्य शब्दावली में है।</w:t>
      </w:r>
    </w:p>
    <w:p>
      <w:pPr/>
      <w:r>
        <w:rPr>
          <w:lang w:val="hi_IN" w:bidi="hi_IN"/>
        </w:rPr>
      </w:r>
      <w:r>
        <w:rPr>
          <w:lang w:val="hi_IN" w:bidi="hi_IN"/>
        </w:rPr>
        <w:t xml:space="preserve">यहोवा कहता है कि वह अब उन </w:t>
      </w:r>
      <w:r>
        <w:rPr>
          <w:b/>
          <w:lang w:val="hi_IN" w:bidi="hi_IN"/>
        </w:rPr>
        <w:t>जातियों</w:t>
      </w:r>
      <w:r>
        <w:rPr>
          <w:lang w:val="hi_IN" w:bidi="hi_IN"/>
        </w:rPr>
        <w:t xml:space="preserve"> को नहीं निकालेगा, जिन्हें यहोशू ने अपनी मृत्यु के समय उस देश में छोड़ दिया था। एक राष्ट्र उन लोगों का समूह है जो एक साथ हैं और एक ही देश में रहते हैं और जिनका एक ही शासक हो।</w:t>
      </w:r>
    </w:p>
    <w:p>
      <w:pPr/>
      <w:r>
        <w:rPr>
          <w:lang w:val="hi_IN" w:bidi="hi_IN"/>
        </w:rPr>
      </w:r>
      <w:r>
        <w:rPr>
          <w:lang w:val="hi_IN" w:bidi="hi_IN"/>
        </w:rPr>
        <w:t>यहाँ रुकें और समूह में चर्चा करें कि आप जाति के लिए किस शब्द या वाक्यांश का उपयोग करेंगे। जाति के लिए उसी शब्द का उपयोग करें जिसका उपयोग आपने पिछले भागों में किया है, और याद रखें कि जाति मुख्य शब्दावली में है। इस ऑडियो को यहाँ रोकें।</w:t>
      </w:r>
    </w:p>
    <w:p>
      <w:pPr/>
      <w:r>
        <w:rPr>
          <w:lang w:val="hi_IN" w:bidi="hi_IN"/>
        </w:rPr>
      </w:r>
      <w:r>
        <w:rPr>
          <w:lang w:val="hi_IN" w:bidi="hi_IN"/>
        </w:rPr>
        <w:t>यहोवा ने उस देश में कुछ जातियों को परी</w:t>
      </w:r>
      <w:r>
        <w:rPr>
          <w:b/>
          <w:lang w:val="hi_IN" w:bidi="hi_IN"/>
        </w:rPr>
        <w:t>क्षा</w:t>
      </w:r>
      <w:r>
        <w:rPr>
          <w:lang w:val="hi_IN" w:bidi="hi_IN"/>
        </w:rPr>
        <w:t xml:space="preserve"> के लिए छोड़ दिया ताकि यह देखा जा सके कि क्या अब इस्राएली यहोवा के प्रति विश्वासयोग्य बने रहेंगे या उसकी आज्ञा का उल्लंघन करते रहेंगे।</w:t>
      </w:r>
    </w:p>
    <w:p>
      <w:pPr/>
      <w:r>
        <w:rPr>
          <w:lang w:val="hi_IN" w:bidi="hi_IN"/>
        </w:rPr>
      </w:r>
      <w:r>
        <w:rPr>
          <w:lang w:val="hi_IN" w:bidi="hi_IN"/>
        </w:rPr>
        <w:t xml:space="preserve">यहाँ रुकें और समूह में चर्चा करें कि आप </w:t>
      </w:r>
      <w:r>
        <w:rPr>
          <w:b/>
          <w:lang w:val="hi_IN" w:bidi="hi_IN"/>
        </w:rPr>
        <w:t>परीक्षा</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इस्राएली</w:t>
      </w:r>
      <w:r>
        <w:rPr>
          <w:lang w:val="hi_IN" w:bidi="hi_IN"/>
        </w:rPr>
        <w:t xml:space="preserve"> या </w:t>
      </w:r>
      <w:r>
        <w:rPr>
          <w:b/>
          <w:lang w:val="hi_IN" w:bidi="hi_IN"/>
        </w:rPr>
        <w:t>इस्राएल के पुत्र</w:t>
      </w:r>
      <w:r>
        <w:rPr>
          <w:lang w:val="hi_IN" w:bidi="hi_IN"/>
        </w:rPr>
        <w:t xml:space="preserve"> उन लोगों को दर्शाते हैं जो अब्राहम के पोते याकूब के वंशज हैं। इस्राएली इस्राएल नाम के देश में रहते थे। अधिक जानकारी के लिए मुख्य शब्दावली में इस्राएलियों को देखें, और इस्राएलियों या इस्राएल के पुत्रों के लिए उसी शब्द का उपयोग करें जिसका उपयोग आपने पिछले भागों में किया है।</w:t>
      </w:r>
    </w:p>
    <w:p>
      <w:pPr/>
      <w:r>
        <w:rPr>
          <w:lang w:val="hi_IN" w:bidi="hi_IN"/>
        </w:rPr>
      </w:r>
      <w:r>
        <w:rPr>
          <w:lang w:val="hi_IN" w:bidi="hi_IN"/>
        </w:rPr>
        <w:t>कहानीकार आगे बताता है कि यहोवा ने इन जातियों को इस्राएल की नई पीढ़ियों की परीक्षा करने के लिए छोड़ दिया था, जो “</w:t>
      </w:r>
      <w:r>
        <w:rPr>
          <w:b/>
          <w:lang w:val="hi_IN" w:bidi="hi_IN"/>
        </w:rPr>
        <w:t>कनान</w:t>
      </w:r>
      <w:r>
        <w:rPr>
          <w:lang w:val="hi_IN" w:bidi="hi_IN"/>
        </w:rPr>
        <w:t xml:space="preserve"> के युद्धों को नहीं जानते थे। अधिक जानकारी के लिए, मुख्य शब्दावली में कनान देखें, और कनान के लिए उसी शब्द का उपयोग करें जिसका उपयोग आपने पिछले भागों में किया है।</w:t>
      </w:r>
    </w:p>
    <w:p>
      <w:pPr/>
      <w:r>
        <w:rPr>
          <w:lang w:val="hi_IN" w:bidi="hi_IN"/>
        </w:rPr>
      </w:r>
      <w:r>
        <w:rPr>
          <w:b/>
          <w:lang w:val="hi_IN" w:bidi="hi_IN"/>
        </w:rPr>
        <w:t>पीढ़ी</w:t>
      </w:r>
      <w:r>
        <w:rPr>
          <w:lang w:val="hi_IN" w:bidi="hi_IN"/>
        </w:rPr>
        <w:t xml:space="preserve"> उन लोगों के समूह को दर्शाती है जो एक ही समय में रहते हैं और एक ही आयु के होते हैं। अधिक जानकारी के लिए मुख्य शब्दावली में पीढ़ी को देखें। पीढ़ी के लिए उसी शब्द या वाक्यांश का उपयोग करें जिसका उपयोग आपने पिछले भागों में किया है।</w:t>
      </w:r>
    </w:p>
    <w:p>
      <w:pPr/>
      <w:r>
        <w:rPr>
          <w:lang w:val="hi_IN" w:bidi="hi_IN"/>
        </w:rPr>
      </w:r>
      <w:r>
        <w:rPr>
          <w:lang w:val="hi_IN" w:bidi="hi_IN"/>
        </w:rPr>
        <w:t>कहानीकार द्वारा उन जातियों की सूची देने के बाद जो उस देश में बने रहने वाली हैं, वह कहता है कि यहोवा ने उन जातियों का उपयोग इस्राएलियों की परीक्षा करने के लिए किया था, ताकि यह देखा जा सके कि वे यहोवा की आज्ञाओं का पालन करेंगे या नहीं।</w:t>
      </w:r>
    </w:p>
    <w:p>
      <w:pPr/>
      <w:r>
        <w:rPr>
          <w:lang w:val="hi_IN" w:bidi="hi_IN"/>
        </w:rPr>
      </w:r>
      <w:r>
        <w:rPr>
          <w:b/>
          <w:lang w:val="hi_IN" w:bidi="hi_IN"/>
        </w:rPr>
        <w:t>आज्ञा</w:t>
      </w:r>
      <w:r>
        <w:rPr>
          <w:lang w:val="hi_IN" w:bidi="hi_IN"/>
        </w:rPr>
        <w:t xml:space="preserve"> एक व्यवस्था, एक नियम या निर्देश है। यहोवा लोगों को आज्ञाएँ देता है ताकि वे यह दिखाएँ कि उन लोगों को कैसे अच्छी तरह से जीना और यहोवा और दूसरों के साथ अच्छे संबंध में कैसे रहना है। अधिक जानकारी के लिए, मुख्य शब्दावली में आज्ञा को देखें। आज्ञा के लिए उसी शब्द या वाक्यांश का उपयोग करें जिसका उपयोग आपने पिछले भागों में किया है।</w:t>
      </w:r>
    </w:p>
    <w:p>
      <w:pPr/>
      <w:r>
        <w:rPr>
          <w:lang w:val="hi_IN" w:bidi="hi_IN"/>
        </w:rPr>
      </w:r>
      <w:r>
        <w:rPr>
          <w:lang w:val="hi_IN" w:bidi="hi_IN"/>
        </w:rPr>
        <w:t>इस्राएली यहोवा की परीक्षा में असफल हुए। उन्होंने यहोवा की आज्ञा के अनुसार अन्य जातियों को बाहर नहीं निकाला, बल्कि इसके बजाय इस्राएलियों ने उन लोगों से विवाह किया। इस्राएलियों ने भी इन जातियों के झूठे देवताओं की उपासना करना शुरू किया।</w:t>
      </w:r>
    </w:p>
    <w:p>
      <w:pPr/>
      <w:r>
        <w:rPr>
          <w:lang w:val="hi_IN" w:bidi="hi_IN"/>
        </w:rPr>
      </w:r>
      <w:r>
        <w:rPr>
          <w:lang w:val="hi_IN" w:bidi="hi_IN"/>
        </w:rPr>
        <w:t xml:space="preserve">झूठे </w:t>
      </w:r>
      <w:r>
        <w:rPr>
          <w:b/>
          <w:lang w:val="hi_IN" w:bidi="hi_IN"/>
        </w:rPr>
        <w:t>देवता</w:t>
      </w:r>
      <w:r>
        <w:rPr>
          <w:lang w:val="hi_IN" w:bidi="hi_IN"/>
        </w:rPr>
        <w:t xml:space="preserve"> वे आत्मिक प्राणी थे जिनकी लोग कभी-कभी यहोवा के बजाय उपासना करते थे, मानो उन देवताओं के पास सामर्थ्य हो। देवताओं के बारे में अधिक जानकारी के लिए, मुख्य शब्दावली देखें। देवताओं के लिए उन्हीं शब्दों का उपयोग करें जिनका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3:7–11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3:7–11 को सुनें और अपने मन में रखें।</w:t>
      </w:r>
    </w:p>
    <w:p>
      <w:pPr/>
      <w:r>
        <w:rPr>
          <w:lang w:val="hi_IN" w:bidi="hi_IN"/>
        </w:rPr>
      </w:r>
      <w:r>
        <w:rPr>
          <w:lang w:val="hi_IN" w:bidi="hi_IN"/>
        </w:rPr>
        <w:t>यदि सम्भव हो, तो न्यायियों 3:7–11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3:7–11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कुछ भागों में, कहानीकार ने संक्षेप में बताया है कि यहोवा अपने लोगों के साथ कैसे व्यवहार करता है, जब वे उसकी आज्ञा न मानने या उसकी आज्ञा का पालन करने का निर्णय लेते हैं। कहानीकार ने उन जातियों के बारे में भी बात की जो अभी भी इस्राएलियों के आसपास रहती हैं। दुर्भाग्य से, इस्राएली इन अन्य जातियों की तरह व्यवहार करते हैं और इन जातियों के झूठे देवताओं की उपासना करते हैं। इसलिए यहोवा इस्राएलियों के शत्रुओं को अनुमति देता है कि वे इस्राएलियों को पराजित करें। लेकिन जब इस्राएली सहायता माँगते हैं, तो यहोवा उन्हें बचाने के लिए एक अगुवे, ओत्नीएल को चुनता है।</w:t>
      </w:r>
    </w:p>
    <w:p>
      <w:pPr/>
      <w:r>
        <w:rPr>
          <w:lang w:val="hi_IN" w:bidi="hi_IN"/>
        </w:rPr>
      </w:r>
      <w:r>
        <w:rPr>
          <w:lang w:val="hi_IN" w:bidi="hi_IN"/>
        </w:rPr>
        <w:t>जब यह भाग शुरू होता है, तो इस्राएली यहोवा की आज्ञा का उल्लंघन करते हैं और इस तरह का व्यवहार करते हैं जिसे यहोवा ने इस्राएलियों को बुरा या बुराई बताया है। इस्राएली जो बुरा काम करते हैं, वह यह है कि वे अपने परमेश्वर यहोवा को भूल जाते हैं। इसका अर्थ यह नहीं है कि वे भूल जाते हैं कि यहोवा मौजूद है। इसका अर्थ है कि इस्राएली अपने परमेश्वर के रूप में यहोवा का आदर नहीं करते, उसकी आज्ञा नहीं मानते और उसकी उपासना नहीं करते हैं।</w:t>
      </w:r>
    </w:p>
    <w:p>
      <w:pPr/>
      <w:r>
        <w:rPr>
          <w:lang w:val="hi_IN" w:bidi="hi_IN"/>
        </w:rPr>
      </w:r>
      <w:r>
        <w:rPr>
          <w:lang w:val="hi_IN" w:bidi="hi_IN"/>
        </w:rPr>
        <w:t>यहाँ रुकें और इस प्रश्न पर समूह में चर्चा करें: किसी ऐसी गतिविधि के बारे में सोचें जिसे आप बचपन में करना पसंद करते थे, लेकिन अब आप ऐसा नहीं करते। आप कैसे वर्णन करेंगे कि वह गतिविधि अब आपके लिए महत्वपूर्ण नहीं रही, या आप अब उसे लगातार नहीं करते? इस ऑडियो को यहाँ रोकें।</w:t>
      </w:r>
    </w:p>
    <w:p>
      <w:pPr/>
      <w:r>
        <w:rPr>
          <w:lang w:val="hi_IN" w:bidi="hi_IN"/>
        </w:rPr>
      </w:r>
      <w:r>
        <w:rPr>
          <w:lang w:val="hi_IN" w:bidi="hi_IN"/>
        </w:rPr>
        <w:t>इसके बजाय, इस्राएली उन झूठे देवताओं की उपासना करते हैं जिनकी उपासना उनके आसपास रहने वाले लोग करते हैं। कनान में, लोग कई देवताओं की उपासना करते थे। कनानी लोग विश्वास करते थे कि ये देवता मौसम, फसल और लोगों की युद्ध में जीत या हार जैसी बातों को नियंत्रित करते हैं। लोगों के अलग-अलग समूहों में इन देवताओं के अलग-अलग संस्करण होते थे, जिनकी वे अलग-अलग तरीकों से उपासना करते थे। इसलिए कभी-कभी लोग सभी देवताओं को ‘बाल’ और देवियों को ‘अशेरा’ कहकर पुकारते थे। कुछ अनुवादों में ‘अशेरा के खंभे’ लिखा हो सकता है, क्योंकि कभी-कभी लोग अपनी अशेरा देवी का प्रतिनिधित्व करने के लिए लकड़ी का खंभा बनाते थे।</w:t>
      </w:r>
    </w:p>
    <w:p>
      <w:pPr/>
      <w:r>
        <w:rPr>
          <w:lang w:val="hi_IN" w:bidi="hi_IN"/>
        </w:rPr>
      </w:r>
      <w:r>
        <w:rPr>
          <w:lang w:val="hi_IN" w:bidi="hi_IN"/>
        </w:rPr>
        <w:t>यहाँ रुकें और समूह में इस प्रश्न पर चर्चा करें: आपकी संस्कृति में, अलग-अलग तरीके क्या हैं जिनसे लोगों के अलग-अलग समूह किसी देवता की उपासना करते हैं? लोग जहाँ रहते हैं उसके अनुसार वे एक देवता को किन-किन अलग नामों से पुकार सकते हैं? लोग अलग-अलग नामों और देवता की उपासना करने के तरीकों के बारे में कैसे बात करते हैं? इस ऑडियो को यहाँ रोकें।</w:t>
      </w:r>
    </w:p>
    <w:p>
      <w:pPr/>
      <w:r>
        <w:rPr>
          <w:lang w:val="hi_IN" w:bidi="hi_IN"/>
        </w:rPr>
      </w:r>
      <w:r>
        <w:rPr>
          <w:lang w:val="hi_IN" w:bidi="hi_IN"/>
        </w:rPr>
        <w:t>यहोवा बहुत क्रोधित होता है कि इस्राएली उन दूसरे देवताओं की उपासना करते हैं जो उनकी सहायता नहीं कर सकते, उस यहोवा के स्थान पर जो उनसे प्रेम करता है और उनकी रक्षा करता है। यहोवा का क्रोध प्रबल और तीव्र है, जैसे जलती हुई आग। यहोवा इस्राएलियों के शत्रुओं को इस्राएलियों को पराजित करने और उन पर नियंत्रण करने की अनुमति देता है, जैसे यहोवा ने कहा था कि यदि इस्राएली उसकी आज्ञा का उल्लंघन करेंगे, तो वह ऐसा करेगा। यहोवा इस्राएलियों को राजा कूशन रिश्आतइम के हाथ में दे देता है। इसका अर्थ है कि यहोवा इस राजा को इस्राएलियों पर अधिकार रखने की अनुमति देता है। इस राजा के नाम का अर्थ है कूशन, जो दो गुना दुष्ट है, या दूसरों से दोगुना अधिक बुरा है! संभवतः यह वह नाम है जो इस्राएली इस राजा को बुलाते थे, न कि उसका वास्तविक नाम। राजा कूशन रिश्आतइम अरम्नहरैम पर शासन करता था, जो शायद हिद्देकेल और फरात नदियों के बीच का क्षेत्र था, जो अब सीरिया के पूर्वी भाग में स्थित था।</w:t>
      </w:r>
    </w:p>
    <w:p>
      <w:pPr/>
      <w:r>
        <w:rPr>
          <w:lang w:val="hi_IN" w:bidi="hi_IN"/>
        </w:rPr>
      </w:r>
      <w:r>
        <w:rPr>
          <w:lang w:val="hi_IN" w:bidi="hi_IN"/>
        </w:rPr>
        <w:t>यहाँ रुकें और समूह के रूप में इस्राएल और पास की जातियों का नक्शा देखें। अरम्नहरैम को ढूँढें। इस ऑडियो को यहाँ रोकें।</w:t>
      </w:r>
    </w:p>
    <w:p>
      <w:pPr/>
      <w:r>
        <w:rPr>
          <w:lang w:val="hi_IN" w:bidi="hi_IN"/>
        </w:rPr>
      </w:r>
      <w:r>
        <w:rPr>
          <w:lang w:val="hi_IN" w:bidi="hi_IN"/>
        </w:rPr>
        <w:t>यहाँ रुकें और समूह में इस प्रश्न पर चर्चा करें: ऐसे कौन-से समय होते हैं जब आप किसी व्यक्ति, विशेषकर किसी अगुवे को, उसके सामान्य नाम के बजाय किसी अलग या लंबे नाम से संबोधित करते हैं? आप उन्हें ऐसा क्यों कहेंगे? यह नया नाम इस व्यक्ति के बारे में क्या कहता है? इस ऑडियो को यहाँ रोकें।</w:t>
      </w:r>
    </w:p>
    <w:p>
      <w:pPr/>
      <w:r>
        <w:rPr>
          <w:lang w:val="hi_IN" w:bidi="hi_IN"/>
        </w:rPr>
      </w:r>
      <w:r>
        <w:rPr>
          <w:lang w:val="hi_IN" w:bidi="hi_IN"/>
        </w:rPr>
        <w:t>राजा कूशन रिश्आतइम ने आठ वर्षों तक इस्राएलियों पर शासन किया। इस्राएलियों ने सहायता के लिए यहोवा को पुकारा, और यहोवा ने उनकी सुनी। यहोवा ने एक छुड़ाने वाले को ठहराया या उसे चुना, जो इस्राएलियों को बचाएगा। यह व्यक्ति ओत्नीएल था, जो कालेब के छोटे भाई कनजी का पुत्र था। यह वही कालेब है जिसे कई वर्ष पहले मूसा ने इस्राएलियों के लिए कनान देश का भेद लेने के लिए भेजा था। आपको याद होगा कि पहले के भाग में, ओत्नीएल कुछ इस्राएलियों का नेतृत्व करके एक कनानी नगर पर अधिकार किया था।</w:t>
      </w:r>
    </w:p>
    <w:p>
      <w:pPr/>
      <w:r>
        <w:rPr>
          <w:lang w:val="hi_IN" w:bidi="hi_IN"/>
        </w:rPr>
      </w:r>
      <w:r>
        <w:rPr>
          <w:lang w:val="hi_IN" w:bidi="hi_IN"/>
        </w:rPr>
        <w:t>यहोवा का आत्मा ओत्नीएल पर आता है, या उस पर नियंत्रण करता है। यहोवा का आत्मा वह सामर्थ्य है जो यहोवा से आती है। जब यहोवा की आत्मा किसी व्यक्ति पर आती है, तो उस व्यक्ति को एक विशेष शक्ति या क्षमता प्राप्त होती है। यह शारीरिक शक्ति, विशेष बुद्धि, या परमेश्वर क्या चाहता है इसकी स्पष्ट समझ हो सकती है। क्योंकि यहोवा का आत्मा ओत्नीएल के पास आया, इसलिए ओत्नीएल इस्राएल का पहला न्यायी बना। इस पुस्तक में, न्यायी केवल वह व्यक्ति नहीं है जो यह तय करता है कि किसी ने व्यवस्था तोड़ी है और दोषी है। वे अगुवे हैं जो इस्राएलियों को परमेश्वर का अनुसरण करने में मदद करते हैं। न्यायी अक्सर इस्राएलियों का नेतृत्व करते हैं ताकि वे अपने शत्रुओं से लड़ें, जैसे ओत्नीएल करता है। यहोवा ओत्नीएल के द्वारा कूशन रिश्आतइम को पराजित कराता है, ताकि कूशन रिश्आतइम इस्राएलियों पर फिर शासन न करे।</w:t>
      </w:r>
    </w:p>
    <w:p>
      <w:pPr/>
      <w:r>
        <w:rPr>
          <w:lang w:val="hi_IN" w:bidi="hi_IN"/>
        </w:rPr>
      </w:r>
      <w:r>
        <w:rPr>
          <w:lang w:val="hi_IN" w:bidi="hi_IN"/>
        </w:rPr>
        <w:t>जब तक ओत्नीएल, जो कनजी का पुत्र था, जीवित रहा, तब तक और चालीस वर्ष तक देश में शांति रही। ओत्नीएल ने इस्राएलियों को यहोवा का अनुसरण करने के लिए मार्ग दिखाया, इसलिए उन्हें अपने शत्रुओं के विरुद्ध युद्ध नहीं करना पड़ा।</w:t>
      </w:r>
    </w:p>
    <w:p>
      <w:pPr/>
      <w:r>
        <w:rPr>
          <w:lang w:val="hi_IN" w:bidi="hi_IN"/>
        </w:rPr>
      </w:r>
      <w:r>
        <w:rPr>
          <w:lang w:val="hi_IN" w:bidi="hi_IN"/>
        </w:rPr>
        <w:t>यहाँ रुकें और समूह में इस प्रश्न पर चर्चा करें: कहानीकार अक्सर न्यायियों की कहानियों को इस बात से समाप्त करता है कि देश में कितने समय तक शांति रही। आपकी संस्कृति में, जब आप कोई कहानी सुनाते हैं, तो आप कहानी को कैसे समाप्त करते हैं? आप किस प्रकार की कहानियों को इसी तरह के वाक्य या वाक्यांश के साथ समाप्त करते हैं? इस ऑडियो को यहाँ रोकें।</w:t>
      </w:r>
    </w:p>
    <w:p>
      <w:pPr/>
      <w:r>
        <w:rPr>
          <w:lang w:val="hi_IN" w:bidi="hi_IN"/>
        </w:rPr>
      </w:r>
      <w:r>
        <w:rPr>
          <w:lang w:val="hi_IN" w:bidi="hi_IN"/>
        </w:rPr>
        <w:t>ओत्नीएल ठीक वैसा ही व्यवहार करता है जैसा यहोवा के न्यायी को करना चाहिए। जब यहोवा ओत्नीएल को चुनता है, और यहोवा का आत्मा ओत्नीएल को अगुवाई करने की क्षमता देता है, तो ओत्नीएल इस्राएलियों को युद्ध में ले जाता है, जहाँ यहोवा उनके शत्रुओं को पराजित करता है। फिर ओत्नीएल तब इस्राएलियों का न्याय, या उनका नेतृत्व करता है ताकि वे यहोवा का अनुसरण करें; और यह क्रम ओत्नीएल की मृत्यु तक चलता है। कहानीकार ओत्नीएल के कामों के बजाय यहोवा के कामों के बारे में अधिक बात करता है। यह कहानी वास्तव में यहोवा के बारे में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3:7–11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इस्राएली अब यहोवा की उपासना नहीं करते, बल्कि उसके स्थान पर अन्य देवताओं की उपासना करते हैं। यहोवा राजा कूशन रिश्आतइम को इस्राएलियों पर शासन करने की अनुमति देता है।</w:t>
      </w:r>
    </w:p>
    <w:p>
      <w:pPr/>
      <w:r>
        <w:rPr>
          <w:lang w:val="hi_IN" w:bidi="hi_IN"/>
        </w:rPr>
      </w:r>
      <w:r>
        <w:rPr>
          <w:b/>
          <w:lang w:val="hi_IN" w:bidi="hi_IN"/>
        </w:rPr>
        <w:t>दूसरे दृश्य में:</w:t>
      </w:r>
      <w:r>
        <w:rPr>
          <w:lang w:val="hi_IN" w:bidi="hi_IN"/>
        </w:rPr>
        <w:t xml:space="preserve"> इस्राएली सहायता के लिए यहोवा को पुकारते हैं, और यहोवा ओत्नीएल को इस्राएलियों की अगुवाई करने के लिए चुनता है। यहोवा ओत्नीएल को राजा कूशन रिश्आतइम को हराने के लिए सामर्थ्य देता है।</w:t>
      </w:r>
    </w:p>
    <w:p>
      <w:pPr/>
      <w:r>
        <w:rPr>
          <w:lang w:val="hi_IN" w:bidi="hi_IN"/>
        </w:rPr>
      </w:r>
      <w:r>
        <w:rPr>
          <w:b/>
          <w:lang w:val="hi_IN" w:bidi="hi_IN"/>
        </w:rPr>
        <w:t>तीसरे दृश्य में:</w:t>
      </w:r>
      <w:r>
        <w:rPr>
          <w:lang w:val="hi_IN" w:bidi="hi_IN"/>
        </w:rPr>
        <w:t xml:space="preserve"> इस्राएली लोगों को 40 वर्षों तक शांति मिलती है, और फिर ओत्नीएल की मृत्यु हो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बाल और अशेरा</w:t>
      </w:r>
    </w:p>
    <w:p>
      <w:pPr>
        <w:pStyle w:val="ListBullet"/>
        <w:spacing w:line="240" w:lineRule="auto"/>
        <w:ind w:left="720"/>
      </w:pPr>
      <w:r>
        <w:rPr>
          <w:lang w:val="hi_IN" w:bidi="hi_IN"/>
        </w:rPr>
      </w:r>
      <w:r>
        <w:rPr>
          <w:lang w:val="hi_IN" w:bidi="hi_IN"/>
        </w:rPr>
        <w:t>राजा कूशन रिश्आतइम</w:t>
      </w:r>
    </w:p>
    <w:p>
      <w:pPr>
        <w:pStyle w:val="ListBullet"/>
        <w:spacing w:line="240" w:lineRule="auto"/>
        <w:ind w:left="720"/>
      </w:pPr>
      <w:r>
        <w:rPr>
          <w:lang w:val="hi_IN" w:bidi="hi_IN"/>
        </w:rPr>
      </w:r>
      <w:r>
        <w:rPr>
          <w:lang w:val="hi_IN" w:bidi="hi_IN"/>
        </w:rPr>
        <w:t>कनजी का पुत्र ओत्नीएल</w:t>
      </w:r>
    </w:p>
    <w:p>
      <w:pPr>
        <w:pStyle w:val="ListBullet"/>
        <w:spacing w:line="240" w:lineRule="auto"/>
        <w:ind w:left="720"/>
      </w:pPr>
      <w:r>
        <w:rPr>
          <w:lang w:val="hi_IN" w:bidi="hi_IN"/>
        </w:rPr>
      </w:r>
      <w:r>
        <w:rPr>
          <w:lang w:val="hi_IN" w:bidi="hi_IN"/>
        </w:rPr>
        <w:t>और यहोवा का आत्मा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पिछले भाग में कहानीकार ने इस समयकाल में इस्राएलियों के व्यवहार का संक्षिप्त सार या अवलोकन दिया था। यहोवा उन्हें आशीष देता है जब वे उसका अनुसरण करते हैं, लेकिन जब वे आज्ञा का उल्लंघन करते हैं, तब यहोवा इस्राएलियों के शत्रुओं को उन्हें पराजित करने देता है। जब इस्राएली यहोवा की ओर वापस लौटते हैं, तो यहोवा इस्राएलियों को बचाने के लिए एक अगुवे को भेजता है, जिसे न्यायी कहा जाता है। इस भाग में, कहानीकार उस पहली घटना को बताता है जब यहोवा ने इस्राएलियों की सहायता के लिए एक न्यायी को भेजा। ध्यान दें कि कहानीकार पहले दिए गए सारांश के बहुत से समान शब्दों और वाक्यांशों का उपयोग करता है। वह अन्य न्यायियों की कहानियाँ सुनाते हुए ऐसा करना जारी रखेगा!</w:t>
      </w:r>
    </w:p>
    <w:p>
      <w:pPr/>
      <w:r>
        <w:rPr>
          <w:lang w:val="hi_IN" w:bidi="hi_IN"/>
        </w:rPr>
      </w:r>
      <w:r>
        <w:rPr>
          <w:lang w:val="hi_IN" w:bidi="hi_IN"/>
        </w:rPr>
        <w:t>यहाँ रुकें और समूह में इस प्रश्न पर चर्चा करें: एक गतिविधि के रूप में, अपनी संस्कृति की एक लोककथा या पारंपरिक कहानी सुनाएँ। कहानी बताने के बाद, चर्चा करें कि क्या आपने कोई ऐसे वाक्यांश या वाक्यों का उपयोग किया जो आप अन्य समान कहानियों में भी इस्तेमाल करेंगे, जैसे, "यह कहानी बहुत समय पहले शुरू होती है।" अपने संस्कृति की अन्य प्रकार की कहानियों के बारे में सोचें, जिनमें लोग इसी प्रकार के वाक्यों या वाक्यांशों का उपयोग करते हैं। आप इन वाक्यांशों का उपयोग क्यों करते हैं? ये वाक्य या वाक्य आपके श्रोताओं को क्या बताते हैं कि यह किस प्रकार की कहानी होगी? इस ऑडियो को यहाँ रोकें।</w:t>
      </w:r>
    </w:p>
    <w:p>
      <w:pPr/>
      <w:r>
        <w:rPr>
          <w:lang w:val="hi_IN" w:bidi="hi_IN"/>
        </w:rPr>
      </w:r>
      <w:r>
        <w:rPr>
          <w:lang w:val="hi_IN" w:bidi="hi_IN"/>
        </w:rPr>
        <w:t>पहले दृश्य की शुरुआत करने के लिए, कहानीकार एक ऐसे वाक्यांश का उपयोग करता है, जिसका वह अन्य न्यायियों की कहानियों की शुरुआत में भी फिर से उपयोग करेगा। वह कहता है कि इस्राएली यहोवा की दृष्टि में बुरा करते हैं। यहोवा की दृष्टि में बुरा करने का अर्थ है वह काम करना जिसे यहोवा ने कहा है कि यह करना बहुत गलत है।</w:t>
      </w:r>
    </w:p>
    <w:p>
      <w:pPr/>
      <w:r>
        <w:rPr>
          <w:lang w:val="hi_IN" w:bidi="hi_IN"/>
        </w:rPr>
      </w:r>
      <w:r>
        <w:rPr>
          <w:lang w:val="hi_IN" w:bidi="hi_IN"/>
        </w:rPr>
        <w:t>यहाँ रुकें और समूह में इस प्रश्न पर चर्चा करें: "इस्राएलियों ने यहोवा की दृष्टि में बुरा किया," यह वाक्यांश उन दोहराए गए वाक्यांशों में से एक है जिनका उपयोग आपने पहले ही न्यायियों 2:11–19 में किया है। पहले आपने इस वाक्यांश का जो अनुवाद किया था, उसे फिर से देखें या एक-दूसरे को याद दिलाएँ। इस ऑडियो को यहाँ रोकें।</w:t>
      </w:r>
    </w:p>
    <w:p>
      <w:pPr/>
      <w:r>
        <w:rPr>
          <w:lang w:val="hi_IN" w:bidi="hi_IN"/>
        </w:rPr>
      </w:r>
      <w:r>
        <w:rPr>
          <w:lang w:val="hi_IN" w:bidi="hi_IN"/>
        </w:rPr>
        <w:t>जब इस्राएली यहोवा की उपासना करना छोड़ देते हैं, तब वे गलत व्यवहार करते हैं। कहानीकार यहोवा को इस्राएलियों का परमेश्वर कहता है ताकि हमें याद दिलाया जा सके कि इस्राएलियों को वास्तव में यहोवा की उपासना करनी चाहिए! परन्तु इसके बजाय, इस्राएली बाल और अशेरा की मूर्तियों की सेवा या उपासना करते हैं। यहोवा बहुत क्रोधित है कि इस्राएली ऐसा करते हैं। कहानीकार यहोवा के क्रोध की तुलना उस प्रकार से करता है जैसे आग बहुत तीव्रता से जलती है।</w:t>
      </w:r>
    </w:p>
    <w:p>
      <w:pPr/>
      <w:r>
        <w:rPr>
          <w:lang w:val="hi_IN" w:bidi="hi_IN"/>
        </w:rPr>
      </w:r>
      <w:r>
        <w:rPr>
          <w:lang w:val="hi_IN" w:bidi="hi_IN"/>
        </w:rPr>
        <w:t>यहाँ रुकें और समूह में इस प्रश्न पर चर्चा करें: "यहोवा का क्रोध भड़क गया" एक और वाक्यांश है जिसका अनुवाद आपने किया है! पहले आपने इस वाक्यांश का जो अनुवाद किया था, उसे फिर से देखें या एक-दूसरे को याद दिलाएँ। इस ऑडियो को यहाँ रोकें।</w:t>
      </w:r>
    </w:p>
    <w:p>
      <w:pPr/>
      <w:r>
        <w:rPr>
          <w:lang w:val="hi_IN" w:bidi="hi_IN"/>
        </w:rPr>
      </w:r>
      <w:r>
        <w:rPr>
          <w:lang w:val="hi_IN" w:bidi="hi_IN"/>
        </w:rPr>
        <w:t>यहोवा ठीक वैसा ही व्यवहार करता है जैसा यहोवा कहता है कि यदि इस्राएली उसकी आज्ञा का उल्लंघन करेंगे, तो वह ऐसा करेगा। यहोवा इस्राएलियों को दंड देता है जब वह किसी दूसरी जाति को इस्राएलियों को पराजित करने और उन पर शासन करने देता है। यहोवा इस्राएलियों को राजा कूशन रिश्आतइम के हाथ में बेच देता है। यहोवा सचमुच इस्राएलियों को पैसे के लिए राजा कूशन रिश्आतइम को नहीं बेचता। कहानीकार का अर्थ है कि जैसे दास अपने स्वामी की सेवा करते हैं, वैसे ही अब इस्राएलियों को राजा कूशन रिश्आतइम की सेवा करनी पड़ेगी। उस समय, लोग अक्सर "हाथ" शब्द का उपयोग शक्ति के लिए करते थे। यहोवा राजा कूशन रिश्आतइम को इस्राएलियों पर अधिकार रखने की अनुमति देता है। राजा कूशन रिश्आतइम और उसके लोगों ने शायद इस्राएलियों पर आक्रमण किया था, और यहोवा ने राजा कूशन रिश्आतइम और उसके लोगों को जीतने की अनुमति दी। इस्राएली आठ वर्षों तक राजा कूशन रिश्आतइम के दास बने रहते हैं। इस्राएलियों को वह सब कुछ करना पड़ता है जो राजा कूशन रिश्आतइम उन्हें करने के लिए कहता है।</w:t>
      </w:r>
    </w:p>
    <w:p>
      <w:pPr/>
      <w:r>
        <w:rPr>
          <w:lang w:val="hi_IN" w:bidi="hi_IN"/>
        </w:rPr>
      </w:r>
      <w:r>
        <w:rPr>
          <w:lang w:val="hi_IN" w:bidi="hi_IN"/>
        </w:rPr>
        <w:t>यहाँ रुकें और इस प्रश्न पर समूह में चर्चा करें: अपनी भाषा में, आप इस बारे में कैसे वर्णन या बात करेंगे कि किसी राजा का लोगों के समूह पर अधिकार है या शासन करता है? इस ऑडियो को यहाँ रोकें।</w:t>
      </w:r>
    </w:p>
    <w:p>
      <w:pPr/>
      <w:r>
        <w:rPr>
          <w:lang w:val="hi_IN" w:bidi="hi_IN"/>
        </w:rPr>
      </w:r>
      <w:r>
        <w:rPr>
          <w:lang w:val="hi_IN" w:bidi="hi_IN"/>
        </w:rPr>
        <w:t>दूसरे दृश्य में, इस्राएली यहोवा को पुकारते हैं। कहानीकार यह नहीं बताता कि इस्राएलियों ने क्या कहा, परन्तु सम्भव है कि उन्होंने स्वीकार किया हो कि उन्होंने बुराई की थी। इस्राएलियों ने शायद यहोवा को बताया था कि वे कैसा महसूस करते थे और उन्हें सहायता की आवश्यकता थी। यहोवा उनकी सुनता है और ओत्नीएल को उनका छुड़ानेवाला, अर्थात् उन्हें बचानेवाला, होने के लिए उठाता या चुनता है। कहानीकार कहता है कि ओत्नीएल इस्राएलियों को बचाता है। फिर कहानीकार संक्षेप में बताता है कि ओत्नीएल ने इस्राएलियों को कैसे बचाया।</w:t>
      </w:r>
    </w:p>
    <w:p>
      <w:pPr/>
      <w:r>
        <w:rPr>
          <w:lang w:val="hi_IN" w:bidi="hi_IN"/>
        </w:rPr>
      </w:r>
      <w:r>
        <w:rPr>
          <w:lang w:val="hi_IN" w:bidi="hi_IN"/>
        </w:rPr>
        <w:t>यहाँ रुकें और समूह में इस प्रश्न पर चर्चा करें: इस कहानी में, ओत्नीएल अपने लोगों को बचाता है, या सहायता करता है। इस कहानी में बाद में ओत्नीएल को न्यायी कहने से पहले, कहानीकार पहले ओत्नीएल को छुड़ाने वाला, अर्थात् उद्धारकर्ता, कहता है। अपने समाज के उन लोगों के बारे में सोचें जो ठीक सही समय पर आए और आपके लोगों की सहायता की तथा उन्हें बुराई या उन लोगों से बचाया जो उन्हें नष्ट करना चाहते थे। आप इन लोगों को क्या कहेंगे? इस ऑडियो को यहाँ रोकें।</w:t>
      </w:r>
    </w:p>
    <w:p>
      <w:pPr/>
      <w:r>
        <w:rPr>
          <w:lang w:val="hi_IN" w:bidi="hi_IN"/>
        </w:rPr>
      </w:r>
      <w:r>
        <w:rPr>
          <w:lang w:val="hi_IN" w:bidi="hi_IN"/>
        </w:rPr>
        <w:t>सबसे पहले, यहोवा का आत्मा ओत्नीएल पर आता है और ओत्नीएल को दूसरों की अगुवाई करने की क्षमता देता है। फिर ओत्नीएल इस्राएली पुरुषों को इकट्ठा करता है और वे राजा कूशन रिश्आतइम और उसके सैनिकों पर आक्रमण करते हैं। जब वे लड़ते हैं, यहोवा ओत्नीएल से राजा कूशन रिश्आतइम और उसके लोगों को हरा देता है। अब यहोवा इस्राएलियों पर से राजा कूशन रिश्आतइम का अधिकार छीन लेता है और इसके स्थान पर इस्राएली ओत्नीएल को राजा कूशन रिश्आतइम पर अधिकार दे देता है!</w:t>
      </w:r>
    </w:p>
    <w:p>
      <w:pPr/>
      <w:r>
        <w:rPr>
          <w:lang w:val="hi_IN" w:bidi="hi_IN"/>
        </w:rPr>
      </w:r>
      <w:r>
        <w:rPr>
          <w:lang w:val="hi_IN" w:bidi="hi_IN"/>
        </w:rPr>
        <w:t>कहानीकार ओत्नीएल की कहानी को तीसरे दृश्य में समाप्त करता है जब वह बताता है कि लोगों के देश में कितने समय तक शांति बनी रही और फिर ओत्नीएल की मृत्यु के बारे में बताता है। यहाँ शायद शांति का अर्थ है कि इस्राएलियों को अपने शत्रुओं से लड़ना नहीं पड़ा।</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3:7–11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बाल और अशेरा</w:t>
      </w:r>
    </w:p>
    <w:p>
      <w:pPr>
        <w:pStyle w:val="ListBullet"/>
        <w:spacing w:line="240" w:lineRule="auto"/>
        <w:ind w:left="720"/>
      </w:pPr>
      <w:r>
        <w:rPr>
          <w:lang w:val="hi_IN" w:bidi="hi_IN"/>
        </w:rPr>
      </w:r>
      <w:r>
        <w:rPr>
          <w:lang w:val="hi_IN" w:bidi="hi_IN"/>
        </w:rPr>
        <w:t>राजा कूशन रिश्आतइम</w:t>
      </w:r>
    </w:p>
    <w:p>
      <w:pPr>
        <w:pStyle w:val="ListBullet"/>
        <w:spacing w:line="240" w:lineRule="auto"/>
        <w:ind w:left="720"/>
      </w:pPr>
      <w:r>
        <w:rPr>
          <w:lang w:val="hi_IN" w:bidi="hi_IN"/>
        </w:rPr>
      </w:r>
      <w:r>
        <w:rPr>
          <w:lang w:val="hi_IN" w:bidi="hi_IN"/>
        </w:rPr>
        <w:t>कनजी का पुत्र ओत्नीएल</w:t>
      </w:r>
    </w:p>
    <w:p>
      <w:pPr>
        <w:pStyle w:val="ListBullet"/>
        <w:spacing w:line="240" w:lineRule="auto"/>
        <w:ind w:left="720"/>
      </w:pPr>
      <w:r>
        <w:rPr>
          <w:lang w:val="hi_IN" w:bidi="hi_IN"/>
        </w:rPr>
      </w:r>
      <w:r>
        <w:rPr>
          <w:lang w:val="hi_IN" w:bidi="hi_IN"/>
        </w:rPr>
        <w:t>और यहोवा का आत्मा</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के लोगों ने यहोवा के विरुद्ध पाप किया। लोगों ने अपने परमेश्वर यहोवा की उपासना करना छोड़ दिया और इसके बजाय बाल और अशेरा की मूर्तियों की उपासना करने लगे। यहोवा इस्राएल के लोगों से बहुत क्रोधित हो गया। यहोवा ने अरम्नहरैम के राजा कूशन रिश्आतइम को इस्राएलियों को पराजित करने दिया।</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 बाल और अशेरा की मूर्तियाँ इस्राएलियों की मदद नहीं कर सकतीं! इस्राएली इन देवताओं की सेवा और उपासना करने में अपना समय बर्बाद करते हैं। “मैं क्रोधित हूँ कि इस्राएली जब बुराई करते हैं, तब वे अपने आप को और दूसरों को हानि पहुँचाते हैं”; या</w:t>
      </w:r>
    </w:p>
    <w:p>
      <w:pPr>
        <w:pStyle w:val="ListBullet"/>
        <w:spacing w:line="240" w:lineRule="auto"/>
        <w:ind w:left="720"/>
      </w:pPr>
      <w:r>
        <w:rPr>
          <w:lang w:val="hi_IN" w:bidi="hi_IN"/>
        </w:rPr>
      </w:r>
      <w:r>
        <w:rPr>
          <w:lang w:val="hi_IN" w:bidi="hi_IN"/>
        </w:rPr>
        <w:t>मैंने इस्राएलियों को बताया कि यदि वे मेरी आज्ञा नहीं मानेंगे तो क्या होगा। “मैं इस्राएलियों को उनके कर्मों के परिणामों का सामना करने दूँगा ताकि उन्हें याद रहे कि उन्हें इसके स्थान पर मेरी उपासना और आज्ञा का पालन करना चाहिए”; या</w:t>
      </w:r>
    </w:p>
    <w:p>
      <w:pPr>
        <w:pStyle w:val="ListBullet"/>
        <w:spacing w:line="240" w:lineRule="auto"/>
        <w:ind w:left="720"/>
      </w:pPr>
      <w:r>
        <w:rPr>
          <w:lang w:val="hi_IN" w:bidi="hi_IN"/>
        </w:rPr>
      </w:r>
      <w:r>
        <w:rPr>
          <w:lang w:val="hi_IN" w:bidi="hi_IN"/>
        </w:rPr>
        <w:t>मैं इस्राएलियों से प्रेम करता हूँ और उनके साथ अच्छा संबंध रखना चाहता हूँ। मैं दुःखी हूँ कि इस्राएली मुझे अनदेखा करते हैं और इसके बजाय झूठे देवताओं से बात करते हैं, जो न उन्हें सुन सकते हैं और न समझ सकते हैं।</w:t>
      </w:r>
    </w:p>
    <w:p>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मैंने देखा है कि हमारे पड़ोसी कितने धनी और खुश हैं। उन लोगों के देवता अवश्य उन्हें बहुत-सी अच्छी चीजें देते होंगे! यदि मैं उनके देवताओं की उपासना करूँ, तो शायद मुझे भी वे अच्छी वस्तुएँ मिलेंगी! या</w:t>
      </w:r>
    </w:p>
    <w:p>
      <w:pPr>
        <w:pStyle w:val="ListBullet"/>
        <w:spacing w:line="240" w:lineRule="auto"/>
        <w:ind w:left="720"/>
      </w:pPr>
      <w:r>
        <w:rPr>
          <w:lang w:val="hi_IN" w:bidi="hi_IN"/>
        </w:rPr>
      </w:r>
      <w:r>
        <w:rPr>
          <w:lang w:val="hi_IN" w:bidi="hi_IN"/>
        </w:rPr>
        <w:t>मुझे वह तरीका पसंद नहीं है, जिस प्रकार यहोवा ने हमें जीवन बिताने के लिए कहा है। यह कठिन हो सकता है, और मैं उन आसान बातों को करना अधिक पसंद करूँगा जो मैं करना चाहता हूँ; या</w:t>
      </w:r>
    </w:p>
    <w:p>
      <w:pPr>
        <w:pStyle w:val="ListBullet"/>
        <w:spacing w:line="240" w:lineRule="auto"/>
        <w:ind w:left="720"/>
      </w:pPr>
      <w:r>
        <w:rPr>
          <w:lang w:val="hi_IN" w:bidi="hi_IN"/>
        </w:rPr>
      </w:r>
      <w:r>
        <w:rPr>
          <w:lang w:val="hi_IN" w:bidi="hi_IN"/>
        </w:rPr>
        <w:t>मैं आश्चर्यचकित हूँ कि अरम्नहरैम के राजा ने हमें पराजित किया! मैंने सोचा था कि ये नए देवता हमारी रक्षा करेंगे!</w:t>
      </w:r>
    </w:p>
    <w:p>
      <w:pPr/>
      <w:r>
        <w:rPr>
          <w:lang w:val="hi_IN" w:bidi="hi_IN"/>
        </w:rPr>
      </w:r>
      <w:r>
        <w:rPr>
          <w:lang w:val="hi_IN" w:bidi="hi_IN"/>
        </w:rPr>
        <w:t>अभिनय जारी रखें।</w:t>
      </w:r>
    </w:p>
    <w:p>
      <w:pPr/>
      <w:r>
        <w:rPr>
          <w:lang w:val="hi_IN" w:bidi="hi_IN"/>
        </w:rPr>
      </w:r>
      <w:r>
        <w:rPr>
          <w:lang w:val="hi_IN" w:bidi="hi_IN"/>
        </w:rPr>
        <w:t>राजा कूशन रिश्आतइम ने आठ वर्षों तक इस्राएल पर शासन किया। जब इस्राएलियों ने सहायता के लिए यहोवा को पुकारा, तो यहोवा ने ओत्नीएल को उन्हें बचाने के लिए भेजा। ओत्नीएल का पिता कनजी था, जो कालेब का छोटा भाई था। ओत्नीएल ने इस्राएलियों को उनके शत्रुओं से बचाया। यहोवा के आत्मा ने ओत्नीएल को शक्ति दी और ओत्नीएल इस्राएल का न्यायी बना और युद्ध में इस्राएल की अगुवाई की। यहोवा ने ओत्नीएल को अरम्नहरैम के राजा कूशन रिश्आतइम पर पूरी विजय दी। 40 वर्षों तक देश में शांति रही और फिर कनजी के पुत्र ओत्नीएल की मृत्यु हो गई।</w:t>
      </w:r>
    </w:p>
    <w:p>
      <w:pPr/>
      <w:r>
        <w:rPr>
          <w:lang w:val="hi_IN" w:bidi="hi_IN"/>
        </w:rPr>
      </w:r>
      <w:r>
        <w:rPr>
          <w:lang w:val="hi_IN" w:bidi="hi_IN"/>
        </w:rPr>
        <w:t>नाटक को रोकें। ओत्नीएल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यहोवा का आदर करना और ठीक वैसा ही करना चाहता हूँ जैसा यहोवा ने हमें करने के लिए कहा है, क्योंकि मैं यहोवा का सम्मान करता हूँ। जब मैंने देखा कि अन्य इस्राएली कैसे व्यवहार कर रहे थे, तब मुझे क्रोध और दुःख हुआ; या</w:t>
      </w:r>
    </w:p>
    <w:p>
      <w:pPr>
        <w:pStyle w:val="ListBullet"/>
        <w:spacing w:line="240" w:lineRule="auto"/>
        <w:ind w:left="720"/>
      </w:pPr>
      <w:r>
        <w:rPr>
          <w:lang w:val="hi_IN" w:bidi="hi_IN"/>
        </w:rPr>
      </w:r>
      <w:r>
        <w:rPr>
          <w:lang w:val="hi_IN" w:bidi="hi_IN"/>
        </w:rPr>
        <w:t>मैं आभारी हूँ कि यहोवा के आत्मा ने मुझे सही मार्ग पर अगुवाई करने की क्षमता दी। इस्राएलियों को फिर से यहोवा की उपासना करना सिखाना कठिन रहा है। मैं अपने दम पर इस्राएलियों की अगुवाई नहीं कर सकता था; या</w:t>
      </w:r>
    </w:p>
    <w:p>
      <w:pPr>
        <w:pStyle w:val="ListBullet"/>
        <w:spacing w:line="240" w:lineRule="auto"/>
        <w:ind w:left="720"/>
      </w:pPr>
      <w:r>
        <w:rPr>
          <w:lang w:val="hi_IN" w:bidi="hi_IN"/>
        </w:rPr>
      </w:r>
      <w:r>
        <w:rPr>
          <w:lang w:val="hi_IN" w:bidi="hi_IN"/>
        </w:rPr>
        <w:t>जब हम यहोवा की आज्ञा मानते हैं, तो हमारा उसके साथ अच्छा संबंध होता है और एक-दूसरे के साथ शांति होती है। जब तक मैं जीवित रहूँगा, मैं इस्राएलियों को इसकी याद दिलाता रहूँगा। “मैं आशा करता हूँ कि मेरे मरने के बाद, जब मैं उन्हें फिर याद नहीं दिला सकूँगा, तब भी इस्राएली इसे स्मरण रखेंगे।”</w:t>
      </w:r>
    </w:p>
    <w:p>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 बहुत भयानक था जब राजा कूशन रिश्आतइम हम पर शासन करता था! मुझे याद था कि जब हम यहोवा की उपासना करते थे, तब हमारा जीवन अच्छा था। मैंने सहायता के लिए यहोवा को पुकारा क्योंकि मैं बहुत दुखी था; या</w:t>
      </w:r>
    </w:p>
    <w:p>
      <w:pPr>
        <w:pStyle w:val="ListBullet"/>
        <w:spacing w:line="240" w:lineRule="auto"/>
        <w:ind w:left="720"/>
      </w:pPr>
      <w:r>
        <w:rPr>
          <w:lang w:val="hi_IN" w:bidi="hi_IN"/>
        </w:rPr>
      </w:r>
      <w:r>
        <w:rPr>
          <w:lang w:val="hi_IN" w:bidi="hi_IN"/>
        </w:rPr>
        <w:t>मैं आभारी हूँ कि यहोवा ने ओत्नीएल को हमारी अगुवाई करने के लिए चुना! मैंने पहले भी देखा था कि ओत्नीएल ने पहले कैसे अगुवाई की और मुझे पता था कि वह एक अच्छा अगुवा था। लेकिन जब ओत्नीएल हमारा न्यायी बना, तो मैंने उसके बारे में कुछ अलग देखा। ऐसा था मानो परमेश्वर ने ओत्नीएल के किए हुए हर काम में ओत्नीएल की सहायता की हो! या</w:t>
      </w:r>
    </w:p>
    <w:p>
      <w:pPr>
        <w:pStyle w:val="ListBullet"/>
        <w:spacing w:line="240" w:lineRule="auto"/>
        <w:ind w:left="720"/>
      </w:pPr>
      <w:r>
        <w:rPr>
          <w:lang w:val="hi_IN" w:bidi="hi_IN"/>
        </w:rPr>
      </w:r>
      <w:r>
        <w:rPr>
          <w:lang w:val="hi_IN" w:bidi="hi_IN"/>
        </w:rPr>
        <w:t>मुझे लगता है कि अन्य देवताओं की उपासना करने से बेहतर यहोवा की उपासना करना है। मैं कोशिश करूँगा कि जब मुझे उसकी आवश्यकता हो, तो यहोवा से सहायता माँगना याद रखूँ।</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3:7–11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इस्राएली</w:t>
      </w:r>
      <w:r>
        <w:rPr>
          <w:lang w:val="hi_IN" w:bidi="hi_IN"/>
        </w:rPr>
        <w:t xml:space="preserve"> इस तरह का व्यवहार करते हैं जो यहोवा ने उन्हें बताया है कि </w:t>
      </w:r>
      <w:r>
        <w:rPr>
          <w:b/>
          <w:lang w:val="hi_IN" w:bidi="hi_IN"/>
        </w:rPr>
        <w:t>बुरा</w:t>
      </w:r>
      <w:r>
        <w:rPr>
          <w:lang w:val="hi_IN" w:bidi="hi_IN"/>
        </w:rPr>
        <w:t xml:space="preserve"> है। बुराई भलाई के विपरीत है। जो व्यक्ति बुरा है, वह बुरे काम करने का चुनाव करता है जिससे दूसरे लोगों को दुख होता है। जब लोग अब परमेश्वर की आज्ञा का पालन नहीं करते, तो वे बुरे काम करना शुरू कर देते हैं। इस्राएलियों और बुराई के बारे में अधिक जानकारी के लिए, मुख्य शब्दावली देखें। इस्राएलियों और बुराई के लिए उन्हीं शब्दों या वाक्यांशों का उपयोग करें जिनका उपयोग आपने पिछले भागों में किया था।</w:t>
      </w:r>
    </w:p>
    <w:p>
      <w:pPr/>
      <w:r>
        <w:rPr>
          <w:lang w:val="hi_IN" w:bidi="hi_IN"/>
        </w:rPr>
      </w:r>
      <w:r>
        <w:rPr>
          <w:b/>
          <w:lang w:val="hi_IN" w:bidi="hi_IN"/>
        </w:rPr>
        <w:t>यहोवा</w:t>
      </w:r>
      <w:r>
        <w:rPr>
          <w:lang w:val="hi_IN" w:bidi="hi_IN"/>
        </w:rPr>
        <w:t xml:space="preserve"> परमेश्वर का एक बहुत ही व्यक्तिगत नाम था जो इस्राएल के लोगों के साथ परमेश्वर के घनिष्ठ संबंध को दर्शाता था।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यहोवा इस्राएलियों का </w:t>
      </w:r>
      <w:r>
        <w:rPr>
          <w:b/>
          <w:lang w:val="hi_IN" w:bidi="hi_IN"/>
        </w:rPr>
        <w:t>परमेश्वर</w:t>
      </w:r>
      <w:r>
        <w:rPr>
          <w:lang w:val="hi_IN" w:bidi="hi_IN"/>
        </w:rPr>
        <w:t xml:space="preserve"> है। परमेश्वर के लिए यह शब्द एक सामान्य शब्द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इस्राएली बाल और अशेरा की </w:t>
      </w:r>
      <w:r>
        <w:rPr>
          <w:b/>
          <w:lang w:val="hi_IN" w:bidi="hi_IN"/>
        </w:rPr>
        <w:t>सेवा करते</w:t>
      </w:r>
      <w:r>
        <w:rPr>
          <w:lang w:val="hi_IN" w:bidi="hi_IN"/>
        </w:rPr>
        <w:t xml:space="preserve"> हैं। जब लोग किसी मूर्ति या देवता की सेवा करते हैं, तो वे </w:t>
      </w:r>
      <w:r>
        <w:rPr>
          <w:b/>
          <w:lang w:val="hi_IN" w:bidi="hi_IN"/>
        </w:rPr>
        <w:t>उपासना</w:t>
      </w:r>
      <w:r>
        <w:rPr>
          <w:lang w:val="hi_IN" w:bidi="hi_IN"/>
        </w:rPr>
        <w:t xml:space="preserve"> के कार्य करते हैं। सच्ची उपासना के बारे में अधिक जानकारी के लिए, मुख्य शब्दावली में उपासना देखें। सेवा या उपासना के लिए उसी शब्द या वाक्यांश का उपयोग करें जिसका उपयोग आपने पिछले भागों में किया था।</w:t>
      </w:r>
    </w:p>
    <w:p>
      <w:pPr/>
      <w:r>
        <w:rPr>
          <w:lang w:val="hi_IN" w:bidi="hi_IN"/>
        </w:rPr>
      </w:r>
      <w:r>
        <w:rPr>
          <w:b/>
          <w:lang w:val="hi_IN" w:bidi="hi_IN"/>
        </w:rPr>
        <w:t>बाल</w:t>
      </w:r>
      <w:r>
        <w:rPr>
          <w:lang w:val="hi_IN" w:bidi="hi_IN"/>
        </w:rPr>
        <w:t xml:space="preserve"> और </w:t>
      </w:r>
      <w:r>
        <w:rPr>
          <w:b/>
          <w:lang w:val="hi_IN" w:bidi="hi_IN"/>
        </w:rPr>
        <w:t>अशेरा</w:t>
      </w:r>
      <w:r>
        <w:rPr>
          <w:lang w:val="hi_IN" w:bidi="hi_IN"/>
        </w:rPr>
        <w:t xml:space="preserve"> इस्राएल के आसपास की अन्य जातियों के झूठे </w:t>
      </w:r>
      <w:r>
        <w:rPr>
          <w:b/>
          <w:lang w:val="hi_IN" w:bidi="hi_IN"/>
        </w:rPr>
        <w:t>देवता</w:t>
      </w:r>
      <w:r>
        <w:rPr>
          <w:lang w:val="hi_IN" w:bidi="hi_IN"/>
        </w:rPr>
        <w:t xml:space="preserve"> हैं। लोग इन देवताओं का प्रतिनिधित्व करने के लिए लकड़ी या धातु की मूर्तियों का उपयोग करते थे। कभी-कभी लोग अशेरा की देवियों का प्रतिनिधित्व करने के लिए एक खंभा स्थापित करते थे। अलग-अलग क्षेत्रों और लोगों के समूहों में अलग-अलग मूर्तियाँ और इन देवताओं की उपासना करने के तरीके होंगे। इसलिए कभी-कभी लोग सभी पुरुष देवताओं को "बाल" और सभी देवियों को "अशेरा" कहते थे। बाल के बारे में अधिक जानकारी के लिए मुख्य शब्दावली देखें। बाल के लिए उसी शब्द या वाक्यांश का उपयोग करें जिसका उपयोग आपने पिछले भागों में किया था।</w:t>
      </w:r>
    </w:p>
    <w:p>
      <w:pPr/>
      <w:r>
        <w:rPr>
          <w:lang w:val="hi_IN" w:bidi="hi_IN"/>
        </w:rPr>
      </w:r>
      <w:r>
        <w:rPr>
          <w:lang w:val="hi_IN" w:bidi="hi_IN"/>
        </w:rPr>
        <w:t>यहाँ रुकें और समूह में चर्चा करें कि आप अशेरा या देवियों के लिए किस शब्द या वाक्यांश का उपयोग करेंगे। अधिक जानकारी के लिए मुख्य शब्दावली में देवता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w:t>
      </w:r>
      <w:r>
        <w:rPr>
          <w:b/>
          <w:lang w:val="hi_IN" w:bidi="hi_IN"/>
        </w:rPr>
        <w:t>राजा</w:t>
      </w:r>
      <w:r>
        <w:rPr>
          <w:lang w:val="hi_IN" w:bidi="hi_IN"/>
        </w:rPr>
        <w:t xml:space="preserve"> कूशन रिश्आतइम को इस्राएलियों पर शासन करने की अनुमति देता है। एक राजा वह होता है जो किसी शहर, प्रदेश जैसे कि प्रांत या देश पर शासन करता है। राजा के लिए उसी शब्द का उपयोग करें जिसका उपयोग आपने पिछले भागों में किया है। अधिक जानकारी के लिए मुख्य शब्दावली में राजा शब्द देखें। </w:t>
      </w:r>
    </w:p>
    <w:p>
      <w:pPr/>
      <w:r>
        <w:rPr>
          <w:lang w:val="hi_IN" w:bidi="hi_IN"/>
        </w:rPr>
      </w:r>
      <w:r>
        <w:rPr>
          <w:b/>
          <w:lang w:val="hi_IN" w:bidi="hi_IN"/>
        </w:rPr>
        <w:t>यहोवा का आत्मा</w:t>
      </w:r>
      <w:r>
        <w:rPr>
          <w:lang w:val="hi_IN" w:bidi="hi_IN"/>
        </w:rPr>
        <w:t xml:space="preserve"> ओत्नीएल पर आया ताकि वह इस्राएल का न्यायी बना। यहोवा का आत्मा वह सामर्थ्य है जो यहोवा से आती है। यह शक्ति सृष्टि करती है, जीवन देती है, चमत्कार करती है और लोगों को बदल देती है। जब यहोवा की आत्मा किसी व्यक्ति पर आती है, तो उस व्यक्ति को एक विशेष शक्ति या क्षमता प्राप्त होती है। इसका अर्थ शारीरिक शक्ति, विशेष बुद्धि, या परमेश्वर क्या चाहता है इसकी स्पष्ट समझ हो सकती है। </w:t>
      </w:r>
    </w:p>
    <w:p>
      <w:pPr/>
      <w:r>
        <w:rPr>
          <w:lang w:val="hi_IN" w:bidi="hi_IN"/>
        </w:rPr>
      </w:r>
      <w:r>
        <w:rPr>
          <w:lang w:val="hi_IN" w:bidi="hi_IN"/>
        </w:rPr>
        <w:t>यहाँ रुकें और समूह में चर्चा करें कि आप "यहोवा के आत्मा" के लिए किस शब्द या वाक्यांश का उपयोग करेंगे। यद्यपि हम पुराने नियम में पवित्र आत्मा शब्द का उपयोग नहीं करते हैं, फिर भी यह परमेश्वर का वही आत्मा है जिसके बारे में हम नए नियम में बात करते हैं। परमेश्वर के आत्मा के बारे में अधिक जानकारी के लिए मुख्य शब्दावली में पवित्र आत्मा को देखें। यदि आपने पहले ही पुराने नियम की किसी अन्य पुस्तक में "यहोवा के आत्मा"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यहोवा का आत्मा ओत्नीएल पर आया और वह इस्राएल का </w:t>
      </w:r>
      <w:r>
        <w:rPr>
          <w:b/>
          <w:lang w:val="hi_IN" w:bidi="hi_IN"/>
        </w:rPr>
        <w:t>न्यायी</w:t>
      </w:r>
      <w:r>
        <w:rPr>
          <w:lang w:val="hi_IN" w:bidi="hi_IN"/>
        </w:rPr>
        <w:t xml:space="preserve"> बना। इस पुस्तक में, न्यायी वे अगुवे थे जिन्होंने इस्राएलियों को परमेश्वर का अनुसरण करने में मदद की। न्यायी अक्सर सैन्य अगुवे होते थे। शायद वे कभी-कभी पारंपरिक न्यायियों के रूप में भी कार्य करते थे, ताकि यह तय किया जा सके कि किसी ने व्यवस्था को तोड़ा है और दोषी है या नहीं। न्यायी के बारे में अधिक जानकारी के लिए, मुख्य शब्दावली देखें। न्यायी के लिए उसी शब्द या वाक्यांश का उपयोग करें जिसका उपयोग आपने पिछले भागों में किया था।</w:t>
      </w:r>
    </w:p>
    <w:p>
      <w:pPr/>
      <w:r>
        <w:rPr>
          <w:lang w:val="hi_IN" w:bidi="hi_IN"/>
        </w:rPr>
      </w:r>
      <w:r>
        <w:rPr>
          <w:lang w:val="hi_IN" w:bidi="hi_IN"/>
        </w:rPr>
        <w:t xml:space="preserve">उस देश में 40 वर्षों तक </w:t>
      </w:r>
      <w:r>
        <w:rPr>
          <w:b/>
          <w:lang w:val="hi_IN" w:bidi="hi_IN"/>
        </w:rPr>
        <w:t>शान्ति</w:t>
      </w:r>
      <w:r>
        <w:rPr>
          <w:lang w:val="hi_IN" w:bidi="hi_IN"/>
        </w:rPr>
        <w:t xml:space="preserve"> रही। यहाँ, इसका शायद अर्थ है कि लोग एक-दूसरे के साथ मेल-मिलाप में रहते थे और एक-दूसरे से नहीं लड़ते थे, और अन्य जातियों ने इस्राएल पर आक्रमण नहीं किया।</w:t>
      </w:r>
    </w:p>
    <w:p>
      <w:pPr/>
      <w:r>
        <w:rPr>
          <w:lang w:val="hi_IN" w:bidi="hi_IN"/>
        </w:rPr>
      </w:r>
      <w:r>
        <w:rPr>
          <w:lang w:val="hi_IN" w:bidi="hi_IN"/>
        </w:rPr>
        <w:t>यहाँ रुकें और समूह के रूप में चर्चा करें कि आप शान्ति के लिए किस शब्द या वाक्यांश का उपयोग करेंगे। अधिक जानकारी के लिए मुख्य शब्दावली में शांति शब्‍द को देखें। यदि आपने पहले ही बाइबल की किसी अन्य पुस्तक में इस शब्द का अनुवाद किया है, तो उसी शब्द का प्रयोग करें जिसका प्रयोग आपने वहाँ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3:12–31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3:12–31 को सुनें और अपने मन में रखें।</w:t>
      </w:r>
    </w:p>
    <w:p>
      <w:pPr/>
      <w:r>
        <w:rPr>
          <w:lang w:val="hi_IN" w:bidi="hi_IN"/>
        </w:rPr>
      </w:r>
      <w:r>
        <w:rPr>
          <w:lang w:val="hi_IN" w:bidi="hi_IN"/>
        </w:rPr>
        <w:t>यदि सम्भव हो, तो न्यायियों 3:12–31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3:12–31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की तरह, इस्राएली यहोवा की उपासना बंद कर देते हैं और यहोवा इस्राएलियों के शत्रुओं को उन्हें हराने देता है। इस बार, मोआबी इस्राएल पर शासन करते हैं। जब इस्राएली यहोवा से सहायता माँगते हैं, तो यहोवा इस्राएल को बचाने के लिए एहूद नाम के एक व्यक्ति को चुनता है। एहूद मोआबी राजा को आश्चर्यजनक तरीके से मार डालता है और इस्राएलियों की अगुवाई मोआबियों को हराने के लिए करता है। फिर बाद में, जब इस्राएली फिर से मुसीबत में होते हैं, तो यहोवा इस्राएल को बचाने के लिए शमगर को चुनता है।</w:t>
      </w:r>
    </w:p>
    <w:p>
      <w:pPr/>
      <w:r>
        <w:rPr>
          <w:lang w:val="hi_IN" w:bidi="hi_IN"/>
        </w:rPr>
      </w:r>
      <w:r>
        <w:rPr>
          <w:lang w:val="hi_IN" w:bidi="hi_IN"/>
        </w:rPr>
        <w:t>यह भाग पिछले भाग की ही तरह शुरू होता है। इस्राएली फिर से यहोवा की दृष्टि में बुरा करते हैं, अर्थात वे वही करते हैं जिसे यहोवा ने बहुत गलत कहा है। कहानीकार यह नहीं बताता कि ये बुरे कार्य क्या हैं, लेकिन इस्राएली शायद अन्य देवताओं की उपासना करते हैं, जैसे उन्होंने पिछले भाग में किया था। इसलिए यहोवा मोआब के राजा एग्लोन को इस्राएल पर अधिकार देता है। एग्लोन अम्मोनियों और अमालेकियों को अपने साथ मिलाकर इस्राएल पर आक्रमण करने के लिए राजी करता है। मोआबी लोग इस्राएलियों के दक्षिण-पूर्व में, यरदन नदी और मृत सागर के दूसरी ओर रहते थे। अम्मोनी मोआब की भूमि के सीधे उत्तर में रहते थे। अमालेकी लोग पहले इस्राएल देश में रहते थे, लेकिन अब वे बिना किसी स्थायी घर के एक जगह से दूसरी जगह घूमते थे।</w:t>
      </w:r>
    </w:p>
    <w:p>
      <w:pPr/>
      <w:r>
        <w:rPr>
          <w:lang w:val="hi_IN" w:bidi="hi_IN"/>
        </w:rPr>
      </w:r>
      <w:r>
        <w:rPr>
          <w:lang w:val="hi_IN" w:bidi="hi_IN"/>
        </w:rPr>
        <w:t>यहाँ रुकें और एक समूह में इस्राएल और उसके आसपास की भूमि का नक्शा देखें। मोआब और अम्मोन को ढूँढें। इस ऑडियो को यहाँ रोकें।</w:t>
      </w:r>
    </w:p>
    <w:p>
      <w:pPr/>
      <w:r>
        <w:rPr>
          <w:lang w:val="hi_IN" w:bidi="hi_IN"/>
        </w:rPr>
      </w:r>
      <w:r>
        <w:rPr>
          <w:lang w:val="hi_IN" w:bidi="hi_IN"/>
        </w:rPr>
        <w:t>एग्लोन मोआबियों, अम्मोनियों और अमालेकियों की अगुवाई करता है ताकि वे इस्राएल पर आक्रमण करें, और वे खजूरवाले नगर पर कब्जा कर लेते हैं, जो यरीहो है। इस कहानी से साठ साल पहले, यहोशू और इस्राएलियों ने यरीहो को नष्ट कर दिया था। यहोशू ने उस शहर को फिर से बनाने वाले किसी भी व्यक्ति को शाप दिया था, इसलिए उस समय लोग ठीक उसी स्थान पर शहर नहीं बनाते होंगे। हालाँकि, यह स्वच्छ पानी वाला एक अच्छा और केंद्रीय क्षेत्र था, इसलिए इस्राएलियों ने संभवतः यरीहो के पुराने शहर के पास कुछ इमारतें या एक बस्ती बना ली होगी। यह क्षेत्र मोआबियों के लिए भी अच्छा था ताकि वे इस्राएल के मध्य पहाड़ी प्रदेश में जाने वाले रास्तों को रोक सकें या उन पर नियंत्रण कर सकें। राजा एग्लोन ने यहाँ संभवतः एक बड़ा घर बनवाया था।</w:t>
      </w:r>
    </w:p>
    <w:p>
      <w:pPr/>
      <w:r>
        <w:rPr>
          <w:lang w:val="hi_IN" w:bidi="hi_IN"/>
        </w:rPr>
      </w:r>
      <w:r>
        <w:rPr>
          <w:lang w:val="hi_IN" w:bidi="hi_IN"/>
        </w:rPr>
        <w:t>यहाँ रुकें और एक समूह के रूप में इस्राएल और उसके आसपास की भूमि के नक्शे को देखें। यरीहो नगर को ढूँढें। इस ऑडियो को यहाँ रोकें।</w:t>
      </w:r>
    </w:p>
    <w:p>
      <w:pPr/>
      <w:r>
        <w:rPr>
          <w:lang w:val="hi_IN" w:bidi="hi_IN"/>
        </w:rPr>
      </w:r>
      <w:r>
        <w:rPr>
          <w:lang w:val="hi_IN" w:bidi="hi_IN"/>
        </w:rPr>
        <w:t>इस्राएली 18 वर्षों तक राजा एग्लोन की सेवा करते हैं। जब एक जाति दूसरी जाति पर शासन करती थी, तो शासन करने वाला राजा अपने अधीन लोगों से भुगतान, या नज़राना, की माँग करता था। यह नज़राना बहुमूल्य धातुएँ, खेत की उत्पाद, या लोगों के काम हो सकती है। आमतौर पर, इस्राएली यहोवा को नज़राना या भेंट देते हैं, क्योंकि यहोवा उनका शासक है। लेकिन अब, इस्राएलियों को मोआबी राजा को भुगतान करना पड़ता है, और मोआबी शायद बहुत सी बहुमूल्य वस्तुओं की मांग करते हैं। इन नज़राने की वजह से शायद इस्राएली भूखे या गरीब हो गए। फिर से, इस्राएली यहोवा को पुकारते हैं। उन्होंने शायद यहोवा से कहा होगा कि वे कितना दुःखी महसूस कर रहे हैं या उन्हें कितना पछतावा है, या उन्होंने केवल यहोवा से सहायता माँगी होगी।</w:t>
      </w:r>
    </w:p>
    <w:p>
      <w:pPr/>
      <w:r>
        <w:rPr>
          <w:lang w:val="hi_IN" w:bidi="hi_IN"/>
        </w:rPr>
      </w:r>
      <w:r>
        <w:rPr>
          <w:lang w:val="hi_IN" w:bidi="hi_IN"/>
        </w:rPr>
        <w:t>यहाँ रुकें और इस प्रश्न पर समूह में चर्चा करें: आपके क्षेत्र में, जब एक जाति किसी दूसरी पर विजय प्राप्त करती है या शासन करती है, तो शासन करने वाली जाति दूसरी जाति के लोगों को क्या करने के लिए मजबूर करती है? दूसरी जाति को किस प्रकार के भुगतान या कर देने होंगे? शासन करने वाली जाति दूसरी जाति से भुगतान या काम की माँग क्यों करती है? इस ऑडियो को यहाँ रोकें।</w:t>
      </w:r>
    </w:p>
    <w:p>
      <w:pPr/>
      <w:r>
        <w:rPr>
          <w:lang w:val="hi_IN" w:bidi="hi_IN"/>
        </w:rPr>
      </w:r>
      <w:r>
        <w:rPr>
          <w:lang w:val="hi_IN" w:bidi="hi_IN"/>
        </w:rPr>
        <w:t>यहोवा इस्राएलियों को बचाने के लिए एक और उद्धारकर्ता, या व्यक्ति को चुनता है, और उसका नाम एहूद है। एहूद बिन्यामीन के गोत्र से है और गेरा का पुत्र है। एहूद बाएँ हाथ का है, या वह अपने बाएँ हाथ का उपयोग करके अधिकांश कार्य करता है।</w:t>
      </w:r>
    </w:p>
    <w:p>
      <w:pPr/>
      <w:r>
        <w:rPr>
          <w:lang w:val="hi_IN" w:bidi="hi_IN"/>
        </w:rPr>
      </w:r>
      <w:r>
        <w:rPr>
          <w:lang w:val="hi_IN" w:bidi="hi_IN"/>
        </w:rPr>
        <w:t>इस्राएली एहूद को राजा एग्लोन को भेंट देने के लिए चुनते हैं। इस यात्रा की तैयारी के लिए, एहूद एक विशेष तलवार या खंजर बनाता है। यह तलवार दोनों ओर से तेज थी, जबकि उस समय की अधिक सामान्य तलवारों में केवल एक ही ओर धार होती थी। योद्धा काटने के लिए एकतरफ़ा तलवारों का इस्तेमाल करते थे, जबकि एहूद अपनी तलवार से किसी को भी गोद सकता था। संभव है कि एहूद की तलवार में कोई आड़ा पकड़ने वाला हिस्सा नहीं था, बल्कि केवल पकड़ने के लिए एक मूठ या लिपटी हुई सतह थी। इसलिए एहूद पूरी तलवार को किसी के शरीर में पूरी तरह घुसा सकता था ताकि उसे जल्दी मार सके। यह तलवार एक हाथ लंबी है, जो लगभग 50 सेंटीमीटर है। यह तलवार इतनी छोटी थी कि एहूद उसे अपने कपड़ों के नीचे अपनी दाहिनी जांघ पर बाँध सकता था। यह तलवार छिपाने के लिए एक अच्छा स्थान है। अधिकांश लोग दाहिने हाथ के होते हैं और वे अपने बाएँ हाथ में तलवार छिपाते हैं। इसलिए पहरेदार शायद उसी ओर जाँच करते हों। लेकिन क्योंकि वे नहीं जानते कि एहूद बाएँ हाथ का है, इसलिए वे उसकी दाहिनी ओर जाँच करने के बारे में नहीं सोचेंगे!</w:t>
      </w:r>
    </w:p>
    <w:p>
      <w:pPr/>
      <w:r>
        <w:rPr>
          <w:lang w:val="hi_IN" w:bidi="hi_IN"/>
        </w:rPr>
      </w:r>
      <w:r>
        <w:rPr>
          <w:lang w:val="hi_IN" w:bidi="hi_IN"/>
        </w:rPr>
        <w:t>यहाँ रुकें और समूह में एक लंबी, दोधारी खंजर की तस्वीर देखें। आपकी संस्कृति में, किस प्रकार के हथियार छिपाना आसान है, और आप आमतौर पर उन्हें कहाँ छिपाते हैं? आपके पास किस प्रकार के हथियार हैं जो एहूद की तलवार के समान हैं? इस ऑडियो को यहाँ रोकें।</w:t>
      </w:r>
    </w:p>
    <w:p>
      <w:pPr/>
      <w:r>
        <w:rPr>
          <w:lang w:val="hi_IN" w:bidi="hi_IN"/>
        </w:rPr>
      </w:r>
      <w:r>
        <w:rPr>
          <w:lang w:val="hi_IN" w:bidi="hi_IN"/>
        </w:rPr>
        <w:t>एहूद राजा एगलोन के पास भेंट लेकर जाता है, जो एक बहुत मोटा आदमी था। राजा धनी था और उसके पास बहुत भोजन था, क्योंकि उसे इस्राएलियों से मिलने वाला नजराना मिलता था। एहूद फिर एग्लोन को छोड़कर चला जाता है, लेकिन जब वह गिलगाल में पत्थर की मूर्तियों या मूरतों के पास पहुँचता है, तो वह रुक जाता है। एहूद अपने साथ के लोगों से आगे जाने को कहता है, जबकि वह स्वयं एग्लोन के पास वापस लौटता है। यह स्पष्ट नहीं है कि गिलगाल ठीक कहाँ था, लेकिन संभव है कि वह यरीहो के उत्तर-पूर्व में अधिक दूर नहीं था। गिलगाल इस्राएलियों के लिए एक विशेष स्थान था, जहाँ वे यहोवा के किए हुए कामों का उत्सव मनाते थे। लेकिन अब लोगों ने वहाँ पत्थर की मूर्तियाँ स्थापित कर दी हैं और लोग उन मूर्तियों को एक ऐतिहासिक स्थल के रूप में उपयोग करते हैं। संभव है कि ये पत्थर किसी न किसी तरह एग्लोन के लिए महत्वपूर्ण रहे हों, क्योंकि एहूद यहीं रुककर वापस मुड़ने का निर्णय लेता है। यदि लोग देखते हैं कि एहूद उन पत्थरों के पास रुकता है, तो सबके लिए, यहाँ तक कि राजा एग्लोन के लिए भी, यह सोचना आसान होगा कि किसी देवता ने वहीं से एहूद को एग्लोन के लिए कोई संदेश दिया है।</w:t>
      </w:r>
    </w:p>
    <w:p>
      <w:pPr/>
      <w:r>
        <w:rPr>
          <w:lang w:val="hi_IN" w:bidi="hi_IN"/>
        </w:rPr>
      </w:r>
      <w:r>
        <w:rPr>
          <w:lang w:val="hi_IN" w:bidi="hi_IN"/>
        </w:rPr>
        <w:t>यहाँ रुकें और समूह में इस्राएल और उसके आसपास की भूमि का नक्शा देखें। गिलगाल नगर का संभावित स्थान ढूँढें। इस ऑडियो को यहाँ रोकें।</w:t>
      </w:r>
    </w:p>
    <w:p>
      <w:pPr/>
      <w:r>
        <w:rPr>
          <w:lang w:val="hi_IN" w:bidi="hi_IN"/>
        </w:rPr>
      </w:r>
      <w:r>
        <w:rPr>
          <w:lang w:val="hi_IN" w:bidi="hi_IN"/>
        </w:rPr>
        <w:t>यहाँ रुकें और इस प्रश्न पर समूह में चर्चा करें: आपके क्षेत्र में कुछ महत्वपूर्ण धार्मिक स्थान कौन से हैं? उन स्थानों पर लोग कौन से विशेष काम कर सकते हैं? यदि आप सुनें कि कोई व्यक्ति उन स्थानों में से किसी एक पर गया, तो आप क्या मानेंगे कि उसने वहाँ क्या किया होगा? इस ऑडियो को यहाँ रोकें।</w:t>
      </w:r>
    </w:p>
    <w:p>
      <w:pPr/>
      <w:r>
        <w:rPr>
          <w:lang w:val="hi_IN" w:bidi="hi_IN"/>
        </w:rPr>
      </w:r>
      <w:r>
        <w:rPr>
          <w:lang w:val="hi_IN" w:bidi="hi_IN"/>
        </w:rPr>
        <w:t>एहूद राजा एग्लोन के पास लौटता है और कहता है कि एहूद के पास राजा एग्लोन के लिए एक गुप्त संदेश है। राजा एग्लोन इस संदेश को निजी रूप से सुनना चाहता है, इसलिए राजा एग्लोन अपने सभी सेवकों को कमरे से बाहर भेज देता है। इन सेवकों में शायद उसके सेवक, पहरेदार और अधिकारी शामिल हैं। सेवक जाते हैं, और अब एहूद और राजा एग्लोन ऊपर के एक ठंडे कमरे में अकेले हैं। राजा एग्लोन की रक्षा करने के लिए कोई पहरेदार नहीं हैं। यह कमरा एग्लोन के महल के ऊँचे हिस्से में था और संभव है कि उसमें रोशनी और ठंडी हवा आने के लिए खिड़कियाँ थीं।</w:t>
      </w:r>
    </w:p>
    <w:p>
      <w:pPr/>
      <w:r>
        <w:rPr>
          <w:lang w:val="hi_IN" w:bidi="hi_IN"/>
        </w:rPr>
      </w:r>
      <w:r>
        <w:rPr>
          <w:lang w:val="hi_IN" w:bidi="hi_IN"/>
        </w:rPr>
        <w:t>यहाँ रुकें और इस प्रश्न पर समूह में चर्चा करें: आपकी संस्कृति में, जब कोई राजा या अगुवा शासन कर रहा होता है, या किसी महत्वपूर्ण अवसर पर, तो किस तरह के लोग शासक की मदद करने और उसकी रक्षा करने के लिए उसके साथ रहते हैं? आप उन सभी लोगों को कैसे संदर्भित करेंगे? इस ऑडियो को यहाँ रोकें।</w:t>
      </w:r>
    </w:p>
    <w:p>
      <w:pPr/>
      <w:r>
        <w:rPr>
          <w:lang w:val="hi_IN" w:bidi="hi_IN"/>
        </w:rPr>
      </w:r>
      <w:r>
        <w:rPr>
          <w:lang w:val="hi_IN" w:bidi="hi_IN"/>
        </w:rPr>
        <w:t>राजा एग्लोन एक कुर्सी या सिंहासन पर बैठता है। एहूद राजा के पास आता है और कहता है कि उसका संदेश परमेश्वर की ओर से है। एग्लोन शायद नहीं जानता कि एहूद किस देवता की बात कर रहा है, लेकिन वह संदेश सुनने के लिए खड़ा हो जाता है, संभव है कि जिस भी देवता ने यह संदेश भेजा हो उसके प्रति सम्मान दिखाने के लिए।</w:t>
      </w:r>
    </w:p>
    <w:p>
      <w:pPr/>
      <w:r>
        <w:rPr>
          <w:lang w:val="hi_IN" w:bidi="hi_IN"/>
        </w:rPr>
      </w:r>
      <w:r>
        <w:rPr>
          <w:lang w:val="hi_IN" w:bidi="hi_IN"/>
        </w:rPr>
        <w:t>यहाँ रुकें और समूह में चर्चा करें: आपकी संस्कृति में, लोग देवताओं के संदेश कैसे साझा करते हैं? लोग कैसे दिखाते हैं कि वे इस संदेश को सम्मानपूर्वक सुनते हैं? इस ऑडियो को यहाँ रोकें।</w:t>
      </w:r>
    </w:p>
    <w:p>
      <w:pPr/>
      <w:r>
        <w:rPr>
          <w:lang w:val="hi_IN" w:bidi="hi_IN"/>
        </w:rPr>
      </w:r>
      <w:r>
        <w:rPr>
          <w:lang w:val="hi_IN" w:bidi="hi_IN"/>
        </w:rPr>
        <w:t>लेकिन एहूद राजा एग्लोन को कोई संदेश नहीं बताता है। इसके बजाय, एहूद अपनी विशेष तलवार निकालता है और राजा एग्लोन के पेट में घोंप देता है! एहूद इतना गहरा वार करता है कि धार के बाद मूठ भी अंदर धँस जाती है। एग्लोन के पेट के अंदर की कुछ चीजें बाहर निकल आती हैं, संभव है कि वह मल या उसके शरीर के अंदर के अंग हों। एहूद अपनी तलवार बाहर नहीं निकालता, और एग्लोन की चर्बी तलवार की धार को ढक लेती है।</w:t>
      </w:r>
    </w:p>
    <w:p>
      <w:pPr/>
      <w:r>
        <w:rPr>
          <w:lang w:val="hi_IN" w:bidi="hi_IN"/>
        </w:rPr>
      </w:r>
      <w:r>
        <w:rPr>
          <w:lang w:val="hi_IN" w:bidi="hi_IN"/>
        </w:rPr>
        <w:t>फिर एहूद गुप्त रूप से ऊपरी कमरे से बाहर जाता है। एहूद ऊपरी कमरे के दरवाजों को बंद कर देता है। संभव है कि एहूद किसी चाबी का उपयोग करता है या वह दरवाज़ा भीतर से बंद कर देता है। एहूद एक बरामदे या ऊपर के कमरे के बाहर के हिस्से में निकल जाता है, और वहाँ से महल से चला जाता है। संभव है कि एहूद सभी सेवकों के पास से निकलकर बाहर चला गया हो, लेकिन हम निश्चित रूप से नहीं जानते। सेवक ऊपरी कमरे के दरवाजे पर इंतजार करते हैं, ताकि राजा उन्हें वापस बुलाए। कुछ समय बाद, वे पाते हैं कि दरवाजा बंद है। सेवक राजा के शरीर और बाहर निकली चीजों से आने वाली दुर्गंध को महसूस कर सकते हैं, इसलिए वे मान लेते हैं कि राजा शौच कर रहा है या शौचालय का उपयोग कर रहा है। ऐसा प्रतीत होता है कि एग्लोन के पास ऊपर के कमरे में, या उससे जुड़े किसी छोटे कक्ष में, एक स्थान था जहाँ वह शौच कर सकता था। सेवक राजा को बाधित नहीं करना चाहते, इसलिए वे दरवाज़े के बाहर बहुत देर तक प्रतीक्षा करते रहते हैं, यहाँ तक कि इतनी देर हो जाती है कि उन्हें शर्म महसूस होने लगती है। राजा अब तक बाहर नहीं आया है और न ही उसने सेवकों को कुछ कहा है, और सेवक चिंतित हो जाते हैं। अंत में सेवक ऊपरी कमरे का दरवाजा खोलते हैं और पाते हैं कि राजा एग्लोन मर गया है।</w:t>
      </w:r>
    </w:p>
    <w:p>
      <w:pPr/>
      <w:r>
        <w:rPr>
          <w:lang w:val="hi_IN" w:bidi="hi_IN"/>
        </w:rPr>
      </w:r>
      <w:r>
        <w:rPr>
          <w:lang w:val="hi_IN" w:bidi="hi_IN"/>
        </w:rPr>
        <w:t>जब सेवक राजा एग्लोन के बाहर आने का इंतजार कर रहे थे, तब एहूद एग्लोन के महल से निकला और किसी ने उसे नहीं रोका। अब एहूद फिर से गिलगाल की पत्थर की मूर्तियों के पास से गुजरता है और सेइरे जाता है। यह स्पष्ट नहीं है कि सेइरे कहाँ है या क्या है, लेकिन यह एप्रैम के पहाड़ी देश में एक स्थान है।</w:t>
      </w:r>
    </w:p>
    <w:p>
      <w:pPr/>
      <w:r>
        <w:rPr>
          <w:lang w:val="hi_IN" w:bidi="hi_IN"/>
        </w:rPr>
      </w:r>
      <w:r>
        <w:rPr>
          <w:lang w:val="hi_IN" w:bidi="hi_IN"/>
        </w:rPr>
        <w:t>यहाँ रुकें और एक समूह में इस्राएल और उसके आसपास की भूमि का नक्शा देखें। एप्रैम के पहाड़ी देश को ढूँढें। इस ऑडियो को यहाँ रोकें।</w:t>
      </w:r>
    </w:p>
    <w:p>
      <w:pPr/>
      <w:r>
        <w:rPr>
          <w:lang w:val="hi_IN" w:bidi="hi_IN"/>
        </w:rPr>
      </w:r>
      <w:r>
        <w:rPr>
          <w:lang w:val="hi_IN" w:bidi="hi_IN"/>
        </w:rPr>
        <w:t>वहाँ सेइरे में, एहूद इस्राएलियों का ध्यान आकर्षित करने के लिए एक नरसिंगा फूँकता है। लोग मेढ़े के सींगों से नरसिंगे बनाते थे और अक्सर नरसिंगे का उपयोग करके लोगों को युद्ध के लिए इकट्ठा करते थे। यद्यपि एहूद ने मोआबी राजा को मार डाला है, फिर भी बहुत से मोआबी लोग हैं जो एक नया अगुवा चुन सकते हैं और इस्राएलियों पर अत्याचार जारी रख सकते हैं।</w:t>
      </w:r>
    </w:p>
    <w:p>
      <w:pPr/>
      <w:r>
        <w:rPr>
          <w:lang w:val="hi_IN" w:bidi="hi_IN"/>
        </w:rPr>
      </w:r>
      <w:r>
        <w:rPr>
          <w:lang w:val="hi_IN" w:bidi="hi_IN"/>
        </w:rPr>
        <w:t>यहाँ रुकें और समूह के रूप में तुरही की तस्वीर देखें। आपकी संस्कृति में, आप लोगों को युद्ध में कैसे बुलाते हैं? इस ऑडियो को यहाँ रोकें।</w:t>
      </w:r>
    </w:p>
    <w:p>
      <w:pPr/>
      <w:r>
        <w:rPr>
          <w:lang w:val="hi_IN" w:bidi="hi_IN"/>
        </w:rPr>
      </w:r>
      <w:r>
        <w:rPr>
          <w:lang w:val="hi_IN" w:bidi="hi_IN"/>
        </w:rPr>
        <w:t>इस्राएली युद्ध के लिए इकट्ठा होते हैं। एहूद इस्राएलियों से कहता है कि वे उसका अनुसरण करें और यह कि यहोवा निश्चित रूप से इस्राएलियों को उनके शत्रुओं पर विजय दिलाएगा। इसलिए इस्राएली एहूद के पीछे चलते हैं, जो उन्हें यरदन नदी के घाटों तक ले जाता है, जहाँ वे सुरक्षित रूप से नदी पार कर सकते हैं।</w:t>
      </w:r>
    </w:p>
    <w:p>
      <w:pPr/>
      <w:r>
        <w:rPr>
          <w:lang w:val="hi_IN" w:bidi="hi_IN"/>
        </w:rPr>
      </w:r>
      <w:r>
        <w:rPr>
          <w:lang w:val="hi_IN" w:bidi="hi_IN"/>
        </w:rPr>
        <w:t>यहाँ रुकें और एक समूह में इस्राएल और उसके आसपास की भूमि का नक्शा देखें। यरदन नदी और उस स्थान को ढूँढें जहाँ वे नदी पार कर सकते थे। इस ऑडियो को यहाँ रोकें।</w:t>
      </w:r>
    </w:p>
    <w:p>
      <w:pPr/>
      <w:r>
        <w:rPr>
          <w:lang w:val="hi_IN" w:bidi="hi_IN"/>
        </w:rPr>
      </w:r>
      <w:r>
        <w:rPr>
          <w:lang w:val="hi_IN" w:bidi="hi_IN"/>
        </w:rPr>
        <w:t>मोआबी उस स्थान पर आते हैं जहाँ लोग नदी पार करते हैं, शायद इस्राएलियों से लड़ने या मोआबियों की अपनी भूमि पर लौटने के लिए। इस्राएली मोआबियों को नदी पार करने नहीं देते। इसके बजाय, इस्राएली लगभग 10,000 शक्तिशाली मोआबियों को मार डालते हैं। इस्राएली मोआबियों को हराते हैं और मोआबियों पर शासन करते हैं। तब इस्राएलियों में 80 वर्षों तक शांति रहती है, या उन्हें अपने शत्रुओं से लड़ना नहीं पड़ता। ध्यान दें कि जहाँ यहोवा ने इस्राएलियों को 18 वर्षों तक अनुशासित किया, वहीं अब यहोवा उन्हें 80 वर्षों तक शांति प्रदान करता है!</w:t>
      </w:r>
    </w:p>
    <w:p>
      <w:pPr/>
      <w:r>
        <w:rPr>
          <w:lang w:val="hi_IN" w:bidi="hi_IN"/>
        </w:rPr>
      </w:r>
      <w:r>
        <w:rPr>
          <w:lang w:val="hi_IN" w:bidi="hi_IN"/>
        </w:rPr>
        <w:t>इस भाग का अंतिम भाग एक और व्यक्ति के बारे में है जो इस्राएल को बचाता है, अनात का पुत्र, शमगर। यह ठीक-ठीक स्पष्ट नहीं है कि शमगर कौन है, क्योंकि शमगर और अनात इस्राएली नाम नहीं हैं। शमगर पलिश्तियों से लड़ता है, जो उन लोगों के समूहों में से एक हैं जो अभी भी इस्राएलियों के पास रहते हैं। पलिश्तियों ने शायद किसी तरह से इस्राएलियों पर हमला किया था। हालाँकि, शमगर 600 पलिश्तियों को मारने के लिए एक बैल के आर का उपयोग करता है। बैल का आर कोई हथियार नहीं होती, बल्कि एक डंडा होता है जिसके सिरे पर नुकीला भाग होता है, जिसका उपयोग लोग मवेशियों को हाँकने या चलाने के लिए करते हैं। शमगर ने यह केवल यहोवा की सहायता से ही किया होगा!</w:t>
      </w:r>
    </w:p>
    <w:p>
      <w:pPr/>
      <w:r>
        <w:rPr>
          <w:lang w:val="hi_IN" w:bidi="hi_IN"/>
        </w:rPr>
      </w:r>
      <w:r>
        <w:rPr>
          <w:lang w:val="hi_IN" w:bidi="hi_IN"/>
        </w:rPr>
        <w:t>यहाँ रुकें और समूह में एक बैल के आर की तस्वीर देखें। आपकी संस्कृति में, पशुओं को रास्ता दिखाने या उन्हें हांकने के लिए आप किन उपकरण का इस्तेमाल करते हैं? उनमें से कोई भी उपकरण हथियार के रूप में कितना उपयोगी होगा?</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3:12–31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 xml:space="preserve">इस भाग में आठ दृश्य हैं। </w:t>
      </w:r>
    </w:p>
    <w:p>
      <w:pPr/>
      <w:r>
        <w:rPr>
          <w:lang w:val="hi_IN" w:bidi="hi_IN"/>
        </w:rPr>
      </w:r>
      <w:r>
        <w:rPr>
          <w:b/>
          <w:lang w:val="hi_IN" w:bidi="hi_IN"/>
        </w:rPr>
        <w:t>पहले दृश्य में:</w:t>
      </w:r>
      <w:r>
        <w:rPr>
          <w:lang w:val="hi_IN" w:bidi="hi_IN"/>
        </w:rPr>
        <w:t xml:space="preserve"> इस्राएली यहोवा की आज्ञा का उल्लंघन करते हैं। मोआब का राजा एग्लोन अम्मोनियों और अमालेकियों के साथ गठबंधन करता है, और यहोवा राजा एग्लोन को 18 वर्षों तक इस्राएलियों को हराने और उन पर शासन करने देता है।</w:t>
      </w:r>
    </w:p>
    <w:p>
      <w:pPr/>
      <w:r>
        <w:rPr>
          <w:lang w:val="hi_IN" w:bidi="hi_IN"/>
        </w:rPr>
      </w:r>
      <w:r>
        <w:rPr>
          <w:b/>
          <w:lang w:val="hi_IN" w:bidi="hi_IN"/>
        </w:rPr>
        <w:t>दूसरे दृश्य में:</w:t>
      </w:r>
      <w:r>
        <w:rPr>
          <w:lang w:val="hi_IN" w:bidi="hi_IN"/>
        </w:rPr>
        <w:t xml:space="preserve"> इस्राएली सहायता के लिए यहोवा को पुकारते हैं, और यहोवा एहूद को इस्राएल को बचाने के लिए चुनता है। एहूद एक विशेष तलवार बनाता है और उसे अपनी जाँघ पर बाँधता है। एहूद और कुछ अन्य इस्राएली भेंट लेकर राजा एग्लोन के पास जाते हैं और फिर एग्लोन के महल से निकल जाते हैं।</w:t>
      </w:r>
    </w:p>
    <w:p>
      <w:pPr/>
      <w:r>
        <w:rPr>
          <w:lang w:val="hi_IN" w:bidi="hi_IN"/>
        </w:rPr>
      </w:r>
      <w:r>
        <w:rPr>
          <w:b/>
          <w:lang w:val="hi_IN" w:bidi="hi_IN"/>
        </w:rPr>
        <w:t>तीसरे दृश्य में:</w:t>
      </w:r>
      <w:r>
        <w:rPr>
          <w:lang w:val="hi_IN" w:bidi="hi_IN"/>
        </w:rPr>
        <w:t xml:space="preserve"> जब एहूद और उसके साथ के इस्राएली गिलगाल में पत्थर की मूर्तियों के पास पहुँचते हैं, तो एहूद रुक जाता है और अकेले ही महल की ओर वापस लौट जाता है।</w:t>
      </w:r>
    </w:p>
    <w:p>
      <w:pPr/>
      <w:r>
        <w:rPr>
          <w:lang w:val="hi_IN" w:bidi="hi_IN"/>
        </w:rPr>
      </w:r>
      <w:r>
        <w:rPr>
          <w:b/>
          <w:lang w:val="hi_IN" w:bidi="hi_IN"/>
        </w:rPr>
        <w:t>चौथे दृश्य में:</w:t>
      </w:r>
      <w:r>
        <w:rPr>
          <w:lang w:val="hi_IN" w:bidi="hi_IN"/>
        </w:rPr>
        <w:t xml:space="preserve"> एहूद राजा एग्लोन से कहता है कि एहूद के पास एक विशेष संदेश है। राजा एग्लोन कमरे में मौजूद बाकी सभी लोगों को बाहर जाने का आदेश देता है। एहूद राजा एग्लोन पर वार करता है और उसे मार डालता है।</w:t>
      </w:r>
    </w:p>
    <w:p>
      <w:pPr/>
      <w:r>
        <w:rPr>
          <w:lang w:val="hi_IN" w:bidi="hi_IN"/>
        </w:rPr>
      </w:r>
      <w:r>
        <w:rPr>
          <w:b/>
          <w:lang w:val="hi_IN" w:bidi="hi_IN"/>
        </w:rPr>
        <w:t>पाँचवें दृश्य में:</w:t>
      </w:r>
      <w:r>
        <w:rPr>
          <w:lang w:val="hi_IN" w:bidi="hi_IN"/>
        </w:rPr>
        <w:t xml:space="preserve"> एहूद सेइरे की ओर भाग जाता है, जबकि सेवक ऊपर के कमरे के दरवाज़े के बाहर प्रतीक्षा करते रहते हैं। अंत में, सेवक दरवाजा खोलते हैं और पाते हैं कि राजा मर गया है।</w:t>
      </w:r>
    </w:p>
    <w:p>
      <w:pPr/>
      <w:r>
        <w:rPr>
          <w:lang w:val="hi_IN" w:bidi="hi_IN"/>
        </w:rPr>
      </w:r>
      <w:r>
        <w:rPr>
          <w:b/>
          <w:lang w:val="hi_IN" w:bidi="hi_IN"/>
        </w:rPr>
        <w:t>छठे दृश्य में:</w:t>
      </w:r>
      <w:r>
        <w:rPr>
          <w:lang w:val="hi_IN" w:bidi="hi_IN"/>
        </w:rPr>
        <w:t xml:space="preserve"> एहूद इस्राएलियों को इकट्ठा करता है और वे उस स्थान को घेर लेते हैं जहाँ से लोग यरदन नदी सुरक्षित रूप से पार कर सकते हैं। इस्राएली 10,000 मोआबियों को मार डालते हैं।</w:t>
      </w:r>
    </w:p>
    <w:p>
      <w:pPr/>
      <w:r>
        <w:rPr>
          <w:lang w:val="hi_IN" w:bidi="hi_IN"/>
        </w:rPr>
      </w:r>
      <w:r>
        <w:rPr>
          <w:b/>
          <w:lang w:val="hi_IN" w:bidi="hi_IN"/>
        </w:rPr>
        <w:t>सातवें दृश्य में:</w:t>
      </w:r>
      <w:r>
        <w:rPr>
          <w:lang w:val="hi_IN" w:bidi="hi_IN"/>
        </w:rPr>
        <w:t xml:space="preserve"> इस्राएली मोआबियों पर शासन करते हैं और 80 वर्षों तक शांति बनी रहती है।</w:t>
      </w:r>
    </w:p>
    <w:p>
      <w:pPr/>
      <w:r>
        <w:rPr>
          <w:lang w:val="hi_IN" w:bidi="hi_IN"/>
        </w:rPr>
      </w:r>
      <w:r>
        <w:rPr>
          <w:b/>
          <w:lang w:val="hi_IN" w:bidi="hi_IN"/>
        </w:rPr>
        <w:t>आठवें दृश्य में:</w:t>
      </w:r>
      <w:r>
        <w:rPr>
          <w:lang w:val="hi_IN" w:bidi="hi_IN"/>
        </w:rPr>
        <w:t xml:space="preserve"> शमगर इस्राएल को बचाने के लिए 600 पलिश्तियों को मार डालता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एग्लोन, मोआबियों का राजा</w:t>
      </w:r>
    </w:p>
    <w:p>
      <w:pPr>
        <w:pStyle w:val="ListBullet"/>
        <w:spacing w:line="240" w:lineRule="auto"/>
        <w:ind w:left="720"/>
      </w:pPr>
      <w:r>
        <w:rPr>
          <w:lang w:val="hi_IN" w:bidi="hi_IN"/>
        </w:rPr>
      </w:r>
      <w:r>
        <w:rPr>
          <w:lang w:val="hi_IN" w:bidi="hi_IN"/>
        </w:rPr>
        <w:t>मोआबी</w:t>
      </w:r>
    </w:p>
    <w:p>
      <w:pPr>
        <w:pStyle w:val="ListBullet"/>
        <w:spacing w:line="240" w:lineRule="auto"/>
        <w:ind w:left="720"/>
      </w:pPr>
      <w:r>
        <w:rPr>
          <w:lang w:val="hi_IN" w:bidi="hi_IN"/>
        </w:rPr>
      </w:r>
      <w:r>
        <w:rPr>
          <w:lang w:val="hi_IN" w:bidi="hi_IN"/>
        </w:rPr>
        <w:t>अम्मोनी</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एहूद, गेरा का पुत्र</w:t>
      </w:r>
    </w:p>
    <w:p>
      <w:pPr>
        <w:pStyle w:val="ListBullet"/>
        <w:spacing w:line="240" w:lineRule="auto"/>
        <w:ind w:left="720"/>
      </w:pPr>
      <w:r>
        <w:rPr>
          <w:lang w:val="hi_IN" w:bidi="hi_IN"/>
        </w:rPr>
      </w:r>
      <w:r>
        <w:rPr>
          <w:lang w:val="hi_IN" w:bidi="hi_IN"/>
        </w:rPr>
        <w:t>वे लोग जिन्होंने एहूद को एगलोन तक भेंट ले जाने में मदद की।</w:t>
      </w:r>
    </w:p>
    <w:p>
      <w:pPr>
        <w:pStyle w:val="ListBullet"/>
        <w:spacing w:line="240" w:lineRule="auto"/>
        <w:ind w:left="720"/>
      </w:pPr>
      <w:r>
        <w:rPr>
          <w:lang w:val="hi_IN" w:bidi="hi_IN"/>
        </w:rPr>
      </w:r>
      <w:r>
        <w:rPr>
          <w:lang w:val="hi_IN" w:bidi="hi_IN"/>
        </w:rPr>
        <w:t>एग्लोन के सेवक और परिचारक</w:t>
      </w:r>
    </w:p>
    <w:p>
      <w:pPr>
        <w:pStyle w:val="ListBullet"/>
        <w:spacing w:line="240" w:lineRule="auto"/>
        <w:ind w:left="720"/>
      </w:pPr>
      <w:r>
        <w:rPr>
          <w:lang w:val="hi_IN" w:bidi="hi_IN"/>
        </w:rPr>
      </w:r>
      <w:r>
        <w:rPr>
          <w:lang w:val="hi_IN" w:bidi="hi_IN"/>
        </w:rPr>
        <w:t>शमगर</w:t>
      </w:r>
    </w:p>
    <w:p>
      <w:pPr>
        <w:pStyle w:val="ListBullet"/>
        <w:spacing w:line="240" w:lineRule="auto"/>
        <w:ind w:left="720"/>
      </w:pPr>
      <w:r>
        <w:rPr>
          <w:lang w:val="hi_IN" w:bidi="hi_IN"/>
        </w:rPr>
      </w:r>
      <w:r>
        <w:rPr>
          <w:lang w:val="hi_IN" w:bidi="hi_IN"/>
        </w:rPr>
        <w:t>और पलिश्ती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एहूद की कहानी ओतनीएल की कहानी के समान ही मूल क्रम में है। सबसे पहले, इस्राएली यहोवा की आज्ञा का उल्लंघन करते हैं। फिर एक और जाति इस्राएलियों पर शासन करती है। इस्राएली यहोवा से सहायता माँगते हैं। इसलिए यहोवा इस्राएलियों को बचाने के लिए एक अगुवा चुनता है। और अंत में, इस्राएलियों को शांति मिलती है। हम एहूद की कहानी में ओतनीएल की कहानी से अधिक विवरण सुनते हैं। एहूद की कहानी बताती है कि एहूद किस तरह मोआबियों को चकमा देता है। कहानी बताने वाला मोआबियों का मज़ाक उड़ाता या उनका अनादर करता हुआ प्रतीत होता है, जब वह राजा एग्लोन की मृत्यु के बाद उसके शरीर की गंदगी और सेवकों के दरवाज़े के बाहर असहज तरीके से खड़े रहने का वर्णन करता है। राजा एग्लोन और उनके सभी दरबारी, सेवक तथा सैनिक एहूद को नहीं रोक सकते, जब यहोवा एहूद की सहायता कर रहा हो।</w:t>
      </w:r>
    </w:p>
    <w:p>
      <w:pPr/>
      <w:r>
        <w:rPr>
          <w:lang w:val="hi_IN" w:bidi="hi_IN"/>
        </w:rPr>
      </w:r>
      <w:r>
        <w:rPr>
          <w:lang w:val="hi_IN" w:bidi="hi_IN"/>
        </w:rPr>
        <w:t>पहले दृश्य में, कहानीकार दो बार कहता है कि इस्राएल बुरे काम करता है, ताकि यह ज़ोर दिया जा सके कि इस्राएली यहोवा की अनुशासनात्मक कार्रवाई के योग्य हैं। जबकि मोआबी, अम्मोनी और अमालेकी शक्तिशाली लोगों के समूह हैं, लेकिन कहानीकार यह भी दिखाता है कि ये लोग केवल इस्राएलियों को हराते हैं, क्योंकि यहोवा इन लोगों को इस्राएलियों पर अधिकार देता है। यद्यपि मोआबी इस्राएलियों पर शासन करते हैं, फिर भी यहोवा सभी पर शासन करता है, यहाँ तक कि उन लोगों के समूहों पर भी जो यहोवा की उपासना नहीं करते।</w:t>
      </w:r>
    </w:p>
    <w:p>
      <w:pPr/>
      <w:r>
        <w:rPr>
          <w:lang w:val="hi_IN" w:bidi="hi_IN"/>
        </w:rPr>
      </w:r>
      <w:r>
        <w:rPr>
          <w:lang w:val="hi_IN" w:bidi="hi_IN"/>
        </w:rPr>
        <w:t>यहाँ रुकें और इस सवाल पर समूह में चर्चा करें: जब आप कोई कहानी सुनाते हैं, तो आप इस बात पर ज़ोर कैसे देते हैं या यह कैसे दिखाते हैं कि कहानी के कुछ हिस्से खास तौर पर महत्वपूर्ण हैं? इस ऑडियो को यहाँ रोकें।</w:t>
      </w:r>
    </w:p>
    <w:p>
      <w:pPr/>
      <w:r>
        <w:rPr>
          <w:lang w:val="hi_IN" w:bidi="hi_IN"/>
        </w:rPr>
      </w:r>
      <w:r>
        <w:rPr>
          <w:lang w:val="hi_IN" w:bidi="hi_IN"/>
        </w:rPr>
        <w:t>कहानीकार पहले कहता है कि यहोवा राजा एग्लोन को शक्ति देता है, और फिर कहानीकार बताता है कि राजा एग्लोन ने इस्राएलियों को कैसे हराया है। राजा एग्लोन दो और लोगों के समूहों को अपने और अपनी सेना के साथ शामिल होने के लिए बुलाता है। फिर वे एक साथ यरदन नदी पार करते हैं। वे इस्राएल पर आक्रमण करते हैं और खजूरवाले नगर, या यरीहो पर कब्जा कर लेते हैं। ऐसा प्रतीत होता है कि राजा एग्लोन यरीहो में या उसके पास रहता था। यह इस्राएल की भूमि के बीच में एक महत्वपूर्ण क्षेत्र था। राजा एग्लोन ने यह दिखाया है कि उसकी सेना कितनी शक्तिशाली है, इसलिए एग्लोन जुर्माना माँग सकता है और इस्राएलियों को उसे भुगतान करना होगा, ताकि वह इस्राएल के किसी भी अन्य क्षेत्र पर आक्रमण न करे। राजा एग्लोन 18 वर्षों तक इस तरह से शासन करता है, और इस्राएली शायद नियमित रूप से उसे भेंट देते हैं।</w:t>
      </w:r>
    </w:p>
    <w:p>
      <w:pPr/>
      <w:r>
        <w:rPr>
          <w:lang w:val="hi_IN" w:bidi="hi_IN"/>
        </w:rPr>
      </w:r>
      <w:r>
        <w:rPr>
          <w:lang w:val="hi_IN" w:bidi="hi_IN"/>
        </w:rPr>
        <w:t>दूसरे दृश्य में, इस्राएली यहोवा को पुकारते हैं, जिसका अर्थ है कि वे दृढ़ता से सहायता माँगते हैं। यहोवा एहूद को इस्राएलियों का छुड़ाने वाला या बचाने वाला होने के लिए चुनता है। यह स्पष्ट नहीं है कि जब इस्राएली एहूद को राजा एग्लोन की भेंट लेने के लिए भेजते हैं, तब क्या उन्हें यह पता होता है कि यहोवा ने एहूद को चुना है। एहूद शायद यह जानता है, क्योंकि वह अपने साथ ले जाने के लिए एक छोटी तलवार बनाता और छिपाता है। ऐसा लगता है कि एहूद ने योजना बना ली है कि वह राजा को कैसे मारेगा। ध्यान दें कि कहानीकार किस तरह एहूद का परिचय एक बाएँ हाथ वाले व्यक्ति के रूप में कराता है, और एहूद द्वारा अपनी खंजर का इस्तेमाल करने से पहले ही उसका वर्णन करता है। कहानीकार धीरे-धीरे चीज़ों को सामने लाता है, ताकि हम उत्साहित हों या यह जानने के लिए उत्सुक हो जाएँ कि कहानी में आगे क्या होता है। बाद में, हम देखेंगे कि क्योंकि एहूद बाएँ हाथ का है, इसलिए एहूद एक छिपी हुई तलवार से राजा को आश्चर्यचकित कर सकता है। लेकिन अभी के लिए, हमें यह सुनने के लिए इंतजार करना होगा कि एहूद इस खंजर का उपयोग कैसे और कब करेगा!</w:t>
      </w:r>
    </w:p>
    <w:p>
      <w:pPr/>
      <w:r>
        <w:rPr>
          <w:lang w:val="hi_IN" w:bidi="hi_IN"/>
        </w:rPr>
      </w:r>
      <w:r>
        <w:rPr>
          <w:lang w:val="hi_IN" w:bidi="hi_IN"/>
        </w:rPr>
        <w:t>यहाँ रुकें और एक समूह के रूप में इस प्रश्न पर चर्चा करें: एक गतिविधि के तौर पर, एक ऐसी कहानी सुनाएँ जिसमें कोई व्यक्ति किसी चीज़ का इस्तेमाल करके कोई ज़रूरी काम करता हो। कहानी को दो बार सुनाएँ। जब आप पहली बार कहानी सुनाएँ, तो उस चीज़ का वर्णन कहानी की शुरुआत में ही कर दें—उस समय से काफ़ी पहले, जब वह व्यक्ति असल में उस चीज़ का इस्तेमाल करता है। जब आप दूसरी बार कहानी सुनाते हैं, तो यह बताने से पहले कि वह व्यक्ति उस वस्तु का उपयोग कैसे करता है, उसका वर्णन या उल्लेख करें। अंत में, चर्चा करें कि कहानी के किस संस्करण ने आपके श्रोताओं को इस बात के लिए अधिक उत्साहित या उत्सुक बना दिया कि वह व्यक्ति उस वस्तु के साथ क्या करेगा। इस ऑडियो को यहाँ रोकें।</w:t>
      </w:r>
    </w:p>
    <w:p>
      <w:pPr/>
      <w:r>
        <w:rPr>
          <w:lang w:val="hi_IN" w:bidi="hi_IN"/>
        </w:rPr>
      </w:r>
      <w:r>
        <w:rPr>
          <w:lang w:val="hi_IN" w:bidi="hi_IN"/>
        </w:rPr>
        <w:t>कहानीकार यह नहीं बताता कि भेंट क्या है, लेकिन कम से कम दो अन्य लोग एहूद के साथ राजा एग्लोन को भेंट ले जाने के लिए जाते हैं। जब एहूद उस कमरे में प्रवेश करता है जहाँ एग्लोन है, तब किसी को एहूद की तलवार का पता नहीं चलता। एग्लोन के पहरेदार एहूद के दाहिने भाग की जाँच करने में कम सावधानी रखते हैं, क्योंकि दाहिनी ओर हथियार रखने के लिए कोई सामान्य स्थान नहीं है। उस समय ज़्यादातर लोग लड़ने के लिए अपने दाहिने हाथ का इस्तेमाल करते थे, इसलिए वे अपना हथियार अपनी बाईं ओर रखते थे, ताकि वे दाहिने हाथ से उसे आसानी से निकालकर तुरंत इस्तेमाल कर सकें। एहूद भेंट को एग्लोन के पास लाता है, या उसे एग्लोन के सामने प्रस्तुत करता है। कहानीकार वही शब्द उपयोग करता है जो लोग परमेश्वर को “भेंट” अर्पित करने के लिए प्रयोग करते हैं। कहानीकार यह बात यह संकेत देने के लिए कह सकता है कि एग्लोन को दी गई यह भेंट इस्राएलियों के परमेश्वर का अपमान या अनादर थी। कहानीकार यहाँ उल्लेख करता है कि राजा एग्लोन बहुत मोटा है—शायद इसलिए, क्योंकि इस्राएली लोग अक्सर राजा के लिए बहुत सारा भेंट या बढ़िया भोजन लेकर आते हैं। यद्यपि हम जानते हैं कि एहूद के पास छिपी हुई तलवार है, फिर भी एहूद भेंट देने के बाद राजा को छोड़ देता है।</w:t>
      </w:r>
    </w:p>
    <w:p>
      <w:pPr/>
      <w:r>
        <w:rPr>
          <w:lang w:val="hi_IN" w:bidi="hi_IN"/>
        </w:rPr>
      </w:r>
      <w:r>
        <w:rPr>
          <w:lang w:val="hi_IN" w:bidi="hi_IN"/>
        </w:rPr>
        <w:t>तीसरे दृश्य में, कहानीकार कहता है कि एहूद उन अन्य लोगों को, जो भेंट लाए थे, विदा कर देता है या उनके साथ अपनी यात्रा रोक देता है। फिर कहानीकार बताता है कि एहूद ने ऐसा कैसे और कब किया। एहूद और उसके साथ के लोग महल से निकलने के बाद गिलगाल की ओर यात्रा करते हैं। वहाँ एहूद रुकता है और दूसरों से कहता है कि वे घर की यात्रा जारी रखें। हालाँकि, एहूद राजा एग्लोन के पास लौटता है।</w:t>
      </w:r>
    </w:p>
    <w:p>
      <w:pPr/>
      <w:r>
        <w:rPr>
          <w:lang w:val="hi_IN" w:bidi="hi_IN"/>
        </w:rPr>
      </w:r>
      <w:r>
        <w:rPr>
          <w:lang w:val="hi_IN" w:bidi="hi_IN"/>
        </w:rPr>
        <w:t>चौथा दृश्य राजा एग्लोन और उसके सभी सेवकों के साथ है। ये लोग शायद पहले से ही ऊपरी कमरे में, या महल के किसी ऊँचे कमरे में हों। एहूद राजा से अकेले में मिलना चाहता है, इसलिए वह कहता है कि उसके पास राजा के लिए कोई गुप्त बात है। राजा एग्लोन सोचता है कि यह केवल उसके लिए एक गुप्त संदेश है, इसलिए वह अपने सभी सेवकों को कमरे से बाहर भेज देता है।</w:t>
      </w:r>
    </w:p>
    <w:p>
      <w:pPr/>
      <w:r>
        <w:rPr>
          <w:lang w:val="hi_IN" w:bidi="hi_IN"/>
        </w:rPr>
      </w:r>
      <w:r>
        <w:rPr>
          <w:lang w:val="hi_IN" w:bidi="hi_IN"/>
        </w:rPr>
        <w:t>अब कहानीकार कहानी सुनाने की गति धीमी कर देता है, ताकि किसी महत्वपूर्ण पल के लिए उत्साह बढ़ाया जा सके। कहानीकार बताता है कि राजा एग्लोन किस कमरे में है और राजा बैठा है। अब एहूद के पास एग्लोन अकेला और असुरक्षित है। एहूद का अगला काम एग्लोन को खड़ा करवाना है, ताकि वह अपनी छोटी कटार से एग्लोन पर प्रभावी ढंग से वार कर सके। इसलिए एहूद पास आता है और कहता है, “मेरे पास तुम्हारे लिए परमेश्वर की ओर से एक संदेश है।” एहूद परमेश्वर या देवताओं के लिए सामान्य शब्द का उपयोग करता है, इसलिए शायद एग्लोन यह निश्चित नहीं था कि किस परमेश्वर ने संदेश भेजा है। किसी भी स्थिति में, एग्लोन खड़ा हो जाता है, संभवतः सम्मान दिखाने के लिए। लेकिन एहूद के पास परमेश्वर का जो एकमात्र संदेश है, वह यह है कि यहोवा ने इस्राएल को बचाने के लिए एहूद को चुना है। एहूद एग्लोन को मारना शुरू करता है। यद्यपि एहूद शायद जल्दी से आगे बढ़ता है, फिर भी कहानीकार अपना समय लेता है और उस क्षण का विस्तार से वर्णन करता है। एहूद अपने बाएँ हाथ से अपनी दाईं जाँघ तक पहुँचता है, तलवार बाहर निकालता है, और उसे राजा के पेट में घोंप देता है। कहानीकार बताता है कि कैसे राजा की चर्बी तलवार को ढक लेती है, और कैसे मल या शरीर के अंदरूनी हिस्से बाहर निकल आते हैं।</w:t>
      </w:r>
    </w:p>
    <w:p>
      <w:pPr/>
      <w:r>
        <w:rPr>
          <w:lang w:val="hi_IN" w:bidi="hi_IN"/>
        </w:rPr>
      </w:r>
      <w:r>
        <w:rPr>
          <w:lang w:val="hi_IN" w:bidi="hi_IN"/>
        </w:rPr>
        <w:t>यहाँ रुकें और समूह में इस प्रश्न पर चर्चा करें: जब आप कोई कहानी सुनाते हैं, तो आप कैसे दिखाते हैं कि आप कहानी का एक महत्वपूर्ण या रोमांचक भाग बताने वाले हैं? आप इस भाग को कहानी के अन्य हिस्सों से अलग कैसे बताते हैं? अब एक रोमांचक कहानी सुनाएँ, और इस बात पर ध्यान दें कि जब आप कहानी के सबसे महत्वपूर्ण भाग तक पहुँचते हैं, तो आपकी आवाज़ और गति कैसे बदल जाती है। इस ऑडियो को यहाँ रोकें।</w:t>
      </w:r>
    </w:p>
    <w:p>
      <w:pPr/>
      <w:r>
        <w:rPr>
          <w:lang w:val="hi_IN" w:bidi="hi_IN"/>
        </w:rPr>
      </w:r>
      <w:r>
        <w:rPr>
          <w:lang w:val="hi_IN" w:bidi="hi_IN"/>
        </w:rPr>
        <w:t>पाँचवें दृश्य में, एहूद महल से बच निकलता है। एहूद ऊपरी कमरे से निकलकर दरवाजों को बंद कर देता है, ताकि किसी को यह पता चलने में अधिक समय लगे, कि राजा की मृत्यु हो गई है। एहूद उस कमरे में है जहाँ सेवक प्रतीक्षा कर रहे हैं, उससे अलग कमरे में, इसलिए सेवक यह नहीं देख पाते कि एहूद दरवाज़ा बंद करता है। यह स्पष्ट नहीं है कि यह किस प्रकार का कमरा है। कुछ अनुवादों में इसे बरामदा या वह कमरा कहा गया है जहाँ लोग राजा से मिलने के लिए प्रतीक्षा करते हैं। फिर एहूद महल से निकलता है, गिलगाल में पत्थर की मूर्तियों को पार करता है, और सेइरे की ओर यात्रा करता है। हम नहीं जानते कि ये पत्थर की मूर्तियाँ कितनी बड़ी थीं, लेकिन शायद लोगों ने बड़े पत्थरों को खड़ा कर दिया था, ताकि वे देवता के समान दिखे। ऐसा लगता है कि बहुत से लोग मूर्तियों की उपासना करने के इस स्थान के बारे में जानते थे।</w:t>
      </w:r>
    </w:p>
    <w:p>
      <w:pPr/>
      <w:r>
        <w:rPr>
          <w:lang w:val="hi_IN" w:bidi="hi_IN"/>
        </w:rPr>
      </w:r>
      <w:r>
        <w:rPr>
          <w:lang w:val="hi_IN" w:bidi="hi_IN"/>
        </w:rPr>
        <w:t>जब एहूद यात्रा करता है, तब सेवक एग्लोन के बुलाने के लिए इंतजार करते हैं। किसी समय, वे ऊपर वाले कमरे के दरवाज़े खोलने की कोशिश करते हैं, लेकिन दरवाज़े बंद होते हैं। संभव है कि राजा के शरीर से आने वाली दुर्गंध के कारण सेवक कहते हैं कि राजा शायद शौच कर रहा है। वे कहते हैं कि राजा लघुशंका करता होगा।” यह किसी के शौचालय का उपयोग करने को सम्मानजनक तरीके से कहने का एक विनम्र तरीका है।</w:t>
      </w:r>
    </w:p>
    <w:p>
      <w:pPr/>
      <w:r>
        <w:rPr>
          <w:lang w:val="hi_IN" w:bidi="hi_IN"/>
        </w:rPr>
      </w:r>
      <w:r>
        <w:rPr>
          <w:lang w:val="hi_IN" w:bidi="hi_IN"/>
        </w:rPr>
        <w:t>यहाँ रुकें और समूह में इस प्रश्न पर चर्चा करें: आपकी भाषा में यह कहने का विनम्र तरीका क्या है कि कोई शौचालय प्रयोग करता है? इस ऑडियो को यहाँ रोकें।</w:t>
      </w:r>
    </w:p>
    <w:p>
      <w:pPr/>
      <w:r>
        <w:rPr>
          <w:lang w:val="hi_IN" w:bidi="hi_IN"/>
        </w:rPr>
      </w:r>
      <w:r>
        <w:rPr>
          <w:lang w:val="hi_IN" w:bidi="hi_IN"/>
        </w:rPr>
        <w:t>यद्यपि सेवक अपने राजा को बाधित नहीं करना चाहते, फिर भी वे दरवाज़े के बाहर इतनी देर तक इंतजार करने से चिंतित हो जाते हैं, और यहाँ तक कि शर्म भी महसूस करते हैं कि उन्होंने दरवाज़े के बाहर कितनी देर तक इंतजार किया है। सेवकों के पास ऊपरी कमरे की चाबी होती है, क्योंकि वे दरवाजा खोलते हैं और अपने स्वामी, या प्रभु, को मृत पाते हैं। क्योंकि उन्हें यह पता लगाने में बहुत देर लग गई कि एग्लोन मर चुका है, इसलिए जब एहूद भाग निकला, तब किसी ने उसे रोका या उसका पीछा नहीं किया। संभव है कि दरवाज़ा खोलने के बाद भी सेवकों को यह समझने में अधिक समय लगा हो कि क्या हुआ है, क्योंकि राजा का अपना शरीर ही एहूद की तलवार को उनकी नज़रों से छिपाए हुए था।</w:t>
      </w:r>
    </w:p>
    <w:p>
      <w:pPr/>
      <w:r>
        <w:rPr>
          <w:lang w:val="hi_IN" w:bidi="hi_IN"/>
        </w:rPr>
      </w:r>
      <w:r>
        <w:rPr>
          <w:lang w:val="hi_IN" w:bidi="hi_IN"/>
        </w:rPr>
        <w:t>छठे दृश्य में, एहूद सेइरे पर पहुँचता है और वह एक नरसिंगा फूँकता है। सेइरे एप्रैम के पहाड़ी देश में है, जो इस्राएल का एक मध्य क्षेत्र है जहाँ इस्राएली अक्सर इकट्ठा होते थे। इस्राएली जानते हैं कि जब एहूद नरसिंगा फूँकता है, तो इसका अर्थ है कि एहूद चाहता है कि वे लड़ने के लिए इकट्ठा हों। जो लोग नरसिंगे की आवाज़ सुनते हैं, वे संभवतः दूसरों को बताते हैं, ताकि बहुत से इस्राएली पहाड़ियों से उतरकर एहूद के पीछे इकट्ठा हो जाएँ। एहूद इस्राएलियों से कहता है कि यहोवा ने निश्चित रूप से मोआबियों को इस्राएलियों के हाथ में, यानी उनके अधिकार में दे दिया है। यद्यपि इस्राएलियों ने अभी तक मोआबी पुरुषों से युद्ध नहीं किया है, फिर भी यहोवा निश्चित रूप से इस्राएलियों को उनके शत्रुओं पर विजय दिलाएगा जैसे एहूद पहले ही बोलता है। और पहले ही यहोवा ने एहूद की रक्षा की है, जबकि एहूद ने मोआबियों के राजा को मार डाला था! एहूद यह दिखाता है कि वही वह व्यक्ति है जिसे यहोवा ने इस्राएलियों का नेतृत्व करने के लिए चुना है।</w:t>
      </w:r>
    </w:p>
    <w:p>
      <w:pPr/>
      <w:r>
        <w:rPr>
          <w:lang w:val="hi_IN" w:bidi="hi_IN"/>
        </w:rPr>
      </w:r>
      <w:r>
        <w:rPr>
          <w:lang w:val="hi_IN" w:bidi="hi_IN"/>
        </w:rPr>
        <w:t>यहाँ रुकें और इस सवाल पर समूह में चर्चा करें: अपनी भाषा में, आप किसी ऐसी चीज़ के बारे में कैसे बात करेंगे जिसके होने का आपको पूरा यकीन है, शायद इसलिए, क्योंकि कोई दूसरी चीज़ पहले ही हो चुकी है? इस ऑडियो को यहाँ रोकें।</w:t>
      </w:r>
    </w:p>
    <w:p>
      <w:pPr/>
      <w:r>
        <w:rPr>
          <w:lang w:val="hi_IN" w:bidi="hi_IN"/>
        </w:rPr>
      </w:r>
      <w:r>
        <w:rPr>
          <w:lang w:val="hi_IN" w:bidi="hi_IN"/>
        </w:rPr>
        <w:t>इसलिए इस्राएली एहूद के पीछे यरदन नदी के घाटों तक जाते हैं। जो कोई भी इस्राएल और मोआब के बीच यात्रा करता था, उसे इस स्थान को पार करना पड़ता। इस जगह पर इस्राएली, मोआबियों से इसलिए लड़ते हैं ताकि इस्राएल में मौजूद एग्लोन के किसी भी सैनिक को रोका जा सके ताकि वे अपने घर वापस न लौट सकें और साथ ही, मोआब से आने वाले किसी भी और सैनिक को भी रोका जा सके। इस समय, जिसमें संभवतः कई लड़ाइयाँ शामिल थीं, इस्राएलियों ने 10,000 मोआबियों को मार डाला। कहानीकार इस बड़े संख्या पर ज़ोर देता है, और यह भी कि मोआबी कितने शक्तिशाली, बलवान और अच्छी तरह पोषित थे, ताकि यह दिखाया जा सके कि यह कितना आश्चर्यजनक है कि यहोवा ने इस्राएलियों को विजय दिलाई। कहानीकार यह उल्लेख नहीं करता कि अम्मोनियों या अमालेकियों के साथ क्या होता है, लेकिन वे अब मोआबियों के साथ इस्राएल पर आक्रमण नहीं करते। इसके बजाय, कहानीकार कहता है कि उसी दिन, या उसी समय, मोआबी इस्राएलियों के अधीन हो गए, जिसका अर्थ है कि अब इस्राएली मोआबियों पर शासन करते हैं!</w:t>
      </w:r>
    </w:p>
    <w:p>
      <w:pPr/>
      <w:r>
        <w:rPr>
          <w:lang w:val="hi_IN" w:bidi="hi_IN"/>
        </w:rPr>
      </w:r>
      <w:r>
        <w:rPr>
          <w:lang w:val="hi_IN" w:bidi="hi_IN"/>
        </w:rPr>
        <w:t>सातवें दृश्य में, कहानीकार एहूद की कहानी को सामान्य तरीके से समाप्त करता है, ताकि एक न्यायी की कहानी को समाप्त किया जा सके और कहता है कि इस्राएलियों के बीच 80 वर्षों तक शांति बनी रही।</w:t>
      </w:r>
    </w:p>
    <w:p>
      <w:pPr/>
      <w:r>
        <w:rPr>
          <w:lang w:val="hi_IN" w:bidi="hi_IN"/>
        </w:rPr>
      </w:r>
      <w:r>
        <w:rPr>
          <w:lang w:val="hi_IN" w:bidi="hi_IN"/>
        </w:rPr>
        <w:t>पिछले दृश्य में, कहानीकार शमगर के बारे में एक बहुत संक्षिप्त कथन देता है। कहानीकार कहता है कि शमगर ने पलिश्तियों को मार गिराया, लेकिन यह स्पष्ट नहीं है कि इसका अर्थ एहूद की मृत्यु के बाद है या उसके नेतृत्व समाप्त होने के बाद। कहानीकार शमगर को न्यायी भी नहीं कहता है, लेकिन वह कहता है कि शमगर इस्राएल को बचाता है।</w:t>
      </w:r>
    </w:p>
    <w:p>
      <w:pPr/>
      <w:r>
        <w:rPr>
          <w:lang w:val="hi_IN" w:bidi="hi_IN"/>
        </w:rPr>
      </w:r>
      <w:r>
        <w:rPr>
          <w:lang w:val="hi_IN" w:bidi="hi_IN"/>
        </w:rPr>
        <w:t>यहाँ रुकें और समूह में इस प्रश्न पर चर्चा करें: एक गतिविधि के तौर पर, ऐसे कई अगुवों पर चर्चा करें जिन्होंने एक के बाद एक शासन किया। बहुत संक्षेप में वर्णन करें कि प्रत्येक व्यक्ति कौन था और उस व्यक्ति ने क्या किया था। चूँकि आप इन अगुवों के कार्यों और उनके शासन के क्रम का वर्णन केवल संक्षेप में करते हैं, तो आप इसे उस स्थिति से किस प्रकार अलग ढंग से प्रस्तुत करेंगे, जब आप एक शिक्षक के रूप में इनमें से प्रत्येक अगुवे पर एक विस्तृत पाठ पढ़ा रहे होते?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3:12–31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एग्लोन, मोआबियों का राजा</w:t>
      </w:r>
    </w:p>
    <w:p>
      <w:pPr>
        <w:pStyle w:val="ListBullet"/>
        <w:spacing w:line="240" w:lineRule="auto"/>
        <w:ind w:left="720"/>
      </w:pPr>
      <w:r>
        <w:rPr>
          <w:lang w:val="hi_IN" w:bidi="hi_IN"/>
        </w:rPr>
      </w:r>
      <w:r>
        <w:rPr>
          <w:lang w:val="hi_IN" w:bidi="hi_IN"/>
        </w:rPr>
        <w:t>मोआबी</w:t>
      </w:r>
    </w:p>
    <w:p>
      <w:pPr>
        <w:pStyle w:val="ListBullet"/>
        <w:spacing w:line="240" w:lineRule="auto"/>
        <w:ind w:left="720"/>
      </w:pPr>
      <w:r>
        <w:rPr>
          <w:lang w:val="hi_IN" w:bidi="hi_IN"/>
        </w:rPr>
      </w:r>
      <w:r>
        <w:rPr>
          <w:lang w:val="hi_IN" w:bidi="hi_IN"/>
        </w:rPr>
        <w:t>अम्मोनी</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एहूद, गेरा का पुत्र</w:t>
      </w:r>
    </w:p>
    <w:p>
      <w:pPr>
        <w:pStyle w:val="ListBullet"/>
        <w:spacing w:line="240" w:lineRule="auto"/>
        <w:ind w:left="720"/>
      </w:pPr>
      <w:r>
        <w:rPr>
          <w:lang w:val="hi_IN" w:bidi="hi_IN"/>
        </w:rPr>
      </w:r>
      <w:r>
        <w:rPr>
          <w:lang w:val="hi_IN" w:bidi="hi_IN"/>
        </w:rPr>
        <w:t>वे लोग जिन्होंने एहूद को एगलोन तक भेंट ले जाने में मदद की।</w:t>
      </w:r>
    </w:p>
    <w:p>
      <w:pPr>
        <w:pStyle w:val="ListBullet"/>
        <w:spacing w:line="240" w:lineRule="auto"/>
        <w:ind w:left="720"/>
      </w:pPr>
      <w:r>
        <w:rPr>
          <w:lang w:val="hi_IN" w:bidi="hi_IN"/>
        </w:rPr>
      </w:r>
      <w:r>
        <w:rPr>
          <w:lang w:val="hi_IN" w:bidi="hi_IN"/>
        </w:rPr>
        <w:t>एग्लोन के सेवक और परिचारक</w:t>
      </w:r>
    </w:p>
    <w:p>
      <w:pPr>
        <w:pStyle w:val="ListBullet"/>
        <w:spacing w:line="240" w:lineRule="auto"/>
        <w:ind w:left="720"/>
      </w:pPr>
      <w:r>
        <w:rPr>
          <w:lang w:val="hi_IN" w:bidi="hi_IN"/>
        </w:rPr>
      </w:r>
      <w:r>
        <w:rPr>
          <w:lang w:val="hi_IN" w:bidi="hi_IN"/>
        </w:rPr>
        <w:t>शमगर, अनात का पुत्र</w:t>
      </w:r>
    </w:p>
    <w:p>
      <w:pPr>
        <w:pStyle w:val="ListBullet"/>
        <w:spacing w:line="240" w:lineRule="auto"/>
        <w:ind w:left="720"/>
      </w:pPr>
      <w:r>
        <w:rPr>
          <w:lang w:val="hi_IN" w:bidi="hi_IN"/>
        </w:rPr>
      </w:r>
      <w:r>
        <w:rPr>
          <w:lang w:val="hi_IN" w:bidi="hi_IN"/>
        </w:rPr>
        <w:t>और पलिश्ती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के लोगों ने फिर से वे काम किए जिन्हें यहोवा ने बुरा कहा था। क्योंकि इस्राएलियों ने ये बुरे काम किए, इसलिए यहोवा ने मोआब के राजा एग्लोन को इस्राएल को पराजित करने दिया।</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पिछली बार जब इस्राएलियों ने मेरी आज्ञा का पालन नहीं किया था, तब मैंने उन्हें अनुशासित किया था ताकि उन्हें याद रहे कि उन्हें मेरी आराधना और आज्ञापालन करना चाहिए। मुझे दुख है कि वे इतनी जल्दी भूल गए कि जब वे बुरे काम करते हैं तो क्या होता है; या</w:t>
      </w:r>
    </w:p>
    <w:p>
      <w:pPr>
        <w:pStyle w:val="ListBullet"/>
        <w:spacing w:line="240" w:lineRule="auto"/>
        <w:ind w:left="720"/>
      </w:pPr>
      <w:r>
        <w:rPr>
          <w:lang w:val="hi_IN" w:bidi="hi_IN"/>
        </w:rPr>
      </w:r>
      <w:r>
        <w:rPr>
          <w:lang w:val="hi_IN" w:bidi="hi_IN"/>
        </w:rPr>
        <w:t>मुझे आश्चर्य नहीं है कि इस्राएलियों ने फिर से बुरा काम किया है। मुझे पता है कि लोग कैसे सोचते हैं और कैसे महसूस करते हैं। इस्राएलियों को बहुत याद दिलाने की ज़रूरत है, इसलिए मैं उन्हें फिर से याद दिलाऊँगा। पिछले न्यायी ओत्नीएल ने जब जीवित था, तब ही इस्राएलियों को याद दिलाया था। अब मैं उन्हें अनुशासित करके, उन्हें याद दिलाऊँगा; या</w:t>
      </w:r>
    </w:p>
    <w:p>
      <w:pPr>
        <w:pStyle w:val="ListBullet"/>
        <w:spacing w:line="240" w:lineRule="auto"/>
        <w:ind w:left="720"/>
      </w:pPr>
      <w:r>
        <w:rPr>
          <w:lang w:val="hi_IN" w:bidi="hi_IN"/>
        </w:rPr>
      </w:r>
      <w:r>
        <w:rPr>
          <w:lang w:val="hi_IN" w:bidi="hi_IN"/>
        </w:rPr>
        <w:t>मैं इस्राएलियों से प्रेम करता हूँ और उनके साथ अच्छा संबंध रखना चाहता हूँ। जिस तरह एक पिता तब दुखी और नाराज़ होता है जब उसके बच्चे उसकी अनदेखी करते हैं और उसका सम्मान नहीं करते, उसी तरह इस्राएलियों के व्यवहार से मैं भी दुखी हूँ।</w:t>
      </w:r>
    </w:p>
    <w:p>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मेरे माता-पिता यहोवा की आराधना करते थे, लेकिन अब दुनिया बदल गई है! मैं नए देवताओं की उपासना करना चाहता हूँ और नए काम आजमाना चाहता हूँ जो मेरे माता-पिता ने नहीं किए थे; या</w:t>
      </w:r>
    </w:p>
    <w:p>
      <w:pPr>
        <w:pStyle w:val="ListBullet"/>
        <w:spacing w:line="240" w:lineRule="auto"/>
        <w:ind w:left="720"/>
      </w:pPr>
      <w:r>
        <w:rPr>
          <w:lang w:val="hi_IN" w:bidi="hi_IN"/>
        </w:rPr>
      </w:r>
      <w:r>
        <w:rPr>
          <w:lang w:val="hi_IN" w:bidi="hi_IN"/>
        </w:rPr>
        <w:t>मेरे पड़ोसी अन्य देवताओं की उपासना करते हैं और मुझे बताया है कि वे देवता कितने अद्भुत हैं। मैं वे दिलचस्प काम करना चाहता हूँ जो वे करते हैं; या</w:t>
      </w:r>
    </w:p>
    <w:p>
      <w:pPr>
        <w:pStyle w:val="ListBullet"/>
        <w:spacing w:line="240" w:lineRule="auto"/>
        <w:ind w:left="720"/>
      </w:pPr>
      <w:r>
        <w:rPr>
          <w:lang w:val="hi_IN" w:bidi="hi_IN"/>
        </w:rPr>
      </w:r>
      <w:r>
        <w:rPr>
          <w:lang w:val="hi_IN" w:bidi="hi_IN"/>
        </w:rPr>
        <w:t>अब हमारे पास हमारी अगुवाई करने के लिए ओत्नीएल जैसा कोई व्यक्ति नहीं है। हम सभी जो चाहते हैं वह कर सकते हैं।</w:t>
      </w:r>
    </w:p>
    <w:p>
      <w:pPr/>
      <w:r>
        <w:rPr>
          <w:lang w:val="hi_IN" w:bidi="hi_IN"/>
        </w:rPr>
      </w:r>
      <w:r>
        <w:rPr>
          <w:lang w:val="hi_IN" w:bidi="hi_IN"/>
        </w:rPr>
        <w:t>अभिनय जारी रखें।</w:t>
      </w:r>
    </w:p>
    <w:p>
      <w:pPr/>
      <w:r>
        <w:rPr>
          <w:lang w:val="hi_IN" w:bidi="hi_IN"/>
        </w:rPr>
      </w:r>
      <w:r>
        <w:rPr>
          <w:lang w:val="hi_IN" w:bidi="hi_IN"/>
        </w:rPr>
        <w:t>राजा एग्लोन ने अम्मोन और अमालेक के लोगों के साथ मिलकर इस्राएल पर आक्रमण किया। उन्होंने यरीहो, अर्थात् खजूरवाले नगर, को जीत लिया। मोआब के राजा एग्लोन ने 18 वर्षों तक इस्राएल पर शासन किया। फिर इस्राएलियों ने फिर से सहायता के लिए यहोवा को पुकारा।</w:t>
      </w:r>
    </w:p>
    <w:p>
      <w:pPr/>
      <w:r>
        <w:rPr>
          <w:lang w:val="hi_IN" w:bidi="hi_IN"/>
        </w:rPr>
      </w:r>
      <w:r>
        <w:rPr>
          <w:lang w:val="hi_IN" w:bidi="hi_IN"/>
        </w:rPr>
        <w:t>नाटक को रोकें। 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 मोआबियों, अम्मोनियों और अमालेकियों ने हम पर आक्रमण किया तो मुझे आश्चर्य हुआ! हम कई वर्षों तक शांति से रहे। मैंने सोचा था कि कोई भी हमें हराने में सक्षम नहीं होगा! या</w:t>
      </w:r>
    </w:p>
    <w:p>
      <w:pPr>
        <w:pStyle w:val="ListBullet"/>
        <w:spacing w:line="240" w:lineRule="auto"/>
        <w:ind w:left="720"/>
      </w:pPr>
      <w:r>
        <w:rPr>
          <w:lang w:val="hi_IN" w:bidi="hi_IN"/>
        </w:rPr>
      </w:r>
      <w:r>
        <w:rPr>
          <w:lang w:val="hi_IN" w:bidi="hi_IN"/>
        </w:rPr>
        <w:t>हमें राजा एग्लोन को इतनी अधिक भेंट देनी पड़ती है कि हमारे पास अपने लिए भोजन जैसी चीज़ें भी पर्याप्त नहीं बचतीं! हमें सहायता की आवश्यकता है! या</w:t>
      </w:r>
    </w:p>
    <w:p>
      <w:pPr>
        <w:pStyle w:val="ListBullet"/>
        <w:spacing w:line="240" w:lineRule="auto"/>
        <w:ind w:left="720"/>
      </w:pPr>
      <w:r>
        <w:rPr>
          <w:lang w:val="hi_IN" w:bidi="hi_IN"/>
        </w:rPr>
      </w:r>
      <w:r>
        <w:rPr>
          <w:lang w:val="hi_IN" w:bidi="hi_IN"/>
        </w:rPr>
        <w:t>अब मुझे याद है कि जब मेरे माता-पिता मुसीबत में थे, तो उन्होंने सहायता के लिए यहोवा को पुकारा था। शायद यहोवा फिर से हमारी सहायता करेगा।</w:t>
      </w:r>
    </w:p>
    <w:p>
      <w:pPr/>
      <w:r>
        <w:rPr>
          <w:lang w:val="hi_IN" w:bidi="hi_IN"/>
        </w:rPr>
      </w:r>
      <w:r>
        <w:rPr>
          <w:lang w:val="hi_IN" w:bidi="hi_IN"/>
        </w:rPr>
        <w:t>अभिनय जारी रखें।</w:t>
      </w:r>
    </w:p>
    <w:p>
      <w:pPr/>
      <w:r>
        <w:rPr>
          <w:lang w:val="hi_IN" w:bidi="hi_IN"/>
        </w:rPr>
      </w:r>
      <w:r>
        <w:rPr>
          <w:lang w:val="hi_IN" w:bidi="hi_IN"/>
        </w:rPr>
        <w:t>यहोवा ने गेरा के पुत्र एहूद को इस्राएलियों को बचाने के लिए भेजा। एहूद बिन्यामीन का वंशज था। एहूद बयंहत्था था। इस्राएलियों ने अपनी भेंट एग्लोन, मोआब के राजा, के पास ले जाने के लिए एहूद को भेजा। एहूद ने एक छोटी, दोनों तरफ से तेज़ धार वाली तलवार बनाई। यह लगभग 50 सेंटीमीटर लम्बी थी। एहूद ने इस तलवार को अपने दाहिने पैर पर अपने कपड़ों के नीचे बाँध लिया। एहूद ने मोआब के राजा एगलोन को भेंट दिया, जो एक बहुत मोटा आदमी था। एहूद ने जब राजा को भेंट दे दिया, तो उसने उन लोगों से, जो यह भेंट लेकर आए थे, जाने के लिए कहा। एहूद उनके साथ चला गया, लेकिन जब वह गिलगाल के पास पत्थर की मूर्तियों के पास आया, तब एहूद राजा एग्लोन के पास वापस गया और राजा से कहा: “हे राजा, मेरे पास तुझे बताने के लिए एक गुप्त संदेश है।”</w:t>
      </w:r>
    </w:p>
    <w:p>
      <w:pPr/>
      <w:r>
        <w:rPr>
          <w:lang w:val="hi_IN" w:bidi="hi_IN"/>
        </w:rPr>
      </w:r>
      <w:r>
        <w:rPr>
          <w:lang w:val="hi_IN" w:bidi="hi_IN"/>
        </w:rPr>
        <w:t>नाटक को रोकें। एहूद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ने मुझे इस्राएल को बचाने के लिए चुना है, और अब इस्राएली मुझे मोआब के राजा के पास भेजते हैं। यह वही समय है जब मुझे कार्य करना चाहिए। यदि मैं राजा एग्लोन को मार दूँ, तो सैनिक बिना किसी अगुवा के भ्रमित हो जाएँगे; या</w:t>
      </w:r>
    </w:p>
    <w:p>
      <w:pPr>
        <w:pStyle w:val="ListBullet"/>
        <w:spacing w:line="240" w:lineRule="auto"/>
        <w:ind w:left="720"/>
      </w:pPr>
      <w:r>
        <w:rPr>
          <w:lang w:val="hi_IN" w:bidi="hi_IN"/>
        </w:rPr>
      </w:r>
      <w:r>
        <w:rPr>
          <w:lang w:val="hi_IN" w:bidi="hi_IN"/>
        </w:rPr>
        <w:t>मैं राजा पर वार नहीं कर सकता जब सभी लोग कमरे में मौजूद हों। कोई न कोई निश्चित रूप से मुझे रोक देगा। मुझे राजा से अकेले में बात करनी है; या</w:t>
      </w:r>
    </w:p>
    <w:p>
      <w:pPr>
        <w:pStyle w:val="ListBullet"/>
        <w:spacing w:line="240" w:lineRule="auto"/>
        <w:ind w:left="720"/>
      </w:pPr>
      <w:r>
        <w:rPr>
          <w:lang w:val="hi_IN" w:bidi="hi_IN"/>
        </w:rPr>
      </w:r>
      <w:r>
        <w:rPr>
          <w:lang w:val="hi_IN" w:bidi="hi_IN"/>
        </w:rPr>
        <w:t>मैं नहीं चाहता कि राजा को मारने की कोशिश करते समय, अगर मुझे कोई दिक्कत आती है, तो मेरे साथ मौजूद लोगों को चोट पहुँचे। मेरे साथ जो लोग हैं, उनके राजा से सुरक्षित दूर चले जाने के बाद मैं राजा के पास वापस आऊँगा। राजा और उसके पहरेदार बुद्धिमान नहीं हैं। वे राजा को बिना सुरक्षा के छोड़ देंगे।</w:t>
      </w:r>
    </w:p>
    <w:p>
      <w:pPr/>
      <w:r>
        <w:rPr>
          <w:lang w:val="hi_IN" w:bidi="hi_IN"/>
        </w:rPr>
      </w:r>
      <w:r>
        <w:rPr>
          <w:lang w:val="hi_IN" w:bidi="hi_IN"/>
        </w:rPr>
        <w:t>एग्लोन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 इस्राएली मेरे लिए भेंट लाते हैं, तो मैं शक्तिशाली और धनी महसूस करता हूँ। मैं भविष्य के बारे में चिंतित नहीं हूँ। हम मजबूत हैं और हमारे पास बहुत से संसाधन हैं। कोई भी हमें रोक नहीं सकता! या</w:t>
      </w:r>
    </w:p>
    <w:p>
      <w:pPr>
        <w:pStyle w:val="ListBullet"/>
        <w:spacing w:line="240" w:lineRule="auto"/>
        <w:ind w:left="720"/>
      </w:pPr>
      <w:r>
        <w:rPr>
          <w:lang w:val="hi_IN" w:bidi="hi_IN"/>
        </w:rPr>
      </w:r>
      <w:r>
        <w:rPr>
          <w:lang w:val="hi_IN" w:bidi="hi_IN"/>
        </w:rPr>
        <w:t>अन्य लोगों ने कहा कि उन्होंने देखा कि एहूद पत्थर की मूर्तियों के पास रुका था। अब एहूद के पास मेरे लिए एक संदेश है। यह देवताओं का एक महत्वपूर्ण संदेश हो सकता है; या</w:t>
      </w:r>
    </w:p>
    <w:p>
      <w:pPr>
        <w:pStyle w:val="ListBullet"/>
        <w:spacing w:line="240" w:lineRule="auto"/>
        <w:ind w:left="720"/>
      </w:pPr>
      <w:r>
        <w:rPr>
          <w:lang w:val="hi_IN" w:bidi="hi_IN"/>
        </w:rPr>
      </w:r>
      <w:r>
        <w:rPr>
          <w:lang w:val="hi_IN" w:bidi="hi_IN"/>
        </w:rPr>
        <w:t>मुझे नहीं पता कि यह संदेश किस बारे में है, और मुझे यह तय करने के लिए समय चाहिए कि मैं चाहता हूँ या नहीं कि कोई और भी इस संदेश को सुने।</w:t>
      </w:r>
    </w:p>
    <w:p>
      <w:pPr/>
      <w:r>
        <w:rPr>
          <w:lang w:val="hi_IN" w:bidi="hi_IN"/>
        </w:rPr>
      </w:r>
      <w:r>
        <w:rPr>
          <w:lang w:val="hi_IN" w:bidi="hi_IN"/>
        </w:rPr>
        <w:t>अभिनय जारी रखें।</w:t>
      </w:r>
    </w:p>
    <w:p>
      <w:pPr/>
      <w:r>
        <w:rPr>
          <w:lang w:val="hi_IN" w:bidi="hi_IN"/>
        </w:rPr>
      </w:r>
      <w:r>
        <w:rPr>
          <w:lang w:val="hi_IN" w:bidi="hi_IN"/>
        </w:rPr>
        <w:t>राजा ने अपने सेवकों को जाने का आदेश दिया, इसलिए वे सभी चले गए।</w:t>
      </w:r>
    </w:p>
    <w:p>
      <w:pPr/>
      <w:r>
        <w:rPr>
          <w:lang w:val="hi_IN" w:bidi="hi_IN"/>
        </w:rPr>
      </w:r>
      <w:r>
        <w:rPr>
          <w:lang w:val="hi_IN" w:bidi="hi_IN"/>
        </w:rPr>
        <w:t>एहूद राजा के पास गया, जो महल के ऊपरी कमरे में बैठा था। एहूद ने कहा, “मेरे पास तुम्हारे लिए परमेश्वर की ओर से एक संदेश है।”</w:t>
      </w:r>
    </w:p>
    <w:p>
      <w:pPr/>
      <w:r>
        <w:rPr>
          <w:lang w:val="hi_IN" w:bidi="hi_IN"/>
        </w:rPr>
      </w:r>
      <w:r>
        <w:rPr>
          <w:lang w:val="hi_IN" w:bidi="hi_IN"/>
        </w:rPr>
        <w:t>तब राजा अपने आसन से उठ खड़ा हुआ। अपने बाएँ हाथ से एहूद ने वह तलवार बाहर निकाली जो एहूद की दाहिनी जाँघ से बंधी हुई थी। एहूद ने तलवार राजा के पेट में घोंप दी। तलवार पूरी तरह भीतर तक चली गई, यहाँ तक कि उसका मूठ भी अंदर चला गया, और राजा के पेट का सारा अंदरूनी भाग बाहर निकल आया। एहूद ने तलवार नहीं निकाली, और चर्बी ने उसकी धार को ढक लिया। एहूद ने ऊपर के कमरे के दरवाज़े बंद कर दिए और उन्हें ताला लगा दिया। फिर वह बरामदे के रास्ते से दूसरे मार्ग से बाहर निकल गया।</w:t>
      </w:r>
    </w:p>
    <w:p>
      <w:pPr/>
      <w:r>
        <w:rPr>
          <w:lang w:val="hi_IN" w:bidi="hi_IN"/>
        </w:rPr>
      </w:r>
      <w:r>
        <w:rPr>
          <w:lang w:val="hi_IN" w:bidi="hi_IN"/>
        </w:rPr>
        <w:t>एहूद के जाने के बाद, सेवक पहुँचे और देखा कि दरवाज़े बंद थे। सेवकों ने सोचा कि राजा शौचालय का उपयोग कर रहा है। सेवक बहुत देर तक प्रतीक्षा करते रहे। सेवक को शर्मिंदगी महसूस हुई, लेकिन फिर भी राजा ने दरवाज़ा नहीं खोला। इसलिए सेवकों ने एक चाबी ली और दरवाजा खोला। सेवकों ने देखा कि उनका राजा ज़मीन पर गिरा हुआ था और मर चुका था।</w:t>
      </w:r>
    </w:p>
    <w:p>
      <w:pPr/>
      <w:r>
        <w:rPr>
          <w:lang w:val="hi_IN" w:bidi="hi_IN"/>
        </w:rPr>
      </w:r>
      <w:r>
        <w:rPr>
          <w:lang w:val="hi_IN" w:bidi="hi_IN"/>
        </w:rPr>
        <w:t>नाटक को रोकें। एहूद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 राजा ने सभी को कमरे से बाहर भेज दिया तो मुझे राहत महसूस हुई। मेरी योजना अब तक काम कर रही है; या</w:t>
      </w:r>
    </w:p>
    <w:p>
      <w:pPr>
        <w:pStyle w:val="ListBullet"/>
        <w:spacing w:line="240" w:lineRule="auto"/>
        <w:ind w:left="720"/>
      </w:pPr>
      <w:r>
        <w:rPr>
          <w:lang w:val="hi_IN" w:bidi="hi_IN"/>
        </w:rPr>
      </w:r>
      <w:r>
        <w:rPr>
          <w:lang w:val="hi_IN" w:bidi="hi_IN"/>
        </w:rPr>
        <w:t>मैंने यह तलवार इसलिए बनाई थी ताकि मैं इसे राजा के भीतर गहराई तक घोंप सकूँ और यह सुनिश्चित कर सकूँ कि वह निश्चित रूप से मर जाए; या</w:t>
      </w:r>
    </w:p>
    <w:p>
      <w:pPr>
        <w:pStyle w:val="ListBullet"/>
        <w:spacing w:line="240" w:lineRule="auto"/>
        <w:ind w:left="720"/>
      </w:pPr>
      <w:r>
        <w:rPr>
          <w:lang w:val="hi_IN" w:bidi="hi_IN"/>
        </w:rPr>
      </w:r>
      <w:r>
        <w:rPr>
          <w:lang w:val="hi_IN" w:bidi="hi_IN"/>
        </w:rPr>
        <w:t>मुझे जल्दी करनी चाहिए और मोआबियों से दूर निकल जाना चाहिए। भले ही मैंने राजा को मार डाला है, फिर भी बहुत से मोआबी मुझे और मेरे लोगों को नुकसान पहुँचा सकते हैं।</w:t>
      </w:r>
    </w:p>
    <w:p>
      <w:pPr/>
      <w:r>
        <w:rPr>
          <w:lang w:val="hi_IN" w:bidi="hi_IN"/>
        </w:rPr>
      </w:r>
      <w:r>
        <w:rPr>
          <w:lang w:val="hi_IN" w:bidi="hi_IN"/>
        </w:rPr>
        <w:t>सेवकों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राजा बहुत समय से अकेला है! दूसरे लोग राजा से मिलने आए हैं, और हमने उन लोगों से इंतज़ार करने को कहा है। लोग इसलिए परेशान हैं, क्योंकि उन्हें इंतज़ार करना पड़ रहा है। मुझे शर्म आ रही है कि मुझे नहीं पता कि क्या हो रहा है; या</w:t>
      </w:r>
    </w:p>
    <w:p>
      <w:pPr>
        <w:pStyle w:val="ListBullet"/>
        <w:spacing w:line="240" w:lineRule="auto"/>
        <w:ind w:left="720"/>
      </w:pPr>
      <w:r>
        <w:rPr>
          <w:lang w:val="hi_IN" w:bidi="hi_IN"/>
        </w:rPr>
      </w:r>
      <w:r>
        <w:rPr>
          <w:lang w:val="hi_IN" w:bidi="hi_IN"/>
        </w:rPr>
        <w:t>अगर हम राजा को उसकी किसी गुप्त बैठक के दौरान या जब वह शौच कर रहा हो, तब बीच में टोकेंगे, तो राजा हम पर क्रोधित होगा। मैं तब तक इंतज़ार करना पसंद करूँगा जब तक मैं उसे हमें बुलाते हुए न सुन लूँ; या</w:t>
      </w:r>
    </w:p>
    <w:p>
      <w:pPr>
        <w:pStyle w:val="ListBullet"/>
        <w:spacing w:line="240" w:lineRule="auto"/>
        <w:ind w:left="720"/>
      </w:pPr>
      <w:r>
        <w:rPr>
          <w:lang w:val="hi_IN" w:bidi="hi_IN"/>
        </w:rPr>
      </w:r>
      <w:r>
        <w:rPr>
          <w:lang w:val="hi_IN" w:bidi="hi_IN"/>
        </w:rPr>
        <w:t>राजा ज़मीन पर मृत पड़ा है! मुझे नहीं पता कि क्या हुआ! मुझे नहीं पता कि अब क्या करना है? हम मुसीबत में हैं!</w:t>
      </w:r>
    </w:p>
    <w:p>
      <w:pPr/>
      <w:r>
        <w:rPr>
          <w:lang w:val="hi_IN" w:bidi="hi_IN"/>
        </w:rPr>
      </w:r>
      <w:r>
        <w:rPr>
          <w:lang w:val="hi_IN" w:bidi="hi_IN"/>
        </w:rPr>
        <w:t>अभिनय जारी रखें।</w:t>
      </w:r>
    </w:p>
    <w:p>
      <w:pPr/>
      <w:r>
        <w:rPr>
          <w:lang w:val="hi_IN" w:bidi="hi_IN"/>
        </w:rPr>
      </w:r>
      <w:r>
        <w:rPr>
          <w:lang w:val="hi_IN" w:bidi="hi_IN"/>
        </w:rPr>
        <w:t>जब सेवक इंतज़ार कर रहे थे, तब एहूद बच निकला। एहूद पत्थर की मूर्तियों को पार करके सेइरे में उस स्थान पर पहुँचा जहाँ वह सुरक्षित था। वहाँ एप्रैम के गोत्र की पहाड़ियों में एहूद ने नरसिंगा फूँका और इस्राएलियों को इकट्ठा किया। एहूद ने इस्राएलियों का नेतृत्व किया, और वे सब एक साथ पहाड़ियों से नीचे उतरे। एहूद ने कहा, “मेरे पीछे आओ, क्योंकि यहोवा ने तुम्हें तुम्हारे शत्रुओं मोआब पर विजय दी है।</w:t>
      </w:r>
    </w:p>
    <w:p>
      <w:pPr/>
      <w:r>
        <w:rPr>
          <w:lang w:val="hi_IN" w:bidi="hi_IN"/>
        </w:rPr>
      </w:r>
      <w:r>
        <w:rPr>
          <w:lang w:val="hi_IN" w:bidi="hi_IN"/>
        </w:rPr>
        <w:t>नाटक को रोकें। एहूद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खुशी है कि जब इस्राएली एक साथ इकट्ठा हुए तब मैंने नरसिंगा फूँका। मुझे चिंता थी कि इस्राएली युद्ध के लिए इकट्ठा होने से बहुत ज़्यादा डरेंगे। यहोवा हम इस्राएलियों को बहादुर बना रहा होगा; या</w:t>
      </w:r>
    </w:p>
    <w:p>
      <w:pPr>
        <w:pStyle w:val="ListBullet"/>
        <w:spacing w:line="240" w:lineRule="auto"/>
        <w:ind w:left="720"/>
      </w:pPr>
      <w:r>
        <w:rPr>
          <w:lang w:val="hi_IN" w:bidi="hi_IN"/>
        </w:rPr>
      </w:r>
      <w:r>
        <w:rPr>
          <w:lang w:val="hi_IN" w:bidi="hi_IN"/>
        </w:rPr>
        <w:t>यहोवा ने मुझसे अगुवाई करने के लिए कहा है, और मैं यहोवा पर भरोसा करता हूँ। यहोवा निश्चित रूप से हमें मोआबियों को पराजित करने का कारण बनाएगा; या</w:t>
      </w:r>
    </w:p>
    <w:p>
      <w:pPr>
        <w:pStyle w:val="ListBullet"/>
        <w:spacing w:line="240" w:lineRule="auto"/>
        <w:ind w:left="720"/>
      </w:pPr>
      <w:r>
        <w:rPr>
          <w:lang w:val="hi_IN" w:bidi="hi_IN"/>
        </w:rPr>
      </w:r>
      <w:r>
        <w:rPr>
          <w:lang w:val="hi_IN" w:bidi="hi_IN"/>
        </w:rPr>
        <w:t>पिछली बार जब हम मोआबियों से लड़े थे, तब हमने यहोवा की आराधना या उसका सम्मान नहीं किया था। मुझे इस्राएलियों को याद दिलाना चाहिए कि यहोवा सबसे शक्तिशाली परमेश्वर है, जो लोगों को युद्ध जीतने या हारने का कारण बनता है। जब लोग देखेंगे कि यहोवा हमारी सहायता करता है, तो शायद तब वे फिर से यहोवा की उपासना करेंगे।</w:t>
      </w:r>
    </w:p>
    <w:p>
      <w:pPr/>
      <w:r>
        <w:rPr>
          <w:lang w:val="hi_IN" w:bidi="hi_IN"/>
        </w:rPr>
      </w:r>
      <w:r>
        <w:rPr>
          <w:lang w:val="hi_IN" w:bidi="hi_IN"/>
        </w:rPr>
        <w:t>अभिनय जारी रखें।</w:t>
      </w:r>
    </w:p>
    <w:p>
      <w:pPr/>
      <w:r>
        <w:rPr>
          <w:lang w:val="hi_IN" w:bidi="hi_IN"/>
        </w:rPr>
      </w:r>
      <w:r>
        <w:rPr>
          <w:lang w:val="hi_IN" w:bidi="hi_IN"/>
        </w:rPr>
        <w:t>इसलिए इस्राएली एहूद के पीछे-पीछे पहाड़ियों से नीचे उतरे, और उन्होंने यरदन नदी पर उस जगह पर कब्ज़ा कर लिया, जहाँ से लोग पानी में चलकर या तैरकर मोआब देश में जा सकते थे। उन्होंने किसी को वहाँ नदी पार करने नहीं दिया। फिर इस्राएलियों ने लगभग 10,000 मोआबियों को मार डाला, जिनमें से सभी शक्तिशाली और साहसी पुरुष थे। मोआबियों में से कोई भी बच नहीं पाया। उस समय से, इस्राएलियों का मोआबियों पर अधिकार हो गया। इस्राएल के लोग 80 वर्षों तक शांति से रहे।</w:t>
      </w:r>
    </w:p>
    <w:p>
      <w:pPr/>
      <w:r>
        <w:rPr>
          <w:lang w:val="hi_IN" w:bidi="hi_IN"/>
        </w:rPr>
      </w:r>
      <w:r>
        <w:rPr>
          <w:lang w:val="hi_IN" w:bidi="hi_IN"/>
        </w:rPr>
        <w:t>नाटक को रोकें। 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हम कई वर्षों से मोआबियों से डरते आ रहे हैं। लेकिन जब मैंने देखा कि दूसरे इस्राएली, एहूद की अगुवाई में, एक साथ जमा हो गए हैं, तो मैं लड़ने के लिए तैयार हो गया। यहोवा वास्तव में हमारी सहायता करता है; या</w:t>
      </w:r>
    </w:p>
    <w:p>
      <w:pPr>
        <w:pStyle w:val="ListBullet"/>
        <w:spacing w:line="240" w:lineRule="auto"/>
        <w:ind w:left="720"/>
      </w:pPr>
      <w:r>
        <w:rPr>
          <w:lang w:val="hi_IN" w:bidi="hi_IN"/>
        </w:rPr>
      </w:r>
      <w:r>
        <w:rPr>
          <w:lang w:val="hi_IN" w:bidi="hi_IN"/>
        </w:rPr>
        <w:t>पिछली बार जब मोआबियों ने हम पर आक्रमण किया था, तो वे हमसे बहुत अधिक शक्तिशाली थे और हमें पराजित किया था। इस बार, हम जीत गए! मैं इस बात से हैरान हूँ कि यहोवा ने हमें कैसे जीत दिलाई; या</w:t>
      </w:r>
    </w:p>
    <w:p>
      <w:pPr>
        <w:pStyle w:val="ListBullet"/>
        <w:spacing w:line="240" w:lineRule="auto"/>
        <w:ind w:left="720"/>
      </w:pPr>
      <w:r>
        <w:rPr>
          <w:lang w:val="hi_IN" w:bidi="hi_IN"/>
        </w:rPr>
      </w:r>
      <w:r>
        <w:rPr>
          <w:lang w:val="hi_IN" w:bidi="hi_IN"/>
        </w:rPr>
        <w:t>अब मैं देखता हूँ कि जब हम बुरे काम करते हैं तो क्या होता है। मैं अपने जीवनभर यहोवा का सम्मान और आराधना करने में सावधान रहूँगा।</w:t>
      </w:r>
    </w:p>
    <w:p>
      <w:pPr/>
      <w:r>
        <w:rPr>
          <w:lang w:val="hi_IN" w:bidi="hi_IN"/>
        </w:rPr>
      </w:r>
      <w:r>
        <w:rPr>
          <w:lang w:val="hi_IN" w:bidi="hi_IN"/>
        </w:rPr>
        <w:t>अभिनय जारी रखें।</w:t>
      </w:r>
    </w:p>
    <w:p>
      <w:pPr/>
      <w:r>
        <w:rPr>
          <w:lang w:val="hi_IN" w:bidi="hi_IN"/>
        </w:rPr>
      </w:r>
      <w:r>
        <w:rPr>
          <w:lang w:val="hi_IN" w:bidi="hi_IN"/>
        </w:rPr>
        <w:t>एहूद के न्यायी के रूप में अपना समय समाप्त करने के बाद, अनात के पुत्र शमगर ने इस्राएल को बचाया। शमगर ने एक बैल के पैने आर से 600 पलिश्तियों को मार डाला।</w:t>
      </w:r>
    </w:p>
    <w:p>
      <w:pPr/>
      <w:r>
        <w:rPr>
          <w:lang w:val="hi_IN" w:bidi="hi_IN"/>
        </w:rPr>
      </w:r>
      <w:r>
        <w:rPr>
          <w:lang w:val="hi_IN" w:bidi="hi_IN"/>
        </w:rPr>
        <w:t>नाटक को रोकें। शमगर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वाह! मैं उन सभी सैनिकों को अपने दम पर नहीं हरा सकता था, खासकर बिना किसी वास्तविक हथियार के। मैं आभारी हूँ कि यहोवा ने मेरी मदद की; या</w:t>
      </w:r>
    </w:p>
    <w:p>
      <w:pPr>
        <w:pStyle w:val="ListBullet"/>
        <w:spacing w:line="240" w:lineRule="auto"/>
        <w:ind w:left="720"/>
      </w:pPr>
      <w:r>
        <w:rPr>
          <w:lang w:val="hi_IN" w:bidi="hi_IN"/>
        </w:rPr>
      </w:r>
      <w:r>
        <w:rPr>
          <w:lang w:val="hi_IN" w:bidi="hi_IN"/>
        </w:rPr>
        <w:t>पलिश्ती इस्राएलियों पर आक्रमण करने और उन्हें नुकसान पहुँचाने वाले थे। मैं नहीं चाहता था कि ऐसा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न्यायियों 3:12–31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 फिर से उसी प्रकार का व्यवहार करते हैं जिसे यहोवा ने </w:t>
      </w:r>
      <w:r>
        <w:rPr>
          <w:b/>
          <w:lang w:val="hi_IN" w:bidi="hi_IN"/>
        </w:rPr>
        <w:t>बुरा</w:t>
      </w:r>
      <w:r>
        <w:rPr>
          <w:lang w:val="hi_IN" w:bidi="hi_IN"/>
        </w:rPr>
        <w:t xml:space="preserve"> कहा है। बुराई भलाई के विपरीत है। जब लोग परमेश्वर की आज्ञा मानना बंद कर देते हैं, तो वे बुरे काम करना शुरू कर देते हैं। बुराई के बारे में अधिक जानकारी के लिए, मुख्य शब्दावली को देखें। बुरा के लिए उसी शब्द या वाक्यांश का उपयोग करें जिसका उपयोग आपने पिछले भागों में किया है। "यहोवा के दृष्टि में बुरा" के लिए भी उसी वाक्यांश का उपयोग करें जिसका उपयोग आपने पिछले भागों में किया था।</w:t>
      </w:r>
    </w:p>
    <w:p>
      <w:pPr/>
      <w:r>
        <w:rPr>
          <w:lang w:val="hi_IN" w:bidi="hi_IN"/>
        </w:rPr>
      </w:r>
      <w:r>
        <w:rPr>
          <w:b/>
          <w:lang w:val="hi_IN" w:bidi="hi_IN"/>
        </w:rPr>
        <w:t>यहोवा</w:t>
      </w:r>
      <w:r>
        <w:rPr>
          <w:lang w:val="hi_IN" w:bidi="hi_IN"/>
        </w:rPr>
        <w:t xml:space="preserve"> परमेश्वर का एक बहुत ही व्यक्तिगत नाम था जो इस्राएल के लोगों के साथ परमेश्वर के घनिष्ठ संबंध को दर्शाता था।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यहोवा राजा एगलोन को इस्राएलियों पर शासन करने में </w:t>
      </w:r>
      <w:r>
        <w:rPr>
          <w:b/>
          <w:lang w:val="hi_IN" w:bidi="hi_IN"/>
        </w:rPr>
        <w:t>समर्थ</w:t>
      </w:r>
      <w:r>
        <w:rPr>
          <w:lang w:val="hi_IN" w:bidi="hi_IN"/>
        </w:rPr>
        <w:t xml:space="preserve"> बनाता है। एक राजा वह होता है जो किसी शहर, प्रदेश जैसे कि प्रांत या देश पर शासन करता है।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 xml:space="preserve">इस्राएली राजा एगलोन को </w:t>
      </w:r>
      <w:r>
        <w:rPr>
          <w:b/>
          <w:lang w:val="hi_IN" w:bidi="hi_IN"/>
        </w:rPr>
        <w:t>भेंट</w:t>
      </w:r>
      <w:r>
        <w:rPr>
          <w:lang w:val="hi_IN" w:bidi="hi_IN"/>
        </w:rPr>
        <w:t xml:space="preserve"> देते हैं। जब कोई जाति किसी दूसरी जाति को जीत लेता था, तो शासन करने वाला राजा, जिस जाति पर वह शासन करता था, उससे भेंट या भुगतान की माँग करता था। यह भेंट बहुमूल्य धातु, सामग्री, या खेत की उपज जैसी चीजें हो सकती हैं। भेंट का यह अर्थ भी हो सकता है कि लोगों को राजा के लिए काम करना पड़ता था। अक्सर लोगों को नियमित रूप से राजा को यह भेंट देना पड़ता था।</w:t>
      </w:r>
    </w:p>
    <w:p>
      <w:pPr/>
      <w:r>
        <w:rPr>
          <w:lang w:val="hi_IN" w:bidi="hi_IN"/>
        </w:rPr>
      </w:r>
      <w:r>
        <w:rPr>
          <w:lang w:val="hi_IN" w:bidi="hi_IN"/>
        </w:rPr>
        <w:t>यहाँ रुकें और समूह में चर्चा करें कि आप भेंट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इस्राएलियों को एहूद देता है, जो उनका </w:t>
      </w:r>
      <w:r>
        <w:rPr>
          <w:b/>
          <w:lang w:val="hi_IN" w:bidi="hi_IN"/>
        </w:rPr>
        <w:t>छुड़ाने वाला</w:t>
      </w:r>
      <w:r>
        <w:rPr>
          <w:lang w:val="hi_IN" w:bidi="hi_IN"/>
        </w:rPr>
        <w:t xml:space="preserve"> है, जैसे इससे पहले यहोवा ने ओत्नीएल को छुड़ाने वाला बनाकर भेजा था। छुड़ाने वाला वह होता है जो किसी समूह के लोगों को किसी विजेता या किसी खतरे से बचाता या छुड़ाता है। छुड़ाने वाला, उद्धारकर्ता या बचाने वाले के लिए उसी शब्द का उपयोग करें जिसका उपयोग आपने पिछली कहानी में किया था।</w:t>
      </w:r>
    </w:p>
    <w:p>
      <w:pPr/>
      <w:r>
        <w:rPr>
          <w:lang w:val="hi_IN" w:bidi="hi_IN"/>
        </w:rPr>
      </w:r>
      <w:r>
        <w:rPr>
          <w:lang w:val="hi_IN" w:bidi="hi_IN"/>
        </w:rPr>
        <w:t xml:space="preserve">एहूद एक लम्बी </w:t>
      </w:r>
      <w:r>
        <w:rPr>
          <w:b/>
          <w:lang w:val="hi_IN" w:bidi="hi_IN"/>
        </w:rPr>
        <w:t>तलवार</w:t>
      </w:r>
      <w:r>
        <w:rPr>
          <w:lang w:val="hi_IN" w:bidi="hi_IN"/>
        </w:rPr>
        <w:t xml:space="preserve"> या चाकू बनाता है जो दोनों ओर तेज़ होती है। एहूद की तलवार में शायद कोई आड़ी पट्टी नहीं रही होगी, बल्कि उसे पकड़ने के लिए केवल एक मूठ या लपेटी हुई सतह ही रही होगी। यह तलवार </w:t>
      </w:r>
      <w:r>
        <w:rPr>
          <w:b/>
          <w:lang w:val="hi_IN" w:bidi="hi_IN"/>
        </w:rPr>
        <w:t>एक हाथ</w:t>
      </w:r>
      <w:r>
        <w:rPr>
          <w:lang w:val="hi_IN" w:bidi="hi_IN"/>
        </w:rPr>
        <w:t xml:space="preserve"> या एक गोमेद लंबी थी। उस समय हाथ और गोमेद किसी वस्तु की लंबाई नापने के </w:t>
      </w:r>
      <w:r>
        <w:rPr>
          <w:b/>
          <w:lang w:val="hi_IN" w:bidi="hi_IN"/>
        </w:rPr>
        <w:t>तरीके</w:t>
      </w:r>
      <w:r>
        <w:rPr>
          <w:lang w:val="hi_IN" w:bidi="hi_IN"/>
        </w:rPr>
        <w:t xml:space="preserve"> थे। एक हाथ लगभग एक व्यक्ति की कोहनी से उंगलियों के पोरों तक की बांह जितना लंबा होता है, जो लगभग 50 सेंटीमीटर होता है। एक गोमेद थोड़ा छोटा होता है, लगभग 45 सेंटीमीटर, या किसी व्यक्ति की कोहनी से उसके उँगलियों के जोड़ तक की दूरी के बराबर। इसलिए तलवार शायद लगभग 45 से 50 सेंटीमीटर लंबी थी। यह तलवार इतनी छोटी थी कि एहूद इसे अपनी दाहिनी जाँघ पर बाँधकर अपने कपड़ों के नीचे छिपा सकता था।</w:t>
      </w:r>
    </w:p>
    <w:p>
      <w:pPr/>
      <w:r>
        <w:rPr>
          <w:lang w:val="hi_IN" w:bidi="hi_IN"/>
        </w:rPr>
      </w:r>
      <w:r>
        <w:rPr>
          <w:lang w:val="hi_IN" w:bidi="hi_IN"/>
        </w:rPr>
        <w:t>यहाँ रुकें और आवश्यकता के अनुसार समूह में फिर से तलवार की एक तस्वीर देखें। समूह में चर्चा करें कि आप इस छोटी तलवार या लंबी चाकू के लिए किस शब्द या वाक्यांश का उपयोग करेंगे। यह भी चर्चा करें कि आप तलवार की लंबाई के लिए किस शब्द या वाक्यांश का उपयोग करेंगे। अधिक जानकारी के लिए मुख्य शब्दावली में हाथ शब्द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एहूद राजा के </w:t>
      </w:r>
      <w:r>
        <w:rPr>
          <w:b/>
          <w:lang w:val="hi_IN" w:bidi="hi_IN"/>
        </w:rPr>
        <w:t>महल</w:t>
      </w:r>
      <w:r>
        <w:rPr>
          <w:lang w:val="hi_IN" w:bidi="hi_IN"/>
        </w:rPr>
        <w:t xml:space="preserve"> के एक ऊपरी कमरे में राजा एग्लोन से मिलने जाता है। </w:t>
      </w:r>
      <w:r>
        <w:rPr>
          <w:b/>
          <w:lang w:val="hi_IN" w:bidi="hi_IN"/>
        </w:rPr>
        <w:t>ऊपरी कमरा</w:t>
      </w:r>
      <w:r>
        <w:rPr>
          <w:lang w:val="hi_IN" w:bidi="hi_IN"/>
        </w:rPr>
        <w:t xml:space="preserve"> शायद ज़मीन के तल के ऊपर का कोई कमरा रहा हो, या फिर घर की छत पर बना कोई कमरा। महल वह घर है जहाँ एक राजा या शासक रहता है। यह शायद एक बड़ा घर है जहाँ राजा और उसके सेवक रहते हैं।</w:t>
      </w:r>
    </w:p>
    <w:p>
      <w:pPr/>
      <w:r>
        <w:rPr>
          <w:lang w:val="hi_IN" w:bidi="hi_IN"/>
        </w:rPr>
      </w:r>
      <w:r>
        <w:rPr>
          <w:lang w:val="hi_IN" w:bidi="hi_IN"/>
        </w:rPr>
        <w:t xml:space="preserve">एहूद महल से एक </w:t>
      </w:r>
      <w:r>
        <w:rPr>
          <w:b/>
          <w:lang w:val="hi_IN" w:bidi="hi_IN"/>
        </w:rPr>
        <w:t>बरामदे</w:t>
      </w:r>
      <w:r>
        <w:rPr>
          <w:lang w:val="hi_IN" w:bidi="hi_IN"/>
        </w:rPr>
        <w:t xml:space="preserve"> से निकलता है, जो महल के कमरों के ठीक बगल में एक बड़ा बाहरी खुला क्षेत्र हो सकता है, या यह एक खुला स्थान हो सकता है जो ऊपरी कमरों को निचली स्तरों से जोड़ता है।</w:t>
      </w:r>
    </w:p>
    <w:p>
      <w:pPr/>
      <w:r>
        <w:rPr>
          <w:lang w:val="hi_IN" w:bidi="hi_IN"/>
        </w:rPr>
      </w:r>
      <w:r>
        <w:rPr>
          <w:lang w:val="hi_IN" w:bidi="hi_IN"/>
        </w:rPr>
        <w:t>यहाँ रुकें और समूह में चर्चा करें कि आप महल, महल के ऊपरी कमरे और उस बरामदे के बारे में कैसे बात करेंगे जहाँ से एहूद निकलता है। इस ऑडियो को यहाँ रोकें।</w:t>
      </w:r>
    </w:p>
    <w:p>
      <w:pPr/>
      <w:r>
        <w:rPr>
          <w:lang w:val="hi_IN" w:bidi="hi_IN"/>
        </w:rPr>
      </w:r>
      <w:r>
        <w:rPr>
          <w:lang w:val="hi_IN" w:bidi="hi_IN"/>
        </w:rPr>
        <w:t xml:space="preserve">एहूद गिलगाल में पत्थर की </w:t>
      </w:r>
      <w:r>
        <w:rPr>
          <w:b/>
          <w:lang w:val="hi_IN" w:bidi="hi_IN"/>
        </w:rPr>
        <w:t>मूर्तियों</w:t>
      </w:r>
      <w:r>
        <w:rPr>
          <w:lang w:val="hi_IN" w:bidi="hi_IN"/>
        </w:rPr>
        <w:t xml:space="preserve"> या </w:t>
      </w:r>
      <w:r>
        <w:rPr>
          <w:b/>
          <w:lang w:val="hi_IN" w:bidi="hi_IN"/>
        </w:rPr>
        <w:t>प्रतिमाओं</w:t>
      </w:r>
      <w:r>
        <w:rPr>
          <w:lang w:val="hi_IN" w:bidi="hi_IN"/>
        </w:rPr>
        <w:t xml:space="preserve"> के पास रुकता है। मूर्ति या प्रतिमा वह वस्तु है जिसे लोग किसी देवता की उपासना करने के लिए बनाते हैं। यह वस्तु लोगों को इस देवता की कुछ विशेषताओं के बारे में याद दिलाती है। मूर्तियाँ और प्रतिमाएँ बहुत बड़ी हो सकती थीं, और ये मूर्तियाँ इतनी बड़ी हो सकती थी कि वे एक ऐतिहासिक स्थल के रूप में काम कर सकें।</w:t>
      </w:r>
    </w:p>
    <w:p>
      <w:pPr/>
      <w:r>
        <w:rPr>
          <w:lang w:val="hi_IN" w:bidi="hi_IN"/>
        </w:rPr>
      </w:r>
      <w:r>
        <w:rPr>
          <w:lang w:val="hi_IN" w:bidi="hi_IN"/>
        </w:rPr>
        <w:t>यहाँ रुकें और समूह में चर्चा करें कि आप मूर्ति या प्रतिमाओं के लिए किन शब्दों या वाक्यांशों का उपयोग करेंगे। अधिक जानकारी के लिए मुख्य शब्दावली में मूर्ति को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एहूद कहता है कि उसके पास </w:t>
      </w:r>
      <w:r>
        <w:rPr>
          <w:b/>
          <w:lang w:val="hi_IN" w:bidi="hi_IN"/>
        </w:rPr>
        <w:t>परमेश्वर</w:t>
      </w:r>
      <w:r>
        <w:rPr>
          <w:lang w:val="hi_IN" w:bidi="hi_IN"/>
        </w:rPr>
        <w:t xml:space="preserve"> का एक संदेश है। परमेश्वर के लिए यह शब्द परमेश्वर के लिए एक सामान्य शब्द है, न कि यहोवा का व्यक्तिगत नाम।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एग्लोन अपने सभी </w:t>
      </w:r>
      <w:r>
        <w:rPr>
          <w:b/>
          <w:lang w:val="hi_IN" w:bidi="hi_IN"/>
        </w:rPr>
        <w:t>सेवकों</w:t>
      </w:r>
      <w:r>
        <w:rPr>
          <w:lang w:val="hi_IN" w:bidi="hi_IN"/>
        </w:rPr>
        <w:t>, या उन सभी को बाहर भेजता है जो एग्लोन के साथ कमरे में थे। इसमें शायद उसके अधिकारी, पहरेदार और सेवक शामिल थे।</w:t>
      </w:r>
    </w:p>
    <w:p>
      <w:pPr/>
      <w:r>
        <w:rPr>
          <w:lang w:val="hi_IN" w:bidi="hi_IN"/>
        </w:rPr>
      </w:r>
      <w:r>
        <w:rPr>
          <w:lang w:val="hi_IN" w:bidi="hi_IN"/>
        </w:rPr>
        <w:t>यहाँ रुकें और समूह में चर्चा करें कि आप सेवकों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एग्लोन के </w:t>
      </w:r>
      <w:r>
        <w:rPr>
          <w:b/>
          <w:lang w:val="hi_IN" w:bidi="hi_IN"/>
        </w:rPr>
        <w:t>सेवक</w:t>
      </w:r>
      <w:r>
        <w:rPr>
          <w:lang w:val="hi_IN" w:bidi="hi_IN"/>
        </w:rPr>
        <w:t>, जो उसके परिचारकों में से थे, ऊपरी कमरे के दरवाज़ों के बाहर इंतज़ार कर रहे थे। सेवक वह व्यक्ति होता है जो किसी और के लिए काम करता है। सेवक अपने स्वामी के घर में या खेतों में काम कर सकते हैं। आमतौर पर समाज में सेवकों का दर्जा नीचे होता है। सेवक के बारे में अधिक जानकारी के लिए, मुख्य शब्दावली को देखें। सेवक के लिए उसी शब्द या वाक्यांश का उपयोग करें जिसका उपयोग आपने पिछले भागों में किया है।</w:t>
      </w:r>
    </w:p>
    <w:p>
      <w:pPr/>
      <w:r>
        <w:rPr>
          <w:lang w:val="hi_IN" w:bidi="hi_IN"/>
        </w:rPr>
      </w:r>
      <w:r>
        <w:rPr>
          <w:lang w:val="hi_IN" w:bidi="hi_IN"/>
        </w:rPr>
        <w:t xml:space="preserve">जब सेवक दरवाजा खोलते हैं, तो वे अपने </w:t>
      </w:r>
      <w:r>
        <w:rPr>
          <w:b/>
          <w:lang w:val="hi_IN" w:bidi="hi_IN"/>
        </w:rPr>
        <w:t>प्रभु</w:t>
      </w:r>
      <w:r>
        <w:rPr>
          <w:lang w:val="hi_IN" w:bidi="hi_IN"/>
        </w:rPr>
        <w:t xml:space="preserve"> या </w:t>
      </w:r>
      <w:r>
        <w:rPr>
          <w:b/>
          <w:lang w:val="hi_IN" w:bidi="hi_IN"/>
        </w:rPr>
        <w:t>स्वामी</w:t>
      </w:r>
      <w:r>
        <w:rPr>
          <w:lang w:val="hi_IN" w:bidi="hi_IN"/>
        </w:rPr>
        <w:t xml:space="preserve"> को जमीन पर मृत पाते हैं। स्वामी किसी ऊँचे पद या स्थिति में रहने वाले व्यक्ति के लिए एक सामान्य सम्मानजनक उपाधि है। प्रभु अक्सर उस व्यक्ति की उपाधि होती है, जिसके पास संपत्ति होती है या जो सर्वोच्च शासक होता है।</w:t>
      </w:r>
    </w:p>
    <w:p>
      <w:pPr/>
      <w:r>
        <w:rPr>
          <w:lang w:val="hi_IN" w:bidi="hi_IN"/>
        </w:rPr>
      </w:r>
      <w:r>
        <w:rPr>
          <w:lang w:val="hi_IN" w:bidi="hi_IN"/>
        </w:rPr>
        <w:t>यहाँ रुकें और समूह में चर्चा करें कि आप प्रभु के लिए किस शब्द या वाक्यांश का उपयोग करेंगे। अधिक जानकारी के लिए मुख्य शब्दावली में प्रभु शब्द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एहूद इस्राएलियों को इकट्ठा करने के लिए एक </w:t>
      </w:r>
      <w:r>
        <w:rPr>
          <w:b/>
          <w:lang w:val="hi_IN" w:bidi="hi_IN"/>
        </w:rPr>
        <w:t>नरसिंगा</w:t>
      </w:r>
      <w:r>
        <w:rPr>
          <w:lang w:val="hi_IN" w:bidi="hi_IN"/>
        </w:rPr>
        <w:t xml:space="preserve"> फूँकता है। लोग मेढ़े के सींग से नरसिंगे बनाते थे, जिसमें पतले सिरे पर एक छेद होता था। जब कोई उस छेद में फूँक मारता था, तो नरसिंगे से दो या तीन सुर निकलते थे। लोग नरसिंगे का उपयोग संकेत देने के लिए करते थे, विशेष रूप से लोगों को युद्ध के लिए इकट्ठा करने के संदेश देने के लिए।</w:t>
      </w:r>
    </w:p>
    <w:p>
      <w:pPr/>
      <w:r>
        <w:rPr>
          <w:lang w:val="hi_IN" w:bidi="hi_IN"/>
        </w:rPr>
      </w:r>
      <w:r>
        <w:rPr>
          <w:lang w:val="hi_IN" w:bidi="hi_IN"/>
        </w:rPr>
        <w:t>यहाँ रुकें और आवश्यकता पड़ने पर समूह में फिर से नरसिंगे की तस्वीर देखें। समूह में चर्चा करें कि आप नरसिंगे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एहूद इस्राएलियों को </w:t>
      </w:r>
      <w:r>
        <w:rPr>
          <w:b/>
          <w:lang w:val="hi_IN" w:bidi="hi_IN"/>
        </w:rPr>
        <w:t>यरदन नदी</w:t>
      </w:r>
      <w:r>
        <w:rPr>
          <w:lang w:val="hi_IN" w:bidi="hi_IN"/>
        </w:rPr>
        <w:t xml:space="preserve"> के घाटों तक ले जाता है, जो यरदन नदी पार करने का एक सुरक्षित स्थान था। यरदन नदी एक लंबी नदी है जो इस्राएल से उत्तर से दक्षिण तक जाती है। बरसात के मौसम में यह नदी काफ़ी चौड़ी और गहरी हो जाती है। वर्ष के अन्य समय में, नदी छोटी होती है, और कोई व्यक्ति पानी में चलकर या तैरकर इसे पार कर सकता है। यरदन नदी मृत सागर पर समाप्त होती है।</w:t>
      </w:r>
    </w:p>
    <w:p>
      <w:pPr/>
      <w:r>
        <w:rPr>
          <w:lang w:val="hi_IN" w:bidi="hi_IN"/>
        </w:rPr>
      </w:r>
      <w:r>
        <w:rPr>
          <w:lang w:val="hi_IN" w:bidi="hi_IN"/>
        </w:rPr>
        <w:t>यहाँ रुकें और समूह में चर्चा करें कि आप यरदन नदी और यरदन नदी के किनारों या उसे पार करने के लिए सुरक्षित और कम गहरे स्थानों के लिए किन शब्दों या वाक्यांशों का उपयोग करेंगे। अधिक जानकारी के लिए मुख्य शब्दावली में यरदन नदी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देश में 80 वर्षों तक </w:t>
      </w:r>
      <w:r>
        <w:rPr>
          <w:b/>
          <w:lang w:val="hi_IN" w:bidi="hi_IN"/>
        </w:rPr>
        <w:t>शांति</w:t>
      </w:r>
      <w:r>
        <w:rPr>
          <w:lang w:val="hi_IN" w:bidi="hi_IN"/>
        </w:rPr>
        <w:t xml:space="preserve"> रही। यहाँ इसका अर्थ संभवतः यह है कि लोग आपस में मेल-मिलाप से रहते हैं और एक-दूसरे से नहीं लड़ते, और कोई दूसरी जाति इस्राएलियों पर आक्रमण नहीं करती। शांति के बारे में अधिक जानकारी के लिए, मुख्य शब्दावली को देखें। शांति के लिए उसी शब्द या वाक्यांश का उपयोग करें जिसका उपयोग आपने पिछले भाग में किया था।</w:t>
      </w:r>
    </w:p>
    <w:p>
      <w:pPr/>
      <w:r>
        <w:rPr>
          <w:lang w:val="hi_IN" w:bidi="hi_IN"/>
        </w:rPr>
      </w:r>
      <w:r>
        <w:rPr>
          <w:lang w:val="hi_IN" w:bidi="hi_IN"/>
        </w:rPr>
        <w:t xml:space="preserve">शमगर पलिश्तियों को </w:t>
      </w:r>
      <w:r>
        <w:rPr>
          <w:b/>
          <w:lang w:val="hi_IN" w:bidi="hi_IN"/>
        </w:rPr>
        <w:t>पैने आर</w:t>
      </w:r>
      <w:r>
        <w:rPr>
          <w:lang w:val="hi_IN" w:bidi="hi_IN"/>
        </w:rPr>
        <w:t xml:space="preserve"> से मार डालता है। बैल के पैना आर एक लंबी छड़ी होती है, जिसके सिरे पर धातु की एक नुकीली नोक लगी होती है। यदि कोई किसान अपने बैलों को चलाना या आगे बढ़ाना चाहता, तो वह उन्हें उस नुकीली छड़ी से चुभाता था।</w:t>
      </w:r>
    </w:p>
    <w:p>
      <w:pPr/>
      <w:r>
        <w:rPr>
          <w:lang w:val="hi_IN" w:bidi="hi_IN"/>
        </w:rPr>
      </w:r>
      <w:r>
        <w:rPr>
          <w:lang w:val="hi_IN" w:bidi="hi_IN"/>
        </w:rPr>
        <w:t>यहाँ रुकें और समूह में चर्चा करें कि आप बैल के पैने आर के लिए किस शब्द या वाक्यांश का उपयोग करेंगे। यदि आवश्यक हो तो बैल के पैने आर की तस्वीर फिर से देखें। यदि आपने पहले ही बाइबल की किसी अन्य पुस्तक में इस शब्द का अनुवाद किया है, तो उसी शब्द का प्रयोग करें जिसका प्रयोग आपने वहाँ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4:1–10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4:1–10 को सुनें और अपने मन में रखें।</w:t>
      </w:r>
    </w:p>
    <w:p>
      <w:pPr/>
      <w:r>
        <w:rPr>
          <w:lang w:val="hi_IN" w:bidi="hi_IN"/>
        </w:rPr>
      </w:r>
      <w:r>
        <w:rPr>
          <w:lang w:val="hi_IN" w:bidi="hi_IN"/>
        </w:rPr>
        <w:t>यदि सम्भव हो, तो न्यायियों 4:1–10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4:1—10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यहोवा ने न्यायी एहूद और शमगर के द्वारा अपने लोगों को छुड़ाया था। यह भाग इस बात की कहानी है कि यहोवा न्यायी दबोरा के द्वारा इस्राएलियों को कनानी सेना से युद्ध करने के लिए कैसे तैयार करता है। दबोरा भविष्यद्वाणी करती है कि यहोवा एक स्त्री को विजय देगा।</w:t>
      </w:r>
    </w:p>
    <w:p>
      <w:pPr/>
      <w:r>
        <w:rPr>
          <w:lang w:val="hi_IN" w:bidi="hi_IN"/>
        </w:rPr>
      </w:r>
      <w:r>
        <w:rPr>
          <w:lang w:val="hi_IN" w:bidi="hi_IN"/>
        </w:rPr>
        <w:t>लेखक हमें बताता है कि एहूद की मृत्यु के बाद, इस्राएलियों ने एक बार फिर बुराई की या बुराई करना जारी रखा। यहोवा ने कनानियों को, जिनकी सेना शक्तिशाली थी, इस्राएलियों पर अत्याचार करने दिया। याबीन कनान का राजा था। याबीन शायद एक शाही उपाधि थी, न कि राजा का नाम।</w:t>
      </w:r>
    </w:p>
    <w:p>
      <w:pPr/>
      <w:r>
        <w:rPr>
          <w:lang w:val="hi_IN" w:bidi="hi_IN"/>
        </w:rPr>
      </w:r>
      <w:r>
        <w:rPr>
          <w:lang w:val="hi_IN" w:bidi="hi_IN"/>
        </w:rPr>
        <w:t>यहाँ रुकें और समूह के रूप में इस प्रश्न पर चर्चा करें: आप अधिकार या शक्ति के पदों पर रहने वाले लोगों के लिए किन उपाधियों या नामों का उपयोग करते हैं? किसी भी शब्द या वाक्यांश के बारे में सोचें जिनका उपयोग आप किसी राजा या रानी, राष्ट्रपति या सरकार के लोगों के बारे में बात करने के लिए कर सकते हैं। इस ऑडियो को यहाँ रोकें।</w:t>
      </w:r>
    </w:p>
    <w:p>
      <w:pPr/>
      <w:r>
        <w:rPr>
          <w:lang w:val="hi_IN" w:bidi="hi_IN"/>
        </w:rPr>
      </w:r>
      <w:r>
        <w:rPr>
          <w:lang w:val="hi_IN" w:bidi="hi_IN"/>
        </w:rPr>
        <w:t>याबीन ने हासोर नगर से अपने लोगों पर शासन किया था। हासोर एक गढ़बंद या सुरक्षित नगर था, जो उस भूमि में स्थित था जो इस्राएली गोत्र नप्ताली के अधिकार में थी। हासोर उत्तरी कनान का सबसे शक्तिशाली नगर था।</w:t>
      </w:r>
    </w:p>
    <w:p>
      <w:pPr/>
      <w:r>
        <w:rPr>
          <w:lang w:val="hi_IN" w:bidi="hi_IN"/>
        </w:rPr>
      </w:r>
      <w:r>
        <w:rPr>
          <w:lang w:val="hi_IN" w:bidi="hi_IN"/>
        </w:rPr>
        <w:t>याबीन की सेना का सेनापति सीसेरा हरोशेत हगोयिम में रहता था। हम हरोशेत हगोयिम का सटीक स्थान नहीं जानते हैं। हालाँकि, जब सीसेरा ने अपने रथों को हरोशेत हगोयिम में रखा था, इसलिए यह संभव है कि वह पहाड़ियों के बजाय समतल भूमि के क्षेत्र में था। इस भाग में कहानीकार द्वारा बाद में बताए गए विवरण से पता चलता है कि हरोशेत हगोयिम शायद यिज्रेल की तराई या मैदान के पश्चिमी छोर पर था। इसका अर्थ है कि इस्राएली उत्तर में याबीन और दक्षिण में सीसेरा के बीच में थे।</w:t>
      </w:r>
    </w:p>
    <w:p>
      <w:pPr/>
      <w:r>
        <w:rPr>
          <w:lang w:val="hi_IN" w:bidi="hi_IN"/>
        </w:rPr>
      </w:r>
      <w:r>
        <w:rPr>
          <w:lang w:val="hi_IN" w:bidi="hi_IN"/>
        </w:rPr>
        <w:t>यहाँ रुकें और समूह के रूप में हासोर, यिज्रेल की तराई और हरोशेत हगोयिम के संभावित स्थान के नक्शे को देखें। इस ऑडियो को यहाँ रोकें।</w:t>
      </w:r>
    </w:p>
    <w:p>
      <w:pPr/>
      <w:r>
        <w:rPr>
          <w:lang w:val="hi_IN" w:bidi="hi_IN"/>
        </w:rPr>
      </w:r>
      <w:r>
        <w:rPr>
          <w:lang w:val="hi_IN" w:bidi="hi_IN"/>
        </w:rPr>
        <w:t>सीसेरा के पास 900 लोहे के रथ थे। आपको पिछले भाग से याद हो सकता है कि लोहे के रथों ने कनानियों को यहूदा के पुरुषों से बचाया था। इस्राएलियों को अभी तक लोहे को बनाना नहीं आता था। इस्राएलियों के हथियार कनानियों के हथियारों की तुलना में कमजोर थे, इसलिए याबीन की सेना अधिक शक्तिशाली थी और इस्राएलियों पर बहुत अत्याचार करती थी।</w:t>
      </w:r>
    </w:p>
    <w:p>
      <w:pPr/>
      <w:r>
        <w:rPr>
          <w:lang w:val="hi_IN" w:bidi="hi_IN"/>
        </w:rPr>
      </w:r>
      <w:r>
        <w:rPr>
          <w:lang w:val="hi_IN" w:bidi="hi_IN"/>
        </w:rPr>
        <w:t>यहाँ रुकें और लोहे के रथ और लोहे के हथियारों की तस्वीरें देखें। उनकी तुलना हड्डी, पत्थर, लकड़ी या पीतल से बने हथियारों से करें। आपकी संस्कृति में किस प्रकार के हथियारों का उपयोग किया जाता है? इस ऑडियो को यहाँ रोकें।</w:t>
      </w:r>
    </w:p>
    <w:p>
      <w:pPr/>
      <w:r>
        <w:rPr>
          <w:lang w:val="hi_IN" w:bidi="hi_IN"/>
        </w:rPr>
      </w:r>
      <w:r>
        <w:rPr>
          <w:lang w:val="hi_IN" w:bidi="hi_IN"/>
        </w:rPr>
        <w:t>कनानी लोग इस्राएलियों पर 20 वर्षों तक अत्याचार करते रहे। इस्राएली हताश हो गए। इस्राएलियों ने सहायता के लिए यहोवा को पुकारा।</w:t>
      </w:r>
    </w:p>
    <w:p>
      <w:pPr/>
      <w:r>
        <w:rPr>
          <w:lang w:val="hi_IN" w:bidi="hi_IN"/>
        </w:rPr>
      </w:r>
      <w:r>
        <w:rPr>
          <w:lang w:val="hi_IN" w:bidi="hi_IN"/>
        </w:rPr>
        <w:t>अब कहानीकार हमें दबोरा से परिचित करवाता है। दबोरा एक भविष्यद्वक्ता है, और इस कहानी में, यहोवा दबोरा के माध्यम से बात करता है। किसी स्त्री के लिए भविष्यद्वक्ता होना बहुत असामान्य था। दबोरा लप्पीदोत नाम के एक पुरुष की पत्नी थी। हम लप्पीदोत के बारे में और कुछ नहीं जानते हैं, लेकिन लोग अक्सर स्त्रियों का परिचय उसके पति का नाम बताकर किया करते थे। यह विवरण हमें याद दिलाता है कि दबोरा एक साधारण, वास्तविक व्यक्ति थी, यद्यपि यहोवा ने उसे भविष्यद्वक्ता के रूप में उपयोग करने के लिए चुना था।</w:t>
      </w:r>
    </w:p>
    <w:p>
      <w:pPr/>
      <w:r>
        <w:rPr>
          <w:lang w:val="hi_IN" w:bidi="hi_IN"/>
        </w:rPr>
      </w:r>
      <w:r>
        <w:rPr>
          <w:lang w:val="hi_IN" w:bidi="hi_IN"/>
        </w:rPr>
        <w:t>यहाँ रुकें और उस समय की कहानी सुनाएँ जब आपने यहोवा को किसी साधारण व्यक्ति का उपयोग करके अपनी महिमा के लिए कुछ करते हुए देखा हो। इस ऑडियो को यहाँ रोकें।</w:t>
      </w:r>
    </w:p>
    <w:p>
      <w:pPr/>
      <w:r>
        <w:rPr>
          <w:lang w:val="hi_IN" w:bidi="hi_IN"/>
        </w:rPr>
      </w:r>
      <w:r>
        <w:rPr>
          <w:lang w:val="hi_IN" w:bidi="hi_IN"/>
        </w:rPr>
        <w:t>दबोरा ने इस्राएल के न्यायी के रूप में कार्य किया। आपको याद होगा कि उस समय के इस्राएल के न्यायी पूरे इस्राएल के अगुवे या शासक थे। पुराने नियम की दबोरा एकमात्र स्त्री है जो इस तरह इस्राएल की अगुवाई करती थी।</w:t>
      </w:r>
    </w:p>
    <w:p>
      <w:pPr/>
      <w:r>
        <w:rPr>
          <w:lang w:val="hi_IN" w:bidi="hi_IN"/>
        </w:rPr>
      </w:r>
      <w:r>
        <w:rPr>
          <w:lang w:val="hi_IN" w:bidi="hi_IN"/>
        </w:rPr>
        <w:t>दबोरा एप्रैम के पहाड़ी क्षेत्र में रामा और बेतेल के बीच एक खजूर के पेड़ के नीचे बैठती थी। यह इस्राएल के उत्तरी और दक्षिणी गोत्रों के बीच में था।</w:t>
      </w:r>
    </w:p>
    <w:p>
      <w:pPr/>
      <w:r>
        <w:rPr>
          <w:lang w:val="hi_IN" w:bidi="hi_IN"/>
        </w:rPr>
      </w:r>
      <w:r>
        <w:rPr>
          <w:lang w:val="hi_IN" w:bidi="hi_IN"/>
        </w:rPr>
        <w:t>यहाँ रुकें और पहले के ही नक्शे को देखें। एक समूह के रूप में रामा और बेतेल को इंगित करें। अब एक खजूर के पेड़ की तस्वीर देखें। इस ऑडियो को यहाँ रोकें।</w:t>
      </w:r>
    </w:p>
    <w:p>
      <w:pPr/>
      <w:r>
        <w:rPr>
          <w:lang w:val="hi_IN" w:bidi="hi_IN"/>
        </w:rPr>
      </w:r>
      <w:r>
        <w:rPr>
          <w:lang w:val="hi_IN" w:bidi="hi_IN"/>
        </w:rPr>
        <w:t>दबोरा खजूर के पेड़ के नीचे बैठती थी। जब कोई कहानीकार कहता है कि कोई व्यक्ति "बैठता है" तो कहानीकार उस व्यक्ति की तुलना एक शासक से करता है जो सिंहासन पर बैठा है। कहानीकार कहता है कि दबोरा खजूर के पेड़ के नीचे बैठती है ताकि यह दिखाया जा सके कि उसके पास अधिकार है और इस्राएली दबोरा का सम्मान करते हैं।</w:t>
      </w:r>
    </w:p>
    <w:p>
      <w:pPr/>
      <w:r>
        <w:rPr>
          <w:lang w:val="hi_IN" w:bidi="hi_IN"/>
        </w:rPr>
      </w:r>
      <w:r>
        <w:rPr>
          <w:lang w:val="hi_IN" w:bidi="hi_IN"/>
        </w:rPr>
        <w:t>इस्राएली दबोरा के पास तब आते थे जब उनके बीच विवाद होता था। दबोरा उस विवाद के बारे में निर्णय लेगी। संभावना कम है कि इस्राएली हर विवाद दबोरा के पास लेकर आते थे। हम पुराने नियम में कहीं और सीखते हैं कि समुदाय में अन्य पुरनिए या अगुवे थे जो आमतौर पर साधारण मामलों पर निर्णय लेते थे। यदि समुदाय के अगुवे किसी विवाद को सुलझाने में असमर्थ होते थे, तब दबोरा उस स्थिति का न्याय करती थी।</w:t>
      </w:r>
    </w:p>
    <w:p>
      <w:pPr/>
      <w:r>
        <w:rPr>
          <w:lang w:val="hi_IN" w:bidi="hi_IN"/>
        </w:rPr>
      </w:r>
      <w:r>
        <w:rPr>
          <w:lang w:val="hi_IN" w:bidi="hi_IN"/>
        </w:rPr>
        <w:t>यहाँ रुकें और किसी अधिकार वाले व्यक्ति की कहानी सुनाएँ, जैसे कोई राजा या न्यायी जो किसी विवाद को सुनता है और मामले में निर्णय लेता है। इस ऑडियो को यहाँ रोकें।</w:t>
      </w:r>
    </w:p>
    <w:p>
      <w:pPr/>
      <w:r>
        <w:rPr>
          <w:lang w:val="hi_IN" w:bidi="hi_IN"/>
        </w:rPr>
      </w:r>
      <w:r>
        <w:rPr>
          <w:lang w:val="hi_IN" w:bidi="hi_IN"/>
        </w:rPr>
        <w:t>दबोरा बाराक को अपने पास बुलवाती है। बाराक के नाम का अर्थ बिजली है। लोगों को याद हो सकता है कि कनान का देवता बाल अक्सर अपने हाथ में बिजली का एक बाण रखता था। बाराक का नाम कनानियों से युद्ध करने वाले एक योद्धा के लिए उपयुक्त प्रतीत होता है। बाराक उत्तरी इस्राएल में केदेश नाम के एक नगर से आता है जहाँ नप्ताली का गोत्र रहता था। इसका शायद अर्थ है कि बाराक नप्ताली के गोत्र का हिस्सा था।</w:t>
      </w:r>
    </w:p>
    <w:p>
      <w:pPr/>
      <w:r>
        <w:rPr>
          <w:lang w:val="hi_IN" w:bidi="hi_IN"/>
        </w:rPr>
      </w:r>
      <w:r>
        <w:rPr>
          <w:lang w:val="hi_IN" w:bidi="hi_IN"/>
        </w:rPr>
        <w:t>यहाँ रुकें और इस्राएल के नक्शे को देखें। नप्ताली के देश में केदेश को इंगित करें। इस ऑडियो को यहाँ रोकें।</w:t>
      </w:r>
    </w:p>
    <w:p>
      <w:pPr/>
      <w:r>
        <w:rPr>
          <w:lang w:val="hi_IN" w:bidi="hi_IN"/>
        </w:rPr>
      </w:r>
      <w:r>
        <w:rPr>
          <w:lang w:val="hi_IN" w:bidi="hi_IN"/>
        </w:rPr>
        <w:t>दबोरा इस्राएल के परमेश्वर यहोवा के नाम से बाराक से बात करती है। यह युद्ध पूरे इस्राएल के लिए महत्वपूर्ण होगा। लेखक हमें यह याद दिलाने के लिए यह बताता है कि दबोरा का अधिकार यहोवा से आता है।</w:t>
      </w:r>
    </w:p>
    <w:p>
      <w:pPr/>
      <w:r>
        <w:rPr>
          <w:lang w:val="hi_IN" w:bidi="hi_IN"/>
        </w:rPr>
      </w:r>
      <w:r>
        <w:rPr>
          <w:lang w:val="hi_IN" w:bidi="hi_IN"/>
        </w:rPr>
        <w:t>दबोरा बाराक से कहती है कि वह नप्ताली और जबूलून के गोत्रों में से 10,000 योद्धाओं की सेना एकत्र करे। जबूलून के लोग नप्तालियों के दक्षिण में रहते थे।</w:t>
      </w:r>
    </w:p>
    <w:p>
      <w:pPr/>
      <w:r>
        <w:rPr>
          <w:lang w:val="hi_IN" w:bidi="hi_IN"/>
        </w:rPr>
      </w:r>
      <w:r>
        <w:rPr>
          <w:lang w:val="hi_IN" w:bidi="hi_IN"/>
        </w:rPr>
        <w:t>बाराक को इन योद्धाओं को ताबोर पर्वत तक ले जाना होगा या उनकी अगुवाई करनी होगी। ताबोर पर्वत उस ज़मीन की सीमा पर स्थित एक पर्वत था, जिस पर नप्ताली और इस्साकार के गोत्रों का अधिकार था।</w:t>
      </w:r>
    </w:p>
    <w:p>
      <w:pPr/>
      <w:r>
        <w:rPr>
          <w:lang w:val="hi_IN" w:bidi="hi_IN"/>
        </w:rPr>
      </w:r>
      <w:r>
        <w:rPr>
          <w:lang w:val="hi_IN" w:bidi="hi_IN"/>
        </w:rPr>
        <w:t>यहाँ रुकें और एक समूह के रूप में, ताबोर पर्वत की तस्वीर और इस्राएल के नक्शे को देखें जो ताबोर पर्वत और नप्ताली, जबूलून और इस्साकार के गोत्रों की सीमाओं को दिखाता है। इस ऑडियो को यहाँ रोकें।</w:t>
      </w:r>
    </w:p>
    <w:p>
      <w:pPr/>
      <w:r>
        <w:rPr>
          <w:lang w:val="hi_IN" w:bidi="hi_IN"/>
        </w:rPr>
      </w:r>
      <w:r>
        <w:rPr>
          <w:lang w:val="hi_IN" w:bidi="hi_IN"/>
        </w:rPr>
        <w:t>बाराक 10,000 योद्धाओं को ताबोर पर्वत तक ले जाएगा, या उनकी अगुवाई करेगा। उसी समय, दबोरा कहती है कि यहोवा सीसरा और उसकी सेना को किशोन नदी के पास बाराक से मिलने के लिए ले जाएगा, या उनकी अगुवाई करेगा। हम देख सकते हैं कि इस युद्ध पर वास्तव में यहोवा का ही नियंत्रण है, न कि बाराक या सीसरा का। यहोवा बाराक को सीसरा पर विजय देने का वादा करता है।</w:t>
      </w:r>
    </w:p>
    <w:p>
      <w:pPr/>
      <w:r>
        <w:rPr>
          <w:lang w:val="hi_IN" w:bidi="hi_IN"/>
        </w:rPr>
      </w:r>
      <w:r>
        <w:rPr>
          <w:lang w:val="hi_IN" w:bidi="hi_IN"/>
        </w:rPr>
        <w:t>बाराक यहोवा की आज्ञा का पालन करने के लिए सहमत होता है, यदि दबोरा उसके साथ जाने के लिए सहमत हो। हम नहीं जानते कि बाराक क्यों चाहता था कि दबोरा उसके साथ जाए। ऐसा हो सकता है कि बाराक को विश्वास नहीं था कि यहोवा बाराक के साथ जाएगा, या बाराक यह सुनिश्चित करना चाहता था कि दबोरा की उपस्थिति के माध्यम से यहोवा उसके साथ रहे। या यह हो सकता है कि बाराक कमजोर और डरा हुआ था।</w:t>
      </w:r>
    </w:p>
    <w:p>
      <w:pPr/>
      <w:r>
        <w:rPr>
          <w:lang w:val="hi_IN" w:bidi="hi_IN"/>
        </w:rPr>
      </w:r>
      <w:r>
        <w:rPr>
          <w:lang w:val="hi_IN" w:bidi="hi_IN"/>
        </w:rPr>
        <w:t>दबोरा बाराक के साथ जाने के लिए सहमत होती है। दबोरा बाराक से कहती है कि यहोवा सीसरा को एक स्त्री के हाथ में बेच देगा। लेखक यहाँ बेचने के लिए वही शब्द प्रयोग करता है, जिसका उसने कहानी में पहले भी उपयोग किया था। बाराक स्वयं सीसरा को पराजित नहीं करता है। एक स्त्री सीसरा को पराजित करेगी।</w:t>
      </w:r>
    </w:p>
    <w:p>
      <w:pPr/>
      <w:r>
        <w:rPr>
          <w:lang w:val="hi_IN" w:bidi="hi_IN"/>
        </w:rPr>
      </w:r>
      <w:r>
        <w:rPr>
          <w:lang w:val="hi_IN" w:bidi="hi_IN"/>
        </w:rPr>
        <w:t>बाराक और दबोरा एक साथ केदेश नामक नगर में जाते हैं। यह केदेश संभवतः उस केदेश से भिन्न हो सकता है जहाँ बाराक सामान्यतः रहता था।</w:t>
      </w:r>
    </w:p>
    <w:p>
      <w:pPr/>
      <w:r>
        <w:rPr>
          <w:lang w:val="hi_IN" w:bidi="hi_IN"/>
        </w:rPr>
      </w:r>
      <w:r>
        <w:rPr>
          <w:lang w:val="hi_IN" w:bidi="hi_IN"/>
        </w:rPr>
        <w:t>यहाँ रुकें और एक ऐसा नक्शा देखें जो केदेश नामक दो नगरों के संभावित स्थानों को दिखाता है: एक नप्ताली की भूमि में है, और दूसरा उस भूमि में जहाँ इस्साकार के लोग रहते थे। इस ऑडियो को यहाँ रोकें।</w:t>
      </w:r>
    </w:p>
    <w:p>
      <w:pPr/>
      <w:r>
        <w:rPr>
          <w:lang w:val="hi_IN" w:bidi="hi_IN"/>
        </w:rPr>
      </w:r>
      <w:r>
        <w:rPr>
          <w:lang w:val="hi_IN" w:bidi="hi_IN"/>
        </w:rPr>
        <w:t>बाराक जबूलून और नप्ताली के 10,000 पुरुषों को बुलाता है। उन पुरुषों ने बाराक की आज्ञा का पालन किया। वे पुरुष बाराक के साथ ऊपर गए। दबोरा भी बाराक के साथ ऊपर गई।</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4:1–10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न्यायी एहूद की मृत्यु के बाद इस्राएली यहोवा के विरुद्ध पाप करते हैं, और इसलिए यहोवा कनान के राजा याबीन को इस्राएलियों पर अधिकार देता है। याबीन 20 वर्षों तक इस्राएलियों पर क्रूरता से अत्याचार करता है, जब तक इस्राएली सहायता के लिए यहोवा को पुकारते हैं।</w:t>
      </w:r>
    </w:p>
    <w:p>
      <w:pPr/>
      <w:r>
        <w:rPr>
          <w:lang w:val="hi_IN" w:bidi="hi_IN"/>
        </w:rPr>
      </w:r>
      <w:r>
        <w:rPr>
          <w:b/>
          <w:lang w:val="hi_IN" w:bidi="hi_IN"/>
        </w:rPr>
        <w:t>दूसरे दृश्य में:</w:t>
      </w:r>
      <w:r>
        <w:rPr>
          <w:lang w:val="hi_IN" w:bidi="hi_IN"/>
        </w:rPr>
        <w:t xml:space="preserve"> हमें पता चलता है कि उस समय दबोरा इस्राएल की न्यायी थी। दबोरा बाराक से उसके पास आने के लिए कहती है। दबोरा बाराक से कहती है कि यहोवा बाराक को आज्ञा देता है कि वह जाकर राजा याबीन की सेना के सेनापति सीसरा को पराजित करे। बाराक यहोवा की आज्ञा का पालन करने के लिए सहमत होता है, यदि दबोरा उसके साथ जाए। दबोरा सहमत हो जाती है। दबोरा बाराक से कहती है कि क्योंकि वह उसके साथ जा रही है, यहोवा एक स्त्री के द्वारा सीसरा को मरवाएगा।</w:t>
      </w:r>
    </w:p>
    <w:p>
      <w:pPr/>
      <w:r>
        <w:rPr>
          <w:lang w:val="hi_IN" w:bidi="hi_IN"/>
        </w:rPr>
      </w:r>
      <w:r>
        <w:rPr>
          <w:b/>
          <w:lang w:val="hi_IN" w:bidi="hi_IN"/>
        </w:rPr>
        <w:t>तीसरे दृश्य में:</w:t>
      </w:r>
      <w:r>
        <w:rPr>
          <w:lang w:val="hi_IN" w:bidi="hi_IN"/>
        </w:rPr>
        <w:t xml:space="preserve"> बाराक जबूलून और नप्ताली के गोत्रों को बुलाता है, और 10,000 पुरुष बाराक के साथ शामिल होते हैं। दबोरा भी बाराक के साथ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एहूद, इस्राएल का एक मृत न्यायी</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याबीन, कनानियों का राजा</w:t>
      </w:r>
    </w:p>
    <w:p>
      <w:pPr>
        <w:pStyle w:val="ListBullet"/>
        <w:spacing w:line="240" w:lineRule="auto"/>
        <w:ind w:left="720"/>
      </w:pPr>
      <w:r>
        <w:rPr>
          <w:lang w:val="hi_IN" w:bidi="hi_IN"/>
        </w:rPr>
      </w:r>
      <w:r>
        <w:rPr>
          <w:lang w:val="hi_IN" w:bidi="hi_IN"/>
        </w:rPr>
        <w:t>सीसरा, याबीन की सेना का सेनापति</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दबोरा, इस्राएल की न्यायी</w:t>
      </w:r>
    </w:p>
    <w:p>
      <w:pPr>
        <w:pStyle w:val="ListBullet"/>
        <w:spacing w:line="240" w:lineRule="auto"/>
        <w:ind w:left="720"/>
      </w:pPr>
      <w:r>
        <w:rPr>
          <w:lang w:val="hi_IN" w:bidi="hi_IN"/>
        </w:rPr>
      </w:r>
      <w:r>
        <w:rPr>
          <w:lang w:val="hi_IN" w:bidi="hi_IN"/>
        </w:rPr>
        <w:t>बाराक</w:t>
      </w:r>
    </w:p>
    <w:p>
      <w:pPr>
        <w:pStyle w:val="ListBullet"/>
        <w:spacing w:line="240" w:lineRule="auto"/>
        <w:ind w:left="720"/>
      </w:pPr>
      <w:r>
        <w:rPr>
          <w:lang w:val="hi_IN" w:bidi="hi_IN"/>
        </w:rPr>
      </w:r>
      <w:r>
        <w:rPr>
          <w:lang w:val="hi_IN" w:bidi="hi_IN"/>
        </w:rPr>
        <w:t>और जबूलून और नप्ताली के 10,000 पुरुष।</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 भाग इस कथन से आरम्भ होता है कि इस्राएली “फिर से” यहोवा की दृष्टि में “बुरा” कर रहे थे। यह एक विशेष भाषा है जो न्यायियों की पुस्तक में कई बार दोहराई गई है। जैसा कि आपको पिछले भागों से याद होगा, इस्राएली पहले भी ऐसा करते रहे हैं।</w:t>
      </w:r>
    </w:p>
    <w:p>
      <w:pPr/>
      <w:r>
        <w:rPr>
          <w:lang w:val="hi_IN" w:bidi="hi_IN"/>
        </w:rPr>
      </w:r>
      <w:r>
        <w:rPr>
          <w:lang w:val="hi_IN" w:bidi="hi_IN"/>
        </w:rPr>
        <w:t>यहाँ रुकें और चर्चा करें कि आप किसी ऐसी क्रिया का वर्णन कैसे करेंगे जिसे लोग बार-बार दोहराते हैं। उस व्यक्ति या लोगों के समूह के बारे में सोचिए जो बुरे परिणामों के बावजूद एक ही काम बार-बार करते रहते हैं। आप कैसे वर्णन करते हैं कि वे इन कार्यों को दोहराते हैं? इस ऑडियो को यहाँ रोकें।</w:t>
      </w:r>
    </w:p>
    <w:p>
      <w:pPr/>
      <w:r>
        <w:rPr>
          <w:lang w:val="hi_IN" w:bidi="hi_IN"/>
        </w:rPr>
      </w:r>
      <w:r>
        <w:rPr>
          <w:lang w:val="hi_IN" w:bidi="hi_IN"/>
        </w:rPr>
        <w:t>कहानीकार हमें बताता है कि एहूद मर गया, और फिर इस्राएलियों ने फिर से बुरा व्यवहार किया। आपको याद होगा कि शमगर नाम का एक और न्यायी था, जिसने एहूद की मृत्यु के बाद इस्राएल की अगुवाई की थी। हम नहीं जानते कि कहानीकार इस कहानी में शमगर का उल्लेख क्यों नहीं करता है। यह संभव है कि किसी ने बाद में एहूद की कहानी और दबोरा की कहानी के बीच शमगर की कहानी को जोड़ा हो। या संभव है कि शमगर ने केवल इस्राएलियों के लिए किसी छोटे या अस्थायी खतरे से ही उन्हें बचाया हो। कहानीकार स्पष्ट रूप से दिखाता है कि एहूद की मृत्यु के बाद इस्राएलियों का पाप और बढ़ गया।</w:t>
      </w:r>
    </w:p>
    <w:p>
      <w:pPr/>
      <w:r>
        <w:rPr>
          <w:lang w:val="hi_IN" w:bidi="hi_IN"/>
        </w:rPr>
      </w:r>
      <w:r>
        <w:rPr>
          <w:lang w:val="hi_IN" w:bidi="hi_IN"/>
        </w:rPr>
        <w:t>यहोवा ने इस्राएलियों को कनानियों के राजा याबीन के हाथ में बेच दिया। कहानीकार विशेष भाषा का उपयोग करके यह दिखाता है कि यहोवा इस्राएलियों का स्वामी है, या उन्हें नियंत्रित करता है, जैसे कोई व्यक्ति किसी ऐसी वस्तु का स्वामी होता है जिसे उसने पैसे से खरीदा है। यह न्यायियों की पुस्तक में कहानीकार द्वारा प्रयुक्त एक सामान्य तरीका है, जिसके द्वारा वह दिखाता है कि जब एक जाति दूसरी जाति से अधिक शक्तिशाली हो जाती है।</w:t>
      </w:r>
    </w:p>
    <w:p>
      <w:pPr/>
      <w:r>
        <w:rPr>
          <w:lang w:val="hi_IN" w:bidi="hi_IN"/>
        </w:rPr>
      </w:r>
      <w:r>
        <w:rPr>
          <w:lang w:val="hi_IN" w:bidi="hi_IN"/>
        </w:rPr>
        <w:t>सीसरा 900 लोहे के रथों का एक सैन्य अगुवा था। आपको याद होगा कि रथ एक प्रकार की गाड़ी होती है जिसे घोड़े खींचते हैं ताकि युद्ध में सैनिक उस रथ पर सवार हो सकें। सीसरा की सेना रथों के लकड़ी के पहियों को मज़बूत बनाने के लिए मज़बूत लोहे का उपयोग करती थी। इस्राएलियों को अभी तक लोहे को बनाना नहीं आता था। याबीन की सेना बहुत शक्तिशाली थी क्योंकि उनके पास लोहे के रथ थे। याबीन की सेना, जिसका नेतृत्व सीसरा करता था, रथों का उपयोग करके 20 वर्षों तक इस्राएलियों पर बहुत अत्याचार करती रही।</w:t>
      </w:r>
    </w:p>
    <w:p>
      <w:pPr/>
      <w:r>
        <w:rPr>
          <w:lang w:val="hi_IN" w:bidi="hi_IN"/>
        </w:rPr>
      </w:r>
      <w:r>
        <w:rPr>
          <w:lang w:val="hi_IN" w:bidi="hi_IN"/>
        </w:rPr>
        <w:t>यहाँ रुकें और एक समूह के रूप में, पहियों पर लोहा लगे हुए एक रथ की तस्वीर देखें। इस ऑडियो को यहाँ रोकें।</w:t>
      </w:r>
    </w:p>
    <w:p>
      <w:pPr/>
      <w:r>
        <w:rPr>
          <w:lang w:val="hi_IN" w:bidi="hi_IN"/>
        </w:rPr>
      </w:r>
      <w:r>
        <w:rPr>
          <w:lang w:val="hi_IN" w:bidi="hi_IN"/>
        </w:rPr>
        <w:t>दूसरा दृश्य उस भाषा से शुरू होता है जो हमें बताती है कि दृश्य बदल गया है। दबोरा अब एप्रैम के पहाड़ी क्षेत्र में रामा और बेतेल के बीच एक खजूर के पेड़ के नीचे बैठती है। यह इस्राएल के उत्तरी और दक्षिणी गोत्रों के बीच में था। हम नहीं जानते कि दबोरा ने एक खजूर के पेड़ को क्यों चुना।</w:t>
      </w:r>
    </w:p>
    <w:p>
      <w:pPr/>
      <w:r>
        <w:rPr>
          <w:lang w:val="hi_IN" w:bidi="hi_IN"/>
        </w:rPr>
      </w:r>
      <w:r>
        <w:rPr>
          <w:lang w:val="hi_IN" w:bidi="hi_IN"/>
        </w:rPr>
        <w:t>यहाँ रुकें और समूह के रूप में एक खजूर के पेड़ की तस्वीर देखें। इस ऑडियो को यहाँ रोकें।</w:t>
      </w:r>
    </w:p>
    <w:p>
      <w:pPr/>
      <w:r>
        <w:rPr>
          <w:lang w:val="hi_IN" w:bidi="hi_IN"/>
        </w:rPr>
      </w:r>
      <w:r>
        <w:rPr>
          <w:lang w:val="hi_IN" w:bidi="hi_IN"/>
        </w:rPr>
        <w:t>इस्राएल के लोग दबोरा के पास तब आते थे जब उन्हें सहायता की आवश्यकता होती थी। दबोरा बाराक को भेजती है, जो इस्राएल के उत्तर में केदेश नगर में रहता है। बाराक केदेश से एक लंबी दूरी तय करके खजूर के पेड़ के नीचे दबोरा से मिलने आता है। याद रखें कि दबोरा अब खजूर के पेड़ के नीचे बैठती है, जैसे कोई शासक एक विशेष कुर्सी पर बैठता है ताकि यह दिखाया जा सके कि उसके पास अधिकार है।</w:t>
      </w:r>
    </w:p>
    <w:p>
      <w:pPr/>
      <w:r>
        <w:rPr>
          <w:lang w:val="hi_IN" w:bidi="hi_IN"/>
        </w:rPr>
      </w:r>
      <w:r>
        <w:rPr>
          <w:lang w:val="hi_IN" w:bidi="hi_IN"/>
        </w:rPr>
        <w:t>यहाँ रुकें और समूह में चर्चा करें: पिछले चरण में आपके द्वारा सुनाई गई उस कहानी को याद करें जो एक ऐसे शासक के बारे में थी जो लोगों के विभिन्न समूहों के बीच के मतभेद को सुनता है। सोचें कि आपने न्यायी या शासक के काम का वर्णन करने के लिए किन शब्दों का उपयोग किया था। अब इस बारे में सोचें कि आप कैसे वर्णन करेंगे कि दबोरा लोगों का न्याय करती थी और खजूर के पेड़ के नीचे बैठकर निर्णय लेती थी, जैसे कोई शासक करता है। इस ऑडियो को यहाँ रोकें।</w:t>
      </w:r>
    </w:p>
    <w:p>
      <w:pPr/>
      <w:r>
        <w:rPr>
          <w:lang w:val="hi_IN" w:bidi="hi_IN"/>
        </w:rPr>
      </w:r>
      <w:r>
        <w:rPr>
          <w:lang w:val="hi_IN" w:bidi="hi_IN"/>
        </w:rPr>
        <w:t>यहाँ रुकें और समूह के रूप में इस्राएल का एक नक्शा देखें जिसमें रामाह और बेतेल के साथ-साथ केदेश भी दिखाए गए हों। इस ऑडियो को यहाँ रोकें।</w:t>
      </w:r>
    </w:p>
    <w:p>
      <w:pPr/>
      <w:r>
        <w:rPr>
          <w:lang w:val="hi_IN" w:bidi="hi_IN"/>
        </w:rPr>
      </w:r>
      <w:r>
        <w:rPr>
          <w:lang w:val="hi_IN" w:bidi="hi_IN"/>
        </w:rPr>
        <w:t>यहोवा दबोरा के माध्यम से बाराक से बात करता है। यहोवा बाराक से कहता है कि वह नप्ताली और जबूलून के गोत्रों से 10,000 योद्धाओं को ताबोर पर्वत तक ले जाए या उनकी अगुवाई करे। ताबोर पर्वत उन भूमियों के बीच की सीमा पर था जहाँ नप्ताली और इस्साकार के गोत्र रहते थे। यह उस घाटी की चोटी पर था जो यिज्रेल की घाटी की ओर जाती है। आपको याद होगा कि यह शायद वह स्थान था जहाँ सीसरा अपने रथों को रखता था।</w:t>
      </w:r>
    </w:p>
    <w:p>
      <w:pPr/>
      <w:r>
        <w:rPr>
          <w:lang w:val="hi_IN" w:bidi="hi_IN"/>
        </w:rPr>
      </w:r>
      <w:r>
        <w:rPr>
          <w:lang w:val="hi_IN" w:bidi="hi_IN"/>
        </w:rPr>
        <w:t>उसी समय, यहोवा कहता है कि वह स्वयं सीसरा और याबीन की सेना को किशोन नदी के पास बाराक से मिलने के लिए ले जाएगा या अगुवाई करेगा। लेखक यह वर्णन करने के लिए एक ही शब्द का उपयोग करता है कि दोनों सेनाओं को उस स्थान पर कैसे लाया जाता है, या उनकी अगुवाई की जाती है। नदी ताबोर पर्वत के दक्षिण-पश्चिम में थी। बाराक और उसकी सेना को सीसरा की सेना पर एक बड़ा लाभ होता। इस्राएली सीसरा की सेना की तुलना में पर्वतीय क्षेत्र में ऊँचाई पर स्थित होंगे। इससे बाराक की सेना के लिए सीसरा की सेना पर आक्रमण करना आसान हो जाता। यहोवा सीसरा को बाराक के हाथ में दे देगा। कहानीकार फिर से “हाथों में” वाक्यांश का उपयोग करता है ताकि यह दिखाया जा सके कि बाराक और इस्राएलियों के पास सीसरा की सेना से अधिक शक्ति होगी।</w:t>
      </w:r>
    </w:p>
    <w:p>
      <w:pPr/>
      <w:r>
        <w:rPr>
          <w:lang w:val="hi_IN" w:bidi="hi_IN"/>
        </w:rPr>
      </w:r>
      <w:r>
        <w:rPr>
          <w:lang w:val="hi_IN" w:bidi="hi_IN"/>
        </w:rPr>
        <w:t>यहाँ रुकें और एक नक्शा देखें जो ताबोर पर्वत, यिज्रेल की तराई और किशोन नदी को दिखाता है। इस ऑडियो को यहाँ रोकें।</w:t>
      </w:r>
    </w:p>
    <w:p>
      <w:pPr/>
      <w:r>
        <w:rPr>
          <w:lang w:val="hi_IN" w:bidi="hi_IN"/>
        </w:rPr>
      </w:r>
      <w:r>
        <w:rPr>
          <w:lang w:val="hi_IN" w:bidi="hi_IN"/>
        </w:rPr>
        <w:t>बाराक यहोवा की बात मानने के लिए सहमत होता है, परन्तु एक शर्त के साथ। बाराक इस स्थिति को दो विपरीत तरीकों से बताता है: यदि दबोरा युद्ध में जाती है, तो बाराक युद्ध में जाएगा। लेकिन यदि दबोरा युद्ध में नहीं जाती है, तो बाराक युद्ध में नहीं जाएगा। दबोरा बाराक को उसकी मांग के परिणाम के बारे में बताने के लिए विशेष भाषा का उपयोग करती है। दबोरा कहती है कि जिस मार्ग पर बाराक जाएगा, वह उसके अपने महिमा की ओर नहीं ले जाएगा। इसका अर्थ है कि बाराक को सीसरा पर विजय के लिए सम्मान या स्तुति नहीं मिलेगी।</w:t>
      </w:r>
    </w:p>
    <w:p>
      <w:pPr/>
      <w:r>
        <w:rPr>
          <w:lang w:val="hi_IN" w:bidi="hi_IN"/>
        </w:rPr>
      </w:r>
      <w:r>
        <w:rPr>
          <w:lang w:val="hi_IN" w:bidi="hi_IN"/>
        </w:rPr>
        <w:t>तीसरे दृश्य में, दबोरा बाराक के साथ जाने के लिए सहमत हो जाती है और वे अपनी बातचीत समाप्त कर देते हैं, तब कहानीकार दृश्य में एक और परिवर्तन को दिखाने के लिए फिर से एक विशेष शब्द का उपयोग करता है। बाराक और दबोरा ने पेड़ के नीचे अपनी बातचीत समाप्त कर दी है, और अब दबोरा और बाराक एक साथ केदेश जाते हैं।</w:t>
      </w:r>
    </w:p>
    <w:p>
      <w:pPr/>
      <w:r>
        <w:rPr>
          <w:lang w:val="hi_IN" w:bidi="hi_IN"/>
        </w:rPr>
      </w:r>
      <w:r>
        <w:rPr>
          <w:lang w:val="hi_IN" w:bidi="hi_IN"/>
        </w:rPr>
        <w:t>बाराक नप्ताली और जबूलून के पुरुषों को पुकारता है, या उन्हें बुलाता है। बाराक उनसे कहता है कि वे जहाँ रहते हैं वहाँ से केदेश में उससे मिलने आएँ। बाराक शायद उस क्षेत्र में संदेशवाहकों को भेजकर उन पुरुषों को बुलाता है ताकि उन्हें यह बताया जा सके कि उन्हें कहाँ इकट्ठा होना है। फिर कहानीकार समान शब्दों का उपयोग करके दो अलग-अलग कथन करता है। दस हजार पुरुष बाराक के साथ ऊपर गए। दबोरा भी बाराक के साथ ऊपर गई। कहानीकार यह नहीं बताता कि वे कहाँ तक ऊपर गए, लेकिन बाराक शायद 10,000 पुरुषों को ताबोर पर्वत पर ऊँची जगह पर ले गया।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अन्त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4:1–10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एहूद, इस्राएल का एक मृत न्यायी</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याबीन, कनानियों का राजा</w:t>
      </w:r>
    </w:p>
    <w:p>
      <w:pPr>
        <w:pStyle w:val="ListBullet"/>
        <w:spacing w:line="240" w:lineRule="auto"/>
        <w:ind w:left="720"/>
      </w:pPr>
      <w:r>
        <w:rPr>
          <w:lang w:val="hi_IN" w:bidi="hi_IN"/>
        </w:rPr>
      </w:r>
      <w:r>
        <w:rPr>
          <w:lang w:val="hi_IN" w:bidi="hi_IN"/>
        </w:rPr>
        <w:t>सीसरा, याबीन की सेना का सेनापति</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दबोरा, इस्राएल की न्यायी</w:t>
      </w:r>
    </w:p>
    <w:p>
      <w:pPr>
        <w:pStyle w:val="ListBullet"/>
        <w:spacing w:line="240" w:lineRule="auto"/>
        <w:ind w:left="720"/>
      </w:pPr>
      <w:r>
        <w:rPr>
          <w:lang w:val="hi_IN" w:bidi="hi_IN"/>
        </w:rPr>
      </w:r>
      <w:r>
        <w:rPr>
          <w:lang w:val="hi_IN" w:bidi="hi_IN"/>
        </w:rPr>
        <w:t>बाराक</w:t>
      </w:r>
    </w:p>
    <w:p>
      <w:pPr>
        <w:pStyle w:val="ListBullet"/>
        <w:spacing w:line="240" w:lineRule="auto"/>
        <w:ind w:left="720"/>
      </w:pPr>
      <w:r>
        <w:rPr>
          <w:lang w:val="hi_IN" w:bidi="hi_IN"/>
        </w:rPr>
      </w:r>
      <w:r>
        <w:rPr>
          <w:lang w:val="hi_IN" w:bidi="hi_IN"/>
        </w:rPr>
        <w:t>और जबूलून और नप्ताली के 10,000 पुरुष।</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के न्यायी एहूद की मृत्यु के बाद, इस्राएलियों ने बुरे काम किए। और इसलिए यहोवा ने कनान के राजा याबीन को इस्राएलियों पर अधिकार दे दिया। सीसरा याबीन की सेना का सेनापति था। सीसेरा के पास 900 लोहे के रथ थे। राजा याबीन और सीसरा ने 20 वर्षों तक इस्राएलियों पर क्रूरता से अत्याचार किया, जब तक कि इस्राएलियों ने सहायता के लिए यहोवा को नहीं पुकारा।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एहूद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कनानियों के राजा याबीन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कनानी सेना के अगुवे सीसरा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 समय, दबोरा इस्राएल की न्यायी थी। दबोरा एक नबिया और लप्पीदोत नाम के एक पुरुष की पत्नी थी। दबोरा, दबोरा का खजूर कहलाने वाले एक पेड़ के नीचे बैठती थी, जो एप्रैम के पहाड़ी प्रदेश में रामाह और बेतेल नगरों के बीच स्थित था। जब इस्राएलियों के बीच कोई विवाद होता था और उन्हें सही और गलत के बीच निर्णय करने के लिए किसी की आवश्यकता होती थी, तब वे दबोरा के पास जाते थे।</w:t>
      </w:r>
    </w:p>
    <w:p>
      <w:pPr/>
      <w:r>
        <w:rPr>
          <w:lang w:val="hi_IN" w:bidi="hi_IN"/>
        </w:rPr>
      </w:r>
      <w:r>
        <w:rPr>
          <w:lang w:val="hi_IN" w:bidi="hi_IN"/>
        </w:rPr>
        <w:t>एक दिन, दबोरा अबीनोअम नाम के एक व्यक्ति के पुत्र बाराक को बुलाती है। बाराक केदेश में रहता था, जो उत्तर में स्थित एक नगर था जहाँ नप्ताली का गोत्र रहता था। दबोरा बाराक से कहती है, "यही वह है जो यहोवा तुम्हें आज्ञा देता है। नप्ताली और जबूलून के गोत्रों के 10,000 योद्धाओं को बुलाओ और ताबोर पर्वत पर जाओ। मैं, यहोवा, राजा याबीन की सेना के सेनापति सीसरा को उसके रथों और सैनिकों सहित किशोन नदी के पास बुलाऊँगा। किशोन नदी के पास मैं, यहोवा, तुझ बाराक को सीसरा पर विजय दूँगा।</w:t>
      </w:r>
    </w:p>
    <w:p>
      <w:pPr/>
      <w:r>
        <w:rPr>
          <w:lang w:val="hi_IN" w:bidi="hi_IN"/>
        </w:rPr>
      </w:r>
      <w:r>
        <w:rPr>
          <w:lang w:val="hi_IN" w:bidi="hi_IN"/>
        </w:rPr>
        <w:t>बाराक कहता है, "मैं जाऊँगा, लेकिन केवल तभी जब तू मेरे साथ चलेगी, दबोरा।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बाराक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दबोरा उत्तर देती है, "बहुत अच्छा, मैं तुम्हारे साथ जाऊँगी। क्योंकि तुमने मुझसे अपने साथ चलने का अनुरोध किया है, इसलिए इस विजय में तुम्हें सम्मान या महिमा प्राप्त नहीं होगी। यहोवा एक स्त्री के द्वारा सीसरा को मरवाएगा।"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दबोरा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इसलिए दबोरा बाराक के साथ केदेश जाती है। केदेश में, बाराक जबूलून और नप्ताली के गोत्रों को एक साथ बुलाता है। जबूलून और नप्ताली के दस हज़ार योद्धा बाराक और दबोरा के साथ ताबोर पर्वत पर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योद्धाओं की भूमिका निभाने वाले लोगों से पूछें, "आप क्या महसूस कर रहे हैं या क्या सोच रहे हैं?" लोग कुछ इस तरह के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4:1–10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 कहानी में परमेश्वर के व्यक्तिगत नाम </w:t>
      </w:r>
      <w:r>
        <w:rPr>
          <w:b/>
          <w:lang w:val="hi_IN" w:bidi="hi_IN"/>
        </w:rPr>
        <w:t>यहोवा</w:t>
      </w:r>
      <w:r>
        <w:rPr>
          <w:lang w:val="hi_IN" w:bidi="hi_IN"/>
        </w:rPr>
        <w:t xml:space="preserve"> का उपयोग किया गया है। यहोवा के लिए उसी शब्द का उपयोग करें जिसका उपयोग आपने अन्य भागों में किया है, और याद रखें कि यहोवा मुख्य शब्दावली में है।</w:t>
      </w:r>
    </w:p>
    <w:p>
      <w:pPr/>
      <w:r>
        <w:rPr>
          <w:lang w:val="hi_IN" w:bidi="hi_IN"/>
        </w:rPr>
      </w:r>
      <w:r>
        <w:rPr>
          <w:lang w:val="hi_IN" w:bidi="hi_IN"/>
        </w:rPr>
        <w:t xml:space="preserve">यह कहानी </w:t>
      </w:r>
      <w:r>
        <w:rPr>
          <w:b/>
          <w:lang w:val="hi_IN" w:bidi="hi_IN"/>
        </w:rPr>
        <w:t>इस्राएलियों</w:t>
      </w:r>
      <w:r>
        <w:rPr>
          <w:lang w:val="hi_IN" w:bidi="hi_IN"/>
        </w:rPr>
        <w:t xml:space="preserve"> को परमेश्वर के लोगों के नाम के रूप में उपयोग करती है। इस्राएलियों के लिए उसी शब्द का उपयोग करें जिसका उपयोग आपने अन्य भागों में किया है, और याद रखें कि इस्राएलियों मुख्य शब्दावली में है।</w:t>
      </w:r>
    </w:p>
    <w:p>
      <w:pPr/>
      <w:r>
        <w:rPr>
          <w:lang w:val="hi_IN" w:bidi="hi_IN"/>
        </w:rPr>
      </w:r>
      <w:r>
        <w:rPr>
          <w:lang w:val="hi_IN" w:bidi="hi_IN"/>
        </w:rPr>
        <w:t xml:space="preserve">जैसे ही एहूद की मृत्यु हुई, इस्राएलियों ने यहोवा की </w:t>
      </w:r>
      <w:r>
        <w:rPr>
          <w:b/>
          <w:lang w:val="hi_IN" w:bidi="hi_IN"/>
        </w:rPr>
        <w:t>दृष्टि में बुराई की</w:t>
      </w:r>
      <w:r>
        <w:rPr>
          <w:lang w:val="hi_IN" w:bidi="hi_IN"/>
        </w:rPr>
        <w:t xml:space="preserve">। इस वाक्यांश का अनुवाद उसी तरह करें जैसे आपने पिछले भागों में किया था, और याद रखें कि </w:t>
      </w:r>
      <w:r>
        <w:rPr>
          <w:b/>
          <w:lang w:val="hi_IN" w:bidi="hi_IN"/>
        </w:rPr>
        <w:t>बुराई</w:t>
      </w:r>
      <w:r>
        <w:rPr>
          <w:lang w:val="hi_IN" w:bidi="hi_IN"/>
        </w:rPr>
        <w:t xml:space="preserve"> मुख्य शब्दावली में है।</w:t>
      </w:r>
    </w:p>
    <w:p>
      <w:pPr/>
      <w:r>
        <w:rPr>
          <w:lang w:val="hi_IN" w:bidi="hi_IN"/>
        </w:rPr>
      </w:r>
      <w:r>
        <w:rPr>
          <w:b/>
          <w:lang w:val="hi_IN" w:bidi="hi_IN"/>
        </w:rPr>
        <w:t>याबीन</w:t>
      </w:r>
      <w:r>
        <w:rPr>
          <w:lang w:val="hi_IN" w:bidi="hi_IN"/>
        </w:rPr>
        <w:t xml:space="preserve"> कनानियों का </w:t>
      </w:r>
      <w:r>
        <w:rPr>
          <w:b/>
          <w:lang w:val="hi_IN" w:bidi="hi_IN"/>
        </w:rPr>
        <w:t>राजा</w:t>
      </w:r>
      <w:r>
        <w:rPr>
          <w:lang w:val="hi_IN" w:bidi="hi_IN"/>
        </w:rPr>
        <w:t xml:space="preserve"> है। संभवतः याबीन कनानियों की एक राजकीय उपाधि थी, न कि राजा का व्यक्तिगत नाम। राजा के लिए उसी शब्द का उपयोग करें जिसका उपयोग आपने पिछले भागों में किया था, और याद रखें कि राजा मुख्य शब्दावली में है।</w:t>
      </w:r>
    </w:p>
    <w:p>
      <w:pPr/>
      <w:r>
        <w:rPr>
          <w:lang w:val="hi_IN" w:bidi="hi_IN"/>
        </w:rPr>
      </w:r>
      <w:r>
        <w:rPr>
          <w:lang w:val="hi_IN" w:bidi="hi_IN"/>
        </w:rPr>
        <w:t>यहाँ रुकें और समूह में चर्चा करें कि आप याबीन के लिए किस शब्द या वाक्यांश का उपयोग करेंगे। इस ऑडियो को यहाँ रोकें।</w:t>
      </w:r>
    </w:p>
    <w:p>
      <w:pPr/>
      <w:r>
        <w:rPr>
          <w:lang w:val="hi_IN" w:bidi="hi_IN"/>
        </w:rPr>
      </w:r>
      <w:r>
        <w:rPr>
          <w:b/>
          <w:lang w:val="hi_IN" w:bidi="hi_IN"/>
        </w:rPr>
        <w:t>कनानियों</w:t>
      </w:r>
      <w:r>
        <w:rPr>
          <w:lang w:val="hi_IN" w:bidi="hi_IN"/>
        </w:rPr>
        <w:t xml:space="preserve"> ने इस्राएलियों पर अत्याचार किया। कनानी </w:t>
      </w:r>
      <w:r>
        <w:rPr>
          <w:b/>
          <w:lang w:val="hi_IN" w:bidi="hi_IN"/>
        </w:rPr>
        <w:t>कनान</w:t>
      </w:r>
      <w:r>
        <w:rPr>
          <w:lang w:val="hi_IN" w:bidi="hi_IN"/>
        </w:rPr>
        <w:t xml:space="preserve"> देश के लोग हैं। कनानियों के लिए उसी शब्द या वाक्यांश का उपयोग करें जिसका उपयोग आपने पिछले भागों में किया था। याद रखें कि कनान मुख्य शब्दावली में है।</w:t>
      </w:r>
    </w:p>
    <w:p>
      <w:pPr/>
      <w:r>
        <w:rPr>
          <w:lang w:val="hi_IN" w:bidi="hi_IN"/>
        </w:rPr>
      </w:r>
      <w:r>
        <w:rPr>
          <w:lang w:val="hi_IN" w:bidi="hi_IN"/>
        </w:rPr>
        <w:t xml:space="preserve">सीसरा ने 900 </w:t>
      </w:r>
      <w:r>
        <w:rPr>
          <w:b/>
          <w:lang w:val="hi_IN" w:bidi="hi_IN"/>
        </w:rPr>
        <w:t>लोहे के रथों</w:t>
      </w:r>
      <w:r>
        <w:rPr>
          <w:lang w:val="hi_IN" w:bidi="hi_IN"/>
        </w:rPr>
        <w:t xml:space="preserve"> वाली सेना का नेतृत्व किया। इसका अर्थ यह नहीं है कि रथ केवल लोहे के थे, बल्कि संभवतः लकड़ी और लोहे के थे। आपको याद हो सकता है कि पहले के भाग में लोहे के रथों का उल्लेख किया गया है जिन्हें यहूदा का गोत्र पराजित नहीं कर सकता था। लोहे के रथों के लिए उसी वाक्यांश का उपयोग करें जिसका उपयोग आपने पिछले भागों में किया था।</w:t>
      </w:r>
    </w:p>
    <w:p>
      <w:pPr/>
      <w:r>
        <w:rPr>
          <w:lang w:val="hi_IN" w:bidi="hi_IN"/>
        </w:rPr>
      </w:r>
      <w:r>
        <w:rPr>
          <w:lang w:val="hi_IN" w:bidi="hi_IN"/>
        </w:rPr>
        <w:t xml:space="preserve">दबोरा एक </w:t>
      </w:r>
      <w:r>
        <w:rPr>
          <w:b/>
          <w:lang w:val="hi_IN" w:bidi="hi_IN"/>
        </w:rPr>
        <w:t>नबिया</w:t>
      </w:r>
      <w:r>
        <w:rPr>
          <w:lang w:val="hi_IN" w:bidi="hi_IN"/>
        </w:rPr>
        <w:t xml:space="preserve"> थी। इस शब्द का अर्थ है कि दबोरा एक </w:t>
      </w:r>
      <w:r>
        <w:rPr>
          <w:b/>
          <w:lang w:val="hi_IN" w:bidi="hi_IN"/>
        </w:rPr>
        <w:t>नबिया</w:t>
      </w:r>
      <w:r>
        <w:rPr>
          <w:lang w:val="hi_IN" w:bidi="hi_IN"/>
        </w:rPr>
        <w:t xml:space="preserve"> थी। बाइबल में जिस पहली स्त्री को नबिया कहा गया है, वह मूसा की बहन मरियम थी।</w:t>
      </w:r>
    </w:p>
    <w:p>
      <w:pPr/>
      <w:r>
        <w:rPr>
          <w:lang w:val="hi_IN" w:bidi="hi_IN"/>
        </w:rPr>
      </w:r>
      <w:r>
        <w:rPr>
          <w:lang w:val="hi_IN" w:bidi="hi_IN"/>
        </w:rPr>
        <w:t>यहाँ रुकें और समूह में चर्चा करें कि आप भविष्यद्वक्ता, एक नबिया के लिए किस शब्द या वाक्यांश का उपयोग करेंगे। अधिक जानकारी के लिए मुख्य शब्दावली में भविष्यद्वक्ता शब्‍द को देखें। यदि आपने पहले ही बाइबल की किसी अन्य पुस्तक में नबिया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दबोरा इस्राएल का </w:t>
      </w:r>
      <w:r>
        <w:rPr>
          <w:b/>
          <w:lang w:val="hi_IN" w:bidi="hi_IN"/>
        </w:rPr>
        <w:t>न्याय</w:t>
      </w:r>
      <w:r>
        <w:rPr>
          <w:lang w:val="hi_IN" w:bidi="hi_IN"/>
        </w:rPr>
        <w:t xml:space="preserve"> कर रही थी। इसका अर्थ है कि वह उस समय इस्राएल का न्याय करती थी या अगुवाई करती थी। यह न्यायियों की पुस्तक में पहली बार है जब इस्राएल का न्यायी एक सैन्य अगुवे से अलग दिखाई देता है। न्याय करने के लिए उसी शब्द का उपयोग करें जिसका उपयोग आपने पिछले भागों में किया था, और याद रखें कि आप मुख्य शब्दावली में न्यायी के बारे में अधिक जानकारी पा सकते हैं।</w:t>
      </w:r>
    </w:p>
    <w:p>
      <w:pPr/>
      <w:r>
        <w:rPr>
          <w:lang w:val="hi_IN" w:bidi="hi_IN"/>
        </w:rPr>
      </w:r>
      <w:r>
        <w:rPr>
          <w:lang w:val="hi_IN" w:bidi="hi_IN"/>
        </w:rPr>
        <w:t xml:space="preserve">दबोरा अपना संदेश बाराक को इस प्रकार आरम्भ करती है कि यह </w:t>
      </w:r>
      <w:r>
        <w:rPr>
          <w:b/>
          <w:lang w:val="hi_IN" w:bidi="hi_IN"/>
        </w:rPr>
        <w:t>इस्राएल</w:t>
      </w:r>
      <w:r>
        <w:rPr>
          <w:lang w:val="hi_IN" w:bidi="hi_IN"/>
        </w:rPr>
        <w:t xml:space="preserve"> के </w:t>
      </w:r>
      <w:r>
        <w:rPr>
          <w:b/>
          <w:lang w:val="hi_IN" w:bidi="hi_IN"/>
        </w:rPr>
        <w:t>परमेश्वर</w:t>
      </w:r>
      <w:r>
        <w:rPr>
          <w:lang w:val="hi_IN" w:bidi="hi_IN"/>
        </w:rPr>
        <w:t xml:space="preserve"> यहोवा की आज्ञा है। इस्राएल के परमेश्वर के लिए उसी शब्द या वाक्यांश का उपयोग करें जिसका उपयोग आपने पिछले भागों में किया था। याद रखें कि परमेश्वर और इस्राएल मुख्य शब्दावली में हैं।</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4:11–24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4:11–24 को सुनें और अपने मन में रखें।</w:t>
      </w:r>
    </w:p>
    <w:p>
      <w:pPr/>
      <w:r>
        <w:rPr>
          <w:lang w:val="hi_IN" w:bidi="hi_IN"/>
        </w:rPr>
      </w:r>
      <w:r>
        <w:rPr>
          <w:lang w:val="hi_IN" w:bidi="hi_IN"/>
        </w:rPr>
        <w:t>यदि सम्भव हो, तो न्यायियों 4:11–24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4:11–24 का ऑडियो संस्करण सबसे आसानी से समझ में आने वाले अनुवाद में सुनें।</w:t>
      </w:r>
    </w:p>
    <w:p>
      <w:pPr/>
      <w:r>
        <w:rPr>
          <w:lang w:val="hi_IN" w:bidi="hi_IN"/>
        </w:rPr>
      </w:r>
      <w:r>
        <w:rPr>
          <w:lang w:val="hi_IN" w:bidi="hi_IN"/>
        </w:rPr>
        <w:t>पिछले भाग में, यहोवा दबोरा के माध्यम से बात करता है और बाराक से कहता है कि वह योद्धाओं को इकट्ठा करे। यहोवा कहता है कि यहोवा याबीन की सेना को पराजित करेगा। दबोरा बाराक के साथ युद्ध में जाने के लिए सहमत होती है। दबोरा यह घोषणा करती है कि बाराक को नहीं, एक स्त्री को विजय के लिए सम्मान और स्तुति मिलेगी।</w:t>
      </w:r>
    </w:p>
    <w:p>
      <w:pPr/>
      <w:r>
        <w:rPr>
          <w:lang w:val="hi_IN" w:bidi="hi_IN"/>
        </w:rPr>
      </w:r>
      <w:r>
        <w:rPr>
          <w:lang w:val="hi_IN" w:bidi="hi_IN"/>
        </w:rPr>
        <w:t>यह भाग उस समय की कहानी को आगे बढ़ाता है जब दबोरा इस्राएल पर न्यायी और नबिया थी। इस कहानी में, यहोवा इस्राएलियों को कनानियों के विरुद्ध युद्ध जीतने में सहायता करता है।</w:t>
      </w:r>
    </w:p>
    <w:p>
      <w:pPr/>
      <w:r>
        <w:rPr>
          <w:lang w:val="hi_IN" w:bidi="hi_IN"/>
        </w:rPr>
      </w:r>
      <w:r>
        <w:rPr>
          <w:lang w:val="hi_IN" w:bidi="hi_IN"/>
        </w:rPr>
        <w:t>यह भाग इस प्रकार शुरू होता है कि यह उन पात्रों को प्रस्तुत करता है जो कहानी में बाद में महत्वपूर्ण बन जाएँगे। हम हेबेर नाम के एक व्यक्ति के बारे में सुनते हैं। हेबेर एक केनीवंशी था। केनी लोग होबाब नामक एक व्यक्ति के वंशज थे, और होबाब मूसा की पत्नी के पिता के माध्यम से मूसा का संबंधी था। केनी शायद वे लोग थे जो अक्सर एक स्थान से दूसरे स्थान पर जाते थे। आपको याद होगा कि पहले के एक अंश में हमने देखा था कि केनी लोग अराद नगर के पास नेगेव के रेगिस्तान क्षेत्र में जाकर बस गए थे। इस भाग से पहले के समय में, हेबेर अन्य केनी लोगों से अलग हो गया था। हम नहीं जानते कि यह कब हुआ। हेबर ने सानन्नीम में एक बड़े वृक्ष के पास अपना तम्बू लगाया था। यह इस्साकार के देश में केदेश नाम के स्थान के पास था। यह वही स्थान है जहाँ पिछले भाग में बाराक और दबोरा 10,000 पुरुषों को बुलाने के लिए गए थे।</w:t>
      </w:r>
    </w:p>
    <w:p>
      <w:pPr/>
      <w:r>
        <w:rPr>
          <w:lang w:val="hi_IN" w:bidi="hi_IN"/>
        </w:rPr>
      </w:r>
      <w:r>
        <w:rPr>
          <w:lang w:val="hi_IN" w:bidi="hi_IN"/>
        </w:rPr>
        <w:t>यहाँ रुकें और समूह के रूप में दबोरा के समय में इस्राएल के गोत्र के नक्शे को देखें। नेगेव रेगिस्तान के क्षेत्र और सानन्नीम को देखें। अब इस्साकार के देश में केदेश को इंगित करें। इस ऑडियो को यहाँ रोकें।</w:t>
      </w:r>
    </w:p>
    <w:p>
      <w:pPr/>
      <w:r>
        <w:rPr>
          <w:lang w:val="hi_IN" w:bidi="hi_IN"/>
        </w:rPr>
      </w:r>
      <w:r>
        <w:rPr>
          <w:lang w:val="hi_IN" w:bidi="hi_IN"/>
        </w:rPr>
        <w:t>सीसरा को पता चलता है कि अबीनोअम का पुत्र बाराक ताबोर पर्वत पर है। यद्यपि हम नहीं जानते कि यह बात सीसरा को किसने बताई, परन्तु सम्भव है कि किसी कनानी भेद लेनेवाले ने उसे बाराक और इस्राएली योद्धाओं के बारे में सूचना दी हो। सीसरा अपनी पूरी सेना और 900 लोहे के रथों को हरोशेत हग्गोयिम से किशोन नदी की ओर बुलाता है। किशोन नदी ताबोर पर्वत के पास यिज्रेल की तराई में है।</w:t>
      </w:r>
    </w:p>
    <w:p>
      <w:pPr/>
      <w:r>
        <w:rPr>
          <w:lang w:val="hi_IN" w:bidi="hi_IN"/>
        </w:rPr>
      </w:r>
      <w:r>
        <w:rPr>
          <w:lang w:val="hi_IN" w:bidi="hi_IN"/>
        </w:rPr>
        <w:t>यहाँ रुकें और पहले से ही नक्शे को देखें। हरोशेत हग्गोयिम, किशोन नदी, यिज्रेल की तराई और ताबोर पर्वत को देखें। इस ऑडियो को यहाँ रोकें।</w:t>
      </w:r>
    </w:p>
    <w:p>
      <w:pPr/>
      <w:r>
        <w:rPr>
          <w:lang w:val="hi_IN" w:bidi="hi_IN"/>
        </w:rPr>
      </w:r>
      <w:r>
        <w:rPr>
          <w:lang w:val="hi_IN" w:bidi="hi_IN"/>
        </w:rPr>
        <w:t>अब यिज्रेल की तराई और ताबोर पर्वत की तस्वीर देखें। सीसरा की सेना और रथ घाटी में थे, और बाराक के लोग पर्वत पर थे। समूह के साथ चर्चा करें: हर सेना के पास क्या फ़ायदे थे? उनके पास क्या नुकसान थे? इस ऑडियो को यहाँ रोकें।</w:t>
      </w:r>
    </w:p>
    <w:p>
      <w:pPr/>
      <w:r>
        <w:rPr>
          <w:lang w:val="hi_IN" w:bidi="hi_IN"/>
        </w:rPr>
      </w:r>
      <w:r>
        <w:rPr>
          <w:lang w:val="hi_IN" w:bidi="hi_IN"/>
        </w:rPr>
        <w:t>दबोरा बाराक से कहती है कि वह युद्ध में जाए। दबोरा बाराक से कहती है कि आज यहोवा ने सीसरा को बाराक के हाथ में दे दिया है। दबोरा कहती है कि यहोवा पहले ही बाराक के आगे निकल चुका था।</w:t>
      </w:r>
    </w:p>
    <w:p>
      <w:pPr/>
      <w:r>
        <w:rPr>
          <w:lang w:val="hi_IN" w:bidi="hi_IN"/>
        </w:rPr>
      </w:r>
      <w:r>
        <w:rPr>
          <w:lang w:val="hi_IN" w:bidi="hi_IN"/>
        </w:rPr>
        <w:t>बाराक के 10,000 पुरुष युद्ध करने के लिए ताबोर पर्वत से नीचे बाराक का पीछा करते हैं। यहोवा सीसरा, उसके सभी रथों और उसके सभी सैनिकों को पराजित कर देता है। सीसरा अपने रथ को छोड़कर भाग जाता है। बाराक और उसके लोग कनानी सेना और रथों का हरोशेत-हग्गोयिम तक पीछा करते हुए वापस जाते हैं। इस्राएली सैनिक हर कनानी सैनिक को मार डालते हैं। कोई भी बच नहीं पाता।</w:t>
      </w:r>
    </w:p>
    <w:p>
      <w:pPr/>
      <w:r>
        <w:rPr>
          <w:lang w:val="hi_IN" w:bidi="hi_IN"/>
        </w:rPr>
      </w:r>
      <w:r>
        <w:rPr>
          <w:lang w:val="hi_IN" w:bidi="hi_IN"/>
        </w:rPr>
        <w:t>युद्ध समाप्त होने के बाद भी सीसरा भागता ही रहा। सीसरा हरोशेत हग्गोयिम की विपरीत दिशा में भागकर याएल नाम की एक स्त्री के तम्बू की ओर जाता है। याएल केनी हेबेर की पत्नी है। हासोर के राजा याबीन और हेबेर केनी के परिवार के बीच शांति की एक संधि हुई थी। कहानीकार हमें यह जानकारी इसलिए बताता है ताकि हमें सीसरा के पूर्व की ओर भागने के कारण को समझने में सहायता मिल सके। यद्यपि हेबेर के परिवार का पहले मूसा और इस्राएलियों के साथ अच्छा संबंध था, फिर भी सीसरा को विश्वास था कि उसके लोगों और हेबेर केनी के बीच हुई शांति के कारण हेबेर का परिवार उसकी रक्षा करेगा।</w:t>
      </w:r>
    </w:p>
    <w:p>
      <w:pPr/>
      <w:r>
        <w:rPr>
          <w:lang w:val="hi_IN" w:bidi="hi_IN"/>
        </w:rPr>
      </w:r>
      <w:r>
        <w:rPr>
          <w:lang w:val="hi_IN" w:bidi="hi_IN"/>
        </w:rPr>
        <w:t>याएल अपने डेरे से बाहर निकलकर सीसरा से मिलने जाती है। याएल सीसरा से कहती है कि वह उसके डेरे के भीतर आए और न डरे। याएल दो बार सीसरा को अंदर आने के लिए कहती है। याएल सीसरा को सम्मान के रूप में स्वामी या प्रभु कहकर संबोधित करती है। सीसरा याएल के डेरे में जाता है। याएल सीसरा को एक कंबल, गलीचा या चटाई से ढक देती है, जिस पर लोग सोते थे। स्त्रियाँ अपने पतियों से अलग डेरों में रहती थीं। केवल पति ही अपनी पत्नी के डेरे में जाता था। संभावना कम है कि सीसरा सामान्यतः याएल के डेरे में जाता, परन्तु वह अत्यन्त थका हुआ था। यह भी संभव है कि सीसरा याएल के पीछे चला गया हो क्योंकि उसने उसे दो बार आमंत्रित किया था।</w:t>
      </w:r>
    </w:p>
    <w:p>
      <w:pPr/>
      <w:r>
        <w:rPr>
          <w:lang w:val="hi_IN" w:bidi="hi_IN"/>
        </w:rPr>
      </w:r>
      <w:r>
        <w:rPr>
          <w:lang w:val="hi_IN" w:bidi="hi_IN"/>
        </w:rPr>
        <w:t>सीसरा याएल से कहता है कि वह प्यासा है। सीसरा पीने के लिए पानी माँगता है। याएल दूध की मशक खोलकर सीसरा को देती है। सीसरा दूध पीता है। याएल उसे फिर से ढक देती है। हम नहीं जानते कि याएल ने सीसरा को दूध क्यों दिया। दूध पास में ही रहा होगा। या शायद याएल सीसरा को आराम और पोषण प्रदान करना चाहती थी।</w:t>
      </w:r>
    </w:p>
    <w:p>
      <w:pPr/>
      <w:r>
        <w:rPr>
          <w:lang w:val="hi_IN" w:bidi="hi_IN"/>
        </w:rPr>
      </w:r>
      <w:r>
        <w:rPr>
          <w:lang w:val="hi_IN" w:bidi="hi_IN"/>
        </w:rPr>
        <w:t>यहाँ रुकें और उस व्यक्ति की तस्वीर देखें जो इस भाग की तरह घड़े से पानी पी रहा है। लोग अक्सर पशुओं की खाल से घड़े बनाते थे। समूह में चर्चा करें कि आपकी संस्कृति पानी या दूध को कैसे पीती है। आप पानी या दूध के पात्र को बनाने के लिए किस सामग्री का उपयोग करते हैं? आपकी संस्कृति में पानी या दूध पीने के सही और गलत तरीके क्या हैं? ऑडियो को यहाँ रोकें।</w:t>
      </w:r>
    </w:p>
    <w:p>
      <w:pPr/>
      <w:r>
        <w:rPr>
          <w:lang w:val="hi_IN" w:bidi="hi_IN"/>
        </w:rPr>
      </w:r>
      <w:r>
        <w:rPr>
          <w:lang w:val="hi_IN" w:bidi="hi_IN"/>
        </w:rPr>
        <w:t>सीसरा याएल को अपनी रक्षा करने के लिए कुछ निर्देश देता है। सीसरा याएल से कहता है कि वह डेरे के प्रवेश द्वार पर खड़ी हो। यदि कोई व्यक्ति डेरे के पास आता है, और यदि वह याएल से पूछता है कि क्या कोई डेरे के अंदर है, तो सीसरा याएल से "नहीं" बोलने के लिए कहता है।” फिर सीसरा अत्यन्त थकान के कारण जल्दी ही सो जाता है।</w:t>
      </w:r>
    </w:p>
    <w:p>
      <w:pPr/>
      <w:r>
        <w:rPr>
          <w:lang w:val="hi_IN" w:bidi="hi_IN"/>
        </w:rPr>
      </w:r>
      <w:r>
        <w:rPr>
          <w:lang w:val="hi_IN" w:bidi="hi_IN"/>
        </w:rPr>
        <w:t>अब तक, याएल केवल सीसरा के लिए ही मददगार रही है। इसके बाद याएल जो करती है, वह हमें आश्चर्य में डाल देता है। याएल अपने पति के सहयोगी के विरुद्ध कुछ करने वाली है।</w:t>
      </w:r>
    </w:p>
    <w:p>
      <w:pPr/>
      <w:r>
        <w:rPr>
          <w:lang w:val="hi_IN" w:bidi="hi_IN"/>
        </w:rPr>
      </w:r>
      <w:r>
        <w:rPr>
          <w:lang w:val="hi_IN" w:bidi="hi_IN"/>
        </w:rPr>
        <w:t>हेबेर की पत्नी याएल एक डेरे की खूँटी लेती है और एक हथौड़ा उठा लेती है। याएल चुपचाप, या गुपचुप तरीके से, उपकरणों को लेकर सीसरा के पास जाती है। याएल डेरा लगाने के लिए आवश्यक उपकरणों से परिचित है, क्योंकि उन दिनों स्त्रियाँ अक्सर हर बार स्थानांतरित होने पर अपने परिवारों के लिए डेरे लगाती थीं।</w:t>
      </w:r>
    </w:p>
    <w:p>
      <w:pPr/>
      <w:r>
        <w:rPr>
          <w:lang w:val="hi_IN" w:bidi="hi_IN"/>
        </w:rPr>
      </w:r>
      <w:r>
        <w:rPr>
          <w:lang w:val="hi_IN" w:bidi="hi_IN"/>
        </w:rPr>
        <w:t>यहाँ रुकें और किसी के हाथ में हथौड़े और डेरे की खूँटी की तस्वीर देखें। अब उस डेरे की एक तस्वीर देखें जिसे लोगों ने रस्सियों से डेरे की खूँटियों के साथ बाँधा हुआ है। ऑडियो को यहाँ रोकें।</w:t>
      </w:r>
    </w:p>
    <w:p>
      <w:pPr/>
      <w:r>
        <w:rPr>
          <w:lang w:val="hi_IN" w:bidi="hi_IN"/>
        </w:rPr>
      </w:r>
      <w:r>
        <w:rPr>
          <w:lang w:val="hi_IN" w:bidi="hi_IN"/>
        </w:rPr>
        <w:t>यह स्पष्ट है कि जब याएल उसके पास आई, तब सीसरा नहीं जागा। याएल डेरे की खूँटी को सीसरा के सिर के आर-पार ठोककर ज़मीन में गाड़ देती है। सीसरा मर जाता है।</w:t>
      </w:r>
    </w:p>
    <w:p>
      <w:pPr/>
      <w:r>
        <w:rPr>
          <w:lang w:val="hi_IN" w:bidi="hi_IN"/>
        </w:rPr>
      </w:r>
      <w:r>
        <w:rPr>
          <w:lang w:val="hi_IN" w:bidi="hi_IN"/>
        </w:rPr>
        <w:t>बाराक और उसके लोगों ने सीसरा की पूरी सेना को मार डाला था। फिर बाराक सीसरा का पीछा करता है, जिससे सीसरा की मृत्यु के थोड़े समय बाद ही बाराक उस डेरे तक पहुँच जाता है।</w:t>
      </w:r>
    </w:p>
    <w:p>
      <w:pPr/>
      <w:r>
        <w:rPr>
          <w:lang w:val="hi_IN" w:bidi="hi_IN"/>
        </w:rPr>
      </w:r>
      <w:r>
        <w:rPr>
          <w:lang w:val="hi_IN" w:bidi="hi_IN"/>
        </w:rPr>
        <w:t>याएल अपने तम्बू से बाहर निकलकर बाराक से मिलने जाती है। याएल बाराक से कहती है कि वह आए, और वह उसे उस व्यक्ति को दिखाएगी जिसे वह ढूँढ़ रहा है। बाराक याएल के साथ डेरे में जाता है। वहाँ सीसरा ज़मीन पर पड़ा हुआ है, और उसके सिर में डेरे की खूँटी धँसी हुई है। सीसरा मर गया है।</w:t>
      </w:r>
    </w:p>
    <w:p>
      <w:pPr/>
      <w:r>
        <w:rPr>
          <w:lang w:val="hi_IN" w:bidi="hi_IN"/>
        </w:rPr>
      </w:r>
      <w:r>
        <w:rPr>
          <w:lang w:val="hi_IN" w:bidi="hi_IN"/>
        </w:rPr>
        <w:t>उसी दिन परमेश्वर ने कनान के राजा याबीन को पराजित किया, या उसे दीन कर दिया। इस्राएलियों ने उन कनानियों को नष्ट कर दिया जिनका नेतृत्व याबीन करता था।</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4:11–24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हम हेबेर के बारे में जानते हैं, जो मूसा से संबंधित था। हेबेर अपने लोगों से अलग होकर केदेश के पास अपना तम्बू लगाकर रहने लगा।</w:t>
      </w:r>
    </w:p>
    <w:p>
      <w:pPr/>
      <w:r>
        <w:rPr>
          <w:lang w:val="hi_IN" w:bidi="hi_IN"/>
        </w:rPr>
      </w:r>
      <w:r>
        <w:rPr>
          <w:b/>
          <w:lang w:val="hi_IN" w:bidi="hi_IN"/>
        </w:rPr>
        <w:t>दूसरे दृश्य में:</w:t>
      </w:r>
      <w:r>
        <w:rPr>
          <w:lang w:val="hi_IN" w:bidi="hi_IN"/>
        </w:rPr>
        <w:t xml:space="preserve"> सीसरा को पता चलता है कि बाराक ताबोर पर्वत पर गया था। सीसरा अपने 900 रथों को बुलाता है। दबोरा बाराक से कहती है कि वह सीसरा की सेना पर आक्रमण करे। बाराक आक्रमण करता है और यहोवा सीसरा की सेना को घबरा देता है। सीसरा की पूरी सेना पराजित होती है, परन्तु सीसरा पैदल भागकर निकलता है।</w:t>
      </w:r>
    </w:p>
    <w:p>
      <w:pPr/>
      <w:r>
        <w:rPr>
          <w:lang w:val="hi_IN" w:bidi="hi_IN"/>
        </w:rPr>
      </w:r>
      <w:r>
        <w:rPr>
          <w:b/>
          <w:lang w:val="hi_IN" w:bidi="hi_IN"/>
        </w:rPr>
        <w:t>तीसरे दृश्य में:</w:t>
      </w:r>
      <w:r>
        <w:rPr>
          <w:lang w:val="hi_IN" w:bidi="hi_IN"/>
        </w:rPr>
        <w:t xml:space="preserve"> सीसरा हेबेर की पत्नी याएल के डेरे में भाग जाता है। याएल सीसरा का अपने डेरे में स्वागत करती है, उसे दूध का पेय देती है, और उसे ढक देती है।</w:t>
      </w:r>
    </w:p>
    <w:p>
      <w:pPr/>
      <w:r>
        <w:rPr>
          <w:lang w:val="hi_IN" w:bidi="hi_IN"/>
        </w:rPr>
      </w:r>
      <w:r>
        <w:rPr>
          <w:b/>
          <w:lang w:val="hi_IN" w:bidi="hi_IN"/>
        </w:rPr>
        <w:t>चौथे दृश्य में:</w:t>
      </w:r>
      <w:r>
        <w:rPr>
          <w:lang w:val="hi_IN" w:bidi="hi_IN"/>
        </w:rPr>
        <w:t xml:space="preserve"> सीसरा सो रहा है और अत्यन्त थका हुआ है। याएल सीसरा को डेरे की खूँटी से मार डालती है। बाराक उसके डेरे के पास से गुजरता है। याएल बाराक को दिखाती है कि सीसरा मर गया है।</w:t>
      </w:r>
    </w:p>
    <w:p>
      <w:pPr/>
      <w:r>
        <w:rPr>
          <w:lang w:val="hi_IN" w:bidi="hi_IN"/>
        </w:rPr>
      </w:r>
      <w:r>
        <w:rPr>
          <w:b/>
          <w:lang w:val="hi_IN" w:bidi="hi_IN"/>
        </w:rPr>
        <w:t>पाँचवें दृश्य में:</w:t>
      </w:r>
      <w:r>
        <w:rPr>
          <w:lang w:val="hi_IN" w:bidi="hi_IN"/>
        </w:rPr>
        <w:t xml:space="preserve"> हमें पता चलता है कि उस दिन परमेश्वर ही था जिसने याबीन को पराजित किया था। इस्राएली तब तक डटे रहे, जब तक उन्होंने कनानियों के राजा याबीन को पूरी तरह से नष्ट नहीं कर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हेबेर केनी</w:t>
      </w:r>
    </w:p>
    <w:p>
      <w:pPr>
        <w:pStyle w:val="ListBullet"/>
        <w:spacing w:line="240" w:lineRule="auto"/>
        <w:ind w:left="720"/>
      </w:pPr>
      <w:r>
        <w:rPr>
          <w:lang w:val="hi_IN" w:bidi="hi_IN"/>
        </w:rPr>
      </w:r>
      <w:r>
        <w:rPr>
          <w:lang w:val="hi_IN" w:bidi="hi_IN"/>
        </w:rPr>
        <w:t>सीसरा, याबीन की सेना का सेनापति</w:t>
      </w:r>
    </w:p>
    <w:p>
      <w:pPr>
        <w:pStyle w:val="ListBullet"/>
        <w:spacing w:line="240" w:lineRule="auto"/>
        <w:ind w:left="720"/>
      </w:pPr>
      <w:r>
        <w:rPr>
          <w:lang w:val="hi_IN" w:bidi="hi_IN"/>
        </w:rPr>
      </w:r>
      <w:r>
        <w:rPr>
          <w:lang w:val="hi_IN" w:bidi="hi_IN"/>
        </w:rPr>
        <w:t>सीसरा की सेना</w:t>
      </w:r>
    </w:p>
    <w:p>
      <w:pPr>
        <w:pStyle w:val="ListBullet"/>
        <w:spacing w:line="240" w:lineRule="auto"/>
        <w:ind w:left="720"/>
      </w:pPr>
      <w:r>
        <w:rPr>
          <w:lang w:val="hi_IN" w:bidi="hi_IN"/>
        </w:rPr>
      </w:r>
      <w:r>
        <w:rPr>
          <w:lang w:val="hi_IN" w:bidi="hi_IN"/>
        </w:rPr>
        <w:t>दबोरा, इस्राएल की न्यायी</w:t>
      </w:r>
    </w:p>
    <w:p>
      <w:pPr>
        <w:pStyle w:val="ListBullet"/>
        <w:spacing w:line="240" w:lineRule="auto"/>
        <w:ind w:left="720"/>
      </w:pPr>
      <w:r>
        <w:rPr>
          <w:lang w:val="hi_IN" w:bidi="hi_IN"/>
        </w:rPr>
      </w:r>
      <w:r>
        <w:rPr>
          <w:lang w:val="hi_IN" w:bidi="hi_IN"/>
        </w:rPr>
        <w:t>बाराक</w:t>
      </w:r>
    </w:p>
    <w:p>
      <w:pPr>
        <w:pStyle w:val="ListBullet"/>
        <w:spacing w:line="240" w:lineRule="auto"/>
        <w:ind w:left="720"/>
      </w:pPr>
      <w:r>
        <w:rPr>
          <w:lang w:val="hi_IN" w:bidi="hi_IN"/>
        </w:rPr>
      </w:r>
      <w:r>
        <w:rPr>
          <w:lang w:val="hi_IN" w:bidi="hi_IN"/>
        </w:rPr>
        <w:t>बाराक के पुरुष</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याएल, हेबेर की पत्नी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कनानियों का राजा याबीन।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 भाग इस शब्द से शुरू होता है कि हमारा ध्यान बाराक और दबोरा से दूर किसी और की ओर हटाया जाए। लेखक हमें ऐसी जानकारी देता है जो कहानी में आगे चलकर महत्वपूर्ण हो जाती है। लेखक हमें एक नए पात्र, हेबेर के बारे में जानकारी देता है।</w:t>
      </w:r>
    </w:p>
    <w:p>
      <w:pPr/>
      <w:r>
        <w:rPr>
          <w:lang w:val="hi_IN" w:bidi="hi_IN"/>
        </w:rPr>
      </w:r>
      <w:r>
        <w:rPr>
          <w:lang w:val="hi_IN" w:bidi="hi_IN"/>
        </w:rPr>
        <w:t>यहाँ रुकें और एक ऐसी कहानी सुनाएँ जिसमें अलग-अलग बिन्दुओं पर नए लोग कहानी में आते हैं। जब आप कहानी सुनाएँ, तो समय-समय पर रुककर समूह को कहानी के किसी पात्र के बारे में या उस स्थान के बारे में कुछ अतिरिक्त जानकारी दें जहाँ कहानी के लोग जाते हैं। समूह के बाकी लोगों को इस बात पर ध्यान देना चाहिए कि यह दिखाने के लिए आप किन शब्दों का उपयोग करते हैं कि कब आप कहानी सुना रहे हैं और कब आप उन्हें किसी स्थान या व्यक्ति के बारे में अधिक जानकारी दे रहे हैं। इस ऑडियो को यहाँ रोकें।</w:t>
      </w:r>
    </w:p>
    <w:p>
      <w:pPr/>
      <w:r>
        <w:rPr>
          <w:lang w:val="hi_IN" w:bidi="hi_IN"/>
        </w:rPr>
      </w:r>
      <w:r>
        <w:rPr>
          <w:lang w:val="hi_IN" w:bidi="hi_IN"/>
        </w:rPr>
        <w:t>लेखक हमें महत्वपूर्ण तथ्य बताता है। हेबेर एक केनी है। हेबेर ने इस कहानी के आरम्भ होने से पहले ही अन्य केनियों को छोड़ दिया था। हेबेर होबाब का वंशज है, जो मूसा की पत्नी से संबंधित एक व्यक्ति था। हेबेर ने अन्य केनियों को छोड़ने के बाद, इस्साकार के प्रदेश में केदेश के पास सानन्नीम के बड़े वृक्ष के निकट अपना डेरा लगाया।</w:t>
      </w:r>
    </w:p>
    <w:p>
      <w:pPr/>
      <w:r>
        <w:rPr>
          <w:lang w:val="hi_IN" w:bidi="hi_IN"/>
        </w:rPr>
      </w:r>
      <w:r>
        <w:rPr>
          <w:lang w:val="hi_IN" w:bidi="hi_IN"/>
        </w:rPr>
        <w:t>दूसरे दृश्य में, सीसरा के लोग उसे बताते हैं कि बाराक अपने लोगों को ताबोर नामक पर्वत पर ले गया है। सीसरा अपनी पूरी सेना और लोहे के 900 रथों को इकट्ठा करता है। सीसरा की सेना हरोशेत हग्गोयिम से किशोन नदी की ओर जाती है। नदी ताबोर पर्वत के पास है।</w:t>
      </w:r>
    </w:p>
    <w:p>
      <w:pPr/>
      <w:r>
        <w:rPr>
          <w:lang w:val="hi_IN" w:bidi="hi_IN"/>
        </w:rPr>
      </w:r>
      <w:r>
        <w:rPr>
          <w:lang w:val="hi_IN" w:bidi="hi_IN"/>
        </w:rPr>
        <w:t>यहाँ रुकें और पहले से ही नक्शे को देखें। हरोशेत हग्गोयिम, किशोन नदी और ताबोर पर्वत पर ध्यान दें। सनानन्नी पर ध्यान दें जहाँ हेबेर रहता था। यिज्रेल की घाटी और ताबोर पर्वत की तस्वीर देखें। इस ऑडियो को यहाँ रोकें।</w:t>
      </w:r>
    </w:p>
    <w:p>
      <w:pPr/>
      <w:r>
        <w:rPr>
          <w:lang w:val="hi_IN" w:bidi="hi_IN"/>
        </w:rPr>
      </w:r>
      <w:r>
        <w:rPr>
          <w:lang w:val="hi_IN" w:bidi="hi_IN"/>
        </w:rPr>
        <w:t>दबोरा बाराक से कहती है कि युद्ध में यहोवा बाराक के आगे-आगे चला है। यह एक सैन्य वाक्यांश है जो यह दिखाता है कि यहोवा ही इस्राएली योद्धाओं की अगुवाई करता है, न कि बाराक। जब बाराक और 10,000 पुरुष पहाड़ से नीचे उतरकर हमला करते हैं, तो यहोवा ही कनानी सेना में घबराहट पैदा कर देता है। दबोरा कहती है कि यहोवा ने सीसरा को बाराक के हाथ में दे दिया है। यह वही वाक्यांश है जिसका उपयोग पिछली कहानियों में किया गया है, ताकि यह दिखाया जा सके कि परमेश्वर किसी व्यक्ति को किसी दूसरे को पराजित करने के लिए विशेष सामर्थ्य देता है। बाराक और उसके 10,000 पुरुष युद्ध करने के लिए पर्वत से नीचे उतरते हैं। यहोवा बाराक के आगे गया और उसने सीसरा की सेना को व्याकुल कर दिया, या उन्हें डरा दिया। हम नहीं जानते कि यहोवा ने सीसरा की सेना को कैसे पराजित किया। इस कहानी और पिछली कहानी में यह स्पष्ट है कि यहोवा शक्तिशाली है। यहोवा बाराक की सहायता करता है। यहोवा शक्तिशाली काम करता है। सीसरा अपने रथ से उतरता है और युद्ध से भाग जाता है।</w:t>
      </w:r>
    </w:p>
    <w:p>
      <w:pPr/>
      <w:r>
        <w:rPr>
          <w:lang w:val="hi_IN" w:bidi="hi_IN"/>
        </w:rPr>
      </w:r>
      <w:r>
        <w:rPr>
          <w:lang w:val="hi_IN" w:bidi="hi_IN"/>
        </w:rPr>
        <w:t>यहाँ रुकें और एक समूह के रूप में चर्चा करें कि आप यह कैसे बताएँगे कि बाराक कौन-से काम करता है और यहोवा कौन-से काम करता है। इस ऑडियो को यहाँ रोकें।</w:t>
      </w:r>
    </w:p>
    <w:p>
      <w:pPr/>
      <w:r>
        <w:rPr>
          <w:lang w:val="hi_IN" w:bidi="hi_IN"/>
        </w:rPr>
      </w:r>
      <w:r>
        <w:rPr>
          <w:lang w:val="hi_IN" w:bidi="hi_IN"/>
        </w:rPr>
        <w:t>तीसरे दृश्य में, लेखक हमें फिर से युद्ध के बारे में बताता है। लेखक हमें नए विवरण भी देता है। बाराक रथों और सीसरा के सभी सैनिकों का पीछा करते हुए पश्चिम की ओर हरोशेत-हग्गोयिम तक जाता है। लेखक आगे के भाग में बाराक के सैनिकों का उल्लेख नहीं करता; बल्कि जब वह उनके कार्यों के बारे में बताता है, तो केवल बाराक का नाम ही उपयोग करता है। बाराक के लोगों ने सीसरा के सभी पुरुषों को मार डाला। कहानीकार विशेष भाषा का उपयोग करता है जब वह कहता है कि सीसरा के सभी लोग तलवार से मर गए। अक्सर युद्ध में, पुरुष तलवारों से दूसरे पुरुषों या लोगों को मार डालते थे, इसलिए यह कहने का एक तरीका था कि सीसरा के सभी पुरुष मर गए।</w:t>
      </w:r>
    </w:p>
    <w:p>
      <w:pPr/>
      <w:r>
        <w:rPr>
          <w:lang w:val="hi_IN" w:bidi="hi_IN"/>
        </w:rPr>
      </w:r>
      <w:r>
        <w:rPr>
          <w:lang w:val="hi_IN" w:bidi="hi_IN"/>
        </w:rPr>
        <w:t>यहाँ रुकें और समूह के रूप में चर्चा करें कि जब पुरुष युद्ध में दूसरे पुरुषों को मारते हैं, तो आप कैसे बात करते हैं। आप कैसे वर्णन करेंगे कि बाराक के लोगों ने सीसरा के लोगों को कैसे मार डाला, यदि उनके द्वारा उपयोग किए गए मुख्य हथियार तलवारें थीं? इस ऑडियो को यहाँ रोकें।</w:t>
      </w:r>
    </w:p>
    <w:p>
      <w:pPr/>
      <w:r>
        <w:rPr>
          <w:lang w:val="hi_IN" w:bidi="hi_IN"/>
        </w:rPr>
      </w:r>
      <w:r>
        <w:rPr>
          <w:lang w:val="hi_IN" w:bidi="hi_IN"/>
        </w:rPr>
        <w:t>चौथे दृश्य में, लेखक हमें फिर से बताता है कि सीसरा युद्ध से बच गया और पैदल भाग गया। लेखक हमें नई जानकारी देता है। सीसरा पैदल भागकर केनी हेबर की पत्नी याएल के डेरे की ओर जाता है। कनानियों के राजा याबीन का हेबेर के साथ एक शांतिपूर्ण संबंध था।</w:t>
      </w:r>
    </w:p>
    <w:p>
      <w:pPr/>
      <w:r>
        <w:rPr>
          <w:lang w:val="hi_IN" w:bidi="hi_IN"/>
        </w:rPr>
      </w:r>
      <w:r>
        <w:rPr>
          <w:lang w:val="hi_IN" w:bidi="hi_IN"/>
        </w:rPr>
        <w:t>याएल अपने डेरे के बाहर सीसरा से मिलती है। याएल दो बार सीसरा से कहती है कि वह डेरे के भीतर आए। याएल सीसरा का सम्मान करके अभिवादन करती है। याएल सीसरा से कहती है कि वह न डरे।</w:t>
      </w:r>
    </w:p>
    <w:p>
      <w:pPr/>
      <w:r>
        <w:rPr>
          <w:lang w:val="hi_IN" w:bidi="hi_IN"/>
        </w:rPr>
      </w:r>
      <w:r>
        <w:rPr>
          <w:lang w:val="hi_IN" w:bidi="hi_IN"/>
        </w:rPr>
        <w:t>यहाँ रुकें और समूह में चर्चा करें: आपकी संस्कृति पुरुषों और स्त्रियों के बीच सम्मान देने के लिए किन शब्दों, वाक्यांशों या हाव-भावों का उपयोग करती है? आप किसी सैन्य अगुवे का सम्मान कैसे करते हैं? इस ऑडियो को यहाँ रोकें।</w:t>
      </w:r>
    </w:p>
    <w:p>
      <w:pPr/>
      <w:r>
        <w:rPr>
          <w:lang w:val="hi_IN" w:bidi="hi_IN"/>
        </w:rPr>
      </w:r>
      <w:r>
        <w:rPr>
          <w:lang w:val="hi_IN" w:bidi="hi_IN"/>
        </w:rPr>
        <w:t>सीसरा याएल के डेरे के भीतर जाता है। याएल सीसरा को कंबल या गलीचे से ढक देती है। इससे ज़मीन पर पड़े सीसरा को छिपा दिया जाता है। सीसरा याएल से कहता है कि वह प्यासा है, और वह पानी माँगता है। याएल सीसरा को दूध पीने के लिए देती है, और वह उसे वापस ढक देती है। सीसरा याएल से कहता है कि वह डेरे के प्रवेश द्वार की रखवाली करे। यदि कोई आदमी यहाँ आए और पूछे कि क्या तुम्हारे डेरे में कोई है,” सीसरा याएल से कहता है, “तो उससे कहना, ‘नहीं।’” यह स्पष्ट है कि सीसरा जल्दी से सो जाता है क्योंकि वह थका हुआ है। लेखक एक ऐसे शब्द का उपयोग करता है जो यह दिखाता है कि अब हम याएल के व्यवहार में परिवर्तन देखने वाले हैं। याएल कुछ अनपेक्षित करती है।</w:t>
      </w:r>
    </w:p>
    <w:p>
      <w:pPr/>
      <w:r>
        <w:rPr>
          <w:lang w:val="hi_IN" w:bidi="hi_IN"/>
        </w:rPr>
      </w:r>
      <w:r>
        <w:rPr>
          <w:lang w:val="hi_IN" w:bidi="hi_IN"/>
        </w:rPr>
        <w:t>यहाँ रुकें और तय करें कि आप यह बताने के लिए किस शब्द या वाक्यांश का उपयोग करेंगे कि याएल अपने कार्यों को कैसे बदलती है। इस ऑडियो को यहाँ रोकें।</w:t>
      </w:r>
    </w:p>
    <w:p>
      <w:pPr/>
      <w:r>
        <w:rPr>
          <w:lang w:val="hi_IN" w:bidi="hi_IN"/>
        </w:rPr>
      </w:r>
      <w:r>
        <w:rPr>
          <w:lang w:val="hi_IN" w:bidi="hi_IN"/>
        </w:rPr>
        <w:t>याएल अपने हाथों में डेरे की खूँटी और एक हथौड़ा लेती है। याएल सीसरा के पास चुपके से जाती है। लेखक यह नहीं बताता कि याएल ने सीसरा का सिर खोला या नहीं। यह स्पष्ट है कि सीसरा इसलिए नहीं जागता क्योंकि वह थका हुआ है। याएल सीसरा के सिर के एक तरफ से खूँटी ठोक देती है। खूँटी ज़मीन में धँस जाती है। सीसरा मर गया है।</w:t>
      </w:r>
    </w:p>
    <w:p>
      <w:pPr/>
      <w:r>
        <w:rPr>
          <w:lang w:val="hi_IN" w:bidi="hi_IN"/>
        </w:rPr>
      </w:r>
      <w:r>
        <w:rPr>
          <w:lang w:val="hi_IN" w:bidi="hi_IN"/>
        </w:rPr>
        <w:t>सीसरा की मृत्यु के ठीक बाद बाराक डेरे के पास आता है। बाराक सीसरा का पीछा करता रहा है। बाराक नहीं जानता कि सीसरा कहाँ है। कहानीकार एक वाक्यांश का उपयोग करके हमें बताता है कि सीसरा की मृत्यु के ठीक बाद बाराक डेरे पर आता है।</w:t>
      </w:r>
    </w:p>
    <w:p>
      <w:pPr/>
      <w:r>
        <w:rPr>
          <w:lang w:val="hi_IN" w:bidi="hi_IN"/>
        </w:rPr>
      </w:r>
      <w:r>
        <w:rPr>
          <w:lang w:val="hi_IN" w:bidi="hi_IN"/>
        </w:rPr>
        <w:t>यहाँ रुकें और एक ऐसी कहानी सुनाएँ जिसमें दो घटनाएँ एक ही समय में अलग-अलग स्थानों पर घटती हों, और फिर एक घटना के तुरंत बाद दूसरी घटना घटित होती हो। ध्यान दें कि आप किन शब्दों और वाक्यांशों का उपयोग करते हैं यह बताने के लिए कि प्रत्येक कार्य कब होता है। इस ऑडियो को यहाँ रोकें।</w:t>
      </w:r>
    </w:p>
    <w:p>
      <w:pPr/>
      <w:r>
        <w:rPr>
          <w:lang w:val="hi_IN" w:bidi="hi_IN"/>
        </w:rPr>
      </w:r>
      <w:r>
        <w:rPr>
          <w:lang w:val="hi_IN" w:bidi="hi_IN"/>
        </w:rPr>
        <w:t>याएल डेरे के बाहर बाराक से मिलती है। कहानीकार याएल के कार्य का वर्णन करने के लिए उसी वाक्यांश का उपयोग करता है जैसे वह सीसरा से मिली थी। याएल बाराक से कहती है, “भीतर आ, और मैं तुझे उस व्यक्ति को दिखाऊँगी जिसे तू ढूँढ रहा है।” बाराक याएल के साथ डेरे के भीतर जाता है। सीसरा जमीन पर मर गया है।</w:t>
      </w:r>
    </w:p>
    <w:p>
      <w:pPr/>
      <w:r>
        <w:rPr>
          <w:lang w:val="hi_IN" w:bidi="hi_IN"/>
        </w:rPr>
      </w:r>
      <w:r>
        <w:rPr>
          <w:lang w:val="hi_IN" w:bidi="hi_IN"/>
        </w:rPr>
        <w:t>पाँचवें दृश्य में, कहानी समाप्त होती है। कहानीकार कहता है कि “उस दिन” परमेश्वर ने कनान के राजा याबीन को पराजित करना आरम्भ किया। यह वाक्यांश दिखाता है कि यह इस्राएलियों के इतिहास में एक महत्वपूर्ण क्षण है।</w:t>
      </w:r>
    </w:p>
    <w:p>
      <w:pPr/>
      <w:r>
        <w:rPr>
          <w:lang w:val="hi_IN" w:bidi="hi_IN"/>
        </w:rPr>
      </w:r>
      <w:r>
        <w:rPr>
          <w:lang w:val="hi_IN" w:bidi="hi_IN"/>
        </w:rPr>
        <w:t>यहाँ रुकें और चर्चा करें कि आप अपनी संस्कृति में किन शब्दों या वाक्यांशों का उपयोग करते हैं ताकि यह दिखाया जा सके कि कोई घटना आपकी संस्कृति में सभी के लिए कितनी महत्वपूर्ण है या आपकी संस्कृति में सभी को कभी नहीं भूलना चाहिए। इस ऑडियो को यहाँ रोकें।</w:t>
      </w:r>
    </w:p>
    <w:p>
      <w:pPr/>
      <w:r>
        <w:rPr>
          <w:lang w:val="hi_IN" w:bidi="hi_IN"/>
        </w:rPr>
      </w:r>
      <w:r>
        <w:rPr>
          <w:lang w:val="hi_IN" w:bidi="hi_IN"/>
        </w:rPr>
        <w:t>कहानीकार इस भाग का समापन तब करता है जब वह कनान के राजा याबीन का नाम तीन बार लेता है। उस दिन परमेश्वर ने कनान के राजा याबीन को पराजित करना, या उसे दीन करना, आरम्भ किया। इस्राएलियों ने कनान के राजा याबीन के विरुद्ध दबाव डाला। इस्राएलियों ने कनान के राजा याबीन को नष्ट कर दिया। पिछले दृश्य में यह तीसरी बार है जब लेखक कनान के राजा याबीन के समान ही वाक्यांश का उपयोग करता है।</w:t>
      </w:r>
    </w:p>
    <w:p>
      <w:pPr/>
      <w:r>
        <w:rPr>
          <w:lang w:val="hi_IN" w:bidi="hi_IN"/>
        </w:rPr>
      </w:r>
      <w:r>
        <w:rPr>
          <w:lang w:val="hi_IN" w:bidi="hi_IN"/>
        </w:rPr>
        <w:t>कहानीकार कहता है, “इस्राएलियों का हाथ कनान के राजा याबीन पर और भी अधिक भारी पड़ता गया।” यह विशेष भाषा दिखाती है कि इस्राएली बलवान थे और वे याबीन के विरुद्ध जीतने के लिए दृढ़ निश्चयी थे।</w:t>
      </w:r>
    </w:p>
    <w:p>
      <w:pPr/>
      <w:r>
        <w:rPr>
          <w:lang w:val="hi_IN" w:bidi="hi_IN"/>
        </w:rPr>
      </w:r>
      <w:r>
        <w:rPr>
          <w:lang w:val="hi_IN" w:bidi="hi_IN"/>
        </w:rPr>
        <w:t>यहाँ रुकें और अपने हाथ से अलग-अलग चीज़ों को नीचे की ओर दबाएँ। उदाहरण के लिए, अपने पैर को नीचे की ओर दबाएँ, या किसी छड़ी को ज़मीन में नीचे की ओर दबाएँ। अपने समूह के अन्य लोगों से यह बताने को कहें कि वे क्या देखते और महसूस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4:11–24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हेबेर केनी</w:t>
      </w:r>
    </w:p>
    <w:p>
      <w:pPr>
        <w:pStyle w:val="ListBullet"/>
        <w:spacing w:line="240" w:lineRule="auto"/>
        <w:ind w:left="720"/>
      </w:pPr>
      <w:r>
        <w:rPr>
          <w:lang w:val="hi_IN" w:bidi="hi_IN"/>
        </w:rPr>
      </w:r>
      <w:r>
        <w:rPr>
          <w:lang w:val="hi_IN" w:bidi="hi_IN"/>
        </w:rPr>
        <w:t>सीसरा, याबीन की सेना का सेनापति</w:t>
      </w:r>
    </w:p>
    <w:p>
      <w:pPr>
        <w:pStyle w:val="ListBullet"/>
        <w:spacing w:line="240" w:lineRule="auto"/>
        <w:ind w:left="720"/>
      </w:pPr>
      <w:r>
        <w:rPr>
          <w:lang w:val="hi_IN" w:bidi="hi_IN"/>
        </w:rPr>
      </w:r>
      <w:r>
        <w:rPr>
          <w:lang w:val="hi_IN" w:bidi="hi_IN"/>
        </w:rPr>
        <w:t>सीसरा की सेना</w:t>
      </w:r>
    </w:p>
    <w:p>
      <w:pPr>
        <w:pStyle w:val="ListBullet"/>
        <w:spacing w:line="240" w:lineRule="auto"/>
        <w:ind w:left="720"/>
      </w:pPr>
      <w:r>
        <w:rPr>
          <w:lang w:val="hi_IN" w:bidi="hi_IN"/>
        </w:rPr>
      </w:r>
      <w:r>
        <w:rPr>
          <w:lang w:val="hi_IN" w:bidi="hi_IN"/>
        </w:rPr>
        <w:t>दबोरा, इस्राएल की न्यायी</w:t>
      </w:r>
    </w:p>
    <w:p>
      <w:pPr>
        <w:pStyle w:val="ListBullet"/>
        <w:spacing w:line="240" w:lineRule="auto"/>
        <w:ind w:left="720"/>
      </w:pPr>
      <w:r>
        <w:rPr>
          <w:lang w:val="hi_IN" w:bidi="hi_IN"/>
        </w:rPr>
      </w:r>
      <w:r>
        <w:rPr>
          <w:lang w:val="hi_IN" w:bidi="hi_IN"/>
        </w:rPr>
        <w:t>बाराक</w:t>
      </w:r>
    </w:p>
    <w:p>
      <w:pPr>
        <w:pStyle w:val="ListBullet"/>
        <w:spacing w:line="240" w:lineRule="auto"/>
        <w:ind w:left="720"/>
      </w:pPr>
      <w:r>
        <w:rPr>
          <w:lang w:val="hi_IN" w:bidi="hi_IN"/>
        </w:rPr>
      </w:r>
      <w:r>
        <w:rPr>
          <w:lang w:val="hi_IN" w:bidi="hi_IN"/>
        </w:rPr>
        <w:t>बाराक के पुरुष</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याएल, हेबेर की पत्नी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कनानियों का राजा याबीन।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अब, हेबेर नाम का एक व्यक्ति था जो एक केनी था। हेबेर होबाब का वंशज था, जो मूसा की पत्नी का रिश्तेदार था। हेबेर अपने गोत्र के बाकी लोगों से दूर हो गया था, और उसने केदेश के पास सानन्नीम के वृक्षों के पास अपना डेरा लगाया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हेबेर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सीसरा को पता चलता है कि अबीनोअम का पुत्र बाराक ताबोर पर्वत पर गया था। सीसरा अपने सभी 900 लोहे के रथों और अपने सभी योद्धाओं को बुलाता है। सीसरा अपने सभी रथों और योद्धाओं के साथ हरोशेत हग्गोयिम से किशोन नदी तक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सीसरा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फिर दबोरा बाराक से कहती है, "तैयार हो जा! यह वह दिन है जब यहोवा तुम्हें सीसरा पर विजय देगा, क्योंकि यहोवा तुम्हारे आगे-आगे चल रहा है।" इस प्रकार बाराक अपने 10,000 योद्धाओं को लेकर ताबोर पर्वत की ढलानों से नीचे उतरकर युद्ध में जाता है।</w:t>
      </w:r>
    </w:p>
    <w:p>
      <w:pPr/>
      <w:r>
        <w:rPr>
          <w:lang w:val="hi_IN" w:bidi="hi_IN"/>
        </w:rPr>
      </w:r>
      <w:r>
        <w:rPr>
          <w:lang w:val="hi_IN" w:bidi="hi_IN"/>
        </w:rPr>
        <w:t>जब बाराक आक्रमण करता है, तो यहोवा सीसरा और उसके सभी रथों और योद्धाओं को घबरा देता है। सीसरा अपने रथ से नीचे कूदता है और पैदल भाग जाता है। बाराक रथों और शत्रु सेना का पीछा करते हुए हरोशेत-हग्गोयिम तक जाता है, जहाँ वह सीसरा के सभी सैनिकों को मार डालता है। बाराक सीसरा की सेना में से एक भी व्यक्ति को जीवित नहीं छोड़ता।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सीसरा की सेना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बाराक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बाराक रथों और कनानी सेना का पीछा करता है। सीसरा केनी हेबेर की पत्नी याएल के डेरे की ओर दौड़ता है। हेबेर के परिवार ने हासोर के राजा याबीन के साथ एक गठबंधन या शांति का समझौता किया था। याएल अपने डेरे के बाहर सीसरा से मिलती है। याएल सीसरा से कहती है, "महोदय, मेरे डेरे में आ। भीतर आ और मत डर।" सीसरा याएल के डेरे में जाता है, और याएल उसे एक कंबल से ढक देती है।</w:t>
      </w:r>
    </w:p>
    <w:p>
      <w:pPr/>
      <w:r>
        <w:rPr>
          <w:lang w:val="hi_IN" w:bidi="hi_IN"/>
        </w:rPr>
      </w:r>
      <w:r>
        <w:rPr>
          <w:lang w:val="hi_IN" w:bidi="hi_IN"/>
        </w:rPr>
        <w:t>सीसरा कहता है, "कृपया मुझे थोड़ा पानी दे, मैं प्यासा हूँ।" तब याएल दूध के एक चमड़े की मशक खोलती है और सीसरा को पीने के लिए दूध देती है। याएल फिर से सीसरा को कंबल से ढक देती है। सीसरा याएल से कहता है, “डेरे के द्वार पर खड़ी हो, और यदि कोई आकर पूछे कि क्या यहाँ कोई है, तो कहना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सीसरा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सीसरा थका हुआ होने के कारण सो जाता है। याएल चुपचाप उसके पास दबे पाँव पहुँचती है। याएल अपने हाथ में एक हथौड़ा और डेरे की खूँटी पकड़े हुई है। याएल डेरे की खूँटी को सीसरा के सिर के पार्श्व भाग से आर-पार ठोककर ज़मीन में गाड़ देती है। सीसरा मर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बाराक उस स्थान के पास सीसरा को ढूँढता है जहाँ याएल रहती है। याएल अपने डेरे के बाहर बाराक से मिलने जाती है, और याएल कहती है, “आ, और मैं तुझे उस व्यक्ति को दिखाऊँगी जिसे तू ढूँढ रहा है। बाराक याएल के पीछे डेरे में जाता है। वहाँ सीसरा मरा हुआ पड़ा है और उसके डेरे की खूँटी उसके सिर के आर पार हो गई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बाराक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इसलिए उसी दिन, परमेश्वर ने कनान के राजा याबीन को पराजित किया। इस्राएलियों का हाथ कनान के राजा याबीन के विरुद्ध बहुत जोर से दबाव डालता रहा, जब तक इस्राएलियों ने कनान के राजा याबीन को नष्ट नहीं कर दिया।</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4:11–24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इस भाग में कहानी की घटना के लिए कई स्थानों के नाम उपयोग किए गए हैं।</w:t>
      </w:r>
    </w:p>
    <w:p>
      <w:pPr/>
      <w:r>
        <w:rPr>
          <w:lang w:val="hi_IN" w:bidi="hi_IN"/>
        </w:rPr>
      </w:r>
      <w:r>
        <w:rPr>
          <w:lang w:val="hi_IN" w:bidi="hi_IN"/>
        </w:rPr>
        <w:t>यहाँ रुकें और दबोरा के समय में इस्राएल के नक्शे की समीक्षा करें। इस ऑडियो को यहाँ रोकें।</w:t>
      </w:r>
    </w:p>
    <w:p>
      <w:pPr/>
      <w:r>
        <w:rPr>
          <w:lang w:val="hi_IN" w:bidi="hi_IN"/>
        </w:rPr>
      </w:r>
      <w:r>
        <w:rPr>
          <w:lang w:val="hi_IN" w:bidi="hi_IN"/>
        </w:rPr>
        <w:t xml:space="preserve">हेबेर ने सानन्नीम में एक बड़े पेड़ के नीचे अपना </w:t>
      </w:r>
      <w:r>
        <w:rPr>
          <w:b/>
          <w:lang w:val="hi_IN" w:bidi="hi_IN"/>
        </w:rPr>
        <w:t>डेरा</w:t>
      </w:r>
      <w:r>
        <w:rPr>
          <w:lang w:val="hi_IN" w:bidi="hi_IN"/>
        </w:rPr>
        <w:t xml:space="preserve"> लगाया था। डेरा एक अस्थायी संरचना है जिसे लोग पशुओं की खाल या भारी कपड़े से बनाते हैं। डेरे को एक स्थान से दूसरे स्थान पर ले जाना आसान था।</w:t>
      </w:r>
    </w:p>
    <w:p>
      <w:pPr/>
      <w:r>
        <w:rPr>
          <w:lang w:val="hi_IN" w:bidi="hi_IN"/>
        </w:rPr>
      </w:r>
      <w:r>
        <w:rPr>
          <w:lang w:val="hi_IN" w:bidi="hi_IN"/>
        </w:rPr>
        <w:t>यहाँ रुकें और समूह में चर्चा करें कि आप डेरे के लिए किस शब्द का उपयोग करेंगे। एक डेरे की तस्वीर देखें। इस ऑडियो को यहाँ रोकें।</w:t>
      </w:r>
    </w:p>
    <w:p>
      <w:pPr/>
      <w:r>
        <w:rPr>
          <w:lang w:val="hi_IN" w:bidi="hi_IN"/>
        </w:rPr>
      </w:r>
      <w:r>
        <w:rPr>
          <w:lang w:val="hi_IN" w:bidi="hi_IN"/>
        </w:rPr>
        <w:t xml:space="preserve">हेबेर और याबीन ने आपस में शांति रखने, अर्थात बिना युद्ध के संबंध बनाए रखने पर </w:t>
      </w:r>
      <w:r>
        <w:rPr>
          <w:b/>
          <w:lang w:val="hi_IN" w:bidi="hi_IN"/>
        </w:rPr>
        <w:t>सहमति</w:t>
      </w:r>
      <w:r>
        <w:rPr>
          <w:lang w:val="hi_IN" w:bidi="hi_IN"/>
        </w:rPr>
        <w:t xml:space="preserve"> की थी। यह शांति शायद दोनों समूहों के बीच एक औपचारिक समझौता या संधि थी।</w:t>
      </w:r>
    </w:p>
    <w:p>
      <w:pPr/>
      <w:r>
        <w:rPr>
          <w:lang w:val="hi_IN" w:bidi="hi_IN"/>
        </w:rPr>
      </w:r>
      <w:r>
        <w:rPr>
          <w:lang w:val="hi_IN" w:bidi="hi_IN"/>
        </w:rPr>
        <w:t>यहाँ रुकें और चर्चा करें कि आप हेबेर और याबीन के बीच की शांति का वर्णन कैसे करेंगे, और याद रखें कि शांति मुख्य शब्दावली में है। इस ऑडियो को यहाँ रोकें।</w:t>
      </w:r>
    </w:p>
    <w:p>
      <w:pPr/>
      <w:r>
        <w:rPr>
          <w:lang w:val="hi_IN" w:bidi="hi_IN"/>
        </w:rPr>
      </w:r>
      <w:r>
        <w:rPr>
          <w:lang w:val="hi_IN" w:bidi="hi_IN"/>
        </w:rPr>
        <w:t xml:space="preserve">इस कहानी में परमेश्वर के व्यक्तिगत नाम </w:t>
      </w:r>
      <w:r>
        <w:rPr>
          <w:b/>
          <w:lang w:val="hi_IN" w:bidi="hi_IN"/>
        </w:rPr>
        <w:t>यहोवा</w:t>
      </w:r>
      <w:r>
        <w:rPr>
          <w:lang w:val="hi_IN" w:bidi="hi_IN"/>
        </w:rPr>
        <w:t xml:space="preserve"> का उपयोग किया गया है। यहोवा के लिए उसी शब्द का उपयोग करें जिसका उपयोग आपने अन्य भागों में किया है, और याद रखें कि यहोवा मुख्य शब्दावली में है।</w:t>
      </w:r>
    </w:p>
    <w:p>
      <w:pPr/>
      <w:r>
        <w:rPr>
          <w:lang w:val="hi_IN" w:bidi="hi_IN"/>
        </w:rPr>
      </w:r>
      <w:r>
        <w:rPr>
          <w:lang w:val="hi_IN" w:bidi="hi_IN"/>
        </w:rPr>
        <w:t xml:space="preserve">यह कहानी </w:t>
      </w:r>
      <w:r>
        <w:rPr>
          <w:b/>
          <w:lang w:val="hi_IN" w:bidi="hi_IN"/>
        </w:rPr>
        <w:t>इस्राएलियों</w:t>
      </w:r>
      <w:r>
        <w:rPr>
          <w:lang w:val="hi_IN" w:bidi="hi_IN"/>
        </w:rPr>
        <w:t xml:space="preserve"> को परमेश्वर के लोगों के नाम के रूप में उपयोग करती है। इस्राएलियों के लिए उसी शब्द का उपयोग करें जिसका उपयोग आपने अन्य भागों में किया है, और याद रखें कि इस्राएलियों मुख्य शब्दावली में है।</w:t>
      </w:r>
    </w:p>
    <w:p>
      <w:pPr/>
      <w:r>
        <w:rPr>
          <w:lang w:val="hi_IN" w:bidi="hi_IN"/>
        </w:rPr>
      </w:r>
      <w:r>
        <w:rPr>
          <w:lang w:val="hi_IN" w:bidi="hi_IN"/>
        </w:rPr>
        <w:t xml:space="preserve">सीसरा ने 900 </w:t>
      </w:r>
      <w:r>
        <w:rPr>
          <w:b/>
          <w:lang w:val="hi_IN" w:bidi="hi_IN"/>
        </w:rPr>
        <w:t>लोहे के रथों</w:t>
      </w:r>
      <w:r>
        <w:rPr>
          <w:lang w:val="hi_IN" w:bidi="hi_IN"/>
        </w:rPr>
        <w:t xml:space="preserve"> वाली सेना का नेतृत्व किया। लोहे के रथों के लिए उसी वाक्यांश का उपयोग करें जिसका उपयोग आपने पिछले भागों में किया था।</w:t>
      </w:r>
    </w:p>
    <w:p>
      <w:pPr/>
      <w:r>
        <w:rPr>
          <w:lang w:val="hi_IN" w:bidi="hi_IN"/>
        </w:rPr>
      </w:r>
      <w:r>
        <w:rPr>
          <w:lang w:val="hi_IN" w:bidi="hi_IN"/>
        </w:rPr>
        <w:t xml:space="preserve">याएल सीसरा को दो बार अपने डेरे में आने के लिए निमंत्रण देती है, जब वह उससे कहती है कि वह उसके डेरे से हटकर उसके पास आए। याएल सीसरा को </w:t>
      </w:r>
      <w:r>
        <w:rPr>
          <w:b/>
          <w:lang w:val="hi_IN" w:bidi="hi_IN"/>
        </w:rPr>
        <w:t>प्रभु</w:t>
      </w:r>
      <w:r>
        <w:rPr>
          <w:lang w:val="hi_IN" w:bidi="hi_IN"/>
        </w:rPr>
        <w:t>, स्वामी या मालिक की तरह सम्मानजनक शब्द के साथ संबोधित करती है। यदि आपने पहले ही प्रभु, स्वामी या प्रभु का अनुवाद सम्मान की उपाधि के रूप में किया है, तो आप उसी शब्द का उपयोग कर सकते हैं। याद रखें कि प्रभु सम्मान की उपाधि के रूप में मुख्य शब्दावली में है।</w:t>
      </w:r>
    </w:p>
    <w:p>
      <w:pPr/>
      <w:r>
        <w:rPr>
          <w:lang w:val="hi_IN" w:bidi="hi_IN"/>
        </w:rPr>
      </w:r>
      <w:r>
        <w:rPr>
          <w:lang w:val="hi_IN" w:bidi="hi_IN"/>
        </w:rPr>
        <w:t xml:space="preserve">लेखक हमें बताता है कि परमेश्वर ने कनान के राजा याबीन को दबा दिया। यह </w:t>
      </w:r>
      <w:r>
        <w:rPr>
          <w:b/>
          <w:lang w:val="hi_IN" w:bidi="hi_IN"/>
        </w:rPr>
        <w:t>परमेश्वर</w:t>
      </w:r>
      <w:r>
        <w:rPr>
          <w:lang w:val="hi_IN" w:bidi="hi_IN"/>
        </w:rPr>
        <w:t xml:space="preserve"> के लिए सामान्य शब्द है, जो यहोवा है। परमेश्वर के लिए उसी शब्द का उपयोग करें जिसका उपयोग आपने अन्य भागों में किया है, और याद रखें कि परमेश्वर मुख्य शब्दावली में है।</w:t>
      </w:r>
    </w:p>
    <w:p>
      <w:pPr/>
      <w:r>
        <w:rPr>
          <w:lang w:val="hi_IN" w:bidi="hi_IN"/>
        </w:rPr>
      </w:r>
      <w:r>
        <w:rPr>
          <w:lang w:val="hi_IN" w:bidi="hi_IN"/>
        </w:rPr>
        <w:t xml:space="preserve">आपको पिछले भाग से याद होगा कि </w:t>
      </w:r>
      <w:r>
        <w:rPr>
          <w:b/>
          <w:lang w:val="hi_IN" w:bidi="hi_IN"/>
        </w:rPr>
        <w:t>याबीन</w:t>
      </w:r>
      <w:r>
        <w:rPr>
          <w:lang w:val="hi_IN" w:bidi="hi_IN"/>
        </w:rPr>
        <w:t xml:space="preserve"> सम्भवतः कनानियों की एक विशेष राजकीय उपाधि थी। यह शायद राजा का नाम नहीं था। </w:t>
      </w:r>
      <w:r>
        <w:rPr>
          <w:b/>
          <w:lang w:val="hi_IN" w:bidi="hi_IN"/>
        </w:rPr>
        <w:t>राजा</w:t>
      </w:r>
      <w:r>
        <w:rPr>
          <w:lang w:val="hi_IN" w:bidi="hi_IN"/>
        </w:rPr>
        <w:t xml:space="preserve"> और याबीन का अनुवाद करने के लिए उन्हीं शब्दों का उपयोग करें जिनका उपयोग आपने पहले किया था।</w:t>
      </w:r>
    </w:p>
    <w:p>
      <w:pPr/>
      <w:r>
        <w:rPr>
          <w:lang w:val="hi_IN" w:bidi="hi_IN"/>
        </w:rPr>
      </w:r>
      <w:r>
        <w:rPr>
          <w:b/>
          <w:lang w:val="hi_IN" w:bidi="hi_IN"/>
        </w:rPr>
        <w:t>कनानियों</w:t>
      </w:r>
      <w:r>
        <w:rPr>
          <w:lang w:val="hi_IN" w:bidi="hi_IN"/>
        </w:rPr>
        <w:t xml:space="preserve"> ने इस्राएलियों पर अत्याचार किया। कनानी कनान देश के </w:t>
      </w:r>
      <w:r>
        <w:rPr>
          <w:b/>
          <w:lang w:val="hi_IN" w:bidi="hi_IN"/>
        </w:rPr>
        <w:t>लोग</w:t>
      </w:r>
      <w:r>
        <w:rPr>
          <w:lang w:val="hi_IN" w:bidi="hi_IN"/>
        </w:rPr>
        <w:t xml:space="preserve"> हैं। कनानियों के लिए उसी शब्द या वाक्यांश का उपयोग करें जिसका उपयोग आपने पिछले भागों में किया था। याद रखें कि कनान मुख्य शब्दावली में है।</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5:1–11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5:1–11 को सुनें और अपने मन में रखें।</w:t>
      </w:r>
    </w:p>
    <w:p>
      <w:pPr/>
      <w:r>
        <w:rPr>
          <w:lang w:val="hi_IN" w:bidi="hi_IN"/>
        </w:rPr>
      </w:r>
      <w:r>
        <w:rPr>
          <w:lang w:val="hi_IN" w:bidi="hi_IN"/>
        </w:rPr>
        <w:t>यदि सम्भव हो, तो न्यायियों 5:1–11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5:1–11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गीत एक इब्रानी कविता है। हम सुझाव देते हैं कि आपकी टीम “कविता का परिचय मॉड्यूल 1” पूरा करे, इससे पहले कि आप “चरण 2: पाठ का परिचय” जारी रखें।]{.mark}</w:t>
      </w:r>
    </w:p>
    <w:p>
      <w:pPr/>
      <w:r>
        <w:rPr>
          <w:lang w:val="hi_IN" w:bidi="hi_IN"/>
        </w:rPr>
      </w:r>
      <w:r>
        <w:rPr>
          <w:lang w:val="hi_IN" w:bidi="hi_IN"/>
        </w:rPr>
        <w:t>[यदि आवश्यकता हो, तो यहाँ रुकें और आपके समूह द्वारा कविता के अनुवाद के बारे में किए गए अनुवाद निर्णयों की समीक्षा करें। इस ऑडियो को यहाँ रोकें।</w:t>
      </w:r>
    </w:p>
    <w:p>
      <w:pPr/>
      <w:r>
        <w:rPr>
          <w:lang w:val="hi_IN" w:bidi="hi_IN"/>
        </w:rPr>
      </w:r>
      <w:r>
        <w:rPr>
          <w:lang w:val="hi_IN" w:bidi="hi_IN"/>
        </w:rPr>
        <w:t>अब जब यहोवा ने इस्राएलियों को कनानियों पर विजय दिलाई है, तो इस्राएली आनन्दित होते हैं! दबोरा और बाराक विजय का उत्सव मनाने के लिए एक गीत गाते हैं। उस समय लोग महत्वपूर्ण घटनाओं का उत्सव मनाने के लिए अक्सर गीत बनाते और गाते थे, ताकि जब भी वे उस गीत को गाएँ, लोग उस घटना को याद करें। इस्राएली यहोवा की स्तुति करने के लिए भी गीत गाते थे, क्योंकि उसने उनके लिए महान काम किए थे। इस गीत में, दबोरा और बाराक इस कहानी के कुछ हिस्सों का वर्णन करते हैं कि कैसे इस्राएलियों ने कनानियों को पराजित किया। दबोरा और बाराक इस बात पर ध्यान देते हैं कि यहोवा ने क्या किया है और वे यहोवा और इस्राएल के बीच के विशेष संबंध के बारे में बताते हैं। दबोरा और बाराक ने उन लोगों को भी आशीष दी जिन्होंने कनानियों से युद्ध में सहायता की, और उन लोगों को श्राप दिया जिन्होंने ऐसा नहीं किया। यह भाग इस गीत का पहला हिस्सा है।</w:t>
      </w:r>
    </w:p>
    <w:p>
      <w:pPr/>
      <w:r>
        <w:rPr>
          <w:lang w:val="hi_IN" w:bidi="hi_IN"/>
        </w:rPr>
      </w:r>
      <w:r>
        <w:rPr>
          <w:lang w:val="hi_IN" w:bidi="hi_IN"/>
        </w:rPr>
        <w:t>यहाँ रुकें और उस समय के बारे में एक कहानी बताइए जब किसी ने अपने साथ या अपने समुदाय के साथ हुई किसी बहुत अच्छी घटना का उत्सव मनाने के लिए एक गीत लिखा। उस व्यक्ति ने यह गीत किसके लिए गाया? एक उत्सव का गीत अन्य गीतों से कैसे अलग है? इस ऑडियो को यहाँ रोकें।</w:t>
      </w:r>
    </w:p>
    <w:p>
      <w:pPr/>
      <w:r>
        <w:rPr>
          <w:lang w:val="hi_IN" w:bidi="hi_IN"/>
        </w:rPr>
      </w:r>
      <w:r>
        <w:rPr>
          <w:lang w:val="hi_IN" w:bidi="hi_IN"/>
        </w:rPr>
        <w:t>दबोरा और बाराक सुंदर, काव्यात्मक भाषा का उपयोग करते हैं। वे अपने समय में कुछ बातों के बारे में जिस तरह से बात करते थे, वह आज हम उन बातों के बारे में जिस तरह से बात करते हैं, उससे अलग हो सकता है। इसलिए कभी-कभी विभिन्न अनुवादों में शब्द थोड़े अलग होते हैं, परन्तु समग्र अर्थ प्रायः एक ही रहता है।</w:t>
      </w:r>
    </w:p>
    <w:p>
      <w:pPr/>
      <w:r>
        <w:rPr>
          <w:lang w:val="hi_IN" w:bidi="hi_IN"/>
        </w:rPr>
      </w:r>
      <w:r>
        <w:rPr>
          <w:lang w:val="hi_IN" w:bidi="hi_IN"/>
        </w:rPr>
        <w:t>यहाँ रुकें और अपनी संस्कृति के कुछ गीतों के बारे में बात करें जिन्हें लोगों ने बहुत समय पहले बनाया था। चर्चा करें कि गीत में भाषा के कौन से भाग आज आपके बोलने या गाने के तरीके से अलग हैं। चर्चा करें कि किन भागों को समझना कठिन है। आप अभी कैसे जानते हैं कि गीत का अर्थ क्या है? इस ऑडियो को यहाँ रोकें।</w:t>
      </w:r>
    </w:p>
    <w:p>
      <w:pPr/>
      <w:r>
        <w:rPr>
          <w:lang w:val="hi_IN" w:bidi="hi_IN"/>
        </w:rPr>
      </w:r>
      <w:r>
        <w:rPr>
          <w:lang w:val="hi_IN" w:bidi="hi_IN"/>
        </w:rPr>
        <w:t>दबोरा और बाराक पहले इस बारे में गाते हैं कि कैसे अगुवों ने स्वेच्छा से नेतृत्व करना चुना, और कैसे पुरुषों ने इस्राएल की रक्षा के लिए लड़ने का चुनाव किया। कुछ अनुवादों में इस गीत की शुरुआत इस प्रकार होती है, “पुरुषों के बाल लंबे हैं और उनमें से होकर हवा बहती है।” कभी-कभी पुरुष अपने बाल लंबे रखते थे ताकि यह दिखा सकें कि वे यहोवा की इच्छा को पूरा करने के लिए समर्पित हैं। वे पुरुष अक्सर योद्धा होते थे जो अन्य पुरुषों का युद्ध में नेतृत्व करते थे। यहाँ, यहोवा चाहता था कि इस्राएली लड़ें, इसलिए दबोरा संभवतः यह बात उस समय के बारे में कहती है जब इस्राएल के अगुवों ने जिम्मेदारी ली या लोगों को इकट्ठा होने के लिए उनका नेतृत्व किया। उस समय इस्राएल के पास कोई स्थायी सेना नहीं थी, इसलिए जब भी इस्राएलियों को युद्ध करना पड़ता था, पुरुषों को स्वयंसेवक के रूप में या अपनी इच्छा से लड़ने के लिए आगे आना पड़ता था। दबोरा इस्राएलियों को यहोवा की स्तुति करने के लिए प्रेरित करती है क्योंकि अगुवे और पुरुष एक साथ इकट्ठा होकर लड़ने के लिए तैयार थे। यह ऐसा है मानो पुरुषों ने जो किया, वह यहोवा की ओर से एक उपहार हो!</w:t>
      </w:r>
    </w:p>
    <w:p>
      <w:pPr/>
      <w:r>
        <w:rPr>
          <w:lang w:val="hi_IN" w:bidi="hi_IN"/>
        </w:rPr>
      </w:r>
      <w:r>
        <w:rPr>
          <w:lang w:val="hi_IN" w:bidi="hi_IN"/>
        </w:rPr>
        <w:t>यहाँ रुकें और समूह में इस प्रश्न पर चर्चा करें: आपकी संस्कृति में लोग यह दिखाने के लिए क्या-क्या करते हैं कि वे किसी काम को अच्छी तरह करने के लिए समर्पित या निष्ठावान हैं? आपके अगुवे कैसे दिखाते हैं कि वे अच्छे अगुवे होंगे? इस ऑडियो को यहाँ रोकें।</w:t>
      </w:r>
    </w:p>
    <w:p>
      <w:pPr/>
      <w:r>
        <w:rPr>
          <w:lang w:val="hi_IN" w:bidi="hi_IN"/>
        </w:rPr>
      </w:r>
      <w:r>
        <w:rPr>
          <w:lang w:val="hi_IN" w:bidi="hi_IN"/>
        </w:rPr>
        <w:t>दबोरा और बाराक इस्राएलियों को यहोवा की स्तुति करने के लिए प्रोत्साहित करते हैं, और यहोवा उस स्तुति के योग्य है। दबोरा और बाराक गाते हैं कि कनानियों के राजाओं और शासकों को भी सुनना चाहिए। पूरे संसार को इस बात पर ध्यान देना चाहिए कि इस्राएली कितने आनंद के साथ यहोवा की आराधना करते हैं—यहाँ तक कि इस्राएल के शत्रुओं को भी ध्यान देना चाहिए!</w:t>
      </w:r>
    </w:p>
    <w:p>
      <w:pPr/>
      <w:r>
        <w:rPr>
          <w:lang w:val="hi_IN" w:bidi="hi_IN"/>
        </w:rPr>
      </w:r>
      <w:r>
        <w:rPr>
          <w:lang w:val="hi_IN" w:bidi="hi_IN"/>
        </w:rPr>
        <w:t>दबोरा और बाराक वर्णन करते हैं कि जब यहोवा इस्राएल की सहायता के लिए आता है तो वह कैसा दृश्य होता है। दबोरा वर्णन करती है कि यह कितना अद्भुत और भयानक है। दबोरा संभवतः यह बात इसलिए कहती है ताकि इस्राएलियों को याद दिला सके कि कई वर्ष पहले यहोवा ने उनकी सहायता की थी। जब इस्राएली प्रतिज्ञा किए हुए देश की ओर यात्रा कर रहे थे, तब यहोवा सिनै पर्वत पर उनके साथ एक गंभीर वाचा करने आया। जब यहोवा ने इस्राएलियों के अगुवे मूसा से बात की, तब पृथ्वी काँप उठी और आँधी के बादलों से वर्षा होने लगी। उस समय लोग समझते थे कि भयंकर भूकम्प और वर्षा के तूफानों की ध्वनि यह दिखाती है कि परमेश्वर उस घटना में सम्मिलित है। यहोवा शक्तिशाली है। यहोवा भूमि, आकाश और मौसम को नियंत्रित करता है, और यहोवा ने यह दिखाया है कि वह इतना सामर्थी है कि वह इस्राएलियों के शत्रुओं को पराजित कर सकता है। यहोवा ने इस्राएलियों की रक्षा की और उन्हें सेईर और एदोम की भूमि से होकर प्रतिज्ञा किए हुए देश में ले गया। ये एक समान क्षेत्र के दो नाम हैं। यह क्षेत्र सीनै पर्वत और प्रतिज्ञा किए हुए देश के बीच था, इसलिए इस्राएलियों को उन क्षेत्रों से होकर गुजरना पड़ा।</w:t>
      </w:r>
    </w:p>
    <w:p>
      <w:pPr/>
      <w:r>
        <w:rPr>
          <w:lang w:val="hi_IN" w:bidi="hi_IN"/>
        </w:rPr>
      </w:r>
      <w:r>
        <w:rPr>
          <w:lang w:val="hi_IN" w:bidi="hi_IN"/>
        </w:rPr>
        <w:t>यहाँ एक समूह के रूप में रुकें और उस नक्शे को देखें जिस पर एदोम, सेईर, इस्राएल और सीनै पर्वत हैं। इस ऑडियो को यहाँ रोकें।</w:t>
      </w:r>
    </w:p>
    <w:p>
      <w:pPr/>
      <w:r>
        <w:rPr>
          <w:lang w:val="hi_IN" w:bidi="hi_IN"/>
        </w:rPr>
      </w:r>
      <w:r>
        <w:rPr>
          <w:lang w:val="hi_IN" w:bidi="hi_IN"/>
        </w:rPr>
        <w:t>इस्राएल सीनै पर यहोवा के साथ निकट संबंध में तो था, परन्तु बाद में इस्राएलियों ने यहोवा की अवज्ञा की, इसलिए अन्य जातियों ने प्रतिज्ञा किए हुए देश में इस्राएल पर आक्रमण किया और उन्हें जीत लिया। दबोरा और बाराक वर्णन करते हैं कि जब कनानी शासन करते थे तब इस्राएल में कैसी स्थिति थी। दबोरा और बाराक इस्राएल के पिछले न्यायी शमगर का उल्लेख करते हैं। यद्यपि शमगर ने हमले को रोक दिया, फिर भी उसने इस्राएल को कनानियों से मुक्त नहीं किया। शमगर के जीवन के दौरान, और याएल के जीवन के दौरान, उसके द्वारा सीसेरा को मारने से पहले, भूमि सुरक्षित नहीं थी। कनानियों और उनके सहयोगियों ने लोगों पर आक्रमण किया और उन्हें रोक दिया, जिससे वे इस्राएल में यात्रा और व्यापार नहीं कर सकते थे। लोग अच्छी मुख्य सड़कों को छोड़ चुके थे क्योंकि वे हमलों से डरते थे या क्योंकि कनानी इस्राएलियों को सड़कों का उपयोग करने के लिए पैसे देने पर मजबूर करते थे। इसके बजाय, लोग ऐसे रास्तों से जाते थे जो पहाड़ों के बीच बहुत घुमावदार होते थे, या वे अन्य कठिन स्थानों से होकर यात्रा करते थे। संभवतः शत्रु सैनिकों के समूह छोटे-छोटे गाँवों या खेतों में इस्राएलियों पर आक्रमण करते थे, इसलिए वे इस्राएली नगरों की ओर भाग गए। इसलिए अब छोटे गाँव खाली हैं। कुछ अनुवाद कहते हैं कि गाँव के लोग या योद्धा युद्ध नहीं करेंगे। इस्राएल में रहना खतरनाक था!</w:t>
      </w:r>
    </w:p>
    <w:p>
      <w:pPr/>
      <w:r>
        <w:rPr>
          <w:lang w:val="hi_IN" w:bidi="hi_IN"/>
        </w:rPr>
      </w:r>
      <w:r>
        <w:rPr>
          <w:lang w:val="hi_IN" w:bidi="hi_IN"/>
        </w:rPr>
        <w:t>हालाँकि, यह तब बदल जाता है जब दबोरा लोगों को युद्ध करने के लिए एक साथ बुलाती है। यहोवा दिखाता है कि जब वह दबोरा को अगुवाई करने के लिए चुनता है तो यहोवा इस्राएलियों की सहायता करता है। दबोरा लोगों की रक्षा करती है, जैसे एक माँ अपने बच्चों की देखभाल करती है। उस समय लोग कभी-कभी पुरुष भविष्यद्वक्ताओं को “पिता” और स्त्री भविष्यद्वक्ताओं को “माता” कहते थे, ताकि वे यह दिखाएँ कि वे उनका आदर करते हैं और उनकी बात मानते हैं।</w:t>
      </w:r>
    </w:p>
    <w:p>
      <w:pPr/>
      <w:r>
        <w:rPr>
          <w:lang w:val="hi_IN" w:bidi="hi_IN"/>
        </w:rPr>
      </w:r>
      <w:r>
        <w:rPr>
          <w:lang w:val="hi_IN" w:bidi="hi_IN"/>
        </w:rPr>
        <w:t>यहाँ रुकें और इस प्रश्न पर समूह में चर्चा करें: आपके समाज में अगुवों, विशेषकर धार्मिक अगुवों, के लिए आदरपूर्ण नाम कौन-कौन से हैं? इस ऑडियो को यहाँ रोकें।</w:t>
      </w:r>
    </w:p>
    <w:p>
      <w:pPr/>
      <w:r>
        <w:rPr>
          <w:lang w:val="hi_IN" w:bidi="hi_IN"/>
        </w:rPr>
      </w:r>
      <w:r>
        <w:rPr>
          <w:lang w:val="hi_IN" w:bidi="hi_IN"/>
        </w:rPr>
        <w:t>इस्राएलियों पर संकट इसलिए आया और उन्हें सुरक्षा की आवश्यकता पड़ी, क्योंकि उन्होंने नए देवताओं के पीछे चलना चुना। कुछ अनुवाद इसके बजाय यह कहते हैं कि परमेश्वर ने नए अगुवों को चुना, परन्तु दबोरा सम्भवतः यह कहती है कि इस्राएलियों ने नए देवताओं को चुना, ताकि यह बताया जा सके कि इस्राएलियों के कष्टों का कारण क्या था। इस्राएली यहोवा की सेवा नहीं करते हैं, इसलिए ये बुरी बातें होती हैं, जैसा कि यहोवा ने कहा था। युद्ध निकट है—लोग इस्राएलियों के पास, यहाँ तक कि इस्राएली नगरों के फाटकों पर भी लड़ते हैं। उस समय, लोगों की रक्षा के लिए अक्सर शहरों में दीवारें होती थीं और दीवार में प्रवेश करने के लिए एक फाटक होता था।</w:t>
      </w:r>
    </w:p>
    <w:p>
      <w:pPr/>
      <w:r>
        <w:rPr>
          <w:lang w:val="hi_IN" w:bidi="hi_IN"/>
        </w:rPr>
      </w:r>
      <w:r>
        <w:rPr>
          <w:lang w:val="hi_IN" w:bidi="hi_IN"/>
        </w:rPr>
        <w:t>हालाँकि, ऐसा लग रहा था मानो इस्राएल में कोई भाला या ढाल थी ही नहीं, क्योंकि इस्राएल के बहुत से पुरुषों में से कोई भी युद्ध के लिए हथियारों के साथ तैयार नहीं था। सैनिक अपनी रक्षा के लिए ढाल और हमला करने के लिए भाले का उपयोग करते थे। दबोरा और बाराक कहते हैं कि कोई भी अपनी या दूसरों की रक्षा करने के लिए तैयार नहीं था। इस्राएलियों को वास्तव में अपनी रक्षा के लिए यहोवा की आवश्यकता थी।</w:t>
      </w:r>
    </w:p>
    <w:p>
      <w:pPr/>
      <w:r>
        <w:rPr>
          <w:lang w:val="hi_IN" w:bidi="hi_IN"/>
        </w:rPr>
      </w:r>
      <w:r>
        <w:rPr>
          <w:lang w:val="hi_IN" w:bidi="hi_IN"/>
        </w:rPr>
        <w:t>यहाँ रुकें और समूह के रूप में ढाल और भाले की तस्वीर देखें। इस ऑडियो को यहाँ रोकें।</w:t>
      </w:r>
    </w:p>
    <w:p>
      <w:pPr/>
      <w:r>
        <w:rPr>
          <w:lang w:val="hi_IN" w:bidi="hi_IN"/>
        </w:rPr>
      </w:r>
      <w:r>
        <w:rPr>
          <w:lang w:val="hi_IN" w:bidi="hi_IN"/>
        </w:rPr>
        <w:t>और यहोवा ने इस्राएलियों की रक्षा की और उन्हें युद्ध करने का साहस दिया। फिर दबोरा और बाराक गाते हैं कि सब लोगों को यहोवा की स्तुति करनी चाहिए, क्योंकि इस्राएल के अगुवों ने स्वेच्छा से लड़ने के लिए अपने आप को प्रस्तुत किया। यहोवा ने लोगों को मिलकर युद्ध करने के लिए तैयार किया है। लोग एकजुट हो जाते हैं, क्योंकि लोग अपने अगुवों के समान ही प्रतिक्रिया करते हैं।</w:t>
      </w:r>
    </w:p>
    <w:p>
      <w:pPr/>
      <w:r>
        <w:rPr>
          <w:lang w:val="hi_IN" w:bidi="hi_IN"/>
        </w:rPr>
      </w:r>
      <w:r>
        <w:rPr>
          <w:lang w:val="hi_IN" w:bidi="hi_IN"/>
        </w:rPr>
        <w:t>दबोरा और बाराक गाते हैं कि धनी और गरीब सबको यहोवा की स्तुति करनी चाहिए। धनी लोग सफेद गधों पर सवार होते थे। इस्राएली सफेद वस्तुओं को मूल्यवान मानते थे, इसलिए वे ऐसे गधों को ढूँढ़ना चाहते थे जिन पर सफेद धब्बे और चित्तियाँ हों। धनी लोग बैठने के लिए गधे की पीठ पर सुंदर वस्त्र बिछाते थे। साधारण लोग अपने दैनिक काम करने के लिए पैदल ही चलते थे। दबोरा और बाराक सब से कहते हैं कि, चाहे वे जैसे भी यात्रा करते हों और चाहे वे कितने ही धनी क्यों न हों, उन्हें बस वैसे ही आगे नहीं बढ़ते रहना चाहिए मानो कुछ हुआ ही न हो! सब लोगों को रुककर इस शुभ सन्देश को सुनना चाहिए!</w:t>
      </w:r>
    </w:p>
    <w:p>
      <w:pPr/>
      <w:r>
        <w:rPr>
          <w:lang w:val="hi_IN" w:bidi="hi_IN"/>
        </w:rPr>
      </w:r>
      <w:r>
        <w:rPr>
          <w:lang w:val="hi_IN" w:bidi="hi_IN"/>
        </w:rPr>
        <w:t>यहाँ रुकें और समूह के रूप में सफेद गधे और काठी कंबल की तस्वीर देखें। इस ऑडियो को यहाँ रोकें।</w:t>
      </w:r>
    </w:p>
    <w:p>
      <w:pPr/>
      <w:r>
        <w:rPr>
          <w:lang w:val="hi_IN" w:bidi="hi_IN"/>
        </w:rPr>
      </w:r>
      <w:r>
        <w:rPr>
          <w:lang w:val="hi_IN" w:bidi="hi_IN"/>
        </w:rPr>
        <w:t>लोग उस बात की चर्चा उन स्थानों पर करते हैं जहाँ लोग पानी लेने जाते हैं, जैसे कुएँ या सोते के पास। लोग अक्सर इन स्थानों पर इकट्ठा होकर समाचार साझा करते थे। हर किसी को अपने लिए या अपने पशुओं को पिलाने के लिए पानी लेने जाना पड़ता था, इसलिए यह स्थान यहोवा के महान कामों और उसके पीछे चलने वाले उसके लोगों के कामों का गुणगान करने और उत्सव मनाने के लिए उत्तम है। यह स्पष्ट नहीं है कि पानी भरने के स्थान पर कौन गाता या बोलता है। ये लोग जो भी थे, उन सभी ने गाया और उत्सव मनाया!</w:t>
      </w:r>
    </w:p>
    <w:p>
      <w:pPr/>
      <w:r>
        <w:rPr>
          <w:lang w:val="hi_IN" w:bidi="hi_IN"/>
        </w:rPr>
      </w:r>
      <w:r>
        <w:rPr>
          <w:lang w:val="hi_IN" w:bidi="hi_IN"/>
        </w:rPr>
        <w:t>यहाँ रुकें और इस प्रश्न पर समूह में चर्चा करें: आपके क्षेत्र में ऐसे कौन-कौन से स्थान हैं जहाँ लगभग हर कोई जाता है? आप समाचार सुनने के लिए कहाँ जाते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5:1–11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[यहाँ रुकें और समूह में समीक्षा करें: हम सुझाव देते हैं कि आपकी टीम “कविता का परिचय मॉड्यूल 2 और 3” पूरा करने के बाद ही “चरण 3: घटनाओं को समझाना” के साथ आगे बढ़ें। इस ऑडियो को यहाँ रोकें।</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दबोरा और बाराक एक गीत गाते हैं। जब वे गाते हैं, तब दबोरा और बाराक लोगों से कहते हैं कि वे उन इस्राएली पुरुषों के लिए यहोवा की स्तुति करें जिन्होंने स्वेच्छा से लड़ने के लिए अपने आप को प्रस्तुत किया है।</w:t>
      </w:r>
    </w:p>
    <w:p>
      <w:pPr/>
      <w:r>
        <w:rPr>
          <w:lang w:val="hi_IN" w:bidi="hi_IN"/>
        </w:rPr>
      </w:r>
      <w:r>
        <w:rPr>
          <w:b/>
          <w:lang w:val="hi_IN" w:bidi="hi_IN"/>
        </w:rPr>
        <w:t>दूसरे दृश्य में:</w:t>
      </w:r>
      <w:r>
        <w:rPr>
          <w:lang w:val="hi_IN" w:bidi="hi_IN"/>
        </w:rPr>
        <w:t xml:space="preserve"> दबोरा और बाराक अन्य जातियों के राजाओं से भी कहते हैं कि वे उस बात को सुनें जो यहोवा ने की है।</w:t>
      </w:r>
    </w:p>
    <w:p>
      <w:pPr/>
      <w:r>
        <w:rPr>
          <w:lang w:val="hi_IN" w:bidi="hi_IN"/>
        </w:rPr>
      </w:r>
      <w:r>
        <w:rPr>
          <w:b/>
          <w:lang w:val="hi_IN" w:bidi="hi_IN"/>
        </w:rPr>
        <w:t>तीसरे दृश्य में:</w:t>
      </w:r>
      <w:r>
        <w:rPr>
          <w:lang w:val="hi_IN" w:bidi="hi_IN"/>
        </w:rPr>
        <w:t xml:space="preserve"> दबोरा और बाराक यहोवा की सामर्थ्य के बारे में गाते हैं। दबोरा और बाराक वर्णन करते हैं कि जब यहोवा इस्राएलियों की सहायता करने और उनसे बोलने के लिए निकट आया, तब धरती और आकाश के साथ क्या हुआ।</w:t>
      </w:r>
    </w:p>
    <w:p>
      <w:pPr/>
      <w:r>
        <w:rPr>
          <w:lang w:val="hi_IN" w:bidi="hi_IN"/>
        </w:rPr>
      </w:r>
      <w:r>
        <w:rPr>
          <w:b/>
          <w:lang w:val="hi_IN" w:bidi="hi_IN"/>
        </w:rPr>
        <w:t>चौथे दृश्य में:</w:t>
      </w:r>
      <w:r>
        <w:rPr>
          <w:lang w:val="hi_IN" w:bidi="hi_IN"/>
        </w:rPr>
        <w:t xml:space="preserve"> दबोरा और बाराक गाते हैं कि जब से लोगों ने अन्य देवताओं की उपासना शुरू की है, तब से इस्राएल में कितना खतरा बना हुआ है। यही कारण है कि यहोवा ने दबोरा को अगुवाई करने के लिए चुना!</w:t>
      </w:r>
    </w:p>
    <w:p>
      <w:pPr/>
      <w:r>
        <w:rPr>
          <w:lang w:val="hi_IN" w:bidi="hi_IN"/>
        </w:rPr>
      </w:r>
      <w:r>
        <w:rPr>
          <w:b/>
          <w:lang w:val="hi_IN" w:bidi="hi_IN"/>
        </w:rPr>
        <w:t>पाँचवें दृश्य में:</w:t>
      </w:r>
      <w:r>
        <w:rPr>
          <w:lang w:val="hi_IN" w:bidi="hi_IN"/>
        </w:rPr>
        <w:t xml:space="preserve"> फिर दबोरा और बाराक आनन्द मनाते हैं कि लोगों ने, विशेषकर अगुवों ने, स्वेच्छा से अपने आप को प्रस्तुत किया है। दबोरा और बाराक इस्राएलियों से कहते हैं कि वे यहोवा की स्तुति करें। फिर से, दबोरा और बाराक गाते हैं कि हर किसी को सुनना चाहिए कि यहोवा ने क्या किया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दबोरा</w:t>
      </w:r>
    </w:p>
    <w:p>
      <w:pPr>
        <w:pStyle w:val="ListBullet"/>
        <w:spacing w:line="240" w:lineRule="auto"/>
        <w:ind w:left="720"/>
      </w:pPr>
      <w:r>
        <w:rPr>
          <w:lang w:val="hi_IN" w:bidi="hi_IN"/>
        </w:rPr>
      </w:r>
      <w:r>
        <w:rPr>
          <w:lang w:val="hi_IN" w:bidi="hi_IN"/>
        </w:rPr>
        <w:t>अबीनोअम का पुत्र बाराक</w:t>
      </w:r>
    </w:p>
    <w:p>
      <w:pPr>
        <w:pStyle w:val="ListBullet"/>
        <w:spacing w:line="240" w:lineRule="auto"/>
        <w:ind w:left="720"/>
      </w:pPr>
      <w:r>
        <w:rPr>
          <w:lang w:val="hi_IN" w:bidi="hi_IN"/>
        </w:rPr>
      </w:r>
      <w:r>
        <w:rPr>
          <w:lang w:val="hi_IN" w:bidi="hi_IN"/>
        </w:rPr>
        <w:t xml:space="preserve">सभी इस्राएली लोग, चाहे वे धनी हों या सामान्य, जिनमें अगुवे और वे पुरुष भी शामिल हैं जिन्होंने कनानियों से युद्ध किया </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कनानी राजा और शासक</w:t>
      </w:r>
    </w:p>
    <w:p>
      <w:pPr>
        <w:pStyle w:val="ListBullet"/>
        <w:spacing w:line="240" w:lineRule="auto"/>
        <w:ind w:left="720"/>
      </w:pPr>
      <w:r>
        <w:rPr>
          <w:lang w:val="hi_IN" w:bidi="hi_IN"/>
        </w:rPr>
      </w:r>
      <w:r>
        <w:rPr>
          <w:lang w:val="hi_IN" w:bidi="hi_IN"/>
        </w:rPr>
        <w:t>अनात का पुत्र, शमगर</w:t>
      </w:r>
    </w:p>
    <w:p>
      <w:pPr>
        <w:pStyle w:val="ListBullet"/>
        <w:spacing w:line="240" w:lineRule="auto"/>
        <w:ind w:left="720"/>
      </w:pPr>
      <w:r>
        <w:rPr>
          <w:lang w:val="hi_IN" w:bidi="hi_IN"/>
        </w:rPr>
      </w:r>
      <w:r>
        <w:rPr>
          <w:lang w:val="hi_IN" w:bidi="hi_IN"/>
        </w:rPr>
        <w:t>याएल</w:t>
      </w:r>
    </w:p>
    <w:p>
      <w:pPr>
        <w:pStyle w:val="ListBullet"/>
        <w:spacing w:line="240" w:lineRule="auto"/>
        <w:ind w:left="720"/>
      </w:pPr>
      <w:r>
        <w:rPr>
          <w:lang w:val="hi_IN" w:bidi="hi_IN"/>
        </w:rPr>
      </w:r>
      <w:r>
        <w:rPr>
          <w:lang w:val="hi_IN" w:bidi="hi_IN"/>
        </w:rPr>
        <w:t>अन्य देवता</w:t>
      </w:r>
    </w:p>
    <w:p>
      <w:pPr>
        <w:pStyle w:val="ListBullet"/>
        <w:spacing w:line="240" w:lineRule="auto"/>
        <w:ind w:left="720"/>
      </w:pPr>
      <w:r>
        <w:rPr>
          <w:lang w:val="hi_IN" w:bidi="hi_IN"/>
        </w:rPr>
      </w:r>
      <w:r>
        <w:rPr>
          <w:lang w:val="hi_IN" w:bidi="hi_IN"/>
        </w:rPr>
        <w:t>और वे लोग जो पानी भरने वाले स्थानों पर गाते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जब वह इस्राएलियों की विजय की कथा बता चुका होता है, तब वह कहानीकार उसके बाद वह गीत भी सम्मिलित करता है जिसे दबोरा और बाराक गाते हैं। दबोरा और बाराक इस्राएलियों के एक समूह के सामने गाते हैं। कनानियों से लड़ने वाले पुरुष शायद अभी भी एक साथ इकट्ठा हैं, और अन्य इस्राएली भी उत्सव मनाने के लिए इन पुरुषों के साथ शामिल हुए होंगे। दबोरा ने शायद इस गीत के शब्द चुने, क्योंकि वह इस गीत में उन बातों का उल्लेख करती है जो वह स्वयं करती है। फिर बाराक ने दबोरा के साथ गाया। जो इस्राएली सुनते हैं, वे जानते हैं कि अभी क्या हुआ है, क्योंकि हर किसी ने यह शुभ सन्देश बाँटा होगा! इसलिए दबोरा और बाराक यह नहीं बताते कि गीत में पात्र कौन-कौन हैं, और न ही वे उनके सब कामों का उसी क्रम में वर्णन करते हैं जिस क्रम में वे हुए। कभी-कभी दबोरा और बाराक लोगों को यहोवा की स्तुति करने, सुनने और मनन करने, तथा लोगों को श्राप देने या आशीष देने के लिए प्रेरित और निर्देशित करते हैं। शायद अन्य लोग भी शामिल हुए थे और गा भी रहे थे!</w:t>
      </w:r>
    </w:p>
    <w:p>
      <w:pPr/>
      <w:r>
        <w:rPr>
          <w:lang w:val="hi_IN" w:bidi="hi_IN"/>
        </w:rPr>
      </w:r>
      <w:r>
        <w:rPr>
          <w:lang w:val="hi_IN" w:bidi="hi_IN"/>
        </w:rPr>
        <w:t>यहाँ रुकें और इस प्रश्न पर समूह में चर्चा करें: अपनी संस्कृति में उन घटनाओं या उत्सवों के बारे में सोचिए, जब लोग मिलकर गीत गाते हैं। हर कोई कैसे जानता है कि कब साथ गाना है? आप दूसरों को अपने साथ गाने के लिए कैसे प्रोत्साहित करते हैं? इस ऑडियो को यहाँ रोकें।</w:t>
      </w:r>
    </w:p>
    <w:p>
      <w:pPr/>
      <w:r>
        <w:rPr>
          <w:lang w:val="hi_IN" w:bidi="hi_IN"/>
        </w:rPr>
      </w:r>
      <w:r>
        <w:rPr>
          <w:lang w:val="hi_IN" w:bidi="hi_IN"/>
        </w:rPr>
        <w:t>इस गीत के 11 या 12 भाग हैं, यह अनुवाद पर निर्भर करता है। कवि किसी गीत या कविता का एक भाग कई पंक्तियों और समानान्तर वाक्यांशों को एक साथ जोड़कर तैयार करते हैं। इस भाग के भीतर पाँच छोटे भाग हैं। हर छोटे भाग में, दबोरा किसी अलग विषय के बारे में बात करेगी या कभी-कभी किसी दूसरे समूह या व्यक्ति से बात करेगी। जैसा कि अनेक अन्य इब्री कविताओं में होता है, दबोरा इस गीत को रचने के लिए समानान्तर या सहायक वाक्यांशों का उपयोग करती है। हर दृश्य में तीन प्रकार के समानान्तर या सहायक वाक्यांशों के समूह होते हैं, जहाँ दबोरा और बाराक अलग-अलग शब्दों के जोड़ों का प्रयोग करके एक ही बात कहते हैं। दबोरा इस पूरे गीत में शब्दों के जोड़ों का भी प्रयोग करती है।</w:t>
      </w:r>
    </w:p>
    <w:p>
      <w:pPr/>
      <w:r>
        <w:rPr>
          <w:lang w:val="hi_IN" w:bidi="hi_IN"/>
        </w:rPr>
      </w:r>
      <w:r>
        <w:rPr>
          <w:lang w:val="hi_IN" w:bidi="hi_IN"/>
        </w:rPr>
        <w:t>यहाँ रुकें और एक समूह के रूप में समीक्षा करें: यदि आपके समूह ने कविता के परिचय वाला हिस्सा पूरा कर लिया है, तो एक-दूसरे को उन खास तरीकों की याद दिलाएँ जिनसे कवि भाषा का इस्तेमाल करते हैं। इब्रानी कविताओं में कवियों द्वारा भाषा का उपयोग करने का सबसे आम तरीके क्या हैं? इस ऑडियो को यहाँ रोकें।</w:t>
      </w:r>
    </w:p>
    <w:p>
      <w:pPr/>
      <w:r>
        <w:rPr>
          <w:lang w:val="hi_IN" w:bidi="hi_IN"/>
        </w:rPr>
      </w:r>
      <w:r>
        <w:rPr>
          <w:lang w:val="hi_IN" w:bidi="hi_IN"/>
        </w:rPr>
        <w:t>पहले दृश्य में एक ही भाग है, जहाँ दबोरा और बाराक इस्राएलियों के लिए गाते हैं। दबोरा और बाराक एक दोहराव वाला भाग गाते हैं, जिसे वे बाद में फिर से दोहराएँगे। दबोरा और बाराक इस्राएलियों से कहते हैं कि वे यहोवा की स्तुति करें, क्योंकि पुरुष स्वेच्छा से लड़ने के लिए आगे आए।</w:t>
      </w:r>
    </w:p>
    <w:p>
      <w:pPr/>
      <w:r>
        <w:rPr>
          <w:lang w:val="hi_IN" w:bidi="hi_IN"/>
        </w:rPr>
      </w:r>
      <w:r>
        <w:rPr>
          <w:lang w:val="hi_IN" w:bidi="hi_IN"/>
        </w:rPr>
        <w:t>फिर दूसरे दृश्य और भाग में, दबोरा और बाराक राजाओं और शासकों को गाकर सुनाते हैं और उनसे कहते हैं कि वे सुनें कि यहोवा ने क्या किया है। दबोरा इस पूरे गीत में समानान्तर या सहायक वाक्यांशों का उपयोग करती है। इसका अर्थ है कि दबोरा एक पंक्ति में एक बात कहेगी, और फिर अगली पंक्ति या कुछ पंक्तियों में, दबोरा उस विचार को किसी तरह से विकसित करती है, या उसमें कुछ जोड़ती है। देखें कि कैसे दबोरा राजाओं से कहती है कि वे सुनें, फिर वह शासकों से कहती है कि वे कान लगाएँ, जिसका अर्थ है ध्यान देना! इस तरह, दबोरा दो ऐसी बातें कहती है जिनका अर्थ एक जैसा है।</w:t>
      </w:r>
    </w:p>
    <w:p>
      <w:pPr/>
      <w:r>
        <w:rPr>
          <w:lang w:val="hi_IN" w:bidi="hi_IN"/>
        </w:rPr>
      </w:r>
      <w:r>
        <w:rPr>
          <w:lang w:val="hi_IN" w:bidi="hi_IN"/>
        </w:rPr>
        <w:t>यहाँ रुकें और समूह में चर्चा करें कि आप उस रचनात्मक भाषा का अनुवाद कैसे करेंगे जिसका उपयोग दबोरा सभी को, यहाँ तक कि शत्रु राजाओं को भी सुनने के लिए करती है। इस ऑडियो को यहाँ रोकें।</w:t>
      </w:r>
    </w:p>
    <w:p>
      <w:pPr/>
      <w:r>
        <w:rPr>
          <w:lang w:val="hi_IN" w:bidi="hi_IN"/>
        </w:rPr>
      </w:r>
      <w:r>
        <w:rPr>
          <w:lang w:val="hi_IN" w:bidi="hi_IN"/>
        </w:rPr>
        <w:t>कनान के विभिन्न लोगों के राजा वास्तव में दबोरा की बात सुनने के लिए वहाँ उपस्थित नहीं हैं, फिर भी दबोरा और बाराक कहते हैं कि सब लोग, यहाँ तक कि अन्य जातियों के राजा भी, यह सुनें कि यहोवा ने क्या किया है। दबोरा और बाराक तीन बार गाते हैं, “मैं यहोवा के लिए गाऊँगा,” ताकि यह प्रकट हो कि वे निश्चय ही यहोवा की स्तुति करेंगे, जैसे वे लोगों को भी ऐसा करने के लिए प्रेरित करते हैं। इन पहले दो भागों में दबोरा और बाराक दिखाते हैं कि उनका गीत किस विषय में है: कैसे यहोवा और उसके लोगों ने उस खतरे के प्रति प्रतिक्रिया दी जिसमें इस्राएल था।</w:t>
      </w:r>
    </w:p>
    <w:p>
      <w:pPr/>
      <w:r>
        <w:rPr>
          <w:lang w:val="hi_IN" w:bidi="hi_IN"/>
        </w:rPr>
      </w:r>
      <w:r>
        <w:rPr>
          <w:lang w:val="hi_IN" w:bidi="hi_IN"/>
        </w:rPr>
        <w:t>यहाँ रुकें और समूह में इस प्रश्न पर चर्चा करें: जब आप कोई गीत गाते हैं, तो आप उस गीत के किन भागों को दोहराते हैं? आप यह क्यों करते हैं? यह आपको यह जानने में कैसे मदद करता है कि गीत किस बारे में है? इस ऑडियो को यहाँ रोकें।</w:t>
      </w:r>
    </w:p>
    <w:p>
      <w:pPr/>
      <w:r>
        <w:rPr>
          <w:lang w:val="hi_IN" w:bidi="hi_IN"/>
        </w:rPr>
      </w:r>
      <w:r>
        <w:rPr>
          <w:lang w:val="hi_IN" w:bidi="hi_IN"/>
        </w:rPr>
        <w:t>तीसरे दृश्य में, दबोरा और बाराक फिर एक नए भाग में यहोवा के लिए गाते हैं, जैसा उन्होंने कहा था कि वे करेंगे। दबोरा और बाराक गाते हैं, “जब तू, हे यहोवा, इस्राएलियों से बोलने आया, तब ऐसा हुआ था!” फिर दबोरा और बाराक यहोवा और लोगों को संबोधित करते हुए गाते हैं। दबोरा और बाराक वर्णन करते हैं कि यहोवा कितना शक्तिशाली है, ताकि वे यहोवा की स्तुति करें और लोगों को याद दिलाएँ कि उनका परमेश्वर कैसा है।</w:t>
      </w:r>
    </w:p>
    <w:p>
      <w:pPr/>
      <w:r>
        <w:rPr>
          <w:lang w:val="hi_IN" w:bidi="hi_IN"/>
        </w:rPr>
      </w:r>
      <w:r>
        <w:rPr>
          <w:lang w:val="hi_IN" w:bidi="hi_IN"/>
        </w:rPr>
        <w:t>यहाँ रुकें और इस प्रश्न पर समूह में चर्चा करें: ऐसे कुछ गीतों के बारे में सोचिए जिन्हें आप अन्य लोगों के लिए, या उन्हें सुनाने के लिए गाते हैं। आप अपने गीत में यह कैसे दिखाते हैं कि आप किसके लिए गा रहे हैं? ऐसे कौन से गीत हैं जिन्हें आप एक से अधिक लोगों के लिए गा सकते हैं? आप कैसे दिखाते हैं कि आप किसके लिए गाते हैं? क्या आपकी संस्कृति में, कोई व्यक्ति परमेश्वर के लिए गाते समय साथ ही अन्य लोगों के लिए भी गा सकता है? इस ऑडियो को यहाँ रोकें।</w:t>
      </w:r>
    </w:p>
    <w:p>
      <w:pPr/>
      <w:r>
        <w:rPr>
          <w:lang w:val="hi_IN" w:bidi="hi_IN"/>
        </w:rPr>
      </w:r>
      <w:r>
        <w:rPr>
          <w:lang w:val="hi_IN" w:bidi="hi_IN"/>
        </w:rPr>
        <w:t>दबोरा और बाराक गाते हैं कि यहोवा सेईर पर्वत से निकला और एदोम देश से आगे बढ़ा। यहाँ एक शब्द जोड़ा है: सेईर और एदोम! याद रखें, जब लोग गीत या कविताएँ लिखते थे, तो वे शब्दों के ऐसे जोड़ों का उपयोग करते थे जो एक साथ अच्छे लगते हैं। ये दोनों शब्द एक साथ आते हैं, क्योंकि सेईर का पर्वत एदोम के क्षेत्र या देश में स्थित है।</w:t>
      </w:r>
    </w:p>
    <w:p>
      <w:pPr/>
      <w:r>
        <w:rPr>
          <w:lang w:val="hi_IN" w:bidi="hi_IN"/>
        </w:rPr>
      </w:r>
      <w:r>
        <w:rPr>
          <w:lang w:val="hi_IN" w:bidi="hi_IN"/>
        </w:rPr>
        <w:t>यहोवा सचमुच उन स्थानों से चलकर नीचे नहीं आया था, परन्तु जब इस्राएली उन स्थानों से होकर चले, तब यहोवा उनके साथ था। हालाँकि, जब यहोवा मूसा से बोलने आया, तब धरती या ज़मीन सचमुच काँप उठी! स्वर्ग या आकाश से बहुत वर्षा हुई, मानो किसी ने आकाश से नीचे पानी उँडेल दिया हो। देखें कि यहाँ दबोरा कैसे समानान्तर वाक्यांशों का उपयोग करती है। दबोरा पहली पंक्ति में कहती है कि धरती काँप उठी, और फिर अगली पंक्ति में वह कहती है कि पहाड़ काँप उठे। दबोरा कहती है कि आकाश ने पानी उड़ेला, फिर बादलों ने पानी उड़ेला। दबोरा यह बात दोहराती है ताकि सभी को यह याद दिलाया जा सके कि लोग कितने आश्चर्यचकित और डरे हुए थे!</w:t>
      </w:r>
    </w:p>
    <w:p>
      <w:pPr/>
      <w:r>
        <w:rPr>
          <w:lang w:val="hi_IN" w:bidi="hi_IN"/>
        </w:rPr>
      </w:r>
      <w:r>
        <w:rPr>
          <w:lang w:val="hi_IN" w:bidi="hi_IN"/>
        </w:rPr>
        <w:t>यहाँ रुकें और इस प्रश्न पर समूह में चर्चा करें: अपनी भाषा में, आप एक ऐसे बड़े तूफ़ान का वर्णन कैसे करेंगे, जहाँ बहुत अधिक वर्षा होती है? इस ऑडियो को यहाँ रोकें।</w:t>
      </w:r>
    </w:p>
    <w:p>
      <w:pPr/>
      <w:r>
        <w:rPr>
          <w:lang w:val="hi_IN" w:bidi="hi_IN"/>
        </w:rPr>
      </w:r>
      <w:r>
        <w:rPr>
          <w:lang w:val="hi_IN" w:bidi="hi_IN"/>
        </w:rPr>
        <w:t>दबोरा और बाराक यहोवा के नाम को दोहराते हैं और उसे “सीनै का यहोवा” कहते हैं, क्योंकि सीनै वही स्थान है जहाँ यहोवा ने इस्राएलियों के साथ अपनी विशेष वाचा बाँधी थी। दबोरा और बाराक यह भी ज़ोर देकर बताते हैं कि यहोवा इस्राएल का परमेश्वर है, जिसकी आराधना इस्राएलियों को करनी चाहिए।</w:t>
      </w:r>
    </w:p>
    <w:p>
      <w:pPr/>
      <w:r>
        <w:rPr>
          <w:lang w:val="hi_IN" w:bidi="hi_IN"/>
        </w:rPr>
      </w:r>
      <w:r>
        <w:rPr>
          <w:lang w:val="hi_IN" w:bidi="hi_IN"/>
        </w:rPr>
        <w:t>चौथे दृश्य में, एक नए भाग में, दबोरा और बाराक गाते हैं कि शमगर और याएल के दिनों में, अर्थात् जब शमगर और याएल जीवित थे, तब जीवन कैसा था। उस समय ऐसा था मानो मुख्य राजमार्ग या अच्छी चौड़ी सड़कें गायब हो गई हों, क्योंकि कोई भी उनका उपयोग नहीं करता था। दबोरा और बाराक कहते हैं कि इस्राएल में कोई गाँव नहीं थे। कुछ संस्करण कहते हैं कि इस्राएल में कोई योद्धा नहीं थे। दबोरा और बाराक का कहने का मतलब यह नहीं है कि वे सचमुच थे ही नहीं, परन्तु वे ऐसा इसलिए कहते हैं ताकि यह दिखाएँ कि ऐसे गाँव मिलना कितना कठिन था जहाँ लोग या योद्धा अपने लोगों की रक्षा करते हों। गाँवों के लोग और योद्धा दोनों ही कनानियों से छिप जाते थे, इसलिए ऐसा लगता था मानो न गाँव रहे और न ही योद्धा।</w:t>
      </w:r>
    </w:p>
    <w:p>
      <w:pPr/>
      <w:r>
        <w:rPr>
          <w:lang w:val="hi_IN" w:bidi="hi_IN"/>
        </w:rPr>
      </w:r>
      <w:r>
        <w:rPr>
          <w:lang w:val="hi_IN" w:bidi="hi_IN"/>
        </w:rPr>
        <w:t>यहाँ रुकें और इस प्रश्न पर समूह में चर्चा करें: आप इस बात पर कैसे ज़ोर देंगे कि कोई चीज़ खत्म हो गई है या उसे ढूँढना बहुत, बहुत कठिन है? इस ऑडियो को यहाँ रोकें।</w:t>
      </w:r>
    </w:p>
    <w:p>
      <w:pPr/>
      <w:r>
        <w:rPr>
          <w:lang w:val="hi_IN" w:bidi="hi_IN"/>
        </w:rPr>
      </w:r>
      <w:r>
        <w:rPr>
          <w:lang w:val="hi_IN" w:bidi="hi_IN"/>
        </w:rPr>
        <w:t>यही कारण है कि दबोरा उठती है, जिसका अर्थ है कि परमेश्वर ने दबोरा को अगुवाई करने के लिए चुना। दबोरा दो बार कहती है कि वह उठी, क्योंकि यह एक महत्वपूर्ण समय था! तब ही इस्राएल में चीजें बदलने लगीं! दबोरा कहती है कि वह इस्राएल में एक माँ है। यद्यपि दबोरा के अपने परिवार में बच्चे रहे होंगे, परन्तु यहाँ वह इस बात का वर्णन करती है कि वह इस्राएलियों की देखभाल और रक्षा वैसे करती है जैसे एक माँ अपने बच्चों की रक्षा करती है।</w:t>
      </w:r>
    </w:p>
    <w:p>
      <w:pPr/>
      <w:r>
        <w:rPr>
          <w:lang w:val="hi_IN" w:bidi="hi_IN"/>
        </w:rPr>
      </w:r>
      <w:r>
        <w:rPr>
          <w:lang w:val="hi_IN" w:bidi="hi_IN"/>
        </w:rPr>
        <w:t>यहाँ रुकें और इस प्रश्न पर समूह में चर्चा करें: किसी ऐसे व्यक्ति के बारे में सोचें जो दबोरा की तरह लोगों की सहायता और रक्षा करता है। आप उस व्यक्ति के इस कार्य को करने के ढंग का वर्णन कैसे करेंगे? इस ऑडियो को यहाँ रोकें।</w:t>
      </w:r>
    </w:p>
    <w:p>
      <w:pPr/>
      <w:r>
        <w:rPr>
          <w:lang w:val="hi_IN" w:bidi="hi_IN"/>
        </w:rPr>
      </w:r>
      <w:r>
        <w:rPr>
          <w:lang w:val="hi_IN" w:bidi="hi_IN"/>
        </w:rPr>
        <w:t>फिर दबोरा और बाराक गाते हैं कि युद्ध इस्राएलियों के फाटकों पर था। दबोरा और बाराक का कहने का मतलब है कि कनानी सेना इस्राएल में, इस्राएली नगरों के फाटकों तक आ पहुँची थी, और कनानी लड़ने के लिए तैयार थे। परन्तु दबोरा और बाराक कहते हैं कि इस्राएलियों के हाथों में ढाल या भाले दिखाई नहीं देते थे। ज़रूरी नहीं है कि इसका अर्थ यह है कि लोगों के पास सचमुच ये हथियार थे ही नहीं, परन्तु इसका यह अर्थ है कि उस समय इस्राएल के चालीस हज़ार पुरुषों में से किसी ने भी लोगों की रक्षा करने के लिए किसी प्रकार के हथियार का उपयोग नहीं किया। चालीस हज़ार सम्भवतः दबोरा का अनुमान है कि इस्राएल के कितने पुरुष युद्ध करने योग्य थे, पर उस समय उन्होंने अपने लोगों की रक्षा नहीं की।</w:t>
      </w:r>
    </w:p>
    <w:p>
      <w:pPr/>
      <w:r>
        <w:rPr>
          <w:lang w:val="hi_IN" w:bidi="hi_IN"/>
        </w:rPr>
      </w:r>
      <w:r>
        <w:rPr>
          <w:lang w:val="hi_IN" w:bidi="hi_IN"/>
        </w:rPr>
        <w:t>पाँचवें दृश्य में, दबोरा और बाराक उसी प्रकार का एक दोहराव वाला भाग फिर से कहते हैं, जैसा उन्होंने गीत की शुरुआत में कहा था। फिर वे आनन्द मनाते हैं कि जब दबोरा और बाराक ने सेना इकट्ठी करना आरम्भ किया, तब लोग आगे आए और स्वेच्छा से लड़ने और अगुवाई करने को तैयार हुए। दबोरा कहती है कि उसका मन सेनापतियों के साथ है, जो सैन्य अगुवे हैं। लोग मन शब्द का उपयोग उस स्थान के लिए करते थे जहाँ किसी व्यक्ति के विचार, भावनाएँ और निर्णय होते हैं। इसलिए दबोरा कहती है कि वह उन लोगों के प्रति अच्छे भाव रखती है—वह उन लोगों के लिए और उनके काम के लिए आभारी है! फिर दबोरा और बाराक सुनने वालों को गाकर सुनाते हैं, और वे लोगों से कहते हैं कि सेनापतियों की लड़ने और अगुवाई करने की तत्परता के लिए यहोवा की स्तुति करें।</w:t>
      </w:r>
    </w:p>
    <w:p>
      <w:pPr/>
      <w:r>
        <w:rPr>
          <w:lang w:val="hi_IN" w:bidi="hi_IN"/>
        </w:rPr>
      </w:r>
      <w:r>
        <w:rPr>
          <w:lang w:val="hi_IN" w:bidi="hi_IN"/>
        </w:rPr>
        <w:t>यहाँ रुकें और इस प्रश्न पर समूह में चर्चा करें: अपनी भाषा में, आप शरीर के उस स्थान के बारे में कैसे बात करते हैं जहाँ मनुष्य सोचता है, महसूस करता है और निर्णय लेता है? किसी ऐसे व्यक्ति के बारे में सोचें जिसके लिए आप आभारी हैं। आप उस व्यक्ति के बारे में अपनी भावनाओं का वर्णन कैसे करेंगे? इस ऑडियो को यहाँ रोकें।</w:t>
      </w:r>
    </w:p>
    <w:p>
      <w:pPr/>
      <w:r>
        <w:rPr>
          <w:lang w:val="hi_IN" w:bidi="hi_IN"/>
        </w:rPr>
      </w:r>
      <w:r>
        <w:rPr>
          <w:lang w:val="hi_IN" w:bidi="hi_IN"/>
        </w:rPr>
        <w:t>फिर से, शुरुआत की ही तरह, एक नए भाग में दबोरा और बाराक लोगों को ध्यान देने का आह्वान करते हैं। वे धनी लोगों से, जो गधों पर सवारी कर सकते हैं, और साधारण लोगों से, जिन्हें चलकर यात्रा करनी पड़ती है, दोनों से बात करते हैं। दबोरा और बाराक का कहने का मतलब है कि सब लोगों को उन लोगों की आवाज़ सुननी चाहिए, जो पानी भरने के स्थानों पर यहोवा की विजयों के बारे में गाते हैं। यहोवा ने अच्छे और सही काम किए हैं। यहोवा ने अनेक विजयें प्राप्त की हैं और उसने लोगों को भी विजय प्राप्त करने में सहायता की है!</w:t>
      </w:r>
    </w:p>
    <w:p>
      <w:pPr/>
      <w:r>
        <w:rPr>
          <w:lang w:val="hi_IN" w:bidi="hi_IN"/>
        </w:rPr>
      </w:r>
      <w:r>
        <w:rPr>
          <w:lang w:val="hi_IN" w:bidi="hi_IN"/>
        </w:rPr>
        <w:t>इस भाग की अंतिम पंक्ति अगले भाग से जुड़ी हुई है, इसलिए हम उस पंक्ति पर अगले भाग के साथ चर्चा करेंगे।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5:1–11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दबोरा</w:t>
      </w:r>
    </w:p>
    <w:p>
      <w:pPr>
        <w:pStyle w:val="ListBullet"/>
        <w:spacing w:line="240" w:lineRule="auto"/>
        <w:ind w:left="720"/>
      </w:pPr>
      <w:r>
        <w:rPr>
          <w:lang w:val="hi_IN" w:bidi="hi_IN"/>
        </w:rPr>
      </w:r>
      <w:r>
        <w:rPr>
          <w:lang w:val="hi_IN" w:bidi="hi_IN"/>
        </w:rPr>
        <w:t>अबीनोअम का पुत्र बाराक</w:t>
      </w:r>
    </w:p>
    <w:p>
      <w:pPr>
        <w:pStyle w:val="ListBullet"/>
        <w:spacing w:line="240" w:lineRule="auto"/>
        <w:ind w:left="720"/>
      </w:pPr>
      <w:r>
        <w:rPr>
          <w:lang w:val="hi_IN" w:bidi="hi_IN"/>
        </w:rPr>
      </w:r>
      <w:r>
        <w:rPr>
          <w:lang w:val="hi_IN" w:bidi="hi_IN"/>
        </w:rPr>
        <w:t xml:space="preserve">सभी इस्राएली लोग, चाहे वे धनी हो या सामान्य, जिनमें अगुवे और वे पुरुष भी शामिल हैं जिन्होंने कनानियों से युद्ध किया </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कनानी राजा और शासक</w:t>
      </w:r>
    </w:p>
    <w:p>
      <w:pPr>
        <w:pStyle w:val="ListBullet"/>
        <w:spacing w:line="240" w:lineRule="auto"/>
        <w:ind w:left="720"/>
      </w:pPr>
      <w:r>
        <w:rPr>
          <w:lang w:val="hi_IN" w:bidi="hi_IN"/>
        </w:rPr>
      </w:r>
      <w:r>
        <w:rPr>
          <w:lang w:val="hi_IN" w:bidi="hi_IN"/>
        </w:rPr>
        <w:t>अनात का पुत्र, शमगर</w:t>
      </w:r>
    </w:p>
    <w:p>
      <w:pPr>
        <w:pStyle w:val="ListBullet"/>
        <w:spacing w:line="240" w:lineRule="auto"/>
        <w:ind w:left="720"/>
      </w:pPr>
      <w:r>
        <w:rPr>
          <w:lang w:val="hi_IN" w:bidi="hi_IN"/>
        </w:rPr>
      </w:r>
      <w:r>
        <w:rPr>
          <w:lang w:val="hi_IN" w:bidi="hi_IN"/>
        </w:rPr>
        <w:t>याएल</w:t>
      </w:r>
    </w:p>
    <w:p>
      <w:pPr>
        <w:pStyle w:val="ListBullet"/>
        <w:spacing w:line="240" w:lineRule="auto"/>
        <w:ind w:left="720"/>
      </w:pPr>
      <w:r>
        <w:rPr>
          <w:lang w:val="hi_IN" w:bidi="hi_IN"/>
        </w:rPr>
      </w:r>
      <w:r>
        <w:rPr>
          <w:lang w:val="hi_IN" w:bidi="hi_IN"/>
        </w:rPr>
        <w:t>अन्य देवता</w:t>
      </w:r>
    </w:p>
    <w:p>
      <w:pPr>
        <w:pStyle w:val="ListBullet"/>
        <w:spacing w:line="240" w:lineRule="auto"/>
        <w:ind w:left="720"/>
      </w:pPr>
      <w:r>
        <w:rPr>
          <w:lang w:val="hi_IN" w:bidi="hi_IN"/>
        </w:rPr>
      </w:r>
      <w:r>
        <w:rPr>
          <w:lang w:val="hi_IN" w:bidi="hi_IN"/>
        </w:rPr>
        <w:t>और वे लोग जो पानी भरने वाले स्थानों पर गाते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उसी दिन, युद्ध के बाद, दबोरा ने अबीनोअम के पुत्र बाराक के साथ यह गीत गाया:</w:t>
      </w:r>
    </w:p>
    <w:p>
      <w:pPr/>
      <w:r>
        <w:rPr>
          <w:lang w:val="hi_IN" w:bidi="hi_IN"/>
        </w:rPr>
      </w:r>
      <w:r>
        <w:rPr>
          <w:lang w:val="hi_IN" w:bidi="hi_IN"/>
        </w:rPr>
        <w:t>"इस्राएल के अगुवों ने अगुवाई करना चुना</w:t>
      </w:r>
    </w:p>
    <w:p>
      <w:pPr/>
      <w:r>
        <w:rPr>
          <w:lang w:val="hi_IN" w:bidi="hi_IN"/>
        </w:rPr>
      </w:r>
      <w:r>
        <w:rPr>
          <w:lang w:val="hi_IN" w:bidi="hi_IN"/>
        </w:rPr>
        <w:t>और लोग जाकर लड़ने के लिए तैयार थे।</w:t>
      </w:r>
    </w:p>
    <w:p>
      <w:pPr/>
      <w:r>
        <w:rPr>
          <w:lang w:val="hi_IN" w:bidi="hi_IN"/>
        </w:rPr>
      </w:r>
      <w:r>
        <w:rPr>
          <w:lang w:val="hi_IN" w:bidi="hi_IN"/>
        </w:rPr>
        <w:t>इसलिए यहोवा की स्तुति करो!</w:t>
      </w:r>
    </w:p>
    <w:p>
      <w:pPr/>
      <w:r>
        <w:rPr>
          <w:lang w:val="hi_IN" w:bidi="hi_IN"/>
        </w:rPr>
      </w:r>
      <w:r>
        <w:rPr>
          <w:lang w:val="hi_IN" w:bidi="hi_IN"/>
        </w:rPr>
        <w:t>हे राजाओं, मेरी बात सुनो। लोगों के शासकों, ध्यान दो।</w:t>
      </w:r>
    </w:p>
    <w:p>
      <w:pPr/>
      <w:r>
        <w:rPr>
          <w:lang w:val="hi_IN" w:bidi="hi_IN"/>
        </w:rPr>
      </w:r>
      <w:r>
        <w:rPr>
          <w:lang w:val="hi_IN" w:bidi="hi_IN"/>
        </w:rPr>
        <w:t>मैं गाऊंगा। मैं यहोवा के लिए गाऊँगा।</w:t>
      </w:r>
    </w:p>
    <w:p>
      <w:pPr/>
      <w:r>
        <w:rPr>
          <w:lang w:val="hi_IN" w:bidi="hi_IN"/>
        </w:rPr>
      </w:r>
      <w:r>
        <w:rPr>
          <w:lang w:val="hi_IN" w:bidi="hi_IN"/>
        </w:rPr>
        <w:t>मैं संगीत बजाऊँगा और इस्राएल के परमेश्वर यहोवा के लिए गाऊँगा।</w:t>
      </w:r>
    </w:p>
    <w:p>
      <w:pPr/>
      <w:r>
        <w:rPr>
          <w:lang w:val="hi_IN" w:bidi="hi_IN"/>
        </w:rPr>
      </w:r>
      <w:r>
        <w:rPr>
          <w:lang w:val="hi_IN" w:bidi="hi_IN"/>
        </w:rPr>
        <w:t>नाटक को रोकें। दबोरा और बाराक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बहुत आनन्दित हूँ—हमारा परमेश्वर शक्तिशाली है! उसने हमें बचाया है! मैं गाना चाहता हूँ और सभी को बताना चाहता हूँ कि यहोवा ने क्या किया है! या</w:t>
      </w:r>
    </w:p>
    <w:p>
      <w:pPr>
        <w:pStyle w:val="ListBullet"/>
        <w:spacing w:line="240" w:lineRule="auto"/>
        <w:ind w:left="720"/>
      </w:pPr>
      <w:r>
        <w:rPr>
          <w:lang w:val="hi_IN" w:bidi="hi_IN"/>
        </w:rPr>
      </w:r>
      <w:r>
        <w:rPr>
          <w:lang w:val="hi_IN" w:bidi="hi_IN"/>
        </w:rPr>
        <w:t>जब जीवन कठिन होता है, या इस विजय को हुए बहुत वर्ष बीत चुके होते हैं, तब इन सभी बातों को याद रखना कठिन हो सकता है। मैं एक ऐसा गीत लिखूँगा जिसे लोग लगातार गा सकते हैं, ताकि यह याद रखा जा सके कि हमारा परमेश्वर हमारी परवाह करता है और हमारी रक्षा करता है; या</w:t>
      </w:r>
    </w:p>
    <w:p>
      <w:pPr>
        <w:pStyle w:val="ListBullet"/>
        <w:spacing w:line="240" w:lineRule="auto"/>
        <w:ind w:left="720"/>
      </w:pPr>
      <w:r>
        <w:rPr>
          <w:lang w:val="hi_IN" w:bidi="hi_IN"/>
        </w:rPr>
      </w:r>
      <w:r>
        <w:rPr>
          <w:lang w:val="hi_IN" w:bidi="hi_IN"/>
        </w:rPr>
        <w:t>हम परमेश्वर के बिना कनानियों को पराजित नहीं कर सकते थे। परमेश्वर ने हमें अगुवाई करने के लिए चुना, उसने लोगों को साहस दिया, और उसने हमें कनानियों पर विजय दिलाई। मैं परमेश्वर के किए हुए कामों के लिए बहुत आभारी हूँ!</w:t>
      </w:r>
    </w:p>
    <w:p>
      <w:pPr/>
      <w:r>
        <w:rPr>
          <w:lang w:val="hi_IN" w:bidi="hi_IN"/>
        </w:rPr>
      </w:r>
      <w:r>
        <w:rPr>
          <w:lang w:val="hi_IN" w:bidi="hi_IN"/>
        </w:rPr>
        <w:t>नाटक को जारी रखें।</w:t>
      </w:r>
    </w:p>
    <w:p>
      <w:pPr/>
      <w:r>
        <w:rPr>
          <w:lang w:val="hi_IN" w:bidi="hi_IN"/>
        </w:rPr>
      </w:r>
      <w:r>
        <w:rPr>
          <w:lang w:val="hi_IN" w:bidi="hi_IN"/>
        </w:rPr>
        <w:t>फिर दबोरा और बाराक ने गाया:</w:t>
      </w:r>
    </w:p>
    <w:p>
      <w:pPr/>
      <w:r>
        <w:rPr>
          <w:lang w:val="hi_IN" w:bidi="hi_IN"/>
        </w:rPr>
      </w:r>
      <w:r>
        <w:rPr>
          <w:lang w:val="hi_IN" w:bidi="hi_IN"/>
        </w:rPr>
        <w:t>"हे यहोवा, जब तू सेईर पर्वत से नीचे उतरा</w:t>
      </w:r>
    </w:p>
    <w:p>
      <w:pPr/>
      <w:r>
        <w:rPr>
          <w:lang w:val="hi_IN" w:bidi="hi_IN"/>
        </w:rPr>
      </w:r>
      <w:r>
        <w:rPr>
          <w:lang w:val="hi_IN" w:bidi="hi_IN"/>
        </w:rPr>
        <w:t>जब तुम एदोम के देश से बाहर निकले,</w:t>
      </w:r>
    </w:p>
    <w:p>
      <w:pPr/>
      <w:r>
        <w:rPr>
          <w:lang w:val="hi_IN" w:bidi="hi_IN"/>
        </w:rPr>
      </w:r>
      <w:r>
        <w:rPr>
          <w:lang w:val="hi_IN" w:bidi="hi_IN"/>
        </w:rPr>
        <w:t>पृथ्वी काँप गई</w:t>
      </w:r>
    </w:p>
    <w:p>
      <w:pPr/>
      <w:r>
        <w:rPr>
          <w:lang w:val="hi_IN" w:bidi="hi_IN"/>
        </w:rPr>
      </w:r>
      <w:r>
        <w:rPr>
          <w:lang w:val="hi_IN" w:bidi="hi_IN"/>
        </w:rPr>
        <w:t>आकाश से भारी बारिश हुई। बादलों ने अपना पानी उँडेल दिया।</w:t>
      </w:r>
    </w:p>
    <w:p>
      <w:pPr/>
      <w:r>
        <w:rPr>
          <w:lang w:val="hi_IN" w:bidi="hi_IN"/>
        </w:rPr>
      </w:r>
      <w:r>
        <w:rPr>
          <w:lang w:val="hi_IN" w:bidi="hi_IN"/>
        </w:rPr>
        <w:t>हे यहोवा, जब तूने सीनै पर्वत पर अपने आप को हम पर प्रकट किया, तब तेरे कारण पहाड़ काँप उठे।</w:t>
      </w:r>
    </w:p>
    <w:p>
      <w:pPr/>
      <w:r>
        <w:rPr>
          <w:lang w:val="hi_IN" w:bidi="hi_IN"/>
        </w:rPr>
      </w:r>
      <w:r>
        <w:rPr>
          <w:lang w:val="hi_IN" w:bidi="hi_IN"/>
        </w:rPr>
        <w:t>वे यहोवा, इस्राएल के परमेश्वर, की उपस्थिति में काँप उठे।”</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मैंने धरती को कँपाया और वर्षा करवाई। मैं चाहता हूँ कि मेरे लोग देखें कि मैं उन सब बातों से अधिक सामर्थी हूँ जो उन्हें हानि पहुँचा सकती हैं या उन पर आक्रमण कर सकती हैं। मैं उनकी रक्षा करूँगा जैसा मैंने वादा किया था। मैं यह भी चाहता हूँ कि मेरे लोग याद रखें कि वे अन्य देवताओं की ओर न मुड़ें। यदि वे ऐसा करते हैं, तो मैं उन्हें फिर से दण्ड दूँगा; या</w:t>
      </w:r>
    </w:p>
    <w:p>
      <w:pPr>
        <w:pStyle w:val="ListBullet"/>
        <w:spacing w:line="240" w:lineRule="auto"/>
        <w:ind w:left="720"/>
      </w:pPr>
      <w:r>
        <w:rPr>
          <w:lang w:val="hi_IN" w:bidi="hi_IN"/>
        </w:rPr>
      </w:r>
      <w:r>
        <w:rPr>
          <w:lang w:val="hi_IN" w:bidi="hi_IN"/>
        </w:rPr>
        <w:t>इस्राएलियों को याद रखना चाहिए कि मैंने इस्राएलियों को अपनी प्रजा के रूप में चुना है। मैं इस्राएलियों के साथ घनिष्ठ सम्बन्ध रखना चाहता हूँ, और जब मैंने सीनै पर्वत पर उनसे बात की, तब मैंने उन्हें बताया कि वे इस घनिष्ठ सम्बन्ध को कैसे बनाए रख सकते हैं; या</w:t>
      </w:r>
    </w:p>
    <w:p>
      <w:pPr>
        <w:pStyle w:val="ListBullet"/>
        <w:spacing w:line="240" w:lineRule="auto"/>
        <w:ind w:left="720"/>
      </w:pPr>
      <w:r>
        <w:rPr>
          <w:lang w:val="hi_IN" w:bidi="hi_IN"/>
        </w:rPr>
      </w:r>
      <w:r>
        <w:rPr>
          <w:lang w:val="hi_IN" w:bidi="hi_IN"/>
        </w:rPr>
        <w:t>जब मेरे लोग मेरे लिए गाते हैं और मेरा सम्मान करते हैं, तो मुझे खुशी होती है।</w:t>
      </w:r>
    </w:p>
    <w:p>
      <w:pPr/>
      <w:r>
        <w:rPr>
          <w:lang w:val="hi_IN" w:bidi="hi_IN"/>
        </w:rPr>
      </w:r>
      <w:r>
        <w:rPr>
          <w:lang w:val="hi_IN" w:bidi="hi_IN"/>
        </w:rPr>
        <w:t>नाटक को जारी रखें।</w:t>
      </w:r>
    </w:p>
    <w:p>
      <w:pPr/>
      <w:r>
        <w:rPr>
          <w:lang w:val="hi_IN" w:bidi="hi_IN"/>
        </w:rPr>
      </w:r>
      <w:r>
        <w:rPr>
          <w:lang w:val="hi_IN" w:bidi="hi_IN"/>
        </w:rPr>
        <w:t>दबोरा और बाराक आगे गाते रहे: “जब अनात का पुत्र शमगर इस्राएल का न्यायी था, और जब याएल जीवित थी,</w:t>
      </w:r>
    </w:p>
    <w:p>
      <w:pPr/>
      <w:r>
        <w:rPr>
          <w:lang w:val="hi_IN" w:bidi="hi_IN"/>
        </w:rPr>
      </w:r>
      <w:r>
        <w:rPr>
          <w:lang w:val="hi_IN" w:bidi="hi_IN"/>
        </w:rPr>
        <w:t>राजमार्गों पर यात्रा करना बहुत ख़तरनाक था। यात्री छोटे रास्तों पर ठहरते थे।</w:t>
      </w:r>
    </w:p>
    <w:p>
      <w:pPr/>
      <w:r>
        <w:rPr>
          <w:lang w:val="hi_IN" w:bidi="hi_IN"/>
        </w:rPr>
      </w:r>
      <w:r>
        <w:rPr>
          <w:lang w:val="hi_IN" w:bidi="hi_IN"/>
        </w:rPr>
        <w:t>इस्राएल के गाँवों में कोई लोग नहीं थे।</w:t>
      </w:r>
    </w:p>
    <w:p>
      <w:pPr/>
      <w:r>
        <w:rPr>
          <w:lang w:val="hi_IN" w:bidi="hi_IN"/>
        </w:rPr>
      </w:r>
      <w:r>
        <w:rPr>
          <w:lang w:val="hi_IN" w:bidi="hi_IN"/>
        </w:rPr>
        <w:t>वे तब तक खाली रहे जब तक मैं, दबोरा, उनकी अगुआ नहीं बनी।</w:t>
      </w:r>
    </w:p>
    <w:p>
      <w:pPr/>
      <w:r>
        <w:rPr>
          <w:lang w:val="hi_IN" w:bidi="hi_IN"/>
        </w:rPr>
      </w:r>
      <w:r>
        <w:rPr>
          <w:lang w:val="hi_IN" w:bidi="hi_IN"/>
        </w:rPr>
        <w:t>मैंने इस्राएल की रक्षा करने के लिए कमान संभाली, जैसे एक माँ अपने बच्चों की रक्षा करती है।</w:t>
      </w:r>
    </w:p>
    <w:p>
      <w:pPr/>
      <w:r>
        <w:rPr>
          <w:lang w:val="hi_IN" w:bidi="hi_IN"/>
        </w:rPr>
      </w:r>
      <w:r>
        <w:rPr>
          <w:lang w:val="hi_IN" w:bidi="hi_IN"/>
        </w:rPr>
        <w:t>लोगों ने अन्य देवताओं को चुन लिया था, इसलिए शत्रु सैनिक हमारे नगर के फाटकों तक आ पहुँचे।</w:t>
      </w:r>
    </w:p>
    <w:p>
      <w:pPr/>
      <w:r>
        <w:rPr>
          <w:lang w:val="hi_IN" w:bidi="hi_IN"/>
        </w:rPr>
      </w:r>
      <w:r>
        <w:rPr>
          <w:lang w:val="hi_IN" w:bidi="hi_IN"/>
        </w:rPr>
        <w:t>इस्राएल के चालीस हज़ार योद्धाओं में से किसी के पास भी न ढाल थी और न भाला।</w:t>
      </w:r>
    </w:p>
    <w:p>
      <w:pPr/>
      <w:r>
        <w:rPr>
          <w:lang w:val="hi_IN" w:bidi="hi_IN"/>
        </w:rPr>
      </w:r>
      <w:r>
        <w:rPr>
          <w:lang w:val="hi_IN" w:bidi="hi_IN"/>
        </w:rPr>
        <w:t>मैं इस्राएल के अगुवों के लिए अपने मन से आनन्दित हूँ</w:t>
      </w:r>
    </w:p>
    <w:p>
      <w:pPr/>
      <w:r>
        <w:rPr>
          <w:lang w:val="hi_IN" w:bidi="hi_IN"/>
        </w:rPr>
      </w:r>
      <w:r>
        <w:rPr>
          <w:lang w:val="hi_IN" w:bidi="hi_IN"/>
        </w:rPr>
        <w:t>और उन लोगों के लिए जो लड़ने के लिए तैयार थे,</w:t>
      </w:r>
    </w:p>
    <w:p>
      <w:pPr/>
      <w:r>
        <w:rPr>
          <w:lang w:val="hi_IN" w:bidi="hi_IN"/>
        </w:rPr>
      </w:r>
      <w:r>
        <w:rPr>
          <w:lang w:val="hi_IN" w:bidi="hi_IN"/>
        </w:rPr>
        <w:t>यहोवा की स्तुति हो!"</w:t>
      </w:r>
    </w:p>
    <w:p>
      <w:pPr/>
      <w:r>
        <w:rPr>
          <w:lang w:val="hi_IN" w:bidi="hi_IN"/>
        </w:rPr>
      </w:r>
      <w:r>
        <w:rPr>
          <w:lang w:val="hi_IN" w:bidi="hi_IN"/>
        </w:rPr>
        <w:t>नाटक को रोकें। इस्राएली अगुवों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मैंने देखा है कि इस्राएल में लोग कितने डरे हुए रहे हैं। कोई भी लड़ने के लिए तैयार नहीं था! मैं भी हमारे शत्रुओं से डरता था, पर जब बाराक ने हमें लड़ने के लिए इकट्ठा होने को कहा, तब मुझे पता था कि मुझे स्वेच्छा से आगे आना है। मुझे लगता है कि परमेश्वर ने मेरी बहादुर बनने में मदद की! या</w:t>
      </w:r>
    </w:p>
    <w:p>
      <w:pPr>
        <w:pStyle w:val="ListBullet"/>
        <w:spacing w:line="240" w:lineRule="auto"/>
        <w:ind w:left="720"/>
      </w:pPr>
      <w:r>
        <w:rPr>
          <w:lang w:val="hi_IN" w:bidi="hi_IN"/>
        </w:rPr>
      </w:r>
      <w:r>
        <w:rPr>
          <w:lang w:val="hi_IN" w:bidi="hi_IN"/>
        </w:rPr>
        <w:t>मेरे समुदाय के लोग मेरा सम्मान करते हैं। मैं जानता था कि यदि मैं लड़ने के लिए स्वेच्छा से आगे आऊँगा, तो अन्य पुरुष भी मेरे उदाहरण का अनुसरण करेंगे और वैसा ही करेंगे; या</w:t>
      </w:r>
    </w:p>
    <w:p>
      <w:pPr>
        <w:pStyle w:val="ListBullet"/>
        <w:spacing w:line="240" w:lineRule="auto"/>
        <w:ind w:left="720"/>
      </w:pPr>
      <w:r>
        <w:rPr>
          <w:lang w:val="hi_IN" w:bidi="hi_IN"/>
        </w:rPr>
      </w:r>
      <w:r>
        <w:rPr>
          <w:lang w:val="hi_IN" w:bidi="hi_IN"/>
        </w:rPr>
        <w:t>मुझे सम्मानित महसूस होता है कि दबोरा और बाराक ने मुझे अपने गीत में शामिल किया। मुझे प्रसन्नता है कि मैंने अन्य पुरुषों के साथ मिलकर लड़ने का निर्णय लिया।</w:t>
      </w:r>
    </w:p>
    <w:p>
      <w:pPr/>
      <w:r>
        <w:rPr>
          <w:lang w:val="hi_IN" w:bidi="hi_IN"/>
        </w:rPr>
      </w:r>
      <w:r>
        <w:rPr>
          <w:lang w:val="hi_IN" w:bidi="hi_IN"/>
        </w:rPr>
        <w:t>नाटक को जारी रखें।</w:t>
      </w:r>
    </w:p>
    <w:p>
      <w:pPr/>
      <w:r>
        <w:rPr>
          <w:lang w:val="hi_IN" w:bidi="hi_IN"/>
        </w:rPr>
      </w:r>
      <w:r>
        <w:rPr>
          <w:lang w:val="hi_IN" w:bidi="hi_IN"/>
        </w:rPr>
        <w:t>फिर दबोरा और बाराक ने गाया,</w:t>
      </w:r>
    </w:p>
    <w:p>
      <w:pPr/>
      <w:r>
        <w:rPr>
          <w:lang w:val="hi_IN" w:bidi="hi_IN"/>
        </w:rPr>
      </w:r>
      <w:r>
        <w:rPr>
          <w:lang w:val="hi_IN" w:bidi="hi_IN"/>
        </w:rPr>
        <w:t>“तुम जो सफेद गधों पर सवार हो, सुंदर काठी कंबल पर बैठे हो, इस बारे में सोचो।”</w:t>
      </w:r>
    </w:p>
    <w:p>
      <w:pPr/>
      <w:r>
        <w:rPr>
          <w:lang w:val="hi_IN" w:bidi="hi_IN"/>
        </w:rPr>
      </w:r>
      <w:r>
        <w:rPr>
          <w:lang w:val="hi_IN" w:bidi="hi_IN"/>
        </w:rPr>
        <w:t>तुम जो रास्तों पर चलते हो, पानी भरने वाले स्थानों पर गायकों के गीतों के बारे में सोचो।</w:t>
      </w:r>
    </w:p>
    <w:p>
      <w:pPr/>
      <w:r>
        <w:rPr>
          <w:lang w:val="hi_IN" w:bidi="hi_IN"/>
        </w:rPr>
      </w:r>
      <w:r>
        <w:rPr>
          <w:lang w:val="hi_IN" w:bidi="hi_IN"/>
        </w:rPr>
        <w:t>वे इस बारे में गाते हैं कि यहोवा ने अपने शत्रुओं को कैसे पराजित किया।</w:t>
      </w:r>
    </w:p>
    <w:p>
      <w:pPr/>
      <w:r>
        <w:rPr>
          <w:lang w:val="hi_IN" w:bidi="hi_IN"/>
        </w:rPr>
      </w:r>
      <w:r>
        <w:rPr>
          <w:lang w:val="hi_IN" w:bidi="hi_IN"/>
        </w:rPr>
        <w:t>हाँ, वे इस बात का गीत गाते हैं कि इस्राएल में यहोवा के लोगों ने अपने शत्रुओं पर विजय प्राप्त की है।”</w:t>
      </w:r>
    </w:p>
    <w:p>
      <w:pPr/>
      <w:r>
        <w:rPr>
          <w:lang w:val="hi_IN" w:bidi="hi_IN"/>
        </w:rPr>
      </w:r>
      <w:r>
        <w:rPr>
          <w:lang w:val="hi_IN" w:bidi="hi_IN"/>
        </w:rPr>
        <w:t>नाटक को रोकें। इस्राएल के लोगों की भूमिका निभाने वाले व्यक्ति से पूछें, "जब आप इस गीत को सुनते हैं तो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बहुत समय से हम कनानियों से भयभीत रहे हैं। अब हम फिर से सड़कों पर चल सकेंगे, और पहले की तरह पानी भरने के स्थानों पर स्वतंत्र रूप से इकट्ठा हो सकेंगे! या</w:t>
      </w:r>
    </w:p>
    <w:p>
      <w:pPr>
        <w:pStyle w:val="ListBullet"/>
        <w:spacing w:line="240" w:lineRule="auto"/>
        <w:ind w:left="720"/>
      </w:pPr>
      <w:r>
        <w:rPr>
          <w:lang w:val="hi_IN" w:bidi="hi_IN"/>
        </w:rPr>
      </w:r>
      <w:r>
        <w:rPr>
          <w:lang w:val="hi_IN" w:bidi="hi_IN"/>
        </w:rPr>
        <w:t>मैं उन सब बातों से दूर था जो घटित हुई हैं, और मुझे नहीं पता कि सब लोग किस बारे में बात कर रहे हैं! या</w:t>
      </w:r>
    </w:p>
    <w:p>
      <w:pPr>
        <w:pStyle w:val="ListBullet"/>
        <w:spacing w:line="240" w:lineRule="auto"/>
        <w:ind w:left="720"/>
      </w:pPr>
      <w:r>
        <w:rPr>
          <w:lang w:val="hi_IN" w:bidi="hi_IN"/>
        </w:rPr>
      </w:r>
      <w:r>
        <w:rPr>
          <w:lang w:val="hi_IN" w:bidi="hi_IN"/>
        </w:rPr>
        <w:t>मैं जो सुन रहा हूँ, उससे मैं हैरान हूँ। हमने लंबे समय से यहोवा के बारे में बात नहीं की है, क्योंकि हमने अन्य देवताओं की उपासना की है। अब मैं देखता हूँ कि यहोवा उन अन्य देवताओं से अधिक शक्तिशाली है, और मैं यहोवा के बारे में और सुनना चाहता हूँ!</w:t>
      </w:r>
    </w:p>
    <w:p>
      <w:pPr/>
      <w:r>
        <w:rPr>
          <w:lang w:val="hi_IN" w:bidi="hi_IN"/>
        </w:rPr>
      </w:r>
      <w:r>
        <w:rPr>
          <w:lang w:val="hi_IN" w:bidi="hi_IN"/>
        </w:rPr>
        <w:t>पानी भरने वाले स्थानों पर गाने वाले लोगों की भूमिका निभाने वाले व्यक्ति से पूछें, "जब आप यह गीत सुनते हैं तो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 कुछ हुआ है, उसे देखकर मैं बहुत आश्चर्य में हूँ! मैं सबको बताना चाहता हूँ, इसलिए मैं उन स्थानों पर जाकर गाऊँगा जहाँ लोग इकट्ठा होते हैं; या</w:t>
      </w:r>
    </w:p>
    <w:p>
      <w:pPr>
        <w:pStyle w:val="ListBullet"/>
        <w:spacing w:line="240" w:lineRule="auto"/>
        <w:ind w:left="720"/>
      </w:pPr>
      <w:r>
        <w:rPr>
          <w:lang w:val="hi_IN" w:bidi="hi_IN"/>
        </w:rPr>
      </w:r>
      <w:r>
        <w:rPr>
          <w:lang w:val="hi_IN" w:bidi="hi_IN"/>
        </w:rPr>
        <w:t>मैं जानता हूँ कि यहोवा ही वह है जिसने हमें बचाया है, और मैं चाहता हूँ कि बाकी सभी लोग भी यह जानें; या</w:t>
      </w:r>
    </w:p>
    <w:p>
      <w:pPr>
        <w:pStyle w:val="ListBullet"/>
        <w:spacing w:line="240" w:lineRule="auto"/>
        <w:ind w:left="720"/>
      </w:pPr>
      <w:r>
        <w:rPr>
          <w:lang w:val="hi_IN" w:bidi="hi_IN"/>
        </w:rPr>
      </w:r>
      <w:r>
        <w:rPr>
          <w:lang w:val="hi_IN" w:bidi="hi_IN"/>
        </w:rPr>
        <w:t>हमें इस विजय का उत्सव मनाना चाहिए! यह एक बड़ी घटना है, और हमें समय निकालकर आनन्द मनाना चाहिए और जो कुछ हुआ है उसके बारे में बात करनी चाहिए।</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5:1–11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अपने पूरे गीत में दबोरा अगुवाई करने वाले लोगों के लिए कई शब्दों का प्रयोग करती है।</w:t>
      </w:r>
    </w:p>
    <w:p>
      <w:pPr/>
      <w:r>
        <w:rPr>
          <w:lang w:val="hi_IN" w:bidi="hi_IN"/>
        </w:rPr>
      </w:r>
      <w:r>
        <w:rPr>
          <w:lang w:val="hi_IN" w:bidi="hi_IN"/>
        </w:rPr>
        <w:t xml:space="preserve">जब दबोरा आरम्भ करती है, तब वह एक ऐसे वाक्यांश का प्रयोग करती है जो उन लोगों का वर्णन करता है जो यह दिखाने के लिए अपने बाल लंबे बढ़ाते थे कि उन्होंने अपने आप को वह करने के लिए समर्पित कर दिया है जो यहोवा उनसे कहता है। इस मामले में, यहोवा चाहता है कि ये लोग अगुवाई करें, इसलिए हम समझते हैं कि इस वाक्यांश का अर्थ </w:t>
      </w:r>
      <w:r>
        <w:rPr>
          <w:b/>
          <w:lang w:val="hi_IN" w:bidi="hi_IN"/>
        </w:rPr>
        <w:t>इस्राएली अगुवे</w:t>
      </w:r>
      <w:r>
        <w:rPr>
          <w:lang w:val="hi_IN" w:bidi="hi_IN"/>
        </w:rPr>
        <w:t>, शायद गोत्रों और परिवार समूहों के अगुवे हैं। इस्राएल और अगुवों के लिए उसी शब्द या वाक्यांश का उपयोग करें जिसका उपयोग आपने पिछले भागों में किया था। इस्राएल मुख्य शब्दावली में है।</w:t>
      </w:r>
    </w:p>
    <w:p>
      <w:pPr/>
      <w:r>
        <w:rPr>
          <w:lang w:val="hi_IN" w:bidi="hi_IN"/>
        </w:rPr>
      </w:r>
      <w:r>
        <w:rPr>
          <w:lang w:val="hi_IN" w:bidi="hi_IN"/>
        </w:rPr>
        <w:t>जब दबोरा अन्य अगुवों को सुनने के लिए बुलाती है, तो वह दो और शब्दों का उपयोग करती है। दबोरा “</w:t>
      </w:r>
      <w:r>
        <w:rPr>
          <w:b/>
          <w:lang w:val="hi_IN" w:bidi="hi_IN"/>
        </w:rPr>
        <w:t>राजाओं</w:t>
      </w:r>
      <w:r>
        <w:rPr>
          <w:lang w:val="hi_IN" w:bidi="hi_IN"/>
        </w:rPr>
        <w:t>” की बात करती है, जो ऐसे लोग होते हैं जो किसी नगर या क्षेत्र पर शासन करते हैं, जैसे किसी प्रदेश या देश पर। लोग अक्सर इस्राएल के आसपास के विभिन्न जातियों के अगुवों के लिए इस शब्द का उपयोग करते हैं। राजाओं के बारे में अधिक जानकारी के लिए, मुख्य शब्दावली देखें। राजाओं के लिए उसी शब्द या वाक्यांश का उपयोग करें जिसका उपयोग आपने पिछले भागों में किया था।</w:t>
      </w:r>
    </w:p>
    <w:p>
      <w:pPr/>
      <w:r>
        <w:rPr>
          <w:lang w:val="hi_IN" w:bidi="hi_IN"/>
        </w:rPr>
      </w:r>
      <w:r>
        <w:rPr>
          <w:lang w:val="hi_IN" w:bidi="hi_IN"/>
        </w:rPr>
        <w:t>दबोरा “</w:t>
      </w:r>
      <w:r>
        <w:rPr>
          <w:b/>
          <w:lang w:val="hi_IN" w:bidi="hi_IN"/>
        </w:rPr>
        <w:t>शासकों</w:t>
      </w:r>
      <w:r>
        <w:rPr>
          <w:lang w:val="hi_IN" w:bidi="hi_IN"/>
        </w:rPr>
        <w:t>” या “हाकिमों” शब्दों का भी प्रयोग करती है, जिसे लोग प्रायः उन लोगों के लिए उपयोग करते हैं जो शासन और अधिकार रखते हैं, परन्तु देश के राजा या सबसे बड़े शासक नहीं होते। शासकों के लिए वही शब्द या वाक्यांश प्रयोग करें, जिसे आपने पिछले अंशों में उपयोग किया है।</w:t>
      </w:r>
    </w:p>
    <w:p>
      <w:pPr/>
      <w:r>
        <w:rPr>
          <w:lang w:val="hi_IN" w:bidi="hi_IN"/>
        </w:rPr>
      </w:r>
      <w:r>
        <w:rPr>
          <w:lang w:val="hi_IN" w:bidi="hi_IN"/>
        </w:rPr>
        <w:t xml:space="preserve">गीत में आगे चलकर, दबोरा उन </w:t>
      </w:r>
      <w:r>
        <w:rPr>
          <w:b/>
          <w:lang w:val="hi_IN" w:bidi="hi_IN"/>
        </w:rPr>
        <w:t>सेनापतियों</w:t>
      </w:r>
      <w:r>
        <w:rPr>
          <w:lang w:val="hi_IN" w:bidi="hi_IN"/>
        </w:rPr>
        <w:t>, अर्थात् सेना के अगुवों, की प्रशंसा करती है जिन्होंने स्वेच्छा से सेना की अगुवाई करने का निर्णय लिया। सेनापतियों के लिए वही शब्द या वाक्यांश प्रयोग करें, जिसे आपने पिछले अंशों में उपयोग किया है।</w:t>
      </w:r>
    </w:p>
    <w:p>
      <w:pPr/>
      <w:r>
        <w:rPr>
          <w:lang w:val="hi_IN" w:bidi="hi_IN"/>
        </w:rPr>
      </w:r>
      <w:r>
        <w:rPr>
          <w:lang w:val="hi_IN" w:bidi="hi_IN"/>
        </w:rPr>
        <w:t xml:space="preserve">दबोरा अपने गीत को सुनने वाले लोगों को यहोवा को </w:t>
      </w:r>
      <w:r>
        <w:rPr>
          <w:b/>
          <w:lang w:val="hi_IN" w:bidi="hi_IN"/>
        </w:rPr>
        <w:t>धन्य कहने</w:t>
      </w:r>
      <w:r>
        <w:rPr>
          <w:lang w:val="hi_IN" w:bidi="hi_IN"/>
        </w:rPr>
        <w:t xml:space="preserve"> या स्तुति करने के लिए प्रेरित करती है। यहोवा को धन्य कहना अर्थात् उसकी आराधना करना और उसकी भलाई तथा उसके आशीषों के लिए उसका धन्यवाद करना है। कई अनुवादों में यहोवा की </w:t>
      </w:r>
      <w:r>
        <w:rPr>
          <w:b/>
          <w:lang w:val="hi_IN" w:bidi="hi_IN"/>
        </w:rPr>
        <w:t>स्तुति करना</w:t>
      </w:r>
      <w:r>
        <w:rPr>
          <w:lang w:val="hi_IN" w:bidi="hi_IN"/>
        </w:rPr>
        <w:t xml:space="preserve"> कहा गया है, क्योंकि इसका एक ही अर्थ है। जब आप परमेश्वर की स्तुति करते हैं, तब आप परमेश्वर के बारे में और परमेश्वर से ऊँचे स्वर में अच्छी बातें कहते हैं, क्योंकि आप मानते हैं कि परमेश्वर भला और महान है, और वह बड़े आदर के योग्य है। आप परमेश्वर के किए गए अच्छे कामों और आशीषों के लिए उसे धन्यवाद देते हैं। दबोरा यह भी कहती है कि वह यहोवा की स्तुति करेगी।</w:t>
      </w:r>
    </w:p>
    <w:p>
      <w:pPr/>
      <w:r>
        <w:rPr>
          <w:lang w:val="hi_IN" w:bidi="hi_IN"/>
        </w:rPr>
      </w:r>
      <w:r>
        <w:rPr>
          <w:lang w:val="hi_IN" w:bidi="hi_IN"/>
        </w:rPr>
        <w:t>यहाँ रुकें और समूह में चर्चा करें कि “स्तुति करना” या “धन्य कहना” के लिए आप कौन-सा शब्द या वाक्यांश प्रयोग करेंगे। अधिक जानकारी के लिए मुख्य शब्दावली में स्तुति और धन्य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यहोवा</w:t>
      </w:r>
      <w:r>
        <w:rPr>
          <w:lang w:val="hi_IN" w:bidi="hi_IN"/>
        </w:rPr>
        <w:t xml:space="preserve"> परमेश्वर का एक बहुत ही व्यक्तिगत नाम था, जो इस्राएल के लोगों के साथ यहोवा के घनिष्ठ सम्बन्ध को दर्शाता था।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दबोरा इस घनिष्ठ सम्बन्ध पर ज़ोर देती है जब वह कहती है, “यहोवा, इस्राएल का </w:t>
      </w:r>
      <w:r>
        <w:rPr>
          <w:b/>
          <w:lang w:val="hi_IN" w:bidi="hi_IN"/>
        </w:rPr>
        <w:t>परमेश्वर</w:t>
      </w:r>
      <w:r>
        <w:rPr>
          <w:lang w:val="hi_IN" w:bidi="hi_IN"/>
        </w:rPr>
        <w:t>।” परमेश्वर के लिए यह शब्द एक सामान्य शब्द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जब यहोवा आता है, तब वर्षा होती है, या </w:t>
      </w:r>
      <w:r>
        <w:rPr>
          <w:b/>
          <w:lang w:val="hi_IN" w:bidi="hi_IN"/>
        </w:rPr>
        <w:t>स्वर्ग/आकाश</w:t>
      </w:r>
      <w:r>
        <w:rPr>
          <w:lang w:val="hi_IN" w:bidi="hi_IN"/>
        </w:rPr>
        <w:t xml:space="preserve"> से बूँदें गिरती हैं। यहाँ स्वर्ग का अर्थ दिखाई देने वाला आसमान है: वह स्थान जहाँ पक्षी उड़ते हैं, जहाँ हम बादलों को देख सकते हैं, और जहाँ हम रात में तारों को देख सकते हैं। कभी-कभी आप अनुवादों में “स्वर्ग” सुनेंगे, और कभी-कभी आप एक ऐसा शब्द सुनेंगे जो एक से अधिक स्वर्ग जैसा लगता है: “स्वर्गों।” लेकिन इसका अर्थ एक ही होता है। इसका यह अर्थ नहीं है कि एक से ज़्यादा स्वर्ग हैं।</w:t>
      </w:r>
    </w:p>
    <w:p>
      <w:pPr/>
      <w:r>
        <w:rPr>
          <w:lang w:val="hi_IN" w:bidi="hi_IN"/>
        </w:rPr>
      </w:r>
      <w:r>
        <w:rPr>
          <w:lang w:val="hi_IN" w:bidi="hi_IN"/>
        </w:rPr>
        <w:t>यहाँ रुकें और समूह में चर्चा करें कि स्वर्ग के लिए आप कौन-सा शब्द या वाक्यांश प्रयोग करेंगे। अधिक जानकारी के लिए मुख्य शब्दावली में स्वर्ग/आकाश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दबोरा यह भी गाती है कि धरती कैसे काँप उठी, जिसका अर्थ है कि भूकम्प आया। भूकम्प तब आता है जब धरती के नीचे चट्टानों के बड़े समूह खिसकते हैं और उसके कारण धरती काँपने लगती है।</w:t>
      </w:r>
    </w:p>
    <w:p>
      <w:pPr/>
      <w:r>
        <w:rPr>
          <w:lang w:val="hi_IN" w:bidi="hi_IN"/>
        </w:rPr>
      </w:r>
      <w:r>
        <w:rPr>
          <w:lang w:val="hi_IN" w:bidi="hi_IN"/>
        </w:rPr>
        <w:t>यहाँ रुकें और समूह में चर्चा करें कि भूकम्प, या धरती के काँपने के लिए, आप कौन-सा शब्द या वाक्यांश प्रयोग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दबोरा कहती है कि लोगों ने अच्छी बड़ी सड़कों को छोड़ दिया और उसके बदले उन सँकरी सड़कों से यात्रा करने लगे जिनमें तीखे मोड़ थे। ये छोटे रास्ते शायद ऐसे स्थानों से होकर जाते थे जहाँ लोगों के लिए चलना कठिन था, जैसे पहाड़ों या घाटियों से।</w:t>
      </w:r>
    </w:p>
    <w:p>
      <w:pPr/>
      <w:r>
        <w:rPr>
          <w:lang w:val="hi_IN" w:bidi="hi_IN"/>
        </w:rPr>
      </w:r>
      <w:r>
        <w:rPr>
          <w:lang w:val="hi_IN" w:bidi="hi_IN"/>
        </w:rPr>
        <w:t>यहाँ रुकें और समूह में चर्चा करें कि इन दो प्रकार के रास्तों के लिए आप कौन-से शब्द या वाक्यांश प्रयोग करेंगे। इस ऑडियो को यहाँ रोकें।</w:t>
      </w:r>
    </w:p>
    <w:p>
      <w:pPr/>
      <w:r>
        <w:rPr>
          <w:lang w:val="hi_IN" w:bidi="hi_IN"/>
        </w:rPr>
      </w:r>
      <w:r>
        <w:rPr>
          <w:lang w:val="hi_IN" w:bidi="hi_IN"/>
        </w:rPr>
        <w:t xml:space="preserve">दबोरा कहती है कि इस्राएल के </w:t>
      </w:r>
      <w:r>
        <w:rPr>
          <w:b/>
          <w:lang w:val="hi_IN" w:bidi="hi_IN"/>
        </w:rPr>
        <w:t>गाँवों में रहने वाले लोग</w:t>
      </w:r>
      <w:r>
        <w:rPr>
          <w:lang w:val="hi_IN" w:bidi="hi_IN"/>
        </w:rPr>
        <w:t xml:space="preserve"> लड़ने के लिए तैयार नहीं थे। दबोरा का कहने का मतलब उन लोगों से है जो गाँवों और देहात के छोटे नगरों में रहते थे। गाँवों के चारों ओर आमतौर पर कोई दीवार नहीं होती थी।</w:t>
      </w:r>
    </w:p>
    <w:p>
      <w:pPr/>
      <w:r>
        <w:rPr>
          <w:lang w:val="hi_IN" w:bidi="hi_IN"/>
        </w:rPr>
      </w:r>
      <w:r>
        <w:rPr>
          <w:lang w:val="hi_IN" w:bidi="hi_IN"/>
        </w:rPr>
        <w:t>यहाँ रुकें और एक समूह के रूप में चर्चा करें कि आप ग्रामीणों, या गाँवों में रहने वाले लोगों, या इस्राएल के देहाती इलाकों के छोटे नगरों में रहने वाले लोगों का वर्णन कैसे करेंगे। इस ऑडियो को यहाँ रोकें।</w:t>
      </w:r>
    </w:p>
    <w:p>
      <w:pPr/>
      <w:r>
        <w:rPr>
          <w:lang w:val="hi_IN" w:bidi="hi_IN"/>
        </w:rPr>
      </w:r>
      <w:r>
        <w:rPr>
          <w:lang w:val="hi_IN" w:bidi="hi_IN"/>
        </w:rPr>
        <w:t xml:space="preserve">दबोरा कहती है कि इस्राएल में किसी के पास न </w:t>
      </w:r>
      <w:r>
        <w:rPr>
          <w:b/>
          <w:lang w:val="hi_IN" w:bidi="hi_IN"/>
        </w:rPr>
        <w:t>ढाल</w:t>
      </w:r>
      <w:r>
        <w:rPr>
          <w:lang w:val="hi_IN" w:bidi="hi_IN"/>
        </w:rPr>
        <w:t xml:space="preserve"> थी और न </w:t>
      </w:r>
      <w:r>
        <w:rPr>
          <w:b/>
          <w:lang w:val="hi_IN" w:bidi="hi_IN"/>
        </w:rPr>
        <w:t>भाला</w:t>
      </w:r>
      <w:r>
        <w:rPr>
          <w:lang w:val="hi_IN" w:bidi="hi_IN"/>
        </w:rPr>
        <w:t>। ढाल लकड़ी, धातु, या लकड़ी के ढांचे पर चमड़े का एक चौड़ा टुकड़ा होती है जिसे एक सैनिक दुश्मन के हथियारों से खुद को बचाने के लिए लेकर चलता है। उसके एक ओर पट्टियाँ या पकड़ने का स्थान होता था, ताकि सैनिक उसे पकड़कर साथ ले जा सके। भाला एक लंबी लकड़ी होती है जिसके सिरे पर नुकीला भाग लगा होता है। लोग अक्सर इस नुकीले सिरे को धातु से बनाते थे। सैनिक इस हथियार का उपयोग अपने शत्रुओं को घोंपने या उन पर फेंकने के लिए करते थे।</w:t>
      </w:r>
    </w:p>
    <w:p>
      <w:pPr/>
      <w:r>
        <w:rPr>
          <w:lang w:val="hi_IN" w:bidi="hi_IN"/>
        </w:rPr>
      </w:r>
      <w:r>
        <w:rPr>
          <w:lang w:val="hi_IN" w:bidi="hi_IN"/>
        </w:rPr>
        <w:t>यहाँ रुकें और आवश्यकता हो तो समूह में फिर से ढाल और भाले का चित्र देखें। चर्चा करें कि ढाल और भाले के लिए आप कौन-से शब्द या वाक्यांश प्रयोग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जब लोगों ने यहोवा के स्थान पर नए या दूसरे </w:t>
      </w:r>
      <w:r>
        <w:rPr>
          <w:b/>
          <w:lang w:val="hi_IN" w:bidi="hi_IN"/>
        </w:rPr>
        <w:t>देवताओं</w:t>
      </w:r>
      <w:r>
        <w:rPr>
          <w:lang w:val="hi_IN" w:bidi="hi_IN"/>
        </w:rPr>
        <w:t xml:space="preserve"> की उपासना करना चुना, तब उनके देश में यहाँ तक कि उनके घरों के निकट भी युद्ध होने लगे। ये वे झूठे देवता हैं जिनकी उपासना अन्य जातियाँ करती हैं। यहोवा ने इस्राएलियों से कहा था कि वे इन देवताओं की उपासना न करें। देवताओं के बारे में अधिक जानकारी के लिए, मुख्य शब्दावली देखें। देवताओं के लिए उसी शब्द या वाक्यांश का उपयोग करें जिसका उपयोग आपने पिछले भागों में किया था।</w:t>
      </w:r>
    </w:p>
    <w:p>
      <w:pPr/>
      <w:r>
        <w:rPr>
          <w:lang w:val="hi_IN" w:bidi="hi_IN"/>
        </w:rPr>
      </w:r>
      <w:r>
        <w:rPr>
          <w:lang w:val="hi_IN" w:bidi="hi_IN"/>
        </w:rPr>
        <w:t xml:space="preserve">दबोरा कहती है कि उसका </w:t>
      </w:r>
      <w:r>
        <w:rPr>
          <w:b/>
          <w:lang w:val="hi_IN" w:bidi="hi_IN"/>
        </w:rPr>
        <w:t>हृदय</w:t>
      </w:r>
      <w:r>
        <w:rPr>
          <w:lang w:val="hi_IN" w:bidi="hi_IN"/>
        </w:rPr>
        <w:t xml:space="preserve"> सेना के अगुवों के साथ है। हृदय हमारे शरीर के भीतर एक अंग है जो रक्त को बहने में सहायता करता है, परन्तु बाइबल में लोग “हृदय” शब्द का उपयोग उस स्थान के लिए करते हैं जहाँ मनुष्य के विचार, भावनाएँ और निर्णय उत्पन्न होते हैं। पुराने नियम की भाषा में, "हृदय" के लिए जो शब्द है वही "मन" के लिए भी है।</w:t>
      </w:r>
    </w:p>
    <w:p>
      <w:pPr/>
      <w:r>
        <w:rPr>
          <w:lang w:val="hi_IN" w:bidi="hi_IN"/>
        </w:rPr>
      </w:r>
      <w:r>
        <w:rPr>
          <w:lang w:val="hi_IN" w:bidi="hi_IN"/>
        </w:rPr>
        <w:t>यहाँ रुकें और समूह में चर्चा करें कि आप हृदय के लिए किस शब्द या वाक्यांश का उपयोग करेंगे। अधिक जानकारी के लिए मुख्य शब्दावली में हृदय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दबोरा उन धनी लोगों के लिए गाती है जो सफेद </w:t>
      </w:r>
      <w:r>
        <w:rPr>
          <w:b/>
          <w:lang w:val="hi_IN" w:bidi="hi_IN"/>
        </w:rPr>
        <w:t>गधों</w:t>
      </w:r>
      <w:r>
        <w:rPr>
          <w:lang w:val="hi_IN" w:bidi="hi_IN"/>
        </w:rPr>
        <w:t xml:space="preserve"> पर सवारी करते हैं। गधे महत्वपूर्ण पशु थे, जो भारी बोझ उठाते और खेती के उपकरण खींचते थे। इस्राएली सफेद धब्बों और चित्तियों वाले गधों को मूल्यवान मानते थे। गधे पर सवारी करने के लिए लोग उसके </w:t>
      </w:r>
      <w:r>
        <w:rPr>
          <w:b/>
          <w:lang w:val="hi_IN" w:bidi="hi_IN"/>
        </w:rPr>
        <w:t>पीठ पर बैठने हेतु काठी का कंबल</w:t>
      </w:r>
      <w:r>
        <w:rPr>
          <w:lang w:val="hi_IN" w:bidi="hi_IN"/>
        </w:rPr>
        <w:t>, अर्थात् एक वस्त्र, बिछाते थे। धनी लोग बैठने के लिए गधे की पीठ पर सुंदर कपड़ा बिछाते थे।</w:t>
      </w:r>
    </w:p>
    <w:p>
      <w:pPr/>
      <w:r>
        <w:rPr>
          <w:lang w:val="hi_IN" w:bidi="hi_IN"/>
        </w:rPr>
      </w:r>
      <w:r>
        <w:rPr>
          <w:lang w:val="hi_IN" w:bidi="hi_IN"/>
        </w:rPr>
        <w:t>यहाँ रुकें और आवश्यकतानुसार समूह में फिर से गधे और काठी के कंबल का चित्र देखें। गधे के बारे में अधिक जानकारी के लिए मुख्य शब्दावली देखें। चर्चा करें कि काठी के कंबल के लिए आप कौन-से शब्द या वाक्यांश प्रयोग करेंगे। गधे के लिए वही शब्द या वाक्यांश प्रयोग करें, जिसे आपने पिछले अंशों में उपयोग किया है। इस ऑडियो को यहाँ रोकें।</w:t>
      </w:r>
    </w:p>
    <w:p>
      <w:pPr/>
      <w:r>
        <w:rPr>
          <w:lang w:val="hi_IN" w:bidi="hi_IN"/>
        </w:rPr>
      </w:r>
      <w:r>
        <w:rPr>
          <w:lang w:val="hi_IN" w:bidi="hi_IN"/>
        </w:rPr>
        <w:t xml:space="preserve">सब लोगों को </w:t>
      </w:r>
      <w:r>
        <w:rPr>
          <w:b/>
          <w:lang w:val="hi_IN" w:bidi="hi_IN"/>
        </w:rPr>
        <w:t>पानी भरने के स्थानों</w:t>
      </w:r>
      <w:r>
        <w:rPr>
          <w:lang w:val="hi_IN" w:bidi="hi_IN"/>
        </w:rPr>
        <w:t xml:space="preserve"> पर गाने वालों की बात सुननी चाहिए। यह उस स्थान के लिए एक सामान्य शब्द है जहाँ लोग पीने, पकाने और धोने के लिए ताज़ा पानी लेते हैं। पानी भरने का स्थान सोता, कुआँ, या नदी हो सकता है।</w:t>
      </w:r>
    </w:p>
    <w:p>
      <w:pPr/>
      <w:r>
        <w:rPr>
          <w:lang w:val="hi_IN" w:bidi="hi_IN"/>
        </w:rPr>
      </w:r>
      <w:r>
        <w:rPr>
          <w:lang w:val="hi_IN" w:bidi="hi_IN"/>
        </w:rPr>
        <w:t>यहाँ रुकें और समूह में चर्चा करें कि पानी भरने के स्थान के लिए आप कौन-सा शब्द या वाक्यांश प्रयोग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पानी भरने के स्थानों पर लोग यहोवा की </w:t>
      </w:r>
      <w:r>
        <w:rPr>
          <w:b/>
          <w:lang w:val="hi_IN" w:bidi="hi_IN"/>
        </w:rPr>
        <w:t>धर्मी</w:t>
      </w:r>
      <w:r>
        <w:rPr>
          <w:lang w:val="hi_IN" w:bidi="hi_IN"/>
        </w:rPr>
        <w:t xml:space="preserve"> विजयों के बारे में गाते हैं। धर्मी होने का अर्थ सही रीति से व्यवहार करना है। परमेश्वर धर्मी है, क्योंकि परमेश्वर जो कुछ भी करता है वह सही और अच्छा है। लोग उन धर्मी कामों के बारे में भी गाते हैं जो परमेश्वर के लोग करते हैं। ये धर्मी काम वे हैं जिन्हें यहोवा चाहता है और जिन्हें करने के लिए उसने लोगों से कहा है। कुछ अनुवाद केवल “यहोवा की विजयें” या “लोगों की विजयें” कहते हैं।</w:t>
      </w:r>
    </w:p>
    <w:p>
      <w:pPr/>
      <w:r>
        <w:rPr>
          <w:lang w:val="hi_IN" w:bidi="hi_IN"/>
        </w:rPr>
      </w:r>
      <w:r>
        <w:rPr>
          <w:lang w:val="hi_IN" w:bidi="hi_IN"/>
        </w:rPr>
        <w:t>यहाँ रुकें और समूह में चर्चा करें कि धर्मी शब्द के लिए आप किस शब्द या वाक्यांश का उपयोग करेंगे। अधिक जानकारी के लिए मुख्य शब्दावली में धर्मी शब्द को देखें। यदि आपने पहले ही बाइबल की किसी अन्य पुस्तक में इस शब्द का अनुवाद किया है, तो उसी शब्द का प्रयोग करें जिसका प्रयोग आपने वहाँ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5:11–18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5:11–18 को सुनें और अपने मन में रखें।</w:t>
      </w:r>
    </w:p>
    <w:p>
      <w:pPr/>
      <w:r>
        <w:rPr>
          <w:lang w:val="hi_IN" w:bidi="hi_IN"/>
        </w:rPr>
      </w:r>
      <w:r>
        <w:rPr>
          <w:lang w:val="hi_IN" w:bidi="hi_IN"/>
        </w:rPr>
        <w:t>यदि सम्भव हो, तो न्यायियों 5:11–18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5:11–18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गीत एक इब्रानी कविता है। हम सुझाव देते हैं कि आपकी टीम “कविता का परिचय मॉड्यूल 1” पूरा करे, इससे पहले कि आप “चरण 2: पाठ का परिचय” जारी रखें।]{.mark}</w:t>
      </w:r>
    </w:p>
    <w:p>
      <w:pPr/>
      <w:r>
        <w:rPr>
          <w:lang w:val="hi_IN" w:bidi="hi_IN"/>
        </w:rPr>
      </w:r>
      <w:r>
        <w:rPr>
          <w:lang w:val="hi_IN" w:bidi="hi_IN"/>
        </w:rPr>
        <w:t>[यदि आवश्यकता हो, तो यहाँ रुकें और आपके समूह द्वारा कविता के अनुवाद के बारे में किए गए अनुवाद निर्णयों की समीक्षा करें। इस ऑडियो को यहाँ रोकें।</w:t>
      </w:r>
    </w:p>
    <w:p>
      <w:pPr/>
      <w:r>
        <w:rPr>
          <w:lang w:val="hi_IN" w:bidi="hi_IN"/>
        </w:rPr>
      </w:r>
      <w:r>
        <w:rPr>
          <w:lang w:val="hi_IN" w:bidi="hi_IN"/>
        </w:rPr>
        <w:t>दबोरा और बाराक इस्राएली विजय के गीत गाते और उत्सव मनाते रहते हैं। गीत के इस भाग में, वे उन लोगों और गोत्रों का उत्सव मनाते हैं जिन्होंने इस्राएल के लिए लड़ने में मदद की थी, और उन लोगों की आलोचना करते हैं जिन्होंने ऐसा नहीं किया।</w:t>
      </w:r>
    </w:p>
    <w:p>
      <w:pPr/>
      <w:r>
        <w:rPr>
          <w:lang w:val="hi_IN" w:bidi="hi_IN"/>
        </w:rPr>
      </w:r>
      <w:r>
        <w:rPr>
          <w:lang w:val="hi_IN" w:bidi="hi_IN"/>
        </w:rPr>
        <w:t>पिछले भाग के अंत में, दबोरा और बाराक ने गाया कि युद्ध, या आक्रमण के लिए तैयार शत्रु, इस्राएलियों के फाटकों पर थे। फिर दबोरा और बाराक ने लोगों से यहोवा की स्तुति करने का आग्रह किया। अब, इस भाग में, दबोरा और बाराक गाते हैं कि यहोवा के लोग अपनी रक्षा करने के लिए फाटकों की ओर नीचे उतरकर कूच करते हैं। कभी-कभी नगर पहाड़ी की चोटी पर बनाए जाते थे, इसलिए दीवारें और फाटक नगर के सबसे निचले भाग में होते थे।</w:t>
      </w:r>
    </w:p>
    <w:p>
      <w:pPr/>
      <w:r>
        <w:rPr>
          <w:lang w:val="hi_IN" w:bidi="hi_IN"/>
        </w:rPr>
      </w:r>
      <w:r>
        <w:rPr>
          <w:lang w:val="hi_IN" w:bidi="hi_IN"/>
        </w:rPr>
        <w:t>गीत के इस मोड़ पर, कोई दबोरा और बाराक को पुकारता है और उनसे कहता है कि वे जागें या तैयार हो जाएँ! जब दबोरा और बाराक उन इस्राएलियों के शब्दों को दोहराते हैं जो फाटकों तक गए थे, तब सम्भव है कि वे स्वयं भी ये शब्द गाते हों। याद रखें कि बाराक ने इस्राएलियों को इकट्ठा होने के लिए बुलाया था। जब लोग इकट्ठा होते हैं, तब वे इस उत्तर के द्वारा दिखाते हैं कि वे दबोरा और बाराक की अगुवाई में चलने के लिए तैयार हैं। इस्राएली विश्वास के साथ दबोरा के विजय गीत और बाराक द्वारा शत्रु को पकड़ने की प्रतीक्षा करते हैं।</w:t>
      </w:r>
    </w:p>
    <w:p>
      <w:pPr/>
      <w:r>
        <w:rPr>
          <w:lang w:val="hi_IN" w:bidi="hi_IN"/>
        </w:rPr>
      </w:r>
      <w:r>
        <w:rPr>
          <w:lang w:val="hi_IN" w:bidi="hi_IN"/>
        </w:rPr>
        <w:t>फिर दबोरा और बाराक गाते हैं कि कैसे यहोवा के लोग, जो फाटकों पर इकट्ठा हुए थे, यिज्रेल की तराई में उतर गए, जहाँ लोगों ने युद्ध किया। ये वे बचे हुए लोग या जीवित बचे लोग हैं, जिन्हें कनानियों ने पहले जब इस्राएल पर आक्रमण किया था, तब मार नहीं डाला था। कुछ अनुवाद कहते हैं कि ये वे प्रतिष्ठित लोग या अगुवे हैं जो बचे हुए हैं। क्योंकि दबोरा और बाराक उन सभी इस्राएलियों के बारे में बात करते हैं जिन्होंने युद्ध किया, इसलिए शायद दबोरा और बाराक गाते हैं कि ये लोग उन प्रतिष्ठित अगुवों की ओर कूच करके गए। ये प्रतिष्ठित लोग शायद इस्राएली अगुवे रहे होंगे, या फिर वे कनानी अगुवे हो सकते हैं जिनसे इस्राएली युद्ध करेंगे। किसी भी स्थिति में, इस्राएल के लोग दबोरा के पास जाते हैं ताकि वे कनानियों के शक्तिशाली योद्धाओं से युद्ध कर सकें।</w:t>
      </w:r>
    </w:p>
    <w:p>
      <w:pPr/>
      <w:r>
        <w:rPr>
          <w:lang w:val="hi_IN" w:bidi="hi_IN"/>
        </w:rPr>
      </w:r>
      <w:r>
        <w:rPr>
          <w:lang w:val="hi_IN" w:bidi="hi_IN"/>
        </w:rPr>
        <w:t>अब दबोरा और बाराक गाते हैं कि इस्राएल के कौन-कौन से गोत्र और समूह युद्ध करने के लिए आए थे। पहले वे एप्रैम के गोत्र के पुरुषों के बारे में गाते हैं। एप्रैमी उस भूमि में रहते हैं जो पहले अमालेकियों, कनानियों के एक और समूह की थी। दबोरा एप्रैम में रहती थी, इसलिए एप्रैमियों ने शायद इकट्ठा होने के लिए दबोरा के निर्देश सबसे पहले सुने। बिन्यामीन के गोत्र के पुरुष भी आए। ये लोग एप्रैमियों के आगे चलकर युद्ध में उतर गए।</w:t>
      </w:r>
    </w:p>
    <w:p>
      <w:pPr/>
      <w:r>
        <w:rPr>
          <w:lang w:val="hi_IN" w:bidi="hi_IN"/>
        </w:rPr>
      </w:r>
      <w:r>
        <w:rPr>
          <w:lang w:val="hi_IN" w:bidi="hi_IN"/>
        </w:rPr>
        <w:t>यहाँ रुकें और समूह में इस्राएल का नक्शा देखें। बिन्यामीनियों और एप्रैमियों के क्षेत्र को ढूँढें। इस ऑडियो को यहाँ रोकें।</w:t>
      </w:r>
    </w:p>
    <w:p>
      <w:pPr/>
      <w:r>
        <w:rPr>
          <w:lang w:val="hi_IN" w:bidi="hi_IN"/>
        </w:rPr>
      </w:r>
      <w:r>
        <w:rPr>
          <w:lang w:val="hi_IN" w:bidi="hi_IN"/>
        </w:rPr>
        <w:t>सेनापति, या सैन्य अगुवे, माकीर से भी अपने लोगों की अगुवाई करते थे। माकीर मनश्शे के पुत्र का नाम है, इसलिए लोग इस नाम का उपयोग मनश्शे के उस आधे गोत्र के लिए करते थे जो यरदन नदी के पश्चिम की ओर रहता था। जबूलून के गोत्र से भी अगुवे उन लोगों के साथ आए जिनकी वे अगुवाई करते थे। ये अगुवे एक विशेष लाठी या छड़ी रखते थे, ताकि सब लोग पहचान सकें कि वे अगुवे हैं। एप्रैम, बिन्यामीन, मनश्शे और जबूलून के ये अगुवे बाराक के पीछे चले, जो इस्राएलियों की अगुवाई करके उन्हें कनानियों से युद्ध करने के लिए ले गया।</w:t>
      </w:r>
    </w:p>
    <w:p>
      <w:pPr/>
      <w:r>
        <w:rPr>
          <w:lang w:val="hi_IN" w:bidi="hi_IN"/>
        </w:rPr>
      </w:r>
      <w:r>
        <w:rPr>
          <w:lang w:val="hi_IN" w:bidi="hi_IN"/>
        </w:rPr>
        <w:t>यहाँ रुकें और समूह में इस्राएल का नक्शा देखें। यरदन नदी के पश्चिम की ओर मनश्शे के लोगों के क्षेत्र, और साथ ही जबूलून के लोगों के क्षेत्र को भी ढूँढें। इस ऑडियो को यहाँ रोकें।</w:t>
      </w:r>
    </w:p>
    <w:p>
      <w:pPr/>
      <w:r>
        <w:rPr>
          <w:lang w:val="hi_IN" w:bidi="hi_IN"/>
        </w:rPr>
      </w:r>
      <w:r>
        <w:rPr>
          <w:lang w:val="hi_IN" w:bidi="hi_IN"/>
        </w:rPr>
        <w:t>यहाँ रुकें और समूह में एक सेनापति की लाठी की तस्वीर देखें। आपकी संस्कृति में, अगुवे ऐसी कौन-सी वस्तुएँ पहनते या साथ रखते हैं, जिनसे लोग आसानी से पहचान सकें कि वे अगुवे हैं? वे इन वस्तुओं को क्यों साथ रखते हैं? इस ऑडियो को यहाँ रोकें।</w:t>
      </w:r>
    </w:p>
    <w:p>
      <w:pPr/>
      <w:r>
        <w:rPr>
          <w:lang w:val="hi_IN" w:bidi="hi_IN"/>
        </w:rPr>
      </w:r>
      <w:r>
        <w:rPr>
          <w:lang w:val="hi_IN" w:bidi="hi_IN"/>
        </w:rPr>
        <w:t>इस्साकार गोत्र के प्रधान, अर्थात् अगुवे, भी दबोरा और बाराक के पास आए, ताकि वे बाराक की आज्ञा का पालन करें। इस्साकार के लोग बाराक के पीछे चलने के लिए इतने उत्सुक थे कि जब इस्राएलियों ने कनानियों से युद्ध करना आरम्भ किया, तब वे सीधे बाराक के पीछे-पीछे चल पड़े!</w:t>
      </w:r>
    </w:p>
    <w:p>
      <w:pPr/>
      <w:r>
        <w:rPr>
          <w:lang w:val="hi_IN" w:bidi="hi_IN"/>
        </w:rPr>
      </w:r>
      <w:r>
        <w:rPr>
          <w:lang w:val="hi_IN" w:bidi="hi_IN"/>
        </w:rPr>
        <w:t>यहाँ रुकें और समूह में इस्राएल का नक्शा देखें। इस्साकार के गोत्र के क्षेत्र को ढूँढें। इस ऑडियो को यहाँ रोकें।</w:t>
      </w:r>
    </w:p>
    <w:p>
      <w:pPr/>
      <w:r>
        <w:rPr>
          <w:lang w:val="hi_IN" w:bidi="hi_IN"/>
        </w:rPr>
      </w:r>
      <w:r>
        <w:rPr>
          <w:lang w:val="hi_IN" w:bidi="hi_IN"/>
        </w:rPr>
        <w:t>परन्तु, इस्राएल के सभी गोत्र युद्ध करने के लिए नहीं आए। जिन गोत्रों के बारे में दबोरा और बाराक अब तक गा चुके हैं, वे सब युद्धभूमि और उस स्थान के निकट थे जहाँ कनानियों ने आक्रमण किया था। परन्तु जिन अगले कुछ गोत्रों के बारे में दबोरा और बाराक गाते हैं, वे अधिक दूर थे या किसी बड़ी नदी के पार रहते थे। रूबेनियों के कुलों या परिवारों ने बाराक के इकट्ठा होने के बुलावे को सुना, और वे आपस में चर्चा करने लगे कि उन्हें युद्ध करने आना चाहिए या नहीं। परन्तु उन्होंने अपने भेड़ों के झुंडों के साथ सुरक्षित और आराम से घर पर ही रहने का निर्णय लिया। लोग अक्सर रात के समय अपनी भेड़ों को घरों के पास बने बाड़ों या घिरे हुए स्थानों में रखते थे। रूबेनियों ने युद्ध की आवाज़ें सुनने के बजाय अपने झुंडों को लौटाने के लिए चरवाहों की सीटी सुनना अधिक अच्छा समझा।</w:t>
      </w:r>
    </w:p>
    <w:p>
      <w:pPr/>
      <w:r>
        <w:rPr>
          <w:lang w:val="hi_IN" w:bidi="hi_IN"/>
        </w:rPr>
      </w:r>
      <w:r>
        <w:rPr>
          <w:lang w:val="hi_IN" w:bidi="hi_IN"/>
        </w:rPr>
        <w:t>दबोरा और बाराक गिलाद के बारे में गाते हैं, जो यरदन नदी के पूर्व की ओर इस्राएल का एक क्षेत्र है। इस क्षेत्र में गाद गोत्र का प्रदेश और मनश्शे के आधे गोत्र का प्रदेश सम्मिलित है। लोग कभी-कभी उन दोनों गोत्रों के लिए “गिलाद” शब्द का उपयोग करते थे। न तो गाद के गोत्र और न ही मनश्शे के शेष आधे गोत्र ने युद्ध में सहायता करने के लिए यरदन नदी पार की।</w:t>
      </w:r>
    </w:p>
    <w:p>
      <w:pPr/>
      <w:r>
        <w:rPr>
          <w:lang w:val="hi_IN" w:bidi="hi_IN"/>
        </w:rPr>
      </w:r>
      <w:r>
        <w:rPr>
          <w:lang w:val="hi_IN" w:bidi="hi_IN"/>
        </w:rPr>
        <w:t>यहाँ रुकें और समूह में इस्राएल का नक्शा देखें। यरदन नदी के पूर्व की ओर रूबेन गोत्र के प्रदेश तथा गिलाद के क्षेत्र को खोजिए। देखें कि गाद का गोत्र और मनश्शे का अन्य आधा गोत्र गिलाद के क्षेत्र में कैसे रहते हैं। इस ऑडियो को यहाँ रोकें।</w:t>
      </w:r>
    </w:p>
    <w:p>
      <w:pPr/>
      <w:r>
        <w:rPr>
          <w:lang w:val="hi_IN" w:bidi="hi_IN"/>
        </w:rPr>
      </w:r>
      <w:r>
        <w:rPr>
          <w:lang w:val="hi_IN" w:bidi="hi_IN"/>
        </w:rPr>
        <w:t>दान के गोत्र के लोग जहाजों के साथ रहते हैं। उस समय शायद दान गोत्र का उस भूमि पर अधिकार नहीं था जहाँ उन्हें रहना था। यदि दान गोत्र के लोग जहाजों के साथ काम करते थे, तो वे शायद भूमध्यसागर के तट पर रहते थे।</w:t>
      </w:r>
    </w:p>
    <w:p>
      <w:pPr/>
      <w:r>
        <w:rPr>
          <w:lang w:val="hi_IN" w:bidi="hi_IN"/>
        </w:rPr>
      </w:r>
      <w:r>
        <w:rPr>
          <w:lang w:val="hi_IN" w:bidi="hi_IN"/>
        </w:rPr>
        <w:t>आशेर गोत्र का प्रदेश किशोन नदी के उत्तर की समुद्री तटरेखा पर था, जो युद्धभूमि से बहुत दूर नहीं था। परन्तु आशेर भी जहाजों के काम में लग गया था और उसने अपने बन्दरगाहों को छोड़कर जाने का निर्णय नहीं लिया, क्योंकि वे उनके जहाजों को रखने के लिए सुरक्षित स्थान थे।</w:t>
      </w:r>
    </w:p>
    <w:p>
      <w:pPr/>
      <w:r>
        <w:rPr>
          <w:lang w:val="hi_IN" w:bidi="hi_IN"/>
        </w:rPr>
      </w:r>
      <w:r>
        <w:rPr>
          <w:lang w:val="hi_IN" w:bidi="hi_IN"/>
        </w:rPr>
        <w:t>यहाँ रुकें और समूह में इस्राएल का नक्शा देखें। आशेर के गोत्र के क्षेत्र को ढूँढें। इस ऑडियो को यहाँ रोकें।</w:t>
      </w:r>
    </w:p>
    <w:p>
      <w:pPr/>
      <w:r>
        <w:rPr>
          <w:lang w:val="hi_IN" w:bidi="hi_IN"/>
        </w:rPr>
      </w:r>
      <w:r>
        <w:rPr>
          <w:lang w:val="hi_IN" w:bidi="hi_IN"/>
        </w:rPr>
        <w:t>यहाँ रुकें और समूह में बन्दरगाह और जहाज का चित्र देखें। इस ऑडियो को यहाँ रोकें।</w:t>
      </w:r>
    </w:p>
    <w:p>
      <w:pPr/>
      <w:r>
        <w:rPr>
          <w:lang w:val="hi_IN" w:bidi="hi_IN"/>
        </w:rPr>
      </w:r>
      <w:r>
        <w:rPr>
          <w:lang w:val="hi_IN" w:bidi="hi_IN"/>
        </w:rPr>
        <w:t>हालाँकि, जबूलून गोत्र के लोग युद्ध में मरने से नहीं डरते थे। एक और गोत्र, नप्ताली, भी युद्ध करने के लिए तैयार था, इसलिए उन्होंने भी अपने लोगों को युद्धभूमि में लड़ने के लिए भेजा। कुछ अनुवाद कहते हैं कि उन्होंने सीढ़ीदार खेतों में युद्ध किया। लोग पहाड़ियों या पर्वतों की ढलानों पर खेती करते थे। लोग सीढ़ीनुमा खेतों पर खेती करते थे, अर्थात् मिट्टी के समतल भागों पर जिन्हें वे ढलान काटकर या बनाकर तैयार करते थे। ये सीढ़ीनुमा खेत पहाड़ी की ढलान पर बनी बहुत चौड़ी सीढ़ियों जैसे दिखाई देते हैं। क्योंकि इस्राएलियों ने कनानियों से एक तराई में युद्ध किया था, इसलिए सम्भव है कि युद्धभूमि सीढ़ीनुमा खेतों के पास रही हो।</w:t>
      </w:r>
    </w:p>
    <w:p>
      <w:pPr/>
      <w:r>
        <w:rPr>
          <w:lang w:val="hi_IN" w:bidi="hi_IN"/>
        </w:rPr>
      </w:r>
      <w:r>
        <w:rPr>
          <w:lang w:val="hi_IN" w:bidi="hi_IN"/>
        </w:rPr>
        <w:t>यहाँ रुकें और समूह में इस्राएल का नक्शा देखें। नप्ताली के लोगों के क्षेत्र को ढूँढें। सीढ़ीनुमा खेतों का एक चित्र भी देखें। इस ऑडियो को यहाँ रोकें।</w:t>
      </w:r>
    </w:p>
    <w:p>
      <w:pPr/>
      <w:r>
        <w:rPr>
          <w:lang w:val="hi_IN" w:bidi="hi_IN"/>
        </w:rPr>
      </w:r>
      <w:r>
        <w:rPr>
          <w:lang w:val="hi_IN" w:bidi="hi_IN"/>
        </w:rPr>
        <w:t>दबोरा और बाराक सभी गोत्रों के बारे में नहीं गाते, इसलिए हमें निश्चित रूप से पता नहीं है कि उस समय अन्य गोत्रों ने क्या किया। यद्यपि इस्राएल के गोत्र एक ही परिवार से आए थे, फिर भी उस समय वे एक जाति या एक लोगों के समूह की तरह एकजुट नहीं थे।</w:t>
      </w:r>
    </w:p>
    <w:p>
      <w:pPr/>
      <w:r>
        <w:rPr>
          <w:lang w:val="hi_IN" w:bidi="hi_IN"/>
        </w:rPr>
      </w:r>
      <w:r>
        <w:rPr>
          <w:lang w:val="hi_IN" w:bidi="hi_IN"/>
        </w:rPr>
        <w:t>यहाँ रुकें और इस प्रश्न पर समूह में चर्चा करें: उस समय के बारे में चर्चा करें जब आपके लोगों ने कोई युद्ध या लड़ाई लड़ी थी। किसे युद्ध करने के लिए जाना था? ऐसे कौन-से अन्य तरीके थे जिनसे लोगों को युद्ध करने वाले सैनिकों की सहायता करनी चाहिए थी, या उन्होंने सहायता की? जो लोग सहायता नहीं करते थे, उनके बारे में लोग क्या सोचते थे?</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5:11–18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यहाँ रुकें और समूह में समीक्षा करें: हम सुझाव देते हैं कि आपका समूह “कविता का परिचय मॉड्यूल 2 और 3” पूरा करने के बाद ही "तीसरा चरण: घटनाओं को समझाना" को आगे बढ़ाए। इस ऑडियो को यहाँ रोकें।</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दबोरा और बाराक गाते हैं कि कैसे इस्राएली एक साथ इकट्ठा हुए। लोगों ने घोषणा की कि वे कनानियों के शक्तिशाली योद्धाओं से युद्ध करने के लिए दबोरा और बाराक के पीछे चलने को तैयार हैं।</w:t>
      </w:r>
    </w:p>
    <w:p>
      <w:pPr/>
      <w:r>
        <w:rPr>
          <w:lang w:val="hi_IN" w:bidi="hi_IN"/>
        </w:rPr>
      </w:r>
      <w:r>
        <w:rPr>
          <w:b/>
          <w:lang w:val="hi_IN" w:bidi="hi_IN"/>
        </w:rPr>
        <w:t>दूसरे दृश्य में:</w:t>
      </w:r>
      <w:r>
        <w:rPr>
          <w:lang w:val="hi_IN" w:bidi="hi_IN"/>
        </w:rPr>
        <w:t xml:space="preserve"> दबोरा और बाराक उन सब गोत्रों के बारे में गाते हैं जो सहायता करने आए, और उन गोत्रों के बारे में भी जो सहायता करने नहीं आए।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दबोरा</w:t>
      </w:r>
    </w:p>
    <w:p>
      <w:pPr>
        <w:pStyle w:val="ListBullet"/>
        <w:spacing w:line="240" w:lineRule="auto"/>
        <w:ind w:left="720"/>
      </w:pPr>
      <w:r>
        <w:rPr>
          <w:lang w:val="hi_IN" w:bidi="hi_IN"/>
        </w:rPr>
      </w:r>
      <w:r>
        <w:rPr>
          <w:lang w:val="hi_IN" w:bidi="hi_IN"/>
        </w:rPr>
        <w:t>अबीनोअम का पुत्र बाराक</w:t>
      </w:r>
    </w:p>
    <w:p>
      <w:pPr>
        <w:pStyle w:val="ListBullet"/>
        <w:spacing w:line="240" w:lineRule="auto"/>
        <w:ind w:left="720"/>
      </w:pPr>
      <w:r>
        <w:rPr>
          <w:lang w:val="hi_IN" w:bidi="hi_IN"/>
        </w:rPr>
      </w:r>
      <w:r>
        <w:rPr>
          <w:lang w:val="hi_IN" w:bidi="hi_IN"/>
        </w:rPr>
        <w:t>इस्राएली, जो यहोवा के लोग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कनानी सैनिक</w:t>
      </w:r>
    </w:p>
    <w:p>
      <w:pPr>
        <w:pStyle w:val="ListBullet"/>
        <w:spacing w:line="240" w:lineRule="auto"/>
        <w:ind w:left="720"/>
      </w:pPr>
      <w:r>
        <w:rPr>
          <w:lang w:val="hi_IN" w:bidi="hi_IN"/>
        </w:rPr>
      </w:r>
      <w:r>
        <w:rPr>
          <w:lang w:val="hi_IN" w:bidi="hi_IN"/>
        </w:rPr>
        <w:t>एप्रैम के पुरुष</w:t>
      </w:r>
    </w:p>
    <w:p>
      <w:pPr>
        <w:pStyle w:val="ListBullet"/>
        <w:spacing w:line="240" w:lineRule="auto"/>
        <w:ind w:left="720"/>
      </w:pPr>
      <w:r>
        <w:rPr>
          <w:lang w:val="hi_IN" w:bidi="hi_IN"/>
        </w:rPr>
      </w:r>
      <w:r>
        <w:rPr>
          <w:lang w:val="hi_IN" w:bidi="hi_IN"/>
        </w:rPr>
        <w:t>बिन्यामीन के पुरुष</w:t>
      </w:r>
    </w:p>
    <w:p>
      <w:pPr>
        <w:pStyle w:val="ListBullet"/>
        <w:spacing w:line="240" w:lineRule="auto"/>
        <w:ind w:left="720"/>
      </w:pPr>
      <w:r>
        <w:rPr>
          <w:lang w:val="hi_IN" w:bidi="hi_IN"/>
        </w:rPr>
      </w:r>
      <w:r>
        <w:rPr>
          <w:lang w:val="hi_IN" w:bidi="hi_IN"/>
        </w:rPr>
        <w:t>माकीर, या मनश्शे के आधे गोत्र के सेनापति और पुरुष</w:t>
      </w:r>
    </w:p>
    <w:p>
      <w:pPr>
        <w:pStyle w:val="ListBullet"/>
        <w:spacing w:line="240" w:lineRule="auto"/>
        <w:ind w:left="720"/>
      </w:pPr>
      <w:r>
        <w:rPr>
          <w:lang w:val="hi_IN" w:bidi="hi_IN"/>
        </w:rPr>
      </w:r>
      <w:r>
        <w:rPr>
          <w:lang w:val="hi_IN" w:bidi="hi_IN"/>
        </w:rPr>
        <w:t>जबूलून के अगुवे और पुरुष</w:t>
      </w:r>
    </w:p>
    <w:p>
      <w:pPr>
        <w:pStyle w:val="ListBullet"/>
        <w:spacing w:line="240" w:lineRule="auto"/>
        <w:ind w:left="720"/>
      </w:pPr>
      <w:r>
        <w:rPr>
          <w:lang w:val="hi_IN" w:bidi="hi_IN"/>
        </w:rPr>
      </w:r>
      <w:r>
        <w:rPr>
          <w:lang w:val="hi_IN" w:bidi="hi_IN"/>
        </w:rPr>
        <w:t>इस्साकार के अगुवे और पुरुष</w:t>
      </w:r>
    </w:p>
    <w:p>
      <w:pPr>
        <w:pStyle w:val="ListBullet"/>
        <w:spacing w:line="240" w:lineRule="auto"/>
        <w:ind w:left="720"/>
      </w:pPr>
      <w:r>
        <w:rPr>
          <w:lang w:val="hi_IN" w:bidi="hi_IN"/>
        </w:rPr>
      </w:r>
      <w:r>
        <w:rPr>
          <w:lang w:val="hi_IN" w:bidi="hi_IN"/>
        </w:rPr>
        <w:t>रूबेन के कुल</w:t>
      </w:r>
    </w:p>
    <w:p>
      <w:pPr>
        <w:pStyle w:val="ListBullet"/>
        <w:spacing w:line="240" w:lineRule="auto"/>
        <w:ind w:left="720"/>
      </w:pPr>
      <w:r>
        <w:rPr>
          <w:lang w:val="hi_IN" w:bidi="hi_IN"/>
        </w:rPr>
      </w:r>
      <w:r>
        <w:rPr>
          <w:lang w:val="hi_IN" w:bidi="hi_IN"/>
        </w:rPr>
        <w:t>गिलाद के लोग, अर्थात् गाद गोत्र और मनश्शे के दूसरे आधे गोत्र के लोग</w:t>
      </w:r>
    </w:p>
    <w:p>
      <w:pPr>
        <w:pStyle w:val="ListBullet"/>
        <w:spacing w:line="240" w:lineRule="auto"/>
        <w:ind w:left="720"/>
      </w:pPr>
      <w:r>
        <w:rPr>
          <w:lang w:val="hi_IN" w:bidi="hi_IN"/>
        </w:rPr>
      </w:r>
      <w:r>
        <w:rPr>
          <w:lang w:val="hi_IN" w:bidi="hi_IN"/>
        </w:rPr>
        <w:t>दान के लोग</w:t>
      </w:r>
    </w:p>
    <w:p>
      <w:pPr>
        <w:pStyle w:val="ListBullet"/>
        <w:spacing w:line="240" w:lineRule="auto"/>
        <w:ind w:left="720"/>
      </w:pPr>
      <w:r>
        <w:rPr>
          <w:lang w:val="hi_IN" w:bidi="hi_IN"/>
        </w:rPr>
      </w:r>
      <w:r>
        <w:rPr>
          <w:lang w:val="hi_IN" w:bidi="hi_IN"/>
        </w:rPr>
        <w:t>आशेर के लोग</w:t>
      </w:r>
    </w:p>
    <w:p>
      <w:pPr>
        <w:pStyle w:val="ListBullet"/>
        <w:spacing w:line="240" w:lineRule="auto"/>
        <w:ind w:left="720"/>
      </w:pPr>
      <w:r>
        <w:rPr>
          <w:lang w:val="hi_IN" w:bidi="hi_IN"/>
        </w:rPr>
      </w:r>
      <w:r>
        <w:rPr>
          <w:lang w:val="hi_IN" w:bidi="hi_IN"/>
        </w:rPr>
        <w:t>और नप्ताली के पुरुष।</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दबोरा अपने गीत को भागों में व्यवस्थित करती है और प्रत्येक भाग को एक अलग विषय देती है। इस भाग के दो हिस्से हैं। पहले भाग में लोगों का दबोरा और बाराक के प्रति बुलावा है। दूसरे भाग में, दबोरा और बाराक गोत्रों की अलग-अलग प्रतिक्रियाओं के बारे में गाते हैं। दबोरा समानान्तर या सहायक वाक्यांशों का उपयोग करना भी जारी रखती है। दबोरा ऐसा तब करती है जब वह एक पंक्ति में कोई बात कहती है, और फिर अगली पंक्ति या अगली दो पंक्तियों में उसी विचार को आगे बढ़ाती या उसमें कुछ जोड़ती है।</w:t>
      </w:r>
    </w:p>
    <w:p>
      <w:pPr/>
      <w:r>
        <w:rPr>
          <w:lang w:val="hi_IN" w:bidi="hi_IN"/>
        </w:rPr>
      </w:r>
      <w:r>
        <w:rPr>
          <w:lang w:val="hi_IN" w:bidi="hi_IN"/>
        </w:rPr>
        <w:t>इस भाग का पहला दृश्य पद 11 के अंत से शुरू होता है। दबोरा गाती है कि कैसे इस्राएली एक साथ इकट्ठा हुए। दबोरा इन लोगों को यहोवा के लोग कहती है, ताकि यह दिखाए कि जब वे यहोवा द्वारा चुने गए अगुवों—दबोरा और बाराक—के पीछे चलते हैं, तब वे यहोवा के पीछे चलते हैं। लोग अपने अगुवों का उत्साह बढ़ाने के लिए चिल्लाकर यह दिखाते हैं कि वे उनके पीछे चलने के लिए तैयार हैं, जिसे दबोरा दोहराती है। लोग दबोरा और बाराक से जागने और उठ खड़े होने, या उठ जाने के लिए कहते हैं! दबोरा और बाराक सचमुच सोए हुए नहीं थे, परन्तु लोग अपने अगुवों से तैयार होने को कहते हैं, क्योंकि लोग भी आ चुके हैं और तैयार हैं! ध्यान दें कि लोग दबोरा के लिए अपनी पुकार को दो पंक्तियों में दोहराते हैं, ताकि यह दिखा सकें कि वे कितने उत्साहित और दृढ़ हैं। दूसरी पंक्ति में, लोग "अबीनोअम के पुत्र" को बुलाते हैं। अबीनोअम बाराक का पिता है, इसलिए यह बाराक कहने का एक और तरीका है।</w:t>
      </w:r>
    </w:p>
    <w:p>
      <w:pPr/>
      <w:r>
        <w:rPr>
          <w:lang w:val="hi_IN" w:bidi="hi_IN"/>
        </w:rPr>
      </w:r>
      <w:r>
        <w:rPr>
          <w:lang w:val="hi_IN" w:bidi="hi_IN"/>
        </w:rPr>
        <w:t>यहाँ रुकें और इस प्रश्न पर समूह में चर्चा करें: उस समय की कोई घटना बताइए जब आप किसी विशेष काम, खेल, या कार्यक्रम के लिए लोगों के एक समूह के साथ इकट्ठा हुए थे। आपने समूह के अगुवों को यह कैसे दिखाया कि आप उनकी अगुवाई में चलने के लिए तैयार थे? आपने यह कैसे दिखाया कि आपको विश्वास था कि वह कार्य या कार्यक्रम अच्छी तरह पूरा होगा? इस ऑडियो को यहाँ रोकें।</w:t>
      </w:r>
    </w:p>
    <w:p>
      <w:pPr/>
      <w:r>
        <w:rPr>
          <w:lang w:val="hi_IN" w:bidi="hi_IN"/>
        </w:rPr>
      </w:r>
      <w:r>
        <w:rPr>
          <w:lang w:val="hi_IN" w:bidi="hi_IN"/>
        </w:rPr>
        <w:t>दूसरा दृश्य दूसरे भाग की शुरुआत करता है। दबोरा और बाराक फिर से कहते हैं कि लोग इकट्ठा हुए, हालाँकि इस बार वे “मुझसे” कहते हैं। क्योंकि शायद दबोरा ने यह गीत लिखा था, और जब लोग युद्ध करने के लिए इकट्ठा हुए तब वह बाराक के साथ थी, इसलिए यह शायद दबोरा की ओर संकेत करता है।</w:t>
      </w:r>
    </w:p>
    <w:p>
      <w:pPr/>
      <w:r>
        <w:rPr>
          <w:lang w:val="hi_IN" w:bidi="hi_IN"/>
        </w:rPr>
      </w:r>
      <w:r>
        <w:rPr>
          <w:lang w:val="hi_IN" w:bidi="hi_IN"/>
        </w:rPr>
        <w:t>अब दबोरा और बाराक गाएँगे कि यहोवा के लोग कहाँ से आए थे। कभी-कभी लोग गोत्रों के लोगों के बारे में गोत्र के नाम से बात करते थे। इसलिए यह कहने के बजाय कि किसी गोत्र के लोग आए, दबोरा केवल यह कहती है कि “एप्रैम” या “बिन्यामीन” आए। और क्योंकि उस समय केवल पुरुष ही युद्ध करते थे, इसलिए दबोरा शायद गोत्र के पुरुषों की ओर संकेत करती है। ध्यान दें कि जब दबोरा गोत्रों के कार्यों का वर्णन करती है, तब वह उन्हें किस प्रकार जोड़ों में रखती है। ये गोत्र अक्सर एक-दूसरे के पास रहते थे या समान तरह के व्यवहार करते थे।</w:t>
      </w:r>
    </w:p>
    <w:p>
      <w:pPr/>
      <w:r>
        <w:rPr>
          <w:lang w:val="hi_IN" w:bidi="hi_IN"/>
        </w:rPr>
      </w:r>
      <w:r>
        <w:rPr>
          <w:lang w:val="hi_IN" w:bidi="hi_IN"/>
        </w:rPr>
        <w:t>यहाँ रुकें और इस प्रश्न पर समूह में चर्चा करें: अपनी भाषा में आप किसी विशेष जाति या गोत्र के लोगों का उल्लेख कैसे करेंगे? चर्चा करें कि आप इन प्रत्येक गोत्र को कैसे संदर्भित करना चाहते हैं। इस ऑडियो को यहाँ रोकें।</w:t>
      </w:r>
    </w:p>
    <w:p>
      <w:pPr/>
      <w:r>
        <w:rPr>
          <w:lang w:val="hi_IN" w:bidi="hi_IN"/>
        </w:rPr>
      </w:r>
      <w:r>
        <w:rPr>
          <w:lang w:val="hi_IN" w:bidi="hi_IN"/>
        </w:rPr>
        <w:t>दबोरा और बाराक पहले एप्रैमियों के बारे में गाते हैं। दबोरा कहती हैं कि एप्रैमियों की जड़ें अमालेक में थीं। कभी-कभी लोग “जड़” शब्द का उपयोग उस स्थान के लिए करते हैं जहाँ वे रहते हैं, जैसे कोई वृक्ष वहीं रहता है जहाँ उसकी जड़ें होती हैं। इसलिए एप्रैमियों की जड़ें, अर्थात् वह भूमि जहाँ वे रहते हैं, पहले अमालेकियों की भूमि थी।</w:t>
      </w:r>
    </w:p>
    <w:p>
      <w:pPr/>
      <w:r>
        <w:rPr>
          <w:lang w:val="hi_IN" w:bidi="hi_IN"/>
        </w:rPr>
      </w:r>
      <w:r>
        <w:rPr>
          <w:lang w:val="hi_IN" w:bidi="hi_IN"/>
        </w:rPr>
        <w:t>दबोरा उन लोगों के बारे में गाती है, शायद सैनिकों और उनके अगुवों दोनों के बारे में, जो बिन्यामीन, माकीर, जबूलून और इस्साकार से आए थे। ध्यान दें कि दबोरा कहती है कि सेनापति माकीर से आए, परन्तु फिर वह कहती है कि सेनापतियों की लाठियाँ उठाने वाले लोग जबूलून से आए। एक सेनापति अगुवे की छड़ी रखता है, इसलिए यह सेनापति कहने का एक और रचनात्मक तरीका है। प्रधान और सेनापति दोनों सैन्य अगुवे हैं।</w:t>
      </w:r>
    </w:p>
    <w:p>
      <w:pPr/>
      <w:r>
        <w:rPr>
          <w:lang w:val="hi_IN" w:bidi="hi_IN"/>
        </w:rPr>
      </w:r>
      <w:r>
        <w:rPr>
          <w:lang w:val="hi_IN" w:bidi="hi_IN"/>
        </w:rPr>
        <w:t>यहाँ रुकें और समूह के रूप में इस प्रश्न पर चर्चा करें। एक गतिविधि के रूप में चर्चा करें कि आप अपने समूह में किसी व्यक्ति के नाम के साथ उसकी पदवी जोड़कर किस प्रकार उस व्यक्ति का उल्लेख या उसके बारे में बात कर सकते हैं। इस बारे में सोचें कि उस व्यक्ति की क्या भूमिकाएँ हो सकती हैं, या वह कौन-से काम करता है, जैसे “इस बच्चे की माँ,” या “अच्छा भोजन बनाने वाला व्यक्ति,” या यहाँ तक कि “वह जो हरी कमीज़ पहनता है!” आप अपने गीतों, कविताओं, या सामान्य जीवन की परिस्थितियों में किसी व्यक्ति का इस प्रकार उल्लेख कब कर सकते हैं? इस ऑडियो को यहाँ रोकें।</w:t>
      </w:r>
    </w:p>
    <w:p>
      <w:pPr/>
      <w:r>
        <w:rPr>
          <w:lang w:val="hi_IN" w:bidi="hi_IN"/>
        </w:rPr>
      </w:r>
      <w:r>
        <w:rPr>
          <w:lang w:val="hi_IN" w:bidi="hi_IN"/>
        </w:rPr>
        <w:t>दबोरा एक समानान्तर वाक्यांश का उपयोग यह बताने के लिए करती है कि इस्साकार के अगुवे और सैनिक कितने समर्पित थे। दबोरा कहती है कि इस्साकार के हाकिम दबोरा के साथ थे। इसका अर्थ है कि हाकिम दबोरा के इकट्ठा होने के बुलावे के उत्तर में उसके पास आए। परन्तु इसका यह भी अर्थ है कि इस्साकार के अगुवों ने दबोरा का समर्थन किया, और जब दबोरा ने उनसे कहा कि वे बाराक के पीछे युद्ध में जाएँ, तब उन्होंने वैसा ही किया। दबोरा इस बात पर ज़ोर देती है कि इस्साकार के अगुवों ने अपने आप को कैसे समर्पित किया, जब वह दोहराती है, “हाँ, वे बाराक के साथ थे।” कुछ अनुवाद तो यहाँ तक कहते हैं कि इस्साकार के लोग “बाराक के पीछे-पीछे दौड़ पड़े।” यह कहने का एक और तरीका है कि जब इस्साकार के लोग युद्ध के लिए दौड़े, तब वे बाराक के ठीक पीछे थे!</w:t>
      </w:r>
    </w:p>
    <w:p>
      <w:pPr/>
      <w:r>
        <w:rPr>
          <w:lang w:val="hi_IN" w:bidi="hi_IN"/>
        </w:rPr>
      </w:r>
      <w:r>
        <w:rPr>
          <w:lang w:val="hi_IN" w:bidi="hi_IN"/>
        </w:rPr>
        <w:t>यहाँ रुकें और इस प्रश्न पर समूह में चर्चा करें: किसी ऐसे व्यक्ति के बारे में सोचिए जिसे आप जानते हैं और जो किसी काम या जिम्मेदारी के प्रति बहुत समर्पित है। आप उस व्यक्ति का वर्णन कैसे करेंगे? यदि आप उस व्यक्ति के बारे में कोई विशेष गीत गाने वाले हों, तो आप उसका वर्णन कैसे करेंगे? इस ऑडियो को यहाँ रोकें।</w:t>
      </w:r>
    </w:p>
    <w:p>
      <w:pPr/>
      <w:r>
        <w:rPr>
          <w:lang w:val="hi_IN" w:bidi="hi_IN"/>
        </w:rPr>
      </w:r>
      <w:r>
        <w:rPr>
          <w:lang w:val="hi_IN" w:bidi="hi_IN"/>
        </w:rPr>
        <w:t>इसके बाद, दबोरा और बाराक उन गोत्रों के बारे में गाते हैं जो युद्ध में सहायता करने नहीं आए। जब दबोरा और बाराक रूबेन गोत्र के बारे में गाते हैं, तब वे एक दोहराव वाला भाग गाते हैं, जिसे वे बाद में फिर दोहराएँगे। ध्यान दें कि दबोरा कैसे कहती है, “रूबेन के खंड, अलग-अलग समूह, या कुल।” यह गोत्र एकजुट नहीं था! वह कहती है कि रूबेन के लोगों ने अपने मन में बहुत विचार किया। लोग मन शब्द का उपयोग उस स्थान के लिए करते थे जहाँ किसी व्यक्ति के विचार, भावनाएँ और निर्णय होते हैं। अपने मन को टटोलने का अर्थ है गहराई से सोचना और कोई निर्णय लेने का प्रयास करना। रूबेन का कुल निर्णय नहीं कर सका। वे नहीं जानते थे कि उन्हें दबोरा और बाराक के पास जाना चाहिए या नहीं।</w:t>
      </w:r>
    </w:p>
    <w:p>
      <w:pPr/>
      <w:r>
        <w:rPr>
          <w:lang w:val="hi_IN" w:bidi="hi_IN"/>
        </w:rPr>
      </w:r>
      <w:r>
        <w:rPr>
          <w:lang w:val="hi_IN" w:bidi="hi_IN"/>
        </w:rPr>
        <w:t>यहाँ रुकें और इस प्रश्न पर समूह में चर्चा करें: अपनी भाषा में आप कैसे कहेंगे कि कोई व्यक्ति किसी निर्णय के बारे में बहुत देर तक और गहराई से सोचता है? इस ऑडियो को यहाँ रोकें।</w:t>
      </w:r>
    </w:p>
    <w:p>
      <w:pPr/>
      <w:r>
        <w:rPr>
          <w:lang w:val="hi_IN" w:bidi="hi_IN"/>
        </w:rPr>
      </w:r>
      <w:r>
        <w:rPr>
          <w:lang w:val="hi_IN" w:bidi="hi_IN"/>
        </w:rPr>
        <w:t>आखिरकार रूबेनियों ने भेड़ों के साथ घर में रहने का निर्णय लिया। या शायद रूबेनियों ने कभी कोई निर्णय ही नहीं लिया और घर पर रहकर उसी के बारे में सोचते रहे! दबोरा रूबेनियों से पूछती है कि उन्होंने ऐसा क्यों किया। रूबेनी वास्तव में वहाँ उपस्थित नहीं हैं कि वे सुन सकें, और दबोरा उनसे उत्तर की अपेक्षा भी नहीं करती। दबोरा यह बात रूबेन के लोगों के व्यवहार पर अपनी निराशा और क्रोध को प्रकट करने के लिए कहती है। दबोरा फिर से यह दोहराव गाती है: "रूबेन के जिलों में, मन की बहुत खोजबीन हुई।" यहाँ दबोरा इस दोहराव वाले भाग को दोहराते हुए रूबेनियों की आलोचना करती है, या शायद उनका मज़ाक भी उड़ाती है। यद्यपि रूबेनियों ने बहुत देर तक विचार किया, फिर भी वे कोई बुद्धिमानी भरा निर्णय नहीं ले सके!</w:t>
      </w:r>
    </w:p>
    <w:p>
      <w:pPr/>
      <w:r>
        <w:rPr>
          <w:lang w:val="hi_IN" w:bidi="hi_IN"/>
        </w:rPr>
      </w:r>
      <w:r>
        <w:rPr>
          <w:lang w:val="hi_IN" w:bidi="hi_IN"/>
        </w:rPr>
        <w:t>देखिए कि दबोरा समानान्तर वाक्यांशों का उपयोग करके उन गोत्रों को एक साथ कैसे रखती है जो सब पानी के पास रहते थे। रूबेनी और गिलाद क्षेत्र में रहने वाले गोत्र यरदन नदी के पूर्वी हिस्से में हैं। आशेर और दान दोनों यरदन नदी के पश्चिम में, समुद्र के तट पर रहते हैं। दबोरा यह भी पूछती है कि दान के लोगों ने सहायता करने आने के बजाय जहाजों के साथ ही रहने का निर्णय क्यों लिया। एक बार फिर, दबोरा को इस प्रश्न के उत्तर की उम्मीद नहीं है। इसके बजाय, दबोरा यह प्रश्न इसलिए पूछती है ताकि दिखा सके कि दान को ऐसा नहीं करना चाहिए था। दबोरा दोहराती है कि आशेर समुद्र तट पर ही रहा और अपनी खाड़ियों के पास ठहरा रहा। दबोरा प्रत्येक गोत्र के बारे में ऐसे बात करती है मानो वह एक व्यक्ति हो, परन्तु उसका अर्थ उस गोत्र के सभी पुरुषों से है। दबोरा इस बात पर ज़ोर देती है कि ये गोत्र युद्ध से दूर सुरक्षित स्थानों में ही बने रहे!</w:t>
      </w:r>
    </w:p>
    <w:p>
      <w:pPr/>
      <w:r>
        <w:rPr>
          <w:lang w:val="hi_IN" w:bidi="hi_IN"/>
        </w:rPr>
      </w:r>
      <w:r>
        <w:rPr>
          <w:lang w:val="hi_IN" w:bidi="hi_IN"/>
        </w:rPr>
        <w:t xml:space="preserve">जो गोत्र आए और जो नहीं आए, उनके बीच का अन्तर दिखाने के लिए दबोरा इस भाग का अन्त एक समानान्तर वाक्यांश से करती है, जो इस बात पर ज़ोर देता है कि जबूलून और नप्ताली के लोग साहसी थे। दबोरा कहती है कि जबूलून और नप्ताली के लोगों ने अपने प्राणों को तुच्छ जाना या उनसे घृणा की, यहाँ तक कि मृत्यु तक भी। इसका अर्थ है कि इन लोगों ने यह निर्णय लिया कि इस्राएल के लोगों को बचाना उनके लिए अपने प्राणों से भी अधिक महत्वपूर्ण है। जबूलून और नप्ताली के लोगों ने अपने प्राणों को जोखिम में डाला और युद्ध किया, यद्यपि वे जानते थे कि कनानी उन्हें मार डालने वाले हैं। </w:t>
      </w:r>
    </w:p>
    <w:p>
      <w:pPr/>
      <w:r>
        <w:rPr>
          <w:lang w:val="hi_IN" w:bidi="hi_IN"/>
        </w:rPr>
      </w:r>
      <w:r>
        <w:rPr>
          <w:lang w:val="hi_IN" w:bidi="hi_IN"/>
        </w:rPr>
        <w:t>यहाँ रुकें और समूह के रूप में इस प्रश्न पर चर्चा करें। किसी ऐसे व्यक्ति का वर्णन कीजिए जो साहस के साथ किसी खतरनाक परिस्थिति में किसी दूसरे को बचाने या उसकी सहायता करने के लिए गया। यदि आप उस व्यक्ति के बारे में कोई विशेष गीत गाने वाले हों, तो आप उसका वर्णन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5:11–18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दबोरा</w:t>
      </w:r>
    </w:p>
    <w:p>
      <w:pPr>
        <w:pStyle w:val="ListBullet"/>
        <w:spacing w:line="240" w:lineRule="auto"/>
        <w:ind w:left="720"/>
      </w:pPr>
      <w:r>
        <w:rPr>
          <w:lang w:val="hi_IN" w:bidi="hi_IN"/>
        </w:rPr>
      </w:r>
      <w:r>
        <w:rPr>
          <w:lang w:val="hi_IN" w:bidi="hi_IN"/>
        </w:rPr>
        <w:t>अबीनोअम का पुत्र बाराक</w:t>
      </w:r>
    </w:p>
    <w:p>
      <w:pPr>
        <w:pStyle w:val="ListBullet"/>
        <w:spacing w:line="240" w:lineRule="auto"/>
        <w:ind w:left="720"/>
      </w:pPr>
      <w:r>
        <w:rPr>
          <w:lang w:val="hi_IN" w:bidi="hi_IN"/>
        </w:rPr>
      </w:r>
      <w:r>
        <w:rPr>
          <w:lang w:val="hi_IN" w:bidi="hi_IN"/>
        </w:rPr>
        <w:t>इस्राएली, जो यहोवा के लोग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कनानी सैनिक</w:t>
      </w:r>
    </w:p>
    <w:p>
      <w:pPr>
        <w:pStyle w:val="ListBullet"/>
        <w:spacing w:line="240" w:lineRule="auto"/>
        <w:ind w:left="720"/>
      </w:pPr>
      <w:r>
        <w:rPr>
          <w:lang w:val="hi_IN" w:bidi="hi_IN"/>
        </w:rPr>
      </w:r>
      <w:r>
        <w:rPr>
          <w:lang w:val="hi_IN" w:bidi="hi_IN"/>
        </w:rPr>
        <w:t>एप्रैम के पुरुष</w:t>
      </w:r>
    </w:p>
    <w:p>
      <w:pPr>
        <w:pStyle w:val="ListBullet"/>
        <w:spacing w:line="240" w:lineRule="auto"/>
        <w:ind w:left="720"/>
      </w:pPr>
      <w:r>
        <w:rPr>
          <w:lang w:val="hi_IN" w:bidi="hi_IN"/>
        </w:rPr>
      </w:r>
      <w:r>
        <w:rPr>
          <w:lang w:val="hi_IN" w:bidi="hi_IN"/>
        </w:rPr>
        <w:t>बिन्यामीन के पुरुष</w:t>
      </w:r>
    </w:p>
    <w:p>
      <w:pPr>
        <w:pStyle w:val="ListBullet"/>
        <w:spacing w:line="240" w:lineRule="auto"/>
        <w:ind w:left="720"/>
      </w:pPr>
      <w:r>
        <w:rPr>
          <w:lang w:val="hi_IN" w:bidi="hi_IN"/>
        </w:rPr>
      </w:r>
      <w:r>
        <w:rPr>
          <w:lang w:val="hi_IN" w:bidi="hi_IN"/>
        </w:rPr>
        <w:t>माकीर, या मनश्शे के आधे गोत्र के सेनापति और पुरुष</w:t>
      </w:r>
    </w:p>
    <w:p>
      <w:pPr>
        <w:pStyle w:val="ListBullet"/>
        <w:spacing w:line="240" w:lineRule="auto"/>
        <w:ind w:left="720"/>
      </w:pPr>
      <w:r>
        <w:rPr>
          <w:lang w:val="hi_IN" w:bidi="hi_IN"/>
        </w:rPr>
      </w:r>
      <w:r>
        <w:rPr>
          <w:lang w:val="hi_IN" w:bidi="hi_IN"/>
        </w:rPr>
        <w:t>जबूलून के अगुवे और पुरुष</w:t>
      </w:r>
    </w:p>
    <w:p>
      <w:pPr>
        <w:pStyle w:val="ListBullet"/>
        <w:spacing w:line="240" w:lineRule="auto"/>
        <w:ind w:left="720"/>
      </w:pPr>
      <w:r>
        <w:rPr>
          <w:lang w:val="hi_IN" w:bidi="hi_IN"/>
        </w:rPr>
      </w:r>
      <w:r>
        <w:rPr>
          <w:lang w:val="hi_IN" w:bidi="hi_IN"/>
        </w:rPr>
        <w:t>इस्साकार के अगुवे और पुरुष</w:t>
      </w:r>
    </w:p>
    <w:p>
      <w:pPr>
        <w:pStyle w:val="ListBullet"/>
        <w:spacing w:line="240" w:lineRule="auto"/>
        <w:ind w:left="720"/>
      </w:pPr>
      <w:r>
        <w:rPr>
          <w:lang w:val="hi_IN" w:bidi="hi_IN"/>
        </w:rPr>
      </w:r>
      <w:r>
        <w:rPr>
          <w:lang w:val="hi_IN" w:bidi="hi_IN"/>
        </w:rPr>
        <w:t>रूबेन के कुल</w:t>
      </w:r>
    </w:p>
    <w:p>
      <w:pPr>
        <w:pStyle w:val="ListBullet"/>
        <w:spacing w:line="240" w:lineRule="auto"/>
        <w:ind w:left="720"/>
      </w:pPr>
      <w:r>
        <w:rPr>
          <w:lang w:val="hi_IN" w:bidi="hi_IN"/>
        </w:rPr>
      </w:r>
      <w:r>
        <w:rPr>
          <w:lang w:val="hi_IN" w:bidi="hi_IN"/>
        </w:rPr>
        <w:t>गिलाद के लोग, अर्थात् गाद गोत्र और मनश्शे के दूसरे आधे गोत्र के लोग</w:t>
      </w:r>
    </w:p>
    <w:p>
      <w:pPr>
        <w:pStyle w:val="ListBullet"/>
        <w:spacing w:line="240" w:lineRule="auto"/>
        <w:ind w:left="720"/>
      </w:pPr>
      <w:r>
        <w:rPr>
          <w:lang w:val="hi_IN" w:bidi="hi_IN"/>
        </w:rPr>
      </w:r>
      <w:r>
        <w:rPr>
          <w:lang w:val="hi_IN" w:bidi="hi_IN"/>
        </w:rPr>
        <w:t>दान के लोग</w:t>
      </w:r>
    </w:p>
    <w:p>
      <w:pPr>
        <w:pStyle w:val="ListBullet"/>
        <w:spacing w:line="240" w:lineRule="auto"/>
        <w:ind w:left="720"/>
      </w:pPr>
      <w:r>
        <w:rPr>
          <w:lang w:val="hi_IN" w:bidi="hi_IN"/>
        </w:rPr>
      </w:r>
      <w:r>
        <w:rPr>
          <w:lang w:val="hi_IN" w:bidi="hi_IN"/>
        </w:rPr>
        <w:t>आशेर के लोग</w:t>
      </w:r>
    </w:p>
    <w:p>
      <w:pPr>
        <w:pStyle w:val="ListBullet"/>
        <w:spacing w:line="240" w:lineRule="auto"/>
        <w:ind w:left="720"/>
      </w:pPr>
      <w:r>
        <w:rPr>
          <w:lang w:val="hi_IN" w:bidi="hi_IN"/>
        </w:rPr>
      </w:r>
      <w:r>
        <w:rPr>
          <w:lang w:val="hi_IN" w:bidi="hi_IN"/>
        </w:rPr>
        <w:t>और नप्ताली के पुरुष।</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दबोरा और बाराक ने गाया,</w:t>
      </w:r>
    </w:p>
    <w:p>
      <w:pPr/>
      <w:r>
        <w:rPr>
          <w:lang w:val="hi_IN" w:bidi="hi_IN"/>
        </w:rPr>
      </w:r>
      <w:r>
        <w:rPr>
          <w:lang w:val="hi_IN" w:bidi="hi_IN"/>
        </w:rPr>
        <w:t>तब यहोवा के लोग नगर के फाटकों तक उतर गए।</w:t>
      </w:r>
    </w:p>
    <w:p>
      <w:pPr/>
      <w:r>
        <w:rPr>
          <w:lang w:val="hi_IN" w:bidi="hi_IN"/>
        </w:rPr>
      </w:r>
      <w:r>
        <w:rPr>
          <w:lang w:val="hi_IN" w:bidi="hi_IN"/>
        </w:rPr>
        <w:t>जागो! दबोरा, उठ, बाहर आ। उठो और एक गीत गाओ।</w:t>
      </w:r>
    </w:p>
    <w:p>
      <w:pPr/>
      <w:r>
        <w:rPr>
          <w:lang w:val="hi_IN" w:bidi="hi_IN"/>
        </w:rPr>
      </w:r>
      <w:r>
        <w:rPr>
          <w:lang w:val="hi_IN" w:bidi="hi_IN"/>
        </w:rPr>
        <w:t>हे बाराक, उठ। हे अबीनोअम के पुत्र, शत्रुओं को पकड़ ले।'"</w:t>
      </w:r>
    </w:p>
    <w:p>
      <w:pPr/>
      <w:r>
        <w:rPr>
          <w:lang w:val="hi_IN" w:bidi="hi_IN"/>
        </w:rPr>
      </w:r>
      <w:r>
        <w:rPr>
          <w:lang w:val="hi_IN" w:bidi="hi_IN"/>
        </w:rPr>
        <w:t>नाटक को रोकें। एक साथ इकट्ठा हुए सभी गोत्रों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मैंने अपने देश में कनानियों को देखा है। मैं जानता हूँ कि कनानी हमें हानि पहुँचा सकते हैं, इसलिए निश्चय ही मैं उन्हें रोकने के लिए इकट्ठा होना चाहता हूँ! या</w:t>
      </w:r>
    </w:p>
    <w:p>
      <w:pPr>
        <w:pStyle w:val="ListBullet"/>
        <w:spacing w:line="240" w:lineRule="auto"/>
        <w:ind w:left="720"/>
      </w:pPr>
      <w:r>
        <w:rPr>
          <w:lang w:val="hi_IN" w:bidi="hi_IN"/>
        </w:rPr>
      </w:r>
      <w:r>
        <w:rPr>
          <w:lang w:val="hi_IN" w:bidi="hi_IN"/>
        </w:rPr>
        <w:t>हमने देखा है कि यहोवा ने दबोरा को भविष्यद्वक्ता और बाराक को हमारी सेना के अगुवे के रूप में चुना है। हम उन अगुवों का अनुसरण करना चाहते हैं जिन्हें यहोवा ने चुना है; या</w:t>
      </w:r>
    </w:p>
    <w:p>
      <w:pPr>
        <w:pStyle w:val="ListBullet"/>
        <w:spacing w:line="240" w:lineRule="auto"/>
        <w:ind w:left="720"/>
      </w:pPr>
      <w:r>
        <w:rPr>
          <w:lang w:val="hi_IN" w:bidi="hi_IN"/>
        </w:rPr>
      </w:r>
      <w:r>
        <w:rPr>
          <w:lang w:val="hi_IN" w:bidi="hi_IN"/>
        </w:rPr>
        <w:t>मैं इस भय से थक गया हूँ कि कनानी मेरे परिवार को हानि पहुँचाएँगे या मार डालेंगे। मैं अब कनानियों का सामना करने के लिए युद्ध करने को तैयार हूँ, ताकि मुझे फिर डरकर न जीना पड़े!</w:t>
      </w:r>
    </w:p>
    <w:p>
      <w:pPr/>
      <w:r>
        <w:rPr>
          <w:lang w:val="hi_IN" w:bidi="hi_IN"/>
        </w:rPr>
      </w:r>
      <w:r>
        <w:rPr>
          <w:lang w:val="hi_IN" w:bidi="hi_IN"/>
        </w:rPr>
        <w:t>दबोरा और बाराक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 मैंने लोगों को लड़ने के लिए एक साथ इकट्ठा होते देखा, तब मुझे प्रोत्साहन मिला। अब भी ऐसे इस्राएली हैं जो यहोवा की आज्ञा मानने के लिए तैयार हैं! या</w:t>
      </w:r>
    </w:p>
    <w:p>
      <w:pPr>
        <w:pStyle w:val="ListBullet"/>
        <w:spacing w:line="240" w:lineRule="auto"/>
        <w:ind w:left="720"/>
      </w:pPr>
      <w:r>
        <w:rPr>
          <w:lang w:val="hi_IN" w:bidi="hi_IN"/>
        </w:rPr>
      </w:r>
      <w:r>
        <w:rPr>
          <w:lang w:val="hi_IN" w:bidi="hi_IN"/>
        </w:rPr>
        <w:t>मुझे चिंता थी कि शायद इस्राएली हमारी बात न मानें, परन्तु इतने लोगों को यहाँ देखकर मुझे राहत मिली; या</w:t>
      </w:r>
    </w:p>
    <w:p>
      <w:pPr>
        <w:pStyle w:val="ListBullet"/>
        <w:spacing w:line="240" w:lineRule="auto"/>
        <w:ind w:left="720"/>
      </w:pPr>
      <w:r>
        <w:rPr>
          <w:lang w:val="hi_IN" w:bidi="hi_IN"/>
        </w:rPr>
      </w:r>
      <w:r>
        <w:rPr>
          <w:lang w:val="hi_IN" w:bidi="hi_IN"/>
        </w:rPr>
        <w:t>यद्यपि ये सब लोग यहाँ युद्ध करने के लिए तैयार खड़े हैं, फिर भी मैं जानता हूँ कि यहोवा ही हमें विजय दिलाएगा।</w:t>
      </w:r>
    </w:p>
    <w:p>
      <w:pPr/>
      <w:r>
        <w:rPr>
          <w:lang w:val="hi_IN" w:bidi="hi_IN"/>
        </w:rPr>
      </w:r>
      <w:r>
        <w:rPr>
          <w:lang w:val="hi_IN" w:bidi="hi_IN"/>
        </w:rPr>
        <w:t>नाटक को जारी रखें।</w:t>
      </w:r>
    </w:p>
    <w:p>
      <w:pPr/>
      <w:r>
        <w:rPr>
          <w:lang w:val="hi_IN" w:bidi="hi_IN"/>
        </w:rPr>
      </w:r>
      <w:r>
        <w:rPr>
          <w:lang w:val="hi_IN" w:bidi="hi_IN"/>
        </w:rPr>
        <w:t>फिर दबोरा और बाराक ने गाया,</w:t>
      </w:r>
    </w:p>
    <w:p>
      <w:pPr/>
      <w:r>
        <w:rPr>
          <w:lang w:val="hi_IN" w:bidi="hi_IN"/>
        </w:rPr>
      </w:r>
      <w:r>
        <w:rPr>
          <w:lang w:val="hi_IN" w:bidi="hi_IN"/>
        </w:rPr>
        <w:t>“बचे हुए लोग शक्तिशाली शासकों के पास आए।</w:t>
      </w:r>
    </w:p>
    <w:p>
      <w:pPr/>
      <w:r>
        <w:rPr>
          <w:lang w:val="hi_IN" w:bidi="hi_IN"/>
        </w:rPr>
      </w:r>
      <w:r>
        <w:rPr>
          <w:lang w:val="hi_IN" w:bidi="hi_IN"/>
        </w:rPr>
        <w:t>यहोवा के लोग हमारे शक्तिशाली शत्रुओं से युद्ध करने के लिए मेरे साथ आए।</w:t>
      </w:r>
    </w:p>
    <w:p>
      <w:pPr/>
      <w:r>
        <w:rPr>
          <w:lang w:val="hi_IN" w:bidi="hi_IN"/>
        </w:rPr>
      </w:r>
      <w:r>
        <w:rPr>
          <w:lang w:val="hi_IN" w:bidi="hi_IN"/>
        </w:rPr>
        <w:t>कुछ लोग एप्रैमियों के प्रदेश से आए, जहाँ पहले अमालेकी रहते थे।</w:t>
      </w:r>
    </w:p>
    <w:p>
      <w:pPr/>
      <w:r>
        <w:rPr>
          <w:lang w:val="hi_IN" w:bidi="hi_IN"/>
        </w:rPr>
      </w:r>
      <w:r>
        <w:rPr>
          <w:lang w:val="hi_IN" w:bidi="hi_IN"/>
        </w:rPr>
        <w:t>बिन्यामीन गोत्र के लोग भी उन लोगों के साथ थे जो तुम्हारे पीछे चले।</w:t>
      </w:r>
    </w:p>
    <w:p>
      <w:pPr/>
      <w:r>
        <w:rPr>
          <w:lang w:val="hi_IN" w:bidi="hi_IN"/>
        </w:rPr>
      </w:r>
      <w:r>
        <w:rPr>
          <w:lang w:val="hi_IN" w:bidi="hi_IN"/>
        </w:rPr>
        <w:t>माकीर से प्रधान आए, और जबूलून के प्रदेश से सेनापति आए।</w:t>
      </w:r>
    </w:p>
    <w:p>
      <w:pPr/>
      <w:r>
        <w:rPr>
          <w:lang w:val="hi_IN" w:bidi="hi_IN"/>
        </w:rPr>
      </w:r>
      <w:r>
        <w:rPr>
          <w:lang w:val="hi_IN" w:bidi="hi_IN"/>
        </w:rPr>
        <w:t>इस्साकार के गोत्र के अगुवे दबोरा के साथ शामिल हुए।</w:t>
      </w:r>
    </w:p>
    <w:p>
      <w:pPr/>
      <w:r>
        <w:rPr>
          <w:lang w:val="hi_IN" w:bidi="hi_IN"/>
        </w:rPr>
      </w:r>
      <w:r>
        <w:rPr>
          <w:lang w:val="hi_IN" w:bidi="hi_IN"/>
        </w:rPr>
        <w:t>हाँ, इस्साकार के लोग बाराक के पीछे गए।</w:t>
      </w:r>
    </w:p>
    <w:p>
      <w:pPr/>
      <w:r>
        <w:rPr>
          <w:lang w:val="hi_IN" w:bidi="hi_IN"/>
        </w:rPr>
      </w:r>
      <w:r>
        <w:rPr>
          <w:lang w:val="hi_IN" w:bidi="hi_IN"/>
        </w:rPr>
        <w:t>वे बाराक को अपना अगुवा बनाकर तराई में उतर गए।”</w:t>
      </w:r>
    </w:p>
    <w:p>
      <w:pPr/>
      <w:r>
        <w:rPr>
          <w:lang w:val="hi_IN" w:bidi="hi_IN"/>
        </w:rPr>
      </w:r>
      <w:r>
        <w:rPr>
          <w:lang w:val="hi_IN" w:bidi="hi_IN"/>
        </w:rPr>
        <w:t>नाटक को रोकें। इन गोत्रों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यदि कनानियों ने हमारे क्षेत्र में आक्रमण नहीं भी किया हो, तब भी अन्य इस्राएली हमारे ही लोग हैं। हम कनानियों से युद्ध करने में सहायता करने आएँगे! या</w:t>
      </w:r>
    </w:p>
    <w:p>
      <w:pPr>
        <w:pStyle w:val="ListBullet"/>
        <w:spacing w:line="240" w:lineRule="auto"/>
        <w:ind w:left="720"/>
      </w:pPr>
      <w:r>
        <w:rPr>
          <w:lang w:val="hi_IN" w:bidi="hi_IN"/>
        </w:rPr>
      </w:r>
      <w:r>
        <w:rPr>
          <w:lang w:val="hi_IN" w:bidi="hi_IN"/>
        </w:rPr>
        <w:t>हमने यहोवा का आदर नहीं किया, इसलिए कनानियों ने हम पर आक्रमण किया है। अब मैं वही करना चाहता हूँ जो यहोवा कहता है, ताकि वह हमें बचाए! या</w:t>
      </w:r>
    </w:p>
    <w:p>
      <w:pPr>
        <w:pStyle w:val="ListBullet"/>
        <w:spacing w:line="240" w:lineRule="auto"/>
        <w:ind w:left="720"/>
      </w:pPr>
      <w:r>
        <w:rPr>
          <w:lang w:val="hi_IN" w:bidi="hi_IN"/>
        </w:rPr>
      </w:r>
      <w:r>
        <w:rPr>
          <w:lang w:val="hi_IN" w:bidi="hi_IN"/>
        </w:rPr>
        <w:t>मुझे बाराक पर भरोसा है कि वह हमारी अच्छी तरह अगुवाई करेगा।</w:t>
      </w:r>
    </w:p>
    <w:p>
      <w:pPr/>
      <w:r>
        <w:rPr>
          <w:lang w:val="hi_IN" w:bidi="hi_IN"/>
        </w:rPr>
      </w:r>
      <w:r>
        <w:rPr>
          <w:lang w:val="hi_IN" w:bidi="hi_IN"/>
        </w:rPr>
        <w:t>नाटक को जारी रखें।</w:t>
      </w:r>
    </w:p>
    <w:p>
      <w:pPr/>
      <w:r>
        <w:rPr>
          <w:lang w:val="hi_IN" w:bidi="hi_IN"/>
        </w:rPr>
      </w:r>
      <w:r>
        <w:rPr>
          <w:lang w:val="hi_IN" w:bidi="hi_IN"/>
        </w:rPr>
        <w:t>तब दबोरा और बाराक ने गाया, “परन्तु रूबेन का कुल निर्णय नहीं कर सका। वे नहीं जानते थे कि उन्हें जाना चाहिए या नहीं।</w:t>
      </w:r>
    </w:p>
    <w:p>
      <w:pPr/>
      <w:r>
        <w:rPr>
          <w:lang w:val="hi_IN" w:bidi="hi_IN"/>
        </w:rPr>
      </w:r>
      <w:r>
        <w:rPr>
          <w:lang w:val="hi_IN" w:bidi="hi_IN"/>
        </w:rPr>
        <w:t>हे रूबेन के लोगों, तुम भेड़शालाओं के पास क्यों ठहरे रहे और अपनी भेड़ों के लिए चरवाहों की बाँसुरी की धुन सुनते रहे?</w:t>
      </w:r>
    </w:p>
    <w:p>
      <w:pPr/>
      <w:r>
        <w:rPr>
          <w:lang w:val="hi_IN" w:bidi="hi_IN"/>
        </w:rPr>
      </w:r>
      <w:r>
        <w:rPr>
          <w:lang w:val="hi_IN" w:bidi="hi_IN"/>
        </w:rPr>
        <w:t>रूबेन का कुल निर्णय नहीं कर सका। वे नहीं जानते थे कि उन्हें जाना चाहिए या नहीं।</w:t>
      </w:r>
    </w:p>
    <w:p>
      <w:pPr/>
      <w:r>
        <w:rPr>
          <w:lang w:val="hi_IN" w:bidi="hi_IN"/>
        </w:rPr>
      </w:r>
      <w:r>
        <w:rPr>
          <w:lang w:val="hi_IN" w:bidi="hi_IN"/>
        </w:rPr>
        <w:t>यरदन के पूर्व में गिलाद में रहने वाले कुल नहीं गए।</w:t>
      </w:r>
    </w:p>
    <w:p>
      <w:pPr/>
      <w:r>
        <w:rPr>
          <w:lang w:val="hi_IN" w:bidi="hi_IN"/>
        </w:rPr>
      </w:r>
      <w:r>
        <w:rPr>
          <w:lang w:val="hi_IN" w:bidi="hi_IN"/>
        </w:rPr>
        <w:t>दान के लोग जहाजों के साथ ही क्यों रहे?</w:t>
      </w:r>
    </w:p>
    <w:p>
      <w:pPr/>
      <w:r>
        <w:rPr>
          <w:lang w:val="hi_IN" w:bidi="hi_IN"/>
        </w:rPr>
      </w:r>
      <w:r>
        <w:rPr>
          <w:lang w:val="hi_IN" w:bidi="hi_IN"/>
        </w:rPr>
        <w:t>आशेर का गोत्र भी समुद्र के किनारे अपने बंदरगाहों के पास ठहरा रहा।</w:t>
      </w:r>
    </w:p>
    <w:p>
      <w:pPr/>
      <w:r>
        <w:rPr>
          <w:lang w:val="hi_IN" w:bidi="hi_IN"/>
        </w:rPr>
      </w:r>
      <w:r>
        <w:rPr>
          <w:lang w:val="hi_IN" w:bidi="hi_IN"/>
        </w:rPr>
        <w:t>लेकिन जबूलून के गोत्र ने अपने प्राणों को जोखिम में डाला</w:t>
      </w:r>
    </w:p>
    <w:p>
      <w:pPr/>
      <w:r>
        <w:rPr>
          <w:lang w:val="hi_IN" w:bidi="hi_IN"/>
        </w:rPr>
      </w:r>
      <w:r>
        <w:rPr>
          <w:lang w:val="hi_IN" w:bidi="hi_IN"/>
        </w:rPr>
        <w:t>नप्ताली का गोत्र युद्ध में लड़ने के लिए तैयार था।"</w:t>
      </w:r>
    </w:p>
    <w:p>
      <w:pPr/>
      <w:r>
        <w:rPr>
          <w:lang w:val="hi_IN" w:bidi="hi_IN"/>
        </w:rPr>
      </w:r>
      <w:r>
        <w:rPr>
          <w:lang w:val="hi_IN" w:bidi="hi_IN"/>
        </w:rPr>
        <w:t>नाटक को रोकें। उन गोत्रों की भूमिका निभाने वाले व्यक्ति से पूछें जो युद्ध करने के लिए इकट्ठा नहीं हुए,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कनानी मेरी भूमि से बहुत दूर हैं। वे हमारे लिए वास्तविक खतरा नहीं हैं। मुझे निश्चित नहीं है कि कनानी इतने महत्वपूर्ण या इतने खतरनाक हैं कि सब लोगों को इकट्ठा होकर युद्ध करना चाहिए; या</w:t>
      </w:r>
    </w:p>
    <w:p>
      <w:pPr>
        <w:pStyle w:val="ListBullet"/>
        <w:spacing w:line="240" w:lineRule="auto"/>
        <w:ind w:left="720"/>
      </w:pPr>
      <w:r>
        <w:rPr>
          <w:lang w:val="hi_IN" w:bidi="hi_IN"/>
        </w:rPr>
      </w:r>
      <w:r>
        <w:rPr>
          <w:lang w:val="hi_IN" w:bidi="hi_IN"/>
        </w:rPr>
        <w:t>यदि मैं अपना घर छोड़ दूँ, तो मेरे अनुपस्थित रहने पर मेरे परिवार की रक्षा करने वाला कोई नहीं होगा; या</w:t>
      </w:r>
    </w:p>
    <w:p>
      <w:pPr>
        <w:pStyle w:val="ListBullet"/>
        <w:spacing w:line="240" w:lineRule="auto"/>
        <w:ind w:left="720"/>
      </w:pPr>
      <w:r>
        <w:rPr>
          <w:lang w:val="hi_IN" w:bidi="hi_IN"/>
        </w:rPr>
      </w:r>
      <w:r>
        <w:rPr>
          <w:lang w:val="hi_IN" w:bidi="hi_IN"/>
        </w:rPr>
        <w:t>अन्य इस्राएली भी हमारे ही पूर्वजों से आए हैं। हम एक ही लोग हैं, इसलिए मैं समझता हूँ कि वे हमसे सहायता क्यों माँग रहे हैं। परन्तु हमें साथ मिलकर युद्ध किए हुए बहुत-सी पीढ़ियाँ बीत चुकी हैं। मैं उन क्षेत्रों में किसी को भी नहीं जानता जहाँ कनानी आक्रमण कर रहे हैं। मुझे निश्चित नहीं है कि हमें उनकी सहायता करने जाना चाहिए या नहीं।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5:11–18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दबोरा और बाराक इस बारे में गाते हैं कि </w:t>
      </w:r>
      <w:r>
        <w:rPr>
          <w:b/>
          <w:lang w:val="hi_IN" w:bidi="hi_IN"/>
        </w:rPr>
        <w:t>यहोवा</w:t>
      </w:r>
      <w:r>
        <w:rPr>
          <w:lang w:val="hi_IN" w:bidi="hi_IN"/>
        </w:rPr>
        <w:t xml:space="preserve"> के लोग नगर के फाटकों तक कैसे गए। </w:t>
      </w:r>
      <w:r>
        <w:rPr>
          <w:b/>
          <w:lang w:val="hi_IN" w:bidi="hi_IN"/>
        </w:rPr>
        <w:t xml:space="preserve">यहोवा </w:t>
      </w:r>
      <w:r>
        <w:rPr>
          <w:lang w:val="hi_IN" w:bidi="hi_IN"/>
        </w:rPr>
        <w:t xml:space="preserve">परमेश्वर का एक बहुत ही व्यक्तिगत नाम था जो इस्राएल के लोगों के साथ परमेश्वर के घनिष्ठ संबंध को दर्शाता था।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बचे हुए लोग अर्थात् जीवित बचने वाले लोग </w:t>
      </w:r>
      <w:r>
        <w:rPr>
          <w:b/>
          <w:lang w:val="hi_IN" w:bidi="hi_IN"/>
        </w:rPr>
        <w:t>प्रतिष्ठित</w:t>
      </w:r>
      <w:r>
        <w:rPr>
          <w:lang w:val="hi_IN" w:bidi="hi_IN"/>
        </w:rPr>
        <w:t xml:space="preserve"> अगुवों के पास पहुँचे। प्रतिष्ठित लोग वे थे जो शक्तिशाली या महत्वपूर्ण थे। ये प्रतिष्ठित लोग सैन्य अगुवे हो सकते हैं।</w:t>
      </w:r>
    </w:p>
    <w:p>
      <w:pPr/>
      <w:r>
        <w:rPr>
          <w:lang w:val="hi_IN" w:bidi="hi_IN"/>
        </w:rPr>
      </w:r>
      <w:r>
        <w:rPr>
          <w:lang w:val="hi_IN" w:bidi="hi_IN"/>
        </w:rPr>
        <w:t>यहाँ रुकें और समूह में चर्चा करें कि आप प्रतिष्ठित लोगों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दबोरा और बाराक आए हुए </w:t>
      </w:r>
      <w:r>
        <w:rPr>
          <w:b/>
          <w:lang w:val="hi_IN" w:bidi="hi_IN"/>
        </w:rPr>
        <w:t>सेनापतियों</w:t>
      </w:r>
      <w:r>
        <w:rPr>
          <w:lang w:val="hi_IN" w:bidi="hi_IN"/>
        </w:rPr>
        <w:t xml:space="preserve"> और प्रधानों की तारीफ़ करते हैं। ये सेनापति और प्रधान सैन्य अगुवे थे। सेनापति यह दिखाने के लिए एक छड़ी रखते थे कि वे सेनापति हैं। सेनापतियों के लिए वही शब्द या वाक्यांश प्रयोग करें, जिसे आपने पिछले अंशों में उपयोग किया है।</w:t>
      </w:r>
    </w:p>
    <w:p>
      <w:pPr/>
      <w:r>
        <w:rPr>
          <w:lang w:val="hi_IN" w:bidi="hi_IN"/>
        </w:rPr>
      </w:r>
      <w:r>
        <w:rPr>
          <w:lang w:val="hi_IN" w:bidi="hi_IN"/>
        </w:rPr>
        <w:t xml:space="preserve">इस्साकार के </w:t>
      </w:r>
      <w:r>
        <w:rPr>
          <w:b/>
          <w:lang w:val="hi_IN" w:bidi="hi_IN"/>
        </w:rPr>
        <w:t>हाकिम</w:t>
      </w:r>
      <w:r>
        <w:rPr>
          <w:lang w:val="hi_IN" w:bidi="hi_IN"/>
        </w:rPr>
        <w:t xml:space="preserve"> भी दबोरा और बाराक की सहायता करने आए। यद्यपि हाकिम अक्सर राजा के परिवार के सदस्य होते हैं, फिर भी इस्राएल में कोई राजा नहीं था। इसलिए यहाँ हाकिम संभवतः उन अगुवों को दर्शाते हैं जो राजाओं से थोड़ा कम हैं जैसे गोत्रों के प्रधान।</w:t>
      </w:r>
    </w:p>
    <w:p>
      <w:pPr/>
      <w:r>
        <w:rPr>
          <w:lang w:val="hi_IN" w:bidi="hi_IN"/>
        </w:rPr>
      </w:r>
      <w:r>
        <w:rPr>
          <w:lang w:val="hi_IN" w:bidi="hi_IN"/>
        </w:rPr>
        <w:t>यहाँ रुकें और समूह में चर्चा करें कि आप हाकिम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रूबेन गोत्र के समूहों या खंडों ने अपने </w:t>
      </w:r>
      <w:r>
        <w:rPr>
          <w:b/>
          <w:lang w:val="hi_IN" w:bidi="hi_IN"/>
        </w:rPr>
        <w:t>मन</w:t>
      </w:r>
      <w:r>
        <w:rPr>
          <w:lang w:val="hi_IN" w:bidi="hi_IN"/>
        </w:rPr>
        <w:t xml:space="preserve"> में बहुत विचार किया। बाइबल में लोग मन शब्द का उपयोग उस स्थान के लिए करते हैं जहाँ किसी व्यक्ति के विचार, भावनाएँ और निर्णय होते हैं। जो व्यक्ति अपने मन को टटोलता है, वह इस बारे में सोचता है कि उसे क्या करना चाहिए। मन के बारे में अधिक जानकारी के लिए, मुख्य शब्दावली को देखें। मन के लिए उसी शब्द या वाक्यांश का उपयोग करें जिसका उपयोग आपने पिछले भागों में किया था।</w:t>
      </w:r>
    </w:p>
    <w:p>
      <w:pPr/>
      <w:r>
        <w:rPr>
          <w:lang w:val="hi_IN" w:bidi="hi_IN"/>
        </w:rPr>
      </w:r>
      <w:r>
        <w:rPr>
          <w:lang w:val="hi_IN" w:bidi="hi_IN"/>
        </w:rPr>
        <w:t xml:space="preserve">रूबेन के लोग भेड़शालाओं के पास ही रहे, ताकि वे अपने झुंडों के लिए </w:t>
      </w:r>
      <w:r>
        <w:rPr>
          <w:b/>
          <w:lang w:val="hi_IN" w:bidi="hi_IN"/>
        </w:rPr>
        <w:t>चरवाहों</w:t>
      </w:r>
      <w:r>
        <w:rPr>
          <w:lang w:val="hi_IN" w:bidi="hi_IN"/>
        </w:rPr>
        <w:t xml:space="preserve"> की सीटी सुन सकें। यद्यपि मूल भाषा में चरवाहा शब्द नहीं है, फिर भी कुछ अनुवाद यह स्पष्ट करते हैं कि सीटी बजाने या अपने झुंड को बुलाने वाला चरवाहा ही है। चरवाहा वह व्यक्ति होता है जो भेड़ों और बकरियों की देखभाल करता है।</w:t>
      </w:r>
    </w:p>
    <w:p>
      <w:pPr/>
      <w:r>
        <w:rPr>
          <w:lang w:val="hi_IN" w:bidi="hi_IN"/>
        </w:rPr>
      </w:r>
      <w:r>
        <w:rPr>
          <w:lang w:val="hi_IN" w:bidi="hi_IN"/>
        </w:rPr>
        <w:t>यहाँ रुकें और समूह में चर्चा करें कि क्या आप चरवाहे के लिए अपना शब्द उपयोग करेंगे, और यदि हाँ, तो आप चरवाहे के लिए किस शब्द या वाक्यांश का उपयोग करेंगे। अधिक जानकारी के लिए मुख्य शब्दावली में चरवाहे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गिलाद के क्षेत्र के लोग </w:t>
      </w:r>
      <w:r>
        <w:rPr>
          <w:b/>
          <w:lang w:val="hi_IN" w:bidi="hi_IN"/>
        </w:rPr>
        <w:t>यरदन नदी</w:t>
      </w:r>
      <w:r>
        <w:rPr>
          <w:lang w:val="hi_IN" w:bidi="hi_IN"/>
        </w:rPr>
        <w:t xml:space="preserve"> के उस पार ही रहे, जो उत्तर से दक्षिण तक इस्राएल के बीच से बहने वाली एक लंबी नदी है। तीन गोत्र—रूबेन, गाद, और मनश्शे का आधा गोत्र—नदी के पूर्व की ओर रहते थे, जबकि बाकी गोत्र दूसरी ओर रहते थे। यरदन नदी के बारे में अधिक जानकारी के लिए, मुख्य शब्दावली देखें। यरदन नदी के लिए उसी शब्द या वाक्यांश का उपयोग करें जिसका उपयोग आपने पिछले भागों में किया था।</w:t>
      </w:r>
    </w:p>
    <w:p>
      <w:pPr/>
      <w:r>
        <w:rPr>
          <w:lang w:val="hi_IN" w:bidi="hi_IN"/>
        </w:rPr>
      </w:r>
      <w:r>
        <w:rPr>
          <w:lang w:val="hi_IN" w:bidi="hi_IN"/>
        </w:rPr>
        <w:t xml:space="preserve">जबूलून और नप्ताली के लोग युद्धभूमि या </w:t>
      </w:r>
      <w:r>
        <w:rPr>
          <w:b/>
          <w:lang w:val="hi_IN" w:bidi="hi_IN"/>
        </w:rPr>
        <w:t>सीढ़ीनुमा खेतों</w:t>
      </w:r>
      <w:r>
        <w:rPr>
          <w:lang w:val="hi_IN" w:bidi="hi_IN"/>
        </w:rPr>
        <w:t xml:space="preserve"> में युद्ध करने के लिए तैयार थे। लोग पहाड़ियों या पर्वतों की ढलानों पर खेती करते थे। लोग इन फसलों को सीढ़ीनुमा खेतों, अर्थात् समतल भागों पर उगाते थे, जिन्हें वे पहाड़ियों की ढलानों को काटकर या बनाकर तैयार करते थे। ये सीढ़ीनुमा खेत ढलान पर बनी बहुत चौड़ी सीढ़ियों जैसे दिखाई दे सकते हैं।</w:t>
      </w:r>
    </w:p>
    <w:p>
      <w:pPr/>
      <w:r>
        <w:rPr>
          <w:lang w:val="hi_IN" w:bidi="hi_IN"/>
        </w:rPr>
      </w:r>
      <w:r>
        <w:rPr>
          <w:lang w:val="hi_IN" w:bidi="hi_IN"/>
        </w:rPr>
        <w:t>यहाँ रुकें और आवश्यकता हो तो समूह में फिर से सीढ़ीनुमा खेतों का चित्र देखें। यहाँ रुकें और समूह में चर्चा करें कि सीढ़ीनुमा खेतों के लिए आप कौन-सा शब्द या वाक्यांश प्रयोग करेंगे।</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5:19–23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5:19–23 को सुनें और अपने मन में रखें।</w:t>
      </w:r>
    </w:p>
    <w:p>
      <w:pPr/>
      <w:r>
        <w:rPr>
          <w:lang w:val="hi_IN" w:bidi="hi_IN"/>
        </w:rPr>
      </w:r>
      <w:r>
        <w:rPr>
          <w:lang w:val="hi_IN" w:bidi="hi_IN"/>
        </w:rPr>
        <w:t>यदि सम्भव हो, तो न्यायियों 5:19–23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5:19–23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गीत एक इब्रानी कविता है। हम सुझाव देते हैं कि आपकी टीम “कविता का परिचय मॉड्यूल 1” पूरा करे, इससे पहले कि आप “चरण 2: पाठ का परिचय” जारी रखें।]{.mark}</w:t>
      </w:r>
    </w:p>
    <w:p>
      <w:pPr/>
      <w:r>
        <w:rPr>
          <w:lang w:val="hi_IN" w:bidi="hi_IN"/>
        </w:rPr>
      </w:r>
      <w:r>
        <w:rPr>
          <w:lang w:val="hi_IN" w:bidi="hi_IN"/>
        </w:rPr>
        <w:t>यदि आवश्यकता हो, तो यहाँ रुकें और आपके समूह द्वारा कविता के अनुवाद के बारे में किए गए अनुवाद निर्णयों की समीक्षा करें। इस ऑडियो को यहाँ रोकें।</w:t>
      </w:r>
    </w:p>
    <w:p>
      <w:pPr/>
      <w:r>
        <w:rPr>
          <w:lang w:val="hi_IN" w:bidi="hi_IN"/>
        </w:rPr>
      </w:r>
      <w:r>
        <w:rPr>
          <w:lang w:val="hi_IN" w:bidi="hi_IN"/>
        </w:rPr>
        <w:t>दबोरा और बाराक अपना विजय गीत गाते रहते हैं। गीत के इस भाग में, दबोरा और बाराक कनानियों के विरुद्ध युद्ध के बारे में गाते हैं।</w:t>
      </w:r>
    </w:p>
    <w:p>
      <w:pPr/>
      <w:r>
        <w:rPr>
          <w:lang w:val="hi_IN" w:bidi="hi_IN"/>
        </w:rPr>
      </w:r>
      <w:r>
        <w:rPr>
          <w:lang w:val="hi_IN" w:bidi="hi_IN"/>
        </w:rPr>
        <w:t>कनान के कई राजाओं ने शायद इस युद्ध में लड़ाई की थी। उस समय, कई छोटी जातियों के राजा या प्रधान अपने सैनिकों को एक साथ लाते थे ताकि एक सेना बनाई जा सके। फिर एक सेनापति सेना की अगुवाई करता था। कनानियों का राजा याबीन शायद उत्तरी कनान के अन्य राजाओं के साथ मिल गया था, और फिर सेनापति सीसरा उन सबकी अगुवाई करके युद्ध करने गया।</w:t>
      </w:r>
    </w:p>
    <w:p>
      <w:pPr/>
      <w:r>
        <w:rPr>
          <w:lang w:val="hi_IN" w:bidi="hi_IN"/>
        </w:rPr>
      </w:r>
      <w:r>
        <w:rPr>
          <w:lang w:val="hi_IN" w:bidi="hi_IN"/>
        </w:rPr>
        <w:t>कनानियों और इस्राएलियों ने यिज्रेल की तराई में युद्ध किया। यह एक बड़ी तराई है, और किशोन नदी इस तराई से होकर बहती है। दबोरा और बाराक तराई के पास के इस्राएल के दो नगरों का नाम लेते हैं, ताकि यह दिखा सकें कि युद्ध किस क्षेत्र में हुआ था। तानाक नगर यिज्रेल की तराई के दक्षिणी किनारे पर स्थित है। किशोन नदी का पानी कभी-कभी इस नगर के पास की भूमि को कीचड़युक्त और दलदली बना देता था। मगिद्दो नगर तानाक से लगभग 8 किलोमीटर उत्तर-पश्चिम में स्थित है। मगिद्दो नगर के पास के सोते और जलधाराएँ किशोन नदी में जाकर मिलती हैं।</w:t>
      </w:r>
    </w:p>
    <w:p>
      <w:pPr/>
      <w:r>
        <w:rPr>
          <w:lang w:val="hi_IN" w:bidi="hi_IN"/>
        </w:rPr>
      </w:r>
      <w:r>
        <w:rPr>
          <w:lang w:val="hi_IN" w:bidi="hi_IN"/>
        </w:rPr>
        <w:t>यहाँ रुकें और समूह में इस्राएल का नक्शा देखें। तानाक और मगिद्दो के नगर, साथ ही किशोन नदी और यिज्रेल की तराई भी ढूँढें। इस ऑडियो को यहाँ रोकें।</w:t>
      </w:r>
    </w:p>
    <w:p>
      <w:pPr/>
      <w:r>
        <w:rPr>
          <w:lang w:val="hi_IN" w:bidi="hi_IN"/>
        </w:rPr>
      </w:r>
      <w:r>
        <w:rPr>
          <w:lang w:val="hi_IN" w:bidi="hi_IN"/>
        </w:rPr>
        <w:t>यद्यपि कनानी राजा इस्राएलियों से युद्ध करने के लिए एक साथ इकट्ठा हुए थे, फिर भी कनानी युद्ध नहीं जीत सके, इसलिए वे कोई लूट इकट्ठा नहीं कर पाए। लूट उन सब वस्तुओं को कहते हैं जिन्हें युद्ध जीतने वाले लोग पराजित लोगों और उनकी सेना से युद्ध के बाद ले लेते हैं।</w:t>
      </w:r>
    </w:p>
    <w:p>
      <w:pPr/>
      <w:r>
        <w:rPr>
          <w:lang w:val="hi_IN" w:bidi="hi_IN"/>
        </w:rPr>
      </w:r>
      <w:r>
        <w:rPr>
          <w:lang w:val="hi_IN" w:bidi="hi_IN"/>
        </w:rPr>
        <w:t>स्मरण करें कि पहले कहानीकार ने बताया था कि यहोवा ने कनानियों को पराजित किया और उनके सैनिकों को भागने पर मजबूर कर दिया। गीत के इस भाग में दबोरा थोड़ा और बताती है कि यहोवा ने ऐसा कैसे किया। दबोरा और बाराक गाते हैं कि तारों ने भी सीसरा के विरुद्ध युद्ध किया। कनानी लोग सोचते थे कि तारे आकाशीय शक्तियाँ हैं जो मौसम या भविष्य को नियंत्रित करती हैं, इसलिए यहाँ तारे सीसरा के विरुद्ध युद्ध करते हैं जब वे “बाढ़ भेजते हैं।” हालाँकि, जैसा दबोरा और बाराक पहले ही गा चुके हैं, यहोवा ही आकाश और पृथ्वी की सब वस्तुओं के साथ-साथ मौसम को भी नियंत्रित करता है! यहोवा ने नदी में बाढ़ ला दी और विजय भी उसी ने दिलाई!</w:t>
      </w:r>
    </w:p>
    <w:p>
      <w:pPr/>
      <w:r>
        <w:rPr>
          <w:lang w:val="hi_IN" w:bidi="hi_IN"/>
        </w:rPr>
      </w:r>
      <w:r>
        <w:rPr>
          <w:lang w:val="hi_IN" w:bidi="hi_IN"/>
        </w:rPr>
        <w:t>यहाँ रुकें और इस प्रश्न पर समूह में चर्चा करें: आपकी संस्कृति में लोग तारों के बारे में क्या विश्वास रखते हैं, और वे क्माा यनते हैं कि तारे कर सकते हैं? लोग क्या सोचते हैं कि आँधी-तूफ़ान या बाढ़ जैसी खतरनाक घटनाएँ किस कारण होती हैं? इस ऑडियो को यहाँ रोकें।</w:t>
      </w:r>
    </w:p>
    <w:p>
      <w:pPr/>
      <w:r>
        <w:rPr>
          <w:lang w:val="hi_IN" w:bidi="hi_IN"/>
        </w:rPr>
      </w:r>
      <w:r>
        <w:rPr>
          <w:lang w:val="hi_IN" w:bidi="hi_IN"/>
        </w:rPr>
        <w:t>जब किशोन नदी का पानी पहाड़ियों से तराई के बीच होकर तेज़ी से बहता है, तब वह एक शक्तिशाली बाढ़ बन जाता है जो सीसरा के लोगों को अचानक आ घेरती है। नदी का पानी इतना शक्तिशाली था कि उसने कनानियों को गिरा दिया और उन्हें बहाकर नीचे ले गया। क्योंकि कहानीकार ने पिछले भाग में कहा था कि यहोवा बाराक के आगे-आगे चला, इसलिए शायद बाराक और उसके लोग तराई के नीचे पहुँचने से पहले ही पानी ने कनानी सेना को डुबो दिया था। इस्राएलियों को केवल उन कनानियों से युद्ध करना था जो अभी भी खड़े थे। दबोरा और बाराक गाते हैं, “यहोवा जो कर रहा है उसके कारण साहस रखो!” बाढ़ आई हुई नदी डरावनी होगी, चाहे आप यह जानते हों कि आपके परमेश्वर ही इसके कारण थे। बाराक और इस्राएली पुरुषों को कनानियों का पीछा करना जारी रखने के लिए साहस की आवश्यकता होगी!</w:t>
      </w:r>
    </w:p>
    <w:p>
      <w:pPr/>
      <w:r>
        <w:rPr>
          <w:lang w:val="hi_IN" w:bidi="hi_IN"/>
        </w:rPr>
      </w:r>
      <w:r>
        <w:rPr>
          <w:lang w:val="hi_IN" w:bidi="hi_IN"/>
        </w:rPr>
        <w:t>पानी ने भूमि को भी नरम और कीचड़युक्त बना दिया, इसलिए कनानी अब अपने रथों का उपयोग नहीं कर सकते थे। स्मरण रखें, कनानियों के पास तेज़ और शक्तिशाली रथ थे, जो उन्हें सामर्थी और ख़तरनाक बनाते थे। ये रथ भारी होंगे, और पहिए नरम कीचड़ वाली ज़मीन में धँस जाएंगे, जिससे रथ अब आगे नहीं बढ़ पाएंगे। जो घोड़े रथों को खींचते थे, वे रथों से छूटकर पानी और युद्ध के शोर से डरकर मैदान में इधर-उधर तेज़ी से दौड़ने लगे होंगे।</w:t>
      </w:r>
    </w:p>
    <w:p>
      <w:pPr/>
      <w:r>
        <w:rPr>
          <w:lang w:val="hi_IN" w:bidi="hi_IN"/>
        </w:rPr>
      </w:r>
      <w:r>
        <w:rPr>
          <w:lang w:val="hi_IN" w:bidi="hi_IN"/>
        </w:rPr>
        <w:t>यहाँ रुकें और समूह में एक रथ के चित्र को देखें। इस ऑडियो को यहाँ रोकें।</w:t>
      </w:r>
    </w:p>
    <w:p>
      <w:pPr/>
      <w:r>
        <w:rPr>
          <w:lang w:val="hi_IN" w:bidi="hi_IN"/>
        </w:rPr>
      </w:r>
      <w:r>
        <w:rPr>
          <w:lang w:val="hi_IN" w:bidi="hi_IN"/>
        </w:rPr>
        <w:t>अब जब दबोरा और बाराक युद्ध के बारे में गा चुके हैं, वे अपना ध्यान फिर से उन समूहों पर केंद्रित करते हैं जिनका उल्लेख उन्होंने पहले किया था और जिन्होंने युद्ध में इस्राएलियों की सहायता नहीं की। दबोरा और बाराक यहोवा के दूत के वचनों को दोहराते हैं। यह स्वर्गदूत मेरोस के लोगों को श्राप देता है। स्वर्गदूत प्रार्थना करता है कि यहोवा मेरोस के लोगों को दण्ड दे। यह स्पष्ट नहीं है कि मेरोस क्या था या कहाँ था, परन्तु शायद वे लोगों का एक समूह थे जिन्हें यहोवा और इस्राएलियों के प्रति निष्ठावान होना चाहिए था। दबोरा जब स्वर्गदूत के शब्दों को दोहराती है, तब वह मेरोस के लोगों के प्रति अपनी अप्रसन्नता प्रकट करती है। स्वर्गदूत कहता है कि मेरोस के लोग यहोवा की सहायता करने नहीं आए, जब यहोवा इस्राएलियों के साथ और उनके लिए युद्ध कर रहा था। यहोवा को इस्राएलियों की शारीरिक सहायता की आवश्यकता नहीं है, क्योंकि यहोवा स्वयं ही कनानियों को पराजित कर सकता है। परन्तु, यहोवा को इस्राएलियों की प्रतिबद्धता, निष्ठा और आज्ञाकारिता की आवश्यकता है।</w:t>
      </w:r>
    </w:p>
    <w:p>
      <w:pPr/>
      <w:r>
        <w:rPr>
          <w:lang w:val="hi_IN" w:bidi="hi_IN"/>
        </w:rPr>
      </w:r>
      <w:r>
        <w:rPr>
          <w:lang w:val="hi_IN" w:bidi="hi_IN"/>
        </w:rPr>
        <w:t>यहाँ रुकें और इस प्रश्न पर समूह के रूप में चर्चा करें: आपकी संस्कृति में लोग श्राप के बारे में क्या विश्वास करते हैं? लोग एक-दूसरे को कैसे श्राप देते हैं? इन श्रापों के क्या प्रभाव होते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5:19–23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[यहाँ रुकें और समूह में समीक्षा करें: हम सुझाव देते हैं कि आपकी टीम “कविता का परिचय मॉड्यूल 2 और 3” पूरा करने के बाद ही “चरण 3: घटनाओं को समझाना” के साथ आगे बढ़ें। इस ऑडियो को यहाँ रोकें।</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दबोरा और बाराक युद्ध के बारे में गाते हैं। दबोरा और बाराक कहते हैं कि इस युद्ध में राजाओं और तारों ने युद्ध किया। दबोरा और बाराक वर्णन करते हैं कि जब नदी का पानी तेज़ी से बहता हुआ आया, तब युद्धभूमि कैसी दिखाई देती थी और कैसी लगती थी। वे घोड़ों के भागने की आवाज़ का वर्णन करते हैं।</w:t>
      </w:r>
    </w:p>
    <w:p>
      <w:pPr/>
      <w:r>
        <w:rPr>
          <w:lang w:val="hi_IN" w:bidi="hi_IN"/>
        </w:rPr>
      </w:r>
      <w:r>
        <w:rPr>
          <w:b/>
          <w:lang w:val="hi_IN" w:bidi="hi_IN"/>
        </w:rPr>
        <w:t>दूसरे दृश्य में:</w:t>
      </w:r>
      <w:r>
        <w:rPr>
          <w:lang w:val="hi_IN" w:bidi="hi_IN"/>
        </w:rPr>
        <w:t xml:space="preserve"> दबोरा और बाराक यहोवा के स्वर्गदूत के वचनों को दोहराते हैं। स्वर्गदूत मेरोस को श्राप देता है क्योंकि मेरोस के लोगों ने यहोवा के शत्रुओं के विरुद्ध युद्ध में सहायता नहीं की।</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दबोरा और बाराक, जो गीत गाते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कनान के राजा</w:t>
      </w:r>
    </w:p>
    <w:p>
      <w:pPr>
        <w:pStyle w:val="ListBullet"/>
        <w:spacing w:line="240" w:lineRule="auto"/>
        <w:ind w:left="720"/>
      </w:pPr>
      <w:r>
        <w:rPr>
          <w:lang w:val="hi_IN" w:bidi="hi_IN"/>
        </w:rPr>
      </w:r>
      <w:r>
        <w:rPr>
          <w:lang w:val="hi_IN" w:bidi="hi_IN"/>
        </w:rPr>
        <w:t>तारे</w:t>
      </w:r>
    </w:p>
    <w:p>
      <w:pPr>
        <w:pStyle w:val="ListBullet"/>
        <w:spacing w:line="240" w:lineRule="auto"/>
        <w:ind w:left="720"/>
      </w:pPr>
      <w:r>
        <w:rPr>
          <w:lang w:val="hi_IN" w:bidi="hi_IN"/>
        </w:rPr>
      </w:r>
      <w:r>
        <w:rPr>
          <w:lang w:val="hi_IN" w:bidi="hi_IN"/>
        </w:rPr>
        <w:t>सेनापति सीसरा</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मेरोस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दबोरा और बाराक यहोवा की विजय कितनी अद्भुत थी, इसका वर्णन करने के लिए बहुत-सी काव्यात्मक भाषा का उपयोग करते हैं। यद्यपि इस्राएली पुरुषों ने युद्ध में भाग लिया, फिर भी दबोरा इस युद्ध को मुख्य रूप से कनानियों और यहोवा के बीच का युद्ध बताती है, जो तारों, मौसम, और नदी को आज्ञा देता और नियंत्रित करता है।</w:t>
      </w:r>
    </w:p>
    <w:p>
      <w:pPr/>
      <w:r>
        <w:rPr>
          <w:lang w:val="hi_IN" w:bidi="hi_IN"/>
        </w:rPr>
      </w:r>
      <w:r>
        <w:rPr>
          <w:lang w:val="hi_IN" w:bidi="hi_IN"/>
        </w:rPr>
        <w:t>यह पूरा भाग एक ही भाग है, क्योंकि यह सब युद्ध के बारे में है। यहाँ लगभग हर दो पंक्तियाँ समानान्तर या सहायक वाक्यांश हैं। इसका अर्थ है कि दबोरा एक पंक्ति में कोई बात कहती है, और फिर अगली पंक्ति या कुछ पंक्तियों में उसी विचार को आगे बढ़ाती या उसमें कुछ जोड़ती है। इस भाग में दबोरा बहुत-सी बातों को दोहराती है, ताकि यह दिखा सके कि ये घटनाएँ कितनी अद्भुत थीं!</w:t>
      </w:r>
    </w:p>
    <w:p>
      <w:pPr/>
      <w:r>
        <w:rPr>
          <w:lang w:val="hi_IN" w:bidi="hi_IN"/>
        </w:rPr>
      </w:r>
      <w:r>
        <w:rPr>
          <w:lang w:val="hi_IN" w:bidi="hi_IN"/>
        </w:rPr>
        <w:t>इस पहले दृश्य में दबोरा समानान्तर वाक्यांशों का उपयोग कनान के उन राजाओं के बारे में बात करने के लिए करती है जो युद्ध करने आए थे। दबोरा इस बात पर ज़ोर देती है कि यहाँ युद्ध करने वाले लोग राजा, अर्थात् महत्वपूर्ण और शक्तिशाली अगुवे थे। इसलिए बहुत-से लोगों के लिए यह आश्चर्य की बात होगी कि इन राजाओं ने युद्ध के बाद कोई चाँदी या लूट नहीं ली, जिसका अर्थ है कि वे युद्ध हार गए।</w:t>
      </w:r>
    </w:p>
    <w:p>
      <w:pPr/>
      <w:r>
        <w:rPr>
          <w:lang w:val="hi_IN" w:bidi="hi_IN"/>
        </w:rPr>
      </w:r>
      <w:r>
        <w:rPr>
          <w:lang w:val="hi_IN" w:bidi="hi_IN"/>
        </w:rPr>
        <w:t>यहाँ रुकें और इस प्रश्न पर समूह में चर्चा करें: दबोरा का गीत सुनने वाले लोग जानते हैं कि कनानी राजा युद्ध नहीं जीते, क्योंकि दबोरा कहती है कि राजाओं ने वह काम नहीं किया जो हर कोई युद्ध जीतने के बाद करता है। एक गतिविधि के रूप में, किसी ऐसे सामान्य काम के बारे में सोचिए जो लोग करते हैं, जैसे भोजन खरीदने जाना। ऐसा दिखावा करें कि आपने आज वह काम नहीं किया। अब ऐसा दिखावा करें कि आप किसी को बताना चाहते हैं कि आपने वह काम नहीं किया, लेकिन आप ये शब्द नहीं कहना चाहते, “मैं भोजन खरीदने नहीं गया।” इसे बताने के कुछ और रचनात्मक तरीकों के बारे में सोचिए, जैसे, “मेरे घर में ताज़ा भोजन नहीं है।” इस ऑडियो को यहाँ रोकें।</w:t>
      </w:r>
    </w:p>
    <w:p>
      <w:pPr/>
      <w:r>
        <w:rPr>
          <w:lang w:val="hi_IN" w:bidi="hi_IN"/>
        </w:rPr>
      </w:r>
      <w:r>
        <w:rPr>
          <w:lang w:val="hi_IN" w:bidi="hi_IN"/>
        </w:rPr>
        <w:t>अब दबोरा बताती है कि राजाओं ने किसके विरुद्ध युद्ध किया। दबोरा कहती है कि तारे आकाश से अपने क्रम या आकाश में अपने मार्ग में रहते हुए लड़े। पृथ्वी पर रहने वाले हमें ऐसा दिखाई देता है कि तारे आकाश में चलते हैं, क्योंकि वर्ष के अलग-अलग समय में वे आकाश के अलग-अलग भागों में दिखाई देते हैं। तारे सीसरा के विरुद्ध युद्ध करते हैं, जो कनानी राजाओं और राजाओं के पुरुषों का युद्ध में नेतृत्व करता है। यद्यपि कनानी लोग मानते थे कि तारों में शक्ति होती है, फिर भी दबोरा का अर्थ यह नहीं है कि तारे नीचे उतर आए और कनानियों पर आक्रमण करने लगे। वास्तव में दबोरा उसके बारे में बात करती है जो तारों को नियंत्रित करता है। दबोरा यहोवा का नाम नहीं लेती, परन्तु उसके सुनने वाले पहले से जानते हैं कि यहोवा ही इन सब बातों को नियंत्रित करता है। गीत के पहले भाग को स्मरण करें, जो दिखाता है कि यहोवा आकाश, पृथ्वी, जल, और बाढ़ सब पर नियंत्रण रखता है!</w:t>
      </w:r>
    </w:p>
    <w:p>
      <w:pPr/>
      <w:r>
        <w:rPr>
          <w:lang w:val="hi_IN" w:bidi="hi_IN"/>
        </w:rPr>
      </w:r>
      <w:r>
        <w:rPr>
          <w:lang w:val="hi_IN" w:bidi="hi_IN"/>
        </w:rPr>
        <w:t>यहाँ रुकें और इस प्रश्न पर समूह में चर्चा करें: अपनी संस्कृति की कुछ ऐसी कहानियों या गीतों के बारे में सोचें जहाँ वक्ता तारों या नदियों जैसी निर्जीव चीज़ों के बारे में बात करता है, और जहाँ वक्ता कहता है कि वे चीज़ें चलती हैं या कार्य करती हैं। कभी-कभी लोग अपने के गीतों या कहानियों में अजीब या कल्पित बातें भी शामिल करते हैं। परन्तु कभी-कभी बोलने वाले का वास्तव में यह अर्थ नहीं होता कि वे वस्तुएँ जीवित थीं। ऐसे कौन-से समय होते हैं जब बोलने वाला निर्जीव वस्तुओं का उपयोग वास्तव में किसी और बात को बताने या उसका प्रतिनिधित्व करने के लिए करता है? इस ऑडियो को यहाँ रोकें।</w:t>
      </w:r>
    </w:p>
    <w:p>
      <w:pPr/>
      <w:r>
        <w:rPr>
          <w:lang w:val="hi_IN" w:bidi="hi_IN"/>
        </w:rPr>
      </w:r>
      <w:r>
        <w:rPr>
          <w:lang w:val="hi_IN" w:bidi="hi_IN"/>
        </w:rPr>
        <w:t>जब दबोरा कहती है कि नदी पुरुषों को वैसे ही बहा ले गई जैसे झाड़ू गंदगी को बुहार देती है, तब वास्तव में नदी उन पुरुषों को बहाकर ले गई थी। परन्तु इस्राएली जानते थे कि नदी में बाढ़ यहोवा ही ने लाई थी। नदी का पानी सारी युद्धभूमि में फैल गया था, और उस पानी ने शत्रु सैनिकों को गिरा दिया तथा भूमि को दलदली बना दिया। नदी का पानी हर जगह था, और दबोरा नदी शब्द को तीन बार दोहराकर यह दिखाती है! दबोरा ऐसा नदी की महत्वपूर्ण भूमिका पर ज़ोर देने के लिए भी करती है। नदी बहुत पुरानी है, या प्राचीन काल से वहाँ रही है, और लोगों के लिए नदी में इस तरह की बाढ़ देखना शायद आश्चर्यजनक था। नदी के पानी ने कनानियों को रोक दिया, इसलिए वे अपने रथों का उपयोग नहीं कर सके, और सीसरा को पैदल भागना पड़ा। यदि सीसरा एक तेज़ रथ पर होता, तो शायद उसे याएल के तम्बू में रुककर विश्राम करने की आवश्यकता नहीं पड़ती!</w:t>
      </w:r>
    </w:p>
    <w:p>
      <w:pPr/>
      <w:r>
        <w:rPr>
          <w:lang w:val="hi_IN" w:bidi="hi_IN"/>
        </w:rPr>
      </w:r>
      <w:r>
        <w:rPr>
          <w:lang w:val="hi_IN" w:bidi="hi_IN"/>
        </w:rPr>
        <w:t>दबोरा और बाराक गाते हैं और अपने आप को साहस रखने के लिए कहते हैं! दबोरा और बाराक चाहते हैं कि उनके प्राण मजबूत हों। प्राण मनुष्य का वह सम्पूर्ण अदृश्य भाग है, जिसमें उसके विचार और भावनाएँ शामिल होती हैं। दबोरा और बाराक इस तरह गा सकते हैं मानो वे अभी भी युद्ध में हों और यहोवा के किए हुए सब अद्भुत कार्यों को देख रहे हों। दबोरा और बाराक शायद ऐसा इसलिए भी करते हैं ताकि वे स्वयं को अब भी दृढ़ और साहसी बने रहने के लिए प्रोत्साहित कर सकें। जब भी कोई इस गीत को गाता है, तब वे यहोवा के उन अद्भुत और आश्चर्यजनक कार्यों को स्मरण कर सकते हैं जो उसने पहले किए थे और जिन्हें वह फिर से कर सकता है!</w:t>
      </w:r>
    </w:p>
    <w:p>
      <w:pPr/>
      <w:r>
        <w:rPr>
          <w:lang w:val="hi_IN" w:bidi="hi_IN"/>
        </w:rPr>
      </w:r>
      <w:r>
        <w:rPr>
          <w:lang w:val="hi_IN" w:bidi="hi_IN"/>
        </w:rPr>
        <w:t>यहाँ रुकें और इस प्रश्न पर समूह में चर्चा करें: आपकी भाषा में लोग अपने गहरे या भीतरी भाग को क्या कहते हैं? ऐसे कौन से समय होते हैं जब लोग अपने आप से ऊँची आवाज़ में बात करते हैं? आप अपने आप से साहस रखने या बहादुर बनने के लिए क्या कहेंगे? इस ऑडियो को यहाँ रोकें।</w:t>
      </w:r>
    </w:p>
    <w:p>
      <w:pPr/>
      <w:r>
        <w:rPr>
          <w:lang w:val="hi_IN" w:bidi="hi_IN"/>
        </w:rPr>
      </w:r>
      <w:r>
        <w:rPr>
          <w:lang w:val="hi_IN" w:bidi="hi_IN"/>
        </w:rPr>
        <w:t>दबोरा और बाराक गाते हैं कि घोड़ों के खुरों के भूमि पर पड़ने की आवाज़ गरजन की तरह सुनाई देती है! वे दौड़ना शब्द को बार-बार दोहराते हैं, ताकि गीत घोड़ों के खुरों की बार-बार भूमि पर पड़ने वाली आवाज़ जैसा सुनाई दे। मूल भाषा में दौड़ने के लिए प्रयुक्त शब्द घोड़ों के दौड़ने की आवाज़ जैसे ही सुनाई देता था!</w:t>
      </w:r>
    </w:p>
    <w:p>
      <w:pPr/>
      <w:r>
        <w:rPr>
          <w:lang w:val="hi_IN" w:bidi="hi_IN"/>
        </w:rPr>
      </w:r>
      <w:r>
        <w:rPr>
          <w:lang w:val="hi_IN" w:bidi="hi_IN"/>
        </w:rPr>
        <w:t>यहाँ रुकें और इस प्रश्न पर समूह में चर्चा करें: आपकी भाषा में लोग किसी वाक्य में किसी शब्द या शब्दों की ध्वनि का उपयोग किसी कार्य या उस कार्य की आवाज़ की नकल करने के लिए कैसे करते हैं? ऐसे कौन-से शब्द हैं जिन्हें आप जानते हैं, जिनकी ध्वनि उसी आवाज़ जैसी लगती है जिसका वे वर्णन करते हैं? चर्चा करें कि इस गीत में आप घोड़ों के खुरों के भूमि पर पड़ने की आवाज़ का वर्णन कैसे करना चाहते हैं। इस ऑडियो को यहाँ रोकें।</w:t>
      </w:r>
    </w:p>
    <w:p>
      <w:pPr/>
      <w:r>
        <w:rPr>
          <w:lang w:val="hi_IN" w:bidi="hi_IN"/>
        </w:rPr>
      </w:r>
      <w:r>
        <w:rPr>
          <w:lang w:val="hi_IN" w:bidi="hi_IN"/>
        </w:rPr>
        <w:t>दबोरा और बाराक यह दिखाने के लिए भी बार-बार दोहराते हैं कि घोड़े दौड़ रहे थे, ताकि उस आवाज़ की तीव्रता और ऊँचाई प्रकट हो सके। ये घोड़े इधर-उधर दौड़ रहे थे, परन्तु क्योंकि नदी में बाढ़ आ गई थी, इसलिए घोड़ों ने रथों को नहीं खींचा। ये घोड़े डर के मारे भागे, जिससे पता चलता है कि कनानी अपने शक्तिशाली और खतरनाक रथों का उपयोग नहीं कर सके। ये घोड़े इन रथों को खींचने के लिए पराक्रमी, यानी कि बलवान और शक्तिशाली थे। ये घोड़े युद्धभूमि में दौड़ते हुए लोगों को गिरा सकते थे या उन्हें चोट पहुँचा सकते थे!</w:t>
      </w:r>
    </w:p>
    <w:p>
      <w:pPr/>
      <w:r>
        <w:rPr>
          <w:lang w:val="hi_IN" w:bidi="hi_IN"/>
        </w:rPr>
      </w:r>
      <w:r>
        <w:rPr>
          <w:lang w:val="hi_IN" w:bidi="hi_IN"/>
        </w:rPr>
        <w:t>दूसरे दृश्य में, दबोरा और बाराक यहोवा के स्वर्गदूत के वचनों को दोहराते हैं। यह स्पष्ट नहीं है कि स्वर्गदूत ने कब कहा, या किन-किन लोगों ने उसे सुना, क्योंकि कहानीकार ने पहले दबोरा की कहानी बताते समय स्वर्गदूत का उल्लेख नहीं किया था। दबोरा स्वर्गदूत के शब्दों को समानान्तर पंक्तियों के दो समूहों में दोहराती है। पहला समूह इस बात पर ज़ोर देता है कि स्वर्गदूत ने श्राप कितनी दृढ़ता से कहा, और दूसरा समूह इस बात पर ज़ोर देता है कि मेरोस के लोगों ने कितना बुरा व्यवहार किया।</w:t>
      </w:r>
    </w:p>
    <w:p>
      <w:pPr/>
      <w:r>
        <w:rPr>
          <w:lang w:val="hi_IN" w:bidi="hi_IN"/>
        </w:rPr>
      </w:r>
      <w:r>
        <w:rPr>
          <w:lang w:val="hi_IN" w:bidi="hi_IN"/>
        </w:rPr>
        <w:t>मेरोस के लोगों ने शायद यहोवा और इस्राएलियों की कनानियों का पीछा करने में सहायता नहीं की। यह श्राप गीत को उस युद्ध से, जहाँ सीसरा कनानियों की अगुवाई करता है, युद्ध के बाद की स्थिति की ओर ले जाता है, जब कनानी और सीसरा भाग जाते हैं। अगला भाग बताएगा कि जब भागते हुए सीसरा की भेंट याएल से हुई, तब याएल ने क्या किया!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5:19–23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दबोरा और बाराक, जो गीत गाते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कनान के राजा</w:t>
      </w:r>
    </w:p>
    <w:p>
      <w:pPr>
        <w:pStyle w:val="ListBullet"/>
        <w:spacing w:line="240" w:lineRule="auto"/>
        <w:ind w:left="720"/>
      </w:pPr>
      <w:r>
        <w:rPr>
          <w:lang w:val="hi_IN" w:bidi="hi_IN"/>
        </w:rPr>
      </w:r>
      <w:r>
        <w:rPr>
          <w:lang w:val="hi_IN" w:bidi="hi_IN"/>
        </w:rPr>
        <w:t>तारे</w:t>
      </w:r>
    </w:p>
    <w:p>
      <w:pPr>
        <w:pStyle w:val="ListBullet"/>
        <w:spacing w:line="240" w:lineRule="auto"/>
        <w:ind w:left="720"/>
      </w:pPr>
      <w:r>
        <w:rPr>
          <w:lang w:val="hi_IN" w:bidi="hi_IN"/>
        </w:rPr>
      </w:r>
      <w:r>
        <w:rPr>
          <w:lang w:val="hi_IN" w:bidi="hi_IN"/>
        </w:rPr>
        <w:t>सेनापति सीसरा</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मेरोस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दबोरा और बाराक ने गाया,</w:t>
      </w:r>
    </w:p>
    <w:p>
      <w:pPr/>
      <w:r>
        <w:rPr>
          <w:lang w:val="hi_IN" w:bidi="hi_IN"/>
        </w:rPr>
      </w:r>
      <w:r>
        <w:rPr>
          <w:lang w:val="hi_IN" w:bidi="hi_IN"/>
        </w:rPr>
        <w:t>"राजा आए और लड़े। कनान के राजाओं ने हमारे विरुद्ध युद्ध किया।</w:t>
      </w:r>
    </w:p>
    <w:p>
      <w:pPr/>
      <w:r>
        <w:rPr>
          <w:lang w:val="hi_IN" w:bidi="hi_IN"/>
        </w:rPr>
      </w:r>
      <w:r>
        <w:rPr>
          <w:lang w:val="hi_IN" w:bidi="hi_IN"/>
        </w:rPr>
        <w:t>उन्होंने मेगिद्दो के सोतों के पास तानाक नगर में युद्ध किया।</w:t>
      </w:r>
    </w:p>
    <w:p>
      <w:pPr/>
      <w:r>
        <w:rPr>
          <w:lang w:val="hi_IN" w:bidi="hi_IN"/>
        </w:rPr>
      </w:r>
      <w:r>
        <w:rPr>
          <w:lang w:val="hi_IN" w:bidi="hi_IN"/>
        </w:rPr>
        <w:t>लेकिन वे अपने साथ कुछ भी नहीं ले गए। उन्होंने कोई चाँदी नहीं लूटी।</w:t>
      </w:r>
    </w:p>
    <w:p>
      <w:pPr/>
      <w:r>
        <w:rPr>
          <w:lang w:val="hi_IN" w:bidi="hi_IN"/>
        </w:rPr>
      </w:r>
      <w:r>
        <w:rPr>
          <w:lang w:val="hi_IN" w:bidi="hi_IN"/>
        </w:rPr>
        <w:t>आकाश से तारों ने भी युद्ध किया।</w:t>
      </w:r>
    </w:p>
    <w:p>
      <w:pPr/>
      <w:r>
        <w:rPr>
          <w:lang w:val="hi_IN" w:bidi="hi_IN"/>
        </w:rPr>
      </w:r>
      <w:r>
        <w:rPr>
          <w:lang w:val="hi_IN" w:bidi="hi_IN"/>
        </w:rPr>
        <w:t>आकाश में अपने मार्गों पर चलते हुए तारों ने सीसरा के विरुद्ध युद्ध किया।</w:t>
      </w:r>
    </w:p>
    <w:p>
      <w:pPr/>
      <w:r>
        <w:rPr>
          <w:lang w:val="hi_IN" w:bidi="hi_IN"/>
        </w:rPr>
      </w:r>
      <w:r>
        <w:rPr>
          <w:lang w:val="hi_IN" w:bidi="hi_IN"/>
        </w:rPr>
        <w:t>किशोन नदी हमारे शत्रुओं को बहाकर ले गई।</w:t>
      </w:r>
    </w:p>
    <w:p>
      <w:pPr/>
      <w:r>
        <w:rPr>
          <w:lang w:val="hi_IN" w:bidi="hi_IN"/>
        </w:rPr>
      </w:r>
      <w:r>
        <w:rPr>
          <w:lang w:val="hi_IN" w:bidi="hi_IN"/>
        </w:rPr>
        <w:t>वह किशोन नदी जो प्राचीन समय से बहती आई है।</w:t>
      </w:r>
    </w:p>
    <w:p>
      <w:pPr/>
      <w:r>
        <w:rPr>
          <w:lang w:val="hi_IN" w:bidi="hi_IN"/>
        </w:rPr>
      </w:r>
      <w:r>
        <w:rPr>
          <w:lang w:val="hi_IN" w:bidi="hi_IN"/>
        </w:rPr>
        <w:t>मेरा प्राण, आगे बढ़, दृढ़ बन।</w:t>
      </w:r>
    </w:p>
    <w:p>
      <w:pPr/>
      <w:r>
        <w:rPr>
          <w:lang w:val="hi_IN" w:bidi="hi_IN"/>
        </w:rPr>
      </w:r>
      <w:r>
        <w:rPr>
          <w:lang w:val="hi_IN" w:bidi="hi_IN"/>
        </w:rPr>
        <w:t>तब घोड़ों के खुर भूमि पर पड़ने लगे।</w:t>
      </w:r>
    </w:p>
    <w:p>
      <w:pPr/>
      <w:r>
        <w:rPr>
          <w:lang w:val="hi_IN" w:bidi="hi_IN"/>
        </w:rPr>
      </w:r>
      <w:r>
        <w:rPr>
          <w:lang w:val="hi_IN" w:bidi="hi_IN"/>
        </w:rPr>
        <w:t>घोड़े दौड़ते हुए भाग गए। “सीसरा के शक्तिशाली घोड़े हमसे दूर भाग गए।”</w:t>
      </w:r>
    </w:p>
    <w:p>
      <w:pPr/>
      <w:r>
        <w:rPr>
          <w:lang w:val="hi_IN" w:bidi="hi_IN"/>
        </w:rPr>
      </w:r>
      <w:r>
        <w:rPr>
          <w:lang w:val="hi_IN" w:bidi="hi_IN"/>
        </w:rPr>
        <w:t>नाटक को रोकें। इस गीत को सुनने वाले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 दबोरा और बाराक बताते हैं कि युद्ध कैसा था, तब मैं उसकी कल्पना कर सकता हूँ, यद्यपि मैं वास्तव में वहाँ नहीं था; या</w:t>
      </w:r>
    </w:p>
    <w:p>
      <w:pPr>
        <w:pStyle w:val="ListBullet"/>
        <w:spacing w:line="240" w:lineRule="auto"/>
        <w:ind w:left="720"/>
      </w:pPr>
      <w:r>
        <w:rPr>
          <w:lang w:val="hi_IN" w:bidi="hi_IN"/>
        </w:rPr>
      </w:r>
      <w:r>
        <w:rPr>
          <w:lang w:val="hi_IN" w:bidi="hi_IN"/>
        </w:rPr>
        <w:t>जब मैं सुनता हूँ कि यहोवा ने हमारे लोगों को कैसे बचाया है, तो मैं आश्चर्यचकित हो जाता हूँ। तारों और नदी को नियंत्रित करने के लिए यहोवा को बहुत शक्तिशाली होना चाहिए; या</w:t>
      </w:r>
    </w:p>
    <w:p>
      <w:pPr>
        <w:pStyle w:val="ListBullet"/>
        <w:spacing w:line="240" w:lineRule="auto"/>
        <w:ind w:left="720"/>
      </w:pPr>
      <w:r>
        <w:rPr>
          <w:lang w:val="hi_IN" w:bidi="hi_IN"/>
        </w:rPr>
      </w:r>
      <w:r>
        <w:rPr>
          <w:lang w:val="hi_IN" w:bidi="hi_IN"/>
        </w:rPr>
        <w:t>यह एक सुंदर गीत है और हमारे इतिहास की एक महत्वपूर्ण घटना है। मैं इस गीत को सीखना और अपने बच्चों को गाकर सुनाना चाहता हूँ, ताकि हम यह न भूलें कि यहोवा ने क्या किया।</w:t>
      </w:r>
    </w:p>
    <w:p>
      <w:pPr/>
      <w:r>
        <w:rPr>
          <w:lang w:val="hi_IN" w:bidi="hi_IN"/>
        </w:rPr>
      </w:r>
      <w:r>
        <w:rPr>
          <w:lang w:val="hi_IN" w:bidi="hi_IN"/>
        </w:rPr>
        <w:t>दबोरा और बाराक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स्मरण है जब मैंने देखा कि युद्धभूमि कैसी दिखाई दे रही थी। वहाँ बहुत शोर था और मैं भ्रमित महसूस कर रहा था। पानी हर जगह बह रहा था। यद्यपि यहोवा ने हमारी ओर से युद्ध किया, फिर भी मैं देखी हुई सभी बातों से अभी भी हैरान था और थोड़ा डर गया था; या</w:t>
      </w:r>
    </w:p>
    <w:p>
      <w:pPr>
        <w:pStyle w:val="ListBullet"/>
        <w:spacing w:line="240" w:lineRule="auto"/>
        <w:ind w:left="720"/>
      </w:pPr>
      <w:r>
        <w:rPr>
          <w:lang w:val="hi_IN" w:bidi="hi_IN"/>
        </w:rPr>
      </w:r>
      <w:r>
        <w:rPr>
          <w:lang w:val="hi_IN" w:bidi="hi_IN"/>
        </w:rPr>
        <w:t>जब भी मैं भयानक या कठिन बातों के कारण चिंतित होता हूँ, तब मैं यह गीत गा सकता हूँ, ताकि मुझे स्मरण रहे कि यहोवा इन सब बातों से अधिक सामर्थी है।</w:t>
      </w:r>
    </w:p>
    <w:p>
      <w:pPr/>
      <w:r>
        <w:rPr>
          <w:lang w:val="hi_IN" w:bidi="hi_IN"/>
        </w:rPr>
      </w:r>
      <w:r>
        <w:rPr>
          <w:lang w:val="hi_IN" w:bidi="hi_IN"/>
        </w:rPr>
        <w:t>नाटक को जारी रखें।</w:t>
      </w:r>
    </w:p>
    <w:p>
      <w:pPr/>
      <w:r>
        <w:rPr>
          <w:lang w:val="hi_IN" w:bidi="hi_IN"/>
        </w:rPr>
      </w:r>
      <w:r>
        <w:rPr>
          <w:lang w:val="hi_IN" w:bidi="hi_IN"/>
        </w:rPr>
        <w:t>दबोरा और बाराक ने गाया,</w:t>
      </w:r>
    </w:p>
    <w:p>
      <w:pPr/>
      <w:r>
        <w:rPr>
          <w:lang w:val="hi_IN" w:bidi="hi_IN"/>
        </w:rPr>
      </w:r>
      <w:r>
        <w:rPr>
          <w:lang w:val="hi_IN" w:bidi="hi_IN"/>
        </w:rPr>
        <w:t>"यहोवा के स्वर्गदूत ने कहा: 'मेरोस को श्राप दे।</w:t>
      </w:r>
    </w:p>
    <w:p>
      <w:pPr/>
      <w:r>
        <w:rPr>
          <w:lang w:val="hi_IN" w:bidi="hi_IN"/>
        </w:rPr>
      </w:r>
      <w:r>
        <w:rPr>
          <w:lang w:val="hi_IN" w:bidi="hi_IN"/>
        </w:rPr>
        <w:t>श्राप दो, उसके निवासियों को श्राप दो, क्योंकि उन्होंने यहोवा के युद्ध में भाग नहीं लिया।</w:t>
      </w:r>
    </w:p>
    <w:p>
      <w:pPr/>
      <w:r>
        <w:rPr>
          <w:lang w:val="hi_IN" w:bidi="hi_IN"/>
        </w:rPr>
      </w:r>
      <w:r>
        <w:rPr>
          <w:lang w:val="hi_IN" w:bidi="hi_IN"/>
        </w:rPr>
        <w:t>उन्होंने यहोवा के शक्तिशाली शत्रुओं के विरुद्ध युद्ध में भाग नहीं लिया।"</w:t>
      </w:r>
    </w:p>
    <w:p>
      <w:pPr/>
      <w:r>
        <w:rPr>
          <w:lang w:val="hi_IN" w:bidi="hi_IN"/>
        </w:rPr>
      </w:r>
      <w:r>
        <w:rPr>
          <w:lang w:val="hi_IN" w:bidi="hi_IN"/>
        </w:rPr>
        <w:t>नाटक को रोकें। यहोवा के स्वर्गदूत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क्रोधित हूँ कि मेरोस के लोगों ने यहोवा का आदर नहीं किया और अपने साथी इस्राएलियों की सहायता नहीं की; या</w:t>
      </w:r>
    </w:p>
    <w:p>
      <w:pPr>
        <w:pStyle w:val="ListBullet"/>
        <w:spacing w:line="240" w:lineRule="auto"/>
        <w:ind w:left="720"/>
      </w:pPr>
      <w:r>
        <w:rPr>
          <w:lang w:val="hi_IN" w:bidi="hi_IN"/>
        </w:rPr>
      </w:r>
      <w:r>
        <w:rPr>
          <w:lang w:val="hi_IN" w:bidi="hi_IN"/>
        </w:rPr>
        <w:t>यदि इस्राएली एक-दूसरे की सहायता और रक्षा करने के लिए मिलकर काम करें, तो उनका जीवन अधिक शांतिपूर्ण और सुरक्षित होगा! या</w:t>
      </w:r>
    </w:p>
    <w:p>
      <w:pPr>
        <w:pStyle w:val="ListBullet"/>
        <w:spacing w:line="240" w:lineRule="auto"/>
        <w:ind w:left="720"/>
      </w:pPr>
      <w:r>
        <w:rPr>
          <w:lang w:val="hi_IN" w:bidi="hi_IN"/>
        </w:rPr>
      </w:r>
      <w:r>
        <w:rPr>
          <w:lang w:val="hi_IN" w:bidi="hi_IN"/>
        </w:rPr>
        <w:t>मेरोस के लोगों ने दिखाया कि वे यहोवा द्वारा इस्राएलियों को दिए गए काम को करने से अधिक अपनी ही चिंता करते थे।</w:t>
      </w:r>
    </w:p>
    <w:p>
      <w:pPr/>
      <w:r>
        <w:rPr>
          <w:lang w:val="hi_IN" w:bidi="hi_IN"/>
        </w:rPr>
      </w:r>
      <w:r>
        <w:rPr>
          <w:lang w:val="hi_IN" w:bidi="hi_IN"/>
        </w:rPr>
        <w:t>मेरोस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घायल नहीं होना चाहता, इसलिए मैं इस युद्ध में सहायता नहीं करूँगा; या</w:t>
      </w:r>
    </w:p>
    <w:p>
      <w:pPr>
        <w:pStyle w:val="ListBullet"/>
        <w:spacing w:line="240" w:lineRule="auto"/>
        <w:ind w:left="720"/>
      </w:pPr>
      <w:r>
        <w:rPr>
          <w:lang w:val="hi_IN" w:bidi="hi_IN"/>
        </w:rPr>
      </w:r>
      <w:r>
        <w:rPr>
          <w:lang w:val="hi_IN" w:bidi="hi_IN"/>
        </w:rPr>
        <w:t>मैं बाढ़ से भरी हुई नदी को देख सकता हूँ और मैं डर गया हूँ! मैं समझ नहीं पा रहा हूँ कि क्या हो रहा है और मैं छिपना पसंद करूँगा; या</w:t>
      </w:r>
    </w:p>
    <w:p>
      <w:pPr>
        <w:pStyle w:val="ListBullet"/>
        <w:spacing w:line="240" w:lineRule="auto"/>
        <w:ind w:left="720"/>
      </w:pPr>
      <w:r>
        <w:rPr>
          <w:lang w:val="hi_IN" w:bidi="hi_IN"/>
        </w:rPr>
      </w:r>
      <w:r>
        <w:rPr>
          <w:lang w:val="hi_IN" w:bidi="hi_IN"/>
        </w:rPr>
        <w:t>कनानी अभी भी इस्राएलियों को पराजित कर सकते हैं। मैं उस पक्ष में नहीं होना चाहता जो हार जाए, इसलिए मैं कुछ भी नहीं करूँगा।</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5:19–23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दबोरा गाती है कि </w:t>
      </w:r>
      <w:r>
        <w:rPr>
          <w:b/>
          <w:lang w:val="hi_IN" w:bidi="hi_IN"/>
        </w:rPr>
        <w:t>राजाओं</w:t>
      </w:r>
      <w:r>
        <w:rPr>
          <w:lang w:val="hi_IN" w:bidi="hi_IN"/>
        </w:rPr>
        <w:t xml:space="preserve"> ने युद्ध किया। राजा वे लोग होते हैं जो किसी नगर या क्षेत्र पर शासन करते हैं, जैसे कि कोई प्रदेश या देश। लोग अक्सर इस्राएल के आसपास की विभिन्न जातियों के अगुवों के लिए इस शब्द का उपयोग करते हैं।</w:t>
      </w:r>
    </w:p>
    <w:p>
      <w:pPr/>
      <w:r>
        <w:rPr>
          <w:lang w:val="hi_IN" w:bidi="hi_IN"/>
        </w:rPr>
      </w:r>
      <w:r>
        <w:rPr>
          <w:lang w:val="hi_IN" w:bidi="hi_IN"/>
        </w:rPr>
        <w:t>राजाओं के बारे में अधिक जानकारी के लिए, मुख्य शब्दावली देखें। राजाओं के लिए उसी शब्द या वाक्यांश का उपयोग करें जिसका उपयोग आपने पिछले भागों में किया था।</w:t>
      </w:r>
    </w:p>
    <w:p>
      <w:pPr/>
      <w:r>
        <w:rPr>
          <w:lang w:val="hi_IN" w:bidi="hi_IN"/>
        </w:rPr>
      </w:r>
      <w:r>
        <w:rPr>
          <w:lang w:val="hi_IN" w:bidi="hi_IN"/>
        </w:rPr>
        <w:t xml:space="preserve">युद्ध के बाद इन राजाओं ने चाँदी के खजाने की कोई भी </w:t>
      </w:r>
      <w:r>
        <w:rPr>
          <w:b/>
          <w:lang w:val="hi_IN" w:bidi="hi_IN"/>
        </w:rPr>
        <w:t>लूट</w:t>
      </w:r>
      <w:r>
        <w:rPr>
          <w:lang w:val="hi_IN" w:bidi="hi_IN"/>
        </w:rPr>
        <w:t xml:space="preserve"> नहीं ली। लूट वह सब कुछ है जिसे युद्ध जीतने वाली सेना पराजित शत्रु से युद्ध के बाद ले लेती है। लूट के लिए उसी शब्द या वाक्यांश का उपयोग करें जिसका उपयोग आपने पिछले भागों में किया था।</w:t>
      </w:r>
    </w:p>
    <w:p>
      <w:pPr/>
      <w:r>
        <w:rPr>
          <w:lang w:val="hi_IN" w:bidi="hi_IN"/>
        </w:rPr>
      </w:r>
      <w:r>
        <w:rPr>
          <w:lang w:val="hi_IN" w:bidi="hi_IN"/>
        </w:rPr>
        <w:t xml:space="preserve">तारों ने </w:t>
      </w:r>
      <w:r>
        <w:rPr>
          <w:b/>
          <w:lang w:val="hi_IN" w:bidi="hi_IN"/>
        </w:rPr>
        <w:t>स्वर्ग/आकाश</w:t>
      </w:r>
      <w:r>
        <w:rPr>
          <w:lang w:val="hi_IN" w:bidi="hi_IN"/>
        </w:rPr>
        <w:t xml:space="preserve"> से युद्ध किया। यहाँ स्वर्ग का अर्थ दिखाई देने वाला आसमान है: वह स्थान जहाँ पक्षी उड़ते हैं, जहाँ हम बादलों को देख सकते हैं, और जहाँ हम रात में तारों को देख सकते हैं। स्वर्ग/आकाशके बारे में अधिक जानकारी के लिए, मुख्य शब्दावली को देखें। स्वर्ग/आकाश के लिए उसी शब्द या वाक्यांश का इस्तेमाल करें जो आपने पिछले भागों में किया है।</w:t>
      </w:r>
    </w:p>
    <w:p>
      <w:pPr/>
      <w:r>
        <w:rPr>
          <w:lang w:val="hi_IN" w:bidi="hi_IN"/>
        </w:rPr>
      </w:r>
      <w:r>
        <w:rPr>
          <w:lang w:val="hi_IN" w:bidi="hi_IN"/>
        </w:rPr>
        <w:t xml:space="preserve">दबोरा और बाराक गाते हैं, "हे मेरे </w:t>
      </w:r>
      <w:r>
        <w:rPr>
          <w:b/>
          <w:lang w:val="hi_IN" w:bidi="hi_IN"/>
        </w:rPr>
        <w:t>प्राण</w:t>
      </w:r>
      <w:r>
        <w:rPr>
          <w:lang w:val="hi_IN" w:bidi="hi_IN"/>
        </w:rPr>
        <w:t xml:space="preserve"> दृढ़ बन!" प्राण किसी व्यक्ति का अदृश्य भाग है। परमेश्वर ने लोगों को एक शरीर के साथ बनाया, और हम एक-दूसरे के शरीरों को देख सकते और छू सकते हैं। लेकिन परमेश्वर ने लोगों को विचारों, भावनाओं और इच्छाओं के साथ भी बनाया। हम किसी व्यक्ति के इस भाग को देख नहीं सकते, लेकिन हम जानते हैं कि वह है। यह हृदय के लिए प्रयुक्त शब्द से अलग शब्द है। हृदय और प्राण दोनों शब्द किसी व्यक्ति के आंतरिक, अदृश्य हिस्से से जुड़े होते हैं, लेकिन उनमें से प्रत्येक का उपयोग थोड़ा अलग होता है। प्राण किसी व्यक्ति का पूर्ण, अदृश्य और अंदरूनी भाग है। किसी व्यक्ति का यह भाग उस व्यक्ति के शरीर के मरने के बाद भी जीवित रह सकता है।</w:t>
      </w:r>
    </w:p>
    <w:p>
      <w:pPr/>
      <w:r>
        <w:rPr>
          <w:lang w:val="hi_IN" w:bidi="hi_IN"/>
        </w:rPr>
      </w:r>
      <w:r>
        <w:rPr>
          <w:lang w:val="hi_IN" w:bidi="hi_IN"/>
        </w:rPr>
        <w:t>यहाँ रुकें और समूह में चर्चा करें कि आप प्राण के लिए किस शब्द या वाक्यांश का उपयोग करेंगे। अधिक जानकारी के लिए मुख्य शब्दावली में प्राण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w:t>
      </w:r>
      <w:r>
        <w:rPr>
          <w:b/>
          <w:lang w:val="hi_IN" w:bidi="hi_IN"/>
        </w:rPr>
        <w:t>यहोवा के स्वर्गदूत</w:t>
      </w:r>
      <w:r>
        <w:rPr>
          <w:lang w:val="hi_IN" w:bidi="hi_IN"/>
        </w:rPr>
        <w:t xml:space="preserve"> ने कहा: 'मेरोस को श्राप दे। स्वर्गदूत एक अलौकिक, आत्मिक प्राणी होता है, जिसे परमेश्वर ने बनाया है। स्वर्गदूत लोगों को परमेश्वर के संदेश देते हैं। यहोवा का स्वर्गदूत एक विशेष स्वर्गदूत है जो इतने अधिकार के साथ बोलता है मानो स्वयं परमेश्वर बोल रहे हों। "यहोवा के स्वर्गदूत" के बारे में अधिक जानकारी के लिए मुख्य शब्दावली देखें। स्वर्गदूत के लिए उसी शब्द या वाक्यांश का उपयोग करें जिसका उपयोग आपने पिछले भागों में किया है।</w:t>
      </w:r>
    </w:p>
    <w:p>
      <w:pPr/>
      <w:r>
        <w:rPr>
          <w:lang w:val="hi_IN" w:bidi="hi_IN"/>
        </w:rPr>
      </w:r>
      <w:r>
        <w:rPr>
          <w:b/>
          <w:lang w:val="hi_IN" w:bidi="hi_IN"/>
        </w:rPr>
        <w:t>यहोवा</w:t>
      </w:r>
      <w:r>
        <w:rPr>
          <w:lang w:val="hi_IN" w:bidi="hi_IN"/>
        </w:rPr>
        <w:t xml:space="preserve"> परमेश्वर के लिए एक बहुत ही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जब आप किसी को </w:t>
      </w:r>
      <w:r>
        <w:rPr>
          <w:b/>
          <w:lang w:val="hi_IN" w:bidi="hi_IN"/>
        </w:rPr>
        <w:t>श्राप</w:t>
      </w:r>
      <w:r>
        <w:rPr>
          <w:lang w:val="hi_IN" w:bidi="hi_IN"/>
        </w:rPr>
        <w:t xml:space="preserve"> देते हैं, तो आप चाहते हैं कि उस व्यक्ति के साथ कोई बुरी बात हो। कभी-कभी श्राप का अर्थ यह होता है कि लोग प्रार्थना करते हैं कि यहोवा उस व्यक्ति को दण्ड दे। लोग मानते थे कि श्राप सच हो जाएगा।</w:t>
      </w:r>
    </w:p>
    <w:p>
      <w:pPr/>
      <w:r>
        <w:rPr>
          <w:lang w:val="hi_IN" w:bidi="hi_IN"/>
        </w:rPr>
      </w:r>
      <w:r>
        <w:rPr>
          <w:lang w:val="hi_IN" w:bidi="hi_IN"/>
        </w:rPr>
        <w:t>यहाँ रुकें और समूह के रूप में चर्चा करें कि आप शाप के लिए किस शब्द या वाक्यांश का इस्तेमाल करेंगे। अधिक जानकारी के लिए मुख्य शब्दावली में श्राप शब्द देखें। यदि आपने पहले ही बाइबल की किसी अन्य पुस्तक में इस शब्द का अनुवाद किया है, तो उसी शब्द का प्रयोग करें जिसका प्रयोग आपने वहाँ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5:24–31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5:24–31 को सुनें और अपने मन में रखें।</w:t>
      </w:r>
    </w:p>
    <w:p>
      <w:pPr/>
      <w:r>
        <w:rPr>
          <w:lang w:val="hi_IN" w:bidi="hi_IN"/>
        </w:rPr>
      </w:r>
      <w:r>
        <w:rPr>
          <w:lang w:val="hi_IN" w:bidi="hi_IN"/>
        </w:rPr>
        <w:t>यदि सम्भव हो, तो न्यायियों 5:24–31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5:24–31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गीत एक इब्रानी कविता है। हम सुझाव देते हैं कि आपकी टीम “कविता का परिचय मॉड्यूल 1” पूरा करे, इससे पहले कि आप “चरण 2: पाठ का परिचय” जारी रखें।]{.mark}</w:t>
      </w:r>
    </w:p>
    <w:p>
      <w:pPr/>
      <w:r>
        <w:rPr>
          <w:lang w:val="hi_IN" w:bidi="hi_IN"/>
        </w:rPr>
      </w:r>
      <w:r>
        <w:rPr>
          <w:lang w:val="hi_IN" w:bidi="hi_IN"/>
        </w:rPr>
        <w:t>यदि आवश्यकता हो, तो यहाँ रुकें और आपके समूह द्वारा कविता के अनुवाद के बारे में किए गए अनुवाद निर्णयों की समीक्षा करें। इस ऑडियो को यहाँ रोकें।</w:t>
      </w:r>
    </w:p>
    <w:p>
      <w:pPr/>
      <w:r>
        <w:rPr>
          <w:lang w:val="hi_IN" w:bidi="hi_IN"/>
        </w:rPr>
      </w:r>
      <w:r>
        <w:rPr>
          <w:lang w:val="hi_IN" w:bidi="hi_IN"/>
        </w:rPr>
        <w:t>इस भाग में, दबोरा और बाराक अपने विजय गीत को समाप्त करने के लिए दो स्त्रियों के बारे में गाते हैं।</w:t>
      </w:r>
    </w:p>
    <w:p>
      <w:pPr/>
      <w:r>
        <w:rPr>
          <w:lang w:val="hi_IN" w:bidi="hi_IN"/>
        </w:rPr>
      </w:r>
      <w:r>
        <w:rPr>
          <w:lang w:val="hi_IN" w:bidi="hi_IN"/>
        </w:rPr>
        <w:t>पहले दबोरा और बाराक याएल का गुणगान करते हैं, जिसने सेनापति सीसरा को मार डाला। दबोरा और बाराक गाते हैं कि सब लोगों को याएल का सम्मान करना चाहिए, क्योंकि परमेश्वर ने याएल को आशीष दी है और उसे अच्छी बातें प्रदान की हैं। याएल हेबेर की पत्नी है, और वे दोनों केनी हैं। याद रखें, केनी लोग शायद वे लोग थे जो एक स्थान से दूसरे स्थान पर जाते थे। केनी लोग डेरों में रहते थे, जिन्हें वे अपने साथ ले जा सकते थे।</w:t>
      </w:r>
    </w:p>
    <w:p>
      <w:pPr/>
      <w:r>
        <w:rPr>
          <w:lang w:val="hi_IN" w:bidi="hi_IN"/>
        </w:rPr>
      </w:r>
      <w:r>
        <w:rPr>
          <w:lang w:val="hi_IN" w:bidi="hi_IN"/>
        </w:rPr>
        <w:t>जब सीसरा पीने के लिए पानी माँगता है, तो याएल उसके बजाय उसे मक्खन देती है, जो अच्छा गाढ़ा दूध या दही है। लोग अक्सर कटोरों से पीते थे, इसलिए याएल ने सीसरा को एक सुंदर, अच्छी तरह से बने कटोरे में दूध दिया, जिसे वह कुलीन या सम्मानित मेहमानों को पीने के लिए देती थी। याएल सीसरा के साथ मित्रतापूर्ण और आदरपूर्ण व्यवहार करती है, सम्भवतः इसलिए कि वह अपने आपको सुरक्षित महसूस करे।</w:t>
      </w:r>
    </w:p>
    <w:p>
      <w:pPr/>
      <w:r>
        <w:rPr>
          <w:lang w:val="hi_IN" w:bidi="hi_IN"/>
        </w:rPr>
      </w:r>
      <w:r>
        <w:rPr>
          <w:lang w:val="hi_IN" w:bidi="hi_IN"/>
        </w:rPr>
        <w:t>यहाँ रुकें और समूह में इस प्रश्न पर चर्चा करें: आपकी संस्कृति में, मेहमानों के साथ सम्मानपूर्वक व्यवहार करने का क्या तरीका है? आप उन्हें किस प्रकार का भोजन या पेय परोसेंगे? आप इस भोजन या पेय को किस प्रकार के बर्तनों में परोसेंगे? इस ऑडियो को यहाँ रोकें।</w:t>
      </w:r>
    </w:p>
    <w:p>
      <w:pPr/>
      <w:r>
        <w:rPr>
          <w:lang w:val="hi_IN" w:bidi="hi_IN"/>
        </w:rPr>
      </w:r>
      <w:r>
        <w:rPr>
          <w:lang w:val="hi_IN" w:bidi="hi_IN"/>
        </w:rPr>
        <w:t>परन्तु, याएल एक बड़ा भारी हथौड़ा और तम्बू की कील उठा लेती है, जो एक छोटी नुकीली वस्तु होती है और तम्बू की रस्सियों को भूमि में गाड़ने के लिए प्रयोग की जाती है। इस संस्कृति में, स्त्रियाँ अक्सर डेरे लगाती थीं, इसलिए याएल बहुत अच्छी तरह जानती थी कि डेरे के खूँटों और हथौड़े का उपयोग कैसे करना है। याएल ने शायद अपने तंबू में हथौड़ा और अतिरिक्त खूँटियाँ रखी होंगी।</w:t>
      </w:r>
    </w:p>
    <w:p>
      <w:pPr/>
      <w:r>
        <w:rPr>
          <w:lang w:val="hi_IN" w:bidi="hi_IN"/>
        </w:rPr>
      </w:r>
      <w:r>
        <w:rPr>
          <w:lang w:val="hi_IN" w:bidi="hi_IN"/>
        </w:rPr>
        <w:t>यहाँ रुकें और समूह के रूप में डेरे के खूँटे और हथौड़े की तस्वीर देखें। इस ऑडियो को यहाँ रोकें।</w:t>
      </w:r>
    </w:p>
    <w:p>
      <w:pPr/>
      <w:r>
        <w:rPr>
          <w:lang w:val="hi_IN" w:bidi="hi_IN"/>
        </w:rPr>
      </w:r>
      <w:r>
        <w:rPr>
          <w:lang w:val="hi_IN" w:bidi="hi_IN"/>
        </w:rPr>
        <w:t>फिर दबोरा और बाराक स्पष्ट रूप से वर्णन करते हैं कि याएल ने हथौड़े से डेरे की खूँटी को सीसरा की कनपटी या माथे के आर-पार कैसे ठोंका। ध्यान दें कि दबोरा कितनी बार दोहराती है कि सीसरा याएल के पैरों के पास मरा हुआ पड़ा था। उस समय लोग अपने शत्रु के पास खड़े होते थे या कभी-कभी उसके ऊपर भी खड़े होते थे, ताकि यह दिखा सकें कि उन्होंने अपने शत्रु को पराजित कर दिया है। याएल ने न केवल सीसरा को मार डाला, बल्कि उसे लज्जित भी किया, क्योंकि उस समय किसी पुरुष के लिए यह बहुत अपमान की बात मानी जाती थी कि वह किसी स्त्री के हाथों मारा जाए।</w:t>
      </w:r>
    </w:p>
    <w:p>
      <w:pPr/>
      <w:r>
        <w:rPr>
          <w:lang w:val="hi_IN" w:bidi="hi_IN"/>
        </w:rPr>
      </w:r>
      <w:r>
        <w:rPr>
          <w:lang w:val="hi_IN" w:bidi="hi_IN"/>
        </w:rPr>
        <w:t>फिर दबोरा और बाराक एक और स्त्री के बारे में गाते हैं। वे कल्पना करते हैं कि सीसरा की माँ घर पर युद्ध के समाचार की प्रतीक्षा करते हुए क्या महसूस करती और क्या कहती होगी। चूंकि सीसरा एक महत्वपूर्ण अगुवा है, इसलिए वह संभवतः एक धनी व्यक्ति है और अपनी माता की देखभाल करने में समर्थ है। दबोरा और बाराक कुछ ऐसी बातों का उल्लेख करते हैं जो दिखाती हैं कि सीसरा की माता धनी थी। सीसरा की माता के पास दासियाँ हैं, अर्थात् ऐसी स्त्रियाँ जो सीसरा की माता की सेवा करती हैं। ये स्त्रियाँ सीसरा की माता की संगिनियाँ या उसकी व्यक्तिगत सहायक होती थीं। कभी-कभी महत्वपूर्ण लोगों की बेटियाँ अन्य महत्वपूर्ण स्त्रियों की दासियों के रूप में सेवा करती थीं, इसलिए कुछ अनुवाद इन स्त्रियों को राजकुमारियाँ या कुलीन स्त्रियाँ कहते हैं।</w:t>
      </w:r>
    </w:p>
    <w:p>
      <w:pPr/>
      <w:r>
        <w:rPr>
          <w:lang w:val="hi_IN" w:bidi="hi_IN"/>
        </w:rPr>
      </w:r>
      <w:r>
        <w:rPr>
          <w:lang w:val="hi_IN" w:bidi="hi_IN"/>
        </w:rPr>
        <w:t>यहाँ रुकें और समूह में इस प्रश्न पर चर्चा करें: आपकी संस्कृति या इतिहास में, रानियों जैसी महत्वपूर्ण महिलाओं की देखभाल और सेवा किस तरह के लोग करते थे? आप इन लोगों को क्या कहेंगे? इस ऑडियो को यहाँ रोकें।</w:t>
      </w:r>
    </w:p>
    <w:p>
      <w:pPr/>
      <w:r>
        <w:rPr>
          <w:lang w:val="hi_IN" w:bidi="hi_IN"/>
        </w:rPr>
      </w:r>
      <w:r>
        <w:rPr>
          <w:lang w:val="hi_IN" w:bidi="hi_IN"/>
        </w:rPr>
        <w:t>सीसरा की माता अपने पुत्र और सेना के लौटने की प्रतीक्षा करते हुए जालीदार खिड़की से बाहर देखती है। ये जालियाँ, जो बहुत सुंदर नक्काशी वाली हो सकती थीं, कमरे में प्रकाश आने देती थीं, परन्तु बाहर के लोगों को भीतर आसानी से देखने नहीं देती थीं।</w:t>
      </w:r>
    </w:p>
    <w:p>
      <w:pPr/>
      <w:r>
        <w:rPr>
          <w:lang w:val="hi_IN" w:bidi="hi_IN"/>
        </w:rPr>
      </w:r>
      <w:r>
        <w:rPr>
          <w:lang w:val="hi_IN" w:bidi="hi_IN"/>
        </w:rPr>
        <w:t>यहाँ रुकें और समूह में जालीदार खिड़की का चित्र देखें। इस ऑडियो को यहाँ रोकें।</w:t>
      </w:r>
    </w:p>
    <w:p>
      <w:pPr/>
      <w:r>
        <w:rPr>
          <w:lang w:val="hi_IN" w:bidi="hi_IN"/>
        </w:rPr>
      </w:r>
      <w:r>
        <w:rPr>
          <w:lang w:val="hi_IN" w:bidi="hi_IN"/>
        </w:rPr>
        <w:t>सीसरा की माता अपने पुत्र के लिए चिंतित है, इसलिए वह अपनी दासियों से पूछती है कि सीसरा अभी तक क्यों नहीं लौटा। सीसरा की सेना के रथ बहुत शोर करते थे, जिसे लोग दूर से सुन सकते थे, परन्तु अभी तक किसी ने वह आवाज़ नहीं सुनी है।</w:t>
      </w:r>
    </w:p>
    <w:p>
      <w:pPr/>
      <w:r>
        <w:rPr>
          <w:lang w:val="hi_IN" w:bidi="hi_IN"/>
        </w:rPr>
      </w:r>
      <w:r>
        <w:rPr>
          <w:lang w:val="hi_IN" w:bidi="hi_IN"/>
        </w:rPr>
        <w:t>सबसे बुद्धिमान दासी बार-बार सीसरा की माता को आश्वासन देती है कि सीसरा इसलिए नहीं लौटा है क्योंकि उसे पहले बहुमूल्य वस्तुओं को बाँटना है। यद्यपि ये स्त्रियाँ चिंतित हैं कि सीसरा अभी तक वापस नहीं आया, फिर भी वे जानती हैं कि जब सीसरा बहुत-सी बहुमूल्य वस्तुएँ लेकर लौटेगा, तब वे प्रसन्न भी होंगी। यद्यपि दबोरा और बाराक इस दासी को बुद्धिमान कहते हैं, फिर भी हम जानते हैं कि यह बुद्धिमानी भरा उत्तर नहीं है। उस समूह की सबसे बुद्धिमान कनानी स्त्री भी यह कल्पना नहीं कर सकी कि कनानी युद्ध हार जाएँगे!</w:t>
      </w:r>
    </w:p>
    <w:p>
      <w:pPr/>
      <w:r>
        <w:rPr>
          <w:lang w:val="hi_IN" w:bidi="hi_IN"/>
        </w:rPr>
      </w:r>
      <w:r>
        <w:rPr>
          <w:lang w:val="hi_IN" w:bidi="hi_IN"/>
        </w:rPr>
        <w:t>दासी कहती है कि सीसरा और अन्य कनानी लोग लूट को बाँटते हैं, अर्थात् वे सब वस्तुएँ जो कनानियों ने युद्ध के बाद इस्राएलियों से ली थीं। इसमें वे हथियार और कवच भी शामिल थे जो पराजित इस्राएली सैनिक युद्ध में अपने साथ लाए थे। कनानी लोग देश में घूमकर जो कुछ उन्हें चाहिए होता, उसे ले लेते, जिसमें स्त्रियाँ भी शामिल होती थीं। दासी इस्राएली स्त्रियों के बारे में बहुत अपमानजनक ढंग से बात करती है, जैसा कि कनानी सैनिक बंदी बनाई गई स्त्रियों के साथ दुराचार करते थे। ये कनानी स्त्रियाँ इसे सामान्य मानती हैं और उन्हें उम्मीद है कि ऐसा ही होगा। कनानी दासी यह भी सुझाव देती है कि सीसरा बहुत सुंदर कढ़ाई वाले वस्त्र और कपड़े इकट्ठा करे। लोग कपड़े पर रंग-बिरंगे धागों से कढ़ाई करने या आकृतियाँ और चित्र बनाने के लिए धागों का उपयोग करते हैं। कनानी दासी आशा करती है कि सीसरा उनमें से कुछ वस्तुएँ उसे भी देगा!</w:t>
      </w:r>
    </w:p>
    <w:p>
      <w:pPr/>
      <w:r>
        <w:rPr>
          <w:lang w:val="hi_IN" w:bidi="hi_IN"/>
        </w:rPr>
      </w:r>
      <w:r>
        <w:rPr>
          <w:lang w:val="hi_IN" w:bidi="hi_IN"/>
        </w:rPr>
        <w:t>यहाँ रुकें और इस प्रश्न पर समूह में चर्चा करें: आपकी संस्कृति या इतिहास में युद्ध के बाद सैनिक किस प्रकार व्यवहार करते हैं? वे कौन से अच्छे काम करते हैं? वे अपने शत्रुओं के साथ कौन से बुरे या हानिकारक कार्य कर सकते हैं? इस ऑडियो को यहाँ रोकें।</w:t>
      </w:r>
    </w:p>
    <w:p>
      <w:pPr/>
      <w:r>
        <w:rPr>
          <w:lang w:val="hi_IN" w:bidi="hi_IN"/>
        </w:rPr>
      </w:r>
      <w:r>
        <w:rPr>
          <w:lang w:val="hi_IN" w:bidi="hi_IN"/>
        </w:rPr>
        <w:t>अपने गीत के अंत में, दबोरा और बाराक प्रार्थना करते हैं कि यहोवा के सभी शत्रु सेनापति सीसरा की तरह मर जाएँ। दबोरा और बाराक यह भी प्रार्थना करते हैं कि जो कोई यहोवा से प्रेम करता है, वह उदय होते सूर्य की तरह सामर्थी, सुन्दर, और अद्भुत हो। दबोरा और बाराक का कहना है कि इस्राएल की विजय और कनानियों की पराजय यहोवा के साथ उनके अच्छे संबंध के कारण हुई। इस्राएली केवल इसलिए विजयी हुए क्योंकि वे यहोवा से प्रेम करते थे। इस प्रकार का प्रेम केवल एक भावना से बढ़कर है, यद्यपि उसमें वह शामिल है। लोग यहोवा से प्रेम तब करते हैं जब वे यहोवा के अतिरिक्त किसी और की उपासना नहीं करते। यह इस्राएलियों के लिए इस बात की याद दिलाता है कि उन्हें किस प्रकार आचरण करना चाहिए। इस्राएलियों को यहोवा के विश्वासयोग्य प्रेम के प्रत्युत्तर में विश्वासयोग्य बने रहना चाहिए।</w:t>
      </w:r>
    </w:p>
    <w:p>
      <w:pPr/>
      <w:r>
        <w:rPr>
          <w:lang w:val="hi_IN" w:bidi="hi_IN"/>
        </w:rPr>
      </w:r>
      <w:r>
        <w:rPr>
          <w:lang w:val="hi_IN" w:bidi="hi_IN"/>
        </w:rPr>
        <w:t>कहानीकार दबोरा की कहानी को समाप्त करता है और कहता है कि इस्राएल के लोगों के देश में चालीस वर्षों तक शान्ति रही।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5:24–31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[यहाँ रुकें और समूह में समीक्षा करें: हम सुझाव देते हैं कि आपकी टीम “कविता का परिचय मॉड्यूल 2 और 3” पूरा करने के बाद ही “चरण 3: घटनाओं को समझाना” के साथ आगे बढ़ें। इस ऑडियो को यहाँ रोकें।</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दबोरा और बाराक गाते हैं कि याएल ने सीसरा को कैसे मार डाला।</w:t>
      </w:r>
    </w:p>
    <w:p>
      <w:pPr/>
      <w:r>
        <w:rPr>
          <w:lang w:val="hi_IN" w:bidi="hi_IN"/>
        </w:rPr>
      </w:r>
      <w:r>
        <w:rPr>
          <w:b/>
          <w:lang w:val="hi_IN" w:bidi="hi_IN"/>
        </w:rPr>
        <w:t>दूसरे दृश्य में:</w:t>
      </w:r>
      <w:r>
        <w:rPr>
          <w:lang w:val="hi_IN" w:bidi="hi_IN"/>
        </w:rPr>
        <w:t xml:space="preserve"> दबोरा और बाराक सीसरा की माता के बारे में गाते हैं, जो उसके लौटने की प्रतीक्षा करती है।</w:t>
      </w:r>
    </w:p>
    <w:p>
      <w:pPr/>
      <w:r>
        <w:rPr>
          <w:lang w:val="hi_IN" w:bidi="hi_IN"/>
        </w:rPr>
      </w:r>
      <w:r>
        <w:rPr>
          <w:b/>
          <w:lang w:val="hi_IN" w:bidi="hi_IN"/>
        </w:rPr>
        <w:t>तीसरे दृश्य में:</w:t>
      </w:r>
      <w:r>
        <w:rPr>
          <w:lang w:val="hi_IN" w:bidi="hi_IN"/>
        </w:rPr>
        <w:t xml:space="preserve"> दबोरा और बाराक प्रार्थना करते हैं और अपने गीत को समाप्त करते हैं। इस्राएली 40 वर्षों तक शांति से रहते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दबोरा और बाराक, जो यह गीत गाते हैं</w:t>
      </w:r>
    </w:p>
    <w:p>
      <w:pPr>
        <w:pStyle w:val="ListBullet"/>
        <w:spacing w:line="240" w:lineRule="auto"/>
        <w:ind w:left="720"/>
      </w:pPr>
      <w:r>
        <w:rPr>
          <w:lang w:val="hi_IN" w:bidi="hi_IN"/>
        </w:rPr>
      </w:r>
      <w:r>
        <w:rPr>
          <w:lang w:val="hi_IN" w:bidi="hi_IN"/>
        </w:rPr>
        <w:t>इस्राएल के वे लोग जो गीत सुनते हैं</w:t>
      </w:r>
    </w:p>
    <w:p>
      <w:pPr>
        <w:pStyle w:val="ListBullet"/>
        <w:spacing w:line="240" w:lineRule="auto"/>
        <w:ind w:left="720"/>
      </w:pPr>
      <w:r>
        <w:rPr>
          <w:lang w:val="hi_IN" w:bidi="hi_IN"/>
        </w:rPr>
      </w:r>
      <w:r>
        <w:rPr>
          <w:lang w:val="hi_IN" w:bidi="hi_IN"/>
        </w:rPr>
        <w:t>याएल, केनी हेबेर की पत्नी</w:t>
      </w:r>
    </w:p>
    <w:p>
      <w:pPr>
        <w:pStyle w:val="ListBullet"/>
        <w:spacing w:line="240" w:lineRule="auto"/>
        <w:ind w:left="720"/>
      </w:pPr>
      <w:r>
        <w:rPr>
          <w:lang w:val="hi_IN" w:bidi="hi_IN"/>
        </w:rPr>
      </w:r>
      <w:r>
        <w:rPr>
          <w:lang w:val="hi_IN" w:bidi="hi_IN"/>
        </w:rPr>
        <w:t>सीसरा</w:t>
      </w:r>
    </w:p>
    <w:p>
      <w:pPr>
        <w:pStyle w:val="ListBullet"/>
        <w:spacing w:line="240" w:lineRule="auto"/>
        <w:ind w:left="720"/>
      </w:pPr>
      <w:r>
        <w:rPr>
          <w:lang w:val="hi_IN" w:bidi="hi_IN"/>
        </w:rPr>
      </w:r>
      <w:r>
        <w:rPr>
          <w:lang w:val="hi_IN" w:bidi="hi_IN"/>
        </w:rPr>
        <w:t>सीसरा की माता</w:t>
      </w:r>
    </w:p>
    <w:p>
      <w:pPr>
        <w:pStyle w:val="ListBullet"/>
        <w:spacing w:line="240" w:lineRule="auto"/>
        <w:ind w:left="720"/>
      </w:pPr>
      <w:r>
        <w:rPr>
          <w:lang w:val="hi_IN" w:bidi="hi_IN"/>
        </w:rPr>
      </w:r>
      <w:r>
        <w:rPr>
          <w:lang w:val="hi_IN" w:bidi="hi_IN"/>
        </w:rPr>
        <w:t>सीसरा की माता की स्त्रियाँ या दासियाँ</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गीत के इस भाग के तीन खंड हैं, और प्रत्येक खंड किसी अलग विषय के बारे में है। यहाँ लगभग हर दो पंक्तियाँ समानान्तर या सहायक वाक्यांश हैं। दबोरा तीन या चार पंक्तियों वाले कुछ समानान्तर वाक्यांशों का भी उपयोग करती है! दबोरा शब्दों को बार-बार दोहराती है और छोटे, तेज़ शब्दों का उपयोग करती है जिससे गीत ढोल की थाप या आवाज़ पर ताली बजाते हाथ जैसा सुनाई देता है।</w:t>
      </w:r>
    </w:p>
    <w:p>
      <w:pPr/>
      <w:r>
        <w:rPr>
          <w:lang w:val="hi_IN" w:bidi="hi_IN"/>
        </w:rPr>
      </w:r>
      <w:r>
        <w:rPr>
          <w:lang w:val="hi_IN" w:bidi="hi_IN"/>
        </w:rPr>
        <w:t>स्मरण करें कि पिछला भाग यहोवा के उस स्वर्गदूत के साथ समाप्त होता है, जिसने मेरोस को श्राप दिया क्योंकि वहाँ के लोगों ने कनानियों को पराजित करने में इस्राएलियों की सहायता नहीं की थी। यह भाग तब आरम्भ होता है जब दबोरा और बाराक याएल को आशीष देते हैं, क्योंकि याएल ने सीसरा को मारकर इस्राएलियों की सहायता की थी। पहला दृश्य पहला खंड है, और यह इस बात के बारे में है कि याएल ने सीसरा को कैसे मार डाला। दबोरा याएल को तीन प्रकार से संबोधित करती है: पहले याएल के नाम से, फिर केनी हेबेर की पत्नी के रूप में, और फिर तम्बुओं में रहने वाली स्त्रियों में से एक के रूप में। ये सब बातें याएल की पहचान का भाग हैं।</w:t>
      </w:r>
    </w:p>
    <w:p>
      <w:pPr/>
      <w:r>
        <w:rPr>
          <w:lang w:val="hi_IN" w:bidi="hi_IN"/>
        </w:rPr>
      </w:r>
      <w:r>
        <w:rPr>
          <w:lang w:val="hi_IN" w:bidi="hi_IN"/>
        </w:rPr>
        <w:t>यहाँ रुकें और इस प्रश्न पर समूह में चर्चा करें: एक गतिविधि के रूप में, समूह में से किसी एक व्यक्ति को चुनिए और उस व्यक्ति का वर्णन करने या उसे संबोधित करने के कई तरीके बताइए। उस व्यक्ति की भूमिकाओं या उन समूहों के बारे में सोचिए जिनका वह हिस्सा है। ऐसे कौन से समय होते हैं जब आप किसी व्यक्ति के नाम के साथ-साथ उन उपाधियों का भी उपयोग करेंगे जिनके बारे में आपने अभी सोचा है? इस ऑडियो को यहाँ रोकें।</w:t>
      </w:r>
    </w:p>
    <w:p>
      <w:pPr/>
      <w:r>
        <w:rPr>
          <w:lang w:val="hi_IN" w:bidi="hi_IN"/>
        </w:rPr>
      </w:r>
      <w:r>
        <w:rPr>
          <w:lang w:val="hi_IN" w:bidi="hi_IN"/>
        </w:rPr>
        <w:t>दबोरा याएल द्वारा सीसरा को दिए गए दूध का वर्णन करने के लिए समानान्तर वाक्यांशों का उपयोग करती है। दबोरा दूध के गाढ़ेपन और उस सुंदर पात्र का विस्तार से वर्णन करती है जिसमें याएल उसे परोसती है, ताकि इसके बाद याएल द्वारा किए जाने वाले आश्चर्यजनक और हिंसक कार्य के साथ उसकी विपरीतता को दर्शाया जा सके।</w:t>
      </w:r>
    </w:p>
    <w:p>
      <w:pPr/>
      <w:r>
        <w:rPr>
          <w:lang w:val="hi_IN" w:bidi="hi_IN"/>
        </w:rPr>
      </w:r>
      <w:r>
        <w:rPr>
          <w:lang w:val="hi_IN" w:bidi="hi_IN"/>
        </w:rPr>
        <w:t>दबोरा यहाँ कहानी की गति धीमी कर देती है, ताकि वह कहानी के चरम बिंदु अर्थात् सबसे तीव्र, रोमांचक, और महत्वपूर्ण क्षण पर ध्यान दे सके, जब याएल सीसरा को मार डालती है। ऐसा प्रतीत होता है मानो दबोरा के गाते समय याएल और सीसरा धीरे-धीरे चल रहे हों। पहले याएल अपने बाएँ हाथ से तम्बू की कील पकड़ती है। फिर वह अपने दाएँ हाथ से हथौड़ा पकड़ती है। दबोरा कहती है कि याएल ने सीसरा के सिर पर प्रहार किया, उसे कुचल दिया, चकनाचूर कर दिया, और उसे भेद डाला। याएल ने सीसरा पर केवल एक बार प्रहार किया, परन्तु दबोरा इन शब्दों का उपयोग इस बात पर ज़ोर देने के लिए करती है कि यह कितना महत्वपूर्ण क्षण है।</w:t>
      </w:r>
    </w:p>
    <w:p>
      <w:pPr/>
      <w:r>
        <w:rPr>
          <w:lang w:val="hi_IN" w:bidi="hi_IN"/>
        </w:rPr>
      </w:r>
      <w:r>
        <w:rPr>
          <w:lang w:val="hi_IN" w:bidi="hi_IN"/>
        </w:rPr>
        <w:t>यहाँ रुकें और इस प्रश्न पर समूह में चर्चा करें: एक गतिविधि के रूप में, किसी ऐसी चीज़ के बारे में कहानी सुनाएँ जो लोगों को अचंभित या हैरान कर देती है। इस बात पर ध्यान दीजिए कि आप कहानी के सबसे महत्वपूर्ण क्षण को कैसे दिखाते हैं और उसे रोमांचक कैसे बनाते हैं। इस ऑडियो को यहाँ रोकें।</w:t>
      </w:r>
    </w:p>
    <w:p>
      <w:pPr/>
      <w:r>
        <w:rPr>
          <w:lang w:val="hi_IN" w:bidi="hi_IN"/>
        </w:rPr>
      </w:r>
      <w:r>
        <w:rPr>
          <w:lang w:val="hi_IN" w:bidi="hi_IN"/>
        </w:rPr>
        <w:t>पिछले भाग की कहानी से स्मरण करें कि जब याएल ने सीसरा के सिर पर प्रहार किया, तब वह सो रहा था। इसलिए जब दबोरा कहती है कि सीसरा याएल के पैरों पर गिर पड़ा, तब सम्भवतः वह गिरना शब्द का उपयोग यह बताने के लिए करती है कि वह मर गया और याएल ने उसे पराजित कर दिया। दबोरा चाहती है कि उसके सुनने वाले वास्तव में सीसरा को भूमि पर मरा हुआ पड़ा हुआ कल्पना करें। यह इसलिए नहीं है कि दबोरा या इस्राएली हिंसा या मृत्यु से प्रसन्न होते हैं। दबोरा यह बात इसलिए कहती है ताकि लोग इस विचार पर ध्यान दें कि सीसरा, जिसने वर्षों तक इस्राएलियों पर शासन किया और उन्हें कष्ट पहुँचाया, अब याएल के एक ही प्रहार से मर चुका था।</w:t>
      </w:r>
    </w:p>
    <w:p>
      <w:pPr/>
      <w:r>
        <w:rPr>
          <w:lang w:val="hi_IN" w:bidi="hi_IN"/>
        </w:rPr>
      </w:r>
      <w:r>
        <w:rPr>
          <w:lang w:val="hi_IN" w:bidi="hi_IN"/>
        </w:rPr>
        <w:t>दूसरा दृश्य एक नए खंड में है और दूसरी स्त्री, अर्थात् सीसरा की माता, के बारे में है। इस भाग में पाँच समानान्तर वाक्यांश हैं। दबोरा कल्पना करती है कि सीसरा की माता और उसकी दासियाँ क्या करेंगी और क्या कहेंगी। इस्राएल के लोग जानते हैं कि सीसरा मर चुका है, क्योंकि दबोरा ने अभी उसका विस्तार से वर्णन किया है। परन्तु सीसरा की माता और उसकी दासियाँ नहीं जानतीं कि सीसरा मर चुका है, यद्यपि वे इस बात से डरती हैं। सीसरा की माता के दो प्रश्न दिखाते हैं कि वह कितनी चिंतित है। दासी को सम्भवतः कई बार सीसरा की माता को ढाढ़स बँधाना पड़ता होगा। दासी कई बार उन बहुमूल्य वस्तुओं का भी उल्लेख करती है जो सीसरा लाएगा, मानो वह सबको यह विश्वास दिलाने की कोशिश कर रही हो कि सीसरा वास्तव में यही करता है। दासी सीसरा की माँ के प्रश्न का उत्तर एक और प्रश्न से देती है। ऐसा प्रतीत होता है मानो दासी पूछ रही हो, “क्या यह सत्य नहीं है?” और वह आशा करती है कि दूसरी स्त्रियाँ कहें, “हाँ, यह सच है!”</w:t>
      </w:r>
    </w:p>
    <w:p>
      <w:pPr/>
      <w:r>
        <w:rPr>
          <w:lang w:val="hi_IN" w:bidi="hi_IN"/>
        </w:rPr>
      </w:r>
      <w:r>
        <w:rPr>
          <w:lang w:val="hi_IN" w:bidi="hi_IN"/>
        </w:rPr>
        <w:t>दासी इस्राएली स्त्रियों को “गर्भ” कहती है, जो एक अशिष्ट नाम है। इससे दिखाया जाता है कि कनानी लोग सोचते थे कि इस्राएली स्त्रियाँ केवल संभोग करने और बच्चे जनने के काम की हैं। हमें सीसरा की माँ या कनानी स्त्रियों के लिए दुख महसूस नहीं करना चाहिए, क्योंकि ये स्त्रियाँ आशा करती हैं कि कनानी सैनिक इस्राएलियों को मार डालें। ये कनानी स्त्रियाँ उन भयानक बातों के बारे में सहजता से बातें करती हैं और उनकी आशा करती हैं, जो कनानी लोग इस्राएलियों के साथ करेंगे और उनसे छीन लेंगे, विशेषकर इस्राएली स्त्रियों से।</w:t>
      </w:r>
    </w:p>
    <w:p>
      <w:pPr/>
      <w:r>
        <w:rPr>
          <w:lang w:val="hi_IN" w:bidi="hi_IN"/>
        </w:rPr>
      </w:r>
      <w:r>
        <w:rPr>
          <w:lang w:val="hi_IN" w:bidi="hi_IN"/>
        </w:rPr>
        <w:t>यहाँ रुकें और चर्चा करें कि आप इस्राएली स्त्रियों के बारे में कनानी स्त्रियों के शब्दों का अनुवाद कैसे करेंगे। आपकी संस्कृति में, दूसरे लोगों द्वारा कहे गए अप्रिय शब्दों के बारे में चर्चा करने का विनम्र तरीका क्या है? ऑडियो को यहाँ रोकें।</w:t>
      </w:r>
    </w:p>
    <w:p>
      <w:pPr/>
      <w:r>
        <w:rPr>
          <w:lang w:val="hi_IN" w:bidi="hi_IN"/>
        </w:rPr>
      </w:r>
      <w:r>
        <w:rPr>
          <w:lang w:val="hi_IN" w:bidi="hi_IN"/>
        </w:rPr>
        <w:t>तीसरा दृश्य एक छोटा भाग है जहाँ दबोरा और बाराक यहोवा से प्रार्थना करते हैं कि वह यहोवा के शत्रुओं को पराजित करे और यहोवा से प्रेम रखने वालों को आशीष दे। यह इस्राएलियों के लिए एक स्मरण भी है कि यहोवा उससे प्रेम करने वालों और उससे प्रेम न करने वालों के साथ इसी प्रकार व्यवहार करता है। इस्राएली लोग अक्सर अपने गीतों का अंत यहोवा की सेवा करने की याद दिलाने के साथ करते थे। देबोरा गाती है कि जो लोग यहोवा से प्रेम रखते हैं, वे उस सूर्य के समान होंगे जो अपनी शक्ति के साथ उदय होता है। सोचो कि जब सूर्य उदय होता है, तब वह कितना सुंदर और तेजस्वी होता है! कोई भी चीज सूर्य को आकाश में उदय होने और चमकने से रोक नहीं सकती! यहोवा उन लोगों को सामर्थी बनाता है जो उससे प्रेम रखते हैं।</w:t>
      </w:r>
    </w:p>
    <w:p>
      <w:pPr/>
      <w:r>
        <w:rPr>
          <w:lang w:val="hi_IN" w:bidi="hi_IN"/>
        </w:rPr>
      </w:r>
      <w:r>
        <w:rPr>
          <w:lang w:val="hi_IN" w:bidi="hi_IN"/>
        </w:rPr>
        <w:t>कहानीकार देबोरा की कहानी का अंत न्यायियों की कहानियों के सामान्य तरीके से करता है। कहानीकार बताता है कि इस्राएल की भूमि, या उस भूमि में रहने वाले लोगों ने, कितने वर्षों तक शांति पाई।</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5:24–31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दबोरा और बाराक, जो यह गीत गाते हैं</w:t>
      </w:r>
    </w:p>
    <w:p>
      <w:pPr>
        <w:pStyle w:val="ListBullet"/>
        <w:spacing w:line="240" w:lineRule="auto"/>
        <w:ind w:left="720"/>
      </w:pPr>
      <w:r>
        <w:rPr>
          <w:lang w:val="hi_IN" w:bidi="hi_IN"/>
        </w:rPr>
      </w:r>
      <w:r>
        <w:rPr>
          <w:lang w:val="hi_IN" w:bidi="hi_IN"/>
        </w:rPr>
        <w:t>इस्राएल के वे लोग जो गीत सुनते हैं</w:t>
      </w:r>
    </w:p>
    <w:p>
      <w:pPr>
        <w:pStyle w:val="ListBullet"/>
        <w:spacing w:line="240" w:lineRule="auto"/>
        <w:ind w:left="720"/>
      </w:pPr>
      <w:r>
        <w:rPr>
          <w:lang w:val="hi_IN" w:bidi="hi_IN"/>
        </w:rPr>
      </w:r>
      <w:r>
        <w:rPr>
          <w:lang w:val="hi_IN" w:bidi="hi_IN"/>
        </w:rPr>
        <w:t>याएल, केनी हेबेर की पत्नी</w:t>
      </w:r>
    </w:p>
    <w:p>
      <w:pPr>
        <w:pStyle w:val="ListBullet"/>
        <w:spacing w:line="240" w:lineRule="auto"/>
        <w:ind w:left="720"/>
      </w:pPr>
      <w:r>
        <w:rPr>
          <w:lang w:val="hi_IN" w:bidi="hi_IN"/>
        </w:rPr>
      </w:r>
      <w:r>
        <w:rPr>
          <w:lang w:val="hi_IN" w:bidi="hi_IN"/>
        </w:rPr>
        <w:t>सीसरा</w:t>
      </w:r>
    </w:p>
    <w:p>
      <w:pPr>
        <w:pStyle w:val="ListBullet"/>
        <w:spacing w:line="240" w:lineRule="auto"/>
        <w:ind w:left="720"/>
      </w:pPr>
      <w:r>
        <w:rPr>
          <w:lang w:val="hi_IN" w:bidi="hi_IN"/>
        </w:rPr>
      </w:r>
      <w:r>
        <w:rPr>
          <w:lang w:val="hi_IN" w:bidi="hi_IN"/>
        </w:rPr>
        <w:t>सीसरा की माता</w:t>
      </w:r>
    </w:p>
    <w:p>
      <w:pPr>
        <w:pStyle w:val="ListBullet"/>
        <w:spacing w:line="240" w:lineRule="auto"/>
        <w:ind w:left="720"/>
      </w:pPr>
      <w:r>
        <w:rPr>
          <w:lang w:val="hi_IN" w:bidi="hi_IN"/>
        </w:rPr>
      </w:r>
      <w:r>
        <w:rPr>
          <w:lang w:val="hi_IN" w:bidi="hi_IN"/>
        </w:rPr>
        <w:t>सीसरा की माता की स्त्रियाँ या दासियाँ</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दबोरा और बाराक गाते हैं,</w:t>
      </w:r>
    </w:p>
    <w:p>
      <w:pPr/>
      <w:r>
        <w:rPr>
          <w:lang w:val="hi_IN" w:bidi="hi_IN"/>
        </w:rPr>
      </w:r>
      <w:r>
        <w:rPr>
          <w:lang w:val="hi_IN" w:bidi="hi_IN"/>
        </w:rPr>
        <w:t>“यहोवा याएल को सब स्त्रियों से बढ़कर आशीष दे।”</w:t>
      </w:r>
    </w:p>
    <w:p>
      <w:pPr/>
      <w:r>
        <w:rPr>
          <w:lang w:val="hi_IN" w:bidi="hi_IN"/>
        </w:rPr>
      </w:r>
      <w:r>
        <w:rPr>
          <w:lang w:val="hi_IN" w:bidi="hi_IN"/>
        </w:rPr>
        <w:t>यहोवा केनी हेबेर की पत्नी को आशीष दे।</w:t>
      </w:r>
    </w:p>
    <w:p>
      <w:pPr/>
      <w:r>
        <w:rPr>
          <w:lang w:val="hi_IN" w:bidi="hi_IN"/>
        </w:rPr>
      </w:r>
      <w:r>
        <w:rPr>
          <w:lang w:val="hi_IN" w:bidi="hi_IN"/>
        </w:rPr>
        <w:t>यहोवा उसे तम्बुओं में रहने वाली सब स्त्रियों से बढ़कर आशीष दे।</w:t>
      </w:r>
    </w:p>
    <w:p>
      <w:pPr/>
      <w:r>
        <w:rPr>
          <w:lang w:val="hi_IN" w:bidi="hi_IN"/>
        </w:rPr>
      </w:r>
      <w:r>
        <w:rPr>
          <w:lang w:val="hi_IN" w:bidi="hi_IN"/>
        </w:rPr>
        <w:t>सीसरा ने पानी माँगा। याएल ने उसे दूध दिया।</w:t>
      </w:r>
    </w:p>
    <w:p>
      <w:pPr/>
      <w:r>
        <w:rPr>
          <w:lang w:val="hi_IN" w:bidi="hi_IN"/>
        </w:rPr>
      </w:r>
      <w:r>
        <w:rPr>
          <w:lang w:val="hi_IN" w:bidi="hi_IN"/>
        </w:rPr>
        <w:t>एक सुंदर कटोरे में उसने गाढ़ा दूध रखा और उसे सीसरा के पास ले आई।</w:t>
      </w:r>
    </w:p>
    <w:p>
      <w:pPr/>
      <w:r>
        <w:rPr>
          <w:lang w:val="hi_IN" w:bidi="hi_IN"/>
        </w:rPr>
      </w:r>
      <w:r>
        <w:rPr>
          <w:lang w:val="hi_IN" w:bidi="hi_IN"/>
        </w:rPr>
        <w:t>फिर उसने अपने बाएँ हाथ में तम्बू की खूंटी ली।</w:t>
      </w:r>
    </w:p>
    <w:p>
      <w:pPr/>
      <w:r>
        <w:rPr>
          <w:lang w:val="hi_IN" w:bidi="hi_IN"/>
        </w:rPr>
      </w:r>
      <w:r>
        <w:rPr>
          <w:lang w:val="hi_IN" w:bidi="hi_IN"/>
        </w:rPr>
        <w:t>उसने अपने दाएँ हाथ में काम करनेवाले का हथौड़ा लिया।</w:t>
      </w:r>
    </w:p>
    <w:p>
      <w:pPr/>
      <w:r>
        <w:rPr>
          <w:lang w:val="hi_IN" w:bidi="hi_IN"/>
        </w:rPr>
      </w:r>
      <w:r>
        <w:rPr>
          <w:lang w:val="hi_IN" w:bidi="hi_IN"/>
        </w:rPr>
        <w:t>उसने सीसरा को मारा। उसने उसका सिर कुचल दिया।</w:t>
      </w:r>
    </w:p>
    <w:p>
      <w:pPr/>
      <w:r>
        <w:rPr>
          <w:lang w:val="hi_IN" w:bidi="hi_IN"/>
        </w:rPr>
      </w:r>
      <w:r>
        <w:rPr>
          <w:lang w:val="hi_IN" w:bidi="hi_IN"/>
        </w:rPr>
        <w:t>उसने उसका सिर फोड़ दिया। उसने उसकी कनपटी को भेद दिया।</w:t>
      </w:r>
    </w:p>
    <w:p>
      <w:pPr/>
      <w:r>
        <w:rPr>
          <w:lang w:val="hi_IN" w:bidi="hi_IN"/>
        </w:rPr>
      </w:r>
      <w:r>
        <w:rPr>
          <w:lang w:val="hi_IN" w:bidi="hi_IN"/>
        </w:rPr>
        <w:t>याएल के पैरों के पास सीसरा गिर पड़ा। वह गिर पड़ा।</w:t>
      </w:r>
    </w:p>
    <w:p>
      <w:pPr/>
      <w:r>
        <w:rPr>
          <w:lang w:val="hi_IN" w:bidi="hi_IN"/>
        </w:rPr>
      </w:r>
      <w:r>
        <w:rPr>
          <w:lang w:val="hi_IN" w:bidi="hi_IN"/>
        </w:rPr>
        <w:t>वह भूमि पर पसरा हुआ लेटा था।</w:t>
      </w:r>
    </w:p>
    <w:p>
      <w:pPr/>
      <w:r>
        <w:rPr>
          <w:lang w:val="hi_IN" w:bidi="hi_IN"/>
        </w:rPr>
      </w:r>
      <w:r>
        <w:rPr>
          <w:lang w:val="hi_IN" w:bidi="hi_IN"/>
        </w:rPr>
        <w:t>याएल के पैरों में वह गिर पड़ा। वह गिर पड़ा।</w:t>
      </w:r>
    </w:p>
    <w:p>
      <w:pPr/>
      <w:r>
        <w:rPr>
          <w:lang w:val="hi_IN" w:bidi="hi_IN"/>
        </w:rPr>
      </w:r>
      <w:r>
        <w:rPr>
          <w:lang w:val="hi_IN" w:bidi="hi_IN"/>
        </w:rPr>
        <w:t>जहाँ वह गिरा, वहीं वह निश्चल पड़ा रहा। वह मर चुका था।"</w:t>
      </w:r>
    </w:p>
    <w:p>
      <w:pPr/>
      <w:r>
        <w:rPr>
          <w:lang w:val="hi_IN" w:bidi="hi_IN"/>
        </w:rPr>
      </w:r>
      <w:r>
        <w:rPr>
          <w:lang w:val="hi_IN" w:bidi="hi_IN"/>
        </w:rPr>
        <w:t>नाटक को रोकें। जो व्यक्ति सुनने वाले इस्राएलियों की भूमिका निभा रहा है, उससे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याएल तो इस्राएली भी नहीं थी, फिर भी उसने हमारे शत्रु सीसरा को मारकर हमारी सहायता की। मुझे आश्चर्य है कि उसने ऐसा किया। मैं सोचता हूँ कि क्या यहोवा ने उससे यह करवाया; या</w:t>
      </w:r>
    </w:p>
    <w:p>
      <w:pPr>
        <w:pStyle w:val="ListBullet"/>
        <w:spacing w:line="240" w:lineRule="auto"/>
        <w:ind w:left="720"/>
      </w:pPr>
      <w:r>
        <w:rPr>
          <w:lang w:val="hi_IN" w:bidi="hi_IN"/>
        </w:rPr>
      </w:r>
      <w:r>
        <w:rPr>
          <w:lang w:val="hi_IN" w:bidi="hi_IN"/>
        </w:rPr>
        <w:t>मैंने सुना था कि एक स्त्री ने सीसरा को मार डाला, पर मैं नहीं जानता था कि यह कैसे हुआ। मैं यह देखकर चकित हूँ कि याएल कितनी साहसी थी; या</w:t>
      </w:r>
    </w:p>
    <w:p>
      <w:pPr>
        <w:pStyle w:val="ListBullet"/>
        <w:spacing w:line="240" w:lineRule="auto"/>
        <w:ind w:left="720"/>
      </w:pPr>
      <w:r>
        <w:rPr>
          <w:lang w:val="hi_IN" w:bidi="hi_IN"/>
        </w:rPr>
      </w:r>
      <w:r>
        <w:rPr>
          <w:lang w:val="hi_IN" w:bidi="hi_IN"/>
        </w:rPr>
        <w:t>मुझे बहुत राहत है कि सीसरा मर चुका है और अब वह लौटकर हम पर आक्रमण करने के लिए दूसरी सेना इकट्ठी नहीं कर सकता।</w:t>
      </w:r>
    </w:p>
    <w:p>
      <w:pPr/>
      <w:r>
        <w:rPr>
          <w:lang w:val="hi_IN" w:bidi="hi_IN"/>
        </w:rPr>
      </w:r>
      <w:r>
        <w:rPr>
          <w:lang w:val="hi_IN" w:bidi="hi_IN"/>
        </w:rPr>
        <w:t>नाटक को जारी रखें।</w:t>
      </w:r>
    </w:p>
    <w:p>
      <w:pPr/>
      <w:r>
        <w:rPr>
          <w:lang w:val="hi_IN" w:bidi="hi_IN"/>
        </w:rPr>
      </w:r>
      <w:r>
        <w:rPr>
          <w:lang w:val="hi_IN" w:bidi="hi_IN"/>
        </w:rPr>
        <w:t>दबोरा और बाराक गाते हैं,</w:t>
      </w:r>
    </w:p>
    <w:p>
      <w:pPr/>
      <w:r>
        <w:rPr>
          <w:lang w:val="hi_IN" w:bidi="hi_IN"/>
        </w:rPr>
      </w:r>
      <w:r>
        <w:rPr>
          <w:lang w:val="hi_IN" w:bidi="hi_IN"/>
        </w:rPr>
        <w:t>सीसरा की माँ खिड़की से देख रही थी।</w:t>
      </w:r>
    </w:p>
    <w:p>
      <w:pPr/>
      <w:r>
        <w:rPr>
          <w:lang w:val="hi_IN" w:bidi="hi_IN"/>
        </w:rPr>
      </w:r>
      <w:r>
        <w:rPr>
          <w:lang w:val="hi_IN" w:bidi="hi_IN"/>
        </w:rPr>
        <w:t>वह झरोखे में से देखती रही और पुकार उठी,</w:t>
      </w:r>
    </w:p>
    <w:p>
      <w:pPr/>
      <w:r>
        <w:rPr>
          <w:lang w:val="hi_IN" w:bidi="hi_IN"/>
        </w:rPr>
      </w:r>
      <w:r>
        <w:rPr>
          <w:lang w:val="hi_IN" w:bidi="hi_IN"/>
        </w:rPr>
        <w:t>‘मेरे पुत्र का रथ लौटकर क्यों नहीं आया?</w:t>
      </w:r>
    </w:p>
    <w:p>
      <w:pPr/>
      <w:r>
        <w:rPr>
          <w:lang w:val="hi_IN" w:bidi="hi_IN"/>
        </w:rPr>
      </w:r>
      <w:r>
        <w:rPr>
          <w:lang w:val="hi_IN" w:bidi="hi_IN"/>
        </w:rPr>
        <w:t>‘हमें उसके रथों की आवाज़ क्यों नहीं सुनाई देती?’</w:t>
      </w:r>
    </w:p>
    <w:p>
      <w:pPr/>
      <w:r>
        <w:rPr>
          <w:lang w:val="hi_IN" w:bidi="hi_IN"/>
        </w:rPr>
      </w:r>
      <w:r>
        <w:rPr>
          <w:lang w:val="hi_IN" w:bidi="hi_IN"/>
        </w:rPr>
        <w:t>उसके राजदरबार की स्त्रियों में से सबसे बुद्धिमान स्त्री उसे उत्तर देती हैं।</w:t>
      </w:r>
    </w:p>
    <w:p>
      <w:pPr/>
      <w:r>
        <w:rPr>
          <w:lang w:val="hi_IN" w:bidi="hi_IN"/>
        </w:rPr>
      </w:r>
      <w:r>
        <w:rPr>
          <w:lang w:val="hi_IN" w:bidi="hi_IN"/>
        </w:rPr>
        <w:t>वही उत्तर उस बुद्धिमान स्त्री ने अपने आप से भी कहा। उसने कहा,</w:t>
      </w:r>
    </w:p>
    <w:p>
      <w:pPr/>
      <w:r>
        <w:rPr>
          <w:lang w:val="hi_IN" w:bidi="hi_IN"/>
        </w:rPr>
      </w:r>
      <w:r>
        <w:rPr>
          <w:lang w:val="hi_IN" w:bidi="hi_IN"/>
        </w:rPr>
        <w:t>‘उन्हें बहुत सारा खजाना मिला है और उस सामान को बाँटने में समय लग रहा है।’</w:t>
      </w:r>
    </w:p>
    <w:p>
      <w:pPr/>
      <w:r>
        <w:rPr>
          <w:lang w:val="hi_IN" w:bidi="hi_IN"/>
        </w:rPr>
      </w:r>
      <w:r>
        <w:rPr>
          <w:lang w:val="hi_IN" w:bidi="hi_IN"/>
        </w:rPr>
        <w:t>उन्होंने प्रति सैनिक एक या दो महिलाएँ ली हैं।</w:t>
      </w:r>
    </w:p>
    <w:p>
      <w:pPr/>
      <w:r>
        <w:rPr>
          <w:lang w:val="hi_IN" w:bidi="hi_IN"/>
        </w:rPr>
      </w:r>
      <w:r>
        <w:rPr>
          <w:lang w:val="hi_IN" w:bidi="hi_IN"/>
        </w:rPr>
        <w:t>सीसरा के लिए रंग-बिरंगे वस्त्र होंगे।</w:t>
      </w:r>
    </w:p>
    <w:p>
      <w:pPr/>
      <w:r>
        <w:rPr>
          <w:lang w:val="hi_IN" w:bidi="hi_IN"/>
        </w:rPr>
      </w:r>
      <w:r>
        <w:rPr>
          <w:lang w:val="hi_IN" w:bidi="hi_IN"/>
        </w:rPr>
        <w:t>कढ़ाई किए हुए वस्त्र होंगे।</w:t>
      </w:r>
    </w:p>
    <w:p>
      <w:pPr/>
      <w:r>
        <w:rPr>
          <w:lang w:val="hi_IN" w:bidi="hi_IN"/>
        </w:rPr>
      </w:r>
      <w:r>
        <w:rPr>
          <w:lang w:val="hi_IN" w:bidi="hi_IN"/>
        </w:rPr>
        <w:t>सीसरा मेरे लिए बारीक कढ़ाई किया हुआ वस्त्र भेंट में लाएगा, जिसे मैं अपनी गर्दन पर पहनूँगी।</w:t>
      </w:r>
    </w:p>
    <w:p>
      <w:pPr/>
      <w:r>
        <w:rPr>
          <w:lang w:val="hi_IN" w:bidi="hi_IN"/>
        </w:rPr>
      </w:r>
      <w:r>
        <w:rPr>
          <w:lang w:val="hi_IN" w:bidi="hi_IN"/>
        </w:rPr>
        <w:t>‘ये वे वस्तुएँ हैं जो उन्होंने अपने शत्रुओं से ली हैं।’"</w:t>
      </w:r>
    </w:p>
    <w:p>
      <w:pPr/>
      <w:r>
        <w:rPr>
          <w:lang w:val="hi_IN" w:bidi="hi_IN"/>
        </w:rPr>
      </w:r>
      <w:r>
        <w:rPr>
          <w:lang w:val="hi_IN" w:bidi="hi_IN"/>
        </w:rPr>
        <w:t>नाटक को रोकें। जो व्यक्ति सीसरा की माँ और उसकी स्त्रियों की भूमिका निभा रहा है, उससे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चिंता है कि सीसरा लौटकर नहीं आया, क्योंकि वह मर चुका है। यदि वह मर चुका है और मेरी देखभाल नहीं कर सकता, तो मैं नहीं जानती कि मैं क्या करूँगी; या</w:t>
      </w:r>
    </w:p>
    <w:p>
      <w:pPr>
        <w:pStyle w:val="ListBullet"/>
        <w:spacing w:line="240" w:lineRule="auto"/>
        <w:ind w:left="720"/>
      </w:pPr>
      <w:r>
        <w:rPr>
          <w:lang w:val="hi_IN" w:bidi="hi_IN"/>
        </w:rPr>
      </w:r>
      <w:r>
        <w:rPr>
          <w:lang w:val="hi_IN" w:bidi="hi_IN"/>
        </w:rPr>
        <w:t>निश्चय ही कोई भी हमारी विशाल सेना को पराजित नहीं कर सकता! हमारी सेना पहले भी इस्राएलियों को पराजित कर चुकी है। मैं नहीं समझ पा रही कि सेना लौटकर क्यों नहीं आई; या</w:t>
      </w:r>
    </w:p>
    <w:p>
      <w:pPr>
        <w:pStyle w:val="ListBullet"/>
        <w:spacing w:line="240" w:lineRule="auto"/>
        <w:ind w:left="720"/>
      </w:pPr>
      <w:r>
        <w:rPr>
          <w:lang w:val="hi_IN" w:bidi="hi_IN"/>
        </w:rPr>
      </w:r>
      <w:r>
        <w:rPr>
          <w:lang w:val="hi_IN" w:bidi="hi_IN"/>
        </w:rPr>
        <w:t>मुझे इस्राएली लोगों से कोई मतलब नहीं है। मैं चाहती हूँ कि हमारे सैनिक इस्राएलियों से बहुमूल्य और सुंदर वस्तुएँ ले लें।</w:t>
      </w:r>
    </w:p>
    <w:p>
      <w:pPr/>
      <w:r>
        <w:rPr>
          <w:lang w:val="hi_IN" w:bidi="hi_IN"/>
        </w:rPr>
      </w:r>
      <w:r>
        <w:rPr>
          <w:lang w:val="hi_IN" w:bidi="hi_IN"/>
        </w:rPr>
        <w:t>जो व्यक्ति सुनने वाले इस्राएलियों की भूमिका निभा रहा है, उससे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बहुत आनंद है कि यहोवा ने कनानियों को पराजित कर दिया, ताकि वे हमें हानि न पहुँचाएँ, हमें मार न डालें, और हमारी स्त्रियों को बंदी न बना लें! या</w:t>
      </w:r>
    </w:p>
    <w:p>
      <w:pPr>
        <w:pStyle w:val="ListBullet"/>
        <w:spacing w:line="240" w:lineRule="auto"/>
        <w:ind w:left="720"/>
      </w:pPr>
      <w:r>
        <w:rPr>
          <w:lang w:val="hi_IN" w:bidi="hi_IN"/>
        </w:rPr>
      </w:r>
      <w:r>
        <w:rPr>
          <w:lang w:val="hi_IN" w:bidi="hi_IN"/>
        </w:rPr>
        <w:t>मुझे घृणा होती है कि कनानी स्त्रियाँ इस बात के बारे में सहजता से बातें करती हैं कि कनानी पुरुष हमारी स्त्रियों को चोट पहुँचाएंगे। मुझे शर्म आती है कि पहले हम भी दूसरी जातियों के जैसे बनना चाहते थे। मैं कनानियों के समान नहीं बनना चाहता!</w:t>
      </w:r>
    </w:p>
    <w:p>
      <w:pPr/>
      <w:r>
        <w:rPr>
          <w:lang w:val="hi_IN" w:bidi="hi_IN"/>
        </w:rPr>
      </w:r>
      <w:r>
        <w:rPr>
          <w:lang w:val="hi_IN" w:bidi="hi_IN"/>
        </w:rPr>
        <w:t>नाटक को जारी रखें।</w:t>
      </w:r>
    </w:p>
    <w:p>
      <w:pPr/>
      <w:r>
        <w:rPr>
          <w:lang w:val="hi_IN" w:bidi="hi_IN"/>
        </w:rPr>
      </w:r>
      <w:r>
        <w:rPr>
          <w:lang w:val="hi_IN" w:bidi="hi_IN"/>
        </w:rPr>
        <w:t>दबोरा और बाराक गाते हैं,</w:t>
      </w:r>
    </w:p>
    <w:p>
      <w:pPr/>
      <w:r>
        <w:rPr>
          <w:lang w:val="hi_IN" w:bidi="hi_IN"/>
        </w:rPr>
      </w:r>
      <w:r>
        <w:rPr>
          <w:lang w:val="hi_IN" w:bidi="hi_IN"/>
        </w:rPr>
        <w:t>“हे यहोवा, तेरे सब शत्रु सेनापति सीसरा के समान मर जाएँ।</w:t>
      </w:r>
    </w:p>
    <w:p>
      <w:pPr/>
      <w:r>
        <w:rPr>
          <w:lang w:val="hi_IN" w:bidi="hi_IN"/>
        </w:rPr>
      </w:r>
      <w:r>
        <w:rPr>
          <w:lang w:val="hi_IN" w:bidi="hi_IN"/>
        </w:rPr>
        <w:t>और जो तुझसे प्रेम रखते हैं, वे उस सूर्य के समान हों जो उदय होते समय तेज से चमकता है।”</w:t>
      </w:r>
    </w:p>
    <w:p>
      <w:pPr/>
      <w:r>
        <w:rPr>
          <w:lang w:val="hi_IN" w:bidi="hi_IN"/>
        </w:rPr>
      </w:r>
      <w:r>
        <w:rPr>
          <w:lang w:val="hi_IN" w:bidi="hi_IN"/>
        </w:rPr>
        <w:t>नाटक को रोकें। दबोरा और बाराक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याएल के किए हुए काम के कारण आनंदित हूँ। मैं आनंदित हूँ कि वे भयानक बातें, जिनकी कनानियों ने शायद आशा की थी—कि वे इस्राएली स्त्रियों को दुःख पहुँचाएँगे और हमसे वस्तुएँ छीन लेंगे—सच नहीं हुईं। मैं चाहता हूँ कि दूसरे इस्राएली भी मेरे साथ आनंद मनाएँ! या</w:t>
      </w:r>
    </w:p>
    <w:p>
      <w:pPr>
        <w:pStyle w:val="ListBullet"/>
        <w:spacing w:line="240" w:lineRule="auto"/>
        <w:ind w:left="720"/>
      </w:pPr>
      <w:r>
        <w:rPr>
          <w:lang w:val="hi_IN" w:bidi="hi_IN"/>
        </w:rPr>
      </w:r>
      <w:r>
        <w:rPr>
          <w:lang w:val="hi_IN" w:bidi="hi_IN"/>
        </w:rPr>
        <w:t>अभी हम यह दिखाते हैं कि हम यहोवा से प्रेम करते हैं, जब हम वह करते हैं जो यहोवा हमसे कहता है। पर यदि हम यहोवा से प्रेम नहीं रखते और यहोवा की आज्ञा नहीं मानते, तो हम यहोवा के शत्रु हैं। देखो यहोवा के शत्रुओं के साथ क्या होता है! या</w:t>
      </w:r>
    </w:p>
    <w:p>
      <w:pPr>
        <w:pStyle w:val="ListBullet"/>
        <w:spacing w:line="240" w:lineRule="auto"/>
        <w:ind w:left="720"/>
      </w:pPr>
      <w:r>
        <w:rPr>
          <w:lang w:val="hi_IN" w:bidi="hi_IN"/>
        </w:rPr>
      </w:r>
      <w:r>
        <w:rPr>
          <w:lang w:val="hi_IN" w:bidi="hi_IN"/>
        </w:rPr>
        <w:t>मैं चाहता हूँ कि जब भी इस्राएली यह गीत सुनें, तो वे यहोवा से प्रेम करने और उसकी सेवा करने को स्मरण रखें।</w:t>
      </w:r>
    </w:p>
    <w:p>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 मेरे लोग मेरी स्तुति करने और इस जैसी महत्वपूर्ण घटनाओं को स्मरण रखने के लिए सुंदर गीत गाते हैं, तब मुझे प्रसन्नता होती है; या</w:t>
      </w:r>
    </w:p>
    <w:p>
      <w:pPr>
        <w:pStyle w:val="ListBullet"/>
        <w:spacing w:line="240" w:lineRule="auto"/>
        <w:ind w:left="720"/>
      </w:pPr>
      <w:r>
        <w:rPr>
          <w:lang w:val="hi_IN" w:bidi="hi_IN"/>
        </w:rPr>
      </w:r>
      <w:r>
        <w:rPr>
          <w:lang w:val="hi_IN" w:bidi="hi_IN"/>
        </w:rPr>
        <w:t>मैं अपने लोगों से प्रेम करता हूँ और चाहता हूँ कि वे भी मुझसे प्रेम करें। मैं इस्राएलियों के साथ अच्छा संबंध रखना चाहता हूँ, इसलिए मैं उन्हें यह स्मरण दिलाने के लिए दबोरा जैसे लोगों को भेजता रहूँगा; या</w:t>
      </w:r>
    </w:p>
    <w:p>
      <w:pPr>
        <w:pStyle w:val="ListBullet"/>
        <w:spacing w:line="240" w:lineRule="auto"/>
        <w:ind w:left="720"/>
      </w:pPr>
      <w:r>
        <w:rPr>
          <w:lang w:val="hi_IN" w:bidi="hi_IN"/>
        </w:rPr>
      </w:r>
      <w:r>
        <w:rPr>
          <w:lang w:val="hi_IN" w:bidi="hi_IN"/>
        </w:rPr>
        <w:t>मैं सामर्थी हूँ और किसी भी मनुष्य की सेना को, यहाँ तक कि सीसरा जैसी सेनाओं को भी पराजित कर सकता हूँ। मैं अपने लोगों की रक्षा करने और उनकी देखभाल करने के लिए भी सामर्थी हूँ। पर मेरे लोगों को मेरे प्रति विश्वासयोग्य बने रहना चाहिए।</w:t>
      </w:r>
    </w:p>
    <w:p>
      <w:pPr/>
      <w:r>
        <w:rPr>
          <w:lang w:val="hi_IN" w:bidi="hi_IN"/>
        </w:rPr>
      </w:r>
      <w:r>
        <w:rPr>
          <w:lang w:val="hi_IN" w:bidi="hi_IN"/>
        </w:rPr>
        <w:t>नाटक को जारी रखें।</w:t>
      </w:r>
    </w:p>
    <w:p>
      <w:pPr/>
      <w:r>
        <w:rPr>
          <w:lang w:val="hi_IN" w:bidi="hi_IN"/>
        </w:rPr>
      </w:r>
      <w:r>
        <w:rPr>
          <w:lang w:val="hi_IN" w:bidi="hi_IN"/>
        </w:rPr>
        <w:t>फिर इस्राएल के लोगों को चालीस वर्षों तक कोई युद्ध नहीं करना पड़ा।</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5:24–31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दबोरा और बाराक कहते हैं कि याएल </w:t>
      </w:r>
      <w:r>
        <w:rPr>
          <w:b/>
          <w:lang w:val="hi_IN" w:bidi="hi_IN"/>
        </w:rPr>
        <w:t>धन्य</w:t>
      </w:r>
      <w:r>
        <w:rPr>
          <w:lang w:val="hi_IN" w:bidi="hi_IN"/>
        </w:rPr>
        <w:t xml:space="preserve"> है। उनके कहने का मतलब यह है कि दूसरे लोग याएल को बधाई दे सकते हैं और उसके लिए आनंदित हो सकते हैं, क्योंकि परमेश्वर ने याएल को आशीष दी है या उसे अच्छी चीज़ें दी हैं।</w:t>
      </w:r>
    </w:p>
    <w:p>
      <w:pPr/>
      <w:r>
        <w:rPr>
          <w:lang w:val="hi_IN" w:bidi="hi_IN"/>
        </w:rPr>
      </w:r>
      <w:r>
        <w:rPr>
          <w:lang w:val="hi_IN" w:bidi="hi_IN"/>
        </w:rPr>
        <w:t>यहाँ रुकें और समूह में चर्चा करें कि आप “धन्य” के लिए कौन सा शब्द या वाक्यांश प्रयोग करेंगे। अधिक जानकारी के लिए मुख्य शब्दावली में आशीष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याएल ने सीसरा को जमा हुआ दूध, या गाढ़ा दूध उस कटोरे में दिया जिसे </w:t>
      </w:r>
      <w:r>
        <w:rPr>
          <w:b/>
          <w:lang w:val="hi_IN" w:bidi="hi_IN"/>
        </w:rPr>
        <w:t>कुलीन</w:t>
      </w:r>
      <w:r>
        <w:rPr>
          <w:lang w:val="hi_IN" w:bidi="hi_IN"/>
        </w:rPr>
        <w:t xml:space="preserve"> लोग प्रयोग करते थे। कुलीन लोग वे थे जो शक्तिशाली या महत्वपूर्ण थे। यह एक सुंदर कटोरा है जिससे लोग पानी पी सकते हैं। कुलीन के लिए उसी शब्द या वाक्यांश का प्रयोग करें जो आपने पिछले भागों में किया था।</w:t>
      </w:r>
    </w:p>
    <w:p>
      <w:pPr/>
      <w:r>
        <w:rPr>
          <w:lang w:val="hi_IN" w:bidi="hi_IN"/>
        </w:rPr>
      </w:r>
      <w:r>
        <w:rPr>
          <w:lang w:val="hi_IN" w:bidi="hi_IN"/>
        </w:rPr>
        <w:t xml:space="preserve">सीसरा की माँ पूछती है कि उसने सीसरा के </w:t>
      </w:r>
      <w:r>
        <w:rPr>
          <w:b/>
          <w:lang w:val="hi_IN" w:bidi="hi_IN"/>
        </w:rPr>
        <w:t>रथ</w:t>
      </w:r>
      <w:r>
        <w:rPr>
          <w:lang w:val="hi_IN" w:bidi="hi_IN"/>
        </w:rPr>
        <w:t xml:space="preserve"> के लौटने की आवाज़ क्यों नहीं सुनी। रथ गाड़ी जैसे वाहन होते थे जिनके दो पहिए होते थे। घोड़े रथों को खींचते थे, और दो आदमी, एक चलानेवाला और एक योद्धा, युद्ध में रथ पर सवार होकर जाते थे। रथ के लिए उसी शब्द या वाक्यांश का प्रयोग करें जो आपने पिछले भागों में किया था।</w:t>
      </w:r>
    </w:p>
    <w:p>
      <w:pPr/>
      <w:r>
        <w:rPr>
          <w:lang w:val="hi_IN" w:bidi="hi_IN"/>
        </w:rPr>
      </w:r>
      <w:r>
        <w:rPr>
          <w:lang w:val="hi_IN" w:bidi="hi_IN"/>
        </w:rPr>
        <w:t xml:space="preserve">सीसरा की माँ की एक स्त्री कहती है कि सीसरा और उसकी सेना अवश्य </w:t>
      </w:r>
      <w:r>
        <w:rPr>
          <w:b/>
          <w:lang w:val="hi_IN" w:bidi="hi_IN"/>
        </w:rPr>
        <w:t>लूट</w:t>
      </w:r>
      <w:r>
        <w:rPr>
          <w:lang w:val="hi_IN" w:bidi="hi_IN"/>
        </w:rPr>
        <w:t xml:space="preserve"> या </w:t>
      </w:r>
      <w:r>
        <w:rPr>
          <w:b/>
          <w:lang w:val="hi_IN" w:bidi="hi_IN"/>
        </w:rPr>
        <w:t>माल</w:t>
      </w:r>
      <w:r>
        <w:rPr>
          <w:lang w:val="hi_IN" w:bidi="hi_IN"/>
        </w:rPr>
        <w:t xml:space="preserve"> बाँट रहे होंगे। लूट या लूट का माल वह सब कुछ है जिसे जीतने वाली सेना युद्ध जीतने के बाद अपने पराजित दुश्मन से लेती है। पिछले भागों में आपने लूट या लूट का माल के लिए जिस शब्द का प्रयोग किया है, उसी शब्द का प्रयोग आगे भी करें।</w:t>
      </w:r>
    </w:p>
    <w:p>
      <w:pPr/>
      <w:r>
        <w:rPr>
          <w:lang w:val="hi_IN" w:bidi="hi_IN"/>
        </w:rPr>
      </w:r>
      <w:r>
        <w:rPr>
          <w:lang w:val="hi_IN" w:bidi="hi_IN"/>
        </w:rPr>
        <w:t xml:space="preserve">कनानी दासी यह भी सुझाव देती है कि सीसरा </w:t>
      </w:r>
      <w:r>
        <w:rPr>
          <w:b/>
          <w:lang w:val="hi_IN" w:bidi="hi_IN"/>
        </w:rPr>
        <w:t>कढ़ाई किए हुए</w:t>
      </w:r>
      <w:r>
        <w:rPr>
          <w:lang w:val="hi_IN" w:bidi="hi_IN"/>
        </w:rPr>
        <w:t xml:space="preserve"> कपड़े और वस्त्र इकट्ठा करता है। लोग रंग-बिरंगे धागों का उपयोग करके कपड़े पर कढ़ाई करते हैं या उस पर नमूने और चित्र सिलते हैं।</w:t>
      </w:r>
    </w:p>
    <w:p>
      <w:pPr/>
      <w:r>
        <w:rPr>
          <w:lang w:val="hi_IN" w:bidi="hi_IN"/>
        </w:rPr>
      </w:r>
      <w:r>
        <w:rPr>
          <w:lang w:val="hi_IN" w:bidi="hi_IN"/>
        </w:rPr>
        <w:t>यहाँ रुकिए और समूह के साथ मिलकर कढ़ाई किए हुए वस्त्र का एक तस्वीर देखें। आप इस प्रकार के वस्त्र का वर्णन कैसे करेंगे? इस ऑडियो को यहाँ रोकें।</w:t>
      </w:r>
    </w:p>
    <w:p>
      <w:pPr/>
      <w:r>
        <w:rPr>
          <w:lang w:val="hi_IN" w:bidi="hi_IN"/>
        </w:rPr>
      </w:r>
      <w:r>
        <w:rPr>
          <w:lang w:val="hi_IN" w:bidi="hi_IN"/>
        </w:rPr>
        <w:t xml:space="preserve">दबोरा यह प्रार्थना करती है कि यहोवा के शत्रु नाश हो जाएँ, अथवा यहोवा अपने शत्रुओं का पूरी रीति से संहार करे। </w:t>
      </w:r>
      <w:r>
        <w:rPr>
          <w:b/>
          <w:lang w:val="hi_IN" w:bidi="hi_IN"/>
        </w:rPr>
        <w:t>यहोवा</w:t>
      </w:r>
      <w:r>
        <w:rPr>
          <w:lang w:val="hi_IN" w:bidi="hi_IN"/>
        </w:rPr>
        <w:t xml:space="preserve"> परमेश्वर के लिए एक बहुत ही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दबोरा चाहती है कि जो लोग </w:t>
      </w:r>
      <w:r>
        <w:rPr>
          <w:b/>
          <w:lang w:val="hi_IN" w:bidi="hi_IN"/>
        </w:rPr>
        <w:t>यहोवा से प्रेम</w:t>
      </w:r>
      <w:r>
        <w:rPr>
          <w:lang w:val="hi_IN" w:bidi="hi_IN"/>
        </w:rPr>
        <w:t xml:space="preserve"> रखते हैं, वे उदय होने वाले सूर्य के समान हों। जब लोग यहोवा से प्रेम करते हैं, तो वे केवल उसी का अनुसरण करते हैं और वे यहोवा की व्यवस्था को मानने की अपनी प्रतिज्ञा को निभाना चाहते हैं।</w:t>
      </w:r>
    </w:p>
    <w:p>
      <w:pPr/>
      <w:r>
        <w:rPr>
          <w:lang w:val="hi_IN" w:bidi="hi_IN"/>
        </w:rPr>
      </w:r>
      <w:r>
        <w:rPr>
          <w:lang w:val="hi_IN" w:bidi="hi_IN"/>
        </w:rPr>
        <w:t>यहाँ रुकिए और समूह में इस पर चर्चा कीजिए कि आप उन लोगों के बारे में कैसे बात करेंगे जो यहोवा से प्रेम करते हैं। इस ऑडियो को यहाँ रोकें।</w:t>
      </w:r>
    </w:p>
    <w:p>
      <w:pPr/>
      <w:r>
        <w:rPr>
          <w:lang w:val="hi_IN" w:bidi="hi_IN"/>
        </w:rPr>
      </w:r>
      <w:r>
        <w:rPr>
          <w:lang w:val="hi_IN" w:bidi="hi_IN"/>
        </w:rPr>
        <w:t xml:space="preserve">उस देश में 40 वर्षों तक </w:t>
      </w:r>
      <w:r>
        <w:rPr>
          <w:b/>
          <w:lang w:val="hi_IN" w:bidi="hi_IN"/>
        </w:rPr>
        <w:t>शान्ति</w:t>
      </w:r>
      <w:r>
        <w:rPr>
          <w:lang w:val="hi_IN" w:bidi="hi_IN"/>
        </w:rPr>
        <w:t xml:space="preserve"> रही। यहाँ इसका अर्थ संभवतः यह है कि लोग आपस में मेल-मिलाप से रहते हैं और एक-दूसरे से नहीं लड़ते, तथा अन्य जातियाँ इस्राएल पर आक्रमण नहीं करतीं। शांति के बारे में अधिक जानकारी के लिए, मुख्य शब्दावली को देखें। शांति के लिए उसी शब्द या वाक्यांश का उपयोग करें जो आपने पिछले भागों में उपयोग किया है।</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6:1–10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6:1–10 को सुनें और अपने मन में रखें।</w:t>
      </w:r>
    </w:p>
    <w:p>
      <w:pPr/>
      <w:r>
        <w:rPr>
          <w:lang w:val="hi_IN" w:bidi="hi_IN"/>
        </w:rPr>
      </w:r>
      <w:r>
        <w:rPr>
          <w:lang w:val="hi_IN" w:bidi="hi_IN"/>
        </w:rPr>
        <w:t>यदि सम्भव हो, तो न्यायियों 6:1–10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6:1–10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इस्राएलियों ने यहोवा की आज्ञा नहीं मानी और वह किया जिसे यहोवा बुरा मानता था। इस कारण यहोवा ने इस्राएलियों के शत्रु, कनानियों को इस्राएलियों पर अत्याचार करने दिया। हालाँकि, यहोवा ने दबोरा और बाराक का उपयोग इस्राएलियों को उनके शत्रुओं से बचाने के लिए किया, और पिछले भाग में दबोरा और बाराक ने यहोवा की स्तुति करने और उसका धन्यवाद करने के लिए एक गीत गाया।</w:t>
      </w:r>
    </w:p>
    <w:p>
      <w:pPr/>
      <w:r>
        <w:rPr>
          <w:lang w:val="hi_IN" w:bidi="hi_IN"/>
        </w:rPr>
      </w:r>
      <w:r>
        <w:rPr>
          <w:lang w:val="hi_IN" w:bidi="hi_IN"/>
        </w:rPr>
        <w:t>लेकिन अब, इस कहानी में, इस्राएली एक बार फिर यहोवा की आज्ञा का उल्लंघन करना शुरू कर देते हैं। इस्राएली एक बार फिर वे काम करते हैं जिन्हें यहोवा बुरा मानता है। इसका संभवतः अर्थ यह है कि इस्राएली एक बार फिर झूठे देवताओं की उपासना करने लगे थे। इस कारण यहोवा एक बार फिर इस्राएलियों के शत्रुओं को इस्राएलियों पर अत्याचार करने देता है। इस बार यहोवा इस्राएलियों को सात वर्षों के लिए मिद्यान के हाथ में दे देता है, जिसका अर्थ है कि यहोवा मिद्यान के लोगों, जिन्हें मिद्यानी कहा जाता है, को सात वर्षों तक इस्राएलियों पर अधिकार करने देता है। मिद्यानी लोग इस्राएलियों के दक्षिण के क्षेत्र में रहते थे, अर्थात् सीनै प्रायद्वीप के दक्षिणी भाग और अरब प्रायद्वीप के पश्चिमी भागों में।</w:t>
      </w:r>
    </w:p>
    <w:p>
      <w:pPr/>
      <w:r>
        <w:rPr>
          <w:lang w:val="hi_IN" w:bidi="hi_IN"/>
        </w:rPr>
      </w:r>
      <w:r>
        <w:rPr>
          <w:lang w:val="hi_IN" w:bidi="hi_IN"/>
        </w:rPr>
        <w:t>यहाँ रुकें और समूह के साथ सीनै और अरब प्रायद्वीपों का नक्शा देखें। इस ऑडियो को यहाँ रोकें।</w:t>
      </w:r>
    </w:p>
    <w:p>
      <w:pPr/>
      <w:r>
        <w:rPr>
          <w:lang w:val="hi_IN" w:bidi="hi_IN"/>
        </w:rPr>
      </w:r>
      <w:r>
        <w:rPr>
          <w:lang w:val="hi_IN" w:bidi="hi_IN"/>
        </w:rPr>
        <w:t>क्योंकि इस समय मिद्यानियों का इस्राएलियों पर अधिकार है, इसलिए इस्राएली पहाड़ों, गुफाओं और अन्य सुरक्षित स्थानों में अपने छिपने के लिए शरणस्थान या जगहें बनाते हैं। इस्राएली अपने शत्रुओं से बचने के लिए ऐसा करते हैं। जब भी इस्राएली अन्न उगाने लगते हैं, तो मिद्यानी उस देश पर आक्रमण कर देते हैं। दो अन्य विदेशी समूह, अमालेकी और पूर्व के लोग, मिद्यानियों के साथ आते हैं। पूर्व के लोग अरब प्रायद्वीप के रेगिस्तानी इलाकों से आए थे। अमालेकी शायद अरब प्रायद्वीप से मिद्यानियों के साथ आए थे।</w:t>
      </w:r>
    </w:p>
    <w:p>
      <w:pPr/>
      <w:r>
        <w:rPr>
          <w:lang w:val="hi_IN" w:bidi="hi_IN"/>
        </w:rPr>
      </w:r>
      <w:r>
        <w:rPr>
          <w:lang w:val="hi_IN" w:bidi="hi_IN"/>
        </w:rPr>
        <w:t>यहाँ रुकें और समूह के रूप में सीनै और अरब प्रायद्वीपों का नक्शा फिर से देखें। इस ऑडियो को यहाँ रोकें।</w:t>
      </w:r>
    </w:p>
    <w:p>
      <w:pPr/>
      <w:r>
        <w:rPr>
          <w:lang w:val="hi_IN" w:bidi="hi_IN"/>
        </w:rPr>
      </w:r>
      <w:r>
        <w:rPr>
          <w:lang w:val="hi_IN" w:bidi="hi_IN"/>
        </w:rPr>
        <w:t>मिद्यानी, अमालेकी और पूर्व के लोगों ने इस्राएल में डेरे लगाए, जो दिखाता है कि वे लंबे समय तक रहना चाहते हैं। लोगों के ये समूह इस्राएलियों द्वारा उगाई गई सभी खाद्य फसलों को गाजा तक नष्ट कर देते हैं। गाजा समुद्र के किनारे उत्तर में स्थित था: यह सीनै प्रायद्वीप का बिल्कुल अंतिम छोर था। यह कहने का अर्थ कि मिद्यानी और दूसरे आक्रमणकारियों ने गाजा तक की फसलें नष्ट कर दीं, यह है कि उन लोगों ने पूरे इस्राएल में फसलें नष्ट कर दीं। मिद्यानी, अमालेकी और पूर्व के लोग इस्राएलियों के खाने के लिए एक भी चीज़ नहीं छोड़ते ।</w:t>
      </w:r>
    </w:p>
    <w:p>
      <w:pPr/>
      <w:r>
        <w:rPr>
          <w:lang w:val="hi_IN" w:bidi="hi_IN"/>
        </w:rPr>
      </w:r>
      <w:r>
        <w:rPr>
          <w:lang w:val="hi_IN" w:bidi="hi_IN"/>
        </w:rPr>
        <w:t>यहाँ रुकें और उस नक्शे को देखें जो सीनै प्रायद्वीप में गाजा का स्थान दिखाता है। इस ऑडियो को यहाँ रोकें।</w:t>
      </w:r>
    </w:p>
    <w:p>
      <w:pPr/>
      <w:r>
        <w:rPr>
          <w:lang w:val="hi_IN" w:bidi="hi_IN"/>
        </w:rPr>
      </w:r>
      <w:r>
        <w:rPr>
          <w:lang w:val="hi_IN" w:bidi="hi_IN"/>
        </w:rPr>
        <w:t>मिद्यानी, अमालेकी और पूर्व के लोग इस्राएलियों की सभी भेड़ों, गायों, बैलों और गधों को भी मार डालते हैं या उन्हें ले जाते हैं। इस्राएलियों को इन पशुओं की बहुत आवश्यकता थी। भेड़ों से पहनने के लिए कपड़े और खाने के लिए माँस मिलता था। गायें खाने के लिए माँस और पीने के लिए दूध भी प्रदान करती थीं। और बैल और गधे मजबूत पशु थे जो इस्राएलियों को विभिन्न काम करने में मदद करते थे।</w:t>
      </w:r>
    </w:p>
    <w:p>
      <w:pPr/>
      <w:r>
        <w:rPr>
          <w:lang w:val="hi_IN" w:bidi="hi_IN"/>
        </w:rPr>
      </w:r>
      <w:r>
        <w:rPr>
          <w:lang w:val="hi_IN" w:bidi="hi_IN"/>
        </w:rPr>
        <w:t>समूह के रूप में यहाँ रुकें और भेड़, गाय, बैल और गधों की तस्वीरें देखें। इस ऑडियो को यहाँ रोकें।</w:t>
      </w:r>
    </w:p>
    <w:p>
      <w:pPr/>
      <w:r>
        <w:rPr>
          <w:lang w:val="hi_IN" w:bidi="hi_IN"/>
        </w:rPr>
      </w:r>
      <w:r>
        <w:rPr>
          <w:lang w:val="hi_IN" w:bidi="hi_IN"/>
        </w:rPr>
        <w:t>इन पशुओं के बिना, और खेतों में उगने वाले भोजन के बिना, इस्राएली कष्ट उठाते हैं और वे भूखों मरने लगते हैं।</w:t>
      </w:r>
    </w:p>
    <w:p>
      <w:pPr/>
      <w:r>
        <w:rPr>
          <w:lang w:val="hi_IN" w:bidi="hi_IN"/>
        </w:rPr>
      </w:r>
      <w:r>
        <w:rPr>
          <w:lang w:val="hi_IN" w:bidi="hi_IN"/>
        </w:rPr>
        <w:t>यहाँ रुकें और समूह में इस प्रश्न पर चर्चा करें: आप जीवित रहने के लिए किन फसलों, पशुओं या उद्योगों पर निर्भर हैं? उस समय के बारे में एक कहानी सुनाएँ जब आपके पास ये संसाधन नहीं थे या उन्हें प्राप्त नहीं कर सकते थे। इस ऑडियो को यहाँ रोकें।</w:t>
      </w:r>
    </w:p>
    <w:p>
      <w:pPr/>
      <w:r>
        <w:rPr>
          <w:lang w:val="hi_IN" w:bidi="hi_IN"/>
        </w:rPr>
      </w:r>
      <w:r>
        <w:rPr>
          <w:lang w:val="hi_IN" w:bidi="hi_IN"/>
        </w:rPr>
        <w:t>इस्राएलियों के शत्रु बहुत बड़ी संख्या में आए। ये शत्रु अपने साथ अपने डेरे और पशु लाए थे। इससे पता चलता है कि ये शत्रु इस्राएलियों की भूमि में लंबे समय तक रहने के लिए आते थे और इस्राएलियों की सारी फसलें और पशु ले जाते या नष्ट कर देते थे। ये शत्रु टिड्डियों के झुण्ड के रूप में आए। टिड्डियाँ वे कीड़े हैं जो एक ही समय में बहुत बड़ी संख्या में किसी स्थान पर आ जाती हैं। जब टिड्डियाँ किसी स्थान पर आती हैं, तो वे वहाँ मिलने वाला सारा भोजन खा जाती हैं, और वहाँ रहने वाले लोग टिड्डियों से छुटकारा नहीं पा सकते। कहानीकार मिद्यानियों की तुलना टिड्डियों के झुंड से करता है, क्योंकि मिद्यानी बड़ी संख्या में आते थे और इस्राएलियों की भूमि में उगने वाली सब वस्तुओं को खा जाते या नष्ट कर देते थे।</w:t>
      </w:r>
    </w:p>
    <w:p>
      <w:pPr/>
      <w:r>
        <w:rPr>
          <w:lang w:val="hi_IN" w:bidi="hi_IN"/>
        </w:rPr>
      </w:r>
      <w:r>
        <w:rPr>
          <w:lang w:val="hi_IN" w:bidi="hi_IN"/>
        </w:rPr>
        <w:t>यहाँ रुकें और समूह के रूप में टिड्डियों के झुंड की एक तस्वीर देखें। इस ऑडियो को यहाँ रोकें।</w:t>
      </w:r>
    </w:p>
    <w:p>
      <w:pPr/>
      <w:r>
        <w:rPr>
          <w:lang w:val="hi_IN" w:bidi="hi_IN"/>
        </w:rPr>
      </w:r>
      <w:r>
        <w:rPr>
          <w:lang w:val="hi_IN" w:bidi="hi_IN"/>
        </w:rPr>
        <w:t>बहुत से मिद्यानी और अन्य शत्रु लोग इस्राएलियों का भोजन और पशु छीनने के लिए आए। इतने अधिक लोग आए कि इस्राएली यह भी नहीं गिन सके कि वे कितने थे। जब ये विदेशी लोग आते थे, तब वे ऊँटों पर सवार होकर आते थे। ऊँट ऐसे पशु होते हैं जो रेगिस्तान में लंबी दूरी की यात्रा कर सकते हैं। मिद्यानी अक्सर यात्रा करने या अन्य लोगों पर आक्रमण करने के लिए ऊँटों पर सवार होते थे। इतने अधिक मिद्यानी ऊँटों की पीठ पर सवार थे कि इस्राएली गिन नहीं सकते थे कि ऊँट कितने थे।</w:t>
      </w:r>
    </w:p>
    <w:p>
      <w:pPr/>
      <w:r>
        <w:rPr>
          <w:lang w:val="hi_IN" w:bidi="hi_IN"/>
        </w:rPr>
      </w:r>
      <w:r>
        <w:rPr>
          <w:lang w:val="hi_IN" w:bidi="hi_IN"/>
        </w:rPr>
        <w:t>यहाँ रुकें और समूह के रूप में एक ऊँट की तस्वीर देखें। इस ऑडियो को यहाँ रोकें।</w:t>
      </w:r>
    </w:p>
    <w:p>
      <w:pPr/>
      <w:r>
        <w:rPr>
          <w:lang w:val="hi_IN" w:bidi="hi_IN"/>
        </w:rPr>
      </w:r>
      <w:r>
        <w:rPr>
          <w:lang w:val="hi_IN" w:bidi="hi_IN"/>
        </w:rPr>
        <w:t>क्योंकि मिद्यानी और दूसरे लोग इस्राएलियों की भूमि में आकर उनका भोजन और पशु ले जाते या नष्ट कर देते थे, इसलिए इस्राएली बहुत गरीब हो गए और भूखे रहने लगे। इसलिए इस्राएली सहायता के लिए यहोवा को पुकारते हैं। यहोवा इस्राएलियों के पास एक भविष्यद्वक्ता भेजता है, जो यहोवा के विशेष संदेशवाहकों में से एक है। भविष्यद्वक्ता वे लोग थे जो इस्राएलियों को यहोवा के संदेश पहुँचा सकते थे। जब कोई भविष्यद्वक्ता बोलता था, तो ऐसा था मानो यहोवा बोल रहा हो, क्योंकि वे शब्द सीधे यहोवा से आए थे।</w:t>
      </w:r>
    </w:p>
    <w:p>
      <w:pPr/>
      <w:r>
        <w:rPr>
          <w:lang w:val="hi_IN" w:bidi="hi_IN"/>
        </w:rPr>
      </w:r>
      <w:r>
        <w:rPr>
          <w:lang w:val="hi_IN" w:bidi="hi_IN"/>
        </w:rPr>
        <w:t>भविष्यद्वक्ता इस्राएलियों को यहोवा का संदेश बताता है। हम नहीं जानते कि यह भविष्यद्वक्ता कौन है। इस बार, न्यायियों की पुस्तक के पिछले समयों के विपरीत, जब यहोवा इस्राएलियों को उत्तर देता है, तब वह दिखाता है कि वह उनसे अप्रसन्न है। यहोवा इस्राएलियों को अपनी वाचा की प्रतिज्ञा, अर्थात् उस विशेष समझौते की याद दिलाता है, जो यहोवा ने उन्हें मिस्र से छुड़ाने के समय से उनके साथ किया था। यहोवा ने इस्राएलियों को मिस्रियों के हाथ से और इस्राएलियों के सब सताने वालों के हाथ से छुड़ाया। इस विशेष भाषा का अर्थ है कि यहोवा ने इस्राएलियों को उन सब लोगों की शक्ति से छुड़ा लिया जिन्होंने उन पर अत्याचार किया था।</w:t>
      </w:r>
    </w:p>
    <w:p>
      <w:pPr/>
      <w:r>
        <w:rPr>
          <w:lang w:val="hi_IN" w:bidi="hi_IN"/>
        </w:rPr>
      </w:r>
      <w:r>
        <w:rPr>
          <w:lang w:val="hi_IN" w:bidi="hi_IN"/>
        </w:rPr>
        <w:t>यहोवा यह भी कहता है कि उसने इस्राएलियों के शत्रुओं को बाहर निकाल दिया और इस्राएलियों को वह भूमि दे दी जो पहले उनके शत्रुओं की थी। इसका अर्थ है कि जिस भूमि में अब इस्राएली रहते हैं, वह पहले उनके शत्रुओं, अर्थात् कनानियों की थी। लेकिन यहोवा ने इस्राएलियों को इन शत्रुओं को हराने और उनकी भूमि लेने की क्षमता दी।</w:t>
      </w:r>
    </w:p>
    <w:p>
      <w:pPr/>
      <w:r>
        <w:rPr>
          <w:lang w:val="hi_IN" w:bidi="hi_IN"/>
        </w:rPr>
      </w:r>
      <w:r>
        <w:rPr>
          <w:lang w:val="hi_IN" w:bidi="hi_IN"/>
        </w:rPr>
        <w:t>यहोवा इस्राएलियों को उन सभी अच्छे कामों की याद दिलाता है जो यहोवा ने इस्राएलियों के लिए किए हैं। यहोवा इस्राएलियों को याद दिलाता है कि यहोवा ने इस्राएलियों को बचाया और उनकी रक्षा की। अब यहोवा इस्राएलियों को यह भी याद दिलाता है कि उसने इस्राएलियों को एक आज्ञा दी थी। यहोवा ने इस्राएलियों को आज्ञा दी थी कि क्योंकि वह उनका परमेश्वर है, इसलिए इस्राएलियों को एमोरियों के देवताओं की उपासना नहीं करनी चाहिए। एमोरी वे लोग थे जो यहोवा द्वारा इस्राएलियों को वह भूमि देने से पहले उस भूमि में रहते थे। एमोरी यहोवा के बजाय झूठे देवताओं की उपासना करते थे, इसलिए यहोवा ने इस्राएलियों को आज्ञा दी कि जब वे उस देश में प्रवेश करें, तो वे उन झूठे देवताओं की उपासना न करें। हालाँकि, इस्राएली एक बार फिर इस आज्ञा का पालन करने में असफल रहे हैं। इससे यहोवा क्रोधित हो गया है। यही कारण है कि यहोवा ने मिद्यानियों को इस्राएलियों पर अत्याचार करने दिया है।</w:t>
      </w:r>
      <w:r>
        <w:rPr>
          <w:lang w:val="hi_IN" w:bidi="hi_IN"/>
        </w:rPr>
      </w:r>
    </w:p>
    <w:p>
      <w:pPr>
        <w:pStyle w:val="Heading3"/>
      </w:pPr>
      <w:r>
        <w:rPr>
          <w:lang w:val="hi_IN" w:bidi="hi_IN"/>
        </w:rPr>
        <w:t>घटनाओं को समझाना</w:t>
      </w:r>
    </w:p>
    <w:p>
      <w:pPr/>
      <w:r>
        <w:rPr>
          <w:lang w:val="hi_IN" w:bidi="hi_IN"/>
        </w:rPr>
      </w:r>
      <w:r>
        <w:rPr>
          <w:lang w:val="hi_IN" w:bidi="hi_IN"/>
        </w:rPr>
        <w:t>न्यायियों 6:1–10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जब इस्राएली फिर से झूठे देवताओं की उपासना करने लगते हैं, तो वे यहोवा की आज्ञा का उल्लंघन करते हैं।</w:t>
      </w:r>
    </w:p>
    <w:p>
      <w:pPr/>
      <w:r>
        <w:rPr>
          <w:lang w:val="hi_IN" w:bidi="hi_IN"/>
        </w:rPr>
      </w:r>
      <w:r>
        <w:rPr>
          <w:b/>
          <w:lang w:val="hi_IN" w:bidi="hi_IN"/>
        </w:rPr>
        <w:t>दूसरे दृश्य में:</w:t>
      </w:r>
      <w:r>
        <w:rPr>
          <w:lang w:val="hi_IN" w:bidi="hi_IN"/>
        </w:rPr>
        <w:t xml:space="preserve"> मिद्यानी, अमालेकी और पूर्व के लोग इस्राएलियों की भूमि पर आते हैं। वे इस्राएलियों द्वारा खेतों में उगाए गए सभी भोजन को खाते या नष्ट कर देते हैं, और वे इस्राएलियों के सभी पशुओं को ले जाते या मार देते हैं।</w:t>
      </w:r>
    </w:p>
    <w:p>
      <w:pPr/>
      <w:r>
        <w:rPr>
          <w:lang w:val="hi_IN" w:bidi="hi_IN"/>
        </w:rPr>
      </w:r>
      <w:r>
        <w:rPr>
          <w:b/>
          <w:lang w:val="hi_IN" w:bidi="hi_IN"/>
        </w:rPr>
        <w:t>तीसरे दृश्य में:</w:t>
      </w:r>
      <w:r>
        <w:rPr>
          <w:lang w:val="hi_IN" w:bidi="hi_IN"/>
        </w:rPr>
        <w:t xml:space="preserve"> इस्राएली मिद्यानियों और दूसरे आक्रमणकारियों से बचने के लिए अपने गढ़ों और उन स्थानों में भाग जाते हैं जहाँ वे पहाड़ियों और पहाड़ों में छिपते हैं।</w:t>
      </w:r>
    </w:p>
    <w:p>
      <w:pPr/>
      <w:r>
        <w:rPr>
          <w:lang w:val="hi_IN" w:bidi="hi_IN"/>
        </w:rPr>
      </w:r>
      <w:r>
        <w:rPr>
          <w:b/>
          <w:lang w:val="hi_IN" w:bidi="hi_IN"/>
        </w:rPr>
        <w:t>चौथे दृश्य में:</w:t>
      </w:r>
      <w:r>
        <w:rPr>
          <w:lang w:val="hi_IN" w:bidi="hi_IN"/>
        </w:rPr>
        <w:t xml:space="preserve"> इस्राएली भूखे रहने लगते हैं। वे यहोवा को पुकारते हैं और सहायता के लिए यहोवा से प्रार्थना करते हैं।</w:t>
      </w:r>
    </w:p>
    <w:p>
      <w:pPr/>
      <w:r>
        <w:rPr>
          <w:lang w:val="hi_IN" w:bidi="hi_IN"/>
        </w:rPr>
      </w:r>
      <w:r>
        <w:rPr>
          <w:b/>
          <w:lang w:val="hi_IN" w:bidi="hi_IN"/>
        </w:rPr>
        <w:t>पाँचवें दृश्य में:</w:t>
      </w:r>
      <w:r>
        <w:rPr>
          <w:lang w:val="hi_IN" w:bidi="hi_IN"/>
        </w:rPr>
        <w:t xml:space="preserve"> एक भविष्यद्वक्ता इस्राएलियों के पास आता है और यहोवा का एक संदेश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मिद्यानी और अन्य आक्रमणकारी</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भविष्यद्वक्ता।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कहानी के इस मोड़ पर, इस्राएली सीनै प्रायद्वीप की भूमि में बस चुके हैं। इस्राएलियों के शत्रु सीनै प्रायद्वीप के दक्षिण और पूर्व की पास की भूमियों से आते हैं।</w:t>
      </w:r>
    </w:p>
    <w:p>
      <w:pPr/>
      <w:r>
        <w:rPr>
          <w:lang w:val="hi_IN" w:bidi="hi_IN"/>
        </w:rPr>
      </w:r>
      <w:r>
        <w:rPr>
          <w:lang w:val="hi_IN" w:bidi="hi_IN"/>
        </w:rPr>
        <w:t>यहाँ रुकें और समूह के साथ सीनै और अरब प्रायद्वीपों का नक्शा देखें। इस ऑडियो को यहाँ रोकें।</w:t>
      </w:r>
    </w:p>
    <w:p>
      <w:pPr/>
      <w:r>
        <w:rPr>
          <w:lang w:val="hi_IN" w:bidi="hi_IN"/>
        </w:rPr>
      </w:r>
      <w:r>
        <w:rPr>
          <w:lang w:val="hi_IN" w:bidi="hi_IN"/>
        </w:rPr>
        <w:t>जब कहानी शुरू होती है, तो इस्राएली एक बार फिर यहोवा की दृष्टि में बुरा करने लगते हैं। यह यह कहने का एक और तरीका है कि इस्राएलियों ने झूठे देवताओं की उपासना करना शुरू कर दिया था, यद्यपि पहले के भागों में यहोवा ने उन्हें ऐसा न करने का आदेश दिया था। यह एक भयानक गलती है जो इस्राएलियों ने पहले भी की थी, और अब वे फिर से वही गलती कर रहे हैं।</w:t>
      </w:r>
    </w:p>
    <w:p>
      <w:pPr/>
      <w:r>
        <w:rPr>
          <w:lang w:val="hi_IN" w:bidi="hi_IN"/>
        </w:rPr>
      </w:r>
      <w:r>
        <w:rPr>
          <w:lang w:val="hi_IN" w:bidi="hi_IN"/>
        </w:rPr>
        <w:t>मिद्यानी दक्षिण से आते हैं और दूसरे विदेशी लोगों, अमालेकियों, और पूर्वी मरुभूमि के लोगों के साथ मिलकर इस्राएलियों की भूमि पर आक्रमण करने लगते हैं। मिद्यानी लोग इस्राएलियों के दक्षिण की भूमियों में रहते थे, इसलिए कुछ अनुवादों में कहा गया है कि मिद्यानी और दूसरे आक्रमणकारी इस्राएलियों की भूमि पर “चढ़ आए।” मिद्यानी और अन्य आक्रमणकारी जब आते हैं, तो ऊँटों पर सवार होते हैं। मिद्यानी और अन्य आक्रमणकारी बहुत बड़ी संख्या में आते हैं, और वे डेरे लगाते हैं, ताकि वे इस्राएलियों की भूमि में लंबे समय तक रह सकें।</w:t>
      </w:r>
    </w:p>
    <w:p>
      <w:pPr/>
      <w:r>
        <w:rPr>
          <w:lang w:val="hi_IN" w:bidi="hi_IN"/>
        </w:rPr>
      </w:r>
      <w:r>
        <w:rPr>
          <w:lang w:val="hi_IN" w:bidi="hi_IN"/>
        </w:rPr>
        <w:t>जब मिद्यानी और दूसरे विदेशी आक्रमणकारी इस्राएलियों की भूमि में आते हैं, तब इस्राएली उनसे बचकर भाग जाते हैं। इस्राएली पहाड़ियों और पहाड़ों की गुफाओं, दरारों, और गढ़ों में छिप जाते हैं ताकि विदेशी आक्रमणकारी उन्हें मार न डालें या बंदी न बना लें। “गढ़” उन स्थानों को दर्शाता है जहाँ शत्रुओं के लिए पहुँचना या उन्हें ढूँढ़ना कठिन होता था, इसलिए वे इस्राएलियों के लिए सुरक्षित स्थान थे। गुफाएँ पहाड़ियों और पहाड़ों के किनारों में बड़े खुले स्थान होते थे जहाँ इस्राएली छिप सकते थे और दिखाई नहीं देते थे। दरारें छोटे खुले स्थान होते थे जहाँ इस्राएली छिप सकते थे।</w:t>
      </w:r>
    </w:p>
    <w:p>
      <w:pPr/>
      <w:r>
        <w:rPr>
          <w:lang w:val="hi_IN" w:bidi="hi_IN"/>
        </w:rPr>
      </w:r>
      <w:r>
        <w:rPr>
          <w:lang w:val="hi_IN" w:bidi="hi_IN"/>
        </w:rPr>
        <w:t>यहाँ रुकें और समूह में एक पहाड़ी गुफा की एक तस्वीर देखें। इस ऑडियो को यहाँ रोकें।</w:t>
      </w:r>
    </w:p>
    <w:p>
      <w:pPr/>
      <w:r>
        <w:rPr>
          <w:lang w:val="hi_IN" w:bidi="hi_IN"/>
        </w:rPr>
      </w:r>
      <w:r>
        <w:rPr>
          <w:lang w:val="hi_IN" w:bidi="hi_IN"/>
        </w:rPr>
        <w:t>ये विदेशी आक्रमणकारी तब आते हैं जब इस्राएलियों का भोजन खेतों में उग रहा होता है। आक्रमणकारी सारा भोजन ले लेते हैं या नष्ट कर देते हैं, ताकि इस्राएलियों के पास उसमें से कुछ भी न बचे। विदेशी आक्रमणकारी इस्राएलियों के सभी सबसे महत्वपूर्ण और बहुमूल्य पशुओं को भी ले जाते हैं या मार डालते हैं, जिनमें भेड़ें, गायें, बैल और गधे शामिल हैं।</w:t>
      </w:r>
    </w:p>
    <w:p>
      <w:pPr/>
      <w:r>
        <w:rPr>
          <w:lang w:val="hi_IN" w:bidi="hi_IN"/>
        </w:rPr>
      </w:r>
      <w:r>
        <w:rPr>
          <w:lang w:val="hi_IN" w:bidi="hi_IN"/>
        </w:rPr>
        <w:t>समूह के रूप में यहाँ रुकें और भेड़, गाय, बैल और गधों की तस्वीरें देखें। इस ऑडियो को यहाँ रोकें।</w:t>
      </w:r>
    </w:p>
    <w:p>
      <w:pPr/>
      <w:r>
        <w:rPr>
          <w:lang w:val="hi_IN" w:bidi="hi_IN"/>
        </w:rPr>
      </w:r>
      <w:r>
        <w:rPr>
          <w:lang w:val="hi_IN" w:bidi="hi_IN"/>
        </w:rPr>
        <w:t>आक्रमणकारी अपने पशुधन, या पशुओं को अपने साथ इस्राएलियों की भूमि में लाते हैं, और आक्रमणकारी वहाँ तम्बू लगाते हैं ताकि वे इस्राएलियों की भूमि में लंबे समय तक रह सकें। आक्रमणकारी टिड्डियों के झुंड की तरह आते हैं, जो ऐसे कीड़े हैं जो बहुत बड़ी संख्या में किसी स्थान पर आते हैं और वहाँ मिलने वाला सारा भोजन खा जाते हैं। जब टिड्डियाँ किसी स्थान पर आती हैं, तब वहाँ रहने वाले लोग उन्हें भगा नहीं पाते। कहानीकार मिद्यानियों की तुलना टिड्डियों के झुंड से करता है, क्योंकि मिद्यानी बड़ी संख्या में आते थे और इस्राएलियों की भूमि में उगने वाली सब वस्तुओं को खा जाते या नष्ट कर देते थे।</w:t>
      </w:r>
    </w:p>
    <w:p>
      <w:pPr/>
      <w:r>
        <w:rPr>
          <w:lang w:val="hi_IN" w:bidi="hi_IN"/>
        </w:rPr>
      </w:r>
      <w:r>
        <w:rPr>
          <w:lang w:val="hi_IN" w:bidi="hi_IN"/>
        </w:rPr>
        <w:t>यहाँ एक समूह के रूप में रुकें और एक टिड्डी की तस्वीर और टिड्डियों के झुंड की एक तस्वीर देखें। किसी ऐसी चीज़ के बारे में एक कहानी सुनाएँ जो एक बड़े समूह में आती या यात्रा करती है। आप आक्रमणकारियों के एक बड़े समूह की तुलना किससे करेंगे? इस ऑडियो को यहाँ रोकें।</w:t>
      </w:r>
    </w:p>
    <w:p>
      <w:pPr/>
      <w:r>
        <w:rPr>
          <w:lang w:val="hi_IN" w:bidi="hi_IN"/>
        </w:rPr>
      </w:r>
      <w:r>
        <w:rPr>
          <w:lang w:val="hi_IN" w:bidi="hi_IN"/>
        </w:rPr>
        <w:t>इस्राएल के लोग बहुत दुःख में पड़ जाते हैं, और लोग भूखे रहने लगते हैं। लोग यहोवा को पुकारते हैं। दूसरे शब्दों में, लोग सहायता के लिए यहोवा से गिड़गिड़ाकर प्रार्थना करते हैं।</w:t>
      </w:r>
    </w:p>
    <w:p>
      <w:pPr/>
      <w:r>
        <w:rPr>
          <w:lang w:val="hi_IN" w:bidi="hi_IN"/>
        </w:rPr>
      </w:r>
      <w:r>
        <w:rPr>
          <w:lang w:val="hi_IN" w:bidi="hi_IN"/>
        </w:rPr>
        <w:t>यहाँ रुकें और समूह में चर्चा करें कि आप सहायता के लिए यहोवा को पुकारने के कार्य का वर्णन कैसे करेंगे। इस ऑडियो को यहाँ रोकें।</w:t>
      </w:r>
    </w:p>
    <w:p>
      <w:pPr/>
      <w:r>
        <w:rPr>
          <w:lang w:val="hi_IN" w:bidi="hi_IN"/>
        </w:rPr>
      </w:r>
      <w:r>
        <w:rPr>
          <w:lang w:val="hi_IN" w:bidi="hi_IN"/>
        </w:rPr>
        <w:t>उस भाग में कहा गया है कि जब इस्राएलियों ने सहायता के लिए यहोवा को पुकारना शुरू किया, तो यहोवा ने इस्राएलियों के पास एक भविष्यद्वक्ता या संदेशवाहक भेजा। इसका अर्थ है कि यहोवा ने भविष्यद्वक्ता को इस्राएलियों की प्रार्थनाओं के उत्तर के रूप में भेजा। यहोवा ने उत्तर देने के लिए तब तक प्रतीक्षा की, जब तक इस्राएलियों ने यहोवा को नहीं पुकारा।</w:t>
      </w:r>
    </w:p>
    <w:p>
      <w:pPr/>
      <w:r>
        <w:rPr>
          <w:lang w:val="hi_IN" w:bidi="hi_IN"/>
        </w:rPr>
      </w:r>
      <w:r>
        <w:rPr>
          <w:lang w:val="hi_IN" w:bidi="hi_IN"/>
        </w:rPr>
        <w:t>यहोवा इस्राएलियों को एक संदेश पहुँचाने के लिए एक भविष्यद्वक्ता भेजता है। भविष्यद्वक्ता पहले कहता है, “इस्राएल का परमेश्वर यहोवा यह कहता है।” यद्यपि भविष्यद्वक्ता वे शब्द कहेगा, फिर भी वे शब्द सीधे यहोवा से आते हैं।</w:t>
      </w:r>
    </w:p>
    <w:p>
      <w:pPr/>
      <w:r>
        <w:rPr>
          <w:lang w:val="hi_IN" w:bidi="hi_IN"/>
        </w:rPr>
      </w:r>
      <w:r>
        <w:rPr>
          <w:lang w:val="hi_IN" w:bidi="hi_IN"/>
        </w:rPr>
        <w:t>यहोवा इस्राएलियों को याद दिलाता है कि उसने इस्राएलियों को मिस्र में दासत्व से छुड़ाया था। यहोवा इस्राएलियों को याद दिलाता है कि यहोवा ने इस्राएलियों को मिस्रियों के हाथ से और उन सभी के हाथ से छुड़ाया जिन्होंने इस्राएलियों पर अत्याचार किया। यहाँ "हाथ" शब्द का अर्थ शक्ति या अधिकार है। यहोवा ने इस्राएलियों को मिस्रियों की शक्ति से और उन लोगों की शक्ति से छुड़ाया जो इस्राएलियों पर अत्याचार करते थे। यहोवा ने इस्राएलियों को वह भूमि दी जिसमें वे अब रहते हैं।</w:t>
      </w:r>
    </w:p>
    <w:p>
      <w:pPr/>
      <w:r>
        <w:rPr>
          <w:lang w:val="hi_IN" w:bidi="hi_IN"/>
        </w:rPr>
      </w:r>
      <w:r>
        <w:rPr>
          <w:lang w:val="hi_IN" w:bidi="hi_IN"/>
        </w:rPr>
        <w:t>यहाँ रुकें और एक-दूसरे को याद दिलाएँ कि पिछली कहानियों में आपने इसका अनुवाद कैसे किया था कि यहोवा किसी को उसके शत्रुओं के “हाथों से” बचाता है। इस ऑडियो को यहाँ रोकें।</w:t>
      </w:r>
    </w:p>
    <w:p>
      <w:pPr/>
      <w:r>
        <w:rPr>
          <w:lang w:val="hi_IN" w:bidi="hi_IN"/>
        </w:rPr>
      </w:r>
      <w:r>
        <w:rPr>
          <w:lang w:val="hi_IN" w:bidi="hi_IN"/>
        </w:rPr>
        <w:t>यहोवा इस्राएलियों को यह भी याद दिलाता है कि यहोवा ने अतीत में उन्हें क्या बताया था। यहोवा ने पहले इस्राएलियों से कहा था कि वह, यहोवा, ही उनका एकमात्र परमेश्वर है, और जब इस्राएली अपनी नई भूमि में आएँ, तब उन्हें किसी झूठे देवता की उपासना नहीं करनी चाहिए। कहानी के इस मोड़ पर, इस्राएलियों ने केवल यहोवा से सहायता माँगी है, पर उन्होंने सचमुच मन नहीं फिराया है, या यह नहीं दिखाया है कि उन्हें उन कामों पर पछतावा है जिनसे उन्होंने यहोवा को क्रोधित किया है। यही कारण है कि यहोवा इस्राएलियों को उन सब बातों की याद दिलाता है जो यहोवा ने उनके लिए किया है। यहोवा चाहता है कि इस्राएली यहोवा के साथ की गई अपनी वाचा, या विशेष समझौते, को याद रखें और इस्राएली पश्चाताप करें।</w:t>
      </w:r>
    </w:p>
    <w:p>
      <w:pPr/>
      <w:r>
        <w:rPr>
          <w:lang w:val="hi_IN" w:bidi="hi_IN"/>
        </w:rPr>
      </w:r>
      <w:r>
        <w:rPr>
          <w:lang w:val="hi_IN" w:bidi="hi_IN"/>
        </w:rPr>
        <w:t>यहोवा अभी भी भविष्यद्वक्ता के माध्यम से बोलता है जब यहोवा इस्राएलियों से कहता है कि उन्होंने यहोवा की आवाज़ नहीं सुनी। यह यह कहने का एक तरीका था कि इस्राएलियों ने उन बातों का पालन नहीं किया जो यहोवा ने उन्हें करने के लिए कहा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6:1–10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मिद्यानी और अन्य आक्रमणकारी</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और भविष्यद्वक्ता।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वे काम करने लगते हैं जिन्हें यहोवा बुरा कहता है, जबकि पहले के भागों में यहोवा ने उन्हें ऐसा न करने की आज्ञा दी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 बात से यहोवा क्रोधित होता है कि इस्राएलियों ने फिर से झूठे देवताओं की उपासना करना शुरू कर दिया है। दण्ड के रूप में, यहोवा मिद्यानियों, अर्थात् मिद्यान देश के लोगों, को सात वर्षों तक इस्राएलियों पर अधिकार करने देता है। मिद्यानी बार-बार अन्य अमालेकियों और पूर्वी मरुभूमि के लोगों के साथ मिलकर इस्राएलियों की भूमि पर आक्रमण करते हैं। मिद्यानी और दूसरे आक्रमणकारी बहुत बड़ी संख्या में आते हैं, और ये लोग तम्बू लगाकर इस्राएलियों की भूमि में लंबे समय तक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मिद्यानी आक्रमणकारी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भी मिद्यानी और दूसरे आक्रमणकारी आते हैं, तब इस्राएली भागकर पहाड़ियों और पहाड़ों की गुफाओं और दूसरी सुरक्षित जगहों में चले जाते हैं। इस्राएली इन स्थानों में छिपते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आक्रमणकारी इस्राएलियों का भोजन और उनके पशु ले जाते या नष्ट कर देते हैं। आक्रमणकारी यह सब इस्राएलियों की पूरी भूमि में करते हैं, और सभी इस्राएली दुख उठाते हैं। इस्राएली भूखे रहने लगते हैं, और वे यहोवा से सहायता माँगने के लिए यहोवा को पुकारते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इस्राएलियों को एक संदेश पहुँचाने के लिए एक भविष्यद्वक्ता भेजता है। भविष्यद्वक्ता इस्राएलियों को बताता है कि यहोवा को उनसे क्या कहना है। जब इस्राएली मिस्र में दास थे, तब यहोवा ने उन्हें छुड़ाया। यहोवा उन्हें मिस्र से निकाल लाया, और यहोवा ने इस्राएलियों को उन सब लोगों से छुड़ा लिया जो उन पर अत्याचार करते और उन्हें दबाते थे। यहोवा ने इस्राएलियों को वह भूमि भी दी जिसमें वे अब रहते हैं। यहोवा इस्राएलियों को इन सभी बातों की याद दिलाता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भविष्यद्वक्ता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इस्राएलियों को यह भी याद दिलाता है कि उसने अतीत में इस्राएलियों के साथ एक वाचा, या विशेष समझौता किया था। वाचा यह थी कि यहोवा ही इस्राएलियों का एकमात्र परमेश्वर होगा, और इस्राएली यहोवा के विशेष, चुने हुए लोग होंगे। यहोवा इस्राएलियों को उस आज्ञा की भी याद दिलाता है जो उसने उन्हें पहले दी थी कि वे किसी दूसरे देवताओं की उपासना न करें। लेकिन यहोवा इस्राएलियों से कहता है कि उन्होंने इस आज्ञा का पालन नहीं किया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6:1–10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इस्राएलियों</w:t>
      </w:r>
      <w:r>
        <w:rPr>
          <w:lang w:val="hi_IN" w:bidi="hi_IN"/>
        </w:rPr>
        <w:t xml:space="preserve"> ने वह काम किया जो </w:t>
      </w:r>
      <w:r>
        <w:rPr>
          <w:b/>
          <w:lang w:val="hi_IN" w:bidi="hi_IN"/>
        </w:rPr>
        <w:t>यहोवा</w:t>
      </w:r>
      <w:r>
        <w:rPr>
          <w:lang w:val="hi_IN" w:bidi="hi_IN"/>
        </w:rPr>
        <w:t xml:space="preserve"> की दृष्टि में </w:t>
      </w:r>
      <w:r>
        <w:rPr>
          <w:b/>
          <w:lang w:val="hi_IN" w:bidi="hi_IN"/>
        </w:rPr>
        <w:t>बुरा</w:t>
      </w:r>
      <w:r>
        <w:rPr>
          <w:lang w:val="hi_IN" w:bidi="hi_IN"/>
        </w:rPr>
        <w:t xml:space="preserve"> था, या वह जो यहोवा की आँखों में बुरा था। इसका अर्थ है कि इस्राएलियों ने वह किया जिसे यहोवा ने बुरा कहा था। "बुरा", "इस्राएलियों" और "यहोवा" का अनुवाद करने के लिए उन्हीं शब्दों का उपयोग करें जिनका आपने पहले उपयोग किया है। बुरा, इस्राएली और यहोवा के बारे में अधिक जानकारी के लिए, मुख्य शब्दावली देखें।</w:t>
      </w:r>
    </w:p>
    <w:p>
      <w:pPr/>
      <w:r>
        <w:rPr>
          <w:lang w:val="hi_IN" w:bidi="hi_IN"/>
        </w:rPr>
      </w:r>
      <w:r>
        <w:rPr>
          <w:lang w:val="hi_IN" w:bidi="hi_IN"/>
        </w:rPr>
        <w:t xml:space="preserve">यहोवा ने मिद्यान के लोगों को इस्राएलियों पर अत्याचार करने दिया, और इस्राएली पहाड़ों में </w:t>
      </w:r>
      <w:r>
        <w:rPr>
          <w:b/>
          <w:lang w:val="hi_IN" w:bidi="hi_IN"/>
        </w:rPr>
        <w:t>गढ़ों</w:t>
      </w:r>
      <w:r>
        <w:rPr>
          <w:lang w:val="hi_IN" w:bidi="hi_IN"/>
        </w:rPr>
        <w:t xml:space="preserve"> और गुफाओं में भाग गए। गढ़ या तो वह नगर होता है जिसके चारों ओर मजबूत दीवारें होती हैं, या इस मामले में वह मजबूत स्थान होता है जहाँ लोग छिप सकते हैं और अपने शत्रुओं से अपनी रक्षा कर सकते हैं।</w:t>
      </w:r>
    </w:p>
    <w:p>
      <w:pPr/>
      <w:r>
        <w:rPr>
          <w:lang w:val="hi_IN" w:bidi="hi_IN"/>
        </w:rPr>
      </w:r>
      <w:r>
        <w:rPr>
          <w:lang w:val="hi_IN" w:bidi="hi_IN"/>
        </w:rPr>
        <w:t>यहाँ रुकें और समूह में चर्चा करें कि आप गढ़ के लिए किस शब्द या वाक्यांश का उपयोग करेंगे। अधिक जानकारी के लिए, मुख्य शब्दावली में गढ़ देखें। इस ऑडियो को यहाँ रोकें।</w:t>
      </w:r>
    </w:p>
    <w:p>
      <w:pPr/>
      <w:r>
        <w:rPr>
          <w:lang w:val="hi_IN" w:bidi="hi_IN"/>
        </w:rPr>
      </w:r>
      <w:r>
        <w:rPr>
          <w:lang w:val="hi_IN" w:bidi="hi_IN"/>
        </w:rPr>
        <w:t xml:space="preserve">आक्रमणकारी इस्राएलियों की सारी फसलों और उनकी </w:t>
      </w:r>
      <w:r>
        <w:rPr>
          <w:b/>
          <w:lang w:val="hi_IN" w:bidi="hi_IN"/>
        </w:rPr>
        <w:t>भेड़ों</w:t>
      </w:r>
      <w:r>
        <w:rPr>
          <w:lang w:val="hi_IN" w:bidi="hi_IN"/>
        </w:rPr>
        <w:t xml:space="preserve">, </w:t>
      </w:r>
      <w:r>
        <w:rPr>
          <w:b/>
          <w:lang w:val="hi_IN" w:bidi="hi_IN"/>
        </w:rPr>
        <w:t>गायों</w:t>
      </w:r>
      <w:r>
        <w:rPr>
          <w:lang w:val="hi_IN" w:bidi="hi_IN"/>
        </w:rPr>
        <w:t xml:space="preserve">, </w:t>
      </w:r>
      <w:r>
        <w:rPr>
          <w:b/>
          <w:lang w:val="hi_IN" w:bidi="hi_IN"/>
        </w:rPr>
        <w:t>बैलों</w:t>
      </w:r>
      <w:r>
        <w:rPr>
          <w:lang w:val="hi_IN" w:bidi="hi_IN"/>
        </w:rPr>
        <w:t xml:space="preserve"> और </w:t>
      </w:r>
      <w:r>
        <w:rPr>
          <w:b/>
          <w:lang w:val="hi_IN" w:bidi="hi_IN"/>
        </w:rPr>
        <w:t>गधों</w:t>
      </w:r>
      <w:r>
        <w:rPr>
          <w:lang w:val="hi_IN" w:bidi="hi_IN"/>
        </w:rPr>
        <w:t xml:space="preserve"> को ले जाते या मार डालते हैं।</w:t>
      </w:r>
    </w:p>
    <w:p>
      <w:pPr/>
      <w:r>
        <w:rPr>
          <w:lang w:val="hi_IN" w:bidi="hi_IN"/>
        </w:rPr>
      </w:r>
      <w:r>
        <w:rPr>
          <w:lang w:val="hi_IN" w:bidi="hi_IN"/>
        </w:rPr>
        <w:t>यहाँ रुकें और समूह के रूप में भेड़, गाय, बैल और गधों की तस्वीरें देखें। इन पशुओं के लिए उन्हीं शब्दों का उपयोग करें जिनका उपयोग आपने पहले किया था। इस ऑडियो को यहाँ रोकें।</w:t>
      </w:r>
    </w:p>
    <w:p>
      <w:pPr/>
      <w:r>
        <w:rPr>
          <w:lang w:val="hi_IN" w:bidi="hi_IN"/>
        </w:rPr>
      </w:r>
      <w:r>
        <w:rPr>
          <w:lang w:val="hi_IN" w:bidi="hi_IN"/>
        </w:rPr>
        <w:t xml:space="preserve">यह भाग आक्रमणकारियों की तुलना </w:t>
      </w:r>
      <w:r>
        <w:rPr>
          <w:b/>
          <w:lang w:val="hi_IN" w:bidi="hi_IN"/>
        </w:rPr>
        <w:t>टिड्डियों के झुंड</w:t>
      </w:r>
      <w:r>
        <w:rPr>
          <w:lang w:val="hi_IN" w:bidi="hi_IN"/>
        </w:rPr>
        <w:t xml:space="preserve"> से करता है, जो ऐसे कीड़े हैं जो बहुत बड़ी संख्या में आते हैं और किसी भूमि का सारा भोजन और साधन खा जाते हैं। इतने अधिक आक्रमणकारी अपने </w:t>
      </w:r>
      <w:r>
        <w:rPr>
          <w:b/>
          <w:lang w:val="hi_IN" w:bidi="hi_IN"/>
        </w:rPr>
        <w:t>पशुधन</w:t>
      </w:r>
      <w:r>
        <w:rPr>
          <w:lang w:val="hi_IN" w:bidi="hi_IN"/>
        </w:rPr>
        <w:t>, अर्थात् खेतों में काम आने वाले पशुओं, के साथ आते हैं कि आक्रमणकारी और उनके पशु दोनों मिलकर इस्राएलियों का सारा भोजन खा जाते हैं।</w:t>
      </w:r>
    </w:p>
    <w:p>
      <w:pPr/>
      <w:r>
        <w:rPr>
          <w:lang w:val="hi_IN" w:bidi="hi_IN"/>
        </w:rPr>
      </w:r>
      <w:r>
        <w:rPr>
          <w:lang w:val="hi_IN" w:bidi="hi_IN"/>
        </w:rPr>
        <w:t>यहाँ रुकें और समूह में चर्चा करें कि आप पशुधन, या महत्वपूर्ण पशुओं, और "टिड्डियों के झुंड" के लिए किन शब्दों या वाक्यांशों का उपयोग करेंगे। इस ऑडियो को यहाँ रोकें।</w:t>
      </w:r>
    </w:p>
    <w:p>
      <w:pPr/>
      <w:r>
        <w:rPr>
          <w:lang w:val="hi_IN" w:bidi="hi_IN"/>
        </w:rPr>
      </w:r>
      <w:r>
        <w:rPr>
          <w:lang w:val="hi_IN" w:bidi="hi_IN"/>
        </w:rPr>
        <w:t xml:space="preserve">इस भाग में कहा गया है कि आक्रमणकारी </w:t>
      </w:r>
      <w:r>
        <w:rPr>
          <w:b/>
          <w:lang w:val="hi_IN" w:bidi="hi_IN"/>
        </w:rPr>
        <w:t>ऊँटों</w:t>
      </w:r>
      <w:r>
        <w:rPr>
          <w:lang w:val="hi_IN" w:bidi="hi_IN"/>
        </w:rPr>
        <w:t xml:space="preserve"> पर सवार थे, जिनका उपयोग लोग रेगिस्तान की भूमि में लंबी दूरी पार करने के लिए करते हैं। आक्रमणकारियों और ऊँटों की संख्या इतनी अधिक है कि इस्राएली उन्हें गिन नहीं सकते हैं।</w:t>
      </w:r>
    </w:p>
    <w:p>
      <w:pPr/>
      <w:r>
        <w:rPr>
          <w:lang w:val="hi_IN" w:bidi="hi_IN"/>
        </w:rPr>
      </w:r>
      <w:r>
        <w:rPr>
          <w:lang w:val="hi_IN" w:bidi="hi_IN"/>
        </w:rPr>
        <w:t>यहाँ रुकें और समूह के रूप में एक ऊँट की तस्वीर देखें। चर्चा करें कि आप ऊँट के लिए किस शब्द का उपयोग करेंगे। इस ऑडियो को यहाँ रोकें।</w:t>
      </w:r>
    </w:p>
    <w:p>
      <w:pPr/>
      <w:r>
        <w:rPr>
          <w:lang w:val="hi_IN" w:bidi="hi_IN"/>
        </w:rPr>
      </w:r>
      <w:r>
        <w:rPr>
          <w:lang w:val="hi_IN" w:bidi="hi_IN"/>
        </w:rPr>
        <w:t xml:space="preserve">यहोवा ने इस्राएलियों के पास एक </w:t>
      </w:r>
      <w:r>
        <w:rPr>
          <w:b/>
          <w:lang w:val="hi_IN" w:bidi="hi_IN"/>
        </w:rPr>
        <w:t>भविष्यद्वक्ता</w:t>
      </w:r>
      <w:r>
        <w:rPr>
          <w:lang w:val="hi_IN" w:bidi="hi_IN"/>
        </w:rPr>
        <w:t xml:space="preserve"> या चुने हुए संदेशवाहक को भेजा, ताकि वह इस्राएलियों को यहोवा का संदेश पहुँचाए। भविष्यद्वक्ता का अनुवाद करने के लिए उसी शब्द का उपयोग करें जिसका उपयोग आपने पहले किया है। भविष्यद्वक्ता के बारे में अधिक जानकारी के लिए मुख्य शब्दावली देखें।</w:t>
      </w:r>
    </w:p>
    <w:p>
      <w:pPr/>
      <w:r>
        <w:rPr>
          <w:lang w:val="hi_IN" w:bidi="hi_IN"/>
        </w:rPr>
      </w:r>
      <w:r>
        <w:rPr>
          <w:lang w:val="hi_IN" w:bidi="hi_IN"/>
        </w:rPr>
        <w:t xml:space="preserve">भविष्यद्वक्ता इस्राएलियों को बताता है कि इस्राएल का </w:t>
      </w:r>
      <w:r>
        <w:rPr>
          <w:b/>
          <w:lang w:val="hi_IN" w:bidi="hi_IN"/>
        </w:rPr>
        <w:t>परमेश्वर</w:t>
      </w:r>
      <w:r>
        <w:rPr>
          <w:lang w:val="hi_IN" w:bidi="hi_IN"/>
        </w:rPr>
        <w:t xml:space="preserve"> यहोवा इस्राएलियों से क्या कहना चाहता है। "इस्राएल का परमेश्वर" वाक्यांश का अर्थ है कि यहोवा इस्राएल का परमेश्वर है, जो उन सभी देवताओं से अलग है जिनकी उपासना इस्राएलियों के आसपास के लोग करते हैं। परमेश्वर का अनुवाद करने के लिए उसी शब्द का उपयोग करें जिसका उपयोग आपने पहले किया है। परमेश्वर के बारे में अधिक जानकारी के लिए, मुख्य शब्दावली देखें।</w:t>
      </w:r>
    </w:p>
    <w:p>
      <w:pPr/>
      <w:r>
        <w:rPr>
          <w:lang w:val="hi_IN" w:bidi="hi_IN"/>
        </w:rPr>
      </w:r>
      <w:r>
        <w:rPr>
          <w:lang w:val="hi_IN" w:bidi="hi_IN"/>
        </w:rPr>
        <w:t xml:space="preserve">यहोवा ने इस्राएलियों को मिस्र में </w:t>
      </w:r>
      <w:r>
        <w:rPr>
          <w:b/>
          <w:lang w:val="hi_IN" w:bidi="hi_IN"/>
        </w:rPr>
        <w:t>दासत्व</w:t>
      </w:r>
      <w:r>
        <w:rPr>
          <w:lang w:val="hi_IN" w:bidi="hi_IN"/>
        </w:rPr>
        <w:t xml:space="preserve"> से छुड़ाया। कुछ अनुवाद कहते हैं कि यहोवा इस्राएलियों को दासत्व की भूमि से बाहर लाया। अन्य लोगों का कहना है कि यहोवा इस्राएलियों को दासत्व के घर, यानी गुलामी से बाहर लाया। ये सभी उस समय को दर्शाने के तरीके हैं जब मिस्री लोग इस्राएलियों को दासों के रूप में रखते थे।</w:t>
      </w:r>
    </w:p>
    <w:p>
      <w:pPr/>
      <w:r>
        <w:rPr>
          <w:lang w:val="hi_IN" w:bidi="hi_IN"/>
        </w:rPr>
      </w:r>
      <w:r>
        <w:rPr>
          <w:lang w:val="hi_IN" w:bidi="hi_IN"/>
        </w:rPr>
        <w:t>यहाँ रुकें और समूह के रूप में चर्चा करें कि आप "दास"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दास के बारे में अधिक जानकारी के लिए, मुख्य शब्दावली देखें। इस ऑडियो को यहाँ रोकें।</w:t>
      </w:r>
    </w:p>
    <w:p>
      <w:pPr/>
      <w:r>
        <w:rPr>
          <w:lang w:val="hi_IN" w:bidi="hi_IN"/>
        </w:rPr>
      </w:r>
      <w:r>
        <w:rPr>
          <w:lang w:val="hi_IN" w:bidi="hi_IN"/>
        </w:rPr>
        <w:t xml:space="preserve">यहोवा की ओर से भविष्यद्वक्ता का संदेश कहता है कि यहोवा ने इस्राएलियों को एक आज्ञा दी थी। यहोवा ने कहा कि वह इस्राएलियों का परमेश्वर है, और इस्राएलियों को उस देश में रहने वाले एमोरियों के झूठे </w:t>
      </w:r>
      <w:r>
        <w:rPr>
          <w:b/>
          <w:lang w:val="hi_IN" w:bidi="hi_IN"/>
        </w:rPr>
        <w:t>देवताओं</w:t>
      </w:r>
      <w:r>
        <w:rPr>
          <w:lang w:val="hi_IN" w:bidi="hi_IN"/>
        </w:rPr>
        <w:t xml:space="preserve"> का भय नहीं मानना, उनका आदर नहीं करना, और उनकी उपासना नहीं करनी चाहिए। "देवताओं" का अनुवाद करने के लिए उसी शब्द का उपयोग करें जिसका उपयोग आपने पहले किया है। देवताओं के बारे में अधिक जानकारी के लिए, मुख्य शब्दावली देखें।</w:t>
      </w:r>
    </w:p>
    <w:p>
      <w:pPr/>
      <w:r>
        <w:rPr>
          <w:lang w:val="hi_IN" w:bidi="hi_IN"/>
        </w:rPr>
      </w:r>
      <w:r>
        <w:rPr>
          <w:lang w:val="hi_IN" w:bidi="hi_IN"/>
        </w:rPr>
        <w:t>पर इस्राएलियों ने यहोवा की वाणी नहीं मानी। यहाँ "वाणी" शब्द का अर्थ यहोवा की आज्ञा है। यह कहने कि इस्राएलियों ने यहोवा की वाणी नहीं मानी, उसका अर्थ यह है कि इस्राएलियों ने झूठे देवताओं की उपासना न करने की यहोवा की आज्ञा का पालन नहीं किया।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6:11–27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6:11–27 को सुनें और अपने मन में रखें।</w:t>
      </w:r>
    </w:p>
    <w:p>
      <w:pPr/>
      <w:r>
        <w:rPr>
          <w:lang w:val="hi_IN" w:bidi="hi_IN"/>
        </w:rPr>
      </w:r>
      <w:r>
        <w:rPr>
          <w:lang w:val="hi_IN" w:bidi="hi_IN"/>
        </w:rPr>
        <w:t>यदि सम्भव हो, तो न्यायियों 6:11–27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6:11–27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इस्राएलियों ने एक बार फिर झूठे देवताओं की उपासना करना शुरू किया। इससे एकमात्र सच्चे परमेश्वर यहोवा क्रोधित हो गया। यहोवा ने इस्राएलियों को दण्ड दिया जब उसने मिद्यानियों और दूसरे विदेशी लोगों को इस्राएलियों पर अत्याचार करने दिया। मिद्यानी और दूसरे विदेशी लोग इस्राएलियों की भूमि में आते हैं और इस्राएलियों के सब पशु और भोजन ले जाते हैं, इसलिए इस्राएली भूखे रह जाते हैं।</w:t>
      </w:r>
    </w:p>
    <w:p>
      <w:pPr/>
      <w:r>
        <w:rPr>
          <w:lang w:val="hi_IN" w:bidi="hi_IN"/>
        </w:rPr>
      </w:r>
      <w:r>
        <w:rPr>
          <w:lang w:val="hi_IN" w:bidi="hi_IN"/>
        </w:rPr>
        <w:t>पिछली कहानी में, इस्राएलियों ने यहोवा से सहायता करने की विनती की थी। यह कहानी तब शुरू होती है जब यहोवा का एक स्वर्गदूत गिदोन नाम के एक इस्राएली व्यक्ति से मिलने आता है। “यहोवा का स्वर्गदूत” एक विशेष स्वर्गदूत है जो इतने अधिकार के साथ बोलता है जैसे स्वयं यहोवा बोल रहा हो।</w:t>
      </w:r>
    </w:p>
    <w:p>
      <w:pPr/>
      <w:r>
        <w:rPr>
          <w:lang w:val="hi_IN" w:bidi="hi_IN"/>
        </w:rPr>
      </w:r>
      <w:r>
        <w:rPr>
          <w:lang w:val="hi_IN" w:bidi="hi_IN"/>
        </w:rPr>
        <w:t>यहोवा का स्वर्गदूत एक पेड़ के नीचे बैठता है। कुछ अनुवाद इसे बाँज का पेड़ कहते हैं। अन्य अनुवाद इस पेड़ को तेरबिन्थ का पेड़ कहते हैं।</w:t>
      </w:r>
    </w:p>
    <w:p>
      <w:pPr/>
      <w:r>
        <w:rPr>
          <w:lang w:val="hi_IN" w:bidi="hi_IN"/>
        </w:rPr>
      </w:r>
      <w:r>
        <w:rPr>
          <w:lang w:val="hi_IN" w:bidi="hi_IN"/>
        </w:rPr>
        <w:t>यहाँ रुकें और समूह के रूप में एक बाँज के पेड़ की एक तस्वीर देखें। इस ऑडियो को यहाँ रोकें।</w:t>
      </w:r>
    </w:p>
    <w:p>
      <w:pPr/>
      <w:r>
        <w:rPr>
          <w:lang w:val="hi_IN" w:bidi="hi_IN"/>
        </w:rPr>
      </w:r>
      <w:r>
        <w:rPr>
          <w:lang w:val="hi_IN" w:bidi="hi_IN"/>
        </w:rPr>
        <w:t>जिस पेड़ के नीचे स्वर्गदूत बैठा है, वह ओप्रा नाम के नगर में है। यह पेड़ योआश नाम के एक मनुष्य का था, जो अबीएजेरी था, अर्थात् वह अबीएजर नाम के एक पूर्वज का वंशज था।</w:t>
      </w:r>
    </w:p>
    <w:p>
      <w:pPr/>
      <w:r>
        <w:rPr>
          <w:lang w:val="hi_IN" w:bidi="hi_IN"/>
        </w:rPr>
      </w:r>
      <w:r>
        <w:rPr>
          <w:lang w:val="hi_IN" w:bidi="hi_IN"/>
        </w:rPr>
        <w:t>यहोवा का स्वर्गदूत तब आता है जब योआश का पुत्र गिदोन गेहूँ नाम के अनाज को कूट रहा था।</w:t>
      </w:r>
    </w:p>
    <w:p>
      <w:pPr/>
      <w:r>
        <w:rPr>
          <w:lang w:val="hi_IN" w:bidi="hi_IN"/>
        </w:rPr>
      </w:r>
      <w:r>
        <w:rPr>
          <w:lang w:val="hi_IN" w:bidi="hi_IN"/>
        </w:rPr>
        <w:t>यहाँ रुकें और समूह के रूप में गेहूँ की डंठलों और गेहूँ के दानों की तस्वीर देखें। इस ऑडियो को यहाँ रोकें।</w:t>
      </w:r>
    </w:p>
    <w:p>
      <w:pPr/>
      <w:r>
        <w:rPr>
          <w:lang w:val="hi_IN" w:bidi="hi_IN"/>
        </w:rPr>
      </w:r>
      <w:r>
        <w:rPr>
          <w:lang w:val="hi_IN" w:bidi="hi_IN"/>
        </w:rPr>
        <w:t>गिदोन बाँज के पेड़ के नीचे दाखरस निकालने के कुंड में गेहूँ कूट रहा था। यह काम करने के लिए दाखरस निकालने का कुंड सामान्य स्थान नहीं था। दाखरस निकालने का कुंड भूमि के नीचे एक चौकोर या गोल गड्ढा होता था। लोग दाखरस नाम का पेय बनाने के लिए दाखरस निकालने के कुंड का प्रयोग करते थे। गिदोन बाँज के पेड़ के नीचे दाखरस निकालने के कुंड में गेहूँ कूट रहा था ताकि मिद्यानी उसे न देख लें और गेहूँ अपने लिए न ले जाएँ।</w:t>
      </w:r>
    </w:p>
    <w:p>
      <w:pPr/>
      <w:r>
        <w:rPr>
          <w:lang w:val="hi_IN" w:bidi="hi_IN"/>
        </w:rPr>
      </w:r>
      <w:r>
        <w:rPr>
          <w:lang w:val="hi_IN" w:bidi="hi_IN"/>
        </w:rPr>
        <w:t>यहाँ रुकें और समूह में दाखरस कुण्ड की एक तस्वीर देखें। इस ऑडियो को यहाँ रोकें।</w:t>
      </w:r>
    </w:p>
    <w:p>
      <w:pPr/>
      <w:r>
        <w:rPr>
          <w:lang w:val="hi_IN" w:bidi="hi_IN"/>
        </w:rPr>
      </w:r>
      <w:r>
        <w:rPr>
          <w:lang w:val="hi_IN" w:bidi="hi_IN"/>
        </w:rPr>
        <w:t>यहोवा का स्वर्गदूत गिदोन के सामने आता है और कहता है कि यहोवा गिदोन के साथ है, जिसका अर्थ है कि यहोवा गिदोन को आशीष देगा और उसकी सहायता करेगा। गिदोन पूछता है कि यह कैसे सच हो सकता है कि यहोवा इस्राएलियों के साथ है, क्योंकि इस्राएलियों के साथ इतनी सारी भयानक बातें हुई हैं।</w:t>
      </w:r>
    </w:p>
    <w:p>
      <w:pPr/>
      <w:r>
        <w:rPr>
          <w:lang w:val="hi_IN" w:bidi="hi_IN"/>
        </w:rPr>
      </w:r>
      <w:r>
        <w:rPr>
          <w:lang w:val="hi_IN" w:bidi="hi_IN"/>
        </w:rPr>
        <w:t>गिदोन स्वर्गदूत से पूछता है कि यहोवा ने इस्राएलियों की सहायता करने के लिए कोई महान और अद्भुत काम क्यों नहीं किया। गिदोन स्वर्गदूत को याद दिलाता है कि उसके पूर्वज उस समय के बारे में बताते आए हैं जब यहोवा ने इस्राएलियों को मिस्र की गुलामी से छुड़ाया था। पर अब गिदोन कहता है कि यहोवा ने इस्राएलियों को छोड़ दिया है और उन्हें मिद्यानियों के हाथ, अर्थात् उनके अधिकार, में दे दिया है।</w:t>
      </w:r>
    </w:p>
    <w:p>
      <w:pPr/>
      <w:r>
        <w:rPr>
          <w:lang w:val="hi_IN" w:bidi="hi_IN"/>
        </w:rPr>
      </w:r>
      <w:r>
        <w:rPr>
          <w:lang w:val="hi_IN" w:bidi="hi_IN"/>
        </w:rPr>
        <w:t>फिर यहोवा गिदोन की ओर मुड़ता है और बात करता है। कहानी में यहाँ "यहोवा" कहा गया है, न कि "यहोवा का स्वर्गदूत।" यह इस बात को स्मरण हो सकता है कि स्वयं यहोवा ने दूत के माध्यम से बात की, या इसका अर्थ यह हो सकता है कि यहोवा दूत के रूप में गिदोन के सामने प्रकट होता है। लेकिन किसी भी तरह से, ये शब्द यहोवा के वचन हैं। यहोवा गिदोन से कहता है कि वह जाकर इस्राएल को मिद्यान के हाथ, अर्थात् मिद्यानियों के अधिकार, से बचाए। यहोवा कहता है कि यहोवा स्वयं गिदोन को यह करने के लिए भेजता है।</w:t>
      </w:r>
    </w:p>
    <w:p>
      <w:pPr/>
      <w:r>
        <w:rPr>
          <w:lang w:val="hi_IN" w:bidi="hi_IN"/>
        </w:rPr>
      </w:r>
      <w:r>
        <w:rPr>
          <w:lang w:val="hi_IN" w:bidi="hi_IN"/>
        </w:rPr>
        <w:t>गिदोन पूछता है कि गिदोन इस्राएल को कैसे बचा सकता है, क्योंकि गिदोन का कुल या परिवार समूह मनश्शे में सबसे निर्बल है, और गिदोन अपने परिवार का सबसे छोटा या सबसे कम महत्वपूर्ण सदस्य है। गिदोन की संस्कृति में सामान्यतः परिवार के बड़े सदस्य, जैसे पिता या दादा, दूसरों का नेतृत्व करने की जिम्मेदारी लेते थे। गिदोन आश्चर्य करता है कि यहोवा उससे दूसरों का नेतृत्व क्यों करवाना चाहता है, क्योंकि गिदोन अपने परिवार का सबसे छोटा सदस्य है।</w:t>
      </w:r>
    </w:p>
    <w:p>
      <w:pPr/>
      <w:r>
        <w:rPr>
          <w:lang w:val="hi_IN" w:bidi="hi_IN"/>
        </w:rPr>
      </w:r>
      <w:r>
        <w:rPr>
          <w:lang w:val="hi_IN" w:bidi="hi_IN"/>
        </w:rPr>
        <w:t>यहाँ रुकें और समूह में इस प्रश्न पर चर्चा करें: उस समय की कोई कहानी बताइए जब कोई ऐसा व्यक्ति, जो बहुत प्रतिभाशाली या महत्वपूर्ण नहीं लगता था, लोगों को आश्चर्य में डाल गया जब उसने कोई महान या महत्वपूर्ण काम किया। इस ऑडियो को यहाँ रोकें।</w:t>
      </w:r>
    </w:p>
    <w:p>
      <w:pPr/>
      <w:r>
        <w:rPr>
          <w:lang w:val="hi_IN" w:bidi="hi_IN"/>
        </w:rPr>
      </w:r>
      <w:r>
        <w:rPr>
          <w:lang w:val="hi_IN" w:bidi="hi_IN"/>
        </w:rPr>
        <w:t>यहोवा कहता है कि वह गिदोन के साथ रहेगा, और गिदोन सब मिद्यानियों को ऐसे पराजित कर सकेगा जैसे वह केवल एक ही मनुष्य से लड़ रहा हो। गिदोन यहोवा से एक चिन्ह, अर्थात् ऐसा प्रमाण माँगता है जिससे गिदोन जान सके कि वास्तव में यहोवा ही उससे बोल रहा है। गिदोन यहोवा के दूत से उस स्थान पर ठहरने के लिए कहता है, जबकि वह जाकर यहोवा के लिए एक भेंट तैयार करता है। गिदोन यह भोजन की भेंट दो कारणों से चढ़ाता है। गिदोन की संस्कृति में अतिथियों का सत्कार करना बहुत महत्वपूर्ण था, और गिदोन आशा करता है कि अपने अतिथि को भोजन देने से उसके अतिथि के लिए गिदोन को कोई चिह्न देना आसान होगा। गिदोन द्वारा भेंट देने का दूसरा कारण यह है कि वह देखना चाहता है कि यह अतिथि इस भेंट पर कैसी प्रतिक्रिया देगा। उस अतिथि की प्रतिक्रिया से गिदोन को यह जानने में सहायता मिलेगी कि वह अतिथि कौन है। यहोवा का स्वर्गदूत गिदोन द्वारा भेंट तैयार करने तक इंतज़ार करने के लिए सहमत होता है।</w:t>
      </w:r>
    </w:p>
    <w:p>
      <w:pPr/>
      <w:r>
        <w:rPr>
          <w:lang w:val="hi_IN" w:bidi="hi_IN"/>
        </w:rPr>
      </w:r>
      <w:r>
        <w:rPr>
          <w:lang w:val="hi_IN" w:bidi="hi_IN"/>
        </w:rPr>
        <w:t>यहाँ रुकें और समूह में इस प्रश्न पर चर्चा करें: आपकी संस्कृति में, यह सुनिश्चित करने के लिए कि कोई व्यक्ति आपसे सच बोल रहा है, किस तरह के कार्य या रीति-रिवाज अपनाए जाते हैं? इस ऑडियो को यहाँ रोकें।</w:t>
      </w:r>
    </w:p>
    <w:p>
      <w:pPr/>
      <w:r>
        <w:rPr>
          <w:lang w:val="hi_IN" w:bidi="hi_IN"/>
        </w:rPr>
      </w:r>
      <w:r>
        <w:rPr>
          <w:lang w:val="hi_IN" w:bidi="hi_IN"/>
        </w:rPr>
        <w:t>गिदोन अपने घर में जाकर बकरी का एक बच्चा तैयार करता है, जिसका अर्थ है कि वह उस बच्चे को मारता है और उसका माँस पकाता है। इस्राएलियों के लिए बकरियाँ महत्वपूर्ण पशु थीं। बकरियाँ इस्राएलियों को पीने के लिए दूध और इस्राएलियों के खाने के लिए माँस दोनों प्रदान करती थीं। एक पूरी बकरी का बच्चा बहुत अधिक भोजन होगा।</w:t>
      </w:r>
    </w:p>
    <w:p>
      <w:pPr/>
      <w:r>
        <w:rPr>
          <w:lang w:val="hi_IN" w:bidi="hi_IN"/>
        </w:rPr>
      </w:r>
      <w:r>
        <w:rPr>
          <w:lang w:val="hi_IN" w:bidi="hi_IN"/>
        </w:rPr>
        <w:t>यहाँ रुकें और एक समूह के रूप में बकरी की एक तस्वीर देखें। इस ऑडियो को यहाँ रोकें।</w:t>
      </w:r>
    </w:p>
    <w:p>
      <w:pPr/>
      <w:r>
        <w:rPr>
          <w:lang w:val="hi_IN" w:bidi="hi_IN"/>
        </w:rPr>
      </w:r>
      <w:r>
        <w:rPr>
          <w:lang w:val="hi_IN" w:bidi="hi_IN"/>
        </w:rPr>
        <w:t>गिदोन अखमीरी रोटी भी तैयार करता है, अर्थात् ऐसी रोटी जिसमें खमीर न हो। गिदोन रोटी बनाने के लिए एपा भर आटा इस्तेमाल करता है। एक एपा आटा लगभग 13 से 23 किलोग्राम आटा होता है। इतने आटे से बहुत अधिक रोटियाँ बनतीं।</w:t>
      </w:r>
    </w:p>
    <w:p>
      <w:pPr/>
      <w:r>
        <w:rPr>
          <w:lang w:val="hi_IN" w:bidi="hi_IN"/>
        </w:rPr>
      </w:r>
      <w:r>
        <w:rPr>
          <w:lang w:val="hi_IN" w:bidi="hi_IN"/>
        </w:rPr>
        <w:t>यहाँ रुकें और समूह के रूप में अखमीरी रोटी की एक तस्वीर देखें। इस ऑडियो को यहाँ रोकें।</w:t>
      </w:r>
    </w:p>
    <w:p>
      <w:pPr/>
      <w:r>
        <w:rPr>
          <w:lang w:val="hi_IN" w:bidi="hi_IN"/>
        </w:rPr>
      </w:r>
      <w:r>
        <w:rPr>
          <w:lang w:val="hi_IN" w:bidi="hi_IN"/>
        </w:rPr>
        <w:t>गिदोन बकरी का माँस एक टोकरी में रख देता है, और वह शोरबा एक बर्तन में डाल देता है। शोरबा वह पानी है जिसमें गिदोन ने माँस पकाया था।</w:t>
      </w:r>
    </w:p>
    <w:p>
      <w:pPr/>
      <w:r>
        <w:rPr>
          <w:lang w:val="hi_IN" w:bidi="hi_IN"/>
        </w:rPr>
      </w:r>
      <w:r>
        <w:rPr>
          <w:lang w:val="hi_IN" w:bidi="hi_IN"/>
        </w:rPr>
        <w:t>यहाँ रुकें और समूह के रूप में शोरबे के एक बर्तन की तस्वीर देखें। इस ऑडियो को यहाँ रोकें।</w:t>
      </w:r>
    </w:p>
    <w:p>
      <w:pPr/>
      <w:r>
        <w:rPr>
          <w:lang w:val="hi_IN" w:bidi="hi_IN"/>
        </w:rPr>
      </w:r>
      <w:r>
        <w:rPr>
          <w:lang w:val="hi_IN" w:bidi="hi_IN"/>
        </w:rPr>
        <w:t>गिदोन पका हुआ मांस, हाँड़ी में रखा शोरबा, और अखमीरी रोटी लेकर पेड़ के नीचे दाखरस निकालने के कुंड के पास लौटता है और उन्हें यहोवा के दूत को दिखाता है। यहोवा का स्वर्गदूत गिदोन से कहता है कि वह मांस और अखमीरी रोटी को एक चट्टान पर रखे, और शोरबे को मांस और रोटी पर उंडेल दे। गिदोन के ऐसा करने के बाद, यहोवा का दूत अपनी लाठी की नोक से मांस और अखमीरी रोटी को छूता है। मांस और रोटी में आग लग जाती है, और आग मांस और रोटी को पूरी तरह भस्म कर देती है। फिर यहोवा का स्वर्गदूत गायब हो जाता है।</w:t>
      </w:r>
    </w:p>
    <w:p>
      <w:pPr/>
      <w:r>
        <w:rPr>
          <w:lang w:val="hi_IN" w:bidi="hi_IN"/>
        </w:rPr>
      </w:r>
      <w:r>
        <w:rPr>
          <w:lang w:val="hi_IN" w:bidi="hi_IN"/>
        </w:rPr>
        <w:t>अब गिदोन पूरी तरह समझ जाता है कि जिससे वह अब तक बात कर रहा था, वह यहोवा का दूत था। गिदोन बहुत डरा जाता है क्योंकि उसने यहोवा के दूत को देखा। गिदोन की संस्कृति के लोग विश्वास करते थे कि यदि कोई मनुष्य यहोवा को आमने-सामने देख ले, तो वह मर जाएगा। परन्तु यहोवा की वाणी गिदोन से कहती है कि वह भयभीत न हो, और गिदोन को आश्वासन देती है कि गिदोन नहीं मरेगा।</w:t>
      </w:r>
    </w:p>
    <w:p>
      <w:pPr/>
      <w:r>
        <w:rPr>
          <w:lang w:val="hi_IN" w:bidi="hi_IN"/>
        </w:rPr>
      </w:r>
      <w:r>
        <w:rPr>
          <w:lang w:val="hi_IN" w:bidi="hi_IN"/>
        </w:rPr>
        <w:t>इसके बाद, गिदोन यहोवा के लिए एक वेदी बनाता है। वेदी वह स्थान था जहाँ इस्राएली यहोवा के लिए भेंट के रूप में पशुओं को बलि करते और जलाते थे, या धूप चढ़ाते थे। गिदोन इस वेदी को यहोवा के लिए समर्पित करता है और उसका नाम “यहोवा शान्ति है” रखता है। कहानीकार कहता है कि वह वेदी अब भी ओप्रा नगर में है। इसका अर्थ है कि जब कहानीकार यह बात बता रहा था, तब भी वह वेदी उस स्थान पर खड़ी थी।</w:t>
      </w:r>
    </w:p>
    <w:p>
      <w:pPr/>
      <w:r>
        <w:rPr>
          <w:lang w:val="hi_IN" w:bidi="hi_IN"/>
        </w:rPr>
      </w:r>
      <w:r>
        <w:rPr>
          <w:lang w:val="hi_IN" w:bidi="hi_IN"/>
        </w:rPr>
        <w:t>यहाँ रुकें और समूह के रूप में एक प्राचीन वेदी की एक तस्वीर देखें। इस ऑडियो को यहाँ रोकें।</w:t>
      </w:r>
    </w:p>
    <w:p>
      <w:pPr/>
      <w:r>
        <w:rPr>
          <w:lang w:val="hi_IN" w:bidi="hi_IN"/>
        </w:rPr>
      </w:r>
      <w:r>
        <w:rPr>
          <w:lang w:val="hi_IN" w:bidi="hi_IN"/>
        </w:rPr>
        <w:t>उस रात, यहोवा की वाणी एक बार फिर गिदोन से बात करती है। यहोवा गिदोन से कहता है कि वह उस बैल को ले जो उसके पिता का है। यह बैल एक पूर्ण विकसित सांड था। बैल बहुत बलवान पशु होते थे, और इस्राएली उन्हें बहुत मूल्यवान मानते थे। इस्राएली कठिन काम करने के लिए बैलों का उपयोग करते थे, जैसे भारी वस्तुएँ खींचने के लिए। यहोवा सम्भवतः गिदोन से यह भी कहता है कि वह एक और जवान बैल ले, जो सात वर्ष का है और उसके पिता का है।</w:t>
      </w:r>
    </w:p>
    <w:p>
      <w:pPr/>
      <w:r>
        <w:rPr>
          <w:lang w:val="hi_IN" w:bidi="hi_IN"/>
        </w:rPr>
      </w:r>
      <w:r>
        <w:rPr>
          <w:lang w:val="hi_IN" w:bidi="hi_IN"/>
        </w:rPr>
        <w:t>यहाँ रुकें और समूह के रूप में एक बैल की तस्वीर देखें। इस ऑडियो को यहाँ रोकें।</w:t>
      </w:r>
    </w:p>
    <w:p>
      <w:pPr/>
      <w:r>
        <w:rPr>
          <w:lang w:val="hi_IN" w:bidi="hi_IN"/>
        </w:rPr>
      </w:r>
      <w:r>
        <w:rPr>
          <w:lang w:val="hi_IN" w:bidi="hi_IN"/>
        </w:rPr>
        <w:t>यहोवा गिदोन से कहता है कि वह बाल की उस वेदी को गिरा दे जो उसके पिता की है। बाल वह नाम था जो कनानी और दूसरे लोग पुरुष झूठे देवताओं को देते थे। कनानी लोग विश्वास करते थे कि बाल हवा और वर्षा को नियंत्रित करता था, और बाल ही खेतों में भोजन और फसल उगाता था। बहुत से इस्राएली बाल और अन्य झूठे देवताओं की उपासना करने लगे थे। गिदोन का परिवार भी इन देवताओं की उपासना करता है। यही कारण है कि गिदोन के पिता के पास बाल को समर्पित एक वेदी है। इस बात से यहोवा क्रोधित होता था कि इस्राएली बाल की उपासना करते थे, क्योंकि बाल वास्तविक नहीं था। वर्षा और हवा को यहोवा नियंत्रित करता था, और भोजन और फसल उगाने वाला भी यहोवा ही था, बाल नहीं। यही कारण है कि यहोवा चाहता है कि गिदोन बाल की इस वेदी को नष्ट कर दे।</w:t>
      </w:r>
    </w:p>
    <w:p>
      <w:pPr/>
      <w:r>
        <w:rPr>
          <w:lang w:val="hi_IN" w:bidi="hi_IN"/>
        </w:rPr>
      </w:r>
      <w:r>
        <w:rPr>
          <w:lang w:val="hi_IN" w:bidi="hi_IN"/>
        </w:rPr>
        <w:t>यहोवा गिदोन से यह भी कहता है कि वह अशेरा, अर्थात् अशेरा के खम्भे को, जो बाल की वेदी के पास खड़ी है, काट डाले। अशेरा उन कनानी झूठी देवियों का नाम था जिनकी वे पूजा करते थे। जैसे यहोवा चाहता है कि गिदोन बाल की वेदी को गिरा दे, वैसे ही वह यह भी चाहता है कि गिदोन अशेरा के खम्भे को नष्ट कर दे।</w:t>
      </w:r>
    </w:p>
    <w:p>
      <w:pPr/>
      <w:r>
        <w:rPr>
          <w:lang w:val="hi_IN" w:bidi="hi_IN"/>
        </w:rPr>
      </w:r>
      <w:r>
        <w:rPr>
          <w:lang w:val="hi_IN" w:bidi="hi_IN"/>
        </w:rPr>
        <w:t>यहोवा आगे गिदोन को यह भी आज्ञा देता है कि वह बाल की वेदी के स्थान पर एक नई वेदी बनाए और उस नई वेदी को यहोवा के लिए समर्पित करे। यहोवा गिदोन से कहता है कि वह उस छोटे, सात वर्ष के बैल को बलि करे और उसे यहोवा के लिए होमबलि के रूप में चढ़ाए। यहोवा गिदोन से कहता है कि वह अशेरा के खम्भे की लकड़ी ले और उसी लकड़ी को उस आग के लिए प्रयोग करे जो सात वर्ष के बैल को भस्म कर देगी।</w:t>
      </w:r>
    </w:p>
    <w:p>
      <w:pPr/>
      <w:r>
        <w:rPr>
          <w:lang w:val="hi_IN" w:bidi="hi_IN"/>
        </w:rPr>
      </w:r>
      <w:r>
        <w:rPr>
          <w:lang w:val="hi_IN" w:bidi="hi_IN"/>
        </w:rPr>
        <w:t>गिदोन अपने घराने के 10 सेवकों को इकट्ठा करता है और वे सब काम करता है जिनकी आज्ञा यहोवा ने उसे दी थी। परन्तु, गिदोन अपने परिवार और नगर के दूसरे पुरुषों से डरता है। इसलिए गिदोन ने दिन के समय, जब लोग उसे देख सकते थे, झूठे देवताओं की वेदियों को नहीं गिराया और न ही यहोवा के लिए नई वेदी बनाई और होमबलि चढ़ाई। इसके बजाय, गिदोन और उसके लोग रात के समय यहोवा की आज्ञाओं का पालन करते हैं। गिदोन और उसके लोग यह सब इसलिए करते हैं ताकि वे झूठे देवताओं की वेदियों को नष्ट कर सकें और यहोवा के लिए नई वेदी और होमबलि ऐसे समय में चढ़ाएँ जब कोई उन्हें न देख सके।</w:t>
      </w:r>
    </w:p>
    <w:p>
      <w:pPr/>
      <w:r>
        <w:rPr>
          <w:lang w:val="hi_IN" w:bidi="hi_IN"/>
        </w:rPr>
      </w:r>
      <w:r>
        <w:rPr>
          <w:lang w:val="hi_IN" w:bidi="hi_IN"/>
        </w:rPr>
        <w:t>यहाँ रुकें और समूह में इस प्रश्न पर चर्चा करें: उस समय की कोई कहानी बताइए जब आप या कोई और वह करना चाहता था जो अच्छा और सही था, लेकिन इस बात से डरा हुआ था कि दूसरे क्या कहेंगे, या दूसरे उसे रोकने की कोशिश कैसे करेंगे।</w:t>
      </w:r>
      <w:r>
        <w:rPr>
          <w:lang w:val="hi_IN" w:bidi="hi_IN"/>
        </w:rPr>
      </w:r>
    </w:p>
    <w:p>
      <w:pPr>
        <w:pStyle w:val="Heading3"/>
      </w:pPr>
      <w:r>
        <w:rPr>
          <w:lang w:val="hi_IN" w:bidi="hi_IN"/>
        </w:rPr>
        <w:t>घटनाओं को समझाना</w:t>
      </w:r>
    </w:p>
    <w:p>
      <w:pPr/>
      <w:r>
        <w:rPr>
          <w:lang w:val="hi_IN" w:bidi="hi_IN"/>
        </w:rPr>
      </w:r>
      <w:r>
        <w:rPr>
          <w:lang w:val="hi_IN" w:bidi="hi_IN"/>
        </w:rPr>
        <w:t>न्यायियों 6:11–27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गिदोन भूमि के नीचे बने दाखरस निकालने के कुंड में गेहूँ कूट रहा है। यहोवा का स्वर्गदूत आता है और गिदोन से बात करता है।</w:t>
      </w:r>
    </w:p>
    <w:p>
      <w:pPr/>
      <w:r>
        <w:rPr>
          <w:lang w:val="hi_IN" w:bidi="hi_IN"/>
        </w:rPr>
      </w:r>
      <w:r>
        <w:rPr>
          <w:b/>
          <w:lang w:val="hi_IN" w:bidi="hi_IN"/>
        </w:rPr>
        <w:t>दूसरे दृश्य में:</w:t>
      </w:r>
      <w:r>
        <w:rPr>
          <w:lang w:val="hi_IN" w:bidi="hi_IN"/>
        </w:rPr>
        <w:t xml:space="preserve"> गिदोन यहोवा के स्वर्गदूत के लिए एक भेंट तैयार करने के लिए अपने घर में जाता है।</w:t>
      </w:r>
    </w:p>
    <w:p>
      <w:pPr/>
      <w:r>
        <w:rPr>
          <w:lang w:val="hi_IN" w:bidi="hi_IN"/>
        </w:rPr>
      </w:r>
      <w:r>
        <w:rPr>
          <w:b/>
          <w:lang w:val="hi_IN" w:bidi="hi_IN"/>
        </w:rPr>
        <w:t>तीसरे दृश्य में:</w:t>
      </w:r>
      <w:r>
        <w:rPr>
          <w:lang w:val="hi_IN" w:bidi="hi_IN"/>
        </w:rPr>
        <w:t xml:space="preserve"> गिदोन यहोवा के स्वर्गदूत को उपहार देता है। यहोवा गिदोन को एक अद्भुत चिन्ह देता है, और गिदोन भयभीत हो जाता है। यहोवा, जो स्वर्गदूत के माध्यम से बोलता है, गिदोन को सांत्वना देता है।</w:t>
      </w:r>
    </w:p>
    <w:p>
      <w:pPr/>
      <w:r>
        <w:rPr>
          <w:lang w:val="hi_IN" w:bidi="hi_IN"/>
        </w:rPr>
      </w:r>
      <w:r>
        <w:rPr>
          <w:b/>
          <w:lang w:val="hi_IN" w:bidi="hi_IN"/>
        </w:rPr>
        <w:t>चौथे दृश्य में:</w:t>
      </w:r>
      <w:r>
        <w:rPr>
          <w:lang w:val="hi_IN" w:bidi="hi_IN"/>
        </w:rPr>
        <w:t xml:space="preserve"> गिदोन यहोवा की आराधना करने के लिए एक वेदी बनाता है।</w:t>
      </w:r>
    </w:p>
    <w:p>
      <w:pPr/>
      <w:r>
        <w:rPr>
          <w:lang w:val="hi_IN" w:bidi="hi_IN"/>
        </w:rPr>
      </w:r>
      <w:r>
        <w:rPr>
          <w:b/>
          <w:lang w:val="hi_IN" w:bidi="hi_IN"/>
        </w:rPr>
        <w:t>पाँचवें दृश्य में:</w:t>
      </w:r>
      <w:r>
        <w:rPr>
          <w:lang w:val="hi_IN" w:bidi="hi_IN"/>
        </w:rPr>
        <w:t xml:space="preserve"> रात के दौरान, यहोवा गिदोन से बात करता है और उसे निर्देश देता है।</w:t>
      </w:r>
    </w:p>
    <w:p>
      <w:pPr/>
      <w:r>
        <w:rPr>
          <w:lang w:val="hi_IN" w:bidi="hi_IN"/>
        </w:rPr>
      </w:r>
      <w:r>
        <w:rPr>
          <w:b/>
          <w:lang w:val="hi_IN" w:bidi="hi_IN"/>
        </w:rPr>
        <w:t>छठे दृश्य में:</w:t>
      </w:r>
      <w:r>
        <w:rPr>
          <w:lang w:val="hi_IN" w:bidi="hi_IN"/>
        </w:rPr>
        <w:t xml:space="preserve"> गिदोन यहोवा की आज्ञाओं का पालन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यहोवा का स्वर्गदूत</w:t>
      </w:r>
    </w:p>
    <w:p>
      <w:pPr>
        <w:pStyle w:val="ListBullet"/>
        <w:spacing w:line="240" w:lineRule="auto"/>
        <w:ind w:left="720"/>
      </w:pPr>
      <w:r>
        <w:rPr>
          <w:lang w:val="hi_IN" w:bidi="hi_IN"/>
        </w:rPr>
      </w:r>
      <w:r>
        <w:rPr>
          <w:lang w:val="hi_IN" w:bidi="hi_IN"/>
        </w:rPr>
        <w:t>और गिदोन के सेवक।</w:t>
      </w:r>
    </w:p>
    <w:p>
      <w:pPr/>
      <w:r>
        <w:rPr>
          <w:lang w:val="hi_IN" w:bidi="hi_IN"/>
        </w:rPr>
      </w:r>
      <w:r>
        <w:rPr>
          <w:lang w:val="hi_IN" w:bidi="hi_IN"/>
        </w:rPr>
        <w:t>समूह के रूप में, इस भाग की पृष्ठभूमि की इन बातों पर ध्यान दें: यह भाग ओप्रा नाम के नगर में घटित होता है, जो इस्राएलियों की भूमि में था। इस दौरान, मिद्यानी पिछले सात वर्षों से इस्राएलियों पर आक्रमण करते आ रहे हैं। मिद्यानियों ने इस्राएलियों का भोजन और पशु चुरा लिए या नष्ट कर दिए, इसलिए इस्राएली भूखे रहने लगे। इन सात वर्षों में इस्राएलियों ने सहायता के लिए यहोवा को पुकारा है।</w:t>
      </w:r>
    </w:p>
    <w:p>
      <w:pPr/>
      <w:r>
        <w:rPr>
          <w:lang w:val="hi_IN" w:bidi="hi_IN"/>
        </w:rPr>
      </w:r>
      <w:r>
        <w:rPr>
          <w:lang w:val="hi_IN" w:bidi="hi_IN"/>
        </w:rPr>
        <w:t>जब यह भाग आरम्भ होता है, तब गिदोन दाखरस निकालने के कुंड में है, जो भूमि में बना एक गड्ढा होता था। इस्राएली सामान्यतः उसमें अंगूर नाम के फल को कुचलकर दाखरस नाम का पेय बनाते थे। परन्तु गिदोन दाखरस निकालने के कुंड में गेहूँ नाम के अनाज को कूट रहा है। इसका अर्थ है कि गिदोन गेहूँ के पौधे को भूमि पर पटकता है ताकि गेहूँ के दाने पौधे के बाकी भाग से अलग हो जाएँ। इस्राएली सामान्यतः खुले खेतों में या पहाड़ियों की चोटियों पर गेहूँ कूटते थे। हालाँकि, गिदोन दाखरस निकालने के कुंड में गेहूँ कूटता है ताकि मिद्यानी उसे न देख लें और उस पर आक्रमण न करें। दाखरस निकालने का कुंड एक बाँज के पेड़ के नीचे है, जो गिदोन को छिपाने में सहायता करता है।</w:t>
      </w:r>
    </w:p>
    <w:p>
      <w:pPr/>
      <w:r>
        <w:rPr>
          <w:lang w:val="hi_IN" w:bidi="hi_IN"/>
        </w:rPr>
      </w:r>
      <w:r>
        <w:rPr>
          <w:lang w:val="hi_IN" w:bidi="hi_IN"/>
        </w:rPr>
        <w:t>यहाँ रुकें और समूह के साथ बाँज के पेड़, दाखरस निकालने के कुंड, गेहूँ के पौधों, और गेहूँ के दानों के चित्र देखें। इस ऑडियो को यहाँ रोकें।</w:t>
      </w:r>
    </w:p>
    <w:p>
      <w:pPr/>
      <w:r>
        <w:rPr>
          <w:lang w:val="hi_IN" w:bidi="hi_IN"/>
        </w:rPr>
      </w:r>
      <w:r>
        <w:rPr>
          <w:lang w:val="hi_IN" w:bidi="hi_IN"/>
        </w:rPr>
        <w:t>जब गिदोन दाखरस निकालने के कुंड में गेहूँ कूट रहा होता है, तब यहोवा का दूत गिदोन के सामने आता है और उसका अभिवादन करता है। यहोवा का स्वर्गदूत कहता है कि यहोवा गिदोन के साथ है, जिसका अर्थ है कि यहोवा गिदोन को आशीष देगा और उसकी सहायता करेगा। यहोवा का दूत गिदोन को “पराक्रमी योद्धा” कहकर पुकारता है। यह वह उपाधि थी जो लोग बहादुर और बलवान सैनिकों को देते थे। इस स्थिति में में, दूत के कहने का मतलब है कि गिदोन अपने समुदाय में अच्छी प्रतिष्ठा वाला मनुष्य है।</w:t>
      </w:r>
    </w:p>
    <w:p>
      <w:pPr/>
      <w:r>
        <w:rPr>
          <w:lang w:val="hi_IN" w:bidi="hi_IN"/>
        </w:rPr>
      </w:r>
      <w:r>
        <w:rPr>
          <w:lang w:val="hi_IN" w:bidi="hi_IN"/>
        </w:rPr>
        <w:t>यहाँ रुकें और समूह में चर्चा करें: उन लोगों के बारे में सोचिए जिन्हें आप जानते हैं जो युद्ध में साहस के साथ लड़ते हैं, या जिन्हें दूसरे लोग समुदाय की सहायता करने के लिए बहुत बलवान और महत्वपूर्ण मानते हैं। आप इन लोगों का वर्णन करने के लिए किस प्रकार के शब्दों या वाक्यांशों का प्रयोग करते हैं? आप गिदोन के बारे में “पराक्रमी योद्धा” के रूप में कैसे बात करेंगे? इस ऑडियो को यहाँ रोकें।</w:t>
      </w:r>
    </w:p>
    <w:p>
      <w:pPr/>
      <w:r>
        <w:rPr>
          <w:lang w:val="hi_IN" w:bidi="hi_IN"/>
        </w:rPr>
      </w:r>
      <w:r>
        <w:rPr>
          <w:lang w:val="hi_IN" w:bidi="hi_IN"/>
        </w:rPr>
        <w:t>गिदोन यहोवा के दूत को “स्वामी” या “प्रभु” कहकर संबोधित करता है, जो किसी अजनबी का आदरपूर्वक अभिवादन करने का एक विनम्र तरीका था। कहानी के इस समय तक, गिदोन यह नहीं समझता कि वह यहोवा के दूत से बात कर रहा है। गिदोन सोचता है कि वह किसी मनुष्य से बात कर रहा है।</w:t>
      </w:r>
    </w:p>
    <w:p>
      <w:pPr/>
      <w:r>
        <w:rPr>
          <w:lang w:val="hi_IN" w:bidi="hi_IN"/>
        </w:rPr>
      </w:r>
      <w:r>
        <w:rPr>
          <w:lang w:val="hi_IN" w:bidi="hi_IN"/>
        </w:rPr>
        <w:t>गिदोन पूछता है, “यदि यहोवा हम इस्राएलियों को आशीष देगा और हमारी सहायता करेगा, तो फिर ये सब भयानक बातें हमारे साथ क्यों हुई हैं?” गिदोन यह भी पूछता है, “यहोवा के वे सब अद्भुत काम कहाँ हैं, जिनके विषय में हमारे पूर्वज हमें बताते थे, जैसे वह समय जब यहोवा इस्राएलियों को मिस्र की गुलामी से निकाल लाया था?” जब गिदोन ये प्रश्न पूछता है, तो गिदोन यहोवा के दूत को चुनौती देता है। गिदोन उत्तर की उम्मीद नहीं करता है। गिदोन को इस बात पर संदेह है कि यहोवा उसके या इस्राएलियों के साथ है। गिदोन का मतलब कुछ ऐसा है, “हम इस्राएलियों ने वैसे अद्भुत काम नहीं देखे जैसे हमारे पूर्वज हमें बताते थे, जब यहोवा हमारे पूर्वजों को मिस्र से निकाल लाया था।”</w:t>
      </w:r>
    </w:p>
    <w:p>
      <w:pPr/>
      <w:r>
        <w:rPr>
          <w:lang w:val="hi_IN" w:bidi="hi_IN"/>
        </w:rPr>
      </w:r>
      <w:r>
        <w:rPr>
          <w:lang w:val="hi_IN" w:bidi="hi_IN"/>
        </w:rPr>
        <w:t>गिदोन आगे कहता है कि यहोवा ने इस्राएलियों को छोड़ दिया है और इस्राएलियों को मिद्यानियों के अधिकार में पड़ने दिया है। यहोवा का दूत गिदोन की ओर मुड़ता है और उसे देखता है। यहोवा, जो दूत के माध्यम से बोलता है, गिदोन से कहता है कि वह जाकर इस्राएल के लोगों को मिद्यानियों से बचाए। यहोवा पूछता है, “क्या अब मैं ही तुझे नहीं भेज रहा हूँ?” यहोवा यह प्रश्न इस प्रकार पूछता है ताकि गिदोन निश्चित रूप से जान ले कि यहोवा ने उसी को चुना है। यहोवा का अर्थ कुछ ऐसा है, “मैं, यहोवा, तुझे भेज रहा हूँ!”</w:t>
      </w:r>
    </w:p>
    <w:p>
      <w:pPr/>
      <w:r>
        <w:rPr>
          <w:lang w:val="hi_IN" w:bidi="hi_IN"/>
        </w:rPr>
      </w:r>
      <w:r>
        <w:rPr>
          <w:lang w:val="hi_IN" w:bidi="hi_IN"/>
        </w:rPr>
        <w:t>गिदोन पूछता है, “मैं इस्राएल के लोगों को मिद्यानियों से कैसे बचा सकता हूँ?” इस बात से कि गिदोन यह पूछता है, यह प्रकट होता है कि अब गिदोन या तो जानता है या संदेह करता है कि वह यहोवा से बात कर रहा है। गिदोन यह दिखाने के लिए प्रश्न का प्रयोग करता है कि वह विश्वास नहीं करता कि वह इस्राएलियों को बचा सकता है। गिदोन के कहने का मतलब कुछ ऐसा है, “मैं किसी भी प्रकार इस्राएलियों को नहीं बचा सकता!”</w:t>
      </w:r>
    </w:p>
    <w:p>
      <w:pPr/>
      <w:r>
        <w:rPr>
          <w:lang w:val="hi_IN" w:bidi="hi_IN"/>
        </w:rPr>
      </w:r>
      <w:r>
        <w:rPr>
          <w:lang w:val="hi_IN" w:bidi="hi_IN"/>
        </w:rPr>
        <w:t>गिदोन आगे कहता है कि उसका परिवार मनश्शे के गोत्र में सबसे छोटा परिवार है, और गिदोन स्वयं अपने परिवार में सबसे छोटा या सबसे कम महत्वपूर्ण व्यक्ति है। गिदोन ये बातें इस बात पर ज़ोर देने के लिए कहता है कि वह विश्वास नहीं करता कि वह इस्राएलियों को बचा सकता है, क्योंकि गिदोन का परिवार न तो बलवान है और न ही महत्वपूर्ण, और गिदोन अपने परिवार का सबसे कम बलवान या सबसे कम महत्वपूर्ण सदस्य है।</w:t>
      </w:r>
    </w:p>
    <w:p>
      <w:pPr/>
      <w:r>
        <w:rPr>
          <w:lang w:val="hi_IN" w:bidi="hi_IN"/>
        </w:rPr>
      </w:r>
      <w:r>
        <w:rPr>
          <w:lang w:val="hi_IN" w:bidi="hi_IN"/>
        </w:rPr>
        <w:t>लेकिन यहोवा, जो दूत के माध्यम से बोलता है, कहता है, "मैं तुम्हारे साथ रहूँगा।" फिर से यहोवा के कहने का मतलब है, मैं तुझे आशीष दूँगा और तेरी सहायता करूँगा।” यहोवा कहता है कि यहोवा की सहायता से गिदोन सब मिद्यानियों को उतनी ही आसानी से पराजित कर सकेगा जैसे कि वह केवल एक ही मनुष्य से लड़ रहा हो।</w:t>
      </w:r>
    </w:p>
    <w:p>
      <w:pPr/>
      <w:r>
        <w:rPr>
          <w:lang w:val="hi_IN" w:bidi="hi_IN"/>
        </w:rPr>
      </w:r>
      <w:r>
        <w:rPr>
          <w:lang w:val="hi_IN" w:bidi="hi_IN"/>
        </w:rPr>
        <w:t>गिदोन यहोवा से एक चिन्ह माँगता है, ताकि गिदोन जान सके कि यहोवा ही वास्तव में वह है जिससे गिदोन बात कर रहा है। गिदोन यहोवा के दूत से उसी स्थान पर ठहरने और प्रतीक्षा करने का अनुरोध करता है, जब तक गिदोन यहोवा के लिए एक भेंट तैयार करे। यहोवा का दूत प्रतीक्षा करने के लिए सहमत हो जाता है।</w:t>
      </w:r>
    </w:p>
    <w:p>
      <w:pPr/>
      <w:r>
        <w:rPr>
          <w:lang w:val="hi_IN" w:bidi="hi_IN"/>
        </w:rPr>
      </w:r>
      <w:r>
        <w:rPr>
          <w:lang w:val="hi_IN" w:bidi="hi_IN"/>
        </w:rPr>
        <w:t>दूसरे दृश्य में, गिदोन अपने घर में जाता है, एक जवान बकरे को मारता है, और उसका मांस पकाता है। गिदोन बिना खमीर की एक प्रकार की रोटी भी तैयार करता है। इस्राएली इस प्रकार की रोटी को अखमीरी रोटी कहते थे। गिदोन बकरे के मांस को एक टोकरी में रखता है, और जिस शोरबे या पानी में उसने मांस पकाया था उसे एक हाँड़ी में रखता है।</w:t>
      </w:r>
    </w:p>
    <w:p>
      <w:pPr/>
      <w:r>
        <w:rPr>
          <w:lang w:val="hi_IN" w:bidi="hi_IN"/>
        </w:rPr>
      </w:r>
      <w:r>
        <w:rPr>
          <w:lang w:val="hi_IN" w:bidi="hi_IN"/>
        </w:rPr>
        <w:t>यहाँ रुकें और एक समूह के रूप में एक बकरे, अखमीरी रोटी, और हाँड़ी में रखे शोरबे के चित्र देखें। इस ऑडियो को यहाँ रोकें।</w:t>
      </w:r>
    </w:p>
    <w:p>
      <w:pPr/>
      <w:r>
        <w:rPr>
          <w:lang w:val="hi_IN" w:bidi="hi_IN"/>
        </w:rPr>
      </w:r>
      <w:r>
        <w:rPr>
          <w:lang w:val="hi_IN" w:bidi="hi_IN"/>
        </w:rPr>
        <w:t>तीसरे दृश्य में, गिदोन पका हुआ मांस, हाँड़ी में रखा शोरबा, और अखमीरी रोटी वापस पेड़ के पास ले जाता है और उन्हें यहोवा के दूत के सामने प्रस्तुत करता है। यहोवा का स्वर्गदूत गिदोन से कहता है कि वह मांस और अखमीरी रोटी को एक चट्टान पर रखे, और शोरबे को मांस और रोटी पर उंडेल दे। गिदोन ऐसा करता है, और यहोवा का दूत एक लाठी लेता है और लाठी की नोक से मांस और अखमीरी रोटी को छूता है। जब यहोवा का दूत इन वस्तुओं को लाठी से छूता है, तब जिस चट्टान पर मांस और रोटी रखे हैं वहाँ तुरन्त आग जल उठती है, और वह आग मांस और रोटी को पूरी तरह भस्म कर देती है। यहोवा का स्वर्गदूत गायब हो जाता है।</w:t>
      </w:r>
    </w:p>
    <w:p>
      <w:pPr/>
      <w:r>
        <w:rPr>
          <w:lang w:val="hi_IN" w:bidi="hi_IN"/>
        </w:rPr>
      </w:r>
      <w:r>
        <w:rPr>
          <w:lang w:val="hi_IN" w:bidi="hi_IN"/>
        </w:rPr>
        <w:t>अब गिदोन समझ जाता है कि इस पूरे समय वह यहोवा के दूत से बात करता रहा है। गिदोन डरकर पुकारता है और कहता है, "हे प्रभु यहोवा! मैंने यहोवा के दूत को आमने-सामने देखा है!" गिदोन यहाँ बहुत डरा हुआ है। गिदोन के शब्दों का अर्थ कुछ ऐसा है, "मैं मर जाऊँगा, क्योंकि मैंने यहोवा के दूत का मुख देख लिया है!" गिदोन मानता है कि गिदोन मर जाएगा। लेकिन यहोवा की वाणी गिदोन से बात करती है और गिदोन को सांत्वना देती है। यहोवा कहता है, “तुम्हें शान्ति मिले।” मत डर।" तुम नहीं मरोगे।" “तुम्हें शान्ति मिले” लोगों का अभिवादन करने का एक सामान्य तरीका था, और इस स्थिति में यहोवा इन शब्दों का प्रयोग गिदोन को शान्ति और दिलासा देने के लिए करता है।</w:t>
      </w:r>
    </w:p>
    <w:p>
      <w:pPr/>
      <w:r>
        <w:rPr>
          <w:lang w:val="hi_IN" w:bidi="hi_IN"/>
        </w:rPr>
      </w:r>
      <w:r>
        <w:rPr>
          <w:lang w:val="hi_IN" w:bidi="hi_IN"/>
        </w:rPr>
        <w:t>यहाँ रुकें और एक ऐसी कहानी सुनाएँ जहाँ कोई व्यक्ति आश्चर्यचकित हो जाता है और अचानक बहुत डर जाता है। वह व्यक्ति सबसे पहले क्या कहता है? वह व्यक्ति आश्चर्य और भय कैसे दिखाता है? किसी भयभीत व्यक्ति को दिलासा देने के लिए लोग किस प्रकार की बातें कहते हैं? आप यहोवा के गिदोन को सांत्वना देने के तरीके का अनुवाद कैसे करेंगे? इस ऑडियो को यहाँ रोकें।</w:t>
      </w:r>
    </w:p>
    <w:p>
      <w:pPr/>
      <w:r>
        <w:rPr>
          <w:lang w:val="hi_IN" w:bidi="hi_IN"/>
        </w:rPr>
      </w:r>
      <w:r>
        <w:rPr>
          <w:lang w:val="hi_IN" w:bidi="hi_IN"/>
        </w:rPr>
        <w:t>चौथे दृश्य में, गिदोन एक वेदी बनाता है और उसे यहोवा के लिए समर्पित करता है। गिदोन इस वेदी का उपयोग यहोवा की आराधना करने के लिए करेगा। लोग आमतौर पर पत्थर से वेदियाँ बनाते थे। वेदी वह स्थान था जहाँ इस्राएली यहोवा के लिए भेंट के रूप में पशुओं को बलि करते और जलाते थे, या धूप चढ़ाते थे। गिदोन इस वेदी को यहोवा के लिए समर्पित करता है और उसका नाम “यहोवा शान्ति है” रखता है।</w:t>
      </w:r>
    </w:p>
    <w:p>
      <w:pPr/>
      <w:r>
        <w:rPr>
          <w:lang w:val="hi_IN" w:bidi="hi_IN"/>
        </w:rPr>
      </w:r>
      <w:r>
        <w:rPr>
          <w:lang w:val="hi_IN" w:bidi="hi_IN"/>
        </w:rPr>
        <w:t>यहाँ रुकें और समूह के रूप में एक प्राचीन वेदी की एक तस्वीर देखें। इस ऑडियो को यहाँ रोकें।</w:t>
      </w:r>
    </w:p>
    <w:p>
      <w:pPr/>
      <w:r>
        <w:rPr>
          <w:lang w:val="hi_IN" w:bidi="hi_IN"/>
        </w:rPr>
      </w:r>
      <w:r>
        <w:rPr>
          <w:lang w:val="hi_IN" w:bidi="hi_IN"/>
        </w:rPr>
        <w:t>ये सभी बातें दिन के दौरान होती हैं। पाँचवें दृश्य में, उसी दिन की रात होती है। गिदोन यहोवा की वाणी सुनता है, जो गिदोन से बात करते हैं। यहोवा गिदोन से कहता है कि वह उस बैल को ले जो उसके पिता का है, और एक दूसरा जवान बैल भी ले जो उसके पिता का ही है।</w:t>
      </w:r>
    </w:p>
    <w:p>
      <w:pPr/>
      <w:r>
        <w:rPr>
          <w:lang w:val="hi_IN" w:bidi="hi_IN"/>
        </w:rPr>
      </w:r>
      <w:r>
        <w:rPr>
          <w:lang w:val="hi_IN" w:bidi="hi_IN"/>
        </w:rPr>
        <w:t>यहाँ रुकें और समूह के रूप में एक बैल की तस्वीर देखें। इस ऑडियो को यहाँ रोकें।</w:t>
      </w:r>
    </w:p>
    <w:p>
      <w:pPr/>
      <w:r>
        <w:rPr>
          <w:lang w:val="hi_IN" w:bidi="hi_IN"/>
        </w:rPr>
      </w:r>
      <w:r>
        <w:rPr>
          <w:lang w:val="hi_IN" w:bidi="hi_IN"/>
        </w:rPr>
        <w:t>कहानी के इस मोड़ पर, हमें पता चलता है कि यद्यपि गिदोन और उसका परिवार इस्राएली हैं और वे यहोवा के बारे में जानते हैं, फिर भी गिदोन और उसका परिवार अन्य जातियों के झूठे देवताओं की उपासना करते हैं। गिदोन और उसके परिवार के लोग इस्राएलियों की उस वाचा या प्रतिज्ञा को नहीं समझते जो कहती है कि वे झूठे देवताओं की उपासना नहीं करेंगे, या गिदोन के परिवार ने उस वाचा की अवज्ञा करने का निश्चय कर लिया है। अब यहोवा गिदोन से कहता है कि वह झूठे देवता बाल की वेदी को गिरा दे। यद्यपि यह भाग सीधे नहीं कहता है, फिर भी शायद यहोवा चाहता है कि गिदोन बाल की वेदी को गिराने में उस बलवान बड़े बैल का उपयोग करे। यहोवा गिदोन से यह भी कहता है कि वह वेदी के पास खड़े अशेरा के खंभे को काट दे। यह एक लकड़ी का खम्भा था, या सम्भव है कि यह एक छोटा पेड़ भी रहा हो। इस्राएलियों ने इस खम्भे या छोटे पेड़ को झूठी देवी अशेरा के लिए समर्पित किया था। गिदोन का परिवार वेदी और खंभे का उपयोग विदेशी लोगों के झूठे देवताओं की उपासना करने के लिए करता था। यहोवा आगे गिदोन से कहता है कि जहाँ वह बाल की वेदी को गिराएगा, उसी स्थान पर वह एक नई वेदी बनाए। यह नई वेदी यहोवा की होगी। यहोवा गिदोन से कहता है कि वह अशेरा के खम्भे की लकड़ी को नई वेदी पर रखे और उस लकड़ी से आग जलाए। यहोवा गिदोन से कहता है कि वह दूसरे जवान बैल को बलि करे और उसे नई वेदी पर यहोवा के लिए होमबलि के रूप में चढ़ाए।</w:t>
      </w:r>
    </w:p>
    <w:p>
      <w:pPr/>
      <w:r>
        <w:rPr>
          <w:lang w:val="hi_IN" w:bidi="hi_IN"/>
        </w:rPr>
      </w:r>
      <w:r>
        <w:rPr>
          <w:lang w:val="hi_IN" w:bidi="hi_IN"/>
        </w:rPr>
        <w:t>छठे दृश्य में, यह अभी भी वही रात है। गिदोन अपने घराने के 10 सेवकों को इकट्ठा करता है, और गिदोन वे सब काम करता है जिनकी आज्ञा यहोवा ने दी थी। पहले, गिदोन बड़े और अधिक बलवान बैल का उपयोग बाल की वेदी को गिराने के लिए करता है। दूसरा, गिदोन अशेरा के खम्भे को काट डालता है। तीसरा, गिदोन यहोवा के लिए एक नई वेदी बनाता है और इस नई वेदी पर अशेरा के खंभे की लकड़ी को जलाता है। चौथा, गिदोन इस आग का उपयोग जवान बैल के मांस को पकाने के लिए करता है, और वह इस मांस को यहोवा के लिए होमबलि के रूप में चढ़ाता है। हालाँकि, गिदोन और उसके सेवक ये सब काम रात में करते हैं, क्योंकि वे डरते हैं कि गिदोन का परिवार उन्हें देख लेगा। जब गिदोन और उसके सेवक वे काम करते हैं जिनकी आज्ञा यहोवा ने उन्हें दी थी, तब वे भय के साथ उन्हें करते हैं, क्योंकि उन्हें चिन्ता होती है कि दूसरे इस्राएली उन्हें देख लेंगे।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6:11–27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यहोवा का स्वर्गदूत</w:t>
      </w:r>
    </w:p>
    <w:p>
      <w:pPr>
        <w:pStyle w:val="ListBullet"/>
        <w:spacing w:line="240" w:lineRule="auto"/>
        <w:ind w:left="720"/>
      </w:pPr>
      <w:r>
        <w:rPr>
          <w:lang w:val="hi_IN" w:bidi="hi_IN"/>
        </w:rPr>
      </w:r>
      <w:r>
        <w:rPr>
          <w:lang w:val="hi_IN" w:bidi="hi_IN"/>
        </w:rPr>
        <w:t>और गिदोन के सेवक।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गिदोन दाखरस निकालने के कुंड में नीचे गेहूँ कूटता है ताकि मिद्यानी उसे न देख सकें। यहोवा का दूत गिदोन के सामने आता है और उसका अभिवादन करता है। यहोवा का दूत कहता है कि यहोवा गिदोन के साथ है। गिदोन पूछता है कि यदि यहोवा सचमुच इस्राएलियों के साथ होता, तो उनके साथ इतनी भयानक बातें कैसे हो सकती थीं। गिदोन पूछता है कि इस्राएलियों ने यहोवा के यहोवा वाले कोई अद्भुत काम क्यों नहीं देखे, जैसे उस समय जब यहोवा इस्राएलियों के पूर्वजों को मिस्र की गुलामी से निकाल लाया था। गिदोन कहता है कि यहोवा ने इस्राएलियों को छोड़ दिया है और उन्हें मिद्यानियों के अधिकार में पड़ने दिया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दूत गिदोन की ओर मुड़ता है और उसे देखता है। यहोवा का दूत गिदोन से कहता है कि वह इस्राएल के लोगों को मिद्यानियों से बचाए। यहोवा का दूत कहता है कि वह स्वयं गिदोन को यह कार्य करने के लिए चुनता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गिदोन पूछता है कि वह, गिदोन, किसी भी प्रकार इस्राएलियों को कैसे बचा सकता है। गिदोन विश्वास नहीं करता कि वह यह कर सकता है। गिदोन कहता है कि उसका परिवार मनश्शे के गोत्र में सबसे छोटा और सबसे निर्बल परिवार है, और गिदोन स्वयं अपने परिवार का सबसे छोटा या सबसे कम महत्वपूर्ण सदस्य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लेकिन यहोवा, जो दूत के माध्यम से बोलता है, कहता है, "मैं तुम्हारे साथ रहूँगा।" यहोवा कहता है कि यहोवा की सहायता से गिदोन सब मिद्यानियों को उतनी ही आसानी से पराजित कर सकेगा जैसे वह केवल एक ही मनुष्य से लड़ रहा हो।</w:t>
      </w:r>
    </w:p>
    <w:p>
      <w:pPr/>
      <w:r>
        <w:rPr>
          <w:lang w:val="hi_IN" w:bidi="hi_IN"/>
        </w:rPr>
      </w:r>
      <w:r>
        <w:rPr>
          <w:lang w:val="hi_IN" w:bidi="hi_IN"/>
        </w:rPr>
        <w:t>गिदोन यहोवा से एक चिन्ह माँगता है, ताकि गिदोन जान सके कि यह सब सच है। गिदोन यहोवा के दूत से प्रतीक्षा करने के लिए कहता है, जब तक गिदोन यहोवा के लिए एक भेंट तैयार करता है। यहोवा का दूत प्रतीक्षा करने के लिए सहमत हो जाता है।</w:t>
      </w:r>
    </w:p>
    <w:p>
      <w:pPr/>
      <w:r>
        <w:rPr>
          <w:lang w:val="hi_IN" w:bidi="hi_IN"/>
        </w:rPr>
      </w:r>
      <w:r>
        <w:rPr>
          <w:lang w:val="hi_IN" w:bidi="hi_IN"/>
        </w:rPr>
        <w:t xml:space="preserve">दूसरे दृश्य में, गिदोन अपने घर में जाता है, एक जवान बकरे को मारता है, और उसका मांस पकाता है। गिदोन अखमीरी रोटी भी तैयार करता है, अर्थात् ऐसी रोटी जिसमें खमीर न हो। गिदोन पके हुए मांस को एक टोकरी में रखता है। गिदोन जिस पानी में उसने मांस पकाया था उसे लेकर एक हाँड़ी में डालता है। </w:t>
      </w:r>
    </w:p>
    <w:p>
      <w:pPr/>
      <w:r>
        <w:rPr>
          <w:lang w:val="hi_IN" w:bidi="hi_IN"/>
        </w:rPr>
      </w:r>
      <w:r>
        <w:rPr>
          <w:lang w:val="hi_IN" w:bidi="hi_IN"/>
        </w:rPr>
        <w:t>तीसरे दृश्य में, गिदोन मांस, हाँड़ी में रखा शोरबा, और अखमीरी रोटी वापस पेड़ के पास ले जाता है और उन्हें यहोवा के दूत के सामने प्रस्तुत करता है। यहोवा का स्वर्गदूत गिदोन से कहता है कि वह मांस और अखमीरी रोटी को एक चट्टान पर रखे, और शोरबे को मांस और रोटी पर उंडेल दे। गिदोन यह करता है। यहोवा का दूत एक लाठी पकड़े हुए है। यहोवा का दूत लाठी की नोक से मांस और अखमीरी रोटी को छूता है। जिस चट्टान पर मांस और रोटी रखे थे, उस पर तुरन्त आग भड़क उठती है, और वह आग मांस और रोटी को पूरी तरह भस्म कर देती है। यहोवा का स्वर्गदूत गायब हो जाता है।</w:t>
      </w:r>
    </w:p>
    <w:p>
      <w:pPr/>
      <w:r>
        <w:rPr>
          <w:lang w:val="hi_IN" w:bidi="hi_IN"/>
        </w:rPr>
      </w:r>
      <w:r>
        <w:rPr>
          <w:lang w:val="hi_IN" w:bidi="hi_IN"/>
        </w:rPr>
        <w:t>गिदोन को पूरी तरह से एहसास हो गया कि इस दौरान वह यहोवा के दूत से बात कर रहा था। गिदोन भय से चिल्ला उठता है और कहता है कि उसने यहोवा के दूत को आमने-सामने देखा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वाणी गिदोन से बात करती है और गिदोन को सांत्वना देती है। यहोवा गिदोन से कहता है कि गिदोन नहीं मरेगा।</w:t>
      </w:r>
    </w:p>
    <w:p>
      <w:pPr/>
      <w:r>
        <w:rPr>
          <w:lang w:val="hi_IN" w:bidi="hi_IN"/>
        </w:rPr>
      </w:r>
      <w:r>
        <w:rPr>
          <w:lang w:val="hi_IN" w:bidi="hi_IN"/>
        </w:rPr>
        <w:t>चौथे दृश्य में, गिदोन आराधना की एक वेदी बनाता है और उसे यहोवा को समर्पित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पाँचवें दृश्य में, रात का समय है। गिदोन यहोवा की वाणी सुनता है, जो गिदोन से कहती है कि वह अपने पिता के दो बैल ले—एक बड़ा बैल और एक छोटा, सात वर्ष का बैल। यहोवा गिदोन से कहता है कि वह झूठे देवता बाल की वेदी को गिरा दे और उस अशेरा के खम्भे को काट डाले जो वेदी के पास खड़ा है। फिर यहोवा गिदोन से कहता है कि वह बाल की वेदी के स्थान पर यहोवा के लिए एक नई वेदी बनाए। यहोवा गिदोन से कहता है कि वह दूसरे बैल को बलि करे और अशेरा के खम्भे की लकड़ी से उसे नई वेदी पर जलाकर यहोवा के लिए होमबलि के रूप में चढ़ाए।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छठे दृश्य में, अभी भी रात है। जब सब लोग सो रहे होते हैं, तब गिदोन और उसके 10 सेवक बड़े बैल का उपयोग करके बाल की वेदी को गिरा देते हैं। गिदोन अशेरा के खम्भे को भी काट डालता है, और वह यहोवा के लिए एक नई वेदी बनाता है। गिदोन अशेरा के खम्भे की लकड़ी लेता है और उसका उपयोग यहोवा के लिए होमबलि के रूप में, दूसरे बैल के मांस को पकाने के लिए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न्यायियों 6:11–27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गिदोन </w:t>
      </w:r>
      <w:r>
        <w:rPr>
          <w:b/>
          <w:lang w:val="hi_IN" w:bidi="hi_IN"/>
        </w:rPr>
        <w:t>दाखरस निकालने के कुंड</w:t>
      </w:r>
      <w:r>
        <w:rPr>
          <w:lang w:val="hi_IN" w:bidi="hi_IN"/>
        </w:rPr>
        <w:t xml:space="preserve"> में गेहूँ कूटता है। इसका अर्थ है कि गिदोन दाखरस निकालने के कुंड के भीतर नीचे है, जहाँ वह गेहूँ के पौधों को भूमि पर पटकता है ताकि </w:t>
      </w:r>
      <w:r>
        <w:rPr>
          <w:b/>
          <w:lang w:val="hi_IN" w:bidi="hi_IN"/>
        </w:rPr>
        <w:t>गेहूँ के दाने</w:t>
      </w:r>
      <w:r>
        <w:rPr>
          <w:lang w:val="hi_IN" w:bidi="hi_IN"/>
        </w:rPr>
        <w:t xml:space="preserve"> पौधे के बाकी भाग से अलग हो जाएँ।</w:t>
      </w:r>
    </w:p>
    <w:p>
      <w:pPr/>
      <w:r>
        <w:rPr>
          <w:lang w:val="hi_IN" w:bidi="hi_IN"/>
        </w:rPr>
      </w:r>
      <w:r>
        <w:rPr>
          <w:lang w:val="hi_IN" w:bidi="hi_IN"/>
        </w:rPr>
        <w:t>यहाँ रुकें और समूह के साथ गेहूँ के पौधों का चित्र, गेहूँ के दानों का चित्र, और दाखरस निकालने के कुंड का चित्र देखें। चर्चा करें कि आप अपने अनुवाद में गेहूँ के दानों और दाखरस निकालने के कुंड को क्या कहेंगे। दाखरस निकालने के कुंड के विषय में अधिक जानकारी के लिए, मुख्य शब्दावली में दाखरस का कुंड देखें। इस ऑडियो को यहाँ रोकें।</w:t>
      </w:r>
    </w:p>
    <w:p>
      <w:pPr/>
      <w:r>
        <w:rPr>
          <w:lang w:val="hi_IN" w:bidi="hi_IN"/>
        </w:rPr>
      </w:r>
      <w:r>
        <w:rPr>
          <w:b/>
          <w:lang w:val="hi_IN" w:bidi="hi_IN"/>
        </w:rPr>
        <w:t>यहोवा का दूत</w:t>
      </w:r>
      <w:r>
        <w:rPr>
          <w:lang w:val="hi_IN" w:bidi="hi_IN"/>
        </w:rPr>
        <w:t xml:space="preserve"> गिदोन के सामने आता है और उसका अभिवादन करता है।</w:t>
      </w:r>
    </w:p>
    <w:p>
      <w:pPr/>
      <w:r>
        <w:rPr>
          <w:lang w:val="hi_IN" w:bidi="hi_IN"/>
        </w:rPr>
      </w:r>
      <w:r>
        <w:rPr>
          <w:lang w:val="hi_IN" w:bidi="hi_IN"/>
        </w:rPr>
        <w:t>यहाँ रुकें और समूह के रूप में चर्चा करें कि आप "यहोवा के स्वर्गदूत" का अनुवाद करने के लिए किस शब्द या वाक्यांश का उपयोग करेंगे। “यहोवा के स्वर्गदूत” का अनुवाद उसी प्रकार करें जैसे आपने पिछले भागों में किया था। अधिक जानकारी के लिए, मुख्य शब्दावली में यहोवा का दूत देखें। इस ऑडियो को यहाँ रोकें।</w:t>
      </w:r>
    </w:p>
    <w:p>
      <w:pPr/>
      <w:r>
        <w:rPr>
          <w:lang w:val="hi_IN" w:bidi="hi_IN"/>
        </w:rPr>
      </w:r>
      <w:r>
        <w:rPr>
          <w:lang w:val="hi_IN" w:bidi="hi_IN"/>
        </w:rPr>
        <w:t xml:space="preserve">याद रखें कि इस भाग में </w:t>
      </w:r>
      <w:r>
        <w:rPr>
          <w:b/>
          <w:lang w:val="hi_IN" w:bidi="hi_IN"/>
        </w:rPr>
        <w:t>यहोवा</w:t>
      </w:r>
      <w:r>
        <w:rPr>
          <w:lang w:val="hi_IN" w:bidi="hi_IN"/>
        </w:rPr>
        <w:t xml:space="preserve"> के लिए वही शब्द प्रयोग करें जो आपने पिछले भागों में प्रयोग किया है। यहोवा के बारे में अधिक जानकारी के लिए, मुख्य शब्दावली देखें।</w:t>
      </w:r>
    </w:p>
    <w:p>
      <w:pPr/>
      <w:r>
        <w:rPr>
          <w:lang w:val="hi_IN" w:bidi="hi_IN"/>
        </w:rPr>
      </w:r>
      <w:r>
        <w:rPr>
          <w:lang w:val="hi_IN" w:bidi="hi_IN"/>
        </w:rPr>
        <w:t xml:space="preserve">गिदोन दूत को प्रभु या </w:t>
      </w:r>
      <w:r>
        <w:rPr>
          <w:b/>
          <w:lang w:val="hi_IN" w:bidi="hi_IN"/>
        </w:rPr>
        <w:t>स्वामी</w:t>
      </w:r>
      <w:r>
        <w:rPr>
          <w:lang w:val="hi_IN" w:bidi="hi_IN"/>
        </w:rPr>
        <w:t xml:space="preserve"> कहकर पुकारता है। यह किसी अजनबी का अभिवादन करने का एक विनम्र तरीका है। प्रभु के लिए उसी शब्द का उपयोग करें जिसका उपयोग आपने पिछले भागों में किया है, और अधिक जानकारी के लिए मुख्य शब्दावली में प्रभु देखें। </w:t>
      </w:r>
    </w:p>
    <w:p>
      <w:pPr/>
      <w:r>
        <w:rPr>
          <w:lang w:val="hi_IN" w:bidi="hi_IN"/>
        </w:rPr>
      </w:r>
      <w:r>
        <w:rPr>
          <w:lang w:val="hi_IN" w:bidi="hi_IN"/>
        </w:rPr>
        <w:t xml:space="preserve">गिदोन कहता है कि उसका परिवार उसके </w:t>
      </w:r>
      <w:r>
        <w:rPr>
          <w:b/>
          <w:lang w:val="hi_IN" w:bidi="hi_IN"/>
        </w:rPr>
        <w:t>कुल</w:t>
      </w:r>
      <w:r>
        <w:rPr>
          <w:lang w:val="hi_IN" w:bidi="hi_IN"/>
        </w:rPr>
        <w:t xml:space="preserve"> में, अर्थात् उसके </w:t>
      </w:r>
      <w:r>
        <w:rPr>
          <w:b/>
          <w:lang w:val="hi_IN" w:bidi="hi_IN"/>
        </w:rPr>
        <w:t>गोत्र</w:t>
      </w:r>
      <w:r>
        <w:rPr>
          <w:lang w:val="hi_IN" w:bidi="hi_IN"/>
        </w:rPr>
        <w:t xml:space="preserve"> के परिवारों के समूह में, सबसे कम महत्वपूर्ण परिवार है।</w:t>
      </w:r>
    </w:p>
    <w:p>
      <w:pPr/>
      <w:r>
        <w:rPr>
          <w:lang w:val="hi_IN" w:bidi="hi_IN"/>
        </w:rPr>
      </w:r>
      <w:r>
        <w:rPr>
          <w:lang w:val="hi_IN" w:bidi="hi_IN"/>
        </w:rPr>
        <w:t>यहाँ रुकें और समूह में चर्चा करें कि आप कुल, अर्थात् गोत्र के भीतर परिवारों के समूह, के लिए कौन सा शब्द प्रयोग करेंगे। कुल, अर्थात् परिवारों के समूह, के लिए वही शब्द प्रयोग करें जो आपने बाइबल की पिछली पुस्तकों में प्रयोग किया है। इस ऑडियो को यहाँ रोकें।</w:t>
      </w:r>
    </w:p>
    <w:p>
      <w:pPr/>
      <w:r>
        <w:rPr>
          <w:lang w:val="hi_IN" w:bidi="hi_IN"/>
        </w:rPr>
      </w:r>
      <w:r>
        <w:rPr>
          <w:lang w:val="hi_IN" w:bidi="hi_IN"/>
        </w:rPr>
        <w:t xml:space="preserve">यहोवा का स्वर्गदूत कहता है कि यहोवा गिदोन के साथ है, जिसका अर्थ है कि यहोवा गिदोन को आशीष देगा या उसकी सहायता करेगा। यहोवा कहता है कि यहोवा की सहायता से गिदोन सब मिद्यानियों को उतनी ही आसानी से पराजित कर सकेगा जैसे वह केवल एक ही मनुष्य से लड़ रहा हो। गिदोन यहोवा से एक </w:t>
      </w:r>
      <w:r>
        <w:rPr>
          <w:b/>
          <w:lang w:val="hi_IN" w:bidi="hi_IN"/>
        </w:rPr>
        <w:t>चिन्ह</w:t>
      </w:r>
      <w:r>
        <w:rPr>
          <w:lang w:val="hi_IN" w:bidi="hi_IN"/>
        </w:rPr>
        <w:t xml:space="preserve"> माँगता है, ताकि गिदोन जान सके कि यह सब सच है।</w:t>
      </w:r>
    </w:p>
    <w:p>
      <w:pPr/>
      <w:r>
        <w:rPr>
          <w:lang w:val="hi_IN" w:bidi="hi_IN"/>
        </w:rPr>
      </w:r>
      <w:r>
        <w:rPr>
          <w:lang w:val="hi_IN" w:bidi="hi_IN"/>
        </w:rPr>
        <w:t>यहाँ रुकें और समूह में चर्चा करें कि आप चिन्ह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अधिक जानकारी के लिए, मुख्य शब्दावली में चिन्ह को देखें। इस ऑडियो को यहाँ रोकें।</w:t>
      </w:r>
    </w:p>
    <w:p>
      <w:pPr/>
      <w:r>
        <w:rPr>
          <w:lang w:val="hi_IN" w:bidi="hi_IN"/>
        </w:rPr>
      </w:r>
      <w:r>
        <w:rPr>
          <w:lang w:val="hi_IN" w:bidi="hi_IN"/>
        </w:rPr>
        <w:t xml:space="preserve">गिदोन यहोवा के दूत से तब तक प्रतीक्षा करने के लिए कहता है जब तक कि वह यहोवा के लिए एक उपहार, या </w:t>
      </w:r>
      <w:r>
        <w:rPr>
          <w:b/>
          <w:lang w:val="hi_IN" w:bidi="hi_IN"/>
        </w:rPr>
        <w:t>भेंट</w:t>
      </w:r>
      <w:r>
        <w:rPr>
          <w:lang w:val="hi_IN" w:bidi="hi_IN"/>
        </w:rPr>
        <w:t xml:space="preserve">, तैयार न कर ले। भेंट वह उपहार है जो लोग परमेश्वर को धन्यवाद देने या उससे क्षमा माँगने के लिए चढ़ाते हैं। यहोवा का दूत प्रतीक्षा करने के लिए सहमत हो जाता है। गिदोन अपने घर में जाता है, एक जवान बकरे को मारता है, और बकरे का मांस पकाता है। गिदोन </w:t>
      </w:r>
      <w:r>
        <w:rPr>
          <w:b/>
          <w:lang w:val="hi_IN" w:bidi="hi_IN"/>
        </w:rPr>
        <w:t>अखमीरी रोटी</w:t>
      </w:r>
      <w:r>
        <w:rPr>
          <w:lang w:val="hi_IN" w:bidi="hi_IN"/>
        </w:rPr>
        <w:t xml:space="preserve">, अर्थात् बिना खमीर की रोटी, बनाने के लिए एक </w:t>
      </w:r>
      <w:r>
        <w:rPr>
          <w:b/>
          <w:lang w:val="hi_IN" w:bidi="hi_IN"/>
        </w:rPr>
        <w:t>एपा</w:t>
      </w:r>
      <w:r>
        <w:rPr>
          <w:lang w:val="hi_IN" w:bidi="hi_IN"/>
        </w:rPr>
        <w:t>, अर्थात् लगभग 13 से 23 किलोग्राम, आटा भी तैयार करता है।</w:t>
      </w:r>
    </w:p>
    <w:p>
      <w:pPr/>
      <w:r>
        <w:rPr>
          <w:lang w:val="hi_IN" w:bidi="hi_IN"/>
        </w:rPr>
      </w:r>
      <w:r>
        <w:rPr>
          <w:lang w:val="hi_IN" w:bidi="hi_IN"/>
        </w:rPr>
        <w:t>यहाँ रुकें और समूह में चर्चा करें कि आप भेंट, एपा, और अखमीरी रोटी के लिए कौन से शब्द या वाक्य प्रयोग करेंगे। यदि आपने पहले ही बाइबल की किसी अन्य पुस्तक में इन शब्दों का अनुवाद किया है, तो उन्हीं शब्दों का प्रयोग करें जिनका प्रयोग आपने वहाँ किया है। अधिक जानकारी के लिए, मुख्य शब्दावली में एपा को देखें। इस ऑडियो को यहाँ रोकें।</w:t>
      </w:r>
    </w:p>
    <w:p>
      <w:pPr/>
      <w:r>
        <w:rPr>
          <w:lang w:val="hi_IN" w:bidi="hi_IN"/>
        </w:rPr>
      </w:r>
      <w:r>
        <w:rPr>
          <w:lang w:val="hi_IN" w:bidi="hi_IN"/>
        </w:rPr>
        <w:t>गिदोन बकरे का मांस, वह शोरबा जिसमें मांस पकाया गया था, और अखमीरी रोटी लेकर उन्हें यहोवा के दूत के सामने प्रस्तुत करता है।</w:t>
      </w:r>
    </w:p>
    <w:p>
      <w:pPr/>
      <w:r>
        <w:rPr>
          <w:lang w:val="hi_IN" w:bidi="hi_IN"/>
        </w:rPr>
      </w:r>
      <w:r>
        <w:rPr>
          <w:lang w:val="hi_IN" w:bidi="hi_IN"/>
        </w:rPr>
        <w:t>यहाँ रुकें और समूह के साथ एक बकरे, अखमीरी रोटी, और हाँड़ी में रखे शोरबे के चित्र देखें। इस ऑडियो को यहाँ रोकें।</w:t>
      </w:r>
    </w:p>
    <w:p>
      <w:pPr/>
      <w:r>
        <w:rPr>
          <w:lang w:val="hi_IN" w:bidi="hi_IN"/>
        </w:rPr>
      </w:r>
      <w:r>
        <w:rPr>
          <w:b/>
          <w:lang w:val="hi_IN" w:bidi="hi_IN"/>
        </w:rPr>
        <w:t>परमेश्वर</w:t>
      </w:r>
      <w:r>
        <w:rPr>
          <w:lang w:val="hi_IN" w:bidi="hi_IN"/>
        </w:rPr>
        <w:t xml:space="preserve"> का स्वर्गदूत गिदोन को मांस और अखमीरी रोटी को एक चट्टान पर रखने, और शोरबे को मांस और रोटी पर उंडेलने का निर्देश देता है। रोचक बात यह है कि यहाँ दूत को परमेश्वर का स्वर्गदूत कहा गया है। परमेश्वर के लिए उसी शब्द का उपयोग करें जिसका उपयोग आपने पिछले भागों में किया है, और याद रखें कि परमेश्वर मुख्य शब्दावली में है।</w:t>
      </w:r>
    </w:p>
    <w:p>
      <w:pPr/>
      <w:r>
        <w:rPr>
          <w:lang w:val="hi_IN" w:bidi="hi_IN"/>
        </w:rPr>
      </w:r>
      <w:r>
        <w:rPr>
          <w:lang w:val="hi_IN" w:bidi="hi_IN"/>
        </w:rPr>
        <w:t>जब यहोवा का दूत मांस और अखमीरी रोटी को भस्म कर देता है, तब गिदोन यहोवा को “</w:t>
      </w:r>
      <w:r>
        <w:rPr>
          <w:b/>
          <w:lang w:val="hi_IN" w:bidi="hi_IN"/>
        </w:rPr>
        <w:t>प्रभु यहोवा</w:t>
      </w:r>
      <w:r>
        <w:rPr>
          <w:lang w:val="hi_IN" w:bidi="hi_IN"/>
        </w:rPr>
        <w:t>” कहकर पुकारता है। यह एक ऐसी उपाधि है जो यहोवा के प्रति आदर प्रकट करती है और दिखाती है कि यहोवा महान और सामर्थी है। कुछ अनुवाद “सम्प्रभु यहोवा” या “सर्वशक्तिमान यहोवा” कहते हैं।</w:t>
      </w:r>
    </w:p>
    <w:p>
      <w:pPr/>
      <w:r>
        <w:rPr>
          <w:lang w:val="hi_IN" w:bidi="hi_IN"/>
        </w:rPr>
      </w:r>
      <w:r>
        <w:rPr>
          <w:lang w:val="hi_IN" w:bidi="hi_IN"/>
        </w:rPr>
        <w:t>यहाँ रुकें और समूह में चर्चा करें कि आप प्रभु यहोवा के लिए कौन सी उपाधि प्रयोग करेंगे। यदि आपने बाइबल की किसी अन्य पुस्तक में इस शीर्षक का अनुवाद किया है, तो यहाँ भी उसी शीर्षक का उपयोग करें। अधिक जानकारी के लिए, आप मुख्य शब्दावली में सम्प्रभु भी देख सकते हैं। इस ऑडियो को यहाँ रोकें।</w:t>
      </w:r>
    </w:p>
    <w:p>
      <w:pPr/>
      <w:r>
        <w:rPr>
          <w:lang w:val="hi_IN" w:bidi="hi_IN"/>
        </w:rPr>
      </w:r>
      <w:r>
        <w:rPr>
          <w:lang w:val="hi_IN" w:bidi="hi_IN"/>
        </w:rPr>
        <w:t xml:space="preserve">यहोवा के दूत के चले जाने के बाद, गिदोन आराधना के लिए एक </w:t>
      </w:r>
      <w:r>
        <w:rPr>
          <w:b/>
          <w:lang w:val="hi_IN" w:bidi="hi_IN"/>
        </w:rPr>
        <w:t>वेदी</w:t>
      </w:r>
      <w:r>
        <w:rPr>
          <w:lang w:val="hi_IN" w:bidi="hi_IN"/>
        </w:rPr>
        <w:t xml:space="preserve"> बनाता है और उसे यहोवा को समर्पित करता है। गिदोन उस वेदी का नाम “यहोवा </w:t>
      </w:r>
      <w:r>
        <w:rPr>
          <w:b/>
          <w:lang w:val="hi_IN" w:bidi="hi_IN"/>
        </w:rPr>
        <w:t>शान्ति</w:t>
      </w:r>
      <w:r>
        <w:rPr>
          <w:lang w:val="hi_IN" w:bidi="hi_IN"/>
        </w:rPr>
        <w:t xml:space="preserve"> है” रखता है।</w:t>
      </w:r>
    </w:p>
    <w:p>
      <w:pPr/>
      <w:r>
        <w:rPr>
          <w:lang w:val="hi_IN" w:bidi="hi_IN"/>
        </w:rPr>
      </w:r>
      <w:r>
        <w:rPr>
          <w:lang w:val="hi_IN" w:bidi="hi_IN"/>
        </w:rPr>
        <w:t>यहाँ रुकें और समूह के रूप में एक प्राचीन वेदी की एक तस्वीर देखें। वेदी और शान्ति का अनुवाद करने के लिए वही शब्द प्रयोग करें जो आपने पहले प्रयोग किए हैं। अधिक जानकारी के लिए, मुख्य शब्दावली में वेदी और शान्ति देखें। इस ऑडियो को यहाँ रोकें।</w:t>
      </w:r>
    </w:p>
    <w:p>
      <w:pPr/>
      <w:r>
        <w:rPr>
          <w:lang w:val="hi_IN" w:bidi="hi_IN"/>
        </w:rPr>
      </w:r>
      <w:r>
        <w:rPr>
          <w:lang w:val="hi_IN" w:bidi="hi_IN"/>
        </w:rPr>
        <w:t xml:space="preserve">उस रात, गिदोन यहोवा की वाणी सुनता है, जो उससे कहती है कि वह अपने पिता के दो </w:t>
      </w:r>
      <w:r>
        <w:rPr>
          <w:b/>
          <w:lang w:val="hi_IN" w:bidi="hi_IN"/>
        </w:rPr>
        <w:t>बैल</w:t>
      </w:r>
      <w:r>
        <w:rPr>
          <w:lang w:val="hi_IN" w:bidi="hi_IN"/>
        </w:rPr>
        <w:t xml:space="preserve"> ले—एक बड़ा बैल और एक छोटा, सात वर्ष का बैल।</w:t>
      </w:r>
    </w:p>
    <w:p>
      <w:pPr/>
      <w:r>
        <w:rPr>
          <w:lang w:val="hi_IN" w:bidi="hi_IN"/>
        </w:rPr>
      </w:r>
      <w:r>
        <w:rPr>
          <w:lang w:val="hi_IN" w:bidi="hi_IN"/>
        </w:rPr>
        <w:t>यहाँ रुकें और समूह के रूप में एक बैल की तस्वीर देखें। इस ऑडियो को यहाँ रोकें।</w:t>
      </w:r>
    </w:p>
    <w:p>
      <w:pPr/>
      <w:r>
        <w:rPr>
          <w:lang w:val="hi_IN" w:bidi="hi_IN"/>
        </w:rPr>
      </w:r>
      <w:r>
        <w:rPr>
          <w:lang w:val="hi_IN" w:bidi="hi_IN"/>
        </w:rPr>
        <w:t xml:space="preserve">यहोवा गिदोन से कहता है कि वह झूठे देवता </w:t>
      </w:r>
      <w:r>
        <w:rPr>
          <w:b/>
          <w:lang w:val="hi_IN" w:bidi="hi_IN"/>
        </w:rPr>
        <w:t>बाल</w:t>
      </w:r>
      <w:r>
        <w:rPr>
          <w:lang w:val="hi_IN" w:bidi="hi_IN"/>
        </w:rPr>
        <w:t xml:space="preserve"> की वेदी को गिरा दे और उस अशेरा के खम्भे को काट डाले जो वेदी के पास खड़ा है। बाल और अशेरा का अनुवाद उसी प्रकार करें जैसे आपने पिछले भागों में किया है। अधिक जानकारी के लिए, मुख्य शब्दावली में बाल देखें।</w:t>
      </w:r>
    </w:p>
    <w:p>
      <w:pPr/>
      <w:r>
        <w:rPr>
          <w:lang w:val="hi_IN" w:bidi="hi_IN"/>
        </w:rPr>
      </w:r>
      <w:r>
        <w:rPr>
          <w:lang w:val="hi_IN" w:bidi="hi_IN"/>
        </w:rPr>
        <w:t xml:space="preserve">यहोवा गिदोन से कहता है कि वह उसी स्थान पर यहोवा के लिए एक नई वेदी बनाए। यहोवा गिदोन से कहता है कि वह छोटे बैल को मार डाले और अशेरा के खम्भे की लकड़ी के साथ नई वेदी पर यहोवा के लिए </w:t>
      </w:r>
      <w:r>
        <w:rPr>
          <w:b/>
          <w:lang w:val="hi_IN" w:bidi="hi_IN"/>
        </w:rPr>
        <w:t>होमबलि</w:t>
      </w:r>
      <w:r>
        <w:rPr>
          <w:lang w:val="hi_IN" w:bidi="hi_IN"/>
        </w:rPr>
        <w:t xml:space="preserve"> के रूप में उसे जला दे। लोग होमबलि तब चढ़ाते थे जब वे पूरे पशु को वेदी पर बलि करके जला देते थे।</w:t>
      </w:r>
    </w:p>
    <w:p>
      <w:pPr/>
      <w:r>
        <w:rPr>
          <w:lang w:val="hi_IN" w:bidi="hi_IN"/>
        </w:rPr>
      </w:r>
      <w:r>
        <w:rPr>
          <w:lang w:val="hi_IN" w:bidi="hi_IN"/>
        </w:rPr>
        <w:t>यहाँ रुकें और समूह में चर्चा करें कि आप होमबलि के लिए किस शब्द या वाक्यांश का उपयोग करेंगे। यदि आपने बाइबल की किसी अन्य पुस्तक में इस शब्द का अनुवाद किया है, तो उन्हीं शब्दों का उपयोग करें जिनका उपयोग आपने वहाँ किया है। अधिक जानकारी के लिए, मुख्य शब्दावली में होमबलि देखें। इस ऑडियो को यहाँ रोकें।</w:t>
      </w:r>
    </w:p>
    <w:p>
      <w:pPr/>
      <w:r>
        <w:rPr>
          <w:lang w:val="hi_IN" w:bidi="hi_IN"/>
        </w:rPr>
      </w:r>
      <w:r>
        <w:rPr>
          <w:lang w:val="hi_IN" w:bidi="hi_IN"/>
        </w:rPr>
        <w:t xml:space="preserve">रात में, गिदोन 10 </w:t>
      </w:r>
      <w:r>
        <w:rPr>
          <w:b/>
          <w:lang w:val="hi_IN" w:bidi="hi_IN"/>
        </w:rPr>
        <w:t>सेवकों</w:t>
      </w:r>
      <w:r>
        <w:rPr>
          <w:lang w:val="hi_IN" w:bidi="hi_IN"/>
        </w:rPr>
        <w:t xml:space="preserve"> को साथ लेकर वह करता है जिसकी आज्ञा यहोवा ने दी थी। सेवकों के लिए वही शब्द प्रयोग करें जो आपने पिछले भागों में किया है, और याद रखें कि सेवक मुख्य शब्दावली में भी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6:28–40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6:28–40 को सुनें और अपने मन में रखें।</w:t>
      </w:r>
    </w:p>
    <w:p>
      <w:pPr/>
      <w:r>
        <w:rPr>
          <w:lang w:val="hi_IN" w:bidi="hi_IN"/>
        </w:rPr>
      </w:r>
      <w:r>
        <w:rPr>
          <w:lang w:val="hi_IN" w:bidi="hi_IN"/>
        </w:rPr>
        <w:t>यदि सम्भव हो, तो न्यायियों 6:28–40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6:28–40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यहोवा ने इस्राएली गिदोन से कहा था कि वह, यहोवा, गिदोन को इस्राएलियों के शत्रुओं के अत्याचार से इस्राएलियों को छुड़ाने की सामर्थ्य देगा। सात वर्षों तक, ये शत्रु इस्राएलियों के भोजन और पशुओं को चुराते रहे या नष्ट करते रहे। यहोवा ने गिदोन को आज्ञा दी कि वह उन वस्तुओं को नष्ट कर दे जिनका उपयोग गिदोन का परिवार झूठे देवताओं बाल और अशेरा की उपासना करने के लिए करता था। यहोवा ने गिदोन को यह भी आज्ञा दी कि वह यहोवा के लिए आराधना की एक नई वेदी बनाए और इस नई वेदी पर यहोवा के लिए एक बलिदान चढ़ाए। गिदोन ने आज्ञा मानी, परन्तु उसने ये सब काम रात के समय, जब सब लोग सो रहे थे, किए, क्योंकि गिदोन डरता था कि उसका परिवार उसके साथ क्या करेगा।</w:t>
      </w:r>
    </w:p>
    <w:p>
      <w:pPr/>
      <w:r>
        <w:rPr>
          <w:lang w:val="hi_IN" w:bidi="hi_IN"/>
        </w:rPr>
      </w:r>
      <w:r>
        <w:rPr>
          <w:lang w:val="hi_IN" w:bidi="hi_IN"/>
        </w:rPr>
        <w:t>यहाँ रुकें और समूह में इस प्रश्न पर चर्चा करें: उस समय की कोई कहानी बताइए जब कोई व्यक्ति कोई काम करने से डरता था क्योंकि उसे भय था कि उसके परिवार के लोग उस काम के बारे में क्या सोचेंगे। इस ऑडियो को यहाँ रोकें।</w:t>
      </w:r>
    </w:p>
    <w:p>
      <w:pPr/>
      <w:r>
        <w:rPr>
          <w:lang w:val="hi_IN" w:bidi="hi_IN"/>
        </w:rPr>
      </w:r>
      <w:r>
        <w:rPr>
          <w:lang w:val="hi_IN" w:bidi="hi_IN"/>
        </w:rPr>
        <w:t>इस भाग के आरम्भ में, नगर में रहने वाले लोग सुबह उठते हैं और देखते हैं कि किसी ने बाल की वेदी और अशेरा के लकड़ी के खम्भे को नष्ट कर दिया है। लोग उस नई वेदी को भी देखते हैं जिस पर बलिदान चढ़ाया गया था।</w:t>
      </w:r>
    </w:p>
    <w:p>
      <w:pPr/>
      <w:r>
        <w:rPr>
          <w:lang w:val="hi_IN" w:bidi="hi_IN"/>
        </w:rPr>
      </w:r>
      <w:r>
        <w:rPr>
          <w:lang w:val="hi_IN" w:bidi="hi_IN"/>
        </w:rPr>
        <w:t>यहाँ रुकें और समूह के रूप में प्राचीन पत्थर की वेदी की एक तस्वीर देखें। इस ऑडियो को यहाँ रोकें।</w:t>
      </w:r>
    </w:p>
    <w:p>
      <w:pPr/>
      <w:r>
        <w:rPr>
          <w:lang w:val="hi_IN" w:bidi="hi_IN"/>
        </w:rPr>
      </w:r>
      <w:r>
        <w:rPr>
          <w:lang w:val="hi_IN" w:bidi="hi_IN"/>
        </w:rPr>
        <w:t>लोग एक-दूसरे से पूछते हैं कि ये सब काम किसने किए हैं। लोगों को पता चलता है कि ये सब काम गिदोन ने किए हैं, इसलिए वे गिदोन के पिता योआश के पास जाते हैं और माँग करते हैं कि योआश गिदोन को बाहर लाए ताकि लोग गिदोन को मार डालें। लोग बहुत क्रोधित हैं क्योंकि गिदोन ने उन देवताओं को चुनौती दी है जिनकी लोग उपासना करते हैं।</w:t>
      </w:r>
    </w:p>
    <w:p>
      <w:pPr/>
      <w:r>
        <w:rPr>
          <w:lang w:val="hi_IN" w:bidi="hi_IN"/>
        </w:rPr>
      </w:r>
      <w:r>
        <w:rPr>
          <w:lang w:val="hi_IN" w:bidi="hi_IN"/>
        </w:rPr>
        <w:t>गिदोन का पिता योआश लोगों से पूछता है कि क्या वे बाल की रक्षा या उसे बचा सकते हैं। योआश कहता है कि यदि बाल वास्तव में देवता है, तो बाल को अपनी रक्षा स्वयं करने में समर्थ होना चाहिए। योआश यह भी कहता है कि यदि नगर में कोई व्यक्ति बाल की रक्षा करने के लिए गिदोन को मारने का प्रयास करेगा, तो योआश उस व्यक्ति को अगली सुबह होने से पहले मार डालेगा। ऐसा इसलिए है क्योंकि वह व्यक्ति योआश के परिवार के एक सदस्य की हत्या का दोषी होगा।</w:t>
      </w:r>
    </w:p>
    <w:p>
      <w:pPr/>
      <w:r>
        <w:rPr>
          <w:lang w:val="hi_IN" w:bidi="hi_IN"/>
        </w:rPr>
      </w:r>
      <w:r>
        <w:rPr>
          <w:lang w:val="hi_IN" w:bidi="hi_IN"/>
        </w:rPr>
        <w:t>फिर नगर के लोग गिदोन को एक नया नाम देते हैं। लोग गिदोन को “यरुब्बाल” कहकर पुकारते हैं, जिसका अर्थ है, “बाल को ही उससे लड़ने दो।” वे गिदोन को यह नाम इसलिए देते हैं क्योंकि योआश ने कहा था कि गिदोन से बाल स्वयं लड़े, न कि नगर के लोग।</w:t>
      </w:r>
    </w:p>
    <w:p>
      <w:pPr/>
      <w:r>
        <w:rPr>
          <w:lang w:val="hi_IN" w:bidi="hi_IN"/>
        </w:rPr>
      </w:r>
      <w:r>
        <w:rPr>
          <w:lang w:val="hi_IN" w:bidi="hi_IN"/>
        </w:rPr>
        <w:t>यहाँ रुकें और समूह में इस प्रश्न पर चर्चा करें: उस समय की कोई कहानी बताइए जब लोगों ने किसी व्यक्ति को कोई नया नाम या दूसरा नाम दिया, क्योंकि उस व्यक्ति ने कोई रोचक या अद्भुत काम किया था। इस ऑडियो को यहाँ रोकें।</w:t>
      </w:r>
    </w:p>
    <w:p>
      <w:pPr/>
      <w:r>
        <w:rPr>
          <w:lang w:val="hi_IN" w:bidi="hi_IN"/>
        </w:rPr>
      </w:r>
      <w:r>
        <w:rPr>
          <w:lang w:val="hi_IN" w:bidi="hi_IN"/>
        </w:rPr>
        <w:t>वे सब विदेशी लोग जिन्होंने इस्राएलियों पर अत्याचार किया था, एक साथ इकट्ठे होते हैं। ये शत्रु मिद्यानी, अर्थात् मिद्यान देश के लोग; अमालेकी, जो मिद्यानियों के पास रहते थे; और पूर्व के लोग हैं, जो इस्राएल के पूर्व के रेगिस्तान में रहते थे। मिद्यानी, अमालेकी और पूर्व के लोग यरदन नदी पार करते हैं, जो वह नदी है जो इस्राएल को पूर्व की आसपास की भूमि से अलग करती है। ये शत्रु लोग यिज्रेल की तराई नाम के स्थान पर आते हैं। तराई वह भूमि होती है जिसके चारों ओर ऊँचे स्थान, जैसे पहाड़ियाँ या पर्वत, होते हैं। यिज्रेल की तराई एक महत्वपूर्ण स्थान था क्योंकि इससे लोग आसानी से इस्राएल में प्रवेश कर सकते थे।</w:t>
      </w:r>
    </w:p>
    <w:p>
      <w:pPr/>
      <w:r>
        <w:rPr>
          <w:lang w:val="hi_IN" w:bidi="hi_IN"/>
        </w:rPr>
      </w:r>
      <w:r>
        <w:rPr>
          <w:lang w:val="hi_IN" w:bidi="hi_IN"/>
        </w:rPr>
        <w:t>यहाँ रुकें और समूह के रूप में यरदन नदी और यिज्रेल की तराई का नक्शा देखें। समूह के रूप में यिज्रेल की तराई की एक तस्वीर भी देखें। इस ऑडियो को यहाँ रोकें।</w:t>
      </w:r>
    </w:p>
    <w:p>
      <w:pPr/>
      <w:r>
        <w:rPr>
          <w:lang w:val="hi_IN" w:bidi="hi_IN"/>
        </w:rPr>
      </w:r>
      <w:r>
        <w:rPr>
          <w:lang w:val="hi_IN" w:bidi="hi_IN"/>
        </w:rPr>
        <w:t>यहोवा का आत्मा गिदोन पर आता है, या गिदोन पर नियंत्रण करता है। यहोवा का आत्मा एक सामर्थ्य है जो यहोवा से आती है। जब यहोवा का आत्मा किसी व्यक्ति पर आता है, तो उस व्यक्ति को सीधे यहोवा से एक विशेष सामर्थ्य या क्षमता प्राप्त होती है। गिदोन के मामले में, यह लोगों की सेना को इकट्ठा करने और उनकी अगुवाई करने की क्षमता थी। पिछले भाग में, गिदोन ने कहा था कि वह अपने परिवार का सबसे छोटा और सबसे कम महत्वपूर्ण सदस्य था। लेकिन इस भाग में, गिदोन अपने परिवार को उनके शत्रुओं के विरुद्ध युद्ध के लिए ले जाता है, और उसके परिवार के सदस्य गिदोन की बात सुनते हैं और गिदोन की आज्ञा मानते हैं। यदि यहोवा का आत्मा गिदोन पर न आया होता, तो यह नहीं हुआ होता।</w:t>
      </w:r>
    </w:p>
    <w:p>
      <w:pPr/>
      <w:r>
        <w:rPr>
          <w:lang w:val="hi_IN" w:bidi="hi_IN"/>
        </w:rPr>
      </w:r>
      <w:r>
        <w:rPr>
          <w:lang w:val="hi_IN" w:bidi="hi_IN"/>
        </w:rPr>
        <w:t>गिदोन नरसिंगा फूँकता है, जो एक ऐसा उपकरण था जिससे ऊँची आवाज़ निकलती थी। उस समय लोग इस उपकरण को मेढ़े नाम के पशु के सींग से बनाते थे। लोग इन मेंढों के सींगों का उपयोग दूसरे लोगों को युद्ध के लिए बुलाने के लिए करते थे।</w:t>
      </w:r>
    </w:p>
    <w:p>
      <w:pPr/>
      <w:r>
        <w:rPr>
          <w:lang w:val="hi_IN" w:bidi="hi_IN"/>
        </w:rPr>
      </w:r>
      <w:r>
        <w:rPr>
          <w:lang w:val="hi_IN" w:bidi="hi_IN"/>
        </w:rPr>
        <w:t>यहाँ रुकें और एक समूह के रूप में एक मेढ़े और मेढ़े के सींग से बने नरसिंगे के चित्रों को देखें। इस प्रश्न पर समूह में चर्चा करें: आपकी संस्कृति में, आप लोगों को युद्ध में कैसे बुलाते हैं? इस ऑडियो को यहाँ रोकें।</w:t>
      </w:r>
    </w:p>
    <w:p>
      <w:pPr/>
      <w:r>
        <w:rPr>
          <w:lang w:val="hi_IN" w:bidi="hi_IN"/>
        </w:rPr>
      </w:r>
      <w:r>
        <w:rPr>
          <w:lang w:val="hi_IN" w:bidi="hi_IN"/>
        </w:rPr>
        <w:t>नरसिंगे की आवाज़ अबीएजेरियों को बुलाती है, जो गिदोन के कुल या परिवार का नाम है। गिदोन मनश्शे, आशेर, जबूलून, और नप्ताली के गोत्रों के पास भी सन्देशवाहकों को भेजता है। ये गोत्र इस्राएलियों के अन्य समूह थे जो यिज्रेल की तराई के पास रहते थे। इन गोत्रों के पुरुष भी गिदोन का अनुसरण करते हैं और उसकी आज्ञा मानते हैं।</w:t>
      </w:r>
    </w:p>
    <w:p>
      <w:pPr/>
      <w:r>
        <w:rPr>
          <w:lang w:val="hi_IN" w:bidi="hi_IN"/>
        </w:rPr>
      </w:r>
      <w:r>
        <w:rPr>
          <w:lang w:val="hi_IN" w:bidi="hi_IN"/>
        </w:rPr>
        <w:t>यहाँ रुकें और समूह के रूप में उस नक्शे को देखें जो इस्राएल के 12 गोत्रों के क्षेत्रों को दिखाता है। इस ऑडियो को यहाँ रोकें।</w:t>
      </w:r>
    </w:p>
    <w:p>
      <w:pPr/>
      <w:r>
        <w:rPr>
          <w:lang w:val="hi_IN" w:bidi="hi_IN"/>
        </w:rPr>
      </w:r>
      <w:r>
        <w:rPr>
          <w:lang w:val="hi_IN" w:bidi="hi_IN"/>
        </w:rPr>
        <w:t>गिदोन यहोवा से बात करता है। गिदोन कहता है कि वह एक ऊन लेगा, अर्थात् भेड़ या बकरी के मुलायम और घुँघराले बाल, और उस ऊन को भूमि पर बिछा देगा। गिदोन कहता है कि यदि यहोवा सुबह ऊन पर ओस, अर्थात् पानी की बूँदें, होने देगा, परन्तु उसके चारों ओर की भूमि पर ओस नहीं होगी, तो यह एक चिन्ह होगा कि यहोवा सचमुच गिदोन का उपयोग इस्राएलियों को उनके शत्रुओं से छुड़ाने के लिए करेगा।</w:t>
      </w:r>
    </w:p>
    <w:p>
      <w:pPr/>
      <w:r>
        <w:rPr>
          <w:lang w:val="hi_IN" w:bidi="hi_IN"/>
        </w:rPr>
      </w:r>
      <w:r>
        <w:rPr>
          <w:lang w:val="hi_IN" w:bidi="hi_IN"/>
        </w:rPr>
        <w:t>यहाँ रुकें और ऊन का चित्र और घास पर ओस की बूँदों का चित्र एक समूह के रूप में देखें। इस ऑडियो को यहाँ रोकें।</w:t>
      </w:r>
    </w:p>
    <w:p>
      <w:pPr/>
      <w:r>
        <w:rPr>
          <w:lang w:val="hi_IN" w:bidi="hi_IN"/>
        </w:rPr>
      </w:r>
      <w:r>
        <w:rPr>
          <w:lang w:val="hi_IN" w:bidi="hi_IN"/>
        </w:rPr>
        <w:t>अगली सुबह, गिदोन देखता है कि भूमि सूखी है और उस पर ओस नहीं है, परन्तु ऊन ओस से इतना भीगा हुआ है कि जब गिदोन उसे निचोड़ता है, तो उससे इतना पानी निकलता है कि एक पूरा कटोरा भर जाता है। गिदोन इससे आश्चर्यचकित है, क्योंकि रात के समय सतहों पर ओस पड़ती है, और सामान्यतः ज़मीन और ऊन दोनों पर ओस होनी चाहिए थी। यहोवा ने ऐसा किया कि ओस केवल ऊन पर ही इकट्ठी हुई।</w:t>
      </w:r>
    </w:p>
    <w:p>
      <w:pPr/>
      <w:r>
        <w:rPr>
          <w:lang w:val="hi_IN" w:bidi="hi_IN"/>
        </w:rPr>
      </w:r>
      <w:r>
        <w:rPr>
          <w:lang w:val="hi_IN" w:bidi="hi_IN"/>
        </w:rPr>
        <w:t>अब गिदोन यहोवा से एक और चिन्ह माँगता है। इस बार गिदोन यहोवा से विनती करता है कि ऊन सूखी रहे, परन्तु रात के समय भूमि पर ओस पड़े। यहोवा वह करता है जो गिदोन उससे करने के लिए कहता है। अगली सुबह, ऊन सूखी होती है और उस पर ओस नहीं होती, परन्तु ऊन के चारों ओर की भूमि पर ओस होती है। यह बात फिर गिदोन को आश्चर्यचकित करती है, क्योंकि यहोवा ने ऊन को सूखा रखा।</w:t>
      </w:r>
    </w:p>
    <w:p>
      <w:pPr/>
      <w:r>
        <w:rPr>
          <w:lang w:val="hi_IN" w:bidi="hi_IN"/>
        </w:rPr>
      </w:r>
      <w:r>
        <w:rPr>
          <w:lang w:val="hi_IN" w:bidi="hi_IN"/>
        </w:rPr>
        <w:t>गिदोन ने यहोवा से ये बातें एक चिन्ह, अर्थात् यहोवा की ओर से आश्वासन, के रूप में माँगी थीं कि यहोवा गिदोन को इस्राएलियों के शत्रुओं को युद्ध में पराजित करने योग्य बनाएगा। यहोवा ने गिदोन को ये चिन्ह देकर अनुग्रह और प्रेम दिखाया, क्योंकि यहोवा पहले ही आज्ञा दे चुका था कि इस्राएली यहोवा की परीक्षा न लें, या यहोवा से चिन्ह न माँगें। प्राचीन संसार में, जो लोग झूठे देवताओं की उपासना करते थे, वे प्रायः अपने देवताओं की परीक्षा लेते थे जब वे कहते थे, “यदि देवता कोई ऐसी बात करे जो मुझे आश्चर्यचकित करे, तब मैं जानूँगा कि देवता सच्चा है।” यहोवा ने इस्राएलियों से कहा था कि वे ऐसा न करें, क्योंकि यहोवा चाहता था कि इस्राएली उस वाचा, अर्थात् विशेष समझौते, पर भरोसा रखें जो यहोवा ने उनके साथ किया था। परन्तु यद्यपि गिदोन ने इस नियम को तोड़ा, फिर भी यहोवा धैर्यवान रहा और उसने गिदोन को वह चिन्ह देकर प्रेम दिखाया जिसे गिदोन खोज रहा था।</w:t>
      </w:r>
    </w:p>
    <w:p>
      <w:pPr/>
      <w:r>
        <w:rPr>
          <w:lang w:val="hi_IN" w:bidi="hi_IN"/>
        </w:rPr>
      </w:r>
      <w:r>
        <w:rPr>
          <w:lang w:val="hi_IN" w:bidi="hi_IN"/>
        </w:rPr>
        <w:t>यहाँ रुकें और समूह में इस प्रश्न पर चर्चा करें: किसी पर भरोसा करना क्यों महत्वपूर्ण है?</w:t>
      </w:r>
      <w:r>
        <w:rPr>
          <w:lang w:val="hi_IN" w:bidi="hi_IN"/>
        </w:rPr>
      </w:r>
    </w:p>
    <w:p>
      <w:pPr>
        <w:pStyle w:val="Heading3"/>
      </w:pPr>
      <w:r>
        <w:rPr>
          <w:lang w:val="hi_IN" w:bidi="hi_IN"/>
        </w:rPr>
        <w:t>घटनाओं को समझाना</w:t>
      </w:r>
    </w:p>
    <w:p>
      <w:pPr/>
      <w:r>
        <w:rPr>
          <w:lang w:val="hi_IN" w:bidi="hi_IN"/>
        </w:rPr>
      </w:r>
      <w:r>
        <w:rPr>
          <w:lang w:val="hi_IN" w:bidi="hi_IN"/>
        </w:rPr>
        <w:t>न्यायियों 6:28–40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नगर के लोग देखते हैं कि किसी ने बाल की वेदी और अशेरा के खम्भे को नष्ट कर दिया है, और किसी ने एक नई वेदी बना दी है। लोग सोचते हैं कि यह किसने किया होगा, और फिर उन्हें पता चलता है कि यह गिदोन ने किया था।</w:t>
      </w:r>
    </w:p>
    <w:p>
      <w:pPr/>
      <w:r>
        <w:rPr>
          <w:lang w:val="hi_IN" w:bidi="hi_IN"/>
        </w:rPr>
      </w:r>
      <w:r>
        <w:rPr>
          <w:b/>
          <w:lang w:val="hi_IN" w:bidi="hi_IN"/>
        </w:rPr>
        <w:t>दूसरे दृश्य में:</w:t>
      </w:r>
      <w:r>
        <w:rPr>
          <w:lang w:val="hi_IN" w:bidi="hi_IN"/>
        </w:rPr>
        <w:t xml:space="preserve"> नगर के लोग गिदोन के पिता योआश के पास जाते हैं और माँग करते हैं कि योआश गिदोन को लोगों के हवाले कर दे ताकि लोग गिदोन को मार डालें। योआश इनकार कर देता है और नगर के लोगों के विरुद्ध तर्क करता है।</w:t>
      </w:r>
    </w:p>
    <w:p>
      <w:pPr/>
      <w:r>
        <w:rPr>
          <w:lang w:val="hi_IN" w:bidi="hi_IN"/>
        </w:rPr>
      </w:r>
      <w:r>
        <w:rPr>
          <w:b/>
          <w:lang w:val="hi_IN" w:bidi="hi_IN"/>
        </w:rPr>
        <w:t>तीसरे दृश्य में:</w:t>
      </w:r>
      <w:r>
        <w:rPr>
          <w:lang w:val="hi_IN" w:bidi="hi_IN"/>
        </w:rPr>
        <w:t xml:space="preserve"> मिद्यानियों, अमालेकियों, और पूर्व के लोगों की सेनाएँ इकट्ठी होती हैं, यरदन नदी को पार करती हैं, और इस्राएल में प्रवेश करती हैं। सेनाएँ यिज्रेल की तराई में डेरा डालती हैं।</w:t>
      </w:r>
    </w:p>
    <w:p>
      <w:pPr/>
      <w:r>
        <w:rPr>
          <w:lang w:val="hi_IN" w:bidi="hi_IN"/>
        </w:rPr>
      </w:r>
      <w:r>
        <w:rPr>
          <w:b/>
          <w:lang w:val="hi_IN" w:bidi="hi_IN"/>
        </w:rPr>
        <w:t>चौथे दृश्य में:</w:t>
      </w:r>
      <w:r>
        <w:rPr>
          <w:lang w:val="hi_IN" w:bidi="hi_IN"/>
        </w:rPr>
        <w:t xml:space="preserve"> यहोवा का आत्मा गिदोन पर आता है। गिदोन नरसिंगा फूँकता है, और उसका कुल, अबीएजेरी, इकट्ठा होकर युद्ध के लिए गिदोन के पीछे हो लेता है।</w:t>
      </w:r>
    </w:p>
    <w:p>
      <w:pPr/>
      <w:r>
        <w:rPr>
          <w:lang w:val="hi_IN" w:bidi="hi_IN"/>
        </w:rPr>
      </w:r>
      <w:r>
        <w:rPr>
          <w:b/>
          <w:lang w:val="hi_IN" w:bidi="hi_IN"/>
        </w:rPr>
        <w:t>पाँचवें दृश्य में:</w:t>
      </w:r>
      <w:r>
        <w:rPr>
          <w:lang w:val="hi_IN" w:bidi="hi_IN"/>
        </w:rPr>
        <w:t xml:space="preserve"> गिदोन के सन्देशवाहक इस्राएली गोत्रों मनश्शे, आशेर, जबूलून, और नप्ताली के पास आते हैं और उन्हें युद्ध के लिए बुलाते हैं। ये गोत्र गिदोन और अबीएजेरियों से मिलने जाते हैं।</w:t>
      </w:r>
    </w:p>
    <w:p>
      <w:pPr/>
      <w:r>
        <w:rPr>
          <w:lang w:val="hi_IN" w:bidi="hi_IN"/>
        </w:rPr>
      </w:r>
      <w:r>
        <w:rPr>
          <w:b/>
          <w:lang w:val="hi_IN" w:bidi="hi_IN"/>
        </w:rPr>
        <w:t>छठे दृश्य में:</w:t>
      </w:r>
      <w:r>
        <w:rPr>
          <w:lang w:val="hi_IN" w:bidi="hi_IN"/>
        </w:rPr>
        <w:t xml:space="preserve"> गिदोन यहोवा से बात करता है और यहोवा से चिन्ह माँगता है। यहोवा गिदोन के अनुरोध को स्वीकार करता है।</w:t>
      </w:r>
    </w:p>
    <w:p>
      <w:pPr/>
      <w:r>
        <w:rPr>
          <w:lang w:val="hi_IN" w:bidi="hi_IN"/>
        </w:rPr>
      </w:r>
      <w:r>
        <w:rPr>
          <w:b/>
          <w:lang w:val="hi_IN" w:bidi="hi_IN"/>
        </w:rPr>
        <w:t>सातवें दृश्य में:</w:t>
      </w:r>
      <w:r>
        <w:rPr>
          <w:lang w:val="hi_IN" w:bidi="hi_IN"/>
        </w:rPr>
        <w:t xml:space="preserve"> गिदोन यहोवा से एक और चिन्ह माँगता है, और यहोवा फिर से गिदोन के अनुरोध को स्वीकार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नगर के लोग</w:t>
      </w:r>
    </w:p>
    <w:p>
      <w:pPr>
        <w:pStyle w:val="ListBullet"/>
        <w:spacing w:line="240" w:lineRule="auto"/>
        <w:ind w:left="720"/>
      </w:pPr>
      <w:r>
        <w:rPr>
          <w:lang w:val="hi_IN" w:bidi="hi_IN"/>
        </w:rPr>
      </w:r>
      <w:r>
        <w:rPr>
          <w:lang w:val="hi_IN" w:bidi="hi_IN"/>
        </w:rPr>
        <w:t>गिदोन का पिता, योआश</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मिद्यानियों, अमालेकियों और पूर्वी लोगों की सेना</w:t>
      </w:r>
    </w:p>
    <w:p>
      <w:pPr>
        <w:pStyle w:val="ListBullet"/>
        <w:spacing w:line="240" w:lineRule="auto"/>
        <w:ind w:left="720"/>
      </w:pPr>
      <w:r>
        <w:rPr>
          <w:lang w:val="hi_IN" w:bidi="hi_IN"/>
        </w:rPr>
      </w:r>
      <w:r>
        <w:rPr>
          <w:lang w:val="hi_IN" w:bidi="hi_IN"/>
        </w:rPr>
        <w:t>गिदोन का कुल, अबीएजेरियों</w:t>
      </w:r>
    </w:p>
    <w:p>
      <w:pPr>
        <w:pStyle w:val="ListBullet"/>
        <w:spacing w:line="240" w:lineRule="auto"/>
        <w:ind w:left="720"/>
      </w:pPr>
      <w:r>
        <w:rPr>
          <w:lang w:val="hi_IN" w:bidi="hi_IN"/>
        </w:rPr>
      </w:r>
      <w:r>
        <w:rPr>
          <w:lang w:val="hi_IN" w:bidi="hi_IN"/>
        </w:rPr>
        <w:t>गिदोन के संदेशवाहक</w:t>
      </w:r>
    </w:p>
    <w:p>
      <w:pPr>
        <w:pStyle w:val="ListBullet"/>
        <w:spacing w:line="240" w:lineRule="auto"/>
        <w:ind w:left="720"/>
      </w:pPr>
      <w:r>
        <w:rPr>
          <w:lang w:val="hi_IN" w:bidi="hi_IN"/>
        </w:rPr>
      </w:r>
      <w:r>
        <w:rPr>
          <w:lang w:val="hi_IN" w:bidi="hi_IN"/>
        </w:rPr>
        <w:t>मनश्शे, आशेर, जबूलून और नप्ताली के इस्राएली गोत्र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दृश्य की शुरुआत में, सुबह हो गई है, और लोग अभी-अभी उठने लगे हैं। नगर के लोग देखते हैं कि किसी ने बाल के पत्थर की वेदी को तोड़ दिया है और अशेरा के खम्भे को काट दिया है। लोग समझ जाते हैं कि किसी ने ये सब काम रात के समय किए होंगे।</w:t>
      </w:r>
    </w:p>
    <w:p>
      <w:pPr/>
      <w:r>
        <w:rPr>
          <w:lang w:val="hi_IN" w:bidi="hi_IN"/>
        </w:rPr>
      </w:r>
      <w:r>
        <w:rPr>
          <w:lang w:val="hi_IN" w:bidi="hi_IN"/>
        </w:rPr>
        <w:t>यहाँ रुकें और समूह के रूप में प्राचीन पत्थर की वेदी की एक तस्वीर देखें। इस ऑडियो को यहाँ रोकें।</w:t>
      </w:r>
    </w:p>
    <w:p>
      <w:pPr/>
      <w:r>
        <w:rPr>
          <w:lang w:val="hi_IN" w:bidi="hi_IN"/>
        </w:rPr>
      </w:r>
      <w:r>
        <w:rPr>
          <w:lang w:val="hi_IN" w:bidi="hi_IN"/>
        </w:rPr>
        <w:t>नगर के लोग एक नई वेदी भी देखते हैं, और वे समझ जाते हैं कि किसी ने इस नई वेदी पर होमबलि चढ़ाई होगी, क्योंकि वे उस जवान बैल के अवशेष देखते हैं जिसे किसी ने बलि किया था। नगर के लोग इस बात पर चर्चा करते हैं कि ये काम किसने किए होंगे। वे समझ जाते हैं कि ये सब काम योआश के पुत्र गिदोन ने किए हैं। यह भाग ठीक-ठीक नहीं बताता कि लोगों को यह कैसे पता चला, परन्तु किसी प्रकार जब वे आपस में बात करते हैं और जाँच-पड़ताल करते हैं, तब उन्हें पता चलता है कि गिदोन ही इसके लिए उत्तरदायी है।</w:t>
      </w:r>
    </w:p>
    <w:p>
      <w:pPr/>
      <w:r>
        <w:rPr>
          <w:lang w:val="hi_IN" w:bidi="hi_IN"/>
        </w:rPr>
      </w:r>
      <w:r>
        <w:rPr>
          <w:lang w:val="hi_IN" w:bidi="hi_IN"/>
        </w:rPr>
        <w:t>दूसरे दृश्य में, नगर के लोग योआश के घर जाते हैं। लोग योआश से कहते हैं कि वह गिदोन को बाहर लाए ताकि वे गिदोन को मार सकें। लोग योआश से कहते हैं कि वे गिदोन को मारना चाहते हैं, क्योंकि गिदोन ने बाल की वेदी को तोड़ दिया और अशेरा के खम्भे को काट दिया। लेकिन योआश कहता है, “क्या तुम बाल की रक्षा करोगे?” क्या तुम बाल को बचाने वाले हो?" योआश इन प्रश्नों का उपयोग इस बात पर ज़ोर देने के लिए करता है कि मनुष्य को किसी देवता की रक्षा नहीं करनी चाहिए, क्योंकि एक देवता को अपनी रक्षा स्वयं करने में समर्थ होना चाहिए। योआश इन प्रश्नों का उपयोग नगर के पुरुषों से यह कहने के लिए करता है, “तुम्हें बाल की रक्षा करने की आवश्यकता नहीं होनी चाहिए।”</w:t>
      </w:r>
    </w:p>
    <w:p>
      <w:pPr/>
      <w:r>
        <w:rPr>
          <w:lang w:val="hi_IN" w:bidi="hi_IN"/>
        </w:rPr>
      </w:r>
      <w:r>
        <w:rPr>
          <w:lang w:val="hi_IN" w:bidi="hi_IN"/>
        </w:rPr>
        <w:t>योआश कहता है कि यदि कोई व्यक्ति बाल की रक्षा करने के लिए गिदोन को मारने का प्रयास करेगा, तो योआश उस व्यक्ति को अगली सुबह होने से पहले मार डालेगा। इसका वास्तव में अर्थ है कि योआश उसी दिन उस व्यक्ति को मार डालेगा। योआश कहता है कि यदि बाल वास्तव में देवता है, तो लोगों को बाल को अपनी रक्षा स्वयं करने देना चाहिए या उसे अपने लिए स्वयं तर्क देना चाहिए, क्योंकि गिदोन ने बाल की वेदी को नष्ट कर दिया है। योआश के यह कहने के बाद, नगर के लोग गिदोन को “यरुब्बाल” कहने लगते हैं, जिसका अर्थ है, “बाल उससे विवाद करे।”</w:t>
      </w:r>
    </w:p>
    <w:p>
      <w:pPr/>
      <w:r>
        <w:rPr>
          <w:lang w:val="hi_IN" w:bidi="hi_IN"/>
        </w:rPr>
      </w:r>
      <w:r>
        <w:rPr>
          <w:lang w:val="hi_IN" w:bidi="hi_IN"/>
        </w:rPr>
        <w:t>तीसरा दृश्य एक ऐसे शब्द से आरम्भ होता है जो दिखाता है कि कथावाचक अब कहानी का एक नया भाग बताना शुरू करता है। मिद्यानी, अमालेकी और पूर्वी लोग सभी एक साथ इकट्ठे होते हैं। ये लोग यरदन नदी को पार करते हैं, जो एक बड़ी नदी है जो इन लोगों की भूमि को इस्राएलियों की भूमि से अलग करती है। मिद्यानी, अमालेकी, और पूर्व के लोग यिज्रेल की घाटी में ठहरने और सोने के लिए डेरा डालते हैं, क्योंकि वे बहुत दूर से यात्रा करके आए हैं और थक गए हैं।</w:t>
      </w:r>
    </w:p>
    <w:p>
      <w:pPr/>
      <w:r>
        <w:rPr>
          <w:lang w:val="hi_IN" w:bidi="hi_IN"/>
        </w:rPr>
      </w:r>
      <w:r>
        <w:rPr>
          <w:lang w:val="hi_IN" w:bidi="hi_IN"/>
        </w:rPr>
        <w:t>यहाँ रुकें और समूह के रूप में यरदन नदी और यिज्रेल की तराई का नक्शा देखें। इस ऑडियो को यहाँ रोकें।</w:t>
      </w:r>
    </w:p>
    <w:p>
      <w:pPr/>
      <w:r>
        <w:rPr>
          <w:lang w:val="hi_IN" w:bidi="hi_IN"/>
        </w:rPr>
      </w:r>
      <w:r>
        <w:rPr>
          <w:lang w:val="hi_IN" w:bidi="hi_IN"/>
        </w:rPr>
        <w:t>चौथे दृश्य में, यहोवा का आत्मा गिदोन पर आता है और गिदोन को दूसरे लोगों का नेतृत्व करने की सामर्थ देता है। जब ऐसा होता है, तब गिदोन एक ऐस नरसिंगा लेता है जो लोग मेढ़े के सींग से बनाते थे, और वह उसमें फूँक मारता है जिससे बहुत ऊँची आवाज़ निकलती है। जब गिदोन के कुल अबीएजेरियों ने यह आवाज़ सुनी, तब वे गिदोन के पास आ गए। अबीएजेरी गिदोन के पीछे युद्ध में जाने के लिए सहमत हो जाते हैं।</w:t>
      </w:r>
    </w:p>
    <w:p>
      <w:pPr/>
      <w:r>
        <w:rPr>
          <w:lang w:val="hi_IN" w:bidi="hi_IN"/>
        </w:rPr>
      </w:r>
      <w:r>
        <w:rPr>
          <w:lang w:val="hi_IN" w:bidi="hi_IN"/>
        </w:rPr>
        <w:t>यहाँ एक समूह के रूप में रुकें और एक मेढ़े की तस्वीर और एक मेढ़े के सींग की तस्वीर देखें जिसका उपयोग लोग नरसिंगे के रूप में करते थे। इस ऑडियो को यहाँ रोकें।</w:t>
      </w:r>
    </w:p>
    <w:p>
      <w:pPr/>
      <w:r>
        <w:rPr>
          <w:lang w:val="hi_IN" w:bidi="hi_IN"/>
        </w:rPr>
      </w:r>
      <w:r>
        <w:rPr>
          <w:lang w:val="hi_IN" w:bidi="hi_IN"/>
        </w:rPr>
        <w:t>पाँचवें दृश्य में, गिदोन अपने संदेशवाहकों को इस्राएली गोत्रों मनश्शे, आशेर, जबूलून और नप्ताली के पास भेजता है। इन गोत्रों के लोग यिज्रेल की घाटी के निकट रहते हैं, जहाँ मिद्यानी, अमालेकी, और पूर्व के लोग ठहरकर विश्राम कर रहे हैं। मनश्शे, आशेर, जबूलून, और नप्ताली के गोत्रों के लोग गिदोन के सन्देशवाहकों के साथ गिदोन और अबीएजेरियों से मिलने के लिए जाते हैं। यद्यपि कहानीकार केवल गोत्रों के नाम ही कहता है, परन्तु उसका वास्तव में अर्थ उन गोत्रों के लोगों से है जो गिदोन के साथ लड़ने के लिए आते हैं।</w:t>
      </w:r>
    </w:p>
    <w:p>
      <w:pPr/>
      <w:r>
        <w:rPr>
          <w:lang w:val="hi_IN" w:bidi="hi_IN"/>
        </w:rPr>
      </w:r>
      <w:r>
        <w:rPr>
          <w:lang w:val="hi_IN" w:bidi="hi_IN"/>
        </w:rPr>
        <w:t>यहाँ रुकें और समूह के रूप में ऐसा नक्शा देखें जो इस्राएल के 12 गोत्रों के क्षेत्रों को दिखाता है। इस ऑडियो को यहाँ रोकें।</w:t>
      </w:r>
    </w:p>
    <w:p>
      <w:pPr/>
      <w:r>
        <w:rPr>
          <w:lang w:val="hi_IN" w:bidi="hi_IN"/>
        </w:rPr>
      </w:r>
      <w:r>
        <w:rPr>
          <w:lang w:val="hi_IN" w:bidi="hi_IN"/>
        </w:rPr>
        <w:t>छठे दृश्य में, गिदोन यहोवा से बात करता है। गिदोन यहोवा से गिदोन को एक चिन्ह देने के लिए कहता है, ताकि गिदोन निश्चित रूप से जान सके कि यहोवा गिदोन का उपयोग इस्राएलियों को मिद्यानियों और अन्य शत्रुओं से छुड़ाने के लिए करेगा। गिदोन कहता है कि वह ऊन अर्थात् भेड़ या बकरी के मुलायम और घुँघराले बाल, भूमि पर बिछाएगा। गिदोन कहता है कि यदि सुबह ऊन पर ओस, अर्थात् पानी की छोटी-छोटी बूँदें, हों, परन्तु उसके चारों ओर की भूमि पर ओस न हो, तो यह यहोवा की ओर से एक चिन्ह होगा।</w:t>
      </w:r>
    </w:p>
    <w:p>
      <w:pPr/>
      <w:r>
        <w:rPr>
          <w:lang w:val="hi_IN" w:bidi="hi_IN"/>
        </w:rPr>
      </w:r>
      <w:r>
        <w:rPr>
          <w:lang w:val="hi_IN" w:bidi="hi_IN"/>
        </w:rPr>
        <w:t>यहाँ रुकें और समूह के साथ ऊन का चित्र और घास पर ओस की बूँदों का चित्र देखें। इस ऑडियो को यहाँ रोकें।</w:t>
      </w:r>
    </w:p>
    <w:p>
      <w:pPr/>
      <w:r>
        <w:rPr>
          <w:lang w:val="hi_IN" w:bidi="hi_IN"/>
        </w:rPr>
      </w:r>
      <w:r>
        <w:rPr>
          <w:lang w:val="hi_IN" w:bidi="hi_IN"/>
        </w:rPr>
        <w:t>गिदोन ऊन को बिछा देता है। गिदोन अगली सुबह जल्दी उठता है और देखता है कि भूमि सूखी है और उस पर ओस नहीं है, परन्तु ऊन ओस से बहुत भीगी हुई है। गिदोन ऊन को निचोड़ता है, और उसमें से इतनी ओस निकलती है कि एक पूरा कटोरा भर जाता है। इसका अर्थ है कि ऊन पर बहुत अधिक ओस है।</w:t>
      </w:r>
    </w:p>
    <w:p>
      <w:pPr/>
      <w:r>
        <w:rPr>
          <w:lang w:val="hi_IN" w:bidi="hi_IN"/>
        </w:rPr>
      </w:r>
      <w:r>
        <w:rPr>
          <w:lang w:val="hi_IN" w:bidi="hi_IN"/>
        </w:rPr>
        <w:t>सातवें दृश्य में, गिदोन एक बार फिर यहोवा से बात करता है। गिदोन यहोवा से विनती करता है कि वह गिदोन से क्रोधित न हो। गिदोन एक बार और यहोवा से बात करने की अनुमति माँगता है। गिदोन चिन्तित है कि वह यहोवा को क्रोधित कर देगा, क्योंकि गिदोन समझता है कि उसे यहोवा की परीक्षा नहीं लेनी चाहिए या उससे चिन्ह नहीं माँगने चाहिए। गिदोन यहोवा से एक और चिन्ह माँगता है। गिदोन इस बार यहोवा से कहता है कि भूमि ओस से भीगी हुई हो, परन्तु यहोवा ऊन को सूखा रखे और उस पर ओस न हो। उस रात, यहोवा वही करता है जो गिदोन ने माँगा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6:28–40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नगर के लोग</w:t>
      </w:r>
    </w:p>
    <w:p>
      <w:pPr>
        <w:pStyle w:val="ListBullet"/>
        <w:spacing w:line="240" w:lineRule="auto"/>
        <w:ind w:left="720"/>
      </w:pPr>
      <w:r>
        <w:rPr>
          <w:lang w:val="hi_IN" w:bidi="hi_IN"/>
        </w:rPr>
      </w:r>
      <w:r>
        <w:rPr>
          <w:lang w:val="hi_IN" w:bidi="hi_IN"/>
        </w:rPr>
        <w:t>गिदोन का पिता, योआश</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मिद्यानियों, अमालेकियों और पूर्वी लोगों की सेना</w:t>
      </w:r>
    </w:p>
    <w:p>
      <w:pPr>
        <w:pStyle w:val="ListBullet"/>
        <w:spacing w:line="240" w:lineRule="auto"/>
        <w:ind w:left="720"/>
      </w:pPr>
      <w:r>
        <w:rPr>
          <w:lang w:val="hi_IN" w:bidi="hi_IN"/>
        </w:rPr>
      </w:r>
      <w:r>
        <w:rPr>
          <w:lang w:val="hi_IN" w:bidi="hi_IN"/>
        </w:rPr>
        <w:t>इस्राएलियों की सेना</w:t>
      </w:r>
    </w:p>
    <w:p>
      <w:pPr>
        <w:pStyle w:val="ListBullet"/>
        <w:spacing w:line="240" w:lineRule="auto"/>
        <w:ind w:left="720"/>
      </w:pPr>
      <w:r>
        <w:rPr>
          <w:lang w:val="hi_IN" w:bidi="hi_IN"/>
        </w:rPr>
      </w:r>
      <w:r>
        <w:rPr>
          <w:lang w:val="hi_IN" w:bidi="hi_IN"/>
        </w:rPr>
        <w:t>गिदोन का कुल, अबीएजेरी</w:t>
      </w:r>
    </w:p>
    <w:p>
      <w:pPr>
        <w:pStyle w:val="ListBullet"/>
        <w:spacing w:line="240" w:lineRule="auto"/>
        <w:ind w:left="720"/>
      </w:pPr>
      <w:r>
        <w:rPr>
          <w:lang w:val="hi_IN" w:bidi="hi_IN"/>
        </w:rPr>
      </w:r>
      <w:r>
        <w:rPr>
          <w:lang w:val="hi_IN" w:bidi="hi_IN"/>
        </w:rPr>
        <w:t>गिदोन के संदेशवाहक</w:t>
      </w:r>
    </w:p>
    <w:p>
      <w:pPr>
        <w:pStyle w:val="ListBullet"/>
        <w:spacing w:line="240" w:lineRule="auto"/>
        <w:ind w:left="720"/>
      </w:pPr>
      <w:r>
        <w:rPr>
          <w:lang w:val="hi_IN" w:bidi="hi_IN"/>
        </w:rPr>
      </w:r>
      <w:r>
        <w:rPr>
          <w:lang w:val="hi_IN" w:bidi="hi_IN"/>
        </w:rPr>
        <w:t>मनश्शे, आशेर, जबूलून और नप्ताली के इस्राएली गोत्र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नगर के लोग सुबह उठते हैं और समझ जाते हैं कि रात में किसी ने बाल की वेदी को नष्ट कर दिया, अशेरा के खम्भे को काट डाला, और एक नई वेदी पर बलिदान या होमबलि चढ़ाई। नगर के लोग इस बात पर चर्चा करते हैं कि ये काम किसने किए हैं। वे समझ जाते हैं कि ये सब काम योआश के पुत्र गिदोन ने किए हैं।</w:t>
      </w:r>
    </w:p>
    <w:p>
      <w:pPr/>
      <w:r>
        <w:rPr>
          <w:lang w:val="hi_IN" w:bidi="hi_IN"/>
        </w:rPr>
      </w:r>
      <w:r>
        <w:rPr>
          <w:lang w:val="hi_IN" w:bidi="hi_IN"/>
        </w:rPr>
        <w:t>दूसरे दृश्य में, नगर के लोग योआश के घर जाते हैं और माँग करते हैं कि योआश गिदोन को उनके हवाले कर दे, ताकि वे गिदोन को मार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नगर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योआश उत्तर देता है कि नगर के लोगों को बाल की रक्षा नहीं करनी चाहिए, क्योंकि बाल एक देवता है। योआश कहता है कि यदि कोई बाल की रक्षा करने का प्रयास करेगा, तो योआश उस व्यक्ति को बहुत शीघ्र मार डालेगा।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योआश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इस्राएलियों के शत्रु—मिद्यानी, अमालेकी, और पूर्व के लोग—यरदन नदी को पार करके इस्राएलियों की भूमि में प्रवेश करते हैं। मिद्यानी, अमालेकी और पूर्व के लोग यिज्रेल की तराई में विश्राम के लिए एक स्थान बनाते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मिद्यानियों, अमालेकियों और पूर्वी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यहोवा का आत्मा गिदोन पर आता है। गिदोन जिसके भीतर यहोवा का आत्मा है, एक नरसिंगा या मेढ़े का सींग लेता है और उसमें फूँक मारता है ताकि वह अपने कुल, अबीएजेरियों, को युद्ध में अपने पीछे आने के लिए बुलाए।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अबीएजेरियों के कुल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पाँचवें दृश्य में, गिदोन के संदेशवाहक मनश्शे, आशेर, जबूलून और नप्ताली के गोत्रों के पास आते हैं। इन गोत्रों के योद्धा गिदोन के संदेशवाहकों के साथ जाते हैं। वे गिदोन और अबीएजेरियों के साथ इकट्ठे होते हैं।</w:t>
      </w:r>
    </w:p>
    <w:p>
      <w:pPr/>
      <w:r>
        <w:rPr>
          <w:lang w:val="hi_IN" w:bidi="hi_IN"/>
        </w:rPr>
      </w:r>
      <w:r>
        <w:rPr>
          <w:lang w:val="hi_IN" w:bidi="hi_IN"/>
        </w:rPr>
        <w:t>छठे दृश्य में, गिदोन यहोवा से बात करता है। गिदोन कहता है कि वह ऊन बिछाएगा, और वह यहोवा से प्रार्थना करता है कि रात में वस्तुओं पर इकट्ठी होने वाली ओस केवल ऊन पर ही इकट्ठी हो। गिदोन कहता है कि यदि यहोवा ऐसा करेगा, तो वह जान जाएगा कि इस्राएलियों के शत्रुओं को पराजित करने का यहोवा का वचन सत्य है। उस रात, यहोवा ओस को केवल ऊन पर इकट्ठा होने देता है, और यहोवा भूमि पर ओस नहीं पड़ने देता।</w:t>
      </w:r>
    </w:p>
    <w:p>
      <w:pPr/>
      <w:r>
        <w:rPr>
          <w:lang w:val="hi_IN" w:bidi="hi_IN"/>
        </w:rPr>
      </w:r>
      <w:r>
        <w:rPr>
          <w:lang w:val="hi_IN" w:bidi="hi_IN"/>
        </w:rPr>
        <w:t>सुबह जल्दी, गिदोन देखता है कि भूमि सूखी है, परन्तु ऊन ओस से भीगा हुआ है। गिदोन ऊन को निचोड़ता और मरोड़ता है, और पाता है कि उसमें इतनी ओस है कि उससे एक पूरा कटोरा भर सकता है।</w:t>
      </w:r>
    </w:p>
    <w:p>
      <w:pPr/>
      <w:r>
        <w:rPr>
          <w:lang w:val="hi_IN" w:bidi="hi_IN"/>
        </w:rPr>
      </w:r>
      <w:r>
        <w:rPr>
          <w:lang w:val="hi_IN" w:bidi="hi_IN"/>
        </w:rPr>
        <w:t>सातवें दृश्य में, गिदोन ऊन के साथ यहोवा से एक और चिन्ह माँगता है। लेकिन गिदोन यहोवा से यह भी कहता है कि वह गिदोन से क्रोधित 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गिदोन यहोवा से कहता है कि रात में भूमि ओस से भीगी हुई हो, परन्तु ऊन सूखी रहे और उस पर ओस न हो। उस रात, यहोवा ऐसा करता है। सुबह, गिदोन देखता है कि ऊन सूखी है, यद्यपि भूमि ओस से भीगी हुई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6:28–40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नगर के लोग देखते हैं कि किसी ने बाल की </w:t>
      </w:r>
      <w:r>
        <w:rPr>
          <w:b/>
          <w:lang w:val="hi_IN" w:bidi="hi_IN"/>
        </w:rPr>
        <w:t>वेदी</w:t>
      </w:r>
      <w:r>
        <w:rPr>
          <w:lang w:val="hi_IN" w:bidi="hi_IN"/>
        </w:rPr>
        <w:t xml:space="preserve"> और </w:t>
      </w:r>
      <w:r>
        <w:rPr>
          <w:b/>
          <w:lang w:val="hi_IN" w:bidi="hi_IN"/>
        </w:rPr>
        <w:t>अशेरा</w:t>
      </w:r>
      <w:r>
        <w:rPr>
          <w:lang w:val="hi_IN" w:bidi="hi_IN"/>
        </w:rPr>
        <w:t xml:space="preserve"> के </w:t>
      </w:r>
      <w:r>
        <w:rPr>
          <w:b/>
          <w:lang w:val="hi_IN" w:bidi="hi_IN"/>
        </w:rPr>
        <w:t>लकड़ी</w:t>
      </w:r>
      <w:r>
        <w:rPr>
          <w:lang w:val="hi_IN" w:bidi="hi_IN"/>
        </w:rPr>
        <w:t xml:space="preserve"> के </w:t>
      </w:r>
      <w:r>
        <w:rPr>
          <w:b/>
          <w:lang w:val="hi_IN" w:bidi="hi_IN"/>
        </w:rPr>
        <w:t>खम्भे</w:t>
      </w:r>
      <w:r>
        <w:rPr>
          <w:lang w:val="hi_IN" w:bidi="hi_IN"/>
        </w:rPr>
        <w:t xml:space="preserve"> को नष्ट कर दिया है, और किसी ने एक नई वेदी बनाकर उस पर बलिदान चढ़ाया है। अशेरा के खम्भे और बाल की वेदी का अनुवाद करने के लिए उन्हीं शब्दों का उपयोग करें जिनका उपयोग आपने पहले किया था। अधिक जानकारी के लिए, मुख्य शब्दावली में वेदी और बाल देखें।</w:t>
      </w:r>
    </w:p>
    <w:p>
      <w:pPr/>
      <w:r>
        <w:rPr>
          <w:lang w:val="hi_IN" w:bidi="hi_IN"/>
        </w:rPr>
      </w:r>
      <w:r>
        <w:rPr>
          <w:lang w:val="hi_IN" w:bidi="hi_IN"/>
        </w:rPr>
        <w:t>यहाँ रुकें और समूह के रूप में एक प्राचीन वेदी की एक तस्वीर देखें। इस ऑडियो को यहाँ रोकें।</w:t>
      </w:r>
    </w:p>
    <w:p>
      <w:pPr/>
      <w:r>
        <w:rPr>
          <w:lang w:val="hi_IN" w:bidi="hi_IN"/>
        </w:rPr>
      </w:r>
      <w:r>
        <w:rPr>
          <w:lang w:val="hi_IN" w:bidi="hi_IN"/>
        </w:rPr>
        <w:t xml:space="preserve">नगर के लोग माँग करते हैं कि योआश अपने पुत्र गिदोन को बाहर लाए, ताकि लोग गिदोन को मार डालें। योआश कहता है कि यदि बाल वास्तव में </w:t>
      </w:r>
      <w:r>
        <w:rPr>
          <w:b/>
          <w:lang w:val="hi_IN" w:bidi="hi_IN"/>
        </w:rPr>
        <w:t>देवता</w:t>
      </w:r>
      <w:r>
        <w:rPr>
          <w:lang w:val="hi_IN" w:bidi="hi_IN"/>
        </w:rPr>
        <w:t xml:space="preserve"> है, तो जिसने बाल की वेदी को नष्ट किया है, उसके विरुद्ध बाल स्वयं लड़ने में समर्थ होना चाहिए। इसी कारण नगर के लोग गिदोन को एक दूसरा नाम, “</w:t>
      </w:r>
      <w:r>
        <w:rPr>
          <w:b/>
          <w:lang w:val="hi_IN" w:bidi="hi_IN"/>
        </w:rPr>
        <w:t>यरुब्बाल</w:t>
      </w:r>
      <w:r>
        <w:rPr>
          <w:lang w:val="hi_IN" w:bidi="hi_IN"/>
        </w:rPr>
        <w:t>” देते हैं, जिसका अर्थ है, “बाल को उससे लड़ने दो।” देवता के लिए उसी शब्द का उपयोग करें जिसका उपयोग आपने पिछले भागों में किया है, और याद रखें कि देवता मुख्य शब्दावली में हैं।</w:t>
      </w:r>
    </w:p>
    <w:p>
      <w:pPr/>
      <w:r>
        <w:rPr>
          <w:lang w:val="hi_IN" w:bidi="hi_IN"/>
        </w:rPr>
      </w:r>
      <w:r>
        <w:rPr>
          <w:lang w:val="hi_IN" w:bidi="hi_IN"/>
        </w:rPr>
        <w:t>यहाँ रुकें और समूह के रूप में चर्चा करें कि आप "यरुब्बाल" के अर्थ को समझाने के लिए किस शब्द या वाक्यांश का उपयोग करेंगे। इस ऑडियो को यहाँ रोकें।</w:t>
      </w:r>
    </w:p>
    <w:p>
      <w:pPr/>
      <w:r>
        <w:rPr>
          <w:lang w:val="hi_IN" w:bidi="hi_IN"/>
        </w:rPr>
      </w:r>
      <w:r>
        <w:rPr>
          <w:lang w:val="hi_IN" w:bidi="hi_IN"/>
        </w:rPr>
        <w:t xml:space="preserve">मिद्यानी, अमालेकी और पूर्व के लोग यरदन नदी पार करते हैं और यिज्रेल की तराई नाम की एक </w:t>
      </w:r>
      <w:r>
        <w:rPr>
          <w:b/>
          <w:lang w:val="hi_IN" w:bidi="hi_IN"/>
        </w:rPr>
        <w:t>तराई</w:t>
      </w:r>
      <w:r>
        <w:rPr>
          <w:lang w:val="hi_IN" w:bidi="hi_IN"/>
        </w:rPr>
        <w:t xml:space="preserve"> में रुकते हैं। तराई वह भूमि होती है जिसके चारों ओर ऊँचे स्थान, जैसे पहाड़ियाँ या पर्वत, होते हैं।</w:t>
      </w:r>
    </w:p>
    <w:p>
      <w:pPr/>
      <w:r>
        <w:rPr>
          <w:lang w:val="hi_IN" w:bidi="hi_IN"/>
        </w:rPr>
      </w:r>
      <w:r>
        <w:rPr>
          <w:lang w:val="hi_IN" w:bidi="hi_IN"/>
        </w:rPr>
        <w:t>यहाँ रुकें और समूह के रूप में यिज्रेल की तराई की एक तस्वीर देखें। समूह के रूप में चर्चा करें कि आप तराई का अनुवाद करने के लिए किस शब्द या वाक्यांश का उपयोग करेंगे। इस ऑडियो को यहाँ रोकें।</w:t>
      </w:r>
    </w:p>
    <w:p>
      <w:pPr/>
      <w:r>
        <w:rPr>
          <w:lang w:val="hi_IN" w:bidi="hi_IN"/>
        </w:rPr>
      </w:r>
      <w:r>
        <w:rPr>
          <w:b/>
          <w:lang w:val="hi_IN" w:bidi="hi_IN"/>
        </w:rPr>
        <w:t>यहोवा का आत्मा</w:t>
      </w:r>
      <w:r>
        <w:rPr>
          <w:lang w:val="hi_IN" w:bidi="hi_IN"/>
        </w:rPr>
        <w:t xml:space="preserve"> गिदोन पर आता है और गिदोन को इस्राएलियों का उनके शत्रुओं के विरुद्ध नेतृत्व करने की सामर्थ देता है। याद रखें कि इस वाक्यांश में केवल “</w:t>
      </w:r>
      <w:r>
        <w:rPr>
          <w:b/>
          <w:lang w:val="hi_IN" w:bidi="hi_IN"/>
        </w:rPr>
        <w:t>यहोवा</w:t>
      </w:r>
      <w:r>
        <w:rPr>
          <w:lang w:val="hi_IN" w:bidi="hi_IN"/>
        </w:rPr>
        <w:t>” नाम और “आत्मा” के लिए सामान्य शब्द शामिल है। लोग इस वाक्यांश का अनुवाद उसी प्रकार नहीं करते जैसे वे नए नियम में “पवित्र आत्मा” का अनुवाद करते हैं। हालाँकि, यद्यपि "यहोवा की आत्मा" वाक्यांश परमेश्वर की आत्मा के लिए सामान्य शब्द है, फिर भी आप पुराने नियम में परमेश्वर की आत्मा के कार्य के बारे में अधिक जानने के लिए मुख्य शब्दावली में पवित्र आत्मा को देख सकते हैं। यहोवा और “यहोवा के आत्मा” का अनुवाद उसी तरह करें जैसे आपने न्यायियों के पिछले भागों में किया है, और याद रखें कि यहोवा मुख्य शब्दावली में भी है।</w:t>
      </w:r>
    </w:p>
    <w:p>
      <w:pPr/>
      <w:r>
        <w:rPr>
          <w:lang w:val="hi_IN" w:bidi="hi_IN"/>
        </w:rPr>
      </w:r>
      <w:r>
        <w:rPr>
          <w:lang w:val="hi_IN" w:bidi="hi_IN"/>
        </w:rPr>
        <w:t xml:space="preserve">गिदोन </w:t>
      </w:r>
      <w:r>
        <w:rPr>
          <w:b/>
          <w:lang w:val="hi_IN" w:bidi="hi_IN"/>
        </w:rPr>
        <w:t>नरसिंगा</w:t>
      </w:r>
      <w:r>
        <w:rPr>
          <w:lang w:val="hi_IN" w:bidi="hi_IN"/>
        </w:rPr>
        <w:t xml:space="preserve"> फूँकता है, जो एक ऐसा उपकरण है जिसे लोग </w:t>
      </w:r>
      <w:r>
        <w:rPr>
          <w:b/>
          <w:lang w:val="hi_IN" w:bidi="hi_IN"/>
        </w:rPr>
        <w:t>मेढ़े के सींग</w:t>
      </w:r>
      <w:r>
        <w:rPr>
          <w:lang w:val="hi_IN" w:bidi="hi_IN"/>
        </w:rPr>
        <w:t xml:space="preserve"> से बनाते थे और जिससे ऊँची और स्पष्ट आवाज़ निकलती थी।</w:t>
      </w:r>
    </w:p>
    <w:p>
      <w:pPr/>
      <w:r>
        <w:rPr>
          <w:lang w:val="hi_IN" w:bidi="hi_IN"/>
        </w:rPr>
      </w:r>
      <w:r>
        <w:rPr>
          <w:lang w:val="hi_IN" w:bidi="hi_IN"/>
        </w:rPr>
        <w:t>यहाँ रुकें और एक समूह के रूप में एक मेढ़े और मेढ़े के सींग से बने नरसिंगे के चित्रों को देखें। समूह में चर्चा करें कि आप “मेढ़ा” और “नरसिंगा” के लिए कौन से शब्द या वाक्यांश प्रयोग करेंगे। इस ऑडियो को यहाँ रोकें।</w:t>
      </w:r>
    </w:p>
    <w:p>
      <w:pPr/>
      <w:r>
        <w:rPr>
          <w:lang w:val="hi_IN" w:bidi="hi_IN"/>
        </w:rPr>
      </w:r>
      <w:r>
        <w:rPr>
          <w:lang w:val="hi_IN" w:bidi="hi_IN"/>
        </w:rPr>
        <w:t xml:space="preserve">अबीएजेरी, अर्थात् गिदोन का कुल, गिदोन के पास आते हैं। गिदोन मनश्शे, आशेर, जबूलून, और नप्ताली के गोत्रों के पास सन्देशवाहकों को भेजता है, और इन गोत्रों के पुरुष भी गिदोन के पास आते हैं। </w:t>
      </w:r>
      <w:r>
        <w:rPr>
          <w:b/>
          <w:lang w:val="hi_IN" w:bidi="hi_IN"/>
        </w:rPr>
        <w:t>इस्राएल</w:t>
      </w:r>
      <w:r>
        <w:rPr>
          <w:lang w:val="hi_IN" w:bidi="hi_IN"/>
        </w:rPr>
        <w:t xml:space="preserve"> या </w:t>
      </w:r>
      <w:r>
        <w:rPr>
          <w:b/>
          <w:lang w:val="hi_IN" w:bidi="hi_IN"/>
        </w:rPr>
        <w:t>इस्राएलियों</w:t>
      </w:r>
      <w:r>
        <w:rPr>
          <w:lang w:val="hi_IN" w:bidi="hi_IN"/>
        </w:rPr>
        <w:t xml:space="preserve"> के लिए उसी शब्द का उपयोग करें जिसका उपयोग आपने पिछले भागों में किया था। इस्राएल के गोत्रों के बारे में अधिक जानकारी के लिए मुख्य शब्दावली में इस्राएल या इस्राएलियों को देखें।</w:t>
      </w:r>
    </w:p>
    <w:p>
      <w:pPr/>
      <w:r>
        <w:rPr>
          <w:lang w:val="hi_IN" w:bidi="hi_IN"/>
        </w:rPr>
      </w:r>
      <w:r>
        <w:rPr>
          <w:lang w:val="hi_IN" w:bidi="hi_IN"/>
        </w:rPr>
        <w:t xml:space="preserve">गिदोन </w:t>
      </w:r>
      <w:r>
        <w:rPr>
          <w:b/>
          <w:lang w:val="hi_IN" w:bidi="hi_IN"/>
        </w:rPr>
        <w:t>परमेश्वर</w:t>
      </w:r>
      <w:r>
        <w:rPr>
          <w:lang w:val="hi_IN" w:bidi="hi_IN"/>
        </w:rPr>
        <w:t xml:space="preserve"> से कहता है कि वह </w:t>
      </w:r>
      <w:r>
        <w:rPr>
          <w:b/>
          <w:lang w:val="hi_IN" w:bidi="hi_IN"/>
        </w:rPr>
        <w:t>ऊन</w:t>
      </w:r>
      <w:r>
        <w:rPr>
          <w:lang w:val="hi_IN" w:bidi="hi_IN"/>
        </w:rPr>
        <w:t xml:space="preserve"> लेगा, जो भेड़ या बकरी के मुलायम, घुँघराले बाल होते हैं, और उस ऊन को फर्श पर बिछा देगा। कहानीकार इस कहानी के बाकी हिस्सों में परमेश्वर के लिए सामान्य शीर्षक का उपयोग करता है। परमेश्वर के लिए उसी शब्द का उपयोग करें जिसका उपयोग आपने पिछले भागों में किया है, और याद रखें कि परमेश्वर मुख्य शब्दावली में है।</w:t>
      </w:r>
    </w:p>
    <w:p>
      <w:pPr/>
      <w:r>
        <w:rPr>
          <w:lang w:val="hi_IN" w:bidi="hi_IN"/>
        </w:rPr>
      </w:r>
      <w:r>
        <w:rPr>
          <w:lang w:val="hi_IN" w:bidi="hi_IN"/>
        </w:rPr>
        <w:t>यहाँ रुकें और एक समूह के रूप में ऊन का चित्र देखें। समूह में चर्चा करें कि आप “ऊन” के लिए कौन सा शब्द या वाक्यांश प्रयोग करेंगे। इस ऑडियो को यहाँ रोकें।</w:t>
      </w:r>
    </w:p>
    <w:p>
      <w:pPr/>
      <w:r>
        <w:rPr>
          <w:lang w:val="hi_IN" w:bidi="hi_IN"/>
        </w:rPr>
      </w:r>
      <w:r>
        <w:rPr>
          <w:lang w:val="hi_IN" w:bidi="hi_IN"/>
        </w:rPr>
        <w:t xml:space="preserve">गिदोन कहता है कि यदि सुबह ऊन पर </w:t>
      </w:r>
      <w:r>
        <w:rPr>
          <w:b/>
          <w:lang w:val="hi_IN" w:bidi="hi_IN"/>
        </w:rPr>
        <w:t>ओस</w:t>
      </w:r>
      <w:r>
        <w:rPr>
          <w:lang w:val="hi_IN" w:bidi="hi_IN"/>
        </w:rPr>
        <w:t>, अर्थात् पानी की बूँदें जो रात में इकट्ठी होती हैं, हो, परन्तु उसके चारों ओर की भूमि पर ओस न हो, तब गिदोन निश्चित रूप से जान जाएगा कि यहोवा सचमुच गिदोन का उपयोग इस्राएलियों को उनके शत्रुओं से छुड़ाने के लिए करेगा।</w:t>
      </w:r>
    </w:p>
    <w:p>
      <w:pPr/>
      <w:r>
        <w:rPr>
          <w:lang w:val="hi_IN" w:bidi="hi_IN"/>
        </w:rPr>
      </w:r>
      <w:r>
        <w:rPr>
          <w:lang w:val="hi_IN" w:bidi="hi_IN"/>
        </w:rPr>
        <w:t>यहाँ रुकें और समूह के साथ घास पर ओस की बूँदों का चित्र देखें। समूह में चर्चा करें कि आप “ओस” के लिए कौन सा शब्द या वाक्यांश प्रयोग करेंगे। इस ऑडियो को यहाँ रोकें।</w:t>
      </w:r>
    </w:p>
    <w:p>
      <w:pPr/>
      <w:r>
        <w:rPr>
          <w:lang w:val="hi_IN" w:bidi="hi_IN"/>
        </w:rPr>
      </w:r>
      <w:r>
        <w:rPr>
          <w:lang w:val="hi_IN" w:bidi="hi_IN"/>
        </w:rPr>
        <w:t xml:space="preserve">गिदोन यहाँ यहोवा से एक </w:t>
      </w:r>
      <w:r>
        <w:rPr>
          <w:b/>
          <w:lang w:val="hi_IN" w:bidi="hi_IN"/>
        </w:rPr>
        <w:t>चिन्ह</w:t>
      </w:r>
      <w:r>
        <w:rPr>
          <w:lang w:val="hi_IN" w:bidi="hi_IN"/>
        </w:rPr>
        <w:t xml:space="preserve"> माँग रहा है। यद्यपि यह भाग सीधे “चिन्ह” नहीं कहता, फिर भी आप इस भाग का अनुवाद करते समय चिन्ह के विचार का प्रयोग कर सकते हैं। चिन्ह के लिए उसी शब्द का उपयोग करें जिसका उपयोग आपने पिछले भागों में किया था। चिन्ह के विषय में अधिक जानकारी के लिए, मुख्य शब्दावली देखें।</w:t>
      </w:r>
    </w:p>
    <w:p>
      <w:pPr/>
      <w:r>
        <w:rPr>
          <w:lang w:val="hi_IN" w:bidi="hi_IN"/>
        </w:rPr>
      </w:r>
      <w:r>
        <w:rPr>
          <w:lang w:val="hi_IN" w:bidi="hi_IN"/>
        </w:rPr>
        <w:t>अगली सुबह, गिदोन देखता है कि भूमि सूखी है और उस पर ओस नहीं है, परन्तु ऊन ओस से बहुत भीग हुआ है। अब गिदोन परमेश्वर से एक और चिन्ह माँगता है। गिदोन परमेश्वर से कहता है कि ऊन सूखी रहे, परन्तु रात में भूमि ओस से भीग जाए। अगली सुबह, ऊन सूखी होती है और उस पर ओस नहीं होती, परन्तु ऊन के चारों ओर की भूमि पर ओस होती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7:1–8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7:1–8 को सुनें और अपने मन में रखें।</w:t>
      </w:r>
    </w:p>
    <w:p>
      <w:pPr/>
      <w:r>
        <w:rPr>
          <w:lang w:val="hi_IN" w:bidi="hi_IN"/>
        </w:rPr>
      </w:r>
      <w:r>
        <w:rPr>
          <w:lang w:val="hi_IN" w:bidi="hi_IN"/>
        </w:rPr>
        <w:t>यदि सम्भव हो, तो न्यायियों 7:1–8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7:1–8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यहोवा का आत्मा गिदोन पर आया और उसने गिदोन को मिद्यानियों के विरुद्ध युद्ध में इस्राएल के पुरुषों का नेतृत्व करने की सामर्थ दी। गिदोन के कुल, अबीएजेरियों, के पुरुष गिदोन के पीछे चले, और इस्राएली गोत्रों मनश्शे, आशेर, जबूलून, और नप्ताली के पुरुष भी उसके साथ हो गए। गिदोन ने यहोवा से दो चिन्ह, अर्थात् आश्वासन, माँगे कि गिदोन और इस्राएली मिद्यानियों पर विजय पाएँगे। यहोवा ने कृपा करके गिदोन को दोनों आश्वासन दिए, ताकि गिदोन निश्चित रूप से जान ले कि यहोवा इस्राएलियों को विजय देगा।</w:t>
      </w:r>
    </w:p>
    <w:p>
      <w:pPr/>
      <w:r>
        <w:rPr>
          <w:lang w:val="hi_IN" w:bidi="hi_IN"/>
        </w:rPr>
      </w:r>
      <w:r>
        <w:rPr>
          <w:lang w:val="hi_IN" w:bidi="hi_IN"/>
        </w:rPr>
        <w:t>गिदोन और वे इस्राएली पुरुष जो उसके साथ हैं, सुबह जल्दी उठते हैं। कहानीकार हमें स्मरण कराता है कि गिदोन का दूसरा नाम “यरुब्बाल” है। यरुब्बाल वह दूसरा नाम था जो इस्राएलियों ने पिछले भाग में गिदोन को दिया था, जब गिदोन ने झूठे देवता बाल की पत्थर की वेदी को नष्ट कर दिया था। “यरुब्बाल” का अर्थ है, “बाल उससे लड़े।” “यरुब्बाल” नाम इस बात की याद दिलाता है कि यहोवा ने गिदोन को इस्राएलियों के शत्रुओं के झूठे देवताओं को चुनौती देने के लिए अगुवाई की थी, जैसे अब यहोवा गिदोन की अगुवाई करेगा कि वह सीधे इस्राएलियों के शत्रुओं को चुनौती दे और उन्हें पराजित करे।</w:t>
      </w:r>
    </w:p>
    <w:p>
      <w:pPr/>
      <w:r>
        <w:rPr>
          <w:lang w:val="hi_IN" w:bidi="hi_IN"/>
        </w:rPr>
      </w:r>
      <w:r>
        <w:rPr>
          <w:lang w:val="hi_IN" w:bidi="hi_IN"/>
        </w:rPr>
        <w:t>यहाँ रुकें और समूह में इस प्रश्न पर चर्चा करें: आपकी संस्कृति में नाम कैसे चुने या दिए जाते हैं? उस समय की कोई कहानी बताइए जब किसी व्यक्ति को किसी काम के कारण, या किसी ऐसे काम के कारण जो उससे करने की आशा की जाती थी, एक नाम दिया गया हो। इस ऑडियो को यहाँ रोकें।</w:t>
      </w:r>
    </w:p>
    <w:p>
      <w:pPr/>
      <w:r>
        <w:rPr>
          <w:lang w:val="hi_IN" w:bidi="hi_IN"/>
        </w:rPr>
      </w:r>
      <w:r>
        <w:rPr>
          <w:lang w:val="hi_IN" w:bidi="hi_IN"/>
        </w:rPr>
        <w:t>गिदोन और इस्राएली पुरुष अपना डेरा एक सोते, तालाब, या उस जलधारा के पास लगाते हैं जो भूमि से निकलती है। उस सोते का नाम हरोद था, और वह एक पहाड़ के नीचे स्थित था। मिद्यानियों का डेरा इस्राएलियों के डेरे के उत्तर में था। मिद्यानियों का डेरा उस पहाड़ी के पास था जिसे लोग मोरेह कहते थे। मोरेह की पहाड़ी एक तराई में थी, जो ऐसी नीची भूमि होती है जिसके चारों ओर ऊँचे स्थान होते हैं। यह वही तराई है जिसे पिछले भाग में यिज्रेल की तराई कहा गया था। हरोद का सोता उस तराई के ऊपर था, और मोरेह की पहाड़ी, जहाँ मिद्यानी डेरा डाले हुए थे, इस्राएलियों के डेरे से लगभग 13 किलोमीटर दूर थी।</w:t>
      </w:r>
    </w:p>
    <w:p>
      <w:pPr/>
      <w:r>
        <w:rPr>
          <w:lang w:val="hi_IN" w:bidi="hi_IN"/>
        </w:rPr>
      </w:r>
      <w:r>
        <w:rPr>
          <w:lang w:val="hi_IN" w:bidi="hi_IN"/>
        </w:rPr>
        <w:t>एक समूह के रूप में यहाँ रुकें और एक मानचित्र देखें जो हरोद के सोते, यिज्रेल घाटी और मोरेह की पहाड़ी को दर्शाता है। इस ऑडियो को यहाँ रोकें।</w:t>
      </w:r>
    </w:p>
    <w:p>
      <w:pPr/>
      <w:r>
        <w:rPr>
          <w:lang w:val="hi_IN" w:bidi="hi_IN"/>
        </w:rPr>
      </w:r>
      <w:r>
        <w:rPr>
          <w:lang w:val="hi_IN" w:bidi="hi_IN"/>
        </w:rPr>
        <w:t>यहोवा गिदोन से बोलता है। यहोवा कहता है कि गिदोन की सेना में बहुत अधिक इस्राएली हैं। यहोवा समझाता है कि यदि यहोवा इतने अधिक पुरुषों के साथ इस्राएलियों को मिद्यानियों पर विजय देगा, तो इस्राएली घमण्ड करेंगे। इस्राएली कहने लगेंगे, “हमने यहोवा की सहायता के बिना स्वयं को बचा लिया है।” यह घमण्ड होता, और यहोवा नहीं चाहता कि इस्राएली घमण्डी बनें। यहोवा चाहता है कि इस्राएली समझें कि इस्राएली केवल यहोवा की सहायता से ही मिद्यानियों को पराजित कर सकते थे।</w:t>
      </w:r>
    </w:p>
    <w:p>
      <w:pPr/>
      <w:r>
        <w:rPr>
          <w:lang w:val="hi_IN" w:bidi="hi_IN"/>
        </w:rPr>
      </w:r>
      <w:r>
        <w:rPr>
          <w:lang w:val="hi_IN" w:bidi="hi_IN"/>
        </w:rPr>
        <w:t>यहाँ रुकें और समूह में इस प्रश्न पर चर्चा करें: उस समय की कोई कहानी बताइए जब किसी ने मूर्खता से घमण्ड किया कि उसने कोई काम पूरी तरह अपने बल पर किया, जबकि वास्तव में किसी और ने भी उसकी सहायता की थी। इस ऑडियो को यहाँ रोकें।</w:t>
      </w:r>
    </w:p>
    <w:p>
      <w:pPr/>
      <w:r>
        <w:rPr>
          <w:lang w:val="hi_IN" w:bidi="hi_IN"/>
        </w:rPr>
      </w:r>
      <w:r>
        <w:rPr>
          <w:lang w:val="hi_IN" w:bidi="hi_IN"/>
        </w:rPr>
        <w:t>इसलिए यहोवा गिदोन से कहता है कि वह इस्राएली पुरुषों से कहे कि यदि उनमें से कोई भी पुरुष डरते हैं और भय से काँपते हैं, तो वे उस पहाड़ को छोड़ सकते हैं जहाँ उन्होंने डेरा लगाया है और अपने घर लौट सकते हैं। बाईस हज़ार इस्राएली पुरुष अपने घर लौट जाते हैं। उस समय, 10,000 इस्राएली पुरुष गिदोन की सेना में बने रहते हैं।</w:t>
      </w:r>
    </w:p>
    <w:p>
      <w:pPr/>
      <w:r>
        <w:rPr>
          <w:lang w:val="hi_IN" w:bidi="hi_IN"/>
        </w:rPr>
      </w:r>
      <w:r>
        <w:rPr>
          <w:lang w:val="hi_IN" w:bidi="hi_IN"/>
        </w:rPr>
        <w:t>यहोवा फिर से गिदोन से बात करता है। यहोवा कहता है कि गिदोन की सेना में अभी भी बहुत अधिक पुरुष हैं। यहोवा गिदोन से कहता है कि वह पुरुषों को जल के पास ले जाए, अर्थात् हरोद के सोते के जल के पास। यहोवा गिदोन से कहता है कि यहोवा इस्राएलियों की परीक्षा लेगा। जब यहोवा कहता है कि वह पुरुषों की परीक्षा लेगा, तो उसका अर्थ है कि वह ऐसा कुछ करेगा जिससे उन पुरुषों का स्वभाव या उनके भीतर के गुण प्रकट हो जाएँ। यहोवा गिदोन से कहता है कि यदि वह कहे, “यह पुरुष तेरे साथ जाएगा,” तो वह पुरुष मिद्यानियों के विरुद्ध युद्ध में गिदोन के साथ जाएगा। परन्तु यदि यहोवा कहे, “यह पुरुष तेरे साथ नहीं जाएगा,” तो वह पुरुष गिदोन के साथ युद्ध में नहीं जाएगा। यहोवा स्वयं चुनेंगे कि कौन से पुरुष गिदोन के साथ युद्ध में जाएँगे, क्योंकि गिदोन नहीं, बल्कि यहोवा अधिकार में है।</w:t>
      </w:r>
    </w:p>
    <w:p>
      <w:pPr/>
      <w:r>
        <w:rPr>
          <w:lang w:val="hi_IN" w:bidi="hi_IN"/>
        </w:rPr>
      </w:r>
      <w:r>
        <w:rPr>
          <w:lang w:val="hi_IN" w:bidi="hi_IN"/>
        </w:rPr>
        <w:t>गिदोन पुरुषों को सोते के जल के पास ले जाता है।</w:t>
      </w:r>
    </w:p>
    <w:p>
      <w:pPr/>
      <w:r>
        <w:rPr>
          <w:lang w:val="hi_IN" w:bidi="hi_IN"/>
        </w:rPr>
      </w:r>
      <w:r>
        <w:rPr>
          <w:lang w:val="hi_IN" w:bidi="hi_IN"/>
        </w:rPr>
        <w:t>यहाँ रुकें और एक समूह के रूप में हरोद के सोते का चित्र देखें। इस ऑडियो को यहाँ रोकें।</w:t>
      </w:r>
    </w:p>
    <w:p>
      <w:pPr/>
      <w:r>
        <w:rPr>
          <w:lang w:val="hi_IN" w:bidi="hi_IN"/>
        </w:rPr>
      </w:r>
      <w:r>
        <w:rPr>
          <w:lang w:val="hi_IN" w:bidi="hi_IN"/>
        </w:rPr>
        <w:t>यहोवा गिदोन से कहता है कि वह पुरुषों को दो समूहों में अलग करे। अधिकांश बाइबल विद्वानों का विश्वास है कि जो भी पुरुष अपने हाथों से पानी उठाकर कुत्ते की तरह अपनी जीभ से चाटते हुए पीएगा, गिदोन उसे एक समूह में रखेगा। और जो भी पुरुष झुककर या घुटनों के बल बैठकर स्रोत से सीधे अपने मुँह से पानी पिएगा, गिदोन उसे दूसरे समूह में रखेगा।</w:t>
      </w:r>
    </w:p>
    <w:p>
      <w:pPr/>
      <w:r>
        <w:rPr>
          <w:lang w:val="hi_IN" w:bidi="hi_IN"/>
        </w:rPr>
      </w:r>
      <w:r>
        <w:rPr>
          <w:lang w:val="hi_IN" w:bidi="hi_IN"/>
        </w:rPr>
        <w:t>यहाँ रुकें और समूह में इस प्रश्न पर चर्चा करें: यदि आपको किसी जलधारा या तालाब से पानी पीना हो, तो आप कैसे पानी पीएँगे? यदि आप वहाँ इस्राएलियों के साथ होते, तो आप किस समूह के पुरुषों के साथ लड़ना चुनते—उन पुरुषों के साथ जो झुककर पानी पीते थे, या उन पुरुषों के साथ जिन्होंने अपनी जीभ से पानी पिया था? आप उस समूह को क्यों चुनते? इस ऑडियो को यहाँ रोकें।</w:t>
      </w:r>
    </w:p>
    <w:p>
      <w:pPr/>
      <w:r>
        <w:rPr>
          <w:lang w:val="hi_IN" w:bidi="hi_IN"/>
        </w:rPr>
      </w:r>
      <w:r>
        <w:rPr>
          <w:lang w:val="hi_IN" w:bidi="hi_IN"/>
        </w:rPr>
        <w:t>केवल 300 पुरुष अपने हाथों में पानी लेकर उसे अपनी जीभ से चाटते हैं। बाकी सब लोग घुटनों के बल बैठकर या झुककर सीधे पानी पीते हैं। यहोवा गिदोन से कहता है कि यहोवा उन 300 पुरुषों के द्वारा, जिन्होंने अपने हाथों से पानी लेकर अपनी जीभ से पिया, इस्राएलियों को बचाएगा और उन्हें मिद्यानियों पर अधिकार देगा। यहोवा गिदोन से कहता है कि वह बाकी सब पुरुषों को उनके घर भेज दे।</w:t>
      </w:r>
    </w:p>
    <w:p>
      <w:pPr/>
      <w:r>
        <w:rPr>
          <w:lang w:val="hi_IN" w:bidi="hi_IN"/>
        </w:rPr>
      </w:r>
      <w:r>
        <w:rPr>
          <w:lang w:val="hi_IN" w:bidi="hi_IN"/>
        </w:rPr>
        <w:t>यह पूरी तरह स्पष्ट नहीं है कि यहोवा द्वारा इस्राएलियों की ली गई परीक्षा कैसे काम करती थी। हो सकता है कि जो पुरुष झुककर पानी पीते थे वे अधिक सावधान थे, और इससे यह प्रकट होता था कि वे पुरुष अधिक भयभीत थे। जो पुरुष कुत्तों की तरह अपने हाथों से अपनी जीभ से पीते थे, वे अधिक सतर्क थे, और यह गुण युद्ध में सहायक हो सकता था। हालाँकि, यह भी हो सकता है कि यहोवा ने इन पुरुषों को लड़ने में कम योग्य समझा हो, और यहोवा ने उन पुरुषों को चुनना चाहा हो जो कम योग्य थे ताकि यहोवा की सामर्थ्य प्रकट हो सके। या यह भी हो सकता है कि यहोवा बस योद्धाओं के एक छोटे समूह को योद्धाओं के एक बड़े समूह से अलग करने का एक आसान तरीका चाहता था।</w:t>
      </w:r>
    </w:p>
    <w:p>
      <w:pPr/>
      <w:r>
        <w:rPr>
          <w:lang w:val="hi_IN" w:bidi="hi_IN"/>
        </w:rPr>
      </w:r>
      <w:r>
        <w:rPr>
          <w:lang w:val="hi_IN" w:bidi="hi_IN"/>
        </w:rPr>
        <w:t>परन्तु एक बात स्पष्ट है: यहोवा चाहता था कि केवल बहुत थोड़े पुरुष ही मिद्यानियों से लड़ें। 30,000 पुरुषों के स्थान पर केवल 300 पुरुषों के साथ मिद्यानियों से लड़ने जाने ने गिदोन और अन्य इस्राएलियों को अवश्य ही भयभीत और उलझन में डाल दिया होगा! हालाँकि, यहोवा के मन में दो उद्देश्य थे। यहोवा नहीं चाहता था कि इस्राएली यह घमण्ड करें कि उन्होंने यहोवा की सहायता के बिना स्वयं को बचा लिया। और यहोवा चाहता था कि गिदोन और इस्राएली यहोवा पर भरोसा करें।</w:t>
      </w:r>
    </w:p>
    <w:p>
      <w:pPr/>
      <w:r>
        <w:rPr>
          <w:lang w:val="hi_IN" w:bidi="hi_IN"/>
        </w:rPr>
      </w:r>
      <w:r>
        <w:rPr>
          <w:lang w:val="hi_IN" w:bidi="hi_IN"/>
        </w:rPr>
        <w:t>यहाँ रुकें और समूह में इस प्रश्न पर चर्चा करें: उस समय की कोई कहानी बताइए जब आपको या किसी और को किसी व्यक्ति पर यह भरोसा करना पड़ा कि वह आपकी सहायता करेगा, जबकि यह समझना बहुत कठिन था कि वह व्यक्ति आपकी सहायता कैसे कर सकता है। इस ऑडियो को यहाँ रोकें।</w:t>
      </w:r>
    </w:p>
    <w:p>
      <w:pPr/>
      <w:r>
        <w:rPr>
          <w:lang w:val="hi_IN" w:bidi="hi_IN"/>
        </w:rPr>
      </w:r>
      <w:r>
        <w:rPr>
          <w:lang w:val="hi_IN" w:bidi="hi_IN"/>
        </w:rPr>
        <w:t>उन 300 इस्राएली पुरुषों ने अन्य इस्राएली पुरुषों की मेढ़ों के सींगों से बनी तुरहियाँ और उनकी रसद, अर्थात् भोजन और सामग्री, ले ली। फिर उन 300 इस्राएली पुरुषों ने अन्य इस्राएली पुरुषों को उनके घर वापस भेज दिया।</w:t>
      </w:r>
    </w:p>
    <w:p>
      <w:pPr/>
      <w:r>
        <w:rPr>
          <w:lang w:val="hi_IN" w:bidi="hi_IN"/>
        </w:rPr>
      </w:r>
      <w:r>
        <w:rPr>
          <w:lang w:val="hi_IN" w:bidi="hi_IN"/>
        </w:rPr>
        <w:t>यहाँ रुकें और समूह के साथ उस नरसिंगे का चित्र देखें जिसे लोग मेढ़े के सींग से बनाते थे। इस ऑडियो को यहाँ रोकें।</w:t>
      </w:r>
    </w:p>
    <w:p>
      <w:pPr/>
      <w:r>
        <w:rPr>
          <w:lang w:val="hi_IN" w:bidi="hi_IN"/>
        </w:rPr>
      </w:r>
      <w:r>
        <w:rPr>
          <w:lang w:val="hi_IN" w:bidi="hi_IN"/>
        </w:rPr>
        <w:t>गिदोन बाकी इस्राएलियों को उनके तम्बुओं, अर्थात् घरों, में वापस भेज देता है, परन्तु उन 300 पुरुषों को अपने पास रखता है जिन्हें यहोवा ने चुना था। मिद्यानियों का डेरा नीचे तराई में है, जो गिदोन और उसके 300 पुरुषों के नीचे की ओर है।</w:t>
      </w:r>
    </w:p>
    <w:p>
      <w:pPr/>
      <w:r>
        <w:rPr>
          <w:lang w:val="hi_IN" w:bidi="hi_IN"/>
        </w:rPr>
      </w:r>
      <w:r>
        <w:rPr>
          <w:lang w:val="hi_IN" w:bidi="hi_IN"/>
        </w:rPr>
        <w:t>यहाँ रुकें और समूह के साथ यिज्रेल की तराई की एक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न्यायियों 7:1–8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गिदोन और उसके साथ के सभी इस्राएली पुरुष सुबह जल्दी उठते हैं और हरोद के सोते के पास डेरा लगाते हैं।</w:t>
      </w:r>
    </w:p>
    <w:p>
      <w:pPr/>
      <w:r>
        <w:rPr>
          <w:lang w:val="hi_IN" w:bidi="hi_IN"/>
        </w:rPr>
      </w:r>
      <w:r>
        <w:rPr>
          <w:b/>
          <w:lang w:val="hi_IN" w:bidi="hi_IN"/>
        </w:rPr>
        <w:t>दूसरे दृश्य में:</w:t>
      </w:r>
      <w:r>
        <w:rPr>
          <w:lang w:val="hi_IN" w:bidi="hi_IN"/>
        </w:rPr>
        <w:t xml:space="preserve"> यहोवा गिदोन से कहता है कि वह इस्राएली पुरुषों से बात करे और कहे कि यदि कोई इस्राएली पुरुष मिद्यानियों से लड़ने से डरते हैं, तो वे इस्राएली पुरुष अपने घरों को लौट सकते हैं।</w:t>
      </w:r>
    </w:p>
    <w:p>
      <w:pPr/>
      <w:r>
        <w:rPr>
          <w:lang w:val="hi_IN" w:bidi="hi_IN"/>
        </w:rPr>
      </w:r>
      <w:r>
        <w:rPr>
          <w:b/>
          <w:lang w:val="hi_IN" w:bidi="hi_IN"/>
        </w:rPr>
        <w:t>तीसरे दृश्य में:</w:t>
      </w:r>
      <w:r>
        <w:rPr>
          <w:lang w:val="hi_IN" w:bidi="hi_IN"/>
        </w:rPr>
        <w:t xml:space="preserve"> गिदोन यहोवा के निर्देशों का पालन करता है। बाईस हज़ार इस्राएली पुरुष अपने घरों को लौटते हैं, और 10,000 पुरुष गिदोन के साथ रहते हैं।</w:t>
      </w:r>
    </w:p>
    <w:p>
      <w:pPr/>
      <w:r>
        <w:rPr>
          <w:lang w:val="hi_IN" w:bidi="hi_IN"/>
        </w:rPr>
      </w:r>
      <w:r>
        <w:rPr>
          <w:b/>
          <w:lang w:val="hi_IN" w:bidi="hi_IN"/>
        </w:rPr>
        <w:t>चौथे दृश्य में:</w:t>
      </w:r>
      <w:r>
        <w:rPr>
          <w:lang w:val="hi_IN" w:bidi="hi_IN"/>
        </w:rPr>
        <w:t xml:space="preserve"> यहोवा गिदोन से कहता है कि अब भी इस्राएली पुरुष बहुत अधिक हैं। यहोवा गिदोन से कहता है कि वह पुरुषों को हरोद के सोते तक ले जाए, और उन्हें समूहों में अलग करे। यहोवा कहता है कि जो पुरुष अपने हाथों से कुत्ते की तरह अपनी जीभ से चाटकर पानी पीएँगे वे एक समूह में होंगे, और जो पुरुष झुककर सीधे पानी से पीएँगे वे दूसरे समूह में होंगे।</w:t>
      </w:r>
    </w:p>
    <w:p>
      <w:pPr/>
      <w:r>
        <w:rPr>
          <w:lang w:val="hi_IN" w:bidi="hi_IN"/>
        </w:rPr>
      </w:r>
      <w:r>
        <w:rPr>
          <w:b/>
          <w:lang w:val="hi_IN" w:bidi="hi_IN"/>
        </w:rPr>
        <w:t>पाँचवें दृश्य में:</w:t>
      </w:r>
      <w:r>
        <w:rPr>
          <w:lang w:val="hi_IN" w:bidi="hi_IN"/>
        </w:rPr>
        <w:t xml:space="preserve"> गिदोन यहोवा की आज्ञाओं का पालन करता है। तीन सौ पुरुष अपने हाथों से अपनी जीभ से झरने का पानी पीते हैं, और गिदोन उन्हें एक समूह में रखता है। अन्य पुरुष झुककर पानी पीते हैं, और गिदोन उन्हें दूसरे समूह में रखता है।</w:t>
      </w:r>
    </w:p>
    <w:p>
      <w:pPr/>
      <w:r>
        <w:rPr>
          <w:lang w:val="hi_IN" w:bidi="hi_IN"/>
        </w:rPr>
      </w:r>
      <w:r>
        <w:rPr>
          <w:b/>
          <w:lang w:val="hi_IN" w:bidi="hi_IN"/>
        </w:rPr>
        <w:t>छठे दृश्य में:</w:t>
      </w:r>
      <w:r>
        <w:rPr>
          <w:lang w:val="hi_IN" w:bidi="hi_IN"/>
        </w:rPr>
        <w:t xml:space="preserve"> यहोवा एक बार फिर गिदोन से बात करता है। यहोवा कहता है कि वह उन 300 पुरुषों के द्वारा इस्राएलियों को बचाएगा जिन्होंने अपनी जीभ से कुत्ते की तरह पानी चाटा था। यहोवा गिदोन से कहता है कि वह बचे हुए पुरुषों को उनके डेरों या उनके घरों में वापस भेज दे।</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भयभीत इस्राएली पुरुष</w:t>
      </w:r>
    </w:p>
    <w:p>
      <w:pPr>
        <w:pStyle w:val="ListBullet"/>
        <w:spacing w:line="240" w:lineRule="auto"/>
        <w:ind w:left="720"/>
      </w:pPr>
      <w:r>
        <w:rPr>
          <w:lang w:val="hi_IN" w:bidi="hi_IN"/>
        </w:rPr>
      </w:r>
      <w:r>
        <w:rPr>
          <w:lang w:val="hi_IN" w:bidi="hi_IN"/>
        </w:rPr>
        <w:t>वे इस्राएली पुरुष जो भयभीत नहीं हैं</w:t>
      </w:r>
    </w:p>
    <w:p>
      <w:pPr>
        <w:pStyle w:val="ListBullet"/>
        <w:spacing w:line="240" w:lineRule="auto"/>
        <w:ind w:left="720"/>
      </w:pPr>
      <w:r>
        <w:rPr>
          <w:lang w:val="hi_IN" w:bidi="hi_IN"/>
        </w:rPr>
      </w:r>
      <w:r>
        <w:rPr>
          <w:lang w:val="hi_IN" w:bidi="hi_IN"/>
        </w:rPr>
        <w:t>वे इस्राएली पुरुष जो अपने हाथों से सोते का जल लेकर अपनी जीभ से चाटते हैं</w:t>
      </w:r>
    </w:p>
    <w:p>
      <w:pPr>
        <w:pStyle w:val="ListBullet"/>
        <w:spacing w:line="240" w:lineRule="auto"/>
        <w:ind w:left="720"/>
      </w:pPr>
      <w:r>
        <w:rPr>
          <w:lang w:val="hi_IN" w:bidi="hi_IN"/>
        </w:rPr>
      </w:r>
      <w:r>
        <w:rPr>
          <w:lang w:val="hi_IN" w:bidi="hi_IN"/>
        </w:rPr>
        <w:t>और वे इस्राएली पुरुष जो झुककर सीधे स्रोत से पानी पीते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जब गिदोन और अन्य इस्राएली पुरुष जागते हैं, तब सुबह-सुबह का समय है। गिदोन और वे पुरुष जल के एक सोते तक जाते हैं जिसे वे हरोद का सोता कहते थे। उन्होंने अपना डेरा उस सोते के जल के पास लगाया। गिदोन और अन्य इस्राएली पुरुष एक ऊँचे स्थान पर हैं, जहाँ से वे नीचे यिज्रेल की तराई को देख सकते हैं। मिद्यानियों का डेरा नीचे तराई में था, उस बड़ी पहाड़ी के पास जिसे लोग मोरेह की पहाड़ी कहते थे। मिद्यानी डेरा इस्राएलियों के डेरे के उत्तर में है।</w:t>
      </w:r>
    </w:p>
    <w:p>
      <w:pPr/>
      <w:r>
        <w:rPr>
          <w:lang w:val="hi_IN" w:bidi="hi_IN"/>
        </w:rPr>
      </w:r>
      <w:r>
        <w:rPr>
          <w:lang w:val="hi_IN" w:bidi="hi_IN"/>
        </w:rPr>
        <w:t>हरोद का सोता उस तराई के ऊपर था, और मोरेह की पहाड़ी, जहाँ मिद्यानी डेरा डाले हुए थे, इस्राएलियों के डेरे से लगभग 13 किलोमीटर दूर थी। इस ऑडियो को यहाँ रोकें।</w:t>
      </w:r>
    </w:p>
    <w:p>
      <w:pPr/>
      <w:r>
        <w:rPr>
          <w:lang w:val="hi_IN" w:bidi="hi_IN"/>
        </w:rPr>
      </w:r>
      <w:r>
        <w:rPr>
          <w:lang w:val="hi_IN" w:bidi="hi_IN"/>
        </w:rPr>
        <w:t>जब इस्राएली सोते के जल के पास अपना डेरा लगा लेते हैं, तब यहोवा गिदोन से कहता है कि गिदोन के साथ बहुत अधिक इस्राएली पुरुष हैं। यहोवा कहता है कि जब इतने अधिक इस्राएली हैं, तब वह मिद्यानियों को इस्राएलियों के हाथ में नहीं देगा, या इस्राएलियों को मिद्यानियों पर अधिकार नहीं देगा। यहोवा कहता है कि यदि इस समय इस्राएली मिद्यानियों को पराजित कर देंगे, तो वे घमण्ड करेंगे कि उन्होंने अपने ही हाथों, अर्थात् अपनी ही शक्ति से, अपने आप को बचाया है। इसलिए यहोवा गिदोन से कहता है कि वह इस्राएली पुरुषों से कहे कि यदि उनमें से कोई मिद्यानियों से लड़ने से डरता है, तो वह डेरा छोड़कर अपने घर लौट सकता है।</w:t>
      </w:r>
    </w:p>
    <w:p>
      <w:pPr/>
      <w:r>
        <w:rPr>
          <w:lang w:val="hi_IN" w:bidi="hi_IN"/>
        </w:rPr>
      </w:r>
      <w:r>
        <w:rPr>
          <w:lang w:val="hi_IN" w:bidi="hi_IN"/>
        </w:rPr>
        <w:t>यहाँ रुकें और समूह में इस प्रश्न पर चर्चा करें: पिछले भागों में आपने यहोवा के हाथ, अर्थात् यहोवा की शक्ति, और इस्राएल के हाथ, अर्थात् इस्राएल की शक्ति, के विषय में बात की थी। आपने पहले उस वाक्यांश का वर्णन कैसे किया? आप यहाँ इसका वर्णन कैसे करेंगे? इस ऑडियो को यहाँ रोकें।</w:t>
      </w:r>
    </w:p>
    <w:p>
      <w:pPr/>
      <w:r>
        <w:rPr>
          <w:lang w:val="hi_IN" w:bidi="hi_IN"/>
        </w:rPr>
      </w:r>
      <w:r>
        <w:rPr>
          <w:lang w:val="hi_IN" w:bidi="hi_IN"/>
        </w:rPr>
        <w:t>यहोवा गिदोन से कहता है कि वह इस्राएलियों के कानों में बोले। “कानों” में बोलने का अर्थ है पूरे व्यक्ति से बात करना। यहोवा का तात्पर्य यह है कि गिदोन को उन सभी इस्राएली पुरुषों से बात करनी चाहिए जो उसके साथ इकट्ठे हुए हैं। यहोवा गिदोन से कहता है कि वह इस्राएलियों से कहे कि जो इस्राएली इतने डरते हैं कि भय से काँपते हैं, वे अपने घर लौट सकते हैं।</w:t>
      </w:r>
    </w:p>
    <w:p>
      <w:pPr/>
      <w:r>
        <w:rPr>
          <w:lang w:val="hi_IN" w:bidi="hi_IN"/>
        </w:rPr>
      </w:r>
      <w:r>
        <w:rPr>
          <w:lang w:val="hi_IN" w:bidi="hi_IN"/>
        </w:rPr>
        <w:t>बाईस हज़ार इस्राएली पुरुष अपने घर लौट जाते हैं। इन पुरुषों ने यह निर्णय अवश्य गिदोन द्वारा यहोवा का सन्देश इस्राएली पुरुषों को सुनाने के बाद लिया होगा, यद्यपि यह वृत्तांत यह नहीं दिखाता कि गिदोन ने ऐसा किया। परन्तु गिदोन की बात सुनने के बाद, 22,000 पुरुष चले जाते हैं, और 10,000 पुरुष डेरे में बने रहते हैं।</w:t>
      </w:r>
    </w:p>
    <w:p>
      <w:pPr/>
      <w:r>
        <w:rPr>
          <w:lang w:val="hi_IN" w:bidi="hi_IN"/>
        </w:rPr>
      </w:r>
      <w:r>
        <w:rPr>
          <w:lang w:val="hi_IN" w:bidi="hi_IN"/>
        </w:rPr>
        <w:t>इसके बाद, यहोवा गिदोन से कहता है कि गिदोन की सेना में अब भी बहुत अधिक लोग हैं। यहोवा गिदोन से कहता है कि वह पुरुषों को पास के सोते के जल के पास ले जाए। यद्यपि यह सोता गिलाद नामक एक पहाड़ के निकट है, फिर भी यह वही गिलाद पर्वत नहीं है जिसके विषय में हम पहले सुन चुके हैं। हमें पता नहीं है कि यह पर्वत कहाँ है। यहोवा कहता है कि यहोवा सोते पर उन पुरुषों की परीक्षा लेगा, और यहोवा गिदोन को बताएगा कि कौन से पुरुष मिद्यानियों से लड़ें और कौन से नहीं। फिर गिदोन पुरुषों को सोते तक ले जाता है।</w:t>
      </w:r>
    </w:p>
    <w:p>
      <w:pPr/>
      <w:r>
        <w:rPr>
          <w:lang w:val="hi_IN" w:bidi="hi_IN"/>
        </w:rPr>
      </w:r>
      <w:r>
        <w:rPr>
          <w:lang w:val="hi_IN" w:bidi="hi_IN"/>
        </w:rPr>
        <w:t>यहाँ रुकें और समूह के साथ हरोद के सोते का चित्र देखें। इस ऑडियो को यहाँ रोकें।</w:t>
      </w:r>
    </w:p>
    <w:p>
      <w:pPr/>
      <w:r>
        <w:rPr>
          <w:lang w:val="hi_IN" w:bidi="hi_IN"/>
        </w:rPr>
      </w:r>
      <w:r>
        <w:rPr>
          <w:lang w:val="hi_IN" w:bidi="hi_IN"/>
        </w:rPr>
        <w:t>यहोवा गिदोन से कहता है कि वह पुरुषों को दो समूहों में अलग करे। गिदोन को उन सभी पुरुषों को एक समूह में रखना चाहिए जो अपने हाथों में पानी भरकर कुत्ते की तरह अपनी जीभ से चाटकर पानी पीते हैं। गिदोन उन सब पुरुषों को दूसरे समूह में रखे जो झुककर पानी पीते हैं। यद्यपि यह भाग इसे सीधे नहीं कहता, फिर भी इन शब्दों से यह प्रकट होता है कि गिदोन देखता है कि पुरुष पानी कैसे पीते हैं और यहोवा की आज्ञा के अनुसार उन्हें दो समूहों में बाँट देता है।</w:t>
      </w:r>
    </w:p>
    <w:p>
      <w:pPr/>
      <w:r>
        <w:rPr>
          <w:lang w:val="hi_IN" w:bidi="hi_IN"/>
        </w:rPr>
      </w:r>
      <w:r>
        <w:rPr>
          <w:lang w:val="hi_IN" w:bidi="hi_IN"/>
        </w:rPr>
        <w:t>यहाँ रुकें और समूह के रूप में चर्चा करें कि आप उन विभिन्न तरीकों के बारे में कैसे बात करेंगे जिनसे पुरुषों ने पानी पिया। समूह से पानी पीने के दोनों अलग-अलग तरीकों का अभिनय करवाइए, और फिर समूह के सदस्यों से कहिए कि वे उन क्रियाओं का वर्णन अपनी भाषा में करें। इस ऑडियो को यहाँ रोकें।</w:t>
      </w:r>
    </w:p>
    <w:p>
      <w:pPr/>
      <w:r>
        <w:rPr>
          <w:lang w:val="hi_IN" w:bidi="hi_IN"/>
        </w:rPr>
      </w:r>
      <w:r>
        <w:rPr>
          <w:lang w:val="hi_IN" w:bidi="hi_IN"/>
        </w:rPr>
        <w:t>गिदोन के साथ पुरुषों का एक समूह दूसरे समूह की तुलना में बहुत छोटा है। केवल 300 पुरुष अपने हाथों में पानी लेकर उसे अपनी जीभ से पीते हैं। इसका अर्थ है कि अन्य 9,700 पुरुष पानी पीने के लिए झुके।</w:t>
      </w:r>
    </w:p>
    <w:p>
      <w:pPr/>
      <w:r>
        <w:rPr>
          <w:lang w:val="hi_IN" w:bidi="hi_IN"/>
        </w:rPr>
      </w:r>
      <w:r>
        <w:rPr>
          <w:lang w:val="hi_IN" w:bidi="hi_IN"/>
        </w:rPr>
        <w:t>यहोवा फिर से गिदोन से बात करता है। यहोवा कहता है कि यहोवा केवल उन 300 इस्राएली पुरुषों के द्वारा इस्राएलियों को मिद्यानियों पर विजय दिलाएगा। यहोवा गिदोन से कहता है कि वह बाकी पुरुषों को अपने-अपने घर जाने दे। गिदोन उन 9,700 इस्राएली पुरुषों को उनके तम्बुओं में वापस भेज देता है, अर्थात् गिदोन उन पुरुषों को उनके घर लौटा देता है। गिदोन उन 300 पुरुषों को अपने साथ रखता है जो गिदोन के साथ बचे रहते हैं।</w:t>
      </w:r>
    </w:p>
    <w:p>
      <w:pPr/>
      <w:r>
        <w:rPr>
          <w:lang w:val="hi_IN" w:bidi="hi_IN"/>
        </w:rPr>
      </w:r>
      <w:r>
        <w:rPr>
          <w:lang w:val="hi_IN" w:bidi="hi_IN"/>
        </w:rPr>
        <w:t>इस भाग के अन्त में, गिदोन और वे 300 पुरुष अब भी घाटी के ऊपर अपने डेरे में हैं, और मिद्यानी अब भी नीचे घाटी में अपने डेरे में हैं। परन्तु अब उन 300 पुरुषों के पास भोजन की रसद और मेढ़ों के सींग से बने युद्ध के नरसिंगे हैं, जो उन्हें बाकी पुरुषों से मिले थे।</w:t>
      </w:r>
    </w:p>
    <w:p>
      <w:pPr/>
      <w:r>
        <w:rPr>
          <w:lang w:val="hi_IN" w:bidi="hi_IN"/>
        </w:rPr>
      </w:r>
      <w:r>
        <w:rPr>
          <w:lang w:val="hi_IN" w:bidi="hi_IN"/>
        </w:rPr>
        <w:t>यहाँ रुकें और समूह के रूप में यिज्रेल की तराई की एक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7:1–8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भयभीत इस्राएली पुरुष</w:t>
      </w:r>
    </w:p>
    <w:p>
      <w:pPr>
        <w:pStyle w:val="ListBullet"/>
        <w:spacing w:line="240" w:lineRule="auto"/>
        <w:ind w:left="720"/>
      </w:pPr>
      <w:r>
        <w:rPr>
          <w:lang w:val="hi_IN" w:bidi="hi_IN"/>
        </w:rPr>
      </w:r>
      <w:r>
        <w:rPr>
          <w:lang w:val="hi_IN" w:bidi="hi_IN"/>
        </w:rPr>
        <w:t>वे इस्राएली पुरुष जो भयभीत नहीं हैं</w:t>
      </w:r>
    </w:p>
    <w:p>
      <w:pPr>
        <w:pStyle w:val="ListBullet"/>
        <w:spacing w:line="240" w:lineRule="auto"/>
        <w:ind w:left="720"/>
      </w:pPr>
      <w:r>
        <w:rPr>
          <w:lang w:val="hi_IN" w:bidi="hi_IN"/>
        </w:rPr>
      </w:r>
      <w:r>
        <w:rPr>
          <w:lang w:val="hi_IN" w:bidi="hi_IN"/>
        </w:rPr>
        <w:t>वे इस्राएली पुरुष जो अपने हाथों से सोते का जल लेकर अपनी जीभ से पीते हैं।</w:t>
      </w:r>
    </w:p>
    <w:p>
      <w:pPr>
        <w:pStyle w:val="ListBullet"/>
        <w:spacing w:line="240" w:lineRule="auto"/>
        <w:ind w:left="720"/>
      </w:pPr>
      <w:r>
        <w:rPr>
          <w:lang w:val="hi_IN" w:bidi="hi_IN"/>
        </w:rPr>
      </w:r>
      <w:r>
        <w:rPr>
          <w:lang w:val="hi_IN" w:bidi="hi_IN"/>
        </w:rPr>
        <w:t>और वे इस्राएली पुरुष जो झुककर सीधे सोते से पानी पीते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गिदोन और अन्य इस्राएली पुरुष सुबह जल्दी उठते हैं और हरोद के सोते तक जाते हैं। गिदोन और उन पुरुषों ने सोते के जल के पास अपना डेरा लगाया। यहोवा गिदोन से कहता है कि गिदोन की सेना में अब भी बहुत अधिक पुरुष हैं। यहोवा कहता है कि यहोवा नहीं चाहता कि इस्राएली घमण्ड करें और डींग मारें कि इस्राएलियों ने इस्राएलियों की अपनी ही शक्ति से इस्राएलियों को बचाया।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यहोवा गिदोन से कहता है कि वह गिदोन की सेना के इस्राएलियों को यह सन्देश दे कि यदि इस्राएली पुरुषों में से कोई भी मिद्यानियों से लड़ने से डरता है, तो वे पुरुष डेरा छोड़कर अपने घर लौट सकते हैं।</w:t>
      </w:r>
    </w:p>
    <w:p>
      <w:pPr/>
      <w:r>
        <w:rPr>
          <w:lang w:val="hi_IN" w:bidi="hi_IN"/>
        </w:rPr>
      </w:r>
      <w:r>
        <w:rPr>
          <w:lang w:val="hi_IN" w:bidi="hi_IN"/>
        </w:rPr>
        <w:t>जब गिदोन सेना के पुरुषों से कहता है कि जो कोई डरता है वह घर लौट सकता है, तब 22,000 इस्राएली पुरुष चले जाते हैं और अपने घर लौट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निकलने वाले इस्राएलियों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फिर से गिदोन से बात करता है और कहता है कि गिदोन की सेना में अब भी बहुत अधिक पुरुष हैं। यहोवा गिदोन से कहता है कि वह पुरुषों को पास के सोते तक ले जाए, जहाँ यहोवा पुरुषों की परीक्षा लेगा। यहोवा गिदोन से यह भी कहता है कि वह फिर गिदोन को बताएगा कि कौन से पुरुष मिद्यानियों से लड़ने के लिए उसके साथ रहें और कौन से पुरुष चले जाएँ और अपने घर लौट जाएँ।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गिदोन पुरुषों को सोते के पास लाता है। यहोवा गिदोन से कहता है कि वह उन सब पुरुषों को एक समूह में रखे जो अपने हाथों में पानी लेकर उसे अपनी जीभ से चाटते हैं। यहोवा गिदोन से कहता है कि वह उन सब पुरुषों को दूसरे समूह में रखे जो झुककर सोते से सीधे पानी पीते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इस्राएली पुरुषों की भूमिका निभाने वाले व्यक्ति से जो अपनी जीभ से पानी चाटकर पीते हैं, और उन इस्राएली पुरुषों की भूमिका निभाने वाले व्यक्ति से जो पानी पीने के लिए झुकते हैं, पूछें, "आप क्या सोच रहे हैं या क्या महसूस कर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केवल 300 पुरुषों ने अपने हाथों से पानी पिया और उसे अपनी जीभ से चाटकर पिया। बाकी 9,700 पुरुष झुककर सीधे पानी पीने लगे। गिदोन पुरुषों को दो समूहों में बाँटता है। एक समूह बहुत बड़ा है, और दूसरा समूह बहुत छोटा है। यहोवा गिदोन से कहता है कि वह पुरुषों के बड़े समूह को अपने-अपने घर वापस भेज दे। यहोवा कहता है कि युद्ध में केवल 300 पुरुषों का छोटा समूह मिद्यानियों से लड़ने के लिए बना रहेगा। यहोवा कहता है कि यहोवा केवल उन 300 पुरुषों के द्वारा इस्राएलियों को मिद्यानियों पर विजय दिलाएगा।</w:t>
      </w:r>
    </w:p>
    <w:p>
      <w:pPr/>
      <w:r>
        <w:rPr>
          <w:lang w:val="hi_IN" w:bidi="hi_IN"/>
        </w:rPr>
      </w:r>
      <w:r>
        <w:rPr>
          <w:lang w:val="hi_IN" w:bidi="hi_IN"/>
        </w:rPr>
        <w:t>इसलिए गिदोन उन 9,700 पुरुषों को उनके तम्बुओं में वापस भेज देता है ताकि वे उन पुरुषों का सामान इकट्ठा करें और फिर अपने घर लौट जाएँ। हालाँकि, 9,700 पुरुष अपने भोजन और अपने मेढ़े के सींग के नरसिंगे अपने पीछे छोड़ देते हैं। 300 पुरुषों का छोटा समूह गिदोन के साथ रहता है। गिदोन केवल इन 300 पुरुषों के साथ मिद्यानियों की पूरी बड़ी सेना से लड़ेगा।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न्यायियों 7:1–8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यह भाग तब आरम्भ होता है जब यह बताया जाता है कि गिदोन को “</w:t>
      </w:r>
      <w:r>
        <w:rPr>
          <w:b/>
          <w:lang w:val="hi_IN" w:bidi="hi_IN"/>
        </w:rPr>
        <w:t>यरुब्बाल</w:t>
      </w:r>
      <w:r>
        <w:rPr>
          <w:lang w:val="hi_IN" w:bidi="hi_IN"/>
        </w:rPr>
        <w:t xml:space="preserve">” भी कहा जाता था। इस दूसरे नाम का अर्थ है, “बाल को उसके विरुद्ध लड़ने दो।” यह वाक्यांश पिछले भाग को दर्शाता है, जब गिदोन ने झूठे देवता बाल की वेदी को नष्ट कर दिया था। बाल शब्द और "यरुब्बाल" नाम का अनुवाद उसी तरह करें जैसे आपने पहले किया था। याद रखें कि </w:t>
      </w:r>
      <w:r>
        <w:rPr>
          <w:b/>
          <w:lang w:val="hi_IN" w:bidi="hi_IN"/>
        </w:rPr>
        <w:t>बाल</w:t>
      </w:r>
      <w:r>
        <w:rPr>
          <w:lang w:val="hi_IN" w:bidi="hi_IN"/>
        </w:rPr>
        <w:t xml:space="preserve"> मुख्य शब्दावली में है।</w:t>
      </w:r>
    </w:p>
    <w:p>
      <w:pPr/>
      <w:r>
        <w:rPr>
          <w:lang w:val="hi_IN" w:bidi="hi_IN"/>
        </w:rPr>
      </w:r>
      <w:r>
        <w:rPr>
          <w:lang w:val="hi_IN" w:bidi="hi_IN"/>
        </w:rPr>
        <w:t xml:space="preserve">गिदोन और अन्य इस्राएली पुरुष सुबह जल्दी एक </w:t>
      </w:r>
      <w:r>
        <w:rPr>
          <w:b/>
          <w:lang w:val="hi_IN" w:bidi="hi_IN"/>
        </w:rPr>
        <w:t>सोते</w:t>
      </w:r>
      <w:r>
        <w:rPr>
          <w:lang w:val="hi_IN" w:bidi="hi_IN"/>
        </w:rPr>
        <w:t xml:space="preserve"> के पास जाते हैं, जो भूमि से निकलने वाला जल का कुण्ड या जलधारा होती है। "सोते" का अनुवाद करने के लिए उसी शब्द का उपयोग करें जिसका उपयोग आपने पहले किया था। इस्राएलियों ने इस सोते का नाम “हरोद का सोता” रखा था।</w:t>
      </w:r>
    </w:p>
    <w:p>
      <w:pPr/>
      <w:r>
        <w:rPr>
          <w:lang w:val="hi_IN" w:bidi="hi_IN"/>
        </w:rPr>
      </w:r>
      <w:r>
        <w:rPr>
          <w:lang w:val="hi_IN" w:bidi="hi_IN"/>
        </w:rPr>
        <w:t>यहाँ रुकें और समूह के साथ हरोद के सोते का चित्र देखें। इस ऑडियो को यहाँ रोकें।</w:t>
      </w:r>
    </w:p>
    <w:p>
      <w:pPr/>
      <w:r>
        <w:rPr>
          <w:lang w:val="hi_IN" w:bidi="hi_IN"/>
        </w:rPr>
      </w:r>
      <w:r>
        <w:rPr>
          <w:lang w:val="hi_IN" w:bidi="hi_IN"/>
        </w:rPr>
        <w:t xml:space="preserve">मिद्यानी नीचे यिज्रेल की </w:t>
      </w:r>
      <w:r>
        <w:rPr>
          <w:b/>
          <w:lang w:val="hi_IN" w:bidi="hi_IN"/>
        </w:rPr>
        <w:t>तराई</w:t>
      </w:r>
      <w:r>
        <w:rPr>
          <w:lang w:val="hi_IN" w:bidi="hi_IN"/>
        </w:rPr>
        <w:t xml:space="preserve"> में हैं। "तराई" का अनुवाद करने के लिए उसी शब्द का उपयोग करें जिसका उपयोग आपने पहले किया था। मिद्यानियों का डेरा उस पहाड़ी के पास था जिसे इस्राएली मोरेह की पहाड़ी कहते थे।</w:t>
      </w:r>
    </w:p>
    <w:p>
      <w:pPr/>
      <w:r>
        <w:rPr>
          <w:lang w:val="hi_IN" w:bidi="hi_IN"/>
        </w:rPr>
      </w:r>
      <w:r>
        <w:rPr>
          <w:lang w:val="hi_IN" w:bidi="hi_IN"/>
        </w:rPr>
        <w:t>एक समूह के रूप में यहाँ रुकें और उस नक़्शे को देखें जो हरोद के सोते, यिज्रेल घाटी और मोरेह की पहाड़ी को दर्शाता है। इस ऑडियो को यहाँ रोकें।</w:t>
      </w:r>
    </w:p>
    <w:p>
      <w:pPr/>
      <w:r>
        <w:rPr>
          <w:lang w:val="hi_IN" w:bidi="hi_IN"/>
        </w:rPr>
      </w:r>
      <w:r>
        <w:rPr>
          <w:b/>
          <w:lang w:val="hi_IN" w:bidi="hi_IN"/>
        </w:rPr>
        <w:t>यहोवा</w:t>
      </w:r>
      <w:r>
        <w:rPr>
          <w:lang w:val="hi_IN" w:bidi="hi_IN"/>
        </w:rPr>
        <w:t xml:space="preserve"> गिदोन से बात करता है। "यहोवा" का अनुवाद उसी तरह करें जैसे आपने पहले किया था। इस नाम के बारे में अधिक जानकारी के लिए, मुख्य शब्दावली में </w:t>
      </w:r>
      <w:r>
        <w:rPr>
          <w:b/>
          <w:lang w:val="hi_IN" w:bidi="hi_IN"/>
        </w:rPr>
        <w:t>यहोवा</w:t>
      </w:r>
      <w:r>
        <w:rPr>
          <w:lang w:val="hi_IN" w:bidi="hi_IN"/>
        </w:rPr>
        <w:t xml:space="preserve"> को देखें। यहोवा कहता है कि यहोवा नहीं चाहता कि </w:t>
      </w:r>
      <w:r>
        <w:rPr>
          <w:b/>
          <w:lang w:val="hi_IN" w:bidi="hi_IN"/>
        </w:rPr>
        <w:t>इस्राएल</w:t>
      </w:r>
      <w:r>
        <w:rPr>
          <w:lang w:val="hi_IN" w:bidi="hi_IN"/>
        </w:rPr>
        <w:t xml:space="preserve"> यह घमण्ड करे कि उन्होंने अपनी ही शक्ति से विजय पाई। कभी-कभी “इस्राएल” शब्द का अर्थ इस्राएल राष्ट्र होता है, और कभी-कभी इसका अर्थ “इस्राएल राष्ट्र के लोग” होता है। यहाँ "इस्राएल" का अर्थ है लोग। "इस्राएल" या "</w:t>
      </w:r>
      <w:r>
        <w:rPr>
          <w:b/>
          <w:lang w:val="hi_IN" w:bidi="hi_IN"/>
        </w:rPr>
        <w:t>इस्राएलियों</w:t>
      </w:r>
      <w:r>
        <w:rPr>
          <w:lang w:val="hi_IN" w:bidi="hi_IN"/>
        </w:rPr>
        <w:t xml:space="preserve">" का अनुवाद करने के लिए उसी शब्द का उपयोग करें जिसका उपयोग आपने पहले किया था। अधिक जानकारी के लिए, मुख्य शब्दावली में </w:t>
      </w:r>
      <w:r>
        <w:rPr>
          <w:lang w:val="hi_IN" w:bidi="hi_IN"/>
        </w:rPr>
        <w:t>इस्राएल</w:t>
      </w:r>
      <w:r>
        <w:rPr>
          <w:lang w:val="hi_IN" w:bidi="hi_IN"/>
        </w:rPr>
        <w:t xml:space="preserve"> और </w:t>
      </w:r>
      <w:r>
        <w:rPr>
          <w:b/>
          <w:lang w:val="hi_IN" w:bidi="hi_IN"/>
        </w:rPr>
        <w:t>इस्राएलियों</w:t>
      </w:r>
      <w:r>
        <w:rPr>
          <w:lang w:val="hi_IN" w:bidi="hi_IN"/>
        </w:rPr>
        <w:t xml:space="preserve"> को देखें।</w:t>
      </w:r>
    </w:p>
    <w:p>
      <w:pPr/>
      <w:r>
        <w:rPr>
          <w:lang w:val="hi_IN" w:bidi="hi_IN"/>
        </w:rPr>
      </w:r>
      <w:r>
        <w:rPr>
          <w:lang w:val="hi_IN" w:bidi="hi_IN"/>
        </w:rPr>
        <w:t xml:space="preserve">अब यहोवा गिदोन से कहता है कि गिदोन के पास अब भी बहुत अधिक इस्राएली पुरुष हैं। यहोवा गिदोन को आज्ञा देता है कि वह इस्राएली पुरुषों को सोते के जल के पास ले जाए ताकि यहोवा इस्राएली पुरुषों की </w:t>
      </w:r>
      <w:r>
        <w:rPr>
          <w:b/>
          <w:lang w:val="hi_IN" w:bidi="hi_IN"/>
        </w:rPr>
        <w:t>परीक्षा</w:t>
      </w:r>
      <w:r>
        <w:rPr>
          <w:lang w:val="hi_IN" w:bidi="hi_IN"/>
        </w:rPr>
        <w:t xml:space="preserve"> ले सके। इस भाग में “परीक्षा” के लिए प्रयुक्त शब्द का अर्थ है किसी व्यक्ति के भीतर के गुणों या उसके स्वभाव को प्रकट करने का उपाय खोजना।</w:t>
      </w:r>
    </w:p>
    <w:p>
      <w:pPr/>
      <w:r>
        <w:rPr>
          <w:lang w:val="hi_IN" w:bidi="hi_IN"/>
        </w:rPr>
      </w:r>
      <w:r>
        <w:rPr>
          <w:lang w:val="hi_IN" w:bidi="hi_IN"/>
        </w:rPr>
        <w:t>यहाँ रुकें और समूह में चर्चा करें कि आप "परीक्षा" के लिए किस शब्द या वाक्यांश का उपयोग करेंगे। इस ऑडियो को यहाँ रोकें।</w:t>
      </w:r>
    </w:p>
    <w:p>
      <w:pPr/>
      <w:r>
        <w:rPr>
          <w:lang w:val="hi_IN" w:bidi="hi_IN"/>
        </w:rPr>
      </w:r>
      <w:r>
        <w:rPr>
          <w:lang w:val="hi_IN" w:bidi="hi_IN"/>
        </w:rPr>
        <w:t xml:space="preserve">गिदोन पुरुषों को सोते तक ले जाता है। यहोवा गिदोन से कहता है कि वह पुरुषों को दो समूहों में अलग करे। गिदोन उन सब इस्राएली पुरुषों को एक समूह में रखता है जो अपने हाथों में पानी भरते हैं और फिर अपनी जीभ से उसे चाटते हुए पीते हैं। ये केवल 300 पुरुष हैं। गिदोन बाकी सभी इस्राएली पुरुषों को एक दूसरे समूह में रखता है। यहोवा फिर से बोलता है। यहोवा कहता है कि यहोवा केवल इन 300 पुरुषों के द्वारा मिद्यानियों को इस्राएलियों के हाथ में देगा, अर्थात् इस्राएलियों को मिद्यानियों पर अधिकार देगा। बाकी सब पुरुष अपना सामान और अपने </w:t>
      </w:r>
      <w:r>
        <w:rPr>
          <w:b/>
          <w:lang w:val="hi_IN" w:bidi="hi_IN"/>
        </w:rPr>
        <w:t>नरसिंगे</w:t>
      </w:r>
      <w:r>
        <w:rPr>
          <w:lang w:val="hi_IN" w:bidi="hi_IN"/>
        </w:rPr>
        <w:t>इकट्ठे करते हैं, जो ऐसे उपकरण थे जिन्हें लोग मेढ़ों के सींग से बनाते थे। "नरसिंगे" का अनुवाद करने के लिए उसी शब्द का उपयोग करें जिसका उपयोग आपने पहले किया था।</w:t>
      </w:r>
    </w:p>
    <w:p>
      <w:pPr/>
      <w:r>
        <w:rPr>
          <w:lang w:val="hi_IN" w:bidi="hi_IN"/>
        </w:rPr>
      </w:r>
      <w:r>
        <w:rPr>
          <w:lang w:val="hi_IN" w:bidi="hi_IN"/>
        </w:rPr>
        <w:t>यहाँ रुकें और नरसिंगे के रूप में उपयोग किए जाने वाले मेढ़े के सींग का चित्र देखें। इस ऑडियो को यहाँ रोकें।</w:t>
      </w:r>
    </w:p>
    <w:p>
      <w:pPr/>
      <w:r>
        <w:rPr>
          <w:lang w:val="hi_IN" w:bidi="hi_IN"/>
        </w:rPr>
      </w:r>
      <w:r>
        <w:rPr>
          <w:lang w:val="hi_IN" w:bidi="hi_IN"/>
        </w:rPr>
        <w:t>गिदोन उन पुरुषों को उनके तम्बुओं में वापस भेज देता है, परन्तु उन 300 पुरुषों को अपने साथ रखता है जिन्हें यहोवा ने चुना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7:9–15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7:9–15 को सुनें और अपने मन में रखें।</w:t>
      </w:r>
    </w:p>
    <w:p>
      <w:pPr/>
      <w:r>
        <w:rPr>
          <w:lang w:val="hi_IN" w:bidi="hi_IN"/>
        </w:rPr>
      </w:r>
      <w:r>
        <w:rPr>
          <w:lang w:val="hi_IN" w:bidi="hi_IN"/>
        </w:rPr>
        <w:t>यदि सम्भव हो, तो न्यायियों 7:9–15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7:9–15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गिदोन और इस्राएली पुरुषों की एक बड़ी सेना ने हरोद के सोते के पास यिज्रेल की तराई के ऊपर, अपना डेरा डाला। इस्राएलियों के शत्रुओं—मिद्यानी, अमालेकी और पूर्वी मरुस्थल के लोगों का डेरा इस्राएली डेरे के नीचे तराई में, मोरे नाम की पहाड़ी के पास था।</w:t>
      </w:r>
    </w:p>
    <w:p>
      <w:pPr/>
      <w:r>
        <w:rPr>
          <w:lang w:val="hi_IN" w:bidi="hi_IN"/>
        </w:rPr>
      </w:r>
      <w:r>
        <w:rPr>
          <w:lang w:val="hi_IN" w:bidi="hi_IN"/>
        </w:rPr>
        <w:t>यहाँ रुकें और समूह के रूप में हरोद का सोता, यिज्रेल की तराई और मोरे की पहाड़ी का नक्शा देखें। इस ऑडियो को यहाँ रोकें।</w:t>
      </w:r>
    </w:p>
    <w:p>
      <w:pPr/>
      <w:r>
        <w:rPr>
          <w:lang w:val="hi_IN" w:bidi="hi_IN"/>
        </w:rPr>
      </w:r>
      <w:r>
        <w:rPr>
          <w:lang w:val="hi_IN" w:bidi="hi_IN"/>
        </w:rPr>
        <w:t>पिछले भाग में यहोवा ने गिदोन को निर्देश दिया था कि वह लगभग सभी इस्राएली पुरुषों को घर भेज दे, और केवल 300 इस्राएली पुरुषों को युद्ध में लड़ने के लिए रखे। यहोवा ने ऐसा इसलिए किया ताकि इस्राएली यह न सोचें कि इस्राएलियों ने अपने शत्रुओं को अपनी शक्ति से पराजित किया है। यहोवा चाहता था कि इस्राएली केवल थोड़े पुरुषों के साथ ही युद्ध करें, ताकि इस्राएली निश्चित रूप से यह जान सकें कि युद्ध में विजय केवल यहोवा ही देगा।</w:t>
      </w:r>
    </w:p>
    <w:p>
      <w:pPr/>
      <w:r>
        <w:rPr>
          <w:lang w:val="hi_IN" w:bidi="hi_IN"/>
        </w:rPr>
      </w:r>
      <w:r>
        <w:rPr>
          <w:lang w:val="hi_IN" w:bidi="hi_IN"/>
        </w:rPr>
        <w:t>अब रात का समय है। पिछले भाग की घटनाएँ उसी दिन पहले हुई थीं। यहोवा रात में गिदोन से बात करता है और गिदोन से कहता है कि वह इस्राएलियों के शत्रुओं के डेरे पर हमला करे, जो इस्राएलियों के शत्रुओं पर हमला करने के लिए कहने का एक और तरीका है। लेकिन यहोवा कहता है कि यदि गिदोन ऐसा करने से डरता है, तो गिदोन और उसके सेवक फूरा को गुप्त रूप से शत्रु के शिविर में जाना चाहिए। यहोवा कहता है कि गिदोन को यह सुनना चाहिए कि वहाँ इस्राएलियों के शत्रु क्या कहते हैं। यहोवा कहता है कि गिदोन जो कुछ भी सुनता है वह गिदोन के हाथ को मजबूत करेगा, जिसका अर्थ है कि यह गिदोन को प्रोत्साहित करेगा, ताकि गिदोन इस्राएलियों के शत्रुओं पर हमला करने से न डरे।</w:t>
      </w:r>
    </w:p>
    <w:p>
      <w:pPr/>
      <w:r>
        <w:rPr>
          <w:lang w:val="hi_IN" w:bidi="hi_IN"/>
        </w:rPr>
      </w:r>
      <w:r>
        <w:rPr>
          <w:lang w:val="hi_IN" w:bidi="hi_IN"/>
        </w:rPr>
        <w:t>यहाँ रुकें और समूह में इस प्रश्न पर चर्चा करें: उस समय की एक कहानी सुनाएँ जब आपने किसी स्थिति के बारे में नई जानकारी सुनी जिससे आपको उस स्थिति के बारे में प्रोत्साहन मिला हो। इस ऑडियो को यहाँ रोकें।</w:t>
      </w:r>
    </w:p>
    <w:p>
      <w:pPr/>
      <w:r>
        <w:rPr>
          <w:lang w:val="hi_IN" w:bidi="hi_IN"/>
        </w:rPr>
      </w:r>
      <w:r>
        <w:rPr>
          <w:lang w:val="hi_IN" w:bidi="hi_IN"/>
        </w:rPr>
        <w:t>गिदोन और फूरा यिज्रेल की तराई में नीचे जाते हैं। बहुत से मिद्यानी, अमालेकी और पूर्व के लोग इस तराई में भरे हुए हैं। इन शत्रुओं की संख्या इतनी अधिक है कि वे टिड्डियों के झुण्ड के समान लगते हैं। टिड्डियाँ ऐसे कीड़े होती हैं जो एक ही समय में बहुत बड़ी संख्या में किसी स्थान पर आ जाती हैं। टिड्डियों का झुंड भूमि को या पौधों को पूरी तरह से ढक सकता है। जब कहानीकार कहता है कि मिद्यानी, अमालेकी और पूर्व के लोग तराई को टिड्डियों की तरह भर देते हैं, तो इसका अर्थ है कि उनकी सेना बहुत बड़ी है।</w:t>
      </w:r>
    </w:p>
    <w:p>
      <w:pPr/>
      <w:r>
        <w:rPr>
          <w:lang w:val="hi_IN" w:bidi="hi_IN"/>
        </w:rPr>
      </w:r>
      <w:r>
        <w:rPr>
          <w:lang w:val="hi_IN" w:bidi="hi_IN"/>
        </w:rPr>
        <w:t>यहाँ रुकें और समूह के रूप में टिड्डियों के झुण्ड की और एक अकेली टिड्डी की तस्वीर देखें। इस ऑडियो को यहाँ रोकें।</w:t>
      </w:r>
    </w:p>
    <w:p>
      <w:pPr/>
      <w:r>
        <w:rPr>
          <w:lang w:val="hi_IN" w:bidi="hi_IN"/>
        </w:rPr>
      </w:r>
      <w:r>
        <w:rPr>
          <w:lang w:val="hi_IN" w:bidi="hi_IN"/>
        </w:rPr>
        <w:t>मिद्यानी, अमालेकी और पूर्व के लोग अपने ऊँटों को भी साथ में तराई में लाए हैं। ऊँट ऐसे पशु होते हैं जो रेगिस्तान में लंबी दूरी की यात्रा कर सकते हैं। मिद्यानी, अमालेकी और पूर्व के लोग अक्सर युद्ध में ऊँटों पर सवार होकर आते थे।</w:t>
      </w:r>
    </w:p>
    <w:p>
      <w:pPr/>
      <w:r>
        <w:rPr>
          <w:lang w:val="hi_IN" w:bidi="hi_IN"/>
        </w:rPr>
      </w:r>
      <w:r>
        <w:rPr>
          <w:lang w:val="hi_IN" w:bidi="hi_IN"/>
        </w:rPr>
        <w:t>यहाँ रुकें और समूह के रूप में एक ऊँट की तस्वीर देखें। इस ऑडियो को यहाँ रोकें।</w:t>
      </w:r>
    </w:p>
    <w:p>
      <w:pPr/>
      <w:r>
        <w:rPr>
          <w:lang w:val="hi_IN" w:bidi="hi_IN"/>
        </w:rPr>
      </w:r>
      <w:r>
        <w:rPr>
          <w:lang w:val="hi_IN" w:bidi="hi_IN"/>
        </w:rPr>
        <w:t>इस तराई में इतने अधिक ऊँट हैं कि कोई भी उन सभी ऊँटों की गिनती नहीं कर सकता। ये ऊँट समुद्र के किनारे की रेत के समान हैं। रेत बहुत छोटे-छोटे ढीले कणों से बनी होती है, जो खुरदुरे महसूस होते हैं। कोई भी व्यक्ति एक स्थान पर रेत के सभी कणों को गिन नहीं सकता, क्योंकि वहाँ रेत के बहुत सारे कण हैं। जब इस भाग में यह कहा जाता है कि ऊँट समुद्र के किनारे की रेत के समान हैं, तो इसका सरल अर्थ है कि वहाँ बहुत ही अधिक संख्या में ऊँट हैं।</w:t>
      </w:r>
    </w:p>
    <w:p>
      <w:pPr/>
      <w:r>
        <w:rPr>
          <w:lang w:val="hi_IN" w:bidi="hi_IN"/>
        </w:rPr>
      </w:r>
      <w:r>
        <w:rPr>
          <w:lang w:val="hi_IN" w:bidi="hi_IN"/>
        </w:rPr>
        <w:t>यहाँ रुकें और समूह के रूप में समुद्र के रेतीले किनारे की तस्वीर देखें। इस ऑडियो को यहाँ रोकें।</w:t>
      </w:r>
    </w:p>
    <w:p>
      <w:pPr/>
      <w:r>
        <w:rPr>
          <w:lang w:val="hi_IN" w:bidi="hi_IN"/>
        </w:rPr>
      </w:r>
      <w:r>
        <w:rPr>
          <w:lang w:val="hi_IN" w:bidi="hi_IN"/>
        </w:rPr>
        <w:t>गिदोन और फूरा शत्रु के डेरे के किनारे पर जाते हैं, जहाँ हथियारों के साथ कुछ लोग बैठे होते हैं। इन शत्रु पुरुषों में से एक ने एक सपना देखा है। जिस व्यक्ति ने सपना देखा वह अपने साथी को सपने के बारे में बताता है। वह व्यक्ति कहता है कि उसने सपना देखा कि जौ की एक रोटी लुढ़कती हुई मिद्यानियों के डेरे में आ गिरी। प्राचीन संसार में जौ की रोटी एक सामान्य रोटी थी। लोग इसे जौ नामक अनाज से बनाते हैं। प्राचीन संसार में, गरीब लोग अक्सर जौ की रोटियाँ बनाते और उन्हें खाते थे, क्योंकि जौ का अनाज बहुत सामान्य था।</w:t>
      </w:r>
    </w:p>
    <w:p>
      <w:pPr/>
      <w:r>
        <w:rPr>
          <w:lang w:val="hi_IN" w:bidi="hi_IN"/>
        </w:rPr>
      </w:r>
      <w:r>
        <w:rPr>
          <w:lang w:val="hi_IN" w:bidi="hi_IN"/>
        </w:rPr>
        <w:t>यहाँ रुकें और समूह के रूप में जौ की रोटी देखें। इस ऑडियो को यहाँ रोकें।</w:t>
      </w:r>
    </w:p>
    <w:p>
      <w:pPr/>
      <w:r>
        <w:rPr>
          <w:lang w:val="hi_IN" w:bidi="hi_IN"/>
        </w:rPr>
      </w:r>
      <w:r>
        <w:rPr>
          <w:lang w:val="hi_IN" w:bidi="hi_IN"/>
        </w:rPr>
        <w:t>वह व्यक्ति कहता है कि उसने सपना देखा कि जौ की रोटी मिद्यानी डेरों में से एक से इतनी जोर से टकराई कि वह डेरा उलट गया और भूमि पर गिर पड़ा। सपने के बारे में सुनने के बाद उस व्यक्ति का साथी कहता है कि सपने में जौ की रोटी इस्राएली गिदोन की तलवार को दर्शाती है। उस व्यक्ति का साथी कहता है कि परमेश्वर ने मिद्यानियों का पूरा डेरा, या पूरी सेना को गिदोन के हाथ में या गिदोन के अधिकार में दे दिया है।</w:t>
      </w:r>
    </w:p>
    <w:p>
      <w:pPr/>
      <w:r>
        <w:rPr>
          <w:lang w:val="hi_IN" w:bidi="hi_IN"/>
        </w:rPr>
      </w:r>
      <w:r>
        <w:rPr>
          <w:lang w:val="hi_IN" w:bidi="hi_IN"/>
        </w:rPr>
        <w:t>यहाँ रुकें और समूह के रूप में तम्बू की तस्वीर देखें। इस ऑडियो को यहाँ रोकें।</w:t>
      </w:r>
    </w:p>
    <w:p>
      <w:pPr/>
      <w:r>
        <w:rPr>
          <w:lang w:val="hi_IN" w:bidi="hi_IN"/>
        </w:rPr>
      </w:r>
      <w:r>
        <w:rPr>
          <w:lang w:val="hi_IN" w:bidi="hi_IN"/>
        </w:rPr>
        <w:t>प्राचीन काल में, लोग यह समझते थे कि सपने कभी-कभी इस बारे में संदेश दे सकते हैं कि किसी व्यक्ति को क्या करना चाहिए, या क्या होने वाला है। कभी-कभी संदेश स्पष्ट नहीं होता था, और सपने में कुछ वस्तुएँ उस चीज़ का प्रतीक होती थी जो होने वाली है। मिद्यानी व्यक्ति ने इसी प्रकार का सपना देखा था। यह वास्तव में जौ की रोटी के बारे में नहीं था। रोटी गिदोन की तलवार को दर्शाती है। सपने में जिस तरह से रोटी मिद्यानी डेरे को नष्ट करती है, वह इस तथ्य को दर्शाती है कि गिदोन और उसकी सेना मिद्यानियों को पराजित करेगी। सपने में दिखाई देने वाली जौ की रोटी इस्राएलियों का भी प्रतीक हो सकती है, क्योंकि धनी और शक्तिशाली लोग इस्राएलियों को तुच्छ समझते थे, ठीक उसी तरह जैसे धनी और शक्तिशाली लोग जौ की रोटी को गरीबों का भोजन मानकर उसे तुच्छ समझते थे।</w:t>
      </w:r>
    </w:p>
    <w:p>
      <w:pPr/>
      <w:r>
        <w:rPr>
          <w:lang w:val="hi_IN" w:bidi="hi_IN"/>
        </w:rPr>
      </w:r>
      <w:r>
        <w:rPr>
          <w:lang w:val="hi_IN" w:bidi="hi_IN"/>
        </w:rPr>
        <w:t>यहाँ रुकें और समूह में इस प्रश्न पर चर्चा करें: अपनी संस्कृति से किसी ऐसे व्यक्ति की एक कहानी सुनाएँ जिसके सपने में अन्य घटनाओं से सम्बंधित चित्र शामिल थे। इस ऑडियो को यहाँ रोकें।</w:t>
      </w:r>
    </w:p>
    <w:p>
      <w:pPr/>
      <w:r>
        <w:rPr>
          <w:lang w:val="hi_IN" w:bidi="hi_IN"/>
        </w:rPr>
      </w:r>
      <w:r>
        <w:rPr>
          <w:lang w:val="hi_IN" w:bidi="hi_IN"/>
        </w:rPr>
        <w:t>जब गिदोन उन पुरुषों को सपने और उसके अर्थ के बारे में बात करते हुए सुनता है, तो गिदोन तुरंत यहोवा की आराधना करता है। अब गिदोन यह दृढ़ विश्वास करता है कि यहोवा ही इस्राएलियों को उनके शत्रुओं पर विजय दिलाएगा, भले ही शत्रुओं की बड़ी संख्या के विरुद्ध युद्ध करने के लिए केवल 300 इस्राएली पुरुष ही हैं।</w:t>
      </w:r>
      <w:r>
        <w:rPr>
          <w:lang w:val="hi_IN" w:bidi="hi_IN"/>
        </w:rPr>
      </w:r>
    </w:p>
    <w:p>
      <w:pPr>
        <w:pStyle w:val="Heading3"/>
      </w:pPr>
      <w:r>
        <w:rPr>
          <w:lang w:val="hi_IN" w:bidi="hi_IN"/>
        </w:rPr>
        <w:t>घटनाओं को समझाना</w:t>
      </w:r>
    </w:p>
    <w:p>
      <w:pPr/>
      <w:r>
        <w:rPr>
          <w:lang w:val="hi_IN" w:bidi="hi_IN"/>
        </w:rPr>
      </w:r>
      <w:r>
        <w:rPr>
          <w:lang w:val="hi_IN" w:bidi="hi_IN"/>
        </w:rPr>
        <w:t>न्यायियों 7:9–15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रात में, यहोवा गिदोन से बात करता है और गिदोन को उसके सेवक फूरा के साथ नीचे मिद्यानियों के डेरे में जाने का निर्देश देता है।</w:t>
      </w:r>
    </w:p>
    <w:p>
      <w:pPr/>
      <w:r>
        <w:rPr>
          <w:lang w:val="hi_IN" w:bidi="hi_IN"/>
        </w:rPr>
      </w:r>
      <w:r>
        <w:rPr>
          <w:b/>
          <w:lang w:val="hi_IN" w:bidi="hi_IN"/>
        </w:rPr>
        <w:t>दूसरे दृश्य में:</w:t>
      </w:r>
      <w:r>
        <w:rPr>
          <w:lang w:val="hi_IN" w:bidi="hi_IN"/>
        </w:rPr>
        <w:t xml:space="preserve"> गिदोन दो मिद्यानी पहरेदारों को एक सपने पर चर्चा करते हुए सुनता है जो हाल ही में उन पहरेदारों में से एक ने देखा था। यह सपना इस्राएलियों द्वारा मिद्यानियों की पराजय का संकेत देता है जो जल्द ही होने वाली है।</w:t>
      </w:r>
    </w:p>
    <w:p>
      <w:pPr/>
      <w:r>
        <w:rPr>
          <w:lang w:val="hi_IN" w:bidi="hi_IN"/>
        </w:rPr>
      </w:r>
      <w:r>
        <w:rPr>
          <w:b/>
          <w:lang w:val="hi_IN" w:bidi="hi_IN"/>
        </w:rPr>
        <w:t>तीसरे दृश्य में:</w:t>
      </w:r>
      <w:r>
        <w:rPr>
          <w:lang w:val="hi_IN" w:bidi="hi_IN"/>
        </w:rPr>
        <w:t xml:space="preserve"> गिदोन मिद्यानी पहरेदार के सपने से बहुत प्रोत्साहित होता है, और वह यहोवा की आराधना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गिदोन का सेवक, फूरा</w:t>
      </w:r>
    </w:p>
    <w:p>
      <w:pPr>
        <w:pStyle w:val="ListBullet"/>
        <w:spacing w:line="240" w:lineRule="auto"/>
        <w:ind w:left="720"/>
      </w:pPr>
      <w:r>
        <w:rPr>
          <w:lang w:val="hi_IN" w:bidi="hi_IN"/>
        </w:rPr>
      </w:r>
      <w:r>
        <w:rPr>
          <w:lang w:val="hi_IN" w:bidi="hi_IN"/>
        </w:rPr>
        <w:t>एक मिद्यानी पहरेदार जिसे एक सपना आया था</w:t>
      </w:r>
    </w:p>
    <w:p>
      <w:pPr>
        <w:pStyle w:val="ListBullet"/>
        <w:spacing w:line="240" w:lineRule="auto"/>
        <w:ind w:left="720"/>
      </w:pPr>
      <w:r>
        <w:rPr>
          <w:lang w:val="hi_IN" w:bidi="hi_IN"/>
        </w:rPr>
      </w:r>
      <w:r>
        <w:rPr>
          <w:lang w:val="hi_IN" w:bidi="hi_IN"/>
        </w:rPr>
        <w:t>मिद्यानी पहरेदार का साथी</w:t>
      </w:r>
    </w:p>
    <w:p>
      <w:pPr>
        <w:pStyle w:val="ListBullet"/>
        <w:spacing w:line="240" w:lineRule="auto"/>
        <w:ind w:left="720"/>
      </w:pPr>
      <w:r>
        <w:rPr>
          <w:lang w:val="hi_IN" w:bidi="hi_IN"/>
        </w:rPr>
      </w:r>
      <w:r>
        <w:rPr>
          <w:lang w:val="hi_IN" w:bidi="hi_IN"/>
        </w:rPr>
        <w:t>तराई में सेना के शिविर में मौजूद इस्राएल के शत्रु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रात में शुरू होता है। पिछले भाग की घटनाएँ दिन में पहले हुई थीं, और अब यह उसी दिन की रात है। इस्राएली हरोद के सोते के पास, यिज्रेल की तराई के ऊपर इस्राएली डेरे में हैं। मिद्यानी लोग मोरे पहाड़ी के पास यिज्रेल की तराई में नीचे डेरा डाले हुए हैं।</w:t>
      </w:r>
    </w:p>
    <w:p>
      <w:pPr/>
      <w:r>
        <w:rPr>
          <w:lang w:val="hi_IN" w:bidi="hi_IN"/>
        </w:rPr>
      </w:r>
      <w:r>
        <w:rPr>
          <w:lang w:val="hi_IN" w:bidi="hi_IN"/>
        </w:rPr>
        <w:t>यहाँ रुकें और समूह के रूप में हरोद का सोता, यिज्रेल की तराई और मोरे की पहाड़ी का नक्शा देखें। इस ऑडियो को यहाँ रोकें।</w:t>
      </w:r>
    </w:p>
    <w:p>
      <w:pPr/>
      <w:r>
        <w:rPr>
          <w:lang w:val="hi_IN" w:bidi="hi_IN"/>
        </w:rPr>
      </w:r>
      <w:r>
        <w:rPr>
          <w:lang w:val="hi_IN" w:bidi="hi_IN"/>
        </w:rPr>
        <w:t>यहोवा रात में गिदोन से बात करता है और गिदोन से कहता है कि वह मिद्यानियों पर हमला करने में इस्राएलियों की अगुवाई करे। यहोवा कहता है कि यदि गिदोन हमला शुरू करने से डरता है, तो उसे अपने सेवक फूरा के साथ नीचे मिद्यानियों के डेरे में जाना चाहिए, जहाँ गिदोन कुछ ऐसा सुनेगा जिससे उसे साहस मिलेगा।</w:t>
      </w:r>
    </w:p>
    <w:p>
      <w:pPr/>
      <w:r>
        <w:rPr>
          <w:lang w:val="hi_IN" w:bidi="hi_IN"/>
        </w:rPr>
      </w:r>
      <w:r>
        <w:rPr>
          <w:lang w:val="hi_IN" w:bidi="hi_IN"/>
        </w:rPr>
        <w:t>गिदोन और फूरा यिज्रेल की तराई में नीचे जाते हैं। बहुत बड़ी संख्या में मिद्यानी लोग तराई में डेरा डाले हुए हैं, साथ ही अमालेकी और पूर्व के लोग भी हैं। यह भाग इन लोगों की तुलना टिड्डियों से करता है, जो तराई में मौजूद मिद्यानियों, अमालेकियों और पूर्व के लोगों की बड़ी संख्या पर जोर देने का एक तरीका है। टिड्डियाँ ऐसे कीड़े होती थीं जो बहुत बड़ी संख्या में किसी स्थान पर आ जाती थी। इतने अधिक टिड्डियाँ एक ही समय में किसी स्थान पर आ जाती थीं कि वहाँ रहने वाले लोग उन सब से छुटकारा नहीं पा सकते थे। मिद्यानी, अमालेकी और पूर्व के लोगों के पास अपने ऊँट भी हैं। यह भाग ऊँटों की तुलना समुद्र के किनारे की रेत से करता है। समुद्र का किनारा रेत के इतने छोटे-छोटे कणों से बना होता है कि कोई भी उन सभी कणों को गिन नहीं सकता। इसका अर्थ है कि शत्रु के पास इतने अधिक ऊँट थे कि इस्राएली उन सभी को गिन नहीं सकते थे, जो शत्रुओं की संख्या पर जोर देने का एक और तरीका है।</w:t>
      </w:r>
    </w:p>
    <w:p>
      <w:pPr/>
      <w:r>
        <w:rPr>
          <w:lang w:val="hi_IN" w:bidi="hi_IN"/>
        </w:rPr>
      </w:r>
      <w:r>
        <w:rPr>
          <w:lang w:val="hi_IN" w:bidi="hi_IN"/>
        </w:rPr>
        <w:t>यहाँ रुकें और समूह में इस प्रश्न पर चर्चा करें: आप अपनी भाषा में बहुत बड़ी संख्या में चीजों का वर्णन कैसे करते हैं? इस ऑडियो को यहाँ रोकें।</w:t>
      </w:r>
    </w:p>
    <w:p>
      <w:pPr/>
      <w:r>
        <w:rPr>
          <w:lang w:val="hi_IN" w:bidi="hi_IN"/>
        </w:rPr>
      </w:r>
      <w:r>
        <w:rPr>
          <w:lang w:val="hi_IN" w:bidi="hi_IN"/>
        </w:rPr>
        <w:t>गिदोन और फूरा शत्रु के डेरे के किनारे पर जाते हैं, जहाँ दो मिद्यानी पहरेदार अपने हथियारों के साथ बैठे हुए हैं। ये पहरेदार मिद्यानी डेरे के ठीक बाहर बैठे हैं ताकि जो कोई इस्राएली, डेरे में प्रवेश करने की कोशिश करे, वे उसे रोक सकें। भले ही यह भाग सीधे-सीधे नहीं कहता है, फिर भी गिदोन और फूरा को ऐसे स्थान पर छिपना पड़ता है जहाँ पहरेदार उन्हें देख न सकें।</w:t>
      </w:r>
    </w:p>
    <w:p>
      <w:pPr/>
      <w:r>
        <w:rPr>
          <w:lang w:val="hi_IN" w:bidi="hi_IN"/>
        </w:rPr>
      </w:r>
      <w:r>
        <w:rPr>
          <w:lang w:val="hi_IN" w:bidi="hi_IN"/>
        </w:rPr>
        <w:t>पहले पहरेदार को हाल ही में एक सपना आया था। यह पहरेदार यह सपना अपने साथी, दूसरे पहरेदार को बताता है। पहला पहरेदार कहता है कि उसने सपना देखा कि जौ की एक रोटी लुढ़कती हुई डेरे में इतनी जोर से आई कि जब वह एक मिद्यानी डेरे से टकराई तो वह डेरा गिर गया और भूमि पर समतल हो गया।</w:t>
      </w:r>
    </w:p>
    <w:p>
      <w:pPr/>
      <w:r>
        <w:rPr>
          <w:lang w:val="hi_IN" w:bidi="hi_IN"/>
        </w:rPr>
      </w:r>
      <w:r>
        <w:rPr>
          <w:lang w:val="hi_IN" w:bidi="hi_IN"/>
        </w:rPr>
        <w:t>यहाँ रुकें और समूह के रूप में जौ की रोटी और एक डेरा देखें। इस ऑडियो को यहाँ रोकें।</w:t>
      </w:r>
    </w:p>
    <w:p>
      <w:pPr/>
      <w:r>
        <w:rPr>
          <w:lang w:val="hi_IN" w:bidi="hi_IN"/>
        </w:rPr>
      </w:r>
      <w:r>
        <w:rPr>
          <w:lang w:val="hi_IN" w:bidi="hi_IN"/>
        </w:rPr>
        <w:t>उस व्यक्ति का साथी कहता है कि जौ की रोटी एक चिन्ह है। वह व्यक्ति कहता है कि जौ की रोटी इस्राएली गिदोन की तलवार को दर्शाती है, और सपने का अर्थ है कि परमेश्वर इस्राएलियों को मिद्यानियों पर विजय दिलाएगा। जब गिदोन यह सुनता है, तो वह तुरंत यहोवा की आराधना करता है। उस समय आराधना करने का सामान्य तरीका सम्मानपूर्वक दण्डवत् करना होता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7:9–15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गिदोन का सेवक, फूरा</w:t>
      </w:r>
    </w:p>
    <w:p>
      <w:pPr>
        <w:pStyle w:val="ListBullet"/>
        <w:spacing w:line="240" w:lineRule="auto"/>
        <w:ind w:left="720"/>
      </w:pPr>
      <w:r>
        <w:rPr>
          <w:lang w:val="hi_IN" w:bidi="hi_IN"/>
        </w:rPr>
      </w:r>
      <w:r>
        <w:rPr>
          <w:lang w:val="hi_IN" w:bidi="hi_IN"/>
        </w:rPr>
        <w:t>एक मिद्यानी पहरेदार जिसे एक सपना आया था</w:t>
      </w:r>
    </w:p>
    <w:p>
      <w:pPr>
        <w:pStyle w:val="ListBullet"/>
        <w:spacing w:line="240" w:lineRule="auto"/>
        <w:ind w:left="720"/>
      </w:pPr>
      <w:r>
        <w:rPr>
          <w:lang w:val="hi_IN" w:bidi="hi_IN"/>
        </w:rPr>
      </w:r>
      <w:r>
        <w:rPr>
          <w:lang w:val="hi_IN" w:bidi="hi_IN"/>
        </w:rPr>
        <w:t>मिद्यानी पहरेदार का साथी</w:t>
      </w:r>
    </w:p>
    <w:p>
      <w:pPr>
        <w:pStyle w:val="ListBullet"/>
        <w:spacing w:line="240" w:lineRule="auto"/>
        <w:ind w:left="720"/>
      </w:pPr>
      <w:r>
        <w:rPr>
          <w:lang w:val="hi_IN" w:bidi="hi_IN"/>
        </w:rPr>
      </w:r>
      <w:r>
        <w:rPr>
          <w:lang w:val="hi_IN" w:bidi="hi_IN"/>
        </w:rPr>
        <w:t>तराई में सेना के शिविर में मौजूद इस्राएल के शत्रु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रात में गिदोन से बात करता है और कहता है कि यदि गिदोन मिद्यानियों पर आक्रमण करने से डरता है, तो गिदोन को अपने सेवक फूरा के साथ मिद्यानियों के शिविर में जाना चाहिए और उनकी बात सुननी चाहिए। यहोवा कहता है कि गिदोन वहाँ जो कुछ भी सुनता है, वह गिदोन को शक्ति और साहस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गिदोन और फूरा यिज्रेल की तराई में नीचे जाते हैं। गिदोन और फूरा गुप्त रूप से मिद्यानी शिविर के किनारे पर आते हैं। इतने सारे मिद्यानियों ने अपने ऊँटों के साथ तराई में डेरा डाला है कि ऐसा लगता है जैसे उन्होंने पूरी तराई को भर दिया हो। वे इतने अधिक हैं कि गिदोन उन्हें गिन नहीं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 मिद्यानी पहरेदार मिद्यानी शिविर के किनारे पर बैठे हैं। पहरेदार गिदोन और फूरा को नहीं देखते हैं। पहरेदारों में से एक को एक सपना आता है, और वह उस सपने के बारे में दूसरे पहरेदार को बताता है। पहरेदार ने सपना देखा कि जौ की एक रोटी लुढ़कती हुई मिद्यानी शिविर में आई और वह इतनी ज़ोर से डेरे से टकराई कि डेरा ज़मीन पर गिर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सपना आने वाले पहरेदार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पहरेदार कहता है कि जौ की रोटी गिदोन है, और सपने का अर्थ है कि परमेश्वर इस्राएलियों को मिद्यानियों पर विजय देगा। जब गिदोन यह सुनता है, तो वह कुछ और करने से पहले यहोवा की आराधना करने लगता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7:9–15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रात में, </w:t>
      </w:r>
      <w:r>
        <w:rPr>
          <w:b/>
          <w:lang w:val="hi_IN" w:bidi="hi_IN"/>
        </w:rPr>
        <w:t>यहोवा</w:t>
      </w:r>
      <w:r>
        <w:rPr>
          <w:lang w:val="hi_IN" w:bidi="hi_IN"/>
        </w:rPr>
        <w:t xml:space="preserve"> गिदोन से कहता है कि वह नीचे जाकर </w:t>
      </w:r>
      <w:r>
        <w:rPr>
          <w:b/>
          <w:lang w:val="hi_IN" w:bidi="hi_IN"/>
        </w:rPr>
        <w:t>मिद्यानियों के डेरे</w:t>
      </w:r>
      <w:r>
        <w:rPr>
          <w:lang w:val="hi_IN" w:bidi="hi_IN"/>
        </w:rPr>
        <w:t xml:space="preserve"> पर हमला करे। "यहोवा" का अनुवाद करने के लिए उसी शब्द का उपयोग करें जिसका उपयोग आपने पहले किया था। "यहोवा" के बारे में अधिक जानकारी के लिए मुख्य शब्दावली देखें। “मिद्यानियों के डेरे” का अर्थ मिद्यानियों की सेना से है, जो अपने डेरे में इकट्ठी हुई हैं। यहोवा का अर्थ है कि गिदोन को स्वयं ही मिद्यानियों पर हमला करना होगा।</w:t>
      </w:r>
    </w:p>
    <w:p>
      <w:pPr/>
      <w:r>
        <w:rPr>
          <w:lang w:val="hi_IN" w:bidi="hi_IN"/>
        </w:rPr>
      </w:r>
      <w:r>
        <w:rPr>
          <w:lang w:val="hi_IN" w:bidi="hi_IN"/>
        </w:rPr>
        <w:t>हालाँकि, यहोवा कहता है कि यदि गिदोन मिद्यानियों पर हमला करने से डरता है, तो गिदोन को नीचे मिद्यानियों के शिविर में जाना चाहिए। गिदोन वहाँ कुछ ऐसी बातें सुनेगा जो गिदोन को मजबूत करेगी, या उसे साहस देगी।</w:t>
      </w:r>
    </w:p>
    <w:p>
      <w:pPr/>
      <w:r>
        <w:rPr>
          <w:lang w:val="hi_IN" w:bidi="hi_IN"/>
        </w:rPr>
      </w:r>
      <w:r>
        <w:rPr>
          <w:lang w:val="hi_IN" w:bidi="hi_IN"/>
        </w:rPr>
        <w:t xml:space="preserve">गिदोन और उसका सेवक, फूरा, मिद्यानी शिविर के किनारे तक नीचे जाते हैं। वहाँ कई मिद्यानी, अमालेकी और पूर्वी रेगिस्तान के लोग डेरा डाले हुए हैं। इतने अधिक लोग वहाँ इकट्ठे हुए हैं कि वे </w:t>
      </w:r>
      <w:r>
        <w:rPr>
          <w:b/>
          <w:lang w:val="hi_IN" w:bidi="hi_IN"/>
        </w:rPr>
        <w:t>टिड्डियों के झुंड</w:t>
      </w:r>
      <w:r>
        <w:rPr>
          <w:lang w:val="hi_IN" w:bidi="hi_IN"/>
        </w:rPr>
        <w:t xml:space="preserve"> के समान दिखाई देते हैं। टिड्डियाँ ऐसे कीड़े होती हैं जो किसी स्थान पर अचानक आ जाती हैं, और उनकी संख्या इतनी अधिक होती है कि वे पूरी भूमि को ढक देती हैं। कहानी सुनाने वाला यह बात इसलिए कहता है ताकि यह दिखाया जा सके कि शत्रु की सेना कितनी विशाल है।</w:t>
      </w:r>
    </w:p>
    <w:p>
      <w:pPr/>
      <w:r>
        <w:rPr>
          <w:lang w:val="hi_IN" w:bidi="hi_IN"/>
        </w:rPr>
      </w:r>
      <w:r>
        <w:rPr>
          <w:lang w:val="hi_IN" w:bidi="hi_IN"/>
        </w:rPr>
        <w:t>यहाँ रुकें और समूह के रूप में टिड्डियों के झुण्ड की और एक अकेली टिड्डी की तस्वीर देखें। "टिड्डियों के झुंड" के लिए उसी शब्द या वाक्यांश का उपयोग करें जिसका उपयोग आपने पहले किया था। इस ऑडियो को यहाँ रोकें।</w:t>
      </w:r>
    </w:p>
    <w:p>
      <w:pPr/>
      <w:r>
        <w:rPr>
          <w:lang w:val="hi_IN" w:bidi="hi_IN"/>
        </w:rPr>
      </w:r>
      <w:r>
        <w:rPr>
          <w:lang w:val="hi_IN" w:bidi="hi_IN"/>
        </w:rPr>
        <w:t xml:space="preserve">मिद्यानी, अमालेकी और पूर्वी रेगिस्तान के लोग अपने </w:t>
      </w:r>
      <w:r>
        <w:rPr>
          <w:b/>
          <w:lang w:val="hi_IN" w:bidi="hi_IN"/>
        </w:rPr>
        <w:t>ऊँटों</w:t>
      </w:r>
      <w:r>
        <w:rPr>
          <w:lang w:val="hi_IN" w:bidi="hi_IN"/>
        </w:rPr>
        <w:t xml:space="preserve"> को भी साथ लाए हैं।</w:t>
      </w:r>
    </w:p>
    <w:p>
      <w:pPr/>
      <w:r>
        <w:rPr>
          <w:lang w:val="hi_IN" w:bidi="hi_IN"/>
        </w:rPr>
      </w:r>
      <w:r>
        <w:rPr>
          <w:lang w:val="hi_IN" w:bidi="hi_IN"/>
        </w:rPr>
        <w:t>यहाँ रुकें और समूह के रूप में एक ऊँट की तस्वीर देखें। ऊँट के लिए उसी शब्द का उपयोग करें जिसका उपयोग आपने पहले किया था। अधिक जानकारी के लिए मुख्य शब्दावली में ऊँट को देखें। इस ऑडियो को यहाँ रोकें।</w:t>
      </w:r>
    </w:p>
    <w:p>
      <w:pPr/>
      <w:r>
        <w:rPr>
          <w:lang w:val="hi_IN" w:bidi="hi_IN"/>
        </w:rPr>
      </w:r>
      <w:r>
        <w:rPr>
          <w:lang w:val="hi_IN" w:bidi="hi_IN"/>
        </w:rPr>
        <w:t xml:space="preserve">वहाँ ऊँटों की संख्या इतनी अधिक हैं कि वे समुद्र के किनारे की </w:t>
      </w:r>
      <w:r>
        <w:rPr>
          <w:b/>
          <w:lang w:val="hi_IN" w:bidi="hi_IN"/>
        </w:rPr>
        <w:t>रेत</w:t>
      </w:r>
      <w:r>
        <w:rPr>
          <w:lang w:val="hi_IN" w:bidi="hi_IN"/>
        </w:rPr>
        <w:t xml:space="preserve"> के समान दिखते हैं। रेत बहुत छोटे-छोटे ढीले कणों से बनी होती है, जो खुरदुरे महसूस होते हैं। क्योंकि ये रेत के कण बहुत छोटे होते हैं, इसलिए कोई भी व्यक्ति एक जगह पर रेत के सभी कणों को गिन नहीं पाता। उसी तरह, ऊँटों की संख्या इतनी अधिक है कि गिदोन उन्हें गिन नहीं सकता। यह दूसरी बार इस बात पर ज़ोर देता है कि शत्रु की सेना कितनी बड़ी है।</w:t>
      </w:r>
    </w:p>
    <w:p>
      <w:pPr/>
      <w:r>
        <w:rPr>
          <w:lang w:val="hi_IN" w:bidi="hi_IN"/>
        </w:rPr>
      </w:r>
      <w:r>
        <w:rPr>
          <w:lang w:val="hi_IN" w:bidi="hi_IN"/>
        </w:rPr>
        <w:t>यहाँ रुकें और समूह के रूप में रेतीले समुद्र के किनारे की एक तस्वीर और रेत के एक कण की तस्वीर देखें। समूह में चर्चा करें कि आप "रेत" का अनुवाद करने के लिए किस शब्द या वाक्यांश का उपयोग करेंगे। इस ऑडियो को यहाँ रोकें।</w:t>
      </w:r>
    </w:p>
    <w:p>
      <w:pPr/>
      <w:r>
        <w:rPr>
          <w:lang w:val="hi_IN" w:bidi="hi_IN"/>
        </w:rPr>
      </w:r>
      <w:r>
        <w:rPr>
          <w:lang w:val="hi_IN" w:bidi="hi_IN"/>
        </w:rPr>
        <w:t xml:space="preserve">मिद्यानी डेरे के किनारे पर तैनात एक मिद्यानी पहरेदार अपने एक अन्य पहरेदार साथी को अपने एक सपने के बारे में बताता है, जो उसने देखा था। पहरेदार ने सपना देखा कि एक </w:t>
      </w:r>
      <w:r>
        <w:rPr>
          <w:b/>
          <w:lang w:val="hi_IN" w:bidi="hi_IN"/>
        </w:rPr>
        <w:t>जौ की रोटी</w:t>
      </w:r>
      <w:r>
        <w:rPr>
          <w:lang w:val="hi_IN" w:bidi="hi_IN"/>
        </w:rPr>
        <w:t xml:space="preserve"> लुढ़कती हुई मिद्यानी डेरे में आई। जौ की रोटी वह रोटी थी जिसे प्राचीन संसार में लोग जौ नामक अनाज से बनाते थे। सपने में जौ की रोटी एक </w:t>
      </w:r>
      <w:r>
        <w:rPr>
          <w:b/>
          <w:lang w:val="hi_IN" w:bidi="hi_IN"/>
        </w:rPr>
        <w:t>डेरे</w:t>
      </w:r>
      <w:r>
        <w:rPr>
          <w:lang w:val="hi_IN" w:bidi="hi_IN"/>
        </w:rPr>
        <w:t xml:space="preserve"> से टकराती है और डेरे को ज़मीन पर गिरा देती है। डेरे के लिए उसी शब्द का उपयोग करें जिसका उपयोग आपने पिछले भागों में किया है।</w:t>
      </w:r>
    </w:p>
    <w:p>
      <w:pPr/>
      <w:r>
        <w:rPr>
          <w:lang w:val="hi_IN" w:bidi="hi_IN"/>
        </w:rPr>
      </w:r>
      <w:r>
        <w:rPr>
          <w:lang w:val="hi_IN" w:bidi="hi_IN"/>
        </w:rPr>
        <w:t>यहाँ रुकें और समूह के रूप में जौ की रोटी देखें। समूह में चर्चा करें कि जौ की रोटी का अनुवाद करने के लिए आप किस शब्द या वाक्यांश का उपयोग करेंगे। इस ऑडियो को यहाँ रोकें।</w:t>
      </w:r>
    </w:p>
    <w:p>
      <w:pPr/>
      <w:r>
        <w:rPr>
          <w:lang w:val="hi_IN" w:bidi="hi_IN"/>
        </w:rPr>
      </w:r>
      <w:r>
        <w:rPr>
          <w:lang w:val="hi_IN" w:bidi="hi_IN"/>
        </w:rPr>
        <w:t xml:space="preserve">पहरेदार का साथी कहता है कि इस सपने का अर्थ है कि </w:t>
      </w:r>
      <w:r>
        <w:rPr>
          <w:b/>
          <w:lang w:val="hi_IN" w:bidi="hi_IN"/>
        </w:rPr>
        <w:t>परमेश्वर</w:t>
      </w:r>
      <w:r>
        <w:rPr>
          <w:lang w:val="hi_IN" w:bidi="hi_IN"/>
        </w:rPr>
        <w:t xml:space="preserve"> ने मिद्यानियों और उनके डेरे को गिदोन के हाथ में, या गिदोन के अधिकार में कर दिया है। मिद्यानी परमेश्वर के लिए सामान्य शब्द का उपयोग करते हैं क्योंकि वे यहोवा नाम को नहीं जानते हैं। "परमेश्वर" का अनुवाद उसी तरह करें जैसे आपने पहले किया था, और अधिक जानकारी के लिए "परमेश्वर" को मुख्य शब्दावली में देखें।</w:t>
      </w:r>
    </w:p>
    <w:p>
      <w:pPr/>
      <w:r>
        <w:rPr>
          <w:lang w:val="hi_IN" w:bidi="hi_IN"/>
        </w:rPr>
      </w:r>
      <w:r>
        <w:rPr>
          <w:lang w:val="hi_IN" w:bidi="hi_IN"/>
        </w:rPr>
        <w:t xml:space="preserve">जब गिदोन उस सपने का अर्थ सुनता है, तो वह तुरंत यहोवा की </w:t>
      </w:r>
      <w:r>
        <w:rPr>
          <w:b/>
          <w:lang w:val="hi_IN" w:bidi="hi_IN"/>
        </w:rPr>
        <w:t>आराधना</w:t>
      </w:r>
      <w:r>
        <w:rPr>
          <w:lang w:val="hi_IN" w:bidi="hi_IN"/>
        </w:rPr>
        <w:t xml:space="preserve"> करना शुरू करता है। मूल भाषा में कहा गया है कि गिदोन ने यहोवा को दण्डवत् किया, जो यह कहने का एक तरीका था कि उसने यहोवा की आराधना की है। यदि आपके दर्शक समझ जाएँगे कि गिदोन ने ऐसा यहोवा की आराधना करने के लिए किया था, तो आप कह सकते हैं कि गिदोन ने दण्डवत् किया। यदि आप आराधना के लिए अपने शब्द या वाक्यांश का उपयोग करना चुनते हैं, तो "आराधना" का अनुवाद करने के लिए उसी शब्द का उपयोग करें जिसका उपयोग आपने पहले किया था और आराधना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7:16–25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7:16–25 को सुनें और अपने मन में रखें।</w:t>
      </w:r>
    </w:p>
    <w:p>
      <w:pPr/>
      <w:r>
        <w:rPr>
          <w:lang w:val="hi_IN" w:bidi="hi_IN"/>
        </w:rPr>
      </w:r>
      <w:r>
        <w:rPr>
          <w:lang w:val="hi_IN" w:bidi="hi_IN"/>
        </w:rPr>
        <w:t>यदि सम्भव हो, तो न्यायियों 7:16–25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7:16–25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गिदोन और इस्राएली हरोद के सोते पर हैं, और उनके शत्रु, मिद्यानी, अमालेकी और पूर्व के लोग यिज्रेल तराई में स्थित हैं। रात के समय, गिदोन और उसका सेवक फूरा गुप्त रूप से तराई में गए। गिदोन और फूरा मिद्यानी शिविर के छोर पर आए, और उन्होंने मिद्यानी पहरेदार को एक सपने का वर्णन करते सुना जो उसने हाल ही में देखा था। गिदोन को पता चला कि यह सपना इस बात का चिन्ह था कि गिदोन और अन्य इस्राएली मिद्यानियों को पराजित करेंगे। गिदोन इतना आनन्द से भर गया कि उसने तुरंत दण्डवत् करके यहोवा की आराधना की।</w:t>
      </w:r>
    </w:p>
    <w:p>
      <w:pPr/>
      <w:r>
        <w:rPr>
          <w:lang w:val="hi_IN" w:bidi="hi_IN"/>
        </w:rPr>
      </w:r>
      <w:r>
        <w:rPr>
          <w:lang w:val="hi_IN" w:bidi="hi_IN"/>
        </w:rPr>
        <w:t>इस भाग की शुरुआत में, गिदोन और फूरा मिद्यानी शिविर से निकलकर वापस इस्राएली शिविर में जाते हैं। गिदोन सो रहे लोगों से उठने के लिए कहता है। गिदोन कहता है कि यहोवा ने मिद्यानियों की सेना को इस्राएलियों के हाथ में दे दिया है। गिदोन 300 पुरुषों को तीन समूहों में बाँटता है। गिदोन सभी पुरुषों को नरसिंगे, या तेज आवाज़ वाले यंत्र देता है जिन्हें लोग मेढ़े के सींगों से बनाते हैं। इस्राएली पुरुष उस युद्ध में नरसिंगों का उपयोग करेंगे, जो होने वाला है।</w:t>
      </w:r>
    </w:p>
    <w:p>
      <w:pPr/>
      <w:r>
        <w:rPr>
          <w:lang w:val="hi_IN" w:bidi="hi_IN"/>
        </w:rPr>
      </w:r>
      <w:r>
        <w:rPr>
          <w:lang w:val="hi_IN" w:bidi="hi_IN"/>
        </w:rPr>
        <w:t>यहाँ रुकें और समूह में एक मेढ़े की और नरसिंगे की तस्वीर देखें जिसे लोगों ने मेढ़े के सींग से बनाया था। इस ऑडियो को यहाँ रोकें।</w:t>
      </w:r>
    </w:p>
    <w:p>
      <w:pPr/>
      <w:r>
        <w:rPr>
          <w:lang w:val="hi_IN" w:bidi="hi_IN"/>
        </w:rPr>
      </w:r>
      <w:r>
        <w:rPr>
          <w:lang w:val="hi_IN" w:bidi="hi_IN"/>
        </w:rPr>
        <w:t>गिदोन सभी पुरुषों को घड़े, या पात्र भी देता है। प्राचीन संसार के लोग इन बर्तनों को मिट्टी से बनाते थे, जो वास्तव में बहुत सक्त होती थी। गिदोन द्वारा दिए गए हर घड़े में एक मशाल है। गिदोन ने शायद मशालों को घड़ों में इसलिए रखा ताकि उन्हें शत्रु से छिपाया जा सके, या फिर इसलिए रखा ताकि इस्राएली पुरुषों के हाथ नरसिंगे फूँकने के लिए खाली रहें। इस्राएली पुरुष उस युद्ध में घड़ों और मशालों का उपयोग करेंगे, जो होने वाला है।</w:t>
      </w:r>
    </w:p>
    <w:p>
      <w:pPr/>
      <w:r>
        <w:rPr>
          <w:lang w:val="hi_IN" w:bidi="hi_IN"/>
        </w:rPr>
      </w:r>
      <w:r>
        <w:rPr>
          <w:lang w:val="hi_IN" w:bidi="hi_IN"/>
        </w:rPr>
        <w:t>यहाँ रुकें और समूह में एक प्राचीन मिट्टी के घड़े और मशाल की तस्वीर देखें। इस ऑडियो को यहाँ रोकें।</w:t>
      </w:r>
    </w:p>
    <w:p>
      <w:pPr/>
      <w:r>
        <w:rPr>
          <w:lang w:val="hi_IN" w:bidi="hi_IN"/>
        </w:rPr>
      </w:r>
      <w:r>
        <w:rPr>
          <w:lang w:val="hi_IN" w:bidi="hi_IN"/>
        </w:rPr>
        <w:t>गिदोन इस्राएली पुरुषों से कहता है कि जब वे सभी मिद्यानियों और अन्य शत्रुओं के डेरे में जाएँ, तब वे गिदोन को देखते रहें। गिदोन इस्राएली पुरुषों से कहता है कि वे गिदोन की नकल करें। जब गिदोन शत्रु के शिविर के छोर पर आकर अपना नरसिंगा फूँके, तो अन्य सभी पुरुषों को भी अपने नरसिंगे फूँकने चाहिए। वे पुरुष शत्रु के शिविर के चारों तरफ होंगे। गिदोन यह भी कहता है कि जब इस्राएली पुरुष नरसिंगे फूँकें, तो सभी पुरुषों को चिल्लाना चाहिए, "यहोवा और गिदोन के लिए!"</w:t>
      </w:r>
    </w:p>
    <w:p>
      <w:pPr/>
      <w:r>
        <w:rPr>
          <w:lang w:val="hi_IN" w:bidi="hi_IN"/>
        </w:rPr>
      </w:r>
      <w:r>
        <w:rPr>
          <w:lang w:val="hi_IN" w:bidi="hi_IN"/>
        </w:rPr>
        <w:t>गिदोन और 100 इस्राएली पुरुष मध्य-पहर के समय शत्रु के शिविर के छोर पर आते हैं, जो आधी रात के आसपास था। गिदोन और 100 पुरुष अपने मेढ़े के सींग से बने नरसिंगे फूँकते हैं और अपने हाथों में लिए हुए घड़ों को तोड़ देते हैं। फिर इस्राएली पुरुषों के अन्य समूह अपने नरसिंगे फूँकते हैं और अपने घड़ों को तोड़ देते हैं। इस्राएली पुरुष अपने बाएँ हाथों में मशालों को और अपने दाहिने हाथों में नरसिंगे को पकड़े हुए हैं। फिर सभी इस्राएली पुरुष एक साथ चिल्लाते हैं, "यहोवा की तलवार और गिदोन की तलवार!" यहाँ "तलवार" यह दर्शाती है कि ये पुरुष कैसे युद्ध करते हैं। इस्राएली पुरुषों को युद्ध जीतने के लिए अपनी तलवारों का उपयोग करने की आवश्यकता नहीं होगी, क्योंकि यहोवा उनके लिए उनके शत्रुओं को पराजित करेगा। इसलिए "यहोवा की तलवार और गिदोन की तलवार" कहना, यह कहने का एक और तरीका है, "हम यहोवा और गिदोन के लिए युद्ध करते हैं!"</w:t>
      </w:r>
    </w:p>
    <w:p>
      <w:pPr/>
      <w:r>
        <w:rPr>
          <w:lang w:val="hi_IN" w:bidi="hi_IN"/>
        </w:rPr>
      </w:r>
      <w:r>
        <w:rPr>
          <w:lang w:val="hi_IN" w:bidi="hi_IN"/>
        </w:rPr>
        <w:t>यहाँ रुकें और समूह में तलवार की एक तस्वीर देखें। इस ऑडियो को यहाँ रोकें।</w:t>
      </w:r>
    </w:p>
    <w:p>
      <w:pPr/>
      <w:r>
        <w:rPr>
          <w:lang w:val="hi_IN" w:bidi="hi_IN"/>
        </w:rPr>
      </w:r>
      <w:r>
        <w:rPr>
          <w:lang w:val="hi_IN" w:bidi="hi_IN"/>
        </w:rPr>
        <w:t>मिद्यानी लोग डर जाते हैं, शायद इसलिए क्योंकि नरसिंगे और घड़ों के टूटने की तेज आवाज़ से मिद्यानी यह सोचते हैं कि वे बहुत इस्राएली पुरुषों से घिरे हुए हैं। मिद्यानी चिल्लाते हैं और बचने के लिए भागने लगते हैं। मिद्यानी सोचते हैं कि एक विशाल सेना उन पर आक्रमण कर रही है, और वे नहीं जानते कि वहाँ केवल 300 इस्राएली हैं।</w:t>
      </w:r>
    </w:p>
    <w:p>
      <w:pPr/>
      <w:r>
        <w:rPr>
          <w:lang w:val="hi_IN" w:bidi="hi_IN"/>
        </w:rPr>
      </w:r>
      <w:r>
        <w:rPr>
          <w:lang w:val="hi_IN" w:bidi="hi_IN"/>
        </w:rPr>
        <w:t>जब इस्राएली पुरुष अपने नरसिंगे फूँकते हैं, तो यहोवा मिद्यानियों को एक-दूसरे पर आक्रमण करने के लिए मजबूर करता है। इस तरह यहोवा गिदोन को मिद्यानियों पर विजय देता है, ठीक वैसे ही जैसे यहोवा ने वादा किया था। अब बहुत से मिद्यानी एक-दूसरे को अपनी तलवारों से मार डालते हैं। यहोवा ने ही ऐसा होने दिया। इस्राएलियों ने अपनी शक्ति से युद्ध नहीं जीता था। यद्यपि गिदोन ने मिद्यानियों को धोखा दिया ताकि मिद्यानी यह विश्वास कर सकें कि 300 से अधिक इस्राएली पुरुष हैं, फिर भी इतनी छोटी संख्या में इस्राएली मिद्यानियों को पराजित नहीं कर सकते थे। यहोवा ने इस्राएलियों को विजय दी।</w:t>
      </w:r>
    </w:p>
    <w:p>
      <w:pPr/>
      <w:r>
        <w:rPr>
          <w:lang w:val="hi_IN" w:bidi="hi_IN"/>
        </w:rPr>
      </w:r>
      <w:r>
        <w:rPr>
          <w:lang w:val="hi_IN" w:bidi="hi_IN"/>
        </w:rPr>
        <w:t>अन्य मिद्यानी बचकर दूर भाग जाते हैं। बच निकलने वाले मिद्यानियों में से कुछ बेतशित्ता नगर तक भागते हैं, जो सरेरा के पास था। बेतशित्ता हरोद के सोते से लगभग 4 किलोमीटर पूर्व में था, जहाँ इस्राएलियों ने डेरा डाला था। अन्य मिद्यानी लोग भागने के लिए तब्बात नगर के पास स्थित आबेल-महोला की सीमा तक चले गए। आबेल महोला, यरदन नदी के पश्चिमी भाग में था।</w:t>
      </w:r>
    </w:p>
    <w:p>
      <w:pPr/>
      <w:r>
        <w:rPr>
          <w:lang w:val="hi_IN" w:bidi="hi_IN"/>
        </w:rPr>
      </w:r>
      <w:r>
        <w:rPr>
          <w:lang w:val="hi_IN" w:bidi="hi_IN"/>
        </w:rPr>
        <w:t>यहाँ रुकें और समूह में ऐसा नक्शा देखें जो हरोद का सोता, बेतशित्ता, आबेल-महोला, एप्रैमियों के पहाड़ी देश और यरदन नदी को दिखाए। इस ऑडियो को यहाँ रोकें।</w:t>
      </w:r>
    </w:p>
    <w:p>
      <w:pPr/>
      <w:r>
        <w:rPr>
          <w:lang w:val="hi_IN" w:bidi="hi_IN"/>
        </w:rPr>
      </w:r>
      <w:r>
        <w:rPr>
          <w:lang w:val="hi_IN" w:bidi="hi_IN"/>
        </w:rPr>
        <w:t>गिदोन नप्ताली, आशेर और मनश्शे के गोत्रों के इस्राएली पुरुषों को बुलाता है। ये इस्राएली पुरुष शायद वे ही पुरुष थे जिन्हें गिदोन ने पिछले भाग में वापस भेजा था, और वे शायद अभी भी आसपास ही थे। ये इस्राएली मिद्यानियों का पीछा करते हैं जो उनसे बचने की कोशिश करते हैं। गिदोन एप्रैम के पूरे देश में संदेशवाहक भी भेजता है। संदेशवाहक एप्रैमियों, या एप्रैम के पुरुषों से कहते हैं कि वे एप्रैम की पहाड़ियों से नीचे आकर मिद्यानियों पर आक्रमण करें। संदेशवाहक एप्रैमियों से कहते हैं कि वे यरदन नदी के घाट, बेतबारा नाम के स्थान तक जाएँ। बेतबारा के पास के घाट, कम गहरे स्थान थे जहाँ से लोग यरदन नदी पार कर सकते थे। गिदोन चाहता है कि एप्रैमी लोग मिद्यानियों को रोकें ताकि मिद्यानी नदी पार करके भाग न सके। ऐसा लगता है कि गिदोन यह भूल गया था कि यहोवा चाहता था कि गिदोन केवल 300 पुरुषों के साथ ही मिद्यानियों पर विजय प्राप्त करे।</w:t>
      </w:r>
    </w:p>
    <w:p>
      <w:pPr/>
      <w:r>
        <w:rPr>
          <w:lang w:val="hi_IN" w:bidi="hi_IN"/>
        </w:rPr>
      </w:r>
      <w:r>
        <w:rPr>
          <w:lang w:val="hi_IN" w:bidi="hi_IN"/>
        </w:rPr>
        <w:t>यहाँ रुकें और समूह में उस नक्शे को फिर से देखें जो हरोद का सोता, बेतशित्ता, आबेल-महोला, एप्रैमियों के पहाड़ी देश और यरदन नदी को दिखाता है। इस ऑडियो को यहाँ रोकें।</w:t>
      </w:r>
    </w:p>
    <w:p>
      <w:pPr/>
      <w:r>
        <w:rPr>
          <w:lang w:val="hi_IN" w:bidi="hi_IN"/>
        </w:rPr>
      </w:r>
      <w:r>
        <w:rPr>
          <w:lang w:val="hi_IN" w:bidi="hi_IN"/>
        </w:rPr>
        <w:t>एप्रैमी वही करते हैं जो संदेशवाहक कहते हैं। एप्रैमी दो बहुत महत्वपूर्ण मिद्यानियों को पकड़ लेते हैं और उन्हें मार डालते हैं, जिनके नाम ओरेब और जेब थे। ओरेब और जेब मिद्यानी हाकिम थे, जिसका अर्थ है कि वे मिद्यानियों के बीच शक्तिशाली और महत्वपूर्ण अगुवे थे। एप्रैमी ओरेब को उस स्थान पर मारते हैं जिसे इस्राएली "ओरेब की चट्टान" कहते हैं, और एप्रैमी जेब को उस स्थान पर मारते हैं जिसे इस्राएली "जेब का दाखरस कुण्ड" कहते हैं। दाखरस कुण्ड भूमि के नीचे एक चौकोर या गोल गड्ढा होता था जहाँ लोग दाखमधु बनाते थे।</w:t>
      </w:r>
    </w:p>
    <w:p>
      <w:pPr/>
      <w:r>
        <w:rPr>
          <w:lang w:val="hi_IN" w:bidi="hi_IN"/>
        </w:rPr>
      </w:r>
      <w:r>
        <w:rPr>
          <w:lang w:val="hi_IN" w:bidi="hi_IN"/>
        </w:rPr>
        <w:t>यहाँ रुकें और समूह में दाखरस कुण्ड की एक तस्वीर देखें। इस ऑडियो को यहाँ रोकें।</w:t>
      </w:r>
    </w:p>
    <w:p>
      <w:pPr/>
      <w:r>
        <w:rPr>
          <w:lang w:val="hi_IN" w:bidi="hi_IN"/>
        </w:rPr>
      </w:r>
      <w:r>
        <w:rPr>
          <w:lang w:val="hi_IN" w:bidi="hi_IN"/>
        </w:rPr>
        <w:t>जब यह घटना हुई थी, उस समय लोग इन दो स्थानों को “ओरेब की चट्टान” और “जेब का दाखरस कुण्ड” नहीं कहते थे। कहानी में इन नामों का उपयोग यह बताने के लिए किया गया है कि इस्राएलियों ने बाद में उन स्थानों को इन पुरुषों के नाम से क्यों पुकारा। ये वे स्थान थे जहाँ एप्रैमियों ने ओरेब और जेब को मार डाला था, जो एक महत्वपूर्ण घटना थी क्योंकि ओरेब और जेब बहुत शक्तिशाली और महत्वपूर्ण मिद्यानी थे।</w:t>
      </w:r>
    </w:p>
    <w:p>
      <w:pPr/>
      <w:r>
        <w:rPr>
          <w:lang w:val="hi_IN" w:bidi="hi_IN"/>
        </w:rPr>
      </w:r>
      <w:r>
        <w:rPr>
          <w:lang w:val="hi_IN" w:bidi="hi_IN"/>
        </w:rPr>
        <w:t>यहाँ रुकें और समूह में इस प्रश्न पर चर्चा करें: अपने समुदाय के उन स्थानों के बारे में बात करें जिनका नाम लोगों ने विशेष रूप से उन स्थानों पर घटी महत्वपूर्ण घटनाओं की कहानियों के कारण रखा था। इस ऑडियो को यहाँ रोकें।</w:t>
      </w:r>
    </w:p>
    <w:p>
      <w:pPr/>
      <w:r>
        <w:rPr>
          <w:lang w:val="hi_IN" w:bidi="hi_IN"/>
        </w:rPr>
      </w:r>
      <w:r>
        <w:rPr>
          <w:lang w:val="hi_IN" w:bidi="hi_IN"/>
        </w:rPr>
        <w:t>इसके बाद एप्रैम के पुरुष अन्य मिद्यानियों के पीछे भागते हैं जो उनसे बचने की कोशिश करते हैं। बाद में एप्रैम के पुरुष ओरेब और जेब के सिरों को गिदोन के पास लाते हैं।</w:t>
      </w:r>
      <w:r>
        <w:rPr>
          <w:lang w:val="hi_IN" w:bidi="hi_IN"/>
        </w:rPr>
      </w:r>
    </w:p>
    <w:p>
      <w:pPr>
        <w:pStyle w:val="Heading3"/>
      </w:pPr>
      <w:r>
        <w:rPr>
          <w:lang w:val="hi_IN" w:bidi="hi_IN"/>
        </w:rPr>
        <w:t>घटनाओं को समझाना</w:t>
      </w:r>
    </w:p>
    <w:p>
      <w:pPr/>
      <w:r>
        <w:rPr>
          <w:lang w:val="hi_IN" w:bidi="hi_IN"/>
        </w:rPr>
      </w:r>
      <w:r>
        <w:rPr>
          <w:lang w:val="hi_IN" w:bidi="hi_IN"/>
        </w:rPr>
        <w:t>न्यायियों 7:16–25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गिदोन और फूरा मिद्यानी शिविर से निकलकर इस्राएली शिविर में लौट आते हैं। गिदोन सो रहे इस्राएली पुरुषों को जगाता है और उन्हें नरसिंगे और घड़े देता है, जिनमें मशालें रखी हुई होती हैं। गिदोन उन पुरुषों को बताता है कि जब वे मिद्यानियों के शिविर में जाते हैं, तो उन्हें क्या करना और क्या कहना है।</w:t>
      </w:r>
    </w:p>
    <w:p>
      <w:pPr/>
      <w:r>
        <w:rPr>
          <w:lang w:val="hi_IN" w:bidi="hi_IN"/>
        </w:rPr>
      </w:r>
      <w:r>
        <w:rPr>
          <w:b/>
          <w:lang w:val="hi_IN" w:bidi="hi_IN"/>
        </w:rPr>
        <w:t>दूसरे दृश्य में:</w:t>
      </w:r>
      <w:r>
        <w:rPr>
          <w:lang w:val="hi_IN" w:bidi="hi_IN"/>
        </w:rPr>
        <w:t xml:space="preserve"> गिदोन और अन्य 300 इस्राएली पुरुषों ने मिद्यानी शिविर को घेर लिया। वे लोग अपने घड़े तोड़ते हैं और उनमें रखी मशालों को पकड़ लेते हैं, और वे अपने नरसिंगे फूँकते हैं। मिद्यानी लोग सोचते हैं कि वे एक बड़ी सेना से घिरे हुए हैं, और वे घबराकर चिल्लाने लगते हैं।</w:t>
      </w:r>
    </w:p>
    <w:p>
      <w:pPr/>
      <w:r>
        <w:rPr>
          <w:lang w:val="hi_IN" w:bidi="hi_IN"/>
        </w:rPr>
      </w:r>
      <w:r>
        <w:rPr>
          <w:b/>
          <w:lang w:val="hi_IN" w:bidi="hi_IN"/>
        </w:rPr>
        <w:t>तीसरे दृश्य में:</w:t>
      </w:r>
      <w:r>
        <w:rPr>
          <w:lang w:val="hi_IN" w:bidi="hi_IN"/>
        </w:rPr>
        <w:t xml:space="preserve"> जब मिद्यानी भागने और बचने की कोशिश कर रहे थे, तब यहोवा ने बहुत से मिद्यानियों को उनकी ही तलवारों से एक-दूसरे को मरवा डाला।</w:t>
      </w:r>
    </w:p>
    <w:p>
      <w:pPr/>
      <w:r>
        <w:rPr>
          <w:lang w:val="hi_IN" w:bidi="hi_IN"/>
        </w:rPr>
      </w:r>
      <w:r>
        <w:rPr>
          <w:b/>
          <w:lang w:val="hi_IN" w:bidi="hi_IN"/>
        </w:rPr>
        <w:t>चौथे दृश्य में:</w:t>
      </w:r>
      <w:r>
        <w:rPr>
          <w:lang w:val="hi_IN" w:bidi="hi_IN"/>
        </w:rPr>
        <w:t xml:space="preserve"> कुछ मिद्यानी भाग जाते हैं। गिदोन मिद्यानियों का पीछा करने के लिए आशेर, नप्ताली और मनश्शे के गोत्रों से और भी इस्राएली पुरुषों को बुलाता है। गिदोन के संदेशवाहक एप्रैम के गोत्र के पुरुषों से कहते हैं कि वे मिद्यानियों को रोकें ताकि मिद्यानी यरदन नदी पार करके भाग न सकें।</w:t>
      </w:r>
    </w:p>
    <w:p>
      <w:pPr/>
      <w:r>
        <w:rPr>
          <w:lang w:val="hi_IN" w:bidi="hi_IN"/>
        </w:rPr>
      </w:r>
      <w:r>
        <w:rPr>
          <w:b/>
          <w:lang w:val="hi_IN" w:bidi="hi_IN"/>
        </w:rPr>
        <w:t>पाँचवें दृश्य में:</w:t>
      </w:r>
      <w:r>
        <w:rPr>
          <w:lang w:val="hi_IN" w:bidi="hi_IN"/>
        </w:rPr>
        <w:t xml:space="preserve"> एप्रैमी मिद्यानियों को रोकते हैं ताकि मिद्यानी यरदन नदी पार न कर सकें। एप्रैमी मिद्यानियों से युद्ध करते हैं, और एप्रैमी दो मिद्यानी हाकिमों, ओरेब और जेब को मार डालते हैं।</w:t>
      </w:r>
    </w:p>
    <w:p>
      <w:pPr/>
      <w:r>
        <w:rPr>
          <w:lang w:val="hi_IN" w:bidi="hi_IN"/>
        </w:rPr>
      </w:r>
      <w:r>
        <w:rPr>
          <w:b/>
          <w:lang w:val="hi_IN" w:bidi="hi_IN"/>
        </w:rPr>
        <w:t>छठे दृश्य में:</w:t>
      </w:r>
      <w:r>
        <w:rPr>
          <w:lang w:val="hi_IN" w:bidi="hi_IN"/>
        </w:rPr>
        <w:t xml:space="preserve"> एप्रैमी ओरेब और जेब के सिर गिदोन के पास 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गिदोन का सेवक, फूरा</w:t>
      </w:r>
    </w:p>
    <w:p>
      <w:pPr>
        <w:pStyle w:val="ListBullet"/>
        <w:spacing w:line="240" w:lineRule="auto"/>
        <w:ind w:left="720"/>
      </w:pPr>
      <w:r>
        <w:rPr>
          <w:lang w:val="hi_IN" w:bidi="hi_IN"/>
        </w:rPr>
      </w:r>
      <w:r>
        <w:rPr>
          <w:lang w:val="hi_IN" w:bidi="hi_IN"/>
        </w:rPr>
        <w:t>300 इस्राएली पुरुष</w:t>
      </w:r>
    </w:p>
    <w:p>
      <w:pPr>
        <w:pStyle w:val="ListBullet"/>
        <w:spacing w:line="240" w:lineRule="auto"/>
        <w:ind w:left="720"/>
      </w:pPr>
      <w:r>
        <w:rPr>
          <w:lang w:val="hi_IN" w:bidi="hi_IN"/>
        </w:rPr>
      </w:r>
      <w:r>
        <w:rPr>
          <w:lang w:val="hi_IN" w:bidi="hi_IN"/>
        </w:rPr>
        <w:t>शिविर में मिद्यानी</w:t>
      </w:r>
    </w:p>
    <w:p>
      <w:pPr>
        <w:pStyle w:val="ListBullet"/>
        <w:spacing w:line="240" w:lineRule="auto"/>
        <w:ind w:left="720"/>
      </w:pPr>
      <w:r>
        <w:rPr>
          <w:lang w:val="hi_IN" w:bidi="hi_IN"/>
        </w:rPr>
      </w:r>
      <w:r>
        <w:rPr>
          <w:lang w:val="hi_IN" w:bidi="hi_IN"/>
        </w:rPr>
        <w:t>आशेर, नप्ताली और मनश्शे के गोत्रों के इस्राएली</w:t>
      </w:r>
    </w:p>
    <w:p>
      <w:pPr>
        <w:pStyle w:val="ListBullet"/>
        <w:spacing w:line="240" w:lineRule="auto"/>
        <w:ind w:left="720"/>
      </w:pPr>
      <w:r>
        <w:rPr>
          <w:lang w:val="hi_IN" w:bidi="hi_IN"/>
        </w:rPr>
      </w:r>
      <w:r>
        <w:rPr>
          <w:lang w:val="hi_IN" w:bidi="hi_IN"/>
        </w:rPr>
        <w:t>गिदोन के संदेशवाहक</w:t>
      </w:r>
    </w:p>
    <w:p>
      <w:pPr>
        <w:pStyle w:val="ListBullet"/>
        <w:spacing w:line="240" w:lineRule="auto"/>
        <w:ind w:left="720"/>
      </w:pPr>
      <w:r>
        <w:rPr>
          <w:lang w:val="hi_IN" w:bidi="hi_IN"/>
        </w:rPr>
      </w:r>
      <w:r>
        <w:rPr>
          <w:lang w:val="hi_IN" w:bidi="hi_IN"/>
        </w:rPr>
        <w:t>एप्रैम के इस्राएली</w:t>
      </w:r>
    </w:p>
    <w:p>
      <w:pPr>
        <w:pStyle w:val="ListBullet"/>
        <w:spacing w:line="240" w:lineRule="auto"/>
        <w:ind w:left="720"/>
      </w:pPr>
      <w:r>
        <w:rPr>
          <w:lang w:val="hi_IN" w:bidi="hi_IN"/>
        </w:rPr>
      </w:r>
      <w:r>
        <w:rPr>
          <w:lang w:val="hi_IN" w:bidi="hi_IN"/>
        </w:rPr>
        <w:t>मिद्यानी हाकिम, ओरेब</w:t>
      </w:r>
    </w:p>
    <w:p>
      <w:pPr>
        <w:pStyle w:val="ListBullet"/>
        <w:spacing w:line="240" w:lineRule="auto"/>
        <w:ind w:left="720"/>
      </w:pPr>
      <w:r>
        <w:rPr>
          <w:lang w:val="hi_IN" w:bidi="hi_IN"/>
        </w:rPr>
      </w:r>
      <w:r>
        <w:rPr>
          <w:lang w:val="hi_IN" w:bidi="hi_IN"/>
        </w:rPr>
        <w:t>एक और मिद्यानी हाकिम, जेब</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रात में शुरू होता है। गिदोन और उसका सेवक फूरा यिज्रेल की तराई में मिद्यानी शिविर के किनारे पर छिप गए। गिदोन ने अभी-अभी यहोवा की आराधना की है, क्योंकि गिदोन को एक और चिन्ह मिला है कि यहोवा गिदोन और इस्राएलियों को मिद्यानियों पर विजय देगा।</w:t>
      </w:r>
    </w:p>
    <w:p>
      <w:pPr/>
      <w:r>
        <w:rPr>
          <w:lang w:val="hi_IN" w:bidi="hi_IN"/>
        </w:rPr>
      </w:r>
      <w:r>
        <w:rPr>
          <w:lang w:val="hi_IN" w:bidi="hi_IN"/>
        </w:rPr>
        <w:t>अब गिदोन और फूरा तराई से बाहर निकलकर अपने शिविर में लौट आते हैं। यहोवा ने युद्ध के लिए जिन 300 इस्राएली पुरुषों को चुना था, वे सो रहे हैं। गिदोन उन पुरुषों को जगाता है और कहता है कि यहोवा ने मिद्यानियों को इस्राएलियों के हाथों में या अधिकार में दे दिया है। गिदोन 300 पुरुषों को तीन समूहों में बाँटता है। गिदोन प्रत्येक व्यक्ति को एक नरसिंगा देता है जिसे लोगों ने मेढ़े के सींग से बनाया था, और एक घड़ा जिसमें एक मशाल है। शायद ये मशालें पहले से ही जला दी गई थी। जब मशालें घड़ों के अंदर होती हैं, तो वे केवल सुलगती रहती हैं और वे पूरी तरह से जलती नहीं है।</w:t>
      </w:r>
    </w:p>
    <w:p>
      <w:pPr/>
      <w:r>
        <w:rPr>
          <w:lang w:val="hi_IN" w:bidi="hi_IN"/>
        </w:rPr>
      </w:r>
      <w:r>
        <w:rPr>
          <w:lang w:val="hi_IN" w:bidi="hi_IN"/>
        </w:rPr>
        <w:t>यहाँ रुकें और समूह में एक मेढ़े की, मेढ़े के सींग से बने नरसिंगे की, एक प्राचीन मिट्टी के घड़े की और एक मशाल की तस्वीर देखें। इस ऑडियो को यहाँ रोकें।</w:t>
      </w:r>
    </w:p>
    <w:p>
      <w:pPr/>
      <w:r>
        <w:rPr>
          <w:lang w:val="hi_IN" w:bidi="hi_IN"/>
        </w:rPr>
      </w:r>
      <w:r>
        <w:rPr>
          <w:lang w:val="hi_IN" w:bidi="hi_IN"/>
        </w:rPr>
        <w:t>गिदोन इस्राएली पुरुषों को निर्देश देता है। गिदोन कहता है कि जब वे पुरुष मिद्यानियों के शिविर के छोर पर पहुँचेगे, तब गिदोन अपने मेढ़े के सींग के नरसिंगे को जोर से फूँकेगा ताकि एक ऊँची आवाज़ निकले। गिदोन कहता है कि जब गिदोन ऐसा करता है, तो अन्य सभी इस्राएली पुरुषों को भी अपने-अपने नरसिंगे फूँकने चाहिए और चिल्लाना चाहिए, "यहोवा के लिए और गिदोन के लिए!" इसका अर्थ है, "हम यहोवा और गिदोन के लिए युद्ध करते हैं!"</w:t>
      </w:r>
    </w:p>
    <w:p>
      <w:pPr/>
      <w:r>
        <w:rPr>
          <w:lang w:val="hi_IN" w:bidi="hi_IN"/>
        </w:rPr>
      </w:r>
      <w:r>
        <w:rPr>
          <w:lang w:val="hi_IN" w:bidi="hi_IN"/>
        </w:rPr>
        <w:t>गिदोन 100 इस्राएली पुरुषों के साथ शत्रु के शिविर के किनारे तक जाता है। इस्राएली पुरुषों के अन्य दो समूह अलग-अलग स्थानों पर शिविर को घेर लेते हैं। यह अभी भी वही रात है। गिदोन और 100 पुरुष अपने नरसिंगे जोर-जोर से फूँकते हैं, और वे अपने हाथों में लिए हुए घड़ों को तोड़ देते हैं। जब घड़े मशालों को ढँकना बंद कर देते हैं, तो उनमें सुलगने वाली मशालें भड़क उठती हैं और तेज़ी से जलने लगती हैं। फिर मिद्यानी शिविर को चारों ओर से घेरे हुए सभी इस्राएली पुरुष भी अपने नरसिंगे फूँकते हैं और अपने घड़ों को तोड़ देते हैं। ये सभी कार्य एक बहुत बड़ी आवाज़ पैदा करते हैं। इस्राएली पुरुष अपने बाएँ हाथों में मशालों को और अपने दाहिने हाथों में नरसिंगों को पकड़े हुए हैं। सभी इस्राएली पुरुष एक साथ चिल्लाते हैं, "यहोवा की और गिदोन की तलवार!" यहाँ “तलवार” शब्द का अर्थ शाब्दिक तलवारों से नहीं है, क्योंकि इस्राएली वास्तव में तलवारों को पकड़े हुए नहीं हैं। इसके बजाय, "तलवार" शब्द का अर्थ स्वयं युद्ध से है, या फिर युद्ध के दौरान पुरुषों द्वारा की जाने वाली क्रिया से है।</w:t>
      </w:r>
    </w:p>
    <w:p>
      <w:pPr/>
      <w:r>
        <w:rPr>
          <w:lang w:val="hi_IN" w:bidi="hi_IN"/>
        </w:rPr>
      </w:r>
      <w:r>
        <w:rPr>
          <w:lang w:val="hi_IN" w:bidi="hi_IN"/>
        </w:rPr>
        <w:t>यहाँ रुकें और समूह में चर्चा करें कि आप अपनी भाषा में "यहोवा की और गिदोन की तलवार!" का अनुवाद कैसे करेंगे। इस ऑडियो को यहाँ रोकें।</w:t>
      </w:r>
    </w:p>
    <w:p>
      <w:pPr/>
      <w:r>
        <w:rPr>
          <w:lang w:val="hi_IN" w:bidi="hi_IN"/>
        </w:rPr>
      </w:r>
      <w:r>
        <w:rPr>
          <w:lang w:val="hi_IN" w:bidi="hi_IN"/>
        </w:rPr>
        <w:t>मिद्यानी जाग जाते हैं। मिद्यानी बहुत डर जाते हैं। नरसिंगों की आवाज़ और घड़ों के टूटने की आवाज़, साथ ही इस्राएलियों के चिल्लाने की आवाज़ और मशालों की रोशनी मिद्यानियों को भय से भर देती हैं। मिद्यानी चारों ओर भागने लगते हैं। यहोवा मिद्यानियों को ऐसा कर देता है कि वे अपनी ही तलवारों से एक-दूसरे को मारने लगते हैं। अब कुछ मिद्यानी अन्य मिद्यानियों को मारने लगते हैं।</w:t>
      </w:r>
    </w:p>
    <w:p>
      <w:pPr/>
      <w:r>
        <w:rPr>
          <w:lang w:val="hi_IN" w:bidi="hi_IN"/>
        </w:rPr>
      </w:r>
      <w:r>
        <w:rPr>
          <w:lang w:val="hi_IN" w:bidi="hi_IN"/>
        </w:rPr>
        <w:t>यहाँ रुकें और समूह में तलवार की एक तस्वीर देखें। इस ऑडियो को यहाँ रोकें।</w:t>
      </w:r>
    </w:p>
    <w:p>
      <w:pPr/>
      <w:r>
        <w:rPr>
          <w:lang w:val="hi_IN" w:bidi="hi_IN"/>
        </w:rPr>
      </w:r>
      <w:r>
        <w:rPr>
          <w:lang w:val="hi_IN" w:bidi="hi_IN"/>
        </w:rPr>
        <w:t>अन्य कुछ मिद्यानी बचकर दूर भाग जाते हैं। इनमें से कुछ लोग बेतशित्ता नगर की ओर भागते हैं, जो इस्राएलियों के शिविर के स्थान से लगभग 4 किलोमीटर आगे है। अन्य मिद्यानी लोग आबेल-महोला नगर की सीमा तक भागते हैं, जो यरदन नदी के पास स्थित है। ये मिद्यानी इस्राएलियों से बचने के लिए नदी पार करना चाहते हैं।</w:t>
      </w:r>
    </w:p>
    <w:p>
      <w:pPr/>
      <w:r>
        <w:rPr>
          <w:lang w:val="hi_IN" w:bidi="hi_IN"/>
        </w:rPr>
      </w:r>
      <w:r>
        <w:rPr>
          <w:lang w:val="hi_IN" w:bidi="hi_IN"/>
        </w:rPr>
        <w:t>यहाँ रुकें और समूह में ऐसा नक्शा देखें जो हरोद का सोता, बेतशित्ता, आबेल-महोला, एप्रैमियों के पहाड़ी देश और यरदन नदी को दिखाए। इस ऑडियो को यहाँ रोकें।</w:t>
      </w:r>
    </w:p>
    <w:p>
      <w:pPr/>
      <w:r>
        <w:rPr>
          <w:lang w:val="hi_IN" w:bidi="hi_IN"/>
        </w:rPr>
      </w:r>
      <w:r>
        <w:rPr>
          <w:lang w:val="hi_IN" w:bidi="hi_IN"/>
        </w:rPr>
        <w:t>गिदोन नप्ताली, आशेर और मनश्शे के गोत्रों के इस्राएली पुरुषों को आदेश देता है कि वे भागने की कोशिश कर रहे मिद्यानियों का पीछा करें। शायद इसका अर्थ है कि गिदोन ने इन गोत्रों के लोगों के पास सन्देशवाहक भेजे, ताकि उन्हें मिद्यानियों का पीछा करने के लिए कहा जा सके। इन गोत्रों के इस्राएली गिदोन के कहे अनुसार ही करते हैं।</w:t>
      </w:r>
    </w:p>
    <w:p>
      <w:pPr/>
      <w:r>
        <w:rPr>
          <w:lang w:val="hi_IN" w:bidi="hi_IN"/>
        </w:rPr>
      </w:r>
      <w:r>
        <w:rPr>
          <w:lang w:val="hi_IN" w:bidi="hi_IN"/>
        </w:rPr>
        <w:t>गिदोन एप्रैमियों के पास भी संदेशवाहकों को भेजता है, जो पहाड़ियों में ऊँची जगहों पर रहते हैं। संदेशवाहक एप्रैमियों से कहते हैं कि वे नीचे जाकर मिद्यानियों से युद्ध करें। संदेशवाहक एप्रैमियों से यह भी कहते हैं कि वे उन स्थानों पर जाएँ, जहाँ लोग बेतबारा में नदी पार करते हैं, जो उस स्थान के पास था जहाँ एप्रैमी रहते थे, ताकि वे मिद्यानियों को नदी पार करके भागने से रोक सकें।</w:t>
      </w:r>
    </w:p>
    <w:p>
      <w:pPr/>
      <w:r>
        <w:rPr>
          <w:lang w:val="hi_IN" w:bidi="hi_IN"/>
        </w:rPr>
      </w:r>
      <w:r>
        <w:rPr>
          <w:lang w:val="hi_IN" w:bidi="hi_IN"/>
        </w:rPr>
        <w:t>यहाँ रुकें और समूह में उस नक्शे को फिर से देखें जो हरोद का सोता, बेतशित्ता, आबेल-महोला, एप्रैमियों के पहाड़ी देश और यरदन नदी को दिखाता है। इस ऑडियो को यहाँ रोकें।</w:t>
      </w:r>
    </w:p>
    <w:p>
      <w:pPr/>
      <w:r>
        <w:rPr>
          <w:lang w:val="hi_IN" w:bidi="hi_IN"/>
        </w:rPr>
      </w:r>
      <w:r>
        <w:rPr>
          <w:lang w:val="hi_IN" w:bidi="hi_IN"/>
        </w:rPr>
        <w:t>एप्रैमी मिद्यानियों को रोकते हैं ताकि मिद्यानी नदी पार न कर सकें। मिद्यानी और एप्रैमी एक-दूसरे से युद्ध करते हैं। युद्ध में, एप्रैमी लोग ओरेब नाम के एक मिद्यानी हाकिम को बंदी बना लेते हैं। एप्रैमी लोग ओरेब को एक बड़ी चट्टान के पास मारते हैं, और बाद में इस्राएली उस चट्टान को “ओरेब की चट्टान” कहेंगे। एप्रैमी जेब नाम के एक और मिद्यानी प्रधान को भी बंदी बना लेते हैं, और वे उसे दाखरस के कुण्ड या उस गड्ढे पर मार डालते हैं जहाँ लोग दाखमधु बनाते हैं। बाद में इस्राएली उस दाखरस के कुण्ड को “जेब का दाखरस कुण्ड” कहेंगे।</w:t>
      </w:r>
    </w:p>
    <w:p>
      <w:pPr/>
      <w:r>
        <w:rPr>
          <w:lang w:val="hi_IN" w:bidi="hi_IN"/>
        </w:rPr>
      </w:r>
      <w:r>
        <w:rPr>
          <w:lang w:val="hi_IN" w:bidi="hi_IN"/>
        </w:rPr>
        <w:t>यहाँ रुकें और समूह में दाखरस कुण्ड की एक तस्वीर देखें। इस ऑडियो को यहाँ रोकें।</w:t>
      </w:r>
    </w:p>
    <w:p>
      <w:pPr/>
      <w:r>
        <w:rPr>
          <w:lang w:val="hi_IN" w:bidi="hi_IN"/>
        </w:rPr>
      </w:r>
      <w:r>
        <w:rPr>
          <w:lang w:val="hi_IN" w:bidi="hi_IN"/>
        </w:rPr>
        <w:t>एप्रैम के पुरुष मिद्यानियों का पीछा करते हैं जो उनसे बचने की कोशिश करते हैं। फिर एप्रैमी ओरेब और जेब के सिर गिदोन के पास लाते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7:16–25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छ: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गिदोन का सेवक, फूरा</w:t>
      </w:r>
    </w:p>
    <w:p>
      <w:pPr>
        <w:pStyle w:val="ListBullet"/>
        <w:spacing w:line="240" w:lineRule="auto"/>
        <w:ind w:left="720"/>
      </w:pPr>
      <w:r>
        <w:rPr>
          <w:lang w:val="hi_IN" w:bidi="hi_IN"/>
        </w:rPr>
      </w:r>
      <w:r>
        <w:rPr>
          <w:lang w:val="hi_IN" w:bidi="hi_IN"/>
        </w:rPr>
        <w:t>300 इस्राएली पुरुष</w:t>
      </w:r>
    </w:p>
    <w:p>
      <w:pPr>
        <w:pStyle w:val="ListBullet"/>
        <w:spacing w:line="240" w:lineRule="auto"/>
        <w:ind w:left="720"/>
      </w:pPr>
      <w:r>
        <w:rPr>
          <w:lang w:val="hi_IN" w:bidi="hi_IN"/>
        </w:rPr>
      </w:r>
      <w:r>
        <w:rPr>
          <w:lang w:val="hi_IN" w:bidi="hi_IN"/>
        </w:rPr>
        <w:t>शिविर में उपस्थित मिद्यानी</w:t>
      </w:r>
    </w:p>
    <w:p>
      <w:pPr>
        <w:pStyle w:val="ListBullet"/>
        <w:spacing w:line="240" w:lineRule="auto"/>
        <w:ind w:left="720"/>
      </w:pPr>
      <w:r>
        <w:rPr>
          <w:lang w:val="hi_IN" w:bidi="hi_IN"/>
        </w:rPr>
      </w:r>
      <w:r>
        <w:rPr>
          <w:lang w:val="hi_IN" w:bidi="hi_IN"/>
        </w:rPr>
        <w:t>आशेर, नप्ताली और मनश्शे के गोत्रों के इस्राएली</w:t>
      </w:r>
    </w:p>
    <w:p>
      <w:pPr>
        <w:pStyle w:val="ListBullet"/>
        <w:spacing w:line="240" w:lineRule="auto"/>
        <w:ind w:left="720"/>
      </w:pPr>
      <w:r>
        <w:rPr>
          <w:lang w:val="hi_IN" w:bidi="hi_IN"/>
        </w:rPr>
      </w:r>
      <w:r>
        <w:rPr>
          <w:lang w:val="hi_IN" w:bidi="hi_IN"/>
        </w:rPr>
        <w:t>गिदोन के संदेशवाहक</w:t>
      </w:r>
    </w:p>
    <w:p>
      <w:pPr>
        <w:pStyle w:val="ListBullet"/>
        <w:spacing w:line="240" w:lineRule="auto"/>
        <w:ind w:left="720"/>
      </w:pPr>
      <w:r>
        <w:rPr>
          <w:lang w:val="hi_IN" w:bidi="hi_IN"/>
        </w:rPr>
      </w:r>
      <w:r>
        <w:rPr>
          <w:lang w:val="hi_IN" w:bidi="hi_IN"/>
        </w:rPr>
        <w:t>एप्रैम के इस्राएली</w:t>
      </w:r>
    </w:p>
    <w:p>
      <w:pPr>
        <w:pStyle w:val="ListBullet"/>
        <w:spacing w:line="240" w:lineRule="auto"/>
        <w:ind w:left="720"/>
      </w:pPr>
      <w:r>
        <w:rPr>
          <w:lang w:val="hi_IN" w:bidi="hi_IN"/>
        </w:rPr>
      </w:r>
      <w:r>
        <w:rPr>
          <w:lang w:val="hi_IN" w:bidi="hi_IN"/>
        </w:rPr>
        <w:t>मिद्यानी हाकिम, ओरेब</w:t>
      </w:r>
    </w:p>
    <w:p>
      <w:pPr>
        <w:pStyle w:val="ListBullet"/>
        <w:spacing w:line="240" w:lineRule="auto"/>
        <w:ind w:left="720"/>
      </w:pPr>
      <w:r>
        <w:rPr>
          <w:lang w:val="hi_IN" w:bidi="hi_IN"/>
        </w:rPr>
      </w:r>
      <w:r>
        <w:rPr>
          <w:lang w:val="hi_IN" w:bidi="hi_IN"/>
        </w:rPr>
        <w:t>एक और मिद्यानी हाकिम, जेब</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फिर गिदोन और फूरा वापस इस्राएली शिविर में जाते हैं, जहाँ इस्राएली पुरुष सो रहे हैं। गिदोन उन पुरुषों को जगाता है और उनसे कहता है कि यहोवा ने मिद्यानियों को इस्राएलियों के अधिकार में दे दिया है। गिदोन पुरुषों को तीन समूहों में बाँटता है। गिदोन प्रत्येक व्यक्ति को एक मेढ़े के सींग का नरसिंगा और एक मिट्टी का घड़ा देता है। मिट्टी के हर घड़े के अन्दर एक मशाल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पुरुषों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गिदोन उन पुरुषों को बताता है कि जब वे मिद्यानियों के शिविर के किनारे पर आएँ, तो वे वही करें जो गिदोन करेगा। जब गिदोन अपना नरसिंगा फूँके, तो अन्य सभी इस्राएली पुरुषों को भी अपने-अपने नरसिंगे फूँकने चाहिए, और साथ ही चिल्लाना चाहिए, “यहोवा के लिए और गिदोन के लिए!”</w:t>
      </w:r>
    </w:p>
    <w:p>
      <w:pPr/>
      <w:r>
        <w:rPr>
          <w:lang w:val="hi_IN" w:bidi="hi_IN"/>
        </w:rPr>
      </w:r>
      <w:r>
        <w:rPr>
          <w:lang w:val="hi_IN" w:bidi="hi_IN"/>
        </w:rPr>
        <w:t>गिदोन और अन्य इस्राएलियों ने उसी रात मिद्यानियों के शिविर को घेर लिया। गिदोन और उसके साथ 100 इस्राएली पुरुषों के तीन समूहों में से एक अपने नरसिंगे फूँकते हैं और अपने घड़ों को तोड़ देते हैं। तब मिद्यानी शिविर के चारों ओर मौजूद अन्य सभी इस्राएली पुरुष भी ऐसा ही करते हैं। इस्राएली पुरुष अपनी मशालें भी पकड़े हुए हैं, और सभी पुरुष चिल्लाते हैं, “यहोवा की और गिदोन की तलवार!”</w:t>
      </w:r>
    </w:p>
    <w:p>
      <w:pPr/>
      <w:r>
        <w:rPr>
          <w:lang w:val="hi_IN" w:bidi="hi_IN"/>
        </w:rPr>
      </w:r>
      <w:r>
        <w:rPr>
          <w:lang w:val="hi_IN" w:bidi="hi_IN"/>
        </w:rPr>
        <w:t>यह आवाज़ मिद्यानियों को जगा देती है। जब मिद्यानी जागते हैं, तो वे बहुत डर जाते हैं। मिद्यानी घबरा जाते हैं और चारों ओर भागने लगते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शिविर में मिद्यानियों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मिद्यानी इधर-उधर भागते हैं, तब यहोवा कुछ मिद्यानियों को तलवारों से अन्य मिद्यानियों को मारने के लिए प्रेरित करता है। कुछ मिद्यानी शिविर से बच निकलते हैं और दूर भाग जाते हैं। गिदोन के संदेशवाहक नप्ताली, आशेर और मनश्शे के गोत्रों के इस्राएली पुरुषों से कहते हैं कि वे इन मिद्यानी पुरुषों का पीछा करें। इन गोत्रों के इस्राएली पुरुष मिद्यानियों का पीछा करते हैं ताकि वे मिद्यानियों से युद्ध कर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कुछ मिद्यानी इस्राएलियों से बचने के लिए यरदन नदी पार करने की कोशिश करते हैं। गिदोन एप्रैम की पहाड़ियों पर संदेशवाहकों को भेजता है। संदेशवाहक एप्रैमी लोगों से कहते हैं कि वे पहाड़ियों से नीचे उतरकर मिद्यानियों से लड़ें और उन्हें रोकें, ताकि मिद्यानी लोग नदी पार करके भाग न सकें।</w:t>
      </w:r>
    </w:p>
    <w:p>
      <w:pPr/>
      <w:r>
        <w:rPr>
          <w:lang w:val="hi_IN" w:bidi="hi_IN"/>
        </w:rPr>
      </w:r>
      <w:r>
        <w:rPr>
          <w:lang w:val="hi_IN" w:bidi="hi_IN"/>
        </w:rPr>
        <w:t>एप्रैम के लोग वैसा ही करते हैं जैसा गिदोन के संदेशवाहकों ने कहा था। एप्रैम के पुरुष मिद्यानियों को रोकते हैं ताकि मिद्यानी नदी पार न कर सकें, और वे मिद्यानियों से लड़ते हैं। एप्रैम के लोग दो मिद्यानी हाकिमों, ओरेब और जेब को बंदी बना लेते हैं। फिर एप्रैम के लोग ओरेब और जेब को मार डालते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एप्रैमियों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बाद में एप्रैम के पुरुष ओरेब और जेब के सिर काटकर गिदोन के पास लाते हैं।</w:t>
      </w:r>
      <w:r>
        <w:rPr>
          <w:lang w:val="hi_IN" w:bidi="hi_IN"/>
        </w:rPr>
      </w:r>
    </w:p>
    <w:p>
      <w:pPr>
        <w:pStyle w:val="Heading3"/>
      </w:pPr>
      <w:r>
        <w:rPr>
          <w:lang w:val="hi_IN" w:bidi="hi_IN"/>
        </w:rPr>
        <w:t>आवश्यक जानकारी</w:t>
      </w:r>
    </w:p>
    <w:p>
      <w:pPr/>
      <w:r>
        <w:rPr>
          <w:lang w:val="hi_IN" w:bidi="hi_IN"/>
        </w:rPr>
      </w:r>
      <w:r>
        <w:rPr>
          <w:lang w:val="hi_IN" w:bidi="hi_IN"/>
        </w:rPr>
        <w:t>न्यायियों 7:16–25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गिदोन और फूरा अपने शिविर में वापस जाते हैं। गिदोन अन्य इस्राएलियों से कहता है कि वे उठे, क्योंकि यहोवा ने मिद्यानी सेना को </w:t>
      </w:r>
      <w:r>
        <w:rPr>
          <w:b/>
          <w:lang w:val="hi_IN" w:bidi="hi_IN"/>
        </w:rPr>
        <w:t>उनके हाथों में</w:t>
      </w:r>
      <w:r>
        <w:rPr>
          <w:lang w:val="hi_IN" w:bidi="hi_IN"/>
        </w:rPr>
        <w:t xml:space="preserve"> दे दिया है। इसका अर्थ है कि यहोवा इस्राएलियों को मिद्यानियों पर विजय देगा। “उनके हाथों में” के लिए उन्हीं वाक्यांशों का उपयोग करें जिनका उपयोग आपने पिछले भागों में किया है। गिदोन प्रत्येक व्यक्ति को एक मेढ़े के सींग का </w:t>
      </w:r>
      <w:r>
        <w:rPr>
          <w:b/>
          <w:lang w:val="hi_IN" w:bidi="hi_IN"/>
        </w:rPr>
        <w:t>नरसिंगा</w:t>
      </w:r>
      <w:r>
        <w:rPr>
          <w:lang w:val="hi_IN" w:bidi="hi_IN"/>
        </w:rPr>
        <w:t xml:space="preserve"> और एक मिट्टी का घड़ा देता है जिसके अंदर एक मशाल रखी होती है।</w:t>
      </w:r>
    </w:p>
    <w:p>
      <w:pPr/>
      <w:r>
        <w:rPr>
          <w:lang w:val="hi_IN" w:bidi="hi_IN"/>
        </w:rPr>
      </w:r>
      <w:r>
        <w:rPr>
          <w:lang w:val="hi_IN" w:bidi="hi_IN"/>
        </w:rPr>
        <w:t>यहाँ रुकें और एक समूह के रूप में एक मेढ़े, मेढ़े के सींग से बने नरसिंगे, एक प्राचीन मिट्टी के घड़े और मशाल की तस्वीर देखें। "नरसिंगे" का अनुवाद करने के लिए उसी शब्द का उपयोग करें जिसका उपयोग आपने पहले किया था। इस ऑडियो को यहाँ रोकें।</w:t>
      </w:r>
    </w:p>
    <w:p>
      <w:pPr/>
      <w:r>
        <w:rPr>
          <w:lang w:val="hi_IN" w:bidi="hi_IN"/>
        </w:rPr>
      </w:r>
      <w:r>
        <w:rPr>
          <w:lang w:val="hi_IN" w:bidi="hi_IN"/>
        </w:rPr>
        <w:t>गिदोन इस्राएली पुरुषों से कहता है कि वे वही करें जो गिदोन करता है। जब गिदोन अपना नरसिंगा फूँके, तो अन्य सभी इस्राएली पुरुषों को अपने-अपने नरसिंगे फूँकने चाहिए और चिल्लाना चाहिए, “</w:t>
      </w:r>
      <w:r>
        <w:rPr>
          <w:b/>
          <w:lang w:val="hi_IN" w:bidi="hi_IN"/>
        </w:rPr>
        <w:t>यहोवा</w:t>
      </w:r>
      <w:r>
        <w:rPr>
          <w:lang w:val="hi_IN" w:bidi="hi_IN"/>
        </w:rPr>
        <w:t xml:space="preserve"> के लिए और गिदोन के लिए!” जब गिदोन और इस्राएली पुरुष मिद्यानियों के शिविर को घेर लेते हैं, तो इस्राएली अपने नरसिंगे फूँकते हैं और अपने घड़ों को तोड़ देते हैं। सभी इस्राएली पुरुष चिल्लाते हैं, "यहोवा की और गिदोन की </w:t>
      </w:r>
      <w:r>
        <w:rPr>
          <w:b/>
          <w:lang w:val="hi_IN" w:bidi="hi_IN"/>
        </w:rPr>
        <w:t>तलवार</w:t>
      </w:r>
      <w:r>
        <w:rPr>
          <w:lang w:val="hi_IN" w:bidi="hi_IN"/>
        </w:rPr>
        <w:t>!" यहाँ “तलवार” शब्द का अर्थ उस युद्ध से है, जो इस्राएली लड़ते हैं। इस्राएली पुरुषों का इससे अर्थ है, "हम यह युद्ध यहोवा और गिदोन के लिए लड़ते हैं!" यहोवा के लिए उसी शब्द का उपयोग करें जिसका उपयोग आपने पिछले भागों में किया है, और याद रखें कि यहोवा मुख्य शब्दावली में है।</w:t>
      </w:r>
    </w:p>
    <w:p>
      <w:pPr/>
      <w:r>
        <w:rPr>
          <w:lang w:val="hi_IN" w:bidi="hi_IN"/>
        </w:rPr>
      </w:r>
      <w:r>
        <w:rPr>
          <w:lang w:val="hi_IN" w:bidi="hi_IN"/>
        </w:rPr>
        <w:t>यहाँ रुकें और समूह में तलवार की एक तस्वीर देखें। "तलवार" का अनुवाद करने के लिए उसी शब्द का उपयोग करें जिसका उपयोग आपने पहले किया था। इस ऑडियो को यहाँ रोकें।</w:t>
      </w:r>
    </w:p>
    <w:p>
      <w:pPr/>
      <w:r>
        <w:rPr>
          <w:lang w:val="hi_IN" w:bidi="hi_IN"/>
        </w:rPr>
      </w:r>
      <w:r>
        <w:rPr>
          <w:lang w:val="hi_IN" w:bidi="hi_IN"/>
        </w:rPr>
        <w:t>गिदोन एप्रैमियों के पास संदेशवाहकों को भेजता है। एप्रैमी इस्राएल के 12 गोत्रों में से एक थे। संदेशवाहक एप्रैमियों से कहते हैं कि वे बेतबारा के घाट पर कब्जा कर लें और उन्हें रोकें। ये कम गहरे पानी के क्षेत्र थे जहाँ से कोई व्यक्ति यरदन नदी पार कर सकता था। बेतबारा में घाटों पर कब्जा करने या रोकने का अर्थ है किसी को नदी पार न करने देना। गिदोन नहीं चाहता कि मिद्यानी नदी पार करके भाग जाएँ।</w:t>
      </w:r>
    </w:p>
    <w:p>
      <w:pPr/>
      <w:r>
        <w:rPr>
          <w:lang w:val="hi_IN" w:bidi="hi_IN"/>
        </w:rPr>
      </w:r>
      <w:r>
        <w:rPr>
          <w:lang w:val="hi_IN" w:bidi="hi_IN"/>
        </w:rPr>
        <w:t xml:space="preserve">एप्रैमी वही करते हैं जो गिदोन ने आज्ञा दी थी। एप्रैमी दो मिद्यानी </w:t>
      </w:r>
      <w:r>
        <w:rPr>
          <w:b/>
          <w:lang w:val="hi_IN" w:bidi="hi_IN"/>
        </w:rPr>
        <w:t>हाकिमों</w:t>
      </w:r>
      <w:r>
        <w:rPr>
          <w:lang w:val="hi_IN" w:bidi="hi_IN"/>
        </w:rPr>
        <w:t xml:space="preserve">, या महत्वपूर्ण अगुवों को भी बंदी बना लेते हैं, जिनके नाम ओरेब और जेब थे। लोग अक्सर हाकिम या शासक शब्दों का उपयोग उन लोगों के लिए करते हैं जो शासन करते हैं और उनके पास अधिकार होते हैं, लेकिन वे उस देश के राजा या सर्वोच्च </w:t>
      </w:r>
      <w:r>
        <w:rPr>
          <w:b/>
          <w:lang w:val="hi_IN" w:bidi="hi_IN"/>
        </w:rPr>
        <w:t>शासक</w:t>
      </w:r>
      <w:r>
        <w:rPr>
          <w:lang w:val="hi_IN" w:bidi="hi_IN"/>
        </w:rPr>
        <w:t xml:space="preserve"> नहीं होते हैं। हाकिमों या शासकों के लिए उसी शब्द या वाक्यांश का उपयोग करें जिसका उपयोग आपने पिछले भागों में किया था, विशेष रूप से उस गीत में जिसे दबोरा ने न्यायियों के अध्याय 5 में गाया था।</w:t>
      </w:r>
    </w:p>
    <w:p>
      <w:pPr/>
      <w:r>
        <w:rPr>
          <w:lang w:val="hi_IN" w:bidi="hi_IN"/>
        </w:rPr>
      </w:r>
      <w:r>
        <w:rPr>
          <w:lang w:val="hi_IN" w:bidi="hi_IN"/>
        </w:rPr>
        <w:t>यहाँ रुकें और समूह में याद करें कि आपने पिछले भागों में हाकिम या शासक के लिए किस शब्द या वाक्यांश का उपयोग किया था, और यहाँ भी उसी शब्द का उपयोग करें। इस ऑडियो को यहाँ रोकें।</w:t>
      </w:r>
    </w:p>
    <w:p>
      <w:pPr/>
      <w:r>
        <w:rPr>
          <w:lang w:val="hi_IN" w:bidi="hi_IN"/>
        </w:rPr>
      </w:r>
      <w:r>
        <w:rPr>
          <w:lang w:val="hi_IN" w:bidi="hi_IN"/>
        </w:rPr>
        <w:t xml:space="preserve">एप्रैमी ओरेब को एक बड़ी चट्टान पर मार डालते हैं। बाद में इस्राएली इसे “ओरेब की चट्टान” कहते हैं, क्योंकि एप्रैमियों ने ओरेब को उसी स्थान पर मार डाला था। एप्रैमी जेब को एक </w:t>
      </w:r>
      <w:r>
        <w:rPr>
          <w:b/>
          <w:lang w:val="hi_IN" w:bidi="hi_IN"/>
        </w:rPr>
        <w:t>दाखरस के कुण्ड</w:t>
      </w:r>
      <w:r>
        <w:rPr>
          <w:lang w:val="hi_IN" w:bidi="hi_IN"/>
        </w:rPr>
        <w:t xml:space="preserve"> पर मार डालते हैं, और बाद में इस्राएली इसे “जेब का दाखरस कुण्ड” कहते हैं, क्योंकि एप्रैमियों ने जेब को वहीं पर मार डाला था। "दाखरस" का अनुवाद करने के लिए उसी शब्द का उपयोग करें जिसका उपयोग आपने पहले किया था। अधिक जानकारी के लिए मुख्य शब्दावली में "दाखरस कुण्ड" देखें।</w:t>
      </w:r>
    </w:p>
    <w:p>
      <w:pPr/>
      <w:r>
        <w:rPr>
          <w:lang w:val="hi_IN" w:bidi="hi_IN"/>
        </w:rPr>
      </w:r>
      <w:r>
        <w:rPr>
          <w:lang w:val="hi_IN" w:bidi="hi_IN"/>
        </w:rPr>
        <w:t>यहाँ रुकें और एक समूह में मिलकर दाखरस के कुण्ड की तस्वीर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8:1–3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8:1–3 को सुनें और अपने मन में रखें।</w:t>
      </w:r>
    </w:p>
    <w:p>
      <w:pPr/>
      <w:r>
        <w:rPr>
          <w:lang w:val="hi_IN" w:bidi="hi_IN"/>
        </w:rPr>
      </w:r>
      <w:r>
        <w:rPr>
          <w:lang w:val="hi_IN" w:bidi="hi_IN"/>
        </w:rPr>
        <w:t>यदि सम्भव हो, तो न्यायियों 8:1–3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गिदोन और 300 इस्राएली पुरुषों ने मिद्यानियों के शिविर पर हमला किया था। मिद्यानियों ने सात वर्षों तक इस्राएलियों पर अत्याचार किए थे। मिद्यानियों ने इस्राएलियों के भोजन और पशुओं को ले लिया था या उन्हें नष्ट कर दिया था। लेकिन यहोवा ने गिदोन और 300 इस्राएलियों को मिद्यानियों पर विजय दी। गिदोन और 300 इस्राएली पुरुषों के हमला करने के बाद, कुछ मिद्यानी भाग गए। मिद्यानियों ने इस्राएलियों से बचने के लिए यरदन नदी पार करने की कोशिश की। गिदोन ने उन इस्राएली पुरुषों को वापस बुला लिया जिन्हें उसने पिछले भाग में वापस भेज दिया था, और गिदोन ने उन लोगों से कहा कि वे मिद्यानियों का पीछा करें।</w:t>
      </w:r>
    </w:p>
    <w:p>
      <w:pPr/>
      <w:r>
        <w:rPr>
          <w:lang w:val="hi_IN" w:bidi="hi_IN"/>
        </w:rPr>
      </w:r>
      <w:r>
        <w:rPr>
          <w:lang w:val="hi_IN" w:bidi="hi_IN"/>
        </w:rPr>
        <w:t>यहाँ रुकें और समूह के रूप में यरदन नदी की एक तस्वीर देखें। इस ऑडियो को यहाँ रोकें।</w:t>
      </w:r>
    </w:p>
    <w:p>
      <w:pPr/>
      <w:r>
        <w:rPr>
          <w:lang w:val="hi_IN" w:bidi="hi_IN"/>
        </w:rPr>
      </w:r>
      <w:r>
        <w:rPr>
          <w:lang w:val="hi_IN" w:bidi="hi_IN"/>
        </w:rPr>
        <w:t>लेकिन गिदोन ने एप्रैमियों, या एप्रैम के गोत्र के इस्राएलियों को मिद्यानियों पर हमला करने के लिए भेजा। एप्रैमियों ने मिद्यानियों को रोक दिया ताकि मिद्यानी नदी पार करके भाग न सके। एप्रैमियों ने ओरेब और जेब नाम के दो शक्तिशाली और महत्वपूर्ण मिद्यानी हाकिमों को भी बंदी बना लिया और उन्हें मार डाला।</w:t>
      </w:r>
    </w:p>
    <w:p>
      <w:pPr/>
      <w:r>
        <w:rPr>
          <w:lang w:val="hi_IN" w:bidi="hi_IN"/>
        </w:rPr>
      </w:r>
      <w:r>
        <w:rPr>
          <w:lang w:val="hi_IN" w:bidi="hi_IN"/>
        </w:rPr>
        <w:t>जब यह भाग शुरू होता है, तो एप्रैम के गोत्र के पुरुष गिदोन के पास आते हैं। ये पुरुष गुस्से में गिदोन पर आरोप लगाते हैं। एप्रैमी गिदोन से पूछते हैं कि गिदोन ने उन्हें मिद्यानियों के खिलाफ युद्ध में लड़ने के लिए क्यों नहीं बुलाया। यहाँ, एप्रैमी मिद्यानियों के विरुद्ध पहले युद्ध का उल्लेख करते हैं, जब गिदोन और 300 इस्राएली पुरुषों ने मिद्यानी शिविर पर हमला किया था। एप्रैम के लोग उस पहली लड़ाई में शामिल नहीं थे, हालाँकि बाद में गिदोन ने मिद्यानियों को रोकने के लिए उनकी सहायता माँगी, ताकि मिद्यानी लोग भाग न सकें। एप्रैमी यह संकेत देते हैं कि गिदोन ने उनके साथ निष्पक्ष व्यवहार नहीं किया है, क्योंकि गिदोन ने उन्हें पहले युद्ध में लड़ने के लिए नहीं बुलाया था।</w:t>
      </w:r>
    </w:p>
    <w:p>
      <w:pPr/>
      <w:r>
        <w:rPr>
          <w:lang w:val="hi_IN" w:bidi="hi_IN"/>
        </w:rPr>
      </w:r>
      <w:r>
        <w:rPr>
          <w:lang w:val="hi_IN" w:bidi="hi_IN"/>
        </w:rPr>
        <w:t>यहाँ रुकें और समूह में इस प्रश्न पर चर्चा करें: उस समय के बारे में बताएँ जब दो गोत्रों की आपस में अच्छी तरह से बनती नहीं थी और वे अक्सर एक-दूसरे से जलन रखते थे। इन गोत्रों ने यह दिखाने के लिए किस प्रकार के प्रयास किए कि वे बेहतर गोत्र थे? उन्होंने एक-दूसरे पर किस तरह की बातों का आरोप लगाया? इस ऑडियो को यहाँ रोकें।</w:t>
      </w:r>
    </w:p>
    <w:p>
      <w:pPr/>
      <w:r>
        <w:rPr>
          <w:lang w:val="hi_IN" w:bidi="hi_IN"/>
        </w:rPr>
      </w:r>
      <w:r>
        <w:rPr>
          <w:lang w:val="hi_IN" w:bidi="hi_IN"/>
        </w:rPr>
        <w:t>यह भाग सटीक रूप से नहीं बताता है कि एप्रैमी क्रोधित क्यों हैं। संभव है कि एप्रैम के लोग गिदोन और अन्य इस्राएलियों से जलते थे, क्योंकि वे सोचते थे कि गिदोन और उसके साथियों ने उनसे अधिक बड़ा और महत्वपूर्ण काम किया है। या यह भी हो सकता है कि एप्रैम के लोग इस बात को लेकर चिंतित थे कि अन्य इस्राएली उन्हें उस भूमि में कोई हिस्सा नहीं देंगे, जिस पर पहले मिद्यानियों का नियंत्रण था, क्योंकि वे पहली लड़ाई में शामिल नहीं थे। लेकिन कारण चाहे जो भी रहा हो, एप्रैम के लोग इस बात से बहुत क्रोधित थे कि गिदोन ने उन्हें उस पहली लड़ाई में शामिल नहीं किया।</w:t>
      </w:r>
    </w:p>
    <w:p>
      <w:pPr/>
      <w:r>
        <w:rPr>
          <w:lang w:val="hi_IN" w:bidi="hi_IN"/>
        </w:rPr>
      </w:r>
      <w:r>
        <w:rPr>
          <w:lang w:val="hi_IN" w:bidi="hi_IN"/>
        </w:rPr>
        <w:t>गिदोन जवाब देते हुए एप्रैम के लोगों से पूछता है, “मैंने तुम्हारे किए हुए काम की तुलना में क्या ही किया है?” गिदोन इस प्रश्न का उपयोग एप्रैम के लोगों का सम्मान करने के लिए करता है। गिदोन का अर्थ है, “तुमने जो किया है, उसकी तुलना में मैंने बहुत ही कम किया हैं!”</w:t>
      </w:r>
    </w:p>
    <w:p>
      <w:pPr/>
      <w:r>
        <w:rPr>
          <w:lang w:val="hi_IN" w:bidi="hi_IN"/>
        </w:rPr>
      </w:r>
      <w:r>
        <w:rPr>
          <w:lang w:val="hi_IN" w:bidi="hi_IN"/>
        </w:rPr>
        <w:t>यहाँ रुकें और समूह में इस प्रश्न पर चर्चा करें: उस समय के बारे में एक कहानी सुनाएँ जब एक बुद्धिमान अगुवे ने लोगों के दो समूहों के बीच चल रही तीखी बहस को शांत करने में मदद की हो। बुद्धिमान अगुवे ने ऐसा कैसे किया? इस ऑडियो को यहाँ रोकें।</w:t>
      </w:r>
    </w:p>
    <w:p>
      <w:pPr/>
      <w:r>
        <w:rPr>
          <w:lang w:val="hi_IN" w:bidi="hi_IN"/>
        </w:rPr>
      </w:r>
      <w:r>
        <w:rPr>
          <w:lang w:val="hi_IN" w:bidi="hi_IN"/>
        </w:rPr>
        <w:t>गिदोन एप्रैमियों से एक और प्रश्न पूछता है। गिदोन पूछता है, "क्या एप्रैम की छोड़ी हुई दाख भी अबीएजेर की सब फसल से अच्छी नहीं है? प्राचीन संसार में अंगूर एक बहुत महत्वपूर्ण फल था। लोग अंगूर का उपयोग दाखरस बनाने के लिए करते थे। “दाख की फसल” वर्ष के उस समय को दर्शाती है जब इस्राएली अंगूर को इकट्ठा करके उनका उपयोग कर सकते थे। "छोड़ी हुई दाख" का अर्थ फसल बटोरने के बाद बची हुई दाख की कम मात्रा से है। “अबीएजेर” गिदोन के पूर्वज का नाम है, इसलिए यहाँ गिदोन इस नाम का उपयोग अपने पूरे परिवार के लिए करता है। गिदोन का मतलब है, “एप्रैम की छोड़ी हुई दाख की छोटी मात्रा भी मेरे परिवार की पूरी दाख की फसल से कहीं अधिक है!” गिदोन इसका उपयोग, मिद्यानियों की पराजय का वर्णन दाख की फसल के रूप में करने के लिए करता है। गिदोन का अर्थ है कि युद्ध के अंत में एप्रैमियों ने जो किया, वह उससे कहीं अधिक महत्वपूर्ण था जो गिदोन ने युद्ध की शुरुआत में किया था।</w:t>
      </w:r>
    </w:p>
    <w:p>
      <w:pPr/>
      <w:r>
        <w:rPr>
          <w:lang w:val="hi_IN" w:bidi="hi_IN"/>
        </w:rPr>
      </w:r>
      <w:r>
        <w:rPr>
          <w:lang w:val="hi_IN" w:bidi="hi_IN"/>
        </w:rPr>
        <w:t>यहाँ रुकें और एक समूह के रूप में दाख की बेल पर लगी दाख की एक तस्वीर देखें और उन दाखों की एक तस्वीर देखें जिन्हें लोगों ने पहले ही बटोरकर टोकरी में रख दिया है। इस ऑडियो को यहाँ रोकें।</w:t>
      </w:r>
    </w:p>
    <w:p>
      <w:pPr/>
      <w:r>
        <w:rPr>
          <w:lang w:val="hi_IN" w:bidi="hi_IN"/>
        </w:rPr>
      </w:r>
      <w:r>
        <w:rPr>
          <w:lang w:val="hi_IN" w:bidi="hi_IN"/>
        </w:rPr>
        <w:t>फिर गिदोन एप्रैमियों को याद दिलाता है कि परमेश्वर ने मिद्यानी हाकिमों ओरेब और जेब को उनके हाथ में दे दिया था, जिसका अर्थ है कि परमेश्वर ने एप्रैमियों को मिद्यानी हाकिमों पर विजय दी थी। गिदोन एप्रैमियों से पूछता है, “तुमने जो हासिल किया है, उसकी तुलना में मैंने क्या ही किया है?” इस प्रश्न का अर्थ है, “जो तुमने किया है, वह मेरे किए हुए काम से अधिक बड़ा और महत्वपूर्ण है!”</w:t>
      </w:r>
    </w:p>
    <w:p>
      <w:pPr/>
      <w:r>
        <w:rPr>
          <w:lang w:val="hi_IN" w:bidi="hi_IN"/>
        </w:rPr>
      </w:r>
      <w:r>
        <w:rPr>
          <w:lang w:val="hi_IN" w:bidi="hi_IN"/>
        </w:rPr>
        <w:t>गिदोन ये बातें एप्रैमियों का सम्मान करने के लिए कहता है। एप्रैमी इस बात से क्रोधित थे कि वे मिद्यानियों के विरुद्ध पहले युद्ध में शामिल नहीं थे। गिदोन एप्रैमियों को याद दिलाना चाहता है कि उन्होंने जो किया था, वह बहुत महत्वपूर्ण था। गिदोन यह सुनिश्चित करता है कि उसकी अपनी जीत एप्रैमियों की जीत से कम महत्वपूर्ण लगे।</w:t>
      </w:r>
    </w:p>
    <w:p>
      <w:pPr/>
      <w:r>
        <w:rPr>
          <w:lang w:val="hi_IN" w:bidi="hi_IN"/>
        </w:rPr>
      </w:r>
      <w:r>
        <w:rPr>
          <w:lang w:val="hi_IN" w:bidi="hi_IN"/>
        </w:rPr>
        <w:t>यहाँ रुकें और समूह में इस प्रश्न पर चर्चा करें: एक ऐसे समय की कहानी सुनाएँ जब आपने लोगों को बेहतर महसूस कराने के लिए कुछ कहा हो, जब वे दु:खी, क्रोधित या परेशान महसूस कर रहे थे। आपने क्या कहा? इस ऑडियो को यहाँ रोकें।</w:t>
      </w:r>
    </w:p>
    <w:p>
      <w:pPr/>
      <w:r>
        <w:rPr>
          <w:lang w:val="hi_IN" w:bidi="hi_IN"/>
        </w:rPr>
      </w:r>
      <w:r>
        <w:rPr>
          <w:lang w:val="hi_IN" w:bidi="hi_IN"/>
        </w:rPr>
        <w:t>गिदोन के शब्द एप्रैमियों को शांत करते हैं। गिदोन के उनसे बात करने के बाद एप्रैमी लोग अब उससे क्रोधित नहीं रहते।</w:t>
      </w:r>
    </w:p>
    <w:p>
      <w:pPr/>
      <w:r>
        <w:rPr>
          <w:lang w:val="hi_IN" w:bidi="hi_IN"/>
        </w:rPr>
      </w:r>
      <w:r>
        <w:rPr>
          <w:lang w:val="hi_IN" w:bidi="hi_IN"/>
        </w:rPr>
        <w:t>यहाँ रुकें और समूह में इस प्रश्न पर चर्चा करें: उस समय की एक कहानी सुनाएँ जब किसी व्यक्ति के शब्दों ने किसी क्रोधित व्यक्ति को शांत कर दिया हो।</w:t>
      </w:r>
      <w:r>
        <w:rPr>
          <w:lang w:val="hi_IN" w:bidi="hi_IN"/>
        </w:rPr>
      </w:r>
    </w:p>
    <w:p>
      <w:pPr>
        <w:pStyle w:val="Heading3"/>
      </w:pPr>
      <w:r>
        <w:rPr>
          <w:lang w:val="hi_IN" w:bidi="hi_IN"/>
        </w:rPr>
        <w:t>घटनाओं को समझाना</w:t>
      </w:r>
    </w:p>
    <w:p>
      <w:pPr/>
      <w:r>
        <w:rPr>
          <w:lang w:val="hi_IN" w:bidi="hi_IN"/>
        </w:rPr>
      </w:r>
      <w:r>
        <w:rPr>
          <w:lang w:val="hi_IN" w:bidi="hi_IN"/>
        </w:rPr>
        <w:t>न्यायियों 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एप्रैमी लोग क्रोध में गिदोन पर आरोप लगाते हैं कि गिदोन ने उन्हें युद्ध के पहले भाग में शामिल नहीं किया था।</w:t>
      </w:r>
    </w:p>
    <w:p>
      <w:pPr/>
      <w:r>
        <w:rPr>
          <w:lang w:val="hi_IN" w:bidi="hi_IN"/>
        </w:rPr>
      </w:r>
      <w:r>
        <w:rPr>
          <w:b/>
          <w:lang w:val="hi_IN" w:bidi="hi_IN"/>
        </w:rPr>
        <w:t>दूसरे दृश्य में:</w:t>
      </w:r>
      <w:r>
        <w:rPr>
          <w:lang w:val="hi_IN" w:bidi="hi_IN"/>
        </w:rPr>
        <w:t xml:space="preserve"> गिदोन एप्रैमियों को याद दिलाता है कि युद्ध के बाद उनके द्वारा किए गए कार्य बहुत महत्वपूर्ण और सहायक थे।</w:t>
      </w:r>
    </w:p>
    <w:p>
      <w:pPr/>
      <w:r>
        <w:rPr>
          <w:lang w:val="hi_IN" w:bidi="hi_IN"/>
        </w:rPr>
      </w:r>
      <w:r>
        <w:rPr>
          <w:b/>
          <w:lang w:val="hi_IN" w:bidi="hi_IN"/>
        </w:rPr>
        <w:t>तीसरे दृश्य में:</w:t>
      </w:r>
      <w:r>
        <w:rPr>
          <w:lang w:val="hi_IN" w:bidi="hi_IN"/>
        </w:rPr>
        <w:t xml:space="preserve"> एप्रैमियों का क्रोध शांत हो जाता है इसलिए वे अब गिदोन से क्रोधित नहीं रहते।</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और एप्रैमी</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पिछले भाग की घटनाओं के तुरंत बाद शुरू होता है। पिछले भाग में, गिदोन और 300 इस्राएली पुरुषों ने मिद्यानियों के शिविर पर हमला किया, लेकिन इसमें एप्रैमी शामिल नहीं थे। परमेश्वर ने गिदोन और 300 इस्राएलियों को मिद्यानियों पर विजय दी। जब कुछ मिद्यानियों ने इस्राएलियों से बचने के लिए यरदन नदी पार करने की कोशिश की, तो एप्रैमी और नप्ताली, आशेर और मनश्शे के गोत्रों के लोग मिद्यानियों से लड़े और उन्हें रोक दिया, ताकि वे नदी पार न कर सकें। एप्रैमियों ने मिद्यानी हाकिमों, ओरेब और जेब को भी बंदी बना लिया और उन्हें मार डाला।</w:t>
      </w:r>
    </w:p>
    <w:p>
      <w:pPr/>
      <w:r>
        <w:rPr>
          <w:lang w:val="hi_IN" w:bidi="hi_IN"/>
        </w:rPr>
      </w:r>
      <w:r>
        <w:rPr>
          <w:lang w:val="hi_IN" w:bidi="hi_IN"/>
        </w:rPr>
        <w:t>ओरेब और जेब को मारने के कुछ ही समय बाद, एप्रैमियों को यह पता चला होगा कि गिदोन और 300 इस्राएली पुरुषों ने रात में मिद्यानी शिविर पर हमला किया था, और नप्ताली, आशेर और मनश्शे के गोत्रों के लोगों ने मिद्यानियों का पीछा करने में मदद की थी। इस भाग में यह नहीं बताया गया है कि एप्रैमियों को यह कैसे पता चला, लेकिन यह हो सकता है कि अन्य इस्राएलियों ने उन्हें यह बताया हो।</w:t>
      </w:r>
    </w:p>
    <w:p>
      <w:pPr/>
      <w:r>
        <w:rPr>
          <w:lang w:val="hi_IN" w:bidi="hi_IN"/>
        </w:rPr>
      </w:r>
      <w:r>
        <w:rPr>
          <w:lang w:val="hi_IN" w:bidi="hi_IN"/>
        </w:rPr>
        <w:t>एप्रैमी इस बात से क्रोधित हैं कि उन्होंने मिद्यानियों पर पहले हमले में मदद नहीं की। एप्रैमी गिदोन के पास आते हैं और क्रोध में गिदोन पर आरोप लगाते हैं। एप्रैमी गिदोन से पूछते हैं, “तूने हमारे साथ यह क्या किया है?” इसका अर्थ है, कि “तूने हमारे साथ इस तरह से अनुचित व्यवहार क्यों किया है?” एप्रैमी लोग इन प्रश्नों का उपयोग गिदोन की आलोचना करने के लिए और उसे यह दिखाने के लिए करते हैं कि वे कितने क्रोधित हैं कि गिदोन ने उन्हें रात में अपने साथ मिद्यानी शिविर पर हमला करने के लिए नहीं बुलाया।</w:t>
      </w:r>
    </w:p>
    <w:p>
      <w:pPr/>
      <w:r>
        <w:rPr>
          <w:lang w:val="hi_IN" w:bidi="hi_IN"/>
        </w:rPr>
      </w:r>
      <w:r>
        <w:rPr>
          <w:lang w:val="hi_IN" w:bidi="hi_IN"/>
        </w:rPr>
        <w:t>यहाँ रुकें और समूह में इस प्रश्न पर चर्चा करें: पहले चरण में आपके द्वारा बताई गई दो गोत्रों की कहानी को याद करें जिनकी आपस में अच्छी तरह से नहीं बनती थी। जब दो गोत्र एक-दूसरे पर आरोप लगाते हैं, तो वे एक-दूसरे से कैसे बात करते हैं? आप इन क्रोधित चर्चाओं का वर्णन कैसे करते हैं? सोचें कि आप कैसे दिखाएँगे कि एप्रैमी लोग गिदोन से बहुत क्रोधित हैं। इस ऑडियो को यहाँ रोकें।</w:t>
      </w:r>
    </w:p>
    <w:p>
      <w:pPr/>
      <w:r>
        <w:rPr>
          <w:lang w:val="hi_IN" w:bidi="hi_IN"/>
        </w:rPr>
      </w:r>
      <w:r>
        <w:rPr>
          <w:lang w:val="hi_IN" w:bidi="hi_IN"/>
        </w:rPr>
        <w:t>दूसरे दृश्य में, गिदोन एप्रैमियों के आरोपों का उत्तर देता है। गिदोन एप्रैमियों का सम्मान करते हुए यह पूछता है, “मैंने तुम्हारे किए हुए काम की तुलना में क्या किया है?” इस प्रश्न का अर्थ है, “तुमने जो किया है, वह मेरे किए हुए काम से कहीं अधिक महत्वपूर्ण है!” गिदोन का कहने का मतलब है कि एप्रैमियों ने जो कुछ किया है, उसकी तुलना में उसने बहुत कम किया है। गिदोन कहता है कि एप्रैमियों के द्वारा छोड़ी गई दाख की संख्या, अबीएजेर के परिवार द्वारा बटोरी गई दाख की संख्या से अधिक है। अबीएजेर का परिवार, गिदोन का अपना परिवार है। गिदोन का अर्थ वास्तविक दाख नहीं है। गिदोन का अर्थ है कि जब उसने रात में मिद्यानियों के शिविर पर हमला करके जो कुछ उसने किया था, वह उतना महत्वपूर्ण या महान नहीं था जितना कि एप्रैमियों ने किया था, जब उन्होंने मिद्यानियों को रोक दिया, ताकि वे नदी पार नहीं कर सके।</w:t>
      </w:r>
    </w:p>
    <w:p>
      <w:pPr/>
      <w:r>
        <w:rPr>
          <w:lang w:val="hi_IN" w:bidi="hi_IN"/>
        </w:rPr>
      </w:r>
      <w:r>
        <w:rPr>
          <w:lang w:val="hi_IN" w:bidi="hi_IN"/>
        </w:rPr>
        <w:t>यहाँ रुकें और एक समूह के रूप में दाख की एक तस्वीर और दाख की फसल की तस्वीर देखें। एक समूह के रूप में चर्चा करें कि आपकी संस्कृति में बुद्धिमान अगुवे लोगों के समूहों के बीच होने वाली क्रोधित चर्चाओं को कैसे रोकते हैं। अब सोचें कि गिदोन ने एप्रैमियों का सम्मान कैसे किया। अभ्यास करें कि आप गिदोन की दाख की फसल की तुलनाओं का अनुवाद कैसे करेंगे। इस ऑडियो को यहाँ रोकें।</w:t>
      </w:r>
    </w:p>
    <w:p>
      <w:pPr/>
      <w:r>
        <w:rPr>
          <w:lang w:val="hi_IN" w:bidi="hi_IN"/>
        </w:rPr>
      </w:r>
      <w:r>
        <w:rPr>
          <w:lang w:val="hi_IN" w:bidi="hi_IN"/>
        </w:rPr>
        <w:t>फिर गिदोन एप्रैमियों को एक और महान और महत्वपूर्ण काम की याद दिलाता है जो उन्होंने किया था। गिदोन कहता है कि परमेश्वर ने एप्रैमियों को मिद्यानी हाकिमों, ओरेब और जेब पर विजय दी थी। क्योंकि ओरेब और जेब बहुत शक्तिशाली और महत्वपूर्ण मिद्यानी थे, इसलिए एप्रैमियों को इस बात पर गर्व करना चाहिए कि उन्होंने ओरेब और जेब को पराजित किया। गिदोन ये बातें एप्रैमियों को याद दिलाने के लिए कहता है कि परमेश्वर ने उनका उपयोग एक महान और महत्वपूर्ण तरीके से किया है।</w:t>
      </w:r>
    </w:p>
    <w:p>
      <w:pPr/>
      <w:r>
        <w:rPr>
          <w:lang w:val="hi_IN" w:bidi="hi_IN"/>
        </w:rPr>
      </w:r>
      <w:r>
        <w:rPr>
          <w:lang w:val="hi_IN" w:bidi="hi_IN"/>
        </w:rPr>
        <w:t>फिर गिदोन दोबारा कहता है कि मिद्यानी शिविर पर हमला करके उसने जो कुछ किया था, वह उतना बड़ा नहीं था जितना एप्रैमियों ने किया था। गिदोन इन शब्दों को दोहराता है ताकि इस बात पर जोर दिया जा सके कि गिदोन एप्रैमियों का सम्मान करने की कोशिश करता है।। मिद्यानी शिविर पर गिदोन का हमला वास्तव में बहुत महत्वपूर्ण था, और परमेश्वर ने गिदोन को विजय दिलाई थी, ठीक वैसे ही जैसे परमेश्वर ने एप्रैमियों को उनकी अपनी विजय दिलाई थी। हालाँकि, गिदोन अपनी जीत को एप्रैमियों की जीत की तुलना में कम महत्वपूर्ण दिखाता है। गिदोन ऐसा एप्रैमियों का सम्मान करने के लिए करता है।</w:t>
      </w:r>
    </w:p>
    <w:p>
      <w:pPr/>
      <w:r>
        <w:rPr>
          <w:lang w:val="hi_IN" w:bidi="hi_IN"/>
        </w:rPr>
      </w:r>
      <w:r>
        <w:rPr>
          <w:lang w:val="hi_IN" w:bidi="hi_IN"/>
        </w:rPr>
        <w:t>तीसरे दृश्य में, गिदोन द्वारा इन सभी बातों को कहने के बाद एप्रैमियों का क्रोध शांत हो जाता है। अब एप्रैमी लोग इस बात से क्रोधित नहीं हैं कि गिदोन ने पहले युद्ध में एप्रैमियों को लड़ने के लिए नहीं बुलाया था।</w:t>
      </w:r>
    </w:p>
    <w:p>
      <w:pPr/>
      <w:r>
        <w:rPr>
          <w:lang w:val="hi_IN" w:bidi="hi_IN"/>
        </w:rPr>
      </w:r>
      <w:r>
        <w:rPr>
          <w:lang w:val="hi_IN" w:bidi="hi_IN"/>
        </w:rPr>
        <w:t>यहाँ रुकें और समूह में चर्चा करें: उस समय के बारे में सोचिए जब आपके किसी जानने वाले व्यक्ति ने बहुत गुस्से में व्यवहार किया, लेकिन बाद में उसने उतना गुस्सा नहीं दिखाया। आप किसी ऐसे व्यक्ति के बारे में कैसे बात करते हैं जो पहले बहुत गुस्से में था, लेकिन बाद में उसका गुस्सा कम हो गया?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गिदोन</w:t>
      </w:r>
    </w:p>
    <w:p>
      <w:pPr>
        <w:pStyle w:val="ListBullet"/>
        <w:spacing w:line="240" w:lineRule="auto"/>
        <w:ind w:left="720"/>
      </w:pPr>
      <w:r>
        <w:rPr>
          <w:lang w:val="hi_IN" w:bidi="hi_IN"/>
        </w:rPr>
      </w:r>
      <w:r>
        <w:rPr>
          <w:lang w:val="hi_IN" w:bidi="hi_IN"/>
        </w:rPr>
        <w:t>और एप्रैमी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एप्रैमी गिदोन के पास आते हैं और बहुत क्रोधित होते हैं। एप्रैमी लोग गिदोन पर आरोप लगाते हैं कि उसने उनके साथ निष्पक्ष व्यवहार नहीं किया, क्योंकि गिदोन ने मिद्यानी शिविर पर हमले में मदद करने के लिए एप्रैमियों को नहीं बुलाया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एप्रैमियों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गिदोन उत्तर देता है और एप्रैमियों का सम्मान करता है। गिदोन ऐसा एप्रैमियों को शांत करने के लिए करता है। गिदोन कहता है कि एप्रैमियों द्वारा किए गए महान कामों की तुलना में गिदोन ने बहुत कम किया है। गिदोन अपनी और एप्रैमियों की उपलब्धियों की तुलना दाख की फसल से करता है। गिदोन कहता है कि एप्रैमियों की बची हुई दाख की संख्या भी गिदोन की पूरी फसल से अधिक है। गिदोन का अर्थ है कि युद्ध के अंत में एप्रैमियों ने जो किया, जब उन्होंने मिद्यानियों को रोक दिया ताकि मिद्यानी नदी पार न कर सके, और मिद्यानी हाकिमों को मार डाला तो यह गिदोन द्वारा युद्ध की शुरुआत में किए गए कार्य से कहीं अधिक महत्वपूर्ण था, जब गिदोन ने मिद्यानी शिविर पर हमला किया था।</w:t>
      </w:r>
    </w:p>
    <w:p>
      <w:pPr/>
      <w:r>
        <w:rPr>
          <w:lang w:val="hi_IN" w:bidi="hi_IN"/>
        </w:rPr>
      </w:r>
      <w:r>
        <w:rPr>
          <w:lang w:val="hi_IN" w:bidi="hi_IN"/>
        </w:rPr>
        <w:t>गिदोन एप्रैमियों को याद दिलाता है कि परमेश्वर ने एप्रैमियों को मिद्यानी हाकिमों पर विजय दिलाई थी। गिदोन ये बातें एप्रैमियों को याद दिलाने के लिए कहता है कि परमेश्वर ने उनका उपयोग एक महान और महत्वपूर्ण तरीके से किया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अब गिदोन स्पष्ट शब्दों में कहता है कि मिद्यानी शिविर पर गिदोन का हमला उतना बड़ा नहीं था जितना एप्रैमियों ने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एप्रैमी लोग अब गिदोन के प्रति क्रोधित नहीं रहते। एप्रैमियों का सम्मान करने वाले गिदोन के शब्द, एप्रैमियों का क्रोध शांत कर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एप्रैमियों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फिर गिदोन एक और प्रश्न पूछता है। गिदोन पूछता है कि क्या एप्रैमियों की बची हुई </w:t>
      </w:r>
      <w:r>
        <w:rPr>
          <w:b/>
          <w:lang w:val="hi_IN" w:bidi="hi_IN"/>
        </w:rPr>
        <w:t>दाख</w:t>
      </w:r>
      <w:r>
        <w:rPr>
          <w:lang w:val="hi_IN" w:bidi="hi_IN"/>
        </w:rPr>
        <w:t xml:space="preserve"> की संख्या, अबीएजेर के परिवार द्वारा </w:t>
      </w:r>
      <w:r>
        <w:rPr>
          <w:b/>
          <w:lang w:val="hi_IN" w:bidi="hi_IN"/>
        </w:rPr>
        <w:t>बटोरी गई</w:t>
      </w:r>
      <w:r>
        <w:rPr>
          <w:lang w:val="hi_IN" w:bidi="hi_IN"/>
        </w:rPr>
        <w:t xml:space="preserve"> सभी दाख की संख्या से अधिक हैं। दाख एक महत्वपूर्ण फल था जिसका उपयोग लोग दाखरस बनाने के लिए करते थे। गिदोन के प्रश्न का अर्थ है, "एप्रैमियों की बची हुई दाख, निश्चित रूप से मेरे परिवार द्वारा बटोरी गई सभी दाख से बहुत अधिक हैं!" यह कहने का एक और तरीका है कि जब एप्रैमियों ने मिद्यानियों को रोक दिया ताकि वे भाग न सकें, तो उन्होंने जो कार्य किया वह गिदोन के उस कार्य से भी बड़ा था जब उसने मिद्यानियों पर आक्रमण किया।</w:t>
      </w:r>
    </w:p>
    <w:p>
      <w:pPr/>
      <w:r>
        <w:rPr>
          <w:lang w:val="hi_IN" w:bidi="hi_IN"/>
        </w:rPr>
      </w:r>
      <w:r>
        <w:rPr>
          <w:lang w:val="hi_IN" w:bidi="hi_IN"/>
        </w:rPr>
        <w:t xml:space="preserve">यहाँ रुकें और एक समूह के रूप में दाख की एक तस्वीर और दाख की फसल की एक तस्वीर देखें। समूह में चर्चा करें कि आप </w:t>
      </w:r>
      <w:r>
        <w:rPr>
          <w:b/>
          <w:lang w:val="hi_IN" w:bidi="hi_IN"/>
        </w:rPr>
        <w:t>दाख</w:t>
      </w:r>
      <w:r>
        <w:rPr>
          <w:lang w:val="hi_IN" w:bidi="hi_IN"/>
        </w:rPr>
        <w:t xml:space="preserve"> और </w:t>
      </w:r>
      <w:r>
        <w:rPr>
          <w:b/>
          <w:lang w:val="hi_IN" w:bidi="hi_IN"/>
        </w:rPr>
        <w:t>कटनी /बटोरने</w:t>
      </w:r>
      <w:r>
        <w:rPr>
          <w:lang w:val="hi_IN" w:bidi="hi_IN"/>
        </w:rPr>
        <w:t xml:space="preserve"> के लिए किन शब्दों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गिदोन यह सब एप्रैमियों का सम्मान करने के लिए कहता है। किसी का सम्मान करने का अर्थ है, यह दिखाना कि वह व्यक्ति कितना महान या उत्कृष्ट है, या यह दिखाना कि आप उस व्यक्ति के किए गए अच्छे कामों के बारे में जानते हैं। गिदोन एप्रैमियों का और भी सम्मान करता है जब वह उन्हें याद दिलाता है कि </w:t>
      </w:r>
      <w:r>
        <w:rPr>
          <w:b/>
          <w:lang w:val="hi_IN" w:bidi="hi_IN"/>
        </w:rPr>
        <w:t>परमेश्वर</w:t>
      </w:r>
      <w:r>
        <w:rPr>
          <w:lang w:val="hi_IN" w:bidi="hi_IN"/>
        </w:rPr>
        <w:t xml:space="preserve"> ने मिद्यानी हाकिमों, ओरेब और जेब को </w:t>
      </w:r>
      <w:r>
        <w:rPr>
          <w:b/>
          <w:lang w:val="hi_IN" w:bidi="hi_IN"/>
        </w:rPr>
        <w:t>एप्रैमियों के हाथ में</w:t>
      </w:r>
      <w:r>
        <w:rPr>
          <w:lang w:val="hi_IN" w:bidi="hi_IN"/>
        </w:rPr>
        <w:t xml:space="preserve"> दे दिया था। मिद्यानियों को "एप्रैमियों के हाथ में" देने का अर्थ है कि परमेश्वर ने एप्रैमियों को ओरेब और जेब पर विजय दिलाई थी। परमेश्वर के बारे में और किसी को किसी दूसरे के हाथ में देने के बारे में उसी प्रकार से बात करें, जैसे आपने पिछले भागों में की है। </w:t>
      </w:r>
      <w:r>
        <w:rPr>
          <w:lang w:val="hi_IN" w:bidi="hi_IN"/>
        </w:rPr>
        <w:t>परमेश्वर</w:t>
      </w:r>
      <w:r>
        <w:rPr>
          <w:lang w:val="hi_IN" w:bidi="hi_IN"/>
        </w:rPr>
        <w:t xml:space="preserve"> के लिए सामान्य शब्द के बारे में अधिक जानकारी के लिए मुख्य शब्दावली देखें।</w:t>
      </w:r>
    </w:p>
    <w:p>
      <w:pPr/>
      <w:r>
        <w:rPr>
          <w:lang w:val="hi_IN" w:bidi="hi_IN"/>
        </w:rPr>
      </w:r>
      <w:r>
        <w:rPr>
          <w:lang w:val="hi_IN" w:bidi="hi_IN"/>
        </w:rPr>
        <w:t xml:space="preserve">गिदोन इस तथ्य को इंगित करता है कि एप्रैमियों ने इन शक्तिशाली मिद्यानी </w:t>
      </w:r>
      <w:r>
        <w:rPr>
          <w:b/>
          <w:lang w:val="hi_IN" w:bidi="hi_IN"/>
        </w:rPr>
        <w:t>हाकिमों</w:t>
      </w:r>
      <w:r>
        <w:rPr>
          <w:lang w:val="hi_IN" w:bidi="hi_IN"/>
        </w:rPr>
        <w:t xml:space="preserve"> को बंदी बना लिया और उन्हें मार डाला, जो एक महान और महत्वपूर्ण उपलब्धि थी। "हाकिम" या "शासक" के लिए उसी शब्द का उपयोग करें जिसका उपयोग आपने पिछले भागों में किया था।</w:t>
      </w:r>
    </w:p>
    <w:p>
      <w:pPr/>
      <w:r>
        <w:rPr>
          <w:lang w:val="hi_IN" w:bidi="hi_IN"/>
        </w:rPr>
      </w:r>
      <w:r>
        <w:rPr>
          <w:lang w:val="hi_IN" w:bidi="hi_IN"/>
        </w:rPr>
        <w:t>गिदोन द्वारा इन बातों के कहने के बाद, एप्रैमी अब क्रोधित महसूस नहीं करते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8:4–21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8:4–21 को सुनें और अपने मन में रखें।</w:t>
      </w:r>
    </w:p>
    <w:p>
      <w:pPr/>
      <w:r>
        <w:rPr>
          <w:lang w:val="hi_IN" w:bidi="hi_IN"/>
        </w:rPr>
      </w:r>
      <w:r>
        <w:rPr>
          <w:lang w:val="hi_IN" w:bidi="hi_IN"/>
        </w:rPr>
        <w:t>यदि सम्भव हो, तो न्यायियों 8:4–21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8:4–21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जबकि पिछले भागों में एप्रैमियों ने दो मिद्यानी अगुवों को मार डाला था, फिर भी दो राजा हैं जो बाकि की मिद्यानी सेना की अगुवाई करते हैं। इस भाग में, गिदोन इन राजाओं का पीछा करता है। जब गिदोन ऐसा करता है, तो वह दो इस्राएली नगरों के अगुवों से सामान माँगता है, लेकिन अगुवे मदद करने से मना कर देते हैं। गिदोन मिद्यानी सेना को हराता है और राजाओं को बंदी बना लेता है। गिदोन लौटता है और उन नगरों के अगुवों को दण्ड देता है जिन्होंने मदद करने से मना कर दिया था। फिर गिदोन दो मिद्यानी राजाओं को मार डालता है।</w:t>
      </w:r>
    </w:p>
    <w:p>
      <w:pPr/>
      <w:r>
        <w:rPr>
          <w:lang w:val="hi_IN" w:bidi="hi_IN"/>
        </w:rPr>
      </w:r>
      <w:r>
        <w:rPr>
          <w:lang w:val="hi_IN" w:bidi="hi_IN"/>
        </w:rPr>
        <w:t>यह कहानी तब शुरू होती है जब गिदोन मिद्यानी सेना और उनके राजाओं, जेबह और सल्मुन्ना का पीछा करता है। ये दोनों पुरुष शायद मिद्यानियों के दो अलग-अलग समूहों के राजा रहे होंगे। गिदोन और उसकी सेना यरदन नदी पार करती है और पूर्व में मिद्यानी देश की ओर यात्रा करती है। गिदोन सुक्कोत नगर में आता है, जो यरदन नदी से लगभग 7 किलोमीटर पूर्व में है। यह एक इस्राएली नगर है, इसलिए गिदोन अगुवों से सामान माँगता है। गिदोन गोल रोटियाँ माँगता है और बताता है कि वह और उसके लोग क्यों आए हैं। गिदोन शायद अगुवों से सहायता की उम्मीद करता है, क्योंकि गिदोन के सैनिक मिद्यानियों से लड़ते हैं, जो सभी इस्राएलियों के शत्रु थे।</w:t>
      </w:r>
    </w:p>
    <w:p>
      <w:pPr/>
      <w:r>
        <w:rPr>
          <w:lang w:val="hi_IN" w:bidi="hi_IN"/>
        </w:rPr>
      </w:r>
      <w:r>
        <w:rPr>
          <w:lang w:val="hi_IN" w:bidi="hi_IN"/>
        </w:rPr>
        <w:t>यहाँ रुकें और समूह में इस्राएल का नक्शा देखें। यरदन नदी, मिद्यानी क्षेत्र और सुक्कोत नगर को ढूँढें। गोल रोटी की एक तस्वीर भी देखें इस ऑडियो को यहाँ रोकें।</w:t>
      </w:r>
    </w:p>
    <w:p>
      <w:pPr/>
      <w:r>
        <w:rPr>
          <w:lang w:val="hi_IN" w:bidi="hi_IN"/>
        </w:rPr>
      </w:r>
      <w:r>
        <w:rPr>
          <w:lang w:val="hi_IN" w:bidi="hi_IN"/>
        </w:rPr>
        <w:t>परन्तु, सुक्कोत के अगुवे मदद करने से मना कर देते हैं। शायद अगुवों को यकीन नहीं है कि गिदोन जीतेगा और उन्हें चिंता है कि अगर मिद्यानी जीत गए, तो वे गिदोन की मदद करने के लिए नगर को दण्ड देंगे। या शायद वे उन लोगों की मदद नहीं करना चाहते जो उनके नगर के नहीं हैं। जो भी हो, इस्राएली इतने बंटे हुए हैं कि वे एक-दूसरे की मदद नहीं करेंगे। अगुवे गिदोन का मज़ाक उड़ाते हैं और कहते हैं कि अभी तक जेबह और सल्मुन्ना गिदोन के हाथों में नहीं पड़े हैं। युद्ध के बाद, लोग कभी-कभी अपने मृत शत्रुओं के हाथ काट देते थे, ताकि वे गिन सकें कि उन्होंने कितने सैनिकों को मारा है। अगुवे पूछते हैं कि उन्हें गिदोन की मदद क्यों करनी चाहिए। अगुवे गिदोन से इस प्रश्न के उत्तर की उम्मीद नहीं करते हैं। अगुवों का मतलब है कि अगुवों की सहायता मिलने से पहले गिदोन को अपनी विजय साबित करनी होगी।</w:t>
      </w:r>
    </w:p>
    <w:p>
      <w:pPr/>
      <w:r>
        <w:rPr>
          <w:lang w:val="hi_IN" w:bidi="hi_IN"/>
        </w:rPr>
      </w:r>
      <w:r>
        <w:rPr>
          <w:lang w:val="hi_IN" w:bidi="hi_IN"/>
        </w:rPr>
        <w:t>यहाँ रुकें और समूह में इस प्रश्न पर चर्चा करें: आपकी संस्कृति में, जब लोग युद्ध में जाते हैं, तो वे कौन सी वस्तुएँ वापस लाते हैं यह दिखाने के लिए कि उन्होंने किसी शत्रु को पराजित किया है? इस ऑडियो को यहाँ रोकें।</w:t>
      </w:r>
    </w:p>
    <w:p>
      <w:pPr/>
      <w:r>
        <w:rPr>
          <w:lang w:val="hi_IN" w:bidi="hi_IN"/>
        </w:rPr>
      </w:r>
      <w:r>
        <w:rPr>
          <w:lang w:val="hi_IN" w:bidi="hi_IN"/>
        </w:rPr>
        <w:t>गिदोन अगुवों को चेतावनी देता है कि गिदोन उन्हें दण्ड देगा, क्योंकि उन्होंने मदद करने से मना कर दिया है। गिदोन कहता है कि यहोवा मिद्यानी राजाओं को गिदोन के हाथ में दे देगा। इसका अर्थ है कि यहोवा गिदोन और गिदोन की सेना को मिद्यानियों को पराजित करने का कारण बनाएगा। गिदोन के पास मिद्यानी राजाओं पर अधिकार और नियंत्रण होगा, जैसे कोई व्यक्ति अपने हाथ से किसी वस्तु को नियंत्रित कर सकता है। फिर गिदोन लौटकर रेगिस्तान के काँटों, झाड़ियों और नुकीली लकड़ियों से अगुवों की चमड़ी को फाड़ देगा, रेगिस्तान बंजर भूमि है जहाँ केवल कठोर पौधे उगते हैं।</w:t>
      </w:r>
    </w:p>
    <w:p>
      <w:pPr/>
      <w:r>
        <w:rPr>
          <w:lang w:val="hi_IN" w:bidi="hi_IN"/>
        </w:rPr>
      </w:r>
      <w:r>
        <w:rPr>
          <w:lang w:val="hi_IN" w:bidi="hi_IN"/>
        </w:rPr>
        <w:t>यहाँ रुकें और समूह में जंगल के काँटों और झाड़ियों की एक तस्वीर देखें। इस ऑडियो को यहाँ रोकें।</w:t>
      </w:r>
    </w:p>
    <w:p>
      <w:pPr/>
      <w:r>
        <w:rPr>
          <w:lang w:val="hi_IN" w:bidi="hi_IN"/>
        </w:rPr>
      </w:r>
      <w:r>
        <w:rPr>
          <w:lang w:val="hi_IN" w:bidi="hi_IN"/>
        </w:rPr>
        <w:t>फिर गिदोन पनूएल नाम के एक नगर की यात्रा करता है, जो सुक्कोत से लगभग 9 किलोमीटर पूर्व में है। गिदोन पनूएल के अगुवों से भी सामान माँगता है। फिर से अगुवे मदद करने से मना कर देते हैं, और फिर से गिदोन लौटने और लोगों को दण्ड देने का वादा करता है। इस बार, गिदोन कहता है कि वह उनके गुम्मट को गिरा देगा, जो शायद एक मजबूत सुरक्षित इमारत थी, जहाँ लोग छिप सकते थे।</w:t>
      </w:r>
    </w:p>
    <w:p>
      <w:pPr/>
      <w:r>
        <w:rPr>
          <w:lang w:val="hi_IN" w:bidi="hi_IN"/>
        </w:rPr>
      </w:r>
      <w:r>
        <w:rPr>
          <w:lang w:val="hi_IN" w:bidi="hi_IN"/>
        </w:rPr>
        <w:t>यहाँ रुकें और समूह में इस प्रश्न पर चर्चा करें: आपकी संस्कृति में, जब लोग युद्ध में जाते हैं, तो सेना को सामान और भोजन कौन देता है? जो लोग सेना में नहीं हैं, उन्हें सेना के लिए क्या करना चाहिए? यदि लोग ऐसा नहीं करते हैं तो क्या होता है? इस ऑडियो को यहाँ रोकें।</w:t>
      </w:r>
    </w:p>
    <w:p>
      <w:pPr/>
      <w:r>
        <w:rPr>
          <w:lang w:val="hi_IN" w:bidi="hi_IN"/>
        </w:rPr>
      </w:r>
      <w:r>
        <w:rPr>
          <w:lang w:val="hi_IN" w:bidi="hi_IN"/>
        </w:rPr>
        <w:t>यहाँ रुकें और समूह में इस्राएल का नक्शा देखें। पनूएल के नगर को ढूँढें। इस ऑडियो को यहाँ रोकें।</w:t>
      </w:r>
    </w:p>
    <w:p>
      <w:pPr/>
      <w:r>
        <w:rPr>
          <w:lang w:val="hi_IN" w:bidi="hi_IN"/>
        </w:rPr>
      </w:r>
      <w:r>
        <w:rPr>
          <w:lang w:val="hi_IN" w:bidi="hi_IN"/>
        </w:rPr>
        <w:t>मिद्यानी राजा और उनकी सेना कर्कोर नाम के स्थान की यात्रा करते हैं। हमें ठीक-ठीक नहीं पता कि कर्कोर कहाँ था, लेकिन यह शायद पनूएल से 100 किलोमीटर की दूरी पर मिद्यानी देश में एक घाटी या मैदान में था।</w:t>
      </w:r>
    </w:p>
    <w:p>
      <w:pPr/>
      <w:r>
        <w:rPr>
          <w:lang w:val="hi_IN" w:bidi="hi_IN"/>
        </w:rPr>
      </w:r>
      <w:r>
        <w:rPr>
          <w:lang w:val="hi_IN" w:bidi="hi_IN"/>
        </w:rPr>
        <w:t>यहाँ रुकें और समूह में इस्राएल का नक्शा देखें। वादी सिरहान या सिरहान की सुखी नदी के तल को ढूँढें, जहाँ कर्कोर स्थित हो सकता है। इस ऑडियो को यहाँ रोकें।</w:t>
      </w:r>
    </w:p>
    <w:p>
      <w:pPr/>
      <w:r>
        <w:rPr>
          <w:lang w:val="hi_IN" w:bidi="hi_IN"/>
        </w:rPr>
      </w:r>
      <w:r>
        <w:rPr>
          <w:lang w:val="hi_IN" w:bidi="hi_IN"/>
        </w:rPr>
        <w:t>एक लाख बीस हज़ार मिद्यानी सैनिक गिर चुके हैं, जिसका अर्थ है कि वे सैनिक मर गए हैं। इसलिए पूर्व के लोगों, या मिद्यानियों के पास अपनी सेना में केवल 15,000 सैनिक ही बचे थे। गिदोन और उसके 300 पुरुष व्यापार मार्ग पर यात्रा करते हैं। यह वह मार्ग है जिस पर डेरों में रहने वाले व्यापारी अपना सामान बेचने के लिए बाजारों में जाते समय यात्रा करते हैं। यह मार्ग नोबह और योगबहा नगरों के पूर्व में जाता है, जो यरदन नदी के पूर्व में बसे इस्राएली नगर हैं। जब गिदोन की सेना आक्रमण करती है, तो मिद्यानी आश्चर्यचकित हो जाते हैं। यद्यपि मिद्यानी राजा भागने की कोशिश करते हैं, फिर भी गिदोन राजाओं को बंदी बना लेता है और उनकी पूरी सेना को हराता है।</w:t>
      </w:r>
    </w:p>
    <w:p>
      <w:pPr/>
      <w:r>
        <w:rPr>
          <w:lang w:val="hi_IN" w:bidi="hi_IN"/>
        </w:rPr>
      </w:r>
      <w:r>
        <w:rPr>
          <w:lang w:val="hi_IN" w:bidi="hi_IN"/>
        </w:rPr>
        <w:t>गिदोन हेरेस की चढ़ाई या पहाड़ों से होकर गुज़रने वाले सुरक्षित मार्ग से होते हुए वापस इस्राएल की ओर यात्रा करता है। हमें ठीक से पता नहीं है कि यह चढ़ाई कहाँ थी, लेकिन हो सकता है कि गिदोन लौटते समय उसी रास्ते से वापस आया हो, क्योंकि वह वापस सुक्कोत जाता है। अपने रास्ते में, गिदोन सुक्कोत के एक व्यक्ति को पकड़ता है और उस व्यक्ति से नगर के अगुवों के बारे में पूछता है। वह व्यक्ति नगर के पुरनियों और अधिकारियों के नाम लिखता है। पुरनिए परिवारों के मुखिए थे, जबकि अधिकारी, सैन्य अगुवे या न्यायी हो सकते हैं। गिदोन ऐसा इसलिए कर सकता है ताकि यह सुनिश्चित किया जा सके कि कोई भी अगुवा बच न जाए। या गिदोन ऐसा इसलिए कर सकता है ताकि यह सुनिश्चित किया जा सके कि गिदोन किसी और को गलती से दण्ड न दे।</w:t>
      </w:r>
    </w:p>
    <w:p>
      <w:pPr/>
      <w:r>
        <w:rPr>
          <w:lang w:val="hi_IN" w:bidi="hi_IN"/>
        </w:rPr>
      </w:r>
      <w:r>
        <w:rPr>
          <w:lang w:val="hi_IN" w:bidi="hi_IN"/>
        </w:rPr>
        <w:t>जब गिदोन सुक्कोत वापस पहुँचता है, तो गिदोन अगुवों को दिखाता है कि उसने कैसे शत्रु राजाओं को बंदी बना लिया है। गिदोन ने उन्हें अपने वादे के मुताबिक सज़ा देने से पहले अगुवों की बातों को दोहराया। गिदोन अगुवों को नुकीले काँटों और कठोर लकड़ियों से पीटता है। यह एक बहुत दर्दनाक और कठोर सज़ा थी। गिदोन पनूएल में भी लौटता है, उनके गुम्मट को गिरा देता है, और नगर के पुरुषों को मार डालता है। इस पुस्तक में यह पहली बार है जब कोई इस्राएली अन्य इस्राएलियों पर आक्रमण करता है। लेकिन पूरी पुस्तक में हम बार-बार सुनेंगे कि कैसे इस्राएली न केवल अपने शत्रुओं से बल्कि एक-दूसरे से भी लड़ते हैं।</w:t>
      </w:r>
    </w:p>
    <w:p>
      <w:pPr/>
      <w:r>
        <w:rPr>
          <w:lang w:val="hi_IN" w:bidi="hi_IN"/>
        </w:rPr>
      </w:r>
      <w:r>
        <w:rPr>
          <w:lang w:val="hi_IN" w:bidi="hi_IN"/>
        </w:rPr>
        <w:t>इसके बाद, गिदोन मिद्यान के राजाओं से उन इस्राएलियों के बारे में पूछता है जिन्हें मिद्यानियों ने ताबोर नगर में मार डाला था। मिद्यानियों के ताबोर पर आक्रमण की कहानी को यहाँ शामिल नहीं किया गया है, लेकिन शायद यह तब हुआ था जब मिद्यानी इस्राएल पर आक्रमण कर रहे थे। मिद्यानी राजा उत्तर देते हैं कि उन्होंने उन लोगों को मार डाला है जो गिदोन के समान थे, जो राजाओं के पुत्रों के समान दिखते थे।</w:t>
      </w:r>
    </w:p>
    <w:p>
      <w:pPr/>
      <w:r>
        <w:rPr>
          <w:lang w:val="hi_IN" w:bidi="hi_IN"/>
        </w:rPr>
      </w:r>
      <w:r>
        <w:rPr>
          <w:lang w:val="hi_IN" w:bidi="hi_IN"/>
        </w:rPr>
        <w:t>यहाँ रुकें और समूह में इस्राएल का नक्शा देखें। ताबोर नगर को ढूँढें। इस ऑडियो को यहाँ रोकें।</w:t>
      </w:r>
    </w:p>
    <w:p>
      <w:pPr/>
      <w:r>
        <w:rPr>
          <w:lang w:val="hi_IN" w:bidi="hi_IN"/>
        </w:rPr>
      </w:r>
      <w:r>
        <w:rPr>
          <w:lang w:val="hi_IN" w:bidi="hi_IN"/>
        </w:rPr>
        <w:t>गिदोन कहता है कि वे पुरुष गिदोन के भाई थे। गिदोन कहता है कि यदि राजाओं ने गिदोन के भाइयों को जीवित रहने दिया होता, तो यहोवा के जीवन की शपथ, गिदोन राजाओं को नहीं मारता। परन्तु, क्योंकि राजाओं ने गिदोन के भाइयों को मार डाला था, इसलिए गिदोन का मानना है कि राजाओं को मारना उसके लिए उचित है। गिदोन अपने सबसे बड़े पुत्र यतेरे को दोनों राजाओं को मारने का आदेश देता है। शायद गिदोन ऐसा इसलिए करता है क्योंकि दो महत्वपूर्ण लोगों को मारना उसके पुत्र के लिए एक सम्मान की बात है। शायद गिदोन ऐसा दोनों राजाओं को अपमानित करने के लिए करता है, क्योंकि वे शायद इतने युवा व्यक्ति के हाथों मारे जाने पर लज्जित महसूस कर सकते हैं। हालाँकि, यतेरे डर जाता है और अपनी तलवार नहीं निकालता है।</w:t>
      </w:r>
    </w:p>
    <w:p>
      <w:pPr/>
      <w:r>
        <w:rPr>
          <w:lang w:val="hi_IN" w:bidi="hi_IN"/>
        </w:rPr>
      </w:r>
      <w:r>
        <w:rPr>
          <w:lang w:val="hi_IN" w:bidi="hi_IN"/>
        </w:rPr>
        <w:t>मिद्यानी राजा गिदोन का मज़ाक उड़ाते हैं और उसका अपमान करते हैं। राजा कहते हैं कि गिदोन एक असली मर्द की तरह शक्तिशाली नहीं है, क्योंकि गिदोन स्वयं उन राजाओं को नहीं मारता। उन्हें गलत साबित करने के लिए, गिदोन दोनों राजाओं को मार डालता है और उनके बहुमूल्य गहने ले लेता है।</w:t>
      </w:r>
    </w:p>
    <w:p>
      <w:pPr/>
      <w:r>
        <w:rPr>
          <w:lang w:val="hi_IN" w:bidi="hi_IN"/>
        </w:rPr>
      </w:r>
      <w:r>
        <w:rPr>
          <w:lang w:val="hi_IN" w:bidi="hi_IN"/>
        </w:rPr>
        <w:t>यहाँ रुकें और समूह में इस प्रश्न पर चर्चा करें: आपकी संस्कृति में, जब युद्ध होता है या जब पुरुष युद्ध में होते हैं, तो लोग पुरुषों से कैसे व्यवहार की उम्मीद करते हैं? कोई व्यक्ति कैसे दिखाता है कि वह शक्तिशाली है? इस ऑडियो को यहाँ रोकें।</w:t>
      </w:r>
    </w:p>
    <w:p>
      <w:pPr/>
      <w:r>
        <w:rPr>
          <w:lang w:val="hi_IN" w:bidi="hi_IN"/>
        </w:rPr>
      </w:r>
      <w:r>
        <w:rPr>
          <w:lang w:val="hi_IN" w:bidi="hi_IN"/>
        </w:rPr>
        <w:t xml:space="preserve">इस्राएलियों के लिए यह महत्वपूर्ण था कि इस्राएली अपने परिवार के प्रति वफादार रहें, लेकिन यहोवा ने गिदोन को </w:t>
      </w:r>
      <w:r>
        <w:rPr>
          <w:b/>
          <w:lang w:val="hi_IN" w:bidi="hi_IN"/>
        </w:rPr>
        <w:t>सभी</w:t>
      </w:r>
      <w:r>
        <w:rPr>
          <w:lang w:val="hi_IN" w:bidi="hi_IN"/>
        </w:rPr>
        <w:t xml:space="preserve"> इस्राएली लोगों को छुड़ाने या बचाने के लिए बुलाया। गिदोन को सभी इस्राएलियों की मदद करने पर ध्यान केंद्रित करना चाहिए। लेकिन इसके बजाय, गिदोन अपने परिवार का बदला लेता है। अब से आगे, न्यायी अक्सर इस बात पर ध्यान केंद्रित करेंगे कि न्यायी क्या चाहते हैं और अपने लिए बदला लेंगे, इस बात पर ध्यान देने के बजाय कि सभी इस्राएलियों के लिए सबसे अच्छा क्या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8:4–21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गिदोन और उसकी सेना यरदन नदी पार करती है और सुक्कोत नगर में आती है। गिदोन नगर के अगुवों से भोजन सामग्री माँगता है। अगुवे मदद करने से मना कर देते हैं। गिदोन अगुवों को चेतावनी देता है कि गिदोन लौटकर अगुवों को दण्ड देगा।</w:t>
      </w:r>
    </w:p>
    <w:p>
      <w:pPr/>
      <w:r>
        <w:rPr>
          <w:lang w:val="hi_IN" w:bidi="hi_IN"/>
        </w:rPr>
      </w:r>
      <w:r>
        <w:rPr>
          <w:b/>
          <w:lang w:val="hi_IN" w:bidi="hi_IN"/>
        </w:rPr>
        <w:t>दूसरे दृश्य में:</w:t>
      </w:r>
      <w:r>
        <w:rPr>
          <w:lang w:val="hi_IN" w:bidi="hi_IN"/>
        </w:rPr>
        <w:t xml:space="preserve"> गिदोन पनूएल जाता है और भोजन सामग्री माँगता है। फिर से अगुवे मना कर देते हैं और गिदोन फिर से चेतावनी देता है कि गिदोन लौटकर अगुवों को दण्ड देगा।</w:t>
      </w:r>
    </w:p>
    <w:p>
      <w:pPr/>
      <w:r>
        <w:rPr>
          <w:lang w:val="hi_IN" w:bidi="hi_IN"/>
        </w:rPr>
      </w:r>
      <w:r>
        <w:rPr>
          <w:b/>
          <w:lang w:val="hi_IN" w:bidi="hi_IN"/>
        </w:rPr>
        <w:t>तीसरे दृश्य में:</w:t>
      </w:r>
      <w:r>
        <w:rPr>
          <w:lang w:val="hi_IN" w:bidi="hi_IN"/>
        </w:rPr>
        <w:t xml:space="preserve"> गिदोन मिद्यानियों का पीछा करते हुए कर्कोर तक जाता है और हमला करता है। गिदोन मिद्यानियों को हराता है और मिद्यानियों के दो राजाओं को बंदी बना लेता है।</w:t>
      </w:r>
    </w:p>
    <w:p>
      <w:pPr/>
      <w:r>
        <w:rPr>
          <w:lang w:val="hi_IN" w:bidi="hi_IN"/>
        </w:rPr>
      </w:r>
      <w:r>
        <w:rPr>
          <w:b/>
          <w:lang w:val="hi_IN" w:bidi="hi_IN"/>
        </w:rPr>
        <w:t>चौथे दृश्य में: गिदोन</w:t>
      </w:r>
      <w:r>
        <w:rPr>
          <w:lang w:val="hi_IN" w:bidi="hi_IN"/>
        </w:rPr>
        <w:t xml:space="preserve"> इस्राएल देश में लौट जाता है। गिदोन एक ऐसे व्यक्ति को पकड़ता है जो गिदोन को सुक्कोत के अगुवों के नाम बताता है। गिदोन सुक्कोत जाता है और अगुवों को काँटों की लकड़ियों से मारता है। फिर गिदोन पनूएल के गुम्मट को गिरा देता है और वहाँ के पुरुषों को मार डालता है।</w:t>
      </w:r>
    </w:p>
    <w:p>
      <w:pPr/>
      <w:r>
        <w:rPr>
          <w:lang w:val="hi_IN" w:bidi="hi_IN"/>
        </w:rPr>
      </w:r>
      <w:r>
        <w:rPr>
          <w:b/>
          <w:lang w:val="hi_IN" w:bidi="hi_IN"/>
        </w:rPr>
        <w:t>पाँचवें दृश्य में:</w:t>
      </w:r>
      <w:r>
        <w:rPr>
          <w:lang w:val="hi_IN" w:bidi="hi_IN"/>
        </w:rPr>
        <w:t xml:space="preserve"> गिदोन मिद्यान के राजाओं से उन लोगों के बारे में पूछता है जिन्हें मिद्यानियों ने ताबोर में मार डाला था। राजा कहते हैं कि वे पुरुष गिदोन के समान थे। गिदोन घोषणा करता है कि वे पुरुष गिदोन के भाई थे। गिदोन अपने पुत्र यतेरे से उन राजाओं को मारने के लिए कहता है, लेकिन यतेरे डर जाता है। जब राजा गिदोन को ताना मारते हैं, तो गिदोन स्वयं उन्हें मार डालता है। फिर गिदोन राजाओं के ऊँटों से कीमती गहने उतार 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योआश का पुत्र, गिदोन</w:t>
      </w:r>
    </w:p>
    <w:p>
      <w:pPr>
        <w:pStyle w:val="ListBullet"/>
        <w:spacing w:line="240" w:lineRule="auto"/>
        <w:ind w:left="720"/>
      </w:pPr>
      <w:r>
        <w:rPr>
          <w:lang w:val="hi_IN" w:bidi="hi_IN"/>
        </w:rPr>
      </w:r>
      <w:r>
        <w:rPr>
          <w:lang w:val="hi_IN" w:bidi="hi_IN"/>
        </w:rPr>
        <w:t>गिदोन के साथ 300 इस्राएली सैनिक</w:t>
      </w:r>
    </w:p>
    <w:p>
      <w:pPr>
        <w:pStyle w:val="ListBullet"/>
        <w:spacing w:line="240" w:lineRule="auto"/>
        <w:ind w:left="720"/>
      </w:pPr>
      <w:r>
        <w:rPr>
          <w:lang w:val="hi_IN" w:bidi="hi_IN"/>
        </w:rPr>
      </w:r>
      <w:r>
        <w:rPr>
          <w:lang w:val="hi_IN" w:bidi="hi_IN"/>
        </w:rPr>
        <w:t>सुक्कोत के पुरनिए और अगुवे</w:t>
      </w:r>
    </w:p>
    <w:p>
      <w:pPr>
        <w:pStyle w:val="ListBullet"/>
        <w:spacing w:line="240" w:lineRule="auto"/>
        <w:ind w:left="720"/>
      </w:pPr>
      <w:r>
        <w:rPr>
          <w:lang w:val="hi_IN" w:bidi="hi_IN"/>
        </w:rPr>
      </w:r>
      <w:r>
        <w:rPr>
          <w:lang w:val="hi_IN" w:bidi="hi_IN"/>
        </w:rPr>
        <w:t xml:space="preserve">दो मिद्यानी राजा, जेबह और सल्मुन्ना </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पनूएल के लोग</w:t>
      </w:r>
    </w:p>
    <w:p>
      <w:pPr>
        <w:pStyle w:val="ListBullet"/>
        <w:spacing w:line="240" w:lineRule="auto"/>
        <w:ind w:left="720"/>
      </w:pPr>
      <w:r>
        <w:rPr>
          <w:lang w:val="hi_IN" w:bidi="hi_IN"/>
        </w:rPr>
      </w:r>
      <w:r>
        <w:rPr>
          <w:lang w:val="hi_IN" w:bidi="hi_IN"/>
        </w:rPr>
        <w:t>जेबह और सल्मुन्ना के साथ 15,000 मिद्यानी सैनिक</w:t>
      </w:r>
    </w:p>
    <w:p>
      <w:pPr>
        <w:pStyle w:val="ListBullet"/>
        <w:spacing w:line="240" w:lineRule="auto"/>
        <w:ind w:left="720"/>
      </w:pPr>
      <w:r>
        <w:rPr>
          <w:lang w:val="hi_IN" w:bidi="hi_IN"/>
        </w:rPr>
      </w:r>
      <w:r>
        <w:rPr>
          <w:lang w:val="hi_IN" w:bidi="hi_IN"/>
        </w:rPr>
        <w:t>सुक्कोत का एक जवान पुरुष</w:t>
      </w:r>
    </w:p>
    <w:p>
      <w:pPr>
        <w:pStyle w:val="ListBullet"/>
        <w:spacing w:line="240" w:lineRule="auto"/>
        <w:ind w:left="720"/>
      </w:pPr>
      <w:r>
        <w:rPr>
          <w:lang w:val="hi_IN" w:bidi="hi_IN"/>
        </w:rPr>
      </w:r>
      <w:r>
        <w:rPr>
          <w:lang w:val="hi_IN" w:bidi="hi_IN"/>
        </w:rPr>
        <w:t>गिदोन के भाई</w:t>
      </w:r>
    </w:p>
    <w:p>
      <w:pPr>
        <w:pStyle w:val="ListBullet"/>
        <w:spacing w:line="240" w:lineRule="auto"/>
        <w:ind w:left="720"/>
      </w:pPr>
      <w:r>
        <w:rPr>
          <w:lang w:val="hi_IN" w:bidi="hi_IN"/>
        </w:rPr>
      </w:r>
      <w:r>
        <w:rPr>
          <w:lang w:val="hi_IN" w:bidi="hi_IN"/>
        </w:rPr>
        <w:t>और गिदोन का पुत्र, यतेरे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गिदोन के बदले पर ध्यान केंद्रित करती है। याद करें कि पिछली कहानी में कैसे गिदोन ने यरदन नदी के पास एप्रैमियों से बात की थी। यह कहानी बताती है कि गिदोन यरदन नदी पर इसलिए आया क्योंकि वह दो मिद्यानी राजाओं, जेबह और सल्मुन्ना का पीछा कर रहा था। मिद्यानी सेना के भाग जाने के बावजूद गिदोन राजाओं को पकड़ने के लिए दृढ़ संकल्पित है। कहानीकार कहानी में बाद में ही यह बताता कि गिदोन इन दोनों राजाओं को क्यों पकड़ना चाहता है। इन दोनों राजाओं ने अतीत में किसी समय गिदोन के भाइयों की हत्या कर दी थी। गिदोन बदला लेने के लिए इन राजाओं को पकड़कर उन्हें मार डालना चाहता है। गिदोन सुक्कोत और पनूएल के उन इस्राएलियों से भी बदला लेता है, जो गिदोन की मदद नहीं करते हैं।</w:t>
      </w:r>
    </w:p>
    <w:p>
      <w:pPr/>
      <w:r>
        <w:rPr>
          <w:lang w:val="hi_IN" w:bidi="hi_IN"/>
        </w:rPr>
      </w:r>
      <w:r>
        <w:rPr>
          <w:lang w:val="hi_IN" w:bidi="hi_IN"/>
        </w:rPr>
        <w:t>यहाँ रुकें और समूह में इस प्रश्न पर चर्चा करें: एक कार्य के रूप में, किसी ऐसे व्यक्ति के बारे में एक कहानी सुनाएँ जो कुछ करने के लिए बहुत दृढ़ निश्चयी था। इस कहानी को दो बार सुनाएँ। पहली बार में कहानी के अंत तक यह न बताएं कि वह व्यक्ति ऐसा करने के लिए क्यों दृढ़ निश्चयी था। जब आप कहानी को दूसरी बार सुनाते हैं, तो कहानी की शुरुआत में ही बताएँ कि वह व्यक्ति इतना दृढ़ निश्चयी क्यों था। समूह में चर्चा करें कि कहानी सुनाने के दोनों तरीकों ने कहानी को कैसे प्रभावित किया। जब आपने हर एक को सुना, तो आपको कैसा महसूस हुआ? आपको कौन सा संस्करण अधिक पसंद आया? इस ऑडियो को यहाँ रोकें।</w:t>
      </w:r>
    </w:p>
    <w:p>
      <w:pPr/>
      <w:r>
        <w:rPr>
          <w:lang w:val="hi_IN" w:bidi="hi_IN"/>
        </w:rPr>
      </w:r>
      <w:r>
        <w:rPr>
          <w:lang w:val="hi_IN" w:bidi="hi_IN"/>
        </w:rPr>
        <w:t>पहले दृश्य में, गिदोन और उसकी सेना इस्राएलियों के देश की सीमा तक यात्रा करते हैं। गिदोन के साथ केवल 300 सैनिक ही यात्रा करते हैं। ये शायद मिद्यानियों के साथ पहले युद्ध में शामिल 300 सैनिक हो सकते हैं। भले ही पिछले भाग में एप्रैमी गिदोन के साथ थे, फिर भी एप्रैमी मिद्यानियों का पीछा करने के लिए गिदोन के साथ यात्रा नहीं करते हैं। गिदोन और उसके लोग यरदन नदी पार करते हैं और सुक्कोत नगर से होकर यात्रा करते हैं। गिदोन सुक्कोत के लोगों से भोजन माँगता है ताकि मिद्यानियों का पीछा करते समय उसके लोगों की सहायता हो सकें। हालाँकि, अगुवे मदद करने से मना कर देते हैं और गिदोन अगुवों को चेतावनी देता है कि वह उनके मना करने के लिए लौटकर उन्हें दण्ड देगा।</w:t>
      </w:r>
    </w:p>
    <w:p>
      <w:pPr/>
      <w:r>
        <w:rPr>
          <w:lang w:val="hi_IN" w:bidi="hi_IN"/>
        </w:rPr>
      </w:r>
      <w:r>
        <w:rPr>
          <w:lang w:val="hi_IN" w:bidi="hi_IN"/>
        </w:rPr>
        <w:t>दूसरे दृश्य में, गिदोन पनूएल नगर की यात्रा करता है और वहाँ के लोगों से सहायता माँगता है। यहाँ और पूरी कहानी में, कहानीकार फिर से गिदोन के सैनिकों का उल्लेख नहीं करता है। कहानीकार केवल इतना ही कहता है, "गिदोन पनूएल को जाता है," या "गिदोन मिद्यानियों पर हमला करता है," लेकिन कहानीकार का अर्थ है कि जब गिदोन ये सब काम करता है तो उसके सैनिक उसके साथ होते हैं।</w:t>
      </w:r>
    </w:p>
    <w:p>
      <w:pPr/>
      <w:r>
        <w:rPr>
          <w:lang w:val="hi_IN" w:bidi="hi_IN"/>
        </w:rPr>
      </w:r>
      <w:r>
        <w:rPr>
          <w:lang w:val="hi_IN" w:bidi="hi_IN"/>
        </w:rPr>
        <w:t>यहाँ रुकें और समूह में इस प्रश्न पर चर्चा करें: आपके अगुवों के द्वारा किए गए कुछ कामों या उनके द्वारा लिए गए निर्णयों की सूची बनाएँ। चर्चा करें कि क्या वे अगुवे उन कार्यों को स्वयं करने में सक्षम थे या उन्हें अन्य लोगों की सहायता मिली थी। इस ऑडियो को यहाँ रोकें।</w:t>
      </w:r>
    </w:p>
    <w:p>
      <w:pPr/>
      <w:r>
        <w:rPr>
          <w:lang w:val="hi_IN" w:bidi="hi_IN"/>
        </w:rPr>
      </w:r>
      <w:r>
        <w:rPr>
          <w:lang w:val="hi_IN" w:bidi="hi_IN"/>
        </w:rPr>
        <w:t>पनूएल के लोग भी मदद करने से मना कर देते हैं। ये लोग शायद नगर के अगुवे होंगे। एक बार फिर, गिदोन मिद्यानियों को हराने के बाद, विजय या जीत के साथ पनूएल लौटने का वादा करता है। फिर गिदोन पनूएल के लोगों को उनके गुम्मट को नष्ट करके दण्ड देगा।</w:t>
      </w:r>
    </w:p>
    <w:p>
      <w:pPr/>
      <w:r>
        <w:rPr>
          <w:lang w:val="hi_IN" w:bidi="hi_IN"/>
        </w:rPr>
      </w:r>
      <w:r>
        <w:rPr>
          <w:lang w:val="hi_IN" w:bidi="hi_IN"/>
        </w:rPr>
        <w:t>तीसरे दृश्य में, अब हम सुनते हैं कि मिद्यानी कहाँ हैं। राजा जेबह और राजा सल्मुन्ना अपनी सेना को लेकर कर्कोर की ओर बढ़ते हैं। एक लाख बीस हज़ार सैनिक मारे गए हैं, इसलिए अब मिद्यानी सेना के पास केवल 15,000 सैनिक हैं। मिद्यानी शायद अपने ही क्षेत्र में या उसके आस-पास हैं, इसलिए उन्होंने सुरक्षित महसूस किया और डेरा डाला। शायद मिद्यानियों ने यह नहीं सोचा था कि इस्राएली इतनी दूर तक उनका पीछा करेंगे। हालाँकि, गिदोन और उसके लोगों ने मिद्यानियों का पीछा करने के लिए खानाबदोश या यात्रियों के मार्ग से यात्रा की। इस यात्रा में शायद कई दिन लगे। गिदोन अपनी इस्राएली सेना के साथ मिद्यानियों को पकड़ लेता है और उन पर हमला करता है। इस्राएली मिद्यानियों को खदेड़ देते हैं या परास्त कर देते हैं। कहानीकार युद्ध का वर्णन नहीं करता है और न ही यह बताता है कि गिदोन ने बहुत बड़ी मिद्यानी सेना को कैसे हराया। न ही कहानीकार यहोवा का उल्लेख करता है। यद्यपि मिद्यानी राजा भागने की कोशिश करते हैं, फिर भी गिदोन राजाओं को बंदी बना लेता है।</w:t>
      </w:r>
    </w:p>
    <w:p>
      <w:pPr/>
      <w:r>
        <w:rPr>
          <w:lang w:val="hi_IN" w:bidi="hi_IN"/>
        </w:rPr>
      </w:r>
      <w:r>
        <w:rPr>
          <w:lang w:val="hi_IN" w:bidi="hi_IN"/>
        </w:rPr>
        <w:t>चौथे दृश्य में, योआश का पुत्र गिदोन सुक्कोत वापस लौटता है। गिदोन एक दर्रे से होकर जाता है, जो पहाड़ों या तराइयों को पार करने के लिए एक सुरक्षित स्थान है। एक बार फिर, गिदोन और उसके लोगों ने शायद एक लंबी यात्रा की थी, इसलिए उनकी यात्रा में कई दिन लगे। रास्ते में, गिदोन को सुक्कोत का एक व्यक्ति मिलता है, और गिदोन उस व्यक्ति से सुक्कोत के अगुवों के बारे में पूछता है। वह व्यक्ति सुक्कोत के सभी अगुवों और पुरनियों के नाम लिख लेता है और वह सूची गिदोन को दे देता है। अब गिदोन उन लोगों के नाम जान लेता है जिन्होंने पहले गिदोन की मदद करने से मना कर दिया था।</w:t>
      </w:r>
    </w:p>
    <w:p>
      <w:pPr/>
      <w:r>
        <w:rPr>
          <w:lang w:val="hi_IN" w:bidi="hi_IN"/>
        </w:rPr>
      </w:r>
      <w:r>
        <w:rPr>
          <w:lang w:val="hi_IN" w:bidi="hi_IN"/>
        </w:rPr>
        <w:t>जब गिदोन और उसके सैनिक सुक्कोत पहुँचते हैं, तो गिदोन नगर के लोगों से बात करता है। गिदोन बंदी बनाए गए मिद्यानी राजाओं को सभी को दिखाता है और अगुवों के शब्दों को दोहराता है। गिदोन कहता है, “देखो, मेरे पास इस बात का सबूत है कि मैं मिद्यानियों को हरा सकता हूँ।” तब गिदोन काँटेदार झाड़ियों से , जिनकी शाखाएँ कठोर और काँटे नुकीले होते हैं, उन अगुवों को पीटता है या मारता है। लोग बीजों को डंठलों से अलग करने के लिए पौधों को डंडों से झाड़ते या पीटते थे। कुछ अनुवाद कहते हैं कि गिदोन ने उन अगुवों को सबक सिखाया। गिदोन लोगों को यह सिखाना चाहता था कि वे फिर कभी उसके अनुरोधों को अस्वीकार न करें।</w:t>
      </w:r>
    </w:p>
    <w:p>
      <w:pPr/>
      <w:r>
        <w:rPr>
          <w:lang w:val="hi_IN" w:bidi="hi_IN"/>
        </w:rPr>
      </w:r>
      <w:r>
        <w:rPr>
          <w:lang w:val="hi_IN" w:bidi="hi_IN"/>
        </w:rPr>
        <w:t>गिदोन पनूएल नगर के लोगों को भी दण्ड देने के लिए लौटता है। गिदोन लोगों को उससे भी कहीं अधिक कठोर दण्ड देता है जितना उसने कहा था। अपने लोगों की सहायता से, गिदोन पनूएल के गुम्मट को गिरा देता है। यह गुम्मट शायद एक ऊँची और मजबूत इमारत थी, जिसमें नगर के लोग दूसरे लोगों के हमले के समय छिप सकते थे। फिर गिदोन नगर के लोगों को मार डालता है। यह स्पष्ट नहीं है कि गिदोन केवल अगुवों को मार डालता है या पनूएल में रहने वाले सभी लोगों को मार डालता है।</w:t>
      </w:r>
    </w:p>
    <w:p>
      <w:pPr/>
      <w:r>
        <w:rPr>
          <w:lang w:val="hi_IN" w:bidi="hi_IN"/>
        </w:rPr>
      </w:r>
      <w:r>
        <w:rPr>
          <w:lang w:val="hi_IN" w:bidi="hi_IN"/>
        </w:rPr>
        <w:t>पाँचवें दृश्य में, कहानीकार यह दिखाता है कि गिदोन मिद्यानी राजाओं को बंदी बनाने के लिए इतना दृढ़ निश्चयी क्यों था। गिदोन मिद्यानी राजाओं से उन इस्राएली लोगों के बारे में पूछता है जिन्हें मिद्यानियों ने ताबोर में मार डाला था। गिदोन पूछता है कि वे इस्राएली पुरुष कैसे थे। कुछ अनुवादों में कहा गया है कि गिदोन पूछता है कि वे लोग कहाँ हैं। गिदोन शायद पहले से ही जानता था कि वे लोग मर चुके हैं और वे लोग गिदोन के भाई थे। गिदोन शायद यह देखना चाहता है कि क्या मिद्यानी राजा अपने किए हुए कामों पर घमंड करेंगे। गिदोन शायद चाहता था कि अन्य इस्राएली यह सुनें कि मिद्यानी राजाओं ने क्या किया, ताकि वे समझ सकें कि गिदोन ने मिद्यानियों का इतनी दूर तक पीछा क्यों किया।</w:t>
      </w:r>
    </w:p>
    <w:p>
      <w:pPr/>
      <w:r>
        <w:rPr>
          <w:lang w:val="hi_IN" w:bidi="hi_IN"/>
        </w:rPr>
      </w:r>
      <w:r>
        <w:rPr>
          <w:lang w:val="hi_IN" w:bidi="hi_IN"/>
        </w:rPr>
        <w:t>मिद्यानी राजा घोषणा करते हैं कि जिन लोगों को उन्होंने मारा, वे गिदोन के समान थे। राजा कहते हैं कि गिदोन और वे लोग, दोनों ही दिखने में और व्यवहार में किसी राजा के पुत्रों के समान लगते हैं। इसका अर्थ यह हो सकता है कि वे लोग शक्तिशाली और प्रभावशाली थे, या लोग उनका सम्मान करते थे।</w:t>
      </w:r>
    </w:p>
    <w:p>
      <w:pPr/>
      <w:r>
        <w:rPr>
          <w:lang w:val="hi_IN" w:bidi="hi_IN"/>
        </w:rPr>
      </w:r>
      <w:r>
        <w:rPr>
          <w:lang w:val="hi_IN" w:bidi="hi_IN"/>
        </w:rPr>
        <w:t>यहाँ रुकें और समूह में इस प्रश्न पर चर्चा करें: वर्णन करें कि आपकी संस्कृति में एक राजा या शक्तिशाली अगुवा कैसा होगा। न केवल वह कैसा दिखता है, बल्कि वह कैसे व्यवहार करता है और उसका चरित्र कैसा है, इसका भी वर्णन करें। किसी ऐसे व्यक्ति के बारे में चर्चा करें जिसे आप जानते हैं और जो ऐसा दिखता है या ऐसा व्यवहार करता है। इस ऑडियो को यहाँ रोकें।</w:t>
      </w:r>
    </w:p>
    <w:p>
      <w:pPr/>
      <w:r>
        <w:rPr>
          <w:lang w:val="hi_IN" w:bidi="hi_IN"/>
        </w:rPr>
      </w:r>
      <w:r>
        <w:rPr>
          <w:lang w:val="hi_IN" w:bidi="hi_IN"/>
        </w:rPr>
        <w:t>गिदोन अब खुलासा करता है कि वे लोग गिदोन के भाई थे। गिदोन इस बात पर ज़ोर देता है कि वे लोग उसका करीबी परिवार थे, जब गिदोन कहता है कि वे लोग उसकी माँ के पुत्र थे। यदि मिद्यानियों ने गिदोन के भाइयों को नहीं मारा होता, तो गिदोन राजाओं को नहीं मारता। गिदोन एक सामान्य इस्राएली शपथ लेता है और कहता है कि यह उतना ही निश्चित है जितना यहोवा जीवित है।</w:t>
      </w:r>
    </w:p>
    <w:p>
      <w:pPr/>
      <w:r>
        <w:rPr>
          <w:lang w:val="hi_IN" w:bidi="hi_IN"/>
        </w:rPr>
      </w:r>
      <w:r>
        <w:rPr>
          <w:lang w:val="hi_IN" w:bidi="hi_IN"/>
        </w:rPr>
        <w:t>यहाँ रुकें और समूह में इस प्रश्न पर चर्चा करें: आपकी संस्कृति में, लोग यह दिखाने के लिए किन शब्दों या वाक्यांशों का उपयोग करते हैं कि कोई बात बहुत निश्चित है? इस ऑडियो को यहाँ रोकें।</w:t>
      </w:r>
    </w:p>
    <w:p>
      <w:pPr/>
      <w:r>
        <w:rPr>
          <w:lang w:val="hi_IN" w:bidi="hi_IN"/>
        </w:rPr>
      </w:r>
      <w:r>
        <w:rPr>
          <w:lang w:val="hi_IN" w:bidi="hi_IN"/>
        </w:rPr>
        <w:t>हालाँकि, क्योंकि मिद्यानी राजाओं ने गिदोन के भाइयों को मार डाला था, इसलिए गिदोन यह बताता है कि राजाओं को मर जाना चाहिए। गिदोन अपने पुत्र यतेरे से मिद्यानी राजाओं को मारने के लिए कहता है। हालाँकि यतेरे सैनिकों के साथ यात्रा करने और लड़ने के लिए पर्याप्त उम्र का है, फिर भी वह अभी भी बहुत युवा है। शायद यतेरे ने अभी तक बहुत से युद्ध नहीं लड़े और न ही उसने बहुत से लोगों को मारा है। यतेरे डर जाता है और दोनों मिद्यानी राजाओं को मारने के लिए अपनी तलवार नहीं निकालता।</w:t>
      </w:r>
    </w:p>
    <w:p>
      <w:pPr/>
      <w:r>
        <w:rPr>
          <w:lang w:val="hi_IN" w:bidi="hi_IN"/>
        </w:rPr>
      </w:r>
      <w:r>
        <w:rPr>
          <w:lang w:val="hi_IN" w:bidi="hi_IN"/>
        </w:rPr>
        <w:t>यहाँ रुकें और समूह में तलवार की एक तस्वीर देखें। उन शब्दों के बारे में बात करें जिनका उपयोग आप यतेरे की उम्र के एक ऐसे लड़के का वर्णन करने के लिए करते हैं, जो लड़ने के लिए पर्याप्त बड़ा तो है, लेकिन बहुत ज्यादा अनुभवी नहीं है। इस ऑडियो को यहाँ रोकें।</w:t>
      </w:r>
    </w:p>
    <w:p>
      <w:pPr/>
      <w:r>
        <w:rPr>
          <w:lang w:val="hi_IN" w:bidi="hi_IN"/>
        </w:rPr>
      </w:r>
      <w:r>
        <w:rPr>
          <w:lang w:val="hi_IN" w:bidi="hi_IN"/>
        </w:rPr>
        <w:t>राजा गिदोन का मज़ाक उड़ाते हैं और कहते हैं कि यदि गिदोन वास्तव में एक मर्द की तरह शक्तिशाली है, तो इसे साबित करने के लिए उसे स्वयं राजाओं को मारना चाहिए। इसलिए गिदोन राजाओं को मारने के लिए अपनी तलवार का उपयोग करता है। फिर गिदोन राजाओं के ऊँटों से गहने, चाँदी और सोने की सजावट ले लेता है। ऊँट बड़े और मजबूत पशु होते थे जिन पर लोग यात्रा करते समय बैठते थे।</w:t>
      </w:r>
    </w:p>
    <w:p>
      <w:pPr/>
      <w:r>
        <w:rPr>
          <w:lang w:val="hi_IN" w:bidi="hi_IN"/>
        </w:rPr>
      </w:r>
      <w:r>
        <w:rPr>
          <w:lang w:val="hi_IN" w:bidi="hi_IN"/>
        </w:rPr>
        <w:t>यहाँ रुकें और समूह के रूप में एक ऊँट की तस्वीर देखें। चाँदी और सोने के गहनों की भी एक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8:4–21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योआश का पुत्र, गिदोन</w:t>
      </w:r>
    </w:p>
    <w:p>
      <w:pPr>
        <w:pStyle w:val="ListBullet"/>
        <w:spacing w:line="240" w:lineRule="auto"/>
        <w:ind w:left="720"/>
      </w:pPr>
      <w:r>
        <w:rPr>
          <w:lang w:val="hi_IN" w:bidi="hi_IN"/>
        </w:rPr>
      </w:r>
      <w:r>
        <w:rPr>
          <w:lang w:val="hi_IN" w:bidi="hi_IN"/>
        </w:rPr>
        <w:t>गिदोन के साथ 300 इस्राएली सैनिक</w:t>
      </w:r>
    </w:p>
    <w:p>
      <w:pPr>
        <w:pStyle w:val="ListBullet"/>
        <w:spacing w:line="240" w:lineRule="auto"/>
        <w:ind w:left="720"/>
      </w:pPr>
      <w:r>
        <w:rPr>
          <w:lang w:val="hi_IN" w:bidi="hi_IN"/>
        </w:rPr>
      </w:r>
      <w:r>
        <w:rPr>
          <w:lang w:val="hi_IN" w:bidi="hi_IN"/>
        </w:rPr>
        <w:t>सुक्कोत के पुरनिए और अगुवे</w:t>
      </w:r>
    </w:p>
    <w:p>
      <w:pPr>
        <w:pStyle w:val="ListBullet"/>
        <w:spacing w:line="240" w:lineRule="auto"/>
        <w:ind w:left="720"/>
      </w:pPr>
      <w:r>
        <w:rPr>
          <w:lang w:val="hi_IN" w:bidi="hi_IN"/>
        </w:rPr>
      </w:r>
      <w:r>
        <w:rPr>
          <w:lang w:val="hi_IN" w:bidi="hi_IN"/>
        </w:rPr>
        <w:t xml:space="preserve">दो मिद्यानी राजा, जेबह और सल्मुन्ना </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पनूएल के लोग</w:t>
      </w:r>
    </w:p>
    <w:p>
      <w:pPr>
        <w:pStyle w:val="ListBullet"/>
        <w:spacing w:line="240" w:lineRule="auto"/>
        <w:ind w:left="720"/>
      </w:pPr>
      <w:r>
        <w:rPr>
          <w:lang w:val="hi_IN" w:bidi="hi_IN"/>
        </w:rPr>
      </w:r>
      <w:r>
        <w:rPr>
          <w:lang w:val="hi_IN" w:bidi="hi_IN"/>
        </w:rPr>
        <w:t>जेबह और सल्मुन्ना के साथ 15,000 मिद्यानी सैनिक</w:t>
      </w:r>
    </w:p>
    <w:p>
      <w:pPr>
        <w:pStyle w:val="ListBullet"/>
        <w:spacing w:line="240" w:lineRule="auto"/>
        <w:ind w:left="720"/>
      </w:pPr>
      <w:r>
        <w:rPr>
          <w:lang w:val="hi_IN" w:bidi="hi_IN"/>
        </w:rPr>
      </w:r>
      <w:r>
        <w:rPr>
          <w:lang w:val="hi_IN" w:bidi="hi_IN"/>
        </w:rPr>
        <w:t>सुक्कोत का एक जवान पुरुष</w:t>
      </w:r>
    </w:p>
    <w:p>
      <w:pPr>
        <w:pStyle w:val="ListBullet"/>
        <w:spacing w:line="240" w:lineRule="auto"/>
        <w:ind w:left="720"/>
      </w:pPr>
      <w:r>
        <w:rPr>
          <w:lang w:val="hi_IN" w:bidi="hi_IN"/>
        </w:rPr>
      </w:r>
      <w:r>
        <w:rPr>
          <w:lang w:val="hi_IN" w:bidi="hi_IN"/>
        </w:rPr>
        <w:t>गिदोन के भाई</w:t>
      </w:r>
    </w:p>
    <w:p>
      <w:pPr>
        <w:pStyle w:val="ListBullet"/>
        <w:spacing w:line="240" w:lineRule="auto"/>
        <w:ind w:left="720"/>
      </w:pPr>
      <w:r>
        <w:rPr>
          <w:lang w:val="hi_IN" w:bidi="hi_IN"/>
        </w:rPr>
      </w:r>
      <w:r>
        <w:rPr>
          <w:lang w:val="hi_IN" w:bidi="hi_IN"/>
        </w:rPr>
        <w:t>और गिदोन का पुत्र, यतेरे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गिदोन और उसके 300 सैनिकों ने शत्रु का पीछा करना जारी रखा। भले ही वे लोग बहुत थके हुए थे, फिर भी उन्होंने यरदन नदी पार की। गिदोन और उसके लोग सुक्कोत नगर में पहुँचे। गिदोन ने सुक्कोत के लोगों से कहा, “मेरे साथ चलने वाले सैनिकों को कुछ भोजन दो, क्योंकि वे थक गए हैं। हम मिद्यान के राजाओं जेबह और सल्मुन्ना का पीछा कर रहे हैं।"</w:t>
      </w:r>
    </w:p>
    <w:p>
      <w:pPr/>
      <w:r>
        <w:rPr>
          <w:lang w:val="hi_IN" w:bidi="hi_IN"/>
        </w:rPr>
      </w:r>
      <w:r>
        <w:rPr>
          <w:lang w:val="hi_IN" w:bidi="hi_IN"/>
        </w:rPr>
        <w:t>परन्तु सुक्कोत के अगुवों ने कहा, “तुमने अभी तक जेबह और सल्मुन्ना को पकड़ा नहीं है, इसलिए हम तुम्हारे सैनिकों को भोजन नहीं देंगे। पहले उन राजाओं को पकड़ों, फिर ही हम तुम्हें भोजन देंगे।"</w:t>
      </w:r>
    </w:p>
    <w:p>
      <w:pPr/>
      <w:r>
        <w:rPr>
          <w:lang w:val="hi_IN" w:bidi="hi_IN"/>
        </w:rPr>
      </w:r>
      <w:r>
        <w:rPr>
          <w:lang w:val="hi_IN" w:bidi="hi_IN"/>
        </w:rPr>
        <w:t>नाटक को रोकें। सुक्कोत के अगुवों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मिद्यानी वर्षों से हम पर हमला करते रहे हैं। हमें यकीन नहीं है कि गिदोन मिद्यानियों को पराजित कर पाएगा। यदि गिदोन असफल होता है, तो हमें डर है कि मिद्यानी हमें दण्ड देंगे। या</w:t>
      </w:r>
    </w:p>
    <w:p>
      <w:pPr>
        <w:pStyle w:val="ListBullet"/>
        <w:spacing w:line="240" w:lineRule="auto"/>
        <w:ind w:left="720"/>
      </w:pPr>
      <w:r>
        <w:rPr>
          <w:lang w:val="hi_IN" w:bidi="hi_IN"/>
        </w:rPr>
      </w:r>
      <w:r>
        <w:rPr>
          <w:lang w:val="hi_IN" w:bidi="hi_IN"/>
        </w:rPr>
        <w:t>हम सैकड़ों अजनबियों के साथ अपना भोजन साझा नहीं करना चाहते हैं। हमने यह भोजन और सामान अपने परिवारों को खिलाने के लिए इकट्ठा किया! यदि हम भोजन दे देते हैं, तो हो सकता है कि हमारे पास पर्याप्त न रहें! या</w:t>
      </w:r>
    </w:p>
    <w:p>
      <w:pPr>
        <w:pStyle w:val="ListBullet"/>
        <w:spacing w:line="240" w:lineRule="auto"/>
        <w:ind w:left="720"/>
      </w:pPr>
      <w:r>
        <w:rPr>
          <w:lang w:val="hi_IN" w:bidi="hi_IN"/>
        </w:rPr>
      </w:r>
      <w:r>
        <w:rPr>
          <w:lang w:val="hi_IN" w:bidi="hi_IN"/>
        </w:rPr>
        <w:t>हम गिदोन को नहीं जानते हैं। हमने गिदोन को अपने अगुवे के रूप में नहीं चुना। हम पर गिदोन का कोई एहसान नहीं है।</w:t>
      </w:r>
    </w:p>
    <w:p>
      <w:pPr/>
      <w:r>
        <w:rPr>
          <w:lang w:val="hi_IN" w:bidi="hi_IN"/>
        </w:rPr>
      </w:r>
      <w:r>
        <w:rPr>
          <w:lang w:val="hi_IN" w:bidi="hi_IN"/>
        </w:rPr>
        <w:t>नाटक जारी रखें।</w:t>
      </w:r>
    </w:p>
    <w:p>
      <w:pPr/>
      <w:r>
        <w:rPr>
          <w:lang w:val="hi_IN" w:bidi="hi_IN"/>
        </w:rPr>
      </w:r>
      <w:r>
        <w:rPr>
          <w:lang w:val="hi_IN" w:bidi="hi_IN"/>
        </w:rPr>
        <w:t xml:space="preserve">गिदोन ने उत्तर दिया, “क्योंकि तुमने ये बातें कही हैं, इसलिए अब ऐसा होगा। यहोवा मेरी सहायता करेगा, और मैं राजा जेबह और राजा सल्मुन्ना को बंदी बना लूँगा। तब मैं यहाँ वापस आऊँगा और तुम्हारे शरीर को जंगल के कंटीले और नुकीले टहनियों से पीटूँगा। </w:t>
      </w:r>
    </w:p>
    <w:p>
      <w:pPr/>
      <w:r>
        <w:rPr>
          <w:lang w:val="hi_IN" w:bidi="hi_IN"/>
        </w:rPr>
      </w:r>
      <w:r>
        <w:rPr>
          <w:lang w:val="hi_IN" w:bidi="hi_IN"/>
        </w:rPr>
        <w:t>वहाँ से गिदोन पनूएल नगर में गया। गिदोन ने वहाँ के लोगों से भी कहा कि वे गिदोन को भोजन दें। परन्तु पनूएल के लोगों ने उसी तरह से जवाब दिया जैसे सुक्कोत नगर के लोगों ने दिया था। इसलिए गिदोन ने कहा, "मैं इस युद्ध को जीतने वाला हूँ। तब मैं लौटकर तुम्हारे नगर के गुम्मट को नष्ट कर दूँगा।"</w:t>
      </w:r>
    </w:p>
    <w:p>
      <w:pPr/>
      <w:r>
        <w:rPr>
          <w:lang w:val="hi_IN" w:bidi="hi_IN"/>
        </w:rPr>
      </w:r>
      <w:r>
        <w:rPr>
          <w:lang w:val="hi_IN" w:bidi="hi_IN"/>
        </w:rPr>
        <w:t>नाटक को रोकें। 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इस बात पर गुस्सा है कि सुक्कोत और पनूएल के लोग मेरे सभी सैनिकों के सामने मेरा अपमान करते हैं; या</w:t>
      </w:r>
    </w:p>
    <w:p>
      <w:pPr>
        <w:pStyle w:val="ListBullet"/>
        <w:spacing w:line="240" w:lineRule="auto"/>
        <w:ind w:left="720"/>
      </w:pPr>
      <w:r>
        <w:rPr>
          <w:lang w:val="hi_IN" w:bidi="hi_IN"/>
        </w:rPr>
      </w:r>
      <w:r>
        <w:rPr>
          <w:lang w:val="hi_IN" w:bidi="hi_IN"/>
        </w:rPr>
        <w:t>मैं अपने सैनिकों की देखभाल करने और इस्राएल में सभी की रक्षा करने की कोशिश कर रहा हूँ! मुझे समझ नहीं आ रहा कि ये अन्य इस्राएली मेरी सहायता क्यों नहीं कर रहे!" या</w:t>
      </w:r>
    </w:p>
    <w:p>
      <w:pPr>
        <w:pStyle w:val="ListBullet"/>
        <w:spacing w:line="240" w:lineRule="auto"/>
        <w:ind w:left="720"/>
      </w:pPr>
      <w:r>
        <w:rPr>
          <w:lang w:val="hi_IN" w:bidi="hi_IN"/>
        </w:rPr>
      </w:r>
      <w:r>
        <w:rPr>
          <w:lang w:val="hi_IN" w:bidi="hi_IN"/>
        </w:rPr>
        <w:t>सुक्कोत और पनूएल के लोगों को हमारी मदद करनी चाहिए! हम सभी इस्राएली हैं और यहोवा ने मुझे इस्राएलियों की अगुवाई करने के लिए चुना है। इन नगरों के लोगों ने मेरी आज्ञा नहीं मानी है और वे दण्ड के योग्य हैं।</w:t>
      </w:r>
    </w:p>
    <w:p>
      <w:pPr/>
      <w:r>
        <w:rPr>
          <w:lang w:val="hi_IN" w:bidi="hi_IN"/>
        </w:rPr>
      </w:r>
      <w:r>
        <w:rPr>
          <w:lang w:val="hi_IN" w:bidi="hi_IN"/>
        </w:rPr>
        <w:t>नाटक को जारी रखें।</w:t>
      </w:r>
    </w:p>
    <w:p>
      <w:pPr/>
      <w:r>
        <w:rPr>
          <w:lang w:val="hi_IN" w:bidi="hi_IN"/>
        </w:rPr>
      </w:r>
      <w:r>
        <w:rPr>
          <w:lang w:val="hi_IN" w:bidi="hi_IN"/>
        </w:rPr>
        <w:t>राजा जेबह और राजा सल्मुन्ना लगभग 15,000 पुरुषों की सेना के साथ कर्कोर नगर में थे। ये सभी वे लोग थे जो पूर्व के लोगों की सेना में से बचे हुए थे। उनके एक लाख बीस हज़ार सैनिक पहले ही मर चुके थे। गिदोन यरदन नदी की घाटी से ऊपर उस मार्ग से गया जिसका उपयोग खानाबदोश लोग, या यात्रा करने वाले व्यापारी करते थे, जो नोबह और योगबहा के नगरों के पूर्व में था। गिदोन और उसके सैनिकों ने मिद्यानी सैनिकों को चौंका दिया और उन पर हमला कर दिया। मिद्यान के दोनों राजा, जेबह और सल्मुन्ना भाग गए। गिदोन ने उनका पीछा किया और उन्हें पकड़ लिया, और सभी मिद्यानी सैनिक भाग गए।</w:t>
      </w:r>
    </w:p>
    <w:p>
      <w:pPr/>
      <w:r>
        <w:rPr>
          <w:lang w:val="hi_IN" w:bidi="hi_IN"/>
        </w:rPr>
      </w:r>
      <w:r>
        <w:rPr>
          <w:lang w:val="hi_IN" w:bidi="hi_IN"/>
        </w:rPr>
        <w:t>नाटक को रोकें। जेबह और सल्मुन्ना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 जब हम कर्कोर में हैं, तो हम सुरक्षित हैं। हम अपने घर के पास हैं। निश्चित रूप से इस्राएली इतनी दूर तक हमारा पीछा नहीं करेंगे। मुझे अपने सैनिकों से यह कहने की ज़रूरत नहीं है कि वे संकट से सावधान रहें; या</w:t>
      </w:r>
    </w:p>
    <w:p>
      <w:pPr>
        <w:pStyle w:val="ListBullet"/>
        <w:spacing w:line="240" w:lineRule="auto"/>
        <w:ind w:left="720"/>
      </w:pPr>
      <w:r>
        <w:rPr>
          <w:lang w:val="hi_IN" w:bidi="hi_IN"/>
        </w:rPr>
      </w:r>
      <w:r>
        <w:rPr>
          <w:lang w:val="hi_IN" w:bidi="hi_IN"/>
        </w:rPr>
        <w:t>मुझे समझ नहीं आ रहा कि इस्राएली सैनिकों का इतना छोटा समूह हमें लगातार कैसे हरा रहा है! उनके पास एक ऐसा देवता होगा जो उनके लिए लड़ता है; या</w:t>
      </w:r>
    </w:p>
    <w:p>
      <w:pPr>
        <w:pStyle w:val="ListBullet"/>
        <w:spacing w:line="240" w:lineRule="auto"/>
        <w:ind w:left="720"/>
      </w:pPr>
      <w:r>
        <w:rPr>
          <w:lang w:val="hi_IN" w:bidi="hi_IN"/>
        </w:rPr>
      </w:r>
      <w:r>
        <w:rPr>
          <w:lang w:val="hi_IN" w:bidi="hi_IN"/>
        </w:rPr>
        <w:t>मैं नहीं चाहता कि इस्राएली मुझे मार डालें या मुझे बंदी बना लें! यदि मैं युद्ध से भाग जाऊँ, तो शायद मैं सुरक्षित स्थान तक पहुँच सकता हूँ!</w:t>
      </w:r>
    </w:p>
    <w:p>
      <w:pPr/>
      <w:r>
        <w:rPr>
          <w:lang w:val="hi_IN" w:bidi="hi_IN"/>
        </w:rPr>
      </w:r>
      <w:r>
        <w:rPr>
          <w:lang w:val="hi_IN" w:bidi="hi_IN"/>
        </w:rPr>
        <w:t>नाटक को जारी रखें।</w:t>
      </w:r>
    </w:p>
    <w:p>
      <w:pPr/>
      <w:r>
        <w:rPr>
          <w:lang w:val="hi_IN" w:bidi="hi_IN"/>
        </w:rPr>
      </w:r>
      <w:r>
        <w:rPr>
          <w:lang w:val="hi_IN" w:bidi="hi_IN"/>
        </w:rPr>
        <w:t>फिर योआश का पुत्र, गिदोन हेरेस की चढ़ाई से लौट आया। गिदोन ने सुक्कोत नगर के एक जवान को पकड़ा और उससे नगर के अगुवों के बारे में पूछा। उस जवान ने सुक्कोत नगर के 77 अधिकारियों और पुरनिए के नाम लिखे और गिदोन को दे दिए।</w:t>
      </w:r>
    </w:p>
    <w:p>
      <w:pPr/>
      <w:r>
        <w:rPr>
          <w:lang w:val="hi_IN" w:bidi="hi_IN"/>
        </w:rPr>
      </w:r>
      <w:r>
        <w:rPr>
          <w:lang w:val="hi_IN" w:bidi="hi_IN"/>
        </w:rPr>
        <w:t>नाटक को रोकें। सुक्कोत के जवान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इस व्यक्ति से डर लगता है जिसने मुझे पकड़ा है। इस व्यक्ति के पास बहुत से सैनिक हैं, और इन्होंने अभी-अभी हमारे शत्रु, मिद्यानियों को हराया है। जो कुछ भी यह व्यक्ति कहेगा, मैं वह करूँगा; या</w:t>
      </w:r>
    </w:p>
    <w:p>
      <w:pPr>
        <w:pStyle w:val="ListBullet"/>
        <w:spacing w:line="240" w:lineRule="auto"/>
        <w:ind w:left="720"/>
      </w:pPr>
      <w:r>
        <w:rPr>
          <w:lang w:val="hi_IN" w:bidi="hi_IN"/>
        </w:rPr>
      </w:r>
      <w:r>
        <w:rPr>
          <w:lang w:val="hi_IN" w:bidi="hi_IN"/>
        </w:rPr>
        <w:t>जब गिदोन हमारे नगर में आया, तो हमारे अगुवों ने जिस तरह से व्यवहार किया, उससे मुझे शर्म आती है। मैं गिदोन को उन लोगों के नाम बताऊँगा जिन्होंने उसका मज़ाक उड़ाया था; या</w:t>
      </w:r>
    </w:p>
    <w:p>
      <w:pPr>
        <w:pStyle w:val="ListBullet"/>
        <w:spacing w:line="240" w:lineRule="auto"/>
        <w:ind w:left="720"/>
      </w:pPr>
      <w:r>
        <w:rPr>
          <w:lang w:val="hi_IN" w:bidi="hi_IN"/>
        </w:rPr>
      </w:r>
      <w:r>
        <w:rPr>
          <w:lang w:val="hi_IN" w:bidi="hi_IN"/>
        </w:rPr>
        <w:t>मैं नहीं चाहता कि गिदोन मेरे नगर के लोगों को नुकसान पहुँचाए। शायद यदि मैं उसे अगुवों के नाम बता दूँ, तो गिदोन मुझे और नगर के बाकी लोगों को दण्ड नहीं देगा।</w:t>
      </w:r>
    </w:p>
    <w:p>
      <w:pPr/>
      <w:r>
        <w:rPr>
          <w:lang w:val="hi_IN" w:bidi="hi_IN"/>
        </w:rPr>
      </w:r>
      <w:r>
        <w:rPr>
          <w:lang w:val="hi_IN" w:bidi="hi_IN"/>
        </w:rPr>
        <w:t>नाटक को जारी रखें।</w:t>
      </w:r>
    </w:p>
    <w:p>
      <w:pPr/>
      <w:r>
        <w:rPr>
          <w:lang w:val="hi_IN" w:bidi="hi_IN"/>
        </w:rPr>
      </w:r>
      <w:r>
        <w:rPr>
          <w:lang w:val="hi_IN" w:bidi="hi_IN"/>
        </w:rPr>
        <w:t>फिर गिदोन और गिदोन के सैनिक सुक्कोत लौट गए और उनके अगुवों से बात की। गिदोन ने कहा, “देखो, मैंने राजा जेबह और राजा सल्मुन्ना को बंदी बना लिया है। जब मैं पहले यहाँ आया था, तब तुमने मेरा मज़ाक उड़ाया था। तुमने कहा कि जब तक मैं इन राजाओं को बंदी नहीं बना लेता हूँ, तब तक तुम मेरे थके हुए लोगों को कोई भोजन नहीं दोगे।" फिर गिदोन ने सुक्कोत नगर के पुरनियों को जंगल के काँटे और नुकीली लकड़ियों से मारा। गिदोन अगुवों को दण्ड देना चाहता था, क्योंकि अगुवों ने गिदोन की सहायता करने से मना कर दिया था। गिदोन ने पनूएल नगर के गुम्मट को भी नष्ट कर दिया और वहाँ रहने वाले पुरुषों को मार दिया।</w:t>
      </w:r>
    </w:p>
    <w:p>
      <w:pPr/>
      <w:r>
        <w:rPr>
          <w:lang w:val="hi_IN" w:bidi="hi_IN"/>
        </w:rPr>
      </w:r>
      <w:r>
        <w:rPr>
          <w:lang w:val="hi_IN" w:bidi="hi_IN"/>
        </w:rPr>
        <w:t>नाटक को रोकें। सुक्कोत और पनूएल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इस कठोर दण्ड से हैरान और भयभीत हूँ! अब मुझे गिदोन से डर लगता है और मैं वही करूँगा जो वह कहेगा; या</w:t>
      </w:r>
    </w:p>
    <w:p>
      <w:pPr>
        <w:pStyle w:val="ListBullet"/>
        <w:spacing w:line="240" w:lineRule="auto"/>
        <w:ind w:left="720"/>
      </w:pPr>
      <w:r>
        <w:rPr>
          <w:lang w:val="hi_IN" w:bidi="hi_IN"/>
        </w:rPr>
      </w:r>
      <w:r>
        <w:rPr>
          <w:lang w:val="hi_IN" w:bidi="hi_IN"/>
        </w:rPr>
        <w:t>गिदोन और उसके लोग भले ही इस्राएली हों, लेकिन वे हमारे जैसे नहीं हैं। देखों ये लोग कितने हिंसक हैं। इसी कारण से मैं ऐसे किसी भी व्यक्ति की मदद नहीं करना चाहता जो हमारे नगर का नहीं है; या</w:t>
      </w:r>
    </w:p>
    <w:p>
      <w:pPr>
        <w:pStyle w:val="ListBullet"/>
        <w:spacing w:line="240" w:lineRule="auto"/>
        <w:ind w:left="720"/>
      </w:pPr>
      <w:r>
        <w:rPr>
          <w:lang w:val="hi_IN" w:bidi="hi_IN"/>
        </w:rPr>
      </w:r>
      <w:r>
        <w:rPr>
          <w:lang w:val="hi_IN" w:bidi="hi_IN"/>
        </w:rPr>
        <w:t>मुझे समझ नहीं आता कि गिदोन हमें इतनी कठोर सजा क्यों देता है। भले ही हमने उन्हें भोजन नहीं दिया, फिर भी गिदोन ने मिद्यानियों को हरा दिया।</w:t>
      </w:r>
    </w:p>
    <w:p>
      <w:pPr/>
      <w:r>
        <w:rPr>
          <w:lang w:val="hi_IN" w:bidi="hi_IN"/>
        </w:rPr>
      </w:r>
      <w:r>
        <w:rPr>
          <w:lang w:val="hi_IN" w:bidi="hi_IN"/>
        </w:rPr>
        <w:t>नाटक को जारी रखें।</w:t>
      </w:r>
    </w:p>
    <w:p>
      <w:pPr/>
      <w:r>
        <w:rPr>
          <w:lang w:val="hi_IN" w:bidi="hi_IN"/>
        </w:rPr>
      </w:r>
      <w:r>
        <w:rPr>
          <w:lang w:val="hi_IN" w:bidi="hi_IN"/>
        </w:rPr>
        <w:t>फिर गिदोन ने राजा जेबह और राजा सल्मुन्ना से पूछा, “वे लोग कैसे थे जिन्हें तुमने ताबोर पर मारा था?”</w:t>
      </w:r>
    </w:p>
    <w:p>
      <w:pPr/>
      <w:r>
        <w:rPr>
          <w:lang w:val="hi_IN" w:bidi="hi_IN"/>
        </w:rPr>
      </w:r>
      <w:r>
        <w:rPr>
          <w:lang w:val="hi_IN" w:bidi="hi_IN"/>
        </w:rPr>
        <w:t>राजाओं ने उत्तर दिया, "वे तेरे जैसे ही लोग थे। वे सभी ऐसे दिखते थे जैसे वे किसी राजा के पुत्र थे।"</w:t>
      </w:r>
    </w:p>
    <w:p>
      <w:pPr/>
      <w:r>
        <w:rPr>
          <w:lang w:val="hi_IN" w:bidi="hi_IN"/>
        </w:rPr>
      </w:r>
      <w:r>
        <w:rPr>
          <w:lang w:val="hi_IN" w:bidi="hi_IN"/>
        </w:rPr>
        <w:t>गिदोन ने कहा, "वे मेरे भाई थे, मेरी माँ के पुत्र थे। मैं शपथ खाता हूँ, जैसे निश्चय ही यहोवा जीवित है, यदि तुमने उन्हें जीवित रहने दिया होता, तो मैं तुम्हें नहीं मारता।"</w:t>
      </w:r>
    </w:p>
    <w:p>
      <w:pPr/>
      <w:r>
        <w:rPr>
          <w:lang w:val="hi_IN" w:bidi="hi_IN"/>
        </w:rPr>
      </w:r>
      <w:r>
        <w:rPr>
          <w:lang w:val="hi_IN" w:bidi="hi_IN"/>
        </w:rPr>
        <w:t>नाटक को रोकें। 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बहुत क्रोधित हूँ कि इन मिद्यानी राजाओं ने मेरे भाइयों को मार डाला। मैं उन्हें पकड़ने के लिए कर्कोर से भी आगे तक उनका पीछा करता; या</w:t>
      </w:r>
    </w:p>
    <w:p>
      <w:pPr>
        <w:pStyle w:val="ListBullet"/>
        <w:spacing w:line="240" w:lineRule="auto"/>
        <w:ind w:left="720"/>
      </w:pPr>
      <w:r>
        <w:rPr>
          <w:lang w:val="hi_IN" w:bidi="hi_IN"/>
        </w:rPr>
      </w:r>
      <w:r>
        <w:rPr>
          <w:lang w:val="hi_IN" w:bidi="hi_IN"/>
        </w:rPr>
        <w:t>मैं चाहता हूँ कि इस्राएली सुनें कि मिद्यानी राजाओं ने क्या किया। मिद्यानियों ने पिछले वर्षों में हमारे परिवार के कई सदस्यों को मार डाला है। हर कोई जानता है कि ये राजा मरने के योग्य हैं; या</w:t>
      </w:r>
    </w:p>
    <w:p>
      <w:pPr>
        <w:pStyle w:val="ListBullet"/>
        <w:spacing w:line="240" w:lineRule="auto"/>
        <w:ind w:left="720"/>
      </w:pPr>
      <w:r>
        <w:rPr>
          <w:lang w:val="hi_IN" w:bidi="hi_IN"/>
        </w:rPr>
      </w:r>
      <w:r>
        <w:rPr>
          <w:lang w:val="hi_IN" w:bidi="hi_IN"/>
        </w:rPr>
        <w:t>मुझे अपने परिवार की बहुत परवाह है। मैं अपने परिवार को नुकसान पहुँचाने वाले किसी भी व्यक्ति को न तो क्षमा करूँगा और न ही बख्शूँगा।</w:t>
      </w:r>
    </w:p>
    <w:p>
      <w:pPr/>
      <w:r>
        <w:rPr>
          <w:lang w:val="hi_IN" w:bidi="hi_IN"/>
        </w:rPr>
      </w:r>
      <w:r>
        <w:rPr>
          <w:lang w:val="hi_IN" w:bidi="hi_IN"/>
        </w:rPr>
        <w:t>नाटक को जारी रखें।</w:t>
      </w:r>
    </w:p>
    <w:p>
      <w:pPr/>
      <w:r>
        <w:rPr>
          <w:lang w:val="hi_IN" w:bidi="hi_IN"/>
        </w:rPr>
      </w:r>
      <w:r>
        <w:rPr>
          <w:lang w:val="hi_IN" w:bidi="hi_IN"/>
        </w:rPr>
        <w:t>तब गिदोन अपने सबसे बड़े पुत्र यतेरे की ओर मुड़ा और कहा, “उन्हें मार डाल।”</w:t>
      </w:r>
    </w:p>
    <w:p>
      <w:pPr/>
      <w:r>
        <w:rPr>
          <w:lang w:val="hi_IN" w:bidi="hi_IN"/>
        </w:rPr>
      </w:r>
      <w:r>
        <w:rPr>
          <w:lang w:val="hi_IN" w:bidi="hi_IN"/>
        </w:rPr>
        <w:t>लेकिन यतेरे ने अपनी तलवार नहीं निकाली, क्योंकि यतेरे अभी भी एक जवान लड़का था और डरा हुआ था।</w:t>
      </w:r>
    </w:p>
    <w:p>
      <w:pPr/>
      <w:r>
        <w:rPr>
          <w:lang w:val="hi_IN" w:bidi="hi_IN"/>
        </w:rPr>
      </w:r>
      <w:r>
        <w:rPr>
          <w:lang w:val="hi_IN" w:bidi="hi_IN"/>
        </w:rPr>
        <w:t>राजा जेबह और राजा सल्मुन्ना ने गिदोन से कहा, "आओ। यदि तू एक असली मर्द की तरह शक्तिशाली है, तो इसे साबित करने के लिए हमें स्वयं मार डाल।"</w:t>
      </w:r>
    </w:p>
    <w:p>
      <w:pPr/>
      <w:r>
        <w:rPr>
          <w:lang w:val="hi_IN" w:bidi="hi_IN"/>
        </w:rPr>
      </w:r>
      <w:r>
        <w:rPr>
          <w:lang w:val="hi_IN" w:bidi="hi_IN"/>
        </w:rPr>
        <w:t>इसलिए गिदोन ने अपनी तलवार निकाली और दोनों राजाओं को मार डाला। फिर गिदोन ने उनके ऊँटों की गर्दन से कीमती सजावट उतार ली।</w:t>
      </w:r>
    </w:p>
    <w:p>
      <w:pPr/>
      <w:r>
        <w:rPr>
          <w:lang w:val="hi_IN" w:bidi="hi_IN"/>
        </w:rPr>
      </w:r>
      <w:r>
        <w:rPr>
          <w:lang w:val="hi_IN" w:bidi="hi_IN"/>
        </w:rPr>
        <w:t>नाटक को रोकें। राजा जेबह और राजा सल्मुन्ना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हम जानते हैं कि हम वैसे भी मर जाएँगे। हम मरने से पहले कोई डर नहीं दिखाएँगे; या</w:t>
      </w:r>
    </w:p>
    <w:p>
      <w:pPr>
        <w:pStyle w:val="ListBullet"/>
        <w:spacing w:line="240" w:lineRule="auto"/>
        <w:ind w:left="720"/>
      </w:pPr>
      <w:r>
        <w:rPr>
          <w:lang w:val="hi_IN" w:bidi="hi_IN"/>
        </w:rPr>
      </w:r>
      <w:r>
        <w:rPr>
          <w:lang w:val="hi_IN" w:bidi="hi_IN"/>
        </w:rPr>
        <w:t>हम शर्मिंदा और क्रोधित हैं कि गिदोन और उसकी सेना ने हमें हरा दिया। हम उनसे बदला लेने के लिए बहुत कुछ नहीं कर सकते, लेकिन हम गिदोन को उसके लोगों के सामने नीचा दिखा सकते हैं।</w:t>
      </w:r>
    </w:p>
    <w:p>
      <w:pPr/>
      <w:r>
        <w:rPr>
          <w:lang w:val="hi_IN" w:bidi="hi_IN"/>
        </w:rPr>
      </w:r>
      <w:r>
        <w:rPr>
          <w:lang w:val="hi_IN" w:bidi="hi_IN"/>
        </w:rPr>
        <w:t>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चाहता हूँ कि लोग मेरे पुत्र का सम्मान करें। मिद्यानियों के राजाओं को मारना एक सम्मान की बात होगी, जिन्होंने कई वर्षों तक इस्राएल को नुकसान पहुँचाया है; या</w:t>
      </w:r>
    </w:p>
    <w:p>
      <w:pPr>
        <w:pStyle w:val="ListBullet"/>
        <w:spacing w:line="240" w:lineRule="auto"/>
        <w:ind w:left="720"/>
      </w:pPr>
      <w:r>
        <w:rPr>
          <w:lang w:val="hi_IN" w:bidi="hi_IN"/>
        </w:rPr>
      </w:r>
      <w:r>
        <w:rPr>
          <w:lang w:val="hi_IN" w:bidi="hi_IN"/>
        </w:rPr>
        <w:t>पहले मिद्यानी राजाओं ने मेरे भाइयों को मार डाला, फिर वे राजा कहते हैं कि मैं कोई शक्तिशाली व्यक्ति नहीं हूँ! मैं उन राजाओं को मारकर सबको अपनी शक्ति दिखाऊँगा! या</w:t>
      </w:r>
    </w:p>
    <w:p>
      <w:pPr>
        <w:pStyle w:val="ListBullet"/>
        <w:spacing w:line="240" w:lineRule="auto"/>
        <w:ind w:left="720"/>
      </w:pPr>
      <w:r>
        <w:rPr>
          <w:lang w:val="hi_IN" w:bidi="hi_IN"/>
        </w:rPr>
      </w:r>
      <w:r>
        <w:rPr>
          <w:lang w:val="hi_IN" w:bidi="hi_IN"/>
        </w:rPr>
        <w:t>चूँकि मैंने मिद्यान के राजाओं को मार डाला है, इसलिए अब उनकी संपत्ति मेरी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8:4–21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गिदोन और उसके सैनिक </w:t>
      </w:r>
      <w:r>
        <w:rPr>
          <w:b/>
          <w:lang w:val="hi_IN" w:bidi="hi_IN"/>
        </w:rPr>
        <w:t>यरदन नदी</w:t>
      </w:r>
      <w:r>
        <w:rPr>
          <w:lang w:val="hi_IN" w:bidi="hi_IN"/>
        </w:rPr>
        <w:t xml:space="preserve"> पार करते हैं। यरदन नदी एक लंबी नदी है जो इस्राएल से उत्तर से दक्षिण तक जाती है। यरदन नदी के बारे में अधिक जानकारी के लिए, मुख्य शब्दावली देखें। यरदन नदी के लिए उसी शब्द या वाक्यांश का उपयोग करें जिसका उपयोग आपने पिछले भागों में किया था।</w:t>
      </w:r>
    </w:p>
    <w:p>
      <w:pPr/>
      <w:r>
        <w:rPr>
          <w:lang w:val="hi_IN" w:bidi="hi_IN"/>
        </w:rPr>
      </w:r>
      <w:r>
        <w:rPr>
          <w:lang w:val="hi_IN" w:bidi="hi_IN"/>
        </w:rPr>
        <w:t xml:space="preserve">गिदोन सुक्कोत के अधिकारियों या </w:t>
      </w:r>
      <w:r>
        <w:rPr>
          <w:b/>
          <w:lang w:val="hi_IN" w:bidi="hi_IN"/>
        </w:rPr>
        <w:t>पुरनियों</w:t>
      </w:r>
      <w:r>
        <w:rPr>
          <w:lang w:val="hi_IN" w:bidi="hi_IN"/>
        </w:rPr>
        <w:t xml:space="preserve"> से बात करता है। पुरनिया वह व्यक्ति होता है जिसके पास समुदाय में अधिकार होता है। पुरनियों के बारे में अधिक जानकारी के लिए, मुख्य शब्दावली देखें। पुरनियों के लिए वही शब्द या वाक्यांश प्रयोग करें, जो आपने पिछले भागों में प्रयोग किया है। </w:t>
      </w:r>
    </w:p>
    <w:p>
      <w:pPr/>
      <w:r>
        <w:rPr>
          <w:lang w:val="hi_IN" w:bidi="hi_IN"/>
        </w:rPr>
      </w:r>
      <w:r>
        <w:rPr>
          <w:lang w:val="hi_IN" w:bidi="hi_IN"/>
        </w:rPr>
        <w:t xml:space="preserve">गिदोन कहता है कि वह जेबह और सल्मुन्ना का पीछा करता है, जो मिद्यानियों के </w:t>
      </w:r>
      <w:r>
        <w:rPr>
          <w:b/>
          <w:lang w:val="hi_IN" w:bidi="hi_IN"/>
        </w:rPr>
        <w:t>राजा</w:t>
      </w:r>
      <w:r>
        <w:rPr>
          <w:lang w:val="hi_IN" w:bidi="hi_IN"/>
        </w:rPr>
        <w:t xml:space="preserve"> हैं। एक राजा वह होता है जो किसी शहर, प्रदेश जैसे कि प्रांत या देश पर शासन करता है। जेबह और सल्मुन्ना मिद्यानियों के अलग-अलग समूहों के राजा हो सकते हैं, या उनमें से एक राजा किसी अन्य राष्ट्र से मिद्यानियों का सहयोगी हो सकता है।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 xml:space="preserve">गिदोन कहता है कि </w:t>
      </w:r>
      <w:r>
        <w:rPr>
          <w:b/>
          <w:lang w:val="hi_IN" w:bidi="hi_IN"/>
        </w:rPr>
        <w:t>यहोवा</w:t>
      </w:r>
      <w:r>
        <w:rPr>
          <w:lang w:val="hi_IN" w:bidi="hi_IN"/>
        </w:rPr>
        <w:t xml:space="preserve"> मिद्यानियों को पराजित करने में इस्राएलियों की सहायता करेगा। यहोवा परमेश्वर का वास्तविक नाम है। यहोवा एक अनोखा नाम है क्योंकि इस्राएल के आसपास के क्षेत्रों में किसी भी अन्य धर्म ने अपने ईश्वर के लिए ऐसे नाम का प्रयोग नहीं किया।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जब यहोवा इस्राएलियों को मिद्यानियों को पराजित करने में सहायता करता है, तो गिदोन कहता है कि वह सुक्कोत के अगुवों को पीटने के लिए </w:t>
      </w:r>
      <w:r>
        <w:rPr>
          <w:b/>
          <w:lang w:val="hi_IN" w:bidi="hi_IN"/>
        </w:rPr>
        <w:t>जंगल</w:t>
      </w:r>
      <w:r>
        <w:rPr>
          <w:lang w:val="hi_IN" w:bidi="hi_IN"/>
        </w:rPr>
        <w:t xml:space="preserve"> के काँटों का उपयोग करेगा। रेगिस्तान या जंगल एक सुनसान, और बंजर स्थान है, जहाँ पानी नहीं होता। रेगिस्तान में लगभग कोई भी पेड़ या झाड़ियाँ नहीं उगती हैं। वहाँ केवल बहुत मजबूत पौधे ही उग सकते हैं। जंगल या रेगिस्तान के बारे में अधिक जानकारी के लिए, मुख्य शब्दावली देखें। रेगिस्तान के लिए उसी शब्द या वाक्यांश का प्रयोग करें जिसका प्रयोग आपने पिछले भागों में किया है। </w:t>
      </w:r>
    </w:p>
    <w:p>
      <w:pPr/>
      <w:r>
        <w:rPr>
          <w:lang w:val="hi_IN" w:bidi="hi_IN"/>
        </w:rPr>
      </w:r>
      <w:r>
        <w:rPr>
          <w:lang w:val="hi_IN" w:bidi="hi_IN"/>
        </w:rPr>
        <w:t>यहाँ रुकें और यदि ज़रूरत हो तो समूह के रूप में रेगिस्तान के काँटों और झाड़ियों की एक तस्वीर देखें। इस ऑडियो को यहाँ रोकें।</w:t>
      </w:r>
    </w:p>
    <w:p>
      <w:pPr/>
      <w:r>
        <w:rPr>
          <w:lang w:val="hi_IN" w:bidi="hi_IN"/>
        </w:rPr>
      </w:r>
      <w:r>
        <w:rPr>
          <w:lang w:val="hi_IN" w:bidi="hi_IN"/>
        </w:rPr>
        <w:t xml:space="preserve">गिदोन कहता है कि जब वह विजय या </w:t>
      </w:r>
      <w:r>
        <w:rPr>
          <w:b/>
          <w:lang w:val="hi_IN" w:bidi="hi_IN"/>
        </w:rPr>
        <w:t>शांति</w:t>
      </w:r>
      <w:r>
        <w:rPr>
          <w:lang w:val="hi_IN" w:bidi="hi_IN"/>
        </w:rPr>
        <w:t xml:space="preserve"> के साथ लौटेगा, तब वह पनूएल के लोगों को दण्ड देगा। कुछ अनुवाद कहते हैं कि गिदोन शांति से लौटेगा, और कुछ कहते हैं कि वह विजय के साथ लौटेगा। मूल शब्द शांति है, लेकिन इस मामले में शांति इस तथ्य को दर्शाती है कि इस्राएलियों ने मिद्यानियों को पूरी तरह से पराजित कर दिया है और अब उन्हें युद्ध करने की आवश्यकता नहीं है। यदि आप शांति के लिए शब्द का उपयोग करना चुनते हैं, तो शांति के लिए उसी शब्द का उपयोग करें जिसका उपयोग आपने पहले किया है, और अधिक जानकारी के लिए मुख्य शब्दावली में शांति देखें।</w:t>
      </w:r>
    </w:p>
    <w:p>
      <w:pPr/>
      <w:r>
        <w:rPr>
          <w:lang w:val="hi_IN" w:bidi="hi_IN"/>
        </w:rPr>
      </w:r>
      <w:r>
        <w:rPr>
          <w:lang w:val="hi_IN" w:bidi="hi_IN"/>
        </w:rPr>
        <w:t xml:space="preserve">मिद्यानियों का पीछा करने के लिए, गिदोन </w:t>
      </w:r>
      <w:r>
        <w:rPr>
          <w:b/>
          <w:lang w:val="hi_IN" w:bidi="hi_IN"/>
        </w:rPr>
        <w:t>खानाबदोश</w:t>
      </w:r>
      <w:r>
        <w:rPr>
          <w:lang w:val="hi_IN" w:bidi="hi_IN"/>
        </w:rPr>
        <w:t xml:space="preserve"> या </w:t>
      </w:r>
      <w:r>
        <w:rPr>
          <w:b/>
          <w:lang w:val="hi_IN" w:bidi="hi_IN"/>
        </w:rPr>
        <w:t>कारवाँ के मार्ग</w:t>
      </w:r>
      <w:r>
        <w:rPr>
          <w:lang w:val="hi_IN" w:bidi="hi_IN"/>
        </w:rPr>
        <w:t xml:space="preserve"> से जाता है। खानाबदोश वे लोग थे जो सुरक्षा के लिए डेरों में रहते थे और बड़े समूहों में यात्रा करते थे, जिन्हें कारवाँ कहा जाता है। खानाबदोश लोग घूमते रहते थे और लोगों के साथ वस्तुओं का व्यापार करते थे। खानाबदोश लोग यात्रा करने के सबसे अच्छे तरीके जानते थे, इसलिए अन्य लोग उन्हीं मार्गों पर यात्रा करते थे जिन पर वे चलते थे।</w:t>
      </w:r>
    </w:p>
    <w:p>
      <w:pPr/>
      <w:r>
        <w:rPr>
          <w:lang w:val="hi_IN" w:bidi="hi_IN"/>
        </w:rPr>
      </w:r>
      <w:r>
        <w:rPr>
          <w:lang w:val="hi_IN" w:bidi="hi_IN"/>
        </w:rPr>
        <w:t>यहाँ रुकें और समूह में चर्चा करें कि आप खानाबदोश या कारवाँ के मार्ग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गिदोन हेरेस की </w:t>
      </w:r>
      <w:r>
        <w:rPr>
          <w:b/>
          <w:lang w:val="hi_IN" w:bidi="hi_IN"/>
        </w:rPr>
        <w:t>दर्रा</w:t>
      </w:r>
      <w:r>
        <w:rPr>
          <w:lang w:val="hi_IN" w:bidi="hi_IN"/>
        </w:rPr>
        <w:t xml:space="preserve"> से होकर घर लौटता है। दर्रा ऊबड़-खाबड़ या खतरनाक इलाके से होकर गुजरने वाला एक सुरक्षित मार्ग होता है। दर्रा के लिए उसी शब्द या वाक्यांश का उपयोग करें जिसका उपयोग आपने पिछले भागों में किया था।</w:t>
      </w:r>
    </w:p>
    <w:p>
      <w:pPr/>
      <w:r>
        <w:rPr>
          <w:lang w:val="hi_IN" w:bidi="hi_IN"/>
        </w:rPr>
      </w:r>
      <w:r>
        <w:rPr>
          <w:lang w:val="hi_IN" w:bidi="hi_IN"/>
        </w:rPr>
        <w:t xml:space="preserve">गिदोन मिद्यानी राजाओं के ऊँटों से गहने, या बहुमूल्य सजावट </w:t>
      </w:r>
      <w:r>
        <w:rPr>
          <w:b/>
          <w:lang w:val="hi_IN" w:bidi="hi_IN"/>
        </w:rPr>
        <w:t>उतार</w:t>
      </w:r>
      <w:r>
        <w:rPr>
          <w:lang w:val="hi_IN" w:bidi="hi_IN"/>
        </w:rPr>
        <w:t xml:space="preserve"> लेता है। ऊँट एक बड़ा, ताकतवर जानवर होता है जो बिना भोजन या पानी के बहुत लम्बी दूरी तक चल सकता है। लोग यात्रा करते समय ऊँटों पर बैठते थे, और सामान ढोने के लिए भी ऊँटों का इस्तेमाल करते थे। ऊँट के बारे में अधिक जानकारी के लिए, मुख्य शब्दावली देखें। ऊँट के लिए उसी शब्द या वाक्यांश का उपयोग करें जिसका उपयोग आपने पिछले भागों में किया था।</w:t>
      </w:r>
    </w:p>
    <w:p>
      <w:pPr/>
      <w:r>
        <w:rPr>
          <w:lang w:val="hi_IN" w:bidi="hi_IN"/>
        </w:rPr>
      </w:r>
      <w:r>
        <w:rPr>
          <w:lang w:val="hi_IN" w:bidi="hi_IN"/>
        </w:rPr>
        <w:t>यहाँ रुकें और ज़रूरत हो तो समूह के रूप में एक ऊँट की तस्वीर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8:22–35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8:22–35 को सुनें और अपने मन में रखें।</w:t>
      </w:r>
    </w:p>
    <w:p>
      <w:pPr/>
      <w:r>
        <w:rPr>
          <w:lang w:val="hi_IN" w:bidi="hi_IN"/>
        </w:rPr>
      </w:r>
      <w:r>
        <w:rPr>
          <w:lang w:val="hi_IN" w:bidi="hi_IN"/>
        </w:rPr>
        <w:t>यदि सम्भव हो, तो न्यायियों 8:22–35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8:22–35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गिदोन और उसके लोगों ने मिद्यानी राजाओं को बंदी बना लिया और उन्हें मार डाला। अब इस्राएली गिदोन से उन पर शासन करने के लिए कहते हैं। भले ही गिदोन शासन करने से मना कर देता है, फिर भी वह एक एपोद बनाता है जिसकी इस्राएली देवता के रूप में उपासना करते हैं। यह कहानी गिदोन के जीवन के अंत और इस बात को बताती है कि कैसे इस्राएली यहोवा से दूर हो जाते हैं।</w:t>
      </w:r>
    </w:p>
    <w:p>
      <w:pPr/>
      <w:r>
        <w:rPr>
          <w:lang w:val="hi_IN" w:bidi="hi_IN"/>
        </w:rPr>
      </w:r>
      <w:r>
        <w:rPr>
          <w:lang w:val="hi_IN" w:bidi="hi_IN"/>
        </w:rPr>
        <w:t>यह कहानी शायद पिछली कहानी के अंत के ठीक बाद शुरू होती है। मिद्यानियों को हराने के बाद इस्राएली लोग उत्साहित हैं। वे लोग चाहते हैं कि गिदोन इस्राएल पर शासन करे। गिदोन की मृत्यु के बाद, वे लोग चाहते हैं कि गिदोन के वंशज शासन करना जारी रखें। उस समय, राजा ही वह होता था जो युद्ध में देश की सफलतापूर्वक अगुवाई करता था। लोग कहते हैं कि यहोवा के बजाय गिदोन ने इस्राएलियों को मिद्यानियों के हाथ से या मिद्यानियों की शक्ति से बचाया। यहोवा ने पहले कहा था कि वह इस्राएलियों को इस तरह से बचाएगा जो उन्हें आश्चर्यचकित कर देगा ताकि इस्राएली जान सकें कि यहोवा ही ने उन्हें बचाया है। हालाँकि, इस्राएली अभी भी दावा करते हैं कि उन्हें यहोवा ने नहीं, बल्कि किसी मनुष्य ने बचाया था।</w:t>
      </w:r>
    </w:p>
    <w:p>
      <w:pPr/>
      <w:r>
        <w:rPr>
          <w:lang w:val="hi_IN" w:bidi="hi_IN"/>
        </w:rPr>
      </w:r>
      <w:r>
        <w:rPr>
          <w:lang w:val="hi_IN" w:bidi="hi_IN"/>
        </w:rPr>
        <w:t>यहाँ रुकें और समूह में इस प्रश्न पर चर्चा करें: आपकी संस्कृति में, लोग राजा या शासक को कैसे चुनते हैं? आप युद्ध के बाद किसी अगुवे का सम्मान कैसे करते हैं? इस ऑडियो को यहाँ रोकें।</w:t>
      </w:r>
    </w:p>
    <w:p>
      <w:pPr/>
      <w:r>
        <w:rPr>
          <w:lang w:val="hi_IN" w:bidi="hi_IN"/>
        </w:rPr>
      </w:r>
      <w:r>
        <w:rPr>
          <w:lang w:val="hi_IN" w:bidi="hi_IN"/>
        </w:rPr>
        <w:t>हालाँकि, गिदोन शासन करने से मना कर देता है। गिदोन कहता है कि इस्राएल को किसी शासक की आवश्यकता नहीं है क्योंकि इस्राएल के पास पहले से ही एक शासक है: यहोवा। यदि बचाने वाला शासन कर सकता है, तो यहोवा को ही शासन करना चाहिए, क्योंकि यहोवा ही ने इस्राएल को बचाया है! गिदोन विनम्रतापूर्वक प्रत्येक सैनिक से युद्ध में जब्त की गई वस्तुओं में से एक बाली देने का अनुरोध करता है। युद्ध के बाद, जो सेना जीतती है, वह अपने शत्रुओं के शरीर और डेरे से बहुमूल्य वस्तुएँ, जैसे गहने, कवच और आपूर्ति ले लेती है। इस्राएली सैनिकों ने अपने शत्रुओं से बहुत सी बालियाँ इकट्ठी की थीं। कहानीकार कहता है कि इश्माएली लोग अपने कानों में सोने की बालियाँ पहनना पसंद करते थे। लोग कभी-कभी इश्माएली शब्द का उपयोग ऐसे किसी भी जनसमूह के लिए करते थे जो अक्सर एक स्थान से दूसरे स्थान पर जाते रहते हैं। इसलिए कहानीकार वास्तव में मिद्यानियों को दर्शाता है, जिनके पास अपना कोई देश नहीं था, लेकिन वे एक स्थान से दूसरे स्थान पर जाते रहते थे।</w:t>
      </w:r>
    </w:p>
    <w:p>
      <w:pPr/>
      <w:r>
        <w:rPr>
          <w:lang w:val="hi_IN" w:bidi="hi_IN"/>
        </w:rPr>
      </w:r>
      <w:r>
        <w:rPr>
          <w:lang w:val="hi_IN" w:bidi="hi_IN"/>
        </w:rPr>
        <w:t>यहाँ रुकें और समूह के रूप में सोने की बालियाँ की एक तस्वीर देखें। इस ऑडियो को यहाँ रोकें।</w:t>
      </w:r>
    </w:p>
    <w:p>
      <w:pPr/>
      <w:r>
        <w:rPr>
          <w:lang w:val="hi_IN" w:bidi="hi_IN"/>
        </w:rPr>
      </w:r>
      <w:r>
        <w:rPr>
          <w:lang w:val="hi_IN" w:bidi="hi_IN"/>
        </w:rPr>
        <w:t>यहाँ रुकें और समूह में इस प्रश्न पर चर्चा करें: आपकी संस्कृति और आपके पूरे इतिहास में युद्ध के बाद सैनिक क्या करते हैं? शत्रु से सैनिकों द्वारा लूटी गई मूल्यवान वस्तुओं पर किसका अधिकार होता है? इस ऑडियो को यहाँ रोकें।</w:t>
      </w:r>
    </w:p>
    <w:p>
      <w:pPr/>
      <w:r>
        <w:rPr>
          <w:lang w:val="hi_IN" w:bidi="hi_IN"/>
        </w:rPr>
      </w:r>
      <w:r>
        <w:rPr>
          <w:lang w:val="hi_IN" w:bidi="hi_IN"/>
        </w:rPr>
        <w:t>इस्राएली खुशी से गिदोन को सोने की बालियाँ देते हैं। प्रत्येक सैनिक एक बाली देता है, और जल्द ही गिदोन के पास लगभग 20 किलोग्राम सोने की बालियाँ हो जाती हैं। गिदोन के पास मिद्यानियों से मिली और भी बहुत सी बहुमूल्य वस्तुएँ हैं। गिदोन के पास वे गहने या आभूषण और राजसी बैंगनी वस्त्र थे, जो मिद्यानी राजा पहनते थे। गिदोन के पास बहुमूल्य धातु की मालाएँ भी हैं, जिनमें लटकन लगे हैं जिन्हें लोग ऊँटों की गर्दन में पहनाते हैं।</w:t>
      </w:r>
    </w:p>
    <w:p>
      <w:pPr/>
      <w:r>
        <w:rPr>
          <w:lang w:val="hi_IN" w:bidi="hi_IN"/>
        </w:rPr>
      </w:r>
      <w:r>
        <w:rPr>
          <w:lang w:val="hi_IN" w:bidi="hi_IN"/>
        </w:rPr>
        <w:t>गिदोन उस बाली के सोने का उपयोग एक एपोद बनाने के लिए करता है। यह एपोद शायद निवास-स्थान के याजकों के लिए उपयोग किए जाने वाले एपोद के समान है, जो एक बहुत ही सजाया हुआ वस्त्र था जो कंधों से लेकर नीचे जाँघ तक शरीर को ढकता था। याजक यह एपोद तब पहनते थे जब वे परमेश्वर से भविष्य के बारे में मार्गदर्शन या आश्वासन माँगते थे। क्योंकि याजक परमेश्वर की आराधना करते समय एपोद का उपयोग करते थे, इसलिए कभी-कभी लोग उसे परमेश्वर से जोड़ते थे और उसकी उपासना भी करते थे। यह भी संभव है कि गिदोन ने जो एपोद बनाया, वह किसी व्यक्ति की एक छोटी धातु की मूर्ति थी, जिस पर लोग वस्त्र पहनाते थे। यह ठीक से स्पष्ट नहीं है कि गिदोन क्या बनाता है या वह ऐसा क्यों बनाता है। गिदोन शायद यह एपोद यहोवा का सम्मान करने या उसका धन्यवाद करने के लिए बनाता है। गिदोन शायद इसे एक चिन्ह के रूप में बनाता है कि इस्राएल का शासक गिदोन नहीं, बल्कि यहोवा ही है। हालाँकि, गिदोन को आराधना की यह वस्तु नहीं बनानी चाहिए थी, जब तक कि यहोवा ने इसे विशेष रूप से ऐसा करने के लिए न कहा हो। गिदोन इस एपोद को अपने गृहनगर ओप्रा में रखता है, जो मनश्शे के गोत्र के क्षेत्र में है।</w:t>
      </w:r>
    </w:p>
    <w:p>
      <w:pPr/>
      <w:r>
        <w:rPr>
          <w:lang w:val="hi_IN" w:bidi="hi_IN"/>
        </w:rPr>
      </w:r>
      <w:r>
        <w:rPr>
          <w:lang w:val="hi_IN" w:bidi="hi_IN"/>
        </w:rPr>
        <w:t>यहाँ रुकें और समूह में इस्राएल का नक्शा देखें। मनश्शे के क्षेत्र को ढूँढें। समूह के रूप में यहोवा के एपोद की एक तस्वीर भी देखें। इस ऑडियो को यहाँ रोकें।</w:t>
      </w:r>
    </w:p>
    <w:p>
      <w:pPr/>
      <w:r>
        <w:rPr>
          <w:lang w:val="hi_IN" w:bidi="hi_IN"/>
        </w:rPr>
      </w:r>
      <w:r>
        <w:rPr>
          <w:lang w:val="hi_IN" w:bidi="hi_IN"/>
        </w:rPr>
        <w:t>यहाँ रुकें और समूह में इस प्रश्न पर चर्चा करें: अपनी संस्कृति में किसी महत्वपूर्ण धार्मिक वस्तु के बारे में सोचें जिसे लोग एक विशेष स्थान पर रखते हैं। इस वस्तु को बनाने या उसकी देखभाल करने के लिए कौन जिम्मेदार होता है? यदि कोई गलत व्यक्ति इन वस्तुओं में से किसी को बनाता, तो क्या हो सकता था? इस ऑडियो को यहाँ रोकें।</w:t>
      </w:r>
    </w:p>
    <w:p>
      <w:pPr/>
      <w:r>
        <w:rPr>
          <w:lang w:val="hi_IN" w:bidi="hi_IN"/>
        </w:rPr>
      </w:r>
      <w:r>
        <w:rPr>
          <w:lang w:val="hi_IN" w:bidi="hi_IN"/>
        </w:rPr>
        <w:t>दुर्भाग्य से, इस्राएली इस एपोद की आराधना करना शुरू कर देते हैं। अपनी पत्नियों के प्रति अविश्वासयोग्य पुरुषों की तरह, इस्राएली भी यहोवा के प्रति अविश्वासयोग्य हैं। यह एपोद गिदोन के परिवार के लिए एक फँदे के समान है, जिसका अर्थ यह हो सकता है कि गिदोन का परिवार भी इस एपोद की आराधना करता है।</w:t>
      </w:r>
    </w:p>
    <w:p>
      <w:pPr/>
      <w:r>
        <w:rPr>
          <w:lang w:val="hi_IN" w:bidi="hi_IN"/>
        </w:rPr>
      </w:r>
      <w:r>
        <w:rPr>
          <w:lang w:val="hi_IN" w:bidi="hi_IN"/>
        </w:rPr>
        <w:t>जब तक गिदोन जीवित रहा, अर्थात् अगले 40 वर्षों तक उस देश में शांति बनी रही। इस्राएलियों को अपने शत्रुओं के विरुद्ध लड़ना नहीं पड़ा। मिद्यानी फिर से अपना सिर नहीं उठाते हैं, जिसका अर्थ है कि वे फिर से शक्तिशाली नहीं होते हैं।</w:t>
      </w:r>
    </w:p>
    <w:p>
      <w:pPr/>
      <w:r>
        <w:rPr>
          <w:lang w:val="hi_IN" w:bidi="hi_IN"/>
        </w:rPr>
      </w:r>
      <w:r>
        <w:rPr>
          <w:lang w:val="hi_IN" w:bidi="hi_IN"/>
        </w:rPr>
        <w:t>यरूब्बाल, या गिदोन, अपने घर में रहने के लिए लौट आता है। गिदोन के 70 पुत्र हैं, जो दिखाता है कि गिदोन धनी है और लोग उसका सम्मान करते हैं। गिदोन की बहुत सी पत्नियाँ भी हैं। हालाँकि उस समय, पुरुषों की अक्सर कई पत्नियाँ होती थीं, फिर भी शायद गिदोन के पास सामान्य से अधिक पत्नियाँ थीं। गिदोन की एक रखैल भी है, या एक ऐसी दासी स्त्री जो अपने स्वामी के साथ यौन संबंध बनाती है। एक रखैल के पास किसी पत्नी के समान कानूनी अधिकार नहीं होते हैं, और उसके बच्चे पिता की संपत्ति में कोई विरासत नहीं पाते हैं, जब तक कि पिता ने विशेष रूप से ऐसा न कहा हो। इस रखैल का एक पुत्र है और वह शेकेम नगर में रहती है, जो मनश्शे के गोत्र के क्षेत्र में ही है।</w:t>
      </w:r>
    </w:p>
    <w:p>
      <w:pPr/>
      <w:r>
        <w:rPr>
          <w:lang w:val="hi_IN" w:bidi="hi_IN"/>
        </w:rPr>
      </w:r>
      <w:r>
        <w:rPr>
          <w:lang w:val="hi_IN" w:bidi="hi_IN"/>
        </w:rPr>
        <w:t>यहाँ रुकें और समूह में इस्राएल का नक्शा देखें। शेकेम के नगर को ढूँढें। इस ऑडियो को यहाँ रोकें।</w:t>
      </w:r>
    </w:p>
    <w:p>
      <w:pPr/>
      <w:r>
        <w:rPr>
          <w:lang w:val="hi_IN" w:bidi="hi_IN"/>
        </w:rPr>
      </w:r>
      <w:r>
        <w:rPr>
          <w:lang w:val="hi_IN" w:bidi="hi_IN"/>
        </w:rPr>
        <w:t>गिदोन बूढ़ा होने पर मर जाता है, और लोग उसे उसके पिता की कब्र में दफनाते हैं। उस समय, लोग परिवार के कई सदस्यों को विशेष गुफाओं में दफनाते थे। गिदोन की मृत्यु के बाद, इस्राएली फिर से झूठे देवता, बाल की उपासना करने लगते हैं। वे उसे "बाल-बरीत" कहते हैं, जिसका अर्थ है वाचा का देवता। लेकिन इस्राएली वास्तव में सच्चे वाचा के परमेश्वर, यहोवा के प्रति विश्वासघात करते हैं! इस्राएली यहोवा की सेवा नहीं करते हैं। इस्राएली गिदोन के परिवार के प्रति भी वफादार नहीं रहते, भले ही गिदोन ने इस्राएलियों के लिए बहुत से अच्छे काम किए थे। इस्राएली गिदोन को परमेश्वर के चुने हुए अगुवे के रूप में नहीं मानते हैं, और न ही इस्राएलियों को बचाने के लिए उसका सम्मान करते हैं।</w:t>
      </w:r>
    </w:p>
    <w:p>
      <w:pPr/>
      <w:r>
        <w:rPr>
          <w:lang w:val="hi_IN" w:bidi="hi_IN"/>
        </w:rPr>
      </w:r>
      <w:r>
        <w:rPr>
          <w:lang w:val="hi_IN" w:bidi="hi_IN"/>
        </w:rPr>
        <w:t>यहाँ रुकें और समूह में इस प्रश्न पर चर्चा करें: आपकी संस्कृति में, लोग किसी अगुवे की मृत्यु के बाद उसका सम्मान कैसे करते हैं? अगुवे की मृत्यु के बाद लोगों को उसके परिवार के प्रति सम्मान कैसे दिखाना चाहिए?</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8:22–35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इस्राएली गिदोन से उन पर शासन करने के लिए कहते हैं। गिदोन मना कर देता है।</w:t>
      </w:r>
    </w:p>
    <w:p>
      <w:pPr/>
      <w:r>
        <w:rPr>
          <w:lang w:val="hi_IN" w:bidi="hi_IN"/>
        </w:rPr>
      </w:r>
      <w:r>
        <w:rPr>
          <w:b/>
          <w:lang w:val="hi_IN" w:bidi="hi_IN"/>
        </w:rPr>
        <w:t>दूसरे दृश्य में:</w:t>
      </w:r>
      <w:r>
        <w:rPr>
          <w:lang w:val="hi_IN" w:bidi="hi_IN"/>
        </w:rPr>
        <w:t xml:space="preserve"> गिदोन इस्राएलियों से सोने की बालियाँ देने के लिए कहता है। जब इस्राएली ऐसा करते हैं, तो गिदोन एक एपोद बनाता है और उसे अपने गृहनगर में रख देता है। इस्राएली एपोद की उपासना करना शुरू कर देते हैं।</w:t>
      </w:r>
    </w:p>
    <w:p>
      <w:pPr/>
      <w:r>
        <w:rPr>
          <w:lang w:val="hi_IN" w:bidi="hi_IN"/>
        </w:rPr>
      </w:r>
      <w:r>
        <w:rPr>
          <w:b/>
          <w:lang w:val="hi_IN" w:bidi="hi_IN"/>
        </w:rPr>
        <w:t>तीसरे दृश्य में:</w:t>
      </w:r>
      <w:r>
        <w:rPr>
          <w:lang w:val="hi_IN" w:bidi="hi_IN"/>
        </w:rPr>
        <w:t xml:space="preserve"> गिदोन के जीवनकाल में मिद्यानी फिर कभी हमला नहीं करते हैं। गिदोन के बहुत से पुत्र हैं, जिनमें अबीमेलेक भी शामिल है, और गिदोन बूढ़ा होने तक जीवित रहता है। जब गिदोन मर जाता है, तो लोग उसे उसके पिता की कब्र में दफनाते हैं।</w:t>
      </w:r>
    </w:p>
    <w:p>
      <w:pPr/>
      <w:r>
        <w:rPr>
          <w:lang w:val="hi_IN" w:bidi="hi_IN"/>
        </w:rPr>
      </w:r>
      <w:r>
        <w:rPr>
          <w:b/>
          <w:lang w:val="hi_IN" w:bidi="hi_IN"/>
        </w:rPr>
        <w:t>चौथे दृश्य में:</w:t>
      </w:r>
      <w:r>
        <w:rPr>
          <w:lang w:val="hi_IN" w:bidi="hi_IN"/>
        </w:rPr>
        <w:t xml:space="preserve"> गिदोन की मृत्यु के बाद, इस्राएली फिर से बाल की उपासना करते हैं और गिदोन के परिवार का सम्मान नहीं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गिदोन या यरूब्बाल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मिद्यानी, जिन्हें लोग कभी-कभी "इश्माएली" भी कहते हैं</w:t>
      </w:r>
    </w:p>
    <w:p>
      <w:pPr>
        <w:pStyle w:val="ListBullet"/>
        <w:spacing w:line="240" w:lineRule="auto"/>
        <w:ind w:left="720"/>
      </w:pPr>
      <w:r>
        <w:rPr>
          <w:lang w:val="hi_IN" w:bidi="hi_IN"/>
        </w:rPr>
      </w:r>
      <w:r>
        <w:rPr>
          <w:lang w:val="hi_IN" w:bidi="hi_IN"/>
        </w:rPr>
        <w:t>मिद्यान के राजा</w:t>
      </w:r>
    </w:p>
    <w:p>
      <w:pPr>
        <w:pStyle w:val="ListBullet"/>
        <w:spacing w:line="240" w:lineRule="auto"/>
        <w:ind w:left="720"/>
      </w:pPr>
      <w:r>
        <w:rPr>
          <w:lang w:val="hi_IN" w:bidi="hi_IN"/>
        </w:rPr>
      </w:r>
      <w:r>
        <w:rPr>
          <w:lang w:val="hi_IN" w:bidi="hi_IN"/>
        </w:rPr>
        <w:t>गिदोन का पिता, योआश</w:t>
      </w:r>
    </w:p>
    <w:p>
      <w:pPr>
        <w:pStyle w:val="ListBullet"/>
        <w:spacing w:line="240" w:lineRule="auto"/>
        <w:ind w:left="720"/>
      </w:pPr>
      <w:r>
        <w:rPr>
          <w:lang w:val="hi_IN" w:bidi="hi_IN"/>
        </w:rPr>
      </w:r>
      <w:r>
        <w:rPr>
          <w:lang w:val="hi_IN" w:bidi="hi_IN"/>
        </w:rPr>
        <w:t>गिदोन की पत्नियाँ और 70 पुत्र</w:t>
      </w:r>
    </w:p>
    <w:p>
      <w:pPr>
        <w:pStyle w:val="ListBullet"/>
        <w:spacing w:line="240" w:lineRule="auto"/>
        <w:ind w:left="720"/>
      </w:pPr>
      <w:r>
        <w:rPr>
          <w:lang w:val="hi_IN" w:bidi="hi_IN"/>
        </w:rPr>
      </w:r>
      <w:r>
        <w:rPr>
          <w:lang w:val="hi_IN" w:bidi="hi_IN"/>
        </w:rPr>
        <w:t>और गिदोन की रखैल और उसका पुत्र अबीमेलेक।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शायद पिछली कहानी के समाप्त होने के ठीक बाद शुरू होता है। इस्राएल के लोग गिदोन से उन पर शासन करने के लिए कहते हैं। ये शायद पूरे इस्राएल के लोग नहीं हैं, बल्कि केवल गिदोन के साथ के सैनिक हैं। युद्ध जीतने के बाद ये लोग उत्साहित हैं और मानते हैं कि गिदोन ही वह व्यक्ति है जिसने उन्हें विजय दिलाई है। वे लोग चाहते हैं कि गिदोन आगे भी उन्हें लड़ाइयों में विजय दिलाने के लिए उनकी अगुवाई करता रहे, इसलिए वे चाहते हैं कि गिदोन उन पर शासन करे। जब गिदोन मर जाता है, तो वे लोग चाहते हैं कि पहले गिदोन का पुत्र शासन करे, फिर उसका पोता और उसके बाद उसके वंशज। गिदोन मना कर देता है। गिदोन कहता है कि यहोवा ही इस्राएल पर शासन करता है। हालाँकि, गिदोन इस्राएलियों को सुधारकर यह नहीं कहता है कि इस्राएल को गिदोन ने नहीं, बल्कि यहोवा ने बचाया था।</w:t>
      </w:r>
    </w:p>
    <w:p>
      <w:pPr/>
      <w:r>
        <w:rPr>
          <w:lang w:val="hi_IN" w:bidi="hi_IN"/>
        </w:rPr>
      </w:r>
      <w:r>
        <w:rPr>
          <w:lang w:val="hi_IN" w:bidi="hi_IN"/>
        </w:rPr>
        <w:t>दूसरे दृश्य में, गिदोन उन लोगों से कहता है कि वे अपने शत्रुओं से लिए गए सोने में से कुछ उसे दें। कहानीकार यह समझाने के लिए रुक जाता है कि इश्माएली या मिद्यानी, अक्सर सोने की बालियाँ पहनते थे। इस्राएलियों की तुलना में मिद्यानी सैनिकों की संख्या बहुत अधिक थी, इसलिए शायद प्रत्येक इस्राएली सैनिक ने युद्ध के बाद सोने की कई बालियाँ इकट्ठी की होंगी।</w:t>
      </w:r>
    </w:p>
    <w:p>
      <w:pPr/>
      <w:r>
        <w:rPr>
          <w:lang w:val="hi_IN" w:bidi="hi_IN"/>
        </w:rPr>
      </w:r>
      <w:r>
        <w:rPr>
          <w:lang w:val="hi_IN" w:bidi="hi_IN"/>
        </w:rPr>
        <w:t>यहाँ रुकें और समूह में इस प्रश्न पर चर्चा करें: अपने पास के अन्य लोगों के किसी समूह के बारे में एक कहानी सुनाएँ। कहानी के किसी बिंदु पर रुककर उन लोगों के समूह के रीति-रिवाजों या आदतों के बारे में बताएं। इस बात पर ध्यान दें कि आप अपने श्रोताओं को जानकारी समझाने के लिए किस समय का चुनाव करते हैं। इस ऑडियो को यहाँ रोकें।</w:t>
      </w:r>
    </w:p>
    <w:p>
      <w:pPr/>
      <w:r>
        <w:rPr>
          <w:lang w:val="hi_IN" w:bidi="hi_IN"/>
        </w:rPr>
      </w:r>
      <w:r>
        <w:rPr>
          <w:lang w:val="hi_IN" w:bidi="hi_IN"/>
        </w:rPr>
        <w:t>इस्राएली सैनिक एक वस्त्र, या चौगे जैसा कपड़े का एक भाग या एक बड़ा रुमाल जमीन पर बिछा देते हैं। प्रत्येक व्यक्ति कपड़े पर सोने की बाली फेंकता या गिराता है। वे सोने का वजन करते हैं, और इसका वजन लगभग 20 किलोग्राम होता है। यह तो बहुत सारा सोना है! और गिदोन के पास मिद्यानियों से ली गई अन्य कीमती वस्तुओं में से उसके लिए और भी अधिक है।</w:t>
      </w:r>
    </w:p>
    <w:p>
      <w:pPr/>
      <w:r>
        <w:rPr>
          <w:lang w:val="hi_IN" w:bidi="hi_IN"/>
        </w:rPr>
      </w:r>
      <w:r>
        <w:rPr>
          <w:lang w:val="hi_IN" w:bidi="hi_IN"/>
        </w:rPr>
        <w:t>गिदोन इस सोने का उपयोग एक एपोद बनाने के लिए करता है, और गिदोन उसे अपने गृहनगर में रखता है। गिदोन शायद उस सोने का उपयोग सामग्री खरीदने और किसी को एपोद बनाने के लिए भुगतान करने के लिए कर सकता है। गिदोन शायद एपोद को उपासना के एक विशेष स्थान पर रखता है, शायद उस वेदी के पास जिसे उसने ओप्रा में बनाई थी। भले ही गिदोन यह एपोद शायद यहोवा के सम्मान के लिए बनाता है, फिर भी यह एपोद यहोवा का सम्मान नहीं करता। इसके बजाय, इस्राएली लोग उस एपोद के पास आते हैं और एपोद के पास उपासना करते हैं। इस्राएली लोग शायद उस एपोद की पूजा एक देवता की तरह करते हैं, या फिर वे एपोद के पास यहोवा की उपासना करने का प्रयास करते हैं। परन्तु यह वह तरीका नहीं है जिस प्रकार यहोवा ने इस्राएलियों को उसकी आराधना करने की आज्ञा दी थी। यह एपोद गिदोन और उसके परिवार के लिए एक फँदे या जाल के समान है। जैसे फँदे पशुओं के लिए खतरनाक होता है, वैसे ही एपोद गिदोन और उसके परिवार के लिए खतरनाक है, क्योंकि एपोद गिदोन के परिवार सहित इस्राएलियों को यहोवा की आराधना से दूर कर देता है।</w:t>
      </w:r>
    </w:p>
    <w:p>
      <w:pPr/>
      <w:r>
        <w:rPr>
          <w:lang w:val="hi_IN" w:bidi="hi_IN"/>
        </w:rPr>
      </w:r>
      <w:r>
        <w:rPr>
          <w:lang w:val="hi_IN" w:bidi="hi_IN"/>
        </w:rPr>
        <w:t>यहाँ रुकें और समूह में इस प्रश्न पर चर्चा करें: कुछ ऐसी बुरी आदतें या खतरनाक गतिविधियाँ क्या हैं जो लोगों को नहीं करनी चाहिए? उन खतरनाक गतिविधियों को करने के लिए आपको किन चीजों की ज़रूरत होगी? अब कल्पना करें कि वे चीज़ें आपके पास, आपके घर में होती, जहाँ आपके बच्चे उन्हें देख और छू सकते थे। क्या हो सकता है, जब उन वस्तुओं को ढूँढना और उपयोग करना बहुत आसान है? आप कैसे वर्णन करेंगे कि उन वस्तुओं का पास में होना क्यों अच्छा नहीं है? इस ऑडियो को यहाँ रोकें।</w:t>
      </w:r>
    </w:p>
    <w:p>
      <w:pPr/>
      <w:r>
        <w:rPr>
          <w:lang w:val="hi_IN" w:bidi="hi_IN"/>
        </w:rPr>
      </w:r>
      <w:r>
        <w:rPr>
          <w:lang w:val="hi_IN" w:bidi="hi_IN"/>
        </w:rPr>
        <w:t>अन्य न्यायियों की कहानियों की तरह, गिदोन की कहानी भी तीसरे दृश्य में इस बात के स्पष्टीकरण के साथ समाप्त होती है कि इस्राएलियों के शत्रुओं का क्या हुआ, लोगों ने कितने समय तक शांति या विश्राम का आनंद लिया, और फिर गिदोन की मृत्यु और दफन का वर्णन है। कहानीकार कहता है कि मिद्यान ने फिर अपना सिर नहीं उठाया। इसका अर्थ है कि मिद्यान ने फिर से इस्राएलियों के विरुद्ध युद्ध नहीं लड़ा।</w:t>
      </w:r>
    </w:p>
    <w:p>
      <w:pPr/>
      <w:r>
        <w:rPr>
          <w:lang w:val="hi_IN" w:bidi="hi_IN"/>
        </w:rPr>
      </w:r>
      <w:r>
        <w:rPr>
          <w:lang w:val="hi_IN" w:bidi="hi_IN"/>
        </w:rPr>
        <w:t>यहाँ रुकें और समूह में इस प्रश्न पर चर्चा करें: यदि आप यह कहना चाहते हैं कि कोई शत्रु अब आपके विरुद्ध नहीं लड़ता, क्योंकि आपने उस शत्रु को जीत लिया है, तो आप इस बारे में कैसे बात करेंगे? इस ऑडियो को यहाँ रोकें।</w:t>
      </w:r>
    </w:p>
    <w:p>
      <w:pPr/>
      <w:r>
        <w:rPr>
          <w:lang w:val="hi_IN" w:bidi="hi_IN"/>
        </w:rPr>
      </w:r>
      <w:r>
        <w:rPr>
          <w:lang w:val="hi_IN" w:bidi="hi_IN"/>
        </w:rPr>
        <w:t>यहाँ रुकें और समूह में इस प्रश्न पर चर्चा करें: आप अपने इतिहास के एक महत्वपूर्ण अगुवे के बारे में सिखाने की कल्पना करें। अगुवे के पूरे जीवन से लेकर उसकी मृत्यु तक का संक्षेप में वर्णन करें। कौन सी जानकारी शामिल करना महत्वपूर्ण है? इस अगुवे के जीवन के अंत का वर्णन करने के तरीके पर ध्यान दें। इस ऑडियो को यहाँ रोकें।</w:t>
      </w:r>
    </w:p>
    <w:p>
      <w:pPr/>
      <w:r>
        <w:rPr>
          <w:lang w:val="hi_IN" w:bidi="hi_IN"/>
        </w:rPr>
      </w:r>
      <w:r>
        <w:rPr>
          <w:lang w:val="hi_IN" w:bidi="hi_IN"/>
        </w:rPr>
        <w:t>कहानीकार समझाता है कि जब गिदोन एपोद को स्थापित करने के लिए घर गया, तब गिदोन अपने घर में रहने के लिए भी वापस गया। इसका अर्थ है कि गिदोन पहले की तरह सारे इस्राएल का नेतृत्व करने के बजाय अपने परिवार के साथ अपने ही क्षेत्र में रहने लगा। कहानीकार गिदोन का अन्य नाम, यरूब्बाल उपयोग करता है, जिसका अर्थ है, "बाल गिदोन के विरुद्ध लड़ें।" याद रखें कि गिदोन के पिता ने यह नाम गिदोन को तब दिया था जब उसने बाल की वेदी को नष्ट कर दिया था। शायद कहानीकार इस नाम का उपयोग यह दिखाने के लिए करता है कि गिदोन के जीवन का अंत कितना अनपेक्षित है। गिदोन को यह नाम इसलिए दिया गया था ताकि यह दिखाया जा सके कि जब गिदोन ने लोगों को बाल की उपासना करने से रोका, तो बाल उसे रोक नहीं सका। हालाँकि, अब गिदोन लोगों को एक एपोद की उपासना करने के लिए अगुवाई करता है, और लोग अंततः फिर से बाल की उपासना करने लगते हैं। ऐसा लगता है कि बाल ने गिदोन को हरा दिया है।</w:t>
      </w:r>
    </w:p>
    <w:p>
      <w:pPr/>
      <w:r>
        <w:rPr>
          <w:lang w:val="hi_IN" w:bidi="hi_IN"/>
        </w:rPr>
      </w:r>
      <w:r>
        <w:rPr>
          <w:lang w:val="hi_IN" w:bidi="hi_IN"/>
        </w:rPr>
        <w:t>गिदोन अपने घर में 40 साल तक रहा। हालाँकि गिदोन शासन करने से मना कर देता है, फिर भी वह एक राजा की तरह व्यवहार करता है। गिदोन बहुत पैसा इकट्ठा करता है, और उसकी बहुत सी पत्नियाँ और पुत्र हैं, और यहाँ तक कि अपने एक पुत्र का नाम अबीमेलेक रखता है, जिसका अर्थ है "मेरा पिता राजा है।" अबीमेलेक गिदोन की रखैल का पुत्र है, या एक ऐसी स्त्री का पुत्र, जिसके साथ वह यौन संबंध रखता है, हालाँकि गिदोन इस स्त्री से पत्नी की तरह विवाह नहीं करता है।</w:t>
      </w:r>
    </w:p>
    <w:p>
      <w:pPr/>
      <w:r>
        <w:rPr>
          <w:lang w:val="hi_IN" w:bidi="hi_IN"/>
        </w:rPr>
      </w:r>
      <w:r>
        <w:rPr>
          <w:lang w:val="hi_IN" w:bidi="hi_IN"/>
        </w:rPr>
        <w:t>यहाँ रुकें और चर्चा करें कि आप अबीमेलेक की माता के बारे में क्या कहेंगे। आपकी संस्कृति में, आप इस तरह की स्त्री के बारे में उचित रूप से कैसे बात कर सकते हैं? ऑडियो को यहाँ रोकें।</w:t>
      </w:r>
    </w:p>
    <w:p>
      <w:pPr/>
      <w:r>
        <w:rPr>
          <w:lang w:val="hi_IN" w:bidi="hi_IN"/>
        </w:rPr>
      </w:r>
      <w:r>
        <w:rPr>
          <w:lang w:val="hi_IN" w:bidi="hi_IN"/>
        </w:rPr>
        <w:t>गिदोन की मृत्यु एक अच्छी वृद्धावस्था में हुई, जिसका अर्थ है कि गिदोन बहुत लम्बे समय तक जीवित रहा, और फिर गिदोन की मृत्यु हो गई। जब गिदोन की मृत्यु हो जाती है, तो उसका परिवार उसे उसके पिता योआश की कब्र में दफनाता है। यह कब्र ओप्रा में थी, जो वह स्थान है जहाँ अबीएजेरी लोग, या अबीएजेर नाम के एक व्यक्ति के वंशज रहते थे। गिदोन के परिवार के सदस्य उसके शरीर को तैयार करते हैं, फिर कब्र को खोलते हैं, जिसे शायद उन्होंने पिछली बार दफनाने के बाद पत्थरों से बंद कर दिया था। परिवार के सदस्य गिदोन के शव को गुफा में बनी एक ताक पर रखेंगे और फिर गुफा को फिर से बंद कर देंगे।</w:t>
      </w:r>
    </w:p>
    <w:p>
      <w:pPr/>
      <w:r>
        <w:rPr>
          <w:lang w:val="hi_IN" w:bidi="hi_IN"/>
        </w:rPr>
      </w:r>
      <w:r>
        <w:rPr>
          <w:lang w:val="hi_IN" w:bidi="hi_IN"/>
        </w:rPr>
        <w:t>यहाँ रुकें और समूह के रूप में कब्र की एक तस्वीर देखें। इस ऑडियो को यहाँ रोकें।</w:t>
      </w:r>
    </w:p>
    <w:p>
      <w:pPr/>
      <w:r>
        <w:rPr>
          <w:lang w:val="hi_IN" w:bidi="hi_IN"/>
        </w:rPr>
      </w:r>
      <w:r>
        <w:rPr>
          <w:lang w:val="hi_IN" w:bidi="hi_IN"/>
        </w:rPr>
        <w:t>कहानीकार हमें बताता है कि चौथा दृश्य गिदोन की मृत्यु के तुरंत बाद होता है। इस्राएली तुरंत फिर से बाल की मूर्तियों की उपासना करने लगते हैं। लोग बाल-बरीत को अपने देवता के रूप में स्थापित करते हैं और यहोवा को याद नहीं करते। इसका अर्थ यह नहीं है कि लोग यहोवा के अस्तित्व को भूल जाते हैं। इसका अर्थ है कि इस्राएली यहोवा का अपने परमेश्वर के रूप में आदर नहीं करते, उसकी आज्ञा नहीं मानते और उसकी उपासना नहीं करते हैं, भले ही यहोवा ने इस्राएलियों को उनके आस-पास के सभी शत्रुओं से बचाया था। इस्राएली गिदोन के परिवार के प्रति भी वफादार नहीं थे। शायद इस्राएली लोग गिदोन के परिवार के प्रति उतना आदर या सम्मान नहीं दिखाते जितना उन्हें दिखाना चाहिए।</w:t>
      </w:r>
    </w:p>
    <w:p>
      <w:pPr/>
      <w:r>
        <w:rPr>
          <w:lang w:val="hi_IN" w:bidi="hi_IN"/>
        </w:rPr>
      </w:r>
      <w:r>
        <w:rPr>
          <w:lang w:val="hi_IN" w:bidi="hi_IN"/>
        </w:rPr>
        <w:t>यहाँ रुकें और समूह में इस प्रश्न पर चर्चा करें: किसी ऐसी गतिविधि के बारे में सोचें जिसे आप बच्चे के रूप में करना पसंद करते थे, लेकिन अब आप ऐसा नहीं करते। आप कैसे वर्णन करेंगे कि वह गतिविधि अब आपके लिए महत्वपूर्ण नहीं रही या वह ऐसी चीज़ है जिसे आप अब हर समय नहीं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8:22–35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गिदोन या यरूब्बाल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मिद्यानी, जिन्हें लोग कभी-कभी "इश्माएली" भी कहते हैं</w:t>
      </w:r>
    </w:p>
    <w:p>
      <w:pPr>
        <w:pStyle w:val="ListBullet"/>
        <w:spacing w:line="240" w:lineRule="auto"/>
        <w:ind w:left="720"/>
      </w:pPr>
      <w:r>
        <w:rPr>
          <w:lang w:val="hi_IN" w:bidi="hi_IN"/>
        </w:rPr>
      </w:r>
      <w:r>
        <w:rPr>
          <w:lang w:val="hi_IN" w:bidi="hi_IN"/>
        </w:rPr>
        <w:t>मिद्यान के राजा</w:t>
      </w:r>
    </w:p>
    <w:p>
      <w:pPr>
        <w:pStyle w:val="ListBullet"/>
        <w:spacing w:line="240" w:lineRule="auto"/>
        <w:ind w:left="720"/>
      </w:pPr>
      <w:r>
        <w:rPr>
          <w:lang w:val="hi_IN" w:bidi="hi_IN"/>
        </w:rPr>
      </w:r>
      <w:r>
        <w:rPr>
          <w:lang w:val="hi_IN" w:bidi="hi_IN"/>
        </w:rPr>
        <w:t>गिदोन का पिता, योआश</w:t>
      </w:r>
    </w:p>
    <w:p>
      <w:pPr>
        <w:pStyle w:val="ListBullet"/>
        <w:spacing w:line="240" w:lineRule="auto"/>
        <w:ind w:left="720"/>
      </w:pPr>
      <w:r>
        <w:rPr>
          <w:lang w:val="hi_IN" w:bidi="hi_IN"/>
        </w:rPr>
      </w:r>
      <w:r>
        <w:rPr>
          <w:lang w:val="hi_IN" w:bidi="hi_IN"/>
        </w:rPr>
        <w:t>गिदोन की पत्नियाँ और 70 पुत्र</w:t>
      </w:r>
    </w:p>
    <w:p>
      <w:pPr>
        <w:pStyle w:val="ListBullet"/>
        <w:spacing w:line="240" w:lineRule="auto"/>
        <w:ind w:left="720"/>
      </w:pPr>
      <w:r>
        <w:rPr>
          <w:lang w:val="hi_IN" w:bidi="hi_IN"/>
        </w:rPr>
      </w:r>
      <w:r>
        <w:rPr>
          <w:lang w:val="hi_IN" w:bidi="hi_IN"/>
        </w:rPr>
        <w:t>और गिदोन की रखैल और उसका पुत्र अबीमेलेक।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फिर इस्राएलियों ने गिदोन से कहा, "हम चाहते हैं कि तू हम पर शासन करे। फिर जब तू मरेगा, तब तेरा पुत्र और तेरा पोता हम पर शासन करेंगे, क्योंकि तूने हमें मिद्यानियों से बचाया है।</w:t>
      </w:r>
    </w:p>
    <w:p>
      <w:pPr/>
      <w:r>
        <w:rPr>
          <w:lang w:val="hi_IN" w:bidi="hi_IN"/>
        </w:rPr>
      </w:r>
      <w:r>
        <w:rPr>
          <w:lang w:val="hi_IN" w:bidi="hi_IN"/>
        </w:rPr>
        <w:t>नाटक को रोकें। 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वाह! हमने अभी-अभी एक ऐसी सेना को हराया है जिसमें हमसे हजारों अधिक सैनिक थे! मैं जानता हूँ कि हम केवल अपनी सेना के आकार के कारण नहीं जीते। हम इसलिए जीते क्योंकि गिदोन ने हमारी अगुवाई की थी! या</w:t>
      </w:r>
    </w:p>
    <w:p>
      <w:pPr>
        <w:pStyle w:val="ListBullet"/>
        <w:spacing w:line="240" w:lineRule="auto"/>
        <w:ind w:left="720"/>
      </w:pPr>
      <w:r>
        <w:rPr>
          <w:lang w:val="hi_IN" w:bidi="hi_IN"/>
        </w:rPr>
      </w:r>
      <w:r>
        <w:rPr>
          <w:lang w:val="hi_IN" w:bidi="hi_IN"/>
        </w:rPr>
        <w:t>हम इसलिए जश्न मनाते हैं क्योंकि हमने अपनी भूमि बचाई है और अब बहुत सी कीमती वस्तुएँ लेकर घर लौट रहे हैं। यदि गिदोन हम पर शासन करता है, तो निश्चित रूप से हम हमेशा इसी तरह से विजय प्राप्त करेंगे! या</w:t>
      </w:r>
    </w:p>
    <w:p>
      <w:pPr>
        <w:pStyle w:val="ListBullet"/>
        <w:spacing w:line="240" w:lineRule="auto"/>
        <w:ind w:left="720"/>
      </w:pPr>
      <w:r>
        <w:rPr>
          <w:lang w:val="hi_IN" w:bidi="hi_IN"/>
        </w:rPr>
      </w:r>
      <w:r>
        <w:rPr>
          <w:lang w:val="hi_IN" w:bidi="hi_IN"/>
        </w:rPr>
        <w:t>मुझे एक मजबूत राष्ट्र बनने का एहसास बहुत पसंद है। मैं नहीं चाहता कि हमारे शत्रु फिर कभी हमें पराजित करें। हमारे पास भी अन्य राष्ट्रों की तरह एक शासक होना चाहिए, ताकि हम हमेशा शक्तिशाली बने रहें।</w:t>
      </w:r>
    </w:p>
    <w:p>
      <w:pPr/>
      <w:r>
        <w:rPr>
          <w:lang w:val="hi_IN" w:bidi="hi_IN"/>
        </w:rPr>
      </w:r>
      <w:r>
        <w:rPr>
          <w:lang w:val="hi_IN" w:bidi="hi_IN"/>
        </w:rPr>
        <w:t>नाटक जारी रखें।</w:t>
      </w:r>
    </w:p>
    <w:p>
      <w:pPr/>
      <w:r>
        <w:rPr>
          <w:lang w:val="hi_IN" w:bidi="hi_IN"/>
        </w:rPr>
      </w:r>
      <w:r>
        <w:rPr>
          <w:lang w:val="hi_IN" w:bidi="hi_IN"/>
        </w:rPr>
        <w:t>गिदोन ने उन्हें उत्तर दिया, "नहीं, मैं तुम पर शासन नहीं करूँगा, और न ही मेरा पुत्र तुम पर शासन करेगा। यहोवा ही तुम पर शासन करेगा।"</w:t>
      </w:r>
    </w:p>
    <w:p>
      <w:pPr/>
      <w:r>
        <w:rPr>
          <w:lang w:val="hi_IN" w:bidi="hi_IN"/>
        </w:rPr>
      </w:r>
      <w:r>
        <w:rPr>
          <w:lang w:val="hi_IN" w:bidi="hi_IN"/>
        </w:rPr>
        <w:t>फिर गिदोन ने इस्राएली पुरुषों से कहा, "मैं तुमसे कुछ माँगना चाहता हूँ। तुम में से हर एक मुझे युद्ध में लूटी गई वस्तुओं में से एक बाली दो।” मिद्यानी लोग सोने की बालियाँ पहनना पसंद करते थे, क्योंकि वे जंगल में रहने वाले लोग थे।</w:t>
      </w:r>
    </w:p>
    <w:p>
      <w:pPr/>
      <w:r>
        <w:rPr>
          <w:lang w:val="hi_IN" w:bidi="hi_IN"/>
        </w:rPr>
      </w:r>
      <w:r>
        <w:rPr>
          <w:lang w:val="hi_IN" w:bidi="hi_IN"/>
        </w:rPr>
        <w:t>इस्राएलियों ने उत्तर दिया, "हमें तुझे बालियाँ देने में खुशी है।" इसलिए वे भूमि पर एक कपड़ा बिछाते हैं। प्रत्येक व्यक्ति ने अपने द्वारा लूटी गई वस्तुओं में से बाली निकालकर कपड़े पर रख दी। इस्राएलियों द्वारा गिदोन को दी गई सोने की बालियों का वजन लगभग 20 किलोग्राम था। गिदोन के पास और भी बहुत सी बहुमूल्य वस्तुएँ थीं, जैसे गहने और बैंगनी वस्त्र, जिन्हें मिद्यान के राजा पहनते थे, और उनके ऊँटों की गर्दन की मालाएँ।</w:t>
      </w:r>
    </w:p>
    <w:p>
      <w:pPr/>
      <w:r>
        <w:rPr>
          <w:lang w:val="hi_IN" w:bidi="hi_IN"/>
        </w:rPr>
      </w:r>
      <w:r>
        <w:rPr>
          <w:lang w:val="hi_IN" w:bidi="hi_IN"/>
        </w:rPr>
        <w:t>गिदोन ने बालियों के सोने से एक एपोद बनाया, और उसने उसे अपने ओप्रा नगर में रखा। इस्राएली लोगों ने इस एपोद की उपासना की। अपनी पत्नियों के प्रति अविश्वासयोग्य रहने वाले पुरुषों की तरह, इस्राएली भी यहोवा के प्रति अविश्वासयोग्य थे। यह एपोद गिदोन और उसके परिवार के लिए एक फन्दे के समान बन गया।</w:t>
      </w:r>
    </w:p>
    <w:p>
      <w:pPr/>
      <w:r>
        <w:rPr>
          <w:lang w:val="hi_IN" w:bidi="hi_IN"/>
        </w:rPr>
      </w:r>
      <w:r>
        <w:rPr>
          <w:lang w:val="hi_IN" w:bidi="hi_IN"/>
        </w:rPr>
        <w:t>नाटक को रोकें। 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आश्चर्यचकित और चिंतित हूँ कि इस्राएलियों ने मुझसे उन पर शासन करने के लिए कहा। मैं उन पर शासन नहीं करना चाहता, और मुझे करना भी नहीं चाहिए! यहोवा ही शासन करता है और हमारी अगुवाई करता है; या</w:t>
      </w:r>
    </w:p>
    <w:p>
      <w:pPr>
        <w:pStyle w:val="ListBullet"/>
        <w:spacing w:line="240" w:lineRule="auto"/>
        <w:ind w:left="720"/>
      </w:pPr>
      <w:r>
        <w:rPr>
          <w:lang w:val="hi_IN" w:bidi="hi_IN"/>
        </w:rPr>
      </w:r>
      <w:r>
        <w:rPr>
          <w:lang w:val="hi_IN" w:bidi="hi_IN"/>
        </w:rPr>
        <w:t>मैं यहोवा का सम्मान करना और उसके लिए कुछ ख़ास बनाना चाहता हूँ, क्योंकि यहोवा ही ने हमें जीतने में सहायता की थी। मैं जानता हूँ कि हमारे अतीत में, लोगों ने यहोवा का सम्मान करने के लिए एक एपोद बनाया था। मैं भी ऐसा ही करूँगा! या</w:t>
      </w:r>
    </w:p>
    <w:p>
      <w:pPr>
        <w:pStyle w:val="ListBullet"/>
        <w:spacing w:line="240" w:lineRule="auto"/>
        <w:ind w:left="720"/>
      </w:pPr>
      <w:r>
        <w:rPr>
          <w:lang w:val="hi_IN" w:bidi="hi_IN"/>
        </w:rPr>
      </w:r>
      <w:r>
        <w:rPr>
          <w:lang w:val="hi_IN" w:bidi="hi_IN"/>
        </w:rPr>
        <w:t>क्योंकि यह एपोद मेरे नगर में है, तो मैं यहाँ ही यहोवा की आराधना कर सकता हूँ। मुझे आराधना के विशेष स्थान की यात्रा करने की ज़रूरत नहीं पड़ेगी। यह मेरे और मेरे परिवार के लिए आसान है। मैंने यह एपोद बनाकर बुद्धिमानी का काम किया।</w:t>
      </w:r>
    </w:p>
    <w:p>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दु:ख है कि गिदोन ने इस्राएलियों को वैसा नहीं सुधारा जैसा उसे सुधारना चाहिए था। उसने यह नहीं समझाया कि मैंने इस्राएलियों को जीतने में सहायता की थी। इसके बजाय, गिदोन लोगों को और भी अधिक भ्रमित कर देता है! या</w:t>
      </w:r>
    </w:p>
    <w:p>
      <w:pPr>
        <w:pStyle w:val="ListBullet"/>
        <w:spacing w:line="240" w:lineRule="auto"/>
        <w:ind w:left="720"/>
      </w:pPr>
      <w:r>
        <w:rPr>
          <w:lang w:val="hi_IN" w:bidi="hi_IN"/>
        </w:rPr>
      </w:r>
      <w:r>
        <w:rPr>
          <w:lang w:val="hi_IN" w:bidi="hi_IN"/>
        </w:rPr>
        <w:t>मैंने इस संसार और काम करने के सही तरीके की रचना की है। मैंने इस्राएलियों को बताया कि उन्हें मेरी आराधना कैसे करनी चाहिए। यदि वे गलत तरीके से आराधना करते हैं, तो इस्राएली मेरी आज्ञा का उल्लंघन करते हैं और मेरा अपमान करते हैं। गलत आराधना इस्राएलियों को भी नुकसान पहुँचाती है। मैं नहीं चाहता कि इस्राएली अपने आप को नुकसान पहुँचाएँ! या</w:t>
      </w:r>
    </w:p>
    <w:p>
      <w:pPr>
        <w:pStyle w:val="ListBullet"/>
        <w:spacing w:line="240" w:lineRule="auto"/>
        <w:ind w:left="720"/>
      </w:pPr>
      <w:r>
        <w:rPr>
          <w:lang w:val="hi_IN" w:bidi="hi_IN"/>
        </w:rPr>
      </w:r>
      <w:r>
        <w:rPr>
          <w:lang w:val="hi_IN" w:bidi="hi_IN"/>
        </w:rPr>
        <w:t>मैं इस्राएलियों की परवाह करता हूँ और मैं उनकी रक्षा करूँगा, भले ही वे मेरी आराधना नहीं करते। हालाँकि, उनको विश्वासघात करने के परिणाम भुगतने होंगे।</w:t>
      </w:r>
    </w:p>
    <w:p>
      <w:pPr/>
      <w:r>
        <w:rPr>
          <w:lang w:val="hi_IN" w:bidi="hi_IN"/>
        </w:rPr>
      </w:r>
      <w:r>
        <w:rPr>
          <w:lang w:val="hi_IN" w:bidi="hi_IN"/>
        </w:rPr>
        <w:t>नाटक को जारी रखें।</w:t>
      </w:r>
    </w:p>
    <w:p>
      <w:pPr/>
      <w:r>
        <w:rPr>
          <w:lang w:val="hi_IN" w:bidi="hi_IN"/>
        </w:rPr>
      </w:r>
      <w:r>
        <w:rPr>
          <w:lang w:val="hi_IN" w:bidi="hi_IN"/>
        </w:rPr>
        <w:t>इस तरह से इस्राएलियों ने मिद्यानियों को हराया था। मिद्यानी फिर कभी शक्तिशाली नहीं हो पाए। जब तक गिदोन अगले 40 वर्षों तक और जीवित रहा, इस्राएलियों के अपने देश में शांति बनी रही।</w:t>
      </w:r>
    </w:p>
    <w:p>
      <w:pPr/>
      <w:r>
        <w:rPr>
          <w:lang w:val="hi_IN" w:bidi="hi_IN"/>
        </w:rPr>
      </w:r>
      <w:r>
        <w:rPr>
          <w:lang w:val="hi_IN" w:bidi="hi_IN"/>
        </w:rPr>
        <w:t>और इस प्रकार योआश का पुत्र गिदोन, जिसका दूसरा नाम यरूब्बाल भी था, अपने घर में जाकर रहने लगा। गिदोन के 70 पुत्र थे क्योंकि उसकी बहुत सी पत्नियाँ थीं। शेकेम में रहने वाली गिदोन की रखैल ने भी एक पुत्र को जन्म दिया जिसका नाम गिदोन ने अबीमेलेक रखा था।</w:t>
      </w:r>
    </w:p>
    <w:p>
      <w:pPr/>
      <w:r>
        <w:rPr>
          <w:lang w:val="hi_IN" w:bidi="hi_IN"/>
        </w:rPr>
      </w:r>
      <w:r>
        <w:rPr>
          <w:lang w:val="hi_IN" w:bidi="hi_IN"/>
        </w:rPr>
        <w:t>नाटक को रोकें। गिदोन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युद्ध के दौरान अगुवों के लिए बहुत सी बहुमूल्य वस्तुएँ इकट्ठा करना आम बात है। मेरे लिए धनी होना और लगातार अधिक धन इकट्ठा करते रहना उचित है; या</w:t>
      </w:r>
    </w:p>
    <w:p>
      <w:pPr>
        <w:pStyle w:val="ListBullet"/>
        <w:spacing w:line="240" w:lineRule="auto"/>
        <w:ind w:left="720"/>
      </w:pPr>
      <w:r>
        <w:rPr>
          <w:lang w:val="hi_IN" w:bidi="hi_IN"/>
        </w:rPr>
      </w:r>
      <w:r>
        <w:rPr>
          <w:lang w:val="hi_IN" w:bidi="hi_IN"/>
        </w:rPr>
        <w:t>मैंने कठिन युद्धों में इस्राएल की अगुवाई की है। अब मैं आराम करने और बहुत सी पत्नियाँ रखने का अधिकारी हूँ; या</w:t>
      </w:r>
    </w:p>
    <w:p>
      <w:pPr>
        <w:pStyle w:val="ListBullet"/>
        <w:spacing w:line="240" w:lineRule="auto"/>
        <w:ind w:left="720"/>
      </w:pPr>
      <w:r>
        <w:rPr>
          <w:lang w:val="hi_IN" w:bidi="hi_IN"/>
        </w:rPr>
      </w:r>
      <w:r>
        <w:rPr>
          <w:lang w:val="hi_IN" w:bidi="hi_IN"/>
        </w:rPr>
        <w:t>मैं खुश हूँ क्योंकि अब हमारे शत्रु हम पर आक्रमण नहीं करते हैं, और मेरे पास बहुत-से पुत्र हैं जो मेरे बुढ़ापे में मेरी देखभाल करेंगे।</w:t>
      </w:r>
    </w:p>
    <w:p>
      <w:pPr/>
      <w:r>
        <w:rPr>
          <w:lang w:val="hi_IN" w:bidi="hi_IN"/>
        </w:rPr>
      </w:r>
      <w:r>
        <w:rPr>
          <w:lang w:val="hi_IN" w:bidi="hi_IN"/>
        </w:rPr>
        <w:t>नाटक को जारी रखें।</w:t>
      </w:r>
    </w:p>
    <w:p>
      <w:pPr/>
      <w:r>
        <w:rPr>
          <w:lang w:val="hi_IN" w:bidi="hi_IN"/>
        </w:rPr>
      </w:r>
      <w:r>
        <w:rPr>
          <w:lang w:val="hi_IN" w:bidi="hi_IN"/>
        </w:rPr>
        <w:t>योआश का पुत्र, गिदोन लंबे समय तक जीवित रहा, और फिर उसकी मृत्यु हो गई। उन्होंने गिदोन को उसके पिता योआश के साथ ओप्रा में दफनाया, जहाँ अबीएजेरी लोग रहते थे।</w:t>
      </w:r>
    </w:p>
    <w:p>
      <w:pPr/>
      <w:r>
        <w:rPr>
          <w:lang w:val="hi_IN" w:bidi="hi_IN"/>
        </w:rPr>
      </w:r>
      <w:r>
        <w:rPr>
          <w:lang w:val="hi_IN" w:bidi="hi_IN"/>
        </w:rPr>
        <w:t>जैसे ही गिदोन की मृत्यु हुई, इस्राएली एक बार फिर यहोवा के प्रति विश्वासघाती हो गए और बाल नामक मूर्तियों की उपासना करने लगे। इस्राएलियों ने बाल-बरीत की अपने देवता के रूप में उपासना की, और उन्होंने अपने परमेश्वर यहोवा को छोड़ दिया। इस्राएली भूल गए कि यहोवा ही ने उन्हें उनके आसपास के सभी शत्रुओं से बचाया था। इस्राएली यरूब्बाल के परिवार के प्रति भी वफादार नहीं रहे, जिसे गिदोन भी कहा जाता है, भले ही गिदोन ने उनके लिए बहुत से अच्छे काम किए थे।</w:t>
      </w:r>
    </w:p>
    <w:p>
      <w:pPr/>
      <w:r>
        <w:rPr>
          <w:lang w:val="hi_IN" w:bidi="hi_IN"/>
        </w:rPr>
      </w:r>
      <w:r>
        <w:rPr>
          <w:lang w:val="hi_IN" w:bidi="hi_IN"/>
        </w:rPr>
        <w:t>नाटक को रोकें। 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उन सभी पुराने नियमों का पालन करना बहुत कठिन है, जो यहोवा ने हमें आराधना के लिए दिए थे। गिदोन ने एपोद स्थापित करते समय दिखाया कि हम अपनी आराधना के तरीके को बदल सकते हैं। अब मैं फिर से बदलना चाहता हूँ। बाल-बरीत की उपासना करना बहुत आसान होगा; या</w:t>
      </w:r>
    </w:p>
    <w:p>
      <w:pPr>
        <w:pStyle w:val="ListBullet"/>
        <w:spacing w:line="240" w:lineRule="auto"/>
        <w:ind w:left="720"/>
      </w:pPr>
      <w:r>
        <w:rPr>
          <w:lang w:val="hi_IN" w:bidi="hi_IN"/>
        </w:rPr>
      </w:r>
      <w:r>
        <w:rPr>
          <w:lang w:val="hi_IN" w:bidi="hi_IN"/>
        </w:rPr>
        <w:t>अब जब गिदोन मर चुका है, तो हमें अब गिदोन के तरीके से काम करने की ज़रूरत नहीं है। गिदोन ने ही कहा कि वह हम पर शासन नहीं करेगा, और न ही उसके पुत्र करेंगे! हमें उसके परिवार का सम्मान करने की ज़रूरत नहीं है; या</w:t>
      </w:r>
    </w:p>
    <w:p>
      <w:pPr>
        <w:pStyle w:val="ListBullet"/>
        <w:spacing w:line="240" w:lineRule="auto"/>
        <w:ind w:left="720"/>
      </w:pPr>
      <w:r>
        <w:rPr>
          <w:lang w:val="hi_IN" w:bidi="hi_IN"/>
        </w:rPr>
      </w:r>
      <w:r>
        <w:rPr>
          <w:lang w:val="hi_IN" w:bidi="hi_IN"/>
        </w:rPr>
        <w:t>देखों कैसे इतने वर्षों तक हमारी शांति बनी रही! निश्चित रूप से ऐसा इसलिए है क्योंकि हम बहुत बुद्धिमान और शक्तिशाली हैं। हम जो चाहें वह कर सकते हैं और सफल हो सकते हैं!</w:t>
      </w:r>
    </w:p>
    <w:p>
      <w:pPr/>
      <w:r>
        <w:rPr>
          <w:lang w:val="hi_IN" w:bidi="hi_IN"/>
        </w:rPr>
      </w:r>
      <w:r>
        <w:rPr>
          <w:lang w:val="hi_IN" w:bidi="hi_IN"/>
        </w:rPr>
        <w:t>गिदोन के परिवार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इस बात पर गुस्सा हूँ कि लोग हमारा सम्मान नहीं करते! लोग यह कैसे भूल गए कि हमारे पिता गिदोन ने कुछ समय पहले ही उन्हें जीत दिलाई थी? या</w:t>
      </w:r>
    </w:p>
    <w:p>
      <w:pPr>
        <w:pStyle w:val="ListBullet"/>
        <w:spacing w:line="240" w:lineRule="auto"/>
        <w:ind w:left="720"/>
      </w:pPr>
      <w:r>
        <w:rPr>
          <w:lang w:val="hi_IN" w:bidi="hi_IN"/>
        </w:rPr>
      </w:r>
      <w:r>
        <w:rPr>
          <w:lang w:val="hi_IN" w:bidi="hi_IN"/>
        </w:rPr>
        <w:t>हमारा नगर कई वर्षों से आराधना का स्थान रहा है, और मुझे यह बात अच्छी लगी कि जब लोग हमारे नगर में आते थे तो वे हमारा सम्मान करते थे। मुझे पुराने तरीके याद आते हैं; या</w:t>
      </w:r>
    </w:p>
    <w:p>
      <w:pPr>
        <w:pStyle w:val="ListBullet"/>
        <w:spacing w:line="240" w:lineRule="auto"/>
        <w:ind w:left="720"/>
      </w:pPr>
      <w:r>
        <w:rPr>
          <w:lang w:val="hi_IN" w:bidi="hi_IN"/>
        </w:rPr>
      </w:r>
      <w:r>
        <w:rPr>
          <w:lang w:val="hi_IN" w:bidi="hi_IN"/>
        </w:rPr>
        <w:t>देखो मेरे पिता कितने धनी और शक्तिशाली थे। इस्राएलियों को हमारा सम्मान करना चाहिए!</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8:22–35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गिदोन कहता है कि </w:t>
      </w:r>
      <w:r>
        <w:rPr>
          <w:b/>
          <w:lang w:val="hi_IN" w:bidi="hi_IN"/>
        </w:rPr>
        <w:t>यहोवा</w:t>
      </w:r>
      <w:r>
        <w:rPr>
          <w:lang w:val="hi_IN" w:bidi="hi_IN"/>
        </w:rPr>
        <w:t xml:space="preserve"> ही इस्राएलियों पर शासन करेगा। यहोवा परमेश्वर का वास्तविक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गिदोन इस्राएलियों से कहता है कि उनमें से हर एक गिदोन को अपनी </w:t>
      </w:r>
      <w:r>
        <w:rPr>
          <w:b/>
          <w:lang w:val="hi_IN" w:bidi="hi_IN"/>
        </w:rPr>
        <w:t>लूट</w:t>
      </w:r>
      <w:r>
        <w:rPr>
          <w:lang w:val="hi_IN" w:bidi="hi_IN"/>
        </w:rPr>
        <w:t xml:space="preserve"> या जीत में प्राप्त किए उपहारों में से एक बाली दें। बाली वह गहना है जिसे लोग अपने कान में छेद करके पहनते हैं। लूट वह सब कुछ है जिसे युद्ध जीतने वाली सेना पराजित शत्रु से युद्ध के बाद ले लेती है। लूट के लिए उसी शब्द या वाक्यांश का उपयोग करें जिसका उपयोग आपने पिछले भागों में किया था।</w:t>
      </w:r>
    </w:p>
    <w:p>
      <w:pPr/>
      <w:r>
        <w:rPr>
          <w:lang w:val="hi_IN" w:bidi="hi_IN"/>
        </w:rPr>
      </w:r>
      <w:r>
        <w:rPr>
          <w:lang w:val="hi_IN" w:bidi="hi_IN"/>
        </w:rPr>
        <w:t>कहानीकार मिद्यानियों को "</w:t>
      </w:r>
      <w:r>
        <w:rPr>
          <w:b/>
          <w:lang w:val="hi_IN" w:bidi="hi_IN"/>
        </w:rPr>
        <w:t>इश्माएली</w:t>
      </w:r>
      <w:r>
        <w:rPr>
          <w:lang w:val="hi_IN" w:bidi="hi_IN"/>
        </w:rPr>
        <w:t>" कहता है। इश्माएल और मिद्यान भाई थे और उनके वंशज मिद्यानी और इश्माएली कहलाए। लोगों के दोनों समूह खानाबदोश थे, या वे लोग जो जंगल में इधर-उधर घूमते रहते थे, इसलिए कभी-कभी लोग इन दोनों समूहों को “इश्माएली” भी कहते थे।</w:t>
      </w:r>
    </w:p>
    <w:p>
      <w:pPr/>
      <w:r>
        <w:rPr>
          <w:lang w:val="hi_IN" w:bidi="hi_IN"/>
        </w:rPr>
      </w:r>
      <w:r>
        <w:rPr>
          <w:lang w:val="hi_IN" w:bidi="hi_IN"/>
        </w:rPr>
        <w:t xml:space="preserve">इस्राएलियों ने गिदोन को जो सोना दिया, उसका वजन 1,700 </w:t>
      </w:r>
      <w:r>
        <w:rPr>
          <w:b/>
          <w:lang w:val="hi_IN" w:bidi="hi_IN"/>
        </w:rPr>
        <w:t>शेकेल</w:t>
      </w:r>
      <w:r>
        <w:rPr>
          <w:lang w:val="hi_IN" w:bidi="hi_IN"/>
        </w:rPr>
        <w:t xml:space="preserve"> था। एक शेकेल लगभग 11 ग्राम वजन का माप होता है।</w:t>
      </w:r>
    </w:p>
    <w:p>
      <w:pPr/>
      <w:r>
        <w:rPr>
          <w:lang w:val="hi_IN" w:bidi="hi_IN"/>
        </w:rPr>
      </w:r>
      <w:r>
        <w:rPr>
          <w:lang w:val="hi_IN" w:bidi="hi_IN"/>
        </w:rPr>
        <w:t>यहाँ रुकें और समूह में चर्चा करें कि आप शेकेल के लिए किस शब्द या वाक्यांश का उपयोग करेंगे। अधिक जानकारी के लिए मुख्य शब्दावली में शेकेल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गिदोन उस सोने का उपयोग एक </w:t>
      </w:r>
      <w:r>
        <w:rPr>
          <w:b/>
          <w:lang w:val="hi_IN" w:bidi="hi_IN"/>
        </w:rPr>
        <w:t>एपोद</w:t>
      </w:r>
      <w:r>
        <w:rPr>
          <w:lang w:val="hi_IN" w:bidi="hi_IN"/>
        </w:rPr>
        <w:t xml:space="preserve"> बनाने के लिए करता है। एपोद याजकों के पहनने का एक वस्त्र था, और यह अक्सर बहुत सजाया हुआ होता था। यहोवा ने अपने याजकों के लिए एपोद बनाने के बारे में विशेष निर्देश दिए थे, और यह वस्त्र कंधों से लेकर जाँघों तक शरीर को ढाँकता था तथा इसमें कंधों पर दो पट्टियाँ या बंध होते थे। गिदोन ने या तो यहोवा के याजकों द्वारा पहने जाने वाले एपोद की नकल की होगी, या फिर उसने इसे एक अलग शैली में बनाया होगा। कभी-कभी एपोद का अर्थ उस वस्त्र से भी हो सकता है जिसे लोग किसी देवता की मूर्ति पर पहनाते हैं। क्योंकि एपोद एक बहुत विशेष वस्त्र था, इसलिए लोग कभी-कभी इसकी उपासना ऐसे करते थे मानो वह एक देवता है।</w:t>
      </w:r>
    </w:p>
    <w:p>
      <w:pPr/>
      <w:r>
        <w:rPr>
          <w:lang w:val="hi_IN" w:bidi="hi_IN"/>
        </w:rPr>
      </w:r>
      <w:r>
        <w:rPr>
          <w:lang w:val="hi_IN" w:bidi="hi_IN"/>
        </w:rPr>
        <w:t>यहाँ रुकें और समूह में चर्चा करें कि आप एपोद के लिए किस शब्द या वाक्यांश का उपयोग करेंगे। अधिक जानकारी के लिए मुख्य शब्दावली में एपोद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 एपोद गिदोन और उसके </w:t>
      </w:r>
      <w:r>
        <w:rPr>
          <w:b/>
          <w:lang w:val="hi_IN" w:bidi="hi_IN"/>
        </w:rPr>
        <w:t>घराने</w:t>
      </w:r>
      <w:r>
        <w:rPr>
          <w:lang w:val="hi_IN" w:bidi="hi_IN"/>
        </w:rPr>
        <w:t xml:space="preserve"> के लिए एक खतरनाक </w:t>
      </w:r>
      <w:r>
        <w:rPr>
          <w:b/>
          <w:lang w:val="hi_IN" w:bidi="hi_IN"/>
        </w:rPr>
        <w:t>फँदे</w:t>
      </w:r>
      <w:r>
        <w:rPr>
          <w:lang w:val="hi_IN" w:bidi="hi_IN"/>
        </w:rPr>
        <w:t xml:space="preserve"> के समान बन गया। बाइबल में, घराने का अर्थ उन सभी लोगों से है जो एक ही घर में एक साथ रहते हैं।</w:t>
      </w:r>
    </w:p>
    <w:p>
      <w:pPr/>
      <w:r>
        <w:rPr>
          <w:lang w:val="hi_IN" w:bidi="hi_IN"/>
        </w:rPr>
      </w:r>
      <w:r>
        <w:rPr>
          <w:lang w:val="hi_IN" w:bidi="hi_IN"/>
        </w:rPr>
        <w:t>यहाँ रुकें और समूह के रूप में चर्चा करें कि आप घराने के लिए किस शब्द या वाक्यांश का इस्तेमाल करेंगे। अधिक जानकारी के लिए मुख्य शब्दावली में घराने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यहाँ रुकें और समूह में एक फँदे की तस्वीर देखें। फँदे या जाल के लिए उसी शब्द या वाक्यांश का उपयोग करें जिसका उपयोग आपने पिछले भागों में किया था। इस ऑडियो को यहाँ रोकें।</w:t>
      </w:r>
    </w:p>
    <w:p>
      <w:pPr/>
      <w:r>
        <w:rPr>
          <w:lang w:val="hi_IN" w:bidi="hi_IN"/>
        </w:rPr>
      </w:r>
      <w:r>
        <w:rPr>
          <w:lang w:val="hi_IN" w:bidi="hi_IN"/>
        </w:rPr>
        <w:t xml:space="preserve">जब तक गिदोन जीवित है, तब तक देश में </w:t>
      </w:r>
      <w:r>
        <w:rPr>
          <w:b/>
          <w:lang w:val="hi_IN" w:bidi="hi_IN"/>
        </w:rPr>
        <w:t>चैन</w:t>
      </w:r>
      <w:r>
        <w:rPr>
          <w:lang w:val="hi_IN" w:bidi="hi_IN"/>
        </w:rPr>
        <w:t xml:space="preserve"> बना रहता है। इस भाग में, इसका अर्थ है कि उस समय इस्राएलियों को अपने शत्रुओं से लड़ना नहीं पड़ा।</w:t>
      </w:r>
    </w:p>
    <w:p>
      <w:pPr/>
      <w:r>
        <w:rPr>
          <w:lang w:val="hi_IN" w:bidi="hi_IN"/>
        </w:rPr>
      </w:r>
      <w:r>
        <w:rPr>
          <w:lang w:val="hi_IN" w:bidi="hi_IN"/>
        </w:rPr>
        <w:t>यहाँ रुकें और समूह में चर्चा करें कि आप कैसे कहेंगे कि देश में चैन बना रहा या शांति बनी रही। इस ऑडियो को यहाँ रोकें।</w:t>
      </w:r>
    </w:p>
    <w:p>
      <w:pPr/>
      <w:r>
        <w:rPr>
          <w:lang w:val="hi_IN" w:bidi="hi_IN"/>
        </w:rPr>
      </w:r>
      <w:r>
        <w:rPr>
          <w:lang w:val="hi_IN" w:bidi="hi_IN"/>
        </w:rPr>
        <w:t xml:space="preserve">गिदोन की एक </w:t>
      </w:r>
      <w:r>
        <w:rPr>
          <w:b/>
          <w:lang w:val="hi_IN" w:bidi="hi_IN"/>
        </w:rPr>
        <w:t>रखैल</w:t>
      </w:r>
      <w:r>
        <w:rPr>
          <w:lang w:val="hi_IN" w:bidi="hi_IN"/>
        </w:rPr>
        <w:t xml:space="preserve"> है जो शेकेम में रहती है। रखैल वह स्त्री होती है जो किसी पुरुष के साथ यौन संबंध रखती है, परन्तु उसके पास पत्नी का पूरा दर्जा नहीं होता है। एक रखैल अक्सर इस व्यक्ति की दासी होती थी।</w:t>
      </w:r>
    </w:p>
    <w:p>
      <w:pPr/>
      <w:r>
        <w:rPr>
          <w:lang w:val="hi_IN" w:bidi="hi_IN"/>
        </w:rPr>
      </w:r>
      <w:r>
        <w:rPr>
          <w:lang w:val="hi_IN" w:bidi="hi_IN"/>
        </w:rPr>
        <w:t>यहाँ रुकें और समूह में चर्चा करें कि आप रखैल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लोग गिदोन को योआश की </w:t>
      </w:r>
      <w:r>
        <w:rPr>
          <w:b/>
          <w:lang w:val="hi_IN" w:bidi="hi_IN"/>
        </w:rPr>
        <w:t>कब्र</w:t>
      </w:r>
      <w:r>
        <w:rPr>
          <w:lang w:val="hi_IN" w:bidi="hi_IN"/>
        </w:rPr>
        <w:t xml:space="preserve"> में </w:t>
      </w:r>
      <w:r>
        <w:rPr>
          <w:b/>
          <w:lang w:val="hi_IN" w:bidi="hi_IN"/>
        </w:rPr>
        <w:t>दफनाते</w:t>
      </w:r>
      <w:r>
        <w:rPr>
          <w:lang w:val="hi_IN" w:bidi="hi_IN"/>
        </w:rPr>
        <w:t xml:space="preserve"> हैं। कब्र उस स्थान का नाम है जहाँ लोग किसी मरे हुए व्यक्ति को दफनाते हैं। बाइबल में यह एक चट्टान में अपने आप बनी गुफा हो सकती है, या ऐसा छेद जिसे लोगों ने चट्टान काटकर बनाया हो। कभी-कभी लोग एक ही कब्र में एक से अधिक व्यक्तियों को दफनाते थे। एक परिवार की अपनी कब्र हो सकती थी, जिसमें वे अपने सभी मरे हुए परिवार के सदस्यों को दफ़नाते थे। कब्र के अंदर अलग-अलग शवों को रखने के लिए ताकें हो सकती थीं। लोग कब्र के खुले स्थान को पत्थरों के ढेर से या एक बड़े पत्थर की शिला से बंद कर देते थे। यह पत्थर गोल होता था ताकि लोग उसे लुढ़काकर हटा सकें। </w:t>
      </w:r>
    </w:p>
    <w:p>
      <w:pPr/>
      <w:r>
        <w:rPr>
          <w:lang w:val="hi_IN" w:bidi="hi_IN"/>
        </w:rPr>
      </w:r>
      <w:r>
        <w:rPr>
          <w:lang w:val="hi_IN" w:bidi="hi_IN"/>
        </w:rPr>
        <w:t>यहाँ रुकें और समूह में चर्चा करें कि आप "कब्र में दफनाने" के लिए किस शब्द या वाक्यांश का उपयोग करेंगे। अधिक जानकारी के लिए मुख्य शब्दावली में कब्र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गिदोन की मृत्यु के बाद इस्राएली फिर से </w:t>
      </w:r>
      <w:r>
        <w:rPr>
          <w:b/>
          <w:lang w:val="hi_IN" w:bidi="hi_IN"/>
        </w:rPr>
        <w:t>बाल</w:t>
      </w:r>
      <w:r>
        <w:rPr>
          <w:lang w:val="hi_IN" w:bidi="hi_IN"/>
        </w:rPr>
        <w:t xml:space="preserve"> की उपासना करते हैं। बाल एक झूठा देवता था जिसकी उपासना इस्राएल के आसपास की जातियाँ करती थीं। लोग इस देवता की उपासना करने के लिए उसकी मूर्तियाँ या प्रतिमाएँ बनाते थे। लोगों ने इस मूर्ति का नाम बाल-बरीत रखा, जिसका अर्थ है “वाचा का बाल” या “वह बाल जिसके साथ हमारी एक विशेष प्रतिज्ञा है।” बाल के बारे में अधिक जानकारी के लिए मुख्य शब्दावली देखें। बाल के लिए उसी शब्द या वाक्यांश का उपयोग करें जिसका उपयोग आपने पिछले भागों में किया था।</w:t>
      </w:r>
    </w:p>
    <w:p>
      <w:pPr/>
      <w:r>
        <w:rPr>
          <w:lang w:val="hi_IN" w:bidi="hi_IN"/>
        </w:rPr>
      </w:r>
      <w:r>
        <w:rPr>
          <w:lang w:val="hi_IN" w:bidi="hi_IN"/>
        </w:rPr>
        <w:t xml:space="preserve">इस्राएली बाल-बरीत को अपना </w:t>
      </w:r>
      <w:r>
        <w:rPr>
          <w:b/>
          <w:lang w:val="hi_IN" w:bidi="hi_IN"/>
        </w:rPr>
        <w:t>देवता</w:t>
      </w:r>
      <w:r>
        <w:rPr>
          <w:lang w:val="hi_IN" w:bidi="hi_IN"/>
        </w:rPr>
        <w:t xml:space="preserve"> बनाते हैं और अपने </w:t>
      </w:r>
      <w:r>
        <w:rPr>
          <w:b/>
          <w:lang w:val="hi_IN" w:bidi="hi_IN"/>
        </w:rPr>
        <w:t>परमेश्वर</w:t>
      </w:r>
      <w:r>
        <w:rPr>
          <w:lang w:val="hi_IN" w:bidi="hi_IN"/>
        </w:rPr>
        <w:t xml:space="preserve"> यहोवा की सेवा नहीं करते। यह परमेश्वर के लिए अधिक सामान्य शब्द है। परमेश्वर और अन्य झूठे देवताओं के बारे में अधिक जानकारी के लिए, मुख्य शब्दावली देखें। देवताओं के लिए और सृष्टिकर्ता परमेश्वर के लिए सामान्य शब्द के तौर पर उसी शब्द या वाक्यांश का उपयोग करें जिसका उपयोग आपने पिछले भागों में किया था।</w:t>
      </w:r>
    </w:p>
    <w:p>
      <w:pPr/>
      <w:r>
        <w:rPr>
          <w:lang w:val="hi_IN" w:bidi="hi_IN"/>
        </w:rPr>
      </w:r>
      <w:r>
        <w:rPr>
          <w:lang w:val="hi_IN" w:bidi="hi_IN"/>
        </w:rPr>
        <w:t xml:space="preserve">इस्राएली गिदोन के परिवार के प्रति निष्ठा या </w:t>
      </w:r>
      <w:r>
        <w:rPr>
          <w:b/>
          <w:lang w:val="hi_IN" w:bidi="hi_IN"/>
        </w:rPr>
        <w:t>अटल प्रेम</w:t>
      </w:r>
      <w:r>
        <w:rPr>
          <w:lang w:val="hi_IN" w:bidi="hi_IN"/>
        </w:rPr>
        <w:t xml:space="preserve"> नहीं दिखाते हैं। अटल प्रेम के बारे में अधिक जानकारी के लिए, मुख्य शब्दावली देखें। निष्ठा या अटल प्रेम के लिए उसी शब्द या वाक्यांश का उपयोग करें जिसका उपयोग आपने पिछले भागों में किया था।</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9:1–6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9:1–6 को सुनें और अपने मन में रखें।</w:t>
      </w:r>
    </w:p>
    <w:p>
      <w:pPr/>
      <w:r>
        <w:rPr>
          <w:lang w:val="hi_IN" w:bidi="hi_IN"/>
        </w:rPr>
      </w:r>
      <w:r>
        <w:rPr>
          <w:lang w:val="hi_IN" w:bidi="hi_IN"/>
        </w:rPr>
        <w:t>यदि सम्भव हो, तो न्यायियों 9:1–6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9:1–6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जैसा कि आपको याद है, गिदोन या यरूब्बाल, मर गया और अपने पीछे 70 पुत्र छोड़ गया। उसके शेकेम में रहने वाली, एक अन्य स्त्री से एक पुत्र भी था, जो रखैल थी, जिससे गिदोन ने विवाह नहीं किया था। इस स्त्री से गिदोन के पुत्र का नाम अबीमेलेक था। इस्राएल ने एक बार फिर यहोवा को ठुकरा दिया है और वह कनानी लोगों के झूठे देवताओं, बालों में से किसी एक की उपासना करने लग गया है।</w:t>
      </w:r>
    </w:p>
    <w:p>
      <w:pPr/>
      <w:r>
        <w:rPr>
          <w:lang w:val="hi_IN" w:bidi="hi_IN"/>
        </w:rPr>
      </w:r>
      <w:r>
        <w:rPr>
          <w:lang w:val="hi_IN" w:bidi="hi_IN"/>
        </w:rPr>
        <w:t>अबीमेलेक यरूब्बाल का पुत्र था। इस्राएली गिदोन को यरूब्बाल कहते थे, जिसका अर्थ है, "बाल गिदोन के विरुद्ध लड़े।" कनानी लोग बहुत से अलग-अलग झूठे देवताओं की उपासना करते थे, जिन्हें वे बाल कहते थे। जब से गिदोन ने यहोवा की आज्ञाओं का पालन किया और अपने गृहनगर में बाल की वेदियों को नष्ट कर दिया था, तब से इस्राएली गिदोन को यरूब्बाल कहते थे। चूँकि अबीमेलेक की माता एक रखैल थी, इसलिए अबीमेलेक के पास अपने सौतेले भाइयों के समान अधिकार या विशेषाधिकार प्राप्त नहीं थे। रखैल वह स्त्री होती है जिसे स्वामी अपनी संपत्ति मानता है। रखैल के पास कोई अधिकार नहीं होते हैं। रखैल और उसके स्वामी के बीच विवाह की कोई प्रतिज्ञा नहीं होती थी, केवल संपत्ति का समझौता होता था। हालाँकि अबीमेलेक के नाम का अर्थ है "मेरा पिता राजा है," फिर भी अबीमेलेक के पास राजा बनने का कोई भी मौका नहीं था, क्योंकि रखैलों के कोई भी पुत्र राजा नहीं बन सकते थे।</w:t>
      </w:r>
    </w:p>
    <w:p>
      <w:pPr/>
      <w:r>
        <w:rPr>
          <w:lang w:val="hi_IN" w:bidi="hi_IN"/>
        </w:rPr>
      </w:r>
      <w:r>
        <w:rPr>
          <w:lang w:val="hi_IN" w:bidi="hi_IN"/>
        </w:rPr>
        <w:t>गिदोन की मृत्यु के बाद, अबीमेलेक शेकेम में अपनी माता के रिश्तेदारों से बात करने का निर्णय लेता है। हालाँकि गिदोन मनश्शे के गोत्र का था, फिर भी शेकेम एप्रैम के गोत्र की भूमि में स्थित एक नगर था। शेकेम यरूशलेम के लगभग 50 किलोमीटर उत्तर और यरदन नदी के 25 किलोमीटर पश्चिम में था। जैसा कि आपको याद होगा, शेकेम उस तराई के दक्षिणी छोर पर स्थित था जो गिरिज्जीम और एबाल पर्वतों को अलग करती थी, जो वाचा के आशीष और श्राप के पर्वत थे। यह वही स्थान था जहाँ यहोशू ने पूरे इस्राएल को एक साथ इकट्ठा किया ताकि वे अपने लोगों के साथ यहोवा की वाचा, या उसकी बाध्यकारी प्रतिज्ञाओं को ऊँचे स्वर में पढ़ें। यहोशू ने मूसा द्वारा लिखे गए सभी आशीषों और श्रापों को पढ़ा और यहोवा के चुने हुए लोगों के रूप में इस्राएल की पहचान की फिर से पुष्टि की।</w:t>
      </w:r>
    </w:p>
    <w:p>
      <w:pPr/>
      <w:r>
        <w:rPr>
          <w:lang w:val="hi_IN" w:bidi="hi_IN"/>
        </w:rPr>
      </w:r>
      <w:r>
        <w:rPr>
          <w:lang w:val="hi_IN" w:bidi="hi_IN"/>
        </w:rPr>
        <w:t>यहाँ रुकें और समूह के रूप में नक्शा देखें कि यरूशलेम और यरदन नदी के संबंध में शेकेम और ओप्रा कहाँ स्थित हैं। इस ऑडियो को यहाँ रोकें।</w:t>
      </w:r>
    </w:p>
    <w:p>
      <w:pPr/>
      <w:r>
        <w:rPr>
          <w:lang w:val="hi_IN" w:bidi="hi_IN"/>
        </w:rPr>
      </w:r>
      <w:r>
        <w:rPr>
          <w:lang w:val="hi_IN" w:bidi="hi_IN"/>
        </w:rPr>
        <w:t>अबीमेलेक अपनी माता के सभी भाइयों से बात करता है, जो उसकी माता के कुल या परिवार के समूह के अगुवे थे। अबीमेलेक अपने परिवार से आग्रह करता है कि वे नगर के अगुवों से बात करें। अबीमेलेक चाहता है कि उसका परिवार अगुवों से पूछे कि क्या वे चाहते हैं कि गिदोन के सभी 70 पुत्र उन पर शासन करें, या वे चाहते हैं कि केवल एक ही व्यक्ति उन पर शासन करे। जब वह "एक व्यक्ति" कहता है, तो अबीमेलेक अपने आपको दर्शाता है, और वह शेकेम के लोगों को याद दिलाता है कि वह उनका अपना माँस और लहू है, जिसका अर्थ है कि अबीमेलेक उनके खून का रिश्तेदार है। अबीमेलेक इस प्रश्न का उपयोग अपने परिवार को यह समझाने के लिए करता है कि अबीमेलेक अकेले अपने उन 70 सौतेले भाइयों से बेहतर शासक होगा जो शेकेम के नहीं हैं। यह भी सम्भव है कि शेकेम में रहने वाले बहुत से लोग कनानी थे।</w:t>
      </w:r>
    </w:p>
    <w:p>
      <w:pPr/>
      <w:r>
        <w:rPr>
          <w:lang w:val="hi_IN" w:bidi="hi_IN"/>
        </w:rPr>
      </w:r>
      <w:r>
        <w:rPr>
          <w:lang w:val="hi_IN" w:bidi="hi_IN"/>
        </w:rPr>
        <w:t>यहाँ रुकें और अपने समूह के साथ चर्चा करें: आपकी संस्कृति में कोई व्यक्ति अगुवा कैसे बनता है? लोग नए अगुवे में कौन से गुण या क्षमताएँ चाहते हैं? इस ऑडियो को यहाँ रोकें।</w:t>
      </w:r>
    </w:p>
    <w:p>
      <w:pPr/>
      <w:r>
        <w:rPr>
          <w:lang w:val="hi_IN" w:bidi="hi_IN"/>
        </w:rPr>
      </w:r>
      <w:r>
        <w:rPr>
          <w:lang w:val="hi_IN" w:bidi="hi_IN"/>
        </w:rPr>
        <w:t>अबीमेलेक का परिवार अबीमेलेक के संदेश को नगर के लोगों और अगुवों में फैलाना शुरू करता है। परिवार सभी को समझाता है और कहता है कि अबीमेलेक उनका भाई है, या खून का रिश्तेदार है। अगुवे इतने आश्वस्त होते हैं कि वे अबीमेलेक का समर्थन करने का निर्णय लेते हैं, जब वे उसे शेकेम में बाल-बरीत के मंदिर से 70 शेकेल चाँदी, या चाँदी के टुकड़े देते हैं। एक शेकेल माप की एक इकाई है, जिसका वजन लगभग 11.4 ग्राम होता है, इसलिए 70 शेकेल अबीमेलेक के लिए अपने पीछे चलने के लिए पुरुषों के एक समूह को काम पर रखने के लिए पर्याप्त से अधिक धन था। बाल-बरीत का अर्थ है "वाचा का बाल।" यह नाम दिखाता है कि शेकेम के लोगों ने यहोवा को ठुकरा दिया था और इसके बजाय बाल की उपासना करने लगे थे। अगुवे मंदिर के खजाने से धन लेते हैं। खजाना वह कमरा होता है, जहाँ अगुवे धार्मिक और राजनीतिक उद्देश्यों के लिए उपयोग होने वाला धन रखते थे। चाँदी के शेकेल की संख्या इस बात का पूर्वावलोकन है कि अबीमेलेक उस धन का क्या करेगा।</w:t>
      </w:r>
    </w:p>
    <w:p>
      <w:pPr/>
      <w:r>
        <w:rPr>
          <w:lang w:val="hi_IN" w:bidi="hi_IN"/>
        </w:rPr>
      </w:r>
      <w:r>
        <w:rPr>
          <w:lang w:val="hi_IN" w:bidi="hi_IN"/>
        </w:rPr>
        <w:t>यहाँ रुकें और चाँदी के शेकेल की एक तस्वीर देखें। इस ऑडियो को यहाँ रोकें।</w:t>
      </w:r>
    </w:p>
    <w:p>
      <w:pPr/>
      <w:r>
        <w:rPr>
          <w:lang w:val="hi_IN" w:bidi="hi_IN"/>
        </w:rPr>
      </w:r>
      <w:r>
        <w:rPr>
          <w:lang w:val="hi_IN" w:bidi="hi_IN"/>
        </w:rPr>
        <w:t>अबीमेलेक उस पैसे का इस्तेमाल निकम्मे और धुष्ट लोगों को काम पर रखने के लिए करता है, जो अबीमेलेक का अनुसरण करने लगते हैं। ये ऐसे लोग हैं जिन्हें अगर लोग ऐसा करने के लिए पर्याप्त धन दें तो चोरी, हत्या या किसी भी तरह के अनैतिक आदेशों का पालन करेंगे। फिर ये लोग अबीमेलेक के साथ ओप्रा जाते हैं, जहाँ अबीमेलेक के सौतेले भाई रहते थे। इन लोगों की सहायता से, अबीमेलेक अपने सभी 70 भाइयों को एक ही पत्थर पर मार डालता है। अबीमेलेक अपने भाइयों को औपचारिक रूप से मृत्युदंड देता है, और इससे स्पष्ट रूप से अबीमेलेक की शक्ति स्थापित होती है।</w:t>
      </w:r>
    </w:p>
    <w:p>
      <w:pPr/>
      <w:r>
        <w:rPr>
          <w:lang w:val="hi_IN" w:bidi="hi_IN"/>
        </w:rPr>
      </w:r>
      <w:r>
        <w:rPr>
          <w:lang w:val="hi_IN" w:bidi="hi_IN"/>
        </w:rPr>
        <w:t>यहाँ रुकें और समूह के रूप में नक्शा देखें कि यरूशलेम और यरदन नदी के संबंध में ओप्रा और शेकेम कहाँ स्थित हैं। अपने समूह के साथ चर्चा करें: जब आपके क्षेत्र में एक गोत्र या जनसमूह दूसरे को हरा देता है, तो वे लोगों को नेतृत्व में आए नए बदलाव को कैसे दिखाते हैं? इस ऑडियो को यहाँ रोकें।</w:t>
      </w:r>
    </w:p>
    <w:p>
      <w:pPr/>
      <w:r>
        <w:rPr>
          <w:lang w:val="hi_IN" w:bidi="hi_IN"/>
        </w:rPr>
      </w:r>
      <w:r>
        <w:rPr>
          <w:lang w:val="hi_IN" w:bidi="hi_IN"/>
        </w:rPr>
        <w:t>केवल गिदोन का सबसे छोटा पुत्र योताम छिप जाने के कारण बच निकलता है। शेकेम या बेतमिल्लो, मिल्लो के घर के अगुवे फिर शेकेम के खम्भे के पास वाले बलूत या बांज वृक्ष के पास जाते हैं। बेतमिल्लो शायद एक बड़ी महत्वपूर्ण संरचना का नाम था जिसकी रक्षा करना आसान था, जहाँ आमतौर पर सरकारी कार्यक्रम होते थे। इसलिए, ये अगुवे उस क्षेत्र के महत्वपूर्ण सरकारी अगुवे हो सकते हैं। कहानीकार इस जानकारी का उपयोग हमें यह बताने के लिए करता है कि कुछ महत्वपूर्ण होने वाला है।</w:t>
      </w:r>
    </w:p>
    <w:p>
      <w:pPr/>
      <w:r>
        <w:rPr>
          <w:lang w:val="hi_IN" w:bidi="hi_IN"/>
        </w:rPr>
      </w:r>
      <w:r>
        <w:rPr>
          <w:lang w:val="hi_IN" w:bidi="hi_IN"/>
        </w:rPr>
        <w:t>यहाँ रुकें और बांझ वृक्ष की एक तस्वीर देखें। इस ऑडियो को यहाँ रोकें।</w:t>
      </w:r>
    </w:p>
    <w:p>
      <w:pPr/>
      <w:r>
        <w:rPr>
          <w:lang w:val="hi_IN" w:bidi="hi_IN"/>
        </w:rPr>
      </w:r>
      <w:r>
        <w:rPr>
          <w:lang w:val="hi_IN" w:bidi="hi_IN"/>
        </w:rPr>
        <w:t>यहाँ रुकें और अपने समूह के साथ चर्चा करें: आपकी संस्कृति में महत्वपूर्ण बैठकें कहाँ होती हैं? इस ऑडियो को यहाँ रोकें।</w:t>
      </w:r>
    </w:p>
    <w:p>
      <w:pPr/>
      <w:r>
        <w:rPr>
          <w:lang w:val="hi_IN" w:bidi="hi_IN"/>
        </w:rPr>
      </w:r>
      <w:r>
        <w:rPr>
          <w:lang w:val="hi_IN" w:bidi="hi_IN"/>
        </w:rPr>
        <w:t>यह खम्भा एक स्मारक हो सकता है। यह खम्भा शायद एक बड़ा पत्थर है जिसे लोगों ने अतीत में हुई महत्वपूर्ण घटनाओं की याद में स्मारक के रूप में स्थापित किया था। जैसा कि आपको याद होगा, यह एक महत्वपूर्ण स्थान था, क्योंकि यहीं पर पहले यहोशू ने यहोवा की प्रजा के साथ यहोवा की वाचा के स्मारक के रूप में एक बड़ा पत्थर स्थापित किया था। बस अब, लोग अगुवों को चुनने के लिए यहोवा पर निर्भर नहीं हैं। इसके बजाय, अब वे एक ऐसे व्यक्ति का समर्थन करते हैं जिसने राजा बनने के लिए अपने भाइयों की हत्या करने के लिए बाल के मंदिर के धन का इस्तेमाल किया।</w:t>
      </w:r>
    </w:p>
    <w:p>
      <w:pPr/>
      <w:r>
        <w:rPr>
          <w:lang w:val="hi_IN" w:bidi="hi_IN"/>
        </w:rPr>
      </w:r>
      <w:r>
        <w:rPr>
          <w:lang w:val="hi_IN" w:bidi="hi_IN"/>
        </w:rPr>
        <w:t>जिस स्थान पर यहोशू ने अंतिम बार इस्राएल को यहोवा की वाचा की प्रजा घोषित किया था, उसी स्थान पर शेकेम के लोगों ने आधिकारिक तौर पर अबीमेलेक को राजा बनाया। यह विरोधाभास इस बात पर ज़ोर देता है कि इस्राएल यहोवा से कितना दूर हो चूका है, कि वे एक ऐसे अगुवे को चुनते हैं, जिसे बाल की उपासना करने वाले लोग समर्थन देते हैं।</w:t>
      </w:r>
      <w:r>
        <w:rPr>
          <w:lang w:val="hi_IN" w:bidi="hi_IN"/>
        </w:rPr>
      </w:r>
    </w:p>
    <w:p>
      <w:pPr>
        <w:pStyle w:val="Heading3"/>
      </w:pPr>
      <w:r>
        <w:rPr>
          <w:lang w:val="hi_IN" w:bidi="hi_IN"/>
        </w:rPr>
        <w:t>घटनाओं को समझाना</w:t>
      </w:r>
    </w:p>
    <w:p>
      <w:pPr/>
      <w:r>
        <w:rPr>
          <w:lang w:val="hi_IN" w:bidi="hi_IN"/>
        </w:rPr>
      </w:r>
      <w:r>
        <w:rPr>
          <w:lang w:val="hi_IN" w:bidi="hi_IN"/>
        </w:rPr>
        <w:t>न्यायियों 9:1–6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अबीमेलेक शेकेम में अपनी माता के भाइयों के पास जाता है। अबीमेलेक अपने भाइयों को नगर के अगुवों से बात करने के लिए मनाता है और उनसे पूछने के लिए कहता है कि क्या वे चाहते हैं कि 70 पुरुष उन पर शासन करें या केवल एक ही व्यक्ति उन पर शासन करे।</w:t>
      </w:r>
    </w:p>
    <w:p>
      <w:pPr/>
      <w:r>
        <w:rPr>
          <w:lang w:val="hi_IN" w:bidi="hi_IN"/>
        </w:rPr>
      </w:r>
      <w:r>
        <w:rPr>
          <w:b/>
          <w:lang w:val="hi_IN" w:bidi="hi_IN"/>
        </w:rPr>
        <w:t>दूसरे दृश्य में:</w:t>
      </w:r>
      <w:r>
        <w:rPr>
          <w:lang w:val="hi_IN" w:bidi="hi_IN"/>
        </w:rPr>
        <w:t xml:space="preserve"> अबीमेलेक का परिवार शेकेम के शासकों को अबीमेलेक का साथ देने के लिए मनाता है। अगुवे शेकेम में बाल-बरीत के मंदिर से 70 शेकेल लेते हैं और वह धन अबीमेलेक को दे देते हैं।</w:t>
      </w:r>
    </w:p>
    <w:p>
      <w:pPr/>
      <w:r>
        <w:rPr>
          <w:lang w:val="hi_IN" w:bidi="hi_IN"/>
        </w:rPr>
      </w:r>
      <w:r>
        <w:rPr>
          <w:b/>
          <w:lang w:val="hi_IN" w:bidi="hi_IN"/>
        </w:rPr>
        <w:t>तीसरे दृश्य में:</w:t>
      </w:r>
      <w:r>
        <w:rPr>
          <w:lang w:val="hi_IN" w:bidi="hi_IN"/>
        </w:rPr>
        <w:t xml:space="preserve"> अबीमेलेक उस धन का उपयोग करके ऐसे धुष्ट लोगों को किराए पर रखता है जो उसके पीछे-पीछे चलें। वे लोग ओप्रा जाते हैं और अबीमेलेक के सौतेले भाइयों में से 69 को एक ही पत्थर पर मार डालते हैं। केवल सबसे छोटा सौतेला भाई, योताम अबीमेलेक से बच निकलता है जब वह छिप जाता है।</w:t>
      </w:r>
    </w:p>
    <w:p>
      <w:pPr/>
      <w:r>
        <w:rPr>
          <w:lang w:val="hi_IN" w:bidi="hi_IN"/>
        </w:rPr>
      </w:r>
      <w:r>
        <w:rPr>
          <w:b/>
          <w:lang w:val="hi_IN" w:bidi="hi_IN"/>
        </w:rPr>
        <w:t>चौथे दृश्य में:</w:t>
      </w:r>
      <w:r>
        <w:rPr>
          <w:lang w:val="hi_IN" w:bidi="hi_IN"/>
        </w:rPr>
        <w:t xml:space="preserve"> अबीमेलेक और उसके लोग शेकेम लौट जाते हैं। शेकेम के अगुवे और लोग एक महत्वपूर्ण स्थान पर, एक बांज वृक्ष के पास इकट्ठा होते हैं और वे अबीमेलेक को राजा बना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70 सौतेले भाई, जिनमें योताम भी शामिल है</w:t>
      </w:r>
    </w:p>
    <w:p>
      <w:pPr>
        <w:pStyle w:val="ListBullet"/>
        <w:spacing w:line="240" w:lineRule="auto"/>
        <w:ind w:left="720"/>
      </w:pPr>
      <w:r>
        <w:rPr>
          <w:lang w:val="hi_IN" w:bidi="hi_IN"/>
        </w:rPr>
      </w:r>
      <w:r>
        <w:rPr>
          <w:lang w:val="hi_IN" w:bidi="hi_IN"/>
        </w:rPr>
        <w:t>अबीमेलेक की माँ के भाई</w:t>
      </w:r>
    </w:p>
    <w:p>
      <w:pPr>
        <w:pStyle w:val="ListBullet"/>
        <w:spacing w:line="240" w:lineRule="auto"/>
        <w:ind w:left="720"/>
      </w:pPr>
      <w:r>
        <w:rPr>
          <w:lang w:val="hi_IN" w:bidi="hi_IN"/>
        </w:rPr>
      </w:r>
      <w:r>
        <w:rPr>
          <w:lang w:val="hi_IN" w:bidi="hi_IN"/>
        </w:rPr>
        <w:t>शेकेम के अगुवे</w:t>
      </w:r>
    </w:p>
    <w:p>
      <w:pPr>
        <w:pStyle w:val="ListBullet"/>
        <w:spacing w:line="240" w:lineRule="auto"/>
        <w:ind w:left="720"/>
      </w:pPr>
      <w:r>
        <w:rPr>
          <w:lang w:val="hi_IN" w:bidi="hi_IN"/>
        </w:rPr>
      </w:r>
      <w:r>
        <w:rPr>
          <w:lang w:val="hi_IN" w:bidi="hi_IN"/>
        </w:rPr>
        <w:t>और धुष्ट लोगों का एक समूह।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गिदोन की कहानी तब शुरू हुई जब गिदोन ने यहोवा की आज्ञा मानकर बाल की वेदियों को गिरा दिया। लेकिन अब, इस्राएलियों ने यहोवा को ठुकरा दिया है और फिर से झूठे देवता बाल की उपासना करने लग गए हैं।</w:t>
      </w:r>
    </w:p>
    <w:p>
      <w:pPr/>
      <w:r>
        <w:rPr>
          <w:lang w:val="hi_IN" w:bidi="hi_IN"/>
        </w:rPr>
      </w:r>
      <w:r>
        <w:rPr>
          <w:lang w:val="hi_IN" w:bidi="hi_IN"/>
        </w:rPr>
        <w:t>यह याद रखना महत्वपूर्ण है कि गिदोन और उसके 70 पुत्र ओप्रा में रहते थे। क्योंकि अबीमेलेक की माता एक रखैल थी, इसलिए अबीमेलेक गिदोन और उसके अन्य भाइयों के साथ नहीं रहता था, और न ही उसके पास विरासत के समान अधिकार थे।</w:t>
      </w:r>
    </w:p>
    <w:p>
      <w:pPr/>
      <w:r>
        <w:rPr>
          <w:lang w:val="hi_IN" w:bidi="hi_IN"/>
        </w:rPr>
      </w:r>
      <w:r>
        <w:rPr>
          <w:lang w:val="hi_IN" w:bidi="hi_IN"/>
        </w:rPr>
        <w:t>यह ध्यान देना महत्वपूर्ण है कि कहानीकार गिदोन का असली नाम नहीं बताता है, बल्कि उसे यरूब्बाल कहता है, जिसका अर्थ है, “बाल के साथ युद्ध करता है।”</w:t>
      </w:r>
    </w:p>
    <w:p>
      <w:pPr/>
      <w:r>
        <w:rPr>
          <w:lang w:val="hi_IN" w:bidi="hi_IN"/>
        </w:rPr>
      </w:r>
      <w:r>
        <w:rPr>
          <w:lang w:val="hi_IN" w:bidi="hi_IN"/>
        </w:rPr>
        <w:t>अबीमेलेक शेकेम में अपनी माता के भाइयों से बात करता है, क्योंकि वे उसकी माता के पूरे परिवार का प्रतिनिधित्व करते थे। अबीमेलेक भाइयों से कहता है कि वे नगर के अगुवों से पूछें कि क्या वे चाहते हैं कि 70 लोग उन पर शासन करें या केवल एक ही व्यक्ति, जो उनके ही मांस और हड्डी का है। यह ध्यान देना महत्वपूर्ण है कि अबीमेलेक इस प्रश्न का उपयोग करके शेकेम के अगुवों को यह समझाता है कि अबीमेलेक अपने 70 सौतेले भाइयों की तुलना में उन पर बेहतर शासन कर सकता है। “मैं तुम्हारी हड्डी और माँस हूँ” एक विशेष भाषा है जिसका अर्थ है कि अबीमेलेक शेकेम में अपने परिवार का खून का रिश्तेदार था, इसलिए वह उनके हितों की परवाह करता है।</w:t>
      </w:r>
    </w:p>
    <w:p>
      <w:pPr/>
      <w:r>
        <w:rPr>
          <w:lang w:val="hi_IN" w:bidi="hi_IN"/>
        </w:rPr>
      </w:r>
      <w:r>
        <w:rPr>
          <w:lang w:val="hi_IN" w:bidi="hi_IN"/>
        </w:rPr>
        <w:t>अबीमेलेक का परिवार शेकेम के लोगों और अगुवों या बालों के साथ बात करता है। यह ध्यान देना महत्वपूर्ण है कि इस भाग में अगुवों के लिए उपयोग किया गया शब्द बाल है। यह इस विषय को दिखाता है कि अबीमेलेक हमेशा बाल या झूठे कनानी देवताओं से जुड़ा रहेगा।</w:t>
      </w:r>
    </w:p>
    <w:p>
      <w:pPr/>
      <w:r>
        <w:rPr>
          <w:lang w:val="hi_IN" w:bidi="hi_IN"/>
        </w:rPr>
      </w:r>
      <w:r>
        <w:rPr>
          <w:lang w:val="hi_IN" w:bidi="hi_IN"/>
        </w:rPr>
        <w:t>“उनके मन अबीमेलेक का अनुसरण करने के इच्छुक थे” एक विशेष भाषा है जिसका अर्थ है कि अगुवे आश्वस्त हो गए और अबीमेलेक का समर्थन करना चाहते थे। अगुवे आश्वस्त हो गए, क्योंकि अबीमेलेक उनका "भाई" था। यहाँ, भाई शब्द किसी सगे भाई को नहीं, बल्कि एक खून के रिश्तेदार को दर्शाता है।</w:t>
      </w:r>
    </w:p>
    <w:p>
      <w:pPr/>
      <w:r>
        <w:rPr>
          <w:lang w:val="hi_IN" w:bidi="hi_IN"/>
        </w:rPr>
      </w:r>
      <w:r>
        <w:rPr>
          <w:lang w:val="hi_IN" w:bidi="hi_IN"/>
        </w:rPr>
        <w:t>फिर शेकेम के अगुवे शेकेम में बाल-बरीत के मंदिर से 70 शेकेल चाँदी लेते हैं और चाँदी के टुकड़े अबीमेलेक को दे देते हैं। शेकेम में मंदिर की उपस्थिति दिखाती है कि शेकेम के लोग बाल की उपासना करते थे।</w:t>
      </w:r>
    </w:p>
    <w:p>
      <w:pPr/>
      <w:r>
        <w:rPr>
          <w:lang w:val="hi_IN" w:bidi="hi_IN"/>
        </w:rPr>
      </w:r>
      <w:r>
        <w:rPr>
          <w:lang w:val="hi_IN" w:bidi="hi_IN"/>
        </w:rPr>
        <w:t>अबीमेलेक उस धन का उपयोग ऐसे अनुचित पुरुषों के समूह को काम पर रखने के लिए करता है जो बिना प्रश्न पूछे उसके आदेशों का पालन करेंगे। ये लोग ओप्रा जाते हैं और अबीमेलेक के 70 सौतेले भाइयों को बंदी बना लेते हैं। केवल अबीमेलेक का एक सौतेला भाई, योताम बच निकलता है, जब वह छिप जाता है। भले ही कहानीकार कहता है कि अबीमेलेक अपने सभी 70 भाइयों को मार डालता है, फिर भी हम जानते हैं कि योताम बच निकलने के कारण वास्तव में अबीमेलेक अपने 69 भाइयों को ही मारता है। उन लोगों की सहायता से, अबीमेलेक ने इन सभी 69 भाइयों को एक ही चट्टान पर मार डाला या औपचारिक रूप से हत्या कर दी। हमें ठीक से नहीं पता कि अबीमेलेक ने भाइयों को कैसे मारा, लेकिन उसने औपचारिक रूप से प्रत्येक व्यक्ति को मार डाला।</w:t>
      </w:r>
    </w:p>
    <w:p>
      <w:pPr/>
      <w:r>
        <w:rPr>
          <w:lang w:val="hi_IN" w:bidi="hi_IN"/>
        </w:rPr>
      </w:r>
      <w:r>
        <w:rPr>
          <w:lang w:val="hi_IN" w:bidi="hi_IN"/>
        </w:rPr>
        <w:t>अबीमेलेक शेकेम लौटता है और सभी अगुवे और लोग एक बांझ वृक्ष के पास एक महत्वपूर्ण स्थान पर इकट्ठा होते हैं। अगुवे अबीमेलेक को राजा बना देते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9:1–6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70 सौतेले भाई, जिनमें भी योताम शामिल है</w:t>
      </w:r>
    </w:p>
    <w:p>
      <w:pPr>
        <w:pStyle w:val="ListBullet"/>
        <w:spacing w:line="240" w:lineRule="auto"/>
        <w:ind w:left="720"/>
      </w:pPr>
      <w:r>
        <w:rPr>
          <w:lang w:val="hi_IN" w:bidi="hi_IN"/>
        </w:rPr>
      </w:r>
      <w:r>
        <w:rPr>
          <w:lang w:val="hi_IN" w:bidi="hi_IN"/>
        </w:rPr>
        <w:t>अबीमेलेक की माँ के भाई</w:t>
      </w:r>
    </w:p>
    <w:p>
      <w:pPr>
        <w:pStyle w:val="ListBullet"/>
        <w:spacing w:line="240" w:lineRule="auto"/>
        <w:ind w:left="720"/>
      </w:pPr>
      <w:r>
        <w:rPr>
          <w:lang w:val="hi_IN" w:bidi="hi_IN"/>
        </w:rPr>
      </w:r>
      <w:r>
        <w:rPr>
          <w:lang w:val="hi_IN" w:bidi="hi_IN"/>
        </w:rPr>
        <w:t>शेकेम के अगुवे</w:t>
      </w:r>
    </w:p>
    <w:p>
      <w:pPr>
        <w:pStyle w:val="ListBullet"/>
        <w:spacing w:line="240" w:lineRule="auto"/>
        <w:ind w:left="720"/>
      </w:pPr>
      <w:r>
        <w:rPr>
          <w:lang w:val="hi_IN" w:bidi="hi_IN"/>
        </w:rPr>
      </w:r>
      <w:r>
        <w:rPr>
          <w:lang w:val="hi_IN" w:bidi="hi_IN"/>
        </w:rPr>
        <w:t>और धुष्ट लोगों का एक समूह।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अबीमेलेक का अभिनय करें, जब वह शेकेम में अपनी माँ के भाइयों से बात करने जाता है। अबीमेलेक भाइयों को नगर के अगुवों से बात करने के लिए और उनसे पूछने के लिए मनाता है कि क्या वे चाहते हैं कि 70 पुरुष उन पर शासन करें, या केवल एक ही व्यक्ति।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अबीमेलेक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अबीमेलेक के परिवार का अभिनय करें, जब वे नगर के शासकों से बात करने के लिए बाहर जाते हैं। अबीमेलेक के भाई, शासकों को अबीमेलेक का समर्थन करने के लिए मनाते हैं क्योंकि अबीमेलेक उनका रिश्तेदार है। अगुवे अपना समर्थन तब दिखाते हैं जब वे बाल-बरीत के मंदिर से 70 शेकेल लेते हैं और वह धन अबीमेलेक को दे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नगर के अगुवों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अबीमेलेक का अभिनय करें, जब वह उस धन का उपयोग, धुष्ट लोगों को अपने पीछे चलने के लिए किराए पर रखता है। अबीमेलेक और अन्य पुरुष ओप्रा जाते हैं और अबीमेलेक के सौतेले भाइयों में से 69 को एक ही पत्थर पर मार डालते हैं। सबसे छोटा सौतेला भाई, योताम अबीमेलेक से तब बच निकलता है जब वह छिप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योताम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अबीमेलेक और उसके लोग शेकेम लौट जाते हैं। शेकेम के अगुवे और लोग एक महत्वपूर्ण स्थान पर, एक बांज वृक्ष के पास इकट्ठा होते हैं और वे अबीमेलेक को राजा बना देते हैं।</w:t>
      </w:r>
      <w:r>
        <w:rPr>
          <w:lang w:val="hi_IN" w:bidi="hi_IN"/>
        </w:rPr>
      </w:r>
    </w:p>
    <w:p>
      <w:pPr>
        <w:pStyle w:val="Heading3"/>
      </w:pPr>
      <w:r>
        <w:rPr>
          <w:lang w:val="hi_IN" w:bidi="hi_IN"/>
        </w:rPr>
        <w:t>आवश्यक जानकारी</w:t>
      </w:r>
    </w:p>
    <w:p>
      <w:pPr/>
      <w:r>
        <w:rPr>
          <w:lang w:val="hi_IN" w:bidi="hi_IN"/>
        </w:rPr>
      </w:r>
      <w:r>
        <w:rPr>
          <w:lang w:val="hi_IN" w:bidi="hi_IN"/>
        </w:rPr>
        <w:t>न्यायियों 9:1–6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अबीमेलेक अपनी माता के परिवार के </w:t>
      </w:r>
      <w:r>
        <w:rPr>
          <w:b/>
          <w:lang w:val="hi_IN" w:bidi="hi_IN"/>
        </w:rPr>
        <w:t>कुल</w:t>
      </w:r>
      <w:r>
        <w:rPr>
          <w:lang w:val="hi_IN" w:bidi="hi_IN"/>
        </w:rPr>
        <w:t xml:space="preserve"> से बात करने के लिए शेकेम जाता है। जैसा कि आपको याद होगा, कुल रिश्तेदारों के समूह को दर्शाता है। अबीमेलेक की माता के भाई अपने परिवार के अगुवे थे। समुदाय में इन भाइयों का रुतबा अबीमेलेक से कहीं अधिक था, जिसके कारण वे नगर के अगुवों से बात कर सकते थे। यह सुनिश्चित करें कि कुल का अनुवाद उसी तरह करें जैसे आपने पिछले भागों में किया था।</w:t>
      </w:r>
    </w:p>
    <w:p>
      <w:pPr/>
      <w:r>
        <w:rPr>
          <w:lang w:val="hi_IN" w:bidi="hi_IN"/>
        </w:rPr>
      </w:r>
      <w:r>
        <w:rPr>
          <w:lang w:val="hi_IN" w:bidi="hi_IN"/>
        </w:rPr>
        <w:t xml:space="preserve">इस भाग में, नगर के </w:t>
      </w:r>
      <w:r>
        <w:rPr>
          <w:b/>
          <w:lang w:val="hi_IN" w:bidi="hi_IN"/>
        </w:rPr>
        <w:t>अगुवों</w:t>
      </w:r>
      <w:r>
        <w:rPr>
          <w:lang w:val="hi_IN" w:bidi="hi_IN"/>
        </w:rPr>
        <w:t xml:space="preserve"> या नागरिकों को "बाल," या छोटे देवता कहा जाता है। हालाँकि, अधिकांश अनुवाद उन्हें केवल नगर के प्रमुख नागरिक या नगर के अगुवे कहते हैं।</w:t>
      </w:r>
    </w:p>
    <w:p>
      <w:pPr/>
      <w:r>
        <w:rPr>
          <w:lang w:val="hi_IN" w:bidi="hi_IN"/>
        </w:rPr>
      </w:r>
      <w:r>
        <w:rPr>
          <w:lang w:val="hi_IN" w:bidi="hi_IN"/>
        </w:rPr>
        <w:t>यहाँ रुकें और चर्चा करें कि आप नगर के अगुवों के लिए किस शब्द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अगुवों के </w:t>
      </w:r>
      <w:r>
        <w:rPr>
          <w:b/>
          <w:lang w:val="hi_IN" w:bidi="hi_IN"/>
        </w:rPr>
        <w:t>मन</w:t>
      </w:r>
      <w:r>
        <w:rPr>
          <w:lang w:val="hi_IN" w:bidi="hi_IN"/>
        </w:rPr>
        <w:t xml:space="preserve"> अबीमेलेक का अनुसरण करने के लिए झुके हुए थे। यहाँ, मन किसी व्यक्ति के उस भाग को दर्शाता है जहाँ विचार, भावनाएँ और निर्णय होते हैं। इस कहानी में, अगुवे अबीमेलेक का अनुसरण करना चाहते थे। यदि आप मन के लिए किसी शब्द का उपयोग करते हैं, तो मन के लिए उसी शब्द या वाक्यांश का उपयोग करें जिसका उपयोग आपने पिछले भागों में किया था। मन के बारे में अधिक जानकारी के लिए, मुख्य शब्दावली देखें। </w:t>
      </w:r>
    </w:p>
    <w:p>
      <w:pPr/>
      <w:r>
        <w:rPr>
          <w:lang w:val="hi_IN" w:bidi="hi_IN"/>
        </w:rPr>
      </w:r>
      <w:r>
        <w:rPr>
          <w:lang w:val="hi_IN" w:bidi="hi_IN"/>
        </w:rPr>
        <w:t xml:space="preserve">अगुवे बाल-बरीत के </w:t>
      </w:r>
      <w:r>
        <w:rPr>
          <w:b/>
          <w:lang w:val="hi_IN" w:bidi="hi_IN"/>
        </w:rPr>
        <w:t>मंदिर</w:t>
      </w:r>
      <w:r>
        <w:rPr>
          <w:lang w:val="hi_IN" w:bidi="hi_IN"/>
        </w:rPr>
        <w:t xml:space="preserve"> से 70 </w:t>
      </w:r>
      <w:r>
        <w:rPr>
          <w:b/>
          <w:lang w:val="hi_IN" w:bidi="hi_IN"/>
        </w:rPr>
        <w:t>शेकेल</w:t>
      </w:r>
      <w:r>
        <w:rPr>
          <w:lang w:val="hi_IN" w:bidi="hi_IN"/>
        </w:rPr>
        <w:t xml:space="preserve"> चाँदी लेते हैं और अबीमेलेक को देते हैं। एक शेकेल वजन की एक इकाई है, जिसका भार लगभग 11.4 ग्राम होता है। इस कहानी में, ये विशेष रूप से चाँदी के टुकड़े हैं। शेकेल के लिए उसी शब्द का उपयोग करें जिसका उपयोग आपने पिछले भागों में किया है, और शेकेल के बारे में अधिक जानकारी के लिए मुख्य शब्दावली देखें।</w:t>
      </w:r>
    </w:p>
    <w:p>
      <w:pPr/>
      <w:r>
        <w:rPr>
          <w:lang w:val="hi_IN" w:bidi="hi_IN"/>
        </w:rPr>
      </w:r>
      <w:r>
        <w:rPr>
          <w:lang w:val="hi_IN" w:bidi="hi_IN"/>
        </w:rPr>
        <w:t xml:space="preserve">अगुवे बाल-बरीत के </w:t>
      </w:r>
      <w:r>
        <w:rPr>
          <w:b/>
          <w:lang w:val="hi_IN" w:bidi="hi_IN"/>
        </w:rPr>
        <w:t>मंदिर</w:t>
      </w:r>
      <w:r>
        <w:rPr>
          <w:lang w:val="hi_IN" w:bidi="hi_IN"/>
        </w:rPr>
        <w:t xml:space="preserve"> के खजाने से चाँदी के शेकेल लेते हैं। मंदिर वह स्थान था जहाँ लोग अपने देवताओं की उपासना करते और बलिदान चढ़ाते थे। यह मंदिर कनानी उपासना का एक स्थान था जहाँ लोग झूठे देवता बाल-बरीत की उपासना करते थे और उसे बलिदान चढ़ाते थे। बाल-बरीत उन अनेक बाल या झूठे देवताओं में से एक था जिसकी कनानी लोग उपासना करते थे। किसी ऐसे मंदिर के लिए, जो यहोवा का नहीं था, उसी शब्द या वाक्यांश का उपयोग करें, जिसका उपयोग आपने पिछले भागों में किया था। मन्दिर के बारे में अधिक जानकारी के लिए, मुख्य शब्दावली देखें।</w:t>
      </w:r>
    </w:p>
    <w:p>
      <w:pPr/>
      <w:r>
        <w:rPr>
          <w:lang w:val="hi_IN" w:bidi="hi_IN"/>
        </w:rPr>
      </w:r>
      <w:r>
        <w:rPr>
          <w:lang w:val="hi_IN" w:bidi="hi_IN"/>
        </w:rPr>
        <w:t xml:space="preserve">अबीमेलेक द्वारा अपने सौतेले भाइयों को मारने के बाद, अबीमेलेक शेकेम की ओर वापस यात्रा करता है और वहाँ के अगुवे अबीमेलेक को </w:t>
      </w:r>
      <w:r>
        <w:rPr>
          <w:b/>
          <w:lang w:val="hi_IN" w:bidi="hi_IN"/>
        </w:rPr>
        <w:t>राजा</w:t>
      </w:r>
      <w:r>
        <w:rPr>
          <w:lang w:val="hi_IN" w:bidi="hi_IN"/>
        </w:rPr>
        <w:t xml:space="preserve"> बना देते हैं। राजा वह व्यक्ति होता है जो किसी शहर या क्षेत्र पर शासन करता है। राजा के लिए उसी शब्द या वाक्यांश का उपयोग करें जिसका उपयोग आपने पिछले भागों में किया था। राजा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9:7–21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9:7–21 को सुनें और अपने मन में रखें।</w:t>
      </w:r>
    </w:p>
    <w:p>
      <w:pPr/>
      <w:r>
        <w:rPr>
          <w:lang w:val="hi_IN" w:bidi="hi_IN"/>
        </w:rPr>
      </w:r>
      <w:r>
        <w:rPr>
          <w:lang w:val="hi_IN" w:bidi="hi_IN"/>
        </w:rPr>
        <w:t>यदि सम्भव हो, तो न्यायियों 9:7–21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9:7–21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गिदोन के पुत्र अबीमेलेक ने अबीमेलेक के 69 सौतेले भाइयों की हत्या की, और शेकेम के लोगों ने अबीमेलेक को राजा बना दिया। जब अबीमेलेक का सौतेला भाई योताम छिप गया, तो केवल वह बच निकला। अब, योताम अबीमेलेक के विरुद्ध बोलेगा।</w:t>
      </w:r>
    </w:p>
    <w:p>
      <w:pPr/>
      <w:r>
        <w:rPr>
          <w:lang w:val="hi_IN" w:bidi="hi_IN"/>
        </w:rPr>
      </w:r>
      <w:r>
        <w:rPr>
          <w:lang w:val="hi_IN" w:bidi="hi_IN"/>
        </w:rPr>
        <w:t>अबीमेलेक के द्वारा मारे जाने से बचकर निकलने के बाद योताम ने यह सुना कि शेकेम के अगुवों ने अबीमेलेक को राजा बना लिया है। योताम उस स्थान से बाहर आता है जहाँ वह छिपा हुआ था और गिरिज्जीम पहाड़ की चोटी पर जाता है। यह पहाड़ नगर के दक्षिण भाग में शेकेम की घाटी से लगभग 244 मीटर ऊँची एक खड़ी चट्टानी दीवार के समान है। यदि आपको याद है, तो इस्राएलियों ने इस पहाड़ को आशीष का पर्वत कहा था। इसके विपरीत, योताम शेकेम के अगुवों के विरुद्ध न्याय का संदेश ऊँचे स्वर में पुकारकर सुनाता है। योताम एक भविष्यद्वक्ता या यहोवा के संदेशवाहक के रूप में बोलता है, जब वह कहता है कि यहोवा तभी शेकेम के लोगों की सुनेगा जब वे उसके संदेश को सुनेंगे।</w:t>
      </w:r>
    </w:p>
    <w:p>
      <w:pPr/>
      <w:r>
        <w:rPr>
          <w:lang w:val="hi_IN" w:bidi="hi_IN"/>
        </w:rPr>
      </w:r>
      <w:r>
        <w:rPr>
          <w:lang w:val="hi_IN" w:bidi="hi_IN"/>
        </w:rPr>
        <w:t>यहाँ रुकें और समूह के रूप में ऐसे नक्शे को देखें जो शेकेम की घाटी, गिरिज्जीम पहाड़ और यरूशलेम को दिखाता है। इस ऑडियो को यहाँ रोकें।</w:t>
      </w:r>
    </w:p>
    <w:p>
      <w:pPr/>
      <w:r>
        <w:rPr>
          <w:lang w:val="hi_IN" w:bidi="hi_IN"/>
        </w:rPr>
      </w:r>
      <w:r>
        <w:rPr>
          <w:lang w:val="hi_IN" w:bidi="hi_IN"/>
        </w:rPr>
        <w:t>योताम फिर एक दंतकथा, या ऐसी विशेष प्रकार की कहानी सुनाता है जो सही और गलत के विषय में शिक्षा देती है। दंतकथाओं में ऐसे प्राणी और वस्तुएँ प्रयोग की जाती हैं जो भावनाएँ और विचार प्रकट करते समय मनुष्यों की तरह व्यवहार करती हैं। योताम की कहानी में, पेड़ राजा का अभिषेक करना चाहते हैं। जब लोग किसी राजा का अभिषेक करते थे, तो लोग उस व्यक्ति के सिर पर तेल डालते थे ताकि यह दिखाया जा सके कि परमेश्वर ने उसे राजा होने के लिए चुना है। इस कहानी में, पेड़ उन पुरुषों का प्रतिनिधित्व करते हैं जो एक नया राजा चुनना चाहते हैं।</w:t>
      </w:r>
    </w:p>
    <w:p>
      <w:pPr/>
      <w:r>
        <w:rPr>
          <w:lang w:val="hi_IN" w:bidi="hi_IN"/>
        </w:rPr>
      </w:r>
      <w:r>
        <w:rPr>
          <w:lang w:val="hi_IN" w:bidi="hi_IN"/>
        </w:rPr>
        <w:t>यहाँ रुकें और समूह में इस प्रश्न पर चर्चा करें: आपकी संस्कृति में लोग किस प्रकार की कहानियाँ सुनाते हैं? यदि लोग पशुओं को पात्र बनाकर कहानियाँ सुनाते हैं, तो आप भी अपनी संस्कृति से जुड़ी कोई ऐसी छोटी कहानी सुनाएँ, जो कोई नैतिक सीख देती हो। कहानी की शुरुआत और अंत करने के लिए आप जिन वाक्यांशों का इस्तेमाल करते हैं, उन पर ध्यान दें। इस ऑडियो को यहाँ रोकें।</w:t>
      </w:r>
    </w:p>
    <w:p>
      <w:pPr/>
      <w:r>
        <w:rPr>
          <w:lang w:val="hi_IN" w:bidi="hi_IN"/>
        </w:rPr>
      </w:r>
      <w:r>
        <w:rPr>
          <w:lang w:val="hi_IN" w:bidi="hi_IN"/>
        </w:rPr>
        <w:t>सबसे पहले, पेड़ जैतून के पेड़ से अपना राजा बनने के लिए कहते हैं।</w:t>
      </w:r>
    </w:p>
    <w:p>
      <w:pPr/>
      <w:r>
        <w:rPr>
          <w:lang w:val="hi_IN" w:bidi="hi_IN"/>
        </w:rPr>
      </w:r>
      <w:r>
        <w:rPr>
          <w:lang w:val="hi_IN" w:bidi="hi_IN"/>
        </w:rPr>
        <w:t>यहाँ रुकें और समूह के रूप में एक जैतून के पेड़ की तस्वीर देखें। इस ऑडियो को यहाँ रोकें।</w:t>
      </w:r>
    </w:p>
    <w:p>
      <w:pPr/>
      <w:r>
        <w:rPr>
          <w:lang w:val="hi_IN" w:bidi="hi_IN"/>
        </w:rPr>
      </w:r>
      <w:r>
        <w:rPr>
          <w:lang w:val="hi_IN" w:bidi="hi_IN"/>
        </w:rPr>
        <w:t>लेकिन जैतून का पेड़ एक प्रश्न के साथ उत्तर देता है। जैतून का पेड़ पूछता है कि क्या उसे अब तेल उत्पन्न करना बंद कर देना चाहिए। तेल एक ऐसी वस्तु है जिसने मनुष्यों और देवताओं के लिए सम्मान लाया है। उन दिनों, लोग किसी व्यक्ति के सिर पर तेल डालते थे—उसे अभिषिक्त करने के लिए, या यह दिखाने के लिए कि परमेश्वर ने उस व्यक्ति को विशेष रूप से चुना है। जैतून का पेड़ इस प्रश्न के द्वारा यह कहता है कि वह अपने वास्तविक उद्देश्य, जो कि तेल बनाना है, को छोड़कर पेड़ों का राजा नहीं बन सकता। फिर पेड़ अंजीर के पेड़ से राजा बनने के लिए कहते हैं।</w:t>
      </w:r>
    </w:p>
    <w:p>
      <w:pPr/>
      <w:r>
        <w:rPr>
          <w:lang w:val="hi_IN" w:bidi="hi_IN"/>
        </w:rPr>
      </w:r>
      <w:r>
        <w:rPr>
          <w:lang w:val="hi_IN" w:bidi="hi_IN"/>
        </w:rPr>
        <w:t>यहाँ रुकें और समूह के रूप में एक अंजीर के पेड़ की तस्वीर देखें। इस ऑडियो को यहाँ रोकें।</w:t>
      </w:r>
    </w:p>
    <w:p>
      <w:pPr/>
      <w:r>
        <w:rPr>
          <w:lang w:val="hi_IN" w:bidi="hi_IN"/>
        </w:rPr>
      </w:r>
      <w:r>
        <w:rPr>
          <w:lang w:val="hi_IN" w:bidi="hi_IN"/>
        </w:rPr>
        <w:t>जब पेड़ अंजीर के पेड़ से राजा बनने के लिए कहते हैं, तो अंजीर का पेड़ भी उसी तरह उत्तर देता है। अंजीर का पेड़ कहता है कि वह राजा बनने के लिए अच्छा, मीठा फल उत्पन्न करना बंद नहीं करेगा। फिर पेड़ दाखलता से राजा बनने के लिए कहते हैं।</w:t>
      </w:r>
    </w:p>
    <w:p>
      <w:pPr/>
      <w:r>
        <w:rPr>
          <w:lang w:val="hi_IN" w:bidi="hi_IN"/>
        </w:rPr>
      </w:r>
      <w:r>
        <w:rPr>
          <w:lang w:val="hi_IN" w:bidi="hi_IN"/>
        </w:rPr>
        <w:t>यहाँ रुकें और एक समूह में दाखलता का चित्र देखें। इस ऑडियो को यहाँ रोकें।</w:t>
      </w:r>
    </w:p>
    <w:p>
      <w:pPr/>
      <w:r>
        <w:rPr>
          <w:lang w:val="hi_IN" w:bidi="hi_IN"/>
        </w:rPr>
      </w:r>
      <w:r>
        <w:rPr>
          <w:lang w:val="hi_IN" w:bidi="hi_IN"/>
        </w:rPr>
        <w:t>जब पेड़ दाखलता से पूछते हैं, तो दाखलता भी उसी तरह उत्तर देती है। दाखलता क्या अब ऐसा दाखरस उत्पन्न करना बंद कर दे जो मनुष्यों और देवताओं को प्रसन्न करता है? तीनों पेड़ों का उत्तर ना है; वे अपना काम छोड़कर राजा बनना नहीं चाहते। यह कहानी कई देवताओं को दिखाने के लिए "देवता" शब्द का उपयोग करती है। इसका अर्थ है कि यह शायद एक कनानी दंतकथा थी, क्योंकि कनानी लोग कई देवताओं की उपासना करते थे।</w:t>
      </w:r>
    </w:p>
    <w:p>
      <w:pPr/>
      <w:r>
        <w:rPr>
          <w:lang w:val="hi_IN" w:bidi="hi_IN"/>
        </w:rPr>
      </w:r>
      <w:r>
        <w:rPr>
          <w:lang w:val="hi_IN" w:bidi="hi_IN"/>
        </w:rPr>
        <w:t>यह स्मरण रखना महत्वपूर्ण है कि लोग जैतून के पेड़ों के फल से जैतून का तेल बनाते थे, अंजीर के पेड़ से मीठे अंजीर तोड़ते थे, और दाखलता के अंगूरों को निचोड़कर दाखरस बनाते थे। ये कनान देश के तीन सबसे महत्वपूर्ण उत्पाद थे।</w:t>
      </w:r>
    </w:p>
    <w:p>
      <w:pPr/>
      <w:r>
        <w:rPr>
          <w:lang w:val="hi_IN" w:bidi="hi_IN"/>
        </w:rPr>
      </w:r>
      <w:r>
        <w:rPr>
          <w:lang w:val="hi_IN" w:bidi="hi_IN"/>
        </w:rPr>
        <w:t>यहाँ रुकें और समूह में इस प्रश्न पर चर्चा करें: जहाँ आप रहते हैं, लोग किस प्रकार के पौधों या पेड़ों को सबसे अधिक महत्व देते हैं? क्यों? कौन से पौधे सबसे कम पसंद किए जाते हैं? इस ऑडियो को यहाँ रोकें।</w:t>
      </w:r>
    </w:p>
    <w:p>
      <w:pPr/>
      <w:r>
        <w:rPr>
          <w:lang w:val="hi_IN" w:bidi="hi_IN"/>
        </w:rPr>
      </w:r>
      <w:r>
        <w:rPr>
          <w:lang w:val="hi_IN" w:bidi="hi_IN"/>
        </w:rPr>
        <w:t>अंत में, पेड़ झड़बेरी से अपना राजा बनने के लिए कहते हैं। झड़बेरी काँटों वाला एक जंगली पौधा है, जो दूर-दराज के स्थानों पर उग सकता है।</w:t>
      </w:r>
    </w:p>
    <w:p>
      <w:pPr/>
      <w:r>
        <w:rPr>
          <w:lang w:val="hi_IN" w:bidi="hi_IN"/>
        </w:rPr>
      </w:r>
      <w:r>
        <w:rPr>
          <w:lang w:val="hi_IN" w:bidi="hi_IN"/>
        </w:rPr>
        <w:t>यहाँ रुकें और एक समूह के रूप में, काँटेदार झाड़ी की एक तस्वीर देखें। इस ऑडियो को यहाँ रोकें।</w:t>
      </w:r>
    </w:p>
    <w:p>
      <w:pPr/>
      <w:r>
        <w:rPr>
          <w:lang w:val="hi_IN" w:bidi="hi_IN"/>
        </w:rPr>
      </w:r>
      <w:r>
        <w:rPr>
          <w:lang w:val="hi_IN" w:bidi="hi_IN"/>
        </w:rPr>
        <w:t>दूसरे पेड़ों के विपरीत, झड़बेरी ऐसी कोई चीज़ पैदा नहीं करती जो लोगों या देवताओं को प्रसन्न करे। झड़बेरी कहती है कि यदि पेड़ों को उस पर विश्वास या भरोसा है और उसे राजा मानते हैं, तो वे उसकी छाया में शरण ले सकते हैं। यह कोई विशेष प्रतिज्ञा नहीं थी, क्योंकि झड़बेरी जमीन से लगी हुई होती है और बहुत कम छाया प्रदान करती है। झड़बेरी फिर पेड़ों को यह कहकर धमकाती है कि यदि वे उसे राजा नहीं बनाएँगे, तो आग पेड़ों को भस्म कर देगी। झड़बेरी ऐसे अप्रत्याशित पौधे हैं जो आसानी से आग पकड़ सकते हैं। इससे झड़बेरी मनुष्यों के लिए खतरनाक बन जाती है। झड़बेरी कहती है कि झड़बेरी से निकलने वाली आग लबानोन के देवदार के पेड़ों को भी जला देगी। लोग जानते थे कि लबानोन के देवदार पेड़ बहुत लंबे और मजबूत थे।</w:t>
      </w:r>
    </w:p>
    <w:p>
      <w:pPr/>
      <w:r>
        <w:rPr>
          <w:lang w:val="hi_IN" w:bidi="hi_IN"/>
        </w:rPr>
      </w:r>
      <w:r>
        <w:rPr>
          <w:lang w:val="hi_IN" w:bidi="hi_IN"/>
        </w:rPr>
        <w:t>यहाँ रुकें और समूह के रूप में लबानोन के देवदारों की तस्वीर देखें। इस ऑडियो को यहाँ रोकें।</w:t>
      </w:r>
    </w:p>
    <w:p>
      <w:pPr/>
      <w:r>
        <w:rPr>
          <w:lang w:val="hi_IN" w:bidi="hi_IN"/>
        </w:rPr>
      </w:r>
      <w:r>
        <w:rPr>
          <w:lang w:val="hi_IN" w:bidi="hi_IN"/>
        </w:rPr>
        <w:t>दंतकथा में, झड़बेरी अबीमेलेक का प्रतिनिधित्व करती है। योताम कहानी का उपयोग शेकेम के अगुवों को बताने के लिए करता है कि अबीमेलेक खतरनाक है। योताम अगुवों से पूछता है कि क्या अगुवों ने अबीमेलेक को राजा बनाते समय सम्मानपूर्वक और सही कार्य किया। योताम स्पष्ट रूप से मानता है कि उत्तर “नहीं” है, क्योंकि जब अगुवों ने अपने मंदिर से धन देकर अबीमेलेक का समर्थन किया, तब उन्होंने योताम के उन 69 भाइयों की हत्या का भी समर्थन किया। योताम कहता है कि अगुवों ने गिदोन—या यरूब्बाल—के परिवार के साथ न्यायपूर्ण व्यवहार नहीं किया, जबकि गिदोन ने उन्हें मिद्यान से छुड़ाया था। इसके बजाय, अगुवों ने अबीमेलेक को राजा चुना, केवल इसलिए क्योंकि अबीमेलेक उनका सगा रिश्तेदार था—क्योंकि अबीमेलेक की माँ शेकेम की रहने वाली थी। योताम अबीमेलेक की माता को दासी कहता है, क्योंकि वह गिदोन की रखैल थी। यह योताम द्वारा अपमान करने और अबीमेलेक के राजा माने जाने के अधिकार पर भी प्रश्न उठाने का एक तरीका था।</w:t>
      </w:r>
    </w:p>
    <w:p>
      <w:pPr/>
      <w:r>
        <w:rPr>
          <w:lang w:val="hi_IN" w:bidi="hi_IN"/>
        </w:rPr>
      </w:r>
      <w:r>
        <w:rPr>
          <w:lang w:val="hi_IN" w:bidi="hi_IN"/>
        </w:rPr>
        <w:t>योताम अपना संदेश इस प्रकार समाप्त करता है कि यदि लोगों ने गिदोन के प्रति विश्वासयोग्य और सम्मानपूर्वक व्यवहार किया है, तो शेकेम के अगुवे अबीमेलेक में आनन्द पाएँगे। परन्तु यदि अगुवों ने गिदोन के प्रति विश्वासयोग्यता से कार्य नहीं किया है, और यह स्पष्ट है कि उन्होंने ऐसा नहीं किया है, तो अबीमेलेक उन पर और बेतमिल्लो पर आग बरसाएगा। यदि आपको याद है, बेतमिल्लो, या मिल्लो का घर, शेकेम की एक बड़ी संरचना का प्रतिनिधित्व करता था, जहाँ लोगों ने अबीमेलेक को राजा बनाने जैसे महत्वपूर्ण निर्णय लिया था। यहाँ, आग न्याय और विनाश का प्रतीक है। इसलिए योताम उन्हें श्राप देते हुए छोड़ देता है जब वह कहता है कि अबीमेलेक और शेकेम के अगुवे अंततः एक-दूसरे को नष्ट कर देंगे।</w:t>
      </w:r>
    </w:p>
    <w:p>
      <w:pPr/>
      <w:r>
        <w:rPr>
          <w:lang w:val="hi_IN" w:bidi="hi_IN"/>
        </w:rPr>
      </w:r>
      <w:r>
        <w:rPr>
          <w:lang w:val="hi_IN" w:bidi="hi_IN"/>
        </w:rPr>
        <w:t>योताम तब भाग जाता है और बेर में जाकर छिप जाता है, जिसका अर्थ है “कुआँ।” हम बेर का स्थान नहीं जानते हैं, लेकिन यह शायद रेगिस्तान के किनारे पर एक स्थान था जहाँ लोग मोआब और कनान के बीच यात्रा करते समय रुककर अपने पशुओं को पानी पिलाते थे।</w:t>
      </w:r>
      <w:r>
        <w:rPr>
          <w:lang w:val="hi_IN" w:bidi="hi_IN"/>
        </w:rPr>
      </w:r>
    </w:p>
    <w:p>
      <w:pPr>
        <w:pStyle w:val="Heading3"/>
      </w:pPr>
      <w:r>
        <w:rPr>
          <w:lang w:val="hi_IN" w:bidi="hi_IN"/>
        </w:rPr>
        <w:t>घटनाओं को समझाना</w:t>
      </w:r>
    </w:p>
    <w:p>
      <w:pPr/>
      <w:r>
        <w:rPr>
          <w:lang w:val="hi_IN" w:bidi="hi_IN"/>
        </w:rPr>
      </w:r>
      <w:r>
        <w:rPr>
          <w:lang w:val="hi_IN" w:bidi="hi_IN"/>
        </w:rPr>
        <w:t>न्यायियों 9:7–21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योताम सुनता है कि अबीमेलेक राजा बन गया है। योताम उस स्थान से बाहर आता है जहाँ वह छिपा हुआ था और गिरिज्जीम पर्वत की चोटी पर जाता है। योताम शेकेम के अगुवों को ऊँचे स्वर से एक संदेश सुनाता है। योताम अगुवों से कहता है कि वे योताम के संदेश को सुनें, ताकि परमेश्वर उन अगुवों की बात सुने।</w:t>
      </w:r>
    </w:p>
    <w:p>
      <w:pPr/>
      <w:r>
        <w:rPr>
          <w:lang w:val="hi_IN" w:bidi="hi_IN"/>
        </w:rPr>
      </w:r>
      <w:r>
        <w:rPr>
          <w:b/>
          <w:lang w:val="hi_IN" w:bidi="hi_IN"/>
        </w:rPr>
        <w:t>दूसरे दृश्य में:</w:t>
      </w:r>
      <w:r>
        <w:rPr>
          <w:lang w:val="hi_IN" w:bidi="hi_IN"/>
        </w:rPr>
        <w:t xml:space="preserve"> योताम शेकेम के अगुवों को उन पेड़ों के बारे में एक कहानी सुनाता है जो राजा को ढूँढना चाहते हैं। जैतून का पेड़, अंजीर का पेड़ और दाखलता राजा बनने की पेशकश को अस्वीकार करते हैं, इसलिए पेड़ काँटे की झाड़ी से पेड़ों पर शासन करने के लिए कहते हैं। झड़बेरी पेड़ों से कहती है कि वह उन्हें आश्रय देगी, परन्तु यदि पेड़ उस झड़बेरी को राजा के रूप में स्वीकार नहीं करेंगे, तो झड़बेरी पेड़ों को आग से जला देगी।</w:t>
      </w:r>
    </w:p>
    <w:p>
      <w:pPr/>
      <w:r>
        <w:rPr>
          <w:lang w:val="hi_IN" w:bidi="hi_IN"/>
        </w:rPr>
      </w:r>
      <w:r>
        <w:rPr>
          <w:b/>
          <w:lang w:val="hi_IN" w:bidi="hi_IN"/>
        </w:rPr>
        <w:t>तीसरे दृश्य में:</w:t>
      </w:r>
      <w:r>
        <w:rPr>
          <w:lang w:val="hi_IN" w:bidi="hi_IN"/>
        </w:rPr>
        <w:t xml:space="preserve"> योताम कहानी को समझाता है। योताम कहता है कि अबीमेलेक झड़बेरी के समान है। यदि लोग अच्छे विश्वास से कार्य करते और गिदोन के परिवार के साथ अच्छा व्यवहार करते, तो वे अबीमेलेक को अपने राजा के रूप में पाकर खुशी मना सकते थे। परन्तु यदि लोग गिदोन के परिवार के साथ अच्छा व्यवहार नहीं करते, तो लोग अबीमेलेक से विनाश की उम्मीद कर सकते थे।</w:t>
      </w:r>
    </w:p>
    <w:p>
      <w:pPr/>
      <w:r>
        <w:rPr>
          <w:lang w:val="hi_IN" w:bidi="hi_IN"/>
        </w:rPr>
      </w:r>
      <w:r>
        <w:rPr>
          <w:b/>
          <w:lang w:val="hi_IN" w:bidi="hi_IN"/>
        </w:rPr>
        <w:t>चौथे दृश्य में:</w:t>
      </w:r>
      <w:r>
        <w:rPr>
          <w:lang w:val="hi_IN" w:bidi="hi_IN"/>
        </w:rPr>
        <w:t xml:space="preserve"> फिर योताम अबीमेलेक से दूर बेर की ओर भाग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योताम</w:t>
      </w:r>
    </w:p>
    <w:p>
      <w:pPr>
        <w:pStyle w:val="ListBullet"/>
        <w:spacing w:line="240" w:lineRule="auto"/>
        <w:ind w:left="720"/>
      </w:pPr>
      <w:r>
        <w:rPr>
          <w:lang w:val="hi_IN" w:bidi="hi_IN"/>
        </w:rPr>
      </w:r>
      <w:r>
        <w:rPr>
          <w:lang w:val="hi_IN" w:bidi="hi_IN"/>
        </w:rPr>
        <w:t>शेकेम के अगुवे</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पेड़</w:t>
      </w:r>
    </w:p>
    <w:p>
      <w:pPr>
        <w:pStyle w:val="ListBullet"/>
        <w:spacing w:line="240" w:lineRule="auto"/>
        <w:ind w:left="720"/>
      </w:pPr>
      <w:r>
        <w:rPr>
          <w:lang w:val="hi_IN" w:bidi="hi_IN"/>
        </w:rPr>
      </w:r>
      <w:r>
        <w:rPr>
          <w:lang w:val="hi_IN" w:bidi="hi_IN"/>
        </w:rPr>
        <w:t>जैतून का पेड़</w:t>
      </w:r>
    </w:p>
    <w:p>
      <w:pPr>
        <w:pStyle w:val="ListBullet"/>
        <w:spacing w:line="240" w:lineRule="auto"/>
        <w:ind w:left="720"/>
      </w:pPr>
      <w:r>
        <w:rPr>
          <w:lang w:val="hi_IN" w:bidi="hi_IN"/>
        </w:rPr>
      </w:r>
      <w:r>
        <w:rPr>
          <w:lang w:val="hi_IN" w:bidi="hi_IN"/>
        </w:rPr>
        <w:t>अंजीर का पेड़</w:t>
      </w:r>
    </w:p>
    <w:p>
      <w:pPr>
        <w:pStyle w:val="ListBullet"/>
        <w:spacing w:line="240" w:lineRule="auto"/>
        <w:ind w:left="720"/>
      </w:pPr>
      <w:r>
        <w:rPr>
          <w:lang w:val="hi_IN" w:bidi="hi_IN"/>
        </w:rPr>
      </w:r>
      <w:r>
        <w:rPr>
          <w:lang w:val="hi_IN" w:bidi="hi_IN"/>
        </w:rPr>
        <w:t>दाखलता</w:t>
      </w:r>
    </w:p>
    <w:p>
      <w:pPr>
        <w:pStyle w:val="ListBullet"/>
        <w:spacing w:line="240" w:lineRule="auto"/>
        <w:ind w:left="720"/>
      </w:pPr>
      <w:r>
        <w:rPr>
          <w:lang w:val="hi_IN" w:bidi="hi_IN"/>
        </w:rPr>
      </w:r>
      <w:r>
        <w:rPr>
          <w:lang w:val="hi_IN" w:bidi="hi_IN"/>
        </w:rPr>
        <w:t>और झड़बेरी।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योताम सुनता है कि शेकेम के अगुवों ने अबीमेलेक को राजा बना दिया। योताम उस स्थान से बाहर आता है जहाँ वह छिपा हुआ था, और गिरिज्जीम पर्वत पर जाता है। योताम शेकेम के अगुवों को पुकारता है, यानी उनसे ऊँचे स्वर में बात करता है। योताम अगुवों से कहता है, "मेरी सुनो, इसलिए कि परमेश्वर तुम्हारी सुने।"</w:t>
      </w:r>
    </w:p>
    <w:p>
      <w:pPr/>
      <w:r>
        <w:rPr>
          <w:lang w:val="hi_IN" w:bidi="hi_IN"/>
        </w:rPr>
      </w:r>
      <w:r>
        <w:rPr>
          <w:lang w:val="hi_IN" w:bidi="hi_IN"/>
        </w:rPr>
        <w:t>यह याद रखना महत्वपूर्ण है कि शेकेम नगर शेकेम की घाटी में, दो पहाड़ों के बीच स्थित था। इसका मतलब यह है कि जब कोई ज़ोर से बोलता था, तो गूँज के कारण लोग उस व्यक्ति को बहुत दूर से भी सुन सकते थे। योताम ने दूर से अगुवों की ओर ऊँचे स्वर में पुकारा, जहाँ वे उस तक पहुँच नहीं सकते थे, परन्तु लोग उसकी बात सुन सकते थे। गिरिज्जीम पर्वत नगर के दक्षिण भाग में शेकेम की घाटी से लगभग 244 मीटर ऊँचा था।</w:t>
      </w:r>
    </w:p>
    <w:p>
      <w:pPr/>
      <w:r>
        <w:rPr>
          <w:lang w:val="hi_IN" w:bidi="hi_IN"/>
        </w:rPr>
      </w:r>
      <w:r>
        <w:rPr>
          <w:lang w:val="hi_IN" w:bidi="hi_IN"/>
        </w:rPr>
        <w:t xml:space="preserve">यह ध्यान देना महत्वपूर्ण है कि योताम जो कहता है उसका अर्थ यह है कि यदि अगुवे योताम की बात सुनें, तो हो सकता है कि परमेश्वर अगुवों की सुने और उनकी सहायता करे। योताम यह संकेत देता है कि शेकेम के अगुवे आखिरकार परमेश्वर को पुकारेंगे और चाहेंगे कि परमेश्वर उनकी सुने। </w:t>
      </w:r>
    </w:p>
    <w:p>
      <w:pPr/>
      <w:r>
        <w:rPr>
          <w:lang w:val="hi_IN" w:bidi="hi_IN"/>
        </w:rPr>
      </w:r>
      <w:r>
        <w:rPr>
          <w:lang w:val="hi_IN" w:bidi="hi_IN"/>
        </w:rPr>
        <w:t>योताम तब पेड़ों के बारे में एक कहानी सुनाता है जो एक राजा चाहते थे।</w:t>
      </w:r>
    </w:p>
    <w:p>
      <w:pPr/>
      <w:r>
        <w:rPr>
          <w:lang w:val="hi_IN" w:bidi="hi_IN"/>
        </w:rPr>
      </w:r>
      <w:r>
        <w:rPr>
          <w:lang w:val="hi_IN" w:bidi="hi_IN"/>
        </w:rPr>
        <w:t>यहाँ रुकें और समूह में चर्चा करें कि आप कहानी के इस भाग का अभिनय कैसे करेंगे। योताम के ऊँचे स्थान से अगुवों को पुकारने को दिखाने का एक तरीका यह है कि जो व्यक्ति योताम की भूमिका निभाए, वह किसी बड़े पत्थर या कुर्सी पर खड़ा हो, ताकि वह शेकेम के अगुवों की भूमिका निभाने वालों से ऊँचाई पर दिखाई दे। साथ ही, इस दंतकथा को स्पष्ट करने का एक तरीका यह है कि जो व्यक्ति अबीमेलेक की भूमिका निभाए, वह झड़बेरी के रूप में अभिनय करे। इस ऑडियो को यहाँ रोकें।</w:t>
      </w:r>
    </w:p>
    <w:p>
      <w:pPr/>
      <w:r>
        <w:rPr>
          <w:lang w:val="hi_IN" w:bidi="hi_IN"/>
        </w:rPr>
      </w:r>
      <w:r>
        <w:rPr>
          <w:lang w:val="hi_IN" w:bidi="hi_IN"/>
        </w:rPr>
        <w:t>यह ध्यान देना महत्वपूर्ण है कि योताम द्वारा सुनाई गई कहानी एक दंतकथा है। योताम का यह अर्थ नहीं है कि योताम के समय में पेड़ वास्तव में बोल सकते थे। यह कहानी कोई दर्शन नहीं है, और न ही इसका अर्थ है कि योताम में पेड़ों की बात सुनने की क्षमता थी। इसके बजाय, योताम एक ऐसी कहानी सुनाता है जो वास्तविक नहीं है, लेकिन जो सबक सिखाती है। योताम की कहानी में, पेड़ मानवीय विशेषताओं को अपनाते हैं, जैसे सोचने और बोलने की क्षमता। योताम इस दंतकथा का उपयोग शेकेम के अगुवों को उनके अपने कार्यों के बारे में सोचने के लिए करता है। इस प्रकार योताम को अगुवों से सीधे यह कहने की आवश्यकता नहीं पड़ती कि अगुवों ने क्या किया है।</w:t>
      </w:r>
    </w:p>
    <w:p>
      <w:pPr/>
      <w:r>
        <w:rPr>
          <w:lang w:val="hi_IN" w:bidi="hi_IN"/>
        </w:rPr>
      </w:r>
      <w:r>
        <w:rPr>
          <w:lang w:val="hi_IN" w:bidi="hi_IN"/>
        </w:rPr>
        <w:t>यहाँ रुकें और समूह में चर्चा करें: आपकी संस्कृति में लोग उन कहानियों को किस तरह पेश करते हैं जो असल या सच्ची नहीं होतीं, लेकिन जिनमें जानवरों या पौधों को इंसानों की तरह काम करते हुए दिखाया जाता है, ताकि कोई सीख दी जा सके? इस ऑडियो को यहाँ रोकें।</w:t>
      </w:r>
    </w:p>
    <w:p>
      <w:pPr/>
      <w:r>
        <w:rPr>
          <w:lang w:val="hi_IN" w:bidi="hi_IN"/>
        </w:rPr>
      </w:r>
      <w:r>
        <w:rPr>
          <w:lang w:val="hi_IN" w:bidi="hi_IN"/>
        </w:rPr>
        <w:t>कहानी में, पेड़ जैतून के पेड़, अंजीर के पेड़ और दाखलता से अन्य पेड़ों पर शासन करने के लिए कहते हैं, लेकिन जैतून का पेड़, अंजीर का पेड़ और दाखलता सभी राजा बनने के प्रस्ताव को अस्वीकार कर देते हैं। जैतून का पेड़, अंजीर का पेड़ और दाखलता, तीनों ही एक प्रश्न के साथ उत्तर देते हैं। क्या उन्हें अपनी उपज को केवल पेड़ों के ऊपर लहराने के लिए छोड़ देना चाहिए? “वृक्षों की अधिकारिणी होकर इधर-उधर डोलने” एक विशेष भाषा है जिसका अर्थ है कि जैतून का पेड़, अंजीर का पेड़ और दाखलता अन्य पेड़ों पर शासन करेंगे, या उन पर राजा होंगे। जैतून के पेड़, अंजीर के पेड़ और दाखलता किसी से अपने प्रश्नों के उत्तर की उम्मीद नहीं करते हैं, क्योंकि उत्तर स्पष्ट है। वे अन्य पेड़ों के ऊपर लहराने के लिए अपने फलवन्त होना बंद नहीं करेंगे।</w:t>
      </w:r>
    </w:p>
    <w:p>
      <w:pPr/>
      <w:r>
        <w:rPr>
          <w:lang w:val="hi_IN" w:bidi="hi_IN"/>
        </w:rPr>
      </w:r>
      <w:r>
        <w:rPr>
          <w:lang w:val="hi_IN" w:bidi="hi_IN"/>
        </w:rPr>
        <w:t>अंत में, पेड़ झड़बेरी से राजा बनने के लिए कहते हैं। यह याद रखना महत्वपूर्ण है कि झड़बेरी काँटों से भरी हुई होती है, जंगल में उगती है, और आसानी से आग पकड़ लेती है। झड़बेरी राजा की भूमिका स्वीकार करती है और आश्रय का वादा करती है।</w:t>
      </w:r>
    </w:p>
    <w:p>
      <w:pPr/>
      <w:r>
        <w:rPr>
          <w:lang w:val="hi_IN" w:bidi="hi_IN"/>
        </w:rPr>
      </w:r>
      <w:r>
        <w:rPr>
          <w:lang w:val="hi_IN" w:bidi="hi_IN"/>
        </w:rPr>
        <w:t>झड़बेरी कहती है कि यदि पेड़ उसे राजा नहीं बनाएँगे, तो झड़बेरी की आग लबानोन के देवदार के पेड़ों को भी जला देगी। यह याद रखना महत्वपूर्ण है कि देवदार लंबे और मजबूत पेड़ हैं।</w:t>
      </w:r>
    </w:p>
    <w:p>
      <w:pPr/>
      <w:r>
        <w:rPr>
          <w:lang w:val="hi_IN" w:bidi="hi_IN"/>
        </w:rPr>
      </w:r>
      <w:r>
        <w:rPr>
          <w:lang w:val="hi_IN" w:bidi="hi_IN"/>
        </w:rPr>
        <w:t>फिर योताम दंतकथा के एक भाग को समझाता है। योताम कहता है कि यदि अगुवों ने उसके पिता गिदोन के प्रति सम्मानपूर्वक व्यवहार किया होता, तो वे अबीमेलेक में अपने राजा के रूप में आनन्द पाते। परन्तु यदि अगुवों ने गिदोन के परिवार के प्रति सम्मानपूर्वक व्यवहार नहीं किया है, तो अबीमेलेक की ओर से आग निकलकर अगुवों और अबीमेलेक को नष्ट कर देगी।</w:t>
      </w:r>
    </w:p>
    <w:p>
      <w:pPr/>
      <w:r>
        <w:rPr>
          <w:lang w:val="hi_IN" w:bidi="hi_IN"/>
        </w:rPr>
      </w:r>
      <w:r>
        <w:rPr>
          <w:lang w:val="hi_IN" w:bidi="hi_IN"/>
        </w:rPr>
        <w:t>यह ध्यान देना महत्वपूर्ण है कि योताम मानता है कि अगुवे उसके 69 भाइयों के प्राणदंड, या मृत्यु, के लिए उत्तरदायी हैं। भले ही अगुवों ने उसके भाइयों को पत्थर पर स्वयं शारीरिक रूप से नहीं मारा, फिर भी उन्होंने अबीमेलेक को धन दिया जिससे उसने ऐसे लोगों को रखा जिन्होंने गिदोन के पुत्रों को मारने में उसकी सहायता की।</w:t>
      </w:r>
    </w:p>
    <w:p>
      <w:pPr/>
      <w:r>
        <w:rPr>
          <w:lang w:val="hi_IN" w:bidi="hi_IN"/>
        </w:rPr>
      </w:r>
      <w:r>
        <w:rPr>
          <w:lang w:val="hi_IN" w:bidi="hi_IN"/>
        </w:rPr>
        <w:t>यह भी ध्यान देना महत्वपूर्ण है कि जब योताम कहता है कि गिदोन ने शेकेम को मिद्यानियों के "हाथ से" बचाया, तो यह एक विशेष भाषा है जिसका अर्थ है कि गिदोन ने उन्हें मिद्यानियों की सामर्थ से बचाया। गिदोन ने मिद्यानियों को शेकेम नगर को पराजित करने की अनुमति नहीं दी।</w:t>
      </w:r>
    </w:p>
    <w:p>
      <w:pPr/>
      <w:r>
        <w:rPr>
          <w:lang w:val="hi_IN" w:bidi="hi_IN"/>
        </w:rPr>
      </w:r>
      <w:r>
        <w:rPr>
          <w:lang w:val="hi_IN" w:bidi="hi_IN"/>
        </w:rPr>
        <w:t>अपना संदेश समाप्त करने के बाद, योताम अपने भाई अबीमेलेक से बचने के लिए बेर की ओर भाग जाता है। बेर शब्द का अर्थ है "कुआँ।" यह रेगिस्तान के किनारे पर एक दूरस्थ स्थान था जहाँ लोग मोआब और कनान के बीच यात्रा करते समय रुककर अपने पशुओं को पानी पिलाते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9:7–21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योताम</w:t>
      </w:r>
    </w:p>
    <w:p>
      <w:pPr>
        <w:pStyle w:val="ListBullet"/>
        <w:spacing w:line="240" w:lineRule="auto"/>
        <w:ind w:left="720"/>
      </w:pPr>
      <w:r>
        <w:rPr>
          <w:lang w:val="hi_IN" w:bidi="hi_IN"/>
        </w:rPr>
      </w:r>
      <w:r>
        <w:rPr>
          <w:lang w:val="hi_IN" w:bidi="hi_IN"/>
        </w:rPr>
        <w:t>शेकेम के अगुवे</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पेड़</w:t>
      </w:r>
    </w:p>
    <w:p>
      <w:pPr>
        <w:pStyle w:val="ListBullet"/>
        <w:spacing w:line="240" w:lineRule="auto"/>
        <w:ind w:left="720"/>
      </w:pPr>
      <w:r>
        <w:rPr>
          <w:lang w:val="hi_IN" w:bidi="hi_IN"/>
        </w:rPr>
      </w:r>
      <w:r>
        <w:rPr>
          <w:lang w:val="hi_IN" w:bidi="hi_IN"/>
        </w:rPr>
        <w:t>जैतून का पेड़</w:t>
      </w:r>
    </w:p>
    <w:p>
      <w:pPr>
        <w:pStyle w:val="ListBullet"/>
        <w:spacing w:line="240" w:lineRule="auto"/>
        <w:ind w:left="720"/>
      </w:pPr>
      <w:r>
        <w:rPr>
          <w:lang w:val="hi_IN" w:bidi="hi_IN"/>
        </w:rPr>
      </w:r>
      <w:r>
        <w:rPr>
          <w:lang w:val="hi_IN" w:bidi="hi_IN"/>
        </w:rPr>
        <w:t>अंजीर का पेड़</w:t>
      </w:r>
    </w:p>
    <w:p>
      <w:pPr>
        <w:pStyle w:val="ListBullet"/>
        <w:spacing w:line="240" w:lineRule="auto"/>
        <w:ind w:left="720"/>
      </w:pPr>
      <w:r>
        <w:rPr>
          <w:lang w:val="hi_IN" w:bidi="hi_IN"/>
        </w:rPr>
      </w:r>
      <w:r>
        <w:rPr>
          <w:lang w:val="hi_IN" w:bidi="hi_IN"/>
        </w:rPr>
        <w:t>दाखलता</w:t>
      </w:r>
    </w:p>
    <w:p>
      <w:pPr>
        <w:pStyle w:val="ListBullet"/>
        <w:spacing w:line="240" w:lineRule="auto"/>
        <w:ind w:left="720"/>
      </w:pPr>
      <w:r>
        <w:rPr>
          <w:lang w:val="hi_IN" w:bidi="hi_IN"/>
        </w:rPr>
      </w:r>
      <w:r>
        <w:rPr>
          <w:lang w:val="hi_IN" w:bidi="hi_IN"/>
        </w:rPr>
        <w:t>और झड़बेरी।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भूमिका निभाने वाले व्यक्ति से पूछें "आप क्या महसूस कर रहे हैं या क्या सोच रहे हैं?" पात्र निभाने वाले व्यक्ति को यह उत्तर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योताम का अभिनय करें जब योताम सुनता है कि अबीमेलेक राजा है। योताम उस स्थान से बाहर आता है जहाँ वह छिपा हुआ था और गिरिज्जीम पर्वत की चोटी पर जाता है। योताम शेकेम के अगुवों को ऊँचे स्वर से एक संदेश सुनाता है। योताम अगुवों से कहता है कि वे उसके संदेश को सुनें, ताकि परमेश्वर उन अगुवों की बात सुने।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योताम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कैसे योताम शेकेम के अगुवों को उन पेड़ों के बारे में एक दंतकथा सुनाता है जो राजा को ढूँढना चाहते हैं। जैतून का पेड़, अंजीर का पेड़ और दाखलता राजा होने की पेशकश को अस्वीकार करते हैं, इसलिए पेड़ झड़बेरी से उन पर शासन करने के लिए कहते हैं। झड़बेरी पेड़ों से कहती है कि वह पेड़ों को आश्रय देगी, परन्तु यदि पेड़ उस झड़बेरी को राजा के रूप में स्वीकार नहीं करेंगे, तो उसकी आग लबानोन के देवदारों को भी जला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शेकेम के अगुवों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योताम का अभिनय करें जैसे योताम कहानी को समझाता है। योताम कहता है कि अबीमेलेक झड़बेरी के समान है। यदि लोग अच्छे विश्वास से कार्य करते और गिदोन के परिवार के साथ अच्छा व्यवहार किया होता, तो वे अबीमेलेक को अपने राजा के रूप में पाकर खुशी मना सकते थे। लेकिन अगर लोगों ने गिदोन के परिवार के साथ अच्छा बर्ताव नहीं किया, तो लोग अबीमेलेक की ओर से विनाश की उम्मीद कर सकते थे, और अबीमेलेक भी नष्ट हो जाता।</w:t>
      </w:r>
    </w:p>
    <w:p>
      <w:pPr/>
      <w:r>
        <w:rPr>
          <w:lang w:val="hi_IN" w:bidi="hi_IN"/>
        </w:rPr>
      </w:r>
      <w:r>
        <w:rPr>
          <w:lang w:val="hi_IN" w:bidi="hi_IN"/>
        </w:rPr>
        <w:t>योताम का अभिनय करें इस प्रकार जैसे योताम अबीमेलेक से दूर जाने के लिए बेर भाग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योताम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9:7–21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योताम गिरिज्जीम पर्वत की चोटी पर चढ़ता है और शेकेम के लोगों से ऊँचे स्वर से पुकारके कहता है, “हे </w:t>
      </w:r>
      <w:r>
        <w:rPr>
          <w:b/>
          <w:lang w:val="hi_IN" w:bidi="hi_IN"/>
        </w:rPr>
        <w:t>शेकेम के अगुवों</w:t>
      </w:r>
      <w:r>
        <w:rPr>
          <w:lang w:val="hi_IN" w:bidi="hi_IN"/>
        </w:rPr>
        <w:t xml:space="preserve"> मेरी सुनो!” यह वही शब्द है जो अगुवों, प्रमुख नागरिकों, या “छोटे बाल-देवताओं” के लिए पिछले भाग में प्रयोग हुआ था, इसलिए यहाँ भी शेकेम के अगुवों के लिए वही शब्द प्रयोग करें जो आपने पहले किया था।</w:t>
      </w:r>
    </w:p>
    <w:p>
      <w:pPr/>
      <w:r>
        <w:rPr>
          <w:lang w:val="hi_IN" w:bidi="hi_IN"/>
        </w:rPr>
      </w:r>
      <w:r>
        <w:rPr>
          <w:lang w:val="hi_IN" w:bidi="hi_IN"/>
        </w:rPr>
        <w:t xml:space="preserve">योताम की दंतकथा में, पेड़ अपने ऊपर शासन करने के लिए एक </w:t>
      </w:r>
      <w:r>
        <w:rPr>
          <w:b/>
          <w:lang w:val="hi_IN" w:bidi="hi_IN"/>
        </w:rPr>
        <w:t>राजा</w:t>
      </w:r>
      <w:r>
        <w:rPr>
          <w:lang w:val="hi_IN" w:bidi="hi_IN"/>
        </w:rPr>
        <w:t xml:space="preserve"> का </w:t>
      </w:r>
      <w:r>
        <w:rPr>
          <w:b/>
          <w:lang w:val="hi_IN" w:bidi="hi_IN"/>
        </w:rPr>
        <w:t>अभिषेक</w:t>
      </w:r>
      <w:r>
        <w:rPr>
          <w:lang w:val="hi_IN" w:bidi="hi_IN"/>
        </w:rPr>
        <w:t xml:space="preserve"> करना चाहते हैं। राजा वह व्यक्ति होता है जो किसी नगर या क्षेत्र पर शासन करता है। जब लोग किसी राजा का अभिषेक करते हैं, तो वे उस व्यक्ति के सिर पर तेल डालते हैं ताकि यह दिखाया जा सके कि परमेश्वर ने राजा को चुना है। राजा के लिए उसी शब्द का उपयोग करें जिसका उपयोग आपने पिछले भागों में किया है। अधिक जानकारी के लिए, राजा मुख्य शब्दावली में है।</w:t>
      </w:r>
    </w:p>
    <w:p>
      <w:pPr/>
      <w:r>
        <w:rPr>
          <w:lang w:val="hi_IN" w:bidi="hi_IN"/>
        </w:rPr>
      </w:r>
      <w:r>
        <w:rPr>
          <w:lang w:val="hi_IN" w:bidi="hi_IN"/>
        </w:rPr>
        <w:t>यहाँ रुकें और समूह में चर्चा करें कि आप अभिषेक के लिए किस शब्द या वाक्यांश का उपयोग करेंगे। अधिक जानकारी के लिए मुख्य शब्दावली में अभिषेक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पेड़ दाखलता से अपने ऊपर राजा बनने के लिए कहते हैं, परन्तु दाखलता ऐसा </w:t>
      </w:r>
      <w:r>
        <w:rPr>
          <w:b/>
          <w:lang w:val="hi_IN" w:bidi="hi_IN"/>
        </w:rPr>
        <w:t>दाखरस</w:t>
      </w:r>
      <w:r>
        <w:rPr>
          <w:lang w:val="hi_IN" w:bidi="hi_IN"/>
        </w:rPr>
        <w:t xml:space="preserve"> उत्पन्न करना बंद नहीं करना चाहती जो मनुष्यों और </w:t>
      </w:r>
      <w:r>
        <w:rPr>
          <w:b/>
          <w:lang w:val="hi_IN" w:bidi="hi_IN"/>
        </w:rPr>
        <w:t>देवताओं</w:t>
      </w:r>
      <w:r>
        <w:rPr>
          <w:lang w:val="hi_IN" w:bidi="hi_IN"/>
        </w:rPr>
        <w:t xml:space="preserve"> को आनन्दित करता है, केवल इस कारण कि वह राजा बन जाए। दाखरस एक खमीरयुक्त पेय है जिसे लोग निचोड़ी हुई दाखों से बनाते थे। यहाँ, देवता अन्य जातियों के देवताओं को दर्शाते हैं, न कि एक सच्चे परमेश्वर—यहोवा को। बहुत बार लोग अपने देवताओं का प्रतिनिधित्व करने के लिए लकड़ी या धातु से मूर्तियाँ बनाते थे। देवताओं के लिए उसी शब्द का उपयोग करें जिसका उपयोग आपने पिछले भागों में किया है, और याद रखें कि देवता मुख्य शब्दावली में है।</w:t>
      </w:r>
    </w:p>
    <w:p>
      <w:pPr/>
      <w:r>
        <w:rPr>
          <w:lang w:val="hi_IN" w:bidi="hi_IN"/>
        </w:rPr>
      </w:r>
      <w:r>
        <w:rPr>
          <w:lang w:val="hi_IN" w:bidi="hi_IN"/>
        </w:rPr>
        <w:t>यहाँ रुकें और समूह के रूप में चर्चा करें कि आप दाखमधु के लिए किस शब्द या वाक्यांश का उपयोग करेंगे। अधिक जानकारी के लिए मुख्य शब्दावली में दाखरस देखें। यदि आपने पहले ही बाइबल की किसी अन्य पुस्तक में इस शब्द का अनुवाद किया है, तो उसी शब्द का प्रयोग करें जिसका प्रयोग आपने वहाँ किया है।</w:t>
      </w:r>
    </w:p>
    <w:p>
      <w:pPr/>
      <w:r>
        <w:rPr>
          <w:lang w:val="hi_IN" w:bidi="hi_IN"/>
        </w:rPr>
      </w:r>
      <w:r>
        <w:rPr>
          <w:lang w:val="hi_IN" w:bidi="hi_IN"/>
        </w:rPr>
        <w:t xml:space="preserve">योताम शेकेम के अगुवों से पूछता है कि क्या अगुवों ने गिदोन और उसके परिवार या </w:t>
      </w:r>
      <w:r>
        <w:rPr>
          <w:b/>
          <w:lang w:val="hi_IN" w:bidi="hi_IN"/>
        </w:rPr>
        <w:t>घराने</w:t>
      </w:r>
      <w:r>
        <w:rPr>
          <w:lang w:val="hi_IN" w:bidi="hi_IN"/>
        </w:rPr>
        <w:t xml:space="preserve"> के प्रति </w:t>
      </w:r>
      <w:r>
        <w:rPr>
          <w:b/>
          <w:lang w:val="hi_IN" w:bidi="hi_IN"/>
        </w:rPr>
        <w:t>विश्वास</w:t>
      </w:r>
      <w:r>
        <w:rPr>
          <w:lang w:val="hi_IN" w:bidi="hi_IN"/>
        </w:rPr>
        <w:t xml:space="preserve"> से काम किया है। घराने के लिए उसी शब्द का उपयोग करें जिसका उपयोग आपने पिछले भागों में किया है, और याद रखें कि घराने मुख्य शब्दावली में है। यदि आपको किसी पर विश्वास है, तो आप उस व्यक्ति की बात पर भरोसा करते हैं और आप वह करने के लिए प्रतिबद्ध हो जाते हैं जो वह आपसे करने के लिए कहता है। यहाँ, यदि अगुवों ने गिदोन के प्रति अच्छे नियत से काम किया होता, तो वे अगले राजा को चुनते समय निष्पक्षता और ईमानदारी से काम किये होते। इसके बजाय, उन्होंने अबीमेलेक को पैसे दिए ताकि अबीमेलेक अपने 69 भाइयों को मार डाले और राजा बन सके।</w:t>
      </w:r>
    </w:p>
    <w:p>
      <w:pPr/>
      <w:r>
        <w:rPr>
          <w:lang w:val="hi_IN" w:bidi="hi_IN"/>
        </w:rPr>
      </w:r>
      <w:r>
        <w:rPr>
          <w:lang w:val="hi_IN" w:bidi="hi_IN"/>
        </w:rPr>
        <w:t>यहाँ रुकें और समूह के रूप में चर्चा करें कि आप विश्वास के लिए किस शब्द या वाक्यांश का उपयोग करेंगे। अधिक जानकारी के लिए मुख्य शब्दावली में विश्वास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योताम कहता है कि शेकेम के अगुवों ने एक </w:t>
      </w:r>
      <w:r>
        <w:rPr>
          <w:b/>
          <w:lang w:val="hi_IN" w:bidi="hi_IN"/>
        </w:rPr>
        <w:t>दासी</w:t>
      </w:r>
      <w:r>
        <w:rPr>
          <w:lang w:val="hi_IN" w:bidi="hi_IN"/>
        </w:rPr>
        <w:t xml:space="preserve"> के पुत्र अबीमेलेक को राजा बना दिया है। दासी के लिए उसी शब्द का उपयोग करें जिसका उपयोग आपने पिछले भागों में किया है, लेकिन याद रखें कि यह विशेष रूप से दासी को दर्शाता है। आप अधिक जानकारी के लिए मुख्य शब्दावली में दासी को देख सकते हैं।</w:t>
      </w:r>
    </w:p>
    <w:p>
      <w:pPr/>
      <w:r>
        <w:rPr>
          <w:lang w:val="hi_IN" w:bidi="hi_IN"/>
        </w:rPr>
      </w:r>
      <w:r>
        <w:rPr>
          <w:lang w:val="hi_IN" w:bidi="hi_IN"/>
        </w:rPr>
        <w:t>यहाँ रुकें और समूह में चर्चा करें कि आप एक ऐसी दासी के लिए किस शब्द या वाक्यांश का इस्तेमाल करेंगे जो एक स्त्री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9:22–29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9:22–29 को सुनें और अपने मन में रखें।</w:t>
      </w:r>
    </w:p>
    <w:p>
      <w:pPr/>
      <w:r>
        <w:rPr>
          <w:lang w:val="hi_IN" w:bidi="hi_IN"/>
        </w:rPr>
      </w:r>
      <w:r>
        <w:rPr>
          <w:lang w:val="hi_IN" w:bidi="hi_IN"/>
        </w:rPr>
        <w:t>यदि सम्भव हो, तो न्यायियों 9:22–29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9:22–29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पहले अबीमेलेक ने शेकेम के अगुवों से प्राप्त धन का उपयोग अपने सभी सौतेले भाइयों को मार डालने के लिए किया था, ताकि अबीमेलेक राजा बन सके। जब अबीमेलेक ने अपने सभी सौतेले भाइयों को मार डाला, तब केवल योताम ही बच पाया। भाग जाने से पहले योताम ने अपने सौतेले भाई अबीमेलेक और शेकेम के अगुवों के विरुद्ध बोलकर उनका विरोध किया। योताम ने शेकेम के अगुवों से कहा कि वे एक-दूसरे पर विनाश ले आएँगे। अब, शेकेम के अगुवे अबीमेलेक के विरुद्ध विद्रोह करेंगे।</w:t>
      </w:r>
    </w:p>
    <w:p>
      <w:pPr/>
      <w:r>
        <w:rPr>
          <w:lang w:val="hi_IN" w:bidi="hi_IN"/>
        </w:rPr>
      </w:r>
      <w:r>
        <w:rPr>
          <w:lang w:val="hi_IN" w:bidi="hi_IN"/>
        </w:rPr>
        <w:t>जैसा कि आपको याद है, अबीमेलेक गिदोन या यरूब्बाल का पुत्र था, और अबीमेलेक की माँ शेकेम की एक रखैल थी। न्यायियों की पूरी पुस्तक में, यहोवा ने इस्राएल के लिए अगुवों को चुना है। हालाँकि, इस कहानी में अबीमेलेक ने अपने आप को राजा बना लिया है। अबीमेलेक राजा बन गया और उसने तीन साल तक इस्राएल पर शासन किया। राजा के रूप में शासन करने के लिए यह बहुत कम समय था। लेकिन लेखक इस बारे में बात नहीं करता कि अबीमेलेक ने अपने शासन काल में क्या किया। इसके बजाय, लेखक हमें केवल अबीमेलेक के शासन के पतन के बारे में बताता है। यहाँ, "शासन किया" शब्द का मूल अर्थ यह है कि अबीमेलेक ने शायद पूरे इस्राएल पर शासन करने के लिए बल और हिंसा का प्रयोग किया था।</w:t>
      </w:r>
    </w:p>
    <w:p>
      <w:pPr/>
      <w:r>
        <w:rPr>
          <w:lang w:val="hi_IN" w:bidi="hi_IN"/>
        </w:rPr>
      </w:r>
      <w:r>
        <w:rPr>
          <w:lang w:val="hi_IN" w:bidi="hi_IN"/>
        </w:rPr>
        <w:t>यहाँ रुकें और इस प्रश्न पर समूह में चर्चा करें: आप जहाँ रहते हैं, वहाँ लोग अगुवों को कैसे चुनते हैं? आपकी संस्कृति में, जब लोग अपने अगुवे से नाखुश होते हैं, तो क्या होता है? इस ऑडियो को यहाँ रोकें।</w:t>
      </w:r>
    </w:p>
    <w:p>
      <w:pPr/>
      <w:r>
        <w:rPr>
          <w:lang w:val="hi_IN" w:bidi="hi_IN"/>
        </w:rPr>
      </w:r>
      <w:r>
        <w:rPr>
          <w:lang w:val="hi_IN" w:bidi="hi_IN"/>
        </w:rPr>
        <w:t>अबीमेलेक के इस्राएल पर शासन करने के तीसरे वर्ष में, यहोवा अबीमेलेक और शेकेम के अगुवों के बीच समस्याएँ पैदा करने के लिए एक दुष्ट आत्मा भेजता है। दुष्ट आत्मा, या बुरी आत्मा, एक अलौकिक आत्मा है जो लोगों को नष्ट करने और धोखा देने की कोशिश करती है। यद्यपि दुष्ट आत्माएँ वे आत्माएँ हैं, जिन्होंने आत्माओं के सृजनकर्ता यहोवा के विरुद्ध विद्रोह किया है, तौभी यहोवा अब भी सब बातों पर नियंत्रण रखता है। यहाँ, यहोवा अबीमेलेक और शेकेम के अगुवों पर उनके गलत कामों के दण्ड के रूप में विनाश करने के लिए उस दुष्ट आत्मा को भेजता है। दुष्ट आत्मा के माध्यम से, यरूब्बाल के 70 पुत्रों की हत्या का लहू केवल अबीमेलेक पर ही नहीं, बल्कि शेकेम के अगुवों पर भी पड़ेगा। दूसरे शब्दों में, यहोवा अबीमेलेक और शेकेम के अगुवों को यरूब्बाल के पुत्रों की हत्या के लिए जिम्मेदार ठहराएगा। जब अगुवों ने अबीमेलेक को उसके भाइयों की हत्या करने के लिए धन दिया, तब उन्होंने अबीमेलेक के हाथों को दृढ़ किया, या उसे और अधिक शक्तिशाली बना दिया।</w:t>
      </w:r>
    </w:p>
    <w:p>
      <w:pPr/>
      <w:r>
        <w:rPr>
          <w:lang w:val="hi_IN" w:bidi="hi_IN"/>
        </w:rPr>
      </w:r>
      <w:r>
        <w:rPr>
          <w:lang w:val="hi_IN" w:bidi="hi_IN"/>
        </w:rPr>
        <w:t>दुष्ट आत्मा शेकेम के अगुवों को अबीमेलेक के प्रति विश्वासघात करने, या उसके प्रति असत्य और विश्वासहीन व्यवहार करने के लिए उकसाती है। अगुवे शेकेम की सड़क पर पहाड़ों में अबीमेलेक के लिए घात लगाने के लिए लोगों को भेजते हैं। जैसा कि आपको याद है, गिरिज्जीम पर्वत और एबाल पर्वत दक्षिण-पश्चिम और उत्तर-पश्चिम से शेकेम के सामने दिखाई देते थे।</w:t>
      </w:r>
    </w:p>
    <w:p>
      <w:pPr/>
      <w:r>
        <w:rPr>
          <w:lang w:val="hi_IN" w:bidi="hi_IN"/>
        </w:rPr>
      </w:r>
      <w:r>
        <w:rPr>
          <w:lang w:val="hi_IN" w:bidi="hi_IN"/>
        </w:rPr>
        <w:t>यहाँ रुकें और समूह के रूप में शेकेम, गिरिज्जीम पर्वत और एबाल पर्वत का नक्शा देखें। इस ऑडियो को यहाँ रोकें।</w:t>
      </w:r>
    </w:p>
    <w:p>
      <w:pPr/>
      <w:r>
        <w:rPr>
          <w:lang w:val="hi_IN" w:bidi="hi_IN"/>
        </w:rPr>
      </w:r>
      <w:r>
        <w:rPr>
          <w:lang w:val="hi_IN" w:bidi="hi_IN"/>
        </w:rPr>
        <w:t>घात लगाना वह होता है जब लोग छिपकर राह से गुजरने वालों पर आक्रमण करने और उन्हें लूटने के लिए बैठे रहते हैं। शायद वे लोग पहाड़ों की ढलानों में छिपे थे, जहाँ से वे उन सब को आसानी से देख सकते थे जो नीचे शेकेम को जाने वाले संकरे मार्ग के पास आते थे। चूंकि वे लोग वहाँ से गुजरने वाले हर व्यक्ति को लूट लेते थे, इसलिए इससे अबीमेलेक के राज्य के लिए समस्याएँ पैदा हो गई होंगी। घात लगाकर किए गए आक्रमण न केवल अबीमेलेक को हानि पहुँचा सकते थे, बल्कि अन्य लोगों पर हुए इन आक्रमणों के कारण लोग यह भी संदेह कर सकते थे कि क्या अबीमेलेक अपने राज्य पर अच्छी तरह शासन करने में सक्षम था।</w:t>
      </w:r>
    </w:p>
    <w:p>
      <w:pPr/>
      <w:r>
        <w:rPr>
          <w:lang w:val="hi_IN" w:bidi="hi_IN"/>
        </w:rPr>
      </w:r>
      <w:r>
        <w:rPr>
          <w:lang w:val="hi_IN" w:bidi="hi_IN"/>
        </w:rPr>
        <w:t>किसी ने अबीमेलेक को उन घात लगाकर किए गए आक्रमणों के विषय में बताता है, परन्तु इससे पहले कि अबीमेलेक अपने राज्य के विरुद्ध इस खतरे का जवाब दे पाता, उसके विरुद्ध एक और षड्यंत्र रचा जाता है। एबेद का पुत्र गाल, अपने भाइयों या रिश्तेदारों के साथ शेकेम वापस चला जाता है। हम गाल के बारे में बहुत कुछ नहीं जानते हैं, केवल यह कि वह शेकेम के संस्थापक का वंशज होने का दावा करेगा। स्पष्ट बात यह है कि गाल एक समूह के साथ यात्रा करता है, और गाल अपने समर्थकों को लेकर आया है। गाल जल्दी से शेकेम के अगुवों का विश्वास हासिल कर लेता है, जो पहले से ही राजा के रूप में अबीमेलेक से असंतुष्ट हैं।</w:t>
      </w:r>
    </w:p>
    <w:p>
      <w:pPr/>
      <w:r>
        <w:rPr>
          <w:lang w:val="hi_IN" w:bidi="hi_IN"/>
        </w:rPr>
      </w:r>
      <w:r>
        <w:rPr>
          <w:lang w:val="hi_IN" w:bidi="hi_IN"/>
        </w:rPr>
        <w:t xml:space="preserve">गाल दाखों की कटनी के समय आता है। इससे गाल और शेकेम के अगुवों को अवसर मिलता है कि वे अबीमेलेक के विरुद्ध मिलकर षड्यंत्र करें, जबकि सब लोग धार्मिक पर्व मनाने में व्यस्त होते हैं। उस समय शेकेम के लोग अपने दाख की बारियों से दाखें तोड़ते थे और उन्हें निचोड़कर दाखरस बनाते थे। दाखरस एक किण्वित दाख का रस है। </w:t>
      </w:r>
    </w:p>
    <w:p>
      <w:pPr/>
      <w:r>
        <w:rPr>
          <w:lang w:val="hi_IN" w:bidi="hi_IN"/>
        </w:rPr>
      </w:r>
      <w:r>
        <w:rPr>
          <w:lang w:val="hi_IN" w:bidi="hi_IN"/>
        </w:rPr>
        <w:t>यहाँ रुकें और समूह के रूप में दाख की लताओं, दाख और दाखरस की तस्वीरें देखें। इस ऑडियो को यहाँ रोकें।</w:t>
      </w:r>
    </w:p>
    <w:p>
      <w:pPr/>
      <w:r>
        <w:rPr>
          <w:lang w:val="hi_IN" w:bidi="hi_IN"/>
        </w:rPr>
      </w:r>
      <w:r>
        <w:rPr>
          <w:lang w:val="hi_IN" w:bidi="hi_IN"/>
        </w:rPr>
        <w:t>फिर उन्होंने झूठे कनानी देवताओं में से एक बाल-बरीत के मंदिर में खाने-पीने का उत्सव मनाया। मंदिर में, लोगों ने अपने बलिदान भोजन के दौरान नशे में अबीमेलेक को श्राप दिया। जब आप किसी को श्राप देते हैं, तो आप चाहते हैं कि उस व्यक्ति के साथ बुरी बात घटित हो, और विश्वास करते हैं कि वह श्राप पूरा होगा।</w:t>
      </w:r>
    </w:p>
    <w:p>
      <w:pPr/>
      <w:r>
        <w:rPr>
          <w:lang w:val="hi_IN" w:bidi="hi_IN"/>
        </w:rPr>
      </w:r>
      <w:r>
        <w:rPr>
          <w:lang w:val="hi_IN" w:bidi="hi_IN"/>
        </w:rPr>
        <w:t>यहाँ रुकें और समूह में इस प्रश्न पर चर्चा करें: आपकी संस्कृति में कोई व्यक्ति किसी दूसरे को श्राप कब देता है? आप जहाँ रहते हैं, वहाँ श्रापों को कौन या कौन-सी शक्ति सच कर देती है? इस ऑडियो को यहाँ रोकें।</w:t>
      </w:r>
    </w:p>
    <w:p>
      <w:pPr/>
      <w:r>
        <w:rPr>
          <w:lang w:val="hi_IN" w:bidi="hi_IN"/>
        </w:rPr>
      </w:r>
      <w:r>
        <w:rPr>
          <w:lang w:val="hi_IN" w:bidi="hi_IN"/>
        </w:rPr>
        <w:t>फिर गाल शेकेम के अगुवों से बात करता है और कई प्रश्न पूछकर उन्हें चुनौती देता है। गाल अबीमेलेक और शेकेम के लोगों के बीच एक अंतर बताता है। जैसा अबीमेलेक ने पहले किया था, उसी प्रकार गाल भी अगुवों के सामने यह तर्क रखता है कि राजा उसे होना चाहिए, क्योंकि वह शेकेम के लोगों का अधिक निकट संबंधी है। गाल यह तर्क देता है कि अबीमेलेक को शेकेम का राजा नहीं होना चाहिए, क्योंकि अबीमेलेक का पिता यरुब्बाल था, जिसने बाल की वेदियों को ढा दिया था, जो उन देवताओं में से एक था जिनकी सेवा शेकेम के लोग करते थे। अबीमेलेक केवल अपनी माता के द्वारा शेकेम के लोगों का संबंधी था, जबकि गाल अपने आप को हमोर का सीधा वंशज बताता था, जो शेकेम का संस्थापक था। गाल जबूल का भी विरोध करता है, जो वह प्रतिनिधि या सहायक था जिसे अबीमेलेक ने शेकेम की जिम्मेदारी सौंपी थी, क्योंकि अबीमेलेक वास्तव में नगर में नहीं रहता था। एक प्रतिनिधि के रूप में, जबूल ने अबीमेलेक से आदेश लिया और शेकेम पर शासन करने में अबीमेलेक की सहायता की।</w:t>
      </w:r>
    </w:p>
    <w:p>
      <w:pPr/>
      <w:r>
        <w:rPr>
          <w:lang w:val="hi_IN" w:bidi="hi_IN"/>
        </w:rPr>
      </w:r>
      <w:r>
        <w:rPr>
          <w:lang w:val="hi_IN" w:bidi="hi_IN"/>
        </w:rPr>
        <w:t>फिर गाल लोगों को चुनौती देता है कि वे गाल को अपना अगुवा बनाएँ। गाल को विश्वास है कि वह अबीमेलेक से छुटकारा पा सकता है। गाल कहता है कि यदि गाल प्रभारी होता तो गाल अबीमेलेक को ललकारता और अबीमेलेक से कहता कि वह सबसे अधिक सैनिकों को इकट्ठा करे और युद्ध के लिए गाल से मिलने बाहर आए। गाल शायद ऐसी बेबाक भाषा का इस्तेमाल इसलिए करता है, ताकि उन लोगों में आत्मविश्वास जगा सके जिन्हें गाल अपने पीछे चलने के लिए राज़ी करना चाहता था। हालाँकि, जैसा कि हम अगले भाग में देखेंगे, ऐसा लगता है कि हर कोई गाल का अनुसरण करने के लिए राज़ी नहीं है, क्योंकि किसी ने गाल की कही हुई हर बात अबीमेलेक को बता दी।</w:t>
      </w:r>
      <w:r>
        <w:rPr>
          <w:lang w:val="hi_IN" w:bidi="hi_IN"/>
        </w:rPr>
      </w:r>
    </w:p>
    <w:p>
      <w:pPr>
        <w:pStyle w:val="Heading3"/>
      </w:pPr>
      <w:r>
        <w:rPr>
          <w:lang w:val="hi_IN" w:bidi="hi_IN"/>
        </w:rPr>
        <w:t>घटनाओं को समझाना</w:t>
      </w:r>
    </w:p>
    <w:p>
      <w:pPr/>
      <w:r>
        <w:rPr>
          <w:lang w:val="hi_IN" w:bidi="hi_IN"/>
        </w:rPr>
      </w:r>
      <w:r>
        <w:rPr>
          <w:lang w:val="hi_IN" w:bidi="hi_IN"/>
        </w:rPr>
        <w:t>न्यायियों 9:22–29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अबीमेलेक को राजा बने तीन साल हो चुके थे, जब यहोवा अबीमेलेक और शेकेम के अगुवों के बीच एक दुष्ट आत्मा भेजता है, ताकि उन्हें उनके किए गए गलत कामों के लिए दंड दिया जा सके।</w:t>
      </w:r>
    </w:p>
    <w:p>
      <w:pPr/>
      <w:r>
        <w:rPr>
          <w:lang w:val="hi_IN" w:bidi="hi_IN"/>
        </w:rPr>
      </w:r>
      <w:r>
        <w:rPr>
          <w:b/>
          <w:lang w:val="hi_IN" w:bidi="hi_IN"/>
        </w:rPr>
        <w:t>दूसरे दृश्य में:</w:t>
      </w:r>
      <w:r>
        <w:rPr>
          <w:lang w:val="hi_IN" w:bidi="hi_IN"/>
        </w:rPr>
        <w:t xml:space="preserve"> शेकेम के अगुवों ने शेकेम जाने वाली सड़क के किनारे पहाड़ों में अबीमेलेक के लिए घात लगाया। पहाड़ों में रहने वाले लोग, जो भी वहाँ से गुजरने की कोशिश करता है, उसे लूट लेते हैं और उस पर हमला करते हैं। किसी ने अबीमेलेक को घात लगाकर किए गए हमलों की सूचना दी।</w:t>
      </w:r>
    </w:p>
    <w:p>
      <w:pPr/>
      <w:r>
        <w:rPr>
          <w:lang w:val="hi_IN" w:bidi="hi_IN"/>
        </w:rPr>
      </w:r>
      <w:r>
        <w:rPr>
          <w:b/>
          <w:lang w:val="hi_IN" w:bidi="hi_IN"/>
        </w:rPr>
        <w:t>तीसरे दृश्य में:</w:t>
      </w:r>
      <w:r>
        <w:rPr>
          <w:lang w:val="hi_IN" w:bidi="hi_IN"/>
        </w:rPr>
        <w:t xml:space="preserve"> गाल और गाल के भाई शेकेम की यात्रा करते हैं, जब लोग दाख की कटनी का उत्सव मनाते हैं। लोग अपने दाख तोड़ते हैं और उन्हें निचोड़ते हैं। गाल शेकेम के अगुवों से मिलता है और गाल उनका विश्वास हासिल करता है। लोग बाल के मंदिर में उत्सव मनाते हैं।</w:t>
      </w:r>
    </w:p>
    <w:p>
      <w:pPr/>
      <w:r>
        <w:rPr>
          <w:lang w:val="hi_IN" w:bidi="hi_IN"/>
        </w:rPr>
      </w:r>
      <w:r>
        <w:rPr>
          <w:b/>
          <w:lang w:val="hi_IN" w:bidi="hi_IN"/>
        </w:rPr>
        <w:t>चौथे दृश्य में:</w:t>
      </w:r>
      <w:r>
        <w:rPr>
          <w:lang w:val="hi_IN" w:bidi="hi_IN"/>
        </w:rPr>
        <w:t xml:space="preserve"> मंदिर में, लोग खाते हैं, पीते हैं और अबीमेलेक को श्राप देते हैं। गाल अबीमेलेक के नेतृत्व को चुनौती देता है। गाल कहता है कि गाल शेकेम के लिए एक बेहतर राजा है, क्योंकि गाल शेकेम के संस्थापक हमोर का वंशज है। गाल कहता है कि गाल अबीमेलेक से छुटकारा पा सकता है, और वह अबीमेलेक से कहेगा कि वह अपने सभी आदमियों को लड़ाई के लिए बाहर ले आए।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बुरी आत्मा</w:t>
      </w:r>
    </w:p>
    <w:p>
      <w:pPr>
        <w:pStyle w:val="ListBullet"/>
        <w:spacing w:line="240" w:lineRule="auto"/>
        <w:ind w:left="720"/>
      </w:pPr>
      <w:r>
        <w:rPr>
          <w:lang w:val="hi_IN" w:bidi="hi_IN"/>
        </w:rPr>
      </w:r>
      <w:r>
        <w:rPr>
          <w:lang w:val="hi_IN" w:bidi="hi_IN"/>
        </w:rPr>
        <w:t>शेकेम के अगुवे</w:t>
      </w:r>
    </w:p>
    <w:p>
      <w:pPr>
        <w:pStyle w:val="ListBullet"/>
        <w:spacing w:line="240" w:lineRule="auto"/>
        <w:ind w:left="720"/>
      </w:pPr>
      <w:r>
        <w:rPr>
          <w:lang w:val="hi_IN" w:bidi="hi_IN"/>
        </w:rPr>
      </w:r>
      <w:r>
        <w:rPr>
          <w:lang w:val="hi_IN" w:bidi="hi_IN"/>
        </w:rPr>
        <w:t>वे लोग जो शेकेम नगर में रहते थे</w:t>
      </w:r>
    </w:p>
    <w:p>
      <w:pPr>
        <w:pStyle w:val="ListBullet"/>
        <w:spacing w:line="240" w:lineRule="auto"/>
        <w:ind w:left="720"/>
      </w:pPr>
      <w:r>
        <w:rPr>
          <w:lang w:val="hi_IN" w:bidi="hi_IN"/>
        </w:rPr>
      </w:r>
      <w:r>
        <w:rPr>
          <w:lang w:val="hi_IN" w:bidi="hi_IN"/>
        </w:rPr>
        <w:t>वे लोग जो घात लगाकर हमला करने वाली टोली का हिस्सा हैं</w:t>
      </w:r>
    </w:p>
    <w:p>
      <w:pPr>
        <w:pStyle w:val="ListBullet"/>
        <w:spacing w:line="240" w:lineRule="auto"/>
        <w:ind w:left="720"/>
      </w:pPr>
      <w:r>
        <w:rPr>
          <w:lang w:val="hi_IN" w:bidi="hi_IN"/>
        </w:rPr>
      </w:r>
      <w:r>
        <w:rPr>
          <w:lang w:val="hi_IN" w:bidi="hi_IN"/>
        </w:rPr>
        <w:t>वह संदेशवाहक जो अबीमेलेक को बताता है</w:t>
      </w:r>
    </w:p>
    <w:p>
      <w:pPr>
        <w:pStyle w:val="ListBullet"/>
        <w:spacing w:line="240" w:lineRule="auto"/>
        <w:ind w:left="720"/>
      </w:pPr>
      <w:r>
        <w:rPr>
          <w:lang w:val="hi_IN" w:bidi="hi_IN"/>
        </w:rPr>
      </w:r>
      <w:r>
        <w:rPr>
          <w:lang w:val="hi_IN" w:bidi="hi_IN"/>
        </w:rPr>
        <w:t>जबूल</w:t>
      </w:r>
    </w:p>
    <w:p>
      <w:pPr>
        <w:pStyle w:val="ListBullet"/>
        <w:spacing w:line="240" w:lineRule="auto"/>
        <w:ind w:left="720"/>
      </w:pPr>
      <w:r>
        <w:rPr>
          <w:lang w:val="hi_IN" w:bidi="hi_IN"/>
        </w:rPr>
      </w:r>
      <w:r>
        <w:rPr>
          <w:lang w:val="hi_IN" w:bidi="hi_IN"/>
        </w:rPr>
        <w:t>और गाल और गाल के भाई</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अबीमेलेक बल के माध्यम से राजा बना, न कि इसलिए कि यहोवा के आत्मा ने अबीमेलेक को चुना, जैसे यहोवा के आत्मा ने अन्य न्यायियों को चुना।</w:t>
      </w:r>
    </w:p>
    <w:p>
      <w:pPr/>
      <w:r>
        <w:rPr>
          <w:lang w:val="hi_IN" w:bidi="hi_IN"/>
        </w:rPr>
      </w:r>
      <w:r>
        <w:rPr>
          <w:lang w:val="hi_IN" w:bidi="hi_IN"/>
        </w:rPr>
        <w:t>यह याद रखना महत्वपूर्ण है कि योताम ने शेकेम के अगुवों और अबीमेलेक से कहा था कि वे एक-दूसरे के विनाश का कारण बनेंगे। अब, शेकेम के अगुवे अबीमेलेक के प्रति विश्वासघात करना चाहते हैं।</w:t>
      </w:r>
    </w:p>
    <w:p>
      <w:pPr/>
      <w:r>
        <w:rPr>
          <w:lang w:val="hi_IN" w:bidi="hi_IN"/>
        </w:rPr>
      </w:r>
      <w:r>
        <w:rPr>
          <w:lang w:val="hi_IN" w:bidi="hi_IN"/>
        </w:rPr>
        <w:t>अबीमेलेक ने तीन वर्ष तक शासन किया, जब यहोवा ने अबीमेलेक और शेकेम के अगुवों के बीच समस्याएँ पैदा करने के लिए एक दुष्ट आत्मा भेजा। यह ध्यान देना महत्वपूर्ण है कि यहोवा बुरा नहीं है, बल्कि यहोवा अभी भी अपनी पूरी सृष्टि पर नियंत्रण रखता है, जिसमें दुष्ट आत्माएँ भी शामिल हैं।</w:t>
      </w:r>
    </w:p>
    <w:p>
      <w:pPr/>
      <w:r>
        <w:rPr>
          <w:lang w:val="hi_IN" w:bidi="hi_IN"/>
        </w:rPr>
      </w:r>
      <w:r>
        <w:rPr>
          <w:lang w:val="hi_IN" w:bidi="hi_IN"/>
        </w:rPr>
        <w:t>यहाँ रुकें और अपने समूह के साथ चर्चा करें: अपनी भाषा में, आप इस बारे में कैसे बात करेंगे कि यहोवा किस प्रकार एक दुष्ट आत्मा को भेजता है? इस ऑडियो को यहाँ रोकें।</w:t>
      </w:r>
    </w:p>
    <w:p>
      <w:pPr/>
      <w:r>
        <w:rPr>
          <w:lang w:val="hi_IN" w:bidi="hi_IN"/>
        </w:rPr>
      </w:r>
      <w:r>
        <w:rPr>
          <w:lang w:val="hi_IN" w:bidi="hi_IN"/>
        </w:rPr>
        <w:t>दुष्ट आत्मा शेकेम के अगुवों को अबीमेलेक के साथ विश्वासघात करने के लिए उकसाती है। जब कोई व्यक्ति विश्वासघात करता है, तो वह निष्ठा से काम नहीं करता और लोग उस पर भरोसा नहीं कर सकते। इसके बजाय, वह व्यक्ति जान-बूझकर किसी दूसरे व्यक्ति या अन्य लोगों को नुकसान पहुँचाने की कोशिश करता है।</w:t>
      </w:r>
    </w:p>
    <w:p>
      <w:pPr/>
      <w:r>
        <w:rPr>
          <w:lang w:val="hi_IN" w:bidi="hi_IN"/>
        </w:rPr>
      </w:r>
      <w:r>
        <w:rPr>
          <w:lang w:val="hi_IN" w:bidi="hi_IN"/>
        </w:rPr>
        <w:t>यहाँ रुकें और अपने समूह के साथ चर्चा करें: ऐसे उदाहरणों के बारे में सोचें कि कोई व्यक्ति किसी दूसरे व्यक्ति के साथ किस तरह विश्वासघात कर सकता है। आप इस व्यक्ति का वर्णन अपनी भाषा में कैसे करेंगे? इस उदाहरण को यहाँ रोकें।</w:t>
      </w:r>
    </w:p>
    <w:p>
      <w:pPr/>
      <w:r>
        <w:rPr>
          <w:lang w:val="hi_IN" w:bidi="hi_IN"/>
        </w:rPr>
      </w:r>
      <w:r>
        <w:rPr>
          <w:lang w:val="hi_IN" w:bidi="hi_IN"/>
        </w:rPr>
        <w:t>यहोवा दुष्ट आत्मा को भेजता है ताकि वह अबीमेलेक को दण्ड दे, क्योंकि उसने गिदोन के 70 पुत्रों का खून बहाया, या उनकी हत्या की, और साथ ही शेकेम के अगुवों को भी दंड देने के लिए, क्योंकि उन्होंने धन देकर अबीमेलेक का साथ दिया था। यह वाक्यांश, “उनका लहू अबीमेलेक के सिर पर हो,” शारीरिक लहू को नहीं दर्शाता है। यह एक विशेष भाषा है जिसका अर्थ है कि यहोवा अबीमेलेक और शेकेम के अगुवों को यरूब्बाल के पुत्रों की हत्या के लिए जिम्मेदार ठहराता है।</w:t>
      </w:r>
    </w:p>
    <w:p>
      <w:pPr/>
      <w:r>
        <w:rPr>
          <w:lang w:val="hi_IN" w:bidi="hi_IN"/>
        </w:rPr>
      </w:r>
      <w:r>
        <w:rPr>
          <w:lang w:val="hi_IN" w:bidi="hi_IN"/>
        </w:rPr>
        <w:t>शेकेम के लोगों ने अबीमेलेक के हाथों को मजबूत किया ताकि अबीमेलेक अपने भाइयों को मार सके। यह एक विशेष भाषा है जो दिखाती है कि अगुवों ने अबीमेलेक को और शक्तिशाली बनने में सहायता की, जब उन्होंने उसे पैसे दिए ताकि वह लोगों को अपने पीछे चलने के लिए नियुक्त कर सकें।</w:t>
      </w:r>
    </w:p>
    <w:p>
      <w:pPr/>
      <w:r>
        <w:rPr>
          <w:lang w:val="hi_IN" w:bidi="hi_IN"/>
        </w:rPr>
      </w:r>
      <w:r>
        <w:rPr>
          <w:lang w:val="hi_IN" w:bidi="hi_IN"/>
        </w:rPr>
        <w:t>शेकेम के अगुवों ने कुछ लोगों को भेजा, ताकि वे उस पहाड़ी दर्रे में अबीमेलेक के लिए घात लगाकर बैठ सकें, जो शेकेम की ओर जाता था। यह स्पष्ट नहीं है कि अगुवों ने अबीमेलेक की सहायता करने के लिए घात लगाया, या अगुवों ने अबीमेलेक को नुकसान पहुँचाने के लिए उसके विरुद्ध घात लगाया। ये वे लोग हैं जिन्हें अगुवों ने घात लगाकर हमला करने और वहाँ से गुजरने वाले हर व्यक्ति को लूटने के लिए काम पर रखा था। कोई सुन लेता है कि वे लोग क्या कर रहे हैं, और अबीमेलेक को घात लगाकर किए जाने वाले हमले के बारे में बता देता है। हमें नहीं पता कि यह व्यक्ति कौन है। यह याद रखना महत्वपूर्ण है कि अबीमेलेक शेकेम नगर में नहीं रहता था, बल्कि पास के एक नगर में रहता था।</w:t>
      </w:r>
    </w:p>
    <w:p>
      <w:pPr/>
      <w:r>
        <w:rPr>
          <w:lang w:val="hi_IN" w:bidi="hi_IN"/>
        </w:rPr>
      </w:r>
      <w:r>
        <w:rPr>
          <w:lang w:val="hi_IN" w:bidi="hi_IN"/>
        </w:rPr>
        <w:t>कहानी में हम सुनते हैं कि एक नई घटना घटती है: गाल और उसके भाई शेकेम पहुँचते हैं।</w:t>
      </w:r>
    </w:p>
    <w:p>
      <w:pPr/>
      <w:r>
        <w:rPr>
          <w:lang w:val="hi_IN" w:bidi="hi_IN"/>
        </w:rPr>
      </w:r>
      <w:r>
        <w:rPr>
          <w:lang w:val="hi_IN" w:bidi="hi_IN"/>
        </w:rPr>
        <w:t>यहाँ रुकें और समूह में चर्चा करें: आप अपनी कहानियों में नई घटनाओं और नए पात्रों को कैसे परिचय देते हैं? इस ऑडियो को यहाँ रोकें।</w:t>
      </w:r>
    </w:p>
    <w:p>
      <w:pPr/>
      <w:r>
        <w:rPr>
          <w:lang w:val="hi_IN" w:bidi="hi_IN"/>
        </w:rPr>
      </w:r>
      <w:r>
        <w:rPr>
          <w:lang w:val="hi_IN" w:bidi="hi_IN"/>
        </w:rPr>
        <w:t>गाल एबेद नाम के एक व्यक्ति का पुत्र है। हमें नहीं पता कि गाल ने क्या किया, लेकिन किसी तरह गाल ने शेकेम के लोगों को खुद पर भरोसा दिला दिया।</w:t>
      </w:r>
    </w:p>
    <w:p>
      <w:pPr/>
      <w:r>
        <w:rPr>
          <w:lang w:val="hi_IN" w:bidi="hi_IN"/>
        </w:rPr>
      </w:r>
      <w:r>
        <w:rPr>
          <w:lang w:val="hi_IN" w:bidi="hi_IN"/>
        </w:rPr>
        <w:t>गाल उस समय आता है जब शेकेम के लोग अपनी दाख की बारियों से दाखें तोड़ते और उन्हें निचोड़कर दाखरस बनाते हैं। लोग धार्मिक पर्व के समय दाखों की कटनी करते हैं।</w:t>
      </w:r>
    </w:p>
    <w:p>
      <w:pPr/>
      <w:r>
        <w:rPr>
          <w:lang w:val="hi_IN" w:bidi="hi_IN"/>
        </w:rPr>
      </w:r>
      <w:r>
        <w:rPr>
          <w:lang w:val="hi_IN" w:bidi="hi_IN"/>
        </w:rPr>
        <w:t>धार्मिक पर्व में, गाल झूठे कनानी देवताओं में से एक बालबरीत के मंदिर में शेकेम के अगुवों से मिलता है। लोग वहाँ मन्दिर में खाते-पीते हैं और खमीरयुक्त पेय पीते हैं। गाल लोगों का विश्वास हासिल करता है और लोग अबीमेलेक को श्राप देते हैं।</w:t>
      </w:r>
    </w:p>
    <w:p>
      <w:pPr/>
      <w:r>
        <w:rPr>
          <w:lang w:val="hi_IN" w:bidi="hi_IN"/>
        </w:rPr>
      </w:r>
      <w:r>
        <w:rPr>
          <w:lang w:val="hi_IN" w:bidi="hi_IN"/>
        </w:rPr>
        <w:t>यह स्मरण रखना महत्वपूर्ण है कि जब अगुवों ने घात लगाई और गाल का समर्थन किया, तो ये सब बातें उस दुष्ट आत्मा का परिणाम थीं जिसे यहोवा ने भेजा था।</w:t>
      </w:r>
    </w:p>
    <w:p>
      <w:pPr/>
      <w:r>
        <w:rPr>
          <w:lang w:val="hi_IN" w:bidi="hi_IN"/>
        </w:rPr>
      </w:r>
      <w:r>
        <w:rPr>
          <w:lang w:val="hi_IN" w:bidi="hi_IN"/>
        </w:rPr>
        <w:t>गाल खुलकर सामने आता है और लोगों के ऊपर अबीमेलेक के नेतृत्व को चुनौती देता है। गाल प्रश्न पूछता है, "अबीमेलेक कौन है?" और "शेकेम के लोग कौन हैं?" ऐसा नहीं है कि गाल उत्तर नहीं जानता, बल्कि इसलिए कि वह अबीमेलेक के प्रति अस्वीकृति या अवमान दिखाता है। गाल कहता है कि गाल शेकेम का एक बेहतर अगुवा होगा, क्योंकि गाल शेकेम के संस्थापक हमोर का वंशज है।</w:t>
      </w:r>
    </w:p>
    <w:p>
      <w:pPr/>
      <w:r>
        <w:rPr>
          <w:lang w:val="hi_IN" w:bidi="hi_IN"/>
        </w:rPr>
      </w:r>
      <w:r>
        <w:rPr>
          <w:lang w:val="hi_IN" w:bidi="hi_IN"/>
        </w:rPr>
        <w:t>गाल पूछता है, "क्या जबूल उसका प्रतिनिधि नहीं है?" जैसा कि आपको याद है, अबीमेलेक शेकेम में नहीं रहता था, इसलिए अबीमेलेक ने नगर का प्रभारी किसी ऐसे व्यक्ति को बनाया जिस पर वह भरोसा कर सकता था। जिस व्यक्ति को अबीमेलेक ने अधिकारी नियुक्त किया था उसका नाम जबूल था। यद्यपि जबूल शेकेम में रहता था और वहाँ शासन करता था, तौभी वह अबीमेलेक के अधिकार के अधीन था और उसे ही समाचार देता था।</w:t>
      </w:r>
    </w:p>
    <w:p>
      <w:pPr/>
      <w:r>
        <w:rPr>
          <w:lang w:val="hi_IN" w:bidi="hi_IN"/>
        </w:rPr>
      </w:r>
      <w:r>
        <w:rPr>
          <w:lang w:val="hi_IN" w:bidi="hi_IN"/>
        </w:rPr>
        <w:t>फिर गाल एक ऐसा प्रश्न पूछता है जिसका उसे किसी से उत्तर मिलने की उम्मीद नहीं है: “इन लोगों को मेरे हाथ में कौन सौंपेगा?” यह प्रश्न एक विशेष भाषा है जिसका अर्थ है कि गाल लोगों को चुनौती देता है कि वे गाल को अपना अगुवा बनाएँ। आपको याद होगा कि जब कोई अपने हाथ में कुछ पकड़ता है, तो उस चीज पर उसका नियंत्रण होता है। गाल लोगों पर नियंत्रण चाहता है। गाल कहता है कि यदि लोग उसका समर्थन करें, तो वह अबीमेलेक को हटा देगा। गाल कहता है कि यदि गाल उनका अगुवा होता, तो गाल अबीमेलेक को चुनौती देता कि वह अपने सभी सैनिकों को युद्ध के लिए बाहर लाए।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9:22–29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बुरी आत्मा</w:t>
      </w:r>
    </w:p>
    <w:p>
      <w:pPr>
        <w:pStyle w:val="ListBullet"/>
        <w:spacing w:line="240" w:lineRule="auto"/>
        <w:ind w:left="720"/>
      </w:pPr>
      <w:r>
        <w:rPr>
          <w:lang w:val="hi_IN" w:bidi="hi_IN"/>
        </w:rPr>
      </w:r>
      <w:r>
        <w:rPr>
          <w:lang w:val="hi_IN" w:bidi="hi_IN"/>
        </w:rPr>
        <w:t>शेकेम के अगुवे</w:t>
      </w:r>
    </w:p>
    <w:p>
      <w:pPr>
        <w:pStyle w:val="ListBullet"/>
        <w:spacing w:line="240" w:lineRule="auto"/>
        <w:ind w:left="720"/>
      </w:pPr>
      <w:r>
        <w:rPr>
          <w:lang w:val="hi_IN" w:bidi="hi_IN"/>
        </w:rPr>
      </w:r>
      <w:r>
        <w:rPr>
          <w:lang w:val="hi_IN" w:bidi="hi_IN"/>
        </w:rPr>
        <w:t>वे लोग जो शेकेम नगर में रहते थे</w:t>
      </w:r>
    </w:p>
    <w:p>
      <w:pPr>
        <w:pStyle w:val="ListBullet"/>
        <w:spacing w:line="240" w:lineRule="auto"/>
        <w:ind w:left="720"/>
      </w:pPr>
      <w:r>
        <w:rPr>
          <w:lang w:val="hi_IN" w:bidi="hi_IN"/>
        </w:rPr>
      </w:r>
      <w:r>
        <w:rPr>
          <w:lang w:val="hi_IN" w:bidi="hi_IN"/>
        </w:rPr>
        <w:t>वे लोग जो घात लगाकर हमला करने वाली टोली का हिस्सा हैं</w:t>
      </w:r>
    </w:p>
    <w:p>
      <w:pPr>
        <w:pStyle w:val="ListBullet"/>
        <w:spacing w:line="240" w:lineRule="auto"/>
        <w:ind w:left="720"/>
      </w:pPr>
      <w:r>
        <w:rPr>
          <w:lang w:val="hi_IN" w:bidi="hi_IN"/>
        </w:rPr>
      </w:r>
      <w:r>
        <w:rPr>
          <w:lang w:val="hi_IN" w:bidi="hi_IN"/>
        </w:rPr>
        <w:t>वह संदेशवाहक जो अबीमेलेक को बताता है</w:t>
      </w:r>
    </w:p>
    <w:p>
      <w:pPr>
        <w:pStyle w:val="ListBullet"/>
        <w:spacing w:line="240" w:lineRule="auto"/>
        <w:ind w:left="720"/>
      </w:pPr>
      <w:r>
        <w:rPr>
          <w:lang w:val="hi_IN" w:bidi="hi_IN"/>
        </w:rPr>
      </w:r>
      <w:r>
        <w:rPr>
          <w:lang w:val="hi_IN" w:bidi="hi_IN"/>
        </w:rPr>
        <w:t>जबूल</w:t>
      </w:r>
    </w:p>
    <w:p>
      <w:pPr>
        <w:pStyle w:val="ListBullet"/>
        <w:spacing w:line="240" w:lineRule="auto"/>
        <w:ind w:left="720"/>
      </w:pPr>
      <w:r>
        <w:rPr>
          <w:lang w:val="hi_IN" w:bidi="hi_IN"/>
        </w:rPr>
      </w:r>
      <w:r>
        <w:rPr>
          <w:lang w:val="hi_IN" w:bidi="hi_IN"/>
        </w:rPr>
        <w:t>और गाल और गाल के भाई</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अबीमेलेक को राजा बने तीन साल हो चुके थे, जब यहोवा ने अबीमेलेक और शेकेम के अगुवों के बीच एक दुष्ट आत्मा भेजी, ताकि उन्हें उनके किए गए गलत कामों के लिए दंड दिया जा सके।</w:t>
      </w:r>
    </w:p>
    <w:p>
      <w:pPr/>
      <w:r>
        <w:rPr>
          <w:lang w:val="hi_IN" w:bidi="hi_IN"/>
        </w:rPr>
      </w:r>
      <w:r>
        <w:rPr>
          <w:lang w:val="hi_IN" w:bidi="hi_IN"/>
        </w:rPr>
        <w:t>शेकेम के अगुवों का अभिनय करें जब उन्होंने शेकेम जाने वाली सड़क पर पहाड़ों में अबीमेलेक के लिए घात लगाया। पहाड़ों में रहने वाले लोग, जो भी वहाँ से गुजरने की कोशिश करता है, उसे लूट लेते हैं और उस पर हमला करते हैं। किसी ने अबीमेलेक को हमलों की सूचना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अबीमेलेक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गाल और गाल के भाइयों का अभिनय करें जब वे शेकेम की यात्रा करते हैं, जब लोग दाख की कटाई कर रहे होते हैं। लोगों का अभिनय करें जब वे दाख तोड़ते हैं और उन्हें निचोड़ते हैं। गाल शेकेम के अगुवों से मिलता है और अगुवों का विश्वास हासिल करता है। लोग मंदिर में उत्सव मनाते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शेकेम के अगुवों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लोग खाते हैं, पीते हैं और अबीमेलेक को श्राप देते हैं। गाल अबीमेलेक के नेतृत्व को चुनौती देता है। गाल कहता है कि गाल शेकेम के लिए एक बेहतर राजा है, क्योंकि गाल शेकेम के संस्थापक हमोर का वंशज है। गाल कहता है कि वह अबीमेलेक से छुटकारा दिला सकता है, और गाल अबीमेलेक से कहेगा कि वह अपने सभी आदमियों को लड़ाई के लिए बाहर ले आए।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शेकेम के लोगों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9:22–29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अबीमेलेक के तीन वर्ष तक शासन करने के बाद, यहोवा ने अबीमेलेक और </w:t>
      </w:r>
      <w:r>
        <w:rPr>
          <w:b/>
          <w:lang w:val="hi_IN" w:bidi="hi_IN"/>
        </w:rPr>
        <w:t>शेकेम के अगुवों</w:t>
      </w:r>
      <w:r>
        <w:rPr>
          <w:lang w:val="hi_IN" w:bidi="hi_IN"/>
        </w:rPr>
        <w:t xml:space="preserve"> के बीच एक </w:t>
      </w:r>
      <w:r>
        <w:rPr>
          <w:b/>
          <w:lang w:val="hi_IN" w:bidi="hi_IN"/>
        </w:rPr>
        <w:t>दुष्ट आत्मा</w:t>
      </w:r>
      <w:r>
        <w:rPr>
          <w:lang w:val="hi_IN" w:bidi="hi_IN"/>
        </w:rPr>
        <w:t xml:space="preserve"> भेजी। शेकेम के अगुवों के लिए उसी शब्द का उपयोग करें जिसका उपयोग आपने पिछले भागों में किया है। दुष्ट आत्मा, या बुरी आत्मा, एक अलौकिक, गैर-शारीरिक प्राणी है जो लोगों को नष्ट करने और धोखा देने की कोशिश करती है। दुष्ट आत्माएँ वे आत्माएँ हैं जिन्होंने अपने सृष्टिकर्ता यहोवा के विरुद्ध विद्रोह किया है।</w:t>
      </w:r>
    </w:p>
    <w:p>
      <w:pPr/>
      <w:r>
        <w:rPr>
          <w:lang w:val="hi_IN" w:bidi="hi_IN"/>
        </w:rPr>
      </w:r>
      <w:r>
        <w:rPr>
          <w:lang w:val="hi_IN" w:bidi="hi_IN"/>
        </w:rPr>
        <w:t>यहाँ रुकें और समूह में चर्चा करें कि आप "दुष्ट आत्मा" के लिए किस शब्द या वाक्यांश का उपयोग करेंगे। अधिक जानकारी के लिए मुख्य शब्दावली में दुष्ट आत्मा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अबीमेलेक </w:t>
      </w:r>
      <w:r>
        <w:rPr>
          <w:b/>
          <w:lang w:val="hi_IN" w:bidi="hi_IN"/>
        </w:rPr>
        <w:t>इस्राएल</w:t>
      </w:r>
      <w:r>
        <w:rPr>
          <w:lang w:val="hi_IN" w:bidi="hi_IN"/>
        </w:rPr>
        <w:t xml:space="preserve"> का शासक था। यहाँ, इस्राएल शब्द याकूब के सभी वंशजों को एक साथ दर्शाता है। इसका अर्थ </w:t>
      </w:r>
      <w:r>
        <w:rPr>
          <w:b/>
          <w:lang w:val="hi_IN" w:bidi="hi_IN"/>
        </w:rPr>
        <w:t>इस्राएलियों</w:t>
      </w:r>
      <w:r>
        <w:rPr>
          <w:lang w:val="hi_IN" w:bidi="hi_IN"/>
        </w:rPr>
        <w:t xml:space="preserve"> या इस्राएल के लोगों के समान ही होता है। इस्राएल के लिए उसी शब्द का प्रयोग करें जो आपने पिछले भाग में प्रयोग किया है। इस्राएल और इस्राएलियों के बारे में अधिक जानकारी के लिए, मुख्य शब्दावली को देखें।</w:t>
      </w:r>
    </w:p>
    <w:p>
      <w:pPr/>
      <w:r>
        <w:rPr>
          <w:lang w:val="hi_IN" w:bidi="hi_IN"/>
        </w:rPr>
      </w:r>
      <w:r>
        <w:rPr>
          <w:lang w:val="hi_IN" w:bidi="hi_IN"/>
        </w:rPr>
        <w:t xml:space="preserve">शेकेम के अगुवे लोगों को शेकेम की सड़क पर </w:t>
      </w:r>
      <w:r>
        <w:rPr>
          <w:b/>
          <w:lang w:val="hi_IN" w:bidi="hi_IN"/>
        </w:rPr>
        <w:t>घात</w:t>
      </w:r>
      <w:r>
        <w:rPr>
          <w:lang w:val="hi_IN" w:bidi="hi_IN"/>
        </w:rPr>
        <w:t xml:space="preserve"> लगाने के लिए भेजते हैं। घात लगाना एक प्रकार का अचानक हमला है। इस मामले में, उन लोगों ने सड़क के किनारे इस मकसद से छिपकर इंतज़ार किया कि वे अचानक बाहर निकलकर यात्रियों को चौंका दें, और फिर उन्हें चोट पहुँचाएँ या लूट लें। </w:t>
      </w:r>
    </w:p>
    <w:p>
      <w:pPr/>
      <w:r>
        <w:rPr>
          <w:lang w:val="hi_IN" w:bidi="hi_IN"/>
        </w:rPr>
      </w:r>
      <w:r>
        <w:rPr>
          <w:lang w:val="hi_IN" w:bidi="hi_IN"/>
        </w:rPr>
        <w:t>यहाँ रुकें और अपने समूह के साथ चर्चा करें: आप अपनी भाषा में घात लगाने के बारे में कैसे बात करेंगे? इस ऑडियो को यहाँ रोकें।</w:t>
      </w:r>
    </w:p>
    <w:p>
      <w:pPr/>
      <w:r>
        <w:rPr>
          <w:lang w:val="hi_IN" w:bidi="hi_IN"/>
        </w:rPr>
      </w:r>
      <w:r>
        <w:rPr>
          <w:lang w:val="hi_IN" w:bidi="hi_IN"/>
        </w:rPr>
        <w:t xml:space="preserve">गाल दाख की कटनी के लिए शेकेम पहुँचता है और शेकेम के अगुवों का विश्वास हासिल करता है। अगुवे अपने देवता के घर या अपने </w:t>
      </w:r>
      <w:r>
        <w:rPr>
          <w:b/>
          <w:lang w:val="hi_IN" w:bidi="hi_IN"/>
        </w:rPr>
        <w:t>मंदिर</w:t>
      </w:r>
      <w:r>
        <w:rPr>
          <w:lang w:val="hi_IN" w:bidi="hi_IN"/>
        </w:rPr>
        <w:t xml:space="preserve"> में भोज करते हैं। आप "उनके देवता का घर" या मंदिर के लिए इस्तेमाल होने वाले शब्द का उपयोग कर सकते हैं। इस मंदिर या उनके देवताओं के घर के लिए उसी शब्द का उपयोग करें जिसका उपयोग आपने पिछले भागों में किया था। मन्दिर के बारे में अधिक जानकारी के लिए, मुख्य शब्दावली देखें।</w:t>
      </w:r>
    </w:p>
    <w:p>
      <w:pPr/>
      <w:r>
        <w:rPr>
          <w:lang w:val="hi_IN" w:bidi="hi_IN"/>
        </w:rPr>
      </w:r>
      <w:r>
        <w:rPr>
          <w:lang w:val="hi_IN" w:bidi="hi_IN"/>
        </w:rPr>
        <w:t xml:space="preserve">यह विशेष मंदिर एक कनानी उपासना का एक स्थान था जहाँ लोग कनानी झूठे </w:t>
      </w:r>
      <w:r>
        <w:rPr>
          <w:b/>
          <w:lang w:val="hi_IN" w:bidi="hi_IN"/>
        </w:rPr>
        <w:t>देवताओं</w:t>
      </w:r>
      <w:r>
        <w:rPr>
          <w:lang w:val="hi_IN" w:bidi="hi_IN"/>
        </w:rPr>
        <w:t xml:space="preserve"> में से एक, बाल की उपासना करते थे और उसे बलिदान चढ़ाते थे। अन्य जातियों के देवता एक सच्चे परमेश्वर, यहोवा के समान नहीं हैं। यहोवा ने इस्राएल के लोगों से कहा कि वे यहोवा के अलावा किसी अन्य देवता की उपासना न करें और न ही उसका अनुसरण करें। कभी-कभी अन्य जातियों के लोग अपने देवताओं का प्रतिनिधित्व करने के लिए मूर्तियाँ या खम्भे बनाने के लिए लकड़ी या धातु का उपयोग करते थे। इन्हें मूर्तियाँ कहा जाता था। देवता के लिए उसी शब्द का उपयोग करें जिसका उपयोग आपने पिछले भागों में किया है। देवताओं के बारे में अधिक जानकारी के लिए, मुख्य शब्दावली देखें।</w:t>
      </w:r>
    </w:p>
    <w:p>
      <w:pPr/>
      <w:r>
        <w:rPr>
          <w:lang w:val="hi_IN" w:bidi="hi_IN"/>
        </w:rPr>
      </w:r>
      <w:r>
        <w:rPr>
          <w:lang w:val="hi_IN" w:bidi="hi_IN"/>
        </w:rPr>
        <w:t xml:space="preserve">मंदिर में, लोगों ने खाया, पिया और अबीमेलेक को </w:t>
      </w:r>
      <w:r>
        <w:rPr>
          <w:b/>
          <w:lang w:val="hi_IN" w:bidi="hi_IN"/>
        </w:rPr>
        <w:t>श्राप</w:t>
      </w:r>
      <w:r>
        <w:rPr>
          <w:lang w:val="hi_IN" w:bidi="hi_IN"/>
        </w:rPr>
        <w:t xml:space="preserve"> दिया। श्राप आशीषों के विपरीत हैं। जब आप किसी को श्राप देते हैं, तो आप यह कामना करते हैं कि उस व्यक्ति के साथ कुछ बुरा हो, और यह मानते हैं कि वह श्राप सच हो जाएगा। श्राप के लिए उसी शब्द या वाक्यांश का उपयोग करें जिसका उपयोग आपने पिछले भागों में किया था। श्राप के बारे में अधिक जानकारी के लिए, मुख्य शब्दावली देखें।</w:t>
      </w:r>
    </w:p>
    <w:p>
      <w:pPr/>
      <w:r>
        <w:rPr>
          <w:lang w:val="hi_IN" w:bidi="hi_IN"/>
        </w:rPr>
      </w:r>
      <w:r>
        <w:rPr>
          <w:lang w:val="hi_IN" w:bidi="hi_IN"/>
        </w:rPr>
        <w:t xml:space="preserve">गाल कहता है कि जबूल अबीमेलेक का </w:t>
      </w:r>
      <w:r>
        <w:rPr>
          <w:b/>
          <w:lang w:val="hi_IN" w:bidi="hi_IN"/>
        </w:rPr>
        <w:t>प्रतिनिधि</w:t>
      </w:r>
      <w:r>
        <w:rPr>
          <w:lang w:val="hi_IN" w:bidi="hi_IN"/>
        </w:rPr>
        <w:t xml:space="preserve"> है। प्रतिनिधि वह अधिकारी होता है जो नगर के राजा की ओर से किसी नगर पर शासन करता है। एक प्रतिनिधि के रूप में, जबूल अभी भी अबीमेलेक के अधिकार के अधीन था और वह अबीमेलेक को रिपोर्ट करता था। जबूल शेकेम में रहता था और शेकेम पर रोज़ाना शासन करता था, जबकि अबीमेलेक नगर के बाहर रहता था।</w:t>
      </w:r>
    </w:p>
    <w:p>
      <w:pPr/>
      <w:r>
        <w:rPr>
          <w:lang w:val="hi_IN" w:bidi="hi_IN"/>
        </w:rPr>
      </w:r>
      <w:r>
        <w:rPr>
          <w:lang w:val="hi_IN" w:bidi="hi_IN"/>
        </w:rPr>
        <w:t>यहाँ रुकें और अपने समूह के साथ चर्चा करें: आप अपनी भाषा में एक प्रतिनिधि की भूमिका के बारे में कैसे बात करेंगे?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9:30–41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9:30–41 को सुनें और अपने मन में रखें।</w:t>
      </w:r>
    </w:p>
    <w:p>
      <w:pPr/>
      <w:r>
        <w:rPr>
          <w:lang w:val="hi_IN" w:bidi="hi_IN"/>
        </w:rPr>
      </w:r>
      <w:r>
        <w:rPr>
          <w:lang w:val="hi_IN" w:bidi="hi_IN"/>
        </w:rPr>
        <w:t>यदि सम्भव हो, तो न्यायियों 9:30–41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9:30–41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यहोवा ने शेकेम के अगुवों और अबीमेलेक के बीच विभाजन पैदा करने के लिए एक दुष्ट आत्मा भेजी थी। गाल नाम का एक व्यक्ति शेकेम आया और शेकेम के अगुवों का विश्वास हासिल किया। गाल ने राजा के रूप में अबीमेलेक के शेकेम पर शासन को चुनौती दी और कहा कि गाल अबीमेलेक से बेहतर अगुवा सिद्ध होगा। अब, जबूल गाल की चुनौती के बारे में सुनता है और अबीमेलेक को समस्या के बारे में बताता है।</w:t>
      </w:r>
    </w:p>
    <w:p>
      <w:pPr/>
      <w:r>
        <w:rPr>
          <w:lang w:val="hi_IN" w:bidi="hi_IN"/>
        </w:rPr>
      </w:r>
      <w:r>
        <w:rPr>
          <w:lang w:val="hi_IN" w:bidi="hi_IN"/>
        </w:rPr>
        <w:t>जैसा कि आप स्मरण करते हैं, अबीमेलेक शेकेम में नहीं रहता था, परन्तु उसने अपने सेनानायक जबूल को शेकेम पर शासन करने और अबीमेलेक को समाचार पहुँचाने के लिए नियुक्त किया था। किसी ने गाल की बातों का समाचार जबूल को दिया, और इससे जबूल बहुत क्रोधित हो गया। जबूल न केवल अबीमेलेक को गाल की उस योजना का समाचार देता है जिसमें वह नगर को अबीमेलेक के विरुद्ध विद्रोह करने के लिए उकसा रहा था, बल्कि जबूल अबीमेलेक को यह भी बताता है कि गाल की धमकी के उत्तर में अबीमेलेक को क्या करना चाहिए। सीधे नगर पर आक्रमण करने के बजाय, जबूल कहता है कि अबीमेलेक को रात में अपने सैनिकों के साथ आकर घात लगाना चाहिए, या खेतों में छिपकर अगले दिन आक्रमण करने के लिए इंतजार करना चाहिए। जबूल कहता है कि अबीमेलेक और अबीमेलेक के सैनिकों को सूर्य उदय होते ही नगर पर आक्रमण करना चाहिए। दिन के इस समय प्रकाश की स्थिति गाल के लिए दूर तक देख पाना कठिन बना देगी। जैसा कि आपको याद है, शेकेम के अगुवे ही पहले लोग थे जिन्होंने अबीमेलेक के विरुद्ध घात लगाई थी। अब अबीमेलेक भी शेकेम के अगुवों के विरुद्ध वही कार्य करेगा।</w:t>
      </w:r>
    </w:p>
    <w:p>
      <w:pPr/>
      <w:r>
        <w:rPr>
          <w:lang w:val="hi_IN" w:bidi="hi_IN"/>
        </w:rPr>
      </w:r>
      <w:r>
        <w:rPr>
          <w:lang w:val="hi_IN" w:bidi="hi_IN"/>
        </w:rPr>
        <w:t>यहाँ एक समूह के रूप में रुकें: किसी ऐसे युद्ध की एक कहानी सुनाएँ जो लोगों ने इसलिए जीती क्योंकि उनके अगुवों के पास एक अच्छी योजना थी। इस ऑडियो को यहाँ रोकें।</w:t>
      </w:r>
    </w:p>
    <w:p>
      <w:pPr/>
      <w:r>
        <w:rPr>
          <w:lang w:val="hi_IN" w:bidi="hi_IN"/>
        </w:rPr>
      </w:r>
      <w:r>
        <w:rPr>
          <w:lang w:val="hi_IN" w:bidi="hi_IN"/>
        </w:rPr>
        <w:t>फिर हम अबीमेलेक की आक्रमण की योजना के बारे में और सीखते हैं। अबीमेलेक घात लगाने की योजना बनाता है और अपने सैनिकों को चार समूहों या दलों में विभाजित कर देता है। इससे अबीमेलेक को अवसर मिलेगा कि वह अपने सैनिकों को अलग-अलग समय पर नगर पर आक्रमण करने के लिए भेजे और गाल को इस विषय में भ्रमित करे कि उसके पास कितने सैनिक हैं। जबूल अबीमेलेक से कहता है कि जब अबिमेलेक गाल और उसके सैनिकों को हरा दे, तब वह “जैसा उसे उचित लगे” वैसा कर सकता है। यह कहने का एक और तरीका था कि अबीमेलेक उन्हें जिस प्रकार चाहे, उसी प्रकार पराजित कर सकता था।</w:t>
      </w:r>
    </w:p>
    <w:p>
      <w:pPr/>
      <w:r>
        <w:rPr>
          <w:lang w:val="hi_IN" w:bidi="hi_IN"/>
        </w:rPr>
      </w:r>
      <w:r>
        <w:rPr>
          <w:lang w:val="hi_IN" w:bidi="hi_IN"/>
        </w:rPr>
        <w:t>अबीमेलेक जबूल की सलाह मानता है और रात में अपने सैनिकों के साथ गाल के विरुद्ध घात लगाने के लिए जाता है। अबीमेलेक सैनिकों को चार समूहों में बाँट देता है, और प्रत्येक समूह एक अलग स्थान पर छिप जाता है। अगली सुबह, गाल बाहर निकलता है और नगर के प्रवेश द्वार पर खड़ा होता है। इसकी संभावना है कि इस समय तक गाल ने शेकेम पर अधिकार कर लिया था, क्योंकि उसने नगर को अबीमेलेक के विरुद्ध विद्रोह करने के लिए मना लिया था। यह भी संभव है कि जबूल ने बिना किसी लड़ाई के नगर को गाल के हाथ दे दिया, क्योंकि अब जबूल गाल की ओर है और गाल से बात कर रहा है। यह, बेशक, एक चाल है, क्योंकि जबूल जानता है कि अबीमेलेक आक्रमण करने वाला है।</w:t>
      </w:r>
    </w:p>
    <w:p>
      <w:pPr/>
      <w:r>
        <w:rPr>
          <w:lang w:val="hi_IN" w:bidi="hi_IN"/>
        </w:rPr>
      </w:r>
      <w:r>
        <w:rPr>
          <w:lang w:val="hi_IN" w:bidi="hi_IN"/>
        </w:rPr>
        <w:t>अबीमेलेक, जो सैनिकों के चार समूहों में से एक के साथ छिपा है, उस स्थान से उठकर जहाँ वह छिपा था और नगर पर आक्रमण करने के लिए आगे दौड़ता है। दूर से गाल तुरंत अबीमेलेक और उन लोगों को पहाड़ों से नीचे आते हुए देखता है। जैसा कि आपको याद है, गिरिज्जीम पर्वत और एबाल पर्वत शेकेम के दक्षिण-पश्चिम और उत्तर-पश्चिम में स्थित थे।</w:t>
      </w:r>
    </w:p>
    <w:p>
      <w:pPr/>
      <w:r>
        <w:rPr>
          <w:lang w:val="hi_IN" w:bidi="hi_IN"/>
        </w:rPr>
      </w:r>
      <w:r>
        <w:rPr>
          <w:lang w:val="hi_IN" w:bidi="hi_IN"/>
        </w:rPr>
        <w:t>यहाँ एक समूह के रूप में रुकें और शेकेम, गिरिज्जीम पर्वत और एबाल पर्वत का नक्शा देखें। इस ऑडियो को यहाँ रोकें।</w:t>
      </w:r>
    </w:p>
    <w:p>
      <w:pPr/>
      <w:r>
        <w:rPr>
          <w:lang w:val="hi_IN" w:bidi="hi_IN"/>
        </w:rPr>
      </w:r>
      <w:r>
        <w:rPr>
          <w:lang w:val="hi_IN" w:bidi="hi_IN"/>
        </w:rPr>
        <w:t>गाल जबूल को पास आते हुए सैनिकों की ओर संकेत करके कहता है कि लोग पहाड़ों की चोटियों से नीचे उतर रहे हैं। जबूल ने गाल को धोखा देने की कोशिश की जब वह कहता है कि वह लोगों को नहीं, बल्कि केवल पहाड़ों की छाया देखता है। गाल फिर से देखता है और फिर अचानक चिल्लाता है, "देख!" अलग-अलग दिशाओं से नगर पर आक्रमण करने के लिए लोगों के दो और समूहों को देखकर गाल हैरान था। गाल लोगों के एक समूह का वर्णन करता है कि वे "देश के बीचों बीच होकर नीचे उतर आते हैं।" यह स्पष्ट नहीं है कि गाल ने ठीक किस स्थान की ओर संकेत किया था, परन्तु वह भूमि का ऐसा भाग था जो शेकेम से अधिक ऊँचाई पर था, क्योंकि शेकेम एक तराई में स्थित था। यह संभव है कि "देश के बीच" गिरिज्जीम पर्वत जैसा कोई ध्यान देने योग्य स्थलचिन्ह रहा हो।</w:t>
      </w:r>
    </w:p>
    <w:p>
      <w:pPr/>
      <w:r>
        <w:rPr>
          <w:lang w:val="hi_IN" w:bidi="hi_IN"/>
        </w:rPr>
      </w:r>
      <w:r>
        <w:rPr>
          <w:lang w:val="hi_IN" w:bidi="hi_IN"/>
        </w:rPr>
        <w:t>गाल लोगों के दूसरे समूह का वर्णन करता है कि "एक दल मोननीम नामक बांज वृक्ष के मार्ग से चला आता है।" यहोवा ने इस्राएलियों को आज्ञा दी थी कि वे भविष्यवाणी न करें, जिसका अर्थ यह था कि इस्राएली किसी के भविष्य की भविष्यवाणी करने के लिए आत्माओं का उपयोग नहीं कर सकते थे। बांज वृक्ष एक प्रकार का पेड़ है।</w:t>
      </w:r>
    </w:p>
    <w:p>
      <w:pPr/>
      <w:r>
        <w:rPr>
          <w:lang w:val="hi_IN" w:bidi="hi_IN"/>
        </w:rPr>
      </w:r>
      <w:r>
        <w:rPr>
          <w:lang w:val="hi_IN" w:bidi="hi_IN"/>
        </w:rPr>
        <w:t>यहाँ रुकें और समूह के रूप में एक बाँज वृक्ष की एक तस्वीर देखें। इस ऑडियो को यहाँ रोकें।</w:t>
      </w:r>
    </w:p>
    <w:p>
      <w:pPr/>
      <w:r>
        <w:rPr>
          <w:lang w:val="hi_IN" w:bidi="hi_IN"/>
        </w:rPr>
      </w:r>
      <w:r>
        <w:rPr>
          <w:lang w:val="hi_IN" w:bidi="hi_IN"/>
        </w:rPr>
        <w:t>फिर से, यह स्पष्ट नहीं है कि यह पेड़ कहाँ स्थित था। शायद वह एक बांज वृक्ष था जिसका कोई धार्मिक या समारोहिक महत्व था, और जो नगर से दिखाई देता था, परन्तु नगर से कुछ दूरी पर स्थित था। अब जब गाल नगर की ओर आने वाले सैनिकों के तीन समूहों को देख सकता है, तो गाल अनिश्चित है कि क्या करना है। क्या गाल जाकर हमला करे या यह जोखिम उठाए कि सैनिक उसे नगर में घेरकर फँसाएँ? गाल के पास आने वाली सेना के आकार को जानने का कोई तरीका नहीं है, क्योंकि अबीमेलेक ने लोगों को अलग-अलग समूहों में बाँटा है।</w:t>
      </w:r>
    </w:p>
    <w:p>
      <w:pPr/>
      <w:r>
        <w:rPr>
          <w:lang w:val="hi_IN" w:bidi="hi_IN"/>
        </w:rPr>
      </w:r>
      <w:r>
        <w:rPr>
          <w:lang w:val="hi_IN" w:bidi="hi_IN"/>
        </w:rPr>
        <w:t>जबूल अब गाल की मदद करने का दिखावा नहीं करता है। इसके विपरीत, जबूल खुले रूप से गाल का उपहास करता है। जबूल कहता है, "अब तेरी यह बात कहाँ रही?" इसका अर्थ है कि गाल द्वारा अबीमेलेक को हराने के बारे में किए गए सभी साहसी भाषण अब व्यर्थ हैं। जबूल गाल को याद दिलाता है कि गाल ने कहा, "अबीमेलेक कौन है कि हम उसके अधीन रहें?" जब गाल ने अबीमेलेक को राजा के रूप में चुनौती दी। जबूल पूछता है, "क्या ये वे लोग नहीं हैं जिनको तूने निकम्मा जाना था?" जबूल यह बात इस पर बल देने के लिए कहता है कि जिन लोगों को गाल निर्बल समझता था, वही अब एक रणनीतिक योजना के द्वारा उसे पराजित कर रहे हैं। जबूल ने गाल से कहा कि वह बाहर जाकर उन लोगों से ठीक वैसे ही लड़े जैसा गाल ने कहा था।</w:t>
      </w:r>
    </w:p>
    <w:p>
      <w:pPr/>
      <w:r>
        <w:rPr>
          <w:lang w:val="hi_IN" w:bidi="hi_IN"/>
        </w:rPr>
      </w:r>
      <w:r>
        <w:rPr>
          <w:lang w:val="hi_IN" w:bidi="hi_IN"/>
        </w:rPr>
        <w:t>यहाँ रुकें और समूह में इस प्रश्न पर चर्चा करें: आपकी संस्कृति में, कोई व्यक्ति किसी दूसरे व्यक्ति को अतीत में कहे हुए शब्दों की याद क्यों दिलाएगा? लोग जिस तरह से शब्दों का उच्चारण करते हैं, उससे उन शब्दों का अर्थ या आशय कैसे बदल जाता है? इस ऑडियो को यहाँ रोकें।</w:t>
      </w:r>
    </w:p>
    <w:p>
      <w:pPr/>
      <w:r>
        <w:rPr>
          <w:lang w:val="hi_IN" w:bidi="hi_IN"/>
        </w:rPr>
      </w:r>
      <w:r>
        <w:rPr>
          <w:lang w:val="hi_IN" w:bidi="hi_IN"/>
        </w:rPr>
        <w:t>इसलिए गाल नगर से बाहर जाता है और शेकेम के अगुवों और शेकेम के लोगों की अबीमेलेक के विरुद्ध युद्ध में अगुवाई करता है। अबीमेलेक और उसके सैनिक गाल और उसके लोगों के विरुद्ध लड़ते हैं, जब तक कि गाल और उसके लोग नगर की ओर वापस भाग नहीं गए। अबीमेलेक नगर के फाटक या प्रवेश द्वार तक गाल का पीछा करता है। अबीमेलेक के सैनिक गाल के बहुत से सैनिकों को नगर तक पहुँचने से पहले ही पकड़ लेते और मार डालते हैं।</w:t>
      </w:r>
    </w:p>
    <w:p>
      <w:pPr/>
      <w:r>
        <w:rPr>
          <w:lang w:val="hi_IN" w:bidi="hi_IN"/>
        </w:rPr>
      </w:r>
      <w:r>
        <w:rPr>
          <w:lang w:val="hi_IN" w:bidi="hi_IN"/>
        </w:rPr>
        <w:t>युद्ध जीतने के बाद, अबीमेलेक अरूमा लौटता है, जो पास का नगर है जहाँ अबीमेलेक रहता है। जबूल शेकेम में रहता है और गाल और गाल के परिवार को नगर से निकलने के लिए मजबूर करता है।</w:t>
      </w:r>
      <w:r>
        <w:rPr>
          <w:lang w:val="hi_IN" w:bidi="hi_IN"/>
        </w:rPr>
      </w:r>
    </w:p>
    <w:p>
      <w:pPr>
        <w:pStyle w:val="Heading3"/>
      </w:pPr>
      <w:r>
        <w:rPr>
          <w:lang w:val="hi_IN" w:bidi="hi_IN"/>
        </w:rPr>
        <w:t>घटनाओं को समझाना</w:t>
      </w:r>
    </w:p>
    <w:p>
      <w:pPr/>
      <w:r>
        <w:rPr>
          <w:lang w:val="hi_IN" w:bidi="hi_IN"/>
        </w:rPr>
      </w:r>
      <w:r>
        <w:rPr>
          <w:lang w:val="hi_IN" w:bidi="hi_IN"/>
        </w:rPr>
        <w:t>न्यायियों 9:30–41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अबीमेलेक के सेनापति जबूल को पता चलता है कि जब गाल अबीमेलेक के विरुद्ध बोलता है, तब वह तो शेकेम के लोगों को भी उसके विरुद्ध भड़का देता है। जबूल क्रोधित है। जबूल अबीमेलेक के पास संदेशवाहकों को भेजता है ताकि वे यह बताएँ कि गाल और उसका परिवार अब शेकेम में रहते हैं और उन्होंने लोगों को अबीमेलेक के विरुद्ध विद्रोह करने के लिए प्रेरित किया है। जबूल अबीमेलेक से कहता है कि वह रात में गाल के विरुद्ध घात लगाए।</w:t>
      </w:r>
    </w:p>
    <w:p>
      <w:pPr/>
      <w:r>
        <w:rPr>
          <w:lang w:val="hi_IN" w:bidi="hi_IN"/>
        </w:rPr>
      </w:r>
      <w:r>
        <w:rPr>
          <w:b/>
          <w:lang w:val="hi_IN" w:bidi="hi_IN"/>
        </w:rPr>
        <w:t>दूसरे दृश्य में:</w:t>
      </w:r>
      <w:r>
        <w:rPr>
          <w:lang w:val="hi_IN" w:bidi="hi_IN"/>
        </w:rPr>
        <w:t xml:space="preserve"> अबीमेलेक जबूल की सलाह का पालन करता है और घात लगाने की योजना बनाता है। अबीमेलेक अपने लोगों को चार दलों में बाँटता है, जो शेकेम को चारों ओर से घेर लेते हैं। वे लोग खेतों और पहाड़ों में छिपते हैं। अगली सुबह, गाल नगर के फाटक पर जाता है और अबीमेलेक और अबीमेलेक के सैनिकों को पहाड़ियों की चोटियों से नीचे आते हुए देखता है। जबूल ने गाल से कहा कि वह जो देखता है वह केवल छाया है। गाल यह देखकर आश्चर्यचकित हो जाता है कि पुरुषों के दो और दल विभिन्न दिशाओं से शेकेम की ओर आ रहे हैं। जबूल गाल का उपहास करता है और गाल से कहता है कि अब वह जाकर अबीमेलेक और अबीमेलेक के लोगों से वैसे ही युद्ध करे जैसा उसने कहा था।</w:t>
      </w:r>
    </w:p>
    <w:p>
      <w:pPr/>
      <w:r>
        <w:rPr>
          <w:lang w:val="hi_IN" w:bidi="hi_IN"/>
        </w:rPr>
      </w:r>
      <w:r>
        <w:rPr>
          <w:b/>
          <w:lang w:val="hi_IN" w:bidi="hi_IN"/>
        </w:rPr>
        <w:t>तीसरे दृश्य में:</w:t>
      </w:r>
      <w:r>
        <w:rPr>
          <w:lang w:val="hi_IN" w:bidi="hi_IN"/>
        </w:rPr>
        <w:t xml:space="preserve"> गाल शेकेम के लोगों को नगर से बाहर ले जाता है ताकि वे अबीमेलेक से लड़ें। अबीमेलेक गाल को पराजित करता है और उसे खदेड़ते हुए नगर के फाटकों तक पहुँचा देता है। अबीमेलेक के सैनिक गाल के बहुत से लोगों को नगर तक पहुँचने से पहले ही मार डालते हैं।</w:t>
      </w:r>
    </w:p>
    <w:p>
      <w:pPr/>
      <w:r>
        <w:rPr>
          <w:lang w:val="hi_IN" w:bidi="hi_IN"/>
        </w:rPr>
      </w:r>
      <w:r>
        <w:rPr>
          <w:b/>
          <w:lang w:val="hi_IN" w:bidi="hi_IN"/>
        </w:rPr>
        <w:t>चौथे दृश्य में:</w:t>
      </w:r>
      <w:r>
        <w:rPr>
          <w:lang w:val="hi_IN" w:bidi="hi_IN"/>
        </w:rPr>
        <w:t xml:space="preserve"> अबीमेलेक अरूमा लौटता है। जबूल गाल और गाल के भाइयों को शेकेम से निकलने के लिए मजबूर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जबूल</w:t>
      </w:r>
    </w:p>
    <w:p>
      <w:pPr>
        <w:pStyle w:val="ListBullet"/>
        <w:spacing w:line="240" w:lineRule="auto"/>
        <w:ind w:left="720"/>
      </w:pPr>
      <w:r>
        <w:rPr>
          <w:lang w:val="hi_IN" w:bidi="hi_IN"/>
        </w:rPr>
      </w:r>
      <w:r>
        <w:rPr>
          <w:lang w:val="hi_IN" w:bidi="hi_IN"/>
        </w:rPr>
        <w:t>जबूल जो संदेशवाहक भेजता है</w:t>
      </w:r>
    </w:p>
    <w:p>
      <w:pPr>
        <w:pStyle w:val="ListBullet"/>
        <w:spacing w:line="240" w:lineRule="auto"/>
        <w:ind w:left="720"/>
      </w:pPr>
      <w:r>
        <w:rPr>
          <w:lang w:val="hi_IN" w:bidi="hi_IN"/>
        </w:rPr>
      </w:r>
      <w:r>
        <w:rPr>
          <w:lang w:val="hi_IN" w:bidi="hi_IN"/>
        </w:rPr>
        <w:t>गाल</w:t>
      </w:r>
    </w:p>
    <w:p>
      <w:pPr>
        <w:pStyle w:val="ListBullet"/>
        <w:spacing w:line="240" w:lineRule="auto"/>
        <w:ind w:left="720"/>
      </w:pPr>
      <w:r>
        <w:rPr>
          <w:lang w:val="hi_IN" w:bidi="hi_IN"/>
        </w:rPr>
      </w:r>
      <w:r>
        <w:rPr>
          <w:lang w:val="hi_IN" w:bidi="hi_IN"/>
        </w:rPr>
        <w:t>गाल का परिवार</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शेकेम के लोग</w:t>
      </w:r>
    </w:p>
    <w:p>
      <w:pPr>
        <w:pStyle w:val="ListBullet"/>
        <w:spacing w:line="240" w:lineRule="auto"/>
        <w:ind w:left="720"/>
      </w:pPr>
      <w:r>
        <w:rPr>
          <w:lang w:val="hi_IN" w:bidi="hi_IN"/>
        </w:rPr>
      </w:r>
      <w:r>
        <w:rPr>
          <w:lang w:val="hi_IN" w:bidi="hi_IN"/>
        </w:rPr>
        <w:t>और अबीमेलेक की सेना।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गाल ने अभी-अभी साहस के साथ अबीमेलेक के विरुद्ध बोला था और कहा था कि वह अबीमेलेक को बाहर आकर उससे युद्ध करने की चुनौती देगा।</w:t>
      </w:r>
    </w:p>
    <w:p>
      <w:pPr/>
      <w:r>
        <w:rPr>
          <w:lang w:val="hi_IN" w:bidi="hi_IN"/>
        </w:rPr>
      </w:r>
      <w:r>
        <w:rPr>
          <w:lang w:val="hi_IN" w:bidi="hi_IN"/>
        </w:rPr>
        <w:t>कोई जबूल को गाल की बात बताता है, और इससे जबूल क्रोधित हो जाता है। जबूल का “क्रोध भड़क उठा,” जो कहने की एक विशेष भाषा है जिसका अर्थ है कि जबूल बहुत क्रोधित हो गया। ठीक वैसे ही जैसे कोई व्यक्ति आग को जलाने के लिए उसमें छोटी-छोटी लकड़ियाँ डालता है, वैसे ही परिस्थितियाँ भी गुस्से को भड़का सकती हैं, जिससे व्यक्ति बहुत ज़्यादा गुस्सा हो जाता है।</w:t>
      </w:r>
    </w:p>
    <w:p>
      <w:pPr/>
      <w:r>
        <w:rPr>
          <w:lang w:val="hi_IN" w:bidi="hi_IN"/>
        </w:rPr>
      </w:r>
      <w:r>
        <w:rPr>
          <w:lang w:val="hi_IN" w:bidi="hi_IN"/>
        </w:rPr>
        <w:t>गुप्त रूप से, जबूल अबीमेलेक को एक संदेश भेजता है। यह संदेश बताता है कि गाल और उसका परिवार शेकेम में हैं, जहाँ वे लोगों को अबीमेलेक के विरुद्ध विद्रोह करने के लिए कहते हैं। संदेश में, जबूल अबीमेलेक को सलाह देता है कि वह रात में गाल के लिए घात लगाए।</w:t>
      </w:r>
    </w:p>
    <w:p>
      <w:pPr/>
      <w:r>
        <w:rPr>
          <w:lang w:val="hi_IN" w:bidi="hi_IN"/>
        </w:rPr>
      </w:r>
      <w:r>
        <w:rPr>
          <w:lang w:val="hi_IN" w:bidi="hi_IN"/>
        </w:rPr>
        <w:t>जब जबूल अबीमेलेक को गाल के व्यवहार की सूचना देता है, तो वह उससे कहता है कि “जो तुझ से बन पड़े वही उससे करना।” यह कहने का एक विशेष भाषा है जिसका अर्थ है कि अबीमेलेक गाल के साथ जैसा चाहे वैसा व्यवहार कर सकता है।</w:t>
      </w:r>
    </w:p>
    <w:p>
      <w:pPr/>
      <w:r>
        <w:rPr>
          <w:lang w:val="hi_IN" w:bidi="hi_IN"/>
        </w:rPr>
      </w:r>
      <w:r>
        <w:rPr>
          <w:lang w:val="hi_IN" w:bidi="hi_IN"/>
        </w:rPr>
        <w:t>अबीमेलेक द्वारा संदेश सुनने के बाद, अबीमेलेक अपने लोगों को चार समूहों में बाँटता है और रात में शेकेम को घेर लेता है। सैनिकों के वे चारों दल अलग-अलग स्थानों में छिप जाते हैं।</w:t>
      </w:r>
    </w:p>
    <w:p>
      <w:pPr/>
      <w:r>
        <w:rPr>
          <w:lang w:val="hi_IN" w:bidi="hi_IN"/>
        </w:rPr>
      </w:r>
      <w:r>
        <w:rPr>
          <w:lang w:val="hi_IN" w:bidi="hi_IN"/>
        </w:rPr>
        <w:t>अगले दिन, गाल नगर के फाटकों के पास जाता है और लोगों को पहाड़ों से नीचे आते हुए देखता है। जबूल गाल से कहता है कि वे लोग केवल छायाएँ हैं। जैसा कि आपको याद है, लोग नगर की रक्षा करने के लिए नगर के चारों ओर दीवारें बनाते थे। लोग नगर के फाटक को नगर की दीवार में स्थापित करते थे, और वही फाटक नगर के भीतर और बाहर जाने का एकमात्र प्रवेश द्वार था।</w:t>
      </w:r>
    </w:p>
    <w:p>
      <w:pPr/>
      <w:r>
        <w:rPr>
          <w:lang w:val="hi_IN" w:bidi="hi_IN"/>
        </w:rPr>
      </w:r>
      <w:r>
        <w:rPr>
          <w:lang w:val="hi_IN" w:bidi="hi_IN"/>
        </w:rPr>
        <w:t>यहाँ एक समूह के रूप में रुकें और गिरिज्जीम पर्वत और एबाल पर्वत की एक तस्वीर देखें। उस समय के बारे में बताइए जब छायाओं ने आपकी आँखों को भ्रमित कर दिया हो, या आपके लिए यह निश्चित करना कठिन बना दिया हो कि आपने वास्तव में क्या देखा। दिन के किस समय देखना अधिक कठिन होता है? इस ऑडियो को यहाँ रोकें।</w:t>
      </w:r>
    </w:p>
    <w:p>
      <w:pPr/>
      <w:r>
        <w:rPr>
          <w:lang w:val="hi_IN" w:bidi="hi_IN"/>
        </w:rPr>
      </w:r>
      <w:r>
        <w:rPr>
          <w:lang w:val="hi_IN" w:bidi="hi_IN"/>
        </w:rPr>
        <w:t>फिर गाल शेकेम की ओर लोगों के दो और समूहों को आते हुए देखकर आश्चर्यचकित होता है। एक दल ऊँचे स्थान से आता है और दूसरा दल मोननीम नामक बांज वृक्ष की दिशा से आता है। मोननीम नामक बांज शायद एक ऐसा पेड़ था जो कनानी समारोह के स्थान को चिन्हित करता था।</w:t>
      </w:r>
    </w:p>
    <w:p>
      <w:pPr/>
      <w:r>
        <w:rPr>
          <w:lang w:val="hi_IN" w:bidi="hi_IN"/>
        </w:rPr>
      </w:r>
      <w:r>
        <w:rPr>
          <w:lang w:val="hi_IN" w:bidi="hi_IN"/>
        </w:rPr>
        <w:t>अब, जबूल गाल से पूछता है, “तेरी यह बात कहाँ रही?” यह एक ऐसा प्रश्न है जिसका उत्तर जबूल गाल से मिलने की उम्मीद नहीं करता है। जबूल का यह कहने का अर्थ था कि जब गाल ने कहा था कि वह युद्ध में अबीमेलेक को हरा सकता है, तब वह सत्य नहीं बोल रहा था। जबूल यह बात गाल को चुनौती देने के लिए कहता है कि गाल उसी प्रकार व्यवहार करे, जैसा गाल ने कहा था।</w:t>
      </w:r>
    </w:p>
    <w:p>
      <w:pPr/>
      <w:r>
        <w:rPr>
          <w:lang w:val="hi_IN" w:bidi="hi_IN"/>
        </w:rPr>
      </w:r>
      <w:r>
        <w:rPr>
          <w:lang w:val="hi_IN" w:bidi="hi_IN"/>
        </w:rPr>
        <w:t>यहाँ रुकें और समूह में इस प्रश्न पर चर्चा करें: आप अपनी संस्कृति में किसी को उस काम को करने की चुनौती कैसे देंगे, जिसके बारे में उन्होंने कहा था कि वे उसे करेंगे? इस ऑडियो को यहाँ रोकें।</w:t>
      </w:r>
    </w:p>
    <w:p>
      <w:pPr/>
      <w:r>
        <w:rPr>
          <w:lang w:val="hi_IN" w:bidi="hi_IN"/>
        </w:rPr>
      </w:r>
      <w:r>
        <w:rPr>
          <w:lang w:val="hi_IN" w:bidi="hi_IN"/>
        </w:rPr>
        <w:t>जबूल गाल को उन शब्दों की याद दिलाता है जो उसने शेकेम के लोगों के सामने कहे थे। जबूल तब समाप्त करता है जब वह गाल से बाहर जाकर अबीमेलेक से लड़ने के लिए कहता है।</w:t>
      </w:r>
    </w:p>
    <w:p>
      <w:pPr/>
      <w:r>
        <w:rPr>
          <w:lang w:val="hi_IN" w:bidi="hi_IN"/>
        </w:rPr>
      </w:r>
      <w:r>
        <w:rPr>
          <w:lang w:val="hi_IN" w:bidi="hi_IN"/>
        </w:rPr>
        <w:t>गाल शेकेम के लोगों की अबीमेलेक के विरुद्ध लड़ने के लिए अगुवाई करता है। अबीमेलेक गाल को पराजित करता है और उसे खदेड़ते हुए नगर के फाटक तक पहुँचा देता है। गाल अबीमेलेक के सामने से भाग जाता है। अबीमेलेक के लोग शेकेम के उन बहुत से लोगों को घायल करते और मार डालते हैं जिन्होंने अबीमेलेक के लोगों के विरुद्ध युद्ध किया था।</w:t>
      </w:r>
    </w:p>
    <w:p>
      <w:pPr/>
      <w:r>
        <w:rPr>
          <w:lang w:val="hi_IN" w:bidi="hi_IN"/>
        </w:rPr>
      </w:r>
      <w:r>
        <w:rPr>
          <w:lang w:val="hi_IN" w:bidi="hi_IN"/>
        </w:rPr>
        <w:t>अबीमेलेक अरूमा में रहने के लिए लौटता है, जबकि जबूल गाल और उसके रिश्तेदारों को शेकेम से निकलने के लिए मजबूर करता है। अरूमा पास का एक नगर था जो शेकेम के लगभग 8 किलोमीटर दक्षिण-पूर्व में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9:30–41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जबूल</w:t>
      </w:r>
    </w:p>
    <w:p>
      <w:pPr>
        <w:pStyle w:val="ListBullet"/>
        <w:spacing w:line="240" w:lineRule="auto"/>
        <w:ind w:left="720"/>
      </w:pPr>
      <w:r>
        <w:rPr>
          <w:lang w:val="hi_IN" w:bidi="hi_IN"/>
        </w:rPr>
      </w:r>
      <w:r>
        <w:rPr>
          <w:lang w:val="hi_IN" w:bidi="hi_IN"/>
        </w:rPr>
        <w:t>जबूल जो संदेशवाहक भेजता है</w:t>
      </w:r>
    </w:p>
    <w:p>
      <w:pPr>
        <w:pStyle w:val="ListBullet"/>
        <w:spacing w:line="240" w:lineRule="auto"/>
        <w:ind w:left="720"/>
      </w:pPr>
      <w:r>
        <w:rPr>
          <w:lang w:val="hi_IN" w:bidi="hi_IN"/>
        </w:rPr>
      </w:r>
      <w:r>
        <w:rPr>
          <w:lang w:val="hi_IN" w:bidi="hi_IN"/>
        </w:rPr>
        <w:t>गाल</w:t>
      </w:r>
    </w:p>
    <w:p>
      <w:pPr>
        <w:pStyle w:val="ListBullet"/>
        <w:spacing w:line="240" w:lineRule="auto"/>
        <w:ind w:left="720"/>
      </w:pPr>
      <w:r>
        <w:rPr>
          <w:lang w:val="hi_IN" w:bidi="hi_IN"/>
        </w:rPr>
      </w:r>
      <w:r>
        <w:rPr>
          <w:lang w:val="hi_IN" w:bidi="hi_IN"/>
        </w:rPr>
        <w:t>गाल का परिवार</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शेकेम के लोग</w:t>
      </w:r>
    </w:p>
    <w:p>
      <w:pPr>
        <w:pStyle w:val="ListBullet"/>
        <w:spacing w:line="240" w:lineRule="auto"/>
        <w:ind w:left="720"/>
      </w:pPr>
      <w:r>
        <w:rPr>
          <w:lang w:val="hi_IN" w:bidi="hi_IN"/>
        </w:rPr>
      </w:r>
      <w:r>
        <w:rPr>
          <w:lang w:val="hi_IN" w:bidi="hi_IN"/>
        </w:rPr>
        <w:t>और अबीमेलेक की सेना।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करके दिखाइए कि कोई व्यक्ति जबूल को यह समाचार देता है कि गाल ने अबीमेलेक के नेतृत्व को चुनौती दी है। अभिनय करके दिखाइए कि जबूल गुप्त रूप से दूतों को अबीमेलेक के पास भेजता है और उसे बताता है कि क्या हुआ तथा उसे क्या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संदेशवाहकों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अबीमेलेक अरूमा में जबूल के संदेश को सुनता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अबीमेलेक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अबीमेलेक जबूल के सुझावों का पालन करता है। अबीमेलेक अपने लोगों को चार समूहों में बाँटता है। रात में, अबीमेलेक अपने लोगों को शेकेम को घेरने और अलग-अलग स्थानों में छिपने की आज्ञा देता है। अगली सुबह, यह अभिनय करें कि गाल नगर के फाटक से बाहर आता है। गाल जबूल के साथ है और गाल लोगों को पहाड़ों की चोटियों से नीचे आते हुए देखता है। जबूल गाल से कहता है कि वे लोग केवल छायाएँ हैं। गाल इस बात पर जोर देता है कि वे लोग हैं, और गाल लोगों के दो और समूहों को दिखाता है, जब वे लोग गाल और जबूल की ओर आते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जबूल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जबूल गाल को बाहर जाकर लड़ने की चुनौती देता है, जैसा कि गाल ने पहले कहा था। गाल शेकेम के लोगों की अगुवाई करता है और नगर से बाहर अबीमेलेक से लड़ने के लिए जाता है। अभिनय करें कि अबीमेलेक गाल को पराजित करता है। गाल भाग जाता है और अबीमेलेक गाल का पीछा करते हुए नगर के फाटक तक जाता है। अबीमेलेक के लोग शेकेम के उन लोगों को घायल करते और मार डालते हैं जिन्होंने गाल की मदद की। अबीमेलेक अरूमा लौटता है, और जबूल गाल और उसके रिश्तेदारों को शेकेम से निकलने के लिए मजबूर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9:30–41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 वर्णनकर्ता जबूल को </w:t>
      </w:r>
      <w:r>
        <w:rPr>
          <w:b/>
          <w:lang w:val="hi_IN" w:bidi="hi_IN"/>
        </w:rPr>
        <w:t>नगर के शासक</w:t>
      </w:r>
      <w:r>
        <w:rPr>
          <w:lang w:val="hi_IN" w:bidi="hi_IN"/>
        </w:rPr>
        <w:t xml:space="preserve"> के रूप में दर्शाता है। जैसा कि आपको स्मरण होगा, जबूल अबीमेलेक का प्रतिनिधि था और अबीमेलेक के अधिकार के अधीन रहते हुए भी अबीमेलेक की ओर से शेकेम नगर पर शासन करता था।</w:t>
      </w:r>
    </w:p>
    <w:p>
      <w:pPr/>
      <w:r>
        <w:rPr>
          <w:lang w:val="hi_IN" w:bidi="hi_IN"/>
        </w:rPr>
      </w:r>
      <w:r>
        <w:rPr>
          <w:lang w:val="hi_IN" w:bidi="hi_IN"/>
        </w:rPr>
        <w:t>यहाँ रुकें और चर्चा करें कि आप अपने अनुवाद में जबूल को क्या कहेंगे। इस ऑडियो को यहाँ रोकें।</w:t>
      </w:r>
    </w:p>
    <w:p>
      <w:pPr/>
      <w:r>
        <w:rPr>
          <w:lang w:val="hi_IN" w:bidi="hi_IN"/>
        </w:rPr>
      </w:r>
      <w:r>
        <w:rPr>
          <w:lang w:val="hi_IN" w:bidi="hi_IN"/>
        </w:rPr>
        <w:t xml:space="preserve">जबूल गाल की बातों के बारे में सुनता है और </w:t>
      </w:r>
      <w:r>
        <w:rPr>
          <w:b/>
          <w:lang w:val="hi_IN" w:bidi="hi_IN"/>
        </w:rPr>
        <w:t>उसका क्रोध भड़क जाता है</w:t>
      </w:r>
      <w:r>
        <w:rPr>
          <w:lang w:val="hi_IN" w:bidi="hi_IN"/>
        </w:rPr>
        <w:t>, या वह बहुत क्रोधित हो जाता है। इस वाक्यांश का अनुवाद ठीक उसी तरह करें, जिस तरह आपने पिछले भागों में किया है।</w:t>
      </w:r>
    </w:p>
    <w:p>
      <w:pPr/>
      <w:r>
        <w:rPr>
          <w:lang w:val="hi_IN" w:bidi="hi_IN"/>
        </w:rPr>
      </w:r>
      <w:r>
        <w:rPr>
          <w:lang w:val="hi_IN" w:bidi="hi_IN"/>
        </w:rPr>
        <w:t xml:space="preserve">जबूल अबीमेलेक के पास </w:t>
      </w:r>
      <w:r>
        <w:rPr>
          <w:b/>
          <w:lang w:val="hi_IN" w:bidi="hi_IN"/>
        </w:rPr>
        <w:t>संदेशवाहकों</w:t>
      </w:r>
      <w:r>
        <w:rPr>
          <w:lang w:val="hi_IN" w:bidi="hi_IN"/>
        </w:rPr>
        <w:t xml:space="preserve"> को भेजता है ताकि वे उसे बताएं कि नगर में क्या हो रहा है। ये ऐसे लोग थे जो सत्ता में बैठे लोगों के बीच महत्वपूर्ण पत्र या संदेश पहुँचाते थे। संदेशवाहक का अनुवाद उसी तरह करना सुनिश्चित करें जैसे आपने पिछले भागों में किया है।</w:t>
      </w:r>
    </w:p>
    <w:p>
      <w:pPr/>
      <w:r>
        <w:rPr>
          <w:lang w:val="hi_IN" w:bidi="hi_IN"/>
        </w:rPr>
      </w:r>
      <w:r>
        <w:rPr>
          <w:lang w:val="hi_IN" w:bidi="hi_IN"/>
        </w:rPr>
        <w:t>जबूल अबीमेलेक से कहता है कि गाल और उसका कुल या रिश्तेदार उसके विरुद्ध विद्रोह कर रहे हैं। कुल रिश्तेदारों का एक छोटा समूह होता है। कुल के लिए उसी शब्द का उपयोग करें जिसका उपयोग आपने पिछले भागों में किया है।</w:t>
      </w:r>
    </w:p>
    <w:p>
      <w:pPr/>
      <w:r>
        <w:rPr>
          <w:lang w:val="hi_IN" w:bidi="hi_IN"/>
        </w:rPr>
      </w:r>
      <w:r>
        <w:rPr>
          <w:lang w:val="hi_IN" w:bidi="hi_IN"/>
        </w:rPr>
        <w:t xml:space="preserve">जब अबीमेलेक को पता चलता है कि गाल शेकेम के लोगों को उसके खिलाफ भड़का रहा है, तो वह घात लगाकर हमला करने की योजना बनाता है और अपने आदमियों को चार टुकड़ियों में बाँट देता है। </w:t>
      </w:r>
      <w:r>
        <w:rPr>
          <w:b/>
          <w:lang w:val="hi_IN" w:bidi="hi_IN"/>
        </w:rPr>
        <w:t>टुकड़ियाँ</w:t>
      </w:r>
      <w:r>
        <w:rPr>
          <w:lang w:val="hi_IN" w:bidi="hi_IN"/>
        </w:rPr>
        <w:t xml:space="preserve"> एक सैन्य शब्द है और यह लड़ने वाले लोगों के समूहों को दर्शाता है। यह सुनिश्चित करें कि पूरे न्यायियों की पूरी पुस्तक में घात लगाने और टुकड़ियों के लिए एक ही शब्द या वाक्यांश का उपयोग किया जाए।</w:t>
      </w:r>
    </w:p>
    <w:p>
      <w:pPr/>
      <w:r>
        <w:rPr>
          <w:lang w:val="hi_IN" w:bidi="hi_IN"/>
        </w:rPr>
      </w:r>
      <w:r>
        <w:rPr>
          <w:lang w:val="hi_IN" w:bidi="hi_IN"/>
        </w:rPr>
        <w:t xml:space="preserve">गाल नगर के फाटक पर खड़ा होता है जब वह पहली बार अबीमेलेक के लोगों को नगर की ओर आते हुए देखता है। उस समय नगर के फाटक, या नगर का प्रवेश द्वार, बहुत महत्वपूर्ण थे। </w:t>
      </w:r>
      <w:r>
        <w:rPr>
          <w:b/>
          <w:lang w:val="hi_IN" w:bidi="hi_IN"/>
        </w:rPr>
        <w:t>नगर का फाटक</w:t>
      </w:r>
      <w:r>
        <w:rPr>
          <w:lang w:val="hi_IN" w:bidi="hi_IN"/>
        </w:rPr>
        <w:t>, जो लोगों को भीतर आने और बाहर जाने देने के लिए खुलता और बन्द होता था, नगर की चारदीवारी में स्थित था और लोगों के आने-जाने का वही एकमात्र मार्ग था। यदि कोई फाटक बंद कर देता था, तो शत्रु के लिए नगर के भीतर प्रवेश करना बहुत कठिन था।</w:t>
      </w:r>
    </w:p>
    <w:p>
      <w:pPr/>
      <w:r>
        <w:rPr>
          <w:lang w:val="hi_IN" w:bidi="hi_IN"/>
        </w:rPr>
      </w:r>
      <w:r>
        <w:rPr>
          <w:lang w:val="hi_IN" w:bidi="hi_IN"/>
        </w:rPr>
        <w:t xml:space="preserve">जिन स्थानों से अबीमेलेक के सैनिक आ रहे थे, उनमें से एक था </w:t>
      </w:r>
      <w:r>
        <w:rPr>
          <w:b/>
          <w:lang w:val="hi_IN" w:bidi="hi_IN"/>
        </w:rPr>
        <w:t>मोननीम नामक बांज वृक्ष</w:t>
      </w:r>
      <w:r>
        <w:rPr>
          <w:lang w:val="hi_IN" w:bidi="hi_IN"/>
        </w:rPr>
        <w:t>। यह शायद एक ऐसा पेड़ था जो कनानी समारोह के स्थान को चिन्हित करता था। भविष्यवाणी करना, या किसी के भविष्य को बताने के लिए आत्माओं का उपयोग करना, एक ऐसी प्रथा थी जिसे यहोवा की व्यवस्था में मना किया गया था। यह स्पष्ट नहीं है कि यह पेड़ कहाँ स्थित था, केवल यह कि यह शेकेम के प्रवेश द्वार से दूर से दिखाई देता था।</w:t>
      </w:r>
    </w:p>
    <w:p>
      <w:pPr/>
      <w:r>
        <w:rPr>
          <w:lang w:val="hi_IN" w:bidi="hi_IN"/>
        </w:rPr>
      </w:r>
      <w:r>
        <w:rPr>
          <w:lang w:val="hi_IN" w:bidi="hi_IN"/>
        </w:rPr>
        <w:t xml:space="preserve">यहाँ रुकें और एक समूह में चर्चा करें कि आप मोननीम नामक बांज वृक्ष के बारे में कैसे बात करेंगे। यदि आवश्यक हो, तो बांज वृक्ष की एक तस्वीर फिर से देखें। शकुन-विचार के बारे में अधिक जानकारी के लिए, मुख्य शब्दावली को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9:42–49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9:42–49 को सुनें और अपने मन में रखें।</w:t>
      </w:r>
    </w:p>
    <w:p>
      <w:pPr/>
      <w:r>
        <w:rPr>
          <w:lang w:val="hi_IN" w:bidi="hi_IN"/>
        </w:rPr>
      </w:r>
      <w:r>
        <w:rPr>
          <w:lang w:val="hi_IN" w:bidi="hi_IN"/>
        </w:rPr>
        <w:t>यदि सम्भव हो, तो न्यायियों 9:42–49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9:42–49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अबीमेलेक को शेकेम के अगुवों के साथ मिलकर गाल की अबिमेलेक के विरुद्ध विद्रोह करने की योजना के बारे में पता चला। अबीमेलेक ने रात में घात लगाने की योजना बनाई और फिर अगले दिन शेकेम पर आक्रमण किया। अबीमेलेक ने गाल को पराजित किया और जबूल ने अबीमेलेक के अपने नगर लौटने से पहले गाल को शेकेम छोड़ने के लिए मजबूर किया। अब, अबीमेलेक वापस आएगा और नगर को पूरी तरह से नष्ट कर देगा।</w:t>
      </w:r>
    </w:p>
    <w:p>
      <w:pPr/>
      <w:r>
        <w:rPr>
          <w:lang w:val="hi_IN" w:bidi="hi_IN"/>
        </w:rPr>
      </w:r>
      <w:r>
        <w:rPr>
          <w:lang w:val="hi_IN" w:bidi="hi_IN"/>
        </w:rPr>
        <w:t>जिस दिन अबीमेलेक ने युद्ध में गाल को पराजित किया, उसके अगले दिन शेकेम के लोग नगर से निकलकर अपने खेतों में गए। जैसा कि आप स्मरण करते हैं, पिछली बार जब लोग अपने खेतों और दाख की बारियों में थे, तब शेकेम के अगुवों ने गाल के साथ मिलकर अबीमेलेक के विरुद्ध षड्यंत्र रचा था। जबकि अब, लोग शायद निहत्थे हैं और या तो युद्ध से अपने खेतों को हुए नुकसान की जांच कर रहे हैं या फिर खेतों में काम करने के लिए लौट रहे हैं। पहले की ही तरह, किसी ने अबीमेलेक को समाचार दिया कि शेकेम के लोग अपने खेतों में जाते हैं। जैसा कि हम जानते हैं, यहोवा ने अबीमेलेक और शेकेम के अगुवों के बीच संघर्ष पैदा करने के लिए एक दुष्ट आत्मा भेजी। अब हम देख सकते हैं कि अबीमेलेक और शेकेम के अगुवे एक-दूसरे पर बिल्कुल भी भरोसा नहीं करते हैं। किसानों का अपने खेतों की जाँच करने जैसी साधारण बात भी अबीमेलेक को तुरंत और कठोर प्रतिक्रिया देने के लिए प्रेरित करती है।</w:t>
      </w:r>
    </w:p>
    <w:p>
      <w:pPr/>
      <w:r>
        <w:rPr>
          <w:lang w:val="hi_IN" w:bidi="hi_IN"/>
        </w:rPr>
      </w:r>
      <w:r>
        <w:rPr>
          <w:lang w:val="hi_IN" w:bidi="hi_IN"/>
        </w:rPr>
        <w:t>यहाँ रुकें और समूह में चर्चा करें: उस समय का वर्णन कीजिए जब किसी ने इस डर से अत्यधिक प्रतिक्रिया दी कि आगे क्या हो सकता है। उसके परिणाम क्या रहे? इस ऑडियो को यहाँ रोकें।</w:t>
      </w:r>
    </w:p>
    <w:p>
      <w:pPr/>
      <w:r>
        <w:rPr>
          <w:lang w:val="hi_IN" w:bidi="hi_IN"/>
        </w:rPr>
      </w:r>
      <w:r>
        <w:rPr>
          <w:lang w:val="hi_IN" w:bidi="hi_IN"/>
        </w:rPr>
        <w:t>जैसा कि आपको याद है, जबूल अबीमेलेक का प्रतिनिधि था जो शेकेम में रहता था। लेकिन इस बार अबीमेलेक को जबूल की सलाह की आवश्यकता नहीं थी। इसके बजाय, अबीमेलेक वही रणनीति अपनाता है जो उसने पहले अपनाई थी, और अबीमेलेक अपने लिए लड़ने वाले लोगों को तीन दलों, या छोटे समूहों में बाँट देता है। अबीमेलेक लोगों के दो समूहों को आज्ञा देता है कि वे शेकेम के लोगों के विरुद्ध खेतों में घात लगाएँ, या अचानक आक्रमण करें। जब शेकेम के कुछ लोग नगर से बाहर निकलते हैं, तब अबीमेलेक और उसके लोग अपने छिपने के स्थानों से बाहर निकल पड़ते हैं। अबीमेलेक और उसके लोग लोगों पर आक्रमण करते हैं और उन्हें मार डालते हैं।</w:t>
      </w:r>
    </w:p>
    <w:p>
      <w:pPr/>
      <w:r>
        <w:rPr>
          <w:lang w:val="hi_IN" w:bidi="hi_IN"/>
        </w:rPr>
      </w:r>
      <w:r>
        <w:rPr>
          <w:lang w:val="hi_IN" w:bidi="hi_IN"/>
        </w:rPr>
        <w:t>इसके बाद अबीमेलेक लड़ाकों के तीसरे दल के साथ शेकेम नगर के द्वार या प्रवेश-द्वार को रोकने के लिए चला गया। लड़ाकों के अन्य दो समूह उन सभी लोगों पर हमला करते हैं और उन्हें मार डालते हैं, जो अपने खेतों में मौजूद हैं। अबीमेलेक और उसका समूह किसी भी व्यक्ति को रोककर मार डालते हैं जो नगर की सुरक्षा में वापस भागने की कोशिश करता है। जब उन्होंने नगर का फाटक बंद किया, तब उन्होंने सभी योद्धाओं को भी रोक दिया ताकि वे शेकेम को लोगों की सहायता करने के लिए बाहर न निकल सकें। एक बार जब अबीमेलेक के लोग नगर के बाहर के सभी लोगों को मार डालते हैं, तो अबीमेलेक और उसके सभी लोग नगर में प्रवेश करते हैं। दिन के बाकी समय, अबीमेलेक हर व्यक्ति को मार डालता है और नगर के भीतर की हर इमारत को नष्ट कर देता है। जब अबीमेलेक और उसके लोग ऐसा करते हैं, तो वे न केवल नगर को जीत लेते हैं, बल्कि उसे पूरी तरह नष्ट कर देते हैं। अन्त में अबीमेलेक पूरे नगर में नमक बिखेर देता है। नमक भूमि को फसल उत्पन्न करने योग्य नहीं रहने देता। यह शायद अबीमेलेक के लिए नगर के प्रति अपनी घृणा दिखाने और नगर को श्राप देने का एक तरीका था, या नगर को एक ऐसे स्थान के रूप में चिह्नित करना था जहाँ कोई भी रह न सकता था और कोई भी चीज़ नहीं उग सकती थी।</w:t>
      </w:r>
    </w:p>
    <w:p>
      <w:pPr/>
      <w:r>
        <w:rPr>
          <w:lang w:val="hi_IN" w:bidi="hi_IN"/>
        </w:rPr>
      </w:r>
      <w:r>
        <w:rPr>
          <w:lang w:val="hi_IN" w:bidi="hi_IN"/>
        </w:rPr>
        <w:t>जब अबीमेलेक लोगों पर हमला करता है और नगर के मुख्य भाग को नष्ट कर देता है, तब शेकेम के अगुवे अबीमेलेक के इन कामों के बारे में सुनते हैं। अगुवे एलबरीत के मंदिर के गढ़ में छिपने के लिए दौड़ते हैं। जैसा कि आपको याद है, बेतमिल्लो वह स्थान था जहाँ शेकेम के अगुवों ने अबीमेलेक को राजा बनाया, और बेतमिल्लो एक अच्छी तरह से संरक्षित गढ़ या मीनार थी। बेतमिल्लो शायद एक संरचना थी, जो तीन भागों से बनी थी: एक मीनार जहाँ अंदर के लोग बाहर आने वाले अपने शत्रुओं को देख सकते थे, एक गढ़ जहाँ लोग अपने आप को भीतर बंद कर सकते थे और शत्रुओं से सुरक्षित रह सकते थे, और एक मन्दिर जहाँ लोग अपने देवता की उपासना करते थे और उसकी सुरक्षा पर भरोसा करते थे।</w:t>
      </w:r>
    </w:p>
    <w:p>
      <w:pPr/>
      <w:r>
        <w:rPr>
          <w:lang w:val="hi_IN" w:bidi="hi_IN"/>
        </w:rPr>
      </w:r>
      <w:r>
        <w:rPr>
          <w:lang w:val="hi_IN" w:bidi="hi_IN"/>
        </w:rPr>
        <w:t>यहाँ रुकें और समूह के रूप में बेतमिल्लो की तस्वीर देखें। इस ऑडियो को यहाँ रोकें।</w:t>
      </w:r>
    </w:p>
    <w:p>
      <w:pPr/>
      <w:r>
        <w:rPr>
          <w:lang w:val="hi_IN" w:bidi="hi_IN"/>
        </w:rPr>
      </w:r>
      <w:r>
        <w:rPr>
          <w:lang w:val="hi_IN" w:bidi="hi_IN"/>
        </w:rPr>
        <w:t>एलबरीत बालबरीत, या वाचा वाले बाल का दूसरा नाम है। यह नाम कनानी देवताओं में से एक को दर्शाता है। इसकी सबसे अधिक संभावना है कि बेतमिल्लो शेकेम के मुख्य भाग से कुछ दूरी पर स्थित था और वहाँ से नगर दिखाई देता था। यही वह मन्दिर था जहाँ पहले गाल और शेकेम के अगुवों ने खाया, पिया, और अबीमेलेक को शाप दिया था।</w:t>
      </w:r>
    </w:p>
    <w:p>
      <w:pPr/>
      <w:r>
        <w:rPr>
          <w:lang w:val="hi_IN" w:bidi="hi_IN"/>
        </w:rPr>
      </w:r>
      <w:r>
        <w:rPr>
          <w:lang w:val="hi_IN" w:bidi="hi_IN"/>
        </w:rPr>
        <w:t>यहाँ रुकें और समूह में चर्चा करें: अपनी संस्कृति की महत्वपूर्ण संरचनाओं या इमारतों का वर्णन करें जहाँ अगुवे महत्वपूर्ण राजनीतिक या धार्मिक निर्णय लेते हैं। लोग इन संरचनाओं को कैसे बनाते हैं ताकि लोगों को अंदर सुरक्षित रखा जा सके? इस ऑडियो को यहाँ रोकें।</w:t>
      </w:r>
    </w:p>
    <w:p>
      <w:pPr/>
      <w:r>
        <w:rPr>
          <w:lang w:val="hi_IN" w:bidi="hi_IN"/>
        </w:rPr>
      </w:r>
      <w:r>
        <w:rPr>
          <w:lang w:val="hi_IN" w:bidi="hi_IN"/>
        </w:rPr>
        <w:t>पहले की तरह, कोई अबीमेलेक को बताता है कि शेकेम के सभी अगुवे शेकेम के गुम्मट में छिपे हुए हैं। अबीमेलेक अपने लोगों को सल्मोन पर्वत, अर्थात “छाया का पर्वत” पर ले जाता है। यह स्पष्ट नहीं है कि यह किस पर्वत को दर्शाता है, यद्यपि यह शायद गिरिज्जीम पर्वत या एबाल पर्वत को दर्शाता है। जैसा कि आपको याद है, योताम ने उन्हीं पहाड़ों से नीचे अबीमेलेक और शेकेम के अगुवों को चिल्लाकर सुनाया था। योताम का संदेश उन पेड़ों के बारे में एक कहानी थी जिन्होंने एक काँटेदार झाड़ी को अपना राजा बनाते हैं, और कैसे इसके परिणामस्वरूप वही झाड़ी सब पेड़ों को जला डालती है। अब, अबीमेलेक कुल्हाड़ी लेता है और पेड़ की कुछ डालियाँ काट देता है।</w:t>
      </w:r>
    </w:p>
    <w:p>
      <w:pPr/>
      <w:r>
        <w:rPr>
          <w:lang w:val="hi_IN" w:bidi="hi_IN"/>
        </w:rPr>
      </w:r>
      <w:r>
        <w:rPr>
          <w:lang w:val="hi_IN" w:bidi="hi_IN"/>
        </w:rPr>
        <w:t>यहाँ रुकें और समूह के रूप में कुल्हाड़ी की एक तस्वीर देखें। इस ऑडियो को यहाँ रोकें।</w:t>
      </w:r>
    </w:p>
    <w:p>
      <w:pPr/>
      <w:r>
        <w:rPr>
          <w:lang w:val="hi_IN" w:bidi="hi_IN"/>
        </w:rPr>
      </w:r>
      <w:r>
        <w:rPr>
          <w:lang w:val="hi_IN" w:bidi="hi_IN"/>
        </w:rPr>
        <w:t>अबीमेलेक अपने लोगों से कहता है कि वे जल्दी करें और ऐसा ही करें। वे पुरुष पर्वत से लौटते हैं और उन डालियों को शेकेम की मीनार के गढ़ तक ले जाते हैं। अबीमेलेक और उसके लोग उन डालियों को गढ़ के विरुद्ध लगाकर उनमें आग लगा देते हैं। यह संभव है कि उन्होंने गढ़ की छत में आग लगाई हो, क्योंकि कहानी कहती है कि उन्होंने शेकेम के अगुवों के ऊपर आग लगाई। गढ़ और मीनार उसके भीतर के सभी लोगों सहित जलकर नष्ट हो जाते हैं। लगभग 1,000 लोग, जिनमें पुरुष और स्त्रियाँ शामिल थीं, आग के कारण मर जाते हैं।</w:t>
      </w:r>
      <w:r>
        <w:rPr>
          <w:lang w:val="hi_IN" w:bidi="hi_IN"/>
        </w:rPr>
      </w:r>
    </w:p>
    <w:p>
      <w:pPr>
        <w:pStyle w:val="Heading3"/>
      </w:pPr>
      <w:r>
        <w:rPr>
          <w:lang w:val="hi_IN" w:bidi="hi_IN"/>
        </w:rPr>
        <w:t>घटनाओं को समझाना</w:t>
      </w:r>
    </w:p>
    <w:p>
      <w:pPr/>
      <w:r>
        <w:rPr>
          <w:lang w:val="hi_IN" w:bidi="hi_IN"/>
        </w:rPr>
      </w:r>
      <w:r>
        <w:rPr>
          <w:lang w:val="hi_IN" w:bidi="hi_IN"/>
        </w:rPr>
        <w:t>न्यायियों 9:42–49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शेकेम के कुछ लोग नगर को छोड़कर अपने खेतों में जाते हैं। कोई व्यक्ति लोगों को ऐसा करते हुए देखता है और तुरंत अबीमेलेक को समाचार भेजता है।</w:t>
      </w:r>
    </w:p>
    <w:p>
      <w:pPr/>
      <w:r>
        <w:rPr>
          <w:lang w:val="hi_IN" w:bidi="hi_IN"/>
        </w:rPr>
      </w:r>
      <w:r>
        <w:rPr>
          <w:b/>
          <w:lang w:val="hi_IN" w:bidi="hi_IN"/>
        </w:rPr>
        <w:t>दूसरे दृश्य में:</w:t>
      </w:r>
      <w:r>
        <w:rPr>
          <w:lang w:val="hi_IN" w:bidi="hi_IN"/>
        </w:rPr>
        <w:t xml:space="preserve"> अबीमेलेक सुनता है कि शेकेम के लोग अपने खेतों में जाते हैं। अबीमेलेक अपने लिए लड़ने वाले लोगों को तीन दलों में बाँटता है, शेकेम की ओर जाता है, और लोगों को खेतों में छिपा देता है। जब और लोग शेकेम के फाटक से बाहर आते हैं, तब अबीमेलेक के लोग अपने छिपने के स्थानों से निकलकर शेकेम के लोगों पर आक्रमण करते हैं।</w:t>
      </w:r>
    </w:p>
    <w:p>
      <w:pPr/>
      <w:r>
        <w:rPr>
          <w:lang w:val="hi_IN" w:bidi="hi_IN"/>
        </w:rPr>
      </w:r>
      <w:r>
        <w:rPr>
          <w:b/>
          <w:lang w:val="hi_IN" w:bidi="hi_IN"/>
        </w:rPr>
        <w:t>तीसरे दृश्य में:</w:t>
      </w:r>
      <w:r>
        <w:rPr>
          <w:lang w:val="hi_IN" w:bidi="hi_IN"/>
        </w:rPr>
        <w:t xml:space="preserve"> अबीमेलेक और उसका समूह शेकेम के फाटक की ओर दौड़ते हैं। अन्य दो समूह खेतों में सभी लोगों को मार डालते हैं। अबीमेलेक उन सभी को मार डालता है जो नगर में वापस भागने की कोशिश करते हैं। अबीमेलेक और उसके लोग शेकेम में प्रवेश करते हैं और उन्हें हर व्यक्ति को मारने तथा हर इमारत को नष्ट करने में पूरा दिन लगता है। अंत में, अबीमेलेक नगर पर नमक बिखेर देता है।</w:t>
      </w:r>
    </w:p>
    <w:p>
      <w:pPr/>
      <w:r>
        <w:rPr>
          <w:lang w:val="hi_IN" w:bidi="hi_IN"/>
        </w:rPr>
      </w:r>
      <w:r>
        <w:rPr>
          <w:b/>
          <w:lang w:val="hi_IN" w:bidi="hi_IN"/>
        </w:rPr>
        <w:t>चौथे दृश्य में:</w:t>
      </w:r>
      <w:r>
        <w:rPr>
          <w:lang w:val="hi_IN" w:bidi="hi_IN"/>
        </w:rPr>
        <w:t xml:space="preserve"> जब अबीमेलेक नगर पर आक्रमण करता है, तब शेकेम के अगुवे शेकेम के गुम्मट में छिपते हैं। कोई व्यक्ति अगुवों को देखता है और अबीमेलेक को बताता है कि अगुवे कहाँ छिपे हुए थे।</w:t>
      </w:r>
    </w:p>
    <w:p>
      <w:pPr/>
      <w:r>
        <w:rPr>
          <w:lang w:val="hi_IN" w:bidi="hi_IN"/>
        </w:rPr>
      </w:r>
      <w:r>
        <w:rPr>
          <w:b/>
          <w:lang w:val="hi_IN" w:bidi="hi_IN"/>
        </w:rPr>
        <w:t>पाँचवें दृश्य में:</w:t>
      </w:r>
      <w:r>
        <w:rPr>
          <w:lang w:val="hi_IN" w:bidi="hi_IN"/>
        </w:rPr>
        <w:t xml:space="preserve"> अबीमेलेक अपने लोगों को सल्मोन पर्वत पर ले जाता है। अबीमेलेक कुल्हाड़ी लाता है और पेड़ों की कुछ डालियाँ काट डालता है। अबीमेलेक अपने लोगों से कहता है कि वे जल्दी करें और ऐसा ही करें। वे सब डालियों को गढ़ तक ले जाते हैं, उन्हें छत पर रखते हैं, और उनमें आग लगा देते हैं। मीनार के भीतर के सभी लोग मर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शेकेम नगर में रहने वाले लोग</w:t>
      </w:r>
    </w:p>
    <w:p>
      <w:pPr>
        <w:pStyle w:val="ListBullet"/>
        <w:spacing w:line="240" w:lineRule="auto"/>
        <w:ind w:left="720"/>
      </w:pPr>
      <w:r>
        <w:rPr>
          <w:lang w:val="hi_IN" w:bidi="hi_IN"/>
        </w:rPr>
      </w:r>
      <w:r>
        <w:rPr>
          <w:lang w:val="hi_IN" w:bidi="hi_IN"/>
        </w:rPr>
        <w:t>वे संदेशवाहक जो अबीमेलेक को समाचार देते हैं</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अबीमेलेक के लिए लड़ने वाले लोग</w:t>
      </w:r>
    </w:p>
    <w:p>
      <w:pPr>
        <w:pStyle w:val="ListBullet"/>
        <w:spacing w:line="240" w:lineRule="auto"/>
        <w:ind w:left="720"/>
      </w:pPr>
      <w:r>
        <w:rPr>
          <w:lang w:val="hi_IN" w:bidi="hi_IN"/>
        </w:rPr>
      </w:r>
      <w:r>
        <w:rPr>
          <w:lang w:val="hi_IN" w:bidi="hi_IN"/>
        </w:rPr>
        <w:t>और शेकेम के अगुवे।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स्मरण रखना महत्वपूर्ण है कि पिछले दिन अबीमेलेक और उसके सैनिकों ने युद्ध में गाल और शेकेम के उन लोगों को पराजित किया था जो उसके पीछे हो लिए थे।</w:t>
      </w:r>
    </w:p>
    <w:p>
      <w:pPr/>
      <w:r>
        <w:rPr>
          <w:lang w:val="hi_IN" w:bidi="hi_IN"/>
        </w:rPr>
      </w:r>
      <w:r>
        <w:rPr>
          <w:lang w:val="hi_IN" w:bidi="hi_IN"/>
        </w:rPr>
        <w:t>अगले दिन, शेकेम के लोग नगर से निकलकर अपने खेतों में जाते हैं। कोई व्यक्ति लोगों के इन कार्यों का समाचार अबीमेलेक को देता है, जो पास ही के किसी दूसरे नगर में होता है।</w:t>
      </w:r>
    </w:p>
    <w:p>
      <w:pPr/>
      <w:r>
        <w:rPr>
          <w:lang w:val="hi_IN" w:bidi="hi_IN"/>
        </w:rPr>
      </w:r>
      <w:r>
        <w:rPr>
          <w:lang w:val="hi_IN" w:bidi="hi_IN"/>
        </w:rPr>
        <w:t>जैसा कि आपको याद है, यहोवा ने अबीमेलेक और शेकेम के अगुवों के बीच अविश्वास पैदा करने के लिए एक दुष्ट आत्मा भेजी थी।</w:t>
      </w:r>
    </w:p>
    <w:p>
      <w:pPr/>
      <w:r>
        <w:rPr>
          <w:lang w:val="hi_IN" w:bidi="hi_IN"/>
        </w:rPr>
      </w:r>
      <w:r>
        <w:rPr>
          <w:lang w:val="hi_IN" w:bidi="hi_IN"/>
        </w:rPr>
        <w:t>अबीमेलेक अपने लिए लड़ने वाले लोगों को तीन छोटे दलों में बाँट देता है और वे लोग गुप्त रूप से शेकेम की ओर जाते हैं। वे लोग खेतों में तब तक छिपे रहते हैं जब तक वे यह नहीं देखते कि शेकेम के लोग नगर से बाहर निकलना आरम्भ कर रहे हैं। अबीमेलेक और उसका दल अचानक उठकर नगर से बाहर आने वाले लोगों पर आक्रमण करता है और उन्हें मार डालता है। अबीमेलेक अन्य दो दलों को आदेश देता है कि वे भी अपने छिपने के स्थानों से निकलकर उन लोगों को मार डालें जो पहले से ही खेतों में थे।</w:t>
      </w:r>
    </w:p>
    <w:p>
      <w:pPr/>
      <w:r>
        <w:rPr>
          <w:lang w:val="hi_IN" w:bidi="hi_IN"/>
        </w:rPr>
      </w:r>
      <w:r>
        <w:rPr>
          <w:lang w:val="hi_IN" w:bidi="hi_IN"/>
        </w:rPr>
        <w:t>अबीमेलेक और उसका समूह नगर के फाटक को रोकने के लिए दौड़ते हैं। यह स्मरण रखना महत्वपूर्ण है कि लोगों के नगर में प्रवेश करने या बाहर निकलने का वही एकमात्र मार्ग था। जब अबीमेलेक फाटक को रोक देता है, तब वह खेतों में मौजूद लोगों का सुरक्षित स्थान पर लौटना रोक देता है, और नगर के भीतर के लोगों को बाहर निकलकर सहायता करने से भी रोक देता है।</w:t>
      </w:r>
    </w:p>
    <w:p>
      <w:pPr/>
      <w:r>
        <w:rPr>
          <w:lang w:val="hi_IN" w:bidi="hi_IN"/>
        </w:rPr>
      </w:r>
      <w:r>
        <w:rPr>
          <w:lang w:val="hi_IN" w:bidi="hi_IN"/>
        </w:rPr>
        <w:t>यहाँ रुकें और अपने समूह के साथ चर्चा करें: आपकी संस्कृति में युद्ध की सामान्य रणनीतियाँ क्या हैं? आपको क्या लगता है कि अबीमेलेक ने इस स्थिति में इस रणनीति का उपयोग क्यों किया? इस ऑडियो को यहाँ रोकें।</w:t>
      </w:r>
    </w:p>
    <w:p>
      <w:pPr/>
      <w:r>
        <w:rPr>
          <w:lang w:val="hi_IN" w:bidi="hi_IN"/>
        </w:rPr>
      </w:r>
      <w:r>
        <w:rPr>
          <w:lang w:val="hi_IN" w:bidi="hi_IN"/>
        </w:rPr>
        <w:t>नगर के बाहर के सभी लोगों को मार डालने के बाद, अबीमेलेक और उसके सैनिक नगर के भीतर के सभी लोगों को मार डालते हैं और सब इमारतों को जला देते हैं। अबीमेलेक पूरे दिन नगर को उजाड़ने, अर्थात् उसे पूरी तरह नष्ट करने में बिताता है।</w:t>
      </w:r>
    </w:p>
    <w:p>
      <w:pPr/>
      <w:r>
        <w:rPr>
          <w:lang w:val="hi_IN" w:bidi="hi_IN"/>
        </w:rPr>
      </w:r>
      <w:r>
        <w:rPr>
          <w:lang w:val="hi_IN" w:bidi="hi_IN"/>
        </w:rPr>
        <w:t>अबीमेलेक पूरे नगर में नमक बिखेर देता है ताकि वह उसे शापित करे या उसे ऐसा उजाड़ स्थान बना दे जहाँ न कुछ उग सके और न कोई रह सके।</w:t>
      </w:r>
    </w:p>
    <w:p>
      <w:pPr/>
      <w:r>
        <w:rPr>
          <w:lang w:val="hi_IN" w:bidi="hi_IN"/>
        </w:rPr>
      </w:r>
      <w:r>
        <w:rPr>
          <w:lang w:val="hi_IN" w:bidi="hi_IN"/>
        </w:rPr>
        <w:t>उसी समय अबीमेलेक नगर को नष्ट कर देता है, शेकेम के अगुवों को पता चलता है कि अबीमेलेक क्या कर रहा है और वे गढ़ में छिपने के लिए दौड़ते हैं। यह याद रखना महत्वपूर्ण है कि यह संरचना शेकेम के मुख्य भाग से कुछ दूरी पर थी और संभवतः यहाँ से नगर दिखाई देता था। उस संरचना में एक मीनार, एक गढ़, और एलबरीत अथवा बालबरीत का मन्दिर सम्मिलित था, जो कनानियों के देवताओं में से एक था।</w:t>
      </w:r>
    </w:p>
    <w:p>
      <w:pPr/>
      <w:r>
        <w:rPr>
          <w:lang w:val="hi_IN" w:bidi="hi_IN"/>
        </w:rPr>
      </w:r>
      <w:r>
        <w:rPr>
          <w:lang w:val="hi_IN" w:bidi="hi_IN"/>
        </w:rPr>
        <w:t>कोई व्यक्ति अबीमेलेक को बताता है कि अगुवे कहाँ छिपे हुए थे। अबीमेलेक अपने सैनिकों को सल्मोन पर्वत पर ले जाता है। अबीमेलेक कुल्हाड़ी का उपयोग करके पेड़ की डालियाँ काटता है और अपने सैनिकों को जल्दी करने और ऐसा ही करने के लिए कहता है। अबीमेलेक और सैनिक उन डालियों को अपने कन्धों पर उठाकर गढ़ तक ले जाते हैं। वे लोग गढ़ की छत के सहारे डालियों का ढेर लगाते हैं और उनमें आग लगा देते हैं।</w:t>
      </w:r>
    </w:p>
    <w:p>
      <w:pPr/>
      <w:r>
        <w:rPr>
          <w:lang w:val="hi_IN" w:bidi="hi_IN"/>
        </w:rPr>
      </w:r>
      <w:r>
        <w:rPr>
          <w:lang w:val="hi_IN" w:bidi="hi_IN"/>
        </w:rPr>
        <w:t>पूरी मीनार जलकर राख हो जाती है, जिसमें उसके भीतर के सभी लोग, पुरुष और स्त्रियाँ दोनों ही शामिल हैं। आग के कारण एक हजार लोग मर गए। इन लोगों में शेकेम के अगुवे शामिल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9:42–49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शेकेम नगर में रहने वाले लोग</w:t>
      </w:r>
    </w:p>
    <w:p>
      <w:pPr>
        <w:pStyle w:val="ListBullet"/>
        <w:spacing w:line="240" w:lineRule="auto"/>
        <w:ind w:left="720"/>
      </w:pPr>
      <w:r>
        <w:rPr>
          <w:lang w:val="hi_IN" w:bidi="hi_IN"/>
        </w:rPr>
      </w:r>
      <w:r>
        <w:rPr>
          <w:lang w:val="hi_IN" w:bidi="hi_IN"/>
        </w:rPr>
        <w:t>वे संदेशवाहक जो अबीमेलेक को समाचार देते हैं</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अबीमेलेक के लिए लड़ने वाले लोग</w:t>
      </w:r>
    </w:p>
    <w:p>
      <w:pPr>
        <w:pStyle w:val="ListBullet"/>
        <w:spacing w:line="240" w:lineRule="auto"/>
        <w:ind w:left="720"/>
      </w:pPr>
      <w:r>
        <w:rPr>
          <w:lang w:val="hi_IN" w:bidi="hi_IN"/>
        </w:rPr>
      </w:r>
      <w:r>
        <w:rPr>
          <w:lang w:val="hi_IN" w:bidi="hi_IN"/>
        </w:rPr>
        <w:t>और शेकेम के अगुवे।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 कि शेकेम के कुछ लोग नगर से निकलकर अपने खेतों में जाते हैं। कोई व्यक्ति लोगों को ऐसा करते हुए देख लेता है और तुरंत अबीमेलेक को इसकी सूचना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अबीमेलेक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अबीमेलेक अपने लिए लड़ने वाले लोगों को तीन दलों में बाँटता है, शेकेम की ओर जाता है, और अपने लोगों को खेतों में छिपने का आदेश देता है। जब लोग शेकेम के फाटक से बाहर आते हैं, तब अबीमेलेक के लोग अपने छिपने के स्थानों से निकलकर शेकेम के लोगों पर आक्रमण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शेकेम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अबीमेलेक और उसका समूह शेकेम के फाटक की ओर दौड़ते हैं। अन्य दो समूह खेतों के सभी लोगों को मार डालते हैं। अबीमेलेक उन सभी को मार डालता है जो नगर में वापस भागने की कोशिश करते हैं। अबीमेलेक और उसके लोग शेकेम में प्रवेश करते हैं, और बाकी का पूरा दिन हर व्यक्ति को मारने और हर इमारत को नष्ट करने में बिताते हैं। अभिनय करें कि अबीमेलेक नगर पर नमक बिखेर देता है।</w:t>
      </w:r>
    </w:p>
    <w:p>
      <w:pPr/>
      <w:r>
        <w:rPr>
          <w:lang w:val="hi_IN" w:bidi="hi_IN"/>
        </w:rPr>
      </w:r>
      <w:r>
        <w:rPr>
          <w:lang w:val="hi_IN" w:bidi="hi_IN"/>
        </w:rPr>
        <w:t>उसी समय, अभिनय करें कि शेकेम के अगुवे आक्रमण के बारे में सुनते हैं और शेकेम के गुम्मट में छिपते हैं। कोई व्यक्ति अगुवों को देखता है और अबीमेलेक को बताता है कि अगुवे कहाँ छिपे हुए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शेकेम के अगुवों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अबीमेलेक अपने लोगों के साथ सल्मोन पर्वत पर जाता है। अबीमेलेक कुल्हाड़ी लाता है और पेड़ों की कुछ डालियाँ काट डालता है। अबीमेलेक अपने लोगों से कहता है कि वे जल्दी करें और ऐसा ही करें। वे सभी लोग उन डालियों को गढ़ तक ले जाते हैं, उन्हें छत पर रखते हैं, और उन्हें आग लगा देते हैं। गुम्मट के भीतर के सभी लोग मर जाते हैं।</w:t>
      </w:r>
      <w:r>
        <w:rPr>
          <w:lang w:val="hi_IN" w:bidi="hi_IN"/>
        </w:rPr>
      </w:r>
    </w:p>
    <w:p>
      <w:pPr>
        <w:pStyle w:val="Heading3"/>
      </w:pPr>
      <w:r>
        <w:rPr>
          <w:lang w:val="hi_IN" w:bidi="hi_IN"/>
        </w:rPr>
        <w:t>आवश्यक जानकारी</w:t>
      </w:r>
    </w:p>
    <w:p>
      <w:pPr/>
      <w:r>
        <w:rPr>
          <w:lang w:val="hi_IN" w:bidi="hi_IN"/>
        </w:rPr>
      </w:r>
      <w:r>
        <w:rPr>
          <w:lang w:val="hi_IN" w:bidi="hi_IN"/>
        </w:rPr>
        <w:t>न्यायियों 9:42–49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अबीमेलेक सुनता है कि शेकेम के लोग अपने खेतों में जाते हैं। अबीमेलेक तुरंत प्रतिक्रिया देता है जब वह अपने लिए लड़ने वाले लोगों को तीन </w:t>
      </w:r>
      <w:r>
        <w:rPr>
          <w:b/>
          <w:lang w:val="hi_IN" w:bidi="hi_IN"/>
        </w:rPr>
        <w:t>टुकड़ियों</w:t>
      </w:r>
      <w:r>
        <w:rPr>
          <w:lang w:val="hi_IN" w:bidi="hi_IN"/>
        </w:rPr>
        <w:t xml:space="preserve"> में बाँट देता है। एक टुकड़ी सैनिकों का एक छोटा समूह होता है। टुकड़ी के लिए उसी शब्द या वाक्यांश का उपयोग करें जिसका उपयोग आपने पिछले भागों में किया था।</w:t>
      </w:r>
    </w:p>
    <w:p>
      <w:pPr/>
      <w:r>
        <w:rPr>
          <w:lang w:val="hi_IN" w:bidi="hi_IN"/>
        </w:rPr>
      </w:r>
      <w:r>
        <w:rPr>
          <w:lang w:val="hi_IN" w:bidi="hi_IN"/>
        </w:rPr>
        <w:t xml:space="preserve">अबीमेलेक शेकेम के लोगों के लिए </w:t>
      </w:r>
      <w:r>
        <w:rPr>
          <w:b/>
          <w:lang w:val="hi_IN" w:bidi="hi_IN"/>
        </w:rPr>
        <w:t>घात</w:t>
      </w:r>
      <w:r>
        <w:rPr>
          <w:lang w:val="hi_IN" w:bidi="hi_IN"/>
        </w:rPr>
        <w:t xml:space="preserve"> लगाता है, जो अपने खेतों में हैं। घात लगाने के लिए उसी शब्द का उपयोग करें जिसका उपयोग आपने पिछले भागों में किया है।</w:t>
      </w:r>
    </w:p>
    <w:p>
      <w:pPr/>
      <w:r>
        <w:rPr>
          <w:lang w:val="hi_IN" w:bidi="hi_IN"/>
        </w:rPr>
      </w:r>
      <w:r>
        <w:rPr>
          <w:lang w:val="hi_IN" w:bidi="hi_IN"/>
        </w:rPr>
        <w:t xml:space="preserve">अबीमेलेक अपने दल को साथ लेता है और </w:t>
      </w:r>
      <w:r>
        <w:rPr>
          <w:b/>
          <w:lang w:val="hi_IN" w:bidi="hi_IN"/>
        </w:rPr>
        <w:t>नगर के फाटक</w:t>
      </w:r>
      <w:r>
        <w:rPr>
          <w:lang w:val="hi_IN" w:bidi="hi_IN"/>
        </w:rPr>
        <w:t xml:space="preserve"> को अवरुद्ध कर देता है। जैसा कि आप स्मरण करते हैं, नगर का फाटक, जो लोगों को भीतर आने और बाहर जाने देने के लिए खुलता और बन्द होता था, नगर की चारदीवारी में स्थित था और लोगों के आने-जाने का वही एकमात्र मार्ग था। नगर के फाटक के लिए उसी शब्द या वाक्यांश का उपयोग करें जिसका उपयोग आपने पिछले भागों में किया था।</w:t>
      </w:r>
    </w:p>
    <w:p>
      <w:pPr/>
      <w:r>
        <w:rPr>
          <w:lang w:val="hi_IN" w:bidi="hi_IN"/>
        </w:rPr>
      </w:r>
      <w:r>
        <w:rPr>
          <w:lang w:val="hi_IN" w:bidi="hi_IN"/>
        </w:rPr>
        <w:t xml:space="preserve">अबीमेलेक अपने सैनिकों को </w:t>
      </w:r>
      <w:r>
        <w:rPr>
          <w:b/>
          <w:lang w:val="hi_IN" w:bidi="hi_IN"/>
        </w:rPr>
        <w:t>कुल्हाड़ी</w:t>
      </w:r>
      <w:r>
        <w:rPr>
          <w:lang w:val="hi_IN" w:bidi="hi_IN"/>
        </w:rPr>
        <w:t xml:space="preserve"> उठाकर पर्वत की डालियाँ काटने के लिए कहता है। कुल्हाड़ी एक ऐसा औजार है जिसमें लकड़ी का हत्था और सिरे पर एक तेज़ धार वाला फल होता है, जिसका इस्तेमाल लोग लकड़ी काटने के लिए करते थे।</w:t>
      </w:r>
    </w:p>
    <w:p>
      <w:pPr/>
      <w:r>
        <w:rPr>
          <w:lang w:val="hi_IN" w:bidi="hi_IN"/>
        </w:rPr>
      </w:r>
      <w:r>
        <w:rPr>
          <w:lang w:val="hi_IN" w:bidi="hi_IN"/>
        </w:rPr>
        <w:t>यहाँ रुकें और अपने समूह के साथ कुल्हाड़ी की एक तस्वीर देखें। आप अपनी भाषा में इस उपकरण के लिए किस शब्द का उपयोग करेंगे? इस ऑडियो को यहाँ रोकें।</w:t>
      </w:r>
    </w:p>
    <w:p>
      <w:pPr/>
      <w:r>
        <w:rPr>
          <w:lang w:val="hi_IN" w:bidi="hi_IN"/>
        </w:rPr>
      </w:r>
      <w:r>
        <w:rPr>
          <w:lang w:val="hi_IN" w:bidi="hi_IN"/>
        </w:rPr>
        <w:t xml:space="preserve">अबीमेलेक और उसके सैनिक कटी हुई डालियों को एलबरीत के </w:t>
      </w:r>
      <w:r>
        <w:rPr>
          <w:b/>
          <w:lang w:val="hi_IN" w:bidi="hi_IN"/>
        </w:rPr>
        <w:t>मंदिर</w:t>
      </w:r>
      <w:r>
        <w:rPr>
          <w:lang w:val="hi_IN" w:bidi="hi_IN"/>
        </w:rPr>
        <w:t xml:space="preserve"> या उस </w:t>
      </w:r>
      <w:r>
        <w:rPr>
          <w:b/>
          <w:lang w:val="hi_IN" w:bidi="hi_IN"/>
        </w:rPr>
        <w:t>देवता के भवन</w:t>
      </w:r>
      <w:r>
        <w:rPr>
          <w:lang w:val="hi_IN" w:bidi="hi_IN"/>
        </w:rPr>
        <w:t xml:space="preserve"> के गढ़ में ले जाते हैं। मंदिर या देवता के भवन के लिए उसी शब्द या वाक्यांश का उपयोग करें जिसका उपयोग आपने पिछले भागों में किया था। मन्दिर मुख्य शब्दावली में है।</w:t>
      </w:r>
    </w:p>
    <w:p>
      <w:pPr/>
      <w:r>
        <w:rPr>
          <w:lang w:val="hi_IN" w:bidi="hi_IN"/>
        </w:rPr>
      </w:r>
      <w:r>
        <w:rPr>
          <w:lang w:val="hi_IN" w:bidi="hi_IN"/>
        </w:rPr>
        <w:t xml:space="preserve">बेतमिल्लो वह गढ़ था जहाँ शेकेम के अगुवे छिपे हुए थे। यह शायद एक बड़ी पत्थर की संरचना थी जो तीन भागों से बनी थी: गुम्मट, मन्दिर, और </w:t>
      </w:r>
      <w:r>
        <w:rPr>
          <w:b/>
          <w:lang w:val="hi_IN" w:bidi="hi_IN"/>
        </w:rPr>
        <w:t>गढ़</w:t>
      </w:r>
      <w:r>
        <w:rPr>
          <w:lang w:val="hi_IN" w:bidi="hi_IN"/>
        </w:rPr>
        <w:t xml:space="preserve"> या भीतरी कक्ष। गुम्मट संरचना का सबसे ऊँचा भाग था और इसके भीतर के लोगों को ऊपर जाकर दूर से हुई बातों को देखने की अनुमति देता था। गढ़ उस संरचना का सबसे भीतरी भाग था, जहाँ लोग द्वार बन्द करके भीतर छिप सकते थे। अंत में, मन्दिर उस संरचना का वह भाग था जहाँ लोग झूठे कनानी देवताओं में से एक, एलबरीत की उपासना करते थे।</w:t>
      </w:r>
    </w:p>
    <w:p>
      <w:pPr/>
      <w:r>
        <w:rPr>
          <w:lang w:val="hi_IN" w:bidi="hi_IN"/>
        </w:rPr>
      </w:r>
      <w:r>
        <w:rPr>
          <w:lang w:val="hi_IN" w:bidi="hi_IN"/>
        </w:rPr>
        <w:t>यहाँ रुकें और समूह के रूप में गढ़ की एक तस्वीर देखें। चर्चा करें कि आप अपनी भाषा में गढ़ के तीन भागों का वर्णन कैसे करेंगे। गढ़ के बारे में मुख्य शब्दावली में चर्चा की गई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9:50–57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9:50–57 को सुनें और अपने मन में रखें।</w:t>
      </w:r>
    </w:p>
    <w:p>
      <w:pPr/>
      <w:r>
        <w:rPr>
          <w:lang w:val="hi_IN" w:bidi="hi_IN"/>
        </w:rPr>
      </w:r>
      <w:r>
        <w:rPr>
          <w:lang w:val="hi_IN" w:bidi="hi_IN"/>
        </w:rPr>
        <w:t>यदि सम्भव हो, तो न्यायियों 9:50–57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9:50–57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गाल को पराजित करने के अगले दिन, अबीमेलेक ने सुना कि शेकेम के लोग अपने खेतों में गए थे। अबीमेलेक ने शेकेम नगर पर आक्रमण किया और उसे पूरी तरह से नष्ट कर दिया। अबीमेलेक ने उन सभी को मार डाला, जिनमें शेकेम के अगुवे भी शामिल थे, जिन्हें उसने शेकेम के गुम्मट में आग लगाते समय जला दिया था। अब, अबीमेलेक पास के नगर पर आक्रमण करेगा।</w:t>
      </w:r>
    </w:p>
    <w:p>
      <w:pPr/>
      <w:r>
        <w:rPr>
          <w:lang w:val="hi_IN" w:bidi="hi_IN"/>
        </w:rPr>
      </w:r>
      <w:r>
        <w:rPr>
          <w:lang w:val="hi_IN" w:bidi="hi_IN"/>
        </w:rPr>
        <w:t>जैसा कि आपको याद है, यहोवा ने अबीमेलेक और शेकेम के अगुवों के बीच संघर्ष पैदा करने के लिए एक दुष्ट आत्मा भेजी। यहोवा ने ऐसा इसलिए किया क्योंकि उन्होंने गिदोन के 70 पुत्रों के विरुद्ध साजिश रची और उन्हें मार डाला था। अबीमेलेक के शेकेम के गुम्मट को जलाने के बाद, अबीमेलेक अपने सैनिकों के साथ पास के तेबेस नाम के नगर को जाता है। यह स्पष्ट नहीं है कि तेबेस कहाँ स्थित है, यद्यपि कई विद्वान मानते हैं कि यह आधुनिक समय का तूबास हो सकता है, जो शेकेम के लगभग 21 किलोमीटर उत्तर-पूर्व में है।</w:t>
      </w:r>
    </w:p>
    <w:p>
      <w:pPr/>
      <w:r>
        <w:rPr>
          <w:lang w:val="hi_IN" w:bidi="hi_IN"/>
        </w:rPr>
      </w:r>
      <w:r>
        <w:rPr>
          <w:lang w:val="hi_IN" w:bidi="hi_IN"/>
        </w:rPr>
        <w:t>यहाँ रुकें और समूह के रूप में शेकेम और तुबास का नक्शा देखें। इस ऑडियो को यहाँ रोकें।</w:t>
      </w:r>
    </w:p>
    <w:p>
      <w:pPr/>
      <w:r>
        <w:rPr>
          <w:lang w:val="hi_IN" w:bidi="hi_IN"/>
        </w:rPr>
      </w:r>
      <w:r>
        <w:rPr>
          <w:lang w:val="hi_IN" w:bidi="hi_IN"/>
        </w:rPr>
        <w:t>हम नहीं जानते कि अबीमेलेक तेबेस पर आक्रमण क्यों करता है, परन्तु हम जानते हैं कि शेकेम के लोगों के उसके विरुद्ध विद्रोह करने के बाद वह उन पर भरोसा नहीं करता था। अबीमेलेक राजा के रूप में अपनी शक्ति को चुनौती देने वाली हर बात को रोकने के लिए दृढ़ संकल्पित है। जैसे उसने शेकेम में किया था, अबीमेलेक तेबेस पर कब्ज़ा कर लेता है और उसे आसानी से पराजित कर देता है। कहानी यह नहीं बताती कि लोगों ने अबीमेलेक के विरुद्ध युद्ध किया। इसके बजाय, नगर के सभी पुरुष, स्त्रियाँ और अगुवे जो अबीमेलेक के नगर पर पहले आक्रमण से बच निकलते हैं, वे एक मजबूत गुम्मट में शरण लेते हैं। लोग अपने आप को गुम्मट के भीतर बंद कर लेते हैं, या अपने आप को अंदर बंद कर लेते हैं। लोग शेकेम के लोगों की तरह गुम्मट के भीतरी गढ़ में नहीं छिपते हैं। इसके बजाय, तेबेस के लोग अपने नीचे क्या हो रहा है यह देखने के लिए गुम्मट की छत पर चढ़ जाते हैं। इससे वे अपने शत्रुओं की गतिविधियों को देख सकते हैं और ऊपर से वस्तुएँ फेंकने या चलाने के लिए उन्हें अधिक अच्छा स्थान मिलता है।</w:t>
      </w:r>
    </w:p>
    <w:p>
      <w:pPr/>
      <w:r>
        <w:rPr>
          <w:lang w:val="hi_IN" w:bidi="hi_IN"/>
        </w:rPr>
      </w:r>
      <w:r>
        <w:rPr>
          <w:lang w:val="hi_IN" w:bidi="hi_IN"/>
        </w:rPr>
        <w:t>यहाँ रुकें और समूह में इस प्रश्न पर चर्चा करें: आपकी संस्कृति में नगर या शहर शत्रुओं से अपनी रक्षा करने के लिए कौन-सी सामान्य रणनीतियाँ अपनाते हैं? इस ऑडियो को यहाँ रोकें।</w:t>
      </w:r>
    </w:p>
    <w:p>
      <w:pPr/>
      <w:r>
        <w:rPr>
          <w:lang w:val="hi_IN" w:bidi="hi_IN"/>
        </w:rPr>
      </w:r>
      <w:r>
        <w:rPr>
          <w:lang w:val="hi_IN" w:bidi="hi_IN"/>
        </w:rPr>
        <w:t>अबीमेलेक द्वार के पास जाता है ताकि वह उसमें आग लगा सके। यह संभव है कि गुम्मट का द्वार लकड़ी का हो, जिसमें आसानी से आग लगाई जा सकती है। हालाँकि, गुम्मट के ऊपर के लोग नीचे अबीमेलेक की गतिविधियों को देख सकते हैं। एक स्त्री ने गुम्मट की चोटी से चक्की के ऊपर का पाट अबीमेलेक के सिर पर गिरा दिया, जिससे उसकी खोपड़ी फट गई। उस स्त्री ने शायद चक्की का ऊपरी पाट फेंका था। यह दो पाटों वाली चक्की का छोटा ऊपर वाला पत्थर होता था, जिसे लोग अनाज पीसने के लिए घुमाते थे। उस ऊपरी पाट का वजन लगभग 2.5 किलोग्राम हो सकता था।</w:t>
      </w:r>
    </w:p>
    <w:p>
      <w:pPr/>
      <w:r>
        <w:rPr>
          <w:lang w:val="hi_IN" w:bidi="hi_IN"/>
        </w:rPr>
      </w:r>
      <w:r>
        <w:rPr>
          <w:lang w:val="hi_IN" w:bidi="hi_IN"/>
        </w:rPr>
        <w:t>यहाँ रुकें और समूह के रूप में उस व्यक्ति की तस्वीर देखें जो चक्की के पत्थर का उपयोग अनाज पीसने के लिए करता है। ध्यान दीजिए कि चक्की कैसे काम करती है और कौन-सा पत्थर ऊपर घूमने वाला पाट है। इस ऑडियो को यहाँ रोकें।</w:t>
      </w:r>
    </w:p>
    <w:p>
      <w:pPr/>
      <w:r>
        <w:rPr>
          <w:lang w:val="hi_IN" w:bidi="hi_IN"/>
        </w:rPr>
      </w:r>
      <w:r>
        <w:rPr>
          <w:lang w:val="hi_IN" w:bidi="hi_IN"/>
        </w:rPr>
        <w:t>यद्यपि चक्की का पत्थर छोटा था, फिर भी वह उस पत्थर से अधिक भारी हो सकता था जिसे कोई एक स्त्री उठा सकती थी और फेंक सकती थी। शायद किसी ने उस स्त्री की सहायता की हो, परन्तु कथाकार अबीमेलेक को और अधिक लज्जित करने के लिए इस बात पर बल देता है कि उसे एक स्त्री ने मार डाला। उस समय की योद्धा संस्कृति में यह सम्मान की बात मानी जाती थी कि किसी सैनिक को उसके समान या उससे अधिक बलवान व्यक्ति मारे। अबीमेलेक, एक राजा के रूप में, लज्जित होता यदि एक स्त्री ने उसे मार डाला होता।</w:t>
      </w:r>
    </w:p>
    <w:p>
      <w:pPr/>
      <w:r>
        <w:rPr>
          <w:lang w:val="hi_IN" w:bidi="hi_IN"/>
        </w:rPr>
      </w:r>
      <w:r>
        <w:rPr>
          <w:lang w:val="hi_IN" w:bidi="hi_IN"/>
        </w:rPr>
        <w:t>जब अबीमेलेक मरता है, तब वह अपने हथियार ढोने वाले युवक को बुलाता है, अर्थात् उस व्यक्ति को जो उसके हथियार लेकर चलता है। अबीमेलेक उस युवक को आदेश देता है कि वह उसे तलवार से मार डाले ताकि लोग यह न कहें कि एक स्त्री ने अबीमेलेक को मार डाला। इसलिए वह जवान अबीमेलेक को अपनी तलवार से मार डालता है।</w:t>
      </w:r>
    </w:p>
    <w:p>
      <w:pPr/>
      <w:r>
        <w:rPr>
          <w:lang w:val="hi_IN" w:bidi="hi_IN"/>
        </w:rPr>
      </w:r>
      <w:r>
        <w:rPr>
          <w:lang w:val="hi_IN" w:bidi="hi_IN"/>
        </w:rPr>
        <w:t>यहाँ रुकें और समूह में इस प्रश्न पर चर्चा करें: आपकी संस्कृति में युद्ध में अगुवों या सैनिकों की लज्जाजनक मृत्यु की कौन-सी कहानियाँ प्रसिद्ध हैं? अगुवों या सैनिकों के लिए सम्मानजनक मृत्यु के कौन-से किस्से हैं, और क्यों? इस ऑडियो को यहाँ रोकें।</w:t>
      </w:r>
    </w:p>
    <w:p>
      <w:pPr/>
      <w:r>
        <w:rPr>
          <w:lang w:val="hi_IN" w:bidi="hi_IN"/>
        </w:rPr>
      </w:r>
      <w:r>
        <w:rPr>
          <w:lang w:val="hi_IN" w:bidi="hi_IN"/>
        </w:rPr>
        <w:t>जब अबीमेलेक का अनुसरण करने वाले इस्राएली देखते हैं कि अबीमेलेक मर गया है, तो वे अब लड़ना बंद कर देते हैं और सभी अपने घरों को वापस चले जाते हैं। इस प्रकार यहोवा अबीमेलेक को उस बुराई के कारण दण्ड देता है जो उसने राजा बनने के लिए अपने 70 सौतेले भाइयों की हत्या करके की थी। जैसा कि आपको याद है, अबीमेलेक ने अपने सभी भाइयों को एक ही पत्थर पर मार डाला था। अब एक पत्थर अबीमेलेक को मार डालता है। यहोवा ने शेकेम के अगुवों की सारी बुराई भी उन्हीं के सिर पर लौटा दी। इसका अर्थ है कि यहोवा ने अबीमेलेक को शेकेम के अगुवों को मारने की अनुमति दी, क्योंकि उन अगुवों ने अबीमेलेक को उसके भाइयों को मारने में समर्थन किया ताकि वह राजा बन सके।</w:t>
      </w:r>
    </w:p>
    <w:p>
      <w:pPr/>
      <w:r>
        <w:rPr>
          <w:lang w:val="hi_IN" w:bidi="hi_IN"/>
        </w:rPr>
      </w:r>
      <w:r>
        <w:rPr>
          <w:lang w:val="hi_IN" w:bidi="hi_IN"/>
        </w:rPr>
        <w:t>अन्त में कथाकार हमें स्मरण दिलाता है कि योताम का शाप अबीमेलेक और शेकेम के अगुवों पर पूरा हुआ। जैसा कि आपको याद है, योताम यरूब्बाल या गिदोन का एकमात्र पुत्र था, जिसे अबीमेलेक ने नहीं मारा था। योताम ने अबीमेलेक और शेकेम के अगुवों को श्राप दिया, या उनके लिए यहोवा के दण्ड की कामना की। योताम ने उन्हें यह बताने के लिए एक कहानी का उपयोग किया कि अबीमेलेक ही अबीमेलेक और शेकेम के अगुवों दोनों के विनाश का कारण बनेगा। अगुवों ने योताम की चेतावनी को अस्वीकार कर दिया, और अन्त में वही उनके विनाश का कारण बनी। अब, हम देखते हैं कि यहोवा ने उस श्राप को सच कर दिखाया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9:50–57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अबीमेलेक तेबेस पर आक्रमण करता है और उसे जीत लेता है। तेबेस के लोग जो बच निकलते हैं, नगर के भीतर एक मजबूत गुम्मट में अपने आप को बंद कर लेते हैं। लोग गुम्मट की छत पर चढ़ते हैं। अबीमेलेक तेबेस के लोगों के पीछे जाता है और गुम्मट पर आक्रमण करना शुरू करता है। अबीमेलेक सामने के दरवाज़े के पास आता है ताकि दरवाज़े में आग लगाई जा सके।</w:t>
      </w:r>
    </w:p>
    <w:p>
      <w:pPr/>
      <w:r>
        <w:rPr>
          <w:lang w:val="hi_IN" w:bidi="hi_IN"/>
        </w:rPr>
      </w:r>
      <w:r>
        <w:rPr>
          <w:b/>
          <w:lang w:val="hi_IN" w:bidi="hi_IN"/>
        </w:rPr>
        <w:t>दूसरे दृश्य में:</w:t>
      </w:r>
      <w:r>
        <w:rPr>
          <w:lang w:val="hi_IN" w:bidi="hi_IN"/>
        </w:rPr>
        <w:t xml:space="preserve"> एक स्त्री अबीमेलेक के सिर पर एक बड़ा पत्थर गिराती है। यह पत्थर अबीमेलेक की खोपड़ी को फोड़ देता है। अबीमेलेक अपने हथियार उठाने वाले को बुलाता है। अबीमेलेक अपने हथियार ढोने वाले से उसे मार डालने के लिए कहता है ताकि कोई यह न कह सके कि एक स्त्री ने अबीमेलेक को मार डाला। वह जवान अबीमेलेक को तलवार से मार डालता है।</w:t>
      </w:r>
    </w:p>
    <w:p>
      <w:pPr/>
      <w:r>
        <w:rPr>
          <w:lang w:val="hi_IN" w:bidi="hi_IN"/>
        </w:rPr>
      </w:r>
      <w:r>
        <w:rPr>
          <w:b/>
          <w:lang w:val="hi_IN" w:bidi="hi_IN"/>
        </w:rPr>
        <w:t>तीसरे दृश्य में:</w:t>
      </w:r>
      <w:r>
        <w:rPr>
          <w:lang w:val="hi_IN" w:bidi="hi_IN"/>
        </w:rPr>
        <w:t xml:space="preserve"> अबीमेलेक के लोग अपने घरों को लौट जाते हैं। योताम का श्राप पूरा होता है—अबीमेलेक और शेकेम के अगुवे नष्ट हो जाते हैं। यहोवा ने अबीमेलेक और शेकेम के लोगों को उनकी की हुई बुराई के कारण दण्ड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अबीमेलेक का अनुसरण करने वाले पुरुष</w:t>
      </w:r>
    </w:p>
    <w:p>
      <w:pPr>
        <w:pStyle w:val="ListBullet"/>
        <w:spacing w:line="240" w:lineRule="auto"/>
        <w:ind w:left="720"/>
      </w:pPr>
      <w:r>
        <w:rPr>
          <w:lang w:val="hi_IN" w:bidi="hi_IN"/>
        </w:rPr>
      </w:r>
      <w:r>
        <w:rPr>
          <w:lang w:val="hi_IN" w:bidi="hi_IN"/>
        </w:rPr>
        <w:t>तेबेस के लोग</w:t>
      </w:r>
    </w:p>
    <w:p>
      <w:pPr>
        <w:pStyle w:val="ListBullet"/>
        <w:spacing w:line="240" w:lineRule="auto"/>
        <w:ind w:left="720"/>
      </w:pPr>
      <w:r>
        <w:rPr>
          <w:lang w:val="hi_IN" w:bidi="hi_IN"/>
        </w:rPr>
      </w:r>
      <w:r>
        <w:rPr>
          <w:lang w:val="hi_IN" w:bidi="hi_IN"/>
        </w:rPr>
        <w:t>वह स्त्री जिसने पत्थर गिराया</w:t>
      </w:r>
    </w:p>
    <w:p>
      <w:pPr>
        <w:pStyle w:val="ListBullet"/>
        <w:spacing w:line="240" w:lineRule="auto"/>
        <w:ind w:left="720"/>
      </w:pPr>
      <w:r>
        <w:rPr>
          <w:lang w:val="hi_IN" w:bidi="hi_IN"/>
        </w:rPr>
      </w:r>
      <w:r>
        <w:rPr>
          <w:lang w:val="hi_IN" w:bidi="hi_IN"/>
        </w:rPr>
        <w:t>अबीमेलेक का हथियार ढोने वाला</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अबीमेलेक ने अभी-अभी शेकेम और उस नगर के सभी लोगों को नष्ट कर दिया है।</w:t>
      </w:r>
    </w:p>
    <w:p>
      <w:pPr/>
      <w:r>
        <w:rPr>
          <w:lang w:val="hi_IN" w:bidi="hi_IN"/>
        </w:rPr>
      </w:r>
      <w:r>
        <w:rPr>
          <w:lang w:val="hi_IN" w:bidi="hi_IN"/>
        </w:rPr>
        <w:t>अबीमेलेक तेबेस नगर के विरुद्ध डेरा डालता है। इसका अर्थ है कि अबीमेलेक और उसकी सेना नगर के बाहर तम्बुओं में डेरा डाले हुए थे और फिर उन्होंने नगर पर आक्रमण आरम्भ किया। जैसा कि आपको याद है, उस समय छोटे नगरों में नगर के चारों ओर दीवारें होती थीं और नगर का एक फाटक होता था जो नगर में प्रवेश करने का एकमात्र द्वार होता था।</w:t>
      </w:r>
    </w:p>
    <w:p>
      <w:pPr/>
      <w:r>
        <w:rPr>
          <w:lang w:val="hi_IN" w:bidi="hi_IN"/>
        </w:rPr>
      </w:r>
      <w:r>
        <w:rPr>
          <w:lang w:val="hi_IN" w:bidi="hi_IN"/>
        </w:rPr>
        <w:t>यहाँ रुकें और अपने समूह के साथ चर्चा करें: वर्णन करें कि आपकी संस्कृति के नगरों पर सेनाएँ कैसे आक्रमण करती हैं। आप कैसे वर्णन करेंगे कि सेनाएँ नगर के भीतर प्रवेश करने और उस पर कब्ज़ा करने के लिए क्या करती हैं? इस ऑडियो को यहाँ रोकें।</w:t>
      </w:r>
    </w:p>
    <w:p>
      <w:pPr/>
      <w:r>
        <w:rPr>
          <w:lang w:val="hi_IN" w:bidi="hi_IN"/>
        </w:rPr>
      </w:r>
      <w:r>
        <w:rPr>
          <w:lang w:val="hi_IN" w:bidi="hi_IN"/>
        </w:rPr>
        <w:t>जब अबीमेलेक नगर पर आक्रमण करता है, तब तेबेस के अगुवे और अन्य पुरुष और स्त्रियाँ नगर के गुम्मट की ओर दौड़ते हैं और अपने आप को भीतर बंद कर लेते हैं। लोग गुम्मट की रक्षा करने के लिए छत पर चढ़ते हैं। गुम्मट पत्थर से बनी एक ऊँची संरचना है, जिससे लोग दूर से ही अपने शत्रुओं को देख सकते हैं। एक भीतरी कक्ष, अर्थात गढ़ भी है, जहाँ लोग अपने आप को अंदर बंद कर सकते हैं। तेबेस के लोग गुम्मट की चोटी पर चढ़ना चुनते हैं ताकि वे नीचे अपने शत्रुओं को देख सकें। अबीमेलेक लोगों के पीछे दौड़ता है और गुम्मट पर आक्रमण करना शुरू करता है। अबीमेलेक सामने के दरवाज़े के पास जाता है, जो शायद लकड़ी का बना हुआ है, और अबीमेलेक दरवाज़े में आग लगाने वाला है।</w:t>
      </w:r>
    </w:p>
    <w:p>
      <w:pPr/>
      <w:r>
        <w:rPr>
          <w:lang w:val="hi_IN" w:bidi="hi_IN"/>
        </w:rPr>
      </w:r>
      <w:r>
        <w:rPr>
          <w:lang w:val="hi_IN" w:bidi="hi_IN"/>
        </w:rPr>
        <w:t>यह याद रखना महत्वपूर्ण है कि गुम्मट की छत पर रहने वाले लोग देख सकते हैं कि अबीमेलेक उनके नीचे क्या करने वाला है।</w:t>
      </w:r>
    </w:p>
    <w:p>
      <w:pPr/>
      <w:r>
        <w:rPr>
          <w:lang w:val="hi_IN" w:bidi="hi_IN"/>
        </w:rPr>
      </w:r>
      <w:r>
        <w:rPr>
          <w:lang w:val="hi_IN" w:bidi="hi_IN"/>
        </w:rPr>
        <w:t>एक स्त्री गुम्मट के ऊपर से वह बड़ा पत्थर गिराती है जिसे लोग अन्न पीसने के लिए प्रयोग करते थे। यह पत्थर अबीमेलेक की खोपड़ी को फोड़ देता है। यह संभव है कि किसी और व्यक्ति ने उस स्त्री की भारी पत्थर को उठाने और गिराने में सहायता की हो।</w:t>
      </w:r>
    </w:p>
    <w:p>
      <w:pPr/>
      <w:r>
        <w:rPr>
          <w:lang w:val="hi_IN" w:bidi="hi_IN"/>
        </w:rPr>
      </w:r>
      <w:r>
        <w:rPr>
          <w:lang w:val="hi_IN" w:bidi="hi_IN"/>
        </w:rPr>
        <w:t>जब वह मरने वाला होता है, अबीमेलेक अपने हथियार ढोने वाले को जल्दी से बुलाता है। अबीमेलेक उस जवान को आदेश देता है कि वह उसे मार डाले ताकि कोई यह न कह सके कि एक स्त्री ने अबीमेलेक को मार डाला। यह स्मरण रखना महत्वपूर्ण है कि उस समय स्त्रियों को बहुत कम महत्व दिया जाता था।</w:t>
      </w:r>
    </w:p>
    <w:p>
      <w:pPr/>
      <w:r>
        <w:rPr>
          <w:lang w:val="hi_IN" w:bidi="hi_IN"/>
        </w:rPr>
      </w:r>
      <w:r>
        <w:rPr>
          <w:lang w:val="hi_IN" w:bidi="hi_IN"/>
        </w:rPr>
        <w:t>वह जवान अबीमेलेक को तलवार से मारता है और अबीमेलेक मर जाता है। जब अबीमेलेक के पुरुष उसे मरते हुए देखते हैं, तो वे सभी अपने घरों को लौट जाते हैं।</w:t>
      </w:r>
    </w:p>
    <w:p>
      <w:pPr/>
      <w:r>
        <w:rPr>
          <w:lang w:val="hi_IN" w:bidi="hi_IN"/>
        </w:rPr>
      </w:r>
      <w:r>
        <w:rPr>
          <w:lang w:val="hi_IN" w:bidi="hi_IN"/>
        </w:rPr>
        <w:t>यह ध्यान देना महत्वपूर्ण है कि कथाकार तब बदल जाता है जब वह युद्ध के बारे में बात करना बंद कर देता है और परमेश्वर के बारे में बात करना शुरू करता है कि कैसे परमेश्वर इस कहानी में कार्य कर रहे थे। यह कहानीकार कहता है कि जो घटनाएँ घटित हुई हैं, वे उस श्राप को पूरा करती हैं जो योताम ने अबीमेलेक और शेकेम के अगुवों के विरुद्ध कहा था।</w:t>
      </w:r>
    </w:p>
    <w:p>
      <w:pPr/>
      <w:r>
        <w:rPr>
          <w:lang w:val="hi_IN" w:bidi="hi_IN"/>
        </w:rPr>
      </w:r>
      <w:r>
        <w:rPr>
          <w:lang w:val="hi_IN" w:bidi="hi_IN"/>
        </w:rPr>
        <w:t>यहाँ रुकें और अपने समूह के साथ चर्चा करें: आप कैसे दिखाएँगे कि युद्ध की घटनाओं ने योताम के श्राप को पूरा किया? इस ऑडियो को यहाँ रोकें।</w:t>
      </w:r>
    </w:p>
    <w:p>
      <w:pPr/>
      <w:r>
        <w:rPr>
          <w:lang w:val="hi_IN" w:bidi="hi_IN"/>
        </w:rPr>
      </w:r>
      <w:r>
        <w:rPr>
          <w:lang w:val="hi_IN" w:bidi="hi_IN"/>
        </w:rPr>
        <w:t>जब कथाकार कहता है कि परमेश्वर ने उनकी बुराई उनके ही सिर पर लौटा दी, तब वह विशेष भाषा का प्रयोग करता है, जिसका अर्थ है कि परमेश्वर ने शेकेम के अगुवों को इस कारण दण्ड दिया क्योंकि उन्होंने अबीमेलेक का समर्थन किया और उसे राजा बनाया।</w:t>
      </w:r>
    </w:p>
    <w:p>
      <w:pPr/>
      <w:r>
        <w:rPr>
          <w:lang w:val="hi_IN" w:bidi="hi_IN"/>
        </w:rPr>
      </w:r>
      <w:r>
        <w:rPr>
          <w:lang w:val="hi_IN" w:bidi="hi_IN"/>
        </w:rPr>
        <w:t>यहाँ रुकें और समूह के रूप में चर्चा करें: आप ऐसे किसी व्यक्ति के बारे में क्या कहेंगे, जो अपने किए गए बुरे कामों का दंड भुगतता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9:50–57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अबीमेलेक का अनुसरण करने वाले पुरुष</w:t>
      </w:r>
    </w:p>
    <w:p>
      <w:pPr>
        <w:pStyle w:val="ListBullet"/>
        <w:spacing w:line="240" w:lineRule="auto"/>
        <w:ind w:left="720"/>
      </w:pPr>
      <w:r>
        <w:rPr>
          <w:lang w:val="hi_IN" w:bidi="hi_IN"/>
        </w:rPr>
      </w:r>
      <w:r>
        <w:rPr>
          <w:lang w:val="hi_IN" w:bidi="hi_IN"/>
        </w:rPr>
        <w:t>तेबेस के लोग</w:t>
      </w:r>
    </w:p>
    <w:p>
      <w:pPr>
        <w:pStyle w:val="ListBullet"/>
        <w:spacing w:line="240" w:lineRule="auto"/>
        <w:ind w:left="720"/>
      </w:pPr>
      <w:r>
        <w:rPr>
          <w:lang w:val="hi_IN" w:bidi="hi_IN"/>
        </w:rPr>
      </w:r>
      <w:r>
        <w:rPr>
          <w:lang w:val="hi_IN" w:bidi="hi_IN"/>
        </w:rPr>
        <w:t>वह स्त्री जिसने पत्थर गिराया</w:t>
      </w:r>
    </w:p>
    <w:p>
      <w:pPr>
        <w:pStyle w:val="ListBullet"/>
        <w:spacing w:line="240" w:lineRule="auto"/>
        <w:ind w:left="720"/>
      </w:pPr>
      <w:r>
        <w:rPr>
          <w:lang w:val="hi_IN" w:bidi="hi_IN"/>
        </w:rPr>
      </w:r>
      <w:r>
        <w:rPr>
          <w:lang w:val="hi_IN" w:bidi="hi_IN"/>
        </w:rPr>
        <w:t>अबीमेलेक का हथियार ढोने वाला</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 कि अबीमेलेक तेबेस पर आक्रमण करता है और अपने सैनिकों के साथ उसे जीत लेता है। तेबेस के लोग जो इस पहले आक्रमण से बच निकलते हैं, नगर के भीतर एक मजबूत गुम्मट में अपने आप को बंद कर लेते हैं। लोग गुम्मट की छत पर चढ़ते हैं। अबीमेलेक तेबेस के लोगों के पीछे जाता है और गुम्मट पर आक्रमण करना शुरू करता है। लोग गुम्मट की छत से अबीमेलेक को देखते हैं। अभिनय करें कि अबीमेलेक सामने के दरवाज़े के पास जाता है ताकि दरवाज़े में आग लगा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अबीमेलेक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करके दिखाएँ कि जब अबीमेलेक दरवाज़े की ओर बढ़ता है, तो एक स्त्री उसे ऊपर से नीचे की ओर देखती है। किसी की सहायता से वह स्त्री अबीमेलेक के सिर पर एक बड़ा पत्थर गिराती है। पत्थर अबीमेलेक की खोपड़ी को फोड़ देता है। अभिनय करें कि अबीमेलेक अपने हथियार उठाने वाले को बुलाता है, क्योंकि वह धीरे-धीरे मर रहा है। अबीमेलेक उस जवान से कहता है कि वह उसे मार डाले ताकि कोई यह न कह सके कि एक स्त्री ने अबीमेलेक को मार डाला। वह जवान अबीमेलेक को तलवार से मार डालता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अबीमेलेक के पुरुष अपने घरों को लौट जाते हैं। परमेश्वर ने योताम के श्राप को पूरा किया और अबीमेलेक तथा शेकेम के लोगों को उन पुरुषों द्वारा की गई बुराई के लिए दंडित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9:50–57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अबीमेलेक तेबेस </w:t>
      </w:r>
      <w:r>
        <w:rPr>
          <w:b/>
          <w:lang w:val="hi_IN" w:bidi="hi_IN"/>
        </w:rPr>
        <w:t>नगर</w:t>
      </w:r>
      <w:r>
        <w:rPr>
          <w:lang w:val="hi_IN" w:bidi="hi_IN"/>
        </w:rPr>
        <w:t xml:space="preserve"> के विरुद्ध डेरा डालता है और उस पर आक्रमण करता है। यह याद रखना महत्वपूर्ण है कि नगर एक बड़ा कस्बा होता है जिसके चारों ओर लोग आमतौर पर दीवार बनाते हैं। नगर के लिए उसी शब्द का उपयोग करें जिसका उपयोग आपने पिछले भागों में किया है।</w:t>
      </w:r>
    </w:p>
    <w:p>
      <w:pPr/>
      <w:r>
        <w:rPr>
          <w:lang w:val="hi_IN" w:bidi="hi_IN"/>
        </w:rPr>
      </w:r>
      <w:r>
        <w:rPr>
          <w:lang w:val="hi_IN" w:bidi="hi_IN"/>
        </w:rPr>
        <w:t xml:space="preserve">तेबेस के लोग दौड़ते हैं और नगर के </w:t>
      </w:r>
      <w:r>
        <w:rPr>
          <w:b/>
          <w:lang w:val="hi_IN" w:bidi="hi_IN"/>
        </w:rPr>
        <w:t>गुम्मट</w:t>
      </w:r>
      <w:r>
        <w:rPr>
          <w:lang w:val="hi_IN" w:bidi="hi_IN"/>
        </w:rPr>
        <w:t xml:space="preserve"> में छिप जाते हैं। यह एक ऊँची, पत्थर की संरचना थी जो किसी गढ़ या भीतरी कक्ष से जुड़ी हुई थी। गुम्मट के लिए उसी शब्द का उपयोग करें जिसका उपयोग आपने पिछले भागों में किया है।</w:t>
      </w:r>
    </w:p>
    <w:p>
      <w:pPr/>
      <w:r>
        <w:rPr>
          <w:lang w:val="hi_IN" w:bidi="hi_IN"/>
        </w:rPr>
      </w:r>
      <w:r>
        <w:rPr>
          <w:lang w:val="hi_IN" w:bidi="hi_IN"/>
        </w:rPr>
        <w:t xml:space="preserve">अबीमेलेक के मरने के बाद, </w:t>
      </w:r>
      <w:r>
        <w:rPr>
          <w:b/>
          <w:lang w:val="hi_IN" w:bidi="hi_IN"/>
        </w:rPr>
        <w:t>इस्राएल</w:t>
      </w:r>
      <w:r>
        <w:rPr>
          <w:lang w:val="hi_IN" w:bidi="hi_IN"/>
        </w:rPr>
        <w:t xml:space="preserve"> के पुरुष अब लड़ना बंद कर दिया और इसके बजाय अपने घरों को लौट गए। इस्राएल आमतौर पर याकूब के सभी वंशजों को दर्शाता है। यहाँ, इस्राएल के पुरुष उन </w:t>
      </w:r>
      <w:r>
        <w:rPr>
          <w:b/>
          <w:lang w:val="hi_IN" w:bidi="hi_IN"/>
        </w:rPr>
        <w:t>इस्राएली</w:t>
      </w:r>
      <w:r>
        <w:rPr>
          <w:lang w:val="hi_IN" w:bidi="hi_IN"/>
        </w:rPr>
        <w:t xml:space="preserve"> सैनिकों को दर्शाते हैं जिन्होंने अबीमेलेक का अनुसरण किया था। इस्राएल के लिए उसी शब्द या वाक्यांश का प्रयोग करें जिसका प्रयोग आपने पिछले भागों में किया है। इस्राएल और इस्राएलियों के बारे में अधिक जानकारी के लिए, मुख्य शब्दावली को देखें।</w:t>
      </w:r>
    </w:p>
    <w:p>
      <w:pPr/>
      <w:r>
        <w:rPr>
          <w:lang w:val="hi_IN" w:bidi="hi_IN"/>
        </w:rPr>
      </w:r>
      <w:r>
        <w:rPr>
          <w:lang w:val="hi_IN" w:bidi="hi_IN"/>
        </w:rPr>
        <w:t xml:space="preserve">यहोवा ने अबीमेलेक और शेकेम के अगुवों की </w:t>
      </w:r>
      <w:r>
        <w:rPr>
          <w:b/>
          <w:lang w:val="hi_IN" w:bidi="hi_IN"/>
        </w:rPr>
        <w:t>बुराई</w:t>
      </w:r>
      <w:r>
        <w:rPr>
          <w:lang w:val="hi_IN" w:bidi="hi_IN"/>
        </w:rPr>
        <w:t xml:space="preserve"> का प्रतिफल उन्हें लौटा दिया। बुराई भलाई के विपरीत है। एक दुष्ट व्यक्ति यहोवा की आज्ञा नहीं मानता और स्वेच्छा से अन्य लोगों को नुकसान पहुँचाने के लिए बुरे काम करता है। बुराई के लिए उसी शब्द या वाक्यांश का उपयोग करें जिसका उपयोग आपने पिछले भागों में किया है। दुष्टता के बारे में अधिक जानकारी के लिए, मुख्य शब्दावली देखें। </w:t>
      </w:r>
    </w:p>
    <w:p>
      <w:pPr/>
      <w:r>
        <w:rPr>
          <w:lang w:val="hi_IN" w:bidi="hi_IN"/>
        </w:rPr>
      </w:r>
      <w:r>
        <w:rPr>
          <w:lang w:val="hi_IN" w:bidi="hi_IN"/>
        </w:rPr>
        <w:t xml:space="preserve">यहोवा ने योताम के </w:t>
      </w:r>
      <w:r>
        <w:rPr>
          <w:b/>
          <w:lang w:val="hi_IN" w:bidi="hi_IN"/>
        </w:rPr>
        <w:t>श्राप</w:t>
      </w:r>
      <w:r>
        <w:rPr>
          <w:lang w:val="hi_IN" w:bidi="hi_IN"/>
        </w:rPr>
        <w:t xml:space="preserve"> को अबीमेलेक और शेकेम के अगुवों पर पूरा होने दिया। जब कोई व्यक्ति किसी दूसरे व्यक्ति को श्राप देता है, तो वह चाहता है कि उस व्यक्ति के साथ कुछ बुरा हो। श्राप के लिए उसी शब्द या वाक्यांश का उपयोग करें जिसका उपयोग आपने पिछले भागों में किया था। श्राप के बारे में अधिक जानकारी के लिए, मुख्य शब्दावली देखें।</w:t>
      </w:r>
    </w:p>
    <w:p>
      <w:pPr/>
      <w:r>
        <w:rPr>
          <w:lang w:val="hi_IN" w:bidi="hi_IN"/>
        </w:rPr>
      </w:r>
      <w:r>
        <w:rPr>
          <w:b/>
          <w:lang w:val="hi_IN" w:bidi="hi_IN"/>
        </w:rPr>
        <w:t>परमेश्वर</w:t>
      </w:r>
      <w:r>
        <w:rPr>
          <w:lang w:val="hi_IN" w:bidi="hi_IN"/>
        </w:rPr>
        <w:t xml:space="preserve"> युद्ध की घटनाओं के माध्यम से योताम के श्राप को पूरा करता है। यहाँ, परमेश्वर यहोवा को दर्शाता है, जो एकमात्र सच्चा सृष्टिकर्ता परमेश्वर है। परमेश्वर के लिए उसी शब्द का उपयोग करें जिसका उपयोग आपने पिछले भागों में किया था। परमेश्वर के बारे में अधिक जानकारी के लिए, मुख्य शब्दावली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10:1–5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10:1–5 को सुनें और अपने मन में रखें।</w:t>
      </w:r>
    </w:p>
    <w:p>
      <w:pPr/>
      <w:r>
        <w:rPr>
          <w:lang w:val="hi_IN" w:bidi="hi_IN"/>
        </w:rPr>
      </w:r>
      <w:r>
        <w:rPr>
          <w:lang w:val="hi_IN" w:bidi="hi_IN"/>
        </w:rPr>
        <w:t>यदि सम्भव हो, तो न्यायियों 10:1–5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10:1–5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से पहले, न्यायी गिदोन के पुत्र अबीमेलेक ने अपने 70 सौतेले भाइयों में से 69 को मार डाला। अबीमेलेक ने तीन वर्षों तक इस्राएल पर शासन किया, और उसने शेकेम में बहुत से लोगों से लड़ा और उन्हें मार डाला। जब अबीमेलेक युद्ध कर रहा था, तब एक स्त्री ने उसके सिर पर चक्की का पाट गिरा दिया। इस प्रकार अबीमेलेक मर गया, क्योंकि यहोवा अबीमेलेक को उसके सौतेले भाइयों की हत्या करने के कारण दण्ड देना चाहता था। अब, यह भाग तोला और याईर के बारे में है, जो अगले दो न्यायी हैं जिन्होंने अबीमेलेक की मृत्यु के बाद इस्राएल की अगुवाई की।</w:t>
      </w:r>
    </w:p>
    <w:p>
      <w:pPr/>
      <w:r>
        <w:rPr>
          <w:lang w:val="hi_IN" w:bidi="hi_IN"/>
        </w:rPr>
      </w:r>
      <w:r>
        <w:rPr>
          <w:lang w:val="hi_IN" w:bidi="hi_IN"/>
        </w:rPr>
        <w:t>न्यायियों की पुस्तक में, हमने पहले ही इस्राएल के चार प्रमुख न्यायियों के बारे में सुना है: एहूद, ओत्नीएल, दबोरा, और गिदोन। इसके बाद आने वाले दो मुख्य न्यायी यिप्तह और शिमशोन हैं। बड़े न्यायियों के नेतृत्व के विषय में हमें छोटे न्यायियों की तुलना में कहीं अधिक विवरण मिलता है। छह छोटे न्यायी हैं, और हम पहले ही उन न्यायियों में से एक शमगर के बारे में जानते हैं। अब हम छोटे न्यायियों तोला और याईर के लम्बे और शांतिपूर्ण शासन को देखते हैं। न्यायियों की पुस्तक में तोला और याईर के बारे में बहुत सारे विवरण नहीं हैं। यह भाग पुस्तक के अन्य हिंसक और युद्धप्रिय न्यायियों के साथ एक विरोधाभास प्रस्तुत करता है।</w:t>
      </w:r>
    </w:p>
    <w:p>
      <w:pPr/>
      <w:r>
        <w:rPr>
          <w:lang w:val="hi_IN" w:bidi="hi_IN"/>
        </w:rPr>
      </w:r>
      <w:r>
        <w:rPr>
          <w:lang w:val="hi_IN" w:bidi="hi_IN"/>
        </w:rPr>
        <w:t>यह आश्चर्य की बात है कि कुछ बातें इस भाग में नहीं हैं। सबसे पहले, इसी तरह के भाग तब शुरू होते हैं जब वे कहते हैं कि इस्राएल ने यहोवा की दृष्टि में बुरा किया, परन्तु यह भाग उस वाक्यांश का उपयोग नहीं करता है। यह भाग यहोवा का उल्लेख भी नहीं करता है।</w:t>
      </w:r>
    </w:p>
    <w:p>
      <w:pPr/>
      <w:r>
        <w:rPr>
          <w:lang w:val="hi_IN" w:bidi="hi_IN"/>
        </w:rPr>
      </w:r>
      <w:r>
        <w:rPr>
          <w:lang w:val="hi_IN" w:bidi="hi_IN"/>
        </w:rPr>
        <w:t>इस भाग का समग्र उद्देश्य पिछले भाग में अबीमेलेक की अराजकता और हिंसा और तोला और याईर के लंबे शासन की शांति और समृद्धि के बीच एक विरोधाभास दिखाना है। साथ ही, यह भाग याईर के बड़े परिवार और अगले न्यायी यिप्तह के बीच एक विरोधाभास दिखाता है, जिसकी केवल एक ही बेटी थी। यिप्तह की कहानी के बाद, हम तीन अन्य छोटे न्यायियों के बारे में सुनते हैं, और इन तीन छोटे न्यायियों में से दो के परिवार भी बहुत बड़े थे। बड़े परिवार यह दिखा सकते हैं कि इस्राएल के अगुवों ने सोचा था कि उन्हें यहोवा की व्यवस्था का पालन करने की आवश्यकता नहीं है, और यह कि एक दिन वे राजा और उसके पुत्रों की तरह एक परिवार के रूप में शासन कर सकते हैं।</w:t>
      </w:r>
    </w:p>
    <w:p>
      <w:pPr/>
      <w:r>
        <w:rPr>
          <w:lang w:val="hi_IN" w:bidi="hi_IN"/>
        </w:rPr>
      </w:r>
      <w:r>
        <w:rPr>
          <w:lang w:val="hi_IN" w:bidi="hi_IN"/>
        </w:rPr>
        <w:t>यहाँ रुकें और समूह के रूप में इस प्रश्न पर चर्चा करें: इस भाग की कहानियाँ दिखाती हैं कि समय के साथ इस्राएल और उसके न्यायी कैसे बदल गए। अपनी संस्कृति से कुछ ऐसी कहानियाँ सुनाइए जो यह दिखाती हों कि समय के साथ चीज़ें कैसे बदलीं। इस बात पर ध्यान दें कि लोग यह कैसे दिखाते हैं कि समय के साथ चीज़ें बदल गई हैं। इस ऑडियो को यहाँ रोकें।</w:t>
      </w:r>
    </w:p>
    <w:p>
      <w:pPr/>
      <w:r>
        <w:rPr>
          <w:lang w:val="hi_IN" w:bidi="hi_IN"/>
        </w:rPr>
      </w:r>
      <w:r>
        <w:rPr>
          <w:lang w:val="hi_IN" w:bidi="hi_IN"/>
        </w:rPr>
        <w:t>जब यह भाग आरम्भ होता है, तब अबीमेलेक मर चुका होता है, और अब इस्राएल का एक नया अगुवा होता है। नए अगुवे का नाम तोला है। तोला पूआ का पुत्र है, जो दोदो का पुत्र है, जिसका अर्थ है कि तोला दोदो का पोता है। तोला इस्साकार के गोत्र से है, जो इस्राएल के 12 गोत्रों में से एक है। इस्साकार इस्राएल के छोटे गोत्रों में से एक है।</w:t>
      </w:r>
    </w:p>
    <w:p>
      <w:pPr/>
      <w:r>
        <w:rPr>
          <w:lang w:val="hi_IN" w:bidi="hi_IN"/>
        </w:rPr>
      </w:r>
      <w:r>
        <w:rPr>
          <w:lang w:val="hi_IN" w:bidi="hi_IN"/>
        </w:rPr>
        <w:t>यहाँ रुकें और समूह के रूप में इस प्रश्न पर चर्चा करें: जब आप अपना या किसी और का परिचय देते हैं, तो आप अपने पिता, दादा, या अन्य रिश्तेदारों के बारे में क्या जानकारी शामिल करते हैं? इस ऑडियो को यहाँ रोकें।</w:t>
      </w:r>
    </w:p>
    <w:p>
      <w:pPr/>
      <w:r>
        <w:rPr>
          <w:lang w:val="hi_IN" w:bidi="hi_IN"/>
        </w:rPr>
      </w:r>
      <w:r>
        <w:rPr>
          <w:lang w:val="hi_IN" w:bidi="hi_IN"/>
        </w:rPr>
        <w:t>तोला इस्राएल को बचाने के लिए उठा, जिसका अर्थ यह हो सकता है कि इस्राएल पर कोई नया संकट या शत्रु आया था। हालाँकि, अधिक सम्भावना यह है कि तोला ने इस्राएल को उन सब समस्याओं से छुड़ाया जो अबीमेलेक ने अपने जीवनकाल में उत्पन्न की थीं। अबीमेलेक की तरह हत्या और युद्ध के बजाय तोला स्थिरता और शान्ति प्रदान की। तोला के समय में युद्ध का कोई उल्लेख नहीं है।</w:t>
      </w:r>
    </w:p>
    <w:p>
      <w:pPr/>
      <w:r>
        <w:rPr>
          <w:lang w:val="hi_IN" w:bidi="hi_IN"/>
        </w:rPr>
      </w:r>
      <w:r>
        <w:rPr>
          <w:lang w:val="hi_IN" w:bidi="hi_IN"/>
        </w:rPr>
        <w:t>तोला उत्तरी गोत्र इस्साकार के क्षेत्र से है, परन्तु वह एप्रैम के पहाड़ी प्रदेश में स्थित शामीर नामक नगर में रहता और शासन करता है। कुछ लोग सोचते हैं कि शामीर वही स्थान है जो सामरिया है, क्योंकि मूल भाषा में दोनों के उच्चारण मिलते-जुलते हैं। अन्य लोग मानते हैं कि शामीर सामरिया के बजाय किसी अन्य स्थान पर था। पहाड़ी भूमि का एक ऐसा क्षेत्र है जो स्वाभाविक रूप से ऊँचा भाग है। पहाड़ी पहाड़ से छोटी होती है। पहाड़ी देश वह क्षेत्र है जहाँ बहुत सी पहाड़ियाँ हैं।</w:t>
      </w:r>
    </w:p>
    <w:p>
      <w:pPr/>
      <w:r>
        <w:rPr>
          <w:lang w:val="hi_IN" w:bidi="hi_IN"/>
        </w:rPr>
      </w:r>
      <w:r>
        <w:rPr>
          <w:lang w:val="hi_IN" w:bidi="hi_IN"/>
        </w:rPr>
        <w:t>यदि आवश्यक हो, तो एक समूह के रूप में यहाँ रुकें और शामीर के संभावित स्थान का नक्शा और पहाड़ी क्षेत्र का चित्र देखें। इस ऑडियो को यहाँ रोकें।</w:t>
      </w:r>
    </w:p>
    <w:p>
      <w:pPr/>
      <w:r>
        <w:rPr>
          <w:lang w:val="hi_IN" w:bidi="hi_IN"/>
        </w:rPr>
      </w:r>
      <w:r>
        <w:rPr>
          <w:lang w:val="hi_IN" w:bidi="hi_IN"/>
        </w:rPr>
        <w:t>तोला ने 23 वर्षों तक इस्राएल पर शासन किया, और फिर वह मर गया। लोगों ने तोला को एप्रैम के पहाड़ी प्रदेश में स्थित शामीर में दफनाया। कहानी तोला के विषय में और कोई विवरण नहीं देती।</w:t>
      </w:r>
    </w:p>
    <w:p>
      <w:pPr/>
      <w:r>
        <w:rPr>
          <w:lang w:val="hi_IN" w:bidi="hi_IN"/>
        </w:rPr>
      </w:r>
      <w:r>
        <w:rPr>
          <w:lang w:val="hi_IN" w:bidi="hi_IN"/>
        </w:rPr>
        <w:t>इस भाग का अन्य छोटा न्यायी याईर है। याईर गिलाद नाम के स्थान से है, जो यरदन नदी के पूर्व में मनश्शे के गोत्र की भूमि में स्थित है। गिलाद के लोगों को गिलादी कहा जाता था, और वे एक मजबूत समूह थे। गिलादी मनश्शे के गोत्र के वंशज थे। याईर ने 22 वर्षों तक इस्राएल के न्यायी के रूप में अगुवाई की। उसके समय में, लोगों ने कोई युद्ध नहीं लड़ा, और इस्राएल ने एक बार फिर शांति का अनुभव किया।</w:t>
      </w:r>
    </w:p>
    <w:p>
      <w:pPr/>
      <w:r>
        <w:rPr>
          <w:lang w:val="hi_IN" w:bidi="hi_IN"/>
        </w:rPr>
      </w:r>
      <w:r>
        <w:rPr>
          <w:lang w:val="hi_IN" w:bidi="hi_IN"/>
        </w:rPr>
        <w:t>यहाँ रुकें और एक समूह के रूप में गिलाद के स्थान का नक्शा देखें। इस ऑडियो को यहाँ रोकें।</w:t>
      </w:r>
    </w:p>
    <w:p>
      <w:pPr/>
      <w:r>
        <w:rPr>
          <w:lang w:val="hi_IN" w:bidi="hi_IN"/>
        </w:rPr>
      </w:r>
      <w:r>
        <w:rPr>
          <w:lang w:val="hi_IN" w:bidi="hi_IN"/>
        </w:rPr>
        <w:t>हम तोला के पिता और दादा के बारे में जानकारी सुनते हैं, परन्तु इस भाग में याईर के बारे में जानकारी उसके वंशजों या बच्चों के बारे में है। याईर के 30 पुत्र थे। यह संभव है कि इतने अधिक बच्चे पैदा करने में सक्षम होने के लिए याईर की कई पत्नियाँ रही होंगी। याईर भी शायद बहुत धनी था, क्योंकि उसकी बहुत सी पत्नियाँ थीं। याईर के 30 पुत्रों में से प्रत्येक एक गदहे पर सवार था, जो घोड़े जैसा एक घरेलू पशु है, परन्तु आकार में छोटा है और उसके कान लंबे हैं।</w:t>
      </w:r>
    </w:p>
    <w:p>
      <w:pPr/>
      <w:r>
        <w:rPr>
          <w:lang w:val="hi_IN" w:bidi="hi_IN"/>
        </w:rPr>
      </w:r>
      <w:r>
        <w:rPr>
          <w:lang w:val="hi_IN" w:bidi="hi_IN"/>
        </w:rPr>
        <w:t>यदि आवश्यक हो तो यहीं रुकें और समूह में एक गधे की तस्वीर देखें। इस ऑडियो को यहाँ रोकें।</w:t>
      </w:r>
    </w:p>
    <w:p>
      <w:pPr/>
      <w:r>
        <w:rPr>
          <w:lang w:val="hi_IN" w:bidi="hi_IN"/>
        </w:rPr>
      </w:r>
      <w:r>
        <w:rPr>
          <w:lang w:val="hi_IN" w:bidi="hi_IN"/>
        </w:rPr>
        <w:t>याईर एक धनवान न्यायी था। जिस प्रकार याईर के पुत्र गधों पर सवारी करते थे, वह वैसा ही था जैसे कोई राजा अपनी संतानों की सहायता से अपने राज्य पर शासन करता है। उस समय जब कोई व्यक्ति गधे पर सवारी करता था, तो यह दिखाता था कि वह शान्ति के साथ आया है। एक योद्धा युद्ध में जाने के लिए युद्ध के घोड़े पर सवार होता था।</w:t>
      </w:r>
    </w:p>
    <w:p>
      <w:pPr/>
      <w:r>
        <w:rPr>
          <w:lang w:val="hi_IN" w:bidi="hi_IN"/>
        </w:rPr>
      </w:r>
      <w:r>
        <w:rPr>
          <w:lang w:val="hi_IN" w:bidi="hi_IN"/>
        </w:rPr>
        <w:t>यहाँ रुकें और इस प्रश्न पर एक समूह के रूप में चर्चा करें: आपके समुदाय के शासक कैसे यात्रा करते हैं? इस ऑडियो को यहाँ रोकें।</w:t>
      </w:r>
    </w:p>
    <w:p>
      <w:pPr/>
      <w:r>
        <w:rPr>
          <w:lang w:val="hi_IN" w:bidi="hi_IN"/>
        </w:rPr>
      </w:r>
      <w:r>
        <w:rPr>
          <w:lang w:val="hi_IN" w:bidi="hi_IN"/>
        </w:rPr>
        <w:t>याईर के 30 पुत्रों के पास गिलाद की भूमि में 30 नगर भी थे, जो यह भी दिखाता है कि याईर शक्तिशाली और धनी था। जब लेखक ने न्यायियों की पुस्तक लिखी थी, तब भी लोग इन तीस नगरों को हब्बोत्याईर कहते थे, जिसका अर्थ है याईर के तम्बुओं के गाँव। वास्तव में, ये शायद तम्बूओं के समूह थे जहाँ लोग एक साथ रहते थे। मूल भाषा में याईर, गधा और नगर के लिए शब्द बहुत मिलते-जुलते हैं, और मूल श्रोताओं के लिए याईर के वर्णन में इन समान शब्दों को एक साथ सुनना हास्यप्रद लगेगा।</w:t>
      </w:r>
    </w:p>
    <w:p>
      <w:pPr/>
      <w:r>
        <w:rPr>
          <w:lang w:val="hi_IN" w:bidi="hi_IN"/>
        </w:rPr>
      </w:r>
      <w:r>
        <w:rPr>
          <w:lang w:val="hi_IN" w:bidi="hi_IN"/>
        </w:rPr>
        <w:t>यहाँ रुकें और इस प्रश्न पर समूह में चर्चा करें: एक कहानी सुनाएँ और उस कहानी में ऐसे शब्द शामिल करें जो समान लगते हों। एक जैसी आवाज़ वाले ये शब्द कहानी को मज़ेदार या दिलचस्प कैसे बनाते हैं? इस ऑडियो को यहाँ रोकें।</w:t>
      </w:r>
    </w:p>
    <w:p>
      <w:pPr/>
      <w:r>
        <w:rPr>
          <w:lang w:val="hi_IN" w:bidi="hi_IN"/>
        </w:rPr>
      </w:r>
      <w:r>
        <w:rPr>
          <w:lang w:val="hi_IN" w:bidi="hi_IN"/>
        </w:rPr>
        <w:t>याईर की मृत्यु हो गई और लोगों ने याईर को कामोन नाम के नगर में दफनाया, जो शायद गिलाद में भी था। कामोन शायद याईर का गृहनगर भी था।</w:t>
      </w:r>
    </w:p>
    <w:p>
      <w:pPr/>
      <w:r>
        <w:rPr>
          <w:lang w:val="hi_IN" w:bidi="hi_IN"/>
        </w:rPr>
      </w:r>
      <w:r>
        <w:rPr>
          <w:lang w:val="hi_IN" w:bidi="hi_IN"/>
        </w:rPr>
        <w:t>यहाँ रुकें और कामोन के संभावित स्थान का नक्शा देखें।</w:t>
      </w:r>
      <w:r>
        <w:rPr>
          <w:lang w:val="hi_IN" w:bidi="hi_IN"/>
        </w:rPr>
      </w:r>
    </w:p>
    <w:p>
      <w:pPr>
        <w:pStyle w:val="Heading3"/>
      </w:pPr>
      <w:r>
        <w:rPr>
          <w:lang w:val="hi_IN" w:bidi="hi_IN"/>
        </w:rPr>
        <w:t>घटनाओं को समझाना</w:t>
      </w:r>
    </w:p>
    <w:p>
      <w:pPr/>
      <w:r>
        <w:rPr>
          <w:lang w:val="hi_IN" w:bidi="hi_IN"/>
        </w:rPr>
      </w:r>
      <w:r>
        <w:rPr>
          <w:lang w:val="hi_IN" w:bidi="hi_IN"/>
        </w:rPr>
        <w:t>न्यायियों 10:1–5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तोला 23 वर्षों तक इस्राएल का न्यायी रहा। तोला इस्साकार के गोत्र से था, और वह एप्रैम के पहाड़ी प्रदेश में रहता था।</w:t>
      </w:r>
    </w:p>
    <w:p>
      <w:pPr/>
      <w:r>
        <w:rPr>
          <w:lang w:val="hi_IN" w:bidi="hi_IN"/>
        </w:rPr>
      </w:r>
      <w:r>
        <w:rPr>
          <w:b/>
          <w:lang w:val="hi_IN" w:bidi="hi_IN"/>
        </w:rPr>
        <w:t>दूसरे दृश्य में:</w:t>
      </w:r>
      <w:r>
        <w:rPr>
          <w:lang w:val="hi_IN" w:bidi="hi_IN"/>
        </w:rPr>
        <w:t xml:space="preserve"> याईर 22 वर्षों तक इस्राएल का न्यायी रहा। याईर एक गिलादी था, और उसके 30 पुत्र थे जो 30 गधों पर सवारी करते थे। याईर के पुत्र 30 नगरों के स्वामी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तोला</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याईर</w:t>
      </w:r>
    </w:p>
    <w:p>
      <w:pPr>
        <w:pStyle w:val="ListBullet"/>
        <w:spacing w:line="240" w:lineRule="auto"/>
        <w:ind w:left="720"/>
      </w:pPr>
      <w:r>
        <w:rPr>
          <w:lang w:val="hi_IN" w:bidi="hi_IN"/>
        </w:rPr>
      </w:r>
      <w:r>
        <w:rPr>
          <w:lang w:val="hi_IN" w:bidi="hi_IN"/>
        </w:rPr>
        <w:t>और याईर के 30 पुत्र।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 भाग अबीमेलेक के समय के बाद आता है। याद रखें कि अबीमेलेक ने अपने 70 में से 69 सौतेले भाइयों को मार डाला था, और बाद में यहोवा ने अबीमेलेक को इसके लिए दण्ड दिया जब उसकी मृत्यु हुई। अबीमेलेक ने केवल तीन वर्ष तक शासन किया, परन्तु इस भाग के दोनों न्यायियों ने प्रत्येक 23 और 22 वर्ष तक शासन किया, जो बहुत अधिक समय था। साथ ही, याद रखें कि इस्राएल तोला और याईर के शासन में शांति अनुभव करता है, और यह भी कि यह भाग इससे पहले अबीमेलेक के हिंसक शासन और इसके बाद यिप्तह और शिमशोन के हिंसक शासन के साथ एक विरोधाभास को दिखाता है।</w:t>
      </w:r>
    </w:p>
    <w:p>
      <w:pPr/>
      <w:r>
        <w:rPr>
          <w:lang w:val="hi_IN" w:bidi="hi_IN"/>
        </w:rPr>
      </w:r>
      <w:r>
        <w:rPr>
          <w:lang w:val="hi_IN" w:bidi="hi_IN"/>
        </w:rPr>
        <w:t>पहले दृश्य में, याद रखें कि यह भाग अबीमेलेक के समय के बाद शुरू होता है। मूल भाषा में, यह भाग “अबीमेलेक की मृत्यु के बाद” नहीं कहता है। हालाँकि, हम पिछले भाग से जानते हैं कि अबीमेलेक पहले ही मर चुका है, और कई अनुवादों में यह जानकारी शामिल है कि यह भाग अबीमेलेक की मृत्यु के बाद घटित होता है।</w:t>
      </w:r>
    </w:p>
    <w:p>
      <w:pPr/>
      <w:r>
        <w:rPr>
          <w:lang w:val="hi_IN" w:bidi="hi_IN"/>
        </w:rPr>
      </w:r>
      <w:r>
        <w:rPr>
          <w:lang w:val="hi_IN" w:bidi="hi_IN"/>
        </w:rPr>
        <w:t>यहाँ रुकें और इस प्रश्न पर समूह में चर्चा करें: क्या इस भाग को “अबीमेलेक के समय के बाद,” “अबीमेलेक की मृत्यु के बाद,” या किन्हीं और शब्दों से शुरू करना सबसे अच्छा होगा? इस ऑडियो को यहाँ रोकें।</w:t>
      </w:r>
    </w:p>
    <w:p>
      <w:pPr/>
      <w:r>
        <w:rPr>
          <w:lang w:val="hi_IN" w:bidi="hi_IN"/>
        </w:rPr>
      </w:r>
      <w:r>
        <w:rPr>
          <w:lang w:val="hi_IN" w:bidi="hi_IN"/>
        </w:rPr>
        <w:t>पूआ का पुत्र और दोदो का पोता, तोला, इस्राएल का नया न्यायी बना। याद रखें कि तोला इस्साकार के गोत्र से है।</w:t>
      </w:r>
    </w:p>
    <w:p>
      <w:pPr/>
      <w:r>
        <w:rPr>
          <w:lang w:val="hi_IN" w:bidi="hi_IN"/>
        </w:rPr>
      </w:r>
      <w:r>
        <w:rPr>
          <w:lang w:val="hi_IN" w:bidi="hi_IN"/>
        </w:rPr>
        <w:t>यहाँ रुकें और इस प्रश्न पर समूह में चर्चा करें: आप पूआ के पुत्र दोदो के पुत्र का अनुवाद कैसे करेंगे? क्या इसके बजाय “दोदो का पोता” कहना आसान होता? इस ऑडियो को यहाँ रोकें।</w:t>
      </w:r>
    </w:p>
    <w:p>
      <w:pPr/>
      <w:r>
        <w:rPr>
          <w:lang w:val="hi_IN" w:bidi="hi_IN"/>
        </w:rPr>
      </w:r>
      <w:r>
        <w:rPr>
          <w:lang w:val="hi_IN" w:bidi="hi_IN"/>
        </w:rPr>
        <w:t>याद रखें कि तोला इस्राएल को बचाने के लिए उठा, या एक महत्वपूर्ण अगुवा बन गया। “तोला इस्राएल को बचाने के लिए उठा” एक विशेष भाषा है जिसका अर्थ यह हो सकता है कि तोला इस्राएल को किसी वस्तु या किसी व्यक्ति से बचाता है, अथवा तोला इस्राएल को उन समस्याओं से मुक्त करता है जो अबीमेलेक के कारण उत्पन्न हुई थीं। इस भाग में यह पृष्ठभूमि जानकारी भी दी गई है कि तोला एप्रैम के पहाड़ी क्षेत्र में शामीर में रहता था। तोला निश्चित रूप से उत्तर इस्राएल में इस्साकार गोत्र की भूमि से मध्य इस्राएल में एप्रैम गोत्र की भूमि में आ गया होगा।</w:t>
      </w:r>
    </w:p>
    <w:p>
      <w:pPr/>
      <w:r>
        <w:rPr>
          <w:lang w:val="hi_IN" w:bidi="hi_IN"/>
        </w:rPr>
      </w:r>
      <w:r>
        <w:rPr>
          <w:lang w:val="hi_IN" w:bidi="hi_IN"/>
        </w:rPr>
        <w:t>यदि आवश्यक हो, तो एक समूह के रूप में यहाँ रुकें और शामीर के संभावित स्थान का नक्शा और पहाड़ी क्षेत्र का चित्र देखें। इस ऑडियो को यहाँ रोकें।</w:t>
      </w:r>
    </w:p>
    <w:p>
      <w:pPr/>
      <w:r>
        <w:rPr>
          <w:lang w:val="hi_IN" w:bidi="hi_IN"/>
        </w:rPr>
      </w:r>
      <w:r>
        <w:rPr>
          <w:lang w:val="hi_IN" w:bidi="hi_IN"/>
        </w:rPr>
        <w:t>साथ ही, यहाँ रुकें और इस प्रश्न पर समूह में चर्चा करें: आप यह पृष्ठभूमि जानकारी कैसे शामिल करेंगे कि तोला शामीर में रहता था, न कि इस्साकार गोत्र की भूमि में? इस ऑडियो को यहाँ रोकें।</w:t>
      </w:r>
    </w:p>
    <w:p>
      <w:pPr/>
      <w:r>
        <w:rPr>
          <w:lang w:val="hi_IN" w:bidi="hi_IN"/>
        </w:rPr>
      </w:r>
      <w:r>
        <w:rPr>
          <w:lang w:val="hi_IN" w:bidi="hi_IN"/>
        </w:rPr>
        <w:t>पहले दृश्य का अंतिम भाग बताता है कि तोला ने 23 वर्षों तक इस्राएल के न्यायी के रूप में शासन किया। यह भी कहता है कि तोला मर गया, और लोगों ने उसे शामीर में दफनाया।</w:t>
      </w:r>
    </w:p>
    <w:p>
      <w:pPr/>
      <w:r>
        <w:rPr>
          <w:lang w:val="hi_IN" w:bidi="hi_IN"/>
        </w:rPr>
      </w:r>
      <w:r>
        <w:rPr>
          <w:lang w:val="hi_IN" w:bidi="hi_IN"/>
        </w:rPr>
        <w:t>दूसरे दृश्य में, तोला की मृत्यु के बाद याईर इस्राएल का अगला न्यायी बन जाता है। याद रखें कि याईर गिलाद से है, जो यरदन नदी के पूर्व में मनश्शे के गोत्र की भूमि में स्थित है। याईर 22 वर्षों तक इस्राएल पर शासन करता है।</w:t>
      </w:r>
    </w:p>
    <w:p>
      <w:pPr/>
      <w:r>
        <w:rPr>
          <w:lang w:val="hi_IN" w:bidi="hi_IN"/>
        </w:rPr>
      </w:r>
      <w:r>
        <w:rPr>
          <w:lang w:val="hi_IN" w:bidi="hi_IN"/>
        </w:rPr>
        <w:t>यहाँ रुकें और एक समूह के रूप में गिलाद के स्थान का नक्शा देखें। इस ऑडियो को यहाँ रोकें।</w:t>
      </w:r>
    </w:p>
    <w:p>
      <w:pPr/>
      <w:r>
        <w:rPr>
          <w:lang w:val="hi_IN" w:bidi="hi_IN"/>
        </w:rPr>
      </w:r>
      <w:r>
        <w:rPr>
          <w:lang w:val="hi_IN" w:bidi="hi_IN"/>
        </w:rPr>
        <w:t>दूसरे दृश्य का मध्य भाग याईर के बारे में पूरी पृष्ठभूमि की जानकारी है। याईर के 30 पुत्र थे, और प्रत्येक पुत्र गधे की सवारी करता था और उसका अपना एक नगर था। याद रखें कि इसकी संभावना है कि यह विवरण दर्शाता है कि याईर की अनेक पत्नियां थीं, वह धनवान था, और उसने गिलाद की भूमि में उसी प्रकार शासन किया जैसे एक राजा अपने लोगों पर शासन करता है। याद रखें कि यह भाग यह नहीं कहता कि याईर के पुत्र युद्ध के लिए तैयार थे या वे आक्रमण के लिए तैयार थे। अगली कहानी में एक आक्रमण होगा, और याईर और उसके पुत्रों ने इस्राएल को इसके लिए तैयार नहीं किया था।</w:t>
      </w:r>
    </w:p>
    <w:p>
      <w:pPr/>
      <w:r>
        <w:rPr>
          <w:lang w:val="hi_IN" w:bidi="hi_IN"/>
        </w:rPr>
      </w:r>
      <w:r>
        <w:rPr>
          <w:lang w:val="hi_IN" w:bidi="hi_IN"/>
        </w:rPr>
        <w:t>यहाँ रुकें और यदि आवश्यक हो, तो एक समूह के रूप में फिर से गधे की तस्वीर देखें। इस ऑडियो को यहाँ रोकें।</w:t>
      </w:r>
    </w:p>
    <w:p>
      <w:pPr/>
      <w:r>
        <w:rPr>
          <w:lang w:val="hi_IN" w:bidi="hi_IN"/>
        </w:rPr>
      </w:r>
      <w:r>
        <w:rPr>
          <w:lang w:val="hi_IN" w:bidi="hi_IN"/>
        </w:rPr>
        <w:t>याईर के पुत्रों के 30 नगर हब्बोत्याईर कहा जाता था, जिसका अर्थ है याईर के तम्बूओं के गाँव। याद रखें कि लोग आमतौर पर नगर को शत्रु के हमले से बचाने के लिए नगर के चारों ओर दीवारें बनाते हैं, लेकिन याईर के ये नगर शायद बिना दीवारों के नगर हैं। याईर के नगर शायद तम्बूओं के छोटे समूह हैं जहाँ लोग एक साथ रहते हैं। यह संभव है कि वर्णनकर्ता ने इस भाग में यहाँ नगर शब्द को इसलिए सम्मिलित किया क्योंकि यह याईर और गधे के लिए प्रयुक्त शब्दों से सुनने में बहुत मिलता-जुलता लगता है, यद्यपि याईर के नगर वास्तव में बिना किसी सुरक्षा दीवार के तम्बुओं के गाँव हैं। यह संभव है कि याईर और उसके पुत्रों ने शत्रु के आक्रमण की उम्मीद नहीं की थी, और यही कारण है कि उन्होंने अपने नगरों के चारों ओर दीवारें नहीं बनाईं।</w:t>
      </w:r>
    </w:p>
    <w:p>
      <w:pPr/>
      <w:r>
        <w:rPr>
          <w:lang w:val="hi_IN" w:bidi="hi_IN"/>
        </w:rPr>
      </w:r>
      <w:r>
        <w:rPr>
          <w:lang w:val="hi_IN" w:bidi="hi_IN"/>
        </w:rPr>
        <w:t>यहाँ रुकें और इस प्रश्न पर समूह में चर्चा करें: अब जब आप जानते हैं कि इस समय ये शायद कई तम्बुओं की छोटी बस्तियाँ थीं, तो आप हब्बोत्याईर नाम का अनुवाद किस प्रकार करेंगे? यदि यह आपकी भाषा में अधिक स्पष्ट हो, तो आप इन बस्तियों को गाँव या बस्तियाँ कह सकते हैं। इस ऑडियो को यहाँ रोकें।</w:t>
      </w:r>
    </w:p>
    <w:p>
      <w:pPr/>
      <w:r>
        <w:rPr>
          <w:lang w:val="hi_IN" w:bidi="hi_IN"/>
        </w:rPr>
      </w:r>
      <w:r>
        <w:rPr>
          <w:lang w:val="hi_IN" w:bidi="hi_IN"/>
        </w:rPr>
        <w:t>दूसरे दृश्य के अंत में, याईर मर जाता है, और लोग याईर को कामोन नाम के नगर में दफनाते हैं। याद रखें कि कामोन शायद गिलाद में है, जो यरदन नदी से लगभग 24 किलोमीटर पूर्व में है।</w:t>
      </w:r>
    </w:p>
    <w:p>
      <w:pPr/>
      <w:r>
        <w:rPr>
          <w:lang w:val="hi_IN" w:bidi="hi_IN"/>
        </w:rPr>
      </w:r>
      <w:r>
        <w:rPr>
          <w:lang w:val="hi_IN" w:bidi="hi_IN"/>
        </w:rPr>
        <w:t>यहाँ रुकें और कामोन के संभावित स्थान का नक्शा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10:1–5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तोला</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याईर</w:t>
      </w:r>
    </w:p>
    <w:p>
      <w:pPr>
        <w:pStyle w:val="ListBullet"/>
        <w:spacing w:line="240" w:lineRule="auto"/>
        <w:ind w:left="720"/>
      </w:pPr>
      <w:r>
        <w:rPr>
          <w:lang w:val="hi_IN" w:bidi="hi_IN"/>
        </w:rPr>
      </w:r>
      <w:r>
        <w:rPr>
          <w:lang w:val="hi_IN" w:bidi="hi_IN"/>
        </w:rPr>
        <w:t>और याईर के 30 पुत्र।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अबीमेलेक की मृत्यु के बाद, तोला इस्राएल का न्यायी बना। तोला पूआ का पुत्र और दोदो का पोता था, और वह इस्साकार के गोत्र से था। तोला इस्राएल को बचाने के लिए उठा। तोला एप्रैम के पहाड़ी क्षेत्र में शामीर में रहता था। तोला 23 वर्षों तक इस्राएल का न्यायी रहा। जब तोला की मृत्यु हुई, तो लोगों ने उसे शामीर में दफनाया।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तोला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तोला की मृत्यु के बाद, याईर इस्राएल का न्यायी बना। याईर गिलाद से था, जो यरदन नदी के पूर्वी किनारे पर मनश्शे के गोत्र की भूमि में एक स्थान था। याईर ने 22 वर्षों तक इस्राएल पर शासन किया। याईर के 30 पुत्र थे, और उनमें से प्रत्येक एक गदहे पर सवारी करता था, तथा प्रत्येक पुत्र के पास गिलाद में एक नगर भी था। 30 नगरों को अभी भी हब्बोतयाईर, याईर के तम्बू गाँव कहा जाता है। याईर की मृत्यु हो गई और लोगों ने याईर को कामोन में दफनाया।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याईर के 30 पुत्रों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याईर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इस्राएल के लोगों की भूमिका निभाने वाले लोगों से पूछें, "आप क्या महसूस कर रहे हैं या क्या सोच रहे हैं?" लोग कुछ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10:1–5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अबीमेलेक की मृत्यु के बाद, तोला इस्राएल देश में एक </w:t>
      </w:r>
      <w:r>
        <w:rPr>
          <w:b/>
          <w:lang w:val="hi_IN" w:bidi="hi_IN"/>
        </w:rPr>
        <w:t>न्यायी</w:t>
      </w:r>
      <w:r>
        <w:rPr>
          <w:lang w:val="hi_IN" w:bidi="hi_IN"/>
        </w:rPr>
        <w:t xml:space="preserve"> और अगुवा बना। याद रखें कि इन न्यायियों की मुख्य भूमिका अदालत के मामलों का निर्णय करना नहीं थी, बल्कि इसके बजाय लोगों की अगुवाई करना और उन्हें उनके शत्रुओं से छुड़ाना था। अगुवाई या न्यायी के लिए उसी शब्द का उपयोग करें जिसका उपयोग आपने इस्राएल के न्यायियों के बारे में पिछले भागों में किया है। अधिक जानकारी के लिए, मुख्य शब्दावली में न्यायी देखें।</w:t>
      </w:r>
    </w:p>
    <w:p>
      <w:pPr/>
      <w:r>
        <w:rPr>
          <w:lang w:val="hi_IN" w:bidi="hi_IN"/>
        </w:rPr>
      </w:r>
      <w:r>
        <w:rPr>
          <w:lang w:val="hi_IN" w:bidi="hi_IN"/>
        </w:rPr>
        <w:t xml:space="preserve">तोला इस्साकार के गोत्र से था, जो </w:t>
      </w:r>
      <w:r>
        <w:rPr>
          <w:b/>
          <w:lang w:val="hi_IN" w:bidi="hi_IN"/>
        </w:rPr>
        <w:t>इस्राएल</w:t>
      </w:r>
      <w:r>
        <w:rPr>
          <w:lang w:val="hi_IN" w:bidi="hi_IN"/>
        </w:rPr>
        <w:t xml:space="preserve"> के 12 गोत्रों में से एक है। तोला इस्राएल को छुड़ाने के लिए एक अगुवा के रूप में उठा, जिसका अभिप्राय इस्राएल के लोगों से है। तोला एप्रैम के पहाड़ी क्षेत्र में शामीर में रहता था। पहाड़ी भूमि का एक ऐसा क्षेत्र है जो प्राकृतिक रूप से ऊँचा भाग है। पहाड़ी पहाड़ से छोटी होती है। पहाड़ी इलाका वह क्षेत्र है जहाँ बहुत सी पहाड़ियाँ होती हैं। पहाड़ी क्षेत्र का अनुवाद उसी तरह करें जैसे आपने पिछले भागों में किया है। एप्रैम भी इस्राएल के 12 गोत्रों में से एक है। इस्साकार और एप्रैम के बारे में अधिक जानकारी के लिए, मुख्य शब्दावली में इस्राएल और इस्राएलियों को देखें।</w:t>
      </w:r>
    </w:p>
    <w:p>
      <w:pPr/>
      <w:r>
        <w:rPr>
          <w:lang w:val="hi_IN" w:bidi="hi_IN"/>
        </w:rPr>
      </w:r>
      <w:r>
        <w:rPr>
          <w:lang w:val="hi_IN" w:bidi="hi_IN"/>
        </w:rPr>
        <w:t xml:space="preserve">याईर गिलाद से था, जो यरदन नदी के पूर्वी किनारे पर मनश्शे के गोत्र की भूमि में था। याईर के 30 पुत्र थे जो 30 </w:t>
      </w:r>
      <w:r>
        <w:rPr>
          <w:b/>
          <w:lang w:val="hi_IN" w:bidi="hi_IN"/>
        </w:rPr>
        <w:t>गधों</w:t>
      </w:r>
      <w:r>
        <w:rPr>
          <w:lang w:val="hi_IN" w:bidi="hi_IN"/>
        </w:rPr>
        <w:t xml:space="preserve"> पर सवारी करते थे। याद रखें कि गदहा घोड़े जैसा एक घरेलू पशु होता है, लेकिन उससे छोटा होता है। गधों ने यह दिखाया कि कोई व्यक्ति युद्ध के बजाय शांति के लिए आया था। गधे का अनुवाद उसी तरह करें जैसे आपने पिछले भागों में किया है। गधे के बारे में अधिक जानकारी के लिए, मुख्य शब्दावली देखें।</w:t>
      </w:r>
    </w:p>
    <w:p>
      <w:pPr/>
      <w:r>
        <w:rPr>
          <w:lang w:val="hi_IN" w:bidi="hi_IN"/>
        </w:rPr>
      </w:r>
      <w:r>
        <w:rPr>
          <w:lang w:val="hi_IN" w:bidi="hi_IN"/>
        </w:rPr>
        <w:t>यहाँ रुकें और यदि आवश्यक हो, तो एक समूह के रूप में फिर से गधे की तस्वीर देखें। इस ऑडियो को यहाँ रोकें।</w:t>
      </w:r>
    </w:p>
    <w:p>
      <w:pPr/>
      <w:r>
        <w:rPr>
          <w:lang w:val="hi_IN" w:bidi="hi_IN"/>
        </w:rPr>
      </w:r>
      <w:r>
        <w:rPr>
          <w:lang w:val="hi_IN" w:bidi="hi_IN"/>
        </w:rPr>
        <w:t xml:space="preserve">याईर के 30 पुत्रों के पास गिलाद में 30 नगर भी थे। इन नगरों का नाम हब्बोतयाईर था, जिसका अर्थ है याईर के तम्बू गाँव। याद रखें कि नगर आमतौर पर गाँव से बड़ा होता है, और अक्सर उसके चारों ओर दीवारें होती हैं ताकि उसे शत्रु के आक्रमण से बचाया जा सके। हालाँकि, याईर के ये नगर शायद बिना दीवारों के नगर हैं। यद्यपि इस भाग में इन्हें नगर कहा गया है, फिर भी अधिक सम्भावना यही है कि वे वास्तव में तम्बुओं के छोटे-छोटे समूह थे जहाँ लोग एक साथ रहते थे। </w:t>
      </w:r>
    </w:p>
    <w:p>
      <w:pPr/>
      <w:r>
        <w:rPr>
          <w:lang w:val="hi_IN" w:bidi="hi_IN"/>
        </w:rPr>
      </w:r>
      <w:r>
        <w:rPr>
          <w:lang w:val="hi_IN" w:bidi="hi_IN"/>
        </w:rPr>
        <w:t>लोगों ने तोला और याईर दोनों को दफनाया। मृत शरीर को दफनाने के लिए, सम्भवतः किसी गुफा या पथरीले स्थान में खोदे गए गड्ढे में रखने के विषय में, वही शब्द प्रयोग कीजिए जो आपने पिछले भागों में प्रयोग किए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10:6–16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10:6–16 को सुनें और अपने मन में रखें।</w:t>
      </w:r>
    </w:p>
    <w:p>
      <w:pPr/>
      <w:r>
        <w:rPr>
          <w:lang w:val="hi_IN" w:bidi="hi_IN"/>
        </w:rPr>
      </w:r>
      <w:r>
        <w:rPr>
          <w:lang w:val="hi_IN" w:bidi="hi_IN"/>
        </w:rPr>
        <w:t>यदि सम्भव हो, तो न्यायियों 10:6–16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10:6–16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इस्राएल ने न्यायी तोला और याईर के नेतृत्व में शांति का समय अनुभव किया। अब, हम देखते हैं कि शांति का समय समाप्त होता है। इस्राएल फिर से यहोवा की दृष्टि में बुराई करता है। इस्राएल को बचाने या इस्राएल को उसके शत्रुओं से छुड़ाने के लिए किसी को भेजने के बजाय, यहोवा अम्मोनियों को 18 वर्षों तक इस्राएलियों पर अत्याचार करने या उन्हें पूरी तरह हराने देता है। इस्राएल सहायता के लिए यहोवा को पुकारता है, और इस्राएल और यहोवा इस्राएल के पाप के बारे में बात करते हैं और यह कि इस बार यहोवा इस्राएल को बचाएगा या नहीं।</w:t>
      </w:r>
    </w:p>
    <w:p>
      <w:pPr/>
      <w:r>
        <w:rPr>
          <w:lang w:val="hi_IN" w:bidi="hi_IN"/>
        </w:rPr>
      </w:r>
      <w:r>
        <w:rPr>
          <w:lang w:val="hi_IN" w:bidi="hi_IN"/>
        </w:rPr>
        <w:t>जब यह भाग शुरू होता है, तो इस्राएली फिर से वह करते हैं जो यहोवा की दृष्टि में बुरा है। यही विवरण न्यायियों की पुस्तक के अन्य भागों में भी है, और यह दिखाता है कि इस्राएली पहले की तरह ही बुरा करते रहते हैं। न्यायियों की पूरी पुस्तक में, इस कहानी में इस्राएलियों द्वारा किए गए उस प्रकार के बुरे काम का सबसे लंबा वर्णन किया गया है।</w:t>
      </w:r>
    </w:p>
    <w:p>
      <w:pPr/>
      <w:r>
        <w:rPr>
          <w:lang w:val="hi_IN" w:bidi="hi_IN"/>
        </w:rPr>
      </w:r>
      <w:r>
        <w:rPr>
          <w:lang w:val="hi_IN" w:bidi="hi_IN"/>
        </w:rPr>
        <w:t>इस्राएली इस्राएल के आसपास की अन्य जातियों के देवताओं की सेवा और उपासना करते हैं। इस्राएली बाल देवताओं और अश्तोरेत की उपासना करते हैं, जिसका अर्थ हो सकता है कि वे कई बाल देवताओं और कई अश्तोरेत की सेवा करते हैं। बहुत से नगरों या स्थानों के अपने-अपने प्रकार के बाल या अश्तोरेत थे, जिनके अपने अलग नाम थे। बाल उस क्षेत्र के देवता हैं और अश्तोरेत उस क्षेत्र की देवियाँ हैं। इस्राएली अराम और मोआब के देवताओं की भी सेवा करते हैं, वे दोनों जातियाँ जो पहले इस्राएल पर शासन किया करती थीं। इस्राएली सीदोन के देवताओं की सेवा करते हैं। सीदोन सम्भवतः वह स्थान है जहाँ यहोवा ने आशेर के गोत्र को वहाँ के लोगों को निकाल देने की आज्ञा दी थी। अंत में, इस्राएली अम्मोनियों और पलिश्तियों के देवताओं की भी सेवा करने लगे। अम्मोनी वे लोग हैं जो यरदन नदी के पूर्व में रहते हैं, और पलिश्ती वे लोग हैं जो इस्राएल के पश्चिम में भूमध्य सागर के किनारे रहते हैं।</w:t>
      </w:r>
    </w:p>
    <w:p>
      <w:pPr/>
      <w:r>
        <w:rPr>
          <w:lang w:val="hi_IN" w:bidi="hi_IN"/>
        </w:rPr>
      </w:r>
      <w:r>
        <w:rPr>
          <w:lang w:val="hi_IN" w:bidi="hi_IN"/>
        </w:rPr>
        <w:t>यहाँ रुकें और समूह में इस प्रश्न पर चर्चा करें: आपके समुदाय या पास के समुदायों में लोग किन देवताओं की उपासना करते हैं? लोग इन देवताओं की उपासना या सेवा करने के लिए क्या करते हैं? लोग इन देवताओं की सेवा क्यों करते हैं? लोग क्या आशा करते हैं कि देवता उनके लिए करेंगे? इस ऑडियो को यहाँ रोकें।</w:t>
      </w:r>
    </w:p>
    <w:p>
      <w:pPr/>
      <w:r>
        <w:rPr>
          <w:lang w:val="hi_IN" w:bidi="hi_IN"/>
        </w:rPr>
      </w:r>
      <w:r>
        <w:rPr>
          <w:lang w:val="hi_IN" w:bidi="hi_IN"/>
        </w:rPr>
        <w:t>यहोवा ने इस्राएलियों से कहा था कि वे इन अन्य जातियों की तरह न रहें और उनके देवताओं का अनुसरण न करें, परन्तु इस्राएलियों ने यहोवा की आज्ञा नहीं मानी। इसके बजाय, इस्राएली यहोवा को छोड़ देते हैं और अब यहोवा की सेवा नहीं करते। यहोवा इस्राएलियों से क्रोधित है क्योंकि उन्होंने अन्य देवताओं की सेवा करना शुरू किया था, और इसलिए यहोवा इस्राएलियों को दंड देता है जब वह पलिश्तियों और अम्मोनियों को इस्राएलियों पर आक्रमण करने देता है। यह कहानी उन कहानियों का परिचय है जो बताती हैं कि अम्मोनियों और पलिश्तियों ने इस्राएलियों पर किस प्रकार शासन किया। इस कहानी में और इसके बाद आने वाली यिप्तह की कहानियों में, हम देखते हैं कि जब अम्मोनी इस्राएलियों पर शासन करते हैं, तो क्या होता है। बाद में, शिमशोन की कहानी के दौरान, हम देखेंगे कि पलिश्ती इस्राएलियों पर कैसे शासन करते हैं।</w:t>
      </w:r>
    </w:p>
    <w:p>
      <w:pPr/>
      <w:r>
        <w:rPr>
          <w:lang w:val="hi_IN" w:bidi="hi_IN"/>
        </w:rPr>
      </w:r>
      <w:r>
        <w:rPr>
          <w:lang w:val="hi_IN" w:bidi="hi_IN"/>
        </w:rPr>
        <w:t>अम्मोनियों ने इस्राएलियों पर पूरी तरह शासन किया, संभवतः उसी वर्ष जब यहोवा ने इस्राएलियों को अम्मोनियों के हाथों बेच दिया या उन्हें अम्मोनियों के हाथ दे दिया। सबसे पहले, अम्मोनियों ने यरदन नदी के पूर्वी भाग में एमोरियों के देश गिलाद में 18 वर्षों तक इस्राएलियों पर अत्याचार किया। एमोरी वे लोग हैं जो इस्राएलियों के आने से पहले यरदन नदी के पूर्व में रहते थे। गिलाद शायद यरदन नदी के पूर्व में स्थित पूरी इस्राएली भूमि को दर्शाता है। हम देखेंगे कि अगले भाग में, इस्राएल का अगला न्यायी यिप्तह गिलाद का है।</w:t>
      </w:r>
    </w:p>
    <w:p>
      <w:pPr/>
      <w:r>
        <w:rPr>
          <w:lang w:val="hi_IN" w:bidi="hi_IN"/>
        </w:rPr>
      </w:r>
      <w:r>
        <w:rPr>
          <w:lang w:val="hi_IN" w:bidi="hi_IN"/>
        </w:rPr>
        <w:t>फिर, अम्मोनी यहूदा, बिन्यामीन और एप्रैम के गोत्र के घराने, या परिवार, जैसे इस्राएली गोत्रों के विरुद्ध लड़ने के लिए यरदन नदी पार करके पश्चिम की ओर जाते हैं। इस्राएल के भविष्य के अगुवे बाद में यहूदा, बिन्यामीन और एप्रैम के इन तीन गोत्रों से आएँगे। इन 18 वर्षों के अत्याचार के दौरान इस्राएलियों को बहुत कुछ सहना पड़ा।</w:t>
      </w:r>
    </w:p>
    <w:p>
      <w:pPr/>
      <w:r>
        <w:rPr>
          <w:lang w:val="hi_IN" w:bidi="hi_IN"/>
        </w:rPr>
      </w:r>
      <w:r>
        <w:rPr>
          <w:lang w:val="hi_IN" w:bidi="hi_IN"/>
        </w:rPr>
        <w:t>यहाँ रुकें और समूह के रूप में एक नक्शा देखें जिसमें यरदन नदी, गिलाद और यहूदा, बिन्यामीन और एप्रैम के गोत्रों की भूमि शामिल है। इस ऑडियो को यहाँ रोकें।</w:t>
      </w:r>
    </w:p>
    <w:p>
      <w:pPr/>
      <w:r>
        <w:rPr>
          <w:lang w:val="hi_IN" w:bidi="hi_IN"/>
        </w:rPr>
      </w:r>
      <w:r>
        <w:rPr>
          <w:lang w:val="hi_IN" w:bidi="hi_IN"/>
        </w:rPr>
        <w:t>इस्राएल बहुत दुख उठाते हुए सहायता के लिए यहोवा को पुकारता है। न्यायियों की पुस्तक में यह एकमात्र बार है जब इस्राएल के लोगों ने कहा कि उन्होंने यहोवा के विरुद्ध पाप किया या गलत कार्य किए। इस्राएली उन विशिष्ट तरीकों के बारे में भी बताते हैं जिनसे उन्होंने पाप किया था। इस्राएली कहते हैं कि जब उन्होंने यहोवा को छोड़ दिया और बाल या झूठे देवताओं की उपासना की तो उन्होंने कैसे पाप किया। इससे पहले कि इस्राएल सीधे यहोवा से सहायता माँग सके, यहोवा इस्राएलियों को बहुत कड़े तरीके से उत्तर दिया कि वे गलत हैं। न्यायियों की पुस्तक में अन्य समयों पर, जब इस्राएल के लोग यहोवा से विमुख होने के बाद सहायता के लिए पुकारते हैं, तो यहोवा अपने लोगों को छुड़ाने के लिए किसी को भेजता है, परन्तु यहाँ यहोवा ऐसा नहीं करता है।</w:t>
      </w:r>
    </w:p>
    <w:p>
      <w:pPr/>
      <w:r>
        <w:rPr>
          <w:lang w:val="hi_IN" w:bidi="hi_IN"/>
        </w:rPr>
      </w:r>
      <w:r>
        <w:rPr>
          <w:lang w:val="hi_IN" w:bidi="hi_IN"/>
        </w:rPr>
        <w:t>हम ठीक-ठीक नहीं जानते कि इस्राएलियों ने यहोवा का उत्तर कैसे सुना। शायद यहोवा ने महायाजक के माध्यम से बात की या शायद यहोवा ने लोगों के हृदयों के भीतर बात की ताकि वे यहोवा को समझ सकें। यह भी संभव है कि यहोवा ने इस्राएल के लोगों से सीधे बात की ताकि यह दिखाया जा सके कि यहोवा अपने लोगों से कितना क्रोधित है, क्योंकि वे अन्य देवताओं की सेवा करके फिर से पाप करते हैं।</w:t>
      </w:r>
    </w:p>
    <w:p>
      <w:pPr/>
      <w:r>
        <w:rPr>
          <w:lang w:val="hi_IN" w:bidi="hi_IN"/>
        </w:rPr>
      </w:r>
      <w:r>
        <w:rPr>
          <w:lang w:val="hi_IN" w:bidi="hi_IN"/>
        </w:rPr>
        <w:t>यहोवा इस्राएल के लोगों को याद दिलाता है कि यहोवा ने पहले ही इस्राएलियों को उनके शत्रुओं से सात बार बचाया है। यहोवा ने इस्राएलियों को मिस्रियों और एमोरियों से बचाया, जब इस्राएली प्रतिज्ञा किए हुए देश में आए। यहोवा ने इस्राएलियों को अम्मोनियों से भी छुड़ाया जब वे प्रतिज्ञा किए हुए देश में पहुँचे, और पलिश्तियों से भी छुड़ाया जब शमगर ने इस्राएलियों को बचाया। अंत में, यहोवा ने इस्राएलियों को उन सिदोनियों से छुड़ाया जिन्हें बाराक ने हराया था, और माओनियों से, और उन अमालेकियों से जिन्होंने होरेब में इस्राएल पर आक्रमण किया था। कुछ लोग सोचते हैं कि माओनी वही मिद्यानियों के समान हो सकते हैं जिनसे गिदोन ने इस्राएलियों को बचाया था। यहोवा इस्राएलियों को याद दिलाता है कि जब भी इस्राएली सहायता के लिए पुकारते थे, तो यहोवा ने इस्राएलियों को बचाया या उन्हें मुक्त किया। लेकिन हर बार, इस्राएलियों ने यहोवा का धन्यवाद नहीं किया और विश्वासपूर्वक उसकी सेवा नहीं की, बल्कि इसके बजाय वे फिर से लौट कर अन्य देवताओं की सेवा करने लगे।</w:t>
      </w:r>
    </w:p>
    <w:p>
      <w:pPr/>
      <w:r>
        <w:rPr>
          <w:lang w:val="hi_IN" w:bidi="hi_IN"/>
        </w:rPr>
      </w:r>
      <w:r>
        <w:rPr>
          <w:lang w:val="hi_IN" w:bidi="hi_IN"/>
        </w:rPr>
        <w:t>यहाँ रुकें और समूह में इस प्रश्न पर चर्चा करें: उस समय के बारे में चर्चा करें जब आपने सहायता के लिए यहोवा या किसी अन्य देवता को पुकारा था। क्या हुआ था? इस ऑडियो को यहाँ रोकें।</w:t>
      </w:r>
    </w:p>
    <w:p>
      <w:pPr/>
      <w:r>
        <w:rPr>
          <w:lang w:val="hi_IN" w:bidi="hi_IN"/>
        </w:rPr>
      </w:r>
      <w:r>
        <w:rPr>
          <w:lang w:val="hi_IN" w:bidi="hi_IN"/>
        </w:rPr>
        <w:t>साथ ही, यहाँ एक समूह के रूप में रुकें और मिस्रियों, एमोरियों, पलिश्तियों, सीदोनियों, माओनियों और अमालेकियों के संभावित स्थानों का नक्शा देखें। इस ऑडियो को यहाँ रोकें।</w:t>
      </w:r>
    </w:p>
    <w:p>
      <w:pPr/>
      <w:r>
        <w:rPr>
          <w:lang w:val="hi_IN" w:bidi="hi_IN"/>
        </w:rPr>
      </w:r>
      <w:r>
        <w:rPr>
          <w:lang w:val="hi_IN" w:bidi="hi_IN"/>
        </w:rPr>
        <w:t>यहोवा कहता है कि इस बार वह इस्राएलियों को उनके शत्रुओं से नहीं छुड़ाएगा। यहोवा इस्राएल के लोगों से कहता है कि वे अपने उन अन्य देवताओं से जाकर सहायता माँगें जिनकी वे सेवा करते हैं। यहोवा वास्तव में यह नहीं सोचता कि वे अन्य देवता इस्राएलियों को बचा सकते हैं, लेकिन यहोवा यह इसलिए कहता है ताकि यह दिखाए कि इस्राएल के लोग यहोवा से अधिक उन अन्य देवताओं पर भरोसा करते हैं, इसलिए अब उन्हीं देवताओं को इस्राएलियों को बचाने की जिम्मेदारी लेनी चाहिए।</w:t>
      </w:r>
    </w:p>
    <w:p>
      <w:pPr/>
      <w:r>
        <w:rPr>
          <w:lang w:val="hi_IN" w:bidi="hi_IN"/>
        </w:rPr>
      </w:r>
      <w:r>
        <w:rPr>
          <w:lang w:val="hi_IN" w:bidi="hi_IN"/>
        </w:rPr>
        <w:t>इस्राएल के लोग फिर से स्वीकार करते हैं कि उन्होंने पाप किया। लोग यहोवा द्वारा उन्हें बचाए जाने के लिए बेताब हैं। लोग कहते हैं कि वे यहोवा से कोई भी दंड स्वीकार करेंगे, केवल आज हमें बचा ले! इस्राएल के लोग अपने अन्य देवताओं को फेंक देते हैं, जिसका अर्थ है कि इस्राएली इन देवताओं की लकड़ी या धातु की मूर्तियाँ फेंक देते हैं, और इसके बजाय वे यहोवा की सेवा करने लगते हैं। कुछ लोग सोचते हैं कि इस्राएल के लोग ईमानदार हैं और अब केवल यहोवा की सेवा करने के लिए तैयार हैं। अन्य लोग सोचते हैं कि जब इस्राएल अपने पापों को स्वीकार करता हैं, तो वे सच्चे नहीं हैं और इस्राएली केवल यहोवा से चाहते हैं कि वह उन्हें बचा ले। इसलिए संभव है कि इस्राएली फिर से अन्य देवताओं की सेवा करने के लिए लौट जाएँ, जैसा कि इस्राएलियों ने हर बार यहोवा द्वारा उन्हें बचाए जाने के बाद किया है।</w:t>
      </w:r>
    </w:p>
    <w:p>
      <w:pPr/>
      <w:r>
        <w:rPr>
          <w:lang w:val="hi_IN" w:bidi="hi_IN"/>
        </w:rPr>
      </w:r>
      <w:r>
        <w:rPr>
          <w:lang w:val="hi_IN" w:bidi="hi_IN"/>
        </w:rPr>
        <w:t>इस भाग का अंतिम हिस्सा फिर से यहोवा के बारे में है। मूल भाषा में, यह कहा गया है, “यहोवा का आत्मा इस्राएल के दुख के प्रति अधीर हो उठी।” आत्मा किसी व्यक्ति का भीतरी भाग है। इसके अन्य अनुवाद यह हो सकते हैं कि “यहोवा इस्राएल को बहुत दुख में देखकर थक गया,” या “यहोवा इस्राएलियों का दुख अब सहन नहीं कर सकता।” इसका यह अर्थ भी हो सकता है कि यहोवा अब इस्राएलियों के दुःख को और अधिक सहन नहीं कर सका, और यहोवा इस बात से निराश या परेशान है कि इस्राएली बार-बार अन्य देवताओं की सेवा करने के लिए लौट जाते हैं।</w:t>
      </w:r>
    </w:p>
    <w:p>
      <w:pPr/>
      <w:r>
        <w:rPr>
          <w:lang w:val="hi_IN" w:bidi="hi_IN"/>
        </w:rPr>
      </w:r>
      <w:r>
        <w:rPr>
          <w:lang w:val="hi_IN" w:bidi="hi_IN"/>
        </w:rPr>
        <w:t>यहाँ रुकें और समूह के रूप में इस प्रश्न पर चर्चा करें: उस समय के बारे में बात करें जब आप किसी स्थिति से इतने निराश या अधीर थे कि आप उसे और अधिक सहन नहीं कर सके।</w:t>
      </w:r>
      <w:r>
        <w:rPr>
          <w:lang w:val="hi_IN" w:bidi="hi_IN"/>
        </w:rPr>
      </w:r>
    </w:p>
    <w:p>
      <w:pPr>
        <w:pStyle w:val="Heading3"/>
      </w:pPr>
      <w:r>
        <w:rPr>
          <w:lang w:val="hi_IN" w:bidi="hi_IN"/>
        </w:rPr>
        <w:t>घटनाओं को समझाना</w:t>
      </w:r>
    </w:p>
    <w:p>
      <w:pPr/>
      <w:r>
        <w:rPr>
          <w:lang w:val="hi_IN" w:bidi="hi_IN"/>
        </w:rPr>
      </w:r>
      <w:r>
        <w:rPr>
          <w:lang w:val="hi_IN" w:bidi="hi_IN"/>
        </w:rPr>
        <w:t>न्यायियों 10:6–16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इस्राएली यहोवा की दृष्टि में बुरा करते हैं। इस्राएली अब यहोवा की सेवा नहीं करते हैं। इस्राएली अपने आसपास की अन्य जातियों के अन्य देवताओं की सेवा करते हैं।</w:t>
      </w:r>
    </w:p>
    <w:p>
      <w:pPr/>
      <w:r>
        <w:rPr>
          <w:lang w:val="hi_IN" w:bidi="hi_IN"/>
        </w:rPr>
      </w:r>
      <w:r>
        <w:rPr>
          <w:b/>
          <w:lang w:val="hi_IN" w:bidi="hi_IN"/>
        </w:rPr>
        <w:t>दूसरे दृश्य में:</w:t>
      </w:r>
      <w:r>
        <w:rPr>
          <w:lang w:val="hi_IN" w:bidi="hi_IN"/>
        </w:rPr>
        <w:t xml:space="preserve"> यहोवा इस्राएलियों से क्रोधित हो जाता है। यहोवा इस्राएलियों को पलिश्तियों और अम्मोनियों के हाथ में दे देता है। अम्मोनी यरदन नदी के पूर्वी भाग में 18 वर्षों तक इस्राएल पर अत्याचार करते हैं। फिर अम्मोनी यरदन नदी के पश्चिमी किनारे पर चले जाते हैं ताकि वहाँ भी इस्राएलियों पर अत्याचार कर सकें।</w:t>
      </w:r>
    </w:p>
    <w:p>
      <w:pPr/>
      <w:r>
        <w:rPr>
          <w:lang w:val="hi_IN" w:bidi="hi_IN"/>
        </w:rPr>
      </w:r>
      <w:r>
        <w:rPr>
          <w:b/>
          <w:lang w:val="hi_IN" w:bidi="hi_IN"/>
        </w:rPr>
        <w:t>तीसरे दृश्य में:</w:t>
      </w:r>
      <w:r>
        <w:rPr>
          <w:lang w:val="hi_IN" w:bidi="hi_IN"/>
        </w:rPr>
        <w:t xml:space="preserve"> इस्राएली सहायता के लिए यहोवा को पुकारते हैं, और यहोवा कहता है कि इस्राएलियों को सहायता के लिए उन अन्य देवताओं को पुकारना चाहिए जिनकी वे सेवा करते हैं।</w:t>
      </w:r>
    </w:p>
    <w:p>
      <w:pPr/>
      <w:r>
        <w:rPr>
          <w:lang w:val="hi_IN" w:bidi="hi_IN"/>
        </w:rPr>
      </w:r>
      <w:r>
        <w:rPr>
          <w:b/>
          <w:lang w:val="hi_IN" w:bidi="hi_IN"/>
        </w:rPr>
        <w:t>चौथे दृश्य में:</w:t>
      </w:r>
      <w:r>
        <w:rPr>
          <w:lang w:val="hi_IN" w:bidi="hi_IN"/>
        </w:rPr>
        <w:t xml:space="preserve"> इस्राएली दूसरी बार सहायता के लिए यहोवा को पुकारते हैं। इस्राएली अपने आसपास की जातियों के अन्य देवताओं का अनुसरण करना बंद कर देते हैं। यहोवा इस बात से थक जाता है कि यहोवा इस्राएलियों को कैसे दुख उठाते हुए देखता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और अम्मोनी।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इस भाग से पहले, इस्राएल ने न्यायियों तोला और याईर के अधीन शांति का समय अनुभव किया। याद रखें कि इस भाग में इस्राएली बुराई करते हैं, और यहोवा अम्मोनियों को इस्राएलियों पर अत्याचार करने की अनुमति देता है। इस्राएली सहायता के लिए यहोवा को पुकारते हैं, लेकिन यहोवा कहता है कि इस्राएलियों को उन अन्य देवताओं से सहायता माँगनी चाहिए जिनकी वे सेवा करते हैं। इस भाग में इस्राएलियों को बहुत कुछ सहना पड़ा।</w:t>
      </w:r>
    </w:p>
    <w:p>
      <w:pPr/>
      <w:r>
        <w:rPr>
          <w:lang w:val="hi_IN" w:bidi="hi_IN"/>
        </w:rPr>
      </w:r>
      <w:r>
        <w:rPr>
          <w:lang w:val="hi_IN" w:bidi="hi_IN"/>
        </w:rPr>
        <w:t>पहला दृश्य न्यायियों की पुस्तक के अन्य भागों के समान ही शुरू होता है, जब उसमें लिखा होता है, “इस्राएलियों ने फिर से यहोवा की दृष्टि में बुरा किया।” बुराई भलाई के विपरीत है। जब कोई व्यक्ति यहोवा की दृष्टि में बुरा करता है, तो वह व्यक्ति यहोवा या यहोवा की आज्ञाओं का पालन नहीं करता है।</w:t>
      </w:r>
    </w:p>
    <w:p>
      <w:pPr/>
      <w:r>
        <w:rPr>
          <w:lang w:val="hi_IN" w:bidi="hi_IN"/>
        </w:rPr>
      </w:r>
      <w:r>
        <w:rPr>
          <w:lang w:val="hi_IN" w:bidi="hi_IN"/>
        </w:rPr>
        <w:t>यहाँ रुकें और समूह में इस प्रश्न पर चर्चा करें: उस समय के बारे में बात करें जब लोगों के एक समूह ने उन समुदायों के देवता या देवताओं के निर्देशों का पालन नहीं किया। इस मामले में, इस्राएली यहोवा की आज्ञाओं का पालन नहीं करते हैं, इसलिए इस्राएली जो करते हैं, उसे यहोवा बुरा कहता है। आप इस विचार का अनुवाद कैसे करेंगे कि इस्राएलियों ने यहोवा की दृष्टि में फिर से बुराई की? इस ऑडियो को यहाँ रोकें।</w:t>
      </w:r>
    </w:p>
    <w:p>
      <w:pPr/>
      <w:r>
        <w:rPr>
          <w:lang w:val="hi_IN" w:bidi="hi_IN"/>
        </w:rPr>
      </w:r>
      <w:r>
        <w:rPr>
          <w:lang w:val="hi_IN" w:bidi="hi_IN"/>
        </w:rPr>
        <w:t>इस्राएली बाल देवताओं, अश्तोरेत और अराम, मोआब, सीदोन, अम्मोनियों और पलिश्तियों के देवताओं की सेवा और उपासना करते हैं। याद रखें कि यहोवा ने इस्राएलियों से कहा था कि वे इन अन्य जातियों के देवताओं की सेवा न करें, बल्कि केवल और केवल यहोवा की ही सेवा करें। याद रखें कि इनमें से बहुत से जातियाँ इस्राएलियों की शत्रु हैं, और इनमें से बहुत से जातियाँ पहले इस्राएलियों पर शासन करती थीं, इसलिए यह कोई आश्चर्य की बात नहीं है कि इस्राएली अपने शत्रुओं के देवताओं का अनुसरण करने लगे! मूल भाषा में, कहानी में कहा गया है कि इस्राएली अराम के देवताओं, मोआब के देवताओं, सीदोन के देवताओं, अम्मोनियों के देवताओं और पलिश्तियों के देवताओं की उपासना करते थे। इन प्रत्येक जाति के अलग-अलग देवता थे, और इस्राएली इन अलग-अलग प्रकार के देवताओं की उपासना करते थे।</w:t>
      </w:r>
    </w:p>
    <w:p>
      <w:pPr/>
      <w:r>
        <w:rPr>
          <w:lang w:val="hi_IN" w:bidi="hi_IN"/>
        </w:rPr>
      </w:r>
      <w:r>
        <w:rPr>
          <w:lang w:val="hi_IN" w:bidi="hi_IN"/>
        </w:rPr>
        <w:t>यहाँ रुकें और समूह में इस प्रश्न पर चर्चा करें: जब आप इन अलग-अलग देवताओं को सूचीबद्ध करने के बारे में सोचते हैं, तो आपकी भाषा में ऐसा करने का सबसे स्वाभाविक तरीका क्या है? इस ऑडियो को यहाँ रोकें।</w:t>
      </w:r>
    </w:p>
    <w:p>
      <w:pPr/>
      <w:r>
        <w:rPr>
          <w:lang w:val="hi_IN" w:bidi="hi_IN"/>
        </w:rPr>
      </w:r>
      <w:r>
        <w:rPr>
          <w:lang w:val="hi_IN" w:bidi="hi_IN"/>
        </w:rPr>
        <w:t>दूसरे दृश्य में, यहोवा इस्राएलियों से क्रोधित हो जाता है, क्योंकि इस्राएली इन अन्य देवताओं का अनुसरण करते हैं। मूल भाषा में, कहानी में कहा गया है कि यहोवा का क्रोध इस्राएलियों के विरुद्ध भड़क उठता है। यह ऐसा तरीका है जिससे कहानीकार अक्सर यहोवा के क्रोध के बारे में बात करते हैं। यहोवा अक्सर क्रोधित हो जाता है जब वह देखता है कि इस्राएली यहोवा की आज्ञा नहीं मानते हैं।</w:t>
      </w:r>
    </w:p>
    <w:p>
      <w:pPr/>
      <w:r>
        <w:rPr>
          <w:lang w:val="hi_IN" w:bidi="hi_IN"/>
        </w:rPr>
      </w:r>
      <w:r>
        <w:rPr>
          <w:lang w:val="hi_IN" w:bidi="hi_IN"/>
        </w:rPr>
        <w:t>यहाँ रुकें और समूह में इस प्रश्न पर चर्चा करें: उस समय के बारे में बात करें जब एक अगुवा, या देवता, बहुत क्रोधित हो गया। आपने उस अगुवे या परमेश्वर के क्रोध का वर्णन कैसे किया? आप कैसे वर्णन करेंगे कि यहोवा का क्रोध भड़क उठा? इस ऑडियो को यहाँ रोकें।</w:t>
      </w:r>
    </w:p>
    <w:p>
      <w:pPr/>
      <w:r>
        <w:rPr>
          <w:lang w:val="hi_IN" w:bidi="hi_IN"/>
        </w:rPr>
      </w:r>
      <w:r>
        <w:rPr>
          <w:lang w:val="hi_IN" w:bidi="hi_IN"/>
        </w:rPr>
        <w:t>यहोवा इस्राएलियों को पलिश्तियों और अम्मोनियों के हाथ या शासन में बेच देता है। इसका अर्थ है कि यहोवा पलिश्तियों और अम्मोनियों को इस्राएलियों को पराजित करने देता है, मानो यहोवा उन्हें पलिश्तियों और अम्मोनियों के हाथ बेच देता है। ध्यान दें कि यहाँ यह भाग कहता है कि पहले पलिश्ती और दूसरे अम्मोनी हैं, परन्तु इससे पहले इस्राएली जिन देवताओं की उपासना करते थे, जब हमने उनकी सूची देखी, तो अम्मोनी पहले थे और पलिश्ती दूसरे थे। संभव है कि अम्मोनी लोग यहाँ दूसरे स्थान पर हैं, क्योंकि अम्मोनियों ने इस्राएल को कैसे पराजित किया, यह कहानी इस कहानी के बाद एक और कहानी के रूप में आती है, और फिर पलिश्तियों और शिमशोन की कहानी उसके बाद एक कहानी के रूप में आती है।</w:t>
      </w:r>
    </w:p>
    <w:p>
      <w:pPr/>
      <w:r>
        <w:rPr>
          <w:lang w:val="hi_IN" w:bidi="hi_IN"/>
        </w:rPr>
      </w:r>
      <w:r>
        <w:rPr>
          <w:lang w:val="hi_IN" w:bidi="hi_IN"/>
        </w:rPr>
        <w:t>यहाँ रुककर इस प्रश्न पर समूह में चर्चा करें: आपकी संस्कृति में आप कैसे व्यक्त करते हैं कि कोई व्यक्ति किसी को उसके शत्रुओं के हाथ में सौंप देता है ताकि वे उसे पराजित कर सकें? आप इस विचार का अनुवाद कैसे करेंगे कि यहोवा इस्राएलियों को पलिश्तियों और अम्मोनियों के हाथ में बेच देगा? इस ऑडियो को यहाँ रोकें।</w:t>
      </w:r>
    </w:p>
    <w:p>
      <w:pPr/>
      <w:r>
        <w:rPr>
          <w:lang w:val="hi_IN" w:bidi="hi_IN"/>
        </w:rPr>
      </w:r>
      <w:r>
        <w:rPr>
          <w:lang w:val="hi_IN" w:bidi="hi_IN"/>
        </w:rPr>
        <w:t>याद रखें कि अम्मोनी इस्राएलियों को चकनाचूर और कुचल देते हैं, जैसे कोई व्यक्ति मिट्टी के बर्तन या काँच के टुकड़े को पहले तोड़कर फिर कुचल देता है। यह शायद यहोवा द्वारा इस्राएलियों को अम्मोनियों के हाथ में सौंपने के तुरंत बाद होता है। इसका अर्थ है कि अम्मोनियों ने इस्राएलियों पर आक्रमण किया और उन्हें पूरी तरह से पराजित कर दिया। मूल भाषा में “चकनाचूर” और “कुचलना” शब्द एक-दूसरे के समान सुनाई देते हैं, और साथ मिलकर ये शब्द इस बात पर ज़ोर देते हैं कि अम्मोनी इस्राएलियों को कितनी बुरी तरह पराजित और पीड़ित करते हैं। “चकनाचूर करना और कुचलना” का अनुवाद अन्य प्रकार से “निर्दयता से दमन करना” या “पूरी तरह पराजित करना और दमन करना” भी किया जा सकता है।</w:t>
      </w:r>
    </w:p>
    <w:p>
      <w:pPr/>
      <w:r>
        <w:rPr>
          <w:lang w:val="hi_IN" w:bidi="hi_IN"/>
        </w:rPr>
      </w:r>
      <w:r>
        <w:rPr>
          <w:lang w:val="hi_IN" w:bidi="hi_IN"/>
        </w:rPr>
        <w:t>यहाँ रुकें और समूह में इस प्रश्न पर चर्चा करें: आप इस भाग का अनुवाद कैसे करेंगे, जिसमें अम्मोनी इस्राएलियों को चकनाचूर करते हैं और उन्हें कुचल देते हैं? इस ऑडियो को यहाँ रोकें।</w:t>
      </w:r>
    </w:p>
    <w:p>
      <w:pPr/>
      <w:r>
        <w:rPr>
          <w:lang w:val="hi_IN" w:bidi="hi_IN"/>
        </w:rPr>
      </w:r>
      <w:r>
        <w:rPr>
          <w:lang w:val="hi_IN" w:bidi="hi_IN"/>
        </w:rPr>
        <w:t>इसके बाद, हमें पृष्ठभूमि की जानकारी मिलती है कि अम्मोनियों ने यरदन नदी के पूर्वी भाग में 18 वर्षों तक इस्राएलियों पर अत्याचार किया। याद रखें कि इसमें एमोरियों के देश में गिलाद नाम का क्षेत्र शामिल है।</w:t>
      </w:r>
    </w:p>
    <w:p>
      <w:pPr/>
      <w:r>
        <w:rPr>
          <w:lang w:val="hi_IN" w:bidi="hi_IN"/>
        </w:rPr>
      </w:r>
      <w:r>
        <w:rPr>
          <w:lang w:val="hi_IN" w:bidi="hi_IN"/>
        </w:rPr>
        <w:t>यहाँ रुकें और समूह में इस प्रश्न पर चर्चा करें: एक ऐसी कहानी सुनाएँ जिसमें किसी घटना के बारे में और उसके स्थान के बारे में कुछ पृष्ठभूमि के विवरण शामिल हैं। आप कहानी में इस जानकारी को कैसे शामिल करते हैं? इस ऑडियो को यहाँ रोकें।</w:t>
      </w:r>
    </w:p>
    <w:p>
      <w:pPr/>
      <w:r>
        <w:rPr>
          <w:lang w:val="hi_IN" w:bidi="hi_IN"/>
        </w:rPr>
      </w:r>
      <w:r>
        <w:rPr>
          <w:lang w:val="hi_IN" w:bidi="hi_IN"/>
        </w:rPr>
        <w:t>18 वर्षों के बाद, अम्मोनी यरदन नदी को पार करते हैं और यरदन नदी के पश्चिमी किनारे पर इस्राएली गोत्रों पर आक्रमण करने के लिए भी आते हैं। ये यहूदा, बिन्यामीन और एप्रैम के गोत्र हैं। यहाँ कहानीकार एप्रैम के गोत्र को ‘एप्रैम का घराना’ कहता है, परन्तु यह केवल एप्रैम के गोत्र को कहने का एक दूसरा तरीका है। याद रखें कि यरदन नदी के दोनों किनारों पर हुए इन हमलों ने इस्राएलियों के लिए जीवन को दुखी कर दिया।</w:t>
      </w:r>
    </w:p>
    <w:p>
      <w:pPr/>
      <w:r>
        <w:rPr>
          <w:lang w:val="hi_IN" w:bidi="hi_IN"/>
        </w:rPr>
      </w:r>
      <w:r>
        <w:rPr>
          <w:lang w:val="hi_IN" w:bidi="hi_IN"/>
        </w:rPr>
        <w:t>यदि आवश्यक हो, तो समूह के रूप में यहाँ रुकें और ऐसा नक्शा देखें जिसमें यरदन नदी, गिलाद और यहूदा, बिन्यामीन और एप्रैम के गोत्रों की भूमि शामिल है। इस ऑडियो को यहाँ रोकें।</w:t>
      </w:r>
    </w:p>
    <w:p>
      <w:pPr/>
      <w:r>
        <w:rPr>
          <w:lang w:val="hi_IN" w:bidi="hi_IN"/>
        </w:rPr>
      </w:r>
      <w:r>
        <w:rPr>
          <w:lang w:val="hi_IN" w:bidi="hi_IN"/>
        </w:rPr>
        <w:t>साथ ही, यहाँ रुकें और इस प्रश्न पर समूह में चर्चा करें: जब किसी कहानी की घटनाओं के बीच बहुत से वर्ष बीत जाते हैं, तब आप उस कहानी को कैसे बताते हैं? एक ऐसी कहानी सुनाएँ जिसमें वे बातें शामिल हैं जो एक-दूसरे से कई वर्षों की दूरी पर होती हैं। इस ऑडियो को यहाँ रोकें।</w:t>
      </w:r>
    </w:p>
    <w:p>
      <w:pPr/>
      <w:r>
        <w:rPr>
          <w:lang w:val="hi_IN" w:bidi="hi_IN"/>
        </w:rPr>
      </w:r>
      <w:r>
        <w:rPr>
          <w:lang w:val="hi_IN" w:bidi="hi_IN"/>
        </w:rPr>
        <w:t>तीसरे और चौथे दृश्य समान हैं क्योंकि वे दोनों तब शुरू होते हैं जब इस्राएली सहायता के लिए यहोवा को पुकारते हैं, और वे दोनों तब समाप्त होते हैं जब यहोवा प्रतिक्रिया देता है। तीसरे दृश्य की शुरुआत में, इस्राएली प्रार्थना करते हैं और यहोवा से उन्हें बचाने के लिए माँगते हैं। इस्राएली यहोवा से कहते हैं कि इस्राएलियों ने पाप किया है या यहोवा के विरुद्ध गलत काम किए हैं। फिर इस्राएली उन दो विशेष तरीकों के बारे में बताते हैं जिनसे इस्राएलियों ने पाप किया है: इस्राएलियों ने यहोवा को त्याग दिया, और इस्राएलियों ने बाल देवताओं की उपासना की, यानी उन क्षेत्रों के देवताओं की जो इस्राएलियों के चारों ओर हैं। याद रखें कि न्यायियों की पुस्तक में यही एकमात्र समय है जब इस्राएल के लोग कहते हैं कि लोगों ने पाप किया, और फिर लोग उन विशिष्ट तरीकों को सूचीबद्ध करते हैं जिनसे लोगों ने यहोवा के विरुद्ध पाप किया।</w:t>
      </w:r>
    </w:p>
    <w:p>
      <w:pPr/>
      <w:r>
        <w:rPr>
          <w:lang w:val="hi_IN" w:bidi="hi_IN"/>
        </w:rPr>
      </w:r>
      <w:r>
        <w:rPr>
          <w:lang w:val="hi_IN" w:bidi="hi_IN"/>
        </w:rPr>
        <w:t>यहाँ रुकें और समूह में इस प्रश्न पर चर्चा करें: आप अपने अनुवाद में कैसे दिखाएँगे कि पहले इस्राएली कहते हैं कि इस्राएलियों ने पाप किया, और फिर इस्राएली उन दो तरीकों को बताते हैं जिनसे इस्राएलियों ने यहोवा के विरुद्ध पाप किया? इस ऑडियो को यहाँ रोकें।</w:t>
      </w:r>
    </w:p>
    <w:p>
      <w:pPr/>
      <w:r>
        <w:rPr>
          <w:lang w:val="hi_IN" w:bidi="hi_IN"/>
        </w:rPr>
      </w:r>
      <w:r>
        <w:rPr>
          <w:lang w:val="hi_IN" w:bidi="hi_IN"/>
        </w:rPr>
        <w:t>तीसरे दृश्य का शेष भाग इस्राएलियों के लिए यहोवा का प्रतिउत्तर है। यहोवा इस्राएलियों से क्रोधित है, और यहोवा इस्राएलियों से दृढ़ता से कहता है कि उन्होंने जो किया है वह गलत है। यहोवा इस बार इस्राएलियों को बचाने का वादा नहीं करता है, जैसे उसने पहले भी कई बार किया था जब इस्राएलियों ने सहायता के लिए यहोवा को पुकारा था।</w:t>
      </w:r>
    </w:p>
    <w:p>
      <w:pPr/>
      <w:r>
        <w:rPr>
          <w:lang w:val="hi_IN" w:bidi="hi_IN"/>
        </w:rPr>
      </w:r>
      <w:r>
        <w:rPr>
          <w:lang w:val="hi_IN" w:bidi="hi_IN"/>
        </w:rPr>
        <w:t>सबसे पहले, यहोवा इस्राएलियों से एक प्रश्न पूछता है। यहोवा पहले से ही जानता है कि इस प्रश्न का उत्तर ‘हाँ’ है, लेकिन यहोवा यह प्रश्न इसलिए पूछता है ताकि इस्राएलियों को यह दिखा सके कि जब-जब इस्राएलियों ने यहोवा को सहायता के लिए पुकारा, तब-तब यहोवा ने उन्हें उनके शत्रुओं के हाथ से बचाया, अर्थात् छुड़ाया। यहोवा इस्राएलियों को याद दिलाता है कि यहोवा ने कैसे इस्राएलियों को उनके शत्रुओं से सात बार बचाया। यहोवा ने इस्राएलियों को मिस्रियों, एमोरियों, अम्मोनियों, पलिश्तियों और सीदोनी, मोआनियों और अमालेकियों से बचाया।</w:t>
      </w:r>
    </w:p>
    <w:p>
      <w:pPr/>
      <w:r>
        <w:rPr>
          <w:lang w:val="hi_IN" w:bidi="hi_IN"/>
        </w:rPr>
      </w:r>
      <w:r>
        <w:rPr>
          <w:lang w:val="hi_IN" w:bidi="hi_IN"/>
        </w:rPr>
        <w:t>यहाँ रुककर इस प्रश्न पर समूह में चर्चा करें: क्या यहोवा ने जिन प्रकारों से इस्राएल को बचाया है, उनका अनुवाद प्रश्न के रूप में करना सबसे अच्छा होगा या कथन के रूप में? उदाहरण के लिए:</w:t>
      </w:r>
    </w:p>
    <w:p>
      <w:pPr/>
      <w:r>
        <w:rPr>
          <w:lang w:val="hi_IN" w:bidi="hi_IN"/>
        </w:rPr>
      </w:r>
      <w:r>
        <w:rPr>
          <w:lang w:val="hi_IN" w:bidi="hi_IN"/>
        </w:rPr>
        <w:t>साथ ही, यदि आवश्यक हो, तो समूह के रूप में यहाँ रुकें और मिस्रियों, एमोरियों, पलिश्तियों, सीदोनियों, मोआनियों और अमालेकियों के संभावित स्थानों का नक्शा फिर से देखें। इस ऑडियो को यहाँ रोकें।</w:t>
      </w:r>
    </w:p>
    <w:p>
      <w:pPr/>
      <w:r>
        <w:rPr>
          <w:lang w:val="hi_IN" w:bidi="hi_IN"/>
        </w:rPr>
      </w:r>
      <w:r>
        <w:rPr>
          <w:lang w:val="hi_IN" w:bidi="hi_IN"/>
        </w:rPr>
        <w:t>यहोवा कहता है कि दो कारण हैं कि इस बार यहोवा इस्राएलियों को नहीं बचाएगा: क्योंकि इस्राएलियों ने यहोवा को छोड़ दिया, और इस्राएलियों ने अन्य देवताओं की सेवा की। ये वही दो बातें हैं जो इस्राएलियों ने कही थीं कि इस्राएलियों ने की थीं।</w:t>
      </w:r>
    </w:p>
    <w:p>
      <w:pPr/>
      <w:r>
        <w:rPr>
          <w:lang w:val="hi_IN" w:bidi="hi_IN"/>
        </w:rPr>
      </w:r>
      <w:r>
        <w:rPr>
          <w:lang w:val="hi_IN" w:bidi="hi_IN"/>
        </w:rPr>
        <w:t>तीसरे दृश्य के अंतिम भाग में, यहोवा इस्राएलियों से कहता है कि इस्राएलियों को जाकर इस्राएलियों के उन अन्य देवताओं से सहायता माँगनी चाहिए जिनकी वे सेवा करते हैं। याद रखें कि यहोवा यह नहीं मानता कि ये अन्य देवता इस्राएलियों की सहायता कर सकते हैं, परन्तु इस्राएलियों ने अब उन्हीं देवताओं को चुना है, इसलिए इस्राएलियों को यहोवा के बजाय उन्हीं देवताओं से सहायता माँगनी चाहिए। इस्राएली उन देवताओं की सेवा क्यों करेंगे जो इस्राएलियों की मदद नहीं कर सकते? यहोवा क्रोधित और निराश है कि इस्राएलियों ने यहोवा को छोड़ दिया और अन्य देवताओं की सेवा की, और यहोवा इस्राएलियों को दिखाना चाहता है कि जिन देवताओं की वे अब सेवा करते हैं, वे इस्राएलियों को बचाने में असमर्थ हैं।</w:t>
      </w:r>
    </w:p>
    <w:p>
      <w:pPr/>
      <w:r>
        <w:rPr>
          <w:lang w:val="hi_IN" w:bidi="hi_IN"/>
        </w:rPr>
      </w:r>
      <w:r>
        <w:rPr>
          <w:lang w:val="hi_IN" w:bidi="hi_IN"/>
        </w:rPr>
        <w:t>यहाँ रुकें और इस प्रश्न पर समूह में चर्चा करें: आप उस बात का अनुवाद कैसे करेंगे जो यहोवा इस्राएल से कहता है कि इस्राएलियों को उन अन्य देवताओं से सहायता माँगनी चाहिए जिनकी वे उपासना करते हैं? इस ऑडियो को यहाँ रोकें।</w:t>
      </w:r>
    </w:p>
    <w:p>
      <w:pPr/>
      <w:r>
        <w:rPr>
          <w:lang w:val="hi_IN" w:bidi="hi_IN"/>
        </w:rPr>
      </w:r>
      <w:r>
        <w:rPr>
          <w:lang w:val="hi_IN" w:bidi="hi_IN"/>
        </w:rPr>
        <w:t>चौथे दृश्य की शुरुआत में, इस्राएली अपने अन्य देवताओं से सहायता माँगने नहीं जाते हैं। इसके बजाय, इस्राएली यहोवा के सामने अपने अंगीकार को दोहराते हैं, और इस बार इस्राएली अपनी मूर्तियों को भी नष्ट कर देते हैं या उन्हें निकाल देते हैं। ये मूर्तियाँ वे वस्तुएँ हैं जिनका उपयोग इस्राएली उन देवताओं का प्रतिनिधित्व करने के लिए करते हैं जिनकी वे सेवा करते हैं।</w:t>
      </w:r>
    </w:p>
    <w:p>
      <w:pPr/>
      <w:r>
        <w:rPr>
          <w:lang w:val="hi_IN" w:bidi="hi_IN"/>
        </w:rPr>
      </w:r>
      <w:r>
        <w:rPr>
          <w:lang w:val="hi_IN" w:bidi="hi_IN"/>
        </w:rPr>
        <w:t>सबसे पहले, इस्राएली फिर से सहायता के लिए यहोवा को पुकारते हैं। फिर से, इस्राएली कहते हैं, "हमने पाप किया!" इस्राएली उन दोनों तरीकों को फिर से नहीं दोहराते हैं जिनसे इस्राएलियों ने पाप किया था। इस्राएली यहोवा से विनती करते हैं कि वह इस्राएलियों को दण्ड देने के लिए जो चाहे करे, परन्तु कृपया आज इस्राएलियों को बचा ले! मूल भाषा में, कहानी कहती है, "जो तेरी दृष्टि में ठीक लगे, वही कर।" इसका अर्थ है कि इस्राएली चाहते हैं कि यहोवा उन्हें दण्ड देने के लिए वही करे जो यहोवा को अच्छा लगे, क्योंकि इस्राएली जानते हैं कि उन्होंने यहोवा को छोड़ दिया और अन्य देवताओं की सेवा की, इसलिए वे यहोवा के दण्ड के योग्य हैं।</w:t>
      </w:r>
    </w:p>
    <w:p>
      <w:pPr/>
      <w:r>
        <w:rPr>
          <w:lang w:val="hi_IN" w:bidi="hi_IN"/>
        </w:rPr>
      </w:r>
      <w:r>
        <w:rPr>
          <w:lang w:val="hi_IN" w:bidi="hi_IN"/>
        </w:rPr>
        <w:t>फिर, इस्राएली अपने अन्य देवताओं को फेंक देते हैं और यहोवा की सेवा करते हैं। कुछ लोग सोचते हैं कि यह कार्य दिखाता है कि इस्राएली सच्चे हैं और सचमुच यहोवा की सेवा करना चाहते हैं। याद रखें कि अन्य लोग यह भी सोचते हैं कि संभव है कि जैसे ही यहोवा इस्राएलियों को बचाएगा, वे फिर से अपने अन्य देवताओं की सेवा करने लगेंगे, और इस्राएली वास्तव में अपने स्वीकारोक्ति को सच्चे मन से नहीं कहते हैं।</w:t>
      </w:r>
    </w:p>
    <w:p>
      <w:pPr/>
      <w:r>
        <w:rPr>
          <w:lang w:val="hi_IN" w:bidi="hi_IN"/>
        </w:rPr>
      </w:r>
      <w:r>
        <w:rPr>
          <w:lang w:val="hi_IN" w:bidi="hi_IN"/>
        </w:rPr>
        <w:t>अंत में, चौथे दृश्य का अंतिम भाग इस्राएलियों के शब्दों और कार्यों के प्रति यहोवा की प्रतिक्रिया को बताता है। याद रखें कि इस भाग को समझना कठिन है। कुछ लोग मानते हैं कि यह भाग दर्शाता है कि यहोवा इस्राएलियों के पश्चाताप को सच्चा मानता है, जबकि अन्य लोग सोचते हैं कि यहोवा इस्राएल से नाराज़ या अधीर है। भले ही इस्राएलियों ने अपने अन्य देवताओं को छोड़ दिया था, फिर भी यहोवा सोच सकता है कि जैसे ही यहोवा इस्राएलियों को अम्मोनियों से बचाएगा, वे अपने अन्य देवताओं के पास लौट जाएँगे। याद रखें कि मूल भाषा में कहा गया है, ‘उसकी आत्मा इस्राएल के कष्ट के कारण अधीर हो गई।’</w:t>
      </w:r>
    </w:p>
    <w:p>
      <w:pPr/>
      <w:r>
        <w:rPr>
          <w:lang w:val="hi_IN" w:bidi="hi_IN"/>
        </w:rPr>
      </w:r>
      <w:r>
        <w:rPr>
          <w:lang w:val="hi_IN" w:bidi="hi_IN"/>
        </w:rPr>
        <w:t>यहाँ रुकें और समूह में इस प्रश्न पर चर्चा करें: आप इस्राएलियों के शब्दों और कार्यों के प्रति यहोवा की प्रतिक्रिया का अनुवाद कैसे करेंगे? यदि संभव हो, तो इस भाग का अनुवाद इस तरह करें कि यह भी अर्थ निकल सके कि यहोवा को वास्तव में इस्राएलियों पर दया आई, या यह भी कि वह इस्राएलियों से नाराज़ और अधीर हो गया।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10:6–16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और अम्मोनी।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फिर से यहोवा की दृष्टि में बुरा करते हैं। इस्राएली अन्य देवताओं की उपासना और उनकी सेवा करते हैं। इस्राएली बाल देवताओं, अश्तोरेत देवियों, और सीरिया, सीदोन, मोआब, अम्मोनियों तथा पलिश्तियों के देवताओं की सेवा करते हैं। इस्राएली यहोवा को छोड़ देते हैं और इस्राएली यहोवा की सेवा नहीं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इस्राएलियों से क्रोधित है क्योंकि इस्राएलियों ने यहोवा को छोड़ दिया और अन्य देवताओं की सेवा करते हैं। यहोवा पलिश्तियों और अम्मोनियों को इस्राएलियों पर आक्रमण करने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अम्मोनी उस वर्ष इस्राएली सेनाओं को नष्ट कर देते हैं और इस्राएली लोगों को पूरी तरह से पराजित करते हैं। 18 वर्षों तक अम्मोनी लोग यरदन नदी के पूर्वी भाग में इस्राएलियों पर अत्याचार करते हैं, जो गिलाद में एमोरियों की भूमि है। फिर, अम्मोनी यरदन नदी पार करते हैं और यहूदा, बिन्यामीन और एप्रैम के घराने या परिवार के विरुद्ध युद्ध करते हैं। इस्राएल के लोग बहुत कुछ सहते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अम्मोनियों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जो व्यक्ति यहोवा की भूमिका निभा रहा है, उससे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इस्राएली सहायता के लिए यहोवा को पुकारते हैं। इस्राएली कहते हैं, "हमने तेरे विरुद्ध पाप किया। हे हमारे परमेश्वर, हम अब तेरा अनुसरण नहीं करते और हम बाल देवताओं की सेवा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इस्राएलियों से कहता है, "मैंने तुम्हें अतीत में मिस्रियों, एमोरियों, अम्मोनियों, पलिश्तियों, सीदोनियों, अमालेकियों और माओनियों से बचाया। याद करो कि हर बार जब तुमने सहायता के लिए पुकारा, और मैंने तुम्हें इन प्रत्येक लोगों के समूहों से छुड़ाया। लेकिन अब तुमने मुझे छोड़ दिया है, और तुमने अन्य देवताओं की उपासना की है। इस बार, मैं तुम्हें तुम्हारे शत्रुओं से नहीं बचाऊँगा। तुम्हें जाकर उन देवताओं से पूछना चाहिए जिन्हें तुमने चुना है। उन देवताओं को तुम्हें बचाने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इस्राएली फिर से यहोवा से कहते हैं, "हमने पाप किया। कृपया हमें जिस तरह से चाहे, दण्ड दे। लेकिन कृपया, अब हमें बचा ले!" इस्राएली अपने अन्य देवताओं को छोड़ते हैं, और इस्राएली फिर से यहोवा का अनुसरण करना शुरू करते हैं। यहोवा इस्राएलियों को दुख उठाते हुए देखकर थक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जो व्यक्ति यहोवा की भूमिका निभा रहा है, उससे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10:6–16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इस्राएली</w:t>
      </w:r>
      <w:r>
        <w:rPr>
          <w:lang w:val="hi_IN" w:bidi="hi_IN"/>
        </w:rPr>
        <w:t xml:space="preserve"> फिर से </w:t>
      </w:r>
      <w:r>
        <w:rPr>
          <w:b/>
          <w:lang w:val="hi_IN" w:bidi="hi_IN"/>
        </w:rPr>
        <w:t>यहोवा</w:t>
      </w:r>
      <w:r>
        <w:rPr>
          <w:lang w:val="hi_IN" w:bidi="hi_IN"/>
        </w:rPr>
        <w:t xml:space="preserve"> की दृष्टि में </w:t>
      </w:r>
      <w:r>
        <w:rPr>
          <w:b/>
          <w:lang w:val="hi_IN" w:bidi="hi_IN"/>
        </w:rPr>
        <w:t>बुराई</w:t>
      </w:r>
      <w:r>
        <w:rPr>
          <w:lang w:val="hi_IN" w:bidi="hi_IN"/>
        </w:rPr>
        <w:t xml:space="preserve"> करते हैं। यहोवा परमेश्वर का व्यक्तिगत नाम है। इस्राएली बारह गोत्र हैं, याकूब के वंशज, जिन्हें यहोवा ने चुना। इस भाग में इस्राएली और </w:t>
      </w:r>
      <w:r>
        <w:rPr>
          <w:b/>
          <w:lang w:val="hi_IN" w:bidi="hi_IN"/>
        </w:rPr>
        <w:t>इस्राएल</w:t>
      </w:r>
      <w:r>
        <w:rPr>
          <w:lang w:val="hi_IN" w:bidi="hi_IN"/>
        </w:rPr>
        <w:t xml:space="preserve"> दोनों शामिल हैं। यहाँ, वे दोनों इस्राएल के लोगों, इस्राएलियों को दर्शाते हैं। इस भाग में केवल एक स्थान पर इस्राएल शब्द का उपयोग हुआ है जहाँ यह कहा गया है कि यहोवा इस्राएल के दुःख के कारण अधीर हो गया। जो कोई बुरा करता है, वह यहोवा की आज्ञा नहीं मानता है। इस्राएली यहोवा की दृष्टि में बुराई करते हैं, इस विवरण का अनुवाद उसी तरह करें जैसे आपने पिछले भागों में किया है। इस्राएल, इस्राएलियों, बुराई और यहोवा के बारे में अधिक जानकारी के लिए, मुख्य शब्दावली देखें।</w:t>
      </w:r>
    </w:p>
    <w:p>
      <w:pPr/>
      <w:r>
        <w:rPr>
          <w:lang w:val="hi_IN" w:bidi="hi_IN"/>
        </w:rPr>
      </w:r>
      <w:r>
        <w:rPr>
          <w:lang w:val="hi_IN" w:bidi="hi_IN"/>
        </w:rPr>
        <w:t xml:space="preserve">इस्राएली बाल देवताओं और अश्तोरेत देवियों की सेवा करते हैं, या उनकी </w:t>
      </w:r>
      <w:r>
        <w:rPr>
          <w:b/>
          <w:lang w:val="hi_IN" w:bidi="hi_IN"/>
        </w:rPr>
        <w:t>उपासना</w:t>
      </w:r>
      <w:r>
        <w:rPr>
          <w:lang w:val="hi_IN" w:bidi="hi_IN"/>
        </w:rPr>
        <w:t xml:space="preserve"> करते हैं। जब लोग सेवा करते हैं, तो वे उपासना के कार्य करते हैं। सेवा या उपासना का अनुवाद उसी तरह करें जैसे आपने पिछले भागों में किया है। सच्ची उपासना के बारे में अधिक जानकारी के लिए, मुख्य शब्दावली में उपासना देखें।</w:t>
      </w:r>
    </w:p>
    <w:p>
      <w:pPr/>
      <w:r>
        <w:rPr>
          <w:lang w:val="hi_IN" w:bidi="hi_IN"/>
        </w:rPr>
      </w:r>
      <w:r>
        <w:rPr>
          <w:b/>
          <w:lang w:val="hi_IN" w:bidi="hi_IN"/>
        </w:rPr>
        <w:t>बालों</w:t>
      </w:r>
      <w:r>
        <w:rPr>
          <w:lang w:val="hi_IN" w:bidi="hi_IN"/>
        </w:rPr>
        <w:t xml:space="preserve"> और </w:t>
      </w:r>
      <w:r>
        <w:rPr>
          <w:b/>
          <w:lang w:val="hi_IN" w:bidi="hi_IN"/>
        </w:rPr>
        <w:t>अश्तोरेतों</w:t>
      </w:r>
      <w:r>
        <w:rPr>
          <w:lang w:val="hi_IN" w:bidi="hi_IN"/>
        </w:rPr>
        <w:t xml:space="preserve"> इस्राएल के आसपास की अन्य जातियों के </w:t>
      </w:r>
      <w:r>
        <w:rPr>
          <w:b/>
          <w:lang w:val="hi_IN" w:bidi="hi_IN"/>
        </w:rPr>
        <w:t>देवता</w:t>
      </w:r>
      <w:r>
        <w:rPr>
          <w:lang w:val="hi_IN" w:bidi="hi_IN"/>
        </w:rPr>
        <w:t xml:space="preserve"> हैं। इस्राएली अराम, मोआब, सीदोन, अम्मोनियों और पलिश्तियों के देवताओं की भी सेवा करते हैं। ये उस क्षेत्र के झूठे देवता हैं, न कि एकमात्र सच्चा ईश्वर। लोग इन देवताओं का प्रतिनिधित्व करने के लिए लकड़ी या धातु की मूर्तियों का उपयोग करते थे। बाल, अश्तारोत और देवताओं का अनुवाद उसी तरह करें जैसे आपने पिछले भागों में किया है। बाल और देवताओं के बारे में अधिक जानकारी के लिए, मुख्य शब्दावली देखें।</w:t>
      </w:r>
    </w:p>
    <w:p>
      <w:pPr/>
      <w:r>
        <w:rPr>
          <w:lang w:val="hi_IN" w:bidi="hi_IN"/>
        </w:rPr>
      </w:r>
      <w:r>
        <w:rPr>
          <w:lang w:val="hi_IN" w:bidi="hi_IN"/>
        </w:rPr>
        <w:t xml:space="preserve">अम्मोनियों ने </w:t>
      </w:r>
      <w:r>
        <w:rPr>
          <w:b/>
          <w:lang w:val="hi_IN" w:bidi="hi_IN"/>
        </w:rPr>
        <w:t>यरदन नदी</w:t>
      </w:r>
      <w:r>
        <w:rPr>
          <w:lang w:val="hi_IN" w:bidi="hi_IN"/>
        </w:rPr>
        <w:t xml:space="preserve"> के पूर्वी भाग में 18 वर्षों तक इस्राएलियों पर अत्याचार किया। यरदन नदी एक नदी है जो इस्राएल से होकर उत्तर से दक्षिण की ओर बहती है। यरदन नदी के पूर्व का क्षेत्र एमोरियों की भूमि है, जो इस्राएलियों के आने से पहले वहाँ रहते थे। लोग इस भूमि को गिलाद भी कहते थे। यरदन नदी के बारे में अधिक जानकारी के लिए, मुख्य शब्दावली देखें।</w:t>
      </w:r>
    </w:p>
    <w:p>
      <w:pPr/>
      <w:r>
        <w:rPr>
          <w:lang w:val="hi_IN" w:bidi="hi_IN"/>
        </w:rPr>
      </w:r>
      <w:r>
        <w:rPr>
          <w:lang w:val="hi_IN" w:bidi="hi_IN"/>
        </w:rPr>
        <w:t xml:space="preserve">अम्मोनियों ने यहूदा, बिन्यामीन और एप्रैम के गोत्रों के विरुद्ध लड़ने के लिए यरदन नदी पार की। "एप्रैम के </w:t>
      </w:r>
      <w:r>
        <w:rPr>
          <w:b/>
          <w:lang w:val="hi_IN" w:bidi="hi_IN"/>
        </w:rPr>
        <w:t>घराने</w:t>
      </w:r>
      <w:r>
        <w:rPr>
          <w:lang w:val="hi_IN" w:bidi="hi_IN"/>
        </w:rPr>
        <w:t>" का अर्थ वे सभी लोग हैं जो एप्रैम के गोत्र के हैं। घराने का अनुवाद उसी तरह करें जैसे आपने पिछले भागों में किया है।</w:t>
      </w:r>
    </w:p>
    <w:p>
      <w:pPr/>
      <w:r>
        <w:rPr>
          <w:lang w:val="hi_IN" w:bidi="hi_IN"/>
        </w:rPr>
      </w:r>
      <w:r>
        <w:rPr>
          <w:lang w:val="hi_IN" w:bidi="hi_IN"/>
        </w:rPr>
        <w:t xml:space="preserve">इस्राएली यहोवा को पुकारते हैं। इस्राएली कहते हैं कि उन्होंने पाप किया है। </w:t>
      </w:r>
      <w:r>
        <w:rPr>
          <w:b/>
          <w:lang w:val="hi_IN" w:bidi="hi_IN"/>
        </w:rPr>
        <w:t>पाप</w:t>
      </w:r>
      <w:r>
        <w:rPr>
          <w:lang w:val="hi_IN" w:bidi="hi_IN"/>
        </w:rPr>
        <w:t xml:space="preserve"> का अर्थ है यहोवा के विरुद्ध गलत कार्य करना और यहोवा की व्यवस्थाओं का पालन न करना। पाप के बारे में अधिक जानकारी के लिए, मुख्य शब्दावली को देखें।</w:t>
      </w:r>
    </w:p>
    <w:p>
      <w:pPr/>
      <w:r>
        <w:rPr>
          <w:lang w:val="hi_IN" w:bidi="hi_IN"/>
        </w:rPr>
      </w:r>
      <w:r>
        <w:rPr>
          <w:lang w:val="hi_IN" w:bidi="hi_IN"/>
        </w:rPr>
        <w:t>यहाँ रुकें और समूह में इस प्रश्न पर चर्चा करें: आप इस भाग में पाप का अनुवाद कैसे करेंगे? पाप का अनुवाद उसी तरह करें जैसे आपने पुराने नियम के अन्य भागों में किया है। इस ऑडियो को यहाँ रोकें।</w:t>
      </w:r>
    </w:p>
    <w:p>
      <w:pPr/>
      <w:r>
        <w:rPr>
          <w:lang w:val="hi_IN" w:bidi="hi_IN"/>
        </w:rPr>
      </w:r>
      <w:r>
        <w:rPr>
          <w:lang w:val="hi_IN" w:bidi="hi_IN"/>
        </w:rPr>
        <w:t xml:space="preserve">इस्राएली यह भी कहते हैं कि उन्होंने अपने </w:t>
      </w:r>
      <w:r>
        <w:rPr>
          <w:b/>
          <w:lang w:val="hi_IN" w:bidi="hi_IN"/>
        </w:rPr>
        <w:t>परमेश्वर</w:t>
      </w:r>
      <w:r>
        <w:rPr>
          <w:lang w:val="hi_IN" w:bidi="hi_IN"/>
        </w:rPr>
        <w:t xml:space="preserve"> को त्याग दिया। यह परमेश्वर का अधिक सामान्य नाम है। परमेश्वर का अनुवाद उसी तरह करें जैसे आपने पिछले भागों में किया है। परमेश्वर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10:17–11:11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10:17–11:11 को सुनें और अपने मन में रखें।</w:t>
      </w:r>
    </w:p>
    <w:p>
      <w:pPr/>
      <w:r>
        <w:rPr>
          <w:lang w:val="hi_IN" w:bidi="hi_IN"/>
        </w:rPr>
      </w:r>
      <w:r>
        <w:rPr>
          <w:lang w:val="hi_IN" w:bidi="hi_IN"/>
        </w:rPr>
        <w:t>यदि सम्भव हो, तो न्यायियों 10:17–11:11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10:17–11:11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इस्राएलियों ने यहोवा को छोड़ दिया था, इसलिए यहोवा ने अम्मोनियों को इस्राएलियों पर आक्रमण करने दिया। इस्राएलियों ने सहायता के लिए यहोवा को पुकारा, परन्तु यहोवा ने इस्राएलियों को नहीं बचाया, शायद इसलिए क्योंकि यहोवा जानता था कि इस्राएली हमेशा अन्य देवताओं का अनुसरण करने के लिए लौट जाते थे। अब, अम्मोनी गिलाद में युद्ध के लिए तैयार होते हैं, और इस्राएली किसी ऐसे व्यक्ति की तलाश करते हैं जो अम्मोनियों के विरुद्ध युद्ध में उनकी अगुवाई करे। गिलाद का यिप्तह युद्ध में इस्राएलियों की अगुवाई करने के लिए सहमत होता है।</w:t>
      </w:r>
    </w:p>
    <w:p>
      <w:pPr/>
      <w:r>
        <w:rPr>
          <w:lang w:val="hi_IN" w:bidi="hi_IN"/>
        </w:rPr>
      </w:r>
      <w:r>
        <w:rPr>
          <w:lang w:val="hi_IN" w:bidi="hi_IN"/>
        </w:rPr>
        <w:t>जब यह भाग शुरू होता है, तो अम्मोनियों के अगुवे अपने लोगों को लड़ने के लिए एक साथ बुलाते हैं। अम्मोनी वे लोग हैं जो यरदन नदी के पूर्व में रहते हैं। अम्मोनियों ने 18 वर्षों तक इस्राएलियों पर अत्याचार किया। अम्मोनी गिलाद में डेरा डालते हैं, जिसका अर्थ है कि वे इस्राएलियों के विरुद्ध युद्ध की तैयारी करते समय अपने तम्बू लगाते हैं। गिलाद यरदन नदी के पूर्व में भूमि है। इस्राएली भी युद्ध की तैयारी करने के लिए इकट्ठे होते हैं, लेकिन उनका कोई मुख्य अगुवा नहीं है। सभी इस्राएलियों के लिए अम्मोनियों से लड़ने में सहायता करना महत्वपूर्ण है, क्योंकि यदि अम्मोनी गिलाद को जीत लेते हैं, तो वे बाकी इस्राएल को भी जीत सकते हैं। इस्राएली मिस्पा में डेरा डालते हैं, जो गिलाद के क्षेत्र का एक नगर है। मूल भाषा में, मिस्पा का अर्थ है "गुम्मट।"</w:t>
      </w:r>
    </w:p>
    <w:p>
      <w:pPr/>
      <w:r>
        <w:rPr>
          <w:lang w:val="hi_IN" w:bidi="hi_IN"/>
        </w:rPr>
      </w:r>
      <w:r>
        <w:rPr>
          <w:lang w:val="hi_IN" w:bidi="hi_IN"/>
        </w:rPr>
        <w:t>यहाँ रुकें और एक समूह के रूप में ऐसा नक्शा देखें जो गिलाद और मिस्पा को दिखाता है। इस ऑडियो को यहाँ रोकें।</w:t>
      </w:r>
    </w:p>
    <w:p>
      <w:pPr/>
      <w:r>
        <w:rPr>
          <w:lang w:val="hi_IN" w:bidi="hi_IN"/>
        </w:rPr>
      </w:r>
      <w:r>
        <w:rPr>
          <w:lang w:val="hi_IN" w:bidi="hi_IN"/>
        </w:rPr>
        <w:t>यद्यपि सभी इस्राएली एक साथ इकट्ठे होते हैं, फिर भी गिलाद के अगुवे विशेष रूप से एक-दूसरे से पूछते हैं कि अम्मोनियों के विरुद्ध कौन उनकी अगुवाई कर सकता है। यह शायद इसलिए है क्योंकि गिलाद के अगुवे इस्राएली हैं जो गिलाद की भूमि में रहते हैं, जिसमें रूबेन, गाद और मनश्शे के गोत्रों की भूमि शामिल है। गिलाद के अगुवे कहते हैं कि जो कोई भी उन्हें अम्मोनियों के विरुद्ध अगुवाई कर सकता है, वह गिलाद में रहने वाले सभी लोगों का शासक होगा। न्यायियों की पुस्तक के अन्य भागों में, इस्राएली यहोवा से सहायता माँगते हैं, और यहोवा इस्राएलियों को उनके शत्रुओं से बचाने के लिए किसी को भेजता है। यहाँ, इस्राएली यहोवा से सहायता नहीं माँगते हैं, और इस्राएली स्वयं को बचाने के लिए किसी को खोजने की कोशिश करते हैं।</w:t>
      </w:r>
    </w:p>
    <w:p>
      <w:pPr/>
      <w:r>
        <w:rPr>
          <w:lang w:val="hi_IN" w:bidi="hi_IN"/>
        </w:rPr>
      </w:r>
      <w:r>
        <w:rPr>
          <w:lang w:val="hi_IN" w:bidi="hi_IN"/>
        </w:rPr>
        <w:t>इस कहानी में बाद में, गिलाद के अगुवे यिप्तह नाम के एक व्यक्ति से युद्ध में उनकी अगुवाई करने के लिए कहेंगे। सबसे पहले, हम यिप्तह की पृष्ठभूमि के बारे में जानते हैं। यिप्तह गिलाद नाम के एक व्यक्ति का पुत्र था, और यिप्तह एक बहादुर योद्धा था। यिप्तह की माता एक वेश्या थी। वेश्या वह व्यक्ति होती है जिसे कोई व्यक्ति यौन संबंध के बदले में धन देता है। यिप्तह के पिता गिलाद की एक पत्नी और कई पुत्र थे। इन पुत्रों ने, जो यिप्तह के सौतेले भाई थे, यिप्तह के बड़े होने पर उसे अपने पारिवारिक घर से दूर जाने के लिए मजबूर कर दिया, क्योंकि वे नहीं चाहते थे कि यिप्तह को उनके पिता से कोई विरासत मिले। विरासत पिता का वह धन या संपत्ति है जो उसके पुत्रों को अपने पिता की मृत्यु के बाद मिलती है।</w:t>
      </w:r>
    </w:p>
    <w:p>
      <w:pPr/>
      <w:r>
        <w:rPr>
          <w:lang w:val="hi_IN" w:bidi="hi_IN"/>
        </w:rPr>
      </w:r>
      <w:r>
        <w:rPr>
          <w:lang w:val="hi_IN" w:bidi="hi_IN"/>
        </w:rPr>
        <w:t>यहाँ रुकें और समूह में इस प्रश्न पर चर्चा करें: उस समय के बारे में बात करें जब किसी ने परिवार के किसी दूसरे सदस्य को परिवार का घर छोड़ने के लिए मजबूर किया था। उन्होंने अपने परिवार के सदस्य को जाने के लिए मजबूर क्यों किया? जब परिवार के सदस्य को जाना पड़ा, तो उन्हें कैसा महसूस हुआ? इस ऑडियो को यहाँ रोकें।</w:t>
      </w:r>
    </w:p>
    <w:p>
      <w:pPr/>
      <w:r>
        <w:rPr>
          <w:lang w:val="hi_IN" w:bidi="hi_IN"/>
        </w:rPr>
      </w:r>
      <w:r>
        <w:rPr>
          <w:lang w:val="hi_IN" w:bidi="hi_IN"/>
        </w:rPr>
        <w:t>यिप्तह के सौतेले भाइयों ने कहा कि यिप्तह विरासत का हकदार नहीं था क्योंकि यिप्तह की माता एक वेश्या थी। इस्राएली व्यवस्था के अनुसार, केवल विवाहित पति-पत्नी के पुत्र ही अपने पिता की मृत्यु पर उत्तराधिकार प्राप्त कर सकते थे। इसलिए, एक वेश्या के पुत्र के रूप में यिप्तह को अपने पिता गिलाद से कोई विरासत नहीं मिल सकी।</w:t>
      </w:r>
    </w:p>
    <w:p>
      <w:pPr/>
      <w:r>
        <w:rPr>
          <w:lang w:val="hi_IN" w:bidi="hi_IN"/>
        </w:rPr>
      </w:r>
      <w:r>
        <w:rPr>
          <w:lang w:val="hi_IN" w:bidi="hi_IN"/>
        </w:rPr>
        <w:t>यहाँ रुकें और समूह में इस प्रश्न पर चर्चा करें: आपकी संस्कृति में किसी माता या पिता की मृत्यु के बाद किसे विरासत मिलती है? ऐसे कौन से उदाहरण हैं जब किसी व्यक्ति को अपने माता-पिता की मृत्यु के बाद अपनी विरासत नहीं मिल सकती है? इस ऑडियो को यहाँ रोकें।</w:t>
      </w:r>
    </w:p>
    <w:p>
      <w:pPr/>
      <w:r>
        <w:rPr>
          <w:lang w:val="hi_IN" w:bidi="hi_IN"/>
        </w:rPr>
      </w:r>
      <w:r>
        <w:rPr>
          <w:lang w:val="hi_IN" w:bidi="hi_IN"/>
        </w:rPr>
        <w:t>यिप्तह गिलाद में अपने पिता के घर को छोड़कर तोब की भूमि में रहने गया। मूल भाषा में “तोब” का अर्थ है “अच्छी भूमि।” जब यिप्तह तोब में था, तब “निकम्मे लोग” यिप्तह के पीछे चलने लगे। ये लोग व्यवस्थाहीन या मूल्यहीन थे, जिसका शायद अर्थ है कि उन्होंने व्यवस्था का पालन नहीं किया। यह उन अधर्मी लोगों के समान है जिन्होंने पिछली कहानी में अबीमेलेक का अनुसरण किया था।</w:t>
      </w:r>
    </w:p>
    <w:p>
      <w:pPr/>
      <w:r>
        <w:rPr>
          <w:lang w:val="hi_IN" w:bidi="hi_IN"/>
        </w:rPr>
      </w:r>
      <w:r>
        <w:rPr>
          <w:lang w:val="hi_IN" w:bidi="hi_IN"/>
        </w:rPr>
        <w:t>यहाँ रुकें और समूह के रूप में ऐसा नक्शा देखें जिसमें गिलाद और तोब शामिल हैं। इस ऑडियो को यहाँ रोकें।</w:t>
      </w:r>
    </w:p>
    <w:p>
      <w:pPr/>
      <w:r>
        <w:rPr>
          <w:lang w:val="hi_IN" w:bidi="hi_IN"/>
        </w:rPr>
      </w:r>
      <w:r>
        <w:rPr>
          <w:lang w:val="hi_IN" w:bidi="hi_IN"/>
        </w:rPr>
        <w:t>साथ ही, यहाँ रुकें और समूह में इस प्रश्न पर चर्चा करें: उन लोगों का वर्णन करें जिन्हें आप "व्यवस्थाहीन" मानते हैं। व्यवस्थाहीन लोग किस प्रकार के काम करते हैं? इस ऑडियो को यहाँ रोकें।</w:t>
      </w:r>
    </w:p>
    <w:p>
      <w:pPr/>
      <w:r>
        <w:rPr>
          <w:lang w:val="hi_IN" w:bidi="hi_IN"/>
        </w:rPr>
      </w:r>
      <w:r>
        <w:rPr>
          <w:lang w:val="hi_IN" w:bidi="hi_IN"/>
        </w:rPr>
        <w:t>अब, हमें पता चलता है कि गिलाद के अगुवे यिप्तह से तोब के देश से वापस आने के लिए कहते हैं। अम्मोनियों ने इस्राएलियों पर आक्रमण किया है, और गिलाद के अगुवे चाहते हैं कि यिप्तह अम्मोनियों के विरुद्ध युद्ध में उनकी अगुवाई करे। यह एक आश्चर्य की बात है क्योंकि यिप्तह के सौतेले भाइयों ने यिप्तह को अपना परिवार का घर छोड़ने के लिए मजबूर किया। यिप्तह के अपने समुदाय में यिप्तह का स्वागत नहीं किया जाता है, परन्तु अब गिलाद के अगुवे चाहते हैं कि यिप्तह जैसा एक बहादुर योद्धा युद्ध में उनके सेनापति के रूप में उनकी अगुवाई करे।</w:t>
      </w:r>
    </w:p>
    <w:p>
      <w:pPr/>
      <w:r>
        <w:rPr>
          <w:lang w:val="hi_IN" w:bidi="hi_IN"/>
        </w:rPr>
      </w:r>
      <w:r>
        <w:rPr>
          <w:lang w:val="hi_IN" w:bidi="hi_IN"/>
        </w:rPr>
        <w:t>यिप्तह तुरंत गिलाद के अगुवों के साथ युद्ध में उनकी अगुवाई करने के लिए वापस आने के लिए सहमत नहीं होता। यिप्तह कहता है कि इन अगुवों ने यिप्तह से नफरत की और उसे उसके पिता के घर से बाहर निकलने के लिए मजबूर कर दिया। यह एक आश्चर्य की तरह लगता है, क्योंकि कहानी में पहले हम सुनते हैं कि यिप्तह के सौतेले भाइयों ने ही यिप्तह को अपना घर छोड़ने के लिए मजबूर किया। संभव है कि यिप्तह के सौतेले भाई उसे अपनी विरासत के बारे में अदालत में ले गए, और फिर गिलाद के अगुवों ने शायद यह निर्णय लिया होगा कि यिप्तह को अपने परिवार का घर छोड़ना चाहिए। यिप्तह जानना चाहता है कि अगुवे अब उसके पास क्यों आए हैं, केवल तब जब वे संकट में हैं और उन्हें सहायता की आवश्यकता है। कुछ लोग सोचते हैं कि यिप्तह तुरंत अगुवों के प्रस्ताव से सहमत नहीं होता, क्योंकि यिप्तह गिलाद के अगुवों के साथ सौदाबाजी या समझौता करने की कोशिश करता है ताकि केवल उनका सेनापति होने के बजाय उसे अधिक शक्ति मिल सके।</w:t>
      </w:r>
    </w:p>
    <w:p>
      <w:pPr/>
      <w:r>
        <w:rPr>
          <w:lang w:val="hi_IN" w:bidi="hi_IN"/>
        </w:rPr>
      </w:r>
      <w:r>
        <w:rPr>
          <w:lang w:val="hi_IN" w:bidi="hi_IN"/>
        </w:rPr>
        <w:t>यहाँ रुकें और समूह में इस प्रश्न पर चर्चा करें: किसी ऐसे समय का वर्णन करें जब आपने किसी और से कोई प्रस्ताव किया या प्राप्त किया, और फिर आपने उस व्यक्ति के साथ एक समझौते तक पहुँचने का प्रयास किया। उदाहरण के लिए, यदि आप किसी का पशु खरीदना चाहते थे, तो आपने मिलकर यह कैसे तय किया कि आपको पशु के लिए कितने पैसे देने चाहिए? इस ऑडियो को यहाँ रोकें।</w:t>
      </w:r>
    </w:p>
    <w:p>
      <w:pPr/>
      <w:r>
        <w:rPr>
          <w:lang w:val="hi_IN" w:bidi="hi_IN"/>
        </w:rPr>
      </w:r>
      <w:r>
        <w:rPr>
          <w:lang w:val="hi_IN" w:bidi="hi_IN"/>
        </w:rPr>
        <w:t>गिलाद के अगुवे यिप्तह से फिर से अम्मोनियों के विरुद्ध युद्ध करने के लिए कहते हैं। इस बार, अगुवे यिप्तह को अपना शासक बनाने का वादा करते हैं, न कि केवल युद्ध में एक सेनापति। मूल भाषा में, अगुवे गिलाद में रहने वाले सभी लोगों के लिए प्रधान, या शासक या राज्यपाल, शब्द का उपयोग करते हैं। यह वही शब्द है जिसका उपयोग गिलाद के अगुवों ने इस कहानी की शुरुआत में किया था, जब उन्होंने कहा कि जो कोई भी युद्ध में उनकी अगुवाई करेगा, वह गिलाद के सभी लोगों का शासक होगा। इस बार, यिप्तह उनके प्रस्ताव से सहमत होता है। यिप्तह कहता है कि यदि यहोवा यिप्तह को अम्मोनियों के विरुद्ध युद्ध जीतने में सहायता करता है, तो यिप्तह गिलाद के लोगों का शासक बनेगा।</w:t>
      </w:r>
    </w:p>
    <w:p>
      <w:pPr/>
      <w:r>
        <w:rPr>
          <w:lang w:val="hi_IN" w:bidi="hi_IN"/>
        </w:rPr>
      </w:r>
      <w:r>
        <w:rPr>
          <w:lang w:val="hi_IN" w:bidi="hi_IN"/>
        </w:rPr>
        <w:t>गिलाद के अगुवे शपथ लेते हैं या प्रतिज्ञा करते हैं कि वे यिप्तह की बात से सहमत हैं। अगुवे कहते हैं कि यहोवा उनका गवाह या न्यायी है कि अगुवे वही करेंगे जो वे कहते हैं कि वे करेंगे। मूल भाषा में अगुवे कहते हैं, "यहोवा हमारे बीच सुने यदि हम वह न करें जो हम कहते हैं।"</w:t>
      </w:r>
    </w:p>
    <w:p>
      <w:pPr/>
      <w:r>
        <w:rPr>
          <w:lang w:val="hi_IN" w:bidi="hi_IN"/>
        </w:rPr>
      </w:r>
      <w:r>
        <w:rPr>
          <w:lang w:val="hi_IN" w:bidi="hi_IN"/>
        </w:rPr>
        <w:t>यहाँ रुकें और समूह में इस प्रश्न पर चर्चा करें: किसी ऐसे समय का वर्णन करें जब आपने शपथ या वादा किया था। आपने क्या करने का वादा किया, और आपने क्या कहा ताकि लोगों को यह विश्वास दिलाया जा सके कि आप सचमुच वह करेंगे जो आपने प्रतिज्ञा किया है? इस ऑडियो को यहाँ रोकें।</w:t>
      </w:r>
    </w:p>
    <w:p>
      <w:pPr/>
      <w:r>
        <w:rPr>
          <w:lang w:val="hi_IN" w:bidi="hi_IN"/>
        </w:rPr>
      </w:r>
      <w:r>
        <w:rPr>
          <w:lang w:val="hi_IN" w:bidi="hi_IN"/>
        </w:rPr>
        <w:t>यिप्तह और गिलाद के अगुवे गिलाद को वापस जाते हैं, और लोग यिप्तह को अम्मोनियों के विरुद्ध युद्ध करने से पहले ही अपना सेनापति और शासक दोनों को बनाते हैं। मिस्पाह में यिप्तह उस समझौते को दोहराता है जो यिप्तह ने गिलाद के अगुवों के साथ किया था, ताकि आधिकारिक रूप से यिप्तह को नया शासक बनाया जाए। यिप्तह ने शायद गिलाद के सभी लोगों के सामने बात की। यिप्तह ने भी यहोवा के सामने बात की, लेकिन कहानी में ऐसा कुछ भी नहीं है जो यह दिखाए कि यहोवा ने यिप्तह को इस्राएलियों के अगुवे के रूप में चुना।</w:t>
      </w:r>
      <w:r>
        <w:rPr>
          <w:lang w:val="hi_IN" w:bidi="hi_IN"/>
        </w:rPr>
      </w:r>
    </w:p>
    <w:p>
      <w:pPr>
        <w:pStyle w:val="Heading3"/>
      </w:pPr>
      <w:r>
        <w:rPr>
          <w:lang w:val="hi_IN" w:bidi="hi_IN"/>
        </w:rPr>
        <w:t>घटनाओं को समझाना</w:t>
      </w:r>
    </w:p>
    <w:p>
      <w:pPr/>
      <w:r>
        <w:rPr>
          <w:lang w:val="hi_IN" w:bidi="hi_IN"/>
        </w:rPr>
      </w:r>
      <w:r>
        <w:rPr>
          <w:lang w:val="hi_IN" w:bidi="hi_IN"/>
        </w:rPr>
        <w:t>न्यायियों 10:17–11:11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अम्मोनी और इस्राएली युद्ध के लिए तैयार होते हैं। गिलाद के अगुवे अम्मोनियों के विरुद्ध उनके युद्ध में उनकी अगुवाई करने के लिए एक सेनापति को ढूँढते हैं।</w:t>
      </w:r>
    </w:p>
    <w:p>
      <w:pPr/>
      <w:r>
        <w:rPr>
          <w:lang w:val="hi_IN" w:bidi="hi_IN"/>
        </w:rPr>
      </w:r>
      <w:r>
        <w:rPr>
          <w:b/>
          <w:lang w:val="hi_IN" w:bidi="hi_IN"/>
        </w:rPr>
        <w:t>दूसरे दृश्य में:</w:t>
      </w:r>
      <w:r>
        <w:rPr>
          <w:lang w:val="hi_IN" w:bidi="hi_IN"/>
        </w:rPr>
        <w:t xml:space="preserve"> हम यिप्तह के बारे में पृष्ठभूमि जानकारी देखते हैं। यिप्तह की माता एक वेश्या थी। यिप्तह के सौतेले भाइयों ने यिप्तह को उसके परिवार का घर छोड़ने के लिए मजबूर किया, इसलिए यिप्तह तोब में रहने गया।</w:t>
      </w:r>
    </w:p>
    <w:p>
      <w:pPr/>
      <w:r>
        <w:rPr>
          <w:lang w:val="hi_IN" w:bidi="hi_IN"/>
        </w:rPr>
      </w:r>
      <w:r>
        <w:rPr>
          <w:b/>
          <w:lang w:val="hi_IN" w:bidi="hi_IN"/>
        </w:rPr>
        <w:t>तीसरे दृश्य में:</w:t>
      </w:r>
      <w:r>
        <w:rPr>
          <w:lang w:val="hi_IN" w:bidi="hi_IN"/>
        </w:rPr>
        <w:t xml:space="preserve"> अम्मोनी इस्राएल पर आक्रमण करते हैं। गिलाद के अगुवे यिप्तह से कहते हैं कि वह उनका सेनापति बने। यिप्तह उनका सेनापति बनने के लिए सहमत नहीं होता।</w:t>
      </w:r>
    </w:p>
    <w:p>
      <w:pPr/>
      <w:r>
        <w:rPr>
          <w:lang w:val="hi_IN" w:bidi="hi_IN"/>
        </w:rPr>
      </w:r>
      <w:r>
        <w:rPr>
          <w:b/>
          <w:lang w:val="hi_IN" w:bidi="hi_IN"/>
        </w:rPr>
        <w:t>चौथे दृश्य में:</w:t>
      </w:r>
      <w:r>
        <w:rPr>
          <w:lang w:val="hi_IN" w:bidi="hi_IN"/>
        </w:rPr>
        <w:t xml:space="preserve"> गिलाद के अगुवे यिप्तह से फिर से सहायता माँगते हैं, और वे उससे वादा करते हैं कि यदि यिप्तह अम्मोनियों से उनके लिए लड़ेगा, तो वह गिलाद के लोगों का शासक बनेगा। इस बार, यिप्तह सहमत होता है।</w:t>
      </w:r>
    </w:p>
    <w:p>
      <w:pPr/>
      <w:r>
        <w:rPr>
          <w:lang w:val="hi_IN" w:bidi="hi_IN"/>
        </w:rPr>
      </w:r>
      <w:r>
        <w:rPr>
          <w:b/>
          <w:lang w:val="hi_IN" w:bidi="hi_IN"/>
        </w:rPr>
        <w:t>पाँचवें दृश्य में:</w:t>
      </w:r>
      <w:r>
        <w:rPr>
          <w:lang w:val="hi_IN" w:bidi="hi_IN"/>
        </w:rPr>
        <w:t xml:space="preserve"> यिप्तह गिलाद के अगुवों के साथ जाता है, और लोग यिप्तह को अपना अगुवा और सेनापति बनाते हैं। यिप्तह मिस्पाह में समझौते के शब्दों को दोहराता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अम्मोनी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गिलाद के अगुवे</w:t>
      </w:r>
    </w:p>
    <w:p>
      <w:pPr>
        <w:pStyle w:val="ListBullet"/>
        <w:spacing w:line="240" w:lineRule="auto"/>
        <w:ind w:left="720"/>
      </w:pPr>
      <w:r>
        <w:rPr>
          <w:lang w:val="hi_IN" w:bidi="hi_IN"/>
        </w:rPr>
      </w:r>
      <w:r>
        <w:rPr>
          <w:lang w:val="hi_IN" w:bidi="hi_IN"/>
        </w:rPr>
        <w:t>यिप्तह</w:t>
      </w:r>
    </w:p>
    <w:p>
      <w:pPr>
        <w:pStyle w:val="ListBullet"/>
        <w:spacing w:line="240" w:lineRule="auto"/>
        <w:ind w:left="720"/>
      </w:pPr>
      <w:r>
        <w:rPr>
          <w:lang w:val="hi_IN" w:bidi="hi_IN"/>
        </w:rPr>
      </w:r>
      <w:r>
        <w:rPr>
          <w:lang w:val="hi_IN" w:bidi="hi_IN"/>
        </w:rPr>
        <w:t>यिप्तह की माता, एक वेश्या</w:t>
      </w:r>
    </w:p>
    <w:p>
      <w:pPr>
        <w:pStyle w:val="ListBullet"/>
        <w:spacing w:line="240" w:lineRule="auto"/>
        <w:ind w:left="720"/>
      </w:pPr>
      <w:r>
        <w:rPr>
          <w:lang w:val="hi_IN" w:bidi="hi_IN"/>
        </w:rPr>
      </w:r>
      <w:r>
        <w:rPr>
          <w:lang w:val="hi_IN" w:bidi="hi_IN"/>
        </w:rPr>
        <w:t>यिप्तह का पिता, गिलाद</w:t>
      </w:r>
    </w:p>
    <w:p>
      <w:pPr>
        <w:pStyle w:val="ListBullet"/>
        <w:spacing w:line="240" w:lineRule="auto"/>
        <w:ind w:left="720"/>
      </w:pPr>
      <w:r>
        <w:rPr>
          <w:lang w:val="hi_IN" w:bidi="hi_IN"/>
        </w:rPr>
      </w:r>
      <w:r>
        <w:rPr>
          <w:lang w:val="hi_IN" w:bidi="hi_IN"/>
        </w:rPr>
        <w:t>यिप्तह के सौतेले भाई, गिलाद की पत्नी के पुत्र</w:t>
      </w:r>
    </w:p>
    <w:p>
      <w:pPr>
        <w:pStyle w:val="ListBullet"/>
        <w:spacing w:line="240" w:lineRule="auto"/>
        <w:ind w:left="720"/>
      </w:pPr>
      <w:r>
        <w:rPr>
          <w:lang w:val="hi_IN" w:bidi="hi_IN"/>
        </w:rPr>
      </w:r>
      <w:r>
        <w:rPr>
          <w:lang w:val="hi_IN" w:bidi="hi_IN"/>
        </w:rPr>
        <w:t>व्यवस्थाहीन पुरुष जो यिप्तह का अनुसरण करते हैं</w:t>
      </w:r>
    </w:p>
    <w:p>
      <w:pPr>
        <w:pStyle w:val="ListBullet"/>
        <w:spacing w:line="240" w:lineRule="auto"/>
        <w:ind w:left="720"/>
      </w:pPr>
      <w:r>
        <w:rPr>
          <w:lang w:val="hi_IN" w:bidi="hi_IN"/>
        </w:rPr>
      </w:r>
      <w:r>
        <w:rPr>
          <w:lang w:val="hi_IN" w:bidi="hi_IN"/>
        </w:rPr>
        <w:t>गिलाद के लोग</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पिछली कहानी को इस कहानी के साथ जोड़ता है। याद रखें कि अम्मोनी इस्राएलियों के विरुद्ध लड़ते हैं। यहोवा ने अम्मोनियों को इस्राएलियों पर आक्रमण करने दिया क्योंकि इस्राएलियों ने अन्य देवताओं का अनुसरण करना शुरू कर दिया था। अब, अम्मोनी और इस्राएली दोनों युद्ध के लिए तैयार होते हैं। मूल भाषा में कहा गया है कि किसी ने अम्मोनियों को एक साथ बुलाया, और अम्मोनियों ने गिलाद में डेरा डाला, और इस्राएली इकट्ठे हुए और मिस्पाह में डेरा डाला। लोग ठीक से नहीं जानते कि मिस्पा कहाँ है, परन्तु यह गिलाद में कहीं है, और गिलाद यरदन नदी के पूर्वी किनारे पर स्थित भूमि है। यह संभव है कि अम्मोनियों के अगुवे अपने लोगों को लड़ने के लिए एक साथ बुलाते हैं, लेकिन इस्राएलियों का कोई अगुवा नहीं है।</w:t>
      </w:r>
    </w:p>
    <w:p>
      <w:pPr/>
      <w:r>
        <w:rPr>
          <w:lang w:val="hi_IN" w:bidi="hi_IN"/>
        </w:rPr>
      </w:r>
      <w:r>
        <w:rPr>
          <w:lang w:val="hi_IN" w:bidi="hi_IN"/>
        </w:rPr>
        <w:t>यहाँ रुककर इस प्रश्न पर समूह में चर्चा करें: आप अपनी भाषा में इस अंतर को कैसे प्रकट करेंगे कि अम्मोनियों के अगुवे अपने लोगों को युद्ध के लिए इकट्ठा करते हैं, जबकि इस्राएली बिना किसी अगुवे के स्वयं इकट्ठे होते हैं? इस ऑडियो को यहाँ रोकें।</w:t>
      </w:r>
    </w:p>
    <w:p>
      <w:pPr/>
      <w:r>
        <w:rPr>
          <w:lang w:val="hi_IN" w:bidi="hi_IN"/>
        </w:rPr>
      </w:r>
      <w:r>
        <w:rPr>
          <w:lang w:val="hi_IN" w:bidi="hi_IN"/>
        </w:rPr>
        <w:t>साथ ही, यहाँ रुकें और यदि आवश्यक हो, तो फिर से समूह के रूप में ऐसा नक्शा देखें जो गिलाद और मिस्पा को दिखाता है। इस ऑडियो को यहाँ रोकें।</w:t>
      </w:r>
    </w:p>
    <w:p>
      <w:pPr/>
      <w:r>
        <w:rPr>
          <w:lang w:val="hi_IN" w:bidi="hi_IN"/>
        </w:rPr>
      </w:r>
      <w:r>
        <w:rPr>
          <w:lang w:val="hi_IN" w:bidi="hi_IN"/>
        </w:rPr>
        <w:t>इसके बाद, गिलाद के अगुवे एक-दूसरे से पूछते हैं कि अम्मोनियों के विरुद्ध युद्ध में कौन उनकी अगुवाई करेगा। गिलाद के ये अगुवे पूरे इस्राएल के सामान्य अगुवे नहीं हैं, बल्कि वे केवल इस्राएल के उस विशेष क्षेत्र के अगुवे हैं जिस पर अब अम्मोनी आक्रमण कर रहे हैं। गिलाद के अगुवे उन पुरनियों या अधिकारियों के समान हैं जो किसी समुदाय में निर्णय लेते हैं। ये वे लोग भी हैं जो युद्ध में लड़ते हैं, और उन्हें सेनापति कहा जा सकता है।</w:t>
      </w:r>
    </w:p>
    <w:p>
      <w:pPr/>
      <w:r>
        <w:rPr>
          <w:lang w:val="hi_IN" w:bidi="hi_IN"/>
        </w:rPr>
      </w:r>
      <w:r>
        <w:rPr>
          <w:lang w:val="hi_IN" w:bidi="hi_IN"/>
        </w:rPr>
        <w:t>यहाँ रुकें और समूह में इस प्रश्न पर चर्चा करें: "गिलाद के अगुवों का अनुवाद करने का सबसे अच्छा तरीका क्या है?" आप कैसे दिखा सकते हैं कि ये अगुवे समुदाय में पुरनियों की तरह निर्णय लेते हैं, और वे गिलाद में इस्राएली सेना के अगुवे हैं? इस ऑडियो को यहाँ रोकें।</w:t>
      </w:r>
    </w:p>
    <w:p>
      <w:pPr/>
      <w:r>
        <w:rPr>
          <w:lang w:val="hi_IN" w:bidi="hi_IN"/>
        </w:rPr>
      </w:r>
      <w:r>
        <w:rPr>
          <w:lang w:val="hi_IN" w:bidi="hi_IN"/>
        </w:rPr>
        <w:t>याद रखें कि अम्मोनियों ने पिछली कहानी में पहले ही गिलाद और यरदन नदी के पश्चिमी किनारे पर इस्राएलियों से युद्ध किया था, और इस्राएलियों को बहुत दुख उठाना पड़ा। गिलाद के अगुवे कहते हैं कि जो कोई भी अम्मोनियों के विरुद्ध युद्ध में सेनापति के रूप में उनकी अगुवाई करने के लिए सहमत होगा, वह गिलाद में रहने वाले सभी लोगों का अगुवा होगा।</w:t>
      </w:r>
    </w:p>
    <w:p>
      <w:pPr/>
      <w:r>
        <w:rPr>
          <w:lang w:val="hi_IN" w:bidi="hi_IN"/>
        </w:rPr>
      </w:r>
      <w:r>
        <w:rPr>
          <w:lang w:val="hi_IN" w:bidi="hi_IN"/>
        </w:rPr>
        <w:t>यहाँ रुकें और समूह में इस प्रश्न पर चर्चा करें: क्या गिलाद के अगुवों की बात का अनुवाद किसी प्रश्न के रूप में करना बेहतर होगा या किसी कथन के रूप में? उदाहरण के लिए, "अम्मोनियों के विरुद्ध युद्ध में हमारी अगुवाई कौन कर सकता है?" इस ऑडियो को यहाँ रोकें।</w:t>
      </w:r>
    </w:p>
    <w:p>
      <w:pPr/>
      <w:r>
        <w:rPr>
          <w:lang w:val="hi_IN" w:bidi="hi_IN"/>
        </w:rPr>
      </w:r>
      <w:r>
        <w:rPr>
          <w:lang w:val="hi_IN" w:bidi="hi_IN"/>
        </w:rPr>
        <w:t>दूसरा दृश्य यिप्तह के बारे में पृष्ठभूमि जानकारी देता है, जो बाद में गिलाद के लोगों का अगुवा बन जाता है। यह जानकारी इस कहानी की मुख्य घटना से पहले होती है।</w:t>
      </w:r>
    </w:p>
    <w:p>
      <w:pPr/>
      <w:r>
        <w:rPr>
          <w:lang w:val="hi_IN" w:bidi="hi_IN"/>
        </w:rPr>
      </w:r>
      <w:r>
        <w:rPr>
          <w:lang w:val="hi_IN" w:bidi="hi_IN"/>
        </w:rPr>
        <w:t>यहाँ रुकें और समूह में इस प्रश्न पर चर्चा करें: एक कहानी सुनाएँ, लेकिन कहानी के मुख्य पात्रों में से एक के बारे में कुछ पृष्ठभूमि जानकारी भी दें। आपने उस पात्र के बारे में पृष्ठभूमि जानकारी कैसे पेश की? इस ऑडियो को यहाँ रोकें।</w:t>
      </w:r>
    </w:p>
    <w:p>
      <w:pPr/>
      <w:r>
        <w:rPr>
          <w:lang w:val="hi_IN" w:bidi="hi_IN"/>
        </w:rPr>
      </w:r>
      <w:r>
        <w:rPr>
          <w:lang w:val="hi_IN" w:bidi="hi_IN"/>
        </w:rPr>
        <w:t>याद रखें कि यिप्तह एक बहादुर योद्धा था, और वह गिलाद से था। यिप्तह के पिता का नाम गिलाद था, लेकिन उसकी माता एक वेश्या थी। इस पद्यांश में वेश्या के लिए उपयोग किया गया शब्द उस व्यक्ति के अर्थ में हो सकता है जो यौन संबंध के बदले धन प्राप्त करती है, या ऐसी स्त्री के अर्थ में जिसने विवाह के बाहर यौन संबंध बनाए हों। याद रखें कि यिप्तह के पिता का विवाह यिप्तह की माता से नहीं हुआ था, इसलिए यिप्तह के पास अपने पिता की कानूनी पत्नी के पुत्रों के समान सभी अधिकार नहीं थे।</w:t>
      </w:r>
    </w:p>
    <w:p>
      <w:pPr/>
      <w:r>
        <w:rPr>
          <w:lang w:val="hi_IN" w:bidi="hi_IN"/>
        </w:rPr>
      </w:r>
      <w:r>
        <w:rPr>
          <w:lang w:val="hi_IN" w:bidi="hi_IN"/>
        </w:rPr>
        <w:t>यहाँ रुकें और समूह के रूप में इस प्रश्न पर चर्चा करें। आप अपने समुदाय में किसी ऐसे व्यक्ति के बारे में कैसे बात करते हैं जो किसी वेश्या का बच्चा है या किसी ऐसी स्त्री का बच्चा है जिसने विवाह के बाहर यौन संबंध बनाए हैं? यहाँ "एक वेश्या के पुत्र" का अनुवाद करने का सबसे अच्छा तरीका क्या है? इस ऑडियो को यहाँ रोकें।</w:t>
      </w:r>
    </w:p>
    <w:p>
      <w:pPr/>
      <w:r>
        <w:rPr>
          <w:lang w:val="hi_IN" w:bidi="hi_IN"/>
        </w:rPr>
      </w:r>
      <w:r>
        <w:rPr>
          <w:lang w:val="hi_IN" w:bidi="hi_IN"/>
        </w:rPr>
        <w:t>याद रखें कि यिप्तह के पिता की एक पत्नी थी, और यिप्तह के पिता और उस पत्नी के अन्य पुत्र थे। ये पुत्र यिप्तह के सौतेले भाई हैं, और वे नहीं चाहते थे कि उनका पिता यिप्तह को वैसी ही विरासत दे जैसी उनका पिता उन्हें देता। यिप्तह के सौतेले भाइयों ने यिप्तह को गिलाद में अपना घर छोड़ने के लिए मजबूर किया क्योंकि यिप्तह एक वेश्या का पुत्र था।</w:t>
      </w:r>
    </w:p>
    <w:p>
      <w:pPr/>
      <w:r>
        <w:rPr>
          <w:lang w:val="hi_IN" w:bidi="hi_IN"/>
        </w:rPr>
      </w:r>
      <w:r>
        <w:rPr>
          <w:lang w:val="hi_IN" w:bidi="hi_IN"/>
        </w:rPr>
        <w:t>यिप्तह अपने परिवार के घर को छोड़कर तोब की भूमि में रहने गया। तोब शायद गिलाद की भूमि के उत्तर-पूर्व में है। याद रखें कि निकम्मे लोगों ने तोब में यिप्तह का अनुसरण करना शुरू किया। “निकम्मे लोग” का अनुवाद करने के अन्य तरीके साहसी लोग, व्यर्थ लोग, उपद्रवी लोग, या दुष्ट लोग हो सकते हैं। इसका अर्थ यह हो सकता है कि ये लोग धन पाने के लिए कुछ भी करेंगे, जैसे चोरी करना या अन्य व्यवस्थाओं को तोड़ना।</w:t>
      </w:r>
    </w:p>
    <w:p>
      <w:pPr/>
      <w:r>
        <w:rPr>
          <w:lang w:val="hi_IN" w:bidi="hi_IN"/>
        </w:rPr>
      </w:r>
      <w:r>
        <w:rPr>
          <w:lang w:val="hi_IN" w:bidi="hi_IN"/>
        </w:rPr>
        <w:t>यहाँ रुकें और समूह में इस प्रश्न पर चर्चा करें: व्यवस्थाहीन लोगों के बारे में पिछले चरण में अपनी चर्चा के बारे में सोचें। यहाँ उन निकम्मे लोगों का वर्णन करने का सबसे अच्छा तरीका क्या है जो तोब की भूमि में यिप्तह का अनुसरण करते हैं? इस ऑडियो को यहाँ रोकें।</w:t>
      </w:r>
    </w:p>
    <w:p>
      <w:pPr/>
      <w:r>
        <w:rPr>
          <w:lang w:val="hi_IN" w:bidi="hi_IN"/>
        </w:rPr>
      </w:r>
      <w:r>
        <w:rPr>
          <w:lang w:val="hi_IN" w:bidi="hi_IN"/>
        </w:rPr>
        <w:t>साथ ही, यदि आवश्यक हो, तो समूह के रूप में यहाँ रुकें और उस नक्शे को फिर से देखें जिसमें गिलाद और तोब शामिल हैं। इस ऑडियो को यहाँ रोकें।</w:t>
      </w:r>
    </w:p>
    <w:p>
      <w:pPr/>
      <w:r>
        <w:rPr>
          <w:lang w:val="hi_IN" w:bidi="hi_IN"/>
        </w:rPr>
      </w:r>
      <w:r>
        <w:rPr>
          <w:lang w:val="hi_IN" w:bidi="hi_IN"/>
        </w:rPr>
        <w:t>तीसरा दृश्य इस भाग की मुख्य घटना में वापस लौटता है। कुछ समय बाद, जिसका अर्थ है कि यिप्तह के गिलाद को छोड़कर तोब की भूमि में रहने के बाद, अम्मोनियों ने गिलाद में इस्राएलियों पर आक्रमण किया। गिलाद के अगुवे तोब की भूमि में जाते हैं ताकि यिप्तह से अपने साथ गिलाद वापस आने के लिए कहें।</w:t>
      </w:r>
    </w:p>
    <w:p>
      <w:pPr/>
      <w:r>
        <w:rPr>
          <w:lang w:val="hi_IN" w:bidi="hi_IN"/>
        </w:rPr>
      </w:r>
      <w:r>
        <w:rPr>
          <w:lang w:val="hi_IN" w:bidi="hi_IN"/>
        </w:rPr>
        <w:t>यहाँ रुककर इस प्रश्न पर समूह में चर्चा करें: उस कहानी के बारे में सोचें जो आपने पहले सुनाई थी और जिसमें किसी पात्र के बारे में पृष्ठभूमि की जानकारी शामिल थी। पृष्ठभूमि की जानकारी को बताने के बाद आप कहानी की मुख्य घटना पर वापस कैसे लौटे? अब आप कैसे दिखाएँगे कि अम्मोनियों के इस्राएलियों पर आक्रमण करने की कहानी जारी है? इस ऑडियो को यहाँ रोकें।</w:t>
      </w:r>
    </w:p>
    <w:p>
      <w:pPr/>
      <w:r>
        <w:rPr>
          <w:lang w:val="hi_IN" w:bidi="hi_IN"/>
        </w:rPr>
      </w:r>
      <w:r>
        <w:rPr>
          <w:lang w:val="hi_IN" w:bidi="hi_IN"/>
        </w:rPr>
        <w:t>तीसरे दृश्य में, गिलाद के अगुवे चाहते हैं कि यिप्तह आकर उनका सेनापति बने। याद रखें कि अगुवों को युद्ध में उनकी अगुवाई करने के लिए किसी की आवश्यकता है। मूल भाषा में, इसका अर्थ है कि कोई ऐसा व्यक्ति जो युद्ध या युद्ध में लड़ने वाले लोगों का प्रभारी हो। आप इसका अनुवाद सेनापति या प्रधान योद्धा, या उस व्यक्ति के रूप में कर सकते हैं जो युद्ध में लड़ने वाले गिलाद के लोगों का नेतृत्व करता है।</w:t>
      </w:r>
    </w:p>
    <w:p>
      <w:pPr/>
      <w:r>
        <w:rPr>
          <w:lang w:val="hi_IN" w:bidi="hi_IN"/>
        </w:rPr>
      </w:r>
      <w:r>
        <w:rPr>
          <w:lang w:val="hi_IN" w:bidi="hi_IN"/>
        </w:rPr>
        <w:t>यहाँ रुकें और समूह में इस प्रश्न पर चर्चा करें: इस बारे में बात करें कि आपके समुदाय में युद्ध में लोगों की अगुवाई कौन करता है। विभिन्न प्रकार के अगुवे कौन हैं, और युद्ध में जाने वाले सभी लोगों का शीर्ष अगुवा कौन है? आप यहाँ सेनापति या प्रधान योद्धा का अनुवाद कैसे करेंगे? इस ऑडियो को यहाँ रोकें।</w:t>
      </w:r>
    </w:p>
    <w:p>
      <w:pPr/>
      <w:r>
        <w:rPr>
          <w:lang w:val="hi_IN" w:bidi="hi_IN"/>
        </w:rPr>
      </w:r>
      <w:r>
        <w:rPr>
          <w:lang w:val="hi_IN" w:bidi="hi_IN"/>
        </w:rPr>
        <w:t>यिप्तह अम्मोनियों के विरुद्ध युद्ध में गिलाद के लोगों का सेनापति बनने के लिए सहमत नहीं होता। इसके बजाय, यिप्तह उनसे कुछ प्रश्न पूछता है। ये प्रश्न दिखाते हैं कि यिप्तह को याद है कि जब उसके सौतेले भाइयों ने उसे गिलाद में उसके परिवार के घर को छोड़ने के लिए मजबूर किया था, तो यिप्तह इसके लिए गिलाद के अगुवों को भी दोषी ठहराता है। यिप्तह इस बात पर ज़ोर देता है कि "तुम," गिलाद के अगुवे, वही लोग हैं जिन्होंने यिप्तह को उसके पिता के घर से निकलने के लिए मजबूर किया।</w:t>
      </w:r>
    </w:p>
    <w:p>
      <w:pPr/>
      <w:r>
        <w:rPr>
          <w:lang w:val="hi_IN" w:bidi="hi_IN"/>
        </w:rPr>
      </w:r>
      <w:r>
        <w:rPr>
          <w:lang w:val="hi_IN" w:bidi="hi_IN"/>
        </w:rPr>
        <w:t>यहाँ रुककर इस प्रश्न पर समूह में चर्चा करें: क्या यिप्तह जो कहता है उसका अनुवाद प्रश्नों के रूप में करना अधिक प्रभावशाली होगा या कथनों के रूप में? उदाहरण के लिए, "मुझे पता है कि तुम मुझसे नफरत करते हो। तुम ही वे लोग थे जिन्होंने मुझे मेरे पिता के घर से निकलने के लिए मजबूर किया। अब तुम मेरे पास केवल इसलिए आए हो क्योंकि तुम मुसीबत में हो।" इस ऑडियो को यहाँ रोकें।</w:t>
      </w:r>
    </w:p>
    <w:p>
      <w:pPr/>
      <w:r>
        <w:rPr>
          <w:lang w:val="hi_IN" w:bidi="hi_IN"/>
        </w:rPr>
      </w:r>
      <w:r>
        <w:rPr>
          <w:lang w:val="hi_IN" w:bidi="hi_IN"/>
        </w:rPr>
        <w:t>चौथे दृश्य में, गिलाद के अगुवे यिप्तह से फिर से उनका अगुवा बनने के लिए कहते हैं। अगुवे यिप्तह की सहायता के लिए बेताब हैं। यह उस हताशा के समान है जिसे पिछले भाग में इस्राएलियों ने अनुभव किया था जब उन्होंने सहायता के लिए यहोवा को पुकारा था। संभवतः गिलाद के अगुवे वास्तव में इस बात के लिए खेदित नहीं थे कि उन्होंने यिप्तह को उसके परिवार के घर से जाने के लिए मजबूर किया, उसी प्रकार जैसे इस्राएली भी सम्भवतः वास्तव में इस बात के लिए खेदित नहीं थे कि वे यहोवा से दूर हो गए थे। गिलाद के अगुवों ने यिप्तह को पहले से भी बड़ा प्रस्ताव दिया। यदि यिप्तह युद्ध में उनकी अगुवाई करेगा, तो अगुवे यिप्तह को गिलाद में रहने वाले सभी लोगों का प्रधान या शासक होने की पेशकश करते हैं।</w:t>
      </w:r>
    </w:p>
    <w:p>
      <w:pPr/>
      <w:r>
        <w:rPr>
          <w:lang w:val="hi_IN" w:bidi="hi_IN"/>
        </w:rPr>
      </w:r>
      <w:r>
        <w:rPr>
          <w:lang w:val="hi_IN" w:bidi="hi_IN"/>
        </w:rPr>
        <w:t>यहाँ रुकें और समूह में इस प्रश्न पर चर्चा करें: इस बारे में बात करें कि आप अपने नगर या क्षेत्र में किसी शासक का वर्णन कैसे करते हैं। निर्णय करें कि आप यहाँ इन दो अलग-अलग विचारों का अनुवाद कैसे करेंगे: युद्ध करने वाले लोगों के समूह के सेनापति के लिए, और लोगों के एक शासक के लिए। इस ऑडियो को यहाँ रोकें।</w:t>
      </w:r>
    </w:p>
    <w:p>
      <w:pPr/>
      <w:r>
        <w:rPr>
          <w:lang w:val="hi_IN" w:bidi="hi_IN"/>
        </w:rPr>
      </w:r>
      <w:r>
        <w:rPr>
          <w:lang w:val="hi_IN" w:bidi="hi_IN"/>
        </w:rPr>
        <w:t>यिप्तह गिलाद के अगुवों को उत्तर देता है। कुछ लोग सोचते हैं कि यिप्तह उनसे पूछता है, "यदि मैं अम्मोनियों से लड़ूँ और यहोवा उन्हें पराजित करने में मेरी सहायता करे, तो क्या तुम सचमुच मुझे अपना अगुवा बनाओगे?" यह दिखा सकता है कि यिप्तह अगुवों पर विश्वास नहीं करता है। अन्य लोग मानते हैं कि इसका अनुवाद उस कथन के रूप में करना सबसे अच्छा है जिसे यिप्तह आधिकारिक तरीके से दोहराता है ताकि यह दिखाया जा सके कि वह गिलाद के लोगों का अगुवा कैसे बनेगा।</w:t>
      </w:r>
    </w:p>
    <w:p>
      <w:pPr/>
      <w:r>
        <w:rPr>
          <w:lang w:val="hi_IN" w:bidi="hi_IN"/>
        </w:rPr>
      </w:r>
      <w:r>
        <w:rPr>
          <w:lang w:val="hi_IN" w:bidi="hi_IN"/>
        </w:rPr>
        <w:t>यहाँ रुककर इस प्रश्न पर समूह में चर्चा करें: क्या इसका अनुवाद उस प्रश्न के रूप में करना चाहिए जो यिप्तह गिलाद के अगुवों से पूछता है, या उस कथन के रूप में जो यिप्तह अगुवों के प्रस्ताव को आधिकारिक बनाने के लिए कहता है? इस ऑडियो को यहाँ रोकें।</w:t>
      </w:r>
    </w:p>
    <w:p>
      <w:pPr/>
      <w:r>
        <w:rPr>
          <w:lang w:val="hi_IN" w:bidi="hi_IN"/>
        </w:rPr>
      </w:r>
      <w:r>
        <w:rPr>
          <w:lang w:val="hi_IN" w:bidi="hi_IN"/>
        </w:rPr>
        <w:t>गिलाद के अगुवे चौथे दृश्य के अंतिम भाग में एक शपथ लेते हैं या वादा करते हैं। गिलाद के अगुवे यिप्तह को अपना शासक बनाने का वादा करते हैं। अगुवे कहते हैं कि यहोवा उनकी प्रतिज्ञा का न्यायी या गवाह होगा।</w:t>
      </w:r>
    </w:p>
    <w:p>
      <w:pPr/>
      <w:r>
        <w:rPr>
          <w:lang w:val="hi_IN" w:bidi="hi_IN"/>
        </w:rPr>
      </w:r>
      <w:r>
        <w:rPr>
          <w:lang w:val="hi_IN" w:bidi="hi_IN"/>
        </w:rPr>
        <w:t>पाँचवें दृश्य में, यिप्तह तोब को छोड़ देता है, और यिप्तह गिलाद के अगुवों के साथ वापस गिलाद जाता है। गिलाद के लोगों ने यिप्तह को अपना सैन्य सेनापति और अपना शासक बनाया। याद रखें कि यह यिप्तह द्वारा अम्मोनियों से युद्ध करने से पहले की बात है, और गिलाद के अगुवे नहीं, बल्कि लोग ही यिप्तह को अपना सेनापति और शासक बनाते हैं। मिस्पाह में, यिप्तह इस समझौते को फिर से यहोवा के सामने कहता है। यह शायद दिखाता है कि यह समझौता आधिकारिक है। याद रखें कि यह भाग गिलाद के मिस्पा में शुरू हुआ था, और अब यह गिलाद के मिस्पा में ही समाप्त भी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10:17–11:11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अम्मोनी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गिलाद के अगुवे</w:t>
      </w:r>
    </w:p>
    <w:p>
      <w:pPr>
        <w:pStyle w:val="ListBullet"/>
        <w:spacing w:line="240" w:lineRule="auto"/>
        <w:ind w:left="720"/>
      </w:pPr>
      <w:r>
        <w:rPr>
          <w:lang w:val="hi_IN" w:bidi="hi_IN"/>
        </w:rPr>
      </w:r>
      <w:r>
        <w:rPr>
          <w:lang w:val="hi_IN" w:bidi="hi_IN"/>
        </w:rPr>
        <w:t>यिप्तह</w:t>
      </w:r>
    </w:p>
    <w:p>
      <w:pPr>
        <w:pStyle w:val="ListBullet"/>
        <w:spacing w:line="240" w:lineRule="auto"/>
        <w:ind w:left="720"/>
      </w:pPr>
      <w:r>
        <w:rPr>
          <w:lang w:val="hi_IN" w:bidi="hi_IN"/>
        </w:rPr>
      </w:r>
      <w:r>
        <w:rPr>
          <w:lang w:val="hi_IN" w:bidi="hi_IN"/>
        </w:rPr>
        <w:t>यिप्तह की माता, एक वेश्या</w:t>
      </w:r>
    </w:p>
    <w:p>
      <w:pPr>
        <w:pStyle w:val="ListBullet"/>
        <w:spacing w:line="240" w:lineRule="auto"/>
        <w:ind w:left="720"/>
      </w:pPr>
      <w:r>
        <w:rPr>
          <w:lang w:val="hi_IN" w:bidi="hi_IN"/>
        </w:rPr>
      </w:r>
      <w:r>
        <w:rPr>
          <w:lang w:val="hi_IN" w:bidi="hi_IN"/>
        </w:rPr>
        <w:t>यिप्तह का पिता, गिलाद</w:t>
      </w:r>
    </w:p>
    <w:p>
      <w:pPr>
        <w:pStyle w:val="ListBullet"/>
        <w:spacing w:line="240" w:lineRule="auto"/>
        <w:ind w:left="720"/>
      </w:pPr>
      <w:r>
        <w:rPr>
          <w:lang w:val="hi_IN" w:bidi="hi_IN"/>
        </w:rPr>
      </w:r>
      <w:r>
        <w:rPr>
          <w:lang w:val="hi_IN" w:bidi="hi_IN"/>
        </w:rPr>
        <w:t>यिप्तह के सौतेले भाई, गिलाद की पत्नी के पुत्र</w:t>
      </w:r>
    </w:p>
    <w:p>
      <w:pPr>
        <w:pStyle w:val="ListBullet"/>
        <w:spacing w:line="240" w:lineRule="auto"/>
        <w:ind w:left="720"/>
      </w:pPr>
      <w:r>
        <w:rPr>
          <w:lang w:val="hi_IN" w:bidi="hi_IN"/>
        </w:rPr>
      </w:r>
      <w:r>
        <w:rPr>
          <w:lang w:val="hi_IN" w:bidi="hi_IN"/>
        </w:rPr>
        <w:t>व्यवस्थाहीन पुरुष जो यिप्तह का अनुसरण करते हैं</w:t>
      </w:r>
    </w:p>
    <w:p>
      <w:pPr>
        <w:pStyle w:val="ListBullet"/>
        <w:spacing w:line="240" w:lineRule="auto"/>
        <w:ind w:left="720"/>
      </w:pPr>
      <w:r>
        <w:rPr>
          <w:lang w:val="hi_IN" w:bidi="hi_IN"/>
        </w:rPr>
      </w:r>
      <w:r>
        <w:rPr>
          <w:lang w:val="hi_IN" w:bidi="hi_IN"/>
        </w:rPr>
        <w:t>गिलाद के लोग</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अम्मोनियों के अगुवे अम्मोनियों को लड़ने के लिए एक साथ बुलाते हैं। अम्मोनी गिलाद में डेरा डालते हैं। इस्राएली इकट्ठे होते हैं और मिस्पा नगर में डेरा डालते हैं। गिलाद के अगुवे एक-दूसरे से पूछते हैं, "अम्मोनियों के विरुद्ध आक्रमण की अगुवाई कौन कर सकता है? जो कोई भी हमारे लिए आक्रमण शुरू करेगा, वह गिलाद में रहने वाले सभी लोगों का अगुवा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अम्मोनियों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एक बहादुर योद्धा था। यिप्तह गिलाद से था, और उसके पिता का नाम गिलाद था। यिप्तह की माता एक वेश्या थी। यिप्तह के पिता की एक पत्नी थी, और उस पत्नी के भी पहले से कुछ पुत्र थे। ये पुत्र यिप्तह के सौतेले भाई थे। इन सौतेले भाइयों ने बड़े होते हुए यिप्तह को उसका घर छोड़ने के लिए मजबूर किया। इन सौतेले भाइयों ने यिप्तह से कहा, "जब हमारे पिता की मृत्यु हो जाएगी, तब तेरे पास कोई भी विरासत नहीं हो सकती क्योंकि तू एक वेश्या का पुत्र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यिप्तह के पिता गिलाद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यिप्तह के सौतेले भाइयों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अपना घर छोड़कर तोब की भूमि में रहने गया। तोब में व्यवस्थाहीन लोग थे, और इन लोगों ने यिप्तह का अपने अगुवे के रूप में अनुसरण करना शुरू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यिप्तह का अनुसरण करने वाले व्यवस्थाहीन लोगों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बाद में, अम्मोनियों ने इस्राएल के साथ युद्ध किया। गिलाद के अगुवे गिलाद से तोब की भूमि में यिप्तह को अपने साथ वापस लाने के लिए गए। गिलाद के अगुवों ने यिप्तह से कहा, "हमारे साथ वापस आकर हमारा सेनापति बन ताकि हम अम्मोनियों के विरुद्ध लड़ सकें।" यिप्तह ने गिलाद के अगुवों को उत्तर दिया, "क्या तुम मुझसे नफरत नहीं करते? क्या तुम वे लोग नहीं हो जिन्होंने मुझे गिलाद में मेरे पिता के घर और मेरे परिवार को छोड़ने के लिए मजबूर किया? अब तुम मेरे पास आए हो कि तुम मुसीबत 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गिलाद के अगुवों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गिलाद के अगुवे यिप्तह से फिर से अपने साथ गिलाद में वापस आने के लिए कहते हैं। अगुवे कहते हैं, "हाँ, हम संकट में हैं, और यही कारण है कि हम तुमसे हमारी सहायता करने के लिए कहते हैं। वापस आकर हमारे साथ अम्मोनियों से लड़, और हम तुझे गिलाद में रहने वाले सभी लोगों का शासक बनाएँगे।" यिप्तह गिलाद के अगुवों से पूछता है, "यदि मैं गिलाद में वापस जाऊँ और तुम्हारे लिए अम्मोनियों से लड़ूँ, और यहोवा उन्हें पराजित करने में मेरी सहायता करे, तो क्या तुम सचमुच मुझे अपना अगुवा बनाओगे?" गिलाद के अगुवे यिप्तह से कहते हैं कि उन्होंने यिप्तह को जो बताया उसमें यहोवा उनका गवाह है। अगुवे जो कुछ भी कहते हैं वह सब करने का वादा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गिलाद के अगुवों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गिलाद के अगुवों के साथ वापस गिलाद जाता है। गिलाद के लोग यिप्तह को अपनी सेना का सेनापति बनाते हैं और उसे अपना शासक बनाते हैं। यिप्तह ने यहोवा के सामने और मिस्पाह में लोगों के सामने समझौते के सभी शब्दों को दोहराया।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गिलाद के लोगों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यिप्तह के सौतेले भाइयों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यिप्तह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10:17–11:11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अम्मोनी युद्ध की तैयारी के लिए इकट्ठे होते हैं। अम्मोनी गिलाद में डेरा डालते हैं। गिलाद यरदन नदी के पूर्व में भूमि है, जहाँ कुछ इस्राएली गोत्र रहते हैं। अम्मोनी अब्राहम के भतीजे लूत के वंशज हैं।</w:t>
      </w:r>
    </w:p>
    <w:p>
      <w:pPr/>
      <w:r>
        <w:rPr>
          <w:lang w:val="hi_IN" w:bidi="hi_IN"/>
        </w:rPr>
      </w:r>
      <w:r>
        <w:rPr>
          <w:b/>
          <w:lang w:val="hi_IN" w:bidi="hi_IN"/>
        </w:rPr>
        <w:t>इस्राएली</w:t>
      </w:r>
      <w:r>
        <w:rPr>
          <w:lang w:val="hi_IN" w:bidi="hi_IN"/>
        </w:rPr>
        <w:t xml:space="preserve"> भी इकट्ठे होते हैं और मिस्पा में डेरा डालते हैं। न्यायियों की पुस्तक में, इस्राएली आमतौर पर उन 12 गोत्रों को दर्शाते हैं जिन्हें यहोवा ने अपने लोग होने के लिए चुना था। इस भाग में, इस्राएली शायद उन पुरुषों को दर्शाते हैं जो इस्राएल के लिए लड़ते हैं। ये ज्यादातर इस्राएल के उन गोत्रों के लोग हो सकते हैं जो यरदन नदी के पूर्वी किनारे पर रहते हैं, जो रूबेन, गाद और मनश्शे के गोत्र हैं। मिस्पा गिलाद की भूमि में कहीं एक नगर है। बाद की कहानी में, हमें पता चलता है कि मिस्पा यिप्तह का गृहनगर है। इस्राएलियों का अनुवाद उसी तरह करें जैसे आपने पिछले भागों में किया है। इस्राएलियों के बारे में अधिक जानकारी के लिए, मुख्य शब्दावली को देखें।</w:t>
      </w:r>
    </w:p>
    <w:p>
      <w:pPr/>
      <w:r>
        <w:rPr>
          <w:lang w:val="hi_IN" w:bidi="hi_IN"/>
        </w:rPr>
      </w:r>
      <w:r>
        <w:rPr>
          <w:lang w:val="hi_IN" w:bidi="hi_IN"/>
        </w:rPr>
        <w:t xml:space="preserve">यिप्तह एक </w:t>
      </w:r>
      <w:r>
        <w:rPr>
          <w:b/>
          <w:lang w:val="hi_IN" w:bidi="hi_IN"/>
        </w:rPr>
        <w:t>वेश्या</w:t>
      </w:r>
      <w:r>
        <w:rPr>
          <w:lang w:val="hi_IN" w:bidi="hi_IN"/>
        </w:rPr>
        <w:t xml:space="preserve"> का पुत्र है। वेश्या वह व्यक्ति होती है जो धन के बदले किसी के साथ लैंगिक सम्बन्ध बनाती है। वेश्या का अनुवाद उसी तरह करें जैसे आपने पिछले भागों में किया है।</w:t>
      </w:r>
    </w:p>
    <w:p>
      <w:pPr/>
      <w:r>
        <w:rPr>
          <w:lang w:val="hi_IN" w:bidi="hi_IN"/>
        </w:rPr>
      </w:r>
      <w:r>
        <w:rPr>
          <w:lang w:val="hi_IN" w:bidi="hi_IN"/>
        </w:rPr>
        <w:t xml:space="preserve">यिप्तह के सौतेले भाई यिप्तह को गिलाद में अपना घर छोड़ने के लिए मजबूर करते हैं। यिप्तह के सौतेले भाई यिप्तह से कहते हैं कि उसे उनके पिता से कोई </w:t>
      </w:r>
      <w:r>
        <w:rPr>
          <w:b/>
          <w:lang w:val="hi_IN" w:bidi="hi_IN"/>
        </w:rPr>
        <w:t>विरासत</w:t>
      </w:r>
      <w:r>
        <w:rPr>
          <w:lang w:val="hi_IN" w:bidi="hi_IN"/>
        </w:rPr>
        <w:t xml:space="preserve"> नहीं मिलेगी क्योंकि वह एक वेश्या का पुत्र है। विरासत वह धन और संपत्ति है जो पिता की मृत्यु के बाद पिता के पुत्रों के पास जाती है। सबसे बड़े पुत्र को अपने पिता से दोगुनी विरासत मिलती है।</w:t>
      </w:r>
    </w:p>
    <w:p>
      <w:pPr/>
      <w:r>
        <w:rPr>
          <w:lang w:val="hi_IN" w:bidi="hi_IN"/>
        </w:rPr>
      </w:r>
      <w:r>
        <w:rPr>
          <w:lang w:val="hi_IN" w:bidi="hi_IN"/>
        </w:rPr>
        <w:t>यहाँ रुकें और समूह में इस प्रश्न पर चर्चा करें: आप इस भाग में विरासत का अनुवाद कैसे करेंगे? विरासत के बारे में अधिक जानकारी के लिए, मुख्य शब्दावली में वारिस देखें।</w:t>
      </w:r>
    </w:p>
    <w:p>
      <w:pPr/>
      <w:r>
        <w:rPr>
          <w:lang w:val="hi_IN" w:bidi="hi_IN"/>
        </w:rPr>
      </w:r>
      <w:r>
        <w:rPr>
          <w:lang w:val="hi_IN" w:bidi="hi_IN"/>
        </w:rPr>
        <w:t xml:space="preserve">गिलाद के अगुवे, या </w:t>
      </w:r>
      <w:r>
        <w:rPr>
          <w:b/>
          <w:lang w:val="hi_IN" w:bidi="hi_IN"/>
        </w:rPr>
        <w:t>पुरनिए</w:t>
      </w:r>
      <w:r>
        <w:rPr>
          <w:lang w:val="hi_IN" w:bidi="hi_IN"/>
        </w:rPr>
        <w:t xml:space="preserve"> यिप्तह से कहते हैं कि वह वापस आकर उनका सेनापति बने। पुरनिए किसी समुदाय के अगुवे होते हैं। पुरनियों का अनुवाद उसी तरह करें जैसे आपने पिछले भागों में किया है। पुरनियों के बारे में अधिक जानकारी के लिए, मुख्य शब्दावली देखें। </w:t>
      </w:r>
    </w:p>
    <w:p>
      <w:pPr/>
      <w:r>
        <w:rPr>
          <w:lang w:val="hi_IN" w:bidi="hi_IN"/>
        </w:rPr>
      </w:r>
      <w:r>
        <w:rPr>
          <w:lang w:val="hi_IN" w:bidi="hi_IN"/>
        </w:rPr>
        <w:t xml:space="preserve">यिप्तह गिलाद के अगुवों से पूछता है, "क्या तुमने मुझे मेरे पिता के </w:t>
      </w:r>
      <w:r>
        <w:rPr>
          <w:b/>
          <w:lang w:val="hi_IN" w:bidi="hi_IN"/>
        </w:rPr>
        <w:t>घर</w:t>
      </w:r>
      <w:r>
        <w:rPr>
          <w:lang w:val="hi_IN" w:bidi="hi_IN"/>
        </w:rPr>
        <w:t xml:space="preserve"> से निकलने के लिए मजबूर नहीं किया?" यिप्तह के पिता के घर का अर्थ है वे सभी लोग जो उसके पिता के घर में रहते हैं। इसमें पिता की पत्नी, उसके अविवाहित बच्चे, उसके विवाहित पुत्र और उनकी पत्नियाँ और बच्चे, और अन्य रिश्तेदार या सेवक शामिल हो सकते हैं। घर का अनुवाद उसी तरह करें जैसे आपने पिछले भागों में किया है। घर के बारे में अधिक जानकारी के लिए, मुख्य शब्दावली में "घराना" देखें।</w:t>
      </w:r>
    </w:p>
    <w:p>
      <w:pPr/>
      <w:r>
        <w:rPr>
          <w:lang w:val="hi_IN" w:bidi="hi_IN"/>
        </w:rPr>
      </w:r>
      <w:r>
        <w:rPr>
          <w:lang w:val="hi_IN" w:bidi="hi_IN"/>
        </w:rPr>
        <w:t xml:space="preserve">यिप्तह गिलाद के अगुवों से पूछता है कि यदि यिप्तह उनके साथ जाता है और अम्मोनियों से लड़ता है, और यदि </w:t>
      </w:r>
      <w:r>
        <w:rPr>
          <w:b/>
          <w:lang w:val="hi_IN" w:bidi="hi_IN"/>
        </w:rPr>
        <w:t>यहोवा</w:t>
      </w:r>
      <w:r>
        <w:rPr>
          <w:lang w:val="hi_IN" w:bidi="hi_IN"/>
        </w:rPr>
        <w:t xml:space="preserve"> यिप्तह को अम्मोनियों को पराजित करने में सहायता करता है, तो क्या वे वास्तव में उसे अपना अगुवा बनाएँगे? यहोवा परमेश्वर का व्यक्तिगत नाम है। यहोवा का अनुवाद उसी तरह करें जैसे आपने पिछले भागों में किया है। यहोवा के बारे में अधिक जानकारी के लिए, मुख्य शब्दावली को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11:12–28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11:12–28 को सुनें और अपने मन में रखें।</w:t>
      </w:r>
    </w:p>
    <w:p>
      <w:pPr/>
      <w:r>
        <w:rPr>
          <w:lang w:val="hi_IN" w:bidi="hi_IN"/>
        </w:rPr>
      </w:r>
      <w:r>
        <w:rPr>
          <w:lang w:val="hi_IN" w:bidi="hi_IN"/>
        </w:rPr>
        <w:t>यदि सम्भव हो, तो न्यायियों 11:12–28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11:12–28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गिलाद के अगुवे अम्मोनियों के विरुद्ध लड़ने में अपनी सहायता करने के लिए एक सेनापति को ढूँढ रहे थे। गिलाद का यिप्तह गिलाद के लोगों का सेनापति और शासक दोनों बन गया। अब, यिप्तह अम्मोनियों के राजा को एक संदेश भेजता है ताकि यह पता लगाया जा सके कि अम्मोनियों ने गिलाद पर आक्रमण क्यों किया। अम्मोनी राजा कहता है कि यह अम्मोनियों की भूमि है, और इस्राएलियों ने उसे अम्मोनियों से ले लिया है। यिप्तह अम्मोनी राजा को इस्राएल के इतिहास के बारे में एक संदेश भेजता है, और यिप्तह ध्यान से दिखाता है कि इस्राएलियों ने कभी अम्मोनियों से कोई भूमि नहीं ली। अम्मोनी राजा यिप्तह के संदेशों को अनदेखा करता है।</w:t>
      </w:r>
    </w:p>
    <w:p>
      <w:pPr/>
      <w:r>
        <w:rPr>
          <w:lang w:val="hi_IN" w:bidi="hi_IN"/>
        </w:rPr>
      </w:r>
      <w:r>
        <w:rPr>
          <w:lang w:val="hi_IN" w:bidi="hi_IN"/>
        </w:rPr>
        <w:t>गिलाद के लोगों के शासक के रूप में यिप्तह जो पहला काम करता है वह यह है कि वह अम्मोनियों के राजा के पास दूत भेजता है। अम्मोनी अब्राहम के भतीजे लूत के वंशज हैं, इसलिए अम्मोनी इस्राएलियों से संबंधित हैं। यहोवा ने यरदन नदी के पूर्व में स्थित अम्मोनियों को भूमि दी। यिप्तह पूछता है कि अब अम्मोनी यिप्तह की भूमि पर आक्रमण क्यों कर रहे हैं, जिसका अर्थ है गिलाद में उसका घर। यह सामान्यतः वही है जो एक राजा तब करेगा जब दो राष्ट्र किसी समस्या को शब्दों के माध्यम से सुलझाने का प्रयास करते हैं ताकि उन्हें युद्ध न करना पड़े। यिप्तह शायद नहीं सोचता कि उसका संदेश अम्मोनियों के साथ शांति स्थापित करेगा। इसके बजाय, यह संभव है कि यिप्तह को अपने लिए लड़ने के लिए और अधिक लोगों को ढूँढने के लिए अतिरिक्त समय चाहिए, और यिप्तह यह भी दिखाना चाहता है कि इस्राएल उस भूमि का स्वामी है और अम्मोनियों को इस्राएलियों से नहीं लड़ना चाहिए।</w:t>
      </w:r>
    </w:p>
    <w:p>
      <w:pPr/>
      <w:r>
        <w:rPr>
          <w:lang w:val="hi_IN" w:bidi="hi_IN"/>
        </w:rPr>
      </w:r>
      <w:r>
        <w:rPr>
          <w:lang w:val="hi_IN" w:bidi="hi_IN"/>
        </w:rPr>
        <w:t>यहाँ रुकें और समूह में इस प्रश्न पर चर्चा करें: यदि आपके समुदाय में लोगों के दो समूहों के बीच कोई संघर्ष होता है, तो वे उसे हल करने का प्रयास कैसे करते हैं ताकि उन दोनों समूहों को एक-दूसरे से लड़ना न पड़े? इस ऑडियो को यहाँ रोकें।</w:t>
      </w:r>
    </w:p>
    <w:p>
      <w:pPr/>
      <w:r>
        <w:rPr>
          <w:lang w:val="hi_IN" w:bidi="hi_IN"/>
        </w:rPr>
      </w:r>
      <w:r>
        <w:rPr>
          <w:lang w:val="hi_IN" w:bidi="hi_IN"/>
        </w:rPr>
        <w:t>यिप्तह के दूतों को अम्मोनी राजा का उत्तर दिखाता है कि जब इस्राएली पहली बार उस देश में आए थे तब क्या हुआ था, इस बारे में अम्मोनियों के पास कहानी का एक अलग संस्करण है। अम्मोनी कहते हैं कि इस्राएलियों ने अम्मोनियों की भूमि चुरा ली, जो गिलाद है। यह भूमि उत्तर में अर्नोन नदी से लेकर दक्षिण में जब्बोक नदी तक, और पश्चिम में यरदन नदी तक फैली हुई है। अम्मोनी चाहते हैं कि इस्राएली इस भूमि को अम्मोनियों को वापस दे दें।</w:t>
      </w:r>
    </w:p>
    <w:p>
      <w:pPr/>
      <w:r>
        <w:rPr>
          <w:lang w:val="hi_IN" w:bidi="hi_IN"/>
        </w:rPr>
      </w:r>
      <w:r>
        <w:rPr>
          <w:lang w:val="hi_IN" w:bidi="hi_IN"/>
        </w:rPr>
        <w:t>यहाँ रुकें और एक समूह के रूप में गिलाद का नक्शा देखें। इस ऑडियो को यहाँ रोकें।</w:t>
      </w:r>
    </w:p>
    <w:p>
      <w:pPr/>
      <w:r>
        <w:rPr>
          <w:lang w:val="hi_IN" w:bidi="hi_IN"/>
        </w:rPr>
      </w:r>
      <w:r>
        <w:rPr>
          <w:lang w:val="hi_IN" w:bidi="hi_IN"/>
        </w:rPr>
        <w:t>यिप्तह अम्मोनियों को उस भूमि को लौटाना नहीं चाहता है। यिप्तह अपने संदेशवाहकों को एक लंबे संदेश के साथ अम्मोनी राजा के पास वापस भेजता है। यिप्तह अम्मोनी राजा को दिए गए अपने संदेश में एक राजा की तरह बोलता है, और यिप्तह केवल गिलाद के लोगों को नहीं, बल्कि सभी इस्राएलियों के लिए बोलता है। यिप्तह कहता है कि इस्राएलियों ने मोआब की भूमि नहीं चुराई, जो अम्मोनियों की भूमि है। एमोरी, जिन्हें कभी-कभी कनानी भी कहा जाता है, पहले इसी भूमि के स्वामी थे। यिप्तह यहाँ मोआब की भूमि का उल्लेख करता है क्योंकि यिप्तह इस्राएल के पूरे इतिहास को साझा करने वाला है, और क्योंकि अम्मोनियों से बहुत पहले मोआब उस देश पर शासन करता था। यह दिखाने के लिए कि इस्राएलियों ने भूमि चुराई नहीं थी, यिप्तह इस बात का इतिहास बताता है कि मिस्र से निकलने के बाद इस्राएली कहाँ-कहाँ गए। गिनती की पुस्तक में इस्राएलियों के बारे में वही कहानी है, और यह दिखाता है कि यिप्तह जो कहता है वह सच है।</w:t>
      </w:r>
    </w:p>
    <w:p>
      <w:pPr/>
      <w:r>
        <w:rPr>
          <w:lang w:val="hi_IN" w:bidi="hi_IN"/>
        </w:rPr>
      </w:r>
      <w:r>
        <w:rPr>
          <w:lang w:val="hi_IN" w:bidi="hi_IN"/>
        </w:rPr>
        <w:t>यहाँ रुकें और इस प्रश्न पर समूह में चर्चा करें: अपने लोगों का इतिहास बताएँ। आपके लोगों के पास अपने इतिहास के विभिन्न भागों में कौन सी भूमि थी? अपने समुदाय की उस भूमि के बारे में बात करें जो इतिहास के अलग-अलग भागों में अलग-अलग लोगों के स्वामित्व में थी। इस ऑडियो को यहाँ रोकें।</w:t>
      </w:r>
    </w:p>
    <w:p>
      <w:pPr/>
      <w:r>
        <w:rPr>
          <w:lang w:val="hi_IN" w:bidi="hi_IN"/>
        </w:rPr>
      </w:r>
      <w:r>
        <w:rPr>
          <w:lang w:val="hi_IN" w:bidi="hi_IN"/>
        </w:rPr>
        <w:t>यिप्तह कहता है कि इस्राएली मिस्र से निकलकर जंगल के मार्ग से लाल समुद्र तक और फिर कादेश तक पहुँचे। इस्राएलियों ने एदोम और मोआब के राजाओं को उन राजाओं की भूमि से होकर यात्रा करने की अनुमति माँगने के लिए संदेश भेजे, परन्तु एदोम और मोआब के राजाओं ने कहा कि इस्राएली एदोम या मोआब से होकर नहीं गुजर सकते। एदोमी और मोआबी इस्राएलियों से संबंधित हैं। यिप्तह यह भी कहता है कि इस्राएली मोआब की भूमि में नहीं गए, बल्कि इस्राएली अर्नोन नदी के उत्तरी किनारे पर डेरा डाले थे। यिप्तह दिखाता है कि इस भाग में अम्मोनी राजा अतीत में एदोम और मोआब के राजाओं के समान है, जिन्होंने इस्राएलियों की बात सुनने से मना कर दिया, जब उन्होंने इस्राएलियों को एदोम और मोआब के क्षेत्रों से होकर गुजरने की अनुमति नहीं दि थी।</w:t>
      </w:r>
    </w:p>
    <w:p>
      <w:pPr/>
      <w:r>
        <w:rPr>
          <w:lang w:val="hi_IN" w:bidi="hi_IN"/>
        </w:rPr>
      </w:r>
      <w:r>
        <w:rPr>
          <w:lang w:val="hi_IN" w:bidi="hi_IN"/>
        </w:rPr>
        <w:t>यहाँ रुकें और एक नक्शा देखें कि मिस्र से निकलने के बाद इस्राएलियों ने कहाँ की यात्रा की थी। इस ऑडियो को यहाँ रोकें।</w:t>
      </w:r>
    </w:p>
    <w:p>
      <w:pPr/>
      <w:r>
        <w:rPr>
          <w:lang w:val="hi_IN" w:bidi="hi_IN"/>
        </w:rPr>
      </w:r>
      <w:r>
        <w:rPr>
          <w:lang w:val="hi_IN" w:bidi="hi_IN"/>
        </w:rPr>
        <w:t>यिप्तह यह भी कहता है कि इस्राएलियों ने एमोरियों के राजा सीहोन से पूछा कि क्या इस्राएली एमोरियों के देश से सुरक्षित रूप से गुजर सकते हैं। एमोरी इस्राएलियों से भी संबंधित हैं। जब इस्राएली अर्नोन नदी के पास डेरे डाले हुए थे, उस समय एमोरियों का राजा सीहोन गिलाद देश के हेशबोन से शासन करता था। एमोरियों और राजा सीहोन के गिलाद की भूमि पर शासन करने से पहले, मोआबी गिलाद के शासक थे।</w:t>
      </w:r>
    </w:p>
    <w:p>
      <w:pPr/>
      <w:r>
        <w:rPr>
          <w:lang w:val="hi_IN" w:bidi="hi_IN"/>
        </w:rPr>
      </w:r>
      <w:r>
        <w:rPr>
          <w:lang w:val="hi_IN" w:bidi="hi_IN"/>
        </w:rPr>
        <w:t>यिप्तह कहता है कि राजा सीहोन ने इस्राएलियों को अपने देश से होकर यात्रा करने से मना कर दिया, और राजा सीहोन ने इस्राएलियों से लड़ने के लिए यहस में एमोरियों की एक सेना इकट्ठी की। इस्राएलियों ने एमोरियों को पराजित किया क्योंकि इस्राएलियों के परमेश्वर यहोवा ने इस्राएलियों को राजा सीहोन और एमोरियों पर विजय दी। इस्राएलियों ने एमोरियों की सारी भूमि ले ली, जो दक्षिण में अर्नोन नदी से लेकर उत्तर में यब्बोक नदी तक थी, और पूर्व में जंगल से लेकर पश्चिम में यरदन नदी तक थी। याद रखें कि यह वही भूमि है जिसे अब अम्मोनी इस्राएलियों से चाहते हैं।</w:t>
      </w:r>
    </w:p>
    <w:p>
      <w:pPr/>
      <w:r>
        <w:rPr>
          <w:lang w:val="hi_IN" w:bidi="hi_IN"/>
        </w:rPr>
      </w:r>
      <w:r>
        <w:rPr>
          <w:lang w:val="hi_IN" w:bidi="hi_IN"/>
        </w:rPr>
        <w:t>यहाँ रुकें और एक समूह के रूप में गिलाद का नक्शा देखें। हेशबोन और यहस के नगरों को ढूँढें। इस ऑडियो को यहाँ रोकें।</w:t>
      </w:r>
    </w:p>
    <w:p>
      <w:pPr/>
      <w:r>
        <w:rPr>
          <w:lang w:val="hi_IN" w:bidi="hi_IN"/>
        </w:rPr>
      </w:r>
      <w:r>
        <w:rPr>
          <w:lang w:val="hi_IN" w:bidi="hi_IN"/>
        </w:rPr>
        <w:t>यिप्तह कहता है कि क्योंकि यहोवा ने इस्राएलियों को एमोरियों से गिलाद की यह भूमि दी थी, इसलिए अम्मोनियों को इस भूमि को लेने का कोई अधिकार नहीं है। यिप्तह कहता है कि अम्मोनियों के पास वह भूमि हो सकती है जो अम्मोनियों का देवता कमोश उन्हें देता है। हम पुराने नियम के अन्य भागों से जानते हैं कि यहोवा ही वह है जिसने एदोमियों, मोआबियों और अम्मोनियों को कुछ निश्चित भूमि दी। कुछ लोग सोचते हैं कि यिप्तह एक से अधिक देवताओं पर विश्वास करता है, क्योंकि यिप्तह कहता है कि देवता कमोश ने अम्मोनियों को भूमि दी थी। या, शायद यिप्तह विश्वास नहीं करता कि कमोश के पास शक्ति है, परन्तु यिप्तह केवल यह कहता है कि कमोश ने अम्मोनियों को भूमि दी ताकि अम्मोनियों को यह समझने में मदद मिले कि उसी तरह यहोवा ने इस्राएलियों को भूमि दी थी।</w:t>
      </w:r>
    </w:p>
    <w:p>
      <w:pPr/>
      <w:r>
        <w:rPr>
          <w:lang w:val="hi_IN" w:bidi="hi_IN"/>
        </w:rPr>
      </w:r>
      <w:r>
        <w:rPr>
          <w:lang w:val="hi_IN" w:bidi="hi_IN"/>
        </w:rPr>
        <w:t>यहाँ रुकें और समूह में इस प्रश्न पर चर्चा करें: आपके समुदाय में, लोग इस बारे में कैसे बात करते हैं कि देवताओं द्वारा आपको भूमि कैसे दी जाती है, खासकर जब इस बात पर संघर्ष हो कि भूमि का स्वामी कौन है? इस ऑडियो को यहाँ रोकें।</w:t>
      </w:r>
    </w:p>
    <w:p>
      <w:pPr/>
      <w:r>
        <w:rPr>
          <w:lang w:val="hi_IN" w:bidi="hi_IN"/>
        </w:rPr>
      </w:r>
      <w:r>
        <w:rPr>
          <w:lang w:val="hi_IN" w:bidi="hi_IN"/>
        </w:rPr>
        <w:t>कुछ लोग सोचते हैं कि यिप्तह ने यह कहकर गलती की कि कमोश अम्मोनियों का देवता है, क्योंकि कमोश मोआबियों का देवता है। परन्तु लोगों के लिए यह सामान्य बात थी कि वे उस भूमि के देवताओं को अपना लेते थे जिस पर वे अधिकार कर लेते थे। इसलिए संभव है कि जब अम्मोनियों ने उस भूमि पर अधिकार किया, जो पहले मोआबियों और फिर एमोरियों की थी, तब उन्होंने कमोश को अपना देवता मान लिया हो।</w:t>
      </w:r>
    </w:p>
    <w:p>
      <w:pPr/>
      <w:r>
        <w:rPr>
          <w:lang w:val="hi_IN" w:bidi="hi_IN"/>
        </w:rPr>
      </w:r>
      <w:r>
        <w:rPr>
          <w:lang w:val="hi_IN" w:bidi="hi_IN"/>
        </w:rPr>
        <w:t>यिप्तह अम्मोनी राजा की तुलना मोआब के राजा बालाक से भी करता है। आपको गिनती की पुस्तक से याद होगा कि बालाक ने बिलाम को तीन बार इस्राएलियों को श्राप देने के लिए काम पर रखा था, परन्तु इसके बजाय बिलाम ने इस्राएलियों को तीन बार आशीष दी। यिप्तह अम्मोनी राजा को याद दिलाता है कि मोआब के राजा बालाक ने इस्राएलियों से लड़ने की हिम्मत नहीं की, इसलिए अम्मोनी राजा को भी इस्राएलियों से लड़ना नहीं चाहिए।</w:t>
      </w:r>
    </w:p>
    <w:p>
      <w:pPr/>
      <w:r>
        <w:rPr>
          <w:lang w:val="hi_IN" w:bidi="hi_IN"/>
        </w:rPr>
      </w:r>
      <w:r>
        <w:rPr>
          <w:lang w:val="hi_IN" w:bidi="hi_IN"/>
        </w:rPr>
        <w:t>यिप्तह कहता है कि इस्राएली 300 वर्षों से गिलाद की भूमि में रहते आ रहे हैं। इस्राएली हेशबोन नगर और उसके नगरों में, अरोएर और उसके नगरों में, और अर्नोन नदी के किनारे के सभी नगरों में रहते थे। इन 300 वर्षों के दौरान, पिछले सभी मोआबी और अम्मोनी राजाओं ने स्वीकार किया कि इस्राएली गिलाद की भूमि में रहते हैं, और वर्तमान अम्मोनी राजा को भी इसे स्वीकार करना चाहिए और इस्राएलियों के विरुद्ध लड़ना नहीं चाहिए।</w:t>
      </w:r>
    </w:p>
    <w:p>
      <w:pPr/>
      <w:r>
        <w:rPr>
          <w:lang w:val="hi_IN" w:bidi="hi_IN"/>
        </w:rPr>
      </w:r>
      <w:r>
        <w:rPr>
          <w:lang w:val="hi_IN" w:bidi="hi_IN"/>
        </w:rPr>
        <w:t>यहाँ रुकें और इस प्रश्न पर समूह में चर्चा करें: किसी राष्ट्र को किसी क्षेत्र पर कितने समय तक अधिकार रखने की आवश्यकता होती है ताकि वह उनका हो जाए, और अन्य लोग उस क्षेत्र को वापस न ले सकें? इस ऑडियो को यहाँ रोकें।</w:t>
      </w:r>
    </w:p>
    <w:p>
      <w:pPr/>
      <w:r>
        <w:rPr>
          <w:lang w:val="hi_IN" w:bidi="hi_IN"/>
        </w:rPr>
      </w:r>
      <w:r>
        <w:rPr>
          <w:lang w:val="hi_IN" w:bidi="hi_IN"/>
        </w:rPr>
        <w:t>यिप्तह अम्मोनी राजा के लिए अपना लंबा संदेश समाप्त करता है। यिप्तह कहता है कि उसने अम्मोनियों के राजा के विरुद्ध पाप नहीं किया, परन्तु जब अम्मोनियों ने इस्राएलियों पर आक्रमण किया तो उन्होंने इस्राएलियों के विरुद्ध पाप किया या उनके साथ बुराई की। यिप्तह कहता है कि यहोवा इस्राएलियों और अम्मोनियों के बीच इस बात का न्यायी है कि गिलाद की भूमि का स्वामी कौन होना चाहिए। कुछ लोग सोचते हैं कि यिप्तह के अंतिम शब्द दिखाते हैं कि यिप्तह अम्मोनियों के विरुद्ध युद्ध के लिए तैयार है।</w:t>
      </w:r>
    </w:p>
    <w:p>
      <w:pPr/>
      <w:r>
        <w:rPr>
          <w:lang w:val="hi_IN" w:bidi="hi_IN"/>
        </w:rPr>
      </w:r>
      <w:r>
        <w:rPr>
          <w:lang w:val="hi_IN" w:bidi="hi_IN"/>
        </w:rPr>
        <w:t>अम्मोनी राजा यिप्तह का संदेश प्राप्त करता है, लेकिन अम्मोनी राजा यिप्तह का संदेश नहीं सुनता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न्यायियों 11:12–28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यिप्तह अम्मोनी राजा के पास संदेशवाहकों को यह पूछने के लिए भेजता है कि अम्मोनियों ने इस्राएलियों पर आक्रमण क्यों किया। अम्मोनी राजा कहता है कि इस्राएलियों ने अम्मोनियों की भूमि चुरा ली है, और अम्मोनी अपनी भूमि वापस चाहते हैं।</w:t>
      </w:r>
    </w:p>
    <w:p>
      <w:pPr/>
      <w:r>
        <w:rPr>
          <w:lang w:val="hi_IN" w:bidi="hi_IN"/>
        </w:rPr>
      </w:r>
      <w:r>
        <w:rPr>
          <w:b/>
          <w:lang w:val="hi_IN" w:bidi="hi_IN"/>
        </w:rPr>
        <w:t>दूसरे दृश्य में:</w:t>
      </w:r>
      <w:r>
        <w:rPr>
          <w:lang w:val="hi_IN" w:bidi="hi_IN"/>
        </w:rPr>
        <w:t xml:space="preserve"> यिप्तह कहता है कि इस्राएलियों ने अम्मोनियों की भूमि नहीं ली। यिप्तह मिस्र से निकलने के बाद इस्राएलियों के इतिहास के बारे में बताता है। इस्राएली एदोम या मोआब की भूमि से होकर नहीं गए। इस्राएलियों ने मोआब के बाहर अर्नोन नदी के उत्तर में डेरा डाला।</w:t>
      </w:r>
    </w:p>
    <w:p>
      <w:pPr/>
      <w:r>
        <w:rPr>
          <w:lang w:val="hi_IN" w:bidi="hi_IN"/>
        </w:rPr>
      </w:r>
      <w:r>
        <w:rPr>
          <w:b/>
          <w:lang w:val="hi_IN" w:bidi="hi_IN"/>
        </w:rPr>
        <w:t>तीसरे दृश्य में:</w:t>
      </w:r>
      <w:r>
        <w:rPr>
          <w:lang w:val="hi_IN" w:bidi="hi_IN"/>
        </w:rPr>
        <w:t xml:space="preserve"> यिप्तह कहता है कि इस्राएलियों ने एमोरियों के राजा सीहोन से एमोरियों की भूमि से होकर जाने की अनुमति माँगी। राजा सीहोन ने इनकार कर दिया, और उसने इस्राएलियों पर आक्रमण किया। यहोवा ने राजा सीहोन को इस्राएलियों के हाथ में सौंप दिया, और इस्राएलियों ने राजा सीहोन की एमोरी भूमि को ले लिया।</w:t>
      </w:r>
    </w:p>
    <w:p>
      <w:pPr/>
      <w:r>
        <w:rPr>
          <w:lang w:val="hi_IN" w:bidi="hi_IN"/>
        </w:rPr>
      </w:r>
      <w:r>
        <w:rPr>
          <w:b/>
          <w:lang w:val="hi_IN" w:bidi="hi_IN"/>
        </w:rPr>
        <w:t>चौथे दृश्य में:</w:t>
      </w:r>
      <w:r>
        <w:rPr>
          <w:lang w:val="hi_IN" w:bidi="hi_IN"/>
        </w:rPr>
        <w:t xml:space="preserve"> यिप्तह कहता है कि यहोवा ने इस्राएलियों को एमोरियों की भूमि दी। इस्राएली 300 वर्षों से इस भूमि में हैं। यहोवा यह निर्णय करने वाला न्यायी है कि भूमि का स्वामी कौन होना चाहिए।</w:t>
      </w:r>
    </w:p>
    <w:p>
      <w:pPr/>
      <w:r>
        <w:rPr>
          <w:lang w:val="hi_IN" w:bidi="hi_IN"/>
        </w:rPr>
      </w:r>
      <w:r>
        <w:rPr>
          <w:b/>
          <w:lang w:val="hi_IN" w:bidi="hi_IN"/>
        </w:rPr>
        <w:t>पाँचवें दृश्य में:</w:t>
      </w:r>
      <w:r>
        <w:rPr>
          <w:lang w:val="hi_IN" w:bidi="hi_IN"/>
        </w:rPr>
        <w:t xml:space="preserve"> अम्मोनियों के राजा ने यिप्तह की बात को अनदेखा किया जो उसने कही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यिप्तह</w:t>
      </w:r>
    </w:p>
    <w:p>
      <w:pPr>
        <w:pStyle w:val="ListBullet"/>
        <w:spacing w:line="240" w:lineRule="auto"/>
        <w:ind w:left="720"/>
      </w:pPr>
      <w:r>
        <w:rPr>
          <w:lang w:val="hi_IN" w:bidi="hi_IN"/>
        </w:rPr>
      </w:r>
      <w:r>
        <w:rPr>
          <w:lang w:val="hi_IN" w:bidi="hi_IN"/>
        </w:rPr>
        <w:t>इस्राएली संदेशवाहक</w:t>
      </w:r>
    </w:p>
    <w:p>
      <w:pPr>
        <w:pStyle w:val="ListBullet"/>
        <w:spacing w:line="240" w:lineRule="auto"/>
        <w:ind w:left="720"/>
      </w:pPr>
      <w:r>
        <w:rPr>
          <w:lang w:val="hi_IN" w:bidi="hi_IN"/>
        </w:rPr>
      </w:r>
      <w:r>
        <w:rPr>
          <w:lang w:val="hi_IN" w:bidi="hi_IN"/>
        </w:rPr>
        <w:t>अम्मोनी राजा</w:t>
      </w:r>
    </w:p>
    <w:p>
      <w:pPr>
        <w:pStyle w:val="ListBullet"/>
        <w:spacing w:line="240" w:lineRule="auto"/>
        <w:ind w:left="720"/>
      </w:pPr>
      <w:r>
        <w:rPr>
          <w:lang w:val="hi_IN" w:bidi="hi_IN"/>
        </w:rPr>
      </w:r>
      <w:r>
        <w:rPr>
          <w:lang w:val="hi_IN" w:bidi="hi_IN"/>
        </w:rPr>
        <w:t>एदोम का राजा</w:t>
      </w:r>
    </w:p>
    <w:p>
      <w:pPr>
        <w:pStyle w:val="ListBullet"/>
        <w:spacing w:line="240" w:lineRule="auto"/>
        <w:ind w:left="720"/>
      </w:pPr>
      <w:r>
        <w:rPr>
          <w:lang w:val="hi_IN" w:bidi="hi_IN"/>
        </w:rPr>
      </w:r>
      <w:r>
        <w:rPr>
          <w:lang w:val="hi_IN" w:bidi="hi_IN"/>
        </w:rPr>
        <w:t>मोआब का राजा</w:t>
      </w:r>
    </w:p>
    <w:p>
      <w:pPr>
        <w:pStyle w:val="ListBullet"/>
        <w:spacing w:line="240" w:lineRule="auto"/>
        <w:ind w:left="720"/>
      </w:pPr>
      <w:r>
        <w:rPr>
          <w:lang w:val="hi_IN" w:bidi="hi_IN"/>
        </w:rPr>
      </w:r>
      <w:r>
        <w:rPr>
          <w:lang w:val="hi_IN" w:bidi="hi_IN"/>
        </w:rPr>
        <w:t>एमोरियों का राजा सीहोन</w:t>
      </w:r>
    </w:p>
    <w:p>
      <w:pPr>
        <w:pStyle w:val="ListBullet"/>
        <w:spacing w:line="240" w:lineRule="auto"/>
        <w:ind w:left="720"/>
      </w:pPr>
      <w:r>
        <w:rPr>
          <w:lang w:val="hi_IN" w:bidi="hi_IN"/>
        </w:rPr>
      </w:r>
      <w:r>
        <w:rPr>
          <w:lang w:val="hi_IN" w:bidi="hi_IN"/>
        </w:rPr>
        <w:t>एमोरी</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मोआब का राजा बालाक।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पिछले भाग में, यिप्तह गिलाद के लोगों का शासक और सेनापति बना। गिलाद के लोग चाहते थे कि यिप्तह अम्मोनियों के विरुद्ध लड़ने के लिए उनकी अगुवाई करे। अब, अम्मोनियों के साथ युद्ध शुरू करने के बजाय, यिप्तह अम्मोनी राजा को संदेश भेजता है। यिप्तह और अम्मोनी राजा के बीच ये संदेश कहानी की गति को धीमा कर देते हैं। ये संदेश इस्राएल के इतिहास को भी बताते हैं, और अंत में ये संदेश दिखाएंगे कि यिप्तह और अम्मोनियों के बीच का विवाद बातचीत से हल नहीं हो सकता।</w:t>
      </w:r>
    </w:p>
    <w:p>
      <w:pPr/>
      <w:r>
        <w:rPr>
          <w:lang w:val="hi_IN" w:bidi="hi_IN"/>
        </w:rPr>
      </w:r>
      <w:r>
        <w:rPr>
          <w:lang w:val="hi_IN" w:bidi="hi_IN"/>
        </w:rPr>
        <w:t>यहाँ रुककर समूह में इस प्रश्न पर चर्चा करें। एक ऐसी कहानी बताइए जिसमें कुछ भागों में पात्र बहुत कार्य करते हैं, और कुछ भागों में पात्र कम कार्य करते हैं और अधिक बातचीत करते हैं। ध्यान दें कि जिन भागों में कम कार्य होता है, उनमें कहानी कैसे धीमी हो जाती है। इस ऑडियो को यहाँ रोकें।</w:t>
      </w:r>
    </w:p>
    <w:p>
      <w:pPr/>
      <w:r>
        <w:rPr>
          <w:lang w:val="hi_IN" w:bidi="hi_IN"/>
        </w:rPr>
      </w:r>
      <w:r>
        <w:rPr>
          <w:lang w:val="hi_IN" w:bidi="hi_IN"/>
        </w:rPr>
        <w:t>पहले दृश्य में, यिप्तह और अम्मोनी राजा एक-दूसरे को अपना पहला संदेश भेजते हैं। सबसे पहले, यिप्तह अम्मोनी राजा के पास संदेशवाहकों को यह पूछने के लिए भेजता है कि अम्मोनियों ने यिप्तह की भूमि पर आक्रमण क्यों किया। याद रखें कि यिप्तह गिलाद में है, और अम्मोनियों के पास गिलाद के पूर्व में भूमि है। यह भी याद रखें कि यहाँ यिप्तह एक राजा की तरह व्यवहार करता है जब वह अम्मोनी राजा को एक संदेश भेजता है। हम अम्मोनी राजा का नाम नहीं जानते, और संभव है कि यिप्तह ने अम्मोनी राजा का नाम इसलिए उपयोग नहीं किया ताकि वह उसका अपमान करे।</w:t>
      </w:r>
    </w:p>
    <w:p>
      <w:pPr/>
      <w:r>
        <w:rPr>
          <w:lang w:val="hi_IN" w:bidi="hi_IN"/>
        </w:rPr>
      </w:r>
      <w:r>
        <w:rPr>
          <w:lang w:val="hi_IN" w:bidi="hi_IN"/>
        </w:rPr>
        <w:t>पहले दृश्य के दूसरे भाग में, अम्मोनी राजा यिप्तह के संदेशवाहकों से कहता है कि गिलाद की भूमि अम्मोनियों की है। अम्मोनी राजा कहता है कि जब इस्राएली मिस्र से आए तो उन्होंने भूमि चुरा ली। याद रखें कि यहाँ जिस भूमि के बारे में यिप्तह और अम्मोनी राजा बात कर रहे हैं, वह दक्षिण में अर्नोन नदी से लेकर उत्तर में यब्बोक नदी तक और पश्चिम में यरदन नदी तक है। अम्मोनी राजा इस भूमि को वापस चाहता है। यिप्तह के संदेशवाहक यिप्तह के पास वापस जाते हैं, और वे यिप्तह को बताते हैं कि अम्मोनी राजा ने संदेशवाहकों को क्या कहा।</w:t>
      </w:r>
    </w:p>
    <w:p>
      <w:pPr/>
      <w:r>
        <w:rPr>
          <w:lang w:val="hi_IN" w:bidi="hi_IN"/>
        </w:rPr>
      </w:r>
      <w:r>
        <w:rPr>
          <w:lang w:val="hi_IN" w:bidi="hi_IN"/>
        </w:rPr>
        <w:t>यहाँ रुकें और यदि आवश्यक हो तो समूह के रूप में फिर से गिलाद का नक्शा देखें। इस ऑडियो को यहाँ रोकें।</w:t>
      </w:r>
    </w:p>
    <w:p>
      <w:pPr/>
      <w:r>
        <w:rPr>
          <w:lang w:val="hi_IN" w:bidi="hi_IN"/>
        </w:rPr>
      </w:r>
      <w:r>
        <w:rPr>
          <w:lang w:val="hi_IN" w:bidi="hi_IN"/>
        </w:rPr>
        <w:t>दूसरे दृश्य में, यिप्तह अपने संदेशवाहकों को एक और संदेश के साथ अम्मोनी राजा के पास वापस भेजता है। दूसरे, तीसरे, और चौथे दृश्यों में यिप्तह का अम्मोनी राजा के लिए यह लंबा संदेश है। याद रखें कि यिप्तह अपना संदेश इस तरह शुरू करता है, "यह वह बात है जो यिप्तह कहता है," जो उसी तरह है जैसे एक शक्तिशाली राजा किसी ऐसे व्यक्ति से बात करता है जो उससे कम शक्तिशाली है।</w:t>
      </w:r>
    </w:p>
    <w:p>
      <w:pPr/>
      <w:r>
        <w:rPr>
          <w:lang w:val="hi_IN" w:bidi="hi_IN"/>
        </w:rPr>
      </w:r>
      <w:r>
        <w:rPr>
          <w:lang w:val="hi_IN" w:bidi="hi_IN"/>
        </w:rPr>
        <w:t>यहाँ रुककर समूह में इस प्रश्न पर चर्चा करें: आपके समुदाय में कोई शक्तिशाली शासक या राजा उन लोगों के लिए संदेश कैसे आरंभ करता है जिनके पास उससे कम शक्ति होती है? इस ऑडियो को यहाँ रोकें।</w:t>
      </w:r>
    </w:p>
    <w:p>
      <w:pPr/>
      <w:r>
        <w:rPr>
          <w:lang w:val="hi_IN" w:bidi="hi_IN"/>
        </w:rPr>
      </w:r>
      <w:r>
        <w:rPr>
          <w:lang w:val="hi_IN" w:bidi="hi_IN"/>
        </w:rPr>
        <w:t>यिप्तह अपना संदेश तब शुरू करता है जब वह कहता है कि इस्राएलियों ने मोआबियों की भूमि या अम्मोनियों की भूमि नहीं ली। बाद में यिप्तह के संदेश में, हमें पता चलता है कि यिप्तह मोआबियों के बारे में बात करता है क्योंकि एमोरियों के गिलाद की भूमि पर अधिकार करने से पहले मोआबी गिलाद की भूमि के स्वामी थे। यह दिखाने के लिए कि इस्राएलियों ने अम्मोनियों से कोई भूमि नहीं ली, यिप्तह इस्राएलियों का इतिहास बताता है। यिप्तह इस्राएलियों की यात्रा का हर विवरण नहीं देता है, लेकिन यिप्तह उन महत्वपूर्ण विवरणों को साझा करता है जिनके बारे में वह चाहता है कि अम्मोनी राजा जाने।</w:t>
      </w:r>
    </w:p>
    <w:p>
      <w:pPr/>
      <w:r>
        <w:rPr>
          <w:lang w:val="hi_IN" w:bidi="hi_IN"/>
        </w:rPr>
      </w:r>
      <w:r>
        <w:rPr>
          <w:lang w:val="hi_IN" w:bidi="hi_IN"/>
        </w:rPr>
        <w:t>याद रखें कि दूसरे दृश्य में, यिप्तह कहानी का वह भाग बताता है जो उस समय शुरू होता है जब इस्राएली मिस्र से निकले। इस्राएली मिस्र से निकलकर जंगल के मार्ग से लाल समुद्र तक गए, और फिर इस्राएली कादेश नगर गए। कादेश का दूसरा नाम कादेशबर्ने है। कादेश एदोम की भूमि के पश्चिम में था, और एदोम की भूमि मृत सागर के दक्षिण में थी। याद रखें कि इस्राएलियों ने एदोम के राजा के पास दूत भेजे थे, यह पूछने के लिए कि क्या वे एदोम की भूमि से होकर पश्चिम की ओर, दूसरी तरफ की भूमि तक जा सकते हैं। एदोम के राजा ने "इस्राएलियों की बात नहीं सुनी," जिसका अर्थ है कि राजा ने इस्राएलियों को राजा की भूमि से होकर यात्रा करने से मना कर दिया।</w:t>
      </w:r>
    </w:p>
    <w:p>
      <w:pPr/>
      <w:r>
        <w:rPr>
          <w:lang w:val="hi_IN" w:bidi="hi_IN"/>
        </w:rPr>
      </w:r>
      <w:r>
        <w:rPr>
          <w:lang w:val="hi_IN" w:bidi="hi_IN"/>
        </w:rPr>
        <w:t>इसलिए, इस्राएलियों ने एदोम की भूमि के चारों ओर पूर्व की ओर यात्रा की। याद रखें कि इस्राएलियों ने मोआब के राजा से मोआब की भूमि से होकर पश्चिम की ओर दूसरी तरफ की भूमि पर जाने की अनुमति भी माँगी थी, लेकिन मोआब के राजा ने भी मना कर दिया। मोआब की भूमि मृत सागर के पूर्व में थी। इसलिए, इस्राएलियों ने मोआब की भूमि के चारों ओर पूर्व की ओर यात्रा की। इस्राएलियों ने अर्नोन नदी के उत्तर की ओर अपने तम्बुओं में डेरा डाला। अर्नोन नदी मोआब के देश की सीमा थी। इस्राएलियों ने मोआबी भूमि में प्रवेश नहीं किया। यिप्तह यह इतिहास अम्मोनी राजा को बताता है ताकि यह दिखाया जा सके कि इस्राएलियों ने एदोमी या मोआबी देश में प्रवेश नहीं किया था।</w:t>
      </w:r>
    </w:p>
    <w:p>
      <w:pPr/>
      <w:r>
        <w:rPr>
          <w:lang w:val="hi_IN" w:bidi="hi_IN"/>
        </w:rPr>
      </w:r>
      <w:r>
        <w:rPr>
          <w:lang w:val="hi_IN" w:bidi="hi_IN"/>
        </w:rPr>
        <w:t>यहाँ एक समूह के रूप में रुकें और यदि आवश्यक हो, तो फिर से वह नक्शा देखें कि मिस्र से निकलने के बाद इस्राएलियों ने कहाँ की यात्रा की थी। इस ऑडियो को यहाँ रोकें।</w:t>
      </w:r>
    </w:p>
    <w:p>
      <w:pPr/>
      <w:r>
        <w:rPr>
          <w:lang w:val="hi_IN" w:bidi="hi_IN"/>
        </w:rPr>
      </w:r>
      <w:r>
        <w:rPr>
          <w:lang w:val="hi_IN" w:bidi="hi_IN"/>
        </w:rPr>
        <w:t>तीसरे दृश्य में, यिप्तह इस्राएलियों का इतिहास बताना जारी रखता है। इस दृश्य में दूसरे दृश्य की तुलना में अधिक विवरण हैं। जब इस्राएली अर्नोन नदी के उत्तरी किनारे पर डेरा डाले हुए थे, तब इस्राएलियों ने एमोरियों के राजा सीहोन के पास संदेशवाहक भेजे ताकि यह पूछा जा सके कि क्या वे एमोरियों की भूमि से होकर जा सकते हैं। इस्राएली मृत सागर के चारों ओर उत्तर की ओर और फिर पश्चिम की ओर यात्रा करना चाहते थे ताकि उस देश में प्रवेश कर सकें, जिसका वादा यहोवा ने इस्राएलियों से किया था।</w:t>
      </w:r>
    </w:p>
    <w:p>
      <w:pPr/>
      <w:r>
        <w:rPr>
          <w:lang w:val="hi_IN" w:bidi="hi_IN"/>
        </w:rPr>
      </w:r>
      <w:r>
        <w:rPr>
          <w:lang w:val="hi_IN" w:bidi="hi_IN"/>
        </w:rPr>
        <w:t>राजा सीहोन ने हेशबोन नगर से एमोरियों पर शासन किया, जो अर्नोन नदी के उत्तर में है। हेशबोन दक्षिण में अर्नोन नदी से लेकर उत्तर में यब्बोक नदी तक गिलाद की एमोरी भूमि के बीच में था। याद रखें कि उस समय अम्मोनियों ने गिलाद की भूमि पर शासन नहीं किया था। इस समय, एमोरियों ने इस देश पर शासन किया था। एमोरियों के राजा सीहोन ने इस्राएलियों को एमोरियों की भूमि से होकर जाने से इनकार कर दिया। मूल भाषा में कहा गया है कि राजा सीहोन को भरोसा नहीं था कि इस्राएली उसकी भूमि से होकर शांति से गुजरेंगे।</w:t>
      </w:r>
    </w:p>
    <w:p>
      <w:pPr/>
      <w:r>
        <w:rPr>
          <w:lang w:val="hi_IN" w:bidi="hi_IN"/>
        </w:rPr>
      </w:r>
      <w:r>
        <w:rPr>
          <w:lang w:val="hi_IN" w:bidi="hi_IN"/>
        </w:rPr>
        <w:t>यहाँ तक कि राजा सीहोन ने अपने लोगों की सेना को इकट्ठा किया और यहस के नगर में डेरा डाला, जो हेशबोन से लगभग 15 किलोमीटर दक्षिण में था। फिर, एमोरियों के राजा सीहोन ने इस्राएलियों पर आक्रमण किया।</w:t>
      </w:r>
    </w:p>
    <w:p>
      <w:pPr/>
      <w:r>
        <w:rPr>
          <w:lang w:val="hi_IN" w:bidi="hi_IN"/>
        </w:rPr>
      </w:r>
      <w:r>
        <w:rPr>
          <w:lang w:val="hi_IN" w:bidi="hi_IN"/>
        </w:rPr>
        <w:t>यहाँ रुकें और यदि आवश्यक हो, तो समूह के रूप में फिर से गिलाद का नक्शा देखें। यह सुनिश्चित करें कि हेशबोन और यहस के नगर कहाँ हैं। इस ऑडियो को यहाँ रोकें।</w:t>
      </w:r>
    </w:p>
    <w:p>
      <w:pPr/>
      <w:r>
        <w:rPr>
          <w:lang w:val="hi_IN" w:bidi="hi_IN"/>
        </w:rPr>
      </w:r>
      <w:r>
        <w:rPr>
          <w:lang w:val="hi_IN" w:bidi="hi_IN"/>
        </w:rPr>
        <w:t>इस्राएलियों ने एमोरियों के साथ युद्ध जीता क्योंकि इस्राएलियों के परमेश्वर यहोवा ने राजा सीहोन और उसकी पूरी सेना को इस्राएलियों के हाथ में दे दिया। एमोरियों के साथ युद्ध जीतने के बाद इस्राएलियों ने एमोरियों की सारी भूमि ले ली, जो गिलाद की भूमि है।</w:t>
      </w:r>
    </w:p>
    <w:p>
      <w:pPr/>
      <w:r>
        <w:rPr>
          <w:lang w:val="hi_IN" w:bidi="hi_IN"/>
        </w:rPr>
      </w:r>
      <w:r>
        <w:rPr>
          <w:lang w:val="hi_IN" w:bidi="hi_IN"/>
        </w:rPr>
        <w:t>चौथे दृश्य में, यिप्तह जानना चाहता है कि अम्मोनी क्यों सोचते हैं कि वे उस देश को वापस ले सकते हैं जिसे यहोवा, वह परमेश्वर जिसकी इस्राएली उपासना करते हैं, ने इस्राएलियों को दिया था। यिप्तह पहले से ही इन प्रश्नों का उत्तर जानता है, क्योंकि यिप्तह सोचता है कि अम्मोनियों को उस भूमि को वापस लेने का कोई अधिकार नहीं है जो इस्राएलियों ने एमोरियों से ली थी, जिन्होंने शायद पहले उसे अम्मोनियों से ले लिया था।</w:t>
      </w:r>
    </w:p>
    <w:p>
      <w:pPr/>
      <w:r>
        <w:rPr>
          <w:lang w:val="hi_IN" w:bidi="hi_IN"/>
        </w:rPr>
      </w:r>
      <w:r>
        <w:rPr>
          <w:lang w:val="hi_IN" w:bidi="hi_IN"/>
        </w:rPr>
        <w:t>यहाँ रुककर समूह में इस प्रश्न पर चर्चा करें: क्या इस दृश्य में यिप्तह की बातों को कथनों के रूप में अनुवाद करना अधिक प्रभावशाली होगा या प्रश्नों के रूप में? उदाहरण के लिए, जब यिप्तह कहता है कि अम्मोनियों को इस्राएलियों को उस देश से बाहर नहीं निकालना चाहिए, तो यिप्तह कह सकता है, "तुम्हें उसे वापस लेने का अधिकार नहीं है," या "तो अब क्या तुम सोचते हो कि तुम हमें जाने के लिए मजबूर कर सकते हो?" साथ ही, यिप्तह यह भी कह सकता है, "तुम उस पर अधिकार कर लेते हो जो तुम्हारा देवता कमोश तुम्हें देता है, क्या तुम ऐसा नहीं करते?" या "तुम उस देश में रहते हो जो तुम्हारा देवता कमोश तुम्हें देता है।" इस ऑडियो को यहाँ रोकें।</w:t>
      </w:r>
    </w:p>
    <w:p>
      <w:pPr/>
      <w:r>
        <w:rPr>
          <w:lang w:val="hi_IN" w:bidi="hi_IN"/>
        </w:rPr>
      </w:r>
      <w:r>
        <w:rPr>
          <w:lang w:val="hi_IN" w:bidi="hi_IN"/>
        </w:rPr>
        <w:t>यिप्तह अम्मोनी राजा की तुलना मोआबियों के राजा बालाक से भी करता है। यिप्तह ऐसे प्रश्न पूछता है जिनका उत्तर यिप्तह पहले से ही जानता है। यिप्तह ऐसा यह दिखाने के लिए करता है कि अम्मोनी राजा को भी इस्राएलियों से नहीं लड़ना चाहिए, जैसे मोआबियों के राजा बालाक ने इस्राएलियों से युद्ध नहीं किया था।</w:t>
      </w:r>
    </w:p>
    <w:p>
      <w:pPr/>
      <w:r>
        <w:rPr>
          <w:lang w:val="hi_IN" w:bidi="hi_IN"/>
        </w:rPr>
      </w:r>
      <w:r>
        <w:rPr>
          <w:lang w:val="hi_IN" w:bidi="hi_IN"/>
        </w:rPr>
        <w:t>यहाँ रुकें और समूह में इस प्रश्न पर चर्चा करें: मोआबियों के राजा बालाक की तुलना अम्मोनी राजा से करने का सबसे अच्छा तरीका क्या है? उदाहरण के लिए, "तुम मोआबी राजा बालाक से कोई बेहतर नहीं हो। उसने कभी इस्राएल के साथ युद्ध नहीं किया," या "क्या तुम मोआबी राजा बालाक से बेहतर हो? क्या उसने कभी इस्राएल से युद्ध किया था?" इस ऑडियो को यहाँ रोकें।</w:t>
      </w:r>
    </w:p>
    <w:p>
      <w:pPr/>
      <w:r>
        <w:rPr>
          <w:lang w:val="hi_IN" w:bidi="hi_IN"/>
        </w:rPr>
      </w:r>
      <w:r>
        <w:rPr>
          <w:lang w:val="hi_IN" w:bidi="hi_IN"/>
        </w:rPr>
        <w:t>यिप्तह कहता है कि इस्राएली 300 वर्षों से गिलाद की भूमि में रहते आए हैं, जिसमें हेशबोन और उसके नगर, अरोएर और उसके नगर और अर्नोन नदी के किनारे के सभी नगर शामिल हैं। यह संभव है कि यिप्तह के समय में, अम्मोनियों ने अर्नोन नदी के दक्षिण की भूमि पर शासन किया जो पहले मोआबी भूमि थी। यिप्तह दिखाता है कि अम्मोनियों के पास अर्नोन नदी के उत्तर में इस्राएलियों पर आक्रमण करने के लिए 300 वर्ष थे, लेकिन अम्मोनियों ने कभी ऐसा नहीं किया।</w:t>
      </w:r>
    </w:p>
    <w:p>
      <w:pPr/>
      <w:r>
        <w:rPr>
          <w:lang w:val="hi_IN" w:bidi="hi_IN"/>
        </w:rPr>
      </w:r>
      <w:r>
        <w:rPr>
          <w:lang w:val="hi_IN" w:bidi="hi_IN"/>
        </w:rPr>
        <w:t>यहाँ रुकें और गिलाद का नक्शा देखें जिसमें हेशबोन, अरोएर और अर्नोन नदी शामिल हैं। इस ऑडियो को यहाँ रोकें।</w:t>
      </w:r>
    </w:p>
    <w:p>
      <w:pPr/>
      <w:r>
        <w:rPr>
          <w:lang w:val="hi_IN" w:bidi="hi_IN"/>
        </w:rPr>
      </w:r>
      <w:r>
        <w:rPr>
          <w:lang w:val="hi_IN" w:bidi="hi_IN"/>
        </w:rPr>
        <w:t>चौथे दृश्य के अंतिम भाग में, यिप्तह यह कहने के लिए कठोर भाषा का उपयोग करता है कि यिप्तह ने अम्मोनियों के विरुद्ध पाप या कोई गलत काम नहीं किया। इसके बजाय, जब अम्मोनियों ने इस्राएलियों पर आक्रमण किया तो अम्मोनियों ने इस्राएलियों के विरुद्ध पाप किया। यिप्तह कहता है कि न्यायी यहोवा इस्राएलियों और अम्मोनियों के बीच न्याय करेगा कि इस्राएली सही हैं या अम्मोनी सही हैं।</w:t>
      </w:r>
    </w:p>
    <w:p>
      <w:pPr/>
      <w:r>
        <w:rPr>
          <w:lang w:val="hi_IN" w:bidi="hi_IN"/>
        </w:rPr>
      </w:r>
      <w:r>
        <w:rPr>
          <w:lang w:val="hi_IN" w:bidi="hi_IN"/>
        </w:rPr>
        <w:t>पाँचवें दृश्य में, अम्मोनी राजा यिप्तह के संदेश को नहीं सुनता या उससे सहमत नहीं होता। यह पिछली कहानी में गिलाद के अगुवों के साथ यिप्तह की बातचीत से अलग है जब यिप्तह गिलाद के अगुवों से बात करता है और अंत में उनका शासक और सेनापति दोनों बनने के लिए सहमत होता है। इस कहानी में, यिप्तह की कहानियाँ और विचार अम्मोनी राजा को यिप्तह की बात सुनने के लिए मना नहीं पाते हैं। जब कहानी समाप्त होती है, तो हम नहीं जानते कि आगे कोई युद्ध होगा या नहीं।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दूसरे, तीसरे और चौथे दृश्यों में इस्राएलियों की यात्रा को दिखाने के लिए वस्तुओं का उपयोग करना सुनिश्चित करें। साथ ही, इस बात पर भी विचार करें कि आप कहानी के अलग अलग भागों में गिलाद के देश का स्वामी कौन है यह कैसे दिखाएँगे, क्योंकि इतिहास के विभिन्न समयों में गिलाद का देश पहले मोआबियों का था, फिर अम्मोनियों का, फिर एमोरियों का, और फिर इस्राएलियों का हुआ।</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11:12–28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यिप्तह</w:t>
      </w:r>
    </w:p>
    <w:p>
      <w:pPr>
        <w:pStyle w:val="ListBullet"/>
        <w:spacing w:line="240" w:lineRule="auto"/>
        <w:ind w:left="720"/>
      </w:pPr>
      <w:r>
        <w:rPr>
          <w:lang w:val="hi_IN" w:bidi="hi_IN"/>
        </w:rPr>
      </w:r>
      <w:r>
        <w:rPr>
          <w:lang w:val="hi_IN" w:bidi="hi_IN"/>
        </w:rPr>
        <w:t>इस्राएली संदेशवाहक</w:t>
      </w:r>
    </w:p>
    <w:p>
      <w:pPr>
        <w:pStyle w:val="ListBullet"/>
        <w:spacing w:line="240" w:lineRule="auto"/>
        <w:ind w:left="720"/>
      </w:pPr>
      <w:r>
        <w:rPr>
          <w:lang w:val="hi_IN" w:bidi="hi_IN"/>
        </w:rPr>
      </w:r>
      <w:r>
        <w:rPr>
          <w:lang w:val="hi_IN" w:bidi="hi_IN"/>
        </w:rPr>
        <w:t>अम्मोनी राजा</w:t>
      </w:r>
    </w:p>
    <w:p>
      <w:pPr>
        <w:pStyle w:val="ListBullet"/>
        <w:spacing w:line="240" w:lineRule="auto"/>
        <w:ind w:left="720"/>
      </w:pPr>
      <w:r>
        <w:rPr>
          <w:lang w:val="hi_IN" w:bidi="hi_IN"/>
        </w:rPr>
      </w:r>
      <w:r>
        <w:rPr>
          <w:lang w:val="hi_IN" w:bidi="hi_IN"/>
        </w:rPr>
        <w:t>एदोम का राजा</w:t>
      </w:r>
    </w:p>
    <w:p>
      <w:pPr>
        <w:pStyle w:val="ListBullet"/>
        <w:spacing w:line="240" w:lineRule="auto"/>
        <w:ind w:left="720"/>
      </w:pPr>
      <w:r>
        <w:rPr>
          <w:lang w:val="hi_IN" w:bidi="hi_IN"/>
        </w:rPr>
      </w:r>
      <w:r>
        <w:rPr>
          <w:lang w:val="hi_IN" w:bidi="hi_IN"/>
        </w:rPr>
        <w:t>मोआब का राजा</w:t>
      </w:r>
    </w:p>
    <w:p>
      <w:pPr>
        <w:pStyle w:val="ListBullet"/>
        <w:spacing w:line="240" w:lineRule="auto"/>
        <w:ind w:left="720"/>
      </w:pPr>
      <w:r>
        <w:rPr>
          <w:lang w:val="hi_IN" w:bidi="hi_IN"/>
        </w:rPr>
      </w:r>
      <w:r>
        <w:rPr>
          <w:lang w:val="hi_IN" w:bidi="hi_IN"/>
        </w:rPr>
        <w:t>एमोरियों का राजा सीहोन</w:t>
      </w:r>
    </w:p>
    <w:p>
      <w:pPr>
        <w:pStyle w:val="ListBullet"/>
        <w:spacing w:line="240" w:lineRule="auto"/>
        <w:ind w:left="720"/>
      </w:pPr>
      <w:r>
        <w:rPr>
          <w:lang w:val="hi_IN" w:bidi="hi_IN"/>
        </w:rPr>
      </w:r>
      <w:r>
        <w:rPr>
          <w:lang w:val="hi_IN" w:bidi="hi_IN"/>
        </w:rPr>
        <w:t>एमोरी</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मोआब का राजा बालाक।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यिप्तह अम्मोनियों के राजा के पास संदेशवाहक भेजता है। संदेशवाहक अम्मोनी राजा से पूछते हैं कि राजा ने यिप्तह की भूमि पर आक्रमण क्यों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अम्मोनी राजा यिप्तह के दूतों से कहता है कि अम्मोनी इस्राएलियों से इसलिए युद्ध करते हैं क्योंकि इस्राएलियों ने अम्मोनियों का देश छीन लिया। अम्मोनी राजा कहता है कि जब इस्राएली मिस्र से आए तो उन्होंने भूमि ले ली। यह भूमि दक्षिण में अर्नोन नदी से लेकर उत्तर में यब्बोक नदी तक और पश्चिम में यरदन नदी तक है। अम्मोनी राजा कहता है कि यिप्तह को यह भूमि अम्मोनियों को लौटानी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अम्मोनी राजा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इस्राएली संदेशवाहकों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संदेशवाहक यिप्तह के पास वापस जाते हैं और यिप्तह को बताते हैं कि अम्मोनी राजा ने क्या कहा। यिप्तह फिर से अपने संदेशवाहक अम्मोनी राजा के पास भेजता है। यिप्तह कहता है, "यिप्तह यह कहता है। इस्राएलियों ने मोआब की भूमि या अम्मोन की भूमि नहीं ली। इस्राएली मिस्र से निकले, वे जंगल के मार्ग से लाल समुद्र तक गए, और फिर इस्राएली कादेश गए। इस्राएलियों ने एदोम के राजा के पास संदेशवाहक भेजे ताकि यह पूछा जा सके कि क्या वे एदोम की भूमि से होकर अपनी भूमि तक जा सकते हैं, लेकिन एदोम के राजा ने मना कर दिया। इस्राएलियों ने मोआब के राजा के पास भी संदेशवाहक भेजे ताकि यह पूछा जा सके कि क्या वे मोआब की भूमि से होकर यात्रा कर सकते हैं, लेकिन मोआब के राजा ने भी मना कर दिया। इस्राएली एदोम के देश के चारों ओर और मोआब के देश के चारों ओर होकर गए। इस्राएलियों ने अर्नोन नदी के उत्तरी किनारे पर डेरा डाला। इस्राएली अर्नोन नदी के दूसरी तरफ मोआबी भूमि में नहीं गए।"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यिप्तह की कहानी में इस्राएलियों की भूमिका निभाने वाले लोगों से अतीत में जो हुआ उसके बारे में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अम्मोनी राजा को इस्राएलियों का इतिहास बताना जारी रखता है। यिप्तह कहता है, "इस्राएलियों ने एमोरियों के राजा सीहोन से पूछा कि क्या इस्राएली अपने देश जाने के रास्ते में एमोरियों के देश से होकर जा सकते हैं। राजा सीहोन ने हेशबोन में शासन किया। राजा सीहोन ने इस्राएलियों पर विश्वास नहीं किया कि वे एमोरी देश से शांति से होकर गुजरेंगे।"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यिप्तह की कहानी में एमोरियों के राजा सीहोन की भूमिका निभाने वाले व्यक्ति से अतीत में जो हुआ उसके बारे में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जारी रखता है, "राजा सीहोन ने यहस में अपनी सेना इकट्ठी की और इस्राएलियों के विरुद्ध युद्ध किया। लेकिन इस्राएलियों के परमेश्वर यहोवा ने इस्राएलियों को एमोरियों पर विजय दी। इस्राएलियों ने एमोरियों की सारी भूमि ले ली, दक्षिण में अर्नोन नदी से लेकर उत्तर में यब्बोक नदी तक और पूर्व में जंगल से लेकर पश्चिम में यरदन नदी तक।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यिप्तह की कहानी में एमोरियों की भूमिका निभाने वाले लोगों से पूछें कि अतीत में क्या हुआ,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जारी रखता है, "इस्राएलियों के परमेश्वर यहोवा ने इस्राएलियों को एमोरियों की भूमि दी।" यिप्तह अम्मोनी राजा से कहता है, तुम्हें उस देश को वापस लेने का अधिकार नहीं है जिसे यहोवा ने इस्राएलियों को दिया है। तुम उस देश को रख सकते हो जो तुम्हारा देवता कमोश तुम्हें देता है। हम उस देश को रखेंगे जो यहोवा हमारा परमेश्वर हमें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अम्मोनी राजा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अम्मोनियों के राजा से यह भी पूछता है, "क्या तुम सिप्पोर के पुत्र बालाक से बेहतर हो, जो मोआब का राजा था? बालाक ने इस्राएलियों के साथ न तो बहस की और न ही युद्ध किया। 300 वर्षों से इस्राएल हेशबोन और उसके नगरों में, अरोएर और उसके नगरों में और अर्नोन नदी के सभी नगरों में रहता आया है। उस समय तुम अम्मोनियों ने उस देश को वापस क्यों नहीं लिया?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जारी रखता है, "मैंने तुम्हारे साथ कुछ भी गलत नहीं किया, परन्तु जब तुमने मुझ पर और मेरे लोगों पर आक्रमण किया तो तुमने मेरे विरुद्ध पाप किया। आज यहोवा ही न्यायी है जो यह ठहराएगा कि इस्राएली सही करते हैं या अम्मोनी सही करते हैं।" लेकिन अम्मोनी राजा यिप्तह की बात नहीं सुनता और न ही उससे सहमत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अम्मोनी राजा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11:12–28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यिप्तह ने अम्मोनियों के </w:t>
      </w:r>
      <w:r>
        <w:rPr>
          <w:b/>
          <w:lang w:val="hi_IN" w:bidi="hi_IN"/>
        </w:rPr>
        <w:t>राजा</w:t>
      </w:r>
      <w:r>
        <w:rPr>
          <w:lang w:val="hi_IN" w:bidi="hi_IN"/>
        </w:rPr>
        <w:t xml:space="preserve"> के पास </w:t>
      </w:r>
      <w:r>
        <w:rPr>
          <w:b/>
          <w:lang w:val="hi_IN" w:bidi="hi_IN"/>
        </w:rPr>
        <w:t>संदेशवाहक</w:t>
      </w:r>
      <w:r>
        <w:rPr>
          <w:lang w:val="hi_IN" w:bidi="hi_IN"/>
        </w:rPr>
        <w:t xml:space="preserve"> भेजे। संदेशवाहक वे लोग हैं जो संदेश लाते हैं। कभी-कभी संदेशवाहक उन संदेशों को लाते हैं जिन्हें लोग लिखते हैं, और कभी-कभी संदेशवाहक उन संदेशों को लाते हैं जो लोगों ने बोले हैं। बाइबल में, एक संदेशवाहक यहोवा की ओर से या एक व्यक्ति से दूसरे व्यक्ति के पास संदेश ला सकता है। राजा वह व्यक्ति होता है जो किसी नगर या भूमि के क्षेत्र पर शासन करता है। संदेशवाहकों और राजा का अनुवाद उसी तरह करें जैसे आपने पिछले भागों में किया है। राजा के बारे में अधिक जानकारी के लिए, मुख्य शब्दावली देखें।</w:t>
      </w:r>
    </w:p>
    <w:p>
      <w:pPr/>
      <w:r>
        <w:rPr>
          <w:lang w:val="hi_IN" w:bidi="hi_IN"/>
        </w:rPr>
      </w:r>
      <w:r>
        <w:rPr>
          <w:lang w:val="hi_IN" w:bidi="hi_IN"/>
        </w:rPr>
        <w:t xml:space="preserve">अम्मोनी राजा कहता है कि जब </w:t>
      </w:r>
      <w:r>
        <w:rPr>
          <w:b/>
          <w:lang w:val="hi_IN" w:bidi="hi_IN"/>
        </w:rPr>
        <w:t>इस्राएली</w:t>
      </w:r>
      <w:r>
        <w:rPr>
          <w:lang w:val="hi_IN" w:bidi="hi_IN"/>
        </w:rPr>
        <w:t xml:space="preserve"> मिस्र से निकले तब उन्होंने अम्मोनियों की भूमि ले ली। इस्राएल से अभिप्राय इस्राएल के लोगों, अर्थात इस्राएलियों, से है। मिस्र वह स्थान है जहाँ यहोवा द्वारा इस्राएलियों को बचाने से पहले 400 वर्षों तक इस्राएली दास थे। इस्राएलियों का अनुवाद उसी तरह करें जैसे आपने पिछले भागों में किया है। इस्राएलियों के बारे में अधिक जानकारी के लिए, मुख्य शब्दावली को देखें। </w:t>
      </w:r>
    </w:p>
    <w:p>
      <w:pPr/>
      <w:r>
        <w:rPr>
          <w:lang w:val="hi_IN" w:bidi="hi_IN"/>
        </w:rPr>
      </w:r>
      <w:r>
        <w:rPr>
          <w:lang w:val="hi_IN" w:bidi="hi_IN"/>
        </w:rPr>
        <w:t xml:space="preserve">अम्मोनी राजा कहता है कि इस्राएलियों ने गिलाद की भूमि को दक्षिण में अर्नोन नदी से लेकर उत्तर में यब्बोक नदी तक और पश्चिम में </w:t>
      </w:r>
      <w:r>
        <w:rPr>
          <w:b/>
          <w:lang w:val="hi_IN" w:bidi="hi_IN"/>
        </w:rPr>
        <w:t>यरदन नदी</w:t>
      </w:r>
      <w:r>
        <w:rPr>
          <w:lang w:val="hi_IN" w:bidi="hi_IN"/>
        </w:rPr>
        <w:t xml:space="preserve"> तक ले लिया। यरदन नदी वह नदी है जो गिलाद देश की पश्चिमी सीमा पर उत्तर से दक्षिण की ओर बहती है। यरदन नदी का अनुवाद उसी प्रकार करें जैसे आपने पिछले भागों में किया है। यरदन नदी के बारे में अधिक जानकारी के लिए, मुख्य शब्दावली देखें।</w:t>
      </w:r>
    </w:p>
    <w:p>
      <w:pPr/>
      <w:r>
        <w:rPr>
          <w:lang w:val="hi_IN" w:bidi="hi_IN"/>
        </w:rPr>
      </w:r>
      <w:r>
        <w:rPr>
          <w:lang w:val="hi_IN" w:bidi="hi_IN"/>
        </w:rPr>
        <w:t xml:space="preserve">यिप्तह कहता है कि इस्राएलियों ने मिस्र से निकलने के बाद </w:t>
      </w:r>
      <w:r>
        <w:rPr>
          <w:b/>
          <w:lang w:val="hi_IN" w:bidi="hi_IN"/>
        </w:rPr>
        <w:t>मरुभूमि</w:t>
      </w:r>
      <w:r>
        <w:rPr>
          <w:lang w:val="hi_IN" w:bidi="hi_IN"/>
        </w:rPr>
        <w:t xml:space="preserve"> में यात्रा की। मरुभूमि या रेगिस्तान वह स्थान है जहाँ पानी या पौधे नहीं होते। लोग जंगल में नहीं रहते हैं। मरुभूमि का अनुवाद उसी तरह करें जैसे आपने पिछले भागों में किया है। रेगिस्तान के बारे में अधिक जानकारी के लिए, मुख्य शब्दावली देखें। </w:t>
      </w:r>
    </w:p>
    <w:p>
      <w:pPr/>
      <w:r>
        <w:rPr>
          <w:lang w:val="hi_IN" w:bidi="hi_IN"/>
        </w:rPr>
      </w:r>
      <w:r>
        <w:rPr>
          <w:lang w:val="hi_IN" w:bidi="hi_IN"/>
        </w:rPr>
        <w:t xml:space="preserve">इस भाग में अम्मोनी, एदोमी, मोआबी और एमोरी ये सभी दिखाई देते हैं, और लोगों के ये सभी समूह </w:t>
      </w:r>
      <w:r>
        <w:rPr>
          <w:b/>
          <w:lang w:val="hi_IN" w:bidi="hi_IN"/>
        </w:rPr>
        <w:t>कनान</w:t>
      </w:r>
      <w:r>
        <w:rPr>
          <w:lang w:val="hi_IN" w:bidi="hi_IN"/>
        </w:rPr>
        <w:t xml:space="preserve"> देश में रहते हैं। कभी-कभी सभी एमोरियों को कनानी भी कहा जाता है। कनान में रहने वाले लोगों के बारे में अधिक जानकारी के लिए, मुख्य शब्दावली में कनान देखें।</w:t>
      </w:r>
    </w:p>
    <w:p>
      <w:pPr/>
      <w:r>
        <w:rPr>
          <w:lang w:val="hi_IN" w:bidi="hi_IN"/>
        </w:rPr>
      </w:r>
      <w:r>
        <w:rPr>
          <w:lang w:val="hi_IN" w:bidi="hi_IN"/>
        </w:rPr>
        <w:t xml:space="preserve">इस्राएल के लोगों के </w:t>
      </w:r>
      <w:r>
        <w:rPr>
          <w:b/>
          <w:lang w:val="hi_IN" w:bidi="hi_IN"/>
        </w:rPr>
        <w:t>परमेश्वर</w:t>
      </w:r>
      <w:r>
        <w:rPr>
          <w:lang w:val="hi_IN" w:bidi="hi_IN"/>
        </w:rPr>
        <w:t xml:space="preserve"> </w:t>
      </w:r>
      <w:r>
        <w:rPr>
          <w:b/>
          <w:lang w:val="hi_IN" w:bidi="hi_IN"/>
        </w:rPr>
        <w:t>यहोवा</w:t>
      </w:r>
      <w:r>
        <w:rPr>
          <w:lang w:val="hi_IN" w:bidi="hi_IN"/>
        </w:rPr>
        <w:t xml:space="preserve"> ने इस्राएलियों को एमोरियों के राजा सीहोन और एमोरियों की सेना पर विजय दी। यहोवा परमेश्वर का व्यक्तिगत नाम है, और परमेश्वर उस परमेश्वर का सामान्य नाम है जिसका अनुसरण इस्राएली करते हैं। यहोवा और परमेश्वर का अनुवाद उसी तरह करें जैसे आपने पिछले भागों में किया है। यहोवा और परमेश्वर के बारे में अधिक जानकारी के लिए, मुख्य शब्दावली देखें।</w:t>
      </w:r>
    </w:p>
    <w:p>
      <w:pPr/>
      <w:r>
        <w:rPr>
          <w:lang w:val="hi_IN" w:bidi="hi_IN"/>
        </w:rPr>
      </w:r>
      <w:r>
        <w:rPr>
          <w:lang w:val="hi_IN" w:bidi="hi_IN"/>
        </w:rPr>
        <w:t xml:space="preserve">यिप्तह कहता है कि अम्मोनियों के पास वह भूमि हो सकती है जो उनका </w:t>
      </w:r>
      <w:r>
        <w:rPr>
          <w:b/>
          <w:lang w:val="hi_IN" w:bidi="hi_IN"/>
        </w:rPr>
        <w:t>देवता</w:t>
      </w:r>
      <w:r>
        <w:rPr>
          <w:lang w:val="hi_IN" w:bidi="hi_IN"/>
        </w:rPr>
        <w:t xml:space="preserve"> कमोश उन्हें देता है। कमोश मोआबियों का देवता था, और बाद में जब अम्मोनियों ने मोआब का देश ले लिया, तो संभवतः अम्मोनियों ने भी कमोश को अपने देवता के रूप में अपना लिया। कमोश के बारे में अधिक जानकारी के लिए, मुख्य शब्दावली में देवताओं को देखें।</w:t>
      </w:r>
    </w:p>
    <w:p>
      <w:pPr/>
      <w:r>
        <w:rPr>
          <w:lang w:val="hi_IN" w:bidi="hi_IN"/>
        </w:rPr>
      </w:r>
      <w:r>
        <w:rPr>
          <w:lang w:val="hi_IN" w:bidi="hi_IN"/>
        </w:rPr>
        <w:t xml:space="preserve">यिप्तह कहता है कि इस्राएली उन </w:t>
      </w:r>
      <w:r>
        <w:rPr>
          <w:b/>
          <w:lang w:val="hi_IN" w:bidi="hi_IN"/>
        </w:rPr>
        <w:t>शहरों</w:t>
      </w:r>
      <w:r>
        <w:rPr>
          <w:lang w:val="hi_IN" w:bidi="hi_IN"/>
        </w:rPr>
        <w:t xml:space="preserve"> और </w:t>
      </w:r>
      <w:r>
        <w:rPr>
          <w:b/>
          <w:lang w:val="hi_IN" w:bidi="hi_IN"/>
        </w:rPr>
        <w:t>गाँवों</w:t>
      </w:r>
      <w:r>
        <w:rPr>
          <w:lang w:val="hi_IN" w:bidi="hi_IN"/>
        </w:rPr>
        <w:t xml:space="preserve"> में रहते हैं जो यहोवा ने इस्राएलियों को दिए थे। याद रखें कि आमतौर पर शहरों के चारों ओर दीवारें होती हैं, और गाँव छोटे होते हैं और उनके चारों ओर दीवारें नहीं होती हैं। शहरों और गाँवों का अनुवाद उसी तरह करें जैसे आपने पिछले भागों में किया है।</w:t>
      </w:r>
    </w:p>
    <w:p>
      <w:pPr/>
      <w:r>
        <w:rPr>
          <w:lang w:val="hi_IN" w:bidi="hi_IN"/>
        </w:rPr>
      </w:r>
      <w:r>
        <w:rPr>
          <w:lang w:val="hi_IN" w:bidi="hi_IN"/>
        </w:rPr>
        <w:t xml:space="preserve">यिप्तह कहता है कि यिप्तह ने अम्मोनी राजा के विरुद्ध </w:t>
      </w:r>
      <w:r>
        <w:rPr>
          <w:b/>
          <w:lang w:val="hi_IN" w:bidi="hi_IN"/>
        </w:rPr>
        <w:t>पाप</w:t>
      </w:r>
      <w:r>
        <w:rPr>
          <w:lang w:val="hi_IN" w:bidi="hi_IN"/>
        </w:rPr>
        <w:t xml:space="preserve"> नहीं किया। यिप्तह कहता है कि जब अम्मोनियों ने इस्राएलियों पर आक्रमण किया तो अम्मोनी राजा ने यिप्तह के विरुद्ध पाप किया। पाप का अर्थ है किसी दूसरे व्यक्ति के विरुद्ध गलत कार्य करना। जब कोई व्यक्ति पाप करता है, तो वह यहोवा के विरुद्ध भी गलत करता है जब वह यहोवा की व्यवस्था का पालन नहीं करता। पाप का अनुवाद उसी तरह करें जैसे आपने पिछले भागों में किया है। पाप के बारे में अधिक जानकारी के लिए, मुख्य शब्दावली को देखें।</w:t>
      </w:r>
    </w:p>
    <w:p>
      <w:pPr/>
      <w:r>
        <w:rPr>
          <w:lang w:val="hi_IN" w:bidi="hi_IN"/>
        </w:rPr>
      </w:r>
      <w:r>
        <w:rPr>
          <w:lang w:val="hi_IN" w:bidi="hi_IN"/>
        </w:rPr>
        <w:t xml:space="preserve">यिप्तह कहता है कि यहोवा इस्राएलियों और अम्मोनियों के बीच </w:t>
      </w:r>
      <w:r>
        <w:rPr>
          <w:b/>
          <w:lang w:val="hi_IN" w:bidi="hi_IN"/>
        </w:rPr>
        <w:t>न्यायी</w:t>
      </w:r>
      <w:r>
        <w:rPr>
          <w:lang w:val="hi_IN" w:bidi="hi_IN"/>
        </w:rPr>
        <w:t xml:space="preserve"> है। न्यायी वह व्यक्ति होता है जो यह तय करता है कि जब दो लोगों या लोगों के समूहों में समस्या या संघर्ष होता है तो क्या सही है। यहोवा सभी लोगों का अंतिम न्यायी है। न्यायी का अनुवाद उसी तरह करें जैसे आपने पिछले भागों में किया है। न्यायी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11:29–33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11:29–33 को सुनें और अपने मन में रखें।</w:t>
      </w:r>
    </w:p>
    <w:p>
      <w:pPr/>
      <w:r>
        <w:rPr>
          <w:lang w:val="hi_IN" w:bidi="hi_IN"/>
        </w:rPr>
      </w:r>
      <w:r>
        <w:rPr>
          <w:lang w:val="hi_IN" w:bidi="hi_IN"/>
        </w:rPr>
        <w:t>यदि सम्भव हो, तो न्यायियों 11:29–33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इस भाग के लिए कोई भी समूह चर्चा करने से पहले, रुकें और समूह के रूप में तय करें कि आप इसके बारे में कैसे बात करना चाहते हैं। इस भाग में, आपको बच्चों के बलिदान के बारे में बात करनी चाहिए, जो कुछ लोगों के लिए कठिन हो सकता है, खासकर उन लोगों के लिए जिन्होंने सम्मान के लिए हत्या या पारिवारिक हिंसा का अनुभव किया है। क्या आप दूसरे भागों में किए गए काम से अलग तरीके से काम करना चाहते हैं?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11:29–33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यिप्तह ने पिछले भाग में अम्मोनी राजा को संदेश भेजे थे। यिप्तह ने दिखाया कि इस्राएलियों ने कभी अम्मोनियों से भूमि नहीं ली, परन्तु अम्मोनी राजा ने यिप्तह के संदेश की नहीं सुनी। अब, यहोवा का आत्मा यिप्तह पर है। यिप्तह यहोवा से एक मूर्खता की मन्नत मानता है कि यदि यहोवा उसे अम्मोनियों पर विजय देगा, तो जो पहली वस्तु यिप्तह से मिलने के लिए बाहर आएगी, उसे वह बलिदान कर देगा। यिप्तह अम्मोनियों पर विजयी होता है। यह दो भागों वाले एक खण्ड का पहला भाग है।</w:t>
      </w:r>
    </w:p>
    <w:p>
      <w:pPr/>
      <w:r>
        <w:rPr>
          <w:lang w:val="hi_IN" w:bidi="hi_IN"/>
        </w:rPr>
      </w:r>
      <w:r>
        <w:rPr>
          <w:lang w:val="hi_IN" w:bidi="hi_IN"/>
        </w:rPr>
        <w:t>याद रखें कि यह भाग बाल बलिदान के विषय में बात करता है, जो कुछ लोगों के लिए कठिन हो सकता है, विशेषकर उनके लिए जिन्हें मान-हत्या या पारिवारिक हिंसा का अनुभव रहा हो।</w:t>
      </w:r>
    </w:p>
    <w:p>
      <w:pPr/>
      <w:r>
        <w:rPr>
          <w:lang w:val="hi_IN" w:bidi="hi_IN"/>
        </w:rPr>
      </w:r>
      <w:r>
        <w:rPr>
          <w:lang w:val="hi_IN" w:bidi="hi_IN"/>
        </w:rPr>
        <w:t>जब यह भाग शुरू होता है, तो यहोवा का आत्मा यिप्तह पर आता है। यह पहली बार है जब यिप्तह की कहानी में यहोवा की कोई भूमिका है। इस्राएली लोगों ने यिप्तह को अपना अगुवा होने के लिए चुना; यहोवा ने यिप्तह को नहीं चुना। लेकिन अब, हम जानते हैं कि यहोवा यिप्तह का उपयोग करने का निर्णय लेता है क्योंकि यहोवा का आत्मा यिप्तह पर है। यह उसी तरह है जैसे यहोवा का आत्मा इस्राएल के अन्य न्यायियों पर उतरता है, जिनमें ओत्नीएल, गिदोन और बाद में शिमशोन शामिल हैं। हालाँकि, इसका अर्थ यह नहीं है कि यहोवा यिप्तह की मन्नत को स्वीकार करता है। यिप्तह की मन्नत यिप्तह का अपना विचार है।</w:t>
      </w:r>
    </w:p>
    <w:p>
      <w:pPr/>
      <w:r>
        <w:rPr>
          <w:lang w:val="hi_IN" w:bidi="hi_IN"/>
        </w:rPr>
      </w:r>
      <w:r>
        <w:rPr>
          <w:lang w:val="hi_IN" w:bidi="hi_IN"/>
        </w:rPr>
        <w:t>पिछली कहानी में, यिप्तह और अम्मोनी राजा ने एक-दूसरे को संदेश भेजे थे, परन्तु अब यिप्तह बात नहीं करता और इसके बजाय इस्राएल की भूमि के चारों ओर घूमने लगता है। यह संभव है कि यहोवा का आत्मा यिप्तह को अम्मोनियों के विरुद्ध युद्ध की तैयारी करने के लिए अगुवाई करता है। यिप्तह गिलाद, मनश्शे और गिलाद के मिस्पा शहर से होकर जाता है। यह संभव है कि यिप्तह उस क्षेत्र से होकर यात्रा करे ताकि यह दिखाया जा सके कि यिप्तह इस्राएल के लोगों का अगुवा है। यिप्तह शायद अपने साथ अम्मोनियों के विरुद्ध लड़ने के लिए और लोग भी ढूँढना चाहता हो। याद रखें कि अम्मोनियों ने 18 वर्षों तक इस्राएलियों पर अत्याचार किया, और अम्मोनी गिलाद की भूमि के पास रहते हैं।</w:t>
      </w:r>
    </w:p>
    <w:p>
      <w:pPr/>
      <w:r>
        <w:rPr>
          <w:lang w:val="hi_IN" w:bidi="hi_IN"/>
        </w:rPr>
      </w:r>
      <w:r>
        <w:rPr>
          <w:lang w:val="hi_IN" w:bidi="hi_IN"/>
        </w:rPr>
        <w:t>यहाँ रुकें और समूह के रूप में गिलाद, मनश्शे और मिस्पा का नक्शा देखें। इस ऑडियो को यहाँ रोकें।</w:t>
      </w:r>
    </w:p>
    <w:p>
      <w:pPr/>
      <w:r>
        <w:rPr>
          <w:lang w:val="hi_IN" w:bidi="hi_IN"/>
        </w:rPr>
      </w:r>
      <w:r>
        <w:rPr>
          <w:lang w:val="hi_IN" w:bidi="hi_IN"/>
        </w:rPr>
        <w:t>युद्ध शुरू होने से पहले, यिप्तह की कहानी में वह पहली बार सीधे यहोवा से बात करता है। यिप्तह यहोवा से मन्नत मानता है। मन्नत एक निश्चित काम करने की प्रतिज्ञा है, जब यहोवा किसी अनुरोध का उत्तर देता है। लोगों के लिए मन्नत मानना आवश्यक नहीं है, परन्तु लोग जो मन्नत मानते हैं उन्हें पूरा अवश्य करना चाहिए।</w:t>
      </w:r>
    </w:p>
    <w:p>
      <w:pPr/>
      <w:r>
        <w:rPr>
          <w:lang w:val="hi_IN" w:bidi="hi_IN"/>
        </w:rPr>
      </w:r>
      <w:r>
        <w:rPr>
          <w:lang w:val="hi_IN" w:bidi="hi_IN"/>
        </w:rPr>
        <w:t>यहाँ रुकें और समूह में इस प्रश्न पर चर्चा करें: उस समय के बारे में बात करें जब आपने या आपके किसी परिचित ने अपने देवता या देवताओं से कुछ माँगा हो। यदि आपका देवता आपके लिए कुछ करे, तो आपने बदले में क्या करने की मन्नत या वादा किया था? इस ऑडियो को यहाँ रोकें।</w:t>
      </w:r>
    </w:p>
    <w:p>
      <w:pPr/>
      <w:r>
        <w:rPr>
          <w:lang w:val="hi_IN" w:bidi="hi_IN"/>
        </w:rPr>
      </w:r>
      <w:r>
        <w:rPr>
          <w:lang w:val="hi_IN" w:bidi="hi_IN"/>
        </w:rPr>
        <w:t>संभवतः यिप्तह यह मन्नत इसलिए करता है क्योंकि यिप्तह अनिश्चित है कि वह अम्मोनियों के विरुद्ध जीत सकता है या नहीं। यिप्तह को शायद डर है कि वह लोगों का सम्मान और गिलाद के लोगों के अगुवे के रूप में अपनी भूमिका खो देगा, इसलिए यिप्तह यह सुनिश्चित करना चाहता है कि यहोवा अम्मोनियों के विरुद्ध जीतने में उसकी सहायता करे। यिप्तह की मन्नत एक रिश्वत की तरह है, जो तब होती है जब कोई व्यक्ति किसी दूसरे से अपना कोई काम करवाने के लिए उसे धन या कुछ और देने की पेशकश करता है। हालाँकि, हम जानते हैं कि यहोवा का आत्मा पहले से ही यिप्तह पर है, इसलिए यहोवा पहले से ही युद्ध जीतने में यिप्तह की सहायता करने की योजना बना रहा है, और यिप्तह को कोई मन्नत माँगने की कोई आवश्यकता नहीं है।</w:t>
      </w:r>
    </w:p>
    <w:p>
      <w:pPr/>
      <w:r>
        <w:rPr>
          <w:lang w:val="hi_IN" w:bidi="hi_IN"/>
        </w:rPr>
      </w:r>
      <w:r>
        <w:rPr>
          <w:lang w:val="hi_IN" w:bidi="hi_IN"/>
        </w:rPr>
        <w:t>यिप्तह चाहता है कि यहोवा यिप्तह को अम्मोनियों पर विजय दे, और यिप्तह युद्ध के बाद सुरक्षित घर लौटना भी चाहता है। इसके बदले में, यिप्तह प्रतिज्ञा करता है कि जब यिप्तह घर लौटेगा, तब जो कोई सबसे पहले यिप्तह से मिलने के लिए यिप्तह के घर से बाहर आएगा, उसे वह यहोवा को दे देगा, और यिप्तह उसको यहोवा के लिए होमबलि के रूप में बलिदान करेगा। होमबलि के लिए, इस्राएली किसी पशु को मारकर वेदी पर जला देते थे, ताकि वह यहोवा के लिए एक भेंट हो। यहोवा ने कभी अपने लोगों से अपने बच्चों को यहोवा के लिए बलिदान करने के लिए नहीं कहा। कुछ लोग सोचते हैं कि यिप्तह सोचता है कि पहले एक मनुष्य उसके घर से बाहर निकल आएगा, लेकिन कुछ लोग सोचते हैं कि यिप्तह सोचता है कि यह बकरी या भेड़ जैसा पशु होगा।</w:t>
      </w:r>
    </w:p>
    <w:p>
      <w:pPr/>
      <w:r>
        <w:rPr>
          <w:lang w:val="hi_IN" w:bidi="hi_IN"/>
        </w:rPr>
      </w:r>
      <w:r>
        <w:rPr>
          <w:lang w:val="hi_IN" w:bidi="hi_IN"/>
        </w:rPr>
        <w:t>कुछ लोग सोचते हैं कि यिप्तह ने अपनी मन्नत में कोई विशेष पशु या व्यक्ति नहीं कहा ताकि यिप्तह यहोवा को धोखा दे सके। शायद यिप्तह को उम्मीद थी कि यहोवा सोचेगा कि यिप्तह ने अपनी इकलौती बेटी की पेशकश की है, यद्यपि यिप्तह को गुप्त रूप से उम्मीद थी कि कोई दूसरा पशु या व्यक्ति यिप्तह से मिलने आएगा। अन्य लोग सोचते हैं कि यिप्तह जानता था कि अम्मोनियों के विरुद्ध युद्ध के बाद सबसे अधिक संभावना है कि उसकी बेटी ही उससे मिलने वाली व्यक्ति है। ये लोग सोचते हैं कि यिप्तह अपनी बेटी के लिए इस जोखिम को स्वीकार करने के लिए तैयार था, क्योंकि यिप्तह अम्मोनियों पर विजय पाने और गिलाद के लोगों के अगुवे के रूप में अपनी स्थिति को बचाए रखने के लिए बहुत अधिक व्याकुल था।</w:t>
      </w:r>
    </w:p>
    <w:p>
      <w:pPr/>
      <w:r>
        <w:rPr>
          <w:lang w:val="hi_IN" w:bidi="hi_IN"/>
        </w:rPr>
      </w:r>
      <w:r>
        <w:rPr>
          <w:lang w:val="hi_IN" w:bidi="hi_IN"/>
        </w:rPr>
        <w:t>यिप्तह अम्मोनियों से लड़ता है, और यहोवा यिप्तह को अम्मोनियों पर विजय देता है। यिप्तह अम्मोनियों को अरोएर से लेकर मिन्नीत और आबेलकरामीम तक उनके 20 शहरों में पराजित करता है। यिप्तह बहुत से अम्मोनियों को मारता है या उन्हें मार डालता है। इस्राएलियों ने अम्मोनियों को वश में किया या उनका अपमान किया, जिसका अर्थ है कि इस्राएलियों ने अम्मोनियों को पूरी तरह से पराजित किया। यह कहानी अम्मोनियों के विरुद्ध युद्ध के बारे में कोई अन्य विवरण नहीं देती है।</w:t>
      </w:r>
    </w:p>
    <w:p>
      <w:pPr/>
      <w:r>
        <w:rPr>
          <w:lang w:val="hi_IN" w:bidi="hi_IN"/>
        </w:rPr>
      </w:r>
      <w:r>
        <w:rPr>
          <w:lang w:val="hi_IN" w:bidi="hi_IN"/>
        </w:rPr>
        <w:t>यहाँ रुकें और समूह के रूप में अरोएर, मिन्नीत और आबेलकरामीम के संभावित स्थानों का नक्शा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11:29–33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का आत्मा यिप्तह पर आता है। यिप्तह अम्मोनियों के विरुद्ध लड़ने की तैयारी करने के लिए गिलाद से होकर यात्रा करता है।</w:t>
      </w:r>
    </w:p>
    <w:p>
      <w:pPr/>
      <w:r>
        <w:rPr>
          <w:lang w:val="hi_IN" w:bidi="hi_IN"/>
        </w:rPr>
      </w:r>
      <w:r>
        <w:rPr>
          <w:b/>
          <w:lang w:val="hi_IN" w:bidi="hi_IN"/>
        </w:rPr>
        <w:t>दूसरे दृश्य में:</w:t>
      </w:r>
      <w:r>
        <w:rPr>
          <w:lang w:val="hi_IN" w:bidi="hi_IN"/>
        </w:rPr>
        <w:t xml:space="preserve"> यिप्तह यहोवा से मन्नत मानता है। यिप्तह कहता है कि यदि यहोवा यिप्तह को अम्मोनियों पर विजय दिलाएगा, तो युद्ध के बाद जब यिप्तह अपने घर लौटेगा, तब जो वस्तु सबसे पहले उससे मिलने के लिए उसके द्वार से बाहर आएगी, उसे यिप्तह बलिदान करेगा।</w:t>
      </w:r>
    </w:p>
    <w:p>
      <w:pPr/>
      <w:r>
        <w:rPr>
          <w:lang w:val="hi_IN" w:bidi="hi_IN"/>
        </w:rPr>
      </w:r>
      <w:r>
        <w:rPr>
          <w:b/>
          <w:lang w:val="hi_IN" w:bidi="hi_IN"/>
        </w:rPr>
        <w:t>तीसरे दृश्य में:</w:t>
      </w:r>
      <w:r>
        <w:rPr>
          <w:lang w:val="hi_IN" w:bidi="hi_IN"/>
        </w:rPr>
        <w:t xml:space="preserve"> यहोवा यिप्तह को अम्मोनियों पर विजय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यिप्तह</w:t>
      </w:r>
    </w:p>
    <w:p>
      <w:pPr>
        <w:pStyle w:val="ListBullet"/>
        <w:spacing w:line="240" w:lineRule="auto"/>
        <w:ind w:left="720"/>
      </w:pPr>
      <w:r>
        <w:rPr>
          <w:lang w:val="hi_IN" w:bidi="hi_IN"/>
        </w:rPr>
      </w:r>
      <w:r>
        <w:rPr>
          <w:lang w:val="hi_IN" w:bidi="hi_IN"/>
        </w:rPr>
        <w:t>यिप्तह की सेना</w:t>
      </w:r>
    </w:p>
    <w:p>
      <w:pPr>
        <w:pStyle w:val="ListBullet"/>
        <w:spacing w:line="240" w:lineRule="auto"/>
        <w:ind w:left="720"/>
      </w:pPr>
      <w:r>
        <w:rPr>
          <w:lang w:val="hi_IN" w:bidi="hi_IN"/>
        </w:rPr>
      </w:r>
      <w:r>
        <w:rPr>
          <w:lang w:val="hi_IN" w:bidi="hi_IN"/>
        </w:rPr>
        <w:t>यहोवा का आत्मा</w:t>
      </w:r>
    </w:p>
    <w:p>
      <w:pPr>
        <w:pStyle w:val="ListBullet"/>
        <w:spacing w:line="240" w:lineRule="auto"/>
        <w:ind w:left="720"/>
      </w:pPr>
      <w:r>
        <w:rPr>
          <w:lang w:val="hi_IN" w:bidi="hi_IN"/>
        </w:rPr>
      </w:r>
      <w:r>
        <w:rPr>
          <w:lang w:val="hi_IN" w:bidi="hi_IN"/>
        </w:rPr>
        <w:t>अम्मोनी</w:t>
      </w:r>
    </w:p>
    <w:p>
      <w:pPr>
        <w:pStyle w:val="ListBullet"/>
        <w:spacing w:line="240" w:lineRule="auto"/>
        <w:ind w:left="720"/>
      </w:pPr>
      <w:r>
        <w:rPr>
          <w:lang w:val="hi_IN" w:bidi="hi_IN"/>
        </w:rPr>
      </w:r>
      <w:r>
        <w:rPr>
          <w:lang w:val="hi_IN" w:bidi="hi_IN"/>
        </w:rPr>
        <w:t>और यिप्तह की इकलौती बेटी।</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पिछली कहानी के अंत में, यिप्तह ने अम्मोनी राजा को गिलाद की भूमि और उस क्षेत्र में इस्राएलियों के इतिहास के बारे में एक संदेश भेजा। यिप्तह ने अम्मोनी राजा को दिखाया कि इस्राएलियों ने कभी अम्मोनियों से कोई भूमि नहीं ली। अम्मोनी राजा ने यिप्तह के संदेश को अनदेखा किया, और अब बात करने का समय समाप्त हो गया है। इस भाग में, अब यिप्तह और अम्मोनी एक-दूसरे से लड़ते हैं।</w:t>
      </w:r>
    </w:p>
    <w:p>
      <w:pPr/>
      <w:r>
        <w:rPr>
          <w:lang w:val="hi_IN" w:bidi="hi_IN"/>
        </w:rPr>
      </w:r>
      <w:r>
        <w:rPr>
          <w:lang w:val="hi_IN" w:bidi="hi_IN"/>
        </w:rPr>
        <w:t>इस भाग में दो मुख्य कहानियाँ होती हैं। एक वह युद्ध है जो यिप्तह अम्मोनियों के विरुद्ध लड़ता है और जीतता है। दूसरी कहानी वह मन्नत है जो यिप्तह यहोवा से माँगता है, और इस मन्नत के परिणाम हैं। इस भाग की घटना इन दोनों कहानियों के बीच आगे-पीछे होती रहती है। लोग यह उम्मीद कर सकते हैं कि इस भाग का सबसे महत्वपूर्ण भाग अम्मोनियों पर यिप्तह की विजय है। हालाँकि, इस भाग में, हम देखते हैं कि यिप्तह की मन्नत और यिप्तह की मन्नत के बाद के परिणाम यिप्तह की कहानी का सबसे महत्वपूर्ण भाग हैं।</w:t>
      </w:r>
    </w:p>
    <w:p>
      <w:pPr/>
      <w:r>
        <w:rPr>
          <w:lang w:val="hi_IN" w:bidi="hi_IN"/>
        </w:rPr>
      </w:r>
      <w:r>
        <w:rPr>
          <w:lang w:val="hi_IN" w:bidi="hi_IN"/>
        </w:rPr>
        <w:t>यहाँ रुकें और एक समूह के रूप में इस प्रश्न पर चर्चा करें: ऐसी कहानी सुनाएँ जिसमें उस कहानी के भीतर दो मुख्य कहानियाँ हों। आप दो अलग-अलग कहानियाँ कैसे बताते हैं? आप कैसे दिखाते हैं कि कुल मिलाकर कौन सी कहानी सबसे महत्वपूर्ण है? इस ऑडियो को यहाँ रोकें।</w:t>
      </w:r>
    </w:p>
    <w:p>
      <w:pPr/>
      <w:r>
        <w:rPr>
          <w:lang w:val="hi_IN" w:bidi="hi_IN"/>
        </w:rPr>
      </w:r>
      <w:r>
        <w:rPr>
          <w:lang w:val="hi_IN" w:bidi="hi_IN"/>
        </w:rPr>
        <w:t>पहले दृश्य में, कहानी इस बारे में है कि यिप्तह अम्मोनियों के विरुद्ध कैसे लड़ता है। यहोवा का आत्मा यिप्तह पर आता है। याद रखें, यह पहली बार है जब यहोवा यिप्तह की कहानी में कोई भूमिका लेता है, और यह दिखाता है कि यहोवा यिप्तह को इस्राएल के अगुवे के रूप में उपयोग करने का चुनाव करता है। यह भी याद रखें कि कहानी में ऐसा कुछ भी नहीं है जो यह दिखाए कि यहोवा का आत्मा यिप्तह पर आने के परिणामस्वरूप यिप्तह अपनी मन्नत करता है। यिप्तह स्वयं मन्नत माँगता है।</w:t>
      </w:r>
    </w:p>
    <w:p>
      <w:pPr/>
      <w:r>
        <w:rPr>
          <w:lang w:val="hi_IN" w:bidi="hi_IN"/>
        </w:rPr>
      </w:r>
      <w:r>
        <w:rPr>
          <w:lang w:val="hi_IN" w:bidi="hi_IN"/>
        </w:rPr>
        <w:t>यिप्तह गिलाद से होकर जाता है, यिप्तह मनश्शे के पास जाता है, और यिप्तह गिलाद के मिस्पा तक जाता है, शायद इसलिए कि यहोवा का आत्मा यिप्तह को इन स्थानों तक ले जाता है। गिलाद यरदन नदी के पूर्व में स्थित एक क्षेत्र है। मनश्शे मनश्शे के गोत्र की भूमि है। इस भूमि में यरदन नदी के पूर्व में मनश्शे शामिल है, और इसमें यरदन नदी के पश्चिमी किनारे पर पश्चिमी मनश्शे भी शामिल हो सकता है। याद रखें कि गिलाद का मिस्पा वह स्थान है जहाँ पिछले भाग में गिलाद के लोग अम्मोनियों के विरुद्ध लड़ने के लिए इकट्ठे हुए थे। अब यिप्तह अम्मोनियों के विरुद्ध युद्ध लड़ने की तैयारी करता है, और यिप्तह शायद अपने साथ लड़ने के लिए लोगों को भी इकट्ठा कर सकता है।</w:t>
      </w:r>
    </w:p>
    <w:p>
      <w:pPr/>
      <w:r>
        <w:rPr>
          <w:lang w:val="hi_IN" w:bidi="hi_IN"/>
        </w:rPr>
      </w:r>
      <w:r>
        <w:rPr>
          <w:lang w:val="hi_IN" w:bidi="hi_IN"/>
        </w:rPr>
        <w:t>एक समूह के रूप में यहाँ रुकें और यदि आवश्यक हो, तो गिलाद, मनश्शे और गिलाद में मिस्पा का नक्शा फिर से देखें। इस ऑडियो को यहाँ रोकें।</w:t>
      </w:r>
    </w:p>
    <w:p>
      <w:pPr/>
      <w:r>
        <w:rPr>
          <w:lang w:val="hi_IN" w:bidi="hi_IN"/>
        </w:rPr>
      </w:r>
      <w:r>
        <w:rPr>
          <w:lang w:val="hi_IN" w:bidi="hi_IN"/>
        </w:rPr>
        <w:t>साथ ही, यहाँ रुकें और समूह में इस प्रश्न पर चर्चा करें। उस समय का वर्णन करें जब आपने या आपके किसी जानने वाले ने थोड़े समय में कई अलग-अलग स्थानों की यात्रा की हो। आप कैसे वर्णन करेंगे कि यिप्तह गिलाद, मनश्शे और मिस्पा से कैसे यात्रा करता है? इस ऑडियो को यहाँ रोकें।</w:t>
      </w:r>
    </w:p>
    <w:p>
      <w:pPr/>
      <w:r>
        <w:rPr>
          <w:lang w:val="hi_IN" w:bidi="hi_IN"/>
        </w:rPr>
      </w:r>
      <w:r>
        <w:rPr>
          <w:lang w:val="hi_IN" w:bidi="hi_IN"/>
        </w:rPr>
        <w:t>दूसरे दृश्य में, यिप्तह यहोवा से मन्नत मानता है। याद रखें कि मन्नत वह प्रतिज्ञा है जो कोई व्यक्ति अपने देवता से करता है कि वह एक निश्चित काम करेगा, जब उसका देवता उस व्यक्ति की प्रार्थना या अनुरोध का उत्तर देता है। यिप्तह के पास दो काम हैं जो वह चाहता है कि यहोवा उसके लिए करे। सबसे पहले, यिप्तह चाहता है कि यहोवा अम्मोनियों को यिप्तह के हाथों में दे दे। “उसके हाथ में” एक विशेष भाषा है जिसका अर्थ है कि यिप्तह चाहता है कि यहोवा यिप्तह को अम्मोनियों के विरुद्ध युद्ध जीतने में सहायता करे। ध्यान दें कि यिप्तह यह नहीं कहता कि वह चाहता है कि यहोवा इस्राएलियों को विजय दे, बल्कि यिप्तह को दे। दूसरा, यिप्तह चाहता है कि यहोवा यिप्तह को शांति से घर लौटाए। इसका अर्थ है कि यिप्तह ने युद्ध जीत लिया होगा और अब लड़ने की आवश्यकता नहीं होगी। कुछ अनुवाद कहते हैं कि यिप्तह विजय के साथ घर लौटना चाहता है।</w:t>
      </w:r>
    </w:p>
    <w:p>
      <w:pPr/>
      <w:r>
        <w:rPr>
          <w:lang w:val="hi_IN" w:bidi="hi_IN"/>
        </w:rPr>
      </w:r>
      <w:r>
        <w:rPr>
          <w:lang w:val="hi_IN" w:bidi="hi_IN"/>
        </w:rPr>
        <w:t>यदि यहोवा यिप्तह के लिए ये दोनों काम करता है, तो यिप्तह कहता है कि जब वह युद्ध से घर लौटेगा, तब यिप्तह से मिलने के लिए जो कोई भी उसके घर से सबसे पहले बाहर आएगा, वह उसे यहोवा को अर्पित कर देगा। यिप्तह यह भी कहता है कि वह इस वस्तु को यहोवा के लिए होमबलि के रूप में बलिदान करेगा। याद रखें कि यहोवा ने अपने लोगों, अर्थात् इस्राएलियों, को होमबलियाँ चढ़ाने के लिए तो कहा था, परन्तु यहोवा ने कभी भी इस्राएलियों से अपने बच्चों का बलिदान करने के लिए नहीं कहा। यहोवा बच्चों के बलिदान से नफरत करता है, और यहोवा कहता है कि इस प्रकार का बलिदान न करें।</w:t>
      </w:r>
    </w:p>
    <w:p>
      <w:pPr/>
      <w:r>
        <w:rPr>
          <w:lang w:val="hi_IN" w:bidi="hi_IN"/>
        </w:rPr>
      </w:r>
      <w:r>
        <w:rPr>
          <w:lang w:val="hi_IN" w:bidi="hi_IN"/>
        </w:rPr>
        <w:t>याद रखें कि यिप्तह को निश्चय नहीं है कि वह अम्मोनियों के विरुद्ध जीत सकता है, इसलिए यिप्तह यहोवा से यह मन्नत करता है। यह संभव है कि यिप्तह यहोवा को धोखा देने या सबसे अच्छा सौदा करने की कोशिश करने के लिए ऐसा करे। यह उसी तरह है जैसे पिछले भाग में यिप्तह ने गिलाद के अगुवों के सामने एक प्रस्ताव रखा था, और फिर यिप्तह गिलाद के सभी लोगों का शासक बन गया। इस बार, हम देखेंगे कि यिप्तह का प्रस्ताव यहोवा को धोखा नहीं दे सकता।</w:t>
      </w:r>
    </w:p>
    <w:p>
      <w:pPr/>
      <w:r>
        <w:rPr>
          <w:lang w:val="hi_IN" w:bidi="hi_IN"/>
        </w:rPr>
      </w:r>
      <w:r>
        <w:rPr>
          <w:lang w:val="hi_IN" w:bidi="hi_IN"/>
        </w:rPr>
        <w:t>मूल भाषा में, यह स्पष्ट नहीं है कि क्या यिप्तह यह उम्मीद करता है कि अम्मोनियों के साथ युद्ध के बाद कोई व्यक्ति या पशु यिप्तह से मिलने के लिए बाहर आएगा। यह भी याद रखें कि यह संभव है कि यिप्तह को पता था कि उसकी बेटी युद्ध के बाद उससे मिलने के लिए बाहर आएगी, न कि कोई पशु।</w:t>
      </w:r>
    </w:p>
    <w:p>
      <w:pPr/>
      <w:r>
        <w:rPr>
          <w:lang w:val="hi_IN" w:bidi="hi_IN"/>
        </w:rPr>
      </w:r>
      <w:r>
        <w:rPr>
          <w:lang w:val="hi_IN" w:bidi="hi_IN"/>
        </w:rPr>
        <w:t>यहाँ रुकें और समूह में इस प्रश्न पर चर्चा करें: आप यिप्तह की यहोवा से मन्नत का अनुवाद कैसे करेंगे? आप कैसे दिखाएँगे कि यिप्तह युद्ध के बाद किसी मनुष्य या पशु के यिप्तह से मिलने की उम्मीद कर सकता था? इस ऑडियो को यहाँ रोकें।</w:t>
      </w:r>
    </w:p>
    <w:p>
      <w:pPr/>
      <w:r>
        <w:rPr>
          <w:lang w:val="hi_IN" w:bidi="hi_IN"/>
        </w:rPr>
      </w:r>
      <w:r>
        <w:rPr>
          <w:lang w:val="hi_IN" w:bidi="hi_IN"/>
        </w:rPr>
        <w:t>तीसरे दृश्य में, यह भाग इस कहानी में वापस जाता है कि यिप्तह अम्मोनियों के विरुद्ध कैसे लड़ता है। दृश्य तब शुरू होता है जब लिखा है, "यिप्तह अम्मोनियों के पास गया," जिस प्रकार पहला दृश्य तब समाप्त होता है जब यिप्तह अम्मोनियों से लड़ने के लिए तैयार हुआ। यह दिखाता है कि दूसरे दृश्य में यिप्तह की मन्नत उस कहानी से अलग है कि वह अम्मोनियों से कैसे लड़ता है, और यिप्तह को अम्मोनियों के विरुद्ध जीतने के लिए यहोवा से मन्नत मानने की आवश्यकता नहीं थी। यिप्तह के साथ पहले से ही यहोवा का आत्मा था।</w:t>
      </w:r>
    </w:p>
    <w:p>
      <w:pPr/>
      <w:r>
        <w:rPr>
          <w:lang w:val="hi_IN" w:bidi="hi_IN"/>
        </w:rPr>
      </w:r>
      <w:r>
        <w:rPr>
          <w:lang w:val="hi_IN" w:bidi="hi_IN"/>
        </w:rPr>
        <w:t>यिप्तह अम्मोनियों को पराजित करता है क्योंकि यहोवा अम्मोनियों को यिप्तह के हाथ में दे देता है। याद रखें कि यहोवा यिप्तह को उसकी मन्नत के कारण विजय नहीं देता, बल्कि इसलिए कि यहोवा ने अपने लोगों, अर्थात् इस्राएलियों, को अम्मोनियों से बचाने के लिए चुना था। याद रखें कि यहोवा ने पिछली कहानी में कहा था कि इस बार यहोवा इस्राएल को नहीं बचाएगा क्योंकि इस्राएली हमेशा अन्य देवताओं की ओर मुड़ते हैं। हालाँकि, यहोवा यिप्तह को अम्मोनियों पर विजय देता है।</w:t>
      </w:r>
    </w:p>
    <w:p>
      <w:pPr/>
      <w:r>
        <w:rPr>
          <w:lang w:val="hi_IN" w:bidi="hi_IN"/>
        </w:rPr>
      </w:r>
      <w:r>
        <w:rPr>
          <w:lang w:val="hi_IN" w:bidi="hi_IN"/>
        </w:rPr>
        <w:t>यिप्तह अरोएर से लेकर मिन्नीत और आबेलकरामीम तक 20 शहरों में अम्मोनियों को पराजित करता है। यह संभव है कि ये 20 अम्मोनी शहर अर्नोन नदी के किनारे अम्मोनियों की भूमि की सीमा पर हैं। अन्य लोग सोचते हैं कि ये 20 शहर गाद के गोत्र की भूमि में हैं, जो आधुनिक अम्मान, यरदन के पास है। हम मिन्नीत और आबेलकरामीम के स्थानों को नहीं जानते हैं, परन्तु मिन्नीत हेशबोन से 7 किलोमीटर पूर्व में हो सकता है, और आबेलकरामीम शायद इस क्षेत्र में और अधिक उत्तर में स्थित है।</w:t>
      </w:r>
    </w:p>
    <w:p>
      <w:pPr/>
      <w:r>
        <w:rPr>
          <w:lang w:val="hi_IN" w:bidi="hi_IN"/>
        </w:rPr>
      </w:r>
      <w:r>
        <w:rPr>
          <w:lang w:val="hi_IN" w:bidi="hi_IN"/>
        </w:rPr>
        <w:t>यहाँ रुकें और यदि आवश्यक हो, तो एक समूह के रूप में अरोएर, मिन्नीत और आबेलकरामीम के संभावित स्थानों का नक्शा फिर से देखें। इस ऑडियो को यहाँ रोकें।</w:t>
      </w:r>
    </w:p>
    <w:p>
      <w:pPr/>
      <w:r>
        <w:rPr>
          <w:lang w:val="hi_IN" w:bidi="hi_IN"/>
        </w:rPr>
      </w:r>
      <w:r>
        <w:rPr>
          <w:lang w:val="hi_IN" w:bidi="hi_IN"/>
        </w:rPr>
        <w:t>इस दृश्य का महत्वपूर्ण भाग यह है कि यिप्तह अम्मोनियों को बड़े संहार के साथ पराजित करता है, और इस्राएल अम्मोनियों को वश में कर लेता है, अर्थात् पराजित कर देता है। इसका अर्थ है कि इस्राएल के लोगों ने अम्मोनियों पर अपनी विजय में बहुत से अम्मोनियों को मार डाला।</w:t>
      </w:r>
    </w:p>
    <w:p>
      <w:pPr/>
      <w:r>
        <w:rPr>
          <w:lang w:val="hi_IN" w:bidi="hi_IN"/>
        </w:rPr>
      </w:r>
      <w:r>
        <w:rPr>
          <w:lang w:val="hi_IN" w:bidi="hi_IN"/>
        </w:rPr>
        <w:t>यहाँ रुकें और समूह में इस प्रश्न पर चर्चा करें: आप अम्मोनियों पर इस्राएलियों की विजय का अनुवाद कैसे करेंगे? उदाहरण के लिए, आप कह सकते हैं कि इस्राएली अम्मोनियों के 20 शहरों को पराजित करते हैं, उन्हें नष्ट करते हैं या तहस-नहस कर देते हैं। या, आप कह सकते हैं, "यिप्तह ने उन्हें एक बड़े संहार से पराजित किया।"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11:29–33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यिप्तह</w:t>
      </w:r>
    </w:p>
    <w:p>
      <w:pPr>
        <w:pStyle w:val="ListBullet"/>
        <w:spacing w:line="240" w:lineRule="auto"/>
        <w:ind w:left="720"/>
      </w:pPr>
      <w:r>
        <w:rPr>
          <w:lang w:val="hi_IN" w:bidi="hi_IN"/>
        </w:rPr>
      </w:r>
      <w:r>
        <w:rPr>
          <w:lang w:val="hi_IN" w:bidi="hi_IN"/>
        </w:rPr>
        <w:t>यिप्तह की सेना</w:t>
      </w:r>
    </w:p>
    <w:p>
      <w:pPr>
        <w:pStyle w:val="ListBullet"/>
        <w:spacing w:line="240" w:lineRule="auto"/>
        <w:ind w:left="720"/>
      </w:pPr>
      <w:r>
        <w:rPr>
          <w:lang w:val="hi_IN" w:bidi="hi_IN"/>
        </w:rPr>
      </w:r>
      <w:r>
        <w:rPr>
          <w:lang w:val="hi_IN" w:bidi="hi_IN"/>
        </w:rPr>
        <w:t>यहोवा का आत्मा</w:t>
      </w:r>
    </w:p>
    <w:p>
      <w:pPr>
        <w:pStyle w:val="ListBullet"/>
        <w:spacing w:line="240" w:lineRule="auto"/>
        <w:ind w:left="720"/>
      </w:pPr>
      <w:r>
        <w:rPr>
          <w:lang w:val="hi_IN" w:bidi="hi_IN"/>
        </w:rPr>
      </w:r>
      <w:r>
        <w:rPr>
          <w:lang w:val="hi_IN" w:bidi="hi_IN"/>
        </w:rPr>
        <w:t>अम्मोनी</w:t>
      </w:r>
    </w:p>
    <w:p>
      <w:pPr>
        <w:pStyle w:val="ListBullet"/>
        <w:spacing w:line="240" w:lineRule="auto"/>
        <w:ind w:left="720"/>
      </w:pPr>
      <w:r>
        <w:rPr>
          <w:lang w:val="hi_IN" w:bidi="hi_IN"/>
        </w:rPr>
      </w:r>
      <w:r>
        <w:rPr>
          <w:lang w:val="hi_IN" w:bidi="hi_IN"/>
        </w:rPr>
        <w:t>और यिप्तह की इकलौती बेटी</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का आत्मा यिप्तह पर आता है। यिप्तह गिलाद, मनश्शे और गिलाद के मिस्पा से होकर जाता है। यिप्तह अम्मोनियों के विरुद्ध लड़ने के लिए तैयार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यहोवा से मन्नत मानता है। यिप्तह कहता है कि यदि यहोवा यिप्तह को अम्मोनियों पर विजय देता है, तो यिप्तह यहोवा को एक भेंट देगा। जब यिप्तह युद्ध के बाद घर लौटेगा, तो जो भी पहले यिप्तह के घर से उससे मिलने के लिए बाहर आएगा, उसे वह यहोवा को देगा। यिप्तह कहता है कि वह इस वस्तु को यहोवा के लिए होमबलि के रूप में बलिदान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जो व्यक्ति यहोवा की भूमिका निभा रहा है, उससे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अम्मोनियों के विरुद्ध लड़ता है। यहोवा यिप्तह को अम्मोनियों को पराजित करने में सहायता करता है। यिप्तह अरोएर से लेकर मिन्नीत तक और आबेलकरामीम तक 20 शहरों को नष्ट कर देता है। इस तरह से इस्राएली अम्मोनियों को पराजित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अम्मोनियों की भूमिका निभाने वाले लोगों से पूछें, "आप क्या महसूस कर रहे हैं या क्या सोच रहे हैं?" लोग कुछ इस तरह के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11:29–33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यहोवा का आत्मा</w:t>
      </w:r>
      <w:r>
        <w:rPr>
          <w:lang w:val="hi_IN" w:bidi="hi_IN"/>
        </w:rPr>
        <w:t xml:space="preserve"> यिप्तह पर आता है। यहोवा परमेश्वर का व्यक्तिगत नाम है। बाइबल के अन्य भागों में यहोवा के आत्मा को पवित्र आत्मा, या परमेश्वर का आत्मा भी कहा जाता है। जब यहोवा का आत्मा किसी व्यक्ति पर आता है, तो उस व्यक्ति को विशेष शक्ति या क्षमता प्राप्त होती है। यहोवा के आत्मा का अनुवाद उसी तरह करें जैसे आपने पिछले भागों में किया है। यहोवा के बारे में अधिक जानकारी के लिए, मुख्य शब्दावली में यहोवा को देखें। यहोवा के आत्मा के बारे में अधिक जानकारी के लिए, मुख्य शब्दावली में पवित्र आत्मा देखें। हालाँकि, याद रखें कि हमें "यहोवा का आत्मा" का अनुवाद उसी तरह करना चाहिए जैसे यह इस भाग में दिखाई देता है।</w:t>
      </w:r>
    </w:p>
    <w:p>
      <w:pPr/>
      <w:r>
        <w:rPr>
          <w:lang w:val="hi_IN" w:bidi="hi_IN"/>
        </w:rPr>
      </w:r>
      <w:r>
        <w:rPr>
          <w:lang w:val="hi_IN" w:bidi="hi_IN"/>
        </w:rPr>
        <w:t xml:space="preserve">यिप्तह यहोवा से </w:t>
      </w:r>
      <w:r>
        <w:rPr>
          <w:b/>
          <w:lang w:val="hi_IN" w:bidi="hi_IN"/>
        </w:rPr>
        <w:t>मन्नत</w:t>
      </w:r>
      <w:r>
        <w:rPr>
          <w:lang w:val="hi_IN" w:bidi="hi_IN"/>
        </w:rPr>
        <w:t xml:space="preserve"> मानता है। मन्नत एक प्रतिज्ञा है जो कोई यहोवा से करता है। यदि यहोवा कुछ ऐसा करता है जो वह व्यक्ति माँगता है, तो वह व्यक्ति यहोवा के लिए कुछ करने का वादा करता है। लोगों को मन्नतें मानने की आवश्यकता नहीं है, लेकिन एक व्यक्ति को अपनी मन्नतें पूरी करनी चाहिए। मन्नत का अनुवाद उसी तरह करें जैसे आपने पुराने नियम के अन्य भागों में किया है। उदाहरण के लिए, उत्पत्ति में, याकूब यहोवा से मन्नत करता है कि यदि यहोवा याकूब को याकूब के पिता की भूमि में वापस लाए, तो याकूब यहोवा की उपासना करेगा। मन्नत के बारे में अधिक जानकारी के लिए, मुख्य शब्दावली देखें। </w:t>
      </w:r>
    </w:p>
    <w:p>
      <w:pPr/>
      <w:r>
        <w:rPr>
          <w:lang w:val="hi_IN" w:bidi="hi_IN"/>
        </w:rPr>
      </w:r>
      <w:r>
        <w:rPr>
          <w:lang w:val="hi_IN" w:bidi="hi_IN"/>
        </w:rPr>
        <w:t>यहाँ रुकें और समूह में इस प्रश्न पर चर्चा करें: आप इस भाग में मन्नत का अनुवाद कैसे करेंगे? इस ऑडियो को यहाँ रोकें।</w:t>
      </w:r>
    </w:p>
    <w:p>
      <w:pPr/>
      <w:r>
        <w:rPr>
          <w:lang w:val="hi_IN" w:bidi="hi_IN"/>
        </w:rPr>
      </w:r>
      <w:r>
        <w:rPr>
          <w:lang w:val="hi_IN" w:bidi="hi_IN"/>
        </w:rPr>
        <w:t>यिप्तह यहोवा से कहता है कि वह अम्मोनियों को "</w:t>
      </w:r>
      <w:r>
        <w:rPr>
          <w:b/>
          <w:lang w:val="hi_IN" w:bidi="hi_IN"/>
        </w:rPr>
        <w:t>उसके हाथों में</w:t>
      </w:r>
      <w:r>
        <w:rPr>
          <w:lang w:val="hi_IN" w:bidi="hi_IN"/>
        </w:rPr>
        <w:t>" दे दे। इसका अर्थ है कि यिप्तह चाहता है कि यहोवा यिप्तह को अम्मोनियों पर विजय दे। "उसके हाथों में" का अनुवाद उसी तरह करें जैसे आपने न्यायियों में पिछले भाग में किया है।</w:t>
      </w:r>
    </w:p>
    <w:p>
      <w:pPr/>
      <w:r>
        <w:rPr>
          <w:lang w:val="hi_IN" w:bidi="hi_IN"/>
        </w:rPr>
      </w:r>
      <w:r>
        <w:rPr>
          <w:lang w:val="hi_IN" w:bidi="hi_IN"/>
        </w:rPr>
        <w:t xml:space="preserve">यिप्तह अपने घर </w:t>
      </w:r>
      <w:r>
        <w:rPr>
          <w:b/>
          <w:lang w:val="hi_IN" w:bidi="hi_IN"/>
        </w:rPr>
        <w:t>शान्ति</w:t>
      </w:r>
      <w:r>
        <w:rPr>
          <w:lang w:val="hi_IN" w:bidi="hi_IN"/>
        </w:rPr>
        <w:t xml:space="preserve"> के साथ, या विजय प्राप्त करके, लौटने की बात करता है। मूल भाषा में, कहानी कहती है कि यिप्तह इस बारे में बात करता है कि वह शांति से कैसे लौटेगा। इस मामले में, शांति का अर्थ है कि अब लड़ने की आवश्यकता नहीं है क्योंकि यिप्तह ने युद्ध जीत लिया है। आप या तो कह सकते हैं कि यिप्तह शान्ति या विजय के साथ लौटेगा। यदि आप शांति के लिए शब्द का उपयोग करते हैं, तो उसी शब्द का उपयोग करें जिसका उपयोग आपने शांति के लिए पिछले भागों में किया है, और अधिक जानकारी के लिए मुख्य शब्दावली में शांति देखें।</w:t>
      </w:r>
    </w:p>
    <w:p>
      <w:pPr/>
      <w:r>
        <w:rPr>
          <w:lang w:val="hi_IN" w:bidi="hi_IN"/>
        </w:rPr>
      </w:r>
      <w:r>
        <w:rPr>
          <w:lang w:val="hi_IN" w:bidi="hi_IN"/>
        </w:rPr>
        <w:t xml:space="preserve">यिप्तह की मन्नत में, वह यहोवा को </w:t>
      </w:r>
      <w:r>
        <w:rPr>
          <w:b/>
          <w:lang w:val="hi_IN" w:bidi="hi_IN"/>
        </w:rPr>
        <w:t>होमबलि</w:t>
      </w:r>
      <w:r>
        <w:rPr>
          <w:lang w:val="hi_IN" w:bidi="hi_IN"/>
        </w:rPr>
        <w:t xml:space="preserve"> देने का वादा करता है। होमबलि चढ़ाने के लिए, एक व्यक्ति एक पशु को मारता है और फिर उस पशु को पूरी तरह से यहोवा की वेदी पर जला देता है। होमबलि का अनुवाद उसी तरह करें जैसे आपने न्यायियों में पिछले भागों में और पुराने नियम के अन्य भागों में किया है। होमबलि के बारे में अधिक जानकारी के लिए, मुख्य शब्दावली देखें। </w:t>
      </w:r>
    </w:p>
    <w:p>
      <w:pPr/>
      <w:r>
        <w:rPr>
          <w:lang w:val="hi_IN" w:bidi="hi_IN"/>
        </w:rPr>
      </w:r>
      <w:r>
        <w:rPr>
          <w:lang w:val="hi_IN" w:bidi="hi_IN"/>
        </w:rPr>
        <w:t xml:space="preserve">यहोवा यिप्तह को अम्मोनियों पर विजय देता है। अम्मोनी वे लोग हैं जो गिलाद के पास रहते थे, और अम्मोनियों ने 18 वर्षों तक इस्राएलियों पर अत्याचार किया। यिप्तह अम्मोनियों को अरोएर से लेकर मिन्नीत और आबेलकरामीम तक उनके 20 </w:t>
      </w:r>
      <w:r>
        <w:rPr>
          <w:b/>
          <w:lang w:val="hi_IN" w:bidi="hi_IN"/>
        </w:rPr>
        <w:t>शहरों</w:t>
      </w:r>
      <w:r>
        <w:rPr>
          <w:lang w:val="hi_IN" w:bidi="hi_IN"/>
        </w:rPr>
        <w:t xml:space="preserve"> में पराजित करता है। शहर नगरों से बड़े होते हैं, और आमतौर पर उनके चारों ओर दीवारें होती हैं। शहरों का अनुवाद उसी तरह करें जैसे आपने पिछले भागों में किया है।</w:t>
      </w:r>
    </w:p>
    <w:p>
      <w:pPr/>
      <w:r>
        <w:rPr>
          <w:lang w:val="hi_IN" w:bidi="hi_IN"/>
        </w:rPr>
      </w:r>
      <w:r>
        <w:rPr>
          <w:lang w:val="hi_IN" w:bidi="hi_IN"/>
        </w:rPr>
        <w:t xml:space="preserve">जब इस्राएली अम्मोनियों को पराजित करते हैं, तब इस्राएल के पुत्र, या </w:t>
      </w:r>
      <w:r>
        <w:rPr>
          <w:b/>
          <w:lang w:val="hi_IN" w:bidi="hi_IN"/>
        </w:rPr>
        <w:t>इस्राएली</w:t>
      </w:r>
      <w:r>
        <w:rPr>
          <w:lang w:val="hi_IN" w:bidi="hi_IN"/>
        </w:rPr>
        <w:t xml:space="preserve">, अम्मोनियों को अपमानित करते हैं। इस्राएलियों में गिलाद के लोग शामिल हैं, जहाँ से यिप्तह है, और संभवतः इस्राएल के अन्य भागों के वे पुरुष भी जो अम्मोनियों के विरुद्ध लड़ने के लिए यिप्तह के साथ आ मिलते हैं। इस्राएलियों का अनुवाद उसी तरह करें जैसे आपने पिछले भागों में किया है। इस्राएलियों के बारे में अधिक जानकारी के लिए, मुख्य शब्दावली को देखें। </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11:34–40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11:34–40 को सुनें और अपने मन में रखें।</w:t>
      </w:r>
    </w:p>
    <w:p>
      <w:pPr/>
      <w:r>
        <w:rPr>
          <w:lang w:val="hi_IN" w:bidi="hi_IN"/>
        </w:rPr>
      </w:r>
      <w:r>
        <w:rPr>
          <w:lang w:val="hi_IN" w:bidi="hi_IN"/>
        </w:rPr>
        <w:t>यदि सम्भव हो, तो न्यायियों 11:34–40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इस भाग के लिए कोई भी समूह चर्चा करने से पहले, रुकें और समूह के रूप में तय करें कि आप इसके बारे में कैसे बात करना चाहते हैं। इस भाग में, आपको बच्चों के बलिदान के बारे में बात करनी चाहिए, जो कुछ लोगों के लिए कठिन हो सकता है, खासकर उन लोगों के लिए जिन्होंने सम्मान के लिए हत्या या पारिवारिक हिंसा का अनुभव किया है। क्या आप दूसरे भागों में किए गए काम से अलग तरीके से काम करना चाहते हैं?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11:34–40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याद रखें कि यह दो-भाग वाली कहानी का दूसरा भाग है। इस दो-भाग की कहानी के पहले भाग में, यिप्तह यहोवा से एक मूर्खतापूर्ण मन्नत मानता है। यिप्तह मन्नत करता है कि यदि यहोवा यिप्तह को अम्मोनियों पर विजय दे, तो वह पहली वस्तु को बलिदान करेगा जो उससे मिलने आती है। पहले भाग के अंत में, यिप्तह अम्मोनियों पर विजय प्राप्त करता है। अब, हम देखते हैं कि जब यिप्तह घर लौटता है तो क्या होता है। यिप्तह की इकलौती बेटी उससे मिलने के लिए आती है, और यिप्तह यहोवा से अपनी मन्नत निभाता है। यिप्तह अपनी इकलौती बेटी की बलि देता है।</w:t>
      </w:r>
    </w:p>
    <w:p>
      <w:pPr/>
      <w:r>
        <w:rPr>
          <w:lang w:val="hi_IN" w:bidi="hi_IN"/>
        </w:rPr>
      </w:r>
      <w:r>
        <w:rPr>
          <w:lang w:val="hi_IN" w:bidi="hi_IN"/>
        </w:rPr>
        <w:t>याद रखें कि यह भाग बाल बलिदान के विषय में बात करता है, जो कुछ लोगों के लिए कठिन हो सकता है, विशेषकर उनके लिए जिन्हें मान-हत्या या पारिवारिक हिंसा का अनुभव रहा हो।</w:t>
      </w:r>
    </w:p>
    <w:p>
      <w:pPr/>
      <w:r>
        <w:rPr>
          <w:lang w:val="hi_IN" w:bidi="hi_IN"/>
        </w:rPr>
      </w:r>
      <w:r>
        <w:rPr>
          <w:lang w:val="hi_IN" w:bidi="hi_IN"/>
        </w:rPr>
        <w:t>युद्ध के बाद, यिप्तह सुरक्षित रूप से मिस्पा में घर लौटता है, जो गिलाद में है। अम्मोनियों के साथ युद्ध में किसी ने यिप्तह को घायल नहीं किया या उसे मार नहीं डाला। याद रखें कि अपनी मन्नत में, यिप्तह ने यहोवा से कहा था कि वह यिप्तह को सुरक्षित रूप से घर लाए, और अब यहोवा यिप्तह को सुरक्षित रूप से घर लाता है। हालाँकि, याद रखें कि यहोवा ने यिप्तह को इस्राएलियों को बचाने के लिए चुना। यहोवा ने यिप्तह को विजय दी, और यहोवा ने यिप्तह की रक्षा इसलिए की क्योंकि यहोवा ने यिप्तह को चुना, न कि इसलिए कि यिप्तह ने मन्नत की थी।</w:t>
      </w:r>
    </w:p>
    <w:p>
      <w:pPr/>
      <w:r>
        <w:rPr>
          <w:lang w:val="hi_IN" w:bidi="hi_IN"/>
        </w:rPr>
      </w:r>
      <w:r>
        <w:rPr>
          <w:lang w:val="hi_IN" w:bidi="hi_IN"/>
        </w:rPr>
        <w:t>यहाँ रुकें और समूह के रूप में गिलाद में मिस्पा का नक्शा देखें। इस ऑडियो को यहाँ रोकें।</w:t>
      </w:r>
    </w:p>
    <w:p>
      <w:pPr/>
      <w:r>
        <w:rPr>
          <w:lang w:val="hi_IN" w:bidi="hi_IN"/>
        </w:rPr>
      </w:r>
      <w:r>
        <w:rPr>
          <w:lang w:val="hi_IN" w:bidi="hi_IN"/>
        </w:rPr>
        <w:t>मिस्पा में अपने घर लौटने के बाद यिप्तह से मिलने वाली पहली व्यक्ति उसकी इकलौती बेटी है। यिप्तह की बेटी डफ पर नाच करती है, जो हाथ के छोटे ढोल हैं। यिप्तह के समय में नाचना और डफ बजाना उत्सव मनाने का एक सामान्य तरीका था। यह उसी प्रकार है जैसे मिर्याम ने निर्गमन के समय यहोवा की विजय का उत्सव मनाया था, जब इस्राएली मिस्र से निकलकर बच गए थे।</w:t>
      </w:r>
    </w:p>
    <w:p>
      <w:pPr/>
      <w:r>
        <w:rPr>
          <w:lang w:val="hi_IN" w:bidi="hi_IN"/>
        </w:rPr>
      </w:r>
      <w:r>
        <w:rPr>
          <w:lang w:val="hi_IN" w:bidi="hi_IN"/>
        </w:rPr>
        <w:t>यहाँ रुकें और डफ की एक तस्वीर देखें। इस ऑडियो को यहाँ रोकें।</w:t>
      </w:r>
    </w:p>
    <w:p>
      <w:pPr/>
      <w:r>
        <w:rPr>
          <w:lang w:val="hi_IN" w:bidi="hi_IN"/>
        </w:rPr>
      </w:r>
      <w:r>
        <w:rPr>
          <w:lang w:val="hi_IN" w:bidi="hi_IN"/>
        </w:rPr>
        <w:t>साथ ही, यहाँ रुकें और समूह में इस प्रश्न पर चर्चा करें: इस बारे में बात करें कि आप अपने समुदाय में कुछ कैसे मनाते हैं। आपके पास किस प्रकार का नृत्य, संगीत या अन्य उत्सव हैं? इस ऑडियो को यहाँ रोकें।</w:t>
      </w:r>
    </w:p>
    <w:p>
      <w:pPr/>
      <w:r>
        <w:rPr>
          <w:lang w:val="hi_IN" w:bidi="hi_IN"/>
        </w:rPr>
      </w:r>
      <w:r>
        <w:rPr>
          <w:lang w:val="hi_IN" w:bidi="hi_IN"/>
        </w:rPr>
        <w:t>जब यिप्तह अपनी बेटी को देखता है तो बहुत परेशान होता है। यिप्तह अपने कपड़े फाड़ देता है, यह कुछ ऐसा है जो लोग यिप्तह के समय में गहरा दुख दिखाने और किसी मृत व्यक्ति के लिए शोक मनाने के लिए करते थे। यिप्तह चिल्लाकर कहता है कि उसकी बेटी ने यिप्तह को नष्ट कर दिया है और उस पर विपत्ति ले आई है, क्योंकि वही यिप्तह से मिलने के लिए बाहर आई है। यिप्तह अपनी बेटी को दोष देता है, शायद इसलिए कि उसने यिप्तह की मन्नत के द्वारा यहोवा को धोखा देने की योजना को नष्ट कर दिया। अपने दुख में यिप्तह केवल अपने बारे में सोचता है और कैसे यिप्तह की मन्नत उसे नुकसान पहुँचाएगी। यिप्तह इस बारे में नहीं सोचता कि यह मन्नत यिप्तह की इकलौती बेटी को कैसे नुकसान पहुँचाएगी।</w:t>
      </w:r>
    </w:p>
    <w:p>
      <w:pPr/>
      <w:r>
        <w:rPr>
          <w:lang w:val="hi_IN" w:bidi="hi_IN"/>
        </w:rPr>
      </w:r>
      <w:r>
        <w:rPr>
          <w:lang w:val="hi_IN" w:bidi="hi_IN"/>
        </w:rPr>
        <w:t>यहाँ रुकें और समूह में इस प्रश्न पर चर्चा करें: उस समय के बारे में बात करें जब आप या आपका कोई जानने वाला बहुत परेशान और दुखी था। आपने या उस व्यक्ति ने अपना दुख और उदासी कैसे दिखाई? इस ऑडियो को यहाँ रोकें।</w:t>
      </w:r>
    </w:p>
    <w:p>
      <w:pPr/>
      <w:r>
        <w:rPr>
          <w:lang w:val="hi_IN" w:bidi="hi_IN"/>
        </w:rPr>
      </w:r>
      <w:r>
        <w:rPr>
          <w:lang w:val="hi_IN" w:bidi="hi_IN"/>
        </w:rPr>
        <w:t>यिप्तह कहता है कि उसने पहले ही यहोवा से अपनी मन्नत मानी है, और यिप्तह को अपनी मन्नत निभानी चाहिए। कुछ लोग सोचते हैं कि यह दिखाता है कि यिप्तह अपनी मन्नत की जिम्मेदारी लेता है। अन्य लोग सोचते हैं कि यिप्तह अपनी मन्नत की कोई जिम्मेदारी नहीं लेता, और यिप्तह अपनी बेटी को इस बात के लिए दोष देता है कि वह किस तरह उसे अपनी मन्नत पूरी करने की स्थिति में ले आती है। याद रखें कि यिप्तह के सौतेले भाइयों ने यिप्तह को अपना घर छोड़ने के लिए मजबूर किया और यिप्तह ने अपनी विरासत खो दी। अब, अपनी मन्नत के कारण यिप्तह अपनी इकलौती बेटी को कोई विरासत नहीं दे सकेगा। यिप्तह के समय में, बच्चे होना बहुत महत्वपूर्ण था ताकि बच्चे परिवार का नाम जारी रख सकें और अपने पिता को याद रख सकें। अब यिप्तह के बाद जीवित रहने वाला कोई नहीं होगा। यिप्तह की संस्कृति में कोई बच्चे न होना भी शर्मनाक था।</w:t>
      </w:r>
    </w:p>
    <w:p>
      <w:pPr/>
      <w:r>
        <w:rPr>
          <w:lang w:val="hi_IN" w:bidi="hi_IN"/>
        </w:rPr>
      </w:r>
      <w:r>
        <w:rPr>
          <w:lang w:val="hi_IN" w:bidi="hi_IN"/>
        </w:rPr>
        <w:t>यिप्तह की बेटी सहमत होती है कि यिप्तह को यहोवा से की गई मन्नत को निभाना चाहिए। यिप्तह की बेटी जानती है कि यहोवा ने यिप्तह को अम्मोनियों पर विजय दी। यिप्तह की बेटी अपनी सहेलियों के साथ शोक करने और रोने के लिए पहाड़ियों पर जाने के लिए कहती है। पहाड़ियाँ ऊँची भूमि के क्षेत्र हैं जो पहाड़ों से छोटे हैं।</w:t>
      </w:r>
    </w:p>
    <w:p>
      <w:pPr/>
      <w:r>
        <w:rPr>
          <w:lang w:val="hi_IN" w:bidi="hi_IN"/>
        </w:rPr>
      </w:r>
      <w:r>
        <w:rPr>
          <w:lang w:val="hi_IN" w:bidi="hi_IN"/>
        </w:rPr>
        <w:t>यहाँ रुकें और समूह के रूप में पहाड़ियों की एक तस्वीर देखें। इस ऑडियो को यहाँ रोकें।</w:t>
      </w:r>
    </w:p>
    <w:p>
      <w:pPr/>
      <w:r>
        <w:rPr>
          <w:lang w:val="hi_IN" w:bidi="hi_IN"/>
        </w:rPr>
      </w:r>
      <w:r>
        <w:rPr>
          <w:lang w:val="hi_IN" w:bidi="hi_IN"/>
        </w:rPr>
        <w:t>यिप्तह की बेटी अपनी सहेलियों के साथ शोक करने के लिए पहाड़ियों में टहलने जाना चाहती है, क्योंकि यिप्तह की बेटी कभी विवाह नहीं करेगी, और वह हमेशा एक कुँवारी होगी। कुँवारी वह स्त्री है जिसने कभी किसी पुरुष के साथ यौन संबंध नहीं बनाए हैं, और कुँवारी के कोई बच्चे नहीं होते हैं। इस्राएल में, बिना बच्चों के मरना शर्मनाक था, और यिप्तह की बेटी जानती थी कि उसके कोई बच्चे नहीं होंगे।</w:t>
      </w:r>
    </w:p>
    <w:p>
      <w:pPr/>
      <w:r>
        <w:rPr>
          <w:lang w:val="hi_IN" w:bidi="hi_IN"/>
        </w:rPr>
      </w:r>
      <w:r>
        <w:rPr>
          <w:lang w:val="hi_IN" w:bidi="hi_IN"/>
        </w:rPr>
        <w:t>यहाँ रुकें और समूह में इस प्रश्न पर चर्चा करें: यदि कोई बच्चे के बिना मर जाता है, तो आपकी संस्कृति में इसका क्या अर्थ है? इस ऑडियो को यहाँ रोकें।</w:t>
      </w:r>
    </w:p>
    <w:p>
      <w:pPr/>
      <w:r>
        <w:rPr>
          <w:lang w:val="hi_IN" w:bidi="hi_IN"/>
        </w:rPr>
      </w:r>
      <w:r>
        <w:rPr>
          <w:lang w:val="hi_IN" w:bidi="hi_IN"/>
        </w:rPr>
        <w:t>यिप्तह अपनी बेटी के कहने के अनुसार उसे दो महीने तक जाने देता है। दो महीने के बाद, यिप्तह की बेटी अपने पिता के पास लौटती है। फिर, यिप्तह उसके साथ वैसा ही करता है जैसा उसने यहोवा से मन्नत की थी, और वह बिना विवाह किए मर जाती है। इसका अर्थ है कि यिप्तह अपनी बेटी को मार डालता है और उसे यहोवा को होमबलि के रूप में चढ़ाता है। यह उस समय के समान है जब अब्राहम अपने पुत्र इसहाक का लगभग बलिदान करने ही वाला था, लेकिन उस कहानी में यहोवा ने अब्राहम से उसके पुत्र का बलिदान करने के लिए कहा था। यहाँ, यिप्तह अपने दम पर एक मन्नत माँगता है। यहोवा ने अब्राहम को अपने पुत्र के बजाय एक पशु की बलिदान करने का एक विकल्प भी प्रदान किया, लेकिन इस भाग में, कोई विकल्प नहीं है।</w:t>
      </w:r>
    </w:p>
    <w:p>
      <w:pPr/>
      <w:r>
        <w:rPr>
          <w:lang w:val="hi_IN" w:bidi="hi_IN"/>
        </w:rPr>
      </w:r>
      <w:r>
        <w:rPr>
          <w:lang w:val="hi_IN" w:bidi="hi_IN"/>
        </w:rPr>
        <w:t>कुछ लोग सोचते हैं कि यिप्तह ने अपनी बेटी को होमबलि के रूप में बलिदान करने के बजाय उसे यहोवा के लिए एक कुँवारी के रूप में समर्पित किया। ये लोग सोचते हैं कि यिप्तह की बेटी ने दो महीने तक पहाड़ियों में शोक किया क्योंकि वह जानती थी कि वह अपने जीवन के बाकी दिनों तक कुँवारी बनी रहेगी। ये लोग यह भी सोचते हैं कि यिप्तह के लिए बिना किसी याजक या निवास-स्थान के अपने दम पर अपनी बेटी की बलि देना असंभव था। ये लोग सोचते हैं कि यदि यिप्तह अपने दम पर अपनी बेटी का बलिदान करता, तो यह किसी दूसरे देवता का बलिदान होता, न कि यहोवा का। ये लोग यह भी सोचते हैं कि यिप्तह ने अपनी बेटी का आत्मिक बलिदान किया, न कि शारीरिक बलिदान।</w:t>
      </w:r>
    </w:p>
    <w:p>
      <w:pPr/>
      <w:r>
        <w:rPr>
          <w:lang w:val="hi_IN" w:bidi="hi_IN"/>
        </w:rPr>
      </w:r>
      <w:r>
        <w:rPr>
          <w:lang w:val="hi_IN" w:bidi="hi_IN"/>
        </w:rPr>
        <w:t>हालाँकि, अधिकांश लोग फिर भी मानते हैं कि यिप्तह ने अपनी इकलौती बेटी को होमबलि के रूप में बलिदान किया, और जब यिप्तह ने उसका बलिदान किया, तब उसकी मृत्यु के समय वह कुँवारी थी। यह कहानी इस बारे में विशेष विवरण नहीं देती कि यिप्तह ने अपनी बेटी का बलिदान कैसे किया, लेकिन शायद ऐसा इसलिए है क्योंकि यह बहुत दुखद बात थी। पुराने नियम के अन्य भागों में हम जानते हैं कि यह कहा गया है कि यहोवा मानव बलिदान से घृणा करता है। साथ ही, लैव्यव्यवस्था में यहोवा की व्यवस्था कहती है कि यदि कोई व्यक्ति मन्नत मानता है और उसे एहसास होता है कि वह बुरी मन्नत है, तो उस व्यक्ति को पापबलि लानी चाहिए। यह संभव है कि यिप्तह को इस व्यवस्था के बारे में पता न हो या यह कि व्यवस्था ने उसे अपनी बेटी के जीवन को बचाने का क्या तरीका दिया था। जब यिप्तह ने अपनी बेटी का बलिदान किया, तो यिप्तह ने अम्मोनियों की तरह व्यवहार किया, जो अपने बच्चों को अपने देवता मोलेक के लिए बलिदान करते थे।</w:t>
      </w:r>
    </w:p>
    <w:p>
      <w:pPr/>
      <w:r>
        <w:rPr>
          <w:lang w:val="hi_IN" w:bidi="hi_IN"/>
        </w:rPr>
      </w:r>
      <w:r>
        <w:rPr>
          <w:lang w:val="hi_IN" w:bidi="hi_IN"/>
        </w:rPr>
        <w:t>यिप्तह की बेटी की मृत्यु के बाद, इस्राएल के लोगों ने इस्राएल में उसे याद करने के लिए एक नया रीति-रिवाज या परंपरा बनाई। हर साल, इस्राएल की जवान स्त्रियाँ यिप्तह की बेटी को याद करने के लिए चार दिन तक पहाड़ियों में चली जाती थीं। शायद वे जवान स्त्रियाँ उसकी दुखद कहानी को याद करते समय रोती और विलाप करती थीं। यिप्तह की बेटी का नाम इस कहानी में नहीं है, लेकिन इस्राएल की सभी स्त्रियाँ हर साल उसे याद करती थीं।</w:t>
      </w:r>
    </w:p>
    <w:p>
      <w:pPr/>
      <w:r>
        <w:rPr>
          <w:lang w:val="hi_IN" w:bidi="hi_IN"/>
        </w:rPr>
      </w:r>
      <w:r>
        <w:rPr>
          <w:lang w:val="hi_IN" w:bidi="hi_IN"/>
        </w:rPr>
        <w:t>यहाँ रुकें और एक समूह के रूप में इस प्रश्न पर चर्चा करें: अपने समुदाय की किसी ऐसी परंपरा या रिवाज का वर्णन करें जो आपकी संस्कृति के किसी महत्वपूर्ण व्यक्ति को याद करने के लिए निभाया जाता है। इस ऑडियो को यहाँ रोकें।</w:t>
      </w:r>
    </w:p>
    <w:p>
      <w:pPr/>
      <w:r>
        <w:rPr>
          <w:lang w:val="hi_IN" w:bidi="hi_IN"/>
        </w:rPr>
      </w:r>
      <w:r>
        <w:rPr>
          <w:lang w:val="hi_IN" w:bidi="hi_IN"/>
        </w:rPr>
        <w:t>कहानीकार यिप्तह को गिलादी कहता है, जिसका अर्थ है कि यिप्तह गिलाद से था। यिप्तह एक वेश्या का पुत्र था, और उसके सौतेले भाइयों ने उसे गिलाद में अपना घर छोड़ने के लिए मजबूर किया, लेकिन अब उसे गिलादी कहा जाता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11:34–40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यिप्तह घर लौटता है। यिप्तह की इकलौती बेटी सबसे पहले यिप्तह से मिलने आती है। यिप्तह अपनी बेटी को उसे नष्ट करने के लिए दोष देता है। यिप्तह की बेटी अपनी सहेलियों के साथ पहाड़ियों में दो महीने बिताने के लिए कहती है ताकि यह शोक किया जा सके कि वह कुँवारी के रूप में मर जाएगी। यिप्तह उसके विचार से सहमत होता है।</w:t>
      </w:r>
    </w:p>
    <w:p>
      <w:pPr/>
      <w:r>
        <w:rPr>
          <w:lang w:val="hi_IN" w:bidi="hi_IN"/>
        </w:rPr>
      </w:r>
      <w:r>
        <w:rPr>
          <w:b/>
          <w:lang w:val="hi_IN" w:bidi="hi_IN"/>
        </w:rPr>
        <w:t>दूसरे दृश्य में:</w:t>
      </w:r>
      <w:r>
        <w:rPr>
          <w:lang w:val="hi_IN" w:bidi="hi_IN"/>
        </w:rPr>
        <w:t xml:space="preserve"> यिप्तह की बेटी दो महीने तक पहाड़ियों में जाती है। फिर, यिप्तह की बेटी अपने घर लौटती है। यिप्तह अपनी मन्नत पूरी करता है और अपनी बेटी का बलिदान करता है।</w:t>
      </w:r>
    </w:p>
    <w:p>
      <w:pPr/>
      <w:r>
        <w:rPr>
          <w:lang w:val="hi_IN" w:bidi="hi_IN"/>
        </w:rPr>
      </w:r>
      <w:r>
        <w:rPr>
          <w:b/>
          <w:lang w:val="hi_IN" w:bidi="hi_IN"/>
        </w:rPr>
        <w:t>तीसरे दृश्य में:</w:t>
      </w:r>
      <w:r>
        <w:rPr>
          <w:lang w:val="hi_IN" w:bidi="hi_IN"/>
        </w:rPr>
        <w:t xml:space="preserve"> इस्राएल की स्त्रियाँ हर साल चार दिन तक यिप्तह की बेटी को याद करने की प्रथा बनाती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यिप्तह</w:t>
      </w:r>
    </w:p>
    <w:p>
      <w:pPr>
        <w:pStyle w:val="ListBullet"/>
        <w:spacing w:line="240" w:lineRule="auto"/>
        <w:ind w:left="720"/>
      </w:pPr>
      <w:r>
        <w:rPr>
          <w:lang w:val="hi_IN" w:bidi="hi_IN"/>
        </w:rPr>
      </w:r>
      <w:r>
        <w:rPr>
          <w:lang w:val="hi_IN" w:bidi="hi_IN"/>
        </w:rPr>
        <w:t>यिप्तह की इकलौती बेटी</w:t>
      </w:r>
    </w:p>
    <w:p>
      <w:pPr>
        <w:pStyle w:val="ListBullet"/>
        <w:spacing w:line="240" w:lineRule="auto"/>
        <w:ind w:left="720"/>
      </w:pPr>
      <w:r>
        <w:rPr>
          <w:lang w:val="hi_IN" w:bidi="hi_IN"/>
        </w:rPr>
      </w:r>
      <w:r>
        <w:rPr>
          <w:lang w:val="hi_IN" w:bidi="hi_IN"/>
        </w:rPr>
        <w:t>यिप्तह की बेटी की सहेलियाँ</w:t>
      </w:r>
    </w:p>
    <w:p>
      <w:pPr>
        <w:pStyle w:val="ListBullet"/>
        <w:spacing w:line="240" w:lineRule="auto"/>
        <w:ind w:left="720"/>
      </w:pPr>
      <w:r>
        <w:rPr>
          <w:lang w:val="hi_IN" w:bidi="hi_IN"/>
        </w:rPr>
      </w:r>
      <w:r>
        <w:rPr>
          <w:lang w:val="hi_IN" w:bidi="hi_IN"/>
        </w:rPr>
        <w:t>और इस्राएली स्त्रियाँ।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दो-भाग वाली कहानी का दूसरा भाग है। कहानी के पहले भाग में, यिप्तह यहोवा से मन्नत माँगता है कि वह पहली वस्तु का बलिदान करेगा, जो यिप्तह से मिलने के लिए आती है। यिप्तह अम्मोनियों पर विजयी होता है। याद रखें कि कहानी के इस दूसरे भाग में, यिप्तह घर लौटता है और हम देखते हैं कि यिप्तह से मिलने कौन आता है। हम यह भी देखते हैं कि क्या यिप्तह यहोवा से अपनी मन्नत निभाता है।</w:t>
      </w:r>
    </w:p>
    <w:p>
      <w:pPr/>
      <w:r>
        <w:rPr>
          <w:lang w:val="hi_IN" w:bidi="hi_IN"/>
        </w:rPr>
      </w:r>
      <w:r>
        <w:rPr>
          <w:lang w:val="hi_IN" w:bidi="hi_IN"/>
        </w:rPr>
        <w:t>पहले दृश्य में, यिप्तह अम्मोनियों के साथ अपने युद्ध से सुरक्षित घर लौटता है, और यिप्तह अपनी इकलौती बेटी को खुद से मिलने के लिए आते हुए देखता है। मूल भाषा में, कहानी कहती है, "अब, देखो!" यिप्तह की दृष्टि से, जब वह अपनी बेटी को देखता है, उस क्रिया को दर्शाने के लिए। यिप्तह की बेटी डफ की आवाज़ पर नृत्य करती है, जो हाथ के छोटे ढोल हैं। याद रखें, जब कोई अगुवा यिप्तह के समय में अपने शत्रु पर युद्ध जीतता था, तो यह उत्सव मनाने का एक सामान्य तरीका था।</w:t>
      </w:r>
    </w:p>
    <w:p>
      <w:pPr/>
      <w:r>
        <w:rPr>
          <w:lang w:val="hi_IN" w:bidi="hi_IN"/>
        </w:rPr>
      </w:r>
      <w:r>
        <w:rPr>
          <w:lang w:val="hi_IN" w:bidi="hi_IN"/>
        </w:rPr>
        <w:t>यहाँ रुकें और समूह के रूप में यदि आवश्यक हो, तो फिर से डफ की एक तस्वीर देखें। इस ऑडियो को यहाँ रोकें।</w:t>
      </w:r>
    </w:p>
    <w:p>
      <w:pPr/>
      <w:r>
        <w:rPr>
          <w:lang w:val="hi_IN" w:bidi="hi_IN"/>
        </w:rPr>
      </w:r>
      <w:r>
        <w:rPr>
          <w:lang w:val="hi_IN" w:bidi="hi_IN"/>
        </w:rPr>
        <w:t>साथ ही, यहाँ रुकें और समूह में इस प्रश्न पर चर्चा करें: कई पात्रों वाली एक कहानी सुनाएँ। वह भाग शामिल करें जहाँ एक नया पात्र कहानी में प्रवेश करता है, और दूसरा पात्र नए पात्र को देखकर परेशान होता है। इस बात पर ध्यान दें कि आप नए पात्र का परिचय कैसे देते हैं। आप इस भाग के उस हिस्से का अनुवाद कैसे कर सकते हैं जहाँ यिप्तह पहली बार अपनी बेटी को उससे मिलने के लिए आते हुए देखता है? इस ऑडियो को यहाँ रोकें।</w:t>
      </w:r>
    </w:p>
    <w:p>
      <w:pPr/>
      <w:r>
        <w:rPr>
          <w:lang w:val="hi_IN" w:bidi="hi_IN"/>
        </w:rPr>
      </w:r>
      <w:r>
        <w:rPr>
          <w:lang w:val="hi_IN" w:bidi="hi_IN"/>
        </w:rPr>
        <w:t>इसके बाद, कहानी यिप्तह की बेटी के बारे में पृष्ठभूमि जानकारी देती है। हमें पता चलता है कि वह यिप्तह की इकलौती बेटी है, और उसके अलावा यिप्तह के कोई अन्य बेटे या बेटियाँ नहीं हैं। यिप्तह की बेटी के बारे में यह पृष्ठभूमि जानकारी दिखाती है कि यिप्तह के लिए यह कितना भयानक है कि उसकी मन्नत का अर्थ है कि उसे अपनी इकलौती बेटी का बलिदान करना पड़ेगा। यह यिप्तह के लिए बहुत लज्जाजनक था कि उसकी मृत्यु के बाद उसके पीछे कोई पुत्र या पुत्री नहीं रहेगी।</w:t>
      </w:r>
    </w:p>
    <w:p>
      <w:pPr/>
      <w:r>
        <w:rPr>
          <w:lang w:val="hi_IN" w:bidi="hi_IN"/>
        </w:rPr>
      </w:r>
      <w:r>
        <w:rPr>
          <w:lang w:val="hi_IN" w:bidi="hi_IN"/>
        </w:rPr>
        <w:t>यहाँ रुकें और समूह में इस प्रश्न पर चर्चा करें: एक कहानी सुनाएँ और कहानी में कुछ पृष्ठभूमि जानकारी शामिल करें। इस बात पर ध्यान दें कि आप पृष्ठभूमि की जानकारी कैसे शामिल करते हैं। इस ऑडियो को यहाँ रोकें।</w:t>
      </w:r>
    </w:p>
    <w:p>
      <w:pPr/>
      <w:r>
        <w:rPr>
          <w:lang w:val="hi_IN" w:bidi="hi_IN"/>
        </w:rPr>
      </w:r>
      <w:r>
        <w:rPr>
          <w:lang w:val="hi_IN" w:bidi="hi_IN"/>
        </w:rPr>
        <w:t>पहले दृश्य के अगले भाग में, यिप्तह बहुत परेशान है। यिप्तह दुख में अपने कपड़े फाड़ देता है। यिप्तह अपनी बेटी को इस बात के लिए भी दोष देता है कि वह यिप्तह पर यह समस्या और आपदा ले आई है। मूल भाषा में, यिप्तह कहता है, "तुने मुझे बहुत नीचा किया है।"</w:t>
      </w:r>
    </w:p>
    <w:p>
      <w:pPr/>
      <w:r>
        <w:rPr>
          <w:lang w:val="hi_IN" w:bidi="hi_IN"/>
        </w:rPr>
      </w:r>
      <w:r>
        <w:rPr>
          <w:lang w:val="hi_IN" w:bidi="hi_IN"/>
        </w:rPr>
        <w:t>यहाँ रुककर इस प्रश्न पर समूह में चर्चा करें: किसी ऐसी समस्या के बारे में बात करें जो किसी ने आपके लिए या किसी परिचित व्यक्ति के लिए उत्पन्न की हो। आप इस बारे में कैसे बात करते हैं कि आपने किसी व्यक्ति को किसी समस्या या आपदा के लिए कैसे दोषी ठहराया? इस ऑडियो को यहाँ रोकें।</w:t>
      </w:r>
    </w:p>
    <w:p>
      <w:pPr/>
      <w:r>
        <w:rPr>
          <w:lang w:val="hi_IN" w:bidi="hi_IN"/>
        </w:rPr>
      </w:r>
      <w:r>
        <w:rPr>
          <w:lang w:val="hi_IN" w:bidi="hi_IN"/>
        </w:rPr>
        <w:t>यिप्तह अपनी बेटी से कहता है कि उसने यहोवा के सामने अपना मुँह खोला है। "अपना मुँह खोला" का अर्थ है कि यिप्तह ने यहोवा से मन्नत की। यिप्तह कहता है कि वह यहोवा को दी गई मन्नत को तोड़ नहीं सकता। याद रखें कि पुराने नियम के कुछ भाग, जैसे लैव्यव्यवस्था, दिखाते हैं कि यदि कोई व्यक्ति यह जान ले कि उसने कोई बुरी मन्नत मानी है, तो वह अपनी मन्नत तोड़ सकता है। साथ ही, कोई व्यक्ति यहोवा के सामने कुछ मन्नत मान सकता है और फिर यहोवा के पास एक अलग बलिदान लाकर उस व्यक्ति को छुड़ा सकता है जिसके बारे में उसने मन्नत मानी थी। याद रखें कि यह स्पष्ट नहीं है कि यिप्तह यहोवा की व्यवस्था के इन भागों के बारे में जानता है या नहीं।</w:t>
      </w:r>
    </w:p>
    <w:p>
      <w:pPr/>
      <w:r>
        <w:rPr>
          <w:lang w:val="hi_IN" w:bidi="hi_IN"/>
        </w:rPr>
      </w:r>
      <w:r>
        <w:rPr>
          <w:lang w:val="hi_IN" w:bidi="hi_IN"/>
        </w:rPr>
        <w:t>दूसरे दृश्य में, यिप्तह की बेटी कहती है कि उसके पिता ने यहोवा से जो कुछ भी मन्नत माँगी है, वह उसे स्वीकार करती है। यिप्तह की बेटी चाहती है कि उसका पिता वही करे जो उसने मन्नत की थी, क्योंकि यहोवा ने उसके पिता को अम्मोनियों पर विजय दी। शायद यिप्तह की बेटी सोचती है कि यदि यिप्तह अपनी मन्नत नहीं निभाएगा, तो इस्राएल फिर से खतरे में होगा। याद रखें कि यिप्तह की बेटी केवल अपनी सहेलियों के साथ दो महीने तक पहाड़ियों में जाने के लिए कहती है। याद रखें कि पहाड़ियाँ ऊँची भूमि के क्षेत्र हैं जो पहाड़ों से छोटी होती हैं।</w:t>
      </w:r>
    </w:p>
    <w:p>
      <w:pPr/>
      <w:r>
        <w:rPr>
          <w:lang w:val="hi_IN" w:bidi="hi_IN"/>
        </w:rPr>
      </w:r>
      <w:r>
        <w:rPr>
          <w:lang w:val="hi_IN" w:bidi="hi_IN"/>
        </w:rPr>
        <w:t>यहाँ रुकें और यदि आवश्यक हो, तो समूह के रूप में फिर से पहाड़ियों की एक तस्वीर देखें। इस ऑडियो को यहाँ रोकें।</w:t>
      </w:r>
    </w:p>
    <w:p>
      <w:pPr/>
      <w:r>
        <w:rPr>
          <w:lang w:val="hi_IN" w:bidi="hi_IN"/>
        </w:rPr>
      </w:r>
      <w:r>
        <w:rPr>
          <w:lang w:val="hi_IN" w:bidi="hi_IN"/>
        </w:rPr>
        <w:t>यिप्तह की बेटी पहाड़ियों में टहलने जाना चाहती है, इसका कारण अपनी सहेलियों के साथ रोना है, क्योंकि वह कुँवारी के रूप में मर जाएगी। याद रखें कि कुँवारी वह स्त्री होती है जिसने किसी पुरुष के साथ यौन संबंध नहीं बनाए हों, और यिप्तह की संस्कृति में यह लज्जाजनक माना जाता था कि किसी व्यक्ति की मृत्यु हो जाए और उसके कोई संतान न हो।</w:t>
      </w:r>
    </w:p>
    <w:p>
      <w:pPr/>
      <w:r>
        <w:rPr>
          <w:lang w:val="hi_IN" w:bidi="hi_IN"/>
        </w:rPr>
      </w:r>
      <w:r>
        <w:rPr>
          <w:lang w:val="hi_IN" w:bidi="hi_IN"/>
        </w:rPr>
        <w:t>यहाँ रुकें और समूह में इस प्रश्न पर चर्चा करें: आप "कुँवारी" का अनुवाद कैसे करेंगे? याद रखें, इसका अर्थ है वह स्त्री जिसने पुरुष के साथ यौन संबंध नहीं बनाए हैं। इस ऑडियो को यहाँ रोकें।</w:t>
      </w:r>
    </w:p>
    <w:p>
      <w:pPr/>
      <w:r>
        <w:rPr>
          <w:lang w:val="hi_IN" w:bidi="hi_IN"/>
        </w:rPr>
      </w:r>
      <w:r>
        <w:rPr>
          <w:lang w:val="hi_IN" w:bidi="hi_IN"/>
        </w:rPr>
        <w:t>यिप्तह कहता है कि उसकी बेटी दो महीने तक पहाड़ियों में जा सकती है, जैसा उसने माँगा था। इसलिए, उसकी बेटी अपनी सहेलियों के साथ दो महीने तक पहाड़ियों में रोने के लिए जाती है कि वह बिना बच्चे के कुँवारी के रूप में मर जाएगी।</w:t>
      </w:r>
    </w:p>
    <w:p>
      <w:pPr/>
      <w:r>
        <w:rPr>
          <w:lang w:val="hi_IN" w:bidi="hi_IN"/>
        </w:rPr>
      </w:r>
      <w:r>
        <w:rPr>
          <w:lang w:val="hi_IN" w:bidi="hi_IN"/>
        </w:rPr>
        <w:t>कहानी का सबसे महत्वपूर्ण भाग दूसरे दृश्य में होता है। यिप्तह की बेटी दो महीने के अंत में घर लौटती है, और यिप्तह "उसके साथ वैसा ही करता है जैसा उसने मन्नत की थी।" इसका अर्थ है कि यिप्तह यहोवा से की गई अपनी प्रतिज्ञा को पूरा करता है कि वह अम्मोनियों के साथ युद्ध से लौटते समय अपने घर आने पर जो भी सबसे पहले उससे मिलने आएगा, उसका बलिदान करेगा। इस कहानी में वही शब्द हैं जहाँ यिप्तह यहोवा को होमबलि चढ़ाने की मन्नत करता है जैसे 2 राजाओं की कहानी में है, जहाँ मोआब का राजा अपने पुत्र को बलिदान के रूप में चढ़ाता है। इससे यह दिखता है कि यिप्तह ने शारीरिक रूप से अपनी बेटी का बलिदान किया। यह यिप्तह के शत्रुओं, अम्मोनियों के लिए एक सामान्य बात थी, लेकिन यह कुछ ऐसा था जिससे यहोवा नफरत करता था।</w:t>
      </w:r>
    </w:p>
    <w:p>
      <w:pPr/>
      <w:r>
        <w:rPr>
          <w:lang w:val="hi_IN" w:bidi="hi_IN"/>
        </w:rPr>
      </w:r>
      <w:r>
        <w:rPr>
          <w:lang w:val="hi_IN" w:bidi="hi_IN"/>
        </w:rPr>
        <w:t>याद रखें कि कुछ लोग मानते हैं कि यिप्तह ने अपनी बेटी को मारकर यहोवा को होमबलि के रूप में अर्पित नहीं किया था। ये लोग सोचते हैं कि यिप्तह ने अपनी बेटी को यहोवा को समर्पित किया ताकि वह अपने पूरे जीवन भर कुँवारी बनी रहे। हालाँकि, अधिकांश लोग सोचते हैं कि "वह कुँवारी के रूप में मर जाती है" इसका अर्थ यह नहीं है कि वह अपना बाकी जीवन कुँवारी के रूप में जीती है, बल्कि यिप्तह उसे यहोवा के लिए बलिदान करता है, और वह उस समय कुँवारी के रूप में मर जाती है।</w:t>
      </w:r>
    </w:p>
    <w:p>
      <w:pPr/>
      <w:r>
        <w:rPr>
          <w:lang w:val="hi_IN" w:bidi="hi_IN"/>
        </w:rPr>
      </w:r>
      <w:r>
        <w:rPr>
          <w:lang w:val="hi_IN" w:bidi="hi_IN"/>
        </w:rPr>
        <w:t>यहाँ रुकें और समूह में इस प्रश्न पर चर्चा करें: यिप्तह की मन्नत के बारे में बात करें, और यिप्तह ने अपनी मन्नत कैसे पूरी की। इस दृश्य के उस भाग का अनुवाद करने का सबसे अच्छा तरीका क्या है जहाँ कहा गया है कि यिप्तह ने "उससे वैसा ही किया, जैसा उसने मन्नत की थी"? इस ऑडियो को यहाँ रोकें।</w:t>
      </w:r>
    </w:p>
    <w:p>
      <w:pPr/>
      <w:r>
        <w:rPr>
          <w:lang w:val="hi_IN" w:bidi="hi_IN"/>
        </w:rPr>
      </w:r>
      <w:r>
        <w:rPr>
          <w:lang w:val="hi_IN" w:bidi="hi_IN"/>
        </w:rPr>
        <w:t>अंतिम दृश्य इस भाग के घटनाक्रम के बाद होता है। पिछले दृश्य में कहा गया है कि इस्राएली स्त्रियाँ हर वर्ष यिप्तह की बेटी को स्मरण करती थीं, क्योंकि वह अपनी कुँवारी अवस्था में ही मर गई थी। यिप्तह की बेटी के कभी बच्चे नहीं हुए, और यह इस्राएली संस्कृति में बहुत दुखद और शर्मनाक है। याद रखें कि इस्राएली स्त्रियाँ हर साल चार दिन तक यिप्तह की बेटी को याद करती थीं। शायद इस्राएली यिप्तह की बेटी को याद करते समय रोते और विलाप करते थे।</w:t>
      </w:r>
    </w:p>
    <w:p>
      <w:pPr/>
      <w:r>
        <w:rPr>
          <w:lang w:val="hi_IN" w:bidi="hi_IN"/>
        </w:rPr>
      </w:r>
      <w:r>
        <w:rPr>
          <w:lang w:val="hi_IN" w:bidi="hi_IN"/>
        </w:rPr>
        <w:t>अंत में, याद रखें कि इस भाग का अंत यिप्तह को "गिलादी" कहता है। यह महत्वपूर्ण है क्योंकि यह हमें याद दिलाता है कि यिप्तह गिलाद से था, भले ही उसके सौतेले भाइयों ने यिप्तह के जीवन में पहले उसे घर छोड़ने के लिए मजबूर कर दिया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11:34–40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यिप्तह</w:t>
      </w:r>
    </w:p>
    <w:p>
      <w:pPr>
        <w:pStyle w:val="ListBullet"/>
        <w:spacing w:line="240" w:lineRule="auto"/>
        <w:ind w:left="720"/>
      </w:pPr>
      <w:r>
        <w:rPr>
          <w:lang w:val="hi_IN" w:bidi="hi_IN"/>
        </w:rPr>
      </w:r>
      <w:r>
        <w:rPr>
          <w:lang w:val="hi_IN" w:bidi="hi_IN"/>
        </w:rPr>
        <w:t>यिप्तह की इकलौती बेटी</w:t>
      </w:r>
    </w:p>
    <w:p>
      <w:pPr>
        <w:pStyle w:val="ListBullet"/>
        <w:spacing w:line="240" w:lineRule="auto"/>
        <w:ind w:left="720"/>
      </w:pPr>
      <w:r>
        <w:rPr>
          <w:lang w:val="hi_IN" w:bidi="hi_IN"/>
        </w:rPr>
      </w:r>
      <w:r>
        <w:rPr>
          <w:lang w:val="hi_IN" w:bidi="hi_IN"/>
        </w:rPr>
        <w:t>यिप्तह की बेटी की सहेलियाँ</w:t>
      </w:r>
    </w:p>
    <w:p>
      <w:pPr>
        <w:pStyle w:val="ListBullet"/>
        <w:spacing w:line="240" w:lineRule="auto"/>
        <w:ind w:left="720"/>
      </w:pPr>
      <w:r>
        <w:rPr>
          <w:lang w:val="hi_IN" w:bidi="hi_IN"/>
        </w:rPr>
      </w:r>
      <w:r>
        <w:rPr>
          <w:lang w:val="hi_IN" w:bidi="hi_IN"/>
        </w:rPr>
        <w:t>और इस्राएली स्त्रियाँ।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यिप्तह गिलाद के मिस्पा में अपने घर लौटता है। यिप्तह अपनी इकलौती बेटी को उससे मिलने के लिए बाहर आते हुए देखता है। यिप्तह की बेटी डफ की आवाज़ पर नृत्य करती है। वह यिप्तह की इकलौती बेटी है, और उसके अलावा यिप्तह के कोई अन्य पुत्र और बेटियाँ नहीं हैं। यिप्तह अपने कपड़े फाड़ देता है, और वह कहता है, "मेरी बेटी! तूने मुझे नष्ट कर दिया है और मुझ पर विपत्ति लाई है। मैंने यहोवा से एक मन्नत मानी है, मुझे उसे निभाना पड़ेगा।"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यिप्तह की बेटी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की बेटी अपने पिता से कहती है, "तूने यहोवा से मन्नत मानी है, इसलिए तुझे इस प्रतिज्ञा को निभाना चाहिए। तुझे वही करना चाहिए जो तूने यहोवा से मन्नत की थी, क्योंकि यहोवा ने तुझे तेरे शत्रु, अम्मोनियों पर विजय दी। लेकिन कृपया पहले मेरे लिए एक काम करें। मुझे अपनी सहेलियों के साथ रोने के लिए दो महीने तक पहाड़ियों में जाने दे, क्योंकि मैं कभी विवाह नहीं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बेटी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अपनी बेटी से कहता है कि वह दो महीने के लिए पहाड़ियों में घूमने जा सकती है और रो सकती है, क्योंकि वह कभी विवाह नहीं करेगी। इसलिए, यिप्तह की बेटी अपनी सहेलियों के साथ दो महीने तक पहाड़ियों में रोने के लिए जाती है, क्योंकि वह कभी विवाह नहीं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यिप्तह की बेटी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यिप्तह की बेटी की सहेलियों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यिप्तह की बेटी दो महीने के बाद उसके पास लौटी। यिप्तह ने अपनी बेटी के साथ वही किया जो उसने करने का वादा किया था। यिप्तह की बेटी ने कभी विवाह नहीं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जो व्यक्ति यहोवा की भूमिका निभा रहा है, उससे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हर साल, इस्राएली स्त्रियाँ यिप्तह की बेटी को याद करने के लिए चार दिन तक पहाड़ियों में जाती हैं। स्त्रियाँ गिलाद के पुरुष यिप्तह की बेटी को याद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स्त्रियों की भूमिका निभाने वाले लोगों से पूछें, "आप क्या महसूस कर रहे हैं या क्या सोच रहे हैं?" लोग कुछ इस तरह के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11:34–40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यिप्तह की बेटी यिप्तह से मिलने आती है। यिप्तह की बेटी </w:t>
      </w:r>
      <w:r>
        <w:rPr>
          <w:b/>
          <w:lang w:val="hi_IN" w:bidi="hi_IN"/>
        </w:rPr>
        <w:t>डफ</w:t>
      </w:r>
      <w:r>
        <w:rPr>
          <w:lang w:val="hi_IN" w:bidi="hi_IN"/>
        </w:rPr>
        <w:t xml:space="preserve"> पर नृत्य करती है। याद रखें कि डफ हाथ का एक छोटा ढोल है। यिप्तह के समय में नृत्य और डफ का गीत बजाना उत्सव मनाने के सामान्य तरीके थे।</w:t>
      </w:r>
    </w:p>
    <w:p>
      <w:pPr/>
      <w:r>
        <w:rPr>
          <w:lang w:val="hi_IN" w:bidi="hi_IN"/>
        </w:rPr>
      </w:r>
      <w:r>
        <w:rPr>
          <w:lang w:val="hi_IN" w:bidi="hi_IN"/>
        </w:rPr>
        <w:t>यहाँ रुकें और डफ की एक तस्वीर देखें। इस ऑडियो को यहाँ रोकें।</w:t>
      </w:r>
    </w:p>
    <w:p>
      <w:pPr/>
      <w:r>
        <w:rPr>
          <w:lang w:val="hi_IN" w:bidi="hi_IN"/>
        </w:rPr>
      </w:r>
      <w:r>
        <w:rPr>
          <w:lang w:val="hi_IN" w:bidi="hi_IN"/>
        </w:rPr>
        <w:t>साथ ही, यहाँ रुकें और समूह में इस प्रश्न पर चर्चा करें: आप डफ शब्द का अनुवाद कैसे करेंगे? इस ऑडियो को यहाँ रोकें।</w:t>
      </w:r>
    </w:p>
    <w:p>
      <w:pPr/>
      <w:r>
        <w:rPr>
          <w:lang w:val="hi_IN" w:bidi="hi_IN"/>
        </w:rPr>
      </w:r>
      <w:r>
        <w:rPr>
          <w:lang w:val="hi_IN" w:bidi="hi_IN"/>
        </w:rPr>
        <w:t xml:space="preserve">यिप्तह अपनी बेटी से कहता है कि उसने यहोवा से एक </w:t>
      </w:r>
      <w:r>
        <w:rPr>
          <w:b/>
          <w:lang w:val="hi_IN" w:bidi="hi_IN"/>
        </w:rPr>
        <w:t>मन्नत</w:t>
      </w:r>
      <w:r>
        <w:rPr>
          <w:lang w:val="hi_IN" w:bidi="hi_IN"/>
        </w:rPr>
        <w:t xml:space="preserve"> की है जिसे यिप्तह तोड़ नहीं सकता। मन्नत एक प्रतिज्ञा है जो कोई यहोवा से करता है। यहोवा परमेश्वर का व्यक्तिगत नाम है। यहोवा का अनुवाद करें और मन्नत शब्द का प्रयोग वैसे ही करें जैसे आपने पिछले भागों में किया है। यहोवा और मन्नत के बारे में अधिक जानकारी के लिए, मुख्य शब्दावली देखें।</w:t>
      </w:r>
    </w:p>
    <w:p>
      <w:pPr/>
      <w:r>
        <w:rPr>
          <w:lang w:val="hi_IN" w:bidi="hi_IN"/>
        </w:rPr>
      </w:r>
      <w:r>
        <w:rPr>
          <w:lang w:val="hi_IN" w:bidi="hi_IN"/>
        </w:rPr>
        <w:t xml:space="preserve">यिप्तह की बेटी अपने पिता से पूछती है कि क्या वह दो महीने तक </w:t>
      </w:r>
      <w:r>
        <w:rPr>
          <w:b/>
          <w:lang w:val="hi_IN" w:bidi="hi_IN"/>
        </w:rPr>
        <w:t>पहाड़ियों</w:t>
      </w:r>
      <w:r>
        <w:rPr>
          <w:lang w:val="hi_IN" w:bidi="hi_IN"/>
        </w:rPr>
        <w:t xml:space="preserve"> में टहलने के लिए जा सकती है। पहाड़ियाँ ऊँची भूमि के क्षेत्र हैं जो पहाड़ों से छोटे होते हैं। पहाड़ियों का अनुवाद उसी तरह करें जैसे आपने पिछले भागों में किया है।</w:t>
      </w:r>
    </w:p>
    <w:p>
      <w:pPr/>
      <w:r>
        <w:rPr>
          <w:lang w:val="hi_IN" w:bidi="hi_IN"/>
        </w:rPr>
      </w:r>
      <w:r>
        <w:rPr>
          <w:lang w:val="hi_IN" w:bidi="hi_IN"/>
        </w:rPr>
        <w:t xml:space="preserve">यिप्तह की बेटी अपनी सहेलियों के साथ दो महीने तक पहाड़ियों में रहना चाहती है ताकि वह रो सके कि वह </w:t>
      </w:r>
      <w:r>
        <w:rPr>
          <w:b/>
          <w:lang w:val="hi_IN" w:bidi="hi_IN"/>
        </w:rPr>
        <w:t>कुँवारी</w:t>
      </w:r>
      <w:r>
        <w:rPr>
          <w:lang w:val="hi_IN" w:bidi="hi_IN"/>
        </w:rPr>
        <w:t xml:space="preserve"> के रूप में मर जाएगी। कुँवारी वह स्त्री है जिसने कभी पुरुष के साथ यौन संबंध नहीं बनाए हैं। कुँवारी विवाहित नहीं होती है और उसके कोई बच्चे नहीं होते हैं। कुँवारी का अनुवाद उसी तरह करें जैसे आपने पिछले भागों में और पुराने नियम के अन्य भागों में किया है।</w:t>
      </w:r>
    </w:p>
    <w:p>
      <w:pPr/>
      <w:r>
        <w:rPr>
          <w:lang w:val="hi_IN" w:bidi="hi_IN"/>
        </w:rPr>
      </w:r>
      <w:r>
        <w:rPr>
          <w:lang w:val="hi_IN" w:bidi="hi_IN"/>
        </w:rPr>
        <w:t>यहाँ रुकें और समूह में इस प्रश्न पर चर्चा करें: आप इस भाग में कुँवारी का अनुवाद कैसे करेंगे? इस ऑडियो को यहाँ रोकें।</w:t>
      </w:r>
    </w:p>
    <w:p>
      <w:pPr/>
      <w:r>
        <w:rPr>
          <w:lang w:val="hi_IN" w:bidi="hi_IN"/>
        </w:rPr>
      </w:r>
      <w:r>
        <w:rPr>
          <w:lang w:val="hi_IN" w:bidi="hi_IN"/>
        </w:rPr>
        <w:t xml:space="preserve">हर साल, </w:t>
      </w:r>
      <w:r>
        <w:rPr>
          <w:b/>
          <w:lang w:val="hi_IN" w:bidi="hi_IN"/>
        </w:rPr>
        <w:t>इस्राएली</w:t>
      </w:r>
      <w:r>
        <w:rPr>
          <w:lang w:val="hi_IN" w:bidi="hi_IN"/>
        </w:rPr>
        <w:t xml:space="preserve"> स्त्रियाँ यिप्तह की बेटी को याद करती हैं जब वे चार दिन तक पहाड़ियों में जाती हैं। यह </w:t>
      </w:r>
      <w:r>
        <w:rPr>
          <w:b/>
          <w:lang w:val="hi_IN" w:bidi="hi_IN"/>
        </w:rPr>
        <w:t>इस्राएल</w:t>
      </w:r>
      <w:r>
        <w:rPr>
          <w:lang w:val="hi_IN" w:bidi="hi_IN"/>
        </w:rPr>
        <w:t xml:space="preserve"> में एक परंपरा है। इस्राएल और इस्राएली का अनुवाद उसी तरह करें जैसे आपने पिछले भागों में किया है। इस्राएल और इस्राएलियों के बारे में अधिक जानकारी के लिए, मुख्य शब्दावली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12:1–7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12:1–7 को सुनें और अपने मन में रखें।</w:t>
      </w:r>
    </w:p>
    <w:p>
      <w:pPr/>
      <w:r>
        <w:rPr>
          <w:lang w:val="hi_IN" w:bidi="hi_IN"/>
        </w:rPr>
      </w:r>
      <w:r>
        <w:rPr>
          <w:lang w:val="hi_IN" w:bidi="hi_IN"/>
        </w:rPr>
        <w:t>यदि सम्भव हो, तो न्यायियों 12:1–7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न्यायियों की पुस्तक में, यिप्तह उन लोगों के साथ सौदे करने की कोशिश करता है जो यिप्तह से अधिक शक्तिशाली हैं। पिछले भाग में, यिप्तह यहोवा के साथ एक समझौता करने की कोशिश करता है, जिसके परिणामस्वरूप यिप्तह की इकलौती बेटी की मृत्यु हो जाती है। यिप्तह मनश्शे के गोत्र से था, और गिलाद मनश्शे के पूर्वी भाग की भूमि का हिस्सा था। यिप्तह और गिलादियों ने अम्मोनियों पर विजय प्राप्त की, लेकिन अब हम यिप्तह की विजय के परिणाम देखते हैं। एप्रैमी इस बात से नाखुश थे कि यिप्तह ने अम्मोनियों से लड़ने में उनकी मदद नहीं माँगी। गिलादी और एप्रैमी आपस में लड़ते हैं, और गिलादी 42,000 एप्रैमी लोगों को मार डालते हैं। न्यायियों की पुस्तक में यिप्तह के बारे में यह अंतिम कहानी है।</w:t>
      </w:r>
    </w:p>
    <w:p>
      <w:pPr/>
      <w:r>
        <w:rPr>
          <w:lang w:val="hi_IN" w:bidi="hi_IN"/>
        </w:rPr>
      </w:r>
      <w:r>
        <w:rPr>
          <w:lang w:val="hi_IN" w:bidi="hi_IN"/>
        </w:rPr>
        <w:t>इस भाग की शुरुआत में, एप्रैम के गोत्र के लोग एकत्रित होकर यिप्तह से सापोन में बात करने के लिए यरदन नदी पार करते हैं। एप्रैम के गोत्र की भूमि यरदन नदी के पश्चिम में है, और सापोन गिलाद की भूमि में यरदन नदी के पूर्व की ओर स्थित एक नगर है, जो मनश्शे के गोत्र के पास है। याद रखें, एप्रैम का गोत्र याकूब के पुत्र यूसुफ के दो गोत्रों में से एक है। यूसुफ का अन्य गोत्र मनश्शे है। साथ ही, यह भी याद रखें कि न्यायियों की पुस्तक के कई अन्य हिस्सों में, एप्रैमियों के पास अपने ही एप्रैम के गोत्र से उनकी अगुवाई करने वाला कोई व्यक्ति नहीं था।</w:t>
      </w:r>
    </w:p>
    <w:p>
      <w:pPr/>
      <w:r>
        <w:rPr>
          <w:lang w:val="hi_IN" w:bidi="hi_IN"/>
        </w:rPr>
      </w:r>
      <w:r>
        <w:rPr>
          <w:lang w:val="hi_IN" w:bidi="hi_IN"/>
        </w:rPr>
        <w:t>यहाँ रुकें और समूह में यरदन नदी, एप्रैम के गोत्र की भूमि, मनश्शे के गोत्र की भूमि, जिसमें गिलाद और सापोन शामिल हैं, उसका नक्शा देखें। इस ऑडियो को यहाँ रोकें।</w:t>
      </w:r>
    </w:p>
    <w:p>
      <w:pPr/>
      <w:r>
        <w:rPr>
          <w:lang w:val="hi_IN" w:bidi="hi_IN"/>
        </w:rPr>
      </w:r>
      <w:r>
        <w:rPr>
          <w:lang w:val="hi_IN" w:bidi="hi_IN"/>
        </w:rPr>
        <w:t>एप्रैमी पूछते हैं कि यिप्तह ने अम्मोनियों के विरुद्ध लड़ने के लिए उनसे सहायता क्यों नहीं माँगी। याद रखें कि अम्मोनियों के साथ युद्ध करने से पहले, यिप्तह गिलाद के देश और मनश्शे के देश से होकर चला था, और यह संभव है कि यिप्तह यरदन नदी के पश्चिम की ओर भी गया था। यह संभव है कि यिप्तह ने एप्रैमियों से यरदन नदी पार करने के लिए कहा हो, ताकि वे अम्मोनियों से लड़ने में उसकी सहायता करें, और एप्रैमी लोगों ने यिप्तह की सहायता करने से इनकार कर दिया, क्योंकि वे नहीं चाहते थे कि यिप्तह उनका अगुवा बने।</w:t>
      </w:r>
    </w:p>
    <w:p>
      <w:pPr/>
      <w:r>
        <w:rPr>
          <w:lang w:val="hi_IN" w:bidi="hi_IN"/>
        </w:rPr>
      </w:r>
      <w:r>
        <w:rPr>
          <w:lang w:val="hi_IN" w:bidi="hi_IN"/>
        </w:rPr>
        <w:t>एप्रैमी लोगों ने यिप्तह के घर को उसके सिर सहित जला देने की धमकी दी। इसका अर्थ हो सकता है कि वे यिप्तह के घर को जला देना चाहते हैं, जब यिप्तह अपने घर के भीतर है। या शायद एप्रैमी लोग यिप्तह के परिवार के लोगों को जला देना चाहते हैं, हालांकि हम जानते हैं कि यिप्तह के भाइयों ने यिप्तह को उनके पैतृक घर से निकाल दिया था, और अब यिप्तह की अपनी कोई संतान नहीं है। एप्रैमी लोग यिप्तह को डराना और उसे इस्राएल के अगुवे के रूप में चुनौती देना चाहते हैं।</w:t>
      </w:r>
    </w:p>
    <w:p>
      <w:pPr/>
      <w:r>
        <w:rPr>
          <w:lang w:val="hi_IN" w:bidi="hi_IN"/>
        </w:rPr>
      </w:r>
      <w:r>
        <w:rPr>
          <w:lang w:val="hi_IN" w:bidi="hi_IN"/>
        </w:rPr>
        <w:t>एप्रैमियों के प्रति यिप्तह की प्रतिक्रिया उसी तरह है जैसे उसने अम्मोनियों की समस्या को हल करने की कोशिश की, जिन्होंने 18 वर्षों तक इस्राएलियों पर अत्याचार किया। अम्मोनी राजा से बातचीत करने में यिप्तह सफल नहीं हुआ, इसलिए यिप्तह ने इस्राएलियों की अम्मोनियों के साथ युद्ध में अगुवाई की। इसी प्रकार, जब यिप्तह ने एप्रैमियों से बात की तो वह उनकी समस्या का समाधान नहीं कर सका, इसलिए यिप्तह ने एप्रैमियों से युद्ध किया।</w:t>
      </w:r>
    </w:p>
    <w:p>
      <w:pPr/>
      <w:r>
        <w:rPr>
          <w:lang w:val="hi_IN" w:bidi="hi_IN"/>
        </w:rPr>
      </w:r>
      <w:r>
        <w:rPr>
          <w:lang w:val="hi_IN" w:bidi="hi_IN"/>
        </w:rPr>
        <w:t>यिप्तह यह जानना चाहता है कि एप्रैमियों ने यिप्तह की मदद क्यों नहीं की, और कुछ लोगों का मानना है कि यिप्तह का एप्रैमियों से यह प्रश्न पूछना सही था। हालाँकि, पिछली कहानियाँ यह नहीं बताती कि यिप्तह ने एप्रैमियों से सहायता माँगी थी या नहीं, इसलिए हम निश्चित रूप से नहीं जान सकते कि यिप्तह की बात सच है या नहीं। न्यायियों की पुस्तक के एक अन्य भाग में, एप्रैमी लोग गिदोन पर क्रोधित हुए , जैसे वे अभी यिप्तह पर क्रोधित हैं। गिदोन ने एप्रैमियों से बातचीत करके उनके साथ युद्ध टालने में सफलता प्राप्त की। यहाँ, यिप्तह अपने शब्दों से समस्या को हल नहीं करता है। यिप्तह कहता है कि जब एप्रैमी यिप्तह और गिलाद के उसके लोगों की सहायता करने नहीं आए, तो यिप्तह ने एप्रैमियों के बिना अम्मोनियों के विरुद्ध युद्ध किया। यहोवा ने यिप्तह को अम्मोनियों पर विजय दी। अब यिप्तह जानना चाहता है कि एप्रैमी उसके विरुद्ध क्यों युद्ध करना चाहते हैं, जबकि वही वे लोग हैं जिन्होंने पहले अम्मोनियों के विरुद्ध युद्ध में यिप्तह की सहायता नहीं की थी।</w:t>
      </w:r>
    </w:p>
    <w:p>
      <w:pPr/>
      <w:r>
        <w:rPr>
          <w:lang w:val="hi_IN" w:bidi="hi_IN"/>
        </w:rPr>
      </w:r>
      <w:r>
        <w:rPr>
          <w:lang w:val="hi_IN" w:bidi="hi_IN"/>
        </w:rPr>
        <w:t>यिप्तह अब बात नहीं करता है, और अब वह युद्ध करने के लिए तैयार है। यिप्तह गिलाद के पुरुषों को इकट्ठा करता है, और वे एप्रैमियों के विरुद्ध युद्ध करते हैं। गिलाद के लोग मानते हैं कि उन्हें एप्रैमियों पर आक्रमण करना चाहिए, क्योंकि एप्रैमियों ने गिलाद के लोगों का अपमान किया जब उन्होंने कहा कि गिलादी एप्रैम और मनश्शे के गोत्रों की भूमि में भगोड़े हैं। भगोड़ा या शरणार्थी वह व्यक्ति होता है जिसे अपना घर छोड़कर कहीं और रहना पड़ता है, आमतौर पर युद्ध या किसी प्रकार की आपदा के कारण। कुछ लोगों का मानना है कि एप्रैमी गिलाद के पुरुषों को इस्राएल का हिस्सा नहीं मानते हैं, यद्यपि गिलाद के पुरुष मनश्शे के गोत्र के हैं।</w:t>
      </w:r>
    </w:p>
    <w:p>
      <w:pPr/>
      <w:r>
        <w:rPr>
          <w:lang w:val="hi_IN" w:bidi="hi_IN"/>
        </w:rPr>
      </w:r>
      <w:r>
        <w:rPr>
          <w:lang w:val="hi_IN" w:bidi="hi_IN"/>
        </w:rPr>
        <w:t>यहाँ रुकें और समूह में इस प्रश्न पर चर्चा करें: अपने समुदाय या अपने देश के क्षेत्र में ऐसे दो अलग-अलग समूहों के बारे में बात करें जो एक दूसरे को पसंद नहीं करते हैं। लोगों के दोनों समूह एक-दूसरे के बारे में किस तरह की बातें कहते हैं? इस ऑडियो को यहाँ रोकें।</w:t>
      </w:r>
    </w:p>
    <w:p>
      <w:pPr/>
      <w:r>
        <w:rPr>
          <w:lang w:val="hi_IN" w:bidi="hi_IN"/>
        </w:rPr>
      </w:r>
      <w:r>
        <w:rPr>
          <w:lang w:val="hi_IN" w:bidi="hi_IN"/>
        </w:rPr>
        <w:t>यिप्तह और गिलादी उस स्थान के पास यरदन नदी पर अधिकार कर लेते हैं जहाँ एप्रैमी आमतौर पर यरदन नदी पार करते हैं। यिप्तह एप्रैमियों को रोकना चाहता है ताकि वे नदी पार करके दूसरी तरफ वापस न जा सकें। यह शायद नदी का वह भाग है जहाँ पानी उथला है, ताकि लोग आसानी से नदी पार कर सकें। याद रखें कि पिछले भाग में, गिदोन ने एप्रैमियों से यरदन नदी के घाट पर नियंत्रण करने में सहायता माँगी थी, ताकि शत्रु से रक्षा की जा सके। अब, यिप्तह एप्रैमियों को पकड़ने के लिए यरदन नदी के घाट का उपयोग करता है! गिदोन एप्रैमियों के साथ शांति चाहता था, लेकिन यिप्तह एप्रैमियों के साथ शांति नहीं चाहता है।</w:t>
      </w:r>
    </w:p>
    <w:p>
      <w:pPr/>
      <w:r>
        <w:rPr>
          <w:lang w:val="hi_IN" w:bidi="hi_IN"/>
        </w:rPr>
      </w:r>
      <w:r>
        <w:rPr>
          <w:lang w:val="hi_IN" w:bidi="hi_IN"/>
        </w:rPr>
        <w:t>शायद एप्रैम के पुरुषों और गिलाद के पुरुषों के बीच कोई अंतर देखना कठिन था, क्योंकि वे सभी इस्राएली थे, और वे शायद एक ही तरह के कपड़े पहने हुए थे और एक ही भाषा बोलते थे। जब एप्रैमियों ने देखा कि गिलादियों को युद्ध में जीत मिल रही है, तो कुछ एप्रैमियों ने यरदन नदी पार करके अपने घरों में वापस जाने की कोशिश की। क्योंकि एप्रैमी और गिलादी एक जैसे दिखते हैं, इसलिए गिलादी यह पता लगाने के लिए एक परीक्षा करते हैं कि कोई व्यक्ति एप्रैमी है या गिलादी।</w:t>
      </w:r>
    </w:p>
    <w:p>
      <w:pPr/>
      <w:r>
        <w:rPr>
          <w:lang w:val="hi_IN" w:bidi="hi_IN"/>
        </w:rPr>
      </w:r>
      <w:r>
        <w:rPr>
          <w:lang w:val="hi_IN" w:bidi="hi_IN"/>
        </w:rPr>
        <w:t>इस परीक्षा में उस व्यक्ति से पूछा जाता है जो पार जाना चाहता है कि क्या वह एप्रैमी है, और फिर उससे "शिब्बोलेत" शब्द कहने के लिए कहा जाता है। शिब्बोलेत का अर्थ शायद इस्राएलियों की भाषा में “बाढ़” या शायद “अन्न की बाली” है, लेकिन इस शब्द का अर्थ क्या है, यह महत्वपूर्ण नहीं है। गिलाद के लोग यह देखना चाहते थे कि उस व्यक्ति ने वह शब्द कैसे बोला, क्योंकि यदि वह “शिब्बोलेत” के बजाय “सिब्बोलेत” कहता है, तो यह दर्शाता है कि वह गिलाद के लोगों से थोड़ा अलग तरीके से बोल रहा है। लोग जानते थे कि जो व्यक्ति “सिब्बोलेत” कहता है, वह अवश्य ही एप्रैमी है, क्योंकि एप्रैमी आमतौर पर “शिब्बोलेत” शब्द में “श” ध्वनि को नहीं कह सकते थे।</w:t>
      </w:r>
    </w:p>
    <w:p>
      <w:pPr/>
      <w:r>
        <w:rPr>
          <w:lang w:val="hi_IN" w:bidi="hi_IN"/>
        </w:rPr>
      </w:r>
      <w:r>
        <w:rPr>
          <w:lang w:val="hi_IN" w:bidi="hi_IN"/>
        </w:rPr>
        <w:t>यहाँ रुकें और समूह में इस प्रश्न पर चर्चा करें: आप कैसे बता सकते हैं कि लोग देश के किस हिस्से से हैं? ऐसी कौन-सी विशेषताएँ हैं जो दिखाती हैं कि वे अपने देश के अलग-अलग हिस्सों से हैं? किसी ऐसे लोगों के समूह के बारे में सोचें जो आपकी ही भाषा बोलते हैं, लेकिन कुछ शब्दों के बोलने के तरीके में कुछ अंतर हैं। उन शब्दों के कुछ उदाहरण दें जो ये लोग आपके और आपके समुदाय से अलग तरीके से कहते हैं। इस ऑडियो को यहाँ रोकें।</w:t>
      </w:r>
    </w:p>
    <w:p>
      <w:pPr/>
      <w:r>
        <w:rPr>
          <w:lang w:val="hi_IN" w:bidi="hi_IN"/>
        </w:rPr>
      </w:r>
      <w:r>
        <w:rPr>
          <w:lang w:val="hi_IN" w:bidi="hi_IN"/>
        </w:rPr>
        <w:t>गिलाद के लोग उन सभी पुरुषों को मार डालते हैं जो गिलादी की तरह उस शब्द का उच्चारण नहीं कर पाते। उस दिन, गिलाद के लोगों ने यरदन नदी के घाट पर 42,000 एप्रैमियों को मार डाला। यह लोगों की बहुत बड़ी संख्या है। न्यायियों की पुस्तक में अन्य कहानियों में इस्राएलियों और अम्मोनियों, मोआबियों या पलिश्तियों जैसे अन्य लोगों के बीच युद्धों का वर्णन है, लेकिन यह युद्ध इस्राएलियों के दो समूहों के बीच है। यह उस दूसरे युद्ध के समान है जो इस्राएली न्यायियों की पुस्तक के अंत में एक दूसरे के खिलाफ लड़ेंगे।</w:t>
      </w:r>
    </w:p>
    <w:p>
      <w:pPr/>
      <w:r>
        <w:rPr>
          <w:lang w:val="hi_IN" w:bidi="hi_IN"/>
        </w:rPr>
      </w:r>
      <w:r>
        <w:rPr>
          <w:lang w:val="hi_IN" w:bidi="hi_IN"/>
        </w:rPr>
        <w:t>बहुत से लोगों का मानना है कि यिप्तह उस तरह का अगुवा नहीं लगता जैसा यहोवा अपने लोगों के लिए चाहता है। इस भाग में ऐसा कुछ भी नहीं है जिससे यह पता चले कि यहोवा ने यिप्तह द्वारा एप्रैमियों की हत्या करने के तरीके को मंजूरी दी थी। हालाँकि, नए नियम की इब्रानियों की पुस्तक में यिप्तह को एक ऐसे व्यक्ति के रूप में सूचीबद्ध किया गया है जिसने अपने विश्वास के कारण राज्यों पर विजय प्राप्त की थी। संभवतः यिप्तह को नए नियम में इब्रानियों की पुस्तक में सूचीबद्ध किया गया है, क्योंकि यिप्तह का यहोवा में विश्वास था, जब यिप्तह ने अम्मोनियों के विरुद्ध युद्ध किया था। जब इस भाग में यिप्तह अपने साथी इस्राएलियों के विरुद्ध युद्ध करता है और उन्हें मार डालता है, तो यह यिप्तह की अपनी पसंद होती है, न कि यहोवा की इच्छा।</w:t>
      </w:r>
    </w:p>
    <w:p>
      <w:pPr/>
      <w:r>
        <w:rPr>
          <w:lang w:val="hi_IN" w:bidi="hi_IN"/>
        </w:rPr>
      </w:r>
      <w:r>
        <w:rPr>
          <w:lang w:val="hi_IN" w:bidi="hi_IN"/>
        </w:rPr>
        <w:t>इस भाग का अंत यिप्तह की कहानी का अंत भी है। यिप्तह ने छह वर्षों तक इस्राएल की अगुवाई की, जिसका संभवतः अर्थ है कि यिप्तह ने पूरे इस्राएल पर शासन किया, जिसमें यरदन नदी के पश्चिम में स्थित इस्राएल की भूमि भी शामिल है। यरदन नदी के पश्चिम की ओर इस भूमि में एप्रैम की भूमि और इस्राएल के अन्य गोत्रों की भूमि भी शामिल है। यिप्तह की मृत्यु के बाद, वे उसे गिलाद के नगरों में दफनाते हैं, जिसका अर्थ हो सकता है कि इस भाग का लेखक नहीं जानता था कि लोगों ने यिप्तह को किस नगर में दफनाया था। अन्य न्यायियों से संबंधित कहानियों के विपरीत, इस कहानी के अंत में इस्राएल में विश्राम या शांति के समय का उल्लेख नहीं है।</w:t>
      </w:r>
      <w:r>
        <w:rPr>
          <w:lang w:val="hi_IN" w:bidi="hi_IN"/>
        </w:rPr>
      </w:r>
    </w:p>
    <w:p>
      <w:pPr>
        <w:pStyle w:val="Heading3"/>
      </w:pPr>
      <w:r>
        <w:rPr>
          <w:lang w:val="hi_IN" w:bidi="hi_IN"/>
        </w:rPr>
        <w:t>घटनाओं को समझाना</w:t>
      </w:r>
    </w:p>
    <w:p>
      <w:pPr/>
      <w:r>
        <w:rPr>
          <w:lang w:val="hi_IN" w:bidi="hi_IN"/>
        </w:rPr>
      </w:r>
      <w:r>
        <w:rPr>
          <w:lang w:val="hi_IN" w:bidi="hi_IN"/>
        </w:rPr>
        <w:t>न्यायियों 12:1–7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एप्रैमी एक साथ इकट्ठा होते हैं और यरदन नदी को पार करते हैं और गिलाद में सापोन तक जाते हैं। एप्रैमी यिप्तह से पूछते हैं कि यिप्तह ने उनसे अम्मोनियों के विरुद्ध युद्ध में सहायता क्यों नहीं माँगी।</w:t>
      </w:r>
    </w:p>
    <w:p>
      <w:pPr/>
      <w:r>
        <w:rPr>
          <w:lang w:val="hi_IN" w:bidi="hi_IN"/>
        </w:rPr>
      </w:r>
      <w:r>
        <w:rPr>
          <w:b/>
          <w:lang w:val="hi_IN" w:bidi="hi_IN"/>
        </w:rPr>
        <w:t>दूसरे दृश्य में:</w:t>
      </w:r>
      <w:r>
        <w:rPr>
          <w:lang w:val="hi_IN" w:bidi="hi_IN"/>
        </w:rPr>
        <w:t xml:space="preserve"> इसके विपरीत, यिप्तह एप्रैमियों से कहता है कि यिप्तह ने अम्मोनियों के विरुद्ध युद्ध करने के लिए अपना प्राण जोखिम में डाला है। यिप्तह कहता है कि एप्रैमियों को यिप्तह की मदद करनी चाहिए थी।</w:t>
      </w:r>
    </w:p>
    <w:p>
      <w:pPr/>
      <w:r>
        <w:rPr>
          <w:lang w:val="hi_IN" w:bidi="hi_IN"/>
        </w:rPr>
      </w:r>
      <w:r>
        <w:rPr>
          <w:b/>
          <w:lang w:val="hi_IN" w:bidi="hi_IN"/>
        </w:rPr>
        <w:t>तीसरे दृश्य में:</w:t>
      </w:r>
      <w:r>
        <w:rPr>
          <w:lang w:val="hi_IN" w:bidi="hi_IN"/>
        </w:rPr>
        <w:t xml:space="preserve"> यिप्तह और गिलादी एप्रैमियों से युद्ध करते हैं। गिलादियों को यह बात पसंद नहीं आई कि एप्रैमियों ने गिलादियों को भगोड़ा कहकर उनका अपमान किया।</w:t>
      </w:r>
    </w:p>
    <w:p>
      <w:pPr/>
      <w:r>
        <w:rPr>
          <w:lang w:val="hi_IN" w:bidi="hi_IN"/>
        </w:rPr>
      </w:r>
      <w:r>
        <w:rPr>
          <w:b/>
          <w:lang w:val="hi_IN" w:bidi="hi_IN"/>
        </w:rPr>
        <w:t>चौथे दृश्य में:</w:t>
      </w:r>
      <w:r>
        <w:rPr>
          <w:lang w:val="hi_IN" w:bidi="hi_IN"/>
        </w:rPr>
        <w:t xml:space="preserve"> गिलादी उन सभी एप्रैमी लोगों को मार डालते हैं जो यरदन नदी पार करने की कोशिश करते हैं। गिलादी जानते थे कि एप्रैमी कौन हैं क्योंकि वे एप्रैमियों से "शिब्बोलेत" शब्द का उच्चारण करवाते थे, और एप्रैमियों द्वारा इस शब्द का उच्चारण गिलादियों से अलग था। गिलादियों ने 42,000 एप्रैमियों को मार डाला।</w:t>
      </w:r>
    </w:p>
    <w:p>
      <w:pPr/>
      <w:r>
        <w:rPr>
          <w:lang w:val="hi_IN" w:bidi="hi_IN"/>
        </w:rPr>
      </w:r>
      <w:r>
        <w:rPr>
          <w:b/>
          <w:lang w:val="hi_IN" w:bidi="hi_IN"/>
        </w:rPr>
        <w:t>पाँचवें दृश्य में:</w:t>
      </w:r>
      <w:r>
        <w:rPr>
          <w:lang w:val="hi_IN" w:bidi="hi_IN"/>
        </w:rPr>
        <w:t xml:space="preserve"> यिप्तह छह वर्षों तक इस्राएल की अगुवाई करता है। फिर यिप्तह की मृत्यु हो जाती है और लोग उसे गिलाद के नगरों में दफनाते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एप्रैमी</w:t>
      </w:r>
    </w:p>
    <w:p>
      <w:pPr>
        <w:pStyle w:val="ListBullet"/>
        <w:spacing w:line="240" w:lineRule="auto"/>
        <w:ind w:left="720"/>
      </w:pPr>
      <w:r>
        <w:rPr>
          <w:lang w:val="hi_IN" w:bidi="hi_IN"/>
        </w:rPr>
      </w:r>
      <w:r>
        <w:rPr>
          <w:lang w:val="hi_IN" w:bidi="hi_IN"/>
        </w:rPr>
        <w:t>यिप्तह</w:t>
      </w:r>
    </w:p>
    <w:p>
      <w:pPr>
        <w:pStyle w:val="ListBullet"/>
        <w:spacing w:line="240" w:lineRule="auto"/>
        <w:ind w:left="720"/>
      </w:pPr>
      <w:r>
        <w:rPr>
          <w:lang w:val="hi_IN" w:bidi="hi_IN"/>
        </w:rPr>
      </w:r>
      <w:r>
        <w:rPr>
          <w:lang w:val="hi_IN" w:bidi="hi_IN"/>
        </w:rPr>
        <w:t>और गिलादी।</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गिलाद के लोगों के साथ समझौता करने में यिप्तह सफल रहा, लेकिन अम्मोनियों के राजा से बात करने की कोशिश में वह सफल नहीं हुआ। इसलिए, इस्राएलियों ने अम्मोनियों के विरुद्ध युद्ध किया और अम्मोनियों को पराजित किया। अंत में, पिछली कहानी में, यिप्तह भी यहोवा के साथ सौदा करने में सफल नहीं हुआ था। यहोवा यिप्तह को अम्मोनियों पर विजय तो दिला देता है, लेकिन फिर यिप्तह यहोवा से किए गए अपने वादे के कारण अपनी इकलौती बेटी की बलि दे देता है। अब, हम देखते हैं कि यिप्तह के अम्मोनियों पर विजय प्राप्त करने के बाद क्या होता है।</w:t>
      </w:r>
    </w:p>
    <w:p>
      <w:pPr/>
      <w:r>
        <w:rPr>
          <w:lang w:val="hi_IN" w:bidi="hi_IN"/>
        </w:rPr>
      </w:r>
      <w:r>
        <w:rPr>
          <w:lang w:val="hi_IN" w:bidi="hi_IN"/>
        </w:rPr>
        <w:t>पहले दृश्य में, एप्रैमी यिप्तह से बात करते हैं। शायद एप्रैमियों के अगुवे ही हैं जो यिप्तह से बात करते हैं। दूसरे दृश्य में, यिप्तह एप्रैमियों से वापस बात करता है। फिर तीसरे और चौथे दृश्यों में, यिप्तह अब कोई बात नहीं करता और इसके बजाय युद्ध करना शुरू करता है। हम जानते हैं कि कई एप्रैमी लोग यरदन नदी पार करके आए थे क्योंकि बाद में हमें पता चलता है कि कितने एप्रैमी लोग मारे गए थे। तीसरे दृश्य में, गिलाद के लोग एप्रैम के लोगों से युद्ध करते हैं, और चौथे दृश्य में, गिलाद के लोग उन सभी एप्रैमियों को मार डालते हैं जो यरदन नदी पार करके वापस एप्रैम की भूमि पर भागने की कोशिश करते हैं। पाँचवें दृश्य में अगुवे के रूप में यिप्तह के समय का सारांश प्रस्तुत किया गया है।</w:t>
      </w:r>
    </w:p>
    <w:p>
      <w:pPr/>
      <w:r>
        <w:rPr>
          <w:lang w:val="hi_IN" w:bidi="hi_IN"/>
        </w:rPr>
      </w:r>
      <w:r>
        <w:rPr>
          <w:lang w:val="hi_IN" w:bidi="hi_IN"/>
        </w:rPr>
        <w:t>पहले दृश्य में, एप्रैम के गोत्र के पुरुष एक साथ मिलते हैं। एप्रैमी लोग यरदन नदी के पश्चिमी किनारे से नदी पार करके पूर्वी किनारे पर गिलाद के सापोन नामक स्थान पर यिप्तह से मिलने जाते हैं। सापोन एक नगर था जो यब्बोक नदी से लगभग सात किलोमीटर उत्तर में था, और यह यरदन नदी से चार किलोमीटर पूर्व में था। सापोन यिप्तह का घर नहीं है। हमें ठीक से पता नहीं है कि यिप्तह सापोन में क्यों है, लेकिन शायद यिप्तह मिस्पा में अपने घर से सापोन नगर में एप्रैमियों से मिलने के लिए गया था।</w:t>
      </w:r>
    </w:p>
    <w:p>
      <w:pPr/>
      <w:r>
        <w:rPr>
          <w:lang w:val="hi_IN" w:bidi="hi_IN"/>
        </w:rPr>
      </w:r>
      <w:r>
        <w:rPr>
          <w:lang w:val="hi_IN" w:bidi="hi_IN"/>
        </w:rPr>
        <w:t>यहाँ समूह में रुकें और यदि आवश्यक हो तो यरदन नदी, एप्रैम के गोत्र की भूमि, मनश्शे गोत्र की भूमि, गिलाद की भूमि, सापोन और यब्बोक नदी के मानचित्र को फिर से देखें। इस ऑडियो को यहाँ रोकें।</w:t>
      </w:r>
    </w:p>
    <w:p>
      <w:pPr/>
      <w:r>
        <w:rPr>
          <w:lang w:val="hi_IN" w:bidi="hi_IN"/>
        </w:rPr>
      </w:r>
      <w:r>
        <w:rPr>
          <w:lang w:val="hi_IN" w:bidi="hi_IN"/>
        </w:rPr>
        <w:t xml:space="preserve">एप्रैमी पूछते हैं कि यिप्तह ने अम्मोनियों के विरुद्ध लड़ने के लिए उनसे सहायता क्यों नहीं माँगी। मूल भाषा में, एप्रैमी लोग यह दर्शाते हैं कि वे यिप्तह की बातों से आहत थे क्योंकि एप्रैमी लोग यिप्तह से बात करते समय अपनी बात पर जोर देते हैं। एप्रैमी इस बात पर ज़ोर देते हैं, “तुमने </w:t>
      </w:r>
      <w:r>
        <w:rPr>
          <w:b/>
          <w:lang w:val="hi_IN" w:bidi="hi_IN"/>
        </w:rPr>
        <w:t>हमें</w:t>
      </w:r>
      <w:r>
        <w:rPr>
          <w:lang w:val="hi_IN" w:bidi="hi_IN"/>
        </w:rPr>
        <w:t xml:space="preserve"> अपने साथ जाने के लिए नहीं बुलाया।” एप्रैमी अपनी भाषा में "हमें" का प्रयोग वाक्य की शुरुवात में करते हैं, ताकि इसे वाक्य का सबसे महत्वपूर्ण भाग बना दिया जा सके।</w:t>
      </w:r>
    </w:p>
    <w:p>
      <w:pPr/>
      <w:r>
        <w:rPr>
          <w:lang w:val="hi_IN" w:bidi="hi_IN"/>
        </w:rPr>
      </w:r>
      <w:r>
        <w:rPr>
          <w:lang w:val="hi_IN" w:bidi="hi_IN"/>
        </w:rPr>
        <w:t>यहाँ रुकें और समूह में इस प्रश्न पर चर्चा करें: आप किसी को कैसे बताते हैं या दिखाते हैं कि आप उनके द्वारा किए गए या कहे गए किसी बात से आहत हैं? आप एप्रैमियों द्वारा यिप्तह से कही गई बातों का अनुवाद कैसे करेंगे जिससे यह पता चले कि एप्रैमी नाराज़ थे? इस ऑडियो को यहाँ रोकें।</w:t>
      </w:r>
    </w:p>
    <w:p>
      <w:pPr/>
      <w:r>
        <w:rPr>
          <w:lang w:val="hi_IN" w:bidi="hi_IN"/>
        </w:rPr>
      </w:r>
      <w:r>
        <w:rPr>
          <w:lang w:val="hi_IN" w:bidi="hi_IN"/>
        </w:rPr>
        <w:t>याद रहे कि पिछली कहानी में जब यिप्तह ने अम्मोनियों के खिलाफ लड़ने के लिए लोगों को इकट्ठा किया था, तब वह संभवतः यरदन नदी के पश्चिमी किनारे पर गया था। एप्रैमी कहते हैं कि यिप्तह ने उनसे अम्मोनियों से युद्ध करने के लिए नदी के पूर्व की ओर पार करने के लिए नहीं कहा था। ध्यान रहे कि यह स्पष्ट नहीं है कि यिप्तह ने एप्रैमियों से बात की थी या नहीं, और क्या एप्रैमियों ने उस समय यिप्तह की मदद करने से इनकार कर दिया था या नहीं।</w:t>
      </w:r>
    </w:p>
    <w:p>
      <w:pPr/>
      <w:r>
        <w:rPr>
          <w:lang w:val="hi_IN" w:bidi="hi_IN"/>
        </w:rPr>
      </w:r>
      <w:r>
        <w:rPr>
          <w:lang w:val="hi_IN" w:bidi="hi_IN"/>
        </w:rPr>
        <w:t>एप्रैमी यिप्तह को भी धमकी देते हैं। ध्यान रखें कि धमकी यिप्तह के घर को उसके सिर सहित जला देने की है, जिसका अर्थ यिप्तह के घर को यिप्तह सहित जला देना या यिप्तह के साथ रहने वाले लोगों को जला देना हो सकता है। ध्यान रहे कि एप्रैमियों ने शायद यिप्तह को अपने अगुवे के रूप में चुनौती देने के लिए यह धमकी दी थी।</w:t>
      </w:r>
    </w:p>
    <w:p>
      <w:pPr/>
      <w:r>
        <w:rPr>
          <w:lang w:val="hi_IN" w:bidi="hi_IN"/>
        </w:rPr>
      </w:r>
      <w:r>
        <w:rPr>
          <w:lang w:val="hi_IN" w:bidi="hi_IN"/>
        </w:rPr>
        <w:t>दूसरे दृश्य में, यिप्तह एप्रैमियों को उत्तर देता है। यिप्तह का कहना है कि उसने और उसके लोगों ने ही अम्मोनियों के साथ समस्या को हल करने का प्रयास किया था। मूल भाषा में, यिप्तह वाक्य में पहले "मैं और मेरे लोग" कहता है, ताकि यह दिखाया जा सके कि यिप्तह अपने बारे में एप्रैमियों से अलग होकर बात करता है। यिप्तह वह व्यक्ति था जिसने अम्मोनियों से युद्ध किया था, और एप्रैमी कहाँ थे? यिप्तह का कहना है कि उसने एप्रैमियों से मदद माँगी, लेकिन एप्रैमियों ने यिप्तह को अम्मोनियों के हाथ या शक्ति से नहीं बचाया।</w:t>
      </w:r>
    </w:p>
    <w:p>
      <w:pPr/>
      <w:r>
        <w:rPr>
          <w:lang w:val="hi_IN" w:bidi="hi_IN"/>
        </w:rPr>
      </w:r>
      <w:r>
        <w:rPr>
          <w:lang w:val="hi_IN" w:bidi="hi_IN"/>
        </w:rPr>
        <w:t>यिप्तह कहता है कि उसने अपना जीवन अपने हथेली पर रख दिया, जिसका अर्थ है कि यिप्तह ने अम्मोनियों के खिलाफ लड़ने के लिए अपने जीवन को जोखिम में डाला। यहोवा ने अम्मोनियों को यिप्तह के हाथ में दे दिया, जिसका अर्थ है कि यहोवा ने यिप्तह को अम्मोनियों पर विजय दी।</w:t>
      </w:r>
    </w:p>
    <w:p>
      <w:pPr/>
      <w:r>
        <w:rPr>
          <w:lang w:val="hi_IN" w:bidi="hi_IN"/>
        </w:rPr>
      </w:r>
      <w:r>
        <w:rPr>
          <w:lang w:val="hi_IN" w:bidi="hi_IN"/>
        </w:rPr>
        <w:t>यहाँ रुकें और समूह में इस प्रश्न पर चर्चा करें: उस समय के बारे में बात करें जब आपने या आपके किसी परिचित ने किसी चीज़ के लिए अपनी जान हथेली पर रखी हो या अपनी जान जोखिम में डाली हो। इस विचार का अनुवाद करने का सबसे अच्छा तरीका क्या है कि यिप्तह ने अपने जीवन को जोखिम में डाला है? साथ ही, यह कहने का सबसे अच्छा तरीका क्या है कि यहोवा ने यिप्तह को अम्मोनियों पर विजय दी? इस ऑडियो को यहाँ रोकें।</w:t>
      </w:r>
    </w:p>
    <w:p>
      <w:pPr/>
      <w:r>
        <w:rPr>
          <w:lang w:val="hi_IN" w:bidi="hi_IN"/>
        </w:rPr>
      </w:r>
      <w:r>
        <w:rPr>
          <w:lang w:val="hi_IN" w:bidi="hi_IN"/>
        </w:rPr>
        <w:t>यिप्तह एप्रैमियों से जो अंतिम बात कहता है, वह है, "तुम आज मेरे विरुद्ध युद्ध करने के लिए यहाँ क्यों हो?" यिप्तह दिखाता है कि यिप्तह ने अतीत में एप्रैमियों से सहायता माँगी थी, और अब यिप्तह एप्रैमियों से यह प्रश्न इसलिए पूछता है ताकि यह दिखाया जा सके कि एप्रैमियों के यिप्तह से युद्ध करने का कोई कारण नहीं है। याद रखें कि दूसरे दृश्य के अंत में एप्रैमी यिप्तह के उत्तर में कुछ नहीं कहते हैं।</w:t>
      </w:r>
    </w:p>
    <w:p>
      <w:pPr/>
      <w:r>
        <w:rPr>
          <w:lang w:val="hi_IN" w:bidi="hi_IN"/>
        </w:rPr>
      </w:r>
      <w:r>
        <w:rPr>
          <w:lang w:val="hi_IN" w:bidi="hi_IN"/>
        </w:rPr>
        <w:t>यहाँ रुकें और समूह में इस प्रश्न पर चर्चा करें: क्या आपकी भाषा में यिप्तह के लिए यह पूछना अधिक स्वाभाविक होगा, "तो आज तुम मुझसे लड़ने के लिए यहाँ क्यों आए हो?" या फिर यिप्तह यह कह सकता था, "तो फिर आज तुम्हारे लिए मुझ पर हमला करने का कोई कारण नहीं है"। इस ऑडियो को यहाँ रोकें।</w:t>
      </w:r>
    </w:p>
    <w:p>
      <w:pPr/>
      <w:r>
        <w:rPr>
          <w:lang w:val="hi_IN" w:bidi="hi_IN"/>
        </w:rPr>
      </w:r>
      <w:r>
        <w:rPr>
          <w:lang w:val="hi_IN" w:bidi="hi_IN"/>
        </w:rPr>
        <w:t>तीसरे दृश्य में, यिप्तह युद्ध के लिए तैयार है। यिप्तह गिलाद के पुरुषों को इकट्ठा करता है, वे एप्रैमियों के विरुद्ध युद्ध करते हैं, और वे एप्रैमियों को पराजित करते हैं। गिलाद के लोगों का एप्रैमियों के विरुद्ध युद्ध करने का कारण यह है कि एप्रैमियों ने गिलाद के लोगों का अपमान किया था। एप्रैमियों ने कहा कि गिलादी एप्रैम और मनश्शे के गोत्रों की भूमि में शरणार्थी, या भगोड़े लोग थे। याद रखें कि शरणार्थी वह व्यक्ति होता है जिसे अपना घर छोड़ना पड़ता है, और यह बात गिलादियों का अपमान करती थी क्योंकि इसका मतलब यह था कि गिलादी लोग वास्तव में इस्राएल की भूमि के निवासी नहीं थे।</w:t>
      </w:r>
    </w:p>
    <w:p>
      <w:pPr/>
      <w:r>
        <w:rPr>
          <w:lang w:val="hi_IN" w:bidi="hi_IN"/>
        </w:rPr>
      </w:r>
      <w:r>
        <w:rPr>
          <w:lang w:val="hi_IN" w:bidi="hi_IN"/>
        </w:rPr>
        <w:t>यहाँ रुकें और समूह में इस प्रश्न पर चर्चा करें: उस चर्चा के बारे में सोचें जो आपने पहले की थी कि जब दो समूह के लोग एक-दूसरे को पसंद नहीं करते हैं तो वे एक-दूसरे से क्या कहते हैं। यदि लोगों के समूह एक-दूसरे का अपमान करते हैं, तो आपके समुदाय में क्या हो सकता है? उदाहरण के लिए, क्या अपमान के बाद हिंसा, युद्ध या कोई और चीज़ हो सकती है? इस भाग का अनुवाद करने का सबसे अच्छा तरीका क्या है जब एप्रैमी कहते हैं कि गिलादी एप्रैम और मनश्शे की भूमि में भगोड़े लोगों के समान हैं? इस ऑडियो को यहाँ रोकें।</w:t>
      </w:r>
    </w:p>
    <w:p>
      <w:pPr/>
      <w:r>
        <w:rPr>
          <w:lang w:val="hi_IN" w:bidi="hi_IN"/>
        </w:rPr>
      </w:r>
      <w:r>
        <w:rPr>
          <w:lang w:val="hi_IN" w:bidi="hi_IN"/>
        </w:rPr>
        <w:t>चौथे दृश्य में, गिलादी यरदन नदी को पार करने मार्गों पर नियंत्रण कर लेते हैं। गिलादी यह सुनिश्चित करना चाहते हैं कि कोई भी एप्रैमी भागकर यरदन नदी के पश्चिमी किनारे पर स्थित एप्रैम देश में वापस जाने का प्रयास न करे।</w:t>
      </w:r>
    </w:p>
    <w:p>
      <w:pPr/>
      <w:r>
        <w:rPr>
          <w:lang w:val="hi_IN" w:bidi="hi_IN"/>
        </w:rPr>
      </w:r>
      <w:r>
        <w:rPr>
          <w:lang w:val="hi_IN" w:bidi="hi_IN"/>
        </w:rPr>
        <w:t>यहाँ समूह में रुकें और यरदन नदी के नक्शे को फिर से देखें, यरदन नदी को पार करने के संभावित स्थानों, एप्रैम गोत्र की भूमि, मनश्शे गोत्र की भूमि और गिलाद की भूमि को भी देखें। इस ऑडियो को यहाँ रोकें।</w:t>
      </w:r>
    </w:p>
    <w:p>
      <w:pPr/>
      <w:r>
        <w:rPr>
          <w:lang w:val="hi_IN" w:bidi="hi_IN"/>
        </w:rPr>
      </w:r>
      <w:r>
        <w:rPr>
          <w:lang w:val="hi_IN" w:bidi="hi_IN"/>
        </w:rPr>
        <w:t>साथ ही, यहाँ रुकें और समूह में इस प्रश्न पर चर्चा करें: आप किसी नदी या धारा को पार करने के बारे में कैसे बात करते हैं? यरदन नदी को पार करने के स्थानों को बताने का सबसे अच्छा तरीका क्या है? इस ऑडियो को यहाँ रोकें।</w:t>
      </w:r>
    </w:p>
    <w:p>
      <w:pPr/>
      <w:r>
        <w:rPr>
          <w:lang w:val="hi_IN" w:bidi="hi_IN"/>
        </w:rPr>
      </w:r>
      <w:r>
        <w:rPr>
          <w:lang w:val="hi_IN" w:bidi="hi_IN"/>
        </w:rPr>
        <w:t>गिलादी एक परीक्षा करते हैं ताकि वे जान सकें कि कौन से लोग एप्रैमी भगोड़े या शरणार्थी हैं, जो यरदन नदी के पार युद्ध से भागने की कोशिश कर रहे हैं। मूल भाषा में भगोड़े के लिए यही शब्द है जो एप्रैमियों ने पहले गिलादियों के बारे में कहा था, और अब एप्रैमी ही भगोड़े हैं!</w:t>
      </w:r>
    </w:p>
    <w:p>
      <w:pPr/>
      <w:r>
        <w:rPr>
          <w:lang w:val="hi_IN" w:bidi="hi_IN"/>
        </w:rPr>
      </w:r>
      <w:r>
        <w:rPr>
          <w:lang w:val="hi_IN" w:bidi="hi_IN"/>
        </w:rPr>
        <w:t>यहाँ रुकें और समूह में इस प्रश्न पर चर्चा करें: यहाँ और इस भाग के पहले भाग में जहाँ एप्रैमी लोग गिलादियों को भगोड़ा कहते हैं, वहाँ भगोड़े का वर्णन करने का सबसे अच्छा तरीका क्या है? इस ऑडियो को यहाँ रोकें।</w:t>
      </w:r>
    </w:p>
    <w:p>
      <w:pPr/>
      <w:r>
        <w:rPr>
          <w:lang w:val="hi_IN" w:bidi="hi_IN"/>
        </w:rPr>
      </w:r>
      <w:r>
        <w:rPr>
          <w:lang w:val="hi_IN" w:bidi="hi_IN"/>
        </w:rPr>
        <w:t>गिलादियों ने यरदन नदी पार करने वाले प्रत्येक व्यक्ति से दो प्रश्न पूछे थे। सबसे पहले, "क्या आप एप्रैमी हैं?" जब उस व्यक्ति ने “नहीं” उत्तर दिया, तो गिलादियों ने उस व्यक्ति से “शिब्बोलेत” कहने के लिए कहा। गिलादियों ने यह जानने के लिए ऐसा किया कि क्या वह व्यक्ति गिलादियों की तरह बोलता है या एप्रैमियों की तरह। एक एप्रैमी "सिब्बोलेत" कहता था, क्योंकि एप्रैमी लोगों के बोलने के तरीके में "श" ध्वनि नहीं होती थी। याद रखें कि गिलादी और एप्रैमी थोड़े अलग तरीके से बोलते थे क्योंकि वे इस्राएल के अलग-अलग हिस्सों में रहते थे। यदि उस व्यक्ति ने "सिब्बोलेत" कहा, तो गिलादियों ने उस व्यक्ति को पकड़कर यरदन नदी के पार मार डाला क्योंकि वे जानते थे कि वह व्यक्ति एप्रैमी था।</w:t>
      </w:r>
    </w:p>
    <w:p>
      <w:pPr/>
      <w:r>
        <w:rPr>
          <w:lang w:val="hi_IN" w:bidi="hi_IN"/>
        </w:rPr>
      </w:r>
      <w:r>
        <w:rPr>
          <w:lang w:val="hi_IN" w:bidi="hi_IN"/>
        </w:rPr>
        <w:t>यहाँ रुकें और समूह में इस प्रश्न पर चर्चा करें: गिलादियों ने एप्रैमियों के लिए जो परीक्षा ली थी, उसका सबसे अच्छा वर्णन कैसे किया जा सकता है? इस ऑडियो को यहाँ रोकें।</w:t>
      </w:r>
    </w:p>
    <w:p>
      <w:pPr/>
      <w:r>
        <w:rPr>
          <w:lang w:val="hi_IN" w:bidi="hi_IN"/>
        </w:rPr>
      </w:r>
      <w:r>
        <w:rPr>
          <w:lang w:val="hi_IN" w:bidi="hi_IN"/>
        </w:rPr>
        <w:t>चौथे दृश्य का अंतिम भाग कहता है कि गिलादियों ने उस दिन 42,000 एप्रैमियों को मार डाला। बयालीस हजार लोग 1,000 पुरुषों की 42 इकाइयों के बराबर हैं, जो कि पुरुषों की एक बहुत बड़ी संख्या है।</w:t>
      </w:r>
    </w:p>
    <w:p>
      <w:pPr/>
      <w:r>
        <w:rPr>
          <w:lang w:val="hi_IN" w:bidi="hi_IN"/>
        </w:rPr>
      </w:r>
      <w:r>
        <w:rPr>
          <w:lang w:val="hi_IN" w:bidi="hi_IN"/>
        </w:rPr>
        <w:t>पाँचवाँ दृश्य यिप्तह की कहानी का सारांश देता है। यिप्तह छह वर्षों तक इस्राएल की अगुवाई या न्याय करता था। यह दिखाता है कि यिप्तह ने शायद केवल गिलाद पर ही नहीं, बल्कि पूरे इस्राएल पर शासन किया था। यिप्तह मर जाता है, और वे यिप्तह को गिलाद के नगरों में दफनाते हैं। याद रखें, इसका शायद यह मतलब है कि उन्होंने यिप्तह को गिलाद के किसी नगर में दफनाया था, लेकिन लोगों को अब याद नहीं है कि वह कौन सा नगर था। यह संभव है कि गिलाद के लोगों ने अलग-अलग नगरों में यिप्तह को याद किया हो, लेकिन यह स्पष्ट नहीं है कि इस भाग में "गिलाद नगर" के बजाय "गिलाद के नगर" क्यों लिखा गया है।</w:t>
      </w:r>
    </w:p>
    <w:p>
      <w:pPr/>
      <w:r>
        <w:rPr>
          <w:lang w:val="hi_IN" w:bidi="hi_IN"/>
        </w:rPr>
      </w:r>
      <w:r>
        <w:rPr>
          <w:lang w:val="hi_IN" w:bidi="hi_IN"/>
        </w:rPr>
        <w:t>यहाँ रुकें और समूह में इस प्रश्न पर चर्चा करें: क्या इसका अनुवाद "गिलाद के नगर" या "गिलाद के नगरों में से एक" के रूप में करना बेहतर होगा?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एप्रैमी</w:t>
      </w:r>
    </w:p>
    <w:p>
      <w:pPr>
        <w:pStyle w:val="ListBullet"/>
        <w:spacing w:line="240" w:lineRule="auto"/>
        <w:ind w:left="720"/>
      </w:pPr>
      <w:r>
        <w:rPr>
          <w:lang w:val="hi_IN" w:bidi="hi_IN"/>
        </w:rPr>
      </w:r>
      <w:r>
        <w:rPr>
          <w:lang w:val="hi_IN" w:bidi="hi_IN"/>
        </w:rPr>
        <w:t>यिप्तह</w:t>
      </w:r>
    </w:p>
    <w:p>
      <w:pPr>
        <w:pStyle w:val="ListBullet"/>
        <w:spacing w:line="240" w:lineRule="auto"/>
        <w:ind w:left="720"/>
      </w:pPr>
      <w:r>
        <w:rPr>
          <w:lang w:val="hi_IN" w:bidi="hi_IN"/>
        </w:rPr>
      </w:r>
      <w:r>
        <w:rPr>
          <w:lang w:val="hi_IN" w:bidi="hi_IN"/>
        </w:rPr>
        <w:t>और गिलादी।</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एप्रैमी एक साथ मिलते हैं। एप्रैमी यरदन नदी पार करके गिलाद के सापोन नगर तक जाते हैं। एप्रैमियों ने यिप्तह से कहा, "जब तुम अम्मोनियों से लड़ने के लिए पार गए थे, तब तुमने हमें अपने साथ आने के लिए क्यों नहीं कहा?" अब हम तेरे घर को तब ही जला देंगे, जब तक तू उसके भीतर रहेगा!"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लोग एप्रैमियों की भूमिका निभा रहे हैं, उनसे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यिप्तह ने एप्रैमियों से कहा, "मुझे और गिलादियों को अम्मोनियों के साथ एक कठिन समस्या का सामना करना पड़ा।" मैंने तुमसे सहायता माँगी, लेकिन तुमने मेरी मदद नहीं की। जब मैंने देखा कि तुम मेरी मदद नहीं करोगे, तो मैंने अपने जीवन को जोखिम में डाल दिया। मैंने अम्मोनियों के विरुद्ध युद्ध किया, और यहोवा ने मुझे अम्मोनियों पर विजय दी। इसलिए आज तुम्हारे आने और मुझ पर आक्रमण करने का कोई कारण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r>
        <w:rPr>
          <w:lang w:val="hi_IN" w:bidi="hi_IN"/>
        </w:rPr>
      </w:r>
      <w:r>
        <w:rPr>
          <w:lang w:val="hi_IN" w:bidi="hi_IN"/>
        </w:rPr>
        <w:t>साथ ही, एप्रैमियों की भूमिका निभाने वाले लोगों से पूछें, "आप क्या महसूस कर रहे हैं या क्या सोच रहे हैं?" लोग कुछ इस तरह के उत्तर दे सकते हैं:</w:t>
      </w:r>
    </w:p>
    <w:p>
      <w:pPr/>
      <w:r>
        <w:rPr>
          <w:lang w:val="hi_IN" w:bidi="hi_IN"/>
        </w:rPr>
      </w:r>
      <w:r>
        <w:rPr>
          <w:lang w:val="hi_IN" w:bidi="hi_IN"/>
        </w:rPr>
        <w:t>यिप्तह ने गिलाद के लोगों को एक साथ इकट्ठा किया। गिलादी लोग एप्रैमियों के विरुद्ध युद्ध करते थे, और गिलादियों ने एप्रैमियों को हराया। गिलादी लोग एप्रैमियों के विरुद्ध युद्ध करते थे क्योंकि एप्रैमियों ने गिलादियों का अपमान किया था। उन्होंने जो अपमानजनक बातें कहीं, वे ये थीं, "तुम गिलादी एप्रैम के भगोड़े हो, और तुम एप्रैम और मनश्शे के गोत्रों की भूमि में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गिलादियों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गिलादियों ने एप्रैम की भूमि के पास यरदन नदी के पार होने वाले स्थानों पर अधिकार कर लिया। जब एक एप्रैमी भगोड़े ने यरदन नदी के पश्चिमी किनारे पर जाने की अनुमति माँगी, तो गिलादियों ने उससे पूछा, "क्या तू एप्रैमी है?" यदि उस व्यक्ति ने "नहीं" कहा, तो गिलादियों ने उस व्यक्ति से "शिब्बोलेत" कहने को कहा। यदि उस व्यक्ति ने "शिब्बोलेत" के बजाय "सिब्बोलेत" कहा होता, तो गिलादियों को पता होता कि वह व्यक्ति एप्रैम का था, और गिलादियों ने यरदन नदी को पार करते समय उस एप्रैमी को मार डाला। गिलादियों ने उस दिन 42,000 एप्रैमियों को मार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गिलादियों की भूमिका निभाने वाले लोगों से पूछें, "आप क्या महसूस कर रहे हैं या क्या सोच रहे हैं?" लोग कुछ इस तरह के उत्तर दे सकते हैं:</w:t>
      </w:r>
    </w:p>
    <w:p>
      <w:pPr/>
      <w:r>
        <w:rPr>
          <w:lang w:val="hi_IN" w:bidi="hi_IN"/>
        </w:rPr>
      </w:r>
      <w:r>
        <w:rPr>
          <w:lang w:val="hi_IN" w:bidi="hi_IN"/>
        </w:rPr>
        <w:t>साथ ही, एप्रैमियों की भूमिका निभाने वाले लोगों से पूछें, "आप क्या महसूस कर रहे हैं या क्या सोच रहे हैं?" लोग कुछ इस तरह के उत्तर दे सकते हैं:</w:t>
      </w:r>
    </w:p>
    <w:p>
      <w:pPr/>
      <w:r>
        <w:rPr>
          <w:lang w:val="hi_IN" w:bidi="hi_IN"/>
        </w:rPr>
      </w:r>
      <w:r>
        <w:rPr>
          <w:lang w:val="hi_IN" w:bidi="hi_IN"/>
        </w:rPr>
        <w:t>यिप्तह छह वर्षों तक इस्राएल का अगुवा था। यिप्तह मर जाता है, और वे यिप्तह को गिलाद के नगरों में दफनाते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यिप्तह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गिलादियों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एप्रैमियों की भूमिका निभाने वाले लोगों से पूछें, "आप क्या महसूस कर रहे हैं या क्या सोच रहे हैं?" लोग कुछ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सभी एप्रैमी पुरुष एक साथ इकट्ठा हुए। एप्रैमी याकूब के पुत्र यूसुफ की दो अर्ध-गोत्रों में से एक थे।</w:t>
      </w:r>
    </w:p>
    <w:p>
      <w:pPr/>
      <w:r>
        <w:rPr>
          <w:lang w:val="hi_IN" w:bidi="hi_IN"/>
        </w:rPr>
      </w:r>
      <w:r>
        <w:rPr>
          <w:lang w:val="hi_IN" w:bidi="hi_IN"/>
        </w:rPr>
        <w:t xml:space="preserve">एप्रैमी </w:t>
      </w:r>
      <w:r>
        <w:rPr>
          <w:b/>
          <w:lang w:val="hi_IN" w:bidi="hi_IN"/>
        </w:rPr>
        <w:t>यरदन नदी</w:t>
      </w:r>
      <w:r>
        <w:rPr>
          <w:lang w:val="hi_IN" w:bidi="hi_IN"/>
        </w:rPr>
        <w:t xml:space="preserve"> पार करके सापोन तक गए। यरदन नदी वह नदी है जो गिलाद देश की पश्चिमी सीमा पर उत्तर से दक्षिण की ओर बहती है। यरदन नदी का अनुवाद उसी प्रकार करें जैसे आपने पिछले भागों में किया है। यरदन नदी के बारे में अधिक जानकारी के लिए, मुख्य शब्दावली देखें।</w:t>
      </w:r>
    </w:p>
    <w:p>
      <w:pPr/>
      <w:r>
        <w:rPr>
          <w:lang w:val="hi_IN" w:bidi="hi_IN"/>
        </w:rPr>
      </w:r>
      <w:r>
        <w:rPr>
          <w:lang w:val="hi_IN" w:bidi="hi_IN"/>
        </w:rPr>
        <w:t xml:space="preserve">यिप्तह एप्रैमियों से कहता है कि उसने अम्मोनियों से लड़ने के लिए अपना प्राण जोखिम में डाला है। </w:t>
      </w:r>
      <w:r>
        <w:rPr>
          <w:b/>
          <w:lang w:val="hi_IN" w:bidi="hi_IN"/>
        </w:rPr>
        <w:t>यहोवा</w:t>
      </w:r>
      <w:r>
        <w:rPr>
          <w:lang w:val="hi_IN" w:bidi="hi_IN"/>
        </w:rPr>
        <w:t xml:space="preserve"> ने यिप्तह को अम्मोनियों पर विजय दी। यहोवा परमेश्वर का व्यक्तिगत नाम है। यहोवा का अनुवाद उसी तरह करें जैसे आपने पिछले भागों में किया है। यहोवा के बारे में अधिक जानकारी के लिए, मुख्य शब्दावली को देखें। </w:t>
      </w:r>
    </w:p>
    <w:p>
      <w:pPr/>
      <w:r>
        <w:rPr>
          <w:lang w:val="hi_IN" w:bidi="hi_IN"/>
        </w:rPr>
      </w:r>
      <w:r>
        <w:rPr>
          <w:lang w:val="hi_IN" w:bidi="hi_IN"/>
        </w:rPr>
        <w:t xml:space="preserve">गिलादी लोग एप्रैमियों के विरुद्ध युद्ध करते थे क्योंकि एप्रैमियों ने गिलादियों का अपमान किया था। एप्रैमी गिलादियों का अपमान करते हैं जब वे उन्हें एप्रैम और मनश्शे के देश में </w:t>
      </w:r>
      <w:r>
        <w:rPr>
          <w:b/>
          <w:lang w:val="hi_IN" w:bidi="hi_IN"/>
        </w:rPr>
        <w:t>भगोड़े</w:t>
      </w:r>
      <w:r>
        <w:rPr>
          <w:lang w:val="hi_IN" w:bidi="hi_IN"/>
        </w:rPr>
        <w:t xml:space="preserve"> कहते हैं। मनश्शे यूसुफ का दूसरा आधा गोत्र है, और उनकी भूमि यरदन नदी के पूर्व और पश्चिम दोनों ओर स्थित है। भगोड़े वे लोग होते हैं जो किसी देश से भागकर किसी दूसरे स्थान पर बचे हुए लोग या शरणार्थियों के रूप में चले जाते हैं।</w:t>
      </w:r>
    </w:p>
    <w:p>
      <w:pPr/>
      <w:r>
        <w:rPr>
          <w:lang w:val="hi_IN" w:bidi="hi_IN"/>
        </w:rPr>
      </w:r>
      <w:r>
        <w:rPr>
          <w:lang w:val="hi_IN" w:bidi="hi_IN"/>
        </w:rPr>
        <w:t>यहाँ रुकें और समूह के रूप में चर्चा करें कि आप इस बारे में कैसे बात करेंगे कि गिलादी लोग एप्रैम और मनश्शे की भूमि में भगोड़े या शरणार्थी हैं। इस ऑडियो को यहाँ रोकें।</w:t>
      </w:r>
    </w:p>
    <w:p>
      <w:pPr/>
      <w:r>
        <w:rPr>
          <w:lang w:val="hi_IN" w:bidi="hi_IN"/>
        </w:rPr>
      </w:r>
      <w:r>
        <w:rPr>
          <w:lang w:val="hi_IN" w:bidi="hi_IN"/>
        </w:rPr>
        <w:t xml:space="preserve">यिप्तह ने छह वर्षों तक इस्राएल का न्याय किया। </w:t>
      </w:r>
      <w:r>
        <w:rPr>
          <w:b/>
          <w:lang w:val="hi_IN" w:bidi="hi_IN"/>
        </w:rPr>
        <w:t>न्यायी</w:t>
      </w:r>
      <w:r>
        <w:rPr>
          <w:lang w:val="hi_IN" w:bidi="hi_IN"/>
        </w:rPr>
        <w:t xml:space="preserve"> वह व्यक्ति होता है जो इस्राएल की अगुवाई करता है। यहाँ, </w:t>
      </w:r>
      <w:r>
        <w:rPr>
          <w:b/>
          <w:lang w:val="hi_IN" w:bidi="hi_IN"/>
        </w:rPr>
        <w:t>इस्राएल</w:t>
      </w:r>
      <w:r>
        <w:rPr>
          <w:lang w:val="hi_IN" w:bidi="hi_IN"/>
        </w:rPr>
        <w:t xml:space="preserve"> का अर्थ इस्राएल के लोग है। न्यायी और इस्राएल का अनुवाद उसी प्रकार करें जैसे आपने पिछले भागों में किया है। न्यायी और इस्राएल के बारे में अधिक जानकारी के लिए, मुख्य शब्दावली देखें।</w:t>
      </w:r>
    </w:p>
    <w:p>
      <w:pPr/>
      <w:r>
        <w:rPr>
          <w:lang w:val="hi_IN" w:bidi="hi_IN"/>
        </w:rPr>
      </w:r>
      <w:r>
        <w:rPr>
          <w:lang w:val="hi_IN" w:bidi="hi_IN"/>
        </w:rPr>
        <w:t xml:space="preserve">यिप्तह की मृत्यु हो गई, और लोगों ने उसे गिलाद के </w:t>
      </w:r>
      <w:r>
        <w:rPr>
          <w:b/>
          <w:lang w:val="hi_IN" w:bidi="hi_IN"/>
        </w:rPr>
        <w:t>शहरों</w:t>
      </w:r>
      <w:r>
        <w:rPr>
          <w:lang w:val="hi_IN" w:bidi="hi_IN"/>
        </w:rPr>
        <w:t xml:space="preserve"> में </w:t>
      </w:r>
      <w:r>
        <w:rPr>
          <w:b/>
          <w:lang w:val="hi_IN" w:bidi="hi_IN"/>
        </w:rPr>
        <w:t>दफनाया</w:t>
      </w:r>
      <w:r>
        <w:rPr>
          <w:lang w:val="hi_IN" w:bidi="hi_IN"/>
        </w:rPr>
        <w:t>। दफनाने का अनुवाद उसी तरह करें जैसे आपने पिछले भागों में किया है। शहर नगर से बड़ा होता है और आमतौर पर इसके चारों ओर दीवारें होती हैं। शहर का अनुवाद उसी तरह करें जैसे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12:8–15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12:8–15 को सुनें और अपने मन में रखें।</w:t>
      </w:r>
    </w:p>
    <w:p>
      <w:pPr/>
      <w:r>
        <w:rPr>
          <w:lang w:val="hi_IN" w:bidi="hi_IN"/>
        </w:rPr>
      </w:r>
      <w:r>
        <w:rPr>
          <w:lang w:val="hi_IN" w:bidi="hi_IN"/>
        </w:rPr>
        <w:t>यदि सम्भव हो, तो न्यायियों 12:8–15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12:8–15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कहानीकार न्यायियों की सूची के बारे में बताना जारी रखता है, और अब न्यायी इस्राएल के पश्चिमी क्षेत्र से, यरदन नदी के पश्चिम से आते हैं। इस कहानी से ठीक पहले, यिप्तह ने एक न्यायी के रूप में शासन किया और इस्राएल के एक अन्य गोत्र के खिलाफ लड़ाई लड़ी। यिप्तह ने यहोवा से की गई अपनी मन्नत को पूरा करने के लिए अपनी इकलौती बेटी की भी बलि दी। अब, इस कहानी में, इस्राएल देश न्यायियों इबसान, एलोन और अब्दोन के नेतृत्व में शांति का एक संक्षिप्त समय अनुभव करता है।</w:t>
      </w:r>
    </w:p>
    <w:p>
      <w:pPr/>
      <w:r>
        <w:rPr>
          <w:lang w:val="hi_IN" w:bidi="hi_IN"/>
        </w:rPr>
      </w:r>
      <w:r>
        <w:rPr>
          <w:lang w:val="hi_IN" w:bidi="hi_IN"/>
        </w:rPr>
        <w:t>इस वर्तमान कहानी से पहले, पाँच प्रमुख न्यायी- ओत्नीएल, एहूद, दबोरा, गिदोन और यिप्तह - पहले ही प्रकट हो चुके हैं, और इस कहानी के बाद केवल शिमशोन की कहानी ही शेष है। हमें इस बात की अधिक जानकारी है कि प्रमुख न्यायियों ने इस्राएल की अगुवाई कैसे की। छः छोटे न्यायियों में से तीन - शमगर, तोला और याईर - पहले ही प्रकट हो चुके हैं, और अब यह कहानी इबसान एलोन और अब्दोन के शासनकाल का वर्णन करती है। ये छोटे न्यायी पुस्तक में युद्धप्रिय न्यायियों के विपरीत के रूप में दिखाई देते हैं। कहानीकार इन छोटे न्यायियों के बारे में बहुत सारा विवरण नहीं देता है।</w:t>
      </w:r>
    </w:p>
    <w:p>
      <w:pPr/>
      <w:r>
        <w:rPr>
          <w:lang w:val="hi_IN" w:bidi="hi_IN"/>
        </w:rPr>
      </w:r>
      <w:r>
        <w:rPr>
          <w:lang w:val="hi_IN" w:bidi="hi_IN"/>
        </w:rPr>
        <w:t>इस कहानी से पहले यिप्तह की कहानी और इस भाग के बाद शिमशोन की कहानी, दोनों बहुत सी मृत्यु और विनाश के बारे में बताते हैं। तुलना में यह कहानी किसी भी संघर्ष या पाप के बारे में बात नहीं करती है। इस भाग में उल्लिखित तीन न्यायियों में से दो के बेटे, बेटियाँ, पोते, गदहे और वैवाहिक संबंध हैं, जो दर्शाता है कि यह शायद शांति, धन और समृद्धि का समय था। इबसान और अब्दोन के बहुत से बच्चे हैं, जो यिप्तह के विपरीत है, जिसकी केवल एक बेटी थी।</w:t>
      </w:r>
    </w:p>
    <w:p>
      <w:pPr/>
      <w:r>
        <w:rPr>
          <w:lang w:val="hi_IN" w:bidi="hi_IN"/>
        </w:rPr>
      </w:r>
      <w:r>
        <w:rPr>
          <w:lang w:val="hi_IN" w:bidi="hi_IN"/>
        </w:rPr>
        <w:t>यहाँ रुकें और समूह के रूप में इस प्रश्न पर चर्चा करें: जब आप अपने लोगों के समूह का इतिहास बताते हैं, तो आप युद्ध की कहानियों और शांति की कहानियों के बीच अंतर कैसे दिखाते हैं? जब कोई व्यक्ति आपके समुदाय के इतिहास के बारे में कहानियाँ सुनाए तो ध्यान से सुनें ताकि आप देख सकें कि वह व्यक्ति विभिन्न प्रकार की कहानियों के बीच अंतर कैसे दिखाता है। इस ऑडियो को यहाँ रोकें।</w:t>
      </w:r>
    </w:p>
    <w:p>
      <w:pPr/>
      <w:r>
        <w:rPr>
          <w:lang w:val="hi_IN" w:bidi="hi_IN"/>
        </w:rPr>
      </w:r>
      <w:r>
        <w:rPr>
          <w:lang w:val="hi_IN" w:bidi="hi_IN"/>
        </w:rPr>
        <w:t>ये तीनों न्यायी थोड़े समय के लिए न्यायी थे। इबसान 7 वर्षों तक शासन करता है, एलोन 10 वर्षों तक शासन करता है, और अब्दोन 8 वर्षों तक शासन करता है। जैसे-जैसे न्यायियों का समय अंत के करीब आता है, शांति के दिन कम होते जाते हैं। यह शांति इस्राएलियों के बीच होने वाले आगामी युद्ध और न्यायियों के समय के अंत में इस्राएलियों द्वारा अपनी दृष्टि में जो उचित या सही समझा जाता था, उसे करने के तरीके के विपरीत है।</w:t>
      </w:r>
    </w:p>
    <w:p>
      <w:pPr/>
      <w:r>
        <w:rPr>
          <w:lang w:val="hi_IN" w:bidi="hi_IN"/>
        </w:rPr>
      </w:r>
      <w:r>
        <w:rPr>
          <w:lang w:val="hi_IN" w:bidi="hi_IN"/>
        </w:rPr>
        <w:t>इस भाग के तीन न्यायियों में से पहला इबसान है। इबसान बैतलहम का है, और अधिकांश लोग सोचते हैं कि यह इस्राएल देश के उत्तर में जबूलून की भूमि में स्थित बैतलहम नगर था, न कि इस्राएल के दक्षिण में स्थित बैतलहम।</w:t>
      </w:r>
    </w:p>
    <w:p>
      <w:pPr/>
      <w:r>
        <w:rPr>
          <w:lang w:val="hi_IN" w:bidi="hi_IN"/>
        </w:rPr>
      </w:r>
      <w:r>
        <w:rPr>
          <w:lang w:val="hi_IN" w:bidi="hi_IN"/>
        </w:rPr>
        <w:t>यहाँ रुकें और समूह के रूप में जबूलून में बैतलहम के संभावित स्थान का नक्शा देखें। इस ऑडियो को यहाँ रोकें।</w:t>
      </w:r>
    </w:p>
    <w:p>
      <w:pPr/>
      <w:r>
        <w:rPr>
          <w:lang w:val="hi_IN" w:bidi="hi_IN"/>
        </w:rPr>
      </w:r>
      <w:r>
        <w:rPr>
          <w:lang w:val="hi_IN" w:bidi="hi_IN"/>
        </w:rPr>
        <w:t>इबसान के 30 बेटे और 30 बेटियाँ थीं। इतना बड़ा परिवार होने के लिए सम्भव है कि इबसान की कई पत्नियाँ रही हों। इबसान ने अपनी 30 बेटियों की शादी अपने गोत्र के बाहर के 30 पुरुषों से करने के लिए भेजी, जो उस क्षेत्र के अन्य गोत्रों और अगुवों के साथ अधिक संबंध बनाने का एक सामान्य तरीका था। अन्य गोत्रों के साथ इन संबंधों ने इबसान को क्षेत्र में अधिक सामर्थ्य प्राप्त करने में मदद की होगी। इबसान की बेटियाँ उसका घर छोड़कर अपने पतियों के पिताओं के घरों में रहने चली गईं, जो इबसान के गोत्र से बाहर रहते थे। इबसान ने अपने गोत्र के बाहर से 30 स्त्रियों को लाकर अपने 30 बेटों से उनकी शादी करवाई। ये 30 नई बहुएँ अपने पतियों, जो इबजान के पुत्र थे, उनके साथ बैतलहम में रहती थीं।</w:t>
      </w:r>
    </w:p>
    <w:p>
      <w:pPr/>
      <w:r>
        <w:rPr>
          <w:lang w:val="hi_IN" w:bidi="hi_IN"/>
        </w:rPr>
      </w:r>
      <w:r>
        <w:rPr>
          <w:lang w:val="hi_IN" w:bidi="hi_IN"/>
        </w:rPr>
        <w:t>यहाँ रुकें और समूह में इस प्रश्न पर चर्चा करें: आपके समुदाय में शादी के बाद जोड़े कहाँ रहते हैं? नए पति‑पत्नी के लिए ज़्यादा आम क्या है—पति के परिवार के पास रहना, पत्नी के परिवार के पास रहना, या किसी और जगह पर रहना? इस ऑडियो को यहाँ रोकें।</w:t>
      </w:r>
    </w:p>
    <w:p>
      <w:pPr/>
      <w:r>
        <w:rPr>
          <w:lang w:val="hi_IN" w:bidi="hi_IN"/>
        </w:rPr>
      </w:r>
      <w:r>
        <w:rPr>
          <w:lang w:val="hi_IN" w:bidi="hi_IN"/>
        </w:rPr>
        <w:t>हालाँकि इस कहानी में ऐसा नहीं कहा गया है, फिर भी उस संस्कृति के लोग मानते थे कि यदि किसी के बहुत से बच्चे थे, तो इसका अर्थ यह था कि यहोवा ने उस व्यक्ति को आशीष दी है। सामान्य रूप से, इबसान के समय में इस्राएल समृद्ध हुआ और इस्राएलियों ने कोई युद्ध नहीं लड़ा। इबसान के सात साल के शासन के बाद, इबसान की मृत्यु हो गई, और लोगों ने उसे बैतलहम में दफनाया।</w:t>
      </w:r>
    </w:p>
    <w:p>
      <w:pPr/>
      <w:r>
        <w:rPr>
          <w:lang w:val="hi_IN" w:bidi="hi_IN"/>
        </w:rPr>
      </w:r>
      <w:r>
        <w:rPr>
          <w:lang w:val="hi_IN" w:bidi="hi_IN"/>
        </w:rPr>
        <w:t>इस भाग के तीन न्यायियों में से दूसरा एलोन है। एलोन जबूलून का था, और एलोन 10 वर्षों तक इस्राएल का न्यायी था। कहानीकार एलोन के बारे में कोई विवरण नहीं देता है, जिससे यह संकेत मिल सकता है कि एलोन का शासनकाल शांति का समय था। फिर एलोन की मृत्यु हो गई, और लोगों ने एलोन को जबूलून के देश के अय्यालोन में दफना दिया। मूल भाषा में, अय्यालोन नाम एलोन से बहुत मिलता-जुलता है, इसलिए यह संभव है कि लोगों ने अय्यालोन नगर का नाम न्यायी एलोन के नाम पर रखा हो।</w:t>
      </w:r>
    </w:p>
    <w:p>
      <w:pPr/>
      <w:r>
        <w:rPr>
          <w:lang w:val="hi_IN" w:bidi="hi_IN"/>
        </w:rPr>
      </w:r>
      <w:r>
        <w:rPr>
          <w:lang w:val="hi_IN" w:bidi="hi_IN"/>
        </w:rPr>
        <w:t>यहाँ रुकें और समूह के रूप में जबूलून में अय्यालोन के संभावित स्थान का नक्शा देखें। इस ऑडियो को यहाँ रोकें।</w:t>
      </w:r>
    </w:p>
    <w:p>
      <w:pPr/>
      <w:r>
        <w:rPr>
          <w:lang w:val="hi_IN" w:bidi="hi_IN"/>
        </w:rPr>
      </w:r>
      <w:r>
        <w:rPr>
          <w:lang w:val="hi_IN" w:bidi="hi_IN"/>
        </w:rPr>
        <w:t>इस भाग में वर्णित तीन न्यायियों में से अब्दोन अंतिम न्यायी है। अब्दोन हिल्लेल का पुत्र था, और अब्दोन पिरातोन नगर का था, जो एप्रैम की भूमि में था।</w:t>
      </w:r>
    </w:p>
    <w:p>
      <w:pPr/>
      <w:r>
        <w:rPr>
          <w:lang w:val="hi_IN" w:bidi="hi_IN"/>
        </w:rPr>
      </w:r>
      <w:r>
        <w:rPr>
          <w:lang w:val="hi_IN" w:bidi="hi_IN"/>
        </w:rPr>
        <w:t>यहाँ समूह में रुकें और एप्रैम में पिरातोन के संभावित स्थान का नक्शा देखें। इस ऑडियो को यहाँ रोकें।</w:t>
      </w:r>
    </w:p>
    <w:p>
      <w:pPr/>
      <w:r>
        <w:rPr>
          <w:lang w:val="hi_IN" w:bidi="hi_IN"/>
        </w:rPr>
      </w:r>
      <w:r>
        <w:rPr>
          <w:lang w:val="hi_IN" w:bidi="hi_IN"/>
        </w:rPr>
        <w:t>अब्दोन के भी बहुत से बच्चे थे, जैसे इबसान के थे। अब्दोन के 40 बेटे और 30 पोते—कुल 70 गदहियों पर सवार होते थे। गदहा घोड़े जैसा एक घरेलू पशु होता है, लेकिन आकार में छोटा होता है और उसके कान लंबे होते हैं।</w:t>
      </w:r>
    </w:p>
    <w:p>
      <w:pPr/>
      <w:r>
        <w:rPr>
          <w:lang w:val="hi_IN" w:bidi="hi_IN"/>
        </w:rPr>
      </w:r>
      <w:r>
        <w:rPr>
          <w:lang w:val="hi_IN" w:bidi="hi_IN"/>
        </w:rPr>
        <w:t>यदि आवश्यक हो तो यहीं रुकें और समूह में गदहों की एक तस्वीर देखें। इस ऑडियो को यहाँ रोकें।</w:t>
      </w:r>
    </w:p>
    <w:p>
      <w:pPr/>
      <w:r>
        <w:rPr>
          <w:lang w:val="hi_IN" w:bidi="hi_IN"/>
        </w:rPr>
      </w:r>
      <w:r>
        <w:rPr>
          <w:lang w:val="hi_IN" w:bidi="hi_IN"/>
        </w:rPr>
        <w:t>अब्दोन के पुत्र और पोते गदहों पर सवार थे, जैसे पिछली कहानी में न्यायी याईर के साथ भी उसके 30 पुत्र थे, जो 30 गदहों पर सवार थे। अब्दोन और याईर दोनों धनी न्यायी थे, और गदहों पर सवार होना उसी प्रकार है जैसे कोई राजा अपने बच्चों के साथ अपनी भूमि पर शासन करता है, ताकि वह उसकी सहायता कर सके। उस समय जब कोई व्यक्ति गदहे पर सवार होता था, तो यह दिखाता था कि वह व्यक्ति शांति से आया था। एक योद्धा युद्ध में जाने के लिए युद्ध के घोड़े पर सवार होता था।</w:t>
      </w:r>
    </w:p>
    <w:p>
      <w:pPr/>
      <w:r>
        <w:rPr>
          <w:lang w:val="hi_IN" w:bidi="hi_IN"/>
        </w:rPr>
      </w:r>
      <w:r>
        <w:rPr>
          <w:lang w:val="hi_IN" w:bidi="hi_IN"/>
        </w:rPr>
        <w:t>अब्दोन ने आठ वर्षों तक इस्राएल पर शासन किया और फिर अब्दोन की मृत्यु हो गई। लोगों ने अब्दोन को अमालेकियों के पहाड़ी क्षेत्र में स्थित एप्रैम के पिरातोन में दफनाया। पहाड़ भूमि का एक प्राकृतिक ऊँचा भाग है, और यह पर्वत से छोटा होता है। पहाड़ी देश वह क्षेत्र है जहाँ बहुत सी पहाड़ियाँ हैं।</w:t>
      </w:r>
    </w:p>
    <w:p>
      <w:pPr/>
      <w:r>
        <w:rPr>
          <w:lang w:val="hi_IN" w:bidi="hi_IN"/>
        </w:rPr>
      </w:r>
      <w:r>
        <w:rPr>
          <w:lang w:val="hi_IN" w:bidi="hi_IN"/>
        </w:rPr>
        <w:t>यदि आवश्यक हो, तो यहाँ रुकें और समूह में पहाड़ी देश की एक तस्वीर देखें। इस ऑडियो को यहाँ रोकें।</w:t>
      </w:r>
    </w:p>
    <w:p>
      <w:pPr/>
      <w:r>
        <w:rPr>
          <w:lang w:val="hi_IN" w:bidi="hi_IN"/>
        </w:rPr>
      </w:r>
      <w:r>
        <w:rPr>
          <w:lang w:val="hi_IN" w:bidi="hi_IN"/>
        </w:rPr>
        <w:t>कहानीकार ने अमालेकियों का ज़िक्र किया है, इससे यह संकेत मिल सकता है कि उस समय अमालेकी अभी भी इस्राएल के इस हिस्से पर शासन कर रहे थे। अमालेकी लोग इस्राएल के शत्रु थे, और अमालेकी लोग अमालेक के वंशज थे। इस्राएलियों के मिस्र से निकलने से पहले अमालेकी लोग कनान देश में रहते थे। जब अमालेकी सीने पर्वत के पास इस्राएलियों से लड़ने आए, तो यहोशू की अगुवाई में इस्राएलियों ने उन्हें सफलतापूर्वक परास्त कर दिया।</w:t>
      </w:r>
      <w:r>
        <w:rPr>
          <w:lang w:val="hi_IN" w:bidi="hi_IN"/>
        </w:rPr>
      </w:r>
    </w:p>
    <w:p>
      <w:pPr>
        <w:pStyle w:val="Heading3"/>
      </w:pPr>
      <w:r>
        <w:rPr>
          <w:lang w:val="hi_IN" w:bidi="hi_IN"/>
        </w:rPr>
        <w:t>घटनाओं को समझाना</w:t>
      </w:r>
    </w:p>
    <w:p>
      <w:pPr/>
      <w:r>
        <w:rPr>
          <w:lang w:val="hi_IN" w:bidi="hi_IN"/>
        </w:rPr>
      </w:r>
      <w:r>
        <w:rPr>
          <w:lang w:val="hi_IN" w:bidi="hi_IN"/>
        </w:rPr>
        <w:t>न्यायियों 12:8–15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इबसान सात वर्षों तक इस्राएल का न्यायी है। इबसान के 30 बेटे, 30 बेटियाँ और 30 बहुएँ थीं।</w:t>
      </w:r>
    </w:p>
    <w:p>
      <w:pPr/>
      <w:r>
        <w:rPr>
          <w:lang w:val="hi_IN" w:bidi="hi_IN"/>
        </w:rPr>
      </w:r>
      <w:r>
        <w:rPr>
          <w:b/>
          <w:lang w:val="hi_IN" w:bidi="hi_IN"/>
        </w:rPr>
        <w:t>दूसरे दृश्य में:</w:t>
      </w:r>
      <w:r>
        <w:rPr>
          <w:lang w:val="hi_IN" w:bidi="hi_IN"/>
        </w:rPr>
        <w:t xml:space="preserve"> एलोन 10 वर्षों तक इस्राएल का न्यायी है।</w:t>
      </w:r>
    </w:p>
    <w:p>
      <w:pPr/>
      <w:r>
        <w:rPr>
          <w:lang w:val="hi_IN" w:bidi="hi_IN"/>
        </w:rPr>
      </w:r>
      <w:r>
        <w:rPr>
          <w:b/>
          <w:lang w:val="hi_IN" w:bidi="hi_IN"/>
        </w:rPr>
        <w:t>तीसरे दृश्य में:</w:t>
      </w:r>
      <w:r>
        <w:rPr>
          <w:lang w:val="hi_IN" w:bidi="hi_IN"/>
        </w:rPr>
        <w:t xml:space="preserve"> अब्दोन आठ वर्षों तक इस्राएल का न्यायी है। अब्दोन के 40 बेटे और 30 पोते थे, जो 70 गदहियों पर सवारी करते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इबसान</w:t>
      </w:r>
    </w:p>
    <w:p>
      <w:pPr>
        <w:pStyle w:val="ListBullet"/>
        <w:spacing w:line="240" w:lineRule="auto"/>
        <w:ind w:left="720"/>
      </w:pPr>
      <w:r>
        <w:rPr>
          <w:lang w:val="hi_IN" w:bidi="hi_IN"/>
        </w:rPr>
      </w:r>
      <w:r>
        <w:rPr>
          <w:lang w:val="hi_IN" w:bidi="hi_IN"/>
        </w:rPr>
        <w:t>इबसान के 30 पुत्र</w:t>
      </w:r>
    </w:p>
    <w:p>
      <w:pPr>
        <w:pStyle w:val="ListBullet"/>
        <w:spacing w:line="240" w:lineRule="auto"/>
        <w:ind w:left="720"/>
      </w:pPr>
      <w:r>
        <w:rPr>
          <w:lang w:val="hi_IN" w:bidi="hi_IN"/>
        </w:rPr>
      </w:r>
      <w:r>
        <w:rPr>
          <w:lang w:val="hi_IN" w:bidi="hi_IN"/>
        </w:rPr>
        <w:t>इबसान की 30 बेटियाँ</w:t>
      </w:r>
    </w:p>
    <w:p>
      <w:pPr>
        <w:pStyle w:val="ListBullet"/>
        <w:spacing w:line="240" w:lineRule="auto"/>
        <w:ind w:left="720"/>
      </w:pPr>
      <w:r>
        <w:rPr>
          <w:lang w:val="hi_IN" w:bidi="hi_IN"/>
        </w:rPr>
      </w:r>
      <w:r>
        <w:rPr>
          <w:lang w:val="hi_IN" w:bidi="hi_IN"/>
        </w:rPr>
        <w:t>इबसान की 30 बहुएँ</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एलोन</w:t>
      </w:r>
    </w:p>
    <w:p>
      <w:pPr>
        <w:pStyle w:val="ListBullet"/>
        <w:spacing w:line="240" w:lineRule="auto"/>
        <w:ind w:left="720"/>
      </w:pPr>
      <w:r>
        <w:rPr>
          <w:lang w:val="hi_IN" w:bidi="hi_IN"/>
        </w:rPr>
      </w:r>
      <w:r>
        <w:rPr>
          <w:lang w:val="hi_IN" w:bidi="hi_IN"/>
        </w:rPr>
        <w:t>अब्दोन</w:t>
      </w:r>
    </w:p>
    <w:p>
      <w:pPr>
        <w:pStyle w:val="ListBullet"/>
        <w:spacing w:line="240" w:lineRule="auto"/>
        <w:ind w:left="720"/>
      </w:pPr>
      <w:r>
        <w:rPr>
          <w:lang w:val="hi_IN" w:bidi="hi_IN"/>
        </w:rPr>
      </w:r>
      <w:r>
        <w:rPr>
          <w:lang w:val="hi_IN" w:bidi="hi_IN"/>
        </w:rPr>
        <w:t>अब्दोन के 40 पुत्र</w:t>
      </w:r>
    </w:p>
    <w:p>
      <w:pPr>
        <w:pStyle w:val="ListBullet"/>
        <w:spacing w:line="240" w:lineRule="auto"/>
        <w:ind w:left="720"/>
      </w:pPr>
      <w:r>
        <w:rPr>
          <w:lang w:val="hi_IN" w:bidi="hi_IN"/>
        </w:rPr>
      </w:r>
      <w:r>
        <w:rPr>
          <w:lang w:val="hi_IN" w:bidi="hi_IN"/>
        </w:rPr>
        <w:t>अब्दोन के 30 पोते</w:t>
      </w:r>
    </w:p>
    <w:p>
      <w:pPr>
        <w:pStyle w:val="ListBullet"/>
        <w:spacing w:line="240" w:lineRule="auto"/>
        <w:ind w:left="720"/>
      </w:pPr>
      <w:r>
        <w:rPr>
          <w:lang w:val="hi_IN" w:bidi="hi_IN"/>
        </w:rPr>
      </w:r>
      <w:r>
        <w:rPr>
          <w:lang w:val="hi_IN" w:bidi="hi_IN"/>
        </w:rPr>
        <w:t>और अमालेकी।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न्यायी यिप्तह की कहानी से पहले हम दो न्यायियों—तोला और याईर—के बारे में सुनते हैं, जो शांति के समय में शासन करते प्रतीत होते हैं। यिप्तह के शासनकाल के दौरान बहुत से युद्ध हुए, और यिप्तह ने यहोवा से किए गए मन्नत को पूरा करने के लिए अपनी बेटी को मार डाला। याद रखें कि यह कहानी यिप्तह की कहानियों के तुरंत बाद आई है। याद रखें कि इस कहानी के तीन न्यायी कोई युद्ध नहीं लड़ रहे हैं और देश में शांति है।</w:t>
      </w:r>
    </w:p>
    <w:p>
      <w:pPr/>
      <w:r>
        <w:rPr>
          <w:lang w:val="hi_IN" w:bidi="hi_IN"/>
        </w:rPr>
      </w:r>
      <w:r>
        <w:rPr>
          <w:lang w:val="hi_IN" w:bidi="hi_IN"/>
        </w:rPr>
        <w:t>पिछले दो न्यायियों, याईर और यिप्तह, दोनों यरदन नदी के पूर्व की ओर से इस्राएल पर शासन करते थे। अब, ये तीन छोटे न्यायी यरदन नदी के पश्चिमी किनारे पर शासन करते हैं। इबसान और एलोन दोनों शायद जबूलून के हैं, और अब्दोन एप्रैम का है। इस्राएल के अन्य सभी न्यायी भी यरदन नदी के पश्चिमी किनारे से थे।</w:t>
      </w:r>
    </w:p>
    <w:p>
      <w:pPr/>
      <w:r>
        <w:rPr>
          <w:lang w:val="hi_IN" w:bidi="hi_IN"/>
        </w:rPr>
      </w:r>
      <w:r>
        <w:rPr>
          <w:lang w:val="hi_IN" w:bidi="hi_IN"/>
        </w:rPr>
        <w:t>यहाँ रुकें और इस्राएल के गोत्रों का नक्शा देखें, जिसमें उन छह प्रमुख न्यायियों के स्थान दिखाए गए हैं जिनके बारे में हमें अधिक विवरण मिलता है—ओत्नीएल, एहूद, दबोरा, गिदोन, यिप्तह और शिमशोन। साथ ही, इस्राएल के छह छोटे न्यायियों के स्थानों को देखें जिनके बारे में हमें कम जानकारी मिलती है: शमगर, तोला, याईर, इबसान एलोन और अब्दोन। इस ऑडियो को यहाँ रोकें।</w:t>
      </w:r>
    </w:p>
    <w:p>
      <w:pPr/>
      <w:r>
        <w:rPr>
          <w:lang w:val="hi_IN" w:bidi="hi_IN"/>
        </w:rPr>
      </w:r>
      <w:r>
        <w:rPr>
          <w:lang w:val="hi_IN" w:bidi="hi_IN"/>
        </w:rPr>
        <w:t>याद रखें कि इस कहानी के तीन दृश्यों में से प्रत्येक के लिए हम तीन न्यायियों में से प्रत्येक के बारे में समान विवरण सुनते हैं। दृश्य यह बताता है कि न्यायी कहाँ से है, उस व्यक्ति ने कितने समय तक इस्राएल का न्याय किया, और उस व्यक्ति की मृत्यु के बाद उस न्यायी को कहाँ दफनाया गया। कहानीकार पहले न्यायी इबसान और अंतिम न्यायी अब्दोन के परिवारों के बारे में कुछ अतिरिक्त जानकारी भी बताता है।</w:t>
      </w:r>
    </w:p>
    <w:p>
      <w:pPr/>
      <w:r>
        <w:rPr>
          <w:lang w:val="hi_IN" w:bidi="hi_IN"/>
        </w:rPr>
      </w:r>
      <w:r>
        <w:rPr>
          <w:lang w:val="hi_IN" w:bidi="hi_IN"/>
        </w:rPr>
        <w:t>पहले दृश्य में, इबसान बैतलहम का एक न्यायी है, जो संभवतः इस्राएल के उत्तर में जबूलून के क्षेत्र में था। बैतलहम शायद जबूलून और आशेर की भूमि की सीमा के पास था। याद रखें, यह शायद इस्राएल के दक्षिण में, यहूदा के क्षेत्र में स्थित बैतलहम नगर नहीं है।</w:t>
      </w:r>
    </w:p>
    <w:p>
      <w:pPr/>
      <w:r>
        <w:rPr>
          <w:lang w:val="hi_IN" w:bidi="hi_IN"/>
        </w:rPr>
      </w:r>
      <w:r>
        <w:rPr>
          <w:lang w:val="hi_IN" w:bidi="hi_IN"/>
        </w:rPr>
        <w:t>यहाँ रुकें और समूह के रूप में जबूलून में बैतलहम के संभावित स्थान का नक्शा देखें। इस ऑडियो को यहाँ रोकें।</w:t>
      </w:r>
    </w:p>
    <w:p>
      <w:pPr/>
      <w:r>
        <w:rPr>
          <w:lang w:val="hi_IN" w:bidi="hi_IN"/>
        </w:rPr>
      </w:r>
      <w:r>
        <w:rPr>
          <w:lang w:val="hi_IN" w:bidi="hi_IN"/>
        </w:rPr>
        <w:t>यह याद रखना महत्वपूर्ण है कि इबसान का एक बहुत बड़ा परिवार था। याद रखें कि यिप्तह की केवल एक बेटी थी, और यिप्तह ने यहोवा से किए गए मन्नत को पूरा करने के लिए अपनी बेटी को मार डाला था। अब, इबसान के 30 बेटे और 30 बेटियाँ हैं, जो एक ऐसे न्यायी जिसके कोई वंशज नहीं थे और अब एक ऐसे न्यायी जिसके बहुत सारे वंशज हैं, के बीच एक गहरा अंतर दर्शाता है।</w:t>
      </w:r>
    </w:p>
    <w:p>
      <w:pPr/>
      <w:r>
        <w:rPr>
          <w:lang w:val="hi_IN" w:bidi="hi_IN"/>
        </w:rPr>
      </w:r>
      <w:r>
        <w:rPr>
          <w:lang w:val="hi_IN" w:bidi="hi_IN"/>
        </w:rPr>
        <w:t>कहानीकार इबसान के परिवार के आकार के बारे में अतिरिक्त जानकारी देता है, जिसमें इबसान कहाँ था, कितने समय तक इस्राएल पर शासन करता था, और जहाँ लोगों ने उसके शव को दफनाया था, इसका वर्णन किया गया है। मूल भाषा में, कहानीकार इबसान के बेटों, बेटियों, बहुओं और विवाहों की जानकारी एक अलग तरीके से शुरू करता है, ताकि यह दिखाए कि यह अतिरिक्त जानकारी है जो इबसान के बाकी तथ्यों के पैटर्न का हिस्सा नहीं है।</w:t>
      </w:r>
    </w:p>
    <w:p>
      <w:pPr/>
      <w:r>
        <w:rPr>
          <w:lang w:val="hi_IN" w:bidi="hi_IN"/>
        </w:rPr>
      </w:r>
      <w:r>
        <w:rPr>
          <w:lang w:val="hi_IN" w:bidi="hi_IN"/>
        </w:rPr>
        <w:t>यहाँ रुकें और समूह में इस प्रश्न पर चर्चा करें: अपनी भाषा में आप इस अतिरिक्त जानकारी को कैसे प्रस्तुत करेंगे ताकि यह इबसान की बाकी जानकारी से अलग और विरोधाभासी दिखाई दे? इस ऑडियो को यहाँ रोकें।</w:t>
      </w:r>
    </w:p>
    <w:p>
      <w:pPr/>
      <w:r>
        <w:rPr>
          <w:lang w:val="hi_IN" w:bidi="hi_IN"/>
        </w:rPr>
      </w:r>
      <w:r>
        <w:rPr>
          <w:lang w:val="hi_IN" w:bidi="hi_IN"/>
        </w:rPr>
        <w:t>याद रखें कि इबसान ने अपनी 30 बेटियों का विवाह जबूलून के अपने गोत्र के बाहर के 30 पुरुषों से किया था। संभव है कि इसका मतलब यह हो कि इबसान ने अपनी 30 बेटियों को इस्राएल के बाकी 12 गोत्रों में से किसी एक के पुरुषों से विवाह करने के लिए भेजा। या फिर यह भी हो सकता है कि उसकी बेटियों ने जबूलून में ही ऐसे पुरुषों से विवाह किया जो इबसान के सीधे परिवार से नहीं थे। इबसान ने शायद ऐसा इसलिए किया ताकि वह अपने क्षेत्र में अपनी शक्ति और शासन को मजबूत कर सके। यह भी याद रखें कि इबसान अपने 30 बेटों से विवाह कराने के लिए 30 स्त्रियाँ लाया, क्योंकि उस समय यह प्रथा थी कि स्त्रियाँ अपने पति के रहने वाले स्थान पर जाकर रहती थीं।</w:t>
      </w:r>
    </w:p>
    <w:p>
      <w:pPr/>
      <w:r>
        <w:rPr>
          <w:lang w:val="hi_IN" w:bidi="hi_IN"/>
        </w:rPr>
      </w:r>
      <w:r>
        <w:rPr>
          <w:lang w:val="hi_IN" w:bidi="hi_IN"/>
        </w:rPr>
        <w:t>याद रखें कि इबसान ने सात वर्षों तक शासन किया, और फिर इबसान की मृत्यु हो गई। लोगों ने इबसान को जबूलून के देश के बैतलहम में दफनाया।</w:t>
      </w:r>
    </w:p>
    <w:p>
      <w:pPr/>
      <w:r>
        <w:rPr>
          <w:lang w:val="hi_IN" w:bidi="hi_IN"/>
        </w:rPr>
      </w:r>
      <w:r>
        <w:rPr>
          <w:lang w:val="hi_IN" w:bidi="hi_IN"/>
        </w:rPr>
        <w:t>दूसरे दृश्य में, याद रखें कि एलोन अगला न्यायी था। एलोन भी जबूलून का था। एलोन ने दस वर्षों तक शासन किया। याद रखें कि लोगों ने एलोन को जबूलून के अय्यालोन में दफनाया। संभव है कि अय्यालोन जबूलून में बैतलहम के लगभग 22 किलोमीटर उत्तर-पूर्व में था। कहानीकार एलोन के बारे में कोई अन्य विवरण नहीं देता है।</w:t>
      </w:r>
    </w:p>
    <w:p>
      <w:pPr/>
      <w:r>
        <w:rPr>
          <w:lang w:val="hi_IN" w:bidi="hi_IN"/>
        </w:rPr>
      </w:r>
      <w:r>
        <w:rPr>
          <w:lang w:val="hi_IN" w:bidi="hi_IN"/>
        </w:rPr>
        <w:t>यहाँ रुकें और यदि आवश्यक हो, तो समूह के रूप में जबूलून में अय्यालोन के संभावित स्थान का नक्शा फिर से देखें। इस ऑडियो को यहाँ रोकें।</w:t>
      </w:r>
    </w:p>
    <w:p>
      <w:pPr/>
      <w:r>
        <w:rPr>
          <w:lang w:val="hi_IN" w:bidi="hi_IN"/>
        </w:rPr>
      </w:r>
      <w:r>
        <w:rPr>
          <w:lang w:val="hi_IN" w:bidi="hi_IN"/>
        </w:rPr>
        <w:t>तीसरे दृश्य में, याद रखें कि इस भाग का अंतिम न्यायी अब्दोन था। अब्दोन हिल्लेल का पुत्र था, और अब्दोन एप्रैम के देश में पिरातोन का था। संभव है कि पिरातोन आधुनिक नाबलुस से लगभग 9 किलोमीटर दक्षिण‑पश्चिम में, एप्रैम और मनश्शे की सीमा के पास था।</w:t>
      </w:r>
    </w:p>
    <w:p>
      <w:pPr/>
      <w:r>
        <w:rPr>
          <w:lang w:val="hi_IN" w:bidi="hi_IN"/>
        </w:rPr>
      </w:r>
      <w:r>
        <w:rPr>
          <w:lang w:val="hi_IN" w:bidi="hi_IN"/>
        </w:rPr>
        <w:t>यहाँ रुकें और यदि आवश्यक हो, तो समूह के रूप में एप्रैम में पिरातोन के संभावित स्थान का नक्शा फिर से देखें। इस ऑडियो को यहाँ रोकें।</w:t>
      </w:r>
    </w:p>
    <w:p>
      <w:pPr/>
      <w:r>
        <w:rPr>
          <w:lang w:val="hi_IN" w:bidi="hi_IN"/>
        </w:rPr>
      </w:r>
      <w:r>
        <w:rPr>
          <w:lang w:val="hi_IN" w:bidi="hi_IN"/>
        </w:rPr>
        <w:t>पहले दृश्य में इबसान की तरह, अब्दोन भी धनी और समृद्ध था। न्यायी एलोन इबसान और अब्दोन के बीच में है, जो इबसान और अब्दोन के अधिक धन और बच्चों की संख्या पर जोर देता है।</w:t>
      </w:r>
    </w:p>
    <w:p>
      <w:pPr/>
      <w:r>
        <w:rPr>
          <w:lang w:val="hi_IN" w:bidi="hi_IN"/>
        </w:rPr>
      </w:r>
      <w:r>
        <w:rPr>
          <w:lang w:val="hi_IN" w:bidi="hi_IN"/>
        </w:rPr>
        <w:t>यहाँ रुकें और समूह में इस प्रश्न पर चर्चा करें: आप अपनी भाषा में इबसान और अब्दोन के बीच की समानताएँ कैसे दिखाएँगे? इस ऑडियो को यहाँ रोकें।</w:t>
      </w:r>
    </w:p>
    <w:p>
      <w:pPr/>
      <w:r>
        <w:rPr>
          <w:lang w:val="hi_IN" w:bidi="hi_IN"/>
        </w:rPr>
      </w:r>
      <w:r>
        <w:rPr>
          <w:lang w:val="hi_IN" w:bidi="hi_IN"/>
        </w:rPr>
        <w:t>अब्दोन के 40 पुत्र और 30 पोते थे, जो दिखाता है कि अब्दोन का एक बड़ा परिवार भी है। याद रखें कि बेटे और पोते 70 गदहों पर सवार थे, जो उसी तरह होगा जैसे लोग उस राजा का वर्णन करते हैं जो शांति से शासन करता है।</w:t>
      </w:r>
    </w:p>
    <w:p>
      <w:pPr/>
      <w:r>
        <w:rPr>
          <w:lang w:val="hi_IN" w:bidi="hi_IN"/>
        </w:rPr>
      </w:r>
      <w:r>
        <w:rPr>
          <w:lang w:val="hi_IN" w:bidi="hi_IN"/>
        </w:rPr>
        <w:t>यहाँ रुकें और यदि आवश्यकता हो, तो समूह में फिर से एक गदहे की तस्वीर देखें। इस ऑडियो को यहाँ रोकें।</w:t>
      </w:r>
    </w:p>
    <w:p>
      <w:pPr/>
      <w:r>
        <w:rPr>
          <w:lang w:val="hi_IN" w:bidi="hi_IN"/>
        </w:rPr>
      </w:r>
      <w:r>
        <w:rPr>
          <w:lang w:val="hi_IN" w:bidi="hi_IN"/>
        </w:rPr>
        <w:t>याद रखें कि अब्दोन ने आठ वर्षों तक शासन किया, और फिर उसकी मृत्यु हो गई। लोगों ने अब्दोन को एप्रैम के पिरातोन में दफनाया। याद रखें कि इस भाग में यह भी कहा गया है कि यह अमालेकियों का पहाड़ी क्षेत्र था, जिससे पता चलता है कि एप्रैम का यह हिस्सा शायद अभी भी इस्राएल के शत्रु अमालेकियों के नियंत्रण में था। याद रखें, यहोशू के नेतृत्व में इस्राएलियों ने सीनै के पास अमालेकियों को पराजित किया।</w:t>
      </w:r>
    </w:p>
    <w:p>
      <w:pPr/>
      <w:r>
        <w:rPr>
          <w:lang w:val="hi_IN" w:bidi="hi_IN"/>
        </w:rPr>
      </w:r>
      <w:r>
        <w:rPr>
          <w:lang w:val="hi_IN" w:bidi="hi_IN"/>
        </w:rPr>
        <w:t>यहाँ रुकें और यदि आवश्यक हो, तो समूह में फिर से पहाड़ी देश की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12:8–15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इबसान</w:t>
      </w:r>
    </w:p>
    <w:p>
      <w:pPr>
        <w:pStyle w:val="ListBullet"/>
        <w:spacing w:line="240" w:lineRule="auto"/>
        <w:ind w:left="720"/>
      </w:pPr>
      <w:r>
        <w:rPr>
          <w:lang w:val="hi_IN" w:bidi="hi_IN"/>
        </w:rPr>
      </w:r>
      <w:r>
        <w:rPr>
          <w:lang w:val="hi_IN" w:bidi="hi_IN"/>
        </w:rPr>
        <w:t>इबसान के 30 पुत्र</w:t>
      </w:r>
    </w:p>
    <w:p>
      <w:pPr>
        <w:pStyle w:val="ListBullet"/>
        <w:spacing w:line="240" w:lineRule="auto"/>
        <w:ind w:left="720"/>
      </w:pPr>
      <w:r>
        <w:rPr>
          <w:lang w:val="hi_IN" w:bidi="hi_IN"/>
        </w:rPr>
      </w:r>
      <w:r>
        <w:rPr>
          <w:lang w:val="hi_IN" w:bidi="hi_IN"/>
        </w:rPr>
        <w:t>इबसान की 30 बेटियाँ</w:t>
      </w:r>
    </w:p>
    <w:p>
      <w:pPr>
        <w:pStyle w:val="ListBullet"/>
        <w:spacing w:line="240" w:lineRule="auto"/>
        <w:ind w:left="720"/>
      </w:pPr>
      <w:r>
        <w:rPr>
          <w:lang w:val="hi_IN" w:bidi="hi_IN"/>
        </w:rPr>
      </w:r>
      <w:r>
        <w:rPr>
          <w:lang w:val="hi_IN" w:bidi="hi_IN"/>
        </w:rPr>
        <w:t>इबसान की 30 बहुएँ</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एलोन</w:t>
      </w:r>
    </w:p>
    <w:p>
      <w:pPr>
        <w:pStyle w:val="ListBullet"/>
        <w:spacing w:line="240" w:lineRule="auto"/>
        <w:ind w:left="720"/>
      </w:pPr>
      <w:r>
        <w:rPr>
          <w:lang w:val="hi_IN" w:bidi="hi_IN"/>
        </w:rPr>
      </w:r>
      <w:r>
        <w:rPr>
          <w:lang w:val="hi_IN" w:bidi="hi_IN"/>
        </w:rPr>
        <w:t>अब्दोन</w:t>
      </w:r>
    </w:p>
    <w:p>
      <w:pPr>
        <w:pStyle w:val="ListBullet"/>
        <w:spacing w:line="240" w:lineRule="auto"/>
        <w:ind w:left="720"/>
      </w:pPr>
      <w:r>
        <w:rPr>
          <w:lang w:val="hi_IN" w:bidi="hi_IN"/>
        </w:rPr>
      </w:r>
      <w:r>
        <w:rPr>
          <w:lang w:val="hi_IN" w:bidi="hi_IN"/>
        </w:rPr>
        <w:t>अब्दोन के 40 पुत्र</w:t>
      </w:r>
    </w:p>
    <w:p>
      <w:pPr>
        <w:pStyle w:val="ListBullet"/>
        <w:spacing w:line="240" w:lineRule="auto"/>
        <w:ind w:left="720"/>
      </w:pPr>
      <w:r>
        <w:rPr>
          <w:lang w:val="hi_IN" w:bidi="hi_IN"/>
        </w:rPr>
      </w:r>
      <w:r>
        <w:rPr>
          <w:lang w:val="hi_IN" w:bidi="hi_IN"/>
        </w:rPr>
        <w:t>अब्दोन के 30 पोते</w:t>
      </w:r>
    </w:p>
    <w:p>
      <w:pPr>
        <w:pStyle w:val="ListBullet"/>
        <w:spacing w:line="240" w:lineRule="auto"/>
        <w:ind w:left="720"/>
      </w:pPr>
      <w:r>
        <w:rPr>
          <w:lang w:val="hi_IN" w:bidi="hi_IN"/>
        </w:rPr>
      </w:r>
      <w:r>
        <w:rPr>
          <w:lang w:val="hi_IN" w:bidi="hi_IN"/>
        </w:rPr>
        <w:t>और अमालेकी।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यिप्तह के शासन के बाद, इबसान इस्राएल का न्यायी था। इबसान बैतलहम का था। इबसान के 30 बेटे और 30 बेटियाँ थीं। इबसान की 30 बेटियों ने इबसान के गोत्र के बाहर के 30 पुरुषों से विवाह किया। इबसान अपने गोत्र में 30 स्त्रियाँ ले आया, ताकि वे उसके 30 बेटों से विवाह कर सकें। इबसान ने सात साल तक शासन किया, और लोगों ने उसे बैतलहम में दफनाया।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इबसान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एलोन इस्राएल का अगला न्यायी था। एलोन जबूलून का था, और एलोन ने 10 वर्षों तक इस्राएल पर शासन किया। एलोन की मृत्यु के बाद लोगों ने एलोन को जबूलून के अय्यालोन नगर में दफनाया।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एलोन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हिल्लेल का पुत्र अब्दोन इस्राएल का अगला न्यायी था। अब्दोन पिरातोन का था, जो एप्रैम देश का एक नगर था। अब्दोन के 40 बेटे और 30 पोते थे, और ये बेटे और पोते 70 गदहों पर सवारी करते थे। अब्दोन ने आठ वर्षों तक इस्राएल पर शासन किया। अब्दोन की मृत्यु के बाद, लोगों ने उसे एप्रैम के पिरातोन में, अमालेकियों के पहाड़ी क्षेत्र में दफनाया।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अब्दोन के 40 बेटों और 30 पोतों की भूमिका निभाने वालों से पूछें: "आप क्या महसूस कर रहे हैं या क्या सोच रहे हैं?" लोग कुछ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12:8–15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इबसान </w:t>
      </w:r>
      <w:r>
        <w:rPr>
          <w:b/>
          <w:lang w:val="hi_IN" w:bidi="hi_IN"/>
        </w:rPr>
        <w:t>इस्राएल</w:t>
      </w:r>
      <w:r>
        <w:rPr>
          <w:lang w:val="hi_IN" w:bidi="hi_IN"/>
        </w:rPr>
        <w:t xml:space="preserve"> के देश का एक </w:t>
      </w:r>
      <w:r>
        <w:rPr>
          <w:b/>
          <w:lang w:val="hi_IN" w:bidi="hi_IN"/>
        </w:rPr>
        <w:t>न्यायी</w:t>
      </w:r>
      <w:r>
        <w:rPr>
          <w:lang w:val="hi_IN" w:bidi="hi_IN"/>
        </w:rPr>
        <w:t xml:space="preserve"> और अगुवा था, और इबसान इस्राएल, या </w:t>
      </w:r>
      <w:r>
        <w:rPr>
          <w:b/>
          <w:lang w:val="hi_IN" w:bidi="hi_IN"/>
        </w:rPr>
        <w:t>इस्राएलियों</w:t>
      </w:r>
      <w:r>
        <w:rPr>
          <w:lang w:val="hi_IN" w:bidi="hi_IN"/>
        </w:rPr>
        <w:t xml:space="preserve"> की अगुवाई करता था। याद रखें कि इसका अर्थ यह नहीं है कि न्यायी का मुख्य काम अदालत के मामलों का निर्णय करना था; बल्कि उसका काम लोगों की अगुवाई करना और उन्हें उनके शत्रुओं से छुड़ाना था। अगुवाई या न्यायी के लिए उसी शब्द का उपयोग करें जिसका उपयोग आपने इस्राएल के न्यायियों के बारे में पिछले भागों में किया है। न्यायियों, इस्राएलियों और इस्राएल के बारे में अधिक जानकारी के लिए मुख्य शब्दावली देखें।</w:t>
      </w:r>
    </w:p>
    <w:p>
      <w:pPr/>
      <w:r>
        <w:rPr>
          <w:lang w:val="hi_IN" w:bidi="hi_IN"/>
        </w:rPr>
      </w:r>
      <w:r>
        <w:rPr>
          <w:lang w:val="hi_IN" w:bidi="hi_IN"/>
        </w:rPr>
        <w:t xml:space="preserve">अब्दोन के 40 बेटे और 30 पोते थे, और ये बेटे और पोते 70 </w:t>
      </w:r>
      <w:r>
        <w:rPr>
          <w:b/>
          <w:lang w:val="hi_IN" w:bidi="hi_IN"/>
        </w:rPr>
        <w:t>गदहों</w:t>
      </w:r>
      <w:r>
        <w:rPr>
          <w:lang w:val="hi_IN" w:bidi="hi_IN"/>
        </w:rPr>
        <w:t xml:space="preserve"> पर सवारी करते थे। याद रखें कि गदहा घोड़े जैसा एक घरेलू पशु होता है, लेकिन उससे छोटा होता है। गदहा यह भी दर्शाता था कि कोई व्यक्ति युद्ध करने नहीं, बल्कि शांति लाने के लिए आया है। गदहे का अनुवाद उसी तरह करें जैसे आपने पिछले भागों में किया था। गदहे के बारे में अधिक जानकारी के लिए, मुख्य शब्दावली देखें।</w:t>
      </w:r>
    </w:p>
    <w:p>
      <w:pPr/>
      <w:r>
        <w:rPr>
          <w:lang w:val="hi_IN" w:bidi="hi_IN"/>
        </w:rPr>
      </w:r>
      <w:r>
        <w:rPr>
          <w:lang w:val="hi_IN" w:bidi="hi_IN"/>
        </w:rPr>
        <w:t>यहाँ रुकें और यदि आवश्यकता हो तो समूह में एक गदहे की तस्वीर देखें। इस ऑडियो को यहाँ रोकें।</w:t>
      </w:r>
    </w:p>
    <w:p>
      <w:pPr/>
      <w:r>
        <w:rPr>
          <w:lang w:val="hi_IN" w:bidi="hi_IN"/>
        </w:rPr>
      </w:r>
      <w:r>
        <w:rPr>
          <w:lang w:val="hi_IN" w:bidi="hi_IN"/>
        </w:rPr>
        <w:t>अब्दोन ने आठ वर्षों तक इस्राएल की अगुवाई की। फिर अब्दोन की मृत्यु हो गई, और लोगों ने उसे पिरातोन में, अमालेकियों के पहाड़ी क्षेत्र में दफनाया। पहाड़ी भूमि का एक ऐसा क्षेत्र है जो स्वाभाविक रूप से ऊँचा भाग है। पहाड़ी पहाड़ से छोटी होती है। पहाड़ी क्षेत्र एप्रैम का वह इलाका है जहाँ बहुत‑सी पहाड़ियाँ हैं। पहाड़ी क्षेत्र का अनुवाद उसी तरह करें जैसा आपने पिछले भागों में किया है।</w:t>
      </w:r>
    </w:p>
    <w:p>
      <w:pPr/>
      <w:r>
        <w:rPr>
          <w:lang w:val="hi_IN" w:bidi="hi_IN"/>
        </w:rPr>
      </w:r>
      <w:r>
        <w:rPr>
          <w:lang w:val="hi_IN" w:bidi="hi_IN"/>
        </w:rPr>
        <w:t>यहाँ रुकें और यदि आवश्यक हो, तो समूह में फिर से पहाड़ी देश की तस्वीर देखें। इस ऑडियो को यहाँ रोकें।</w:t>
      </w:r>
    </w:p>
    <w:p>
      <w:pPr/>
      <w:r>
        <w:rPr>
          <w:lang w:val="hi_IN" w:bidi="hi_IN"/>
        </w:rPr>
      </w:r>
      <w:r>
        <w:rPr>
          <w:b/>
          <w:lang w:val="hi_IN" w:bidi="hi_IN"/>
        </w:rPr>
        <w:t>अमालेकी</w:t>
      </w:r>
      <w:r>
        <w:rPr>
          <w:lang w:val="hi_IN" w:bidi="hi_IN"/>
        </w:rPr>
        <w:t xml:space="preserve"> इस्राएल के शत्रु थे। यहोवा ने इस्राएल से कहा था कि वह अमालेकियों को पूरी तरह से नष्ट कर दे। पिछले भागों से हम जानते हैं कि इस्राएल ने सभी अमालेकियों को नष्ट करने के लिए यहोवा की आज्ञा नहीं मानी, और संभव है कि अमालेकी अभी भी एप्रैम के पहाड़ी क्षेत्र में हों। अमालेकी का अनुवाद उसी तरह करें जैसा आपने पिछले भागों में किया है।</w:t>
      </w:r>
    </w:p>
    <w:p>
      <w:pPr/>
      <w:r>
        <w:rPr>
          <w:lang w:val="hi_IN" w:bidi="hi_IN"/>
        </w:rPr>
      </w:r>
      <w:r>
        <w:rPr>
          <w:lang w:val="hi_IN" w:bidi="hi_IN"/>
        </w:rPr>
        <w:t xml:space="preserve">लोगों ने इन न्यायियों को तब </w:t>
      </w:r>
      <w:r>
        <w:rPr>
          <w:b/>
          <w:lang w:val="hi_IN" w:bidi="hi_IN"/>
        </w:rPr>
        <w:t>दफनाया</w:t>
      </w:r>
      <w:r>
        <w:rPr>
          <w:lang w:val="hi_IN" w:bidi="hi_IN"/>
        </w:rPr>
        <w:t xml:space="preserve"> जब उन्होंने उनके शरीरों को उन गुफाओं या चट्टानों में काटकर बनाए गए गड्ढों में रखा। दफनाया के लिए वही शब्द प्रयोग करें जो आपने पिछले भागों में उपयोग किए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13:1–7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13:1–7 को सुनें और अपने मन में रखें।</w:t>
      </w:r>
    </w:p>
    <w:p>
      <w:pPr/>
      <w:r>
        <w:rPr>
          <w:lang w:val="hi_IN" w:bidi="hi_IN"/>
        </w:rPr>
      </w:r>
      <w:r>
        <w:rPr>
          <w:lang w:val="hi_IN" w:bidi="hi_IN"/>
        </w:rPr>
        <w:t>यदि सम्भव हो, तो न्यायियों 13:1–7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न्यायियों के समय के दौरान, इस्राएल बार-बार पाप करता है, फिर पश्चाताप करता है, और फिर यहोवा इस्राएलियों को बचाता है। इस कहानी से पहले, इस्राएल ने तीन न्यायियों इबसान, एलोन और अब्दोन के साथ देश में शांति का एक समय अनुभव किया। अब, क्योंकि इस्राएली फिर से पाप करते हैं, इसलिए यहोवा पलिश्तियों को 40 वर्षों तक इस्राएलियों पर शासन करने की अनुमति देता है। इस भाग में, हम इस्राएल के अंतिम न्यायी — शिमशोन — की कहानी सुनना शुरू करते हैं। यहोवा का एक दूत मानोह नाम के एक व्यक्ति की पत्नी के सामने प्रकट होता है। दूत कहता है कि मानोह और उसकी पत्नी का एक पुत्र होगा जो जन्म से ही यहोवा के लिए अलग कर दिया जाएगा। यह पुत्र, शिमशोन, इस्राएल को पलिश्तियों से छुड़ाना शुरू करेगा। यह भाग दो हिस्सों की कहानी में पहला हिस्सा है।</w:t>
      </w:r>
    </w:p>
    <w:p>
      <w:pPr/>
      <w:r>
        <w:rPr>
          <w:lang w:val="hi_IN" w:bidi="hi_IN"/>
        </w:rPr>
      </w:r>
      <w:r>
        <w:rPr>
          <w:lang w:val="hi_IN" w:bidi="hi_IN"/>
        </w:rPr>
        <w:t>इस्राएलियों ने फिर से यहोवा की दृष्टि में बुरा किया, जैसे इस्राएलियों ने न्यायियों की पुस्तक के अन्य भागों में किया था। आम तौर पर इस्राएली सहायता के लिए यहोवा को पुकारते हैं और फिर यहोवा उन्हें छुड़ाता है, लेकिन इस भाग में इस्राएली सहायता के लिए नहीं पुकारते। इसके बजाय, यहोवा पलिश्तियों को 40 वर्षों तक इस्राएलियों पर शासन करने देता है। पलिश्ती वही लोग हैं जिन्होंने पिछली कहानियों में इस्राएल से लड़ाई की थी, और पलिश्ती इस्राएल के शत्रु हैं।</w:t>
      </w:r>
    </w:p>
    <w:p>
      <w:pPr/>
      <w:r>
        <w:rPr>
          <w:lang w:val="hi_IN" w:bidi="hi_IN"/>
        </w:rPr>
      </w:r>
      <w:r>
        <w:rPr>
          <w:lang w:val="hi_IN" w:bidi="hi_IN"/>
        </w:rPr>
        <w:t>मानोह और उसकी पत्नी दान के परिवार या कुल से हैं, और वे इस्राएल के दक्षिण में दान देश में सोरा नाम के नगर में रहते हैं। दान इस्राएल के 12 गोत्रों में से एक है। कुछ अनुवाद कहते हैं कि मानोह "दान के परिवार" से है, न कि "दान के गोत्र" से, जो यह दर्शाता है कि उस समय दान का गोत्र कमजोर है। मानोह का नाम मूल भाषा में ‘विश्राम’ का अर्थ रखता है, जो महत्वपूर्ण है क्योंकि इस समय इस्राएल को विश्राम नहीं मिला हुआ है।</w:t>
      </w:r>
    </w:p>
    <w:p>
      <w:pPr/>
      <w:r>
        <w:rPr>
          <w:lang w:val="hi_IN" w:bidi="hi_IN"/>
        </w:rPr>
      </w:r>
      <w:r>
        <w:rPr>
          <w:lang w:val="hi_IN" w:bidi="hi_IN"/>
        </w:rPr>
        <w:t>यहाँ रुकें और समूह के रूप में सोरा नगर के नक्शे को देखें। इस ऑडियो को यहाँ रोकें।</w:t>
      </w:r>
    </w:p>
    <w:p>
      <w:pPr/>
      <w:r>
        <w:rPr>
          <w:lang w:val="hi_IN" w:bidi="hi_IN"/>
        </w:rPr>
      </w:r>
      <w:r>
        <w:rPr>
          <w:lang w:val="hi_IN" w:bidi="hi_IN"/>
        </w:rPr>
        <w:t>हम मानोह की पत्नी का नाम नहीं जानते हैं। मनोह की पत्नी निःसंतान है और गर्भवती नहीं हो सकती। लोगों के लिए बच्चे होना बहुत महत्वपूर्ण था ताकि परिवार का नाम और सम्मान आगे बढ़ सके, और लोग कभी‑कभी सोचते थे कि यदि कोई व्यक्ति बच्चे नहीं कर सकता, तो यहोवा ने उसे श्राप दिया है। पुराने नियम के अन्य भागों में भी हम ऐसी कहानियाँ सुनते हैं जहाँ निःसंतान स्त्रियाँ यहोवा से पुत्र की विनती करती हैं, और फिर यहोवा उनकी सुनकर उन्हें पुत्र देता है। इस भाग में मानोह की पत्नी पुत्र के लिए विनती नहीं करती, लेकिन यहोवा एक विशेष उद्देश्य के लिए उसे पुत्र देने का वादा करता है। यहोवा यह वादा नहीं करता कि वह मानोह की पत्नी को केवल परिवार के नाम और सम्मान को बनाए रखने के लिए पुत्र देगा।</w:t>
      </w:r>
    </w:p>
    <w:p>
      <w:pPr/>
      <w:r>
        <w:rPr>
          <w:lang w:val="hi_IN" w:bidi="hi_IN"/>
        </w:rPr>
      </w:r>
      <w:r>
        <w:rPr>
          <w:lang w:val="hi_IN" w:bidi="hi_IN"/>
        </w:rPr>
        <w:t>यहाँ रुकें और समूह में इस प्रश्न पर चर्चा करें: आपकी संस्कृति में निःसंतान स्त्री होना कैसा माना जाता है, इस पर बात करें। जो स्त्रियाँ या दंपत्ति बच्चे नहीं कर सकते, लोग उनके साथ कैसा व्यवहार करते हैं? जो स्त्रियाँ या दंपत्ति बच्चे नहीं कर सकते, वे कैसा महसूस करते हैं? इस ऑडियो को यहाँ रोकें।</w:t>
      </w:r>
    </w:p>
    <w:p>
      <w:pPr/>
      <w:r>
        <w:rPr>
          <w:lang w:val="hi_IN" w:bidi="hi_IN"/>
        </w:rPr>
      </w:r>
      <w:r>
        <w:rPr>
          <w:lang w:val="hi_IN" w:bidi="hi_IN"/>
        </w:rPr>
        <w:t>यहोवा का संदेशवाहक, या दूत, मानोह की पत्नी के सामने प्रकट होता है और उसे एक महत्वपूर्ण संदेश देता है, ठीक वैसे ही जैसे पिछली कहानी में हुआ था, जब यहोवा का एक दूत गिदोन के सामने प्रकट हुआ था ताकि गिदोन को न्यायी के रूप में सेवा करने के लिए तैयार किया जा सके। यहोवा का दूत लोगों के पास यहोवा के संदेश लाता है। यहोवा का दूत इतनी अधिकारपूर्ण रीति से बोलता है कि मानो स्वयं यहोवा बोल रहा हो। दूत मानोह की पत्नी से कहता है कि भले ही अभी उसके कोई बच्चे नहीं हैं, लेकिन वह एक पुत्र को जन्म देगी। संभव है कि मानोह की पत्नी का बच्चा स्वाभाविक रूप से होगा। हालाँकि, बच्चा यहोवा की ओर से एक विशेष उपहार होगा।</w:t>
      </w:r>
    </w:p>
    <w:p>
      <w:pPr/>
      <w:r>
        <w:rPr>
          <w:lang w:val="hi_IN" w:bidi="hi_IN"/>
        </w:rPr>
      </w:r>
      <w:r>
        <w:rPr>
          <w:lang w:val="hi_IN" w:bidi="hi_IN"/>
        </w:rPr>
        <w:t>दूत के पास मानोह की पत्नी और उसके पुत्र — दोनों के लिए विशेष निर्देश भी हैं। जब मानोह की पत्नी गर्भवती है, तब उसे दाखरस या मदिरा नहीं पीना चाहिए, और न ही कोई अशुद्ध भोजन खाना चाहिए। उस समय दाखरस और मदिरा दोनों सामान्य पेय थे। दाखरस किण्वित दाख का रस था, और मदिरा किण्वित अनाज से बनाई जाती थी। अशुद्ध भोजन वह भोजन है जिसे यहोवा ने अपने लोगों—इस्राएलियों—को न खाने की आज्ञा दी थी, ताकि वे यहोवा के सामने आत्मिक रूप से शुद्ध रह सकें।</w:t>
      </w:r>
    </w:p>
    <w:p>
      <w:pPr/>
      <w:r>
        <w:rPr>
          <w:lang w:val="hi_IN" w:bidi="hi_IN"/>
        </w:rPr>
      </w:r>
      <w:r>
        <w:rPr>
          <w:lang w:val="hi_IN" w:bidi="hi_IN"/>
        </w:rPr>
        <w:t>यहाँ रुकें और समूह में इस प्रश्न पर चर्चा करें: आपकी संस्कृति में किस प्रकार के भोजन किसी व्यक्ति को आत्मिक रूप से अशुद्ध बनाते हैं? गर्भवती स्त्रियाँ किस प्रकार का भोजन नहीं खाती हैं? इस ऑडियो को यहाँ रोकें।</w:t>
      </w:r>
    </w:p>
    <w:p>
      <w:pPr/>
      <w:r>
        <w:rPr>
          <w:lang w:val="hi_IN" w:bidi="hi_IN"/>
        </w:rPr>
      </w:r>
      <w:r>
        <w:rPr>
          <w:lang w:val="hi_IN" w:bidi="hi_IN"/>
        </w:rPr>
        <w:t>मानोह की पत्नी को अपने पुत्र के बाल कभी नहीं कटवाने चाहिए, और उसका पुत्र जन्म से ही यहोवा के लिए अलग किया जाएगा। हम पुराने नियम के एक अन्य भाग से जानते हैं कि जो कोई ‘नाज़ीर का मन्नत’ लेता था, वह किसी विशेष उद्देश्य के लिए यहोवा के लिए अलग किया जाता था। आमतौर पर नाज़री की मन्नत अस्थायी होती थी। परन्तु मानोह के अजन्मे पुत्र के लिए, नाज़ीरी होने का अर्थ था कि वह अपने जन्म से लेकर अपनी मृत्यु तक यहोवा के लिए अलग कर दिया जाएगा। यह पुत्र क्या खाएगा, क्या पिएगा और उसके बाल कैसे रहेंगे — इन सबके बारे में दी गई ये शर्तें उसके पूरे जीवन भर लागू रहेंगी।</w:t>
      </w:r>
    </w:p>
    <w:p>
      <w:pPr/>
      <w:r>
        <w:rPr>
          <w:lang w:val="hi_IN" w:bidi="hi_IN"/>
        </w:rPr>
      </w:r>
      <w:r>
        <w:rPr>
          <w:lang w:val="hi_IN" w:bidi="hi_IN"/>
        </w:rPr>
        <w:t>यहाँ रुकें और समूह में इस प्रश्न पर चर्चा करें: वर्णन करें कि आपकी संस्कृति में लोग क्या करते हैं जब उन्हें अलग कर दिया जाता है या उन्हें देवताओं के प्रति समर्पित कर दिया जाता है। क्या ऐसे लोग शराब नहीं पीते, कुछ विशेष भोजन या पेय नहीं लेते, दाढ़ी‑बाल नहीं काटते — या कुछ और करते हैं? इस ऑडियो को यहाँ रोकें।</w:t>
      </w:r>
    </w:p>
    <w:p>
      <w:pPr/>
      <w:r>
        <w:rPr>
          <w:lang w:val="hi_IN" w:bidi="hi_IN"/>
        </w:rPr>
      </w:r>
      <w:r>
        <w:rPr>
          <w:lang w:val="hi_IN" w:bidi="hi_IN"/>
        </w:rPr>
        <w:t>स्वर्गदूत ने ये विशेष निर्देश इसलिए दिए क्योंकि बच्चे के पास एक विशेष मिशन है। यह बच्चा इस्राएल को पलिश्तियों के हाथ या शासन से छुड़ाना शुरू करेगा। यह महत्वपूर्ण है कि यहोवा के दूत ने कहा कि बच्चा इस्राएलियों को बचाना "आरम्भ करेगा" क्योंकि हम जानते हैं कि शिमशोन अपने जीवनकाल में इस्राएलियों को पूरी तरह से बचाता नहीं है।</w:t>
      </w:r>
    </w:p>
    <w:p>
      <w:pPr/>
      <w:r>
        <w:rPr>
          <w:lang w:val="hi_IN" w:bidi="hi_IN"/>
        </w:rPr>
      </w:r>
      <w:r>
        <w:rPr>
          <w:lang w:val="hi_IN" w:bidi="hi_IN"/>
        </w:rPr>
        <w:t>मानोह की पत्नी अपने पति को बताती है कि ‘परमेश्वर के जन’ ने उसे पुत्र होने के बारे में क्या कहा। "परमेश्वर का जन" पुराने नियम में भविष्यद्वक्ता को दर्शाने का एक सामान्य तरीका था। मानोह की पत्नी पहले भी यहोवा के स्वर्गदूतों के बारे में सुन चुकी है, और उसे लगता है कि वह व्यक्ति स्वर्गदूत जैसा दिखता था। मानोह की पत्नी कहती है कि दूत अद्भुत है, या वह दूत को देखकर डर गई थी। मानोह की पत्नी स्वर्गदूत का नाम नहीं पूछती, शायद इसलिए कि वह उससे डरती है और उसका सम्मान करती है। मानोह की पत्नी स्वर्गदूत का संदेश दोहराती है, लेकिन वह यह बात नहीं बताती कि उनके पुत्र के बाल नहीं काटने चाहिए या कि वह पुत्र इस्राएल को पलिश्तियों की शक्ति से छुड़ाना शुरू करेगा। इसके बजाय, मानोह की पत्नी कहती है कि बच्चा जन्म से लेकर उसकी मृत्यु के दिन तक यहोवा के लिए अलग किया जाएगा।</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इस्राएल फिर से बुरा करता है, और यहोवा इस्राएल को पलिश्तियों के हाथ में दे देता है।</w:t>
      </w:r>
    </w:p>
    <w:p>
      <w:pPr/>
      <w:r>
        <w:rPr>
          <w:lang w:val="hi_IN" w:bidi="hi_IN"/>
        </w:rPr>
      </w:r>
      <w:r>
        <w:rPr>
          <w:b/>
          <w:lang w:val="hi_IN" w:bidi="hi_IN"/>
        </w:rPr>
        <w:t>दूसरे दृश्य में:</w:t>
      </w:r>
      <w:r>
        <w:rPr>
          <w:lang w:val="hi_IN" w:bidi="hi_IN"/>
        </w:rPr>
        <w:t xml:space="preserve"> यहोवा का दूत मानोह की पत्नी को उस पुत्र के बारे में बताता है जिसे वह जल्द ही जन्म देगी।</w:t>
      </w:r>
    </w:p>
    <w:p>
      <w:pPr/>
      <w:r>
        <w:rPr>
          <w:lang w:val="hi_IN" w:bidi="hi_IN"/>
        </w:rPr>
      </w:r>
      <w:r>
        <w:rPr>
          <w:b/>
          <w:lang w:val="hi_IN" w:bidi="hi_IN"/>
        </w:rPr>
        <w:t>तीसरे दृश्य में:</w:t>
      </w:r>
      <w:r>
        <w:rPr>
          <w:lang w:val="hi_IN" w:bidi="hi_IN"/>
        </w:rPr>
        <w:t xml:space="preserve"> मानोह की पत्नी मानोह को बताती है कि यहोवा के दूत ने उसे क्या बताया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मानोह</w:t>
      </w:r>
    </w:p>
    <w:p>
      <w:pPr>
        <w:pStyle w:val="ListBullet"/>
        <w:spacing w:line="240" w:lineRule="auto"/>
        <w:ind w:left="720"/>
      </w:pPr>
      <w:r>
        <w:rPr>
          <w:lang w:val="hi_IN" w:bidi="hi_IN"/>
        </w:rPr>
      </w:r>
      <w:r>
        <w:rPr>
          <w:lang w:val="hi_IN" w:bidi="hi_IN"/>
        </w:rPr>
        <w:t>मानोह की पत्नी</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और शिमशोन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दो‑भाग वाली कहानी का पहला भाग है। इस भाग से पहले, न्यायी इबसान, एलोन और अब्दोन ने इस्राएल पर शांति के साथ शासन किया था। पहला दृश्य न्यायियों की पुस्तक की अन्य कहानियों की तरह ही शुरू होता है, जब यह कहा जाता है, "इस्राएलियों ने फिर से यहोवा की दृष्टि में बुरा किया।" जब कोई व्यक्ति यहोवा की दृष्टि में बुरा करता है, तो वह व्यक्ति यहोवा या उसकी आज्ञाओं का पालन नहीं करता है।</w:t>
      </w:r>
    </w:p>
    <w:p>
      <w:pPr/>
      <w:r>
        <w:rPr>
          <w:lang w:val="hi_IN" w:bidi="hi_IN"/>
        </w:rPr>
      </w:r>
      <w:r>
        <w:rPr>
          <w:lang w:val="hi_IN" w:bidi="hi_IN"/>
        </w:rPr>
        <w:t>यहाँ रुकें और समूह में इस प्रश्न पर चर्चा करें: "इस्राएलियों ने फिर से यहोवा की दृष्टि में बुरा किया" — इस विचार का आप कैसे अनुवाद करेंगे? इस ऑडियो को यहाँ रोकें।</w:t>
      </w:r>
    </w:p>
    <w:p>
      <w:pPr/>
      <w:r>
        <w:rPr>
          <w:lang w:val="hi_IN" w:bidi="hi_IN"/>
        </w:rPr>
      </w:r>
      <w:r>
        <w:rPr>
          <w:lang w:val="hi_IN" w:bidi="hi_IN"/>
        </w:rPr>
        <w:t>याद रखें कि जब‑जब इस्राएली बुरा करते थे, वे यहोवा से सहायता के लिए पुकारते थे, और यहोवा इस्राएल की मदद के लिए एक न्यायी भेजता था। लेकिन यहाँ इस्राएली सहायता के लिए नहीं पुकारते। इसके बजाय, यहोवा इस्राएल को 40 वर्षों के लिए पलिश्तियों के हाथ में सौंप देता है। पलिश्तियों का ‘हाथ’ का अर्थ है — पलिश्तियों की शक्ति या उनका शासन है। 40 वर्षों तक पलिश्ती इस्राएल पर नियंत्रण रखते हैं और उन पर अत्याचार करते हैं।</w:t>
      </w:r>
    </w:p>
    <w:p>
      <w:pPr/>
      <w:r>
        <w:rPr>
          <w:lang w:val="hi_IN" w:bidi="hi_IN"/>
        </w:rPr>
      </w:r>
      <w:r>
        <w:rPr>
          <w:lang w:val="hi_IN" w:bidi="hi_IN"/>
        </w:rPr>
        <w:t>यहाँ रुकें और समूह में इस प्रश्न पर चर्चा करें: ‘यहोवा ने पलिश्तियों को इस्राएलियों पर शासन और अत्याचार करने की अनुमति दी’ — इस विचार का आप कैसे अनुवाद करेंगे? इस ऑडियो को यहाँ रोकें।</w:t>
      </w:r>
    </w:p>
    <w:p>
      <w:pPr/>
      <w:r>
        <w:rPr>
          <w:lang w:val="hi_IN" w:bidi="hi_IN"/>
        </w:rPr>
      </w:r>
      <w:r>
        <w:rPr>
          <w:lang w:val="hi_IN" w:bidi="hi_IN"/>
        </w:rPr>
        <w:t>दूसरे दृश्य में, याद रखें कि कहानीकार इस कहानी के मुख्य पात्रों का परिचय देता है — मानोह, मानोह की पत्नी, और यहोवा का दूत। याद रखें कि मानोह दान गोत्र से है और सोरा नामक नगर का रहने वाला है। सोरा यरूशलेम से 24 किलोमीटर पश्चिम में स्थित एक नगर है, जो यहूदा और दान की भूमि की सीमा पर है।</w:t>
      </w:r>
    </w:p>
    <w:p>
      <w:pPr/>
      <w:r>
        <w:rPr>
          <w:lang w:val="hi_IN" w:bidi="hi_IN"/>
        </w:rPr>
      </w:r>
      <w:r>
        <w:rPr>
          <w:lang w:val="hi_IN" w:bidi="hi_IN"/>
        </w:rPr>
        <w:t>यदि आवश्यकता हो, तो यहाँ रुकें और समूह में फिर से सोरा नगर का मानचित्र देखें। इस ऑडियो को यहाँ रोकें।</w:t>
      </w:r>
    </w:p>
    <w:p>
      <w:pPr/>
      <w:r>
        <w:rPr>
          <w:lang w:val="hi_IN" w:bidi="hi_IN"/>
        </w:rPr>
      </w:r>
      <w:r>
        <w:rPr>
          <w:lang w:val="hi_IN" w:bidi="hi_IN"/>
        </w:rPr>
        <w:t>हम मानोह की पत्नी का नाम नहीं जानते हैं, परन्तु हम जानते हैं कि वह निःसंतान है और गर्भवती नहीं हो सकती। याद रखें कि इस संस्कृति में यह शर्मनाक था। मूसा की व्यवस्था ने वादा किया था कि यदि लोग यहोवा की आज्ञा मानेंगे, तो कोई भी स्त्री जीवित बच्चा पैदा करने में असमर्थ नहीं होगी। इसलिए लोग अक्सर सोचते थे कि यदि कोई स्त्री बच्चे नहीं कर सकती, तो अवश्य ही परमेश्वर ने उसे श्राप दिया है। मानोह की पत्नी शायद इस्राएल का प्रतिनिधित्व करती थी। जिस प्रकार मानोह की पत्नी निःसंतान होने के कारण निराश महसूस करती होगी, उसी प्रकार इस्राएल भी 40 वर्षों तक पलिश्तियों के शासन में असहाय और निराश था। याद रखें कि यहोवा का दूत मानोह के पास नहीं, बल्कि मानोह की पत्नी के पास आया था।</w:t>
      </w:r>
    </w:p>
    <w:p>
      <w:pPr/>
      <w:r>
        <w:rPr>
          <w:lang w:val="hi_IN" w:bidi="hi_IN"/>
        </w:rPr>
      </w:r>
      <w:r>
        <w:rPr>
          <w:lang w:val="hi_IN" w:bidi="hi_IN"/>
        </w:rPr>
        <w:t>दूत मानोह की पत्नी को एक महत्वपूर्ण संदेश देता है जब वह कहता है, "तुम्हें एक पुत्र होगा!" दूत मानोह की पत्नी को यह भी बताता है कि गर्भावस्था के दौरान उसे कैसे व्यवहार करना है और जन्म के बाद उसका पुत्र कैसे जीवन बिताएगा। याद रखें कि ये निर्देश वही हैं जो नाज़ीर की मन्नत लेने वाले व्यक्ति के लिए होते हैं। उस व्यक्ति को मदिरा नहीं पीनी चाहिए, उसे अपने बाल नहीं कटवाने चाहिए, और उसे अशुद्ध भोजन से बचना चाहिए। नाज़ीर की मन्नत सामान्य रूप से अस्थायी होती थी, लेकिन मानोह के पुत्र को ये नियम अपने पूरे जीवन भर मानने होंगे। याद रखें, यहोवा का दूत इस संदेश को दो बार दोहराता है, शायद यह दिखाने के लिए कि यह संदेश कितना महत्वपूर्ण है।</w:t>
      </w:r>
    </w:p>
    <w:p>
      <w:pPr/>
      <w:r>
        <w:rPr>
          <w:lang w:val="hi_IN" w:bidi="hi_IN"/>
        </w:rPr>
      </w:r>
      <w:r>
        <w:rPr>
          <w:lang w:val="hi_IN" w:bidi="hi_IN"/>
        </w:rPr>
        <w:t>यहाँ रुकें और समूह के रूप में इस प्रश्न पर चर्चा करें: इस बारे में बात करें कि आप किसी को महत्वपूर्ण समाचार कैसे बताते हैं। क्या आप एक ही जानकारी को एक से अधिक बार दोहराते हैं, या आप यह दिखाने के लिए कि यह समाचार कितना महत्वपूर्ण है और क्या करते हैं ? इस ऑडियो को यहाँ रोकें।</w:t>
      </w:r>
    </w:p>
    <w:p>
      <w:pPr/>
      <w:r>
        <w:rPr>
          <w:lang w:val="hi_IN" w:bidi="hi_IN"/>
        </w:rPr>
      </w:r>
      <w:r>
        <w:rPr>
          <w:lang w:val="hi_IN" w:bidi="hi_IN"/>
        </w:rPr>
        <w:t>यह भी याद रखें कि इन विशेष निर्देशों का कारण यह था कि बच्चा नाज़ीर होगा, जिसका अर्थ है कि बच्चा अलग किया जाएगा या यहोवा को समर्पित किया जाएगा। यह बच्चा वह होगा जो इस्राएल को पलिश्तियों के हाथ या शासन से छुड़ाना शुरू करेगा।</w:t>
      </w:r>
    </w:p>
    <w:p>
      <w:pPr/>
      <w:r>
        <w:rPr>
          <w:lang w:val="hi_IN" w:bidi="hi_IN"/>
        </w:rPr>
      </w:r>
      <w:r>
        <w:rPr>
          <w:lang w:val="hi_IN" w:bidi="hi_IN"/>
        </w:rPr>
        <w:t>यहाँ रुकें और समूह के रूप में इस प्रश्न पर चर्चा करें: आप अपनी भाषा में “यहोवा के लिए अलग किए गए” का अनुवाद कैसे करेंगे? इस ऑडियो को यहाँ रोकें।</w:t>
      </w:r>
    </w:p>
    <w:p>
      <w:pPr/>
      <w:r>
        <w:rPr>
          <w:lang w:val="hi_IN" w:bidi="hi_IN"/>
        </w:rPr>
      </w:r>
      <w:r>
        <w:rPr>
          <w:lang w:val="hi_IN" w:bidi="hi_IN"/>
        </w:rPr>
        <w:t>तीसरे दृश्य में, मानोह की पत्नी अपने पति के पास यहोवा के दूत के साथ हुई अपनी बातचीत के बारे में बताने के लिए जाती है। सबसे पहले, मानोह की पत्नी अपने पति को स्वर्गदूत के बारे में बताती है, और फिर वह वह संदेश सुनाती है जो दूत ने उसे दिया था। मानोह की पत्नी नहीं जानती कि वह दूत कौन था, लेकिन वह उसे “परमेश्वर का जन” कहती है। “परमेश्वर का जन” उस भविष्यद्वक्ता के बारे में बात करने का एक सामान्य तरीका था जो यहोवा के संदेश देता था। मानोह की पत्नी यह भी कहती है कि वह यहोवा के दूत के समान दिखता था, और वह अद्भुत था। उसने दूत का नाम पूछने की हिम्मत नहीं की, शायद इसलिए कि मानोह की पत्नी स्वर्गदूत से डरती थी और उसका सम्मान करती थी।</w:t>
      </w:r>
    </w:p>
    <w:p>
      <w:pPr/>
      <w:r>
        <w:rPr>
          <w:lang w:val="hi_IN" w:bidi="hi_IN"/>
        </w:rPr>
      </w:r>
      <w:r>
        <w:rPr>
          <w:lang w:val="hi_IN" w:bidi="hi_IN"/>
        </w:rPr>
        <w:t>यहाँ रुकें और समूह में इस प्रश्न पर चर्चा करें: ‘परमेश्वर का जन’ — इसे आप अपनी भाषा में कैसे अनुवाद करेंगे? इस ऑडियो को यहाँ रोकें।</w:t>
      </w:r>
    </w:p>
    <w:p>
      <w:pPr/>
      <w:r>
        <w:rPr>
          <w:lang w:val="hi_IN" w:bidi="hi_IN"/>
        </w:rPr>
      </w:r>
      <w:r>
        <w:rPr>
          <w:lang w:val="hi_IN" w:bidi="hi_IN"/>
        </w:rPr>
        <w:t>याद रखें कि मानोह की पत्नी अपने पति को जो संदेश दोहराती है, वह स्वर्गदूत द्वारा दिए गए संदेश जैसा तो है, लेकिन बिल्कुल वैसा नहीं है। याद रखें कि मानोह की पत्नी संदेश के सबसे महत्वपूर्ण भाग को शामिल नहीं करती—यह कि उनका पुत्र इस्राएल को पलिश्तियों के हाथ से छुड़ाना शुरू करेगा। याद रखें कि मानोह की पत्नी यह भी नहीं बताती कि उन्हें उनके पुत्र के बाल नहीं काटने चाहिए।” हम नहीं जानते कि उसने दूत के संदेश के इन महत्वपूर्ण भागों को क्यों नहीं शामिल किया। मानोह की पत्नी कहती है कि उनका पुत्र जन्म से लेकर उसकी मृत्यु के दिन तक यहोवा को समर्पित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मानोह</w:t>
      </w:r>
    </w:p>
    <w:p>
      <w:pPr>
        <w:pStyle w:val="ListBullet"/>
        <w:spacing w:line="240" w:lineRule="auto"/>
        <w:ind w:left="720"/>
      </w:pPr>
      <w:r>
        <w:rPr>
          <w:lang w:val="hi_IN" w:bidi="hi_IN"/>
        </w:rPr>
      </w:r>
      <w:r>
        <w:rPr>
          <w:lang w:val="hi_IN" w:bidi="hi_IN"/>
        </w:rPr>
        <w:t>मानोह की पत्नी</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और शिमशोन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फिर से यहोवा की दृष्टि के सामने बुरा करते हैं, और यहोवा पलिश्तियों को 40 वर्षों तक इस्राएलियों पर शासन करने की अनुमति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और जो व्यक्ति यहोवा की भूमिका निभा रहा है, उससे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मानोह दान के गोत्र के सोरा नगर का था। मानोह की पत्नी बाँझ और निःसंतान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मानोह और मानोह की पत्नी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दूत मानोह की पत्नी के सामने प्रकट होता है और उसे एक संदेश देता है। दूत कहता है कि यद्यपि मानोह की पत्नी बाँझ और निःसंतान है, फिर भी उसका एक पुत्र होगा। मानोह की पत्नी को बच्चे के साथ गर्भवती होने के दौरान दाखरस या मदिरा न पीने और कोई अशुद्ध भोजन न खाने के निर्देशों का ध्यान से पालन करना चाहिए। मानोह की पत्नी को अपने पुत्र के बाल कभी नहीं कटवाने चाहिए, क्योंकि वह जन्म से ही यहोवा को समर्पित होगा। उसका पुत्र इस्राएल को पलिश्तियों के शासन से छुड़ाना शुरू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मानोह की पत्नी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मानोह की पत्नी अपने पति को बताती है कि क्या हुआ। मानोह की पत्नी कहती है कि यहोवा के दूत जैसा कोई उसके पास आया, और उसका रूप बहुत अद्भुत था। दूत ने अपना नाम नहीं कहा, और मानोह की पत्नी ने उसका नाम नहीं पूछा था। मानोह की पत्नी उस जानकारी को दोहराती है जो दूत ने उसे बताया था कि उसका पुत्र कैसे होगा, और वह दाखरस या मदिरा नहीं पी सकती और अशुद्ध भोजन नहीं खा सकती है। मानोह की पत्नी अपने पति से यह भी कहती है कि बच्चा जन्म से लेकर उसकी मृत्यु के दिन तक यहोवा को समर्पित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मानोह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इस्राएलियों</w:t>
      </w:r>
      <w:r>
        <w:rPr>
          <w:lang w:val="hi_IN" w:bidi="hi_IN"/>
        </w:rPr>
        <w:t xml:space="preserve"> ने फिर से </w:t>
      </w:r>
      <w:r>
        <w:rPr>
          <w:b/>
          <w:lang w:val="hi_IN" w:bidi="hi_IN"/>
        </w:rPr>
        <w:t>यहोवा</w:t>
      </w:r>
      <w:r>
        <w:rPr>
          <w:lang w:val="hi_IN" w:bidi="hi_IN"/>
        </w:rPr>
        <w:t xml:space="preserve"> की दृष्टि में </w:t>
      </w:r>
      <w:r>
        <w:rPr>
          <w:b/>
          <w:lang w:val="hi_IN" w:bidi="hi_IN"/>
        </w:rPr>
        <w:t>बुरा</w:t>
      </w:r>
      <w:r>
        <w:rPr>
          <w:lang w:val="hi_IN" w:bidi="hi_IN"/>
        </w:rPr>
        <w:t xml:space="preserve"> काम किया। इस्राएली 12 गोत्र हैं—याकूब के वे वंशज जिन्हें यहोवा ने चुना था। जो कोई बुरा करता है, वह यहोवा की आज्ञा नहीं मानता है। इस्राएलियों ने यहोवा की दृष्टि में बुरा किया—इसे पहले जैसे भागों में किया है, उसी तरह अनुवाद करें। इस्राएलियों, बुरा, और यहोवा के बारे में अधिक जानकारी के लिए मुख्य शब्दावली देखें।</w:t>
      </w:r>
    </w:p>
    <w:p>
      <w:pPr/>
      <w:r>
        <w:rPr>
          <w:lang w:val="hi_IN" w:bidi="hi_IN"/>
        </w:rPr>
      </w:r>
      <w:r>
        <w:rPr>
          <w:lang w:val="hi_IN" w:bidi="hi_IN"/>
        </w:rPr>
        <w:t xml:space="preserve">यहोवा इस्राएल को उनके बुरे कामों के कारण 40 वर्षों तक </w:t>
      </w:r>
      <w:r>
        <w:rPr>
          <w:b/>
          <w:lang w:val="hi_IN" w:bidi="hi_IN"/>
        </w:rPr>
        <w:t>पलिश्तियों</w:t>
      </w:r>
      <w:r>
        <w:rPr>
          <w:lang w:val="hi_IN" w:bidi="hi_IN"/>
        </w:rPr>
        <w:t xml:space="preserve"> के हाथ में सौंप देता है। पलिश्ती इस्राएल के शत्रु थे, जो इस्राएलियों के आने से पहले ही उस भूमि में रहते थे।</w:t>
      </w:r>
    </w:p>
    <w:p>
      <w:pPr/>
      <w:r>
        <w:rPr>
          <w:lang w:val="hi_IN" w:bidi="hi_IN"/>
        </w:rPr>
      </w:r>
      <w:r>
        <w:rPr>
          <w:b/>
          <w:lang w:val="hi_IN" w:bidi="hi_IN"/>
        </w:rPr>
        <w:t>यहोवा का दूत</w:t>
      </w:r>
      <w:r>
        <w:rPr>
          <w:lang w:val="hi_IN" w:bidi="hi_IN"/>
        </w:rPr>
        <w:t xml:space="preserve"> मानोह की पत्नी के पास आता है ताकि वह उसे एक महत्वपूर्ण संदेश दे सके। यह दूत एक विशेष स्वर्गदूत है, जो इतनी अधिकारपूर्ण बात करता है कि मानो स्वयं परमेश्वर बोल रहा हो। “यहोवा के दूत” का अनुवाद उसी तरह करें, जैसे आपने पिछले भागों में किया है। “यहोवा के दूत” के बारे में अधिक जानकारी के लिए मुख्य शब्दावली में “प्रभु का दूत” या “यहोवा का दूत” देखें।</w:t>
      </w:r>
    </w:p>
    <w:p>
      <w:pPr/>
      <w:r>
        <w:rPr>
          <w:lang w:val="hi_IN" w:bidi="hi_IN"/>
        </w:rPr>
      </w:r>
      <w:r>
        <w:rPr>
          <w:lang w:val="hi_IN" w:bidi="hi_IN"/>
        </w:rPr>
        <w:t>यहाँ रुकें और समूह में इस प्रश्न पर चर्चा करें: आप “यहोवा के दूत” का अनुवाद कैसे करेंगे? आप यह कैसे दिखाएँगे कि यह स्वर्गदूत यहोवा की ओर से आया है, और न्यायियों की पुस्तक में पहले लोगों को दिखाई देने वाले स्वर्गदूतों के समान है? इस ऑडियो को यहाँ रोकें।</w:t>
      </w:r>
    </w:p>
    <w:p>
      <w:pPr/>
      <w:r>
        <w:rPr>
          <w:lang w:val="hi_IN" w:bidi="hi_IN"/>
        </w:rPr>
      </w:r>
      <w:r>
        <w:rPr>
          <w:lang w:val="hi_IN" w:bidi="hi_IN"/>
        </w:rPr>
        <w:t xml:space="preserve">यहोवा का दूत मानोह की पत्नी से कहता है कि उसका एक पुत्र होगा। मानोह की पत्नी को ध्यान रखना चाहिए कि </w:t>
      </w:r>
      <w:r>
        <w:rPr>
          <w:b/>
          <w:lang w:val="hi_IN" w:bidi="hi_IN"/>
        </w:rPr>
        <w:t>दाखरस</w:t>
      </w:r>
      <w:r>
        <w:rPr>
          <w:lang w:val="hi_IN" w:bidi="hi_IN"/>
        </w:rPr>
        <w:t xml:space="preserve"> या कठोर पेय न पीए। दाखमधु किण्वित अंगूर का रस है। दाख की बेल पर दाख उगती है। “कठोर पेय” कुछ हद तक बीयर जैसा होता है। दाखरस का अनुवाद उसी तरह करें जैसे आपने पिछले भागों में किया था। दाखरस के बारे में अधिक जानकारी के लिए, मुख्य शब्दावली देखें।</w:t>
      </w:r>
    </w:p>
    <w:p>
      <w:pPr/>
      <w:r>
        <w:rPr>
          <w:lang w:val="hi_IN" w:bidi="hi_IN"/>
        </w:rPr>
      </w:r>
      <w:r>
        <w:rPr>
          <w:lang w:val="hi_IN" w:bidi="hi_IN"/>
        </w:rPr>
        <w:t xml:space="preserve">मानोह की पत्नी को कोई </w:t>
      </w:r>
      <w:r>
        <w:rPr>
          <w:b/>
          <w:lang w:val="hi_IN" w:bidi="hi_IN"/>
        </w:rPr>
        <w:t>अशुद्ध</w:t>
      </w:r>
      <w:r>
        <w:rPr>
          <w:lang w:val="hi_IN" w:bidi="hi_IN"/>
        </w:rPr>
        <w:t xml:space="preserve"> भोजन भी नहीं खाना चाहिए। लोग, भोजन और पशु सभी </w:t>
      </w:r>
      <w:r>
        <w:rPr>
          <w:b/>
          <w:lang w:val="hi_IN" w:bidi="hi_IN"/>
        </w:rPr>
        <w:t>शुद्ध</w:t>
      </w:r>
      <w:r>
        <w:rPr>
          <w:lang w:val="hi_IN" w:bidi="hi_IN"/>
        </w:rPr>
        <w:t xml:space="preserve"> या अशुद्ध हो सकते हैं। इसका अर्थ यह नहीं है कि लोग, भोजन या पशु बाहर से शुद्ध या गंदे हैं। शुद्ध या अशुद्ध होने का अर्थ यह है कि कोई व्यक्ति यहोवा की आराधना करने के योग्य है या नहीं। यदि कोई व्यक्ति अशुद्ध भोजन खाता है, तो वह व्यक्ति यहोवा की आराधना करने या सेवा करने के लिए अयोग्य है। अशुद्ध भोजन के उदाहरणों में सूअर, जंगली पशु और रेंगने वाले जीव हैं। अशुद्ध का अनुवाद उसी तरह करें जैसे आपने पुराने नियम के अन्य भागों में किया है। शुद्ध और अशुद्ध के बारे में अधिक जानकारी के लिए, मुख्य शब्दावली देखें।</w:t>
      </w:r>
    </w:p>
    <w:p>
      <w:pPr/>
      <w:r>
        <w:rPr>
          <w:lang w:val="hi_IN" w:bidi="hi_IN"/>
        </w:rPr>
      </w:r>
      <w:r>
        <w:rPr>
          <w:lang w:val="hi_IN" w:bidi="hi_IN"/>
        </w:rPr>
        <w:t>यहाँ रुकें और समूह में इस प्रश्न पर चर्चा करें: आप अशुद्ध भोजन के विचार का अनुवाद कैसे करेंगे? इस ऑडियो को यहाँ रोकें।</w:t>
      </w:r>
    </w:p>
    <w:p>
      <w:pPr/>
      <w:r>
        <w:rPr>
          <w:lang w:val="hi_IN" w:bidi="hi_IN"/>
        </w:rPr>
      </w:r>
      <w:r>
        <w:rPr>
          <w:lang w:val="hi_IN" w:bidi="hi_IN"/>
        </w:rPr>
        <w:t>यहोवा का दूत यह भी कहता है कि मनोहा की पत्नी अपने बेटे के बाल कभी न काटे, क्योंकि उसका बेटा जन्म से ही यहोवा को समर्पित रहेगा। यहोवा को समर्पित होने का अर्थ है कि पुत्र अलग किया जाएगा। ये निर्देश उस व्यक्ति के निर्देशों के समान हैं जो नाज़ीर की मन्नत लेता है। जो व्यक्ति नाज़ीर की मन्नत लेता है, उसे मदिरा नहीं पीनी चाहिए, अपने बाल नहीं कटवाना चाहिए, अशुद्ध भोजन से बचना चाहिए, और मृत शरीरों—यहाँ तक कि अपने परिवार के सदस्यों के मृत शरीरों से भी बचना चाहिए। ये नियम ऐसे हैं जैसे याजक यहोवा के लिए अलग किए गए थे। आमतौर पर, नाज़ीर की मन्नत अस्थायी होती थी, लेकिन मानोह का पुत्र जीवन भर के लिए नाज़ीर होगा। नाज़ीर की मन्नतों के बारे में अधिक जानकारी के लिए, गिनती 6:1–8 देखें जहाँ यहोवा मूसा को नाज़ीर की मन्नत के बारे में बताता है।</w:t>
      </w:r>
    </w:p>
    <w:p>
      <w:pPr/>
      <w:r>
        <w:rPr>
          <w:lang w:val="hi_IN" w:bidi="hi_IN"/>
        </w:rPr>
      </w:r>
      <w:r>
        <w:rPr>
          <w:lang w:val="hi_IN" w:bidi="hi_IN"/>
        </w:rPr>
        <w:t>मानोह की पत्नी अपने पति से कहती है कि “</w:t>
      </w:r>
      <w:r>
        <w:rPr>
          <w:b/>
          <w:lang w:val="hi_IN" w:bidi="hi_IN"/>
        </w:rPr>
        <w:t>परमेश्वर</w:t>
      </w:r>
      <w:r>
        <w:rPr>
          <w:lang w:val="hi_IN" w:bidi="hi_IN"/>
        </w:rPr>
        <w:t xml:space="preserve"> का जन” उसके पास आया था। परमेश्वर का अनुवाद उसी तरह करें जैसे आपने पिछले भागों में किया है। परमेश्वर के बारे में अधिक जानकारी के लिए, मुख्य शब्दावली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13:8–25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13:8–25 को सुनें और अपने मन में रखें।</w:t>
      </w:r>
    </w:p>
    <w:p>
      <w:pPr/>
      <w:r>
        <w:rPr>
          <w:lang w:val="hi_IN" w:bidi="hi_IN"/>
        </w:rPr>
      </w:r>
      <w:r>
        <w:rPr>
          <w:lang w:val="hi_IN" w:bidi="hi_IN"/>
        </w:rPr>
        <w:t>यदि सम्भव हो, तो न्यायियों 13:8–25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13:8–25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इस्राएल के अंतिम न्यायी शिमशोन के जन्म की दो‑भाग वाली कहानी का दूसरा हिस्सा है। पिछला भाग वहाँ समाप्त होता है जहाँ मानोह की पत्नी अपने पति को बताती है कि यहोवा के दूत ने उससे क्या कहा था। अब, यहोवा का दूत फिर से मानोह की पत्नी और मानोह के सामने प्रकट होता है। दूत उनके पुत्र के बारे में अपना संदेश दोहराता है। फिर मानोह और उसकी पत्नी यहोवा को होमबलि चढ़ाते हैं। अंत में, यहोवा का दूत आग की लपट में स्वर्ग की ओर ऊपर चला जाता है। बाद में, दूत के कहे अनुसार शिमशोन का जन्म होता है, वह बड़ा होता है, और यहोवा का आत्मा उसे मार्गदर्शन देना शुरू करता है।</w:t>
      </w:r>
    </w:p>
    <w:p>
      <w:pPr/>
      <w:r>
        <w:rPr>
          <w:lang w:val="hi_IN" w:bidi="hi_IN"/>
        </w:rPr>
      </w:r>
      <w:r>
        <w:rPr>
          <w:lang w:val="hi_IN" w:bidi="hi_IN"/>
        </w:rPr>
        <w:t>कहानी तब शुरू होती है जब मानोह अपनी पत्नी का संदेश सुनता है और फिर यहोवा से प्रार्थना करता है कि परमेश्वर का जन लौट आए। मानोह स्वयं सुनना चाहता है कि उन्हें बच्चे की परवरिश कैसे करनी चाहिए। यह संभव है कि मानोह अपनी पत्नी की बात पर संदेह करता है, या मानोह अपने पुत्र की परवरिश के बारे में अधिक विवरण चाहता है।</w:t>
      </w:r>
    </w:p>
    <w:p>
      <w:pPr/>
      <w:r>
        <w:rPr>
          <w:lang w:val="hi_IN" w:bidi="hi_IN"/>
        </w:rPr>
      </w:r>
      <w:r>
        <w:rPr>
          <w:lang w:val="hi_IN" w:bidi="hi_IN"/>
        </w:rPr>
        <w:t>यहाँ रुकें और समूह में इस प्रश्न पर बात करें: वह समय बताइए जब आपने किसी मित्र या परिवार के सदस्य के बारे में किसी और से कोई खबर सुनी हो। जब आपने वह खबर सीधे खुद नहीं सुनी, तब आपको कैसा लगा? शायद आपको जानकारी पर संदेह था, अधिक स्पष्टीकरण या विवरण चाहिए थे, या केवल आप उसे स्वयं सुनना चाहते थे। इस ऑडियो को यहाँ रोकें।</w:t>
      </w:r>
    </w:p>
    <w:p>
      <w:pPr/>
      <w:r>
        <w:rPr>
          <w:lang w:val="hi_IN" w:bidi="hi_IN"/>
        </w:rPr>
      </w:r>
      <w:r>
        <w:rPr>
          <w:lang w:val="hi_IN" w:bidi="hi_IN"/>
        </w:rPr>
        <w:t>यहोवा मानोह की प्रार्थना सुनता है और दूसरी बार दूत को भेजता है, परन्तु फिर से मानोह की पत्नी के पास भेजता है। उस समय, मानोह की पत्नी खेत में बैठी है, और मानोह अपनी पत्नी के साथ नहीं है। खेत एक खुला क्षेत्र होता है जहाँ लोग खाने के लिए फसलें उगाते हैं।</w:t>
      </w:r>
    </w:p>
    <w:p>
      <w:pPr/>
      <w:r>
        <w:rPr>
          <w:lang w:val="hi_IN" w:bidi="hi_IN"/>
        </w:rPr>
      </w:r>
      <w:r>
        <w:rPr>
          <w:lang w:val="hi_IN" w:bidi="hi_IN"/>
        </w:rPr>
        <w:t>यहाँ रुकें और समूह में एक खेत की तस्वीर देखें। इस ऑडियो को यहाँ रोकें।</w:t>
      </w:r>
    </w:p>
    <w:p>
      <w:pPr/>
      <w:r>
        <w:rPr>
          <w:lang w:val="hi_IN" w:bidi="hi_IN"/>
        </w:rPr>
      </w:r>
      <w:r>
        <w:rPr>
          <w:lang w:val="hi_IN" w:bidi="hi_IN"/>
        </w:rPr>
        <w:t>मानोह की पत्नी अपने पति को यहोवा के दूत से मिलाने के लिए तेजी से दौड़ती है। मानोह दूत से पूछता है कि क्या वह वही व्यक्ति है जिसने पहले मानोह की पत्नी से बात की थी। जब मानोह की पत्नी दूत के बारे में बताने के लिए उसके पास दौड़ी, तो उसने कहा कि दूत उसे दिखाई दिया था। मानोह ने सिर्फ यह पूछा कि क्या यह वही व्यक्ति है जिसने उसकी पत्नी से “बात” की थी, न कि यह कि क्या यह वही व्यक्ति है जो पहले उसे दिखाई दिया था। यह दिखा सकता है कि मानोह को अभी तक यह पता नहीं था कि संदेशवाहक यहोवा का दूत था। मानोह यह भी जानना चाहता है कि पैदा होने वाले बच्चे की परवरिश कैसे की जाए, लेकिन दूत पहली बार मानोह की पत्नी को जो बता चुका था, उससे अधिक कोई नई जानकारी नहीं देता।</w:t>
      </w:r>
    </w:p>
    <w:p>
      <w:pPr/>
      <w:r>
        <w:rPr>
          <w:lang w:val="hi_IN" w:bidi="hi_IN"/>
        </w:rPr>
      </w:r>
      <w:r>
        <w:rPr>
          <w:lang w:val="hi_IN" w:bidi="hi_IN"/>
        </w:rPr>
        <w:t>दूत कहता है कि मानोह की पत्नी को खाने और पीने के उन सभी निर्देशों का पालन करना चाहिए जो उसने पहले ही मानोह की पत्नी को दिए थे। दूत यह भी कहता है कि मानोह की पत्नी को दाखलता से पैदा होने वाली कोई भी चीज़ नहीं खानी चाहिए। दाखलता पर दाख उगती है, और लोग दाख का उपयोग दाखरस बनाने के लिए करते हैं।</w:t>
      </w:r>
    </w:p>
    <w:p>
      <w:pPr/>
      <w:r>
        <w:rPr>
          <w:lang w:val="hi_IN" w:bidi="hi_IN"/>
        </w:rPr>
      </w:r>
      <w:r>
        <w:rPr>
          <w:lang w:val="hi_IN" w:bidi="hi_IN"/>
        </w:rPr>
        <w:t>यहाँ रुकें और समूह के रूप में एक अंगूर की बेल की तस्वीर देखें। इस ऑडियो को यहाँ रोकें।</w:t>
      </w:r>
    </w:p>
    <w:p>
      <w:pPr/>
      <w:r>
        <w:rPr>
          <w:lang w:val="hi_IN" w:bidi="hi_IN"/>
        </w:rPr>
      </w:r>
      <w:r>
        <w:rPr>
          <w:lang w:val="hi_IN" w:bidi="hi_IN"/>
        </w:rPr>
        <w:t>मानोह यहोवा के दूत को भोजन के लिए रुकने का निमंत्रण देता है। इस संस्कृति में, लोग आतिथ्य की उम्मीद करते थे, और मानोह शायद केवल अपने अतिथि के लिए सामान्य भोजन प्रदान करना चाहता था। मानोह खाने के लिए एक बकरी का बच्चा पकाने की योजना बनाता है। बकरी एक सामान्य सींग वाला पशु है जिसे मानोह के समय लोग भोजन और दूध के लिए पालते थे।</w:t>
      </w:r>
    </w:p>
    <w:p>
      <w:pPr/>
      <w:r>
        <w:rPr>
          <w:lang w:val="hi_IN" w:bidi="hi_IN"/>
        </w:rPr>
      </w:r>
      <w:r>
        <w:rPr>
          <w:lang w:val="hi_IN" w:bidi="hi_IN"/>
        </w:rPr>
        <w:t>यहाँ रुकें और एक समूह के रूप में बकरी की एक तस्वीर देखें। इस ऑडियो को यहाँ रोकें।</w:t>
      </w:r>
    </w:p>
    <w:p>
      <w:pPr/>
      <w:r>
        <w:rPr>
          <w:lang w:val="hi_IN" w:bidi="hi_IN"/>
        </w:rPr>
      </w:r>
      <w:r>
        <w:rPr>
          <w:lang w:val="hi_IN" w:bidi="hi_IN"/>
        </w:rPr>
        <w:t>साथ ही, यहाँ रुकें और समूह के रूप में इस प्रश्न पर चर्चा करें: आप अपनी संस्कृति में किसी मेहमान की देखभाल कैसे करते हैं? आप मेहमानों को किस प्रकार का भोजन, पेय या अन्य आतिथ्य प्रदान करते हैं? इस ऑडियो को यहाँ रोकें।</w:t>
      </w:r>
    </w:p>
    <w:p>
      <w:pPr/>
      <w:r>
        <w:rPr>
          <w:lang w:val="hi_IN" w:bidi="hi_IN"/>
        </w:rPr>
      </w:r>
      <w:r>
        <w:rPr>
          <w:lang w:val="hi_IN" w:bidi="hi_IN"/>
        </w:rPr>
        <w:t>यहोवा का दूत मानोह से कहता है कि दूत भोजन नहीं खाएगा, परन्तु इसके बजाय मानोह और मानोह की पत्नी यहोवा को होमबलि चढ़ा सकते हैं। बलि या भेंट वह चीज़ है जिसे यहोवा ने अपने लोगों को अपनी आराधना के हिस्से के रूप में चढ़ाने का आदेश दिया था। होमबलि में, लोग पूरे पशु को जलाते हैं, न कि केवल उसके कुछ हिस्सों को। मानोह को शायद यह पता नहीं था कि दूत यहोवा की ओर से था। यह संभव है कि मानोह सोचता था कि वह व्यक्ति भविष्यद्वक्ता था, लेकिन दूत नहीं था।</w:t>
      </w:r>
    </w:p>
    <w:p>
      <w:pPr/>
      <w:r>
        <w:rPr>
          <w:lang w:val="hi_IN" w:bidi="hi_IN"/>
        </w:rPr>
      </w:r>
      <w:r>
        <w:rPr>
          <w:lang w:val="hi_IN" w:bidi="hi_IN"/>
        </w:rPr>
        <w:t>मानोह दूत से उसका नाम पूछता है, ताकि बच्चे के जन्म पर वह उसका सम्मान कर सके। दूत मानोह को डाँटता है। दूत कहता है कि मनुष्य उसका नाम समझ नहीं सकते, और उसका नाम अद्भुत है। दूत यहोवा से बहुत निकट जुड़ा हुआ है, और मानोह को उसका नाम नहीं पूछना चाहिए था। मानोह अभी भी नहीं समझता कि यह दूत कौन है।</w:t>
      </w:r>
    </w:p>
    <w:p>
      <w:pPr/>
      <w:r>
        <w:rPr>
          <w:lang w:val="hi_IN" w:bidi="hi_IN"/>
        </w:rPr>
      </w:r>
      <w:r>
        <w:rPr>
          <w:lang w:val="hi_IN" w:bidi="hi_IN"/>
        </w:rPr>
        <w:t>यहाँ रुकें और समूह में इस प्रश्न पर चर्चा करें: मानोह बच्चे के जन्म पर यहोवा के दूत का सम्मान करना चाहता था। आप अपनी संस्कृति में किसी का सम्मान कैसे करते हैं? किसी का नाम जानने से आपको उनका अच्छा सम्मान करने में कैसे मदद मिलती है? इस ऑडियो को यहाँ रोकें।</w:t>
      </w:r>
    </w:p>
    <w:p>
      <w:pPr/>
      <w:r>
        <w:rPr>
          <w:lang w:val="hi_IN" w:bidi="hi_IN"/>
        </w:rPr>
      </w:r>
      <w:r>
        <w:rPr>
          <w:lang w:val="hi_IN" w:bidi="hi_IN"/>
        </w:rPr>
        <w:t>मानोह दूत की बात मानता है, और वह छोटी बकरी और अन्नबलि लेकर एक चट्टान पर यहोवा के लिए बलि चढ़ाता है। अन्नबलि वह अन्न होता है जिसे लोग आग में पकाते थे, और होमबलि के बाद अन्नबलि चढ़ाना आम बात थी। इस्राएली अपनी बलियाँ वेदी पर चढ़ाते थे, और मानोह के लिए यह वेदी एक चट्टान से बनी थी।</w:t>
      </w:r>
    </w:p>
    <w:p>
      <w:pPr/>
      <w:r>
        <w:rPr>
          <w:lang w:val="hi_IN" w:bidi="hi_IN"/>
        </w:rPr>
      </w:r>
      <w:r>
        <w:rPr>
          <w:lang w:val="hi_IN" w:bidi="hi_IN"/>
        </w:rPr>
        <w:t>यहाँ रुकें और समूह में चट्टान की वेदी की एक तस्वीर देखें। इस ऑडियो को यहाँ रोकें।</w:t>
      </w:r>
    </w:p>
    <w:p>
      <w:pPr/>
      <w:r>
        <w:rPr>
          <w:lang w:val="hi_IN" w:bidi="hi_IN"/>
        </w:rPr>
      </w:r>
      <w:r>
        <w:rPr>
          <w:lang w:val="hi_IN" w:bidi="hi_IN"/>
        </w:rPr>
        <w:t>जब वेदी पर जल रही बकरी और अन्नबलि की लौ ऊपर उठती है, तो दूत उसी लौ में स्वर्ग की ओर ऊपर चला जाता है। मानोह और उसकी पत्नी यह सब होते हुए देखते हैं, और यहोवा का यह चिन्ह देखकर मुँह के बल ज़मीन पर गिर जाते हैं। मुँह के बल ज़मीन पर गिरना इस्राएलियों की एक सामान्य आराधना‑विधि थी, जब वे यहोवा की शक्तिशाली उपस्थिति को महसूस करते थे। यह उसी तरह है जैसे न्यायियों की पुस्तक में पहले गिदोन से मिलने के बाद यहोवा का दूत आग की लौ में गायब हो गया था। यह अंतिम बार था जब यहोवा का दूत मानोह और उसकी पत्नी के सामने प्रकट हुआ।</w:t>
      </w:r>
    </w:p>
    <w:p>
      <w:pPr/>
      <w:r>
        <w:rPr>
          <w:lang w:val="hi_IN" w:bidi="hi_IN"/>
        </w:rPr>
      </w:r>
      <w:r>
        <w:rPr>
          <w:lang w:val="hi_IN" w:bidi="hi_IN"/>
        </w:rPr>
        <w:t>यहाँ रुकें और समूह में इस प्रश्न पर चर्चा करें: उस समय की एक कहानी सुनाएँ जब आपने परमेश्वर की शक्तिशाली उपस्थिति का प्रमाण देखा हो। आपके मामले में, क्या हुआ? आपकी संस्कृति में लोग परमेश्वर या अपने समुदाय के देवताओं की उपासना किन सामान्य तरीकों से करते हैं? इस ऑडियो को यहाँ रोकें।</w:t>
      </w:r>
    </w:p>
    <w:p>
      <w:pPr/>
      <w:r>
        <w:rPr>
          <w:lang w:val="hi_IN" w:bidi="hi_IN"/>
        </w:rPr>
      </w:r>
      <w:r>
        <w:rPr>
          <w:lang w:val="hi_IN" w:bidi="hi_IN"/>
        </w:rPr>
        <w:t>यहोवा की ओर से इस अद्भुत बात को देखने के बाद मानोह और उसकी पत्नी अलग-अलग तरीकों से प्रतिक्रिया देते हैं। आखिरकार मानोह समझ जाता है कि यह यहोवा का दूत था, और वह डर जाता है कि जो उसने और उसकी पत्नी ने देखा है, उसके कारण वह मर जाएगा। मूल भाषा में लिखा है कि मानोह सोचता है कि उन्होंने यहोवा या किसी अलौकिक अस्तित्व को देखा है। पुराने नियम में मूसा, याकूब, गिदोन और यशायाह जैसे लोग भी यहोवा को देखकर डर गए थे। इसके विपरीत, मानोह की पत्नी मानोह को आश्वासन देती है कि यहोवा उन्हें नहीं मारेगा, क्योंकि यहोवा ने उनकी भेंट स्वीकार की थी, उन्हें अद्भुत बातें दिखाई थी, और उन्हें भविष्य के बारे में बताया था।</w:t>
      </w:r>
    </w:p>
    <w:p>
      <w:pPr/>
      <w:r>
        <w:rPr>
          <w:lang w:val="hi_IN" w:bidi="hi_IN"/>
        </w:rPr>
      </w:r>
      <w:r>
        <w:rPr>
          <w:lang w:val="hi_IN" w:bidi="hi_IN"/>
        </w:rPr>
        <w:t>एक और अद्भुत बात तब होती है जब मानोह की पत्नी का पुत्र होता है, जैसा यहोवा के दूत ने कहा था, और वह अब बाँझ और निःसंतान नहीं रही है। मानोह की पत्नी अपने पुत्र का नाम शिमशोन रखती है, जिसका अर्थ है “सूर्य जैसा” या “छोटा सूर्य।” यह भी संभव है कि मानोह की पत्नी आशा करती है कि उसका पुत्र इस्राएल के शत्रुओं को पराजित करने के लिए सूर्य की तरह शक्तिशाली होगा, जो न्यायियों की पुस्तक में पहले दबोरा के गीत का एक हिस्सा है।</w:t>
      </w:r>
    </w:p>
    <w:p>
      <w:pPr/>
      <w:r>
        <w:rPr>
          <w:lang w:val="hi_IN" w:bidi="hi_IN"/>
        </w:rPr>
      </w:r>
      <w:r>
        <w:rPr>
          <w:lang w:val="hi_IN" w:bidi="hi_IN"/>
        </w:rPr>
        <w:t>यहाँ रुकें और समूह के रूप में इस प्रश्न पर चर्चा करें: क्या आपकी संस्कृति में माँ, पिता, या कोई और बच्चे का नाम रखते हैं? आपको क्या लगता है कि आपकी संस्कृति में बच्चों के नाम इस तरह से क्यों रखे जाते हैं? इस ऑडियो को यहाँ रोकें।</w:t>
      </w:r>
    </w:p>
    <w:p>
      <w:pPr/>
      <w:r>
        <w:rPr>
          <w:lang w:val="hi_IN" w:bidi="hi_IN"/>
        </w:rPr>
      </w:r>
      <w:r>
        <w:rPr>
          <w:lang w:val="hi_IN" w:bidi="hi_IN"/>
        </w:rPr>
        <w:t>शिमशोन बड़ा हुआ और यहोवा ने शिमशोन को आशीष दी। यहोवा का आत्मा महनेदान में शिमशोन का मार्गदर्शन करना आरम्भ किया। महनेदान का अर्थ है “दान का डेरा।” महनेदान सोरा और एश्ताओल के नगरों के बीच था, जो शिमशोन के पिता के घर सोरा के पास था। याद रखें कि यह यहूदा और दान के गोत्रों की भूमि के बीच की सीमा पर है, और पलिश्तियों की भूमि के पास है।</w:t>
      </w:r>
    </w:p>
    <w:p>
      <w:pPr/>
      <w:r>
        <w:rPr>
          <w:lang w:val="hi_IN" w:bidi="hi_IN"/>
        </w:rPr>
      </w:r>
      <w:r>
        <w:rPr>
          <w:lang w:val="hi_IN" w:bidi="hi_IN"/>
        </w:rPr>
        <w:t>यहाँ रुकें और समूह के रूप में महनेदान और सोरा और एश्ताओल के नगरों का नक्शा देखें। इस ऑडियो को यहाँ रोकें।</w:t>
      </w:r>
    </w:p>
    <w:p>
      <w:pPr/>
      <w:r>
        <w:rPr>
          <w:lang w:val="hi_IN" w:bidi="hi_IN"/>
        </w:rPr>
      </w:r>
      <w:r>
        <w:rPr>
          <w:lang w:val="hi_IN" w:bidi="hi_IN"/>
        </w:rPr>
        <w:t>मूल भाषा में यहोवा का आत्मा जिस तरह से शिमशोन को “नियंत्रित करता है,” उसका अर्थ “मार्गदर्शन देना,” “व्याकुल करना,” या “उत्तेजित करना” भी हो सकता है। यहोवा का आत्मा शायद शिमशोन को बेचैन और व्याकुल करता था, क्योंकि यहोवा का आत्मा उसे इस्राएल का अगला न्यायी बनने के लिए तैयार कर रहा था।</w:t>
      </w:r>
    </w:p>
    <w:p>
      <w:pPr/>
      <w:r>
        <w:rPr>
          <w:lang w:val="hi_IN" w:bidi="hi_IN"/>
        </w:rPr>
      </w:r>
      <w:r>
        <w:rPr>
          <w:lang w:val="hi_IN" w:bidi="hi_IN"/>
        </w:rPr>
        <w:t>यहाँ रुकें और समूह में इस प्रश्न पर चर्चा करें: जब आप किसी बड़े काम की तैयारी करते हैं, तो आपको कैसा महसूस होता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13:8–25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मानोह यहोवा से प्रार्थना करता है कि यहोवा का दूत लौट आए।</w:t>
      </w:r>
    </w:p>
    <w:p>
      <w:pPr/>
      <w:r>
        <w:rPr>
          <w:lang w:val="hi_IN" w:bidi="hi_IN"/>
        </w:rPr>
      </w:r>
      <w:r>
        <w:rPr>
          <w:b/>
          <w:lang w:val="hi_IN" w:bidi="hi_IN"/>
        </w:rPr>
        <w:t>दूसरे दृश्य में:</w:t>
      </w:r>
      <w:r>
        <w:rPr>
          <w:lang w:val="hi_IN" w:bidi="hi_IN"/>
        </w:rPr>
        <w:t xml:space="preserve"> यहोवा का दूत खेत में मानोह की पत्नी के पास लौटता है, और मानोह की पत्नी मानोह को यहोवा के दूत से बात करने के लिए ले जाती है।</w:t>
      </w:r>
    </w:p>
    <w:p>
      <w:pPr/>
      <w:r>
        <w:rPr>
          <w:lang w:val="hi_IN" w:bidi="hi_IN"/>
        </w:rPr>
      </w:r>
      <w:r>
        <w:rPr>
          <w:b/>
          <w:lang w:val="hi_IN" w:bidi="hi_IN"/>
        </w:rPr>
        <w:t>तीसरे दृश्य में:</w:t>
      </w:r>
      <w:r>
        <w:rPr>
          <w:lang w:val="hi_IN" w:bidi="hi_IN"/>
        </w:rPr>
        <w:t xml:space="preserve"> मानोह यहोवा के दूत को भोजन के लिए आमंत्रित करता है, और मानोह उस दूत का नाम पूछता है।</w:t>
      </w:r>
    </w:p>
    <w:p>
      <w:pPr/>
      <w:r>
        <w:rPr>
          <w:lang w:val="hi_IN" w:bidi="hi_IN"/>
        </w:rPr>
      </w:r>
      <w:r>
        <w:rPr>
          <w:b/>
          <w:lang w:val="hi_IN" w:bidi="hi_IN"/>
        </w:rPr>
        <w:t>चौथे दृश्य में:</w:t>
      </w:r>
      <w:r>
        <w:rPr>
          <w:lang w:val="hi_IN" w:bidi="hi_IN"/>
        </w:rPr>
        <w:t xml:space="preserve"> मानोह यहोवा को होमबलि चढ़ाता है, और यहोवा का दूत आग की लौ में आकाश की ओर ऊपर जाता है। मानोह और उसकी पत्नी भूमि पर मुँह के बल गिर जाते हैं।</w:t>
      </w:r>
    </w:p>
    <w:p>
      <w:pPr/>
      <w:r>
        <w:rPr>
          <w:lang w:val="hi_IN" w:bidi="hi_IN"/>
        </w:rPr>
      </w:r>
      <w:r>
        <w:rPr>
          <w:b/>
          <w:lang w:val="hi_IN" w:bidi="hi_IN"/>
        </w:rPr>
        <w:t>पाँचवें दृश्य में:</w:t>
      </w:r>
      <w:r>
        <w:rPr>
          <w:lang w:val="hi_IN" w:bidi="hi_IN"/>
        </w:rPr>
        <w:t xml:space="preserve"> मानोह चिंतित है कि वह और उसकी पत्नी मर जाएँगे क्योंकि उन्होंने यहोवा के दूत को देखा था। मानोह की पत्नी मानोह को आश्वस्त करती है।</w:t>
      </w:r>
    </w:p>
    <w:p>
      <w:pPr/>
      <w:r>
        <w:rPr>
          <w:lang w:val="hi_IN" w:bidi="hi_IN"/>
        </w:rPr>
      </w:r>
      <w:r>
        <w:rPr>
          <w:b/>
          <w:lang w:val="hi_IN" w:bidi="hi_IN"/>
        </w:rPr>
        <w:t>छठे दृश्य में:</w:t>
      </w:r>
      <w:r>
        <w:rPr>
          <w:lang w:val="hi_IN" w:bidi="hi_IN"/>
        </w:rPr>
        <w:t xml:space="preserve"> शिमशोन का जन्म होता है। शिमशोन बढ़ता है और यहोवा उसे आशीष देता है। यहोवा का आत्मा शिमशोन का मार्गदर्शन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मानोह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मानोह की पत्नी</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और शिमशोन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दो‑भाग वाली कहानी का दूसरा भाग है। कहानी के पहले भाग में, यहोवा का दूत मानोह की पत्नी के सामने प्रकट होता है और उसे उस पुत्र के बारे में एक महत्वपूर्ण संदेश देता है जो वह और मानोह पाएँगे। मानोह की पत्नी अपने पति को संदेश बताती है।</w:t>
      </w:r>
    </w:p>
    <w:p>
      <w:pPr/>
      <w:r>
        <w:rPr>
          <w:lang w:val="hi_IN" w:bidi="hi_IN"/>
        </w:rPr>
      </w:r>
      <w:r>
        <w:rPr>
          <w:lang w:val="hi_IN" w:bidi="hi_IN"/>
        </w:rPr>
        <w:t>पहले दृश्य में, मानोह यहोवा से प्रार्थना करता है। मानोह यहोवा से विनती करता है कि वह "परमेश्वर के जन" को दूसरी बार भेज। मानोह यहोवा से अपनी प्रार्थना में "कृपया" या "क्षमा कर" भी कहता है।</w:t>
      </w:r>
    </w:p>
    <w:p>
      <w:pPr/>
      <w:r>
        <w:rPr>
          <w:lang w:val="hi_IN" w:bidi="hi_IN"/>
        </w:rPr>
      </w:r>
      <w:r>
        <w:rPr>
          <w:lang w:val="hi_IN" w:bidi="hi_IN"/>
        </w:rPr>
        <w:t>यहाँ रुकें और एक समूह में इस प्रश्न पर चर्चा करें: इस बारे में बात करें कि आप किसी चीज़ के लिए विनम्रता से विनती कैसे करते हैं। इस ऑडियो को यहाँ रोकें।</w:t>
      </w:r>
    </w:p>
    <w:p>
      <w:pPr/>
      <w:r>
        <w:rPr>
          <w:lang w:val="hi_IN" w:bidi="hi_IN"/>
        </w:rPr>
      </w:r>
      <w:r>
        <w:rPr>
          <w:lang w:val="hi_IN" w:bidi="hi_IN"/>
        </w:rPr>
        <w:t>यह संभव है कि मानोह को अपनी पत्नी द्वारा बताई गई बातों पर संदेह हो, या वह इस विशेष बच्चे के पालन-पोषण के बारे में अधिक जानकारी चाहता हो। अपनी प्रार्थना में, मानोह कहता है कि वह जानना चाहता है कि बच्चे को कैसे पालना है और उसके लिए क्या करना है।</w:t>
      </w:r>
    </w:p>
    <w:p>
      <w:pPr/>
      <w:r>
        <w:rPr>
          <w:lang w:val="hi_IN" w:bidi="hi_IN"/>
        </w:rPr>
      </w:r>
      <w:r>
        <w:rPr>
          <w:lang w:val="hi_IN" w:bidi="hi_IN"/>
        </w:rPr>
        <w:t>दूसरे दृश्य में, यहोवा मानोह की प्रार्थना सुनता है और उसकी प्रार्थना का उत्तर देता है। हालाँकि, यहोवा दूत को मानोह के पास नहीं भेजता है। इसके बजाय, परमेश्वर का दूत फिर से मानोह की पत्नी के पास जाता है। याद रखें कि जब दूत उसके पास आता है, तो मानोह की पत्नी खेत में बैठी होती है, और यह कि खेत वह भूमि है जहाँ लोग भोजन के लिए फसलें उगाते हैं।</w:t>
      </w:r>
    </w:p>
    <w:p>
      <w:pPr/>
      <w:r>
        <w:rPr>
          <w:lang w:val="hi_IN" w:bidi="hi_IN"/>
        </w:rPr>
      </w:r>
      <w:r>
        <w:rPr>
          <w:lang w:val="hi_IN" w:bidi="hi_IN"/>
        </w:rPr>
        <w:t>यहाँ रुकें और यदि आवश्यकता हो तो समूह में एक खेत की तस्वीर देखें। इस ऑडियो को यहाँ रोकें।</w:t>
      </w:r>
    </w:p>
    <w:p>
      <w:pPr/>
      <w:r>
        <w:rPr>
          <w:lang w:val="hi_IN" w:bidi="hi_IN"/>
        </w:rPr>
      </w:r>
      <w:r>
        <w:rPr>
          <w:lang w:val="hi_IN" w:bidi="hi_IN"/>
        </w:rPr>
        <w:t>मानोह की पत्नी तुरंत अपने पति को खबर बताने के लिए दौड़ती है। याद रखें कि जब मानोह यहोवा के दूत से मिलता है, तो मानोह उस दूत से दो प्रश्न पूछता है। सबसे पहले, मानोह पूछता है, "क्या तुम वही व्यक्ति हो जिसने मेरी पत्नी से बात की?" मूल भाषा में “मेरी पत्नी” के बजाय “यह स्त्री” लिखा गया है। इसकी सबसे अधिक संभावना है कि मानोह यहाँ अपनी पत्नी का अपमान नहीं कर रहा है, क्योंकि मानोह के समय में "स्त्री" पत्नी को संबोधित करने का एक सामान्य तरीका था।</w:t>
      </w:r>
    </w:p>
    <w:p>
      <w:pPr/>
      <w:r>
        <w:rPr>
          <w:lang w:val="hi_IN" w:bidi="hi_IN"/>
        </w:rPr>
      </w:r>
      <w:r>
        <w:rPr>
          <w:lang w:val="hi_IN" w:bidi="hi_IN"/>
        </w:rPr>
        <w:t>यहाँ रुकें और समूह में इस प्रश्न पर चर्चा करें: आप मानोह का पहला प्रश्न — जो उसने यहोवा के दूत से पूछा — कैसे अनुवाद करेंगे? इस ऑडियो को यहाँ रोकें।</w:t>
      </w:r>
    </w:p>
    <w:p>
      <w:pPr/>
      <w:r>
        <w:rPr>
          <w:lang w:val="hi_IN" w:bidi="hi_IN"/>
        </w:rPr>
      </w:r>
      <w:r>
        <w:rPr>
          <w:lang w:val="hi_IN" w:bidi="hi_IN"/>
        </w:rPr>
        <w:t>अब मानोह दूसरा प्रश्न पूछता है कि वह और उसकी पत्नी अपने पुत्र को कैसे पालें। मूल भाषा में मानोह का प्रश्न है, “जब तेरा वचन पूरा होगा…” या “जब तेरी कही हुई बात घटित होगी।” इसका अर्थ उस वचन या संदेश से है जो यहोवा के दूत ने मानोह की पत्नी से कहा था—कि वह गर्भ धारण करेगी और एक पुत्र जन्म देगी। इस प्रश्न में मानोह दिखाता है कि वह मानता है कि दूत सच बोल रहा है, और मानोह अपने विशेष पुत्र की देखभाल करने के बारे में अधिक जानकारी चाहता है।</w:t>
      </w:r>
    </w:p>
    <w:p>
      <w:pPr/>
      <w:r>
        <w:rPr>
          <w:lang w:val="hi_IN" w:bidi="hi_IN"/>
        </w:rPr>
      </w:r>
      <w:r>
        <w:rPr>
          <w:lang w:val="hi_IN" w:bidi="hi_IN"/>
        </w:rPr>
        <w:t>यहाँ रुकें और समूह में इस प्रश्न पर चर्चा करें: आप मानोह के उस प्रश्न का अनुवाद कैसे करेंगे जिसमें वह पूछता है—दूत का वचन कब पूरा होगा? इस ऑडियो को यहाँ रोकें।</w:t>
      </w:r>
    </w:p>
    <w:p>
      <w:pPr/>
      <w:r>
        <w:rPr>
          <w:lang w:val="hi_IN" w:bidi="hi_IN"/>
        </w:rPr>
      </w:r>
      <w:r>
        <w:rPr>
          <w:lang w:val="hi_IN" w:bidi="hi_IN"/>
        </w:rPr>
        <w:t>याद रखें कि यहोवा का दूत वही बात दोहराता है जो वह पहले ही मानोह की पत्नी से कह चुका था—कि उसे शराब नहीं पीना चाहिए और न ही कोई ऐसी चीज़ खानी चाहिए जिससे वह अशुद्ध हो जाए। दूत इस बात पर ज़ोर देता है कि मानोह की पत्नी को क्या करना चाहिए, और यह कि उसे दूत की कही हर बात पर ध्यान देना चाहिए। परमेश्वर का दूत विशेष भाषा का उपयोग करता है ताकि यह स्पष्ट हो कि मानोह की पत्नी को केवल कुछ नहीं, बल्कि हर एक बात का पालन करना है जो उसे बताई गई है।</w:t>
      </w:r>
    </w:p>
    <w:p>
      <w:pPr/>
      <w:r>
        <w:rPr>
          <w:lang w:val="hi_IN" w:bidi="hi_IN"/>
        </w:rPr>
      </w:r>
      <w:r>
        <w:rPr>
          <w:lang w:val="hi_IN" w:bidi="hi_IN"/>
        </w:rPr>
        <w:t>यहाँ रुकें और समूह में इस प्रश्न पर चर्चा करें: आपकी भाषा में, आप अपने विचार के एक भाग पर कैसे जोर देते हैं? उदाहरण के लिए, आप अपने वाक्य में उस शब्द या विचार को पहले लगा सकते हैं। आप इस विचार पर कैसे जोर देंगे कि मानोह की पत्नी को वह सब कुछ करना चाहिए जो यहोवा के दूत ने उसे करने के लिए कहा था? इस ऑडियो को यहाँ रोकें।</w:t>
      </w:r>
    </w:p>
    <w:p>
      <w:pPr/>
      <w:r>
        <w:rPr>
          <w:lang w:val="hi_IN" w:bidi="hi_IN"/>
        </w:rPr>
      </w:r>
      <w:r>
        <w:rPr>
          <w:lang w:val="hi_IN" w:bidi="hi_IN"/>
        </w:rPr>
        <w:t>तीसरे दृश्य में, मानोह दूत को भोजन के लिए आमंत्रित करता है। याद रखें कि उस समय यह आतिथ्य दिखाने का एक सामान्य तरीका था, और यह यह भी दिखाता है कि मानोह ने सोचा था कि यह एक सामान्य व्यक्ति था जो उनसे बात कर रहा था। याद रखें कि मानोह भोजन के लिए एक बकरी का बच्चा पकाने की पेशकश करता है।</w:t>
      </w:r>
    </w:p>
    <w:p>
      <w:pPr/>
      <w:r>
        <w:rPr>
          <w:lang w:val="hi_IN" w:bidi="hi_IN"/>
        </w:rPr>
      </w:r>
      <w:r>
        <w:rPr>
          <w:lang w:val="hi_IN" w:bidi="hi_IN"/>
        </w:rPr>
        <w:t>यहाँ रुकें और यदि आवश्यकता हो तो समूह में फिर से एक बकरी की तस्वीर देखें। इस ऑडियो को यहाँ रोकें।</w:t>
      </w:r>
    </w:p>
    <w:p>
      <w:pPr/>
      <w:r>
        <w:rPr>
          <w:lang w:val="hi_IN" w:bidi="hi_IN"/>
        </w:rPr>
      </w:r>
      <w:r>
        <w:rPr>
          <w:lang w:val="hi_IN" w:bidi="hi_IN"/>
        </w:rPr>
        <w:t>याद रखें कि यहोवा का दूत कहता है कि वह भोजन नहीं खाएगा, परन्तु इसके बजाय मानोह यहोवा को होमबलि चढ़ा सकता है। याद रखें कि लोग यहोवा की आराधना के लिए बलि के रूप में कोई पशु या अनाज चढ़ाते थे। मूल भाषा में, कहानीकार हमें पृष्ठभूमि जानकारी देता है—मानोह को नहीं पता था कि यह यहोवा का दूत था।</w:t>
      </w:r>
    </w:p>
    <w:p>
      <w:pPr/>
      <w:r>
        <w:rPr>
          <w:lang w:val="hi_IN" w:bidi="hi_IN"/>
        </w:rPr>
      </w:r>
      <w:r>
        <w:rPr>
          <w:lang w:val="hi_IN" w:bidi="hi_IN"/>
        </w:rPr>
        <w:t>यहाँ रुकें और समूह में इस प्रश्न पर चर्चा करें: आप इस अतिरिक्त जानकारी को कैसे बताएँगे कि मानोह को नहीं पता था कि यह यहोवा का दूत था? ऐसी कहानी बताने की कोशिश करें जिसमें आप अपनी कहानी में कुछ अतिरिक्त पृष्ठभूमि जानकारी शामिल करते हैं ताकि दर्शकों को कहानी के पात्रों के कार्यों को समझने में मदद मिल सके। इस बात पर ध्यान दें कि आप इस पृष्ठभूमि जानकारी को कैसे प्रस्तुत करते हैं। इस ऑडियो को यहाँ रोकें।</w:t>
      </w:r>
    </w:p>
    <w:p>
      <w:pPr/>
      <w:r>
        <w:rPr>
          <w:lang w:val="hi_IN" w:bidi="hi_IN"/>
        </w:rPr>
      </w:r>
      <w:r>
        <w:rPr>
          <w:lang w:val="hi_IN" w:bidi="hi_IN"/>
        </w:rPr>
        <w:t>अब, मानोह दूत से उसका नाम पूछता है, ताकि भविष्य में जब मानोह और उसकी पत्नी अपने बच्चे को जन्म देंगे, तो वह दूत का सम्मान कर सके। याद रखें कि यहोवा का दूत मानोह को उत्तर नहीं देता है, बल्कि इसके बजाय मानोह को डाँटता है क्योंकि मानोह यह प्रश्न पूछता है। दूत कहता है कि कोई भी उसका नाम समझ नहीं सकता, और मानोह को उसका नाम नहीं पूछना चाहिए था।</w:t>
      </w:r>
    </w:p>
    <w:p>
      <w:pPr/>
      <w:r>
        <w:rPr>
          <w:lang w:val="hi_IN" w:bidi="hi_IN"/>
        </w:rPr>
      </w:r>
      <w:r>
        <w:rPr>
          <w:lang w:val="hi_IN" w:bidi="hi_IN"/>
        </w:rPr>
        <w:t>यहाँ रुकें और समूह में इस प्रश्न पर चर्चा करें: आप इस विचार का अनुवाद कैसे करेंगे कि यहोवा के दूत का नाम अद्भुत है और कोई भी दूत का नाम नहीं समझ सकता है? इस ऑडियो को यहाँ रोकें।</w:t>
      </w:r>
    </w:p>
    <w:p>
      <w:pPr/>
      <w:r>
        <w:rPr>
          <w:lang w:val="hi_IN" w:bidi="hi_IN"/>
        </w:rPr>
      </w:r>
      <w:r>
        <w:rPr>
          <w:lang w:val="hi_IN" w:bidi="hi_IN"/>
        </w:rPr>
        <w:t>चौथे दृश्य में, याद रखें कि मानोह वही करता है जो यहोवा का दूत उसे करने के लिए कहता है। मानोह एक बकरी की बच्ची और अन्नबलि को एक चट्टान पर यहोवा के लिए होमबलि के रूप में चढ़ाता है। याद रखें कि लौ वेदी से आकाश की ओर ऊपर गई थी, और फिर यहोवा का दूत उस लौ में आकाश की ओर चला गया। मानोह और उसकी पत्नी यह होते हुए देखते हैं, और वे आराधना करते हुए भूमि पर मुँह के बल लेट जाते हैं। मानोह और उसकी पत्नी ठोकर खाकर नहीं गिरते हैं। याद रखें कि यह दिखाता है कि वे जानते हैं कि वे यहोवा की उपस्थिति में हैं। इसके बाद दूत मानोह और मानोह की पत्नी के सामने फिर से प्रकट नहीं होता है।</w:t>
      </w:r>
    </w:p>
    <w:p>
      <w:pPr/>
      <w:r>
        <w:rPr>
          <w:lang w:val="hi_IN" w:bidi="hi_IN"/>
        </w:rPr>
      </w:r>
      <w:r>
        <w:rPr>
          <w:lang w:val="hi_IN" w:bidi="hi_IN"/>
        </w:rPr>
        <w:t>यहाँ रुकें और समूह में इस प्रश्न पर चर्चा करें: आप कैसे वर्णन करेंगे कि मानोह और उसकी पत्नी यहोवा की आराधना करते हुए अपने मुँह के बल लेट जाते हैं? इस ऑडियो को यहाँ रोकें।</w:t>
      </w:r>
    </w:p>
    <w:p>
      <w:pPr/>
      <w:r>
        <w:rPr>
          <w:lang w:val="hi_IN" w:bidi="hi_IN"/>
        </w:rPr>
      </w:r>
      <w:r>
        <w:rPr>
          <w:lang w:val="hi_IN" w:bidi="hi_IN"/>
        </w:rPr>
        <w:t>पाँचवें दृश्य में, याद रखें कि मानोह को आखिरकार पता चलता है कि दूत यहोवा की ओर से था, और यह कि दूत एक सामान्य मनुष्य नहीं था। मानोह डरता है और सोचता है कि वह और उसकी पत्नी मर जाएँगे क्योंकि उन्होंने यहोवा या एक अलौकिक प्राणी को देखा था। मूल भाषा में, मानोह कहता है कि उन्होंने "परमेश्वर" को देखा, जिसका अर्थ यह हो सकता है कि उन्होंने स्वयं यहोवा को देखा था।</w:t>
      </w:r>
    </w:p>
    <w:p>
      <w:pPr/>
      <w:r>
        <w:rPr>
          <w:lang w:val="hi_IN" w:bidi="hi_IN"/>
        </w:rPr>
      </w:r>
      <w:r>
        <w:rPr>
          <w:lang w:val="hi_IN" w:bidi="hi_IN"/>
        </w:rPr>
        <w:t>यहाँ रुकें और समूह में इस प्रश्न पर चर्चा करें: आप मानोह की कही हुई बात का अनुवाद कैसे करेंगे? इस ऑडियो को यहाँ रोकें।</w:t>
      </w:r>
    </w:p>
    <w:p>
      <w:pPr/>
      <w:r>
        <w:rPr>
          <w:lang w:val="hi_IN" w:bidi="hi_IN"/>
        </w:rPr>
      </w:r>
      <w:r>
        <w:rPr>
          <w:lang w:val="hi_IN" w:bidi="hi_IN"/>
        </w:rPr>
        <w:t>याद रखें कि मानोह की पत्नी मानोह को आश्वासन देती है कि यहोवा नहीं चाहता कि वे मर जाएँ। मानोह की पत्नी मानोह से कहती है कि यहोवा ने उनकी होमबलि और अन्नबलि स्वीकार कर ली है। यहोवा ने उन्हें “ये सब बातें” भी दिखाई—जिसका अर्थ है कि दूत कैसे एक चिन्ह के रूप में लौ में ऊपर गया, और कैसे दूत ने मानोह और मानोह की पत्नी को भविष्य में होने वाले उनके बच्चे के बारे में बताया था। क्योंकि यहोवा ने यह सब किया, इसलिए मानोह की पत्नी कहती है कि यह दिखाता है कि यहोवा मानोह और उसकी पत्नी को मारना नहीं चाहता है।</w:t>
      </w:r>
    </w:p>
    <w:p>
      <w:pPr/>
      <w:r>
        <w:rPr>
          <w:lang w:val="hi_IN" w:bidi="hi_IN"/>
        </w:rPr>
      </w:r>
      <w:r>
        <w:rPr>
          <w:lang w:val="hi_IN" w:bidi="hi_IN"/>
        </w:rPr>
        <w:t>यहाँ रुकें और समूह में इस प्रश्न पर चर्चा करें: आप मानोह की पत्नी का मानोह को दिए उत्तर का कैसे अनुवाद करेंगे? क्या इसका अनुवाद नकारात्मक रूप से करना अधिक स्वाभाविक होगा, जैसे "यदि यहोवा हमें मारना चाहता था, तो वह ...नहीं करता," या सकारात्मक रूप से करें, "यहोवा ने हमारे बलिदानों को स्वीकार किया और हमें ये बातें दिखाईं, ताकि यह दिखाया जा सके कि यहोवा हमें मारना नहीं चाहता है"। इस ऑडियो को यहाँ रोकें।</w:t>
      </w:r>
    </w:p>
    <w:p>
      <w:pPr/>
      <w:r>
        <w:rPr>
          <w:lang w:val="hi_IN" w:bidi="hi_IN"/>
        </w:rPr>
      </w:r>
      <w:r>
        <w:rPr>
          <w:lang w:val="hi_IN" w:bidi="hi_IN"/>
        </w:rPr>
        <w:t>याद रखें कि अंतिम दृश्य में मानोह के पुत्र का जन्म होता है, जबकि मानोह की पत्नी पहले बाँझ और निःसंतान थी। याद रखें कि यह ठीक वैसा ही है जैसा यहोवा के दूत ने कहा था कि यह होगा। मानोह की पत्नी अपने पुत्र का नाम शिमशोन रखती है। शिमशोन बड़ा होता है और यहोवा उसे आशीष देता है तथा सामर्थ्य प्रदान करता है। आशीष देने का शायद अर्थ है कि शिमशोन के पास वह सब कुछ है जो उसे शारीरिक रूप से स्वस्थ रहने और एक बच्चे और एक जवान के रूप में सामान्य रूप से विकसित होने के लिए चाहिए।</w:t>
      </w:r>
    </w:p>
    <w:p>
      <w:pPr/>
      <w:r>
        <w:rPr>
          <w:lang w:val="hi_IN" w:bidi="hi_IN"/>
        </w:rPr>
      </w:r>
      <w:r>
        <w:rPr>
          <w:lang w:val="hi_IN" w:bidi="hi_IN"/>
        </w:rPr>
        <w:t>इस भाग के अंतिम हिस्से में लिखा है कि यहोवा के आत्मा ने महनेदान में जिसका अर्थ है “दान का डेरा, शिमशोन का “मार्गदर्शन” करना शुरू किया।” याद रखें कि महनेदान सोरा और एश्ताओल के नगरों के बीच था, जो दोनों यरूशलेम के पश्चिम में थे, और लगभग 12 किलोमीटर दूर था। याद रखें कि यह क्षेत्र पलिश्तियों की भूमि के पास है।</w:t>
      </w:r>
    </w:p>
    <w:p>
      <w:pPr/>
      <w:r>
        <w:rPr>
          <w:lang w:val="hi_IN" w:bidi="hi_IN"/>
        </w:rPr>
      </w:r>
      <w:r>
        <w:rPr>
          <w:lang w:val="hi_IN" w:bidi="hi_IN"/>
        </w:rPr>
        <w:t>यहाँ रुकें और समूह के रूप में महनेदान और सोरा और एश्ताओल के नगरों का नक्शा देखें। इस ऑडियो को यहाँ रोकें।</w:t>
      </w:r>
    </w:p>
    <w:p>
      <w:pPr/>
      <w:r>
        <w:rPr>
          <w:lang w:val="hi_IN" w:bidi="hi_IN"/>
        </w:rPr>
      </w:r>
      <w:r>
        <w:rPr>
          <w:lang w:val="hi_IN" w:bidi="hi_IN"/>
        </w:rPr>
        <w:t>याद रखें कि “मार्गदर्शन करना” का अर्थ “व्याकुल करना” या “हिलाना‑डुलाना” भी हो सकता है—जैसे कोई व्यक्ति बर्तन में तरल को हिलाता है ताकि वह चारों ओर घूमने लगे। इसका अर्थ संभवतः यह है कि यहोवा के आत्मा ने शिमशोन को दिखाया कि आगे उसे क्या करना है, ताकि वह यहोवा की योजनाओं को पूरा कर सके। शिमशोन परेशान और बेचैन था। जो लोग शिमशोन के जन्म की यह कहानी सुनते थे, वे यह अपेक्षा करते थे कि शिमशोन अपने नाज़ीर मन्नतों को पूरा करेगा और वही वह नायक बनेगा जिसकी वे आशा करते थे—जो उन्हें पलिश्तियों के शासन से छुड़ाएगा।</w:t>
      </w:r>
    </w:p>
    <w:p>
      <w:pPr/>
      <w:r>
        <w:rPr>
          <w:lang w:val="hi_IN" w:bidi="hi_IN"/>
        </w:rPr>
      </w:r>
      <w:r>
        <w:rPr>
          <w:lang w:val="hi_IN" w:bidi="hi_IN"/>
        </w:rPr>
        <w:t>यहाँ रुकें और पिछले चरण में दी गई अपनी कहानी को याद करें कि आपने किसी बड़े कार्य के लिए कैसे तैयारी की। आपने यह कैसे बताया कि आप कैसा महसूस कर रहे थे और यह जानकर कैसा लगा कि आप जल्द ही एक महत्वपूर्ण और कठिन कार्य करने वाले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13:8–25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मानोह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मानोह की पत्नी</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और शिमशोन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मानोह यहोवा से प्रार्थना करता है और यहोवा से कहता है कि वह परमेश्वर के जन को फिर से भेज। मानोह परमेश्वर के जन से पूछना चाहता है, कि मानोह और उसकी पत्नी अपने पुत्र को कैसे पालें।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मानोह की प्रार्थना का उत्तर देता है और दूसरी बार दूत को भेजता है। दूत मानोह की पत्नी के पास आता है जब वह खेत में बैठी होती है, परन्तु मानोह उसके साथ नहीं होता। मानोह की पत्नी जल्दी से दौड़कर अपने पति को बुलाने जाती है ताकि वह यहोवा के दूत को देख सके। मानोह अपनी पत्नी के साथ जाने के लिए उठता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मानोह उस व्यक्ति से पूछता है, "क्या तू वही व्यक्ति है जिसने मेरी पत्नी से बात की?" वह व्यक्ति उत्तर देता है, “हाँ।” मानोह यह भी पूछता है, “जब वह बच्चा पैदा होता है जिसके बारे में तूने मेरी पत्नी को बताया था, तो हम अपने बच्चे को कैसे पालें?” यहोवा का दूत कहता है कि मानोह की पत्नी को उन सब बातों पर ध्यान देना चाहिए जो दूत ने उसे पहले ही बताया था कि उसे क्या पीना और क्या खाना नहीं है। मानोह की पत्नी को दूत द्वारा दी गई हर बात का पालन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मानोह यहोवा के दूत से कहता है कि वह यहीं रहे, ताकि मानोह और उसकी पत्नी दूत के लिए खाने के लिए एक बकरी का बच्चा पकाएँ। दूत कहता है कि वह भोजन नहीं खाएगा, परन्तु यदि मानोह चाहे, तो वह यहोवा को होमबलि चढ़ा सकता है। मानोह नहीं जानता कि यह यहोवा का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स्वर्गदूत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मानोह यहोवा के दूत से कहता है कि वह उन्हें अपना नाम बताए, ताकि बच्चे के जन्म के समय मानोह और उसकी पत्नी दूत का सम्मान कर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दूत मानोह से कहता है कि मानोह उसका नाम न पूछे, क्योंकि वह नाम अद्भुत है और कोई भी उसका नाम नहीं समझ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स्वर्गदूत की भूमिका निभाने वाले व्यक्ति से पूछें, "आप क्या महसूस कर रहे हैं या क्या सोच रहे हैं?" वह व्यक्ति इस तरह के उत्तर दे सकता है</w:t>
      </w:r>
    </w:p>
    <w:p>
      <w:pPr/>
      <w:r>
        <w:rPr>
          <w:lang w:val="hi_IN" w:bidi="hi_IN"/>
        </w:rPr>
      </w:r>
      <w:r>
        <w:rPr>
          <w:lang w:val="hi_IN" w:bidi="hi_IN"/>
        </w:rPr>
        <w:t>मानोह बकरी का एक बच्चा और अन्नबलि एक चट्टान पर यहोवा के लिए चढ़ाता है। जब मानोह और उसकी पत्नी देख रहे थे, तब यहोवा का दूत वेदी की लौ में आकाश की ओर ऊपर जाता है। यह देखने के बाद मानोह और उसकी पत्नी भूमि पर मुँह के बल गिर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मानोह और मानोह की पत्नी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दूत फिर से मानोह और उसकी पत्नी के सामने प्रकट नहीं होता है। मानोह जानता है कि यह यहोवा का दूत था। मानोह भयभीत है और सोचता है कि वह और उसकी पत्नी मर जाएँगे क्योंकि उन्होंने यहोवा को देखा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मानोह की पत्नी मानोह से कहती है कि यदि यहोवा उन्हें मारना चाहता तो वह उनकी होमबलि और अन्नबलि स्वीकार नहीं करता। यहोवा ने मानोह और मानोह की पत्नी को ये बातें नहीं दिखाई होतीं और न ही उन्हें वो सब कुछ बताया होता जो उसने कहा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मानोह की पत्नी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मानोह की पत्नी एक पुत्र को जन्म देती है, और वह उसका नाम शिमशोन रखती है। शिमशोन बढ़ता है और यहोवा उसे आशीष देता है। जब वह सोरा और एश्ताओल के नगरों के बीच महनेदान में रहता है, तो यहोवा का आत्मा शिमशोन का मार्गदर्शन करना शुरू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13:8–25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मानोह </w:t>
      </w:r>
      <w:r>
        <w:rPr>
          <w:b/>
          <w:lang w:val="hi_IN" w:bidi="hi_IN"/>
        </w:rPr>
        <w:t>यहोवा</w:t>
      </w:r>
      <w:r>
        <w:rPr>
          <w:lang w:val="hi_IN" w:bidi="hi_IN"/>
        </w:rPr>
        <w:t xml:space="preserve"> से प्रार्थना करता है कि </w:t>
      </w:r>
      <w:r>
        <w:rPr>
          <w:b/>
          <w:lang w:val="hi_IN" w:bidi="hi_IN"/>
        </w:rPr>
        <w:t>“परमेश्वर का जन”</w:t>
      </w:r>
      <w:r>
        <w:rPr>
          <w:lang w:val="hi_IN" w:bidi="hi_IN"/>
        </w:rPr>
        <w:t xml:space="preserve"> लौटे। यहोवा और परमेश्वर के जन का अनुवाद उसी तरह करें जैसे आपने पिछले भागों में किया है। </w:t>
      </w:r>
      <w:r>
        <w:rPr>
          <w:b/>
          <w:lang w:val="hi_IN" w:bidi="hi_IN"/>
        </w:rPr>
        <w:t>यहोवा</w:t>
      </w:r>
      <w:r>
        <w:rPr>
          <w:lang w:val="hi_IN" w:bidi="hi_IN"/>
        </w:rPr>
        <w:t xml:space="preserve"> और </w:t>
      </w:r>
      <w:r>
        <w:rPr>
          <w:lang w:val="hi_IN" w:bidi="hi_IN"/>
        </w:rPr>
        <w:t>परमेश्वर</w:t>
      </w:r>
      <w:r>
        <w:rPr>
          <w:lang w:val="hi_IN" w:bidi="hi_IN"/>
        </w:rPr>
        <w:t xml:space="preserve"> के बारे में अधिक जानकारी के लिए, मुख्य शब्दावली देखें।</w:t>
      </w:r>
    </w:p>
    <w:p>
      <w:pPr/>
      <w:r>
        <w:rPr>
          <w:lang w:val="hi_IN" w:bidi="hi_IN"/>
        </w:rPr>
      </w:r>
      <w:r>
        <w:rPr>
          <w:b/>
          <w:lang w:val="hi_IN" w:bidi="hi_IN"/>
        </w:rPr>
        <w:t>यहोवा का दूत</w:t>
      </w:r>
      <w:r>
        <w:rPr>
          <w:lang w:val="hi_IN" w:bidi="hi_IN"/>
        </w:rPr>
        <w:t xml:space="preserve"> मानोह और मानोह की पत्नी से बात करता है। दूत को परमेश्वर का दूत भी कहा जाता है। दूत का अनुवाद उसी तरह करें जैसे आपने पिछले भागों में किया है। “यहोवा के दूत” के बारे में अधिक जानकारी के लिए मुख्य शब्दावली में “</w:t>
      </w:r>
      <w:r>
        <w:rPr>
          <w:b/>
          <w:lang w:val="hi_IN" w:bidi="hi_IN"/>
        </w:rPr>
        <w:t>प्रभु का दूत</w:t>
      </w:r>
      <w:r>
        <w:rPr>
          <w:lang w:val="hi_IN" w:bidi="hi_IN"/>
        </w:rPr>
        <w:t>” या “यहोवा का दूत” देखें।</w:t>
      </w:r>
    </w:p>
    <w:p>
      <w:pPr/>
      <w:r>
        <w:rPr>
          <w:lang w:val="hi_IN" w:bidi="hi_IN"/>
        </w:rPr>
      </w:r>
      <w:r>
        <w:rPr>
          <w:lang w:val="hi_IN" w:bidi="hi_IN"/>
        </w:rPr>
        <w:t>दूत फिर से मानोह की पत्नी के पास आता है, जब वह खेत में है, और मानोह की पत्नी अपने पति को दूत के पास लाती है। दूत मानोह से कहता है कि मानोह की पत्नी को वह सब कुछ करना चाहिए जो दूत ने उसे करने की आज्ञा दी है। दूत ने यह जानकारी भी दी है कि मानोह की पत्नी को दाखलता से उत्पन्न कोई भी चीज नहीं पीनी चाहिए। दाखलता पर दाख उगती है, और लोग दाख का उपयोग दाखरस बनाने के लिए करते हैं।</w:t>
      </w:r>
    </w:p>
    <w:p>
      <w:pPr/>
      <w:r>
        <w:rPr>
          <w:lang w:val="hi_IN" w:bidi="hi_IN"/>
        </w:rPr>
      </w:r>
      <w:r>
        <w:rPr>
          <w:lang w:val="hi_IN" w:bidi="hi_IN"/>
        </w:rPr>
        <w:t>यदि आवश्यक हो तो यहाँ रुकें और समूह में एक बार फिर खेत और दाखलता की तस्वीरें देखें। इस ऑडियो को यहाँ रोकें।</w:t>
      </w:r>
    </w:p>
    <w:p>
      <w:pPr/>
      <w:r>
        <w:rPr>
          <w:lang w:val="hi_IN" w:bidi="hi_IN"/>
        </w:rPr>
      </w:r>
      <w:r>
        <w:rPr>
          <w:lang w:val="hi_IN" w:bidi="hi_IN"/>
        </w:rPr>
        <w:t xml:space="preserve">मानोह की पत्नी को भी </w:t>
      </w:r>
      <w:r>
        <w:rPr>
          <w:b/>
          <w:lang w:val="hi_IN" w:bidi="hi_IN"/>
        </w:rPr>
        <w:t>दाखरस</w:t>
      </w:r>
      <w:r>
        <w:rPr>
          <w:lang w:val="hi_IN" w:bidi="hi_IN"/>
        </w:rPr>
        <w:t xml:space="preserve"> नहीं पीना चाहिए और न ही कोई </w:t>
      </w:r>
      <w:r>
        <w:rPr>
          <w:b/>
          <w:lang w:val="hi_IN" w:bidi="hi_IN"/>
        </w:rPr>
        <w:t>अशुद्ध</w:t>
      </w:r>
      <w:r>
        <w:rPr>
          <w:lang w:val="hi_IN" w:bidi="hi_IN"/>
        </w:rPr>
        <w:t xml:space="preserve"> भोजन खाना चाहिए। दाखरस और अशुद्ध का अनुवाद उसी तरह करें जैसे आपने पिछले भागों में किया था। </w:t>
      </w:r>
      <w:r>
        <w:rPr>
          <w:b/>
          <w:lang w:val="hi_IN" w:bidi="hi_IN"/>
        </w:rPr>
        <w:t>दाखरस</w:t>
      </w:r>
      <w:r>
        <w:rPr>
          <w:lang w:val="hi_IN" w:bidi="hi_IN"/>
        </w:rPr>
        <w:t xml:space="preserve"> और </w:t>
      </w:r>
      <w:r>
        <w:rPr>
          <w:lang w:val="hi_IN" w:bidi="hi_IN"/>
        </w:rPr>
        <w:t>अशुद्ध</w:t>
      </w:r>
      <w:r>
        <w:rPr>
          <w:lang w:val="hi_IN" w:bidi="hi_IN"/>
        </w:rPr>
        <w:t xml:space="preserve"> के बारे में अधिक जानकारी के लिए, मुख्य शब्दावली देखें।</w:t>
      </w:r>
    </w:p>
    <w:p>
      <w:pPr/>
      <w:r>
        <w:rPr>
          <w:lang w:val="hi_IN" w:bidi="hi_IN"/>
        </w:rPr>
      </w:r>
      <w:r>
        <w:rPr>
          <w:lang w:val="hi_IN" w:bidi="hi_IN"/>
        </w:rPr>
        <w:t xml:space="preserve">मानोह दूत से कहता है कि वह भोजन के लिए रुके, परन्तु दूत मानोह से कहता है कि वह इसके बजाय यहोवा को </w:t>
      </w:r>
      <w:r>
        <w:rPr>
          <w:b/>
          <w:lang w:val="hi_IN" w:bidi="hi_IN"/>
        </w:rPr>
        <w:t>होमबलि</w:t>
      </w:r>
      <w:r>
        <w:rPr>
          <w:lang w:val="hi_IN" w:bidi="hi_IN"/>
        </w:rPr>
        <w:t xml:space="preserve"> चढ़ाए। होमबलि वह पशु होता है जिसे कोई व्यक्ति मारता है और फिर यहोवा की वेदी पर पूरी तरह जला देता है। होमबलि का अनुवाद उसी प्रकार करें जैसे आपने पिछले भागों में किया है। होमबलि के बारे में अधिक जानकारी के लिए, मुख्य शब्दावली में </w:t>
      </w:r>
      <w:r>
        <w:rPr>
          <w:lang w:val="hi_IN" w:bidi="hi_IN"/>
        </w:rPr>
        <w:t>होमबलि</w:t>
      </w:r>
      <w:r>
        <w:rPr>
          <w:lang w:val="hi_IN" w:bidi="hi_IN"/>
        </w:rPr>
        <w:t xml:space="preserve"> देखें।</w:t>
      </w:r>
    </w:p>
    <w:p>
      <w:pPr/>
      <w:r>
        <w:rPr>
          <w:lang w:val="hi_IN" w:bidi="hi_IN"/>
        </w:rPr>
      </w:r>
      <w:r>
        <w:rPr>
          <w:lang w:val="hi_IN" w:bidi="hi_IN"/>
        </w:rPr>
        <w:t xml:space="preserve">मानोह होमबलि के रूप में एक बकरी का बच्चा चढ़ाता है, और वह </w:t>
      </w:r>
      <w:r>
        <w:rPr>
          <w:b/>
          <w:lang w:val="hi_IN" w:bidi="hi_IN"/>
        </w:rPr>
        <w:t>अन्नबलि</w:t>
      </w:r>
      <w:r>
        <w:rPr>
          <w:lang w:val="hi_IN" w:bidi="hi_IN"/>
        </w:rPr>
        <w:t xml:space="preserve"> भी चढ़ाता है। अन्नबलि पका हुआ या कच्चा अनाज होता है जिसे लोग यहोवा को भेंट के रूप में देते हैं। अन्नबलि का अनुवाद उसी तरह करें जैसे आपने पिछले भागों में किया है। </w:t>
      </w:r>
      <w:r>
        <w:rPr>
          <w:b/>
          <w:lang w:val="hi_IN" w:bidi="hi_IN"/>
        </w:rPr>
        <w:t>अन्नबलि</w:t>
      </w:r>
      <w:r>
        <w:rPr>
          <w:lang w:val="hi_IN" w:bidi="hi_IN"/>
        </w:rPr>
        <w:t xml:space="preserve"> के बारे में अधिक जानकारी के लिए, मुख्य शब्दावली देखें।</w:t>
      </w:r>
    </w:p>
    <w:p>
      <w:pPr/>
      <w:r>
        <w:rPr>
          <w:lang w:val="hi_IN" w:bidi="hi_IN"/>
        </w:rPr>
      </w:r>
      <w:r>
        <w:rPr>
          <w:lang w:val="hi_IN" w:bidi="hi_IN"/>
        </w:rPr>
        <w:t>यहाँ रुकें और यदि आवश्यक हो, तो समूह के रूप में फिर से एक बकरी की तस्वीर देखें। इस ऑडियो को यहाँ रोकें।</w:t>
      </w:r>
    </w:p>
    <w:p>
      <w:pPr/>
      <w:r>
        <w:rPr>
          <w:lang w:val="hi_IN" w:bidi="hi_IN"/>
        </w:rPr>
      </w:r>
      <w:r>
        <w:rPr>
          <w:lang w:val="hi_IN" w:bidi="hi_IN"/>
        </w:rPr>
        <w:t xml:space="preserve">यहोवा का दूत </w:t>
      </w:r>
      <w:r>
        <w:rPr>
          <w:b/>
          <w:lang w:val="hi_IN" w:bidi="hi_IN"/>
        </w:rPr>
        <w:t>वेदी</w:t>
      </w:r>
      <w:r>
        <w:rPr>
          <w:lang w:val="hi_IN" w:bidi="hi_IN"/>
        </w:rPr>
        <w:t xml:space="preserve"> से लौ में आकाश की ओर ऊपर गया। </w:t>
      </w:r>
      <w:r>
        <w:rPr>
          <w:b/>
          <w:lang w:val="hi_IN" w:bidi="hi_IN"/>
        </w:rPr>
        <w:t>वेदी</w:t>
      </w:r>
      <w:r>
        <w:rPr>
          <w:lang w:val="hi_IN" w:bidi="hi_IN"/>
        </w:rPr>
        <w:t xml:space="preserve"> वह स्थान है जहाँ इस्राएली पशुओं को मारते थे और उन्हें यहोवा के लिए भेंट के रूप में जलाते थे। लोग पत्थरों या चट्टानों से वेदियाँ बनाते हैं।</w:t>
      </w:r>
    </w:p>
    <w:p>
      <w:pPr/>
      <w:r>
        <w:rPr>
          <w:lang w:val="hi_IN" w:bidi="hi_IN"/>
        </w:rPr>
      </w:r>
      <w:r>
        <w:rPr>
          <w:lang w:val="hi_IN" w:bidi="hi_IN"/>
        </w:rPr>
        <w:t>यदि आवश्यक हो, तो यहाँ रुकें और समूह के रूप में एक बार फिर पत्थर से बनी वेदी की तस्वीर देखें। इस ऑडियो को यहाँ रोकें।</w:t>
      </w:r>
    </w:p>
    <w:p>
      <w:pPr/>
      <w:r>
        <w:rPr>
          <w:lang w:val="hi_IN" w:bidi="hi_IN"/>
        </w:rPr>
      </w:r>
      <w:r>
        <w:rPr>
          <w:lang w:val="hi_IN" w:bidi="hi_IN"/>
        </w:rPr>
        <w:t xml:space="preserve">मानोह की पत्नी का एक पुत्र हुआ, और वह उसका नाम शिमशोन रखती है। शिमशोन बढ़ता है और यहोवा उसे </w:t>
      </w:r>
      <w:r>
        <w:rPr>
          <w:b/>
          <w:lang w:val="hi_IN" w:bidi="hi_IN"/>
        </w:rPr>
        <w:t>आशीष</w:t>
      </w:r>
      <w:r>
        <w:rPr>
          <w:lang w:val="hi_IN" w:bidi="hi_IN"/>
        </w:rPr>
        <w:t xml:space="preserve"> देता है। जब यहोवा किसी व्यक्ति को आशीष देता है, तो यहोवा उस व्यक्ति के लिए कुछ अच्छा करता है। आशीष का अनुवाद उसी तरह करें जैसे आपने पिछले भागों में किया है। </w:t>
      </w:r>
      <w:r>
        <w:rPr>
          <w:lang w:val="hi_IN" w:bidi="hi_IN"/>
        </w:rPr>
        <w:t>आशीष</w:t>
      </w:r>
      <w:r>
        <w:rPr>
          <w:lang w:val="hi_IN" w:bidi="hi_IN"/>
        </w:rPr>
        <w:t xml:space="preserve"> के बारे में अधिक जानकारी के लिए, मुख्य शब्दावली देखें।</w:t>
      </w:r>
    </w:p>
    <w:p>
      <w:pPr/>
      <w:r>
        <w:rPr>
          <w:lang w:val="hi_IN" w:bidi="hi_IN"/>
        </w:rPr>
      </w:r>
      <w:r>
        <w:rPr>
          <w:lang w:val="hi_IN" w:bidi="hi_IN"/>
        </w:rPr>
        <w:t>जब वह सोरा और एश्ताओल के नगरों के बीच महनेदान में रहता है, तो यहोवा का आत्मा शिमशोन को हिलाना या निर्देशित करना शुरू करता है।</w:t>
      </w:r>
    </w:p>
    <w:p>
      <w:pPr/>
      <w:r>
        <w:rPr>
          <w:lang w:val="hi_IN" w:bidi="hi_IN"/>
        </w:rPr>
      </w:r>
      <w:r>
        <w:rPr>
          <w:lang w:val="hi_IN" w:bidi="hi_IN"/>
        </w:rPr>
        <w:t>यहाँ रुकें और समूह के रूप में महनेदान और सोरा और एश्ताओल के नगरों का नक्शा देखें। इस ऑडियो को यहाँ रोकें।</w:t>
      </w:r>
    </w:p>
    <w:p>
      <w:pPr/>
      <w:r>
        <w:rPr>
          <w:lang w:val="hi_IN" w:bidi="hi_IN"/>
        </w:rPr>
      </w:r>
      <w:r>
        <w:rPr>
          <w:b/>
          <w:lang w:val="hi_IN" w:bidi="hi_IN"/>
        </w:rPr>
        <w:t>यहोवा के आत्मा</w:t>
      </w:r>
      <w:r>
        <w:rPr>
          <w:lang w:val="hi_IN" w:bidi="hi_IN"/>
        </w:rPr>
        <w:t xml:space="preserve"> को पवित्र आत्मा, परमेश्वर का आत्मा या आत्मा भी कहा जाता है। "यहोवा का आत्मा" का अनुवाद उसी तरह करें जैसे आपने पिछले भागों में किया है। यहोवा के आत्मा के बारे में अधिक जानकारी के लिए मुख्य शब्दावली में </w:t>
      </w:r>
      <w:r>
        <w:rPr>
          <w:lang w:val="hi_IN" w:bidi="hi_IN"/>
        </w:rPr>
        <w:t>पवित्र आत्मा</w:t>
      </w:r>
      <w:r>
        <w:rPr>
          <w:lang w:val="hi_IN" w:bidi="hi_IN"/>
        </w:rPr>
        <w:t xml:space="preserve">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14:1–9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14:1–9 को सुनें और अपने मन में रखें।</w:t>
      </w:r>
    </w:p>
    <w:p>
      <w:pPr/>
      <w:r>
        <w:rPr>
          <w:lang w:val="hi_IN" w:bidi="hi_IN"/>
        </w:rPr>
      </w:r>
      <w:r>
        <w:rPr>
          <w:lang w:val="hi_IN" w:bidi="hi_IN"/>
        </w:rPr>
        <w:t>यदि सम्भव हो, तो न्यायियों 14:1–9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14:1–9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यहोवा का दूत मानोह और मानोह की पत्नी के पास एक महत्वपूर्ण संदेश के साथ आया कि उनका एक पुत्र होगा जिसे जन्म से लेकर मृत्यु तक यहोवा के लिए अलग किया जाएगा। उनका पुत्र शिमशोन पैदा होता है, और पिछला भाग तब समाप्त होता है जब यहोवा का आत्मा शिमशोन का मार्गदर्शन करना शुरू करता है। अब, जब शिमशोन की कहानी जारी है, तो दर्शक यह उम्मीद कर सकते हैं कि शिमशोन एक नाज़ीर के रूप में अपनी आजीवन मन्नत पूरी करेगा और शिमशोन इस्राएल को पलिश्तियों से बचाना शुरू करेगा। लेकिन इसके बजाय, शिमशोन एक पलिश्ती लड़की से विवाह कर लेता है और यहोवा के प्रति अपने नाज़ीर मन्नतों को तोड़ देता है। यह भाग शिमशोन के जीवन की पहली बड़ी घटना है, जहाँ शिमशोन अपने जन्म से पहले की यहोवा‑प्रतिबद्धता से धीरे‑धीरे दूर होता जाता है। यह भाग दो हिस्सों की कहानी का पहला हिस्सा है।</w:t>
      </w:r>
    </w:p>
    <w:p>
      <w:pPr/>
      <w:r>
        <w:rPr>
          <w:lang w:val="hi_IN" w:bidi="hi_IN"/>
        </w:rPr>
      </w:r>
      <w:r>
        <w:rPr>
          <w:lang w:val="hi_IN" w:bidi="hi_IN"/>
        </w:rPr>
        <w:t>यह भाग तब शुरू होता है जब शिमशोन सोरा और एश्ताओल से तिम्नाह नगर तक जाता है, जो पहाड़ियों में हैं। तिम्नाह नगर पर पलिश्तियों का नियंत्रण था, क्योंकि दान गोत्र के इस्राएली लोग कभी तिम्नाह को जीत नहीं पाए थे। पलिश्ती इस्राएलियों के शत्रु थे, और पलिश्ती वर्तमान में इस्राएलियों पर शासन करते थे। पलिश्तियों ने 40 वर्षों तक इस्राएलियों पर शासन किया।</w:t>
      </w:r>
    </w:p>
    <w:p>
      <w:pPr/>
      <w:r>
        <w:rPr>
          <w:lang w:val="hi_IN" w:bidi="hi_IN"/>
        </w:rPr>
      </w:r>
      <w:r>
        <w:rPr>
          <w:lang w:val="hi_IN" w:bidi="hi_IN"/>
        </w:rPr>
        <w:t>यहाँ रुकें और समूह के रूप में सोरा और एश्ताओल से तिम्नाह तक की यात्रा का नक्शा देखें। इस ऑडियो को यहाँ रोकें।</w:t>
      </w:r>
    </w:p>
    <w:p>
      <w:pPr/>
      <w:r>
        <w:rPr>
          <w:lang w:val="hi_IN" w:bidi="hi_IN"/>
        </w:rPr>
      </w:r>
      <w:r>
        <w:rPr>
          <w:lang w:val="hi_IN" w:bidi="hi_IN"/>
        </w:rPr>
        <w:t>जब शिमशोन तिम्नाह में होता है, वह एक पलिश्ती लड़की को देखता है जो उसे सुंदर लगती है। जब शिमशोन घर जाता है, तो शिमशोन अपने माता-पिता से कहता है कि वह इस पलिश्ती लड़की से विवाह करना चाहता है। यह चौंकाने वाली और अपमानजनक बात थी कि शिमशोन ने स्वयं अपनी पत्नी चुन ली, जबकि उस समय लोग आमतौर पर अपने माता‑पिता को ही अपने लिए जीवन‑साथी चुनने देते थे।</w:t>
      </w:r>
    </w:p>
    <w:p>
      <w:pPr/>
      <w:r>
        <w:rPr>
          <w:lang w:val="hi_IN" w:bidi="hi_IN"/>
        </w:rPr>
      </w:r>
      <w:r>
        <w:rPr>
          <w:lang w:val="hi_IN" w:bidi="hi_IN"/>
        </w:rPr>
        <w:t>यहाँ रुकें और समूह में इस प्रश्न पर चर्चा करें: आपके समुदाय में, कौन यह तय करता है कि किसी को किससे विवाह करना चाहिए? क्या यह दुल्हन का परिवार, दूल्हे का परिवार, स्वयं दुल्हन और दूल्हा, या कोई और तय करता है? यदि समुदाय में कोई व्यक्ति ऐसे तरीके से विवाह करना चाहता है जिसे समुदाय स्वीकार न करे, तो क्या होगा? इस ऑडियो को यहाँ रोकें।</w:t>
      </w:r>
    </w:p>
    <w:p>
      <w:pPr/>
      <w:r>
        <w:rPr>
          <w:lang w:val="hi_IN" w:bidi="hi_IN"/>
        </w:rPr>
      </w:r>
      <w:r>
        <w:rPr>
          <w:lang w:val="hi_IN" w:bidi="hi_IN"/>
        </w:rPr>
        <w:t>यहोवा ने इस्राएल को आज्ञा दी थी कि वे विदेशियों या अन्य जातियों के लोगों से विवाह न करें, जो इस्राएली नहीं थे। इसलिए, शिमशोन के माता-पिता चाहते हैं कि शिमशोन उनके अपने गोत्र या समूह के किसी व्यक्ति से विवाह करे। शिमशोन के माता-पिता नहीं चाहते कि शिमशोन खतनारहित पलिश्तियों में से किसी से विवाह करे। खतना एक यहूदी रीति है, जिसमें लोग लड़के के लिंग के अंत में ढीली त्वचा काट देते थे, आमतौर पर तब जब लड़का एक सप्ताह का होता था। इस्राएलियों के अलावा कुछ अन्य समूह भी खतना करते थे, परन्तु इस्राएली लोगों के लिए, खतना यह दिखाता था कि इस्राएली परमेश्वर के चुने हुए लोग थे। जो लोग इस्राएली नहीं थे, वे अशुद्ध थे, और विशेष रूप से पलिश्ती, क्योंकि उनका खतना नहीं किया गया था।</w:t>
      </w:r>
    </w:p>
    <w:p>
      <w:pPr/>
      <w:r>
        <w:rPr>
          <w:lang w:val="hi_IN" w:bidi="hi_IN"/>
        </w:rPr>
      </w:r>
      <w:r>
        <w:rPr>
          <w:lang w:val="hi_IN" w:bidi="hi_IN"/>
        </w:rPr>
        <w:t>यहाँ रुकें और समूह में इस प्रश्न पर चर्चा करें: आपके समुदाय में लोग आपसे किससे शादी करने की उम्मीद करते हैं? क्या वह आपके परिवार का कोई व्यक्ति है, आपके गोत्र का, किसी दूसरे गोत्र का, या आपके समुदाय के बाहर का? यदि कोई हो, तो आपको किन लोगों से विवाह नहीं करना चाहिए? यदि कोई व्यक्ति स्वीकृत लोगों के अलावा किसी अन्य व्यक्ति से विवाह करता है, तो उसका परिवार कैसा महसूस करता है? इस ऑडियो को यहाँ रोकें।</w:t>
      </w:r>
    </w:p>
    <w:p>
      <w:pPr/>
      <w:r>
        <w:rPr>
          <w:lang w:val="hi_IN" w:bidi="hi_IN"/>
        </w:rPr>
      </w:r>
      <w:r>
        <w:rPr>
          <w:lang w:val="hi_IN" w:bidi="hi_IN"/>
        </w:rPr>
        <w:t>शिमशोन के माता-पिता नहीं चाहते कि शिमशोन किसी पलिश्ती स्त्री से विवाह करे, क्योंकि उनके पुत्र के लिए यह बुरा होगा कि वह इस्राएल के अशुद्ध और खतनारहित शत्रुओं में से किसी से विवाह करे। शिमशोन के माता-पिता इस बात को लेकर भी चिंतित हो सकते हैं कि यदि शिमशोन इस्राए ल के बाहर की किसी स्त्री से शादी करता है तो वह यहोवा के प्रति अलग होने की अपनी प्रतिज्ञा का पालन कैसे कर पाएगा। लेकिन शिमशोन को पूरा यकीन है कि यह स्त्री उसके लिए सही पत्नी है। मूल भाषा में, शिमशोन कहता है कि वह "उसकी दृष्टि में" सही है। यह वही तरीका है जिसमें न्यायियों में कहानीकार कहता है कि हर कोई यहोवा के विरुद्ध जाता है, या "जो उसकी अपनी दृष्टि में सही है" वही करता है।</w:t>
      </w:r>
    </w:p>
    <w:p>
      <w:pPr/>
      <w:r>
        <w:rPr>
          <w:lang w:val="hi_IN" w:bidi="hi_IN"/>
        </w:rPr>
      </w:r>
      <w:r>
        <w:rPr>
          <w:lang w:val="hi_IN" w:bidi="hi_IN"/>
        </w:rPr>
        <w:t>आश्चर्यजनक रूप से, इस भाग में कहा गया है कि शिमशोन द्वारा इस पलिश्ती स्त्री से विवाह करने का निर्णय केवल उसके प्रति उसकी वासना के कारण नहीं था, बल्कि वास्तव में यहोवा की ओर से था। यह समझना कठिन है, क्योंकि यहोवा ने इस्राएल को आज्ञा दी थी कि वह अन्य जातियों के लोगों से विवाह न करे, और अब यहोवा शिमशोन को इस विदेशी पत्नी से विवाह करने का मार्गदर्शन देता है। यहोवा शिमशोन और शिमशोन की यौन इच्छा का उपयोग करके शिमशोन के उद्देश्य को पूरा करना शुरू करने के लिए चुनता है। शिमशोन के माता-पिता इस विवाह के लिए यहोवा के उद्देश्य के बारे में जानते नहीं हैं।</w:t>
      </w:r>
    </w:p>
    <w:p>
      <w:pPr/>
      <w:r>
        <w:rPr>
          <w:lang w:val="hi_IN" w:bidi="hi_IN"/>
        </w:rPr>
      </w:r>
      <w:r>
        <w:rPr>
          <w:lang w:val="hi_IN" w:bidi="hi_IN"/>
        </w:rPr>
        <w:t>शिमशोन और शिमशोन के माता-पिता फिर से तिम्नाह जाते हैं, शायद विवाह की तैयारी करने के लिए। वे तिम्नाह के दाख की बारी के पास जाते हैं जहाँ लोग दाख की बारीओं पर दाख उगाते हैं। लोग पीने के लिए दाख से दाखरस बनाते हैं। याद रखें कि शिमशोन को दाखरस नहीं पीना चाहिए और न ही दाख की किसी भी चीज़ को छूना चाहिए, जैसा कि यहोवा के दूत ने पिछले भाग में शिमशोन की माता को कहा था।</w:t>
      </w:r>
    </w:p>
    <w:p>
      <w:pPr/>
      <w:r>
        <w:rPr>
          <w:lang w:val="hi_IN" w:bidi="hi_IN"/>
        </w:rPr>
      </w:r>
      <w:r>
        <w:rPr>
          <w:lang w:val="hi_IN" w:bidi="hi_IN"/>
        </w:rPr>
        <w:t>यहाँ रुकें और समूह के रूप में दाख की बारी की तस्वीर देखें। इस ऑडियो को यहाँ रोकें।</w:t>
      </w:r>
    </w:p>
    <w:p>
      <w:pPr/>
      <w:r>
        <w:rPr>
          <w:lang w:val="hi_IN" w:bidi="hi_IN"/>
        </w:rPr>
      </w:r>
      <w:r>
        <w:rPr>
          <w:lang w:val="hi_IN" w:bidi="hi_IN"/>
        </w:rPr>
        <w:t>गरजने वाला एक जवान शेर अचानक दाख की बारी में शिमशोन पर आक्रमण करता है। शेर इस्राएल में सबसे शक्तिशाली जंगली पशु था। शेर की दहाड़ तेज और डरावनी है।</w:t>
      </w:r>
    </w:p>
    <w:p>
      <w:pPr/>
      <w:r>
        <w:rPr>
          <w:lang w:val="hi_IN" w:bidi="hi_IN"/>
        </w:rPr>
      </w:r>
      <w:r>
        <w:rPr>
          <w:lang w:val="hi_IN" w:bidi="hi_IN"/>
        </w:rPr>
        <w:t>यहाँ रुकें और समूह में एक जवान शेर की तस्वीर देखें। इस ऑडियो को यहाँ रोकें।</w:t>
      </w:r>
    </w:p>
    <w:p>
      <w:pPr/>
      <w:r>
        <w:rPr>
          <w:lang w:val="hi_IN" w:bidi="hi_IN"/>
        </w:rPr>
      </w:r>
      <w:r>
        <w:rPr>
          <w:lang w:val="hi_IN" w:bidi="hi_IN"/>
        </w:rPr>
        <w:t>यहोवा का आत्मा बड़ी सामर्थ्य के साथ शिमशोन पर आता है, और शिमशोन अपने हाथों से उस जवान शेर को फाड़ डालता है। यदि यहोवा के आत्मा ने शिमशोन को सामर्थ्य न दी होती तो शायद वह शेर को मार न पाता। कहानी में यह भी कहा गया है कि शिमशोन ने यह काम "उतनी ही आसानी से किया जैसे कोई एक छोटे बकरे को फाड़ देता है।" बकरी सींगों वाला एक पशु है जिसे लोग भोजन और दूध के लिए पालते हैं। इस्राएल के अन्य न्यायी या अगुवों ने हथियारों से लोगों या पशुओं को मारा, लेकिन शिमशोन ने केवल अपने खाली हाथों का इस्तेमाल किया।</w:t>
      </w:r>
    </w:p>
    <w:p>
      <w:pPr/>
      <w:r>
        <w:rPr>
          <w:lang w:val="hi_IN" w:bidi="hi_IN"/>
        </w:rPr>
      </w:r>
      <w:r>
        <w:rPr>
          <w:lang w:val="hi_IN" w:bidi="hi_IN"/>
        </w:rPr>
        <w:t>यहाँ रुकें और यदि आवश्यक हो, तो समूह के रूप में फिर से एक बकरी के बच्चे की तस्वीर देखें। इस ऑडियो को यहाँ रोकें।</w:t>
      </w:r>
    </w:p>
    <w:p>
      <w:pPr/>
      <w:r>
        <w:rPr>
          <w:lang w:val="hi_IN" w:bidi="hi_IN"/>
        </w:rPr>
      </w:r>
      <w:r>
        <w:rPr>
          <w:lang w:val="hi_IN" w:bidi="hi_IN"/>
        </w:rPr>
        <w:t>क्योंकि इस भाग में शिमशोन के माता-पिता शिमशोन के साथ यात्रा करते हैं, इसलिए कुछ लोग उलझन में हैं कि इस भाग में कहा गया है कि शिमशोन ने अपने माता-पिता को शेर के आक्रमण के बारे में नहीं बताया। हालांकि, सबसे अधिक संभावना यही है कि जब शिमशोन कुछ समय के लिए अपने माता-पिता को छोड़कर शेर को मारने के लिए अलग हुआ था, तब वह दाख की बारी में अकेला ही था। इसके अलावा, जब शिमशोन तिम्नाह जाता है और उस लड़की से बात करता है जिससे वह शादी करना चाहता है, तो उस भाग में माता-पिता के बारे में फिर से कोई बात नहीं की जाती है। शिमशोन के उस लड़की से बात करने के बाद, शिमशोन अभी भी सोचता है कि वह उसकी दृष्टि में सही है।</w:t>
      </w:r>
    </w:p>
    <w:p>
      <w:pPr/>
      <w:r>
        <w:rPr>
          <w:lang w:val="hi_IN" w:bidi="hi_IN"/>
        </w:rPr>
      </w:r>
      <w:r>
        <w:rPr>
          <w:lang w:val="hi_IN" w:bidi="hi_IN"/>
        </w:rPr>
        <w:t>बाद में, शिमशोन फिर से तिम्नाह उस लड़की से विवाह करने के लिए जाता है, और वह रास्ते से हटकर उस सिंह को देखने रुकता है जिसे उसने पहले मार डाला था। आश्चर्यजनक रूप से, शेर के शव में मधुमक्खियों का एक झुंड है, और मधुमक्खियों द्वारा बनाया गया कुछ शहद है। मधुमक्खियाँ उड़ने वाले कीट होती हैं जो डंक मार सकती हैं और हमला कर सकती हैं, और मधुमक्खियों के समूह को “झुंड” कहा जाता है। यह संभव है कि शेर का शरीर सूख गया था ताकि मधुमक्खियाँ शेर के शरीर में घर बना सकें। मधुमक्खियाँ शहद नामक एक मीठा, चिपचिपा तरल पदार्थ भी उत्पन्न करती हैं जो खाने योग्य होता है। मधुमक्खियाँ आमतौर पर मरे हुए पशुओं में घर नहीं बनाती हैं।</w:t>
      </w:r>
    </w:p>
    <w:p>
      <w:pPr/>
      <w:r>
        <w:rPr>
          <w:lang w:val="hi_IN" w:bidi="hi_IN"/>
        </w:rPr>
      </w:r>
      <w:r>
        <w:rPr>
          <w:lang w:val="hi_IN" w:bidi="hi_IN"/>
        </w:rPr>
        <w:t>यहाँ रुकें और समूह में मधुमक्खियों और शहद की एक तस्वीर देखें। इस ऑडियो को यहाँ रोकें।</w:t>
      </w:r>
    </w:p>
    <w:p>
      <w:pPr/>
      <w:r>
        <w:rPr>
          <w:lang w:val="hi_IN" w:bidi="hi_IN"/>
        </w:rPr>
      </w:r>
      <w:r>
        <w:rPr>
          <w:lang w:val="hi_IN" w:bidi="hi_IN"/>
        </w:rPr>
        <w:t>चलते-चलते शिमशोन थोड़ा शहद खा लेता है। शिमशोन अपने माता-पिता को भी कुछ शहद देता है, लेकिन शिमशोन अपने माता-पिता को नहीं बताता कि उसे शहद एक मरे हुए शेर के शरीर में मिला है। याद रखें कि शिमशोन को यहोवा के लिए अलग किया गया था। इसका अर्थ है कि शिमशोन को कभी किसी मरे हुए शरीर को नहीं छूना चाहिए। अधिकांश लोग सोचते हैं कि शिमशोन शेर के शव को छूने पर इस मन्नत को तोड़ देता है। शिमशोन अपने माता‑पिता का भी अपमान करता है, क्योंकि वह अनजाने में उन्हें एक मरे हुए शरीर—जो एक अशुद्ध स्थान है—से भोजन खाकर इस्राएल के नियमों को तोड़ने के लिए मजबूर कर देता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14:1–9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शिमशोन तिम्नाह जाता है और वह एक पलिश्ती लड़की को देखता है जिसे शिमशोन पसंद करता है।</w:t>
      </w:r>
    </w:p>
    <w:p>
      <w:pPr/>
      <w:r>
        <w:rPr>
          <w:lang w:val="hi_IN" w:bidi="hi_IN"/>
        </w:rPr>
      </w:r>
      <w:r>
        <w:rPr>
          <w:b/>
          <w:lang w:val="hi_IN" w:bidi="hi_IN"/>
        </w:rPr>
        <w:t>दूसरे दृश्य में:</w:t>
      </w:r>
      <w:r>
        <w:rPr>
          <w:lang w:val="hi_IN" w:bidi="hi_IN"/>
        </w:rPr>
        <w:t xml:space="preserve"> शिमशोन अपने माता-पिता से बात करता है कि वह पलिश्ती लड़की से कैसे विवाह करना चाहता है। शिमशोन के माता-पिता शिमशोन के चुनाव के बारे में असहमत हैं, परन्तु शिमशोन जोर देकर कहता है कि वह उससे विवाह करना चाहता है।</w:t>
      </w:r>
    </w:p>
    <w:p>
      <w:pPr/>
      <w:r>
        <w:rPr>
          <w:lang w:val="hi_IN" w:bidi="hi_IN"/>
        </w:rPr>
      </w:r>
      <w:r>
        <w:rPr>
          <w:b/>
          <w:lang w:val="hi_IN" w:bidi="hi_IN"/>
        </w:rPr>
        <w:t>तीसरे दृश्य में:</w:t>
      </w:r>
      <w:r>
        <w:rPr>
          <w:lang w:val="hi_IN" w:bidi="hi_IN"/>
        </w:rPr>
        <w:t xml:space="preserve"> शिमशोन और उसके माता-पिता तिम्नाह जाते हैं, और शिमशोन तिम्नाह के पास एक दाख की बारी में एक शेर फाड़ देता है।</w:t>
      </w:r>
    </w:p>
    <w:p>
      <w:pPr/>
      <w:r>
        <w:rPr>
          <w:lang w:val="hi_IN" w:bidi="hi_IN"/>
        </w:rPr>
      </w:r>
      <w:r>
        <w:rPr>
          <w:b/>
          <w:lang w:val="hi_IN" w:bidi="hi_IN"/>
        </w:rPr>
        <w:t>चौथे दृश्य में:</w:t>
      </w:r>
      <w:r>
        <w:rPr>
          <w:lang w:val="hi_IN" w:bidi="hi_IN"/>
        </w:rPr>
        <w:t xml:space="preserve"> शिमशोन तिम्नाह की लड़की से बात करता है, और वह शिमशोन की दृष्टि में सही है।</w:t>
      </w:r>
    </w:p>
    <w:p>
      <w:pPr/>
      <w:r>
        <w:rPr>
          <w:lang w:val="hi_IN" w:bidi="hi_IN"/>
        </w:rPr>
      </w:r>
      <w:r>
        <w:rPr>
          <w:b/>
          <w:lang w:val="hi_IN" w:bidi="hi_IN"/>
        </w:rPr>
        <w:t>पाँचवें दृश्य में:</w:t>
      </w:r>
      <w:r>
        <w:rPr>
          <w:lang w:val="hi_IN" w:bidi="hi_IN"/>
        </w:rPr>
        <w:t xml:space="preserve"> शिमशोन तिम्नाह वापस जाता है। शिमशोन शेर के शव में मधुमक्खियाँ और शहद देखता है, और शिमशोन शहद खाता है। शिमशोन अपने माता-पिता को भी कुछ शहद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शिमशोन का पिता</w:t>
      </w:r>
    </w:p>
    <w:p>
      <w:pPr>
        <w:pStyle w:val="ListBullet"/>
        <w:spacing w:line="240" w:lineRule="auto"/>
        <w:ind w:left="720"/>
      </w:pPr>
      <w:r>
        <w:rPr>
          <w:lang w:val="hi_IN" w:bidi="hi_IN"/>
        </w:rPr>
      </w:r>
      <w:r>
        <w:rPr>
          <w:lang w:val="hi_IN" w:bidi="hi_IN"/>
        </w:rPr>
        <w:t>शिमशोन की माता</w:t>
      </w:r>
    </w:p>
    <w:p>
      <w:pPr>
        <w:pStyle w:val="ListBullet"/>
        <w:spacing w:line="240" w:lineRule="auto"/>
        <w:ind w:left="720"/>
      </w:pPr>
      <w:r>
        <w:rPr>
          <w:lang w:val="hi_IN" w:bidi="hi_IN"/>
        </w:rPr>
      </w:r>
      <w:r>
        <w:rPr>
          <w:lang w:val="hi_IN" w:bidi="hi_IN"/>
        </w:rPr>
        <w:t>पलिश्ती लड़की</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भाग शिमशोन के जन्म की कहानी के बाद आता है। पिछली कहानी तब समाप्त होती है जब यहोवा का आत्मा शिमशोन का मार्गदर्शन करना शुरू करता है। यह भी स्मरण रखें कि शिमशोन के जन्म से पहले, यहोवा के दूत ने शिमशोन की माता से कहा था कि शिमशोन को कभी दाखरस नहीं पीना चाहिए और न ही अपने बाल काटने चाहिए, क्योंकि वह यहोवा को समर्पित है। याद रखें कि यह दो‑भाग वाली कहानी का पहला भाग है।</w:t>
      </w:r>
    </w:p>
    <w:p>
      <w:pPr/>
      <w:r>
        <w:rPr>
          <w:lang w:val="hi_IN" w:bidi="hi_IN"/>
        </w:rPr>
      </w:r>
      <w:r>
        <w:rPr>
          <w:lang w:val="hi_IN" w:bidi="hi_IN"/>
        </w:rPr>
        <w:t>पहले दृश्य में, शिमशोन पलिश्ती नगर तिम्नाह जाता है। याद रखें कि उस समय शिमशोन सोरा और एश्ताओल नगरों के बीच महनेदान में रहता था, और सोरा और एश्ताओल पहाड़ियों में हैं। तिम्नाह निचले इलाके में स्थित है, इसीलिए कहा जाता है कि शिमशोन नीचे तिम्नाह जाता है। तिम्नाह शिमशोन के घर से लगभग 7 किलोमीटर पश्चिम में है। याद रखें कि शिमशोन तिम्नाह नगर में एक पलिश्ती लड़की को देखता है जिसे शिमशोन पसंद करता है।</w:t>
      </w:r>
    </w:p>
    <w:p>
      <w:pPr/>
      <w:r>
        <w:rPr>
          <w:lang w:val="hi_IN" w:bidi="hi_IN"/>
        </w:rPr>
      </w:r>
      <w:r>
        <w:rPr>
          <w:lang w:val="hi_IN" w:bidi="hi_IN"/>
        </w:rPr>
        <w:t>यहाँ रुकें और यदि आवश्यक हो, तो समूह के रूप में सोरा और एश्ताओल से तिम्नाह तक की यात्रा का नक्शा देखें। इस ऑडियो को यहाँ रोकें।</w:t>
      </w:r>
    </w:p>
    <w:p>
      <w:pPr/>
      <w:r>
        <w:rPr>
          <w:lang w:val="hi_IN" w:bidi="hi_IN"/>
        </w:rPr>
      </w:r>
      <w:r>
        <w:rPr>
          <w:lang w:val="hi_IN" w:bidi="hi_IN"/>
        </w:rPr>
        <w:t>इसके अलावा, यहाँ रुकें और समूह में इस प्रश्न पर चर्चा करें: आप दान के डेरे में शिमशोन के घर और पलिश्ती शहर तिम्नाह के बीच की कई यात्राओं को कैसे दिखाएँगे? कभी-कभी शिमशोन अकेले जाता है, और कभी-कभी शिमशोन के माता-पिता भी शिमशोन के साथ जाते हैं। कभी-कभी यह भाग सीधे नहीं कहता कि वे यात्राओं के बीच घर लौट आए, परन्तु हम जानते हैं कि वे भविष्य की यात्राओं के कारण तिम्नाह को लौट आए। इस ऑडियो को यहाँ रोकें।</w:t>
      </w:r>
    </w:p>
    <w:p>
      <w:pPr/>
      <w:r>
        <w:rPr>
          <w:lang w:val="hi_IN" w:bidi="hi_IN"/>
        </w:rPr>
      </w:r>
      <w:r>
        <w:rPr>
          <w:lang w:val="hi_IN" w:bidi="hi_IN"/>
        </w:rPr>
        <w:t>दूसरे दृश्य में, शिमशोन घर वापस जाता है और अपने माता-पिता से कहता है कि शिमशोन इस पलिश्ती लड़की से विवाह करना चाहता है। याद रखें कि इस समय, पलिश्ती इस्राएलियों पर शासन करते हैं, और यहोवा ने इस्राएल के लोगों को आज्ञा दी है कि वे अन्य जातियों के लोगों से विवाह न करें। यह भी याद रखें कि पिछले भाग में, यहोवा के दूत ने शिमशोन की माता से कहा था कि शिमशोन ही इस्राएल को पलिश्तियों के शासन से बचाना शुरू करेगा।</w:t>
      </w:r>
    </w:p>
    <w:p>
      <w:pPr/>
      <w:r>
        <w:rPr>
          <w:lang w:val="hi_IN" w:bidi="hi_IN"/>
        </w:rPr>
      </w:r>
      <w:r>
        <w:rPr>
          <w:lang w:val="hi_IN" w:bidi="hi_IN"/>
        </w:rPr>
        <w:t>शिमशोन के माता-पिता शिमशोन के पत्नी के चुनाव के बारे में उलझन में हैं। शिमशोन के माता-पिता शिमशोन से कुछ प्रश्न पूछते हैं जो उनकी अस्वीकृति और चिंता दिखाते हैं। शिमशोन के माता-पिता शिमशोन से पूछते हैं कि क्या शिमशोन अपने गोत्र की बेटियों और लोगों में से कोई पत्नी नहीं चुन सकता है। शिमशोन के माता-पिता शिमशोन से यह भी पूछते हैं कि उसे खतनारहित पलिश्तियों में से एक स्त्री से विवाह क्यों करना है। याद रखें कि खतना एक यहूदी रीति रिवाज था जिसे यहोवा ने अपने लोगों को करने के लिए कहा था, और खतना यह दर्शाता है कि इस्राएली उनके आसपास के अन्य लोगों से अलग थे। मूल भाषा में, शिमशोन के माता-पिता शिमशोन से अपनी चिंता दिखाने के लिए प्रश्न पूछते हैं, लेकिन आप इन प्रश्नों का अनुवाद कथनों के रूप में भी कर सकते हैं।</w:t>
      </w:r>
    </w:p>
    <w:p>
      <w:pPr/>
      <w:r>
        <w:rPr>
          <w:lang w:val="hi_IN" w:bidi="hi_IN"/>
        </w:rPr>
      </w:r>
      <w:r>
        <w:rPr>
          <w:lang w:val="hi_IN" w:bidi="hi_IN"/>
        </w:rPr>
        <w:t>यहाँ रुकें और समूह में इस प्रश्न पर चर्चा करें: शिमशोन के माता-पिता शिमशोन से जो कहते हैं, उसका अनुवाद करने का सबसे स्वाभाविक तरीका क्या है? उदाहरण के लिए, यह कहना अधिक स्वाभाविक हो सकता है, "तुझे अपने लोगों में से एक पत्नी ढूँढने में सक्षम होना चाहिए," इसके बजाय कि, "क्या तेरे अपने लोगों में से कोई स्त्री नहीं है जिससे तू विवाह कर सके?" इस ऑडियो को यहाँ रोकें।</w:t>
      </w:r>
    </w:p>
    <w:p>
      <w:pPr/>
      <w:r>
        <w:rPr>
          <w:lang w:val="hi_IN" w:bidi="hi_IN"/>
        </w:rPr>
      </w:r>
      <w:r>
        <w:rPr>
          <w:lang w:val="hi_IN" w:bidi="hi_IN"/>
        </w:rPr>
        <w:t>याद रखें कि शिमशोन का उत्तर दिखाता है कि शिमशोन ने पहले ही तय कर लिया है कि शिमशोन क्या करना चाहता है। शिमशोन अपने पिता से कहता है कि वह उसे शिमशोन के लिए ले आए। मूल भाषा में, शिमशोन पहले "उसे" कहता है ताकि यह ज़ोर दिया जा सके कि शिमशोन केवल इस लड़की को चाहता है और कोई और नहीं। शिमशोन यह भी कहता है कि यह लड़की "मेरी दृष्टि में सही है।" याद रखें कि यह उसी तरह है जैसे न्यायियों की पुस्तक वर्णन करती है कि इस्राएल के सभी लोग “वह करते हैं जो उनकी अपनी दृष्टि में सही है।”</w:t>
      </w:r>
    </w:p>
    <w:p>
      <w:pPr/>
      <w:r>
        <w:rPr>
          <w:lang w:val="hi_IN" w:bidi="hi_IN"/>
        </w:rPr>
      </w:r>
      <w:r>
        <w:rPr>
          <w:lang w:val="hi_IN" w:bidi="hi_IN"/>
        </w:rPr>
        <w:t>यहाँ रुकें और समूह में इस प्रश्न पर चर्चा करें: आप यह कैसे दिखाएंगे कि शिमशोन इस लड़की से शादी करने के लिए दृढ़ संकल्पित है, और यही लड़की शिमशोन के लिए सही है? इस ऑडियो को यहाँ रोकें।</w:t>
      </w:r>
    </w:p>
    <w:p>
      <w:pPr/>
      <w:r>
        <w:rPr>
          <w:lang w:val="hi_IN" w:bidi="hi_IN"/>
        </w:rPr>
      </w:r>
      <w:r>
        <w:rPr>
          <w:lang w:val="hi_IN" w:bidi="hi_IN"/>
        </w:rPr>
        <w:t>कहानीकार इस भाग में पृष्ठभूमि जानकारी देता है कि "यह यहोवा की ओर से था।" शायद शिमशोन का पत्नी का चुनाव यहोवा की ओर से है, या शायद यह सब परिस्थितियाँ इस स्थिति में यहोवा के लिए एक साथ काम करती हैं। शिमशोन के माता-पिता शिमशोन के कार्यों में यहोवा की भागीदारी के बारे में नहीं जानते थे, और शिमशोन को शायद यह महसूस नहीं होता है।</w:t>
      </w:r>
    </w:p>
    <w:p>
      <w:pPr/>
      <w:r>
        <w:rPr>
          <w:lang w:val="hi_IN" w:bidi="hi_IN"/>
        </w:rPr>
      </w:r>
      <w:r>
        <w:rPr>
          <w:lang w:val="hi_IN" w:bidi="hi_IN"/>
        </w:rPr>
        <w:t>यहाँ रुकें और समूह में इस प्रश्न पर चर्चा करें: आप "यह यहोवा की ओर से था" का अनुवाद कैसे करेंगे? साथ ही, आप कैसे दिखाएँगे कि शिमशोन के माता-पिता, और संभवतः शिमशोन भी, इस अतिरिक्त जानकारी को नहीं जानते हैं? इस ऑडियो को यहाँ रोकें।</w:t>
      </w:r>
    </w:p>
    <w:p>
      <w:pPr/>
      <w:r>
        <w:rPr>
          <w:lang w:val="hi_IN" w:bidi="hi_IN"/>
        </w:rPr>
      </w:r>
      <w:r>
        <w:rPr>
          <w:lang w:val="hi_IN" w:bidi="hi_IN"/>
        </w:rPr>
        <w:t>यहोवा पलिश्तियों के लिए परेशानी भड़काने का अवसर ढूँढता है। याद रखें, यह समझना कठिन लग सकता है, क्योंकि यहोवा ने इस्राएल को विदेशियों से विवाह न करने की आज्ञा दी थी, लेकिन यहोवा शिमशोन की इस पलिश्ती लड़की से विवाह करने की इच्छा का उपयोग अपने उद्देश्यों के लिए करना चाहता है। कहानीकार यह भी स्मरण दिलाता है कि पलिश्ती वर्तमान में इस्राएल पर शासन करते हैं।</w:t>
      </w:r>
    </w:p>
    <w:p>
      <w:pPr/>
      <w:r>
        <w:rPr>
          <w:lang w:val="hi_IN" w:bidi="hi_IN"/>
        </w:rPr>
      </w:r>
      <w:r>
        <w:rPr>
          <w:lang w:val="hi_IN" w:bidi="hi_IN"/>
        </w:rPr>
        <w:t>यहाँ रुकें और समूह में इस प्रश्न पर चर्चा करें: आप इस पृष्ठभूमि जानकारी का अपनी भाषा में अनुवाद कैसे करेंगे? एक कहानी सुनाएँ और उस अतिरिक्त जानकारी को साझा करें जिसे कहानी के पात्र स्वयं नहीं जानते हैं। इस बात पर ध्यान दें कि आप इस अतिरिक्त जानकारी को कैसे शामिल करते हैं। इस ऑडियो को यहाँ रोकें।</w:t>
      </w:r>
    </w:p>
    <w:p>
      <w:pPr/>
      <w:r>
        <w:rPr>
          <w:lang w:val="hi_IN" w:bidi="hi_IN"/>
        </w:rPr>
      </w:r>
      <w:r>
        <w:rPr>
          <w:lang w:val="hi_IN" w:bidi="hi_IN"/>
        </w:rPr>
        <w:t>तीसरे दृश्य में, शिमशोन और उसके माता-पिता तिम्नाह जाते हैं। याद रखें कि शिमशोन और उसके माता-पिता शायद विवाह की तैयारी करने जाते हैं। शिमशोन और उसके माता-पिता तिम्नाह के दाख की बारियों में आते हैं। दाख की बारी एक ऐसा खेत होता है जहाँ दाख उगते हैं, और लोग दाख का उपयोग दाखरस बनाने के लिए करते हैं। यह भाग यह नहीं कहता कि शिमशोन दाख को छूता है या कोई दाखरस पीता है, लेकिन याद रखें कि शिमशोन की मन्नत कहती है कि उसे दाखरस नहीं पीना चाहिए।</w:t>
      </w:r>
    </w:p>
    <w:p>
      <w:pPr/>
      <w:r>
        <w:rPr>
          <w:lang w:val="hi_IN" w:bidi="hi_IN"/>
        </w:rPr>
      </w:r>
      <w:r>
        <w:rPr>
          <w:lang w:val="hi_IN" w:bidi="hi_IN"/>
        </w:rPr>
        <w:t>यदि आवश्यक हो तो यहाँ रुकें और समूह के रूप में एक बार फिर दाख की बारी की तस्वीर देखें। इस ऑडियो को यहाँ रोकें।</w:t>
      </w:r>
    </w:p>
    <w:p>
      <w:pPr/>
      <w:r>
        <w:rPr>
          <w:lang w:val="hi_IN" w:bidi="hi_IN"/>
        </w:rPr>
      </w:r>
      <w:r>
        <w:rPr>
          <w:lang w:val="hi_IN" w:bidi="hi_IN"/>
        </w:rPr>
        <w:t>एक जवान शेर अचानक प्रकट होता है! शेर गरजता है और शिमशोन पर आक्रमण करता है। शेर खतरनाक जंगली पशु हैं जो आसानी से लोगों को मार सकते हैं। मूल भाषा में, यह भाग कहता है, "देखो!" यह दिखाने के लिए कि दाख की बारी में शेर को देखना कितना आश्चर्यजनक होता है।</w:t>
      </w:r>
    </w:p>
    <w:p>
      <w:pPr/>
      <w:r>
        <w:rPr>
          <w:lang w:val="hi_IN" w:bidi="hi_IN"/>
        </w:rPr>
      </w:r>
      <w:r>
        <w:rPr>
          <w:lang w:val="hi_IN" w:bidi="hi_IN"/>
        </w:rPr>
        <w:t>यदि आवश्यक हो, तो यहीं रुकें और समूह में जवान शेरों की एक तस्वीर को फिर से देखें। इस ऑडियो को यहाँ रोकें।</w:t>
      </w:r>
    </w:p>
    <w:p>
      <w:pPr/>
      <w:r>
        <w:rPr>
          <w:lang w:val="hi_IN" w:bidi="hi_IN"/>
        </w:rPr>
      </w:r>
      <w:r>
        <w:rPr>
          <w:lang w:val="hi_IN" w:bidi="hi_IN"/>
        </w:rPr>
        <w:t>साथ ही, यहाँ रुकें और समूह में इस प्रश्न पर चर्चा करें: आप कैसे दिखाएँगे कि शेर अचानक प्रकट होता है? याद रखें कि दाख की बारी में शेर को देखना कितना आश्चर्यजनक है। इस ऑडियो को यहाँ रोकें।</w:t>
      </w:r>
    </w:p>
    <w:p>
      <w:pPr/>
      <w:r>
        <w:rPr>
          <w:lang w:val="hi_IN" w:bidi="hi_IN"/>
        </w:rPr>
      </w:r>
      <w:r>
        <w:rPr>
          <w:lang w:val="hi_IN" w:bidi="hi_IN"/>
        </w:rPr>
        <w:t>जब शेर शिमशोन पर आक्रमण करता है, तो यहोवा का आत्मा शिमशोन पर बल से उतरता है," या उसके पास आता है। इस वाक्यांश का अर्थ यह भी हो सकता है कि यहोवा का आत्मा शिमशोन को "सशक्त बनाता है" और शिमशोन को शारीरिक रूप से मजबूत बनाता है। न्यायियों के भविष्य के दो भागों में, यहोवा का आत्मा फिर से शिमशोन पर बल से उतरता है और शिमशोन को अन्य शक्तिशाली शारीरिक कार्य करने के लिए सामर्थ्य देता है।</w:t>
      </w:r>
    </w:p>
    <w:p>
      <w:pPr/>
      <w:r>
        <w:rPr>
          <w:lang w:val="hi_IN" w:bidi="hi_IN"/>
        </w:rPr>
      </w:r>
      <w:r>
        <w:rPr>
          <w:lang w:val="hi_IN" w:bidi="hi_IN"/>
        </w:rPr>
        <w:t>यहाँ रुकें और समूह में इस प्रश्न पर चर्चा करें: आप इस विचार का अनुवाद कैसे करेंगे कि यहोवा का आत्मा शिमशोन पर बल से उतरता है? इस ऑडियो को यहाँ रोकें।</w:t>
      </w:r>
    </w:p>
    <w:p>
      <w:pPr/>
      <w:r>
        <w:rPr>
          <w:lang w:val="hi_IN" w:bidi="hi_IN"/>
        </w:rPr>
      </w:r>
      <w:r>
        <w:rPr>
          <w:lang w:val="hi_IN" w:bidi="hi_IN"/>
        </w:rPr>
        <w:t>यहोवा के आत्मा की सामर्थ्य के कारण, शिमशोन उस जवान शेर को अपने हाथों से फाड़ डालता है। मूल भाषा में, कहानी कहती है, "और उसके हाथ में कुछ भी नहीं था।" आमतौर पर, एक व्यक्ति को शेर जैसे खतरनाक पशु को मारने में सक्षम होने के लिए हथियार की आवश्यकता होती है।</w:t>
      </w:r>
    </w:p>
    <w:p>
      <w:pPr/>
      <w:r>
        <w:rPr>
          <w:lang w:val="hi_IN" w:bidi="hi_IN"/>
        </w:rPr>
      </w:r>
      <w:r>
        <w:rPr>
          <w:lang w:val="hi_IN" w:bidi="hi_IN"/>
        </w:rPr>
        <w:t>यहाँ रुकें और समूह में इस प्रश्न पर चर्चा करें: इस विचार को सबसे अच्छे तरीके से कैसे व्यक्त किया जा सकता है कि जब शिमशोन ने शेर को मारा था, तब उसके हाथ खाली थे, या उसके हाथों में कुछ भी नहीं था? इस ऑडियो को यहाँ रोकें।</w:t>
      </w:r>
    </w:p>
    <w:p>
      <w:pPr/>
      <w:r>
        <w:rPr>
          <w:lang w:val="hi_IN" w:bidi="hi_IN"/>
        </w:rPr>
      </w:r>
      <w:r>
        <w:rPr>
          <w:lang w:val="hi_IN" w:bidi="hi_IN"/>
        </w:rPr>
        <w:t>शिमशोन शेर को उतनी ही आसानी से फाड़ देता है जितना कोई व्यक्ति एक जवान बकरी को फाड़ देता है। यह दो समान विचारों की तुलना करता है जो दिखाते हैं कि शिमशोन कितनी आसानी से शेर को मारने में सक्षम था। ध्यान रहे कि बकरी का बच्चा सींगों वाला पशु होता है, और शेर अपने दांतों से बकरी के बच्चे को फाड़कर उसे आसानी से मार सकता है।</w:t>
      </w:r>
    </w:p>
    <w:p>
      <w:pPr/>
      <w:r>
        <w:rPr>
          <w:lang w:val="hi_IN" w:bidi="hi_IN"/>
        </w:rPr>
      </w:r>
      <w:r>
        <w:rPr>
          <w:lang w:val="hi_IN" w:bidi="hi_IN"/>
        </w:rPr>
        <w:t>यहाँ रुकें और यदि आवश्यक हो, तो समूह के रूप में फिर से एक बकरी के बच्चे की तस्वीर देखें। इस ऑडियो को यहाँ रोकें।</w:t>
      </w:r>
    </w:p>
    <w:p>
      <w:pPr/>
      <w:r>
        <w:rPr>
          <w:lang w:val="hi_IN" w:bidi="hi_IN"/>
        </w:rPr>
      </w:r>
      <w:r>
        <w:rPr>
          <w:lang w:val="hi_IN" w:bidi="hi_IN"/>
        </w:rPr>
        <w:t>साथ ही, यहाँ रुकें और समूह में इस प्रश्न पर चर्चा करें: आप अपनी भाषा में दो समान विचारों की तुलना कैसे करते हैं? अपनी भाषा में उन कथनों के बारे में सोचें जो दिखाते हैं कि आपकी भाषा में कोई व्यक्ति कितनी आसानी से कुछ कर सकता है। इस ऑडियो को यहाँ रोकें।</w:t>
      </w:r>
    </w:p>
    <w:p>
      <w:pPr/>
      <w:r>
        <w:rPr>
          <w:lang w:val="hi_IN" w:bidi="hi_IN"/>
        </w:rPr>
      </w:r>
      <w:r>
        <w:rPr>
          <w:lang w:val="hi_IN" w:bidi="hi_IN"/>
        </w:rPr>
        <w:t>तीसरे दृश्य का अंतिम भाग अधिक पृष्ठभूमि जानकारी देता है। शिमशोन अपने माता-पिता को नहीं बताता कि उसने दाख की बारी में शेर को कैसे मारा। यह संभव है कि शिमशोन नहीं चाहता था कि उसके माता-पिता को पता चले कि वह किसी दाख की बारी या मृत शरीर के आसपास है, जो दोनों ही यहोवा के प्रति समर्पित व्यक्ति के रूप में शिमशोन की प्रतिज्ञा के विरुद्ध हैं। हालांकि शिमशोन अपने माता-पिता के साथ यात्रा कर रहा था, लेकिन ऐसा लगता है कि जब शेर ने शिमशोन पर हमला किया तो वह अकेला था। यह दिखाता है कि शिमशोन के माता-पिता शिमशोन के जीवन में उतने महत्वपूर्ण नहीं हैं।</w:t>
      </w:r>
    </w:p>
    <w:p>
      <w:pPr/>
      <w:r>
        <w:rPr>
          <w:lang w:val="hi_IN" w:bidi="hi_IN"/>
        </w:rPr>
      </w:r>
      <w:r>
        <w:rPr>
          <w:lang w:val="hi_IN" w:bidi="hi_IN"/>
        </w:rPr>
        <w:t>यहाँ रुकें और समूह में इस प्रश्न पर चर्चा करें: शिमशोन ने शेर के बारे में अपने माता-पिता को जो पृष्ठभूमि जानकारी नहीं बताई, उसका आप कैसे अनुवाद करेंगे? याद रखें कि यह किसी ऐसी बात का एक और उदाहरण है जिसके बारे में उसके माता-पिता नहीं जानते हैं। इस ऑडियो को यहाँ रोकें।</w:t>
      </w:r>
    </w:p>
    <w:p>
      <w:pPr/>
      <w:r>
        <w:rPr>
          <w:lang w:val="hi_IN" w:bidi="hi_IN"/>
        </w:rPr>
      </w:r>
      <w:r>
        <w:rPr>
          <w:lang w:val="hi_IN" w:bidi="hi_IN"/>
        </w:rPr>
        <w:t>चौथा दृश्य पहले दृश्य के समान है। शिमशोन तिम्नाह तक अपनी यात्रा जारी रखता है, और शिमशोन पलिश्ती लड़की से बात करता है। शिमशोन फिर से सोचता है कि यह लड़की शिमशोन के लिए सही है—वह "उसकी दृष्टि में सही है।" पहले दृश्य में यह संभव है कि शिमशोन ने लड़की से बात नहीं की, लेकिन अब शिमशोन उससे बात करता है। फिर से, शिमशोन के माता-पिता इस दृश्य में नहीं हैं, क्योंकि ध्यान शिमशोन पर है और शिमशोन क्या करना चाहता है। हमें उस पलिश्ती लड़की का नाम नहीं पता।</w:t>
      </w:r>
    </w:p>
    <w:p>
      <w:pPr/>
      <w:r>
        <w:rPr>
          <w:lang w:val="hi_IN" w:bidi="hi_IN"/>
        </w:rPr>
      </w:r>
      <w:r>
        <w:rPr>
          <w:lang w:val="hi_IN" w:bidi="hi_IN"/>
        </w:rPr>
        <w:t>पाँचवाँ दृश्य "कुछ समय बाद" होता है, जब शिमशोन फिर से तिम्नाह जाता है। हम नहीं जानते कि यह कितना लंबा है, लेकिन यह शिमशोन की सगाई और शिमशोन के विवाह के बीच का समय है। इस भाग में यह नहीं कहा गया है कि शिमशोन के लड़की से बात करने के लिए पिछली यात्रा के बाद शिमशोन और उसके माता-पिता दान गोत्र के लोगों के निवास स्थान पर अपने घर लौट आए थे। हालाँकि, हम जानते हैं कि शिमशोन घर लौट आया, क्योंकि अब वह इस यात्रा से तिम्नाह लौटकर उस लड़की से विवाह करने जाता है।</w:t>
      </w:r>
    </w:p>
    <w:p>
      <w:pPr/>
      <w:r>
        <w:rPr>
          <w:lang w:val="hi_IN" w:bidi="hi_IN"/>
        </w:rPr>
      </w:r>
      <w:r>
        <w:rPr>
          <w:lang w:val="hi_IN" w:bidi="hi_IN"/>
        </w:rPr>
        <w:t>यहाँ रुकें और इस प्रश्न पर समूहचर्चा करें: आप कैसे दिखाएँगे कि शिमशोन की पिछली यात्रा और अब उसकी पलिश्ती लड़की से विवाह करने के बीच कुछ समय बीत गया है? ध्यान रहे कि इस भाग में यह नहीं बताया गया है कि यह लंबा समय था या छोटा समय। इस ऑडियो को यहाँ रोकें।</w:t>
      </w:r>
    </w:p>
    <w:p>
      <w:pPr/>
      <w:r>
        <w:rPr>
          <w:lang w:val="hi_IN" w:bidi="hi_IN"/>
        </w:rPr>
      </w:r>
      <w:r>
        <w:rPr>
          <w:lang w:val="hi_IN" w:bidi="hi_IN"/>
        </w:rPr>
        <w:t>जब शिमशोन तिम्नाह की यात्रा कर रहा था, तब शिमशोन दाख की बारी में मरे हुए शेर के शव को देखने के लिए रुकता है। याद रखें कि यह एक आश्चर्य की बात है कि शिमशोन शेर के शव में मधुमक्खियों का एक झुंड और कुछ शहद देखता है। याद रखें कि इसका अर्थ है कि शेर का शरीर सूख गया था, क्योंकि मधुमक्खियों ने शेर के शव में अपना घर बना लिया था।</w:t>
      </w:r>
    </w:p>
    <w:p>
      <w:pPr/>
      <w:r>
        <w:rPr>
          <w:lang w:val="hi_IN" w:bidi="hi_IN"/>
        </w:rPr>
      </w:r>
      <w:r>
        <w:rPr>
          <w:lang w:val="hi_IN" w:bidi="hi_IN"/>
        </w:rPr>
        <w:t>यहाँ रुकें और यदि आवश्यक हो, तो समूह में फिर से मधुमक्खियों और शहद की तस्वीर देखें। इस ऑडियो को यहाँ रोकें।</w:t>
      </w:r>
    </w:p>
    <w:p>
      <w:pPr/>
      <w:r>
        <w:rPr>
          <w:lang w:val="hi_IN" w:bidi="hi_IN"/>
        </w:rPr>
      </w:r>
      <w:r>
        <w:rPr>
          <w:lang w:val="hi_IN" w:bidi="hi_IN"/>
        </w:rPr>
        <w:t>साथ ही, यहाँ रुकें और इस प्रश्न पर समूह में चर्चा करें: आप कैसे दिखाएँगे कि मरे हुए शेर के शव में मधुमक्खियों और शहद के झुंड को देखना कितना आश्चर्यजनक है? साथ ही, आप "मरे हुए शेर के शरीर" का अनुवाद कैसे करेंगे? इस ऑडियो को यहाँ रोकें।</w:t>
      </w:r>
    </w:p>
    <w:p>
      <w:pPr/>
      <w:r>
        <w:rPr>
          <w:lang w:val="hi_IN" w:bidi="hi_IN"/>
        </w:rPr>
      </w:r>
      <w:r>
        <w:rPr>
          <w:lang w:val="hi_IN" w:bidi="hi_IN"/>
        </w:rPr>
        <w:t>शिमशोन शहद लेता है और कुछ शहद खाता है। शिमशोन अपने माता-पिता के घर वापस जाता है और अपने माता-पिता को भी कुछ शहद देता है, और शिमशोन के माता-पिता शहद खाते हैं। कहानीकार यह पृष्ठभूमि जानकारी भी देता है कि शिमशोन अपने माता-पिता को नहीं बताता कि शिमशोन को शहद कहाँ से मिला, शायद इसलिए कि वह जानता है कि उसके माता-पिता इसे अस्वीकार करेंगे। याद रखें कि अशुद्ध स्थान से भोजन खाना इस्राएल की व्यवस्था के विरुद्ध है, और मृत शरीर को छूना यहोवा के प्रति समर्पित शिमशोन की प्रतिज्ञा को तोड़ना है।</w:t>
      </w:r>
    </w:p>
    <w:p>
      <w:pPr/>
      <w:r>
        <w:rPr>
          <w:lang w:val="hi_IN" w:bidi="hi_IN"/>
        </w:rPr>
      </w:r>
      <w:r>
        <w:rPr>
          <w:lang w:val="hi_IN" w:bidi="hi_IN"/>
        </w:rPr>
        <w:t>यहां रुकें और समूह में इस प्रश्न पर चर्चा करें: शिमशोन ने अपने माता-पिता को यह नहीं बताया कि उसे शहद कहां से मिला, इस पृष्ठभूमि की जानकारी को आप कैसे अनुवाद करेंगे? याद रखिए, यह एक और ऐसी बात का उदाहरण है जिसके बारे में शिमशोन के माता-पिता को पता नहीं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14:1–9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शिमशोन का पिता</w:t>
      </w:r>
    </w:p>
    <w:p>
      <w:pPr>
        <w:pStyle w:val="ListBullet"/>
        <w:spacing w:line="240" w:lineRule="auto"/>
        <w:ind w:left="720"/>
      </w:pPr>
      <w:r>
        <w:rPr>
          <w:lang w:val="hi_IN" w:bidi="hi_IN"/>
        </w:rPr>
      </w:r>
      <w:r>
        <w:rPr>
          <w:lang w:val="hi_IN" w:bidi="hi_IN"/>
        </w:rPr>
        <w:t>शिमशोन की माता</w:t>
      </w:r>
    </w:p>
    <w:p>
      <w:pPr>
        <w:pStyle w:val="ListBullet"/>
        <w:spacing w:line="240" w:lineRule="auto"/>
        <w:ind w:left="720"/>
      </w:pPr>
      <w:r>
        <w:rPr>
          <w:lang w:val="hi_IN" w:bidi="hi_IN"/>
        </w:rPr>
      </w:r>
      <w:r>
        <w:rPr>
          <w:lang w:val="hi_IN" w:bidi="hi_IN"/>
        </w:rPr>
        <w:t>पलिश्ती लड़की</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शिमशोन तिम्नाह नगर जाता है। शिमशोन वहाँ एक पलिश्ती लड़की को देखता है जिसे शिमशोन पसंद करता है। शिमशोन घर लौटता है और अपने माता-पिता को तिम्नाह में देखी एक पलिश्ती लड़की के बारे में बताता है। शिमशोन अपने माता-पिता से कहता है कि वे उस लड़की को ले आएं ताकि शिमशोन उससे शादी कर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के माता-पिता शिमशोन से पूछते हैं कि क्या शिमशोन अपने लोगों की बेटियों में से एक पत्नी नहीं ढूँढ सकता है। शिमशोन के माता-पिता शिमशोन से यह भी पूछते हैं कि उसे खतनारहित पलिश्तियों में से एक स्त्री से विवाह क्यों करना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माता-पिता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अपने पिता से कहता है कि वह इस लड़की को शिमशोन के लिए लाए। शिमशोन सोचता है कि यह लड़की शिमशोन के लिए सही पत्नी है। शिमशोन के माता-पिता नहीं जानते थे कि शिमशोन के कार्य यहोवा की ओर से थे। यहोवा पलिश्तियों के लिए मुसीबत खड़ी करने का अवसर चाहता था, जो उस समय इस्राएल पर शासन कर रहे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माता-पिता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और जो व्यक्ति यहोवा की भूमिका निभा रहा है, उससे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अपने माता-पिता के साथ तिम्नाह जाता है। तिम्नाह के दाख की बारी में, एक जवान शेर अचानक शिमशोन पर आक्रमण करता है। यहोवा का आत्मा शिमशोन पर तेज़ी से उतरता है, और शिमशोन अपने खाली हाथों से शेर को फाड़ देता है, जैसे कोई व्यक्ति आसानी से एक छोटे बकरे को फाड़ डालता है। शिमशोन अपने माता-पिता को नहीं बताता कि शिमशोन शेर को कैसे माराता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तिम्नाह में एक लड़की से बात करता है, और शिमशोन को वह लड़की पसंद आ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बाद में, शिमशोन फिर से तिम्नाह लौटता है ताकि वह पलिश्ती लड़की से विवाह कर सके। शिमशोन रुक जाता है और मरे हुए शेर के शरीर को देखता है। आश्चर्यजनक रूप से, शिमशोन मरे हुए शव में मधुमक्खियों का एक झुंड देखता है, और मधुमक्खियों द्वारा बनाया गया कुछ शहद देखता है। शिमशोन कुछ शहद लेता है, उसे खाता है, और शहद अपने माता-पिता को भी देता है। शिमशोन अपने माता-पिता को नहीं बताता कि शिमशोन को शहद कहाँ से मिला।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14:1–9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शिमशोन तिम्नाह जाता है और वहाँ एक पलिश्ती लड़की को देखता है जिससे शिमशोन विवाह करना चाहता है। तिम्नाह महनेदान में शिमशोन के घर से 7 किलोमीटर पश्चिम में है। पलिश्ती वर्तमान में इस्राएलियों पर शासन करते हैं।</w:t>
      </w:r>
    </w:p>
    <w:p>
      <w:pPr/>
      <w:r>
        <w:rPr>
          <w:lang w:val="hi_IN" w:bidi="hi_IN"/>
        </w:rPr>
      </w:r>
      <w:r>
        <w:rPr>
          <w:lang w:val="hi_IN" w:bidi="hi_IN"/>
        </w:rPr>
        <w:t>यदि आवश्यक हो, तो समूह के रूप में यहां रुकें और सोरा और एश्ताओल से तिम्नाह तक की यात्रा का नक्शा फिर से देखें। इस ऑडियो को यहाँ रोकें।</w:t>
      </w:r>
    </w:p>
    <w:p>
      <w:pPr/>
      <w:r>
        <w:rPr>
          <w:lang w:val="hi_IN" w:bidi="hi_IN"/>
        </w:rPr>
      </w:r>
      <w:r>
        <w:rPr>
          <w:lang w:val="hi_IN" w:bidi="hi_IN"/>
        </w:rPr>
        <w:t xml:space="preserve">शिमशोन के माता-पिता शिमशोन से यह भी पूछते हैं कि उसे खतनारहित पलिश्तियों में से एक स्त्री से विवाह क्यों करना है। </w:t>
      </w:r>
      <w:r>
        <w:rPr>
          <w:b/>
          <w:lang w:val="hi_IN" w:bidi="hi_IN"/>
        </w:rPr>
        <w:t>खतना</w:t>
      </w:r>
      <w:r>
        <w:rPr>
          <w:lang w:val="hi_IN" w:bidi="hi_IN"/>
        </w:rPr>
        <w:t xml:space="preserve"> एक यहूदी रीति थी, जिसमें लोग लड़के के लिंग के अंत में ढीली त्वचा काट देते थे, आमतौर पर तब जब लड़का एक सप्ताह का होता था। जो व्यक्ति खतनारहित था, वह यहूदी लोगों का हिस्सा नहीं था।</w:t>
      </w:r>
    </w:p>
    <w:p>
      <w:pPr/>
      <w:r>
        <w:rPr>
          <w:lang w:val="hi_IN" w:bidi="hi_IN"/>
        </w:rPr>
      </w:r>
      <w:r>
        <w:rPr>
          <w:lang w:val="hi_IN" w:bidi="hi_IN"/>
        </w:rPr>
        <w:t>यहाँ रुकें और समूह के रूप में इस प्रश्न पर चर्चा करें: आप अपनी भाषा में खतनारहित शब्द का अनुवाद कैसे करेंगे? खतना का अनुवाद उसी तरह करें जैसे आपने पुराने नियम के अन्य भागों में किया है। खतना के बारे में अधिक जानकारी के लिए, मुख्य शब्दावली देखें। इस ऑडियो को यहाँ रोकें।</w:t>
      </w:r>
    </w:p>
    <w:p>
      <w:pPr/>
      <w:r>
        <w:rPr>
          <w:lang w:val="hi_IN" w:bidi="hi_IN"/>
        </w:rPr>
      </w:r>
      <w:r>
        <w:rPr>
          <w:lang w:val="hi_IN" w:bidi="hi_IN"/>
        </w:rPr>
        <w:t xml:space="preserve">शिमशोन इस बात पर ज़ोर देता है कि पलिश्ती लड़की शिमशोन की दृष्टि में सही है। शिमशोन के माता-पिता नहीं जानते थे कि शिमशोन का पलिश्ती लड़की से विवाह </w:t>
      </w:r>
      <w:r>
        <w:rPr>
          <w:b/>
          <w:lang w:val="hi_IN" w:bidi="hi_IN"/>
        </w:rPr>
        <w:t>यहोवा</w:t>
      </w:r>
      <w:r>
        <w:rPr>
          <w:lang w:val="hi_IN" w:bidi="hi_IN"/>
        </w:rPr>
        <w:t xml:space="preserve"> की ओर से था। यहोवा पलिश्तियों के लिए मुसीबत खड़ी करने का अवसर ढूँढता था, जो उस समय </w:t>
      </w:r>
      <w:r>
        <w:rPr>
          <w:b/>
          <w:lang w:val="hi_IN" w:bidi="hi_IN"/>
        </w:rPr>
        <w:t>इस्राएल</w:t>
      </w:r>
      <w:r>
        <w:rPr>
          <w:lang w:val="hi_IN" w:bidi="hi_IN"/>
        </w:rPr>
        <w:t xml:space="preserve"> पर शासन कर रहे थे। यहोवा और इस्राएल का अनुवाद उसी प्रकार करें जैसे आपने पिछले भागों में किया है। यहोवा और इस्राएल के बारे में अधिक जानकारी के लिए, मुख्य शब्दावली देखें।</w:t>
      </w:r>
    </w:p>
    <w:p>
      <w:pPr/>
      <w:r>
        <w:rPr>
          <w:lang w:val="hi_IN" w:bidi="hi_IN"/>
        </w:rPr>
      </w:r>
      <w:r>
        <w:rPr>
          <w:lang w:val="hi_IN" w:bidi="hi_IN"/>
        </w:rPr>
        <w:t>शिमशोन अपने माता-पिता के साथ तिम्नाह जाता है, और एक जवान शेर तिम्नाह के पास दाख की बारी में शिमशोन पर आक्रमण करता है। शेर एक खतरनाक जंगली पशु है, और दाख की बारी वह जगह है जहाँ दाख उगते हैं। लोग दाखमधु बनाने के लिए दाख का उपयोग करते हैं।</w:t>
      </w:r>
    </w:p>
    <w:p>
      <w:pPr/>
      <w:r>
        <w:rPr>
          <w:lang w:val="hi_IN" w:bidi="hi_IN"/>
        </w:rPr>
      </w:r>
      <w:r>
        <w:rPr>
          <w:lang w:val="hi_IN" w:bidi="hi_IN"/>
        </w:rPr>
        <w:t>यहाँ रुकें और यदि आवश्यकता हो तो समूह में एक खेत और दाख की बारी की तस्वीरें देखें। इस ऑडियो को यहाँ रोकें।</w:t>
      </w:r>
    </w:p>
    <w:p>
      <w:pPr/>
      <w:r>
        <w:rPr>
          <w:lang w:val="hi_IN" w:bidi="hi_IN"/>
        </w:rPr>
      </w:r>
      <w:r>
        <w:rPr>
          <w:b/>
          <w:lang w:val="hi_IN" w:bidi="hi_IN"/>
        </w:rPr>
        <w:t>यहोवा का आत्मा</w:t>
      </w:r>
      <w:r>
        <w:rPr>
          <w:lang w:val="hi_IN" w:bidi="hi_IN"/>
        </w:rPr>
        <w:t xml:space="preserve"> शिमशोन पर तेज़ी से उतरता है, और शिमशोन शेर को उतनी ही आसानी से फाड़ देता है जैसे कोई व्यक्ति एक छोटे बकरे को फाड़ डालता है। बकरा एक छोटा पशु है जिसे लोग भोजन और दूध के लिए पालते हैं। "यहोवा का आत्मा" का अनुवाद उसी तरह करें जैसे आपने पिछले भागों में किया है। "यहोवा के आत्मा" के बारे में अधिक जानकारी के लिए मुख्य शब्दावली में पवित्र आत्मा देखें।</w:t>
      </w:r>
    </w:p>
    <w:p>
      <w:pPr/>
      <w:r>
        <w:rPr>
          <w:lang w:val="hi_IN" w:bidi="hi_IN"/>
        </w:rPr>
      </w:r>
      <w:r>
        <w:rPr>
          <w:lang w:val="hi_IN" w:bidi="hi_IN"/>
        </w:rPr>
        <w:t>यहाँ रुकें और यदि आवश्यक हो, तो समूह के रूप में फिर से एक बकरी के बच्चे की तस्वीर देखें। इस ऑडियो को यहाँ रोकें।</w:t>
      </w:r>
    </w:p>
    <w:p>
      <w:pPr/>
      <w:r>
        <w:rPr>
          <w:lang w:val="hi_IN" w:bidi="hi_IN"/>
        </w:rPr>
      </w:r>
      <w:r>
        <w:rPr>
          <w:lang w:val="hi_IN" w:bidi="hi_IN"/>
        </w:rPr>
        <w:t>जब शिमशोन फिर से तिम्नाह जाता है, तो शिमशोन मरे हुए शेर के शरीर को देखने के लिए रुकता है। शिमशोन को सूखे शरीर के भीतर मधुमक्खियों का एक झुंड मिलता है, और मधुमक्खियों द्वारा बनाया गया कुछ शहद भी मिलता है। शिमशोन कुछ शहद खाता है, और शिमशोन अपने माता-पिता को भी खाने के लिए कुछ शहद देता है। शिमशोन अपने माता-पिता को नहीं बताता कि शिमशोन को शहद कहाँ से मिला।</w:t>
      </w:r>
    </w:p>
    <w:p>
      <w:pPr/>
      <w:r>
        <w:rPr>
          <w:lang w:val="hi_IN" w:bidi="hi_IN"/>
        </w:rPr>
      </w:r>
      <w:r>
        <w:rPr>
          <w:lang w:val="hi_IN" w:bidi="hi_IN"/>
        </w:rPr>
        <w:t>यहाँ रुकें और यदि आवश्यक हो, तो समूह में फिर से मधुमक्खियों और शहद की तस्वीर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14:10–20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14:10–20 को सुनें और अपने मन में रखें।</w:t>
      </w:r>
    </w:p>
    <w:p>
      <w:pPr/>
      <w:r>
        <w:rPr>
          <w:lang w:val="hi_IN" w:bidi="hi_IN"/>
        </w:rPr>
      </w:r>
      <w:r>
        <w:rPr>
          <w:lang w:val="hi_IN" w:bidi="hi_IN"/>
        </w:rPr>
        <w:t>यदि सम्भव हो, तो न्यायियों 14:10–20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14:10–20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शिमशोन के एक पलिश्ती लड़की से विवाह करने के बारे में दो भाग की कहानी का दूसरा भाग है।</w:t>
      </w:r>
    </w:p>
    <w:p>
      <w:pPr/>
      <w:r>
        <w:rPr>
          <w:lang w:val="hi_IN" w:bidi="hi_IN"/>
        </w:rPr>
      </w:r>
      <w:r>
        <w:rPr>
          <w:lang w:val="hi_IN" w:bidi="hi_IN"/>
        </w:rPr>
        <w:t>पिछले भाग में, शिमशोन अपने खाली हाथों से एक शेर को मार डालता है और फिर बाद में शिमशोन मरे हुए शेर के शरीर में मिला कुछ शहद खाता है। यह कहानी बताती है कि शिमशोन के विवाह में क्या होता है।</w:t>
      </w:r>
    </w:p>
    <w:p>
      <w:pPr/>
      <w:r>
        <w:rPr>
          <w:lang w:val="hi_IN" w:bidi="hi_IN"/>
        </w:rPr>
      </w:r>
      <w:r>
        <w:rPr>
          <w:lang w:val="hi_IN" w:bidi="hi_IN"/>
        </w:rPr>
        <w:t>यह भाग तब शुरू होता है जब शिमशोन और शिमशोन के पिता विवाह के पर्व के लिए तिम्नाह जा रहे थे। मूल भाषा में, कहानी में कहा गया है कि शिमशोन का पिता उस स्त्री के पास तिम्नाह गया, जो दिखाता है कि शायद शिमशोन के पिता पर शिमशोन और पलिश्ती लड़की के बीच विवाह की तैयारी करने की ज़िमेदारी थी। याद रखें कि पलिश्ती तिम्नाह नगर पर नियंत्रण करते हैं।</w:t>
      </w:r>
    </w:p>
    <w:p>
      <w:pPr/>
      <w:r>
        <w:rPr>
          <w:lang w:val="hi_IN" w:bidi="hi_IN"/>
        </w:rPr>
      </w:r>
      <w:r>
        <w:rPr>
          <w:lang w:val="hi_IN" w:bidi="hi_IN"/>
        </w:rPr>
        <w:t>यहाँ रुकें और यदि आवश्यक हो, तो समूह के रूप में सोरा और एश्ताओल से तिम्नाह तक की यात्रा का नक्शा देखें। इस ऑडियो को यहाँ रोकें।</w:t>
      </w:r>
    </w:p>
    <w:p>
      <w:pPr/>
      <w:r>
        <w:rPr>
          <w:lang w:val="hi_IN" w:bidi="hi_IN"/>
        </w:rPr>
      </w:r>
      <w:r>
        <w:rPr>
          <w:lang w:val="hi_IN" w:bidi="hi_IN"/>
        </w:rPr>
        <w:t>शिमशोन ही वह व्यक्ति है जो शादी की दावत तैयार करता है, जो संभवतः पलिश्ती पुरुषों के लिए शादी के समय करने की प्रथा थी। इस्राएली संस्कृति में, लोग दूल्हे के पिता से शादी की तैयारियों की अपेक्षा करते थे। पलिश्तियों ने शिमशोन को शादी के भोज के दौरान उसके साथ रहने के लिए 30 युवक साथी के रूप में दिए। इन पुरुषों ने शायद शिमशोन को अन्य पलिश्तियों से बचाया है, या उन पुरुषों ने शिमशोन से अन्य पलिश्तियों की रक्षा की होगी।</w:t>
      </w:r>
    </w:p>
    <w:p>
      <w:pPr/>
      <w:r>
        <w:rPr>
          <w:lang w:val="hi_IN" w:bidi="hi_IN"/>
        </w:rPr>
      </w:r>
      <w:r>
        <w:rPr>
          <w:lang w:val="hi_IN" w:bidi="hi_IN"/>
        </w:rPr>
        <w:t>यहाँ रुकें और समूह के रूप में इस प्रश्न पर चर्चा करें: आपकी संस्कृति में शादी कैसे मनाई जाती है? आप किस तरह की दावत या भोज का आयोजन करते हैं? शादी की तैयारियों में दूल्हे की मदद कौन करता है? इस ऑडियो को यहाँ रोकें।</w:t>
      </w:r>
    </w:p>
    <w:p>
      <w:pPr/>
      <w:r>
        <w:rPr>
          <w:lang w:val="hi_IN" w:bidi="hi_IN"/>
        </w:rPr>
      </w:r>
      <w:r>
        <w:rPr>
          <w:lang w:val="hi_IN" w:bidi="hi_IN"/>
        </w:rPr>
        <w:t>पलिश्तियों की संस्कृति में शादी के भोज के सात दिनों के दौरान, लोग खाते-पीते थे और अपने मेहमानों के मनोरंजन के लिए प्रतियोगिताएं और पहेलियां आयोजित करते थे। पहेली शब्दों से बना गूढ़ प्रश्न होता है। पहेली एक प्रश्न या कथन हो सकती है जिसे किसी व्यक्ति को हल करना होता है। एक पहेली में ऐसे शब्दों का प्रयोग होता है जिनके एक से अधिक अर्थ होते हैं।</w:t>
      </w:r>
    </w:p>
    <w:p>
      <w:pPr/>
      <w:r>
        <w:rPr>
          <w:lang w:val="hi_IN" w:bidi="hi_IN"/>
        </w:rPr>
      </w:r>
      <w:r>
        <w:rPr>
          <w:lang w:val="hi_IN" w:bidi="hi_IN"/>
        </w:rPr>
        <w:t>यहाँ रुकें और समूह में इस प्रश्न पर चर्चा करें: बारी-बारी से अपनी भाषा में पहेलियाँ सुनाएँ। आपके समुदाय में लोग एक-दूसरे को पहेलियाँ कब सुनाते हैं? इस ऑडियो को यहाँ रोकें।</w:t>
      </w:r>
    </w:p>
    <w:p>
      <w:pPr/>
      <w:r>
        <w:rPr>
          <w:lang w:val="hi_IN" w:bidi="hi_IN"/>
        </w:rPr>
      </w:r>
      <w:r>
        <w:rPr>
          <w:lang w:val="hi_IN" w:bidi="hi_IN"/>
        </w:rPr>
        <w:t>शिमशोन अपने 30 साथियों को उस शेर के बारे में एक पहेली सुनाता है जिसने शिमशोन पर हमला किया था और उस शहद के बारे में भी जो शिमशोन को बाद में मरे हुए शेर के पेट में मिला था। शिमशोन की योजना इन साथियों को चकमा देने की है। शिमशोन जानता था कि इसका जवाब कोई नहीं जान सकता, क्योंकि किसी ने भी यह नहीं देखा था कि शिमशोन ने शेर को कब मारा था या शिमशोन को मरे हुए शेर के अंदर मधुमक्खियां और शहद कब मिले थे। ध्यान रहे कि मधुमक्खियों द्वारा मृत पशु के शरीर के अंदर शहद बनाना आम बात नहीं है। शिमशोन ने उन पुरुषों को 30 सनी के कुर्ते और 30 जोड़ी कपड़े देने की पेशकश की, बशर्ते वे शिमशोन को दावत के सात दिनों के भीतर उत्तर बता सकें। सनी कुर्ता एक लंबी कमीज या वस्त्र होता है जिसे लोग अपने अन्य कपड़ों के नीचे, सीधे त्वचा पर पहनते हैं। सनी एक प्रकार का कपड़ा है। कपड़ों के जोड़े बाहरी कपड़ों के सेट होते हैं। अगर उन लोगों को पहेली का उत्तर पता चल जाता है तो शिमशोन के लिए यह बहुत महंगा साबित होगा, क्योंकि 30 कुर्ते और 30 जोड़ी कपड़े बहुत महंगे होंगे।</w:t>
      </w:r>
    </w:p>
    <w:p>
      <w:pPr/>
      <w:r>
        <w:rPr>
          <w:lang w:val="hi_IN" w:bidi="hi_IN"/>
        </w:rPr>
      </w:r>
      <w:r>
        <w:rPr>
          <w:lang w:val="hi_IN" w:bidi="hi_IN"/>
        </w:rPr>
        <w:t>यहाँ रुकें और समूह के रूप में एक कुर्ते और कपड़ों के सेट की तस्वीर देखें। इस ऑडियो को यहाँ रोकें।</w:t>
      </w:r>
    </w:p>
    <w:p>
      <w:pPr/>
      <w:r>
        <w:rPr>
          <w:lang w:val="hi_IN" w:bidi="hi_IN"/>
        </w:rPr>
      </w:r>
      <w:r>
        <w:rPr>
          <w:lang w:val="hi_IN" w:bidi="hi_IN"/>
        </w:rPr>
        <w:t>उन तीस साथियों को पता है कि अगर वे शिमशोन को पहेली का उत्तर नहीं बता पाए तो वे अपना सम्मान खो देंगे। शिमशोन एक इस्राएली था, और शिमशोन के साथियों को शायद लगा होगा कि पलिश्तियों के शासन वाले समूह के किसी व्यक्ति से इतनी बड़ी शर्त हारना शर्मनाक होगा। उस समय, युवा पुरुष अभी भी अपने पिता के घर का हिस्सा थे, और शिमशोन को देने के लिए इतने सारे वस्त्र खरीदना भी बहुत बड़ी रकम होती।</w:t>
      </w:r>
    </w:p>
    <w:p>
      <w:pPr/>
      <w:r>
        <w:rPr>
          <w:lang w:val="hi_IN" w:bidi="hi_IN"/>
        </w:rPr>
      </w:r>
      <w:r>
        <w:rPr>
          <w:lang w:val="hi_IN" w:bidi="hi_IN"/>
        </w:rPr>
        <w:t>यहाँ रुकें और समूह में इस प्रश्न पर चर्चा करें: उस समय के बारे में बात करें जब आपने या आपके किसी परिचित ने शर्त लगाई हो। शर्त किस बारे में थी, और शर्त जीतने पर आपको क्या लाभ होता? अगर आप शर्त हार जाते हैं, तो आपको क्या नुकसान होता? इस ऑडियो को यहाँ रोकें।</w:t>
      </w:r>
    </w:p>
    <w:p>
      <w:pPr/>
      <w:r>
        <w:rPr>
          <w:lang w:val="hi_IN" w:bidi="hi_IN"/>
        </w:rPr>
      </w:r>
      <w:r>
        <w:rPr>
          <w:lang w:val="hi_IN" w:bidi="hi_IN"/>
        </w:rPr>
        <w:t xml:space="preserve">उत्सव के चौथे दिन, साथी शिमशोन की पत्नी से विनती करते हैं कि वह शिमशोन को पहेली का उत्तर बताने के लिए मना ले। साथी कहते हैं कि अगर शिमशोन की पत्नी उन्हें नहीं बताएगी, तो वे घर में आग लगाकर उसे और उसके पिता के घराने को मार डालेंगे। एक घरानेमें वे सभी लोग शामिल होते हैं जो उस घर में रहते हैं, जिनमें एक पुरुष की पत्नी, अविवाहित बेटियाँ, विवाहित बेटे और उनके परिवार तथा दास शामिल होते हैं। वे लोग हताश हैं क्योंकि वे जानते हैं कि इस असंभव पहेली का उत्तर जानने का उनके पास कोई और तरीका नहीं है। </w:t>
      </w:r>
    </w:p>
    <w:p>
      <w:pPr/>
      <w:r>
        <w:rPr>
          <w:lang w:val="hi_IN" w:bidi="hi_IN"/>
        </w:rPr>
      </w:r>
      <w:r>
        <w:rPr>
          <w:lang w:val="hi_IN" w:bidi="hi_IN"/>
        </w:rPr>
        <w:t>इसके जवाब में, शिमशोन की पत्नी शिमशोन से विनती करती है। हालांकि शिमशोन यह बताता है कि उसने किसी को भी जवाब नहीं बताया है, फिर भी वह उत्सव के सातों दिन उससे विनती करती रहती है। कुछ लोग इस बात को लेकर असमंजस में हैं कि शिमशोन की पत्नी सात दिनों तक कैसे रो सकती थी, जबकि उसके साथियों ने उसे दावत के चौथे दिन तक धमकी नहीं दी थी। हालांकि, यह संभव है कि शिमशोन की पत्नी हर दिन शिमशोन से पहेली के बारे में पूछती थी, और साथियों की धमकी के बाद वह और भी अधिक जोर देने लगी थी। शिमशोन की पत्नी शिमशोन को यह नहीं बताती कि उसके साथियों ने उसकी और उसके पिता के घराने की जान को कैसे खतरा पहुंचाया था। शिमशोन अंत में अपनी पत्नी को पहेली का उत्तर बताता है, और वह इसे अपने लोगों, पलिश्तियों को बताती है।</w:t>
      </w:r>
    </w:p>
    <w:p>
      <w:pPr/>
      <w:r>
        <w:rPr>
          <w:lang w:val="hi_IN" w:bidi="hi_IN"/>
        </w:rPr>
      </w:r>
      <w:r>
        <w:rPr>
          <w:lang w:val="hi_IN" w:bidi="hi_IN"/>
        </w:rPr>
        <w:t>यहाँ रुकें और समूह में इस प्रश्न पर चर्चा करें: उस समय के बारे में बात करें जब आपने या आपके दोस्त ने किसी से कोई महत्वपूर्ण बात बताने के लिए विनती की हो। आपने या आपके दोस्त ने दूसरे व्यक्ति को मनाने के लिए किस तरह की बातें कहीं? इस ऑडियो को यहाँ रोकें।</w:t>
      </w:r>
    </w:p>
    <w:p>
      <w:pPr/>
      <w:r>
        <w:rPr>
          <w:lang w:val="hi_IN" w:bidi="hi_IN"/>
        </w:rPr>
      </w:r>
      <w:r>
        <w:rPr>
          <w:lang w:val="hi_IN" w:bidi="hi_IN"/>
        </w:rPr>
        <w:t>सातवें दिन के अंत में, सूर्यास्त के समय, नगर के लोगों ने शिमशोन को उसकी पहेली का उत्तर बताया। ये पुरुष संभवतः नगर के बुजुर्ग और अगुवे हैं। वे लोग सवालों के रूप में जवाब देते हैं, और कुछ लोगों का मानना है कि इससे यह पता चलता है कि वे लोग शिमशोन का मजाक उड़ा रहे हैं क्योंकि उनका कहना है कि कोई भी इसका जवाब दे सकता है। पुरुषों को पता है कि शेर में शहद छिपा है, लेकिन पुरुषों के सवालों का यह भी मतलब हो सकता है कि प्रेम शहद से भी मीठा है, और शिमशोन शेर से भी ज्यादा ताकतवर है। इसका अर्थ यह हो सकता है कि शिमशोन किसी स्त्री से प्रेम करते समय असहाय और शक्तिहीन हो जाता है, भले ही वह शारीरिक रूप से बहुत मजबूत हो।</w:t>
      </w:r>
    </w:p>
    <w:p>
      <w:pPr/>
      <w:r>
        <w:rPr>
          <w:lang w:val="hi_IN" w:bidi="hi_IN"/>
        </w:rPr>
      </w:r>
      <w:r>
        <w:rPr>
          <w:lang w:val="hi_IN" w:bidi="hi_IN"/>
        </w:rPr>
        <w:t>शिमशोन के साथियों ने उसे शर्मिंदा किया, और शिमशोन के जवाब से उसका गुस्सा ज़ाहिर होता है। शिमशोन अपनी पत्नी को बछिया या युवा गाय कहता है। एक व्यक्ति अपने खेतों में फसलें बोने के लिए एक या दो गायों या अन्य पशुओं की पीठ पर हल रखकर मिट्टी को जोतता या तोड़ता है। एक व्यक्ति खेत जोतने के लिए केवल अपनी ही बछिया का इस्तेमाल करता था, किसी और की बछिया का नहीं। शिमशोन के जवाब में उसकी पत्नी को दोषी ठहराया गया है कि उसने पुरुषों को पहेली का उत्तर कैसे बताया, और कुछ लोगों का मानना है कि शिमशोन के शब्दों का यह भी अर्थ है कि साथियों ने उसकी पत्नी से उत्तर प्राप्त करने के लिए उसके साथ यौन संबंध बनाए थे।</w:t>
      </w:r>
    </w:p>
    <w:p>
      <w:pPr/>
      <w:r>
        <w:rPr>
          <w:lang w:val="hi_IN" w:bidi="hi_IN"/>
        </w:rPr>
      </w:r>
      <w:r>
        <w:rPr>
          <w:lang w:val="hi_IN" w:bidi="hi_IN"/>
        </w:rPr>
        <w:t>यहाँ रुकें और हल और बछिया की तस्वीरें देखिए। इस ऑडियो को यहाँ रोकें।</w:t>
      </w:r>
    </w:p>
    <w:p>
      <w:pPr/>
      <w:r>
        <w:rPr>
          <w:lang w:val="hi_IN" w:bidi="hi_IN"/>
        </w:rPr>
      </w:r>
      <w:r>
        <w:rPr>
          <w:lang w:val="hi_IN" w:bidi="hi_IN"/>
        </w:rPr>
        <w:t>शिमशोन को अपने साथियों को 30 कुर्ते और 30 जोड़े कपड़े देने के लिए भी भुगतान करना पड़ता है। यहोवा का आत्मा फिर से शिमशोन पर उतरता है, और शिमशोन पलिश्ती नगर अश्कलोन जाता है ताकि उनके 30 पुरुषों को मार डाला जा सके। शिमशोन तिम्नाह में रहने वाले अपने 30 साथियों का कर्ज चुकाने के लिए उनके कपड़े ले लेता है। अश्कलोन तिम्नाह से लगभग 40 किलोमीटर दक्षिण-पश्चिम में स्थित था। यह आश्चर्य की बात है कि शिमशोन की पलिश्तियों के खिलाफ पहली लड़ाई इस्राएल को बचाने के लिए नहीं, बल्कि एक शर्त का भुगतान करने के लिए थी। यहोवा शिमशोन का उपयोग पलिश्तियों से लड़ने के लिए करता है, भले ही शिमशोन शर्त चुकाने के लिए हत्या और चोरी करता है।</w:t>
      </w:r>
    </w:p>
    <w:p>
      <w:pPr/>
      <w:r>
        <w:rPr>
          <w:lang w:val="hi_IN" w:bidi="hi_IN"/>
        </w:rPr>
      </w:r>
      <w:r>
        <w:rPr>
          <w:lang w:val="hi_IN" w:bidi="hi_IN"/>
        </w:rPr>
        <w:t>यहाँ रुकें और समूह में मिलकर अश्कलोन नगर का नक्शा देखें। इस ऑडियो को यहाँ रोकें।</w:t>
      </w:r>
    </w:p>
    <w:p>
      <w:pPr/>
      <w:r>
        <w:rPr>
          <w:lang w:val="hi_IN" w:bidi="hi_IN"/>
        </w:rPr>
      </w:r>
      <w:r>
        <w:rPr>
          <w:lang w:val="hi_IN" w:bidi="hi_IN"/>
        </w:rPr>
        <w:t>शिमशोन अपनी पत्नी के बिना क्रोधित होकर महनेदान में अपने पिता के घर लौट आता है। तिम्नाह के पलिश्ती, संभवतः उस लड़की का पिता, शिमशोन की पत्नी को विवाह में उसके सबसे करीबी साथी को दे देते हैं, परन्तु शिमशोन इस बारे में नहीं जानता। यहाँ शिमशोन के बारे में पहली बड़ी कहानी पूरी होती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14:10–20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शिमशोन और उसका पिता विवाह के दावत के लिए तिम्नाह जाते हैं। पलिश्ती शिमशोन को 30 जवान पुरुषों को साथी के रूप में देते हैं।</w:t>
      </w:r>
    </w:p>
    <w:p>
      <w:pPr/>
      <w:r>
        <w:rPr>
          <w:lang w:val="hi_IN" w:bidi="hi_IN"/>
        </w:rPr>
      </w:r>
      <w:r>
        <w:rPr>
          <w:b/>
          <w:lang w:val="hi_IN" w:bidi="hi_IN"/>
        </w:rPr>
        <w:t>दूसरे दृश्य में:</w:t>
      </w:r>
      <w:r>
        <w:rPr>
          <w:lang w:val="hi_IN" w:bidi="hi_IN"/>
        </w:rPr>
        <w:t xml:space="preserve"> शिमशोन अपने 30 साथियों को एक पहेली सुनाता है और 30 सनी के कुर्ते और 30 जोड़ी कपड़ों की शर्त लगाता है।</w:t>
      </w:r>
    </w:p>
    <w:p>
      <w:pPr/>
      <w:r>
        <w:rPr>
          <w:lang w:val="hi_IN" w:bidi="hi_IN"/>
        </w:rPr>
      </w:r>
      <w:r>
        <w:rPr>
          <w:b/>
          <w:lang w:val="hi_IN" w:bidi="hi_IN"/>
        </w:rPr>
        <w:t>तीसरे दृश्य में:</w:t>
      </w:r>
      <w:r>
        <w:rPr>
          <w:lang w:val="hi_IN" w:bidi="hi_IN"/>
        </w:rPr>
        <w:t xml:space="preserve"> चौथे दिन, शिमशोन के साथी उसकी पत्नी को धमकी देते हैं कि अगर वह साथियों के लिए पहेली का उत्तर नहीं ढूंढती है तो उसे भुगतना पड़ेगा।</w:t>
      </w:r>
    </w:p>
    <w:p>
      <w:pPr/>
      <w:r>
        <w:rPr>
          <w:lang w:val="hi_IN" w:bidi="hi_IN"/>
        </w:rPr>
      </w:r>
      <w:r>
        <w:rPr>
          <w:b/>
          <w:lang w:val="hi_IN" w:bidi="hi_IN"/>
        </w:rPr>
        <w:t>चौथे दृश्य में:</w:t>
      </w:r>
      <w:r>
        <w:rPr>
          <w:lang w:val="hi_IN" w:bidi="hi_IN"/>
        </w:rPr>
        <w:t xml:space="preserve"> शिमशोन की पत्नी शिमशोन को उसे उत्तर बताने के लिए मना लेती है। शिमशोन की पत्नी अपने लोगों को पहेली का उत्तर बताती है।</w:t>
      </w:r>
    </w:p>
    <w:p>
      <w:pPr/>
      <w:r>
        <w:rPr>
          <w:lang w:val="hi_IN" w:bidi="hi_IN"/>
        </w:rPr>
      </w:r>
      <w:r>
        <w:rPr>
          <w:b/>
          <w:lang w:val="hi_IN" w:bidi="hi_IN"/>
        </w:rPr>
        <w:t>पाँचवें दृश्य में:</w:t>
      </w:r>
      <w:r>
        <w:rPr>
          <w:lang w:val="hi_IN" w:bidi="hi_IN"/>
        </w:rPr>
        <w:t xml:space="preserve"> नगर के लोग शिमशोन को पहेली का उत्तर बताते हैं, और शिमशोन एक ऐसे वाक्यांश के साथ उत्तर देता है जो दिखाता है कि शिमशोन जानता है कि उन पुरुषों को पहेली का उत्तर कैसे पता चला।</w:t>
      </w:r>
    </w:p>
    <w:p>
      <w:pPr/>
      <w:r>
        <w:rPr>
          <w:lang w:val="hi_IN" w:bidi="hi_IN"/>
        </w:rPr>
      </w:r>
      <w:r>
        <w:rPr>
          <w:b/>
          <w:lang w:val="hi_IN" w:bidi="hi_IN"/>
        </w:rPr>
        <w:t>छठे दृश्य में:</w:t>
      </w:r>
      <w:r>
        <w:rPr>
          <w:lang w:val="hi_IN" w:bidi="hi_IN"/>
        </w:rPr>
        <w:t xml:space="preserve"> यहोवा का आत्मा शिमशोन पर आता है, और शिमशोन अश्कलोन में 30 पुरुषों को मार डालता है और उनके वस्त्र ले जाता है। शिमशोन तिम्नाह के लोगों को अपने वस्त्र दे देता है ताकि वे शिमशोन की शर्त को पूरा कर सकें, और शिमशोन क्रोधित होकर अपने पिता के घर लौट जाता है। पलिश्ती शिमशोन की पत्नी को विवाह में उसके सबसे करीबी साथी को दे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शिमशोन का पिता</w:t>
      </w:r>
    </w:p>
    <w:p>
      <w:pPr>
        <w:pStyle w:val="ListBullet"/>
        <w:spacing w:line="240" w:lineRule="auto"/>
        <w:ind w:left="720"/>
      </w:pPr>
      <w:r>
        <w:rPr>
          <w:lang w:val="hi_IN" w:bidi="hi_IN"/>
        </w:rPr>
      </w:r>
      <w:r>
        <w:rPr>
          <w:lang w:val="hi_IN" w:bidi="hi_IN"/>
        </w:rPr>
        <w:t>30 पलिश्ती साथी</w:t>
      </w:r>
    </w:p>
    <w:p>
      <w:pPr>
        <w:pStyle w:val="ListBullet"/>
        <w:spacing w:line="240" w:lineRule="auto"/>
        <w:ind w:left="720"/>
      </w:pPr>
      <w:r>
        <w:rPr>
          <w:lang w:val="hi_IN" w:bidi="hi_IN"/>
        </w:rPr>
      </w:r>
      <w:r>
        <w:rPr>
          <w:lang w:val="hi_IN" w:bidi="hi_IN"/>
        </w:rPr>
        <w:t>पलिश्ती लड़की, जो शिमशोन की पत्नी बन जाती है</w:t>
      </w:r>
    </w:p>
    <w:p>
      <w:pPr>
        <w:pStyle w:val="ListBullet"/>
        <w:spacing w:line="240" w:lineRule="auto"/>
        <w:ind w:left="720"/>
      </w:pPr>
      <w:r>
        <w:rPr>
          <w:lang w:val="hi_IN" w:bidi="hi_IN"/>
        </w:rPr>
      </w:r>
      <w:r>
        <w:rPr>
          <w:lang w:val="hi_IN" w:bidi="hi_IN"/>
        </w:rPr>
        <w:t>शिमशोन की पत्नी का पिता</w:t>
      </w:r>
    </w:p>
    <w:p>
      <w:pPr>
        <w:pStyle w:val="ListBullet"/>
        <w:spacing w:line="240" w:lineRule="auto"/>
        <w:ind w:left="720"/>
      </w:pPr>
      <w:r>
        <w:rPr>
          <w:lang w:val="hi_IN" w:bidi="hi_IN"/>
        </w:rPr>
      </w:r>
      <w:r>
        <w:rPr>
          <w:lang w:val="hi_IN" w:bidi="hi_IN"/>
        </w:rPr>
        <w:t>तिम्नाह नगर के पुरुष</w:t>
      </w:r>
    </w:p>
    <w:p>
      <w:pPr>
        <w:pStyle w:val="ListBullet"/>
        <w:spacing w:line="240" w:lineRule="auto"/>
        <w:ind w:left="720"/>
      </w:pPr>
      <w:r>
        <w:rPr>
          <w:lang w:val="hi_IN" w:bidi="hi_IN"/>
        </w:rPr>
      </w:r>
      <w:r>
        <w:rPr>
          <w:lang w:val="hi_IN" w:bidi="hi_IN"/>
        </w:rPr>
        <w:t>अश्कलोन में 30 पलिश्ती</w:t>
      </w:r>
    </w:p>
    <w:p>
      <w:pPr>
        <w:pStyle w:val="ListBullet"/>
        <w:spacing w:line="240" w:lineRule="auto"/>
        <w:ind w:left="720"/>
      </w:pPr>
      <w:r>
        <w:rPr>
          <w:lang w:val="hi_IN" w:bidi="hi_IN"/>
        </w:rPr>
      </w:r>
      <w:r>
        <w:rPr>
          <w:lang w:val="hi_IN" w:bidi="hi_IN"/>
        </w:rPr>
        <w:t>तिम्नाह में अन्य पलिश्ती</w:t>
      </w:r>
    </w:p>
    <w:p>
      <w:pPr>
        <w:pStyle w:val="ListBullet"/>
        <w:spacing w:line="240" w:lineRule="auto"/>
        <w:ind w:left="720"/>
      </w:pPr>
      <w:r>
        <w:rPr>
          <w:lang w:val="hi_IN" w:bidi="hi_IN"/>
        </w:rPr>
      </w:r>
      <w:r>
        <w:rPr>
          <w:lang w:val="hi_IN" w:bidi="hi_IN"/>
        </w:rPr>
        <w:t>और शिमशोन के विवाह में शिमशोन का सबसे करीबी साथी।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दो‑भाग वाली कहानी का दूसरा भाग है। याद रखें कि कहानी का पहला भाग तब समाप्त हुआ जब शिमशोन ने मरे हुए शेर के शरीर से कुछ शहद लिया था। शिमशोन ने शहद खाया, और शिमशोन ने अपने माता-पिता को खाने के लिए शहद दिया। परन्तु शिमशोन ने अपने माता-पिता को यह नहीं बताया कि शिमशोन को शहद कहाँ से मिला। अब, समय बीत गया है, और शिमशोन और पलिश्ती लड़की के बीच विवाह के उत्सव का समय आ गया है।</w:t>
      </w:r>
    </w:p>
    <w:p>
      <w:pPr/>
      <w:r>
        <w:rPr>
          <w:lang w:val="hi_IN" w:bidi="hi_IN"/>
        </w:rPr>
      </w:r>
      <w:r>
        <w:rPr>
          <w:lang w:val="hi_IN" w:bidi="hi_IN"/>
        </w:rPr>
        <w:t>पहले दृश्य में, शिमशोन और उसका पिता फिर से तिम्नाह नगर जाते हैं।</w:t>
      </w:r>
    </w:p>
    <w:p>
      <w:pPr/>
      <w:r>
        <w:rPr>
          <w:lang w:val="hi_IN" w:bidi="hi_IN"/>
        </w:rPr>
      </w:r>
      <w:r>
        <w:rPr>
          <w:lang w:val="hi_IN" w:bidi="hi_IN"/>
        </w:rPr>
        <w:t>यहाँ रुकें और यदि आवश्यक हो, तो समूह के रूप में सोरा और एश्ताओल से तिम्नाह तक की यात्रा का नक्शा देखें। इस ऑडियो को यहाँ रोकें।</w:t>
      </w:r>
    </w:p>
    <w:p>
      <w:pPr/>
      <w:r>
        <w:rPr>
          <w:lang w:val="hi_IN" w:bidi="hi_IN"/>
        </w:rPr>
      </w:r>
      <w:r>
        <w:rPr>
          <w:lang w:val="hi_IN" w:bidi="hi_IN"/>
        </w:rPr>
        <w:t>शिमशोन एक विवाह की तैयारी करता है, और पलिश्ती शिमशोन को 30 जवान पुरुषों को साथी के रूप में देते हैं, जब वे देखते हैं कि शिमशोन के साथ उसका कोई साथी नहीं है। याद रखें कि यह स्पष्ट नहीं है कि ये 30 साथी भी शिमशोन को पलिश्तियों से बचाने के लिए हैं या शिमशोन से पलिश्तियों की रक्षा करने के लिए। यह भी याद रखें कि यह एक आश्चर्य की बात है कि शिमशोन के पिता ने विवाह का भोज तैयार नहीं किया। इस दृश्य के बाद शिमशोन का पिता अब कहानी में नहीं है।</w:t>
      </w:r>
    </w:p>
    <w:p>
      <w:pPr/>
      <w:r>
        <w:rPr>
          <w:lang w:val="hi_IN" w:bidi="hi_IN"/>
        </w:rPr>
      </w:r>
      <w:r>
        <w:rPr>
          <w:lang w:val="hi_IN" w:bidi="hi_IN"/>
        </w:rPr>
        <w:t>दूसरे दृश्य में, शिमशोन 30 साथियों को एक पहेली सुनाता है। याद रखें कि पहेली वह बात है जिसे लोग कहते हैं और जिसके अर्थ एक से अधिक हैं जिसे लोग हल करने का प्रयास करते हैं। इस समय पहेली सामान्य थीं क्योंकि सात दिन तक चलने वाले विवाह के भोज के दौरान लोग मनोरंजन करना पसंद करते थे। शिमशोन साथियों के साथ एक शर्त भी लगाता है। यदि साथी विवाह भोज के सात दिनों के भीतर पहेली को हल नहीं कर पाते हैं, तो उन्हें शिमशोन को 30 कुर्ते और 30 जोड़ी कपड़े देने होंगे।</w:t>
      </w:r>
    </w:p>
    <w:p>
      <w:pPr/>
      <w:r>
        <w:rPr>
          <w:lang w:val="hi_IN" w:bidi="hi_IN"/>
        </w:rPr>
      </w:r>
      <w:r>
        <w:rPr>
          <w:lang w:val="hi_IN" w:bidi="hi_IN"/>
        </w:rPr>
        <w:t>यहाँ रुकें और यदि आवश्यक हो तो कुर्ते की तस्वीर और कपड़ों के सेट की तस्वीर को फिर से देखें। इस ऑडियो को यहाँ रोकें।</w:t>
      </w:r>
    </w:p>
    <w:p>
      <w:pPr/>
      <w:r>
        <w:rPr>
          <w:lang w:val="hi_IN" w:bidi="hi_IN"/>
        </w:rPr>
      </w:r>
      <w:r>
        <w:rPr>
          <w:lang w:val="hi_IN" w:bidi="hi_IN"/>
        </w:rPr>
        <w:t>साथ ही, यहाँ रुकें और समूह में इस प्रश्न पर चर्चा करें: आप पहेली के विचार का अनुवाद कैसे करेंगे? इस ऑडियो को यहाँ रोकें।</w:t>
      </w:r>
    </w:p>
    <w:p>
      <w:pPr/>
      <w:r>
        <w:rPr>
          <w:lang w:val="hi_IN" w:bidi="hi_IN"/>
        </w:rPr>
      </w:r>
      <w:r>
        <w:rPr>
          <w:lang w:val="hi_IN" w:bidi="hi_IN"/>
        </w:rPr>
        <w:t>साथी पहेली सुनने के लिए सहमत होते हैं, जिसका यह भी अर्थ है कि वे शिमशोन के साथ शर्त लगाने के लिए सहमत होते हैं। पहेली उस शहद के बारे में है जिसे शिमशोन ने मरे हुए शेर के शरीर के भीतर पाया था। पहेली में मृत शेर और शहद का वर्णन दो अलग-अलग तरीकों से किया गया है, लेकिन इसमें "शेर" और "शहद" शब्दों का प्रयोग नहीं किया गया है। शिमशोन शेर का वर्णन "खानेवाला" और "बलवन्त" के रूप में करता है। शिमशोन शहद का वर्णन "खाने की कोई चीज़" और "कोई मीठी चीज़" के रूप में करता है।</w:t>
      </w:r>
    </w:p>
    <w:p>
      <w:pPr/>
      <w:r>
        <w:rPr>
          <w:lang w:val="hi_IN" w:bidi="hi_IN"/>
        </w:rPr>
      </w:r>
      <w:r>
        <w:rPr>
          <w:lang w:val="hi_IN" w:bidi="hi_IN"/>
        </w:rPr>
        <w:t>यहाँ रुकें और समूह में इस प्रश्न पर चर्चा करें: आप शेर और शहद से संबंधित पहेली का अनुवाद कैसे करेंगे? इस ऑडियो को यहाँ रोकें।</w:t>
      </w:r>
    </w:p>
    <w:p>
      <w:pPr/>
      <w:r>
        <w:rPr>
          <w:lang w:val="hi_IN" w:bidi="hi_IN"/>
        </w:rPr>
      </w:r>
      <w:r>
        <w:rPr>
          <w:lang w:val="hi_IN" w:bidi="hi_IN"/>
        </w:rPr>
        <w:t>साथी तीन दिन के बाद भी पहेली को हल नहीं कर सके। याद रखें कि यह एक बड़ी शर्त है और यदि सात दिन बाद विवाह के भोज समाप्त होने से पहले वे उत्तर नहीं पा सकें तो साथी बहुत सा धन और सम्मान खो देंगे।</w:t>
      </w:r>
    </w:p>
    <w:p>
      <w:pPr/>
      <w:r>
        <w:rPr>
          <w:lang w:val="hi_IN" w:bidi="hi_IN"/>
        </w:rPr>
      </w:r>
      <w:r>
        <w:rPr>
          <w:lang w:val="hi_IN" w:bidi="hi_IN"/>
        </w:rPr>
        <w:t>तीसरे दृश्य में, शिमशोन के साथी उसकी पत्नी को धमकी देते हैं कि अगर वह साथियों को पहेली का उत्तर नहीं बताएगी तो उसे भुगतना पड़ेगा। यह विवाह के भोज के चौथे दिन होता है। उनके साथियों का कहना है कि वे शिमशोन की पत्नी और उसके पिता के घराने को आग में जलाकर मार डालेंगे। साथी शिमशोन की पत्नी से भी एक प्रश्न पूछते हैं, जब वे कहते हैं, "क्या तूने हमें लूटने के लिए यहाँ नहीं आमंत्रित किया था?" मूल भाषा में, साथी इस बात पर जोर देते हैं कि शिमशोन की पत्नी उनकी संपत्ति कैसे छीन लेती है जब वे कहते हैं, "हमारी संपत्ति छीनने के लिए, क्या तूने हमें आमंत्रित किया था या नहीं?" इसे प्रश्न के बजाय एक कथन के रूप में अनुवाद करना अधिक स्वाभाविक हो सकता है।</w:t>
      </w:r>
    </w:p>
    <w:p>
      <w:pPr/>
      <w:r>
        <w:rPr>
          <w:lang w:val="hi_IN" w:bidi="hi_IN"/>
        </w:rPr>
      </w:r>
      <w:r>
        <w:rPr>
          <w:lang w:val="hi_IN" w:bidi="hi_IN"/>
        </w:rPr>
        <w:t>यहाँ रुकें और इस प्रश्न पर समूह में चर्चा करें: आपकी भाषा में इसका अनुवाद करने का सबसे स्वाभाविक तरीका क्या है—एक प्रश्न या कथन के रूप में? आप कैसे दिखाएँगे कि साथी इस बात पर ज़ोर देते हैं कि शिमशोन की पत्नी उन्हें विवाह के भोज में आमंत्रित करके उन्हें लूट लेना चाहती है? इस ऑडियो को यहाँ रोकें।</w:t>
      </w:r>
    </w:p>
    <w:p>
      <w:pPr/>
      <w:r>
        <w:rPr>
          <w:lang w:val="hi_IN" w:bidi="hi_IN"/>
        </w:rPr>
      </w:r>
      <w:r>
        <w:rPr>
          <w:lang w:val="hi_IN" w:bidi="hi_IN"/>
        </w:rPr>
        <w:t>चौथे दृश्य में, शिमशोन की पत्नी साथियों की बात सुनती है, और वह शिमशोन से विनती करती है कि वह उसे पहेली का उत्तर बताए। पहले तो शिमशोन ने इनकार कर दिया क्योंकि शिमशोन का कहना था कि उसने अपने माता-पिता को भी जवाब नहीं बताया था। लेकिन शिमशोन की पत्नी दावत के सातों दिन गिड़गिड़ाती और रोती रही, जिसका शायद यह मतलब है कि उसने चौथे दिन साथियों द्वारा धमकाने से पहले ही शिमशोन से जवाब जानने की कोशिश शुरू कर दी थी। अंत में, भोज के सातवें और अंतिम दिन, शिमशोन की पत्नी शिमशोन को उसे उत्तर बताने के लिए मना लेती है। शिमशोन की पत्नी अपने लोगों को उत्तर बताती है। शिमशोन की पत्नी ने शायद उसके साथियों को या फिर शहर के सभी पुरुषों को इसका उत्तर बताया होगा। किसी भी हालत में, शहर के सभी पुरुषों को पता चल जाता है कि क्या हुआ है। याद रखें कि इसमें लिखा है कि शिमशोन की पत्नी "अपने लोगों" से कहती है, जो दर्शाता है कि वह अपने नए पति शिमशोन की तुलना में पलिश्तियों के साथ अधिक घनिष्ठ रूप से जुड़ी हुई है।</w:t>
      </w:r>
    </w:p>
    <w:p>
      <w:pPr/>
      <w:r>
        <w:rPr>
          <w:lang w:val="hi_IN" w:bidi="hi_IN"/>
        </w:rPr>
      </w:r>
      <w:r>
        <w:rPr>
          <w:lang w:val="hi_IN" w:bidi="hi_IN"/>
        </w:rPr>
        <w:t>पांचवें दृश्य में, तिम्नाह शहर के लोग शिमशोन को उसकी पहेली का उत्तर बताते हैं। वे लोग दावत खत्म होने से पहले सातवें दिन सूर्यास्त तक इंतजार करते हैं ताकि शिमशोन को जवाब बता सकें। याद रखें कि सूर्यास्त दिन का अंत होता है। वे लोग शिमशोन की समय सीमा के अंत तक इंतजार करते हैं और फिर वे पहेली का उत्तर लाते हैं। इससे कहानी में तनाव पैदा होता है ताकि कहानी सुनने वाले लोग इंतजार करते हैं और सोचते हैं कि क्या वे लोग उत्तर लेकर आएंगे या नहीं।</w:t>
      </w:r>
    </w:p>
    <w:p>
      <w:pPr/>
      <w:r>
        <w:rPr>
          <w:lang w:val="hi_IN" w:bidi="hi_IN"/>
        </w:rPr>
      </w:r>
      <w:r>
        <w:rPr>
          <w:lang w:val="hi_IN" w:bidi="hi_IN"/>
        </w:rPr>
        <w:t>यहाँ रुकें और इस प्रश्न पर समूह में चर्चा करें: एक ऐसी कहानी बताइए जिसमें रोमांच और आश्चर्य हो। इस बात पर ध्यान दें कि आप रोमांच कैसे पैदा करते हैं, या आप यह कैसे दिखाते हैं कि लोग यह सोचते हैं कि कहानी के किसी महत्वपूर्ण भाग में आगे क्या होगा। इस ऑडियो को यहाँ रोकें।</w:t>
      </w:r>
    </w:p>
    <w:p>
      <w:pPr/>
      <w:r>
        <w:rPr>
          <w:lang w:val="hi_IN" w:bidi="hi_IN"/>
        </w:rPr>
      </w:r>
      <w:r>
        <w:rPr>
          <w:lang w:val="hi_IN" w:bidi="hi_IN"/>
        </w:rPr>
        <w:t>नगर के लोग शिमशोन को सवालों के रूप में जवाब बताते हैं, जिससे यह पता चलता है कि वे लोग शिमशोन पर हंस रहे हैं। याद रखें कि ये दो प्रश्न दर्शाते हैं कि पुरुषों को पता है कि पहेली का उत्तर शेर में शहद है, लेकिन पुरुषों के प्रश्नों का अर्थ यह भी हो सकता है कि प्रेम शहद से भी मीठा है, और शिमशोन शेर से अधिक शक्तिशाली है।</w:t>
      </w:r>
    </w:p>
    <w:p>
      <w:pPr/>
      <w:r>
        <w:rPr>
          <w:lang w:val="hi_IN" w:bidi="hi_IN"/>
        </w:rPr>
      </w:r>
      <w:r>
        <w:rPr>
          <w:lang w:val="hi_IN" w:bidi="hi_IN"/>
        </w:rPr>
        <w:t>शिमशोन का उत्तर दिखाता है कि शिमशोन उन लोगों से क्रोधित है, और शिमशोन जानता है कि उन लोगों ने पहेली को कैसे हल किया। शिमशोन अपनी नई पलिश्ती पत्नी की तुलना एक बछिया से करता है, जो एक युवा गाय होती है, और शिमशोन कहता है कि पुरुषों ने उससे हल जोता ताकि उन्हें जवाब मिल सके। याद रखें कि इसका अर्थ यह हो सकता है कि साथियों ने पहेली का उत्तर पाने के लिए उसके साथ यौन संबंध बनाए थे। याद रखें कि शिमशोन द्वारा अपनी पत्नी को बछिया कहना, उसके बारे में बात करने का एक अच्छा तरीका नहीं है।</w:t>
      </w:r>
    </w:p>
    <w:p>
      <w:pPr/>
      <w:r>
        <w:rPr>
          <w:lang w:val="hi_IN" w:bidi="hi_IN"/>
        </w:rPr>
      </w:r>
      <w:r>
        <w:rPr>
          <w:lang w:val="hi_IN" w:bidi="hi_IN"/>
        </w:rPr>
        <w:t>यहाँ रुकें और अगर ज़रूरत हो तो समूह के रूप में एक हल और बछिया के चित्रों को देखें। इस ऑडियो को यहाँ रोकें।</w:t>
      </w:r>
    </w:p>
    <w:p>
      <w:pPr/>
      <w:r>
        <w:rPr>
          <w:lang w:val="hi_IN" w:bidi="hi_IN"/>
        </w:rPr>
      </w:r>
      <w:r>
        <w:rPr>
          <w:lang w:val="hi_IN" w:bidi="hi_IN"/>
        </w:rPr>
        <w:t>साथ ही, यहाँ रुकें और इस प्रश्न पर समूह में चर्चा करें: आप बछिया के बारे में यह पहेली कैसे कहेंगे? इस ऑडियो को यहाँ रोकें।</w:t>
      </w:r>
    </w:p>
    <w:p>
      <w:pPr/>
      <w:r>
        <w:rPr>
          <w:lang w:val="hi_IN" w:bidi="hi_IN"/>
        </w:rPr>
      </w:r>
      <w:r>
        <w:rPr>
          <w:lang w:val="hi_IN" w:bidi="hi_IN"/>
        </w:rPr>
        <w:t>छठे दृश्य में, यहोवा का आत्मा फिर से शिमशोन पर बल से उतरता है, या उसके पास आता है। शिमशोन अश्कलोन नगर जाता है, जो तिम्नाह से लगभग 40 किलोमीटर दक्षिण-पश्चिम में एक प्रमुख नगर है। अश्कलोन भूमध्य सागर के तट पर है।</w:t>
      </w:r>
    </w:p>
    <w:p>
      <w:pPr/>
      <w:r>
        <w:rPr>
          <w:lang w:val="hi_IN" w:bidi="hi_IN"/>
        </w:rPr>
      </w:r>
      <w:r>
        <w:rPr>
          <w:lang w:val="hi_IN" w:bidi="hi_IN"/>
        </w:rPr>
        <w:t>यहाँ रुकें और समूह में मिलकर अश्कलोन नगर का नक्शा देखें। इस ऑडियो को यहाँ रोकें।</w:t>
      </w:r>
    </w:p>
    <w:p>
      <w:pPr/>
      <w:r>
        <w:rPr>
          <w:lang w:val="hi_IN" w:bidi="hi_IN"/>
        </w:rPr>
      </w:r>
      <w:r>
        <w:rPr>
          <w:lang w:val="hi_IN" w:bidi="hi_IN"/>
        </w:rPr>
        <w:t>अश्कलोन में, शिमशोन 30 पलिश्ती पुरुषों को मार डालता है और उनके वस्त्र उतार डालता है। शिमशोन उनके कपड़े तिम्नाह ले जाता है ताकि तिम्नाह में मौजूद 30 साथियों को शर्त का भुगतान कर सके।</w:t>
      </w:r>
    </w:p>
    <w:p>
      <w:pPr/>
      <w:r>
        <w:rPr>
          <w:lang w:val="hi_IN" w:bidi="hi_IN"/>
        </w:rPr>
      </w:r>
      <w:r>
        <w:rPr>
          <w:lang w:val="hi_IN" w:bidi="hi_IN"/>
        </w:rPr>
        <w:t>अंत में, शिमशोन अपने पिता के घर लौटता है, और शिमशोन क्रोध से भड़क जाता है। यह यह कहने का एक और तरीका है कि शिमशोन बहुत क्रोधित है।</w:t>
      </w:r>
    </w:p>
    <w:p>
      <w:pPr/>
      <w:r>
        <w:rPr>
          <w:lang w:val="hi_IN" w:bidi="hi_IN"/>
        </w:rPr>
      </w:r>
      <w:r>
        <w:rPr>
          <w:lang w:val="hi_IN" w:bidi="hi_IN"/>
        </w:rPr>
        <w:t>यहाँ रुकें और इस प्रश्न पर समूह में चर्चा करें: आप अपनी भाषा में किसी ऐसे व्यक्ति का वर्णन कैसे करते हैं जो बहुत क्रोधित है? उदाहरण "क्रोध से भड़कना," "क्रोध से लाल होना," या कुछ और हो सकते हैं। इस ऑडियो को यहाँ रोकें।</w:t>
      </w:r>
    </w:p>
    <w:p>
      <w:pPr/>
      <w:r>
        <w:rPr>
          <w:lang w:val="hi_IN" w:bidi="hi_IN"/>
        </w:rPr>
      </w:r>
      <w:r>
        <w:rPr>
          <w:lang w:val="hi_IN" w:bidi="hi_IN"/>
        </w:rPr>
        <w:t>याद रखें कि शिमशोन की नई पलिश्ती पत्नी शिमशोन के साथ नहीं है। शिमशोन की पत्नी अभी भी तिम्नाह में है। तिम्नाह में, लोग शिमशोन की पत्नी को विवाह में शिमशोन के सबसे करीबी साथी को देते हैं। "सबसे करीबी साथी" का अनुवाद करने का एक और तरीका "सबसे अच्छा दोस्त" भी हो सकता है। शिमशोन नहीं जानता कि पलिश्तियों ने शिमशोन की पत्नी को किसी और को दे दिया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14:10–20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शिमशोन का पिता</w:t>
      </w:r>
    </w:p>
    <w:p>
      <w:pPr>
        <w:pStyle w:val="ListBullet"/>
        <w:spacing w:line="240" w:lineRule="auto"/>
        <w:ind w:left="720"/>
      </w:pPr>
      <w:r>
        <w:rPr>
          <w:lang w:val="hi_IN" w:bidi="hi_IN"/>
        </w:rPr>
      </w:r>
      <w:r>
        <w:rPr>
          <w:lang w:val="hi_IN" w:bidi="hi_IN"/>
        </w:rPr>
        <w:t>30 पलिश्ती साथी</w:t>
      </w:r>
    </w:p>
    <w:p>
      <w:pPr>
        <w:pStyle w:val="ListBullet"/>
        <w:spacing w:line="240" w:lineRule="auto"/>
        <w:ind w:left="720"/>
      </w:pPr>
      <w:r>
        <w:rPr>
          <w:lang w:val="hi_IN" w:bidi="hi_IN"/>
        </w:rPr>
      </w:r>
      <w:r>
        <w:rPr>
          <w:lang w:val="hi_IN" w:bidi="hi_IN"/>
        </w:rPr>
        <w:t>पलिश्ती लड़की, जो शिमशोन की पत्नी बन जाती है</w:t>
      </w:r>
    </w:p>
    <w:p>
      <w:pPr>
        <w:pStyle w:val="ListBullet"/>
        <w:spacing w:line="240" w:lineRule="auto"/>
        <w:ind w:left="720"/>
      </w:pPr>
      <w:r>
        <w:rPr>
          <w:lang w:val="hi_IN" w:bidi="hi_IN"/>
        </w:rPr>
      </w:r>
      <w:r>
        <w:rPr>
          <w:lang w:val="hi_IN" w:bidi="hi_IN"/>
        </w:rPr>
        <w:t>शिमशोन की पत्नी का पिता</w:t>
      </w:r>
    </w:p>
    <w:p>
      <w:pPr>
        <w:pStyle w:val="ListBullet"/>
        <w:spacing w:line="240" w:lineRule="auto"/>
        <w:ind w:left="720"/>
      </w:pPr>
      <w:r>
        <w:rPr>
          <w:lang w:val="hi_IN" w:bidi="hi_IN"/>
        </w:rPr>
      </w:r>
      <w:r>
        <w:rPr>
          <w:lang w:val="hi_IN" w:bidi="hi_IN"/>
        </w:rPr>
        <w:t>तिम्नाह नगर के पुरुष</w:t>
      </w:r>
    </w:p>
    <w:p>
      <w:pPr>
        <w:pStyle w:val="ListBullet"/>
        <w:spacing w:line="240" w:lineRule="auto"/>
        <w:ind w:left="720"/>
      </w:pPr>
      <w:r>
        <w:rPr>
          <w:lang w:val="hi_IN" w:bidi="hi_IN"/>
        </w:rPr>
      </w:r>
      <w:r>
        <w:rPr>
          <w:lang w:val="hi_IN" w:bidi="hi_IN"/>
        </w:rPr>
        <w:t>अश्कलोन में 30 पलिश्ती</w:t>
      </w:r>
    </w:p>
    <w:p>
      <w:pPr>
        <w:pStyle w:val="ListBullet"/>
        <w:spacing w:line="240" w:lineRule="auto"/>
        <w:ind w:left="720"/>
      </w:pPr>
      <w:r>
        <w:rPr>
          <w:lang w:val="hi_IN" w:bidi="hi_IN"/>
        </w:rPr>
      </w:r>
      <w:r>
        <w:rPr>
          <w:lang w:val="hi_IN" w:bidi="hi_IN"/>
        </w:rPr>
        <w:t>तिम्नाह में अन्य पलिश्ती</w:t>
      </w:r>
    </w:p>
    <w:p>
      <w:pPr>
        <w:pStyle w:val="ListBullet"/>
        <w:spacing w:line="240" w:lineRule="auto"/>
        <w:ind w:left="720"/>
      </w:pPr>
      <w:r>
        <w:rPr>
          <w:lang w:val="hi_IN" w:bidi="hi_IN"/>
        </w:rPr>
      </w:r>
      <w:r>
        <w:rPr>
          <w:lang w:val="hi_IN" w:bidi="hi_IN"/>
        </w:rPr>
        <w:t>और शिमशोन के विवाह में शिमशोन का सबसे करीबी साथी।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शिमशोन का पिता तिम्नाह जाता है, और शिमशोन वहाँ विवाह के भोज की तैयारी करता है। शिमशोन अपने विवाह के लिए पलिश्तियों के रीति-रिवाजों का पालन करता है। पलिश्ती शिमशोन को 30 जवान पुरुषों को साथी के रूप में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30 साथियों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अपने 30 साथियों को एक पहेली सुनाता है। शिमशोन ने इन पुरुषों को 30 कुर्ते और 30 जोड़े कपड़े देने का वादा किया था, यदि वे पुरुष शिमशोन को विवाह के भोज के 7 दिनों के भीतर उत्तर बता सकते हैं। यदि वे भोज के अंत से पहले शिमशोन को पहेली का उत्तर नहीं बता सकें, तो उन लोगों को शिमशोन को 30 कुर्ते और 30 जोड़ी कपड़े देने होंगे। वे पुरुष पहेली सुनने के लिए सहमत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30 साथियों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उन लोगों से पहेली कहता है: "खाने वाले से खाने के लिए कुछ आया, और शक्तिशाली से कुछ मीठा आया।" वे लोग भोज के तीन दिनों तक पहेली को समझने की कोशिश करते हैं, परन्तु कोई भी उत्तर नहीं जानता। चौथे दिन, उन लोगों ने शिमशोन की पत्नी को धमकी दी कि अगर उसने जवाब नहीं ढूंढा और उन्हें नहीं बताया, तो वे उसे और उसके पिता के घराने को मार डालेंगे। वे लोग पूछते हैं कि क्या शिमशोन की पत्नी ने उन्हें केवल लूटने के लिए भोज में आमंत्रित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30 साथियों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की पत्नी रोती है और शिमशोन से विनती करती है कि वह उसे पहेली का उत्तर बताए। शिमशोन की पत्नी कहती है कि शिमशोन उससे प्रेम नहीं करता क्योंकि उसने उसे उत्तर नहीं बताया था। शिमशोन कहता है कि उसने अपने माता-पिता को भी उत्तर नहीं बताया, तो वह उसे उत्तर क्यों बताए? शिमशोन की पत्नी विवाह के भोज के बाकी समय तक रोती रहती है और शिमशोन से जवाब बताने की विनती करती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पत्नी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कोजारी रखें।</w:t>
      </w:r>
    </w:p>
    <w:p>
      <w:pPr/>
      <w:r>
        <w:rPr>
          <w:lang w:val="hi_IN" w:bidi="hi_IN"/>
        </w:rPr>
      </w:r>
      <w:r>
        <w:rPr>
          <w:lang w:val="hi_IN" w:bidi="hi_IN"/>
        </w:rPr>
        <w:t>सातवें दिन, शिमशोन अंत में अपनी पत्नी की विनती सुनकर पहेली का उत्तर बता देता है। शिमशोन की पत्नी अपने लोगों को पहेली का उत्तर बताती है। सातवें दिन सूर्यास्त के समय, तिम्नाह नगर के लोग शिमशोन को उत्तर बताते हैं जब वे कहते हैं, "शहद से अधिक मीठा क्या है?" शेर से अधिक शक्तिशाली क्या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नगर के पुरुषों की भूमिका निभाने वाले लोगों से पूछिए,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कोजारी रखें।</w:t>
      </w:r>
    </w:p>
    <w:p>
      <w:pPr/>
      <w:r>
        <w:rPr>
          <w:lang w:val="hi_IN" w:bidi="hi_IN"/>
        </w:rPr>
      </w:r>
      <w:r>
        <w:rPr>
          <w:lang w:val="hi_IN" w:bidi="hi_IN"/>
        </w:rPr>
        <w:t>शिमशोन अपने 30 साथियों से कहता है, "यदि तुम मेरे बछिया के साथ हल न जोतते, तो तुम मेरी पहेली को हल नहीं कर पाते।"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आत्मा फिर से शिमशोन पर बल से उतरता है, और शिमशोन अश्कलोन नगर जाता है। शिमशोन वहाँ 30 पुरुषों को मार डालता है और उनके वस्त्र ले जाता है। शिमशोन उनके वस्त्रों को तिम्नाह में उन 30 साथियों के पास वापस लाता है जिन्होंने पहेली को हल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30 साथियों की भूमिका निभाने वाले व्यक्ति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बहुत क्रोधित था। शिमशोन अपने पिता के घर वापस गया। शिमशोन की पत्नी तिम्नाह में रहती थी, और पलिश्तियों ने शिमशोन की पत्नी को शिमशोन के सबसे करीबी साथी को दे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उसके विवाह में शिमशोन के सबसे करीबी साथी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तिम्नाह में पलिश्तियों की भूमिका निभाने वाले लोगों से पूछें, "आप क्या महसूस कर रहे हैं या क्या सोच रहे हैं?" लोग कुछ इस तरह के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14:10–20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शिमशोन पलिश्तियों के रीति-रिवाजों के अनुसार उस उत्सव, या भोज, की तैयारी करता है। पलिश्तियों ने शिमशोन को शादी के उत्सव के दौरान उसके साथ रहने के लिए 30 युवक साथी के रूप में दिए। शिमशोन अपने साथियों को 30 </w:t>
      </w:r>
      <w:r>
        <w:rPr>
          <w:b/>
          <w:lang w:val="hi_IN" w:bidi="hi_IN"/>
        </w:rPr>
        <w:t>अंगरखे</w:t>
      </w:r>
      <w:r>
        <w:rPr>
          <w:lang w:val="hi_IN" w:bidi="hi_IN"/>
        </w:rPr>
        <w:t xml:space="preserve"> या </w:t>
      </w:r>
      <w:r>
        <w:rPr>
          <w:b/>
          <w:lang w:val="hi_IN" w:bidi="hi_IN"/>
        </w:rPr>
        <w:t>कुर्ते</w:t>
      </w:r>
      <w:r>
        <w:rPr>
          <w:lang w:val="hi_IN" w:bidi="hi_IN"/>
        </w:rPr>
        <w:t xml:space="preserve"> और 30 जोड़ी कपड़े देने की पेशकश करता है, बशर्ते वे सात दिवसीय उत्सव के अंत से पहले शिमशोन की पहेली को हल कर सकें। लोग बाहरी कपड़ों के नीचे कमीज या अंगरखे पहनते थे, और कपड़ों के सेट अधिक महंगे होते थे।</w:t>
      </w:r>
    </w:p>
    <w:p>
      <w:pPr/>
      <w:r>
        <w:rPr>
          <w:lang w:val="hi_IN" w:bidi="hi_IN"/>
        </w:rPr>
      </w:r>
      <w:r>
        <w:rPr>
          <w:lang w:val="hi_IN" w:bidi="hi_IN"/>
        </w:rPr>
        <w:t>यहाँ रुकें और यदि आवश्यक हो तो कुर्ते की तस्वीर और कपड़ों के सेट की तस्वीर को फिर से देखें। इस ऑडियो को यहाँ रोकें।</w:t>
      </w:r>
    </w:p>
    <w:p>
      <w:pPr/>
      <w:r>
        <w:rPr>
          <w:lang w:val="hi_IN" w:bidi="hi_IN"/>
        </w:rPr>
      </w:r>
      <w:r>
        <w:rPr>
          <w:lang w:val="hi_IN" w:bidi="hi_IN"/>
        </w:rPr>
        <w:t>साथ ही, यहाँ रुकें और इस प्रश्न पर समूह में चर्चा करें: आप कुर्ते या कमीज का अनुवाद कैसे करेंगे? यह उसी शब्द के समान है जिसका उपयोग निर्गमन और लेवीय कपड़ों के लिए किया गया था। कुर्ते या अंगरखे के बारे में अधिक जानकारी के लिए, मुख्य शब्दावली में कूर्ता देखें। इस ऑडियो को यहाँ रोकें।</w:t>
      </w:r>
    </w:p>
    <w:p>
      <w:pPr/>
      <w:r>
        <w:rPr>
          <w:lang w:val="hi_IN" w:bidi="hi_IN"/>
        </w:rPr>
      </w:r>
      <w:r>
        <w:rPr>
          <w:lang w:val="hi_IN" w:bidi="hi_IN"/>
        </w:rPr>
        <w:t xml:space="preserve">साथियों ने शिमशोन की पत्नी और उसके पिता के </w:t>
      </w:r>
      <w:r>
        <w:rPr>
          <w:b/>
          <w:lang w:val="hi_IN" w:bidi="hi_IN"/>
        </w:rPr>
        <w:t>घराने</w:t>
      </w:r>
      <w:r>
        <w:rPr>
          <w:lang w:val="hi_IN" w:bidi="hi_IN"/>
        </w:rPr>
        <w:t xml:space="preserve"> को आग से जला देने की धमकी दी है, यदि वह साथियों को शिमशोन की पहेली का उत्तर नहीं बताएगी। घराने का अनुवाद उसी तरह करें जैसे आपने पिछले भागों में किया है। घराने के बारे में अधिक जानकारी के लिए मुख्य शब्दावली देखें।</w:t>
      </w:r>
    </w:p>
    <w:p>
      <w:pPr/>
      <w:r>
        <w:rPr>
          <w:lang w:val="hi_IN" w:bidi="hi_IN"/>
        </w:rPr>
      </w:r>
      <w:r>
        <w:rPr>
          <w:lang w:val="hi_IN" w:bidi="hi_IN"/>
        </w:rPr>
        <w:t xml:space="preserve">सातवें दिन सूर्यास्त से पहले, नगर के लोग शिमशोन को पहेली का उत्तर बताते हैं। शिमशोन क्रोधित है और </w:t>
      </w:r>
      <w:r>
        <w:rPr>
          <w:b/>
          <w:lang w:val="hi_IN" w:bidi="hi_IN"/>
        </w:rPr>
        <w:t>यहोवा का आत्मा</w:t>
      </w:r>
      <w:r>
        <w:rPr>
          <w:lang w:val="hi_IN" w:bidi="hi_IN"/>
        </w:rPr>
        <w:t xml:space="preserve"> फिर से शिमशोन पर बल से उतरता है। शिमशोन के क्रोध से जलने की घटना का अनुवाद उसी प्रकार करें जिस प्रकार आपने पिछले भागों में किसी व्यक्ति के क्रोध से जलने के विचार का अनुवाद किया है। "यहोवा का आत्मा" और यहोवा का अनुवाद उसी तरह करें जैसे आपने पिछले भागों में किया है, और अधिक जानकारी के लिए मुख्य शब्दावली में यहोवा को देखें। यहोवा के आत्मा के बारे में अधिक जानकारी के लिए मुख्य शब्दावली में पवित्र आत्मा देखें।</w:t>
      </w:r>
    </w:p>
    <w:p>
      <w:pPr/>
      <w:r>
        <w:rPr>
          <w:lang w:val="hi_IN" w:bidi="hi_IN"/>
        </w:rPr>
      </w:r>
      <w:r>
        <w:rPr>
          <w:lang w:val="hi_IN" w:bidi="hi_IN"/>
        </w:rPr>
        <w:t>शिमशोन क्रोधित होकर अपने पिता के घर लौट जाता है। पलिश्ती शिमशोन की पत्नी को विवाह में उसके सबसे करीबी साथी को दे देते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15:1–8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15:1–8 को सुनें और अपने मन में रखें।</w:t>
      </w:r>
    </w:p>
    <w:p>
      <w:pPr/>
      <w:r>
        <w:rPr>
          <w:lang w:val="hi_IN" w:bidi="hi_IN"/>
        </w:rPr>
      </w:r>
      <w:r>
        <w:rPr>
          <w:lang w:val="hi_IN" w:bidi="hi_IN"/>
        </w:rPr>
        <w:t>यदि सम्भव हो, तो न्यायियों 15:1–8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शिमशोन अपनी पत्नी के विश्वासघात के कारण अपने विवाह के साथियों से लगी शर्त हार जाता है, इसलिए शिमशोन 30 पलिश्तियों को मार डालता है और उनके कपड़ों का उपयोग शर्त चुकाने के लिए करता है। कहानी का अंत तब होता है जब शिमशोन क्रोध में अपनी पत्नी के बिना अपने पिता के घर लौट जाता है, और पलिश्ती लोग शिमशोन की पत्नी को किसी और को दे देते हैं। अब, हमें शिमशोन की पत्नी के बारे में कहानी का अंत पता चलता है। शिमशोन अपनी पत्नी से मिलने तिम्नाह वापस जाता है, लेकिन उसकी पत्नी का पिता कहता है कि उसने शिमशोन की पत्नी को किसी दूसरे पुरुष को दे दिया है। शिमशोन इस भाग में दो बार पलिश्तियों से बदला लेता है। पहले, शिमशोन पलिश्तियों की संपत्ति नष्ट करता है, और बाद में जब पलिश्ती उसकी पत्नी और उसके ससुर को मार डालते हैं, तब शिमशोन बहुत से पलिश्तियों को मार डालता है।</w:t>
      </w:r>
    </w:p>
    <w:p>
      <w:pPr/>
      <w:r>
        <w:rPr>
          <w:lang w:val="hi_IN" w:bidi="hi_IN"/>
        </w:rPr>
      </w:r>
      <w:r>
        <w:rPr>
          <w:lang w:val="hi_IN" w:bidi="hi_IN"/>
        </w:rPr>
        <w:t>पिछले भाग के बाद कुछ समय बीत चुका है, और अब गेहूँ की कटनी का समय आ गया है। लोग भोजन के लिए गेहूँ की खेती करते थे, और कटनी वह समय होता था जब लोग सारे गेहूँ को इकट्ठा करके ढेरों या गट्ठरों में जमा करते थे।</w:t>
      </w:r>
    </w:p>
    <w:p>
      <w:pPr/>
      <w:r>
        <w:rPr>
          <w:lang w:val="hi_IN" w:bidi="hi_IN"/>
        </w:rPr>
      </w:r>
      <w:r>
        <w:rPr>
          <w:lang w:val="hi_IN" w:bidi="hi_IN"/>
        </w:rPr>
        <w:t>यहाँ समूह के रूप में रुकें और उन लोगों की एक तस्वीर देखें जो गेहूँ की कटनी कर रहे हैं। इस ऑडियो को यहाँ रोकें।</w:t>
      </w:r>
    </w:p>
    <w:p>
      <w:pPr/>
      <w:r>
        <w:rPr>
          <w:lang w:val="hi_IN" w:bidi="hi_IN"/>
        </w:rPr>
      </w:r>
      <w:r>
        <w:rPr>
          <w:lang w:val="hi_IN" w:bidi="hi_IN"/>
        </w:rPr>
        <w:t>शिमशोन अपने घर महनेदान से, जहाँ वह अपने माता-पिता के साथ रहता था, पलिश्ती नगर तिम्नाह जाता है, जहाँ उसकी पलिश्ती पत्नी रहती थी। शिमशोन अपनी पत्नी और उसके परिवार के लिए उपहार के रूप में अपने साथ एक बकरी का बच्चा ले जाता है। संभव है कि यह उपहार इस बात को दर्शाता हो कि शिमशोन उनके विवाह के उत्सव में जो हुआ उसके लिए खेदपूर्ण है। बकरी सींगों वाला एक सामान्य पशु है जिसे लोग भोजन और दूध के लिए पालते हैं।</w:t>
      </w:r>
    </w:p>
    <w:p>
      <w:pPr/>
      <w:r>
        <w:rPr>
          <w:lang w:val="hi_IN" w:bidi="hi_IN"/>
        </w:rPr>
      </w:r>
      <w:r>
        <w:rPr>
          <w:lang w:val="hi_IN" w:bidi="hi_IN"/>
        </w:rPr>
        <w:t>यहाँ रुकें और समूह में बकरी के एक बच्चे की तस्वीर देखें। इस ऑडियो को यहाँ रोकें।</w:t>
      </w:r>
    </w:p>
    <w:p>
      <w:pPr/>
      <w:r>
        <w:rPr>
          <w:lang w:val="hi_IN" w:bidi="hi_IN"/>
        </w:rPr>
      </w:r>
      <w:r>
        <w:rPr>
          <w:lang w:val="hi_IN" w:bidi="hi_IN"/>
        </w:rPr>
        <w:t>शिमशोन सोचता है कि वह स्त्री अब भी उसकी पत्नी है, और वह उसके पास जाना चाहता है, सम्भवतः उसके साथ शारीरिक संबंध बनाने के लिए। शिमशोन की पत्नी के पिता ने शिमशोन को उसकी पत्नी से मिलने देने से मना कर दिया। पहेली की घटना और शिमशोन के क्रोधित व्यवहार के बाद, शिमशोन की पत्नी के पिता ने सोचा कि शिमशोन उसकी बेटी से घृणा करता है या उसे बहुत नापसंद करता है और उसने उसे त्याग दिया है। शिमशोन की पत्नी के पिता ने अपनी बेटी को शिमशोन के साथी की पत्नी बना दिया था, और अब वह उसके बदले अपनी छोटी बेटी को शिमशोन की पत्नी के रूप में देने का प्रस्ताव रखता है। शिमशोन की पत्नी का पिता कहता है कि उसकी छोटी बेटी उसकी बड़ी बेटी से भी अधिक सुन्दर है।</w:t>
      </w:r>
    </w:p>
    <w:p>
      <w:pPr/>
      <w:r>
        <w:rPr>
          <w:lang w:val="hi_IN" w:bidi="hi_IN"/>
        </w:rPr>
      </w:r>
      <w:r>
        <w:rPr>
          <w:lang w:val="hi_IN" w:bidi="hi_IN"/>
        </w:rPr>
        <w:t>यहाँ रुकें और समूह में इस प्रश्न पर चर्चा करें: आपकी संस्कृति में, यदि कोई पुरुष अपनी पत्नी को छोड़ देता है, तो उसके साथ क्या होता है? क्या विवाह कानूनी रूप से समाप्त हो गया है, और क्या वह किसी दूसरे पुरुष से विवाह कर सकती है? इस ऑडियो को यहाँ रोकें।</w:t>
      </w:r>
    </w:p>
    <w:p>
      <w:pPr/>
      <w:r>
        <w:rPr>
          <w:lang w:val="hi_IN" w:bidi="hi_IN"/>
        </w:rPr>
      </w:r>
      <w:r>
        <w:rPr>
          <w:lang w:val="hi_IN" w:bidi="hi_IN"/>
        </w:rPr>
        <w:t>शिमशोन अपनी पत्नी की छोटी बहन से विवाह नहीं करना चाहता है। शिमशोन की पत्नी के पलिश्ती पिता ने उसकी पत्नी का विवाह किसी दूसरे पुरुष से कर दिया। शिमशोन को लगता है कि उसके साथ अन्याय हुआ है या उसे ठेस पहुँचाई गई है, और अब शिमशोन को लगता है कि उसे पलिश्तियों को हानि पहुँचाने का अधिकार है। याद रखें कि इस्राएलियों के बुरे कामों के कारण यहोवा ने इस्राएल को 40 वर्षों तक पलिश्तियों के अधीन कर दिया था। पलिश्ती लोग इस्राएल के शत्रु हैं।</w:t>
      </w:r>
    </w:p>
    <w:p>
      <w:pPr/>
      <w:r>
        <w:rPr>
          <w:lang w:val="hi_IN" w:bidi="hi_IN"/>
        </w:rPr>
      </w:r>
      <w:r>
        <w:rPr>
          <w:lang w:val="hi_IN" w:bidi="hi_IN"/>
        </w:rPr>
        <w:t>यह स्पष्ट नहीं है कि जब शिमशोन कहता है कि वह पलिश्तियों को हानि पहुँचाएगा और इस बार जो कुछ वह उनके साथ करेगा उसके लिए दोषी नहीं ठहरेगा, तब वह स्वयं से बात कर रहा है या पलिश्तियों से। शिमशोन के समय में, यदि कोई व्यक्ति आपको चोट पहुँचाता था, तो उससे बदला लेना या उसे हानि पहुँचाना सामान्य बात मानी जाती थी।</w:t>
      </w:r>
    </w:p>
    <w:p>
      <w:pPr/>
      <w:r>
        <w:rPr>
          <w:lang w:val="hi_IN" w:bidi="hi_IN"/>
        </w:rPr>
      </w:r>
      <w:r>
        <w:rPr>
          <w:lang w:val="hi_IN" w:bidi="hi_IN"/>
        </w:rPr>
        <w:t>यहाँ रुकें और समूह में इस प्रश्न पर चर्चा करें: उस समय के बारे में बात करें जब आपने या आपके किसी परिचित ने बदला लेने के लिए या किसी से हिसाब बराबर करने के लिए कुछ किया था। इस ऑडियो को यहाँ रोकें।</w:t>
      </w:r>
    </w:p>
    <w:p>
      <w:pPr/>
      <w:r>
        <w:rPr>
          <w:lang w:val="hi_IN" w:bidi="hi_IN"/>
        </w:rPr>
      </w:r>
      <w:r>
        <w:rPr>
          <w:lang w:val="hi_IN" w:bidi="hi_IN"/>
        </w:rPr>
        <w:t>इस भाग में बदला लेने के लिए शिमशोन का पहला कार्य 300 लोमड़ियों का उपयोग करके पलिश्तियों की संपत्ति को नष्ट करना था। लोमड़ी एक छोटा जंगली जानवर है जो कुत्ते जैसा दिखता है और जंगल में समूहों में रहता है। लोमड़ियों की लंबी और घनी पूँछ होती है। कुछ लोग सोचते हैं कि यह कहानी सियार नामक एक मिलते-जुलते जानवर के बारे में बात करती है। सियार लोमड़ियों से थोड़े बड़े होते हैं और वे भी जंगल में रहते हैं, लेकिन लोमड़ियाँ अन्य स्थानों पर भी रह सकती हैं।</w:t>
      </w:r>
    </w:p>
    <w:p>
      <w:pPr/>
      <w:r>
        <w:rPr>
          <w:lang w:val="hi_IN" w:bidi="hi_IN"/>
        </w:rPr>
      </w:r>
      <w:r>
        <w:rPr>
          <w:lang w:val="hi_IN" w:bidi="hi_IN"/>
        </w:rPr>
        <w:t>यहाँ रुकें और समूह के रूप में एक लोमड़ी तथा एक सियार की तस्वीरें देखें। इस ऑडियो को यहाँ रोकें।</w:t>
      </w:r>
    </w:p>
    <w:p>
      <w:pPr/>
      <w:r>
        <w:rPr>
          <w:lang w:val="hi_IN" w:bidi="hi_IN"/>
        </w:rPr>
      </w:r>
      <w:r>
        <w:rPr>
          <w:lang w:val="hi_IN" w:bidi="hi_IN"/>
        </w:rPr>
        <w:t>शिमशोन किसी तरह 300 लोमड़ियों को पकड़ लेता है। संभवतः यहोवा ने शिमशोन की इसमें सहायता की, क्योंकि एक ही समय में इतनी सारी लोमड़ियों को पकड़ना बहुत कठिन होता है। शिमशोन लोमड़ियों की पूँछों को जोड़ों में बाँध देता है, और फिर शिमशोन प्रत्येक गाँठ में एक जलती हुई मशाल लगा देता है। लोग कपड़ों के टुकड़ों को तेल में भिगोकर उन्हें एक डण्डे के सिरे पर लपेटते हैं ताकि मशाल बनाई जा सके। लोग उन कपड़ों के चिथड़ों में आग लगाते हैं, और वे मशाल जलाते हैं ताकि वे अंधेरे में देख सकें।</w:t>
      </w:r>
    </w:p>
    <w:p>
      <w:pPr/>
      <w:r>
        <w:rPr>
          <w:lang w:val="hi_IN" w:bidi="hi_IN"/>
        </w:rPr>
      </w:r>
      <w:r>
        <w:rPr>
          <w:lang w:val="hi_IN" w:bidi="hi_IN"/>
        </w:rPr>
        <w:t>यहाँ रुकें और समूह के रूप में एक मशाल की एक तस्वीर देखें। इस ऑडियो को यहाँ रोकें।</w:t>
      </w:r>
    </w:p>
    <w:p>
      <w:pPr/>
      <w:r>
        <w:rPr>
          <w:lang w:val="hi_IN" w:bidi="hi_IN"/>
        </w:rPr>
      </w:r>
      <w:r>
        <w:rPr>
          <w:lang w:val="hi_IN" w:bidi="hi_IN"/>
        </w:rPr>
        <w:t>शिमशोन उन 300 लोमड़ियों को खड़ी फसल में छोड़ देता है ताकि वे उसे नष्ट कर दें। खड़ी फसल से तात्पर्य गेहूँ या अन्य अनाज से है जिसकी लोगों ने अभी तक कटाई नहीं की है। लोमड़ियों से लगी आग ने जमा किया हुआ अनाज, दाख की बारियों और जैतून के बागों को भी नष्ट कर दिया। लोग अपनी कटी हुई फसल को ढेरों या गट्ठरों में रखते हैं। अंगूर दाख की बारियों में उगते हैं, और लोग अंगूर खाते हैं तथा उनसे दाखरस बनाते हैं। जैतून के बाग जैतून के पेड़ों के खेत होते हैं। लोग जैतून खाते हैं और जैतून के तेल का उपयोग भोजन पकाने तथा प्रकाश के लिए जलाने में करते हैं।</w:t>
      </w:r>
    </w:p>
    <w:p>
      <w:pPr/>
      <w:r>
        <w:rPr>
          <w:lang w:val="hi_IN" w:bidi="hi_IN"/>
        </w:rPr>
      </w:r>
      <w:r>
        <w:rPr>
          <w:lang w:val="hi_IN" w:bidi="hi_IN"/>
        </w:rPr>
        <w:t>यहाँ रुकें और खड़ी फसल, अनाज के ढेर, दाख की बारी और जैतून के बाग की तस्वीरों को एक समूह के रूप में देखें। इस ऑडियो को यहाँ रोकें।</w:t>
      </w:r>
    </w:p>
    <w:p>
      <w:pPr/>
      <w:r>
        <w:rPr>
          <w:lang w:val="hi_IN" w:bidi="hi_IN"/>
        </w:rPr>
      </w:r>
      <w:r>
        <w:rPr>
          <w:lang w:val="hi_IN" w:bidi="hi_IN"/>
        </w:rPr>
        <w:t>शिमशोन के कार्य यहोवा के लोगों की व्यवस्था के विरुद्ध थे, क्योंकि जो कोई किसी दूसरे व्यक्ति के खेत में खड़ी फसल या जमा किए हुए अनाज को जला देता था, उसे उस फसल के नुकसान का हर्जाना भरना पड़ता था। संभव है कि शिमशोन के कार्यों ने तिम्नाह के आसपास की सारी फसलों को नष्ट कर दिया, जिससे पलिश्तियों को बहुत धन और भोजन का नुकसान हुआ। शिमशोन के कार्य ऐसे हैं जैसे शिमशोन पलिश्तियों के विरुद्ध युद्ध की घोषणा करता है। याद रखें कि पिछले भागों में, यहोवा कहता है कि यहोवा ने पलिश्तियों के लिए परेशानी खड़ी करने का रास्ता खोजा, जो उस समय इस्राएल पर शासन करते थे। शिमशोन के कार्यों ने वास्तव में पलिश्तियों के साथ लड़ाई उत्पन्न कर दिया।</w:t>
      </w:r>
    </w:p>
    <w:p>
      <w:pPr/>
      <w:r>
        <w:rPr>
          <w:lang w:val="hi_IN" w:bidi="hi_IN"/>
        </w:rPr>
      </w:r>
      <w:r>
        <w:rPr>
          <w:lang w:val="hi_IN" w:bidi="hi_IN"/>
        </w:rPr>
        <w:t>तिम्नाह के लोगों ने पलिश्तियों को बताया कि शिमशोन ने लोगों की सारी संपत्ति इसलिए नष्ट कर दी, क्योंकि उस तिम्नी व्यक्ति ने जो शिमशोन की पत्नी का पिता था, शिमशोन की पत्नी किसी दूसरे पुरुष को दे दी थी। आस-पास के नगरों से आए पलिश्ती तिम्नाह पहुँचे और शिमशोन की पत्नी तथा उसके पिता को आग में जलाकर मार डाला। कुछ अनुवादों में यह भी कहा गया है कि पलिश्तियों ने उसके पिता के घराने को जला दिया, जिसमें उसके पिता के घर में रहने वाले सभी लोग शामिल होंगे। यह वही धमकी थी जो पलिश्तियों ने शिमशोन की पत्नी को दी थी जब वे चाहते थे कि वह विवाह उत्सव में पहेली का उत्तर उन्हें बता दे। संभव है कि पलिश्तियों ने शिमशोन की पत्नी और उसके पिता को आग में इसलिए जलाया, क्योंकि वे सोचते थे कि शिमशोन द्वारा उनकी फसलें जलाने और उन्हें भोजन और धन की इतनी भारी हानि पहुँचाने के लिए उसकी पत्नी का पिता ही जिम्मेदार था। यदि शिमशोन की पत्नी के पिता ने उसकी पत्नी को किसी दूसरे पुरुष को न दिया होता, तो सम्भव है कि शिमशोन पलिश्तियों की फसलें न जलाता और समुदाय के लिए ये समस्याएँ उत्पन्न न होतीं।</w:t>
      </w:r>
    </w:p>
    <w:p>
      <w:pPr/>
      <w:r>
        <w:rPr>
          <w:lang w:val="hi_IN" w:bidi="hi_IN"/>
        </w:rPr>
      </w:r>
      <w:r>
        <w:rPr>
          <w:lang w:val="hi_IN" w:bidi="hi_IN"/>
        </w:rPr>
        <w:t>शिमशोन पलिश्तियों से कहता है कि क्योंकि उन्होंने उसकी पत्नी और उसके पिता को मार डाला था, इसलिए वह तब तक नहीं रुकेगा जब तक वह उनसे अपना बदला पूरा नहीं कर लेता। शिमशोन शपथ लेता है और कहता है, “मैं निश्चित रूप से तुमसे बदला लूँगा।” याद रखें कि ऐसी व्यवस्थाएँ थीं जो कहती थीं कि यदि कोई किसी परिवार के सदस्य की हत्या कर दे, तो यहोवा के लोग उस हत्यारे को मारकर उसका बदला ले सकते हैं। इस भाग में बदले की दूसरी घटना में, शिमशोन पलिश्तियों पर आक्रमण करता है और उन्हें बड़ी क्रूरता से मार डालता है।</w:t>
      </w:r>
    </w:p>
    <w:p>
      <w:pPr/>
      <w:r>
        <w:rPr>
          <w:lang w:val="hi_IN" w:bidi="hi_IN"/>
        </w:rPr>
      </w:r>
      <w:r>
        <w:rPr>
          <w:lang w:val="hi_IN" w:bidi="hi_IN"/>
        </w:rPr>
        <w:t>बहुत से पलिश्तियों को मार डालने के बाद, शिमशोन एताम की चट्टान में स्थित एक गुफा में रहने के लिए नीचे चला गया। गुफा पृथ्वी में बनी एक खोखली जगह होती है जहाँ लोग छिप सकते हैं, सामान रख सकते हैं या मृतकों को दफना सकते हैं। लोग एताम के सटीक स्थान को नहीं जानते, लेकिन सम्भवतः वह यहूदा के गोत्र की भूमि में स्थित था। शिमशोन अपने पिता के घर जाने के बजाय एताम की चट्टान पर गया, सम्भवतः इसलिए कि वह पलिश्तियों से छिप सके, या क्योंकि वह सोचता था कि अब पलिश्ती उसे अकेला छोड़ देंगे।</w:t>
      </w:r>
    </w:p>
    <w:p>
      <w:pPr/>
      <w:r>
        <w:rPr>
          <w:lang w:val="hi_IN" w:bidi="hi_IN"/>
        </w:rPr>
      </w:r>
      <w:r>
        <w:rPr>
          <w:lang w:val="hi_IN" w:bidi="hi_IN"/>
        </w:rPr>
        <w:t>यहाँ रुकें और समूह के रूप में एक गुफा की एक तस्वीर और एताम की चट्टान का नक्शा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शिमशोन अपनी पत्नी से मिलने तिम्नाह जाता है। शिमशोन उपहार के रूप में एक बकरी लाता है।</w:t>
      </w:r>
    </w:p>
    <w:p>
      <w:pPr/>
      <w:r>
        <w:rPr>
          <w:lang w:val="hi_IN" w:bidi="hi_IN"/>
        </w:rPr>
      </w:r>
      <w:r>
        <w:rPr>
          <w:b/>
          <w:lang w:val="hi_IN" w:bidi="hi_IN"/>
        </w:rPr>
        <w:t>दूसरे दृश्य में:</w:t>
      </w:r>
      <w:r>
        <w:rPr>
          <w:lang w:val="hi_IN" w:bidi="hi_IN"/>
        </w:rPr>
        <w:t xml:space="preserve"> शिमशोन की पत्नी के पिता ने शिमशोन को अपनी बेटी से मिलने नहीं दिया, क्योंकि उसने अपनी बेटी को उसके साथी को उसकी पत्नी के रूप में दे दिया था। शिमशोन कहता है कि पलिश्तियों ने उसके साथ जो हानि की है, उसका बदला वह उनसे लेगा।</w:t>
      </w:r>
    </w:p>
    <w:p>
      <w:pPr/>
      <w:r>
        <w:rPr>
          <w:lang w:val="hi_IN" w:bidi="hi_IN"/>
        </w:rPr>
      </w:r>
      <w:r>
        <w:rPr>
          <w:b/>
          <w:lang w:val="hi_IN" w:bidi="hi_IN"/>
        </w:rPr>
        <w:t>तीसरे दृश्य में:</w:t>
      </w:r>
      <w:r>
        <w:rPr>
          <w:lang w:val="hi_IN" w:bidi="hi_IN"/>
        </w:rPr>
        <w:t xml:space="preserve"> शिमशोन लोमड़ियों और आग का उपयोग करके पलिश्तियों की खड़ी फसल, जमा किया हुआ अनाज, दाख की बारियाँ और जैतून के बाग नष्ट कर देता है।</w:t>
      </w:r>
    </w:p>
    <w:p>
      <w:pPr/>
      <w:r>
        <w:rPr>
          <w:lang w:val="hi_IN" w:bidi="hi_IN"/>
        </w:rPr>
      </w:r>
      <w:r>
        <w:rPr>
          <w:b/>
          <w:lang w:val="hi_IN" w:bidi="hi_IN"/>
        </w:rPr>
        <w:t>चौथे दृश्य में:</w:t>
      </w:r>
      <w:r>
        <w:rPr>
          <w:lang w:val="hi_IN" w:bidi="hi_IN"/>
        </w:rPr>
        <w:t xml:space="preserve"> पलिश्तियों को पता चलता है कि उनके अनाज, दाख की बारियों और जैतून के बागों को किसने नष्ट कर दिया था। पलिश्ती शिमशोन की पत्नी और उसके पिता को मार डालते हैं जब वे उन्हें आग में जलाते हैं।</w:t>
      </w:r>
    </w:p>
    <w:p>
      <w:pPr/>
      <w:r>
        <w:rPr>
          <w:lang w:val="hi_IN" w:bidi="hi_IN"/>
        </w:rPr>
      </w:r>
      <w:r>
        <w:rPr>
          <w:b/>
          <w:lang w:val="hi_IN" w:bidi="hi_IN"/>
        </w:rPr>
        <w:t>पाँचवें दृश्य में:</w:t>
      </w:r>
      <w:r>
        <w:rPr>
          <w:lang w:val="hi_IN" w:bidi="hi_IN"/>
        </w:rPr>
        <w:t xml:space="preserve"> शिमशोन पलिश्तियों से बदला लेने की घोषणा करता है, और फिर बहुत से पलिश्तियों को मार डालता है।</w:t>
      </w:r>
    </w:p>
    <w:p>
      <w:pPr/>
      <w:r>
        <w:rPr>
          <w:lang w:val="hi_IN" w:bidi="hi_IN"/>
        </w:rPr>
      </w:r>
      <w:r>
        <w:rPr>
          <w:b/>
          <w:lang w:val="hi_IN" w:bidi="hi_IN"/>
        </w:rPr>
        <w:t>छठे दृश्य में:</w:t>
      </w:r>
      <w:r>
        <w:rPr>
          <w:lang w:val="hi_IN" w:bidi="hi_IN"/>
        </w:rPr>
        <w:t xml:space="preserve"> शिमशोन एताम की चट्टान पर नीचे गया और वहाँ एक गुफा में रहने लगा।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शिमशोन की पत्नी</w:t>
      </w:r>
    </w:p>
    <w:p>
      <w:pPr>
        <w:pStyle w:val="ListBullet"/>
        <w:spacing w:line="240" w:lineRule="auto"/>
        <w:ind w:left="720"/>
      </w:pPr>
      <w:r>
        <w:rPr>
          <w:lang w:val="hi_IN" w:bidi="hi_IN"/>
        </w:rPr>
      </w:r>
      <w:r>
        <w:rPr>
          <w:lang w:val="hi_IN" w:bidi="hi_IN"/>
        </w:rPr>
        <w:t>शिमशोन की पत्नी का पिता, तिम्नी</w:t>
      </w:r>
    </w:p>
    <w:p>
      <w:pPr>
        <w:pStyle w:val="ListBullet"/>
        <w:spacing w:line="240" w:lineRule="auto"/>
        <w:ind w:left="720"/>
      </w:pPr>
      <w:r>
        <w:rPr>
          <w:lang w:val="hi_IN" w:bidi="hi_IN"/>
        </w:rPr>
      </w:r>
      <w:r>
        <w:rPr>
          <w:lang w:val="hi_IN" w:bidi="hi_IN"/>
        </w:rPr>
        <w:t>तिम्नी की छोटी बेटी</w:t>
      </w:r>
    </w:p>
    <w:p>
      <w:pPr>
        <w:pStyle w:val="ListBullet"/>
        <w:spacing w:line="240" w:lineRule="auto"/>
        <w:ind w:left="720"/>
      </w:pPr>
      <w:r>
        <w:rPr>
          <w:lang w:val="hi_IN" w:bidi="hi_IN"/>
        </w:rPr>
      </w:r>
      <w:r>
        <w:rPr>
          <w:lang w:val="hi_IN" w:bidi="hi_IN"/>
        </w:rPr>
        <w:t>विवाह के उत्सव से शिमशोन का साथी</w:t>
      </w:r>
    </w:p>
    <w:p>
      <w:pPr>
        <w:pStyle w:val="ListBullet"/>
        <w:spacing w:line="240" w:lineRule="auto"/>
        <w:ind w:left="720"/>
      </w:pPr>
      <w:r>
        <w:rPr>
          <w:lang w:val="hi_IN" w:bidi="hi_IN"/>
        </w:rPr>
      </w:r>
      <w:r>
        <w:rPr>
          <w:lang w:val="hi_IN" w:bidi="hi_IN"/>
        </w:rPr>
        <w:t>और पलिश्ती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घटना उस समय के बाद की है जब शिमशोन ने अश्कलोन में 30 पलिश्तियों को मार डाला था और तिम्नाह में अपने विवाह साथियों से लगी शर्त चुकाने के लिए उनके कपड़े ले लिए थे। शिमशोन क्रोधित है, और शिमशोन अपनी पत्नी को तिम्नाह में छोड़कर शिमशोन के पिता के घर लौट जाता है। यह भी याद रखें कि पलिश्तियों ने, सम्भवतः शिमशोन की पत्नी के पिता ने, उसकी पत्नी का विवाह शिमशोन के एक साथी से कर दिया था। शिमशोन को यह नहीं पता कि उसकी पत्नी अब उसके साथी की पत्नी है।</w:t>
      </w:r>
    </w:p>
    <w:p>
      <w:pPr/>
      <w:r>
        <w:rPr>
          <w:lang w:val="hi_IN" w:bidi="hi_IN"/>
        </w:rPr>
      </w:r>
      <w:r>
        <w:rPr>
          <w:lang w:val="hi_IN" w:bidi="hi_IN"/>
        </w:rPr>
        <w:t>जब पहला दृश्य शुरू होता है, तो याद रखें कि कुछ समय बीत चुका है जब शिमशोन क्रोध में होकर महनेदान में अपने पिता के घर लौट गया था। अब गेहूँ की कटनी का समय है, जब लोग खेतों में गेहूँ इकट्ठा करते हैं। गेहूँ की फसल आमतौर पर जून या जुलाई में होती थी।</w:t>
      </w:r>
    </w:p>
    <w:p>
      <w:pPr/>
      <w:r>
        <w:rPr>
          <w:lang w:val="hi_IN" w:bidi="hi_IN"/>
        </w:rPr>
      </w:r>
      <w:r>
        <w:rPr>
          <w:lang w:val="hi_IN" w:bidi="hi_IN"/>
        </w:rPr>
        <w:t>यदि आवश्यक हो, तो यहाँ रुकें और समूह के साथ फिर से उन लोगों की तस्वीर देखें जो गेहूँ की कटनी कर रहे हैं। इस ऑडियो को यहाँ रोकें।</w:t>
      </w:r>
    </w:p>
    <w:p>
      <w:pPr/>
      <w:r>
        <w:rPr>
          <w:lang w:val="hi_IN" w:bidi="hi_IN"/>
        </w:rPr>
      </w:r>
      <w:r>
        <w:rPr>
          <w:lang w:val="hi_IN" w:bidi="hi_IN"/>
        </w:rPr>
        <w:t>शिमशोन अपनी पत्नी से मिलने तिम्नाह जाता है, और वह अपनी पत्नी और उसके परिवार के लिए उपहार के रूप में अपने साथ एक बकरी का बच्चा लाता है। याद रखें कि बकरी सींगों वाला एक सामान्य पशु है जिसे लोग भोजन और दूध के लिए पालते हैं।</w:t>
      </w:r>
    </w:p>
    <w:p>
      <w:pPr/>
      <w:r>
        <w:rPr>
          <w:lang w:val="hi_IN" w:bidi="hi_IN"/>
        </w:rPr>
      </w:r>
      <w:r>
        <w:rPr>
          <w:lang w:val="hi_IN" w:bidi="hi_IN"/>
        </w:rPr>
        <w:t>यहाँ रुकें और यदि आवश्यक हो, तो समूह के रूप में फिर से एक बकरी के बच्चे की तस्वीर देखें। इस ऑडियो को यहाँ रोकें।</w:t>
      </w:r>
    </w:p>
    <w:p>
      <w:pPr/>
      <w:r>
        <w:rPr>
          <w:lang w:val="hi_IN" w:bidi="hi_IN"/>
        </w:rPr>
      </w:r>
      <w:r>
        <w:rPr>
          <w:lang w:val="hi_IN" w:bidi="hi_IN"/>
        </w:rPr>
        <w:t>पहले दृश्य में विचारों को अलग क्रम में प्रस्तुत करना सहायक हो सकता है। आप यह कह सकते हैं कि शिमशोन अपनी पत्नी से मिलने गया, और फिर यह जानकारी जोड़ सकते हैं कि वह गेहूँ की कटनी का समय था। अंत में, आप यह जानकारी शामिल कर सकते हैं कि शिमशोन उपहार के रूप में एक बकरी लाया था।</w:t>
      </w:r>
    </w:p>
    <w:p>
      <w:pPr/>
      <w:r>
        <w:rPr>
          <w:lang w:val="hi_IN" w:bidi="hi_IN"/>
        </w:rPr>
      </w:r>
      <w:r>
        <w:rPr>
          <w:lang w:val="hi_IN" w:bidi="hi_IN"/>
        </w:rPr>
        <w:t>यहाँ रुकें और समूह में इस प्रश्न पर चर्चा करें: पहले दृश्य की शुरुआत में विचारों को क्रम में रखने का सबसे अच्छा तरीका क्या है, जब शिमशोन कटनी के समय में अपनी पत्नी के पास जाता है और उपहार के रूप में अपने साथ एक बकरी लाता है? इस ऑडियो को यहाँ रोकें।</w:t>
      </w:r>
    </w:p>
    <w:p>
      <w:pPr/>
      <w:r>
        <w:rPr>
          <w:lang w:val="hi_IN" w:bidi="hi_IN"/>
        </w:rPr>
      </w:r>
      <w:r>
        <w:rPr>
          <w:lang w:val="hi_IN" w:bidi="hi_IN"/>
        </w:rPr>
        <w:t>दूसरे दृश्य में कई हिस्से हैं। शिमशोन अपने ससुर के साथ बातचीत करता है, और दृश्य तब समाप्त होता है जब शिमशोन कहता है कि वह पलिश्तियों को उसके साथ किए गए कामों के लिए दण्ड देगा।</w:t>
      </w:r>
    </w:p>
    <w:p>
      <w:pPr/>
      <w:r>
        <w:rPr>
          <w:lang w:val="hi_IN" w:bidi="hi_IN"/>
        </w:rPr>
      </w:r>
      <w:r>
        <w:rPr>
          <w:lang w:val="hi_IN" w:bidi="hi_IN"/>
        </w:rPr>
        <w:t>दूसरे दृश्य की शुरुआत में, शिमशोन अपनी पत्नी के कमरे में जाना चाहता है ताकि उसके साथ शारीरिक संबंध बना सके। मूल भाषा में, "उसके पास गया" यह कहने का एक और तरीका है कि शिमशोन उसके साथ शारीरिक संबंध बनाना चाहता है।</w:t>
      </w:r>
    </w:p>
    <w:p>
      <w:pPr/>
      <w:r>
        <w:rPr>
          <w:lang w:val="hi_IN" w:bidi="hi_IN"/>
        </w:rPr>
      </w:r>
      <w:r>
        <w:rPr>
          <w:lang w:val="hi_IN" w:bidi="hi_IN"/>
        </w:rPr>
        <w:t>यहाँ रुकें और समूह में इस प्रश्न पर चर्चा करें: आप इस विचार का अनुवाद कैसे करेंगे कि शिमशोन अपनी पत्नी के शयन कक्ष में उसके साथ लैंगिक संबंध बनाने के लिए जाना चाहता है? आपकी भाषा में यह कहने का उचित तरीका क्या है? इस ऑडियो को यहाँ रोकें।</w:t>
      </w:r>
    </w:p>
    <w:p>
      <w:pPr/>
      <w:r>
        <w:rPr>
          <w:lang w:val="hi_IN" w:bidi="hi_IN"/>
        </w:rPr>
      </w:r>
      <w:r>
        <w:rPr>
          <w:lang w:val="hi_IN" w:bidi="hi_IN"/>
        </w:rPr>
        <w:t>स्त्री का पिता शिमशोन को अंदर जाने देने से मना कर देता है। याद रखें कि वह शिमशोन से कहता है कि उसे लगा कि शिमशोन उससे नफरत करता था, इसलिए उसने उसे शिमशोन के साथी को पत्नी के रूप में दे दिया। पिता शिमशोन से पूछता है, "क्या तू इस बात से सहमत नहीं है कि उसकी छोटी बहन उससे ज़्यादा सुन्दर है?" पिता चाहता है कि शिमशोन अपनी पिछली पत्नी के स्थान पर उसकी छोटी बेटी को पत्नी के रूप में अपना ले।</w:t>
      </w:r>
    </w:p>
    <w:p>
      <w:pPr/>
      <w:r>
        <w:rPr>
          <w:lang w:val="hi_IN" w:bidi="hi_IN"/>
        </w:rPr>
      </w:r>
      <w:r>
        <w:rPr>
          <w:lang w:val="hi_IN" w:bidi="hi_IN"/>
        </w:rPr>
        <w:t>यहाँ रुकें और समूह के रूप में इस प्रश्न पर चर्चा करें: क्या आपकी भाषा में, उसकी पत्नी के पिता के विचार का अनुवाद एक प्रश्न के रूप में करना ज़्यादा स्वाभाविक होगा, या एक कथन के रूप में? उदाहरण के लिए, आप कह सकते हैं, "उसकी छोटी बहन उससे अधिक सुन्दर है।" इस ऑडियो को यहाँ रोकें।</w:t>
      </w:r>
    </w:p>
    <w:p>
      <w:pPr/>
      <w:r>
        <w:rPr>
          <w:lang w:val="hi_IN" w:bidi="hi_IN"/>
        </w:rPr>
      </w:r>
      <w:r>
        <w:rPr>
          <w:lang w:val="hi_IN" w:bidi="hi_IN"/>
        </w:rPr>
        <w:t>दूसरे दृश्य के अंत में, शिमशोन कहता है कि इस बार उसे पलिश्तियों को दण्ड देने का अधिकार है, क्योंकि उसकी पत्नी के पिता ने उसकी पत्नी को उसके साथी की पत्नी बना दिया था। याद रखें कि शिमशोन पहले ही अश्कलोन नगर में 30 पलिश्तियों को मार चुका था ताकि वह अपने विवाह साथियों से लगी शर्त चुका सके, और सम्भव है कि शिमशोन सोचता हो कि उन सबको मारना पूरी तरह सही नहीं था। लेकिन “इस बार” शिमशोन को लगता है कि शिमशोन उनके साथ जो करने वाला है उसके लिए कोई शिमशोन को दोष नहीं दे सकता क्योंकि पलिश्तियों ने सचमुच शिमशोन को हानि पहुँचाई है और उसका अपमान किया है।</w:t>
      </w:r>
    </w:p>
    <w:p>
      <w:pPr/>
      <w:r>
        <w:rPr>
          <w:lang w:val="hi_IN" w:bidi="hi_IN"/>
        </w:rPr>
      </w:r>
      <w:r>
        <w:rPr>
          <w:lang w:val="hi_IN" w:bidi="hi_IN"/>
        </w:rPr>
        <w:t>यहाँ रुकें और समूह में इस प्रश्न पर चर्चा करें: आप इस विचार को किस प्रकार व्यक्त करेंगे कि शिमशोन ने पलिश्तियों द्वारा उसे पहुँचाई गई हानि का बदला लेने के लिए उन्हें दण्ड दिया? इस ऑडियो को यहाँ रोकें।</w:t>
      </w:r>
    </w:p>
    <w:p>
      <w:pPr/>
      <w:r>
        <w:rPr>
          <w:lang w:val="hi_IN" w:bidi="hi_IN"/>
        </w:rPr>
      </w:r>
      <w:r>
        <w:rPr>
          <w:lang w:val="hi_IN" w:bidi="hi_IN"/>
        </w:rPr>
        <w:t>याद रखें कि शिमशोन पलिश्तियों के साथ जो करेगा उसके बारे में स्वयं से बात कर सकता है, या वह अपने ससुर और अन्य पलिश्तियों से बात कर सकता है।</w:t>
      </w:r>
    </w:p>
    <w:p>
      <w:pPr/>
      <w:r>
        <w:rPr>
          <w:lang w:val="hi_IN" w:bidi="hi_IN"/>
        </w:rPr>
      </w:r>
      <w:r>
        <w:rPr>
          <w:lang w:val="hi_IN" w:bidi="hi_IN"/>
        </w:rPr>
        <w:t>यहाँ रुकें और समूह के रूप में इस प्रश्न पर चर्चा करें: इस बारे में सोचें कि आप शिमशोन के उत्तर का अनुवाद किस प्रकार कर सकते हैं ताकि उसका अर्थ दोनों हो सके कि शिमशोन पलिश्तियों से बात कर रहा है या स्वयं से। उदाहरण के लिए, "शिमशोन ने कहा..." यदि आपको अपनी भाषा में यह बताना है कि शिमशोन किससे बात करता है, तो यह कहना चुनें कि शिमशोन ने यह पलिश्तियों से कहा था। इस ऑडियो को यहाँ रोकें।</w:t>
      </w:r>
    </w:p>
    <w:p>
      <w:pPr/>
      <w:r>
        <w:rPr>
          <w:lang w:val="hi_IN" w:bidi="hi_IN"/>
        </w:rPr>
      </w:r>
      <w:r>
        <w:rPr>
          <w:lang w:val="hi_IN" w:bidi="hi_IN"/>
        </w:rPr>
        <w:t>तीसरे दृश्य में, शिमशोन 300 लोमड़ियों को पकड़ता है ताकि पलिश्तियों को दण्ड देने में मदद कर सके। लोमड़ियाँ छोटी जंगली जानवर होती हैं जिनकी पूँछ घनी होती है। याद रखें कि मूल भाषा में शब्द का अर्थ लोमड़ी के बजाय "सियार" भी हो सकता है। सियार आकार में लोमड़ी से थोड़ा बड़ा होता है, लेकिन वैसे वह उससे बहुत मिलता-जुलता है।</w:t>
      </w:r>
    </w:p>
    <w:p>
      <w:pPr/>
      <w:r>
        <w:rPr>
          <w:lang w:val="hi_IN" w:bidi="hi_IN"/>
        </w:rPr>
      </w:r>
      <w:r>
        <w:rPr>
          <w:lang w:val="hi_IN" w:bidi="hi_IN"/>
        </w:rPr>
        <w:t>यहाँ रुकें और यदि आवश्यक हो, तो समूह के रूप में फिर से एक लोमड़ी और एक सियार की तस्वीरें देखें। इस ऑडियो को यहाँ रोकें।</w:t>
      </w:r>
    </w:p>
    <w:p>
      <w:pPr/>
      <w:r>
        <w:rPr>
          <w:lang w:val="hi_IN" w:bidi="hi_IN"/>
        </w:rPr>
      </w:r>
      <w:r>
        <w:rPr>
          <w:lang w:val="hi_IN" w:bidi="hi_IN"/>
        </w:rPr>
        <w:t>शिमशोन 300 लोमड़ियों की पूँछों को एक साथ बाँधता है, जिसका अर्थ है कि शिमशोन लोमड़ियों को जोड़े बनाकर लेता है और प्रत्येक जोड़े की पूँछों को एक साथ बाँधता है। इसे इस प्रकार भी कहा जा सकता है कि शिमशोन हर लोमड़ी की पूँछ को दूसरी लोमड़ी से बाँध देता है। फिर शिमशोन लोमड़ियों की हर एक जोड़ी की पूँछों में मशालें बाँध देता है। शिमशोन मशालों को जलाता है और जलती हुई पूँछों वाली उन 300 लोमड़ियों को पलिश्तियों के गेहूँ के खेतों में छोड़ देता है। याद रखें कि मशाल एक डण्डा होता है जिसके सिरे पर तेल में भीगे हुए कपड़े लपेटे जाते हैं।</w:t>
      </w:r>
    </w:p>
    <w:p>
      <w:pPr/>
      <w:r>
        <w:rPr>
          <w:lang w:val="hi_IN" w:bidi="hi_IN"/>
        </w:rPr>
      </w:r>
      <w:r>
        <w:rPr>
          <w:lang w:val="hi_IN" w:bidi="hi_IN"/>
        </w:rPr>
        <w:t>यहाँ रुकें और यदि आवश्यक हो, तो समूह के रूप में फिर से मशाल की एक तस्वीर देखें। इस ऑडियो को यहाँ रोकें।</w:t>
      </w:r>
    </w:p>
    <w:p>
      <w:pPr/>
      <w:r>
        <w:rPr>
          <w:lang w:val="hi_IN" w:bidi="hi_IN"/>
        </w:rPr>
      </w:r>
      <w:r>
        <w:rPr>
          <w:lang w:val="hi_IN" w:bidi="hi_IN"/>
        </w:rPr>
        <w:t>लोमड़ियों की जलती हुई पूँछों ने सारी खड़ी फसल जला दी, अर्थात् वह अनाज जो अभी भी गेहूँ के खेत में खड़ा था। लोमड़ियाँ जमा किया हुआ अनाज, दाख की बारियाँ और जैतून के बाग भी नष्ट कर देती हैं। याद रखें कि जमा किया हुआ अनाज वह अनाज होता है जिसकी लोग पहले ही कटनी कर चुके होते हैं। दाख की बारियाँ वे बाग होते हैं जहाँ लोग अँगूर उगाते हैं, और जैतून के बागों में जैतून के पेड़ होते हैं। अनाज, अँगूर और जैतून जैसी तीन मुख्य फसलों का नष्ट होना पलिश्तियों के लिए बहुत महँगा साबित हुआ। दाख की बेलों और जैतून के बागों को उगने में कई वर्ष लगते हैं, और अनाज उगाने में पूरा एक वर्ष लगता है। यह पलिश्तियों के लिए एक बड़ा नुकसान था।</w:t>
      </w:r>
    </w:p>
    <w:p>
      <w:pPr/>
      <w:r>
        <w:rPr>
          <w:lang w:val="hi_IN" w:bidi="hi_IN"/>
        </w:rPr>
      </w:r>
      <w:r>
        <w:rPr>
          <w:lang w:val="hi_IN" w:bidi="hi_IN"/>
        </w:rPr>
        <w:t>यहाँ रुकें और यदि आवश्यक हो, तो समूह के रूप में फिर से खड़ी फसल, जमा किए हुए अनाज, दाख की बारी और जैतून के बाग की तस्वीरें देखें। इस ऑडियो को यहाँ रोकें।</w:t>
      </w:r>
    </w:p>
    <w:p>
      <w:pPr/>
      <w:r>
        <w:rPr>
          <w:lang w:val="hi_IN" w:bidi="hi_IN"/>
        </w:rPr>
      </w:r>
      <w:r>
        <w:rPr>
          <w:lang w:val="hi_IN" w:bidi="hi_IN"/>
        </w:rPr>
        <w:t>चौथे दृश्य में दो भाग हैं। सबसे पहले, पलिश्ती पूछते हैं कि उनके अनाज, दाख की बारियों और जैतून के बागों को किसने नष्ट कर दिया। ये शायद तिम्नाह के बाहर के पलिश्ती हैं। कुछ अन्य पलिश्ती लोग उत्तर देते हैं कि शिमशोन ने ही उनकी संपत्ति को नष्ट कर दिया था। ये अन्य पलिश्ती सम्भवतः शिमशोन की पत्नी के पिता के रिश्तेदार या मित्र थे, इसलिए वे पहले से ही जानते थे कि क्या हुआ था। याद रखें कि अन्य पलिश्ती कहते हैं कि शिमशोन ने संपत्ति इसलिए नष्ट की क्योंकि उसकी पत्नी के पिता ने उसकी पत्नी किसी दूसरे पुरुष को दे दी थी।</w:t>
      </w:r>
    </w:p>
    <w:p>
      <w:pPr/>
      <w:r>
        <w:rPr>
          <w:lang w:val="hi_IN" w:bidi="hi_IN"/>
        </w:rPr>
      </w:r>
      <w:r>
        <w:rPr>
          <w:lang w:val="hi_IN" w:bidi="hi_IN"/>
        </w:rPr>
        <w:t>इसके बाद, पलिश्ती तिम्नाह तक जाते हैं और शिमशोन की पत्नी और उसकी पत्नी के पिता को आग में जला देते हैं। ये पलिश्ती संभवतः तिम्नाह के आसपास की उन भूमि और नगरों से आते हैं जो पहाड़ी क्षेत्र में नहीं हैं, और इसी कारण वे तिम्नाह की ऊँची भूमि पर जाते हैं। यह भी याद रखें कि कुछ अनुवादों में यह भी कहा गया है कि इन पलिश्तियों ने उसके "पिता के घराने" को जला दिया, जिसमें उसके घर में रहने वाले सभी लोग शामिल होंगे, न कि केवल उसका पिता।</w:t>
      </w:r>
    </w:p>
    <w:p>
      <w:pPr/>
      <w:r>
        <w:rPr>
          <w:lang w:val="hi_IN" w:bidi="hi_IN"/>
        </w:rPr>
      </w:r>
      <w:r>
        <w:rPr>
          <w:lang w:val="hi_IN" w:bidi="hi_IN"/>
        </w:rPr>
        <w:t>पाँचवें दृश्य में भी दो भाग हैं। सबसे पहले, शिमशोन बताता है कि वह पलिश्तियों से बदला लेने के लिए क्या करेगा। शिमशोन के कथन के तीन हिस्से हैं। शिमशोन कहता है कि पलिश्तियों ने शिमशोन के साथ जो किया, उसके कारण शिमशोन के पास पलिश्तियों से बदला लेने का एक कारण है—पलिश्तियों ने शिमशोन की पत्नी और उसके ससुर को आग में जला दिया था। इसके बाद, शिमशोन एक वादा करता है जब वह कहता है, "मैं निश्चित रूप से तुमसे बदला लूँगा।" इसका अर्थ है कि शिमशोन वादा करता है कि वह ऐसा करेगा। अंत में, शिमशोन कहता है कि पलिश्तियों को जो हानि वह पहुँचाएगा उसकी भी एक सीमा होगी। शिमशोन तब रुकेगा जब वह पलिश्तियों से अपना पूरा बदला ले लेगा।</w:t>
      </w:r>
    </w:p>
    <w:p>
      <w:pPr/>
      <w:r>
        <w:rPr>
          <w:lang w:val="hi_IN" w:bidi="hi_IN"/>
        </w:rPr>
      </w:r>
      <w:r>
        <w:rPr>
          <w:lang w:val="hi_IN" w:bidi="hi_IN"/>
        </w:rPr>
        <w:t>यहाँ रुकें और समूह के रूप में इस प्रश्न पर चर्चा करें: आपकी भाषा में लोग जिस सामान्य तरीके से वादे या शपथ लेते हैं, उसका वर्णन करें। उदाहरण के लिए, शिमशोन कहता है, "मैं निश्चित रूप से...." आप इस भाग में शिमशोन की प्रतिज्ञा का अनुवाद कैसे करेंगे? इस ऑडियो को यहाँ रोकें।</w:t>
      </w:r>
    </w:p>
    <w:p>
      <w:pPr/>
      <w:r>
        <w:rPr>
          <w:lang w:val="hi_IN" w:bidi="hi_IN"/>
        </w:rPr>
      </w:r>
      <w:r>
        <w:rPr>
          <w:lang w:val="hi_IN" w:bidi="hi_IN"/>
        </w:rPr>
        <w:t>पाँचवें दृश्य के दूसरे भाग में, शिमशोन बहुत से पलिश्तियों को मार डालता है। शिमशोन इन पलिश्तियों को बड़ी क्रूरता से मार डालता है। मूल भाषा में, कहानीकार कहता है कि शिमशोन ने उनके “कूल्हे और जाँघ” पर प्रहार किया, जो सम्भवतः यह बताने का एक विशेष तरीका था कि शिमशोन ने पलिश्तियों को बहुत हिंसक रीति से और निर्दयता से मार डाला। हम नहीं जानते कि शिमशोन ने कितने पलिश्तियों को मार डाला।</w:t>
      </w:r>
    </w:p>
    <w:p>
      <w:pPr/>
      <w:r>
        <w:rPr>
          <w:lang w:val="hi_IN" w:bidi="hi_IN"/>
        </w:rPr>
      </w:r>
      <w:r>
        <w:rPr>
          <w:lang w:val="hi_IN" w:bidi="hi_IN"/>
        </w:rPr>
        <w:t>यहाँ रुकें और समूह के रूप में इस प्रश्न पर चर्चा करें: आप इस विचार का अनुवाद किस प्रकार करेंगे कि शिमशोन ने पलिश्तियों पर आक्रमण किया और उन्हें बड़ी हिंसक रीति से मार डाला? इस ऑडियो को यहाँ रोकें।</w:t>
      </w:r>
    </w:p>
    <w:p>
      <w:pPr/>
      <w:r>
        <w:rPr>
          <w:lang w:val="hi_IN" w:bidi="hi_IN"/>
        </w:rPr>
      </w:r>
      <w:r>
        <w:rPr>
          <w:lang w:val="hi_IN" w:bidi="hi_IN"/>
        </w:rPr>
        <w:t>छठे दृश्य में, शिमशोन एताम की चट्टान पर एक गुफा में रहने के लिए नीचे जाता है। गुफा पृथ्वी में बनी एक खोखली जगह होती है जहाँ लोग रह सकते हैं। याद रखें कि यह संभवतः यहूदा के गोत्र की भूमि में, सोरेक घाटी की उत्तरी ढलान पर, सोराह नगर के पास स्थित है। याद रखें कि इस बार बहुत से पलिश्तियों को मारने के बाद शिमशोन अपने पिता के घर वापस नहीं जाता, जैसा उसने अश्कलोन में 30 लोगों को मारने के बाद किया था।</w:t>
      </w:r>
    </w:p>
    <w:p>
      <w:pPr/>
      <w:r>
        <w:rPr>
          <w:lang w:val="hi_IN" w:bidi="hi_IN"/>
        </w:rPr>
      </w:r>
      <w:r>
        <w:rPr>
          <w:lang w:val="hi_IN" w:bidi="hi_IN"/>
        </w:rPr>
        <w:t>यहाँ रुकें और यदि आवश्यक हो, तो समूह के रूप में फिर से गुफा की एक तस्वीर और एताम की चट्टान का नक्शा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शिमशोन की पत्नी</w:t>
      </w:r>
    </w:p>
    <w:p>
      <w:pPr>
        <w:pStyle w:val="ListBullet"/>
        <w:spacing w:line="240" w:lineRule="auto"/>
        <w:ind w:left="720"/>
      </w:pPr>
      <w:r>
        <w:rPr>
          <w:lang w:val="hi_IN" w:bidi="hi_IN"/>
        </w:rPr>
      </w:r>
      <w:r>
        <w:rPr>
          <w:lang w:val="hi_IN" w:bidi="hi_IN"/>
        </w:rPr>
        <w:t>शिमशोन की पत्नी का पिता, तिम्नी</w:t>
      </w:r>
    </w:p>
    <w:p>
      <w:pPr>
        <w:pStyle w:val="ListBullet"/>
        <w:spacing w:line="240" w:lineRule="auto"/>
        <w:ind w:left="720"/>
      </w:pPr>
      <w:r>
        <w:rPr>
          <w:lang w:val="hi_IN" w:bidi="hi_IN"/>
        </w:rPr>
      </w:r>
      <w:r>
        <w:rPr>
          <w:lang w:val="hi_IN" w:bidi="hi_IN"/>
        </w:rPr>
        <w:t>तिम्नी की छोटी बेटी</w:t>
      </w:r>
    </w:p>
    <w:p>
      <w:pPr>
        <w:pStyle w:val="ListBullet"/>
        <w:spacing w:line="240" w:lineRule="auto"/>
        <w:ind w:left="720"/>
      </w:pPr>
      <w:r>
        <w:rPr>
          <w:lang w:val="hi_IN" w:bidi="hi_IN"/>
        </w:rPr>
      </w:r>
      <w:r>
        <w:rPr>
          <w:lang w:val="hi_IN" w:bidi="hi_IN"/>
        </w:rPr>
        <w:t>विवाह के उत्सव से शिमशोन का साथी</w:t>
      </w:r>
    </w:p>
    <w:p>
      <w:pPr>
        <w:pStyle w:val="ListBullet"/>
        <w:spacing w:line="240" w:lineRule="auto"/>
        <w:ind w:left="720"/>
      </w:pPr>
      <w:r>
        <w:rPr>
          <w:lang w:val="hi_IN" w:bidi="hi_IN"/>
        </w:rPr>
      </w:r>
      <w:r>
        <w:rPr>
          <w:lang w:val="hi_IN" w:bidi="hi_IN"/>
        </w:rPr>
        <w:t>और पलिश्ती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अपने पिता के घर लौटने के कुछ समय बाद, शिमशोन फिर से तिम्नाह लौटता है। शिमशोन ऐसा गेहूँ की कटनी के दौरान करता है। शिमशोन अपनी पत्नी और उसके परिवार के लिए उपहार के रूप में अपने साथ एक बकरी का बच्चा 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अपनी पत्नी के पिता से कहता है कि शिमशोन अपनी पत्नी से उसके कमरे में मिलने जाना चाहता है। लेकिन उसकी पत्नी का पिता शिमशोन को कमरे में जाने से मना कर देता है। पिता शिमशोन से कहता है कि उसे लगा कि शिमशोन उसकी बेटी से घृणा करता है, क्योंकि वह उसे तिम्नाह में छोड़कर चला गया था। पिता ने अपनी बेटी को शिमशोन के उस सबसे करीबी साथी को उसकी पत्नी के रूप में दे दिया जो विवाह में शामिल था। पिता शिमशोन को अपनी छोटी बेटी को नई पत्नी के रूप में देने का प्रस्ताव भी रखता है और कहता है कि वह बेटी उसकी बड़ी बेटी से भी अधिक सुन्दर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शिमशोन की पत्नी के 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कहता है, "मेरी पत्नी के पिता ने जो किया है, उसके कारण इस बार पलिश्तियों को हानि पहुँचाना मेरे लिए सही है!" शिमशोन 300 लोमड़ियों को पकड़ता है और उनकी पूँछों को जोड़ों में एक साथ बाँध देता है। शिमशोन उनकी पूँछों में मशालें बाँधता है और उन मशालों को जला देता है। शिमशोन लोमड़ियों को पलिश्तियों के अनाज के खेतों में दौड़ाता है। लोमड़ियों ने पलिश्तियों की खड़ी फसल, जमा किया हुआ अनाज, दाख की बारियाँ और जैतून के बाग नष्ट कर दिए।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पलिश्तियों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 पूछते हैं, “यह किसने किया?” अन्य पलिश्ती उन्हें बताते हैं कि यह काम तिम्नी के दामाद शिमशोन ने किया। शिमशोन ने सब कुछ इसलिए जला दिया क्योंकि उसकी पत्नी के पिता ने उसकी पत्नी को उसके मित्र को दे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 तिम्नाह तक ऊपर गए और शिमशोन की पत्नी और उसके पिता को जलाकर मार डाला। शिमशोन पलिश्तियों से कहता है कि क्योंकि उन्होंने उसकी पत्नी और उसके ससुर को मार डाला है, इसलिए अब वह तब तक पलिश्तियों को हानि पहुँचाएगा जब तक वह उनसे पूरा बदला न ले 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पलिश्तियों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पलिश्तियों पर आक्रमण करता है और उन्हें बड़ी क्रूरता से मार डालता है। फिर शिमशोन जाकर एताम की चट्टान में एक गुफा में रहने 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शिमशोन गेहूँ की </w:t>
      </w:r>
      <w:r>
        <w:rPr>
          <w:b/>
          <w:lang w:val="hi_IN" w:bidi="hi_IN"/>
        </w:rPr>
        <w:t>कटनी</w:t>
      </w:r>
      <w:r>
        <w:rPr>
          <w:lang w:val="hi_IN" w:bidi="hi_IN"/>
        </w:rPr>
        <w:t xml:space="preserve"> के समय अपनी पत्नी से मिलने तिम्नाह वापस जाता है। याद रखें, यह शायद जून या जुलाई का समय था, जब लोग खेतों में गेहूँ को इकट्ठा करके गट्ठरों या ढेरों में जमा करते थे। गेहूँ उन सामान्य अनाजों में से एक था, जिसे शिमशोन के समय में लोग भोजन के लिए उगाते थे। कटनी का अनुवाद उसी तरह करें जैसे आपने पिछले भागों में किया था।</w:t>
      </w:r>
    </w:p>
    <w:p>
      <w:pPr/>
      <w:r>
        <w:rPr>
          <w:lang w:val="hi_IN" w:bidi="hi_IN"/>
        </w:rPr>
      </w:r>
      <w:r>
        <w:rPr>
          <w:lang w:val="hi_IN" w:bidi="hi_IN"/>
        </w:rPr>
        <w:t xml:space="preserve">शिमशोन अपनी पत्नी और उसके परिवार के लिए उपहार के रूप में एक </w:t>
      </w:r>
      <w:r>
        <w:rPr>
          <w:b/>
          <w:lang w:val="hi_IN" w:bidi="hi_IN"/>
        </w:rPr>
        <w:t>बकरी</w:t>
      </w:r>
      <w:r>
        <w:rPr>
          <w:lang w:val="hi_IN" w:bidi="hi_IN"/>
        </w:rPr>
        <w:t xml:space="preserve"> का बच्चा लाता है। बकरी एक सामान्य सींग वाला पशु है, जिसे लोग भोजन और दूध के लिए पालते हैं। बकरी का अनुवाद उसी तरह करें जैसे आपने पिछले भागों में किया था।</w:t>
      </w:r>
    </w:p>
    <w:p>
      <w:pPr/>
      <w:r>
        <w:rPr>
          <w:lang w:val="hi_IN" w:bidi="hi_IN"/>
        </w:rPr>
      </w:r>
      <w:r>
        <w:rPr>
          <w:lang w:val="hi_IN" w:bidi="hi_IN"/>
        </w:rPr>
        <w:t>यहाँ रुकें और यदि आवश्यक हो, तो समूह के रूप में फिर से एक बकरी के बच्चे की तस्वीर देखें। इस ऑडियो को यहाँ रोकें।</w:t>
      </w:r>
    </w:p>
    <w:p>
      <w:pPr/>
      <w:r>
        <w:rPr>
          <w:lang w:val="hi_IN" w:bidi="hi_IN"/>
        </w:rPr>
      </w:r>
      <w:r>
        <w:rPr>
          <w:lang w:val="hi_IN" w:bidi="hi_IN"/>
        </w:rPr>
        <w:t>शिमशोन 300 लोमड़ियाँ लेता है, उनकी पूँछों को जोड़ों में बाँधता है, और उनकी पूँछों के बीच मशालें रख देता है। लोमड़ी एक छोटा जंगली जानवर है, जिसकी लंबी और घनी पूँछ होती है। याद रखें, यह भी संभव है कि यह लोमड़ी के समान एक जानवर हो, जिसे सियार कहा जाता है। मशाल बनाने के लिए लोग कपड़ों के टुकड़ों को तेल में भिगोकर उन्हें लकड़ी के सिरे पर लपेटते हैं।</w:t>
      </w:r>
    </w:p>
    <w:p>
      <w:pPr/>
      <w:r>
        <w:rPr>
          <w:lang w:val="hi_IN" w:bidi="hi_IN"/>
        </w:rPr>
      </w:r>
      <w:r>
        <w:rPr>
          <w:lang w:val="hi_IN" w:bidi="hi_IN"/>
        </w:rPr>
        <w:t>यहाँ रुकें और यदि आवश्यकता हो तो, एक लोमड़ी, एक सियार और एक मशाल की तस्वीरों को एक समूह के रूप में फिर से देखें। निर्णय कीजिए कि आप इन शब्दों का अनुवाद कैसे करेंगे। इस ऑडियो को यहाँ रोकें।</w:t>
      </w:r>
    </w:p>
    <w:p>
      <w:pPr/>
      <w:r>
        <w:rPr>
          <w:lang w:val="hi_IN" w:bidi="hi_IN"/>
        </w:rPr>
      </w:r>
      <w:r>
        <w:rPr>
          <w:lang w:val="hi_IN" w:bidi="hi_IN"/>
        </w:rPr>
        <w:t xml:space="preserve">शिमशोन आग लगी पूँछ वाली लोमड़ियों को </w:t>
      </w:r>
      <w:r>
        <w:rPr>
          <w:b/>
          <w:lang w:val="hi_IN" w:bidi="hi_IN"/>
        </w:rPr>
        <w:t>खड़ी फसल</w:t>
      </w:r>
      <w:r>
        <w:rPr>
          <w:lang w:val="hi_IN" w:bidi="hi_IN"/>
        </w:rPr>
        <w:t xml:space="preserve"> में भेजता है, जो वह गेहूँ है जो अब भी खेतों में खड़ा है। लोमड़ियाँ </w:t>
      </w:r>
      <w:r>
        <w:rPr>
          <w:b/>
          <w:lang w:val="hi_IN" w:bidi="hi_IN"/>
        </w:rPr>
        <w:t>अनाज के ढेर</w:t>
      </w:r>
      <w:r>
        <w:rPr>
          <w:lang w:val="hi_IN" w:bidi="hi_IN"/>
        </w:rPr>
        <w:t xml:space="preserve"> को नष्ट कर देती हैं, जो पहले से कटनी की गई थी, और </w:t>
      </w:r>
      <w:r>
        <w:rPr>
          <w:b/>
          <w:lang w:val="hi_IN" w:bidi="hi_IN"/>
        </w:rPr>
        <w:t>दाख की बारियाँ</w:t>
      </w:r>
      <w:r>
        <w:rPr>
          <w:lang w:val="hi_IN" w:bidi="hi_IN"/>
        </w:rPr>
        <w:t xml:space="preserve"> और </w:t>
      </w:r>
      <w:r>
        <w:rPr>
          <w:b/>
          <w:lang w:val="hi_IN" w:bidi="hi_IN"/>
        </w:rPr>
        <w:t>जैतून के बाग</w:t>
      </w:r>
      <w:r>
        <w:rPr>
          <w:lang w:val="hi_IN" w:bidi="hi_IN"/>
        </w:rPr>
        <w:t xml:space="preserve"> को नष्ट कर देती हैं। अंगूर का बाग वह स्थान है जहाँ लोग अंगूर उगाते हैं, और जैतून का बाग वह स्थान है जहाँ लोग जैतून के पेड़ उगाते हैं। दाख की बारी का अनुवाद उसी तरह करें जैसे आपने पिछले भागों में किया था। दाख की बारी के बारे में अधिक जानकारी के लिए, मुख्य शब्दावली देखें।</w:t>
      </w:r>
    </w:p>
    <w:p>
      <w:pPr/>
      <w:r>
        <w:rPr>
          <w:lang w:val="hi_IN" w:bidi="hi_IN"/>
        </w:rPr>
      </w:r>
      <w:r>
        <w:rPr>
          <w:lang w:val="hi_IN" w:bidi="hi_IN"/>
        </w:rPr>
        <w:t>यहाँ रुकें और यदि आवश्यक हो, तो समूह के रूप में फिर से खड़ी फसल, जमा किए हुए अनाज, दाख की बारी और जैतून के बाग की तस्वीरें देखें। निर्णय करें कि आप इनमें से प्रत्येक चीज़ का अनुवाद कैसे करेंगे। इस ऑडियो को यहाँ रोकें।</w:t>
      </w:r>
    </w:p>
    <w:p>
      <w:pPr/>
      <w:r>
        <w:rPr>
          <w:lang w:val="hi_IN" w:bidi="hi_IN"/>
        </w:rPr>
      </w:r>
      <w:r>
        <w:rPr>
          <w:lang w:val="hi_IN" w:bidi="hi_IN"/>
        </w:rPr>
        <w:t xml:space="preserve">पलिश्तियों को पता चला कि शिमशोन, </w:t>
      </w:r>
      <w:r>
        <w:rPr>
          <w:b/>
          <w:lang w:val="hi_IN" w:bidi="hi_IN"/>
        </w:rPr>
        <w:t>तिम्नी व्यक्ति के दामाद</w:t>
      </w:r>
      <w:r>
        <w:rPr>
          <w:lang w:val="hi_IN" w:bidi="hi_IN"/>
        </w:rPr>
        <w:t>, ने उनकी संपत्ति जला दी थी। तिम्नी वह व्यक्ति है जो तिम्नाह नगर का रहने वाला है। दामाद वह पुरुष होता है जो किसी व्यक्ति की बेटी का पति होता है।</w:t>
      </w:r>
    </w:p>
    <w:p>
      <w:pPr/>
      <w:r>
        <w:rPr>
          <w:lang w:val="hi_IN" w:bidi="hi_IN"/>
        </w:rPr>
      </w:r>
      <w:r>
        <w:rPr>
          <w:lang w:val="hi_IN" w:bidi="hi_IN"/>
        </w:rPr>
        <w:t>यहाँ रुकें और समूह के रूप में चर्चा करें कि आप “तिम्नी का दामाद” का अनुवाद कैसे करेंगे। इस ऑडियो को यहाँ रोकें।</w:t>
      </w:r>
    </w:p>
    <w:p>
      <w:pPr/>
      <w:r>
        <w:rPr>
          <w:lang w:val="hi_IN" w:bidi="hi_IN"/>
        </w:rPr>
      </w:r>
      <w:r>
        <w:rPr>
          <w:lang w:val="hi_IN" w:bidi="hi_IN"/>
        </w:rPr>
        <w:t>शिमशोन ने यह प्रतिज्ञा की कि पलिश्तियों द्वारा उसकी पत्नी और उसके ससुर को मार डालने के बाद वह उनसे बदला लेगा।</w:t>
      </w:r>
    </w:p>
    <w:p>
      <w:pPr/>
      <w:r>
        <w:rPr>
          <w:lang w:val="hi_IN" w:bidi="hi_IN"/>
        </w:rPr>
      </w:r>
      <w:r>
        <w:rPr>
          <w:lang w:val="hi_IN" w:bidi="hi_IN"/>
        </w:rPr>
        <w:t>शिमशोन ने बहुत से पलिश्तियों पर हमला किया और उन्हें मार डाला। शिमशोन ने उन्हें बड़ी क्रूरता से मार डाला। इसके बाद शिमशोन एताम की चट्टान में एक गुफा में रहने के लिए नीचे चला गया। गुफा पृथ्वी में बनी हुई एक खोखली जगह होती है, जहाँ लोग रह सकते हैं या छिप सकते हैं। एताम की चट्टान संभवतः उस समय की एक प्रसिद्ध जगह थी, और यह शायद सोरेक घाटी के उत्तरी ढलान पर, सोराह नगर के पास स्थित थी।</w:t>
      </w:r>
    </w:p>
    <w:p>
      <w:pPr/>
      <w:r>
        <w:rPr>
          <w:lang w:val="hi_IN" w:bidi="hi_IN"/>
        </w:rPr>
      </w:r>
      <w:r>
        <w:rPr>
          <w:lang w:val="hi_IN" w:bidi="hi_IN"/>
        </w:rPr>
        <w:t xml:space="preserve">यहाँ रुकें और यदि आवश्यक हो, तो समूह के रूप में फिर से गुफा की एक तस्वीर और एताम की चट्टान का नक्शा देखें। </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15:9–20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15:9–20 को सुनें और अपने मन में रखें।</w:t>
      </w:r>
    </w:p>
    <w:p>
      <w:pPr/>
      <w:r>
        <w:rPr>
          <w:lang w:val="hi_IN" w:bidi="hi_IN"/>
        </w:rPr>
      </w:r>
      <w:r>
        <w:rPr>
          <w:lang w:val="hi_IN" w:bidi="hi_IN"/>
        </w:rPr>
        <w:t>यदि सम्भव हो, तो न्यायियों 15:9–20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15:9–20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शिमशोन और पलिश्ती एक-दूसरे के साथ बुराई के बदले बुराई चुकाने के अपने चक्र को जारी रखते हैं। पिछली कहानी में, शिमशोन ने पलिश्तियों की संपत्ति को जलाने के लिए 300 लोमड़ियों का उपयोग किया, क्योंकि पलिश्तियों ने उसकी पत्नी को किसी दूसरे व्यक्ति को दे दिया था। और फिर शिमशोन ने पलिश्तियों से बदला लिया, क्योंकि पलिश्तियों ने उसकी पत्नी और उसके ससुर को मार डाला था। कहानी का अंत तब हुआ जब यह कहा गया था कि शिमशोन एताम की चट्टान में रहता था। अब हम देखते हैं कि यहोवा किस प्रकार शिमशोन की बदला लेने की इच्छा का उपयोग करके इस्राएल को पलिश्तियों के शासन से छुड़ाना शुरू करता है।</w:t>
      </w:r>
    </w:p>
    <w:p>
      <w:pPr/>
      <w:r>
        <w:rPr>
          <w:lang w:val="hi_IN" w:bidi="hi_IN"/>
        </w:rPr>
      </w:r>
      <w:r>
        <w:rPr>
          <w:lang w:val="hi_IN" w:bidi="hi_IN"/>
        </w:rPr>
        <w:t>पलिश्ती अब भी शिमशोन से बदला लेना चाहते हैं, क्योंकि पिछली घटना में शिमशोन ने उनके बहुत से लोगों को मार डाला था। पलिश्ती अपने घर से निकलकर पूर्व की ओर ऊँचे प्रदेश में जाते हैं, जहाँ यहूदा का गोत्र रहता है। पलिश्ती लही नाम के स्थान पर युद्ध की तैयारी कर रहे हैं, जो शायद उस स्थान के पास है जहाँ शिमशोन एताम की चट्टान पर था। लही रामत-लही, का संक्षिप्त नाम है जिसका अर्थ है जबड़े की हड्डी की पहाड़ी। इस भाग में बाद में, हमें पता चलता है कि लोग इस स्थान को जबड़े की हड्डी की पहाड़ी क्यों कहते हैं।</w:t>
      </w:r>
    </w:p>
    <w:p>
      <w:pPr/>
      <w:r>
        <w:rPr>
          <w:lang w:val="hi_IN" w:bidi="hi_IN"/>
        </w:rPr>
      </w:r>
      <w:r>
        <w:rPr>
          <w:lang w:val="hi_IN" w:bidi="hi_IN"/>
        </w:rPr>
        <w:t>यहाँ रुकें और समूह के रूप में ऐसा नक्शा देखें जो पलिश्तियों के अपने देश से लही के संभावित स्थान तक यात्रा को दिखाता है। इस ऑडियो को यहाँ रोकें।</w:t>
      </w:r>
    </w:p>
    <w:p>
      <w:pPr/>
      <w:r>
        <w:rPr>
          <w:lang w:val="hi_IN" w:bidi="hi_IN"/>
        </w:rPr>
      </w:r>
      <w:r>
        <w:rPr>
          <w:lang w:val="hi_IN" w:bidi="hi_IN"/>
        </w:rPr>
        <w:t>संभवतः पलिश्ती यहूदा के गोत्र के क्षेत्र में इसलिए आए, क्योंकि यहूदा वह गोत्र था जो इस्राएल का अगुवा था। न्यायियों की पुस्तक की शुरुआत में, यहूदा के गोत्र ने कनानियों के साथ युद्ध में इस्राएल की अगुवाई की। उस समय लोगों के लिए युद्ध शुरू करने से पहले बातचीत करना सामान्य बात थी। यहूदा के लोग पूछते हैं कि पलिश्ती उन पर आक्रमण करने के लिए क्यों आए हैं, क्योंकि यहूदा के लोग नहीं जानते कि शिमशोन ने तिम्नाह में क्या किया था। पलिश्ती कहते हैं कि वे शिमशोन को बाँधकर उसे अपना बंदी बनाना चाहते हैं। पलिश्ती शिमशोन से बदला लेना चाहते हैं, क्योंकि शिमशोन ने उनके देश में बहुत विनाश किया और बहुत लोगों को मार डाला था।</w:t>
      </w:r>
    </w:p>
    <w:p>
      <w:pPr/>
      <w:r>
        <w:rPr>
          <w:lang w:val="hi_IN" w:bidi="hi_IN"/>
        </w:rPr>
      </w:r>
      <w:r>
        <w:rPr>
          <w:lang w:val="hi_IN" w:bidi="hi_IN"/>
        </w:rPr>
        <w:t>यहाँ रुकें और समूह के रूप में इस प्रश्न पर चर्चा करें: किसी ऐसे व्यक्ति के बारे में एक कहानी सुनाएँ जिसने किसी और के साथ वैसा ही किया जैसा उसने उसके साथ किया था, या उससे बदला लिया। इस ऑडियो को यहाँ रोकें।</w:t>
      </w:r>
    </w:p>
    <w:p>
      <w:pPr/>
      <w:r>
        <w:rPr>
          <w:lang w:val="hi_IN" w:bidi="hi_IN"/>
        </w:rPr>
      </w:r>
      <w:r>
        <w:rPr>
          <w:lang w:val="hi_IN" w:bidi="hi_IN"/>
        </w:rPr>
        <w:t>शिमशोन के साथ पलिश्तियों के विरुद्ध युद्ध में जाने के बजाय, यहूदा के लोग शिमशोन को पलिश्तियों के हाथ में देने का निर्णय लेते हैं। यह एक आश्चर्य की बात है, क्योंकि शिमशोन भी एक इस्राएली है। यहूदा के लोग सहायता के लिए यहोवा को नहीं पुकारते हैं। यहूदा के तीन हजार पुरुष एताम की चट्टान की गुफा में शिमशोन से बात करने गए, जिससे पता चलता है कि अब वे लोग समझ गए थे कि शिमशोन कितना खतरनाक है। याद रखें कि गुफा पृथ्वी में बनी हुई एक खोखली जगह होती है, जहाँ लोग छिप सकते हैं। एताम की चट्टान शायद यहूदा के गोत्र की भूमि में थी।</w:t>
      </w:r>
    </w:p>
    <w:p>
      <w:pPr/>
      <w:r>
        <w:rPr>
          <w:lang w:val="hi_IN" w:bidi="hi_IN"/>
        </w:rPr>
      </w:r>
      <w:r>
        <w:rPr>
          <w:lang w:val="hi_IN" w:bidi="hi_IN"/>
        </w:rPr>
        <w:t>यहाँ एक समूह के रूप में रुकें और यदि आवश्यक हो तो गुफा की एक तस्वीर और एताम की चट्टान का नक्शा फिर से देखें। इस ऑडियो को यहाँ रोकें।</w:t>
      </w:r>
    </w:p>
    <w:p>
      <w:pPr/>
      <w:r>
        <w:rPr>
          <w:lang w:val="hi_IN" w:bidi="hi_IN"/>
        </w:rPr>
      </w:r>
      <w:r>
        <w:rPr>
          <w:lang w:val="hi_IN" w:bidi="hi_IN"/>
        </w:rPr>
        <w:t>यहूदा के लोग चिंतित हैं कि शिमशोन के कार्यों से पूरे इस्राएल को नुकसान होगा। शिमशोन कहता है कि उसने पलिश्तियों के साथ केवल वही किया जो पलिश्तियों ने शिमशोन के साथ किया था। यहूदा के लोग और शिमशोन एक-दूसरे पर भरोसा नहीं करते हैं, और शिमशोन यहूदा के लोगों से यह वादा करवाता है कि वे उसे नहीं मारेंगे, संभवतः इसलिए क्योंकि शिमशोन अपनी रक्षा करना चाहता है। यहूदा के लोगों ने शिमशोन को दो नई रस्सियों से बाँध दिया, सम्भवतः उसकी बाँहों और हाथों को चारों ओर से बाँधा। लोग अक्सर सन से रस्सी या डोरी बनाते थे, और उसे मजबूत बनाने के लिए सन को आपस में मरोड़ते थे। नई रस्सियाँ शायद पुरानी रस्सियों से अधिक मजबूत थीं और उनको तोड़ना अधिक कठिन था। यहूदा के लोग यह सुनिश्चित करने के लिए दो नई रस्सियों का उपयोग करते हैं कि शिमशोन बच न सके।</w:t>
      </w:r>
    </w:p>
    <w:p>
      <w:pPr/>
      <w:r>
        <w:rPr>
          <w:lang w:val="hi_IN" w:bidi="hi_IN"/>
        </w:rPr>
      </w:r>
      <w:r>
        <w:rPr>
          <w:lang w:val="hi_IN" w:bidi="hi_IN"/>
        </w:rPr>
        <w:t>यहाँ रुकें और समूह के रूप में रस्सी की एक तस्वीर देखें। इस ऑडियो को यहाँ रोकें।</w:t>
      </w:r>
    </w:p>
    <w:p>
      <w:pPr/>
      <w:r>
        <w:rPr>
          <w:lang w:val="hi_IN" w:bidi="hi_IN"/>
        </w:rPr>
      </w:r>
      <w:r>
        <w:rPr>
          <w:lang w:val="hi_IN" w:bidi="hi_IN"/>
        </w:rPr>
        <w:t>साथ ही, यहाँ रुकें और समूह के रूप में इस प्रश्न पर चर्चा करें: जब आपको किसी चीज़ को मज़बूती से बाँधने या एक साथ जोड़ने की आवश्यकता होती है, तो आपके समुदाय में लोग किस चीज़ का उपयोग करते हैं? क्या आप रस्सी या किसी और चीज़ का उपयोग करते हैं? इस ऑडियो को यहाँ रोकें।</w:t>
      </w:r>
    </w:p>
    <w:p>
      <w:pPr/>
      <w:r>
        <w:rPr>
          <w:lang w:val="hi_IN" w:bidi="hi_IN"/>
        </w:rPr>
      </w:r>
      <w:r>
        <w:rPr>
          <w:lang w:val="hi_IN" w:bidi="hi_IN"/>
        </w:rPr>
        <w:t>शिमशोन लही में पलिश्तियों के पास आता है, और वे दो नई रस्सियाँ अभी भी उसकी बाहों और हाथों में बँधी हुई हैं। जब पलिश्ती शिमशोन से मिलने आते हैं, तो वे चिल्लाते हैं। संभव है कि पलिश्ती विजय के उत्साह में चिल्लाए हों, क्योंकि उन्होंने शिमशोन को उसी प्रकार बँधा हुआ देखा जैसा वे चाहते थे। यहोवा का आत्मा सामर्थ्य के साथ शिमशोन पर उतरा, और शिमशोन ने उन दो नई रस्सियों को तोड़ डाला और पलिश्तियों पर हमला कर दिया। शिमशोन की बाँहों पर बँधी रस्सियाँ आग में पड़े सन के समान हो गईं, जो आसानी से टूट जाती हैं। रस्सियाँ शिमशोन की बाँहों से गिर पड़ीं। सन एक पौधा है, जिसका उपयोग लोग रस्सी और कपड़े बनाने के लिए करते हैं, और सन आसानी से जल जाता है। शिमशोन के हाथों के बंधन, जो सम्भवतः उसके हाथों को पीठ के पीछे बाँधे हुए थे, उसके हाथों से भी गिर पड़े।</w:t>
      </w:r>
    </w:p>
    <w:p>
      <w:pPr/>
      <w:r>
        <w:rPr>
          <w:lang w:val="hi_IN" w:bidi="hi_IN"/>
        </w:rPr>
      </w:r>
      <w:r>
        <w:rPr>
          <w:lang w:val="hi_IN" w:bidi="hi_IN"/>
        </w:rPr>
        <w:t>यहाँ रुकें और समूह के रूप में सन के पौधे की एक तस्वीर देखें। इस ऑडियो को यहाँ रोकें।</w:t>
      </w:r>
    </w:p>
    <w:p>
      <w:pPr/>
      <w:r>
        <w:rPr>
          <w:lang w:val="hi_IN" w:bidi="hi_IN"/>
        </w:rPr>
      </w:r>
      <w:r>
        <w:rPr>
          <w:lang w:val="hi_IN" w:bidi="hi_IN"/>
        </w:rPr>
        <w:t>अब जब शिमशोन के हाथ खुल गए, तो उसने तुरंत पलिश्तियों पर हमला करने के लिए किसी वस्तु को ढूँढ़ लिया। शिमशोन को एक गदहे के जबड़े की हड्डी मिली। गदहा घोड़े जैसा एक घरेलू पशु होता है, लेकिन आकार में छोटा होता है और उसके कान लंबे होते हैं। जबड़े की हड्डी वह हड्डी है जो गदहे के मुँह के नीचे होती है।</w:t>
      </w:r>
    </w:p>
    <w:p>
      <w:pPr/>
      <w:r>
        <w:rPr>
          <w:lang w:val="hi_IN" w:bidi="hi_IN"/>
        </w:rPr>
      </w:r>
      <w:r>
        <w:rPr>
          <w:lang w:val="hi_IN" w:bidi="hi_IN"/>
        </w:rPr>
        <w:t>यहाँ रुकें और यदि आवश्यक हो, तो समूह के रूप में गदहे की तस्वीरें और गदहे के सूखे जबड़े की हड्डी की एक तस्वीर देखें। इस ऑडियो को यहाँ रोकें।</w:t>
      </w:r>
    </w:p>
    <w:p>
      <w:pPr/>
      <w:r>
        <w:rPr>
          <w:lang w:val="hi_IN" w:bidi="hi_IN"/>
        </w:rPr>
      </w:r>
      <w:r>
        <w:rPr>
          <w:lang w:val="hi_IN" w:bidi="hi_IN"/>
        </w:rPr>
        <w:t>जबड़े की हड्डी ताज़ी थी, अर्थात् गदहा हाल ही में मरा था और वह हड्डी सूखी नहीं थी, इसलिए वह आसानी से टूटने वाली नहीं थी। वह जबड़े की हड्डी सम्भवतः खून से सनी हुई थी, और यह एक और उदाहरण था कि शिमशोन ने अपनी शपथ को कैसे तोड़ा। क्योंकि शिमशोन यहोवा के लिए अलग ठहराया गया था, इसलिए उसे मरे हुए पशुओं को नहीं छूना चाहिए। संभवतः यहोवा ही वह था जिसने शिमशोन के लिए जबड़े की हड्डी उपलब्ध कराई, जो कुछ उलझन भरा लगता है, क्योंकि यही यहोवा था जिसने कहा था कि शिमशोन किसी भी अशुद्ध वस्तु को, जिसमें मरे हुए पशु भी शामिल हैं, नहीं छुए। फिर भी, इस विशेष परिस्थिति में शिमशोन के लिए जबड़े की हड्डी को छूकर उससे पलिश्तियों को मारना अधिक महत्वपूर्ण था, बजाय इसके कि वह मरे हुए पशुओं को न छूने की अपनी प्रतिज्ञा को बनाए रखता।</w:t>
      </w:r>
    </w:p>
    <w:p>
      <w:pPr/>
      <w:r>
        <w:rPr>
          <w:lang w:val="hi_IN" w:bidi="hi_IN"/>
        </w:rPr>
      </w:r>
      <w:r>
        <w:rPr>
          <w:lang w:val="hi_IN" w:bidi="hi_IN"/>
        </w:rPr>
        <w:t>यहाँ रुकें और समूह के रूप में इस प्रश्न पर चर्चा करें: आपको क्या लगता है कि यहोवा ने गदहे के जबड़े की हड्डी को शिमशोन को उपयोग करने के लिए क्यों प्रदान किया, जबकि यह सामान्य रूप से उसकी शपथ के विरुद्ध होती थी? अपने जीवन या किसी और के जीवन की ऐसी कठिन परिस्थिति के बारे में बात कीजिए, जहाँ आपको ऐसा कुछ करना पड़ा हो जो आप सामान्य रूप से नहीं करते। इस ऑडियो को यहाँ रोकें।</w:t>
      </w:r>
    </w:p>
    <w:p>
      <w:pPr/>
      <w:r>
        <w:rPr>
          <w:lang w:val="hi_IN" w:bidi="hi_IN"/>
        </w:rPr>
      </w:r>
      <w:r>
        <w:rPr>
          <w:lang w:val="hi_IN" w:bidi="hi_IN"/>
        </w:rPr>
        <w:t>शिमशोन 1,000 पलिश्तियों को मारने के लिए गदहे के जबड़े की हड्डी का उपयोग करता है। यह संभव है कि शिमशोन ने ठीक 1,000 लोगों को न मारा हो, परन्तु उसने लगभग इतने ही लोगों को मार डाला था। शिमशोन 1,000 पुरुषों के विरुद्ध केवल एक ही व्यक्ति था। यहोवा के आत्मा की सामर्थ्य के कारण शिमशोन वह कार्य कर सका जो असम्भव था।</w:t>
      </w:r>
    </w:p>
    <w:p>
      <w:pPr/>
      <w:r>
        <w:rPr>
          <w:lang w:val="hi_IN" w:bidi="hi_IN"/>
        </w:rPr>
      </w:r>
      <w:r>
        <w:rPr>
          <w:lang w:val="hi_IN" w:bidi="hi_IN"/>
        </w:rPr>
        <w:t>यहाँ रुकें और समूह के रूप में इस प्रश्न पर चर्चा करें: अपनी संस्कृति की किसी ऐसे व्यक्ति की कहानी सुनाएँ जिसने कुछ ऐसा किया जो असंभव लगता था। इस ऑडियो को यहाँ रोकें।</w:t>
      </w:r>
    </w:p>
    <w:p>
      <w:pPr/>
      <w:r>
        <w:rPr>
          <w:lang w:val="hi_IN" w:bidi="hi_IN"/>
        </w:rPr>
      </w:r>
      <w:r>
        <w:rPr>
          <w:lang w:val="hi_IN" w:bidi="hi_IN"/>
        </w:rPr>
        <w:t>अपनी विजय के बाद, शिमशोन एक गीत गाता है कि कैसे उसने गदहे के जबड़े की हड्डी से 1,000 पलिश्तियों को मार डाला। यह न्यायियों की पुस्तक में युद्ध जीतने के बाद दबोरा और बाराक के विजय गीतों के समान एक गीत है। शिमशोन अपने विजय गीत में यहोवा के बारे में कुछ नहीं कहता, और कुछ लोग सोचते हैं कि शिमशोन अपनी विजय पर स्वयं पर घमण्ड कर रहा था। शिमशोन ने जबड़े की हड्डी को फेंक दिया और उस स्थान का नाम गदहे के जबड़े की हड्डी से मिली अपनी विजय के अनुसार रखा। शिमशोन उस स्थान को रामत-लही कहता है, जिसका अर्थ है जबड़े की हड्डी की पहाड़ी।</w:t>
      </w:r>
    </w:p>
    <w:p>
      <w:pPr/>
      <w:r>
        <w:rPr>
          <w:lang w:val="hi_IN" w:bidi="hi_IN"/>
        </w:rPr>
      </w:r>
      <w:r>
        <w:rPr>
          <w:lang w:val="hi_IN" w:bidi="hi_IN"/>
        </w:rPr>
        <w:t>यहाँ रुकें और इस प्रश्न पर समूह के रूप में चर्चा करें: अपनी भाषा में ऐसा गीत गाएँ जो किसी विजय, सफलता, या किसी ऐसे कार्य के उत्सव के बारे में हो जिसने दूसरे लोगों को आश्चर्यचकित कर दिया हो। इस ऑडियो को यहाँ रोकें।</w:t>
      </w:r>
    </w:p>
    <w:p>
      <w:pPr/>
      <w:r>
        <w:rPr>
          <w:lang w:val="hi_IN" w:bidi="hi_IN"/>
        </w:rPr>
      </w:r>
      <w:r>
        <w:rPr>
          <w:lang w:val="hi_IN" w:bidi="hi_IN"/>
        </w:rPr>
        <w:t>शिमशोन बहुत प्यासा है, इसलिए शिमशोन अपनी कहानी में पहली बार यहोवा को पुकारता है, क्योंकि शिमशोन सोचता है कि वह प्यास से मर जाएगा। संभवतः उस समय गर्मियों का बहुत गरम मौसम था, क्योंकि यह घटना गेहूँ की कटनी के समय हुई थी। संभव है कि शिमशोन यहूदा के लोगों से पीने के लिए पानी माँगना नहीं चाहता था, क्योंकि यहूदा के लोगों ने ही उसे पलिश्तियों के हाथों सौंप दिया था। यहोवा से अपनी प्रार्थना में शिमशोन स्वयं को यहोवा का सेवक कहता है और यह भी कहता है कि पलिश्तियों पर विजय यहोवा ने ही उसे दी है। शिमशोन यह भी पूछता है कि इस विजय के बाद यहोवा उसे प्यास से मरने क्यों देगा, और खतनारहित पलिश्तियों को शिमशोन को ले जाने क्यों देगा। याद रखें, खतना यहूदियों की एक प्रथा है, जिसमें लड़के के लिंग के सिरे की ढ़ीलीचमड़ी काट दी जाती है, और यह दिखाता है कि इस्राएल यहोवा की प्रजा है। पलिश्ती लोग खतनारहित थे और इस्राएल के शत्रु थे। यदि यहोवा के खतनारहित शत्रु शिमशोन को मार डालते, तो यह शिमशोन के लिए लज्जा की बात होती अगर उसकी मृत्यु हो जाती।</w:t>
      </w:r>
    </w:p>
    <w:p>
      <w:pPr/>
      <w:r>
        <w:rPr>
          <w:lang w:val="hi_IN" w:bidi="hi_IN"/>
        </w:rPr>
      </w:r>
      <w:r>
        <w:rPr>
          <w:lang w:val="hi_IN" w:bidi="hi_IN"/>
        </w:rPr>
        <w:t>यहोवा शिमशोन की प्रार्थना को सुनता है। यहोवा लही में भूमि की एक खोखली जगह को खोलता है, और उस खोखली जगह से पानी निकलता है। शिमशोन पानी पीता है, उसकी शक्ति लौट आती है, और वह जीवित बच जाता है। शिमशोन उस सोते का नाम एनहक्कोरे रखता है, जिसका अर्थ है “पुकारने वाले का सोता।” संभवतः शिमशोन इसका यह नाम इसलिए रखता है, क्योंकि उसने उसी सोते पर पानी के लिए यहोवा को पुकारा था। जब न्यायियों की पुस्तक के लेखक ने यह कहानी सुनाई, तब लही के उस सोते में अब भी पानी था।</w:t>
      </w:r>
    </w:p>
    <w:p>
      <w:pPr/>
      <w:r>
        <w:rPr>
          <w:lang w:val="hi_IN" w:bidi="hi_IN"/>
        </w:rPr>
      </w:r>
      <w:r>
        <w:rPr>
          <w:lang w:val="hi_IN" w:bidi="hi_IN"/>
        </w:rPr>
        <w:t>इस कहानी का अंतिम भाग हमें बताता है कि शिमशोन 20 वर्षों तक इस्राएल का न्यायी था। यह दिखाता है कि लही में शिमशोन की बड़ी विजय ने उसे यहूदा के पुरुषों के स्थान पर इस्राएल का अगुवा बना दिया। इस्राएल के न्यायी के रूप में शिमशोन का पूरा समय पलिश्तियों के शासन के दौरान बीता, जो यह याद दिलाता है कि शिमशोन ने केवल इस्राएल को पलिश्तियों के शासन से छुड़ाना शुरू ही किया था।</w:t>
      </w:r>
      <w:r>
        <w:rPr>
          <w:lang w:val="hi_IN" w:bidi="hi_IN"/>
        </w:rPr>
      </w:r>
    </w:p>
    <w:p>
      <w:pPr>
        <w:pStyle w:val="Heading3"/>
      </w:pPr>
      <w:r>
        <w:rPr>
          <w:lang w:val="hi_IN" w:bidi="hi_IN"/>
        </w:rPr>
        <w:t>घटनाओं को समझाना</w:t>
      </w:r>
    </w:p>
    <w:p>
      <w:pPr/>
      <w:r>
        <w:rPr>
          <w:lang w:val="hi_IN" w:bidi="hi_IN"/>
        </w:rPr>
      </w:r>
      <w:r>
        <w:rPr>
          <w:lang w:val="hi_IN" w:bidi="hi_IN"/>
        </w:rPr>
        <w:t>न्यायियों 15:9–20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पलिश्ती यहूदा के गोत्र के क्षेत्र में स्थित लही में आए। पलिश्तियों ने यहूदा के लोगों से कहा कि वे शिमशोन को बंदी बनाने आए हैं।</w:t>
      </w:r>
    </w:p>
    <w:p>
      <w:pPr/>
      <w:r>
        <w:rPr>
          <w:lang w:val="hi_IN" w:bidi="hi_IN"/>
        </w:rPr>
      </w:r>
      <w:r>
        <w:rPr>
          <w:b/>
          <w:lang w:val="hi_IN" w:bidi="hi_IN"/>
        </w:rPr>
        <w:t>दूसरे दृश्य में:</w:t>
      </w:r>
      <w:r>
        <w:rPr>
          <w:lang w:val="hi_IN" w:bidi="hi_IN"/>
        </w:rPr>
        <w:t xml:space="preserve"> यहूदा के गोत्र के तीन हजार लोग एताम की चट्टान में शिमशोन के पास जाते हैं। वे लोग शिमशोन को पलिश्तियों के हवाले करने के लिए उसे दो नई रस्सियों से बाँध देते हैं। वे लोग इस बात से सहमत होते हैं कि वे स्वयं शिमशोन को नहीं मारेंगे।</w:t>
      </w:r>
    </w:p>
    <w:p>
      <w:pPr/>
      <w:r>
        <w:rPr>
          <w:lang w:val="hi_IN" w:bidi="hi_IN"/>
        </w:rPr>
      </w:r>
      <w:r>
        <w:rPr>
          <w:b/>
          <w:lang w:val="hi_IN" w:bidi="hi_IN"/>
        </w:rPr>
        <w:t>तीसरे दृश्य में:</w:t>
      </w:r>
      <w:r>
        <w:rPr>
          <w:lang w:val="hi_IN" w:bidi="hi_IN"/>
        </w:rPr>
        <w:t xml:space="preserve"> जब शिमशोन लही आता है, तो यहोवा का आत्मा शिमशोन पर आता है। शिमशोन अपनी रस्सियों को तोड़ देता है, और वह गदहे के जबड़े की हड्डी से 1,000 पलिश्तियों को मार डालता है। शिमशोन उस स्थान का नाम जबड़े की हड्डी की पहाड़ी रखता है।</w:t>
      </w:r>
    </w:p>
    <w:p>
      <w:pPr/>
      <w:r>
        <w:rPr>
          <w:lang w:val="hi_IN" w:bidi="hi_IN"/>
        </w:rPr>
      </w:r>
      <w:r>
        <w:rPr>
          <w:b/>
          <w:lang w:val="hi_IN" w:bidi="hi_IN"/>
        </w:rPr>
        <w:t>चौथे दृश्य में:</w:t>
      </w:r>
      <w:r>
        <w:rPr>
          <w:lang w:val="hi_IN" w:bidi="hi_IN"/>
        </w:rPr>
        <w:t xml:space="preserve"> जब शिमशोन प्यासा होता है, तो सहायता के लिए यहोवा को पुकारता है। यहोवा ने शिमशोन के लिए पानी उपलब्ध कराया, और उसकी शक्ति फिर से लौट आती है।</w:t>
      </w:r>
    </w:p>
    <w:p>
      <w:pPr/>
      <w:r>
        <w:rPr>
          <w:lang w:val="hi_IN" w:bidi="hi_IN"/>
        </w:rPr>
      </w:r>
      <w:r>
        <w:rPr>
          <w:b/>
          <w:lang w:val="hi_IN" w:bidi="hi_IN"/>
        </w:rPr>
        <w:t>पाँचवें दृश्य में:</w:t>
      </w:r>
      <w:r>
        <w:rPr>
          <w:lang w:val="hi_IN" w:bidi="hi_IN"/>
        </w:rPr>
        <w:t xml:space="preserve"> पलिश्तियों के शासन के दौरान 20 वर्षों तक शिमशोन इस्राएल का न्यायी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यहूदा के पुरुष</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इस्राएल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कहानी तब होती है जब शिमशोन ने बहुत से पलिश्तियों को क्रूरता से मार डाला और फिर शिमशोन एताम की चट्टान में ठहरने गया। यह कहानी शिमशोन के जीवन की एक बड़ी घटना का अंत है, और यह बताती है कि यहोवा ने किस प्रकार शिमशोन का उपयोग करके इस्राएल को पलिश्तियों के शासन से बचाना शुरू किया।</w:t>
      </w:r>
    </w:p>
    <w:p>
      <w:pPr/>
      <w:r>
        <w:rPr>
          <w:lang w:val="hi_IN" w:bidi="hi_IN"/>
        </w:rPr>
      </w:r>
      <w:r>
        <w:rPr>
          <w:lang w:val="hi_IN" w:bidi="hi_IN"/>
        </w:rPr>
        <w:t>पहले दृश्य में, पलिश्ती लही में यहूदा के लोगों के पास आते हैं क्योंकि वे अभी भी शिमशोन से बदला लेना चाहते हैं। याद रखें कि यहूदा के लोग इस्राएल के अगुवे हैं। लही का ठीक स्थान कोई नहीं जानता, परन्तु सम्भवतः यह पलिश्तियों के प्रदेश और यहूदा के गोत्र के क्षेत्र की सीमा के पास था, और एताम की चट्टान से, जहाँ शिमशोन था, लगभग 13 किलोमीटर दूर था। पलिश्तियों को लही तक ऊपर चढ़कर जाना पड़ा, क्योंकि वह स्थान भूमध्य सागर के तट पर स्थित उनके निवास स्थान से अधिक ऊँचाई पर था। यह भी याद रखें कि शिमशोन इस कहानी में बाद में इस स्थान का नाम रामत-लही या जबड़े की हड्डी की पहाड़ी रखता है।</w:t>
      </w:r>
    </w:p>
    <w:p>
      <w:pPr/>
      <w:r>
        <w:rPr>
          <w:lang w:val="hi_IN" w:bidi="hi_IN"/>
        </w:rPr>
      </w:r>
      <w:r>
        <w:rPr>
          <w:lang w:val="hi_IN" w:bidi="hi_IN"/>
        </w:rPr>
        <w:t>यहाँ समूह के रूप में रुकें और यदि आवश्यक हो, वह नक्शा फिर से देखें जो पलिश्तियों के अपने देश से लही के संभावित स्थान तक यात्रा को दिखाता है। इस ऑडियो को यहाँ रोकें।</w:t>
      </w:r>
    </w:p>
    <w:p>
      <w:pPr/>
      <w:r>
        <w:rPr>
          <w:lang w:val="hi_IN" w:bidi="hi_IN"/>
        </w:rPr>
      </w:r>
      <w:r>
        <w:rPr>
          <w:lang w:val="hi_IN" w:bidi="hi_IN"/>
        </w:rPr>
        <w:t>पलिश्ती लही में युद्ध की तैयारी करते हैं। मूल भाषा में कहानी कहती है कि पलिश्ती फैल गए, जिससे पता चलता है कि पलिश्ती आक्रमण करने की स्थिति में आ गए थे।</w:t>
      </w:r>
    </w:p>
    <w:p>
      <w:pPr/>
      <w:r>
        <w:rPr>
          <w:lang w:val="hi_IN" w:bidi="hi_IN"/>
        </w:rPr>
      </w:r>
      <w:r>
        <w:rPr>
          <w:lang w:val="hi_IN" w:bidi="hi_IN"/>
        </w:rPr>
        <w:t>यहाँ रुकें और समूह के रूप में इस प्रश्न पर चर्चा करें: आप और आपका समुदाय, दूसरे लोगों पर हमला करने की स्थिति में कैसे पहुँचेंगे? इस ऑडियो को यहाँ रोकें।</w:t>
      </w:r>
    </w:p>
    <w:p>
      <w:pPr/>
      <w:r>
        <w:rPr>
          <w:lang w:val="hi_IN" w:bidi="hi_IN"/>
        </w:rPr>
      </w:r>
      <w:r>
        <w:rPr>
          <w:lang w:val="hi_IN" w:bidi="hi_IN"/>
        </w:rPr>
        <w:t>यहूदा के लोग यह पूछने के लिए आते हैं कि पलिश्ती उन पर आक्रमण करने के लिए क्यों आए हैं। पलिश्ती उत्तर देते हैं कि वे शिमशोन को बंदी बनाने, उसे रस्सियों से बाँधने और उसके साथ वही करने आए थे जो शिमशोन ने उनके साथ किया था।</w:t>
      </w:r>
    </w:p>
    <w:p>
      <w:pPr/>
      <w:r>
        <w:rPr>
          <w:lang w:val="hi_IN" w:bidi="hi_IN"/>
        </w:rPr>
      </w:r>
      <w:r>
        <w:rPr>
          <w:lang w:val="hi_IN" w:bidi="hi_IN"/>
        </w:rPr>
        <w:t>यहाँ रुकें और समूह के रूप में इस प्रश्न पर चर्चा करें: आप इस विचार का अनुवाद कैसे करेंगे कि पलिश्ती शिमशोन के साथ वही करते हैं जो शिमशोन ने पलिश्तियों के साथ किया था? उस कहानी की समीक्षा करें, जिसके बारे में आपने दूसरे चरण में चर्चा की थी, कि कैसे किसी ने दूसरे को बदला चुकाया था। उन शब्दों पर ध्यान दें जिनका उपयोग आप यह दिखाने के लिए करते हैं कि एक व्यक्ति दूसरे को कैसे बदला चुकाता है, या उससे बदला लेता है। इस ऑडियो को यहाँ रोकें।</w:t>
      </w:r>
    </w:p>
    <w:p>
      <w:pPr/>
      <w:r>
        <w:rPr>
          <w:lang w:val="hi_IN" w:bidi="hi_IN"/>
        </w:rPr>
      </w:r>
      <w:r>
        <w:rPr>
          <w:lang w:val="hi_IN" w:bidi="hi_IN"/>
        </w:rPr>
        <w:t>दूसरे दृश्य में, यहूदा के 3,000 पुरुष एताम की चट्टान की गुफा में शिमशोन के पास जाते हैं। याद रखें कि शिमशोन इस गुफा या चट्टान के खोखले स्थान में रहता है। यहूदा के लोग वहाँ शिमशोन को बंदी बनाने और उसे पलिश्तियों के हाथों सौंपने आए थे। याद रखें कि यह आश्चर्य की बात है कि यहूदा के लोग पलिश्तियों से लड़ना नहीं चाहते हैं, क्योंकि यहूदा के लोग इस्राएल के अगुवे हैं।</w:t>
      </w:r>
    </w:p>
    <w:p>
      <w:pPr/>
      <w:r>
        <w:rPr>
          <w:lang w:val="hi_IN" w:bidi="hi_IN"/>
        </w:rPr>
      </w:r>
      <w:r>
        <w:rPr>
          <w:lang w:val="hi_IN" w:bidi="hi_IN"/>
        </w:rPr>
        <w:t>यहाँ समूह के रूप में रुकें और यदि आवश्यक हो तो गुफा की एक तस्वीर और एताम की चट्टान का नक्शा फिर से देखें। इस ऑडियो को यहाँ रोकें।</w:t>
      </w:r>
    </w:p>
    <w:p>
      <w:pPr/>
      <w:r>
        <w:rPr>
          <w:lang w:val="hi_IN" w:bidi="hi_IN"/>
        </w:rPr>
      </w:r>
      <w:r>
        <w:rPr>
          <w:lang w:val="hi_IN" w:bidi="hi_IN"/>
        </w:rPr>
        <w:t>यहूदा के 3,000 लोग शिमशोन से दो प्रश्न पूछते हैं। पहले, उन पुरुषों ने शिमशोन से पूछा कि क्या वह जानता है कि पलिश्ती उन पर शासन करते हैं। वे लोग पहले से ही जानते हैं कि शिमशोन इस बात से अवगत है कि पलिश्ती उन पर शासन करते हैं। वे लोग यह प्रश्न इसलिए पूछते हैं ताकि शिमशोन को दिखा सकें कि वे उसके कार्यों से कितने असहमत हैं और कैसे वे कार्य पलिश्तियों को यहूदा के लोगों से लड़ने के लिए उकसाते हैं। दूसरा प्रश्न जो वे पूछते हैं, वह है, "तूने हमारे साथ ऐसा क्यों किया है?" यह प्रश्न दिखाता है कि वे लोग चाहते हैं कि शिमशोन यह जान ले कि उसके कार्यों ने यहूदा के लोगों को बहुत संकट में डाल दिया है।</w:t>
      </w:r>
    </w:p>
    <w:p>
      <w:pPr/>
      <w:r>
        <w:rPr>
          <w:lang w:val="hi_IN" w:bidi="hi_IN"/>
        </w:rPr>
      </w:r>
      <w:r>
        <w:rPr>
          <w:lang w:val="hi_IN" w:bidi="hi_IN"/>
        </w:rPr>
        <w:t>यहाँ रुकें और समूह के रूप में इस प्रश्न पर चर्चा करें: क्या आपकी भाषा में यह अधिक स्वाभाविक होगा कि यहूदा के लोग शिमशोन से प्रश्न पूछें, या इन बातों को कथनों के रूप में कहें? उदाहरण के लिए, आप कह सकते हैं, "निश्चित रूप से तू जानता है कि हम पलिश्तियों के शासन के अधीन हैं। तूने हमारे लिए बहुत परेशानी पैदा की है।" इस ऑडियो को यहाँ रोकें।</w:t>
      </w:r>
    </w:p>
    <w:p>
      <w:pPr/>
      <w:r>
        <w:rPr>
          <w:lang w:val="hi_IN" w:bidi="hi_IN"/>
        </w:rPr>
      </w:r>
      <w:r>
        <w:rPr>
          <w:lang w:val="hi_IN" w:bidi="hi_IN"/>
        </w:rPr>
        <w:t>शिमशोन उत्तर देता है कि उसने पलिश्तियों के साथ वही किया जो पलिश्तियों ने शिमशोन के साथ किया था। यह वही बात है जो पलिश्तियों ने पहले दृश्य में यहूदा के लोगों से कही थी कि वे शिमशोन को बंदी क्यों बनाना चाहते थे। इसलिए वे लोग बदला लेने के चक्र को जारी रखते हैं। यहूदा के पुरुषों ने शिमशोन से कहा कि वे उसे बाँधकर पलिश्तियों के हाथों सौंपने के लिए एताम की चट्टान पर आए हैं। शिमशोन इससे सहमत होता है, लेकिन शिमशोन यहूदा के लोगों से कहता है कि वे शपथ लें, अर्थात् यह वादा करें कि वे स्वयं शिमशोन को नहीं मारेंगे। यहूदा के लोगों ने शिमशोन से वादा किया कि वे उसे कोई हानि नहीं पहुँचाएँगे, बल्कि केवल उसे बाँधकर पलिश्तियों के हाथों सौंप देंगे।</w:t>
      </w:r>
    </w:p>
    <w:p>
      <w:pPr/>
      <w:r>
        <w:rPr>
          <w:lang w:val="hi_IN" w:bidi="hi_IN"/>
        </w:rPr>
      </w:r>
      <w:r>
        <w:rPr>
          <w:lang w:val="hi_IN" w:bidi="hi_IN"/>
        </w:rPr>
        <w:t>यहाँ रुकें और समूह के रूप में इस प्रश्न पर चर्चा करें: आप "मुझसे शपथ लो" या "मुझसे वादा करो" का अनुवाद कैसे करेंगे? इस ऑडियो को यहाँ रोकें।</w:t>
      </w:r>
    </w:p>
    <w:p>
      <w:pPr/>
      <w:r>
        <w:rPr>
          <w:lang w:val="hi_IN" w:bidi="hi_IN"/>
        </w:rPr>
      </w:r>
      <w:r>
        <w:rPr>
          <w:lang w:val="hi_IN" w:bidi="hi_IN"/>
        </w:rPr>
        <w:t>यहूदा के लोग शिमशोन को दो नई रस्सियों से बाँधते हैं और शिमशोन को एताम की चट्टान से ऊपर ले जाते हैं। याद रखें कि लोग सन से रस्सी बनाते हैं, और उसे मज़बूत बनाने के लिए सन को आपस में मरोड़ते हैं। नई रस्सियाँ शायद पुरानी रस्सियों से अधिक मज़बूत हैं।</w:t>
      </w:r>
    </w:p>
    <w:p>
      <w:pPr/>
      <w:r>
        <w:rPr>
          <w:lang w:val="hi_IN" w:bidi="hi_IN"/>
        </w:rPr>
      </w:r>
      <w:r>
        <w:rPr>
          <w:lang w:val="hi_IN" w:bidi="hi_IN"/>
        </w:rPr>
        <w:t>यहाँ रुकें और यदि आवश्यक हो, तो समूह के रूप में फिर से रस्सी की एक तस्वीर देखें। इस ऑडियो को यहाँ रोकें।</w:t>
      </w:r>
    </w:p>
    <w:p>
      <w:pPr/>
      <w:r>
        <w:rPr>
          <w:lang w:val="hi_IN" w:bidi="hi_IN"/>
        </w:rPr>
      </w:r>
      <w:r>
        <w:rPr>
          <w:lang w:val="hi_IN" w:bidi="hi_IN"/>
        </w:rPr>
        <w:t>तीसरे दृश्य में, शिमशोन एताम की चट्टान से ऊपर लही तक आता है, जहाँ पलिश्ती हैं। अब कहानी में यहूदा के लोग मुख्य केंद्र में नहीं हैं, इसलिए कहानीकार अब उनका उल्लेख नहीं करता है। शिमशोन अभी भी दो नई रस्सियों से बंधा हुआ है। याद रखें कि जब शिमशोन पलिश्तियों के पास आता है, तो वे चिल्लाते हैं; संभवतः यह विजय का जयघोष था, क्योंकि पलिश्तियों ने शिमशोन को उसी प्रकार बँधा हुआ देखा जैसा वे चाहते थे।</w:t>
      </w:r>
    </w:p>
    <w:p>
      <w:pPr/>
      <w:r>
        <w:rPr>
          <w:lang w:val="hi_IN" w:bidi="hi_IN"/>
        </w:rPr>
      </w:r>
      <w:r>
        <w:rPr>
          <w:lang w:val="hi_IN" w:bidi="hi_IN"/>
        </w:rPr>
        <w:t>यहोवा का आत्मा सामर्थ्य के साथ शिमशोन पर उतरा, या उस पर बलपूर्वक आ पहुँचा, और शिमशोन ने अपने बंधनों को तोड़ डाला। याद रखें, यह वैसा ही है जैसे यहोवा का आत्मा पहले शिमशोन पर उतरा था, इससे पहले कि शिमशोन उस सिंह को फाड़ डालाता जिसने तिम्नाह के दाख की बरियों में उस पर हमला किया था। शिमशोन के हाथ में अपना बचाव करने के लिए कुछ भी नहीं था, परन्तु शिमशोन ने फिर भी सिंह को मार डाला। यहाँ, शिमशोन बाँधा हुआ है, और यहोवा की आत्मा की सामर्थ्य से शिमशोन मुक्त हो जाता है।</w:t>
      </w:r>
    </w:p>
    <w:p>
      <w:pPr/>
      <w:r>
        <w:rPr>
          <w:lang w:val="hi_IN" w:bidi="hi_IN"/>
        </w:rPr>
      </w:r>
      <w:r>
        <w:rPr>
          <w:lang w:val="hi_IN" w:bidi="hi_IN"/>
        </w:rPr>
        <w:t>शिमशोन की बाँहों की रस्सियाँ आग में पड़े सन के समान हो गईं, और शिमशोन के हाथों के बंधन गिर पड़े। याद रखें कि सन एक ऐसा पौधा है जिसका उपयोग लोग रस्सी बनाने के लिए करते हैं, और सन आसानी से जल जाता है।</w:t>
      </w:r>
    </w:p>
    <w:p>
      <w:pPr/>
      <w:r>
        <w:rPr>
          <w:lang w:val="hi_IN" w:bidi="hi_IN"/>
        </w:rPr>
      </w:r>
      <w:r>
        <w:rPr>
          <w:lang w:val="hi_IN" w:bidi="hi_IN"/>
        </w:rPr>
        <w:t>यहाँ रुकें और यदि आवश्यक हो, तो समूह के रूप में सन के पौधे की एक तस्वीर फिर से देखें। इस ऑडियो को यहाँ रोकें।</w:t>
      </w:r>
    </w:p>
    <w:p>
      <w:pPr/>
      <w:r>
        <w:rPr>
          <w:lang w:val="hi_IN" w:bidi="hi_IN"/>
        </w:rPr>
      </w:r>
      <w:r>
        <w:rPr>
          <w:lang w:val="hi_IN" w:bidi="hi_IN"/>
        </w:rPr>
        <w:t>शिमशोन की बाँहें रस्सियों से बँधी हुई थीं, और उसके हाथ भी सम्भवतः उसकी पीठ के पीछे बाँधे गए थे। मूल भाषा में, शिमशोन के अपने दोनों बंधनों से मुक्त होने का यह वर्णन दो बार, अलग-अलग तरीकों से यह बताने के लिए विशेष भाषा है कि वे दो अलग-अलग रस्सियाँ कैसे खुल गईं।</w:t>
      </w:r>
    </w:p>
    <w:p>
      <w:pPr/>
      <w:r>
        <w:rPr>
          <w:lang w:val="hi_IN" w:bidi="hi_IN"/>
        </w:rPr>
      </w:r>
      <w:r>
        <w:rPr>
          <w:lang w:val="hi_IN" w:bidi="hi_IN"/>
        </w:rPr>
        <w:t>यहाँ रुकें और समूह में इस प्रश्न पर चर्चा करें: आप किस प्रकार वर्णन करेंगे कि शिमशोन की बाँहों और हाथों से बंधन कैसे गिर जाते हैं? इस ऑडियो को यहाँ रोकें।</w:t>
      </w:r>
    </w:p>
    <w:p>
      <w:pPr/>
      <w:r>
        <w:rPr>
          <w:lang w:val="hi_IN" w:bidi="hi_IN"/>
        </w:rPr>
      </w:r>
      <w:r>
        <w:rPr>
          <w:lang w:val="hi_IN" w:bidi="hi_IN"/>
        </w:rPr>
        <w:t>शिमशोन को गदहे के जबड़े की हड्डी मिली, जिसे सम्भवतः यहोवा ने ही उसके लिए उपलब्ध कराया था। जबड़े की हड्डी ताज़ी है, जिसका अर्थ है कि वह सूखी नहीं है और आसानी से नहीं टूटती है। याद रखें कि शिमशोन को किसी भी मरे हुए पशु को नहीं छूना चाहिए था, क्योंकि शिमशोन की नाज़ीर की शपथ के कारण वह जीवन भर यहोवा के लिए अलग ठहराया गया था। यहाँ, यहोवा ने फिर भी शिमशोन के उपयोग के लिए मरे हुए गदहे के ताज़े जबड़े की हड्डी उपलब्ध कराई, यद्यपि सामान्यतः यह उस व्यक्ति की शपथ के विरुद्ध होता जो जीवन भर यहोवा को समर्पित किया गया था।</w:t>
      </w:r>
    </w:p>
    <w:p>
      <w:pPr/>
      <w:r>
        <w:rPr>
          <w:lang w:val="hi_IN" w:bidi="hi_IN"/>
        </w:rPr>
      </w:r>
      <w:r>
        <w:rPr>
          <w:lang w:val="hi_IN" w:bidi="hi_IN"/>
        </w:rPr>
        <w:t>शिमशोन गदहे के जबड़े की हड्डी लेता है और उसका उपयोग 1,000 पलिश्तियों को मारने के लिए करता है। यह इस भाग, और अब तक पलिश्तियों के साथ शिमशोन के संघर्ष की पूरी कहानी का, सबसे महत्वपूर्ण भाग है।</w:t>
      </w:r>
    </w:p>
    <w:p>
      <w:pPr/>
      <w:r>
        <w:rPr>
          <w:lang w:val="hi_IN" w:bidi="hi_IN"/>
        </w:rPr>
      </w:r>
      <w:r>
        <w:rPr>
          <w:lang w:val="hi_IN" w:bidi="hi_IN"/>
        </w:rPr>
        <w:t>याद रखें कि शिमशोन के 1,000 पलिश्तियों को मार डालने के बाद, शिमशोन अपनी विजय के विषय में एक गीत गाता है। गीत के पहले भाग और दूसरे भाग दोनों में, शिमशोन वर्णन करता है कि उसने गदहे के जबड़े की हड्डी से पलिश्तियों को कैसे मार डाला, जो मूल भाषा में कविता गाने या कहने का एक सामान्य तरीका है। शिमशोन गीत के दोनों हिस्सों की शुरुआत उसी तरह करता है, जब वह कहता है, “गदहे के जबड़े की हड्डी से।” शिमशोन के गीत के प्रत्येक आधे भाग का दूसरा हिस्सा अलग है। गीत के पहले भाग में, शिमशोन कहता है कि उसने उन्हें ढेरों में छोड़ दिया, जिसका सम्भवतः अर्थ है कि उसने मरे हुए लोगों के बहुत से शवों को इकट्ठा करके ढेर लगा दिया। मूल भाषा में “गदहा” और “ढेर” शब्द एक जैसे लगते हैं, और शायद यही कारण है कि शिमशोन ने “ढेर” शब्द का प्रयोग किया। साथ ही, यह दिखाने के लिए कि उसने उन्हें कई ढेरों में जमा किया, शिमशोन मूल भाषा में कहता है, “एक ढेर, दो ढेर।” गीत के दूसरे भाग में, शिमशोन कहता है कि उसने 1,000 पुरुषों को मार डाला।</w:t>
      </w:r>
    </w:p>
    <w:p>
      <w:pPr/>
      <w:r>
        <w:rPr>
          <w:lang w:val="hi_IN" w:bidi="hi_IN"/>
        </w:rPr>
      </w:r>
      <w:r>
        <w:rPr>
          <w:lang w:val="hi_IN" w:bidi="hi_IN"/>
        </w:rPr>
        <w:t>यहाँ रुकें और समूह में इस प्रश्न पर चर्चा करें: आप शिमशोन के विजय गीत का अनुवाद कैसे करेंगे? आप गीत के दो समान आधे हिस्सों को कैसे दिखा सकते हैं, और आप "ढेर" का अनुवाद कैसे करेंगे? इस ऑडियो को यहाँ रोकें।</w:t>
      </w:r>
    </w:p>
    <w:p>
      <w:pPr/>
      <w:r>
        <w:rPr>
          <w:lang w:val="hi_IN" w:bidi="hi_IN"/>
        </w:rPr>
      </w:r>
      <w:r>
        <w:rPr>
          <w:lang w:val="hi_IN" w:bidi="hi_IN"/>
        </w:rPr>
        <w:t>तीसरा दृश्य तब समाप्त होता है जब शिमशोन जबड़े की हड्डी को फेंक देता है क्योंकि शिमशोन उसका उपयोग कर चुका है। शिमशोन अपनी विजय के स्थान का नाम रामत-लही भी रखता है, जिसका अर्थ है जबड़े की हड्डी की पहाड़ी। याद रखें, यह लही कहने का लंबा रूप है, और यही वह स्थान है जहाँ इस अंश की शुरुआत में पलिश्ती शिमशोन को बंदी बनाने के लिए यहूदा के लोगों के पास आए थे।</w:t>
      </w:r>
    </w:p>
    <w:p>
      <w:pPr/>
      <w:r>
        <w:rPr>
          <w:lang w:val="hi_IN" w:bidi="hi_IN"/>
        </w:rPr>
      </w:r>
      <w:r>
        <w:rPr>
          <w:lang w:val="hi_IN" w:bidi="hi_IN"/>
        </w:rPr>
        <w:t>चौथे दृश्य में, शिमशोन बहुत प्यासा है। शिमशोन इतना प्यासा है कि उसे लगता है कि वह मर सकता है, इसलिए शिमशोन सहायता के लिए यहोवा को पुकारता है। याद रखें, शिमशोन की सभी कहानियों में यह पहली बार है जब शिमशोन यहोवा को पुकारता है या उससे प्रार्थना करता है। शिमशोन अपने आप को यहोवा का सेवक कहता है और कहता है कि यहोवा ने पलिश्तियों पर विजय दी। शिमशोन यहोवा से पूछता है कि क्या अब उसे प्यास से मरना पड़ेगा और खतनारहित पलिश्तियों के हाथों, अर्थात् उनके अधिकार में, पड़ना पड़ेगा। याद रखें कि खतना यहूदियों की एक प्रथा है, जिसमें लड़के के लिंग के सिरे की ढ़ीली चमड़ी काट दी जाती है, और खतना यह दर्शाता है कि इस्राएल यहोवा की प्रजा का एक हिस्सा है। शिमशोन नहीं चाहता था कि यदि उसकी मृत्यु हो जाए तो पलिश्ती उसका शव ले जाएँ। संभव है कि शिमशोन को चिंता रही हो कि पलिश्ती लही में हुई उस सच्ची घटना की बातों को बदल दें, जब शिमशोन ने गदहे के जबड़े की हड्डी से 1,000 पलिश्तियों को मार डाला था।</w:t>
      </w:r>
    </w:p>
    <w:p>
      <w:pPr/>
      <w:r>
        <w:rPr>
          <w:lang w:val="hi_IN" w:bidi="hi_IN"/>
        </w:rPr>
      </w:r>
      <w:r>
        <w:rPr>
          <w:lang w:val="hi_IN" w:bidi="hi_IN"/>
        </w:rPr>
        <w:t>शिमशोन की प्रार्थना के उत्तर में, यहोवा लही में भूमि की एक खोखली जगह, या गड्ढा, खोलता है, और उसमें से पानी निकलता है। शिमशोन पानी पीता है, और वह और भी मजबूत हो जाता है। शिमशोन मरता नहीं है, बल्कि जीवित रहता है! मूल भाषा में, कहानी कहती है कि “उसके जी में जी आया।” यहाँ इसका अर्थ है कि शिमशोन की शारीरिक शक्ति उसके शरीर में लौट आई, न कि यह कि कोई आत्मिक घटना घटी। जी शब्द शक्ति को कहने का एक और तरीका है। शिमशोन उस सोते का नाम "एनहक्कोरे" रखता है, जिसका अर्थ है "पुकारने वाले का सोता।"</w:t>
      </w:r>
    </w:p>
    <w:p>
      <w:pPr/>
      <w:r>
        <w:rPr>
          <w:lang w:val="hi_IN" w:bidi="hi_IN"/>
        </w:rPr>
      </w:r>
      <w:r>
        <w:rPr>
          <w:lang w:val="hi_IN" w:bidi="hi_IN"/>
        </w:rPr>
        <w:t>यहाँ रुकें और समूह में इस प्रश्न पर चर्चा करें: आप अपनी भाषा में "उसके जी में जी आया" का अनुवाद कैसे करेंगे? इस ऑडियो को यहाँ रोकें।</w:t>
      </w:r>
    </w:p>
    <w:p>
      <w:pPr/>
      <w:r>
        <w:rPr>
          <w:lang w:val="hi_IN" w:bidi="hi_IN"/>
        </w:rPr>
      </w:r>
      <w:r>
        <w:rPr>
          <w:lang w:val="hi_IN" w:bidi="hi_IN"/>
        </w:rPr>
        <w:t>पाँचवें दृश्य में इस्राएल के न्यायी के रूप में शिमशोन के शासन के बारे में अतिरिक्त जानकारी है। कुछ लोग इस जानकारी को अगली कहानी की शुरुआत में शामिल करते हैं, परन्तु इसे इस कहानी के अंत में शामिल करना बेहतर है, क्योंकि यह इस्राएल के न्यायी के रूप में शिमशोन के समय का सारांश देता है। इस कहानी की घटनाओं के बाद, लही में पलिश्तियों पर शिमशोन की विजय के कारण वह इस्राएल का अगुवा बन जाता है। याद रखें, यह बात भी महत्वपूर्ण है कि शिमशोन के इस्राएल के न्यायी रहने के पूरे समय में पलिश्ती तब भी इस्राएल पर शासन करते रहे। यह दिखाता है कि शिमशोन केवल इस्राएल को पलिश्तियों के शासन से बचाना शुरू करता है, न कि शिमशोन इस्राएल को बचाने का कार्य समाप्त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15:9–20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यहूदा के पुरुष</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इस्राएल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पलिश्ती यहूदा के गोत्र के देश में जाते हैं। पलिश्ती लही नाम के स्थान पर युद्ध की तैयारी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यहूदा के लोग पलिश्तियों से पूछते हैं, "तुम हमसे लड़ने के लिए यहाँ क्यों आए हो?" पलिश्ती यहूदा के लोगों से कहते हैं कि पलिश्ती शिमशोन को बंदी बनाने के लिए वहाँ आए हैं। पलिश्ती शिमशोन के साथ वही करेंगे जो शिमशोन ने पलिश्तियों के साथ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लोगों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यहूदा के तीन हजार लोग एताम की चट्टान में शिमशोन के पास जाते हैं। यहूदा के लोग शिमशोन से पूछते हैं कि क्या शिमशोन नहीं जानता कि पलिश्ती उन पर शासन करते हैं। यहूदा के लोग यह भी पूछते हैं कि शिमशोन ने पलिश्तियों के साथ उनके लिए इतनी परेशानी क्यों पैदा की है। शिमशोन कहता है कि शिमशोन ने पलिश्तियों के साथ वही किया जो पलिश्तियों ने शिमशोन के साथ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लोगों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यहूदा के लोग शिमशोन से कहते हैं कि वे शिमशोन को बाँधने और उसे पलिश्तियों के हाथों में सौंपने आए हैं। शिमशोन ने यहूदा के लोगों से शपथ खाने को कहा कि वे स्वयं उसे नहीं मारेंगे, और यहूदा के लोग उसे न मारने के लिए सहमत हो गए। वे लोग कहते हैं कि वे केवल शिमशोन को बाँधकर पलिश्तियों के हाथ में सौंप देंगे। यहूदा के लोग शिमशोन को दो नई रस्सियों से बाँधते हैं और उसे एताम की चट्टान से ऊपर ले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यहूदा के लोगों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लही आता है, और पलिश्ती उससे मिलने आते समय चिल्लाते हैं। यहोवा का आत्मा सामर्थ्य से शिमशोन पर आता है, और रस्सियाँ उसकी बाँहों से ऐसे गिर पड़ती हैं जैसे सन आग में जला दिया जाता है। शिमशोन के हाथों के बंधन भी गिर पड़े।</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को गदहे के जबड़े की एक ताज़ी हड्डी मिलती है और वह उसका उपयोग 1,000 पलिश्तियों को मारने के लिए करता है। शिमशोन एक गीत गाता है। शिमशोन गाता है, "गदहे के जबड़े की हड्डी से, मैंने उनके ढेर के ढेर लगा दिए हैं।" गदहे के जबड़े की हड्डी से मैंने हजार पुरुषों को मार डाला।" फिर शिमशोन गदहे के जबड़े की हड्डी को नीचे फेंक देता है और उस स्थान का नाम रामत-लही, या जबड़े की हड्डी की पहाड़ी रखता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बहुत प्यासा है, इसलिए शिमशोन यहोवा को पुकारता है। शिमशोन कहता है कि वह यहोवा का सेवक है, और यहोवा ने शिमशोन को पलिश्तियों पर विजय दी। शिमशोन यहोवा से यह भी पूछता है कि उन पर इस विजय के बाद उसे प्यास से क्यों मरना होगा और खतनारहित पलिश्तियों के हाथों में क्यों पड़ना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लही की उस खोखली जगह को खोल देता है, और उसमें से पानी निकलता है। शिमशोन पानी पीता है, और शिमशोन की शक्ति उसमें वापस आ जाती है। शिमशोन उस सोते का नाम एनहक्कोरे रखता है, जिसका अर्थ है "पुकारने वाले का सोता।" यह सोता आज भी लही 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पलिश्तियों के शासन के दौरान 20 वर्षों तक इस्राएल के लोगों की अगुवाई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से पूछें: ‘आप क्या महसूस कर रहे हैं या क्या सोच रहे हैं?" लोग कुछ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15:9–20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पलिश्ती युद्ध की तैयारी करने के लिए यहूदा के गोत्र के क्षेत्र में लही तक ऊपर गए। यहूदा इस्राएल के 12 गोत्रों में से एक है, और यहूदा के लोग इस्राएल के अगुवे हैं। पलिश्ती लोग इस्राएल के शत्रु हैं। लही रामत-लही नाम का छोटा रूप है, जिसका अर्थ जबड़े की पहाड़ी है।</w:t>
      </w:r>
    </w:p>
    <w:p>
      <w:pPr/>
      <w:r>
        <w:rPr>
          <w:lang w:val="hi_IN" w:bidi="hi_IN"/>
        </w:rPr>
      </w:r>
      <w:r>
        <w:rPr>
          <w:lang w:val="hi_IN" w:bidi="hi_IN"/>
        </w:rPr>
        <w:t>यहाँ समूह के रूप में रुकें और यदि आवश्यक हो, वह नक्शा फिर से देखें जो पलिश्तियों के अपने देश से लही के संभावित स्थान तक यात्रा को दिखाता है। इस ऑडियो को यहाँ रोकें।</w:t>
      </w:r>
    </w:p>
    <w:p>
      <w:pPr/>
      <w:r>
        <w:rPr>
          <w:lang w:val="hi_IN" w:bidi="hi_IN"/>
        </w:rPr>
      </w:r>
      <w:r>
        <w:rPr>
          <w:lang w:val="hi_IN" w:bidi="hi_IN"/>
        </w:rPr>
        <w:t>यहूदा के तीन हजार लोग एताम की चट्टान की एक गुफा में शिमशोन के पास नीचे जाते हैं ताकि शिमशोन को पलिश्तियों के लिए बंदी बनाया जा सके। गुफा पृथ्वी का एक खोखला स्थान है जहाँ लोग छिप सकते हैं। एताम की चट्टान भी शायद यहूदा के गोत्र की भूमि में थी।</w:t>
      </w:r>
    </w:p>
    <w:p>
      <w:pPr/>
      <w:r>
        <w:rPr>
          <w:lang w:val="hi_IN" w:bidi="hi_IN"/>
        </w:rPr>
      </w:r>
      <w:r>
        <w:rPr>
          <w:lang w:val="hi_IN" w:bidi="hi_IN"/>
        </w:rPr>
        <w:t>यहाँ एक समूह के रूप में रुकें और यदि आवश्यक हो तो गुफा की एक तस्वीर और एताम की चट्टान का नक्शा फिर से देखें। इस ऑडियो को यहाँ रोकें।</w:t>
      </w:r>
    </w:p>
    <w:p>
      <w:pPr/>
      <w:r>
        <w:rPr>
          <w:lang w:val="hi_IN" w:bidi="hi_IN"/>
        </w:rPr>
      </w:r>
      <w:r>
        <w:rPr>
          <w:lang w:val="hi_IN" w:bidi="hi_IN"/>
        </w:rPr>
        <w:t xml:space="preserve">शिमशोन यहूदा के पुरुषों से कहता है कि उन्हें शिमशोन से वादा करना चाहिए, या उसे </w:t>
      </w:r>
      <w:r>
        <w:rPr>
          <w:b/>
          <w:lang w:val="hi_IN" w:bidi="hi_IN"/>
        </w:rPr>
        <w:t>शपथ</w:t>
      </w:r>
      <w:r>
        <w:rPr>
          <w:lang w:val="hi_IN" w:bidi="hi_IN"/>
        </w:rPr>
        <w:t xml:space="preserve"> देनी चाहिए, कि वे शिमशोन को नहीं मारेंगे। लोग किसी प्रतिज्ञा को और अधिक गंभीर बनाने के लिए शपथ लेते हैं। शपथ का अनुवाद उसी तरह करें जैसे आपने पिछले भागों में किया है। लोग कैसे दृढ़ प्रतिज्ञा लेते हैं, इस बारे में अधिक जानकारी के लिए, मुख्य शब्दावली में शपथ देखें।</w:t>
      </w:r>
    </w:p>
    <w:p>
      <w:pPr/>
      <w:r>
        <w:rPr>
          <w:lang w:val="hi_IN" w:bidi="hi_IN"/>
        </w:rPr>
      </w:r>
      <w:r>
        <w:rPr>
          <w:lang w:val="hi_IN" w:bidi="hi_IN"/>
        </w:rPr>
        <w:t>यहूदा के लोग शिमशोन को दो बिल्कुल नई रस्सियों से बाँध देते हैं। लोग अक्सर सन से रस्सी बनाते हैं, और उसे अधिक मज़बूत बनाने के लिए उसे आपस में मरोड़ते हैं।</w:t>
      </w:r>
    </w:p>
    <w:p>
      <w:pPr/>
      <w:r>
        <w:rPr>
          <w:lang w:val="hi_IN" w:bidi="hi_IN"/>
        </w:rPr>
      </w:r>
      <w:r>
        <w:rPr>
          <w:lang w:val="hi_IN" w:bidi="hi_IN"/>
        </w:rPr>
        <w:t>यहाँ रुकें और यदि आवश्यक हो, तो समूह के रूप में फिर से रस्सी की एक तस्वीर देखें। इस ऑडियो को यहाँ रोकें।</w:t>
      </w:r>
    </w:p>
    <w:p>
      <w:pPr/>
      <w:r>
        <w:rPr>
          <w:lang w:val="hi_IN" w:bidi="hi_IN"/>
        </w:rPr>
      </w:r>
      <w:r>
        <w:rPr>
          <w:lang w:val="hi_IN" w:bidi="hi_IN"/>
        </w:rPr>
        <w:t xml:space="preserve">शिमशोन लही में पलिश्तियों के पास गया, और </w:t>
      </w:r>
      <w:r>
        <w:rPr>
          <w:b/>
          <w:lang w:val="hi_IN" w:bidi="hi_IN"/>
        </w:rPr>
        <w:t>यहोवा का आत्मा</w:t>
      </w:r>
      <w:r>
        <w:rPr>
          <w:lang w:val="hi_IN" w:bidi="hi_IN"/>
        </w:rPr>
        <w:t xml:space="preserve"> उस पर उतरा, जिससे वह अपनी बाँहों और हाथों के बंधनों को तोड़ सका। "यहोवा का आत्मा" का अनुवाद उसी तरह करें जैसे आपने पिछले भागों में किया है। "यहोवा के आत्मा" के बारे में अधिक जानकारी के लिए मुख्य शब्दावली में पवित्र आत्मा देखें।</w:t>
      </w:r>
    </w:p>
    <w:p>
      <w:pPr/>
      <w:r>
        <w:rPr>
          <w:lang w:val="hi_IN" w:bidi="hi_IN"/>
        </w:rPr>
      </w:r>
      <w:r>
        <w:rPr>
          <w:lang w:val="hi_IN" w:bidi="hi_IN"/>
        </w:rPr>
        <w:t xml:space="preserve">शिमशोन </w:t>
      </w:r>
      <w:r>
        <w:rPr>
          <w:b/>
          <w:lang w:val="hi_IN" w:bidi="hi_IN"/>
        </w:rPr>
        <w:t>गदहे</w:t>
      </w:r>
      <w:r>
        <w:rPr>
          <w:lang w:val="hi_IN" w:bidi="hi_IN"/>
        </w:rPr>
        <w:t xml:space="preserve"> के जबड़े की ताज़ी हड्डी लेता है और उसका उपयोग 1,000 पलिश्तियों को मारने के लिए करता है। याद रखें कि गदहा एक घरेलू पशु है जिसका उपयोग लोग भारी बोझ या लोगों को उठाने के लिए करते हैं। जबड़े की हड्डी ताज़ी है, इसलिए वह सूखी हुई नहीं है और आसानी से नहीं टूटेगी। गदहे का अनुवाद उसी तरह करें जैसे आपने पिछले भागों में किया था। गदहे के बारे में अधिक जानकारी के लिए, मुख्य शब्दावली को देखें।</w:t>
      </w:r>
    </w:p>
    <w:p>
      <w:pPr/>
      <w:r>
        <w:rPr>
          <w:lang w:val="hi_IN" w:bidi="hi_IN"/>
        </w:rPr>
      </w:r>
      <w:r>
        <w:rPr>
          <w:lang w:val="hi_IN" w:bidi="hi_IN"/>
        </w:rPr>
        <w:t xml:space="preserve">शिमशोन </w:t>
      </w:r>
      <w:r>
        <w:rPr>
          <w:b/>
          <w:lang w:val="hi_IN" w:bidi="hi_IN"/>
        </w:rPr>
        <w:t>यहोवा</w:t>
      </w:r>
      <w:r>
        <w:rPr>
          <w:lang w:val="hi_IN" w:bidi="hi_IN"/>
        </w:rPr>
        <w:t xml:space="preserve"> को पुकारता है क्योंकि शिमशोन बहुत प्यासा है। शिमशोन अपने आप को "यहोवा का </w:t>
      </w:r>
      <w:r>
        <w:rPr>
          <w:b/>
          <w:lang w:val="hi_IN" w:bidi="hi_IN"/>
        </w:rPr>
        <w:t>सेवक</w:t>
      </w:r>
      <w:r>
        <w:rPr>
          <w:lang w:val="hi_IN" w:bidi="hi_IN"/>
        </w:rPr>
        <w:t>" कहता है। सेवक वह व्यक्ति होता है जो किसी दूसरे के लिए काम करता है; इसलिए शिमशोन का स्वयं को यहोवा का सेवक कहना, यहोवा के सामने उसकी नम्रता को दर्शाता है। यहोवा और सेवक का अनुवाद उसी तरह करें जैसे आपने पिछले भागों में किया है। यहोवा और सेवक के बारे में अधिक जानकारी के लिए, मुख्य शब्दावली देखें।</w:t>
      </w:r>
    </w:p>
    <w:p>
      <w:pPr/>
      <w:r>
        <w:rPr>
          <w:lang w:val="hi_IN" w:bidi="hi_IN"/>
        </w:rPr>
      </w:r>
      <w:r>
        <w:rPr>
          <w:lang w:val="hi_IN" w:bidi="hi_IN"/>
        </w:rPr>
        <w:t xml:space="preserve">शिमशोन मरना नहीं चाहता था और </w:t>
      </w:r>
      <w:r>
        <w:rPr>
          <w:b/>
          <w:lang w:val="hi_IN" w:bidi="hi_IN"/>
        </w:rPr>
        <w:t>खतनारहित</w:t>
      </w:r>
      <w:r>
        <w:rPr>
          <w:lang w:val="hi_IN" w:bidi="hi_IN"/>
        </w:rPr>
        <w:t xml:space="preserve"> पलिश्तियों के हाथों में पड़ना नहीं चाहता था। खतना एक यहूदी रीति है, जिसमें लोग लड़के के लिंग के अंत में ढीली त्वचा काट देते थे, आमतौर पर तब जब लड़का एक सप्ताह का होता था। खतना एक चिन्ह था कि लड़का यहूदी लोगों का हिस्सा था, और यहूदी बनने के लिए गैर-यहूदियों का खतना करवाना आवश्यक था। खतनारहित का अनुवाद उसी तरह करें जैसे आपने पिछले भागों में किया है। खतनारहित के बारे में अधिक जानकारी के लिए, मुख्य शब्दावली में खतना देखें।</w:t>
      </w:r>
    </w:p>
    <w:p>
      <w:pPr/>
      <w:r>
        <w:rPr>
          <w:lang w:val="hi_IN" w:bidi="hi_IN"/>
        </w:rPr>
      </w:r>
      <w:r>
        <w:rPr>
          <w:lang w:val="hi_IN" w:bidi="hi_IN"/>
        </w:rPr>
        <w:t xml:space="preserve">यहोवा भूमि के भीतर एक </w:t>
      </w:r>
      <w:r>
        <w:rPr>
          <w:b/>
          <w:lang w:val="hi_IN" w:bidi="hi_IN"/>
        </w:rPr>
        <w:t>खोखले स्थान</w:t>
      </w:r>
      <w:r>
        <w:rPr>
          <w:lang w:val="hi_IN" w:bidi="hi_IN"/>
        </w:rPr>
        <w:t xml:space="preserve"> को खोल देता है और पानी बाहर निकलता है। मूल भाषा में “खोखली जगह” के लिए प्रयुक्त शब्द को समझना कठिन है। खोखली जगह का वर्णन करने के अन्य तरीके हैं जैसे भूमि में गोल गड्ढा, कुण्ड, या जल का सोता। जानने वाली महत्वपूर्ण बात यह है कि यहोवा ही पानी को बाहर निकालता है।</w:t>
      </w:r>
    </w:p>
    <w:p>
      <w:pPr/>
      <w:r>
        <w:rPr>
          <w:lang w:val="hi_IN" w:bidi="hi_IN"/>
        </w:rPr>
      </w:r>
      <w:r>
        <w:rPr>
          <w:lang w:val="hi_IN" w:bidi="hi_IN"/>
        </w:rPr>
        <w:t>यहाँ रुकें और समूह के रूप में इस प्रश्न पर चर्चा करें: आप "खोखले स्थान" का अनुवाद कैसे करेंगे? यदि आप इसे भूमि से निकलने वाले पानी के सोते के रूप में वर्णन करते हैं, तो सोते के लिए उसी शब्द का उपयोग करें जिसका उपयोग आपने पिछले भागों में किया है। इस ऑडियो को यहाँ रोकें।</w:t>
      </w:r>
    </w:p>
    <w:p>
      <w:pPr/>
      <w:r>
        <w:rPr>
          <w:lang w:val="hi_IN" w:bidi="hi_IN"/>
        </w:rPr>
      </w:r>
      <w:r>
        <w:rPr>
          <w:lang w:val="hi_IN" w:bidi="hi_IN"/>
        </w:rPr>
        <w:t xml:space="preserve">शिमशोन के पानी पीने के बाद उसकी </w:t>
      </w:r>
      <w:r>
        <w:rPr>
          <w:b/>
          <w:lang w:val="hi_IN" w:bidi="hi_IN"/>
        </w:rPr>
        <w:t>आत्मा</w:t>
      </w:r>
      <w:r>
        <w:rPr>
          <w:lang w:val="hi_IN" w:bidi="hi_IN"/>
        </w:rPr>
        <w:t xml:space="preserve"> ताजी हो गई, अर्थात् उसकी शक्ति लौट आई। आत्मा शब्द का अनुवाद उसी तरह करें जैसे आपने पिछले भागों में किया है। आत्मा शब्द के बारे में अधिक जानकारी के लिए, मुख्य शब्दावली देखें।</w:t>
      </w:r>
    </w:p>
    <w:p>
      <w:pPr/>
      <w:r>
        <w:rPr>
          <w:lang w:val="hi_IN" w:bidi="hi_IN"/>
        </w:rPr>
      </w:r>
      <w:r>
        <w:rPr>
          <w:lang w:val="hi_IN" w:bidi="hi_IN"/>
        </w:rPr>
        <w:t xml:space="preserve">शिमशोन 20 वर्षों तक </w:t>
      </w:r>
      <w:r>
        <w:rPr>
          <w:b/>
          <w:lang w:val="hi_IN" w:bidi="hi_IN"/>
        </w:rPr>
        <w:t>इस्राएल</w:t>
      </w:r>
      <w:r>
        <w:rPr>
          <w:lang w:val="hi_IN" w:bidi="hi_IN"/>
        </w:rPr>
        <w:t xml:space="preserve"> का </w:t>
      </w:r>
      <w:r>
        <w:rPr>
          <w:b/>
          <w:lang w:val="hi_IN" w:bidi="hi_IN"/>
        </w:rPr>
        <w:t>न्यायी</w:t>
      </w:r>
      <w:r>
        <w:rPr>
          <w:lang w:val="hi_IN" w:bidi="hi_IN"/>
        </w:rPr>
        <w:t xml:space="preserve"> था। याद रखें न्यायी के रूप में शिमशोन का मुख्य कार्य न्यायालय के मामलों का निर्णय करना नहीं था, बल्कि लोगों की अगुवाई करना और उन्हें उनके शत्रुओं से बचाना था। अगुवे या न्यायी के लिए उसी शब्द का उपयोग करें जिसका उपयोग आपने इस्राएल के न्यायियों के बारे में पिछले भागों में किया है, और न्यायी के बारे में अधिक जानकारी के लिए मुख्य शब्दावली देखें। इस्राएल से अभिप्राय इस्राएल के लोगों, अर्थात् इस्राएलियों, से है। इस्राएल का अनुवाद उसी तरह करें जैसे आपने पिछले भागों में किया है। इस्राएल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16:1–3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16:1–3 को सुनें और अपने मन में रखें।</w:t>
      </w:r>
    </w:p>
    <w:p>
      <w:pPr/>
      <w:r>
        <w:rPr>
          <w:lang w:val="hi_IN" w:bidi="hi_IN"/>
        </w:rPr>
      </w:r>
      <w:r>
        <w:rPr>
          <w:lang w:val="hi_IN" w:bidi="hi_IN"/>
        </w:rPr>
        <w:t>यदि सम्भव हो, तो न्यायियों 16:1–3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16:1–3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शिमशोन की कहानी के पहले भाग में, शिमशोन ने पलिश्तियों से व्यक्तिगत बदला लेने के लिए कई बार उनसे युद्ध किया। पिछली कहानी में, यहोवा की आत्मा शिमशोन पर उतरी और शिमशोन ने उन रस्सियों को तोड़ दिया जिनसे वह बँधा हुआ था। फिर, शिमशोन ने लही नाम के स्थान पर गदहे के जबड़े की हड्डी से 1,000 पलिश्तियों को मार डाला। कहानी का अंत तब हुआ जब यह कहा गया था कि शिमशोन ने 20 वर्षों तक इस्राएल के न्यायी के रूप में सेवा की। उस समय पलिश्ती उस प्रदेश पर नियंत्रण रखते थे, और शिमशोन इस्राएलियों का अगुवा था। अब, शिमशोन की कहानी का दूसरा भाग शुरू होता है। शिमशोन गाज़ा गया और वहाँ एक वेश्या के साथ रात बिताई। गाज़ा के पलिश्तियों ने अगली सुबह शिमशोन को मार डालने की योजना बनाई, परन्तु शिमशोन आधी रात को उठ गया, गाज़ा से निकल भागा, और नगर के फाटक, उसके खम्भों और बेड़े को उखाड़कर अपने साथ हेब्रोन नगर तक ले गया।</w:t>
      </w:r>
    </w:p>
    <w:p>
      <w:pPr/>
      <w:r>
        <w:rPr>
          <w:lang w:val="hi_IN" w:bidi="hi_IN"/>
        </w:rPr>
      </w:r>
      <w:r>
        <w:rPr>
          <w:lang w:val="hi_IN" w:bidi="hi_IN"/>
        </w:rPr>
        <w:t>जब यह भाग शुरू होता है, तो शिमशोन दान गोत्र के देश में स्थित महनेदान के घर से गाज़ा नगर में जाता है। गाज़ा पलिश्तियों के सभी प्रमुख नगरों में सबसे दक्षिणी नगर था, और यह भूमध्यसागर के तट पर स्थित था। यह घटना पिछले भाग में शिमशोन की लही पर विजय के कुछ समय बाद होती है, और संभव है कि शिमशोन इस्राएल के न्यायी के रूप में अपनी 20 वर्ष की सेवा के अंत में गाज़ा गया हो।</w:t>
      </w:r>
    </w:p>
    <w:p>
      <w:pPr/>
      <w:r>
        <w:rPr>
          <w:lang w:val="hi_IN" w:bidi="hi_IN"/>
        </w:rPr>
      </w:r>
      <w:r>
        <w:rPr>
          <w:lang w:val="hi_IN" w:bidi="hi_IN"/>
        </w:rPr>
        <w:t>यहाँ रुकें और समूह के रूप में गाज़ा, महनेदान और हेब्रोन का नक्शा देखें। इस ऑडियो को यहाँ रोकें।</w:t>
      </w:r>
    </w:p>
    <w:p>
      <w:pPr/>
      <w:r>
        <w:rPr>
          <w:lang w:val="hi_IN" w:bidi="hi_IN"/>
        </w:rPr>
      </w:r>
      <w:r>
        <w:rPr>
          <w:lang w:val="hi_IN" w:bidi="hi_IN"/>
        </w:rPr>
        <w:t>हम नहीं जानते कि शिमशोन गाज़ा क्यों गया, परन्तु जब वह गाज़ा में था, तब उसने एक वेश्या को देखा। संभव है कि शिमशोन गाज़ा एक वेश्या से मिलने के लिए गया हो, या किसी अन्य कारण से गया हो। लोग यह अपेक्षा नहीं करते कि इस्राएल का न्यायी पलिश्तियों की किसी वेश्या के पास जाएगा, जो इस्राएल के शत्रु थे। वेश्या वह व्यक्ति होती है जो धन के बदले किसी के साथ लैंगिक सम्बन्ध बनाती है।</w:t>
      </w:r>
    </w:p>
    <w:p>
      <w:pPr/>
      <w:r>
        <w:rPr>
          <w:lang w:val="hi_IN" w:bidi="hi_IN"/>
        </w:rPr>
      </w:r>
      <w:r>
        <w:rPr>
          <w:lang w:val="hi_IN" w:bidi="hi_IN"/>
        </w:rPr>
        <w:t>यहाँ रुकें और समूह के रूप में इस प्रश्न पर चर्चा करें: आपके समुदाय में लोग वेश्याओं के बारे में क्या सोचते हैं? जो लोग वेश्याओं के पास जाते हैं, उनके बारे में लोग क्या सोचते हैं? इस ऑडियो को यहाँ रोकें।</w:t>
      </w:r>
    </w:p>
    <w:p>
      <w:pPr/>
      <w:r>
        <w:rPr>
          <w:lang w:val="hi_IN" w:bidi="hi_IN"/>
        </w:rPr>
      </w:r>
      <w:r>
        <w:rPr>
          <w:lang w:val="hi_IN" w:bidi="hi_IN"/>
        </w:rPr>
        <w:t>शिमशोन उस वेश्या के साथ रात बिताने के लिए जाता था, जो सम्भवतः उसके साथ लैंगिक सम्बन्ध बनाना था। मूल भाषा में लिखा है कि शिमशोन “उसके पास गया,” जो संभवतः यह कहने का एक सभ्य तरीका है कि शिमशोन उसके साथ लैंगिक सम्बन्ध बनाने गया था। किसी ऐसे व्यक्ति के साथ लैंगिक सम्बन्ध बनाना जिससे आप विवाहित नहीं हैं, यहोवा की व्यवस्था के विरुद्ध था।</w:t>
      </w:r>
    </w:p>
    <w:p>
      <w:pPr/>
      <w:r>
        <w:rPr>
          <w:lang w:val="hi_IN" w:bidi="hi_IN"/>
        </w:rPr>
      </w:r>
      <w:r>
        <w:rPr>
          <w:lang w:val="hi_IN" w:bidi="hi_IN"/>
        </w:rPr>
        <w:t>किसी ने—संभवतः गाज़ा के अन्य लोगों ने, या गाज़ा में रहने वाले उन लोगों ने जो किसी अन्य स्थान से हैं—गाज़ा के लोगों, या गाज़ा के अगुवों को बताया कि शिमशोन गाज़ा में है। गाज़ा के लोग शिमशोन को मारने की योजना बनाते हैं। लोग उस स्थान को घेर लेते हैं जहाँ शिमशोन है। संभव है कि गाज़ा के लोगों ने पूरे गाज़ा नगर को घेर लें, क्योंकि वे उस सटीक घर को नहीं जानते जहाँ शिमशोन उस वेश्या के साथ ठहरा हुआ है। लोग किसी तरह शिमशोन को घेर लेते हैं, और वे पूरी रात नगर के फाटक पर छिपे रहते हैं। आमतौर पर, नगर के फाटक में दो बड़े लकड़ी के दरवाजे होते हैं और लकड़ी के ऊपर धातु लगाई जाती है ताकि फाटक को और अधिक मजबूत बनाया जा सके। दरवाज़ों के दोनों ओर लगे दो खम्भे दरवाज़ों को खुलने और बंद होने में मदद करते हैं। फाटक नगर के प्रवेश द्वार पर होता है, और नगर के लोग दिन में फाटक खोलते हैं तथा रात में शत्रुओं के आक्रमण को रोकने के लिए उन्हें बंद कर देते हैं। सामान्यतः फाटक पर पहरा देने वाले लोग भी होते थे, और वहाँ छह पहरेदार चौकियाँ होती थीं, तीन फाटक के एक ओर और तीन दूसरी ओर।</w:t>
      </w:r>
    </w:p>
    <w:p>
      <w:pPr/>
      <w:r>
        <w:rPr>
          <w:lang w:val="hi_IN" w:bidi="hi_IN"/>
        </w:rPr>
      </w:r>
      <w:r>
        <w:rPr>
          <w:lang w:val="hi_IN" w:bidi="hi_IN"/>
        </w:rPr>
        <w:t>यहाँ रुकें और समूह के रूप में नगर के फाटक की एक तस्वीर देखें। इस ऑडियो को यहाँ रोकें।</w:t>
      </w:r>
    </w:p>
    <w:p>
      <w:pPr/>
      <w:r>
        <w:rPr>
          <w:lang w:val="hi_IN" w:bidi="hi_IN"/>
        </w:rPr>
      </w:r>
      <w:r>
        <w:rPr>
          <w:lang w:val="hi_IN" w:bidi="hi_IN"/>
        </w:rPr>
        <w:t>साथ ही, यहाँ रुकें और समूह के रूप में इस प्रश्न पर चर्चा करें: आपके शहर , गाँव या नगर में किस प्रकार के फाटक, दरवाज़े या सुरक्षा संरचनाएँ हैं? इस ऑडियो को यहाँ रोकें।</w:t>
      </w:r>
    </w:p>
    <w:p>
      <w:pPr/>
      <w:r>
        <w:rPr>
          <w:lang w:val="hi_IN" w:bidi="hi_IN"/>
        </w:rPr>
      </w:r>
      <w:r>
        <w:rPr>
          <w:lang w:val="hi_IN" w:bidi="hi_IN"/>
        </w:rPr>
        <w:t>गाज़ा के लोग सुबह होने पर शिमशोन को मारने की योजना बना रहे हैं। लोग सम्भवतः सोचते थे कि सुबह के समय शिमशोन अधिक नींद में होगा और उस पर आक्रमण करना आसान होगा, तथा दिन के उजाले में वह छिप नहीं सकेगा। इसके बजाय, शिमशोन आधी रात को उस वेश्या को छोड़कर चला जाता है। संभव है कि शिमशोन ने सुबह खुद को मार डालने की योजना के बारे में सुन लिया हो, परन्तु यह भाग यह नहीं बताता कि वह आधी रात को क्यों चला गया।</w:t>
      </w:r>
    </w:p>
    <w:p>
      <w:pPr/>
      <w:r>
        <w:rPr>
          <w:lang w:val="hi_IN" w:bidi="hi_IN"/>
        </w:rPr>
      </w:r>
      <w:r>
        <w:rPr>
          <w:lang w:val="hi_IN" w:bidi="hi_IN"/>
        </w:rPr>
        <w:t>शिमशोन नगर के फाटक के पास जाता है, और हमें नहीं पता कि शिमशोन फाटक के दोनों ओर के पहरेदारों को कैसे पार कर गया। शिमशोन न केवल गाज़ा नगर से भाग निकला, बल्कि उसने नगर के फाटक को उखाड़ लिया और उसे शिमशोन के कंधों पर अपने साथ ले गया! शिमशोन ने फाटक के दोनों पल्लों के दोनों ओर के खम्भों और फाटक को बंद करने वाले बेंड़े को भी उखाड़ लिया। शिमशोन बहुत शक्तिशाली था, क्योंकि कोई साधारण व्यक्ति फाटक, उसके खम्भों और बेड़े को उनकी जगह से उखाड़कर अपने कंधों पर उठाकर नहीं ले जा सकता था।</w:t>
      </w:r>
    </w:p>
    <w:p>
      <w:pPr/>
      <w:r>
        <w:rPr>
          <w:lang w:val="hi_IN" w:bidi="hi_IN"/>
        </w:rPr>
      </w:r>
      <w:r>
        <w:rPr>
          <w:lang w:val="hi_IN" w:bidi="hi_IN"/>
        </w:rPr>
        <w:t>यहाँ रुकें और समूह के रूप में फिर से नगर के फाटक, दो खम्भों और बेड़े की तस्वीर देखें। इस ऑडियो को यहाँ रोकें।</w:t>
      </w:r>
    </w:p>
    <w:p>
      <w:pPr/>
      <w:r>
        <w:rPr>
          <w:lang w:val="hi_IN" w:bidi="hi_IN"/>
        </w:rPr>
      </w:r>
      <w:r>
        <w:rPr>
          <w:lang w:val="hi_IN" w:bidi="hi_IN"/>
        </w:rPr>
        <w:t>जब शिमशोन गाज़ा नगर का फाटक उठा ले गया, तब उसने पलिश्तियों को लज्जित किया, क्योंकि इससे उनका नगर शत्रु के आक्रमण के लिए खुला रह गया। शिमशोन को भागने के लिए फाटक उठाने की आवश्यकता नहीं थी, परन्तु उसके कार्यों ने पलिश्तियों पर उसकी शक्ति को दिखाया। हम नहीं जानते कि जब शिमशोन भाग निकला और फाटक को अपने साथ ले गया, तब गाज़ा के लोग कहाँ थे।</w:t>
      </w:r>
    </w:p>
    <w:p>
      <w:pPr/>
      <w:r>
        <w:rPr>
          <w:lang w:val="hi_IN" w:bidi="hi_IN"/>
        </w:rPr>
      </w:r>
      <w:r>
        <w:rPr>
          <w:lang w:val="hi_IN" w:bidi="hi_IN"/>
        </w:rPr>
        <w:t>शिमशोन गाज़ा नगर से लगभग 60 किलोमीटर दूर हेब्रोन नगर के सामने वाली पहाड़ी की चोटी तक फाटक, खम्भों और बेड़े को अपने कंधों पर उठाकर ले जाता है। पहाड़ी भूमि का उठा हुआ भाग होता है, जो पर्वत से छोटा होता है। शिमशोन के समय में हेब्रोन यहूदा के गोत्र का मुख्य नगर था। कुछ लोग सोचते हैं कि शिमशोन गाज़ा के निकट किसी ऐसी पहाड़ी पर चढ़ा था, जो केवल हेब्रोन की सामान्य दिशा में थी। किसी भी स्थिति में, एक सामान्य व्यक्ति के लिए इस बोझ को इतनी दूर तक उठाना असंभव कार्य था।</w:t>
      </w:r>
    </w:p>
    <w:p>
      <w:pPr/>
      <w:r>
        <w:rPr>
          <w:lang w:val="hi_IN" w:bidi="hi_IN"/>
        </w:rPr>
      </w:r>
      <w:r>
        <w:rPr>
          <w:lang w:val="hi_IN" w:bidi="hi_IN"/>
        </w:rPr>
        <w:t>यहाँ रुकें और समूह के रूप में गाज़ा, महनेदान और हेब्रोन का नक्शा देखें। इस ऑडियो को यहाँ रोकें।</w:t>
      </w:r>
    </w:p>
    <w:p>
      <w:pPr/>
      <w:r>
        <w:rPr>
          <w:lang w:val="hi_IN" w:bidi="hi_IN"/>
        </w:rPr>
      </w:r>
      <w:r>
        <w:rPr>
          <w:lang w:val="hi_IN" w:bidi="hi_IN"/>
        </w:rPr>
        <w:t>कुछ लोग सोचते हैं कि शिमशोन यहूदा के गोत्र के लोगों को पलिश्तियों पर आक्रमण करने के लिए चुनौती देना चाहता था, क्योंकि वह उनके शत्रुओं का फाटक उनके पास ले आया, परन्तु यहूदा के लोगों ने कुछ नहीं किया। शिमशोन के कार्यों ने पलिश्तियों और यहूदा के गोत्र के लोगों दोनों को लज्जित किया। जब शिमशोन ने पलिश्तियों के एक प्रमुख नगर का फाटक उठा लिया, तब उसने एक बार फिर यहोवा की उस योजना को आगे बढ़ाया, जिसके द्वारा पलिश्ती इस्राएलियों पर आक्रमण करें। शिमशोन को शायद यह एहसास हो, या शायद न हो, कि वह इस्राएल को पलिश्तियों के शासन से छुड़ाना शुरू कर रहा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16:1–3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शिमशोन गाज़ा जाता है और एक वेश्या को देखता है। शिमशोन उस वेश्या के साथ रात बिताता है।</w:t>
      </w:r>
    </w:p>
    <w:p>
      <w:pPr/>
      <w:r>
        <w:rPr>
          <w:lang w:val="hi_IN" w:bidi="hi_IN"/>
        </w:rPr>
      </w:r>
      <w:r>
        <w:rPr>
          <w:b/>
          <w:lang w:val="hi_IN" w:bidi="hi_IN"/>
        </w:rPr>
        <w:t>दूसरे दृश्य में:</w:t>
      </w:r>
      <w:r>
        <w:rPr>
          <w:lang w:val="hi_IN" w:bidi="hi_IN"/>
        </w:rPr>
        <w:t xml:space="preserve"> कोई व्यक्ति गाज़ा के लोगों को बताता है कि शिमशोन गाज़ा में है। लोग उस स्थान को घेर लेते हैं और पूरी रात नगर के फाटक पर प्रतीक्षा करते हैं। लोग सुबह के समय शिमशोन को मारने की तैयारी करते हैं।</w:t>
      </w:r>
    </w:p>
    <w:p>
      <w:pPr/>
      <w:r>
        <w:rPr>
          <w:lang w:val="hi_IN" w:bidi="hi_IN"/>
        </w:rPr>
      </w:r>
      <w:r>
        <w:rPr>
          <w:b/>
          <w:lang w:val="hi_IN" w:bidi="hi_IN"/>
        </w:rPr>
        <w:t>तीसरे दृश्य में:</w:t>
      </w:r>
      <w:r>
        <w:rPr>
          <w:lang w:val="hi_IN" w:bidi="hi_IN"/>
        </w:rPr>
        <w:t xml:space="preserve"> शिमशोन आधी रात को उठ जाता है। शिमशोन नगर के फाटक के पास जाता है और दोनों फाटक, दो खम्भों और बेड़े को ले जाता है। शिमशोन इन सब वस्तुओं को अपने कंधों पर रखता है और उन्हें नगर से बाहर निकालकर हेब्रोन नगर के सामने वाली एक पहाड़ी तक ले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एक वेश्या</w:t>
      </w:r>
    </w:p>
    <w:p>
      <w:pPr>
        <w:pStyle w:val="ListBullet"/>
        <w:spacing w:line="240" w:lineRule="auto"/>
        <w:ind w:left="720"/>
      </w:pPr>
      <w:r>
        <w:rPr>
          <w:lang w:val="hi_IN" w:bidi="hi_IN"/>
        </w:rPr>
      </w:r>
      <w:r>
        <w:rPr>
          <w:lang w:val="hi_IN" w:bidi="hi_IN"/>
        </w:rPr>
        <w:t>गाज़ा के लोग</w:t>
      </w:r>
    </w:p>
    <w:p>
      <w:pPr>
        <w:pStyle w:val="ListBullet"/>
        <w:spacing w:line="240" w:lineRule="auto"/>
        <w:ind w:left="720"/>
      </w:pPr>
      <w:r>
        <w:rPr>
          <w:lang w:val="hi_IN" w:bidi="hi_IN"/>
        </w:rPr>
      </w:r>
      <w:r>
        <w:rPr>
          <w:lang w:val="hi_IN" w:bidi="hi_IN"/>
        </w:rPr>
        <w:t>और कोई ऐसा व्यक्ति जो गाज़ा के लोगों को बताता है कि शिमशोन वहाँ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कहानी लही में पलिश्तियों पर शिमशोन की विजय के कुछ समय बाद होती है। यह शायद इस्राएल के न्यायी के रूप में शिमशोन की 20 वर्ष की सेवा के अंत के निकट होता है।</w:t>
      </w:r>
    </w:p>
    <w:p>
      <w:pPr/>
      <w:r>
        <w:rPr>
          <w:lang w:val="hi_IN" w:bidi="hi_IN"/>
        </w:rPr>
      </w:r>
      <w:r>
        <w:rPr>
          <w:lang w:val="hi_IN" w:bidi="hi_IN"/>
        </w:rPr>
        <w:t>पहले दृश्य में, शिमशोन गाज़ा जाता है, जो पलिश्तियों के पाँच प्रमुख नगरों में से एक है। गाज़ा पाँच नगरों में सबसे दक्षिणी है, और यह महनेदान में शिमशोन के घर से 72 किलोमीटर की दूरी पर है।</w:t>
      </w:r>
    </w:p>
    <w:p>
      <w:pPr/>
      <w:r>
        <w:rPr>
          <w:lang w:val="hi_IN" w:bidi="hi_IN"/>
        </w:rPr>
      </w:r>
      <w:r>
        <w:rPr>
          <w:lang w:val="hi_IN" w:bidi="hi_IN"/>
        </w:rPr>
        <w:t>यहाँ रुकें और यदि आवश्यक हो, तो समूह के रूप में गाजा, महनेदान और हेब्रोन का नक्शा फिर से देखें। इस ऑडियो को यहाँ रोकें।</w:t>
      </w:r>
    </w:p>
    <w:p>
      <w:pPr/>
      <w:r>
        <w:rPr>
          <w:lang w:val="hi_IN" w:bidi="hi_IN"/>
        </w:rPr>
      </w:r>
      <w:r>
        <w:rPr>
          <w:lang w:val="hi_IN" w:bidi="hi_IN"/>
        </w:rPr>
        <w:t>याद रखें कि अपनी कहानी के पहले भाग की शुरुआत में, शिमशोन तिम्नाह गया और एक पलिश्ती स्त्री को देखा जिससे शिमशोन विवाह करना चाहता था। अब, शिमशोन एक वेश्या को देखता है, जो शायद एक पलिश्ती है। याद रखें कि यह स्पष्ट नहीं है कि शिमशोन गाज़ा में किसी वेश्या से मिलने जाता है, या वह किसी अन्य कारण से गाज़ा में है। मूल भाषा में कहा गया है कि यह स्त्री “एक स्त्री, एक वेश्या” है। उसका वर्णन करने का एक और तरीका हो सकता है वह स्त्री जो पैसे के लिए लैंगिक सम्बन्ध बनाती है।</w:t>
      </w:r>
    </w:p>
    <w:p>
      <w:pPr/>
      <w:r>
        <w:rPr>
          <w:lang w:val="hi_IN" w:bidi="hi_IN"/>
        </w:rPr>
      </w:r>
      <w:r>
        <w:rPr>
          <w:lang w:val="hi_IN" w:bidi="hi_IN"/>
        </w:rPr>
        <w:t>यहाँ रुकें और समूह में इस प्रश्न पर चर्चा करें: आप इस स्त्री का वर्णन अपनी भाषा में कैसे करेंगे? इस ऑडियो को यहाँ रोकें।</w:t>
      </w:r>
    </w:p>
    <w:p>
      <w:pPr/>
      <w:r>
        <w:rPr>
          <w:lang w:val="hi_IN" w:bidi="hi_IN"/>
        </w:rPr>
      </w:r>
      <w:r>
        <w:rPr>
          <w:lang w:val="hi_IN" w:bidi="hi_IN"/>
        </w:rPr>
        <w:t>शिमशोन इस स्त्री के साथ रात बिताने के लिए जाता है, जिसका शायद अर्थ है कि वह उसके साथ लैंगिक सम्बन्ध भी बनाता है। याद रखें कि मूल भाषा में लिखा है कि शिमशोन “उसके पास भीतर गया,” जो यह बताने का एक सभ्य तरीका है कि शिमशोन ने उसके साथ लैंगिक सम्बन्ध बनाए।</w:t>
      </w:r>
    </w:p>
    <w:p>
      <w:pPr/>
      <w:r>
        <w:rPr>
          <w:lang w:val="hi_IN" w:bidi="hi_IN"/>
        </w:rPr>
      </w:r>
      <w:r>
        <w:rPr>
          <w:lang w:val="hi_IN" w:bidi="hi_IN"/>
        </w:rPr>
        <w:t>यहाँ रुकें और समूह में इस प्रश्न पर चर्चा करें: आप इस विचार का अनुवाद कैसे करेंगे कि शिमशोन ने उस वेश्या के साथ रात बिताई थी? इस बात पर विचार करें कि आपकी भाषा में इसे कहने का सबसे उपयुक्त तरीका क्या होगा, जैसे उसके साथ सोना, उसके साथ रात बिताना, या उसके साथ लैंगिक सम्बन्ध बनाना। इस ऑडियो को यहाँ रोकें।</w:t>
      </w:r>
    </w:p>
    <w:p>
      <w:pPr/>
      <w:r>
        <w:rPr>
          <w:lang w:val="hi_IN" w:bidi="hi_IN"/>
        </w:rPr>
      </w:r>
      <w:r>
        <w:rPr>
          <w:lang w:val="hi_IN" w:bidi="hi_IN"/>
        </w:rPr>
        <w:t>दूसरे दृश्य में, कोई व्यक्ति गाज़ा के लोगों को बताता है कि शिमशोन गाज़ा में है। याद रखें कि इस कहानी के गाज़ा के लोग शायद वे लोग हैं जो नगर की अगुवाई करते हैं। साथ ही, याद रखिए कि हम नहीं जानते कि गाज़ा के लोगों को यह किसने बताया कि शिमशोन वहाँ है, परन्तु सम्भव है कि वे गाज़ा के अन्य लोग हों या ऐसे लोग हों जो किसी दूसरे स्थान से आकर गाज़ा में रहते थे। मूल भाषा में यह स्पष्ट नहीं है कि नगर के अगुवों को कैसे पता चला कि शिमशोन वहाँ है।</w:t>
      </w:r>
    </w:p>
    <w:p>
      <w:pPr/>
      <w:r>
        <w:rPr>
          <w:lang w:val="hi_IN" w:bidi="hi_IN"/>
        </w:rPr>
      </w:r>
      <w:r>
        <w:rPr>
          <w:lang w:val="hi_IN" w:bidi="hi_IN"/>
        </w:rPr>
        <w:t>यहाँ रुकें और समूह के रूप में इस प्रश्न पर चर्चा करें: इस विचार का अनुवाद करने का सबसे स्वाभाविक तरीका क्या है कि किसी ने गाज़ा के लोगों को बताया कि शिमशोन गाज़ा आया है? उदाहरण के लिए, आप कह सकते हैं कि गाज़ा के लोगों को पता चला कि शिमशोन वहाँ है, या किसी ने गाज़ा के लोगों को बताया कि “शिमशोन यहाँ है।” इस ऑडियो को यहाँ रोकें।</w:t>
      </w:r>
    </w:p>
    <w:p>
      <w:pPr/>
      <w:r>
        <w:rPr>
          <w:lang w:val="hi_IN" w:bidi="hi_IN"/>
        </w:rPr>
      </w:r>
      <w:r>
        <w:rPr>
          <w:lang w:val="hi_IN" w:bidi="hi_IN"/>
        </w:rPr>
        <w:t>याद रखें कि जब गाज़ा के लोगों ने यह समाचार सुना कि शिमशोन गाज़ा में है, तब उन्होंने कई काम किए। सबसे पहले, यह स्पष्ट नहीं है कि वे उस स्थान को घेर लेते हैं जहाँ शिमशोन उस वेश्या के साथ है, या वे पूरे गाज़ा नगर को घेर लेते हैं। मूल भाषा में कहानी केवल यह कहती है, “उन्होंने घेर लिया था।”</w:t>
      </w:r>
    </w:p>
    <w:p>
      <w:pPr/>
      <w:r>
        <w:rPr>
          <w:lang w:val="hi_IN" w:bidi="hi_IN"/>
        </w:rPr>
      </w:r>
      <w:r>
        <w:rPr>
          <w:lang w:val="hi_IN" w:bidi="hi_IN"/>
        </w:rPr>
        <w:t>यहाँ रुकें और समूह में इस प्रश्न पर चर्चा करें: आप अपने अनुवाद में गाज़ा के लोगों ने क्या किया, इसके बारे में क्या कहेंगे? क्या आप कहेंगे कि उन्होंने “उस स्थान को घेर लिया,” “वे नगर के चारों ओर इकट्ठा हुए,” या कुछ और कहा?” इस ऑडियो को यहाँ रोकें।</w:t>
      </w:r>
    </w:p>
    <w:p>
      <w:pPr/>
      <w:r>
        <w:rPr>
          <w:lang w:val="hi_IN" w:bidi="hi_IN"/>
        </w:rPr>
      </w:r>
      <w:r>
        <w:rPr>
          <w:lang w:val="hi_IN" w:bidi="hi_IN"/>
        </w:rPr>
        <w:t>गाज़ा के कुछ लोग सारी रात नगर के फाटक पर इस प्रतीक्षा में रहे कि शिमशोन अगली सुबह गाज़ा से बाहर निकलने का प्रयास करेगा। लोग शिमशोन को मारने के लिए तैयार हैं। याद रखें कि लोग सारी रात चुप रहे, और वे आपस में कहते रहे कि भोर होने पर, जब बाहर उजाला हो जाएगा, तब वे शिमशोन को मार डालेंगे। यह भी याद रखें कि रात होने के कारण फाटक बंद है, और नगर नहीं चाहता कि रात में कोई शत्रु आक्रमण करे।</w:t>
      </w:r>
    </w:p>
    <w:p>
      <w:pPr/>
      <w:r>
        <w:rPr>
          <w:lang w:val="hi_IN" w:bidi="hi_IN"/>
        </w:rPr>
      </w:r>
      <w:r>
        <w:rPr>
          <w:lang w:val="hi_IN" w:bidi="hi_IN"/>
        </w:rPr>
        <w:t>तीसरे दृश्य में, याद रखें कि शिमशोन पूरी रात वेश्या के साथ नहीं ठहरता है। इसके बजाय, शिमशोन आधी रात को उठता है और उस स्थान से निकल जाता है जहाँ वह उस वेश्या के साथ है। याद रखें कि कहानीकार यह नहीं बताता कि शिमशोन आधी रात को क्यों उठ जाता है। रात के बीच के समय को बताने के अन्य तरीके हैं आधी रात या रात का आधा भाग।</w:t>
      </w:r>
    </w:p>
    <w:p>
      <w:pPr/>
      <w:r>
        <w:rPr>
          <w:lang w:val="hi_IN" w:bidi="hi_IN"/>
        </w:rPr>
      </w:r>
      <w:r>
        <w:rPr>
          <w:lang w:val="hi_IN" w:bidi="hi_IN"/>
        </w:rPr>
        <w:t>यहाँ रुकें और समूह के रूप में इस प्रश्न पर चर्चा करें: आप “आधी रात के समय” का अनुवाद कैसे करेंगे? इस ऑडियो को यहाँ रोकें।</w:t>
      </w:r>
    </w:p>
    <w:p>
      <w:pPr/>
      <w:r>
        <w:rPr>
          <w:lang w:val="hi_IN" w:bidi="hi_IN"/>
        </w:rPr>
      </w:r>
      <w:r>
        <w:rPr>
          <w:lang w:val="hi_IN" w:bidi="hi_IN"/>
        </w:rPr>
        <w:t>गाज़ा के लोग शिमशोन को न तो पकड़ते हैं और न ही मारते हैं। शिमशोन गाज़ा नगर से निकल गया, और वह नगर का फाटक भी अपने साथ ले गया! याद रखें, नगर का फाटक बहुत बड़ा और भारी था, और किसी साधारण मनुष्य के लिए धातु लगे लकड़ी के दरवाज़ों, उनके दोनों ओर के बड़े खम्भों, और फाटक की बेड़ों को उठाना असम्भव था। याद रखें कि हम ठीक-ठीक नहीं जानते कि शिमशोन नगर के फाटक से कैसे निकल गया, ताकि पहरेदार उसे देख न सकें या उसे रोकने का प्रयास न कर सकें।</w:t>
      </w:r>
    </w:p>
    <w:p>
      <w:pPr/>
      <w:r>
        <w:rPr>
          <w:lang w:val="hi_IN" w:bidi="hi_IN"/>
        </w:rPr>
      </w:r>
      <w:r>
        <w:rPr>
          <w:lang w:val="hi_IN" w:bidi="hi_IN"/>
        </w:rPr>
        <w:t>यहाँ रुकें और समूह के रूप में फिर से नगर के फाटक, उसके दोनों खम्भों और बेड़े के साथ के एक चित्र को देखें। इस ऑडियो को यहाँ रोकें।</w:t>
      </w:r>
    </w:p>
    <w:p>
      <w:pPr/>
      <w:r>
        <w:rPr>
          <w:lang w:val="hi_IN" w:bidi="hi_IN"/>
        </w:rPr>
      </w:r>
      <w:r>
        <w:rPr>
          <w:lang w:val="hi_IN" w:bidi="hi_IN"/>
        </w:rPr>
        <w:t>याद रखें कि शिमशोन फाटक, खम्भों और बेड़े को अपने कंधों पर उठाता था। शिमशोन गाज़ा नगर से चलकर हेब्रोन नगर के सामने वाली एक पहाड़ी की चोटी तक जाता है। याद रखें कि पहाड़ी वह ऊँचा क्षेत्र होता है जो पर्वत से छोटा होता है, और हेब्रोन शिमशोन के समय में यहूदा के गोत्र का मुख्य नगर था। याद रखें कि संभव है कि शिमशोन गाज़ा नगर के निकट की पहाड़ी पर चढ़ गया हो, परन्तु दूसरे लोग मानते हैं कि वह 60 किलोमीटर चलकर हेब्रोन नगर तक गया था।</w:t>
      </w:r>
    </w:p>
    <w:p>
      <w:pPr/>
      <w:r>
        <w:rPr>
          <w:lang w:val="hi_IN" w:bidi="hi_IN"/>
        </w:rPr>
      </w:r>
      <w:r>
        <w:rPr>
          <w:lang w:val="hi_IN" w:bidi="hi_IN"/>
        </w:rPr>
        <w:t>यहाँ रुकें और यदि आवश्यक हो, तो समूह के रूप में गाजा, महनेदान और हेब्रोन का नक्शा फिर से देखें। इस ऑडियो को यहाँ रोकें।</w:t>
      </w:r>
    </w:p>
    <w:p>
      <w:pPr/>
      <w:r>
        <w:rPr>
          <w:lang w:val="hi_IN" w:bidi="hi_IN"/>
        </w:rPr>
      </w:r>
      <w:r>
        <w:rPr>
          <w:lang w:val="hi_IN" w:bidi="hi_IN"/>
        </w:rPr>
        <w:t>जब शिमशोन गाज़ा नगर का फाटक उठा ले गया, तब उसने पलिश्तियों को लज्जित किया, क्योंकि उसने उनके गाज़ा नगर को खुला छोड़ दिया। याद रखें, सम्भव है कि शिमशोन यहूदा के लोगों को पलिश्तियों पर आक्रमण करने की चुनौती दे रहा हो, परन्तु यहूदा के लोगों ने कुछ नहीं किया। शिमशोन स्वयं इस्राएल को पलिश्तियों के शासन से छुड़ाने का प्रयास नहीं करता है। हालाँकि, यहोवा अभी भी शिमशोन का उपयोग इस्राएल को पलिश्तियों से छुड़ाने की शुरुआत करने के लिए करता है।</w:t>
      </w:r>
    </w:p>
    <w:p>
      <w:pPr/>
      <w:r>
        <w:rPr>
          <w:lang w:val="hi_IN" w:bidi="hi_IN"/>
        </w:rPr>
      </w:r>
      <w:r>
        <w:rPr>
          <w:lang w:val="hi_IN" w:bidi="hi_IN"/>
        </w:rPr>
        <w:t>याद रखें कि पहले दृश्य में शिमशोन अपने महनेदान के घर से भूमध्य सागर के तट पर स्थित गाज़ा नगर जाता है। यह 72 किलोमीटर की दूरी है। इस बारे में सोचें कि आप वस्तुओं का उपयोग यह दिखाने के लिए कैसे कर सकते हैं कि शिमशोन गाज़ा गया है। शिमशोन गाज़ा में एक वेश्या के साथ रात बिताता है।</w:t>
      </w:r>
    </w:p>
    <w:p>
      <w:pPr/>
      <w:r>
        <w:rPr>
          <w:lang w:val="hi_IN" w:bidi="hi_IN"/>
        </w:rPr>
      </w:r>
      <w:r>
        <w:rPr>
          <w:lang w:val="hi_IN" w:bidi="hi_IN"/>
        </w:rPr>
        <w:t>दूसरे दृश्य में, गाज़ा के लोगों को पता चलता है कि शिमशोन गाज़ा में है, और लोग सुबह उसे मारने की तैयारी करते हैं। इस बारे में सोचें कि आप नगर के फाटक के रूप में किन वस्तुओं का उपयोग करेंगे।</w:t>
      </w:r>
    </w:p>
    <w:p>
      <w:pPr/>
      <w:r>
        <w:rPr>
          <w:lang w:val="hi_IN" w:bidi="hi_IN"/>
        </w:rPr>
      </w:r>
      <w:r>
        <w:rPr>
          <w:lang w:val="hi_IN" w:bidi="hi_IN"/>
        </w:rPr>
        <w:t>तीसरे दृश्य में, शिमशोन आधी रात को उठ जाता है और गाज़ा नगर को छोड़कर चला जाता है। याद रखें कि शिमशोन नगर का फाटक, दोनों खम्भों और पल्लों को अपने साथ ले जाता है। शिमशोन गाज़ा नगर से 60 किलोमीटर दूर हेब्रोन के सामने वाली पहाड़ी की चोटी पर फाटक, खम्भों और बेड़े को ले जाता है। इस बात पर विचार करें कि आप किन वस्तुओं का उपयोग करके उस फाटक, खम्भों और बेड़े को दिखा सकते हैं जिन्हें शिमशोन अपने कंधों पर उठाकर ले गया, और आप उस लंबी दूरी को कैसे दिखा सकते हैं जो शिमशोन ने हेब्रोन नगर तक चलकर तय 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16:1–3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एक वेश्या</w:t>
      </w:r>
    </w:p>
    <w:p>
      <w:pPr>
        <w:pStyle w:val="ListBullet"/>
        <w:spacing w:line="240" w:lineRule="auto"/>
        <w:ind w:left="720"/>
      </w:pPr>
      <w:r>
        <w:rPr>
          <w:lang w:val="hi_IN" w:bidi="hi_IN"/>
        </w:rPr>
      </w:r>
      <w:r>
        <w:rPr>
          <w:lang w:val="hi_IN" w:bidi="hi_IN"/>
        </w:rPr>
        <w:t>गाज़ा के लोग</w:t>
      </w:r>
    </w:p>
    <w:p>
      <w:pPr>
        <w:pStyle w:val="ListBullet"/>
        <w:spacing w:line="240" w:lineRule="auto"/>
        <w:ind w:left="720"/>
      </w:pPr>
      <w:r>
        <w:rPr>
          <w:lang w:val="hi_IN" w:bidi="hi_IN"/>
        </w:rPr>
      </w:r>
      <w:r>
        <w:rPr>
          <w:lang w:val="hi_IN" w:bidi="hi_IN"/>
        </w:rPr>
        <w:t>और कोई ऐसा व्यक्ति जो गाज़ा के लोगों को बताता है कि शिमशोन वहाँ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शिमशोन गाज़ा नगर जाता है। शिमशोन गाज़ा नगर में एक वेश्या को देखता है, और शिमशोन उस वेश्या के साथ रात बिताने के लिए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कोई गाज़ा के लोगों को बताता है कि शिमशोन गाज़ा नगर में है। गाज़ा के लोग उस स्थान को घेर लेते हैं और नगर के फाटक पर प्रतीक्षा करते हैं। लोगों ने योजना बनाई कि जब शिमशोन सुबह फाटक से होकर गाज़ा से बाहर निकलने का प्रयास करेगा, तब वे उसे मार डालेंगे।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गाज़ा के लोगों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उस व्यक्ति से जो गाज़ा के लोगों को बताता है कि शिमशोन वहाँ है, यह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आधी रात तक वेश्या के साथ रहा। शिमशोन उठता है और गाज़ा नगर के फाटक तक जाता है। शिमशोन नगर से निकल गया, और वह नगर का फाटक, दोनों ओर के खम्भे, तथा फाटक को बंद करने वाले बेड़े को भी अपने साथ ले गया! शिमशोन हेब्रोन नगर के सामने वाली एक पहाड़ी की चोटी तक फाटक, खम्भों और बेड़े को अपने कंधों पर उठाता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गाज़ा के लोगों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शिमशोन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16:1–3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शिमशोन पलिश्तियों के देश में गाज़ा नगर जाता है। गाज़ा पलिश्तियों के प्रमुख नगरों में से एक था। गाज़ा महनेदान में शिमशोन के घर से 72 किलोमीटर की दूरी पर था।</w:t>
      </w:r>
    </w:p>
    <w:p>
      <w:pPr/>
      <w:r>
        <w:rPr>
          <w:lang w:val="hi_IN" w:bidi="hi_IN"/>
        </w:rPr>
      </w:r>
      <w:r>
        <w:rPr>
          <w:lang w:val="hi_IN" w:bidi="hi_IN"/>
        </w:rPr>
        <w:t>यहाँ रुकें और यदि आवश्यक हो, तो समूह के रूप में गाज़ा, महनेदान और हेब्रोन का नक्शा फिर से देखें। इस ऑडियो को यहाँ रोकें।</w:t>
      </w:r>
    </w:p>
    <w:p>
      <w:pPr/>
      <w:r>
        <w:rPr>
          <w:lang w:val="hi_IN" w:bidi="hi_IN"/>
        </w:rPr>
      </w:r>
      <w:r>
        <w:rPr>
          <w:lang w:val="hi_IN" w:bidi="hi_IN"/>
        </w:rPr>
        <w:t xml:space="preserve">शिमशोन गाज़ा में एक </w:t>
      </w:r>
      <w:r>
        <w:rPr>
          <w:b/>
          <w:lang w:val="hi_IN" w:bidi="hi_IN"/>
        </w:rPr>
        <w:t>वेश्या</w:t>
      </w:r>
      <w:r>
        <w:rPr>
          <w:lang w:val="hi_IN" w:bidi="hi_IN"/>
        </w:rPr>
        <w:t xml:space="preserve"> को देखता है और उसके साथ रात बिताने के लिए जाता है। वेश्या वह व्यक्ति होती है जो धन के बदले किसी के साथ लैंगिक सम्बन्ध बनाती है। यहाँ वेश्या के लिए उसी शब्द का उपयोग करें जिसका उपयोग आपने न्यायियों की पुस्तक की पिछली कहानियों में किया है।</w:t>
      </w:r>
    </w:p>
    <w:p>
      <w:pPr/>
      <w:r>
        <w:rPr>
          <w:lang w:val="hi_IN" w:bidi="hi_IN"/>
        </w:rPr>
      </w:r>
      <w:r>
        <w:rPr>
          <w:lang w:val="hi_IN" w:bidi="hi_IN"/>
        </w:rPr>
        <w:t xml:space="preserve">गाज़ा के लोगों ने </w:t>
      </w:r>
      <w:r>
        <w:rPr>
          <w:b/>
          <w:lang w:val="hi_IN" w:bidi="hi_IN"/>
        </w:rPr>
        <w:t>घात लगाया</w:t>
      </w:r>
      <w:r>
        <w:rPr>
          <w:lang w:val="hi_IN" w:bidi="hi_IN"/>
        </w:rPr>
        <w:t>, अर्थात् वे नगर के फाटक पर छिपकर शिमशोन की प्रतीक्षा करने लगे। घात लगाने का अनुवाद उसी तरह करें जैसे आपने पिछले भागों में किया है।</w:t>
      </w:r>
    </w:p>
    <w:p>
      <w:pPr/>
      <w:r>
        <w:rPr>
          <w:lang w:val="hi_IN" w:bidi="hi_IN"/>
        </w:rPr>
      </w:r>
      <w:r>
        <w:rPr>
          <w:lang w:val="hi_IN" w:bidi="hi_IN"/>
        </w:rPr>
        <w:t>शिमशोन आधी रात को उठ जाता है और गाज़ा नगर को छोड़कर चला जाता है। शिमशोन नगर के फाटक को उसके दोनों दरवाज़ों, दोनों खम्भों और फाटक को बंद करने वाले बेड़े सहित उठा ले गया। नगर के फाटकों पर अक्सर धातु लगी होती थी, क्योंकि यदि दरवाज़ों पर धातु न हो, तो शत्रु लकड़ी के दरवाज़ों को अधिक आसानी से जला सकते थे। फाटक नगर की दीवार का सबसे कमज़ोर भाग होता था, इसलिए शत्रु वहीं से नगर पर आक्रमण करते थे। शिमशोन दरवाज़ों, खम्भों और बेड़े को अपने कंधों पर रखता है और उन्हें गाज़ा से दूर ले जाता है।</w:t>
      </w:r>
    </w:p>
    <w:p>
      <w:pPr/>
      <w:r>
        <w:rPr>
          <w:lang w:val="hi_IN" w:bidi="hi_IN"/>
        </w:rPr>
      </w:r>
      <w:r>
        <w:rPr>
          <w:lang w:val="hi_IN" w:bidi="hi_IN"/>
        </w:rPr>
        <w:t>यदि आवश्यकता हो, तो यहाँ रुककर समूह के रूप में फिर से नगर के फाटक, उसके दोनों खम्भों और बेड़े की तस्वीर को देखें। इस ऑडियो को यहाँ रोकें।</w:t>
      </w:r>
    </w:p>
    <w:p>
      <w:pPr/>
      <w:r>
        <w:rPr>
          <w:lang w:val="hi_IN" w:bidi="hi_IN"/>
        </w:rPr>
      </w:r>
      <w:r>
        <w:rPr>
          <w:lang w:val="hi_IN" w:bidi="hi_IN"/>
        </w:rPr>
        <w:t>शिमशोन हेब्रोन नगर के सामने वाली पहाड़ी की चोटी पर फाटक, खम्भों और बेड़े को उठाकर ले जाता है। हेब्रोन यहूदा के गोत्र के प्रमुख नगरों में से एक है, और गाज़ा से हेब्रोन की दूरी 60 किलोमीटर है। हेब्रोन इस्राएल के लोगों के लिए भी एक महत्वपूर्ण नगर था, क्योंकि वहीं अब्राहम ने परमेश्वर के लिए एक वेदी बनाई और अपना डेरा लगाया था।</w:t>
      </w:r>
    </w:p>
    <w:p>
      <w:pPr/>
      <w:r>
        <w:rPr>
          <w:lang w:val="hi_IN" w:bidi="hi_IN"/>
        </w:rPr>
      </w:r>
      <w:r>
        <w:rPr>
          <w:lang w:val="hi_IN" w:bidi="hi_IN"/>
        </w:rPr>
        <w:t>यहाँ एक समूह के रूप में रुकें और यदि आवश्यक हो, तो गाज़ा, महनेदान और हेब्रोन का नक्शा फिर से देखें, और एक पहाड़ी की तस्वीर भी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16:4–14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16:4–14 को सुनें और अपने मन में रखें।</w:t>
      </w:r>
    </w:p>
    <w:p>
      <w:pPr/>
      <w:r>
        <w:rPr>
          <w:lang w:val="hi_IN" w:bidi="hi_IN"/>
        </w:rPr>
      </w:r>
      <w:r>
        <w:rPr>
          <w:lang w:val="hi_IN" w:bidi="hi_IN"/>
        </w:rPr>
        <w:t>यदि सम्भव हो, तो न्यायियों 16:4–14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16:4–14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अब तक शिमशोन की कहानी में, शिमशोन ने तिम्नाह में एक पलिश्ती स्त्री से विवाह किया और बाद में गाज़ा में एक वेश्या के पास गया। पिछली कहानी का अंत तब हुआ जब बताया गया कि शिमशोन गाज़ा नगर से कैसे बच निकला और नगर के फाटक अपने साथ ले गया। शिमशोन ने दिखाया कि वह बहुत शक्तिशाली था, और अब इस भाग में हम देखते हैं कि शिमशोन की शक्ति कहाँ से आती है। इस भाग में एक स्त्री के साथ शिमशोन के सम्बन्ध की तीसरी और अंतिम कहानी है, और उस स्त्री का नाम दलीला है। दलीला धन के लिए शिमशोन को धोखा देने के लिए तैयार हो गई, और उसने तीन बार शिमशोन से उसकी महान शक्ति का रहस्य पूछा। यह शिमशोन और दलीला के बारे में दो भाग की कहानी का पहला हिस्सा है।</w:t>
      </w:r>
    </w:p>
    <w:p>
      <w:pPr/>
      <w:r>
        <w:rPr>
          <w:lang w:val="hi_IN" w:bidi="hi_IN"/>
        </w:rPr>
      </w:r>
      <w:r>
        <w:rPr>
          <w:lang w:val="hi_IN" w:bidi="hi_IN"/>
        </w:rPr>
        <w:t>इस कहानी की शुरुआत में शिमशोन दलीला नाम की एक स्त्री से प्रेम करने लगा। शिमशोन की कहानियों की अन्य स्त्रियों और दलीला के बीच कुछ महत्वपूर्ण भिन्नताएँ हैं। सबसे पहले, हम दलीला का नाम जानते हैं, जो सम्भवतः यह दिखाता है कि वह अन्य स्त्रियों की तुलना में अधिक स्वतंत्र है, क्योंकि हम उसके पिता या उसके परिवार के बारे में कुछ नहीं सुनते। मूल भाषा में दलीला का नाम एक ऐसे शब्द के समान सुनाई देता है जिसका अर्थ “रात” है, और यह शिमशोन के नाम के विपरीत है, जिसका अर्थ “सूर्य” होता है। एक और अंतर यह है कि कहानी कहती है कि शिमशोन दलीला से प्रेम करता था।</w:t>
      </w:r>
    </w:p>
    <w:p>
      <w:pPr/>
      <w:r>
        <w:rPr>
          <w:lang w:val="hi_IN" w:bidi="hi_IN"/>
        </w:rPr>
      </w:r>
      <w:r>
        <w:rPr>
          <w:lang w:val="hi_IN" w:bidi="hi_IN"/>
        </w:rPr>
        <w:t>दलीला सोरेक की तराई में रहती है। यह इस्राएली और पलिश्ती क्षेत्रों के बीच का एक क्षेत्र है। यह कहानी स्पष्ट नहीं करती कि दलीला पलिश्ती थी या इस्राएली, परन्तु इस भाग में वह एक पलिश्ती की तरह व्यवहार करती है। यह भाग यह भी नहीं बताता कि शिमशोन दलीला से विवाह करता है या नहीं।</w:t>
      </w:r>
    </w:p>
    <w:p>
      <w:pPr/>
      <w:r>
        <w:rPr>
          <w:lang w:val="hi_IN" w:bidi="hi_IN"/>
        </w:rPr>
      </w:r>
      <w:r>
        <w:rPr>
          <w:lang w:val="hi_IN" w:bidi="hi_IN"/>
        </w:rPr>
        <w:t>यहाँ रुकें और समूह के रूप में सोरेक की तराई का नक्शा देखें। इस ऑडियो को यहाँ रोकें।</w:t>
      </w:r>
    </w:p>
    <w:p>
      <w:pPr/>
      <w:r>
        <w:rPr>
          <w:lang w:val="hi_IN" w:bidi="hi_IN"/>
        </w:rPr>
      </w:r>
      <w:r>
        <w:rPr>
          <w:lang w:val="hi_IN" w:bidi="hi_IN"/>
        </w:rPr>
        <w:t>पलिश्तियों के सरदारों ने दलीला को धन देने का प्रस्ताव रखा, यदि वह शिमशोन की महान शक्ति का रहस्य पता लगा सके। इसे कभी-कभी रिश्वत कहा जाता है। रिश्वत का अर्थ है कि कोई व्यक्ति किसी दूसरे व्यक्ति को जानकारी के बदले में या इसलिए कि वह व्यक्ति दूसरे व्यक्ति के लिए कुछ करने को सहमत है, धन का प्रस्ताव देता है। यह संभावित नहीं लगता कि शिमशोन शारीरिक रूप से अन्य पुरुषों से बड़ा या अधिक मांसपेशियों वाला था, क्योंकि यदि ऐसा होता, तो पलिश्तियों को उसकी शक्ति का रहस्य जानने की आवश्यकता नहीं पड़ती। ऐसा नहीं लगता कि दलीला को इस बात का कोई पछतावा है कि उसने शिमशोन को कैसे धोखा दिया।</w:t>
      </w:r>
    </w:p>
    <w:p>
      <w:pPr/>
      <w:r>
        <w:rPr>
          <w:lang w:val="hi_IN" w:bidi="hi_IN"/>
        </w:rPr>
      </w:r>
      <w:r>
        <w:rPr>
          <w:lang w:val="hi_IN" w:bidi="hi_IN"/>
        </w:rPr>
        <w:t>यहाँ रुकें और समूह के रूप में इस प्रश्न पर चर्चा करें: उस समय की एक कहानी बताएँ जब किसी ने आपके समुदाय में किसी दूसरे को रिश्वत दी थी। आपके समुदाय में कोई व्यक्ति किसी दूसरे व्यक्ति को रिश्वत दे सकता है, इसका सामान्य कारण क्या है? इस ऑडियो को यहाँ रोकें।</w:t>
      </w:r>
    </w:p>
    <w:p>
      <w:pPr/>
      <w:r>
        <w:rPr>
          <w:lang w:val="hi_IN" w:bidi="hi_IN"/>
        </w:rPr>
      </w:r>
      <w:r>
        <w:rPr>
          <w:lang w:val="hi_IN" w:bidi="hi_IN"/>
        </w:rPr>
        <w:t>ये पलिश्ती अगुवे शायद पलिश्तियों के पाँच प्रमुख नगरों के पाँच शासक हैं। शासकों ने कहा कि वे शिमशोन का रहस्य इसलिए जानना चाहते हैं ताकि वे उस पर अधिकार पा सकें और उसे अपमानित कर सकें। शासक शायद शिमशोन को बाँधना चाहते हैं। शासकों में से प्रत्येक ने दलीला को चाँदी के 1,100 टुकड़े देने का प्रस्ताव रखा, जो कि एक बहुत बड़ी धनराशि थी। यह दिखाता है कि पलिश्ती शासकों के लिए शिमशोन कितना मूल्यवान है। शिमशोन के समय में लोग वस्तुओं को खरीदने और बेचने के लिए चाँदी के टुकड़ों का उपयोग धन के रूप में करते थे।</w:t>
      </w:r>
    </w:p>
    <w:p>
      <w:pPr/>
      <w:r>
        <w:rPr>
          <w:lang w:val="hi_IN" w:bidi="hi_IN"/>
        </w:rPr>
      </w:r>
      <w:r>
        <w:rPr>
          <w:lang w:val="hi_IN" w:bidi="hi_IN"/>
        </w:rPr>
        <w:t>यहाँ रुकें और समूह के रूप में चाँदी के टुकड़ों की एक तस्वीर देखें। इस ऑडियो को यहाँ रोकें।</w:t>
      </w:r>
    </w:p>
    <w:p>
      <w:pPr/>
      <w:r>
        <w:rPr>
          <w:lang w:val="hi_IN" w:bidi="hi_IN"/>
        </w:rPr>
      </w:r>
      <w:r>
        <w:rPr>
          <w:lang w:val="hi_IN" w:bidi="hi_IN"/>
        </w:rPr>
        <w:t>दलीला रिश्वत के लिए मान लेती है, और वह सीधे शिमशोन से पूछती है कि कोई उसे किस प्रकार बाँध सकता है ताकि वह भाग न सके। यह संभव है कि दलीला चाहती है कि शिमशोन उसे वह रहस्य बताकर, जिसे हर पलिश्ती जानना चाहता है, यह दिखाए कि वह दलीला से कितना प्रेम करता है। दलीला को दिए गए शिमशोन के झूठे उत्तर एक खेल के समान हैं। शिमशोन दलीला को अपना रहस्य बताने से मना नहीं करना चाहता, परन्तु शिमशोन दलीला को उत्तर भी नहीं देना चाहता।</w:t>
      </w:r>
    </w:p>
    <w:p>
      <w:pPr/>
      <w:r>
        <w:rPr>
          <w:lang w:val="hi_IN" w:bidi="hi_IN"/>
        </w:rPr>
      </w:r>
      <w:r>
        <w:rPr>
          <w:lang w:val="hi_IN" w:bidi="hi_IN"/>
        </w:rPr>
        <w:t>शिमशोन कहता है कि यदि कोई उसे सात नई ताँतों से बाँध दे, जो अभी सुखाई न गई हों, तो वह किसी अन्य मनुष्य की तरह निर्बल हो जाएगा। सात इस्राएलियों के लिए एक विशेष संख्या है क्योंकि इसका अर्थ है कि कोई चीज़ पूर्ण या पूरी है।</w:t>
      </w:r>
    </w:p>
    <w:p>
      <w:pPr/>
      <w:r>
        <w:rPr>
          <w:lang w:val="hi_IN" w:bidi="hi_IN"/>
        </w:rPr>
      </w:r>
      <w:r>
        <w:rPr>
          <w:lang w:val="hi_IN" w:bidi="hi_IN"/>
        </w:rPr>
        <w:t>यहाँ रुकें और समूह के रूप में इस प्रश्न पर चर्चा करें: अपनी संस्कृति में महत्वपूर्ण संख्याओं के बारे में बात करें। क्या आपकी संस्कृति में कोई विशेष या पूर्ण संख्याएँ हैं? इस ऑडियो को यहाँ रोकें।</w:t>
      </w:r>
    </w:p>
    <w:p>
      <w:pPr/>
      <w:r>
        <w:rPr>
          <w:lang w:val="hi_IN" w:bidi="hi_IN"/>
        </w:rPr>
      </w:r>
      <w:r>
        <w:rPr>
          <w:lang w:val="hi_IN" w:bidi="hi_IN"/>
        </w:rPr>
        <w:t>ताँतें सम्भवतः किसी पशु की कच्ची आँतों या कच्ची नसों के टुकड़े हैं। लोग तीर चलाने के लिए धनुष बनाते समय ताँतों का उपयोग करते थे। संभव है कि शिमशोन पलिश्तियों का उपहास कर रहा हो, जब वह कहता है कि वे उसे किसी ताज़ी वस्तु से बाँध सकते हैं, जैसे उसने लही में 1,000 पलिश्तियों को मारने के लिए गदहे के जबड़े की ताज़ी हड्डी का उपयोग किया था। याद रखें कि शिमशोन की नाज़ीर की मन्नत के कारण, शिमशोन को मरे हुए पशु के किसी भी हिस्से को नहीं छूना चाहिए। ऐसा प्रतीत होता है कि शिमशोन को इस बात की परवाह नहीं थी कि वह पशु के कच्चे आंतरिक अंगों को छुएगा, जबकि यह उसकी नाज़ीर की मन्नत के विरुद्ध था।</w:t>
      </w:r>
    </w:p>
    <w:p>
      <w:pPr/>
      <w:r>
        <w:rPr>
          <w:lang w:val="hi_IN" w:bidi="hi_IN"/>
        </w:rPr>
      </w:r>
      <w:r>
        <w:rPr>
          <w:lang w:val="hi_IN" w:bidi="hi_IN"/>
        </w:rPr>
        <w:t>यहाँ रुकें और समूह के रूप में ताँत और धनुष की एक तस्वीर देखें। इस ऑडियो को यहाँ रोकें।</w:t>
      </w:r>
    </w:p>
    <w:p>
      <w:pPr/>
      <w:r>
        <w:rPr>
          <w:lang w:val="hi_IN" w:bidi="hi_IN"/>
        </w:rPr>
      </w:r>
      <w:r>
        <w:rPr>
          <w:lang w:val="hi_IN" w:bidi="hi_IN"/>
        </w:rPr>
        <w:t>पलिश्ती दलीला के पास सात नई ताँतें लाते हैं और दलीला शिमशोन को उन ताँतों से बाँध देती है। संभवतः जब दलीला शिमशोन को बाँधती है, तब वह सोया हुआ है। पलिश्ती दलीला के भीतरी कक्ष में छिपे हुए हैं, और शिमशोन पर आक्रमण करने के लिए तैयार हैं। जब दलीला ने शिमशोन से कहा कि पलिश्ती आ रहे हैं, तब शिमशोन ने ताँतों को वैसे ही आसानी से तोड़ डाला जैसे आग के पास आने पर धागा टूट जाता है। शिमशोन यह नहीं जानता कि पलिश्ती उसे पकड़ने की प्रतीक्षा में हैं, और पलिश्ती भीतरी कमरे से बाहर नहीं आते हैं। दलीला अब भी शिमशोन की शक्ति का रहस्य जानना चाहती है, और वह अब भी उसे नहीं जानती है।</w:t>
      </w:r>
    </w:p>
    <w:p>
      <w:pPr/>
      <w:r>
        <w:rPr>
          <w:lang w:val="hi_IN" w:bidi="hi_IN"/>
        </w:rPr>
      </w:r>
      <w:r>
        <w:rPr>
          <w:lang w:val="hi_IN" w:bidi="hi_IN"/>
        </w:rPr>
        <w:t>यहाँ रुकें और समूह के रूप में इस प्रश्न पर चर्चा करें: उन दो लोगों की एक कहानी सुनाएँ जो एक-दूसरे पर भरोसा नहीं करते और यह नहीं जानते कि उन्हें एक-दूसरे को रहस्य बताना चाहिए या नहीं। आपकी संस्कृति में आप कैसे जानते हैं कि किसी और को कोई रहस्य बताना कब सुरक्षित है? इस ऑडियो को यहाँ रोकें।</w:t>
      </w:r>
    </w:p>
    <w:p>
      <w:pPr/>
      <w:r>
        <w:rPr>
          <w:lang w:val="hi_IN" w:bidi="hi_IN"/>
        </w:rPr>
      </w:r>
      <w:r>
        <w:rPr>
          <w:lang w:val="hi_IN" w:bidi="hi_IN"/>
        </w:rPr>
        <w:t>दलीला इस बात से क्रोधित है कि शिमशोन ने उसे सच नहीं बताया, इसलिए दलीला फिर से शिमशोन का रहस्य जानने की माँग करती है। शिमशोन एक और झूठा उत्तर देता है कि यदि कोई उसे नई रस्सियों से बाँध दे, जिन्हें कभी किसी काम में उपयोग न किया गया हो, तो वह किसी अन्य मनुष्य की तरह निर्बल हो जाएगा। लोग अक्सर किसी पौधे के मज़बूत तनों को आपस में मरोड़कर रस्सियाँ बनाते थे। नई रस्सियाँ शायद पुरानी रस्सियों से अधिक मजबूत थीं और उन्हें तोड़ना अधिक कठिन था।</w:t>
      </w:r>
    </w:p>
    <w:p>
      <w:pPr/>
      <w:r>
        <w:rPr>
          <w:lang w:val="hi_IN" w:bidi="hi_IN"/>
        </w:rPr>
      </w:r>
      <w:r>
        <w:rPr>
          <w:lang w:val="hi_IN" w:bidi="hi_IN"/>
        </w:rPr>
        <w:t>यहाँ रुकें और समूह के रूप में रस्सी की एक तस्वीर देखें। इस ऑडियो को यहाँ रोकें।</w:t>
      </w:r>
    </w:p>
    <w:p>
      <w:pPr/>
      <w:r>
        <w:rPr>
          <w:lang w:val="hi_IN" w:bidi="hi_IN"/>
        </w:rPr>
      </w:r>
      <w:r>
        <w:rPr>
          <w:lang w:val="hi_IN" w:bidi="hi_IN"/>
        </w:rPr>
        <w:t>दूसरी बार भी घटना पहली बार की तरह ही समाप्त होती है, जब शिमशोन रस्सियों को ऐसे तोड़ देता है मानो वे केवल धागे हों। याद रखें कि लही में यहूदा के लोगों ने शिमशोन को दो नई रस्सियों से बाँधा था, और शिमशोन ने उन रस्सियों को भी आसानी से तोड़ दिया था। दलीला अभी भी शिमशोन का रहस्य नहीं जानती है।</w:t>
      </w:r>
    </w:p>
    <w:p>
      <w:pPr/>
      <w:r>
        <w:rPr>
          <w:lang w:val="hi_IN" w:bidi="hi_IN"/>
        </w:rPr>
      </w:r>
      <w:r>
        <w:rPr>
          <w:lang w:val="hi_IN" w:bidi="hi_IN"/>
        </w:rPr>
        <w:t>तीसरी बार जब दलीला ने उससे उसका रहस्य पूछा, तब भी शिमशोन ने झूठा उत्तर दिया। उसने कहा कि यदि दलीला उसके सिर की सातों लटें ताने में बुने और खूँटी से कस दे, तो वह किसी अन्य मनुष्य की तरह निर्बल हो जाएगा। शिमशोन के समय में, स्त्रियों के लिए अपने बालों को गूँथकर चोटियों के रूप में बाँधना सामान्य बात थी।</w:t>
      </w:r>
    </w:p>
    <w:p>
      <w:pPr/>
      <w:r>
        <w:rPr>
          <w:lang w:val="hi_IN" w:bidi="hi_IN"/>
        </w:rPr>
      </w:r>
      <w:r>
        <w:rPr>
          <w:lang w:val="hi_IN" w:bidi="hi_IN"/>
        </w:rPr>
        <w:t>यहाँ रुकें और समूह के रूप में इस प्रश्न पर चर्चा करें: आपके समुदाय में पुरुष और स्त्रियाँ अपने बाल कैसे रखते हैं? इसका क्या मतलब है जब किसी पुरुष के बाल बहुत लंबे हों, या उसके बालों में चोटियाँ बनी हों? इस ऑडियो को यहाँ रोकें।</w:t>
      </w:r>
    </w:p>
    <w:p>
      <w:pPr/>
      <w:r>
        <w:rPr>
          <w:lang w:val="hi_IN" w:bidi="hi_IN"/>
        </w:rPr>
      </w:r>
      <w:r>
        <w:rPr>
          <w:lang w:val="hi_IN" w:bidi="hi_IN"/>
        </w:rPr>
        <w:t>शिमशोन के समय में, लोग धागों को बुनकर कपड़ा बनाने के लिए ताने का उपयोग करते थे। लोग उस कपड़े का उपयोग वस्त्र या अन्य सामग्री बनाने के लिए करते थे। खूँटी संभवतः लकड़ी का वह पतला टुकड़ा थी जिसे लोग धागों की कतारों पर मारकर उन्हें कसते थे।</w:t>
      </w:r>
    </w:p>
    <w:p>
      <w:pPr/>
      <w:r>
        <w:rPr>
          <w:lang w:val="hi_IN" w:bidi="hi_IN"/>
        </w:rPr>
      </w:r>
      <w:r>
        <w:rPr>
          <w:lang w:val="hi_IN" w:bidi="hi_IN"/>
        </w:rPr>
        <w:t>यहाँ एक समूह के रूप में रुकें और एक ताने की तस्वीर देखें, जिसमें खूँटी थी। इस ऑडियो को यहाँ रोकें।</w:t>
      </w:r>
    </w:p>
    <w:p>
      <w:pPr/>
      <w:r>
        <w:rPr>
          <w:lang w:val="hi_IN" w:bidi="hi_IN"/>
        </w:rPr>
      </w:r>
      <w:r>
        <w:rPr>
          <w:lang w:val="hi_IN" w:bidi="hi_IN"/>
        </w:rPr>
        <w:t>साथ ही, यहाँ रुकें और समूह के रूप में इस प्रश्न पर चर्चा करें: आपके समुदाय में लोग वस्त्र बनाने के लिए कपड़ा कैसे बनाते हैं? वे कपड़े के धागों को एक साथ कैसे बुनते हैं? इस ऑडियो को यहाँ रोकें।</w:t>
      </w:r>
    </w:p>
    <w:p>
      <w:pPr/>
      <w:r>
        <w:rPr>
          <w:lang w:val="hi_IN" w:bidi="hi_IN"/>
        </w:rPr>
      </w:r>
      <w:r>
        <w:rPr>
          <w:lang w:val="hi_IN" w:bidi="hi_IN"/>
        </w:rPr>
        <w:t>शिमशोन सो गया, और तब दलीला ने शिमशोन के कहे अनुसार उसके बालों को ताने के कपड़े में बुन दिया। तीसरी बार भी घटना पहली और दूसरी बार की तरह ही समाप्त होती है, क्योंकि जागने के बाद शिमशोन ताने से स्वयं को छुड़ा लेता है। संभव है कि जब उसके सिर के बाल ताने से बँधे हुए थे, तब भी शिमशोन अपने हाथों और पैरों का उपयोग करके स्वयं को छुड़ा सकता था।</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16:4–14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शिमशोन सोरेक की तराई में दलीला से प्रेम करने लगा।</w:t>
      </w:r>
    </w:p>
    <w:p>
      <w:pPr/>
      <w:r>
        <w:rPr>
          <w:lang w:val="hi_IN" w:bidi="hi_IN"/>
        </w:rPr>
      </w:r>
      <w:r>
        <w:rPr>
          <w:b/>
          <w:lang w:val="hi_IN" w:bidi="hi_IN"/>
        </w:rPr>
        <w:t>दूसरे दृश्य में:</w:t>
      </w:r>
      <w:r>
        <w:rPr>
          <w:lang w:val="hi_IN" w:bidi="hi_IN"/>
        </w:rPr>
        <w:t xml:space="preserve"> पलिश्तियों के शासकों ने दलीला से कहा कि यदि वह शिमशोन को धोखा देकर उसकी महान शक्ति का रहस्य जान ले, तो वे प्रत्येक उसे 1,100 चाँदी के सिक्के देंगे।</w:t>
      </w:r>
    </w:p>
    <w:p>
      <w:pPr/>
      <w:r>
        <w:rPr>
          <w:lang w:val="hi_IN" w:bidi="hi_IN"/>
        </w:rPr>
      </w:r>
      <w:r>
        <w:rPr>
          <w:b/>
          <w:lang w:val="hi_IN" w:bidi="hi_IN"/>
        </w:rPr>
        <w:t>तीसरे दृश्य में:</w:t>
      </w:r>
      <w:r>
        <w:rPr>
          <w:lang w:val="hi_IN" w:bidi="hi_IN"/>
        </w:rPr>
        <w:t xml:space="preserve"> दलीला शिमशोन से अपनी महान शक्ति का रहस्य बताने के लिए कहती है। शिमशोन कहता है कि यदि लोग उसे सात नई ताँतों से बाँध दें, तो वह कमजोर हो जाएगा। दलीला शिमशोन को बाँधती है, परन्तु शिमशोन बन्धनों को तोड़कर मुक्त हो जाता है।</w:t>
      </w:r>
    </w:p>
    <w:p>
      <w:pPr/>
      <w:r>
        <w:rPr>
          <w:lang w:val="hi_IN" w:bidi="hi_IN"/>
        </w:rPr>
      </w:r>
      <w:r>
        <w:rPr>
          <w:b/>
          <w:lang w:val="hi_IN" w:bidi="hi_IN"/>
        </w:rPr>
        <w:t>चौथे दृश्य में:</w:t>
      </w:r>
      <w:r>
        <w:rPr>
          <w:lang w:val="hi_IN" w:bidi="hi_IN"/>
        </w:rPr>
        <w:t xml:space="preserve"> दलीला फिर से शिमशोन से उसकी शक्ति का रहस्य माँगती है। शिमशोन कहता है कि यदि लोग उसे नई रस्सियों से बाँध देंगे, तो वह कमजोर हो जाएगा। फिर से, दलीला उसे बाँध देती है, लेकिन फिर से शिमशोन आसानी से तोड़कर छूट जाता है।</w:t>
      </w:r>
    </w:p>
    <w:p>
      <w:pPr/>
      <w:r>
        <w:rPr>
          <w:lang w:val="hi_IN" w:bidi="hi_IN"/>
        </w:rPr>
      </w:r>
      <w:r>
        <w:rPr>
          <w:b/>
          <w:lang w:val="hi_IN" w:bidi="hi_IN"/>
        </w:rPr>
        <w:t>पाँचवें दृश्य में:</w:t>
      </w:r>
      <w:r>
        <w:rPr>
          <w:lang w:val="hi_IN" w:bidi="hi_IN"/>
        </w:rPr>
        <w:t xml:space="preserve"> तीसरी बार, दलीला ने शिमशोन से अपना रहस्य बताने के लिए कहा। शिमशोन कहता है कि यदि लोग उसके सिर की सातों लटें ताने में बुने और बाँध देंगे, तो वह कमजोर हो जाएगा। दलीला ने शिमशोन के सिर की सातों लटों को ताने में बुना और बाँध दिया, लेकिन फिर से शिमशोन आसानी से छूट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दलीला</w:t>
      </w:r>
    </w:p>
    <w:p>
      <w:pPr>
        <w:pStyle w:val="ListBullet"/>
        <w:spacing w:line="240" w:lineRule="auto"/>
        <w:ind w:left="720"/>
      </w:pPr>
      <w:r>
        <w:rPr>
          <w:lang w:val="hi_IN" w:bidi="hi_IN"/>
        </w:rPr>
      </w:r>
      <w:r>
        <w:rPr>
          <w:lang w:val="hi_IN" w:bidi="hi_IN"/>
        </w:rPr>
        <w:t>पलिश्तियों के शासक</w:t>
      </w:r>
    </w:p>
    <w:p>
      <w:pPr>
        <w:pStyle w:val="ListBullet"/>
        <w:spacing w:line="240" w:lineRule="auto"/>
        <w:ind w:left="720"/>
      </w:pPr>
      <w:r>
        <w:rPr>
          <w:lang w:val="hi_IN" w:bidi="hi_IN"/>
        </w:rPr>
      </w:r>
      <w:r>
        <w:rPr>
          <w:lang w:val="hi_IN" w:bidi="hi_IN"/>
        </w:rPr>
        <w:t>और वे पुरुष जो कमरे में छिपते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कहानी में, शिमशोन गाज़ा नगर से निकल भागा और नगर के फाटकों को भी अपने साथ उठा ले गया। यह कहानी एक ऐसे वाक्य से शुरू होती है जो दिखाता है कि शिमशोन द्वारा गाज़ा से हेब्रोन तक फाटक ले जाने के बाद कुछ समय बीत चुका था। हम ठीक-ठीक नहीं जानते कि पिछली कहानी के बाद कितना समय बीत चुका है, परन्तु क्योंकि शिमशोन गाज़ा के फाटकों को नगर से दूर उठा ले गया था, इसलिए सम्भव है कि अब शिमशोन सोचने लगा हो कि वह इतना शक्तिशाली है कि कोई भी उसे रोक नहीं सकता। याद रखें कि यह शिमशोन और दलीला की कहानी का पहला हिस्सा है, जो दो भागों में बाँटी गई है।</w:t>
      </w:r>
    </w:p>
    <w:p>
      <w:pPr/>
      <w:r>
        <w:rPr>
          <w:lang w:val="hi_IN" w:bidi="hi_IN"/>
        </w:rPr>
      </w:r>
      <w:r>
        <w:rPr>
          <w:lang w:val="hi_IN" w:bidi="hi_IN"/>
        </w:rPr>
        <w:t>यहाँ रुकें और समूह के रूप में इस प्रश्न पर चर्चा करें: आप कैसे दिखाएँगे कि पिछली कहानी के बाद कुछ समय बीत चुका है? उदाहरण के लिए, आप “इसके बाद,” “कुछ समय बाद,” या कुछ और कह सकते हैं। इस ऑडियो को यहाँ रोकें।</w:t>
      </w:r>
    </w:p>
    <w:p>
      <w:pPr/>
      <w:r>
        <w:rPr>
          <w:lang w:val="hi_IN" w:bidi="hi_IN"/>
        </w:rPr>
      </w:r>
      <w:r>
        <w:rPr>
          <w:lang w:val="hi_IN" w:bidi="hi_IN"/>
        </w:rPr>
        <w:t>पहले दृश्य में, याद रखें कि शिमशोन दलीला नाम की एक स्त्री से प्रेम करने लगा था। याद रखें कि मूल भाषा में दलीला का नाम जिन शब्दों जैसा सुनाई देता है, उनमें से एक शब्द “रात” के लिए इस्तेमाल होने वाला शब्द है। साथ ही, उसके नाम का अर्थ “चंचल,” “प्रशंसा करना,” या “छोटा होना” भी हो सकता है। याद रखें कि शिमशोन की कहानी में यह पहली बार है जब कहा गया है कि शिमशोन किसी स्त्री से प्रेम करता था, या उसके प्रति गहरी प्रेमावेशपूर्ण भावनाएँ रखता था। यह बात आगे इस घटना में होने वाली बातों के लिए बहुत महत्वपूर्ण है।</w:t>
      </w:r>
    </w:p>
    <w:p>
      <w:pPr/>
      <w:r>
        <w:rPr>
          <w:lang w:val="hi_IN" w:bidi="hi_IN"/>
        </w:rPr>
      </w:r>
      <w:r>
        <w:rPr>
          <w:lang w:val="hi_IN" w:bidi="hi_IN"/>
        </w:rPr>
        <w:t>यहाँ रुकें और समूह के रूप में इस प्रश्न पर चर्चा करें: आप दलीला के नाम का अनुवाद कैसे करेंगे? क्या इसे आपकी भाषा में “रात” अर्थ वाले शब्द के रूप में अनुवाद करना बेहतर होगा, या फिर इसे दलीला जैसा सुनाई देने वाला शब्द ही रहने देना बेहतर होगा? इस ऑडियो को यहाँ रोकें।</w:t>
      </w:r>
    </w:p>
    <w:p>
      <w:pPr/>
      <w:r>
        <w:rPr>
          <w:lang w:val="hi_IN" w:bidi="hi_IN"/>
        </w:rPr>
      </w:r>
      <w:r>
        <w:rPr>
          <w:lang w:val="hi_IN" w:bidi="hi_IN"/>
        </w:rPr>
        <w:t>याद रखें कि पहले दृश्य की अन्य महत्वपूर्ण जानकारी यह है कि दलीला सोरेक की तराई में रहती है, जो इस्राएलियों और पलिश्तियों के क्षेत्रों के बीच स्थित है। यह दिखाता है कि शिमशोन एक बार फिर पलिश्तियों के निकट वाले क्षेत्र में लौट गया। शिमशोन का घर सोरा और एश्ताओल सोरेक की तराई के उत्तर में हैं, और तिम्नाह दक्षिण में है।</w:t>
      </w:r>
    </w:p>
    <w:p>
      <w:pPr/>
      <w:r>
        <w:rPr>
          <w:lang w:val="hi_IN" w:bidi="hi_IN"/>
        </w:rPr>
      </w:r>
      <w:r>
        <w:rPr>
          <w:lang w:val="hi_IN" w:bidi="hi_IN"/>
        </w:rPr>
        <w:t>यहाँ रुकें और यदि आवश्यक हो, तो समूह के रूप में फिर से सोरेक की तराई का नक्शा देखें। इस ऑडियो को यहाँ रोकें।</w:t>
      </w:r>
    </w:p>
    <w:p>
      <w:pPr/>
      <w:r>
        <w:rPr>
          <w:lang w:val="hi_IN" w:bidi="hi_IN"/>
        </w:rPr>
      </w:r>
      <w:r>
        <w:rPr>
          <w:lang w:val="hi_IN" w:bidi="hi_IN"/>
        </w:rPr>
        <w:t>दूसरे दृश्य में, पलिश्तियों के शासक दलीला के पास ऊपर गए, जिसका अर्थ यह हो सकता है कि वे उत्तर दिशा में सोरेक की तराई में उसके पास पहुँचे। ये शासक शायद पलिश्तियों के पाँच प्रमुख नगरों के पाँच शासक हैं। पिछले भाग में, पलिश्तियों ने तिम्नाह में शिमशोन की पलिश्ती पत्नी को धमकाया था ताकि वह उनके लिए शिमशोन की पहेली का उत्तर पता करे। अब पलिश्तियों के शासक दलीला को रिश्वत देते हैं ताकि वह शिमशोन को धोखा दे। शासकों ने दलीला को यह प्रस्ताव दिया कि यदि वह उन्हें शिमशोन की शक्ति का रहस्य बता दे, तो वे प्रत्येक उसे 1,100 चाँदी के सिक्के देंगे। याद रखें कि यह बहुत बड़ी धनराशि है।</w:t>
      </w:r>
    </w:p>
    <w:p>
      <w:pPr/>
      <w:r>
        <w:rPr>
          <w:lang w:val="hi_IN" w:bidi="hi_IN"/>
        </w:rPr>
      </w:r>
      <w:r>
        <w:rPr>
          <w:lang w:val="hi_IN" w:bidi="hi_IN"/>
        </w:rPr>
        <w:t>यहाँ रुकें और यदि आवश्यक हो, तो समूह के रूप में फिर से चाँदी के टुकड़ों की एक तस्वीर देखें। इस ऑडियो को यहाँ रोकें।</w:t>
      </w:r>
    </w:p>
    <w:p>
      <w:pPr/>
      <w:r>
        <w:rPr>
          <w:lang w:val="hi_IN" w:bidi="hi_IN"/>
        </w:rPr>
      </w:r>
      <w:r>
        <w:rPr>
          <w:lang w:val="hi_IN" w:bidi="hi_IN"/>
        </w:rPr>
        <w:t>पलिश्तियों के शासक शिमशोन की शक्ति का रहस्य जानना चाहते हैं ताकि वे उस पर काबू पाकर उसे अपमानित करे या यातना दे सकें। याद रखें, शायद इसका अर्थ यह है कि शासक उसे बाँधना चाहते हैं ताकि शिमशोन भाग न सके। शिमशोन पहले ही कई बार पलिश्तियों को लज्जित कर चुका था, जैसे जब उसने तिम्नाह के विवाह में लगी शर्त चुकाने के लिए अश्कलोन में 30 पुरुषों को मार डाला, जब उसने लही में गदहे के जबड़े की हड्डी से 1,000 पुरुषों को मार डाला, और जब वह गाज़ा नगर के फाटक उठा ले गया। अब पलिश्ती शिमशोन को शायद उसे बाँधकर लज्जित करना चाहते हैं।</w:t>
      </w:r>
    </w:p>
    <w:p>
      <w:pPr/>
      <w:r>
        <w:rPr>
          <w:lang w:val="hi_IN" w:bidi="hi_IN"/>
        </w:rPr>
      </w:r>
      <w:r>
        <w:rPr>
          <w:lang w:val="hi_IN" w:bidi="hi_IN"/>
        </w:rPr>
        <w:t>यहाँ रुकें और समूह के रूप में इस प्रश्न पर चर्चा करें: आप कहानी के इस भाग का अनुवाद कैसे करेंगे, जहाँ कहा गया है कि पलिश्ती शिमशोन पर काबू पाना चाहते हैं ताकि वे उसका अपमान कर सकें? अन्य विचार यह हैं कि वे शिमशोन को पकड़कर उसे बाँधना चाहते हैं, या वे शिमशोन का रहस्य जानना चाहते हैं ताकि वे उसे वश में कर सकें। इस ऑडियो को यहाँ रोकें।</w:t>
      </w:r>
    </w:p>
    <w:p>
      <w:pPr/>
      <w:r>
        <w:rPr>
          <w:lang w:val="hi_IN" w:bidi="hi_IN"/>
        </w:rPr>
      </w:r>
      <w:r>
        <w:rPr>
          <w:lang w:val="hi_IN" w:bidi="hi_IN"/>
        </w:rPr>
        <w:t>साथ ही, यहाँ रुकें और समूह के रूप में इस प्रश्न पर चर्चा करें: क्या इस दृश्य की शुरुआत में ही उस धनराशि का उल्लेख करना अधिक स्वाभाविक होगा जो पलिश्तियों के शासक दलीला को देना चाहते थे, या फिर उसके बाद जब वे बताते हैं कि वे उसे यह धन क्यों देना चाहते हैं? इस ऑडियो को यहाँ रोकें।</w:t>
      </w:r>
    </w:p>
    <w:p>
      <w:pPr/>
      <w:r>
        <w:rPr>
          <w:lang w:val="hi_IN" w:bidi="hi_IN"/>
        </w:rPr>
      </w:r>
      <w:r>
        <w:rPr>
          <w:lang w:val="hi_IN" w:bidi="hi_IN"/>
        </w:rPr>
        <w:t>तीसरे, चौथे और पाँचवें दृश्यों में दलीला तीन बार शिमशोन से उसका रहस्य पूछती है, और तीन बार शिमशोन उसे अपनी शक्ति के स्रोत के बारे में झूठी जानकारी देता है। दलीला ने शिमशोन के निर्देशों का पालन किया, परन्तु हर बार शिमशोन उन बन्धनों को तोड़कर मुक्त हो गया जो दलीला ने उस पर बाँधे थे। हर बार दलीला और अधिक क्रोधित होती जाती है, क्योंकि उसे लगता है कि शिमशोन उससे झूठ बोलकर उसे मूर्ख बना रहा है। ये तीनों दृश्य कहानी के अंत में होने वाली घटना के लिए अपेक्षा और तनाव को बढ़ाते हैं। इन तीन दृश्यों में से प्रत्येक शायद अलग-अलग दिनों में घटित हुए हों।</w:t>
      </w:r>
    </w:p>
    <w:p>
      <w:pPr/>
      <w:r>
        <w:rPr>
          <w:lang w:val="hi_IN" w:bidi="hi_IN"/>
        </w:rPr>
      </w:r>
      <w:r>
        <w:rPr>
          <w:lang w:val="hi_IN" w:bidi="hi_IN"/>
        </w:rPr>
        <w:t>तीसरे दृश्य में यह आश्चर्य की बात है कि दलीला सीधे शिमशोन से उसके रहस्य के बारे में पूछती है और यह भी कि कोई शिमशोन को कैसे बाँध सकता है ताकि वह बचकर न निकल सके। लगातार तीन बार शिमशोन दलीला को सच नहीं बताता, जिससे यह दिखाई देता है कि यद्यपि शिमशोन अपना रहस्य बताना नहीं चाहता था, फिर भी वह उसे बताने से पूरी तरह मना भी नहीं करना चाहता था।</w:t>
      </w:r>
    </w:p>
    <w:p>
      <w:pPr/>
      <w:r>
        <w:rPr>
          <w:lang w:val="hi_IN" w:bidi="hi_IN"/>
        </w:rPr>
      </w:r>
      <w:r>
        <w:rPr>
          <w:lang w:val="hi_IN" w:bidi="hi_IN"/>
        </w:rPr>
        <w:t>याद रखें कि शिमशोन दलीला से कहता है कि यदि कोई उसे सात नई ताँतों से बाँध दे, तो शिमशोन किसी भी अन्य मनुष्य की तरह कमजोर हो जाएगा। इसे कहने का एक और तरीका यह है, “किसी को मुझे सात नई ताँतों से बाँधना होगा। ताँतें सूखी हुई नहीं होनी चाहिए। तब मैं किसी भी दूसरे मनुष्य की तरह कमजोर हो जाऊँगा।" याद रखें कि ताँतें संभवतः कच्ची नसों या जानवरों की कच्ची आँतों से बनी हैं, और वे अभी तक सूखी नहीं हैं। यह भी याद रखें कि शिमशोन ने शायद अपनी नाज़ीर की शपथ तोड़ दी जब उसने मरे हुए पशु के इन भागों को छुआ था।</w:t>
      </w:r>
    </w:p>
    <w:p>
      <w:pPr/>
      <w:r>
        <w:rPr>
          <w:lang w:val="hi_IN" w:bidi="hi_IN"/>
        </w:rPr>
      </w:r>
      <w:r>
        <w:rPr>
          <w:lang w:val="hi_IN" w:bidi="hi_IN"/>
        </w:rPr>
        <w:t>यहाँ रुकें और यदि आवश्यक हो, तो समूह के रूप में फिर से ताँतों और धनुष की एक तस्वीर देखें। इस ऑडियो को यहाँ रोकें।</w:t>
      </w:r>
    </w:p>
    <w:p>
      <w:pPr/>
      <w:r>
        <w:rPr>
          <w:lang w:val="hi_IN" w:bidi="hi_IN"/>
        </w:rPr>
      </w:r>
      <w:r>
        <w:rPr>
          <w:lang w:val="hi_IN" w:bidi="hi_IN"/>
        </w:rPr>
        <w:t>साथ ही, यहाँ रुकें और समूह के रूप में इस प्रश्न पर चर्चा करें: क्या आपकी भाषा में यह अधिक स्वाभाविक होगा कि शिमशोन के किसी अन्य मनुष्य के समान निर्बल हो जाने वाली बात को शिमशोन की कही गई बात में पहले रखा जाए, या बाद में? उदाहरण के लिए, “मैं भी किसी अन्य मनुष्य की तरह कमजोर हो जाऊँगा यदि कोई मुझे सात नई ताँतों से बाँध दे।” इस ऑडियो को यहाँ रोकें।</w:t>
      </w:r>
    </w:p>
    <w:p>
      <w:pPr/>
      <w:r>
        <w:rPr>
          <w:lang w:val="hi_IN" w:bidi="hi_IN"/>
        </w:rPr>
      </w:r>
      <w:r>
        <w:rPr>
          <w:lang w:val="hi_IN" w:bidi="hi_IN"/>
        </w:rPr>
        <w:t>याद रखें कि दलीला शिमशोन को ताँतों से बाँधती है, और साथ ही यह पृष्ठभूमि की जानकारी भी है कि पलिश्ती दलीला के भीतरी कक्ष में छिपे हुए हैं, ताकि वे शिमशोन पर आक्रमण कर सकें। दलीला शिमशोन से कहती है, “पलिश्ती यहाँ हैं!” इसका अनुवाद करने के अन्य तरीके हैं, “पलिश्ती तुझे पकड़ने के लिए यहाँ आए हैं!” या "पलिश्ती तुझे पकड़ने के लिए आ गए हैं!"</w:t>
      </w:r>
    </w:p>
    <w:p>
      <w:pPr/>
      <w:r>
        <w:rPr>
          <w:lang w:val="hi_IN" w:bidi="hi_IN"/>
        </w:rPr>
      </w:r>
      <w:r>
        <w:rPr>
          <w:lang w:val="hi_IN" w:bidi="hi_IN"/>
        </w:rPr>
        <w:t>शिमशोन उठा और ताँतों को उतनी ही आसानी से तोड़ डाला जैसे आग के पास होने पर धागा टूट जाता है। मूल भाषा में कहा गया है कि शिमशोन ने उन ताँतों को उतनी ही आसानी से तोड़ दिया, जैसे कोई धागा आग की गर्मी पाकर टूट जाता है।</w:t>
      </w:r>
    </w:p>
    <w:p>
      <w:pPr/>
      <w:r>
        <w:rPr>
          <w:lang w:val="hi_IN" w:bidi="hi_IN"/>
        </w:rPr>
      </w:r>
      <w:r>
        <w:rPr>
          <w:lang w:val="hi_IN" w:bidi="hi_IN"/>
        </w:rPr>
        <w:t>यहाँ रुकें और समूह के रूप में इस प्रश्न पर चर्चा करें: आप इस विचार का अनुवाद कैसे करेंगे कि शिमशोन ने आसानी से ताँतों को तोड़ दिया? इस ऑडियो को यहाँ रोकें।</w:t>
      </w:r>
    </w:p>
    <w:p>
      <w:pPr/>
      <w:r>
        <w:rPr>
          <w:lang w:val="hi_IN" w:bidi="hi_IN"/>
        </w:rPr>
      </w:r>
      <w:r>
        <w:rPr>
          <w:lang w:val="hi_IN" w:bidi="hi_IN"/>
        </w:rPr>
        <w:t>याद रखें कि तीसरा दृश्य तब समाप्त होता है जब यह और अधिक पृष्ठभूमि जानकारी देता है कि दलीला शिमशोन की शक्ति का रहस्य जान नहीं पाई।</w:t>
      </w:r>
    </w:p>
    <w:p>
      <w:pPr/>
      <w:r>
        <w:rPr>
          <w:lang w:val="hi_IN" w:bidi="hi_IN"/>
        </w:rPr>
      </w:r>
      <w:r>
        <w:rPr>
          <w:lang w:val="hi_IN" w:bidi="hi_IN"/>
        </w:rPr>
        <w:t>यहाँ रुकें और समूह के रूप में इस प्रश्न पर चर्चा करें: आप उस पृष्ठभूमि जानकारी का अनुवाद कैसे करेंगे कि पलिश्ती दलीला के भीतरी कक्ष में छिपे हुए हैं और दलीला शिमशोन की शक्ति का रहस्य नहीं जान पाई? एक कहानी सुनाइए और उसमें कुछ ऐसी पृष्ठभूमि जानकारी भी शामिल कीजिए जिसे कहानी के पात्र नहीं जानते हों। इस बात पर ध्यान दें कि आप पृष्ठभूमि की जानकारी कैसे शामिल करते हैं। इस ऑडियो को यहाँ रोकें।</w:t>
      </w:r>
    </w:p>
    <w:p>
      <w:pPr/>
      <w:r>
        <w:rPr>
          <w:lang w:val="hi_IN" w:bidi="hi_IN"/>
        </w:rPr>
      </w:r>
      <w:r>
        <w:rPr>
          <w:lang w:val="hi_IN" w:bidi="hi_IN"/>
        </w:rPr>
        <w:t>चौथा दृश्य तीसरे दृश्य के बहुत समान है। इस बार दलीला कहती है कि वह जानना चाहती है कि कोई शिमशोन को कैसे बाँध सकता है, परन्तु वह यह नहीं जोड़ती कि वे शिमशोन को कैसे अपमानित या वश में करेंगे। दलीला शिमशोन से अपनी बात की शुरुआत एक ऐसे शब्द के साथ भी करती है जो इस बात पर ज़ोर देता है कि वह चाहती है कि शिमशोन उसकी बात पर ध्यान दे।</w:t>
      </w:r>
    </w:p>
    <w:p>
      <w:pPr/>
      <w:r>
        <w:rPr>
          <w:lang w:val="hi_IN" w:bidi="hi_IN"/>
        </w:rPr>
      </w:r>
      <w:r>
        <w:rPr>
          <w:lang w:val="hi_IN" w:bidi="hi_IN"/>
        </w:rPr>
        <w:t>यहाँ रुकें और समूह के रूप में इस प्रश्न पर चर्चा करें: आप चौथे दृश्य में दलीला के शब्दों की शुरुआत का अनुवाद कैसे करेंगे? इस ऑडियो को यहाँ रोकें।</w:t>
      </w:r>
    </w:p>
    <w:p>
      <w:pPr/>
      <w:r>
        <w:rPr>
          <w:lang w:val="hi_IN" w:bidi="hi_IN"/>
        </w:rPr>
      </w:r>
      <w:r>
        <w:rPr>
          <w:lang w:val="hi_IN" w:bidi="hi_IN"/>
        </w:rPr>
        <w:t>फिर से, दलीला शिमशोन की बात मानती है और नई रस्सियों से शिमशोन को बाँध देती है। फिर से, इस भाग में यह पृष्ठभूमि जानकारी दी गई है कि पलिश्ती दलीला के भीतरी कक्ष में छिपे हुए थे। इस पृष्ठभूमि की जानकारी का अनुवाद उसी तरह करना सुनिश्चित करें जैसे आपने तीसरे दृश्य में किया था। शिमशोन नई रस्सियों को बड़ी आसानी से तोड़ देता है, मानो वे केवल धागे हों।</w:t>
      </w:r>
    </w:p>
    <w:p>
      <w:pPr/>
      <w:r>
        <w:rPr>
          <w:lang w:val="hi_IN" w:bidi="hi_IN"/>
        </w:rPr>
      </w:r>
      <w:r>
        <w:rPr>
          <w:lang w:val="hi_IN" w:bidi="hi_IN"/>
        </w:rPr>
        <w:t>पाँचवें दृश्य में, दलीला और भी अधिक निराश हो जाती है क्योंकि शिमशोन अपनी शक्ति के रहस्य के बारे में उससे झूठ बोलकर उसे मूर्ख बनाता है। दलीला कहती है कि अब तक शिमशोन उससे झूठ बोलता रहा है। दलीला शिमशोन को दिखाती है कि इस बार वह उससे एक अलग उत्तर की अपेक्षा करती है। दलीला शिमशोन से उम्मीद करती है कि वह अपनी शक्ति का सच्चा रहस्य बताए। लेकिन शिमशोन फिर से उसे झूठी जानकारी देता है। शिमशोन कहता है कि यदि दलीला उसके सिर की सातों लटें ताने में बुने कर उसे खूँटी से जकड़ देती है जिससे लोग ताने पर कपड़े को तना हुआ रखते हैं, तो वह किसी अन्य मनुष्य के समान निर्बल हो जाएगा।</w:t>
      </w:r>
    </w:p>
    <w:p>
      <w:pPr/>
      <w:r>
        <w:rPr>
          <w:lang w:val="hi_IN" w:bidi="hi_IN"/>
        </w:rPr>
      </w:r>
      <w:r>
        <w:rPr>
          <w:lang w:val="hi_IN" w:bidi="hi_IN"/>
        </w:rPr>
        <w:t>यहाँ रुकें और यदि आवश्यक हो, तो समूह के रूप में फिर से खूटें वाले ताने की एक तस्वीर देखें। इस ऑडियो को यहाँ रोकें।</w:t>
      </w:r>
    </w:p>
    <w:p>
      <w:pPr/>
      <w:r>
        <w:rPr>
          <w:lang w:val="hi_IN" w:bidi="hi_IN"/>
        </w:rPr>
      </w:r>
      <w:r>
        <w:rPr>
          <w:lang w:val="hi_IN" w:bidi="hi_IN"/>
        </w:rPr>
        <w:t>मूल भाषा में, शिमशोन द्वारा दलीला को अपने बालों और ताने के साथ क्या करने के लिए कहा गया है, और इस भाग में दलीला द्वारा शिमशोन के बालों को ताने से बाँधने के वर्णन में कुछ शब्द छोड़े गए हैं। यह दिखा सकता है कि शिमशोन कैसे और अधिक हता श हो जाता है जिससे वह अपनी बात पूरी नहीं करता है। यह पहली बार है जब शिमशोन अपने बालों के बारे में बात करता है, और यह भी पहली बार है जब वह दलीला से सीधे इस बारे में बात करता है कि वह स्वयं शिमशोन को कैसे निर्बल करेगी, न कि कोई दूसरा व्यक्ति उसे कैसे निर्बल करेगा। याद रखें कि जब शिमशोन सो रहा है, तब दलीला शिमशोन के बालों को ताने में बुन देती है।</w:t>
      </w:r>
    </w:p>
    <w:p>
      <w:pPr/>
      <w:r>
        <w:rPr>
          <w:lang w:val="hi_IN" w:bidi="hi_IN"/>
        </w:rPr>
      </w:r>
      <w:r>
        <w:rPr>
          <w:lang w:val="hi_IN" w:bidi="hi_IN"/>
        </w:rPr>
        <w:t>यहाँ रुकें और समूह के रूप में इस प्रश्न पर चर्चा करें: आप इस भाग के इस अंश का अनुवाद कैसे करेंगे, जिसमें बताया गया है कि दलीला शिमशोन के बालों को ताने के कपड़े में बुन देगी और उन्हें खूँटी से जकड़ देगी? इस ऑडियो को यहाँ रोकें।</w:t>
      </w:r>
    </w:p>
    <w:p>
      <w:pPr/>
      <w:r>
        <w:rPr>
          <w:lang w:val="hi_IN" w:bidi="hi_IN"/>
        </w:rPr>
      </w:r>
      <w:r>
        <w:rPr>
          <w:lang w:val="hi_IN" w:bidi="hi_IN"/>
        </w:rPr>
        <w:t>यद्यपि यह भाग यह नहीं कहता कि पलिश्ती फिर से भीतरी कमरों में छिपे हुए थे, फिर भी संभव है कि वे शिमशोन को पकड़ने की प्रतीक्षा करते हुए फिर से वहाँ थे। परन्तु दलीला के यह पुकारने के बाद, “पलिश्ती आ गए हैं!” शिमशोन जाग उठा और ताने से अपने आप को छुड़ाकर निकल गया।</w:t>
      </w:r>
    </w:p>
    <w:p>
      <w:pPr/>
      <w:r>
        <w:rPr>
          <w:lang w:val="hi_IN" w:bidi="hi_IN"/>
        </w:rPr>
      </w:r>
      <w:r>
        <w:rPr>
          <w:lang w:val="hi_IN" w:bidi="hi_IN"/>
        </w:rPr>
        <w:t>तीसरे, चौथे और पाँचवें दृश्य की ये तीन छोटी कहानियाँ श्रोताओं में उत्सुकता बढ़ाती हैं, क्योंकि वे यह देखने की प्रतीक्षा करते हैं कि आगे शिमशोन के साथ क्या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16:4–14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दलीला</w:t>
      </w:r>
    </w:p>
    <w:p>
      <w:pPr>
        <w:pStyle w:val="ListBullet"/>
        <w:spacing w:line="240" w:lineRule="auto"/>
        <w:ind w:left="720"/>
      </w:pPr>
      <w:r>
        <w:rPr>
          <w:lang w:val="hi_IN" w:bidi="hi_IN"/>
        </w:rPr>
      </w:r>
      <w:r>
        <w:rPr>
          <w:lang w:val="hi_IN" w:bidi="hi_IN"/>
        </w:rPr>
        <w:t xml:space="preserve">पलिश्तियों के शासक </w:t>
      </w:r>
    </w:p>
    <w:p>
      <w:pPr>
        <w:pStyle w:val="ListBullet"/>
        <w:spacing w:line="240" w:lineRule="auto"/>
        <w:ind w:left="720"/>
      </w:pPr>
      <w:r>
        <w:rPr>
          <w:lang w:val="hi_IN" w:bidi="hi_IN"/>
        </w:rPr>
      </w:r>
      <w:r>
        <w:rPr>
          <w:lang w:val="hi_IN" w:bidi="hi_IN"/>
        </w:rPr>
        <w:t>और वे पुरुष जो कमरे में छिपते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शिमशोन दलीला नाम की एक स्त्री से प्रेम करने लगता है। दलीला सोरेक की तराई में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पलिश्तियों के शासक दलीला से मिलने जाते हैं। प्रत्येक शासक दलीला को 1,100 चाँदी के सिक्के देने का प्रस्ताव रखते हैं, यदि वह छल से शिमशोन से उसकी महान शक्ति का रहस्य जान ले। पलिश्तियों के शासक शिमशोन को बाँधना और उसे अपमानित करना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सरदारों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दलीला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दलीला शिमशोन से कहती है कि वह उसे अपनी शक्ति का रहस्य बताए, और यह कि कोई उसे कैसे बाँध सकता है और उसे असहाय बना सकता है। शिमशोन दलीला से कहता है कि यदि कोई उसे सात ताज़ी ताँतों से बाँध दे, जो सुखाई न गई हों, तो शिमशोन किसी भी अन्य पुरुष की तरह निर्बल हो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दलीला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 सरदार दलीला के पास सात नई ताँतों को लाते हैं, और दलीला शिमशोन को उन ताँतों से बाँधती है। पलिश्ती दलीला के भीतरी कमरे में छिपे हुए हैं। दलीला पुकारती है, "शिमशोन, पलिश्ती यहाँ हैं!" शिमशोन उठता है और सातों ताँतों को उतनी ही आसानी से तोड़ डालता है जैसे आग के पास होने पर धागा टूट जाता है। किसी को शिमशोन की शक्ति का रहस्य नहीं पता चलता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दलीला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दलीला शिमशोन से कहती है कि उसने उसे मूर्ख बना दिया क्योंकि शिमशोन ने उससे झूठ बोला था। दलीला कहती है कि शिमशोन उसे बताए कि कोई उसको कैसे बाँध सकता है। शिमशोन दलीला से कहता है कि यदि कोई उसे नई रस्सियों से बाँध दे, जिनका कभी उपयोग न किया गया हो, तो वह किसी अन्य मनुष्य के समान निर्बल हो जाएगा। दलीला ने शिमशोन को नई रस्सियों से बाँध दिया, और पलिश्ती फिर से दलीला के भीतरी कक्ष में छिप गए। फिर से, दलीला कहती है, "शिमशोन, पलिश्ती यहाँ हैं!" शिमशोन उठता है और अपनी बाहों से नई रस्सियों को उतनी ही आसानी से तोड़ डालता है मानो वे धागे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दलीला कहती है कि शिमशोन ने उसे फिर से मूर्ख बनाया, और शिमशोन ने दलीला से फिर से झूठ बोला। दलीला शिमशोन से कहती है कि अब उसे बताना होगा कि कोई उसे कैसे बाँध सकता है। शिमशोन कहता है कि दलीला उसके सिर की सात लटों को ताने में बुन दे और उन्हें खूँटी से कस दे। फिर शिमशोन किसी अन्य पुरुष की तरह निर्बल हो जाएगा। शिमशोन सो जाता है और फिर दलीला उसके बालों को ताने में बुन देती है और उसे खूँटी से कस देती है। फिर से, दलीला पुकारती है, "शिमशोन, पलिश्ती यहाँ हैं!" शिमशोन जाग उठा और खूँटी तथा ताने को कपड़े सहित उखाड़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 सरदारों की भूमिका निभाने वाले लोगों से पूछें, "आप क्या महसूस कर रहे हैं या क्या सोच रहे हैं?" लोग कुछ इस तरह के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16:4–14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शिमशोन दलीला नाम की एक स्त्री से </w:t>
      </w:r>
      <w:r>
        <w:rPr>
          <w:b/>
          <w:lang w:val="hi_IN" w:bidi="hi_IN"/>
        </w:rPr>
        <w:t>प्रेम</w:t>
      </w:r>
      <w:r>
        <w:rPr>
          <w:lang w:val="hi_IN" w:bidi="hi_IN"/>
        </w:rPr>
        <w:t xml:space="preserve"> करता है। यह पहली बार है जब हमें पता चलता है कि शिमशोन किसी स्त्री से प्रेम करता है, या उसके प्रति गहरी प्रेमपूर्ण भावनाएँ रखता है।</w:t>
      </w:r>
    </w:p>
    <w:p>
      <w:pPr/>
      <w:r>
        <w:rPr>
          <w:lang w:val="hi_IN" w:bidi="hi_IN"/>
        </w:rPr>
      </w:r>
      <w:r>
        <w:rPr>
          <w:lang w:val="hi_IN" w:bidi="hi_IN"/>
        </w:rPr>
        <w:t>यहाँ रुकें और समूह के रूप में इस प्रश्न पर चर्चा करें: इस भाग में प्रेम का अनुवाद करने का सबसे अच्छा तरीका क्या है? आप यह कैसे व्यक्त करते हैं कि कोई व्यक्ति किसी दूसरे व्यक्ति से प्रेमपूर्ण तरीके से प्रेम करता है? इस ऑडियो को यहाँ रोकें।</w:t>
      </w:r>
    </w:p>
    <w:p>
      <w:pPr/>
      <w:r>
        <w:rPr>
          <w:lang w:val="hi_IN" w:bidi="hi_IN"/>
        </w:rPr>
      </w:r>
      <w:r>
        <w:rPr>
          <w:lang w:val="hi_IN" w:bidi="hi_IN"/>
        </w:rPr>
        <w:t xml:space="preserve">पलिश्तियों के </w:t>
      </w:r>
      <w:r>
        <w:rPr>
          <w:b/>
          <w:lang w:val="hi_IN" w:bidi="hi_IN"/>
        </w:rPr>
        <w:t>शासक</w:t>
      </w:r>
      <w:r>
        <w:rPr>
          <w:lang w:val="hi_IN" w:bidi="hi_IN"/>
        </w:rPr>
        <w:t xml:space="preserve">या </w:t>
      </w:r>
      <w:r>
        <w:rPr>
          <w:b/>
          <w:lang w:val="hi_IN" w:bidi="hi_IN"/>
        </w:rPr>
        <w:t>अगुवे</w:t>
      </w:r>
      <w:r>
        <w:rPr>
          <w:lang w:val="hi_IN" w:bidi="hi_IN"/>
        </w:rPr>
        <w:t xml:space="preserve"> दलीला के पास आए ताकि उसे रिश्वत देकर शिमशोन की शक्ति के रहस्य का पता लगा सकें। ये पुरुष पलिश्तियों के पाँच प्रमुख नगरों के पाँच शासक हो सकते हैं। शासकों या अगुवों के लिए उसी शब्द का उपयोग करें जिसका उपयोग आपने पिछले भागों में किया है।</w:t>
      </w:r>
    </w:p>
    <w:p>
      <w:pPr/>
      <w:r>
        <w:rPr>
          <w:lang w:val="hi_IN" w:bidi="hi_IN"/>
        </w:rPr>
      </w:r>
      <w:r>
        <w:rPr>
          <w:lang w:val="hi_IN" w:bidi="hi_IN"/>
        </w:rPr>
        <w:t xml:space="preserve">शासक दलीला को 1,100 </w:t>
      </w:r>
      <w:r>
        <w:rPr>
          <w:b/>
          <w:lang w:val="hi_IN" w:bidi="hi_IN"/>
        </w:rPr>
        <w:t>शेकेल</w:t>
      </w:r>
      <w:r>
        <w:rPr>
          <w:lang w:val="hi_IN" w:bidi="hi_IN"/>
        </w:rPr>
        <w:t>, अर्थात् चाँदी के टुकड़े देते हैं। कुल मिलाकर, 1,100 शेकेल का वजन शायद लगभग 12.5 किलोग्राम था। शेकेल के लिए उसी शब्द का उपयोग करें जिसका उपयोग आपने पिछले भागों में किया है, और याद रखें कि शेकेल मुख्य शब्दावली में है।</w:t>
      </w:r>
    </w:p>
    <w:p>
      <w:pPr/>
      <w:r>
        <w:rPr>
          <w:lang w:val="hi_IN" w:bidi="hi_IN"/>
        </w:rPr>
      </w:r>
      <w:r>
        <w:rPr>
          <w:lang w:val="hi_IN" w:bidi="hi_IN"/>
        </w:rPr>
        <w:t xml:space="preserve">दलीला शिमशोन से पूछती है कि उसका रहस्य क्या है, और कोई व्यक्ति शिमशोन को कैसे बाँध सकता है और उस पर अधिकार प्राप्त कर सकता है। पहली बार दलीला पूछती है, तो शिमशोन उससे कहता है कि यदि कोई उसे सात नई </w:t>
      </w:r>
      <w:r>
        <w:rPr>
          <w:b/>
          <w:lang w:val="hi_IN" w:bidi="hi_IN"/>
        </w:rPr>
        <w:t>ताँतों</w:t>
      </w:r>
      <w:r>
        <w:rPr>
          <w:lang w:val="hi_IN" w:bidi="hi_IN"/>
        </w:rPr>
        <w:t xml:space="preserve"> से बाँध दे, तो वह किसी भी अन्य पुरुष की तरह निर्बल हो जाएगा। ये ताँतें सम्भवतः किसी पशु की कच्ची नसों या उसकी आँतों से बनी हैं। लोग तीर चलाने के लिए धनुष पर ताँतों का उपयोग करते थे। सामान्यतः ताँत को धनुष पर बाँधने से पहले सुखाया जाता था, परन्तु ये तातें अभी तक सूखी नहीं हैं।</w:t>
      </w:r>
    </w:p>
    <w:p>
      <w:pPr/>
      <w:r>
        <w:rPr>
          <w:lang w:val="hi_IN" w:bidi="hi_IN"/>
        </w:rPr>
      </w:r>
      <w:r>
        <w:rPr>
          <w:lang w:val="hi_IN" w:bidi="hi_IN"/>
        </w:rPr>
        <w:t>यहाँ रुकें और यदि आवश्यक हो, तो समूह के रूप में फिर से ताँत और धनुष की एक तस्वीर देखें। इस ऑडियो को यहाँ रोकें।</w:t>
      </w:r>
    </w:p>
    <w:p>
      <w:pPr/>
      <w:r>
        <w:rPr>
          <w:lang w:val="hi_IN" w:bidi="hi_IN"/>
        </w:rPr>
      </w:r>
      <w:r>
        <w:rPr>
          <w:lang w:val="hi_IN" w:bidi="hi_IN"/>
        </w:rPr>
        <w:t>साथ ही, यहाँ रुकें और समूह के रूप में इस प्रश्न पर चर्चा करें: आप अपनी भाषा में ताँतों का अनुवाद कैसे करेंगे? इस ऑडियो को यहाँ रोकें।</w:t>
      </w:r>
    </w:p>
    <w:p>
      <w:pPr/>
      <w:r>
        <w:rPr>
          <w:lang w:val="hi_IN" w:bidi="hi_IN"/>
        </w:rPr>
      </w:r>
      <w:r>
        <w:rPr>
          <w:lang w:val="hi_IN" w:bidi="hi_IN"/>
        </w:rPr>
        <w:t xml:space="preserve">दलीला शिमशोन से कहती है कि जब उसने उसे अपनी शक्ति का रहस्य नहीं बताया, तब उसने दलीला को </w:t>
      </w:r>
      <w:r>
        <w:rPr>
          <w:b/>
          <w:lang w:val="hi_IN" w:bidi="hi_IN"/>
        </w:rPr>
        <w:t>मूर्ख</w:t>
      </w:r>
      <w:r>
        <w:rPr>
          <w:lang w:val="hi_IN" w:bidi="hi_IN"/>
        </w:rPr>
        <w:t xml:space="preserve"> बनाया। दलीला को ऐसा लगा कि शिमशोन ने उससे झूठ बोलकर उसे मूर्ख महसूस कराया।</w:t>
      </w:r>
    </w:p>
    <w:p>
      <w:pPr/>
      <w:r>
        <w:rPr>
          <w:lang w:val="hi_IN" w:bidi="hi_IN"/>
        </w:rPr>
      </w:r>
      <w:r>
        <w:rPr>
          <w:lang w:val="hi_IN" w:bidi="hi_IN"/>
        </w:rPr>
        <w:t>यहाँ रुकें और समूह के रूप में इस प्रश्न पर चर्चा करें: आप अपनी भाषा में मूर्ख शब्द का अनुवाद कैसे करेंगे? इस ऑडियो को यहाँ रोकें।</w:t>
      </w:r>
    </w:p>
    <w:p>
      <w:pPr/>
      <w:r>
        <w:rPr>
          <w:lang w:val="hi_IN" w:bidi="hi_IN"/>
        </w:rPr>
      </w:r>
      <w:r>
        <w:rPr>
          <w:lang w:val="hi_IN" w:bidi="hi_IN"/>
        </w:rPr>
        <w:t xml:space="preserve">दलीला तीसरी बार शिमशोन से उसकी शक्ति के रहस्य के बारे में पूछती है। शिमशोन दलीला से कहता है कि यदि वह उसके सिर की सातों लटों को </w:t>
      </w:r>
      <w:r>
        <w:rPr>
          <w:b/>
          <w:lang w:val="hi_IN" w:bidi="hi_IN"/>
        </w:rPr>
        <w:t>ताने</w:t>
      </w:r>
      <w:r>
        <w:rPr>
          <w:lang w:val="hi_IN" w:bidi="hi_IN"/>
        </w:rPr>
        <w:t xml:space="preserve"> में बुन दे और </w:t>
      </w:r>
      <w:r>
        <w:rPr>
          <w:b/>
          <w:lang w:val="hi_IN" w:bidi="hi_IN"/>
        </w:rPr>
        <w:t>खूँटी</w:t>
      </w:r>
      <w:r>
        <w:rPr>
          <w:lang w:val="hi_IN" w:bidi="hi_IN"/>
        </w:rPr>
        <w:t xml:space="preserve"> में जकड़ दे, तो वह किसी भी अन्य मनुष्य के समान निर्बल हो जाएगा। लोग धागे से कपड़ा बुनने के लिए ताने का उपयोग करते थे। खूँटी शायद वह भाग है जिसका उपयोग लोग कपड़े को ताने पर कसने के लिए करते थे। ताने कई प्रकार के होते हैं।</w:t>
      </w:r>
    </w:p>
    <w:p>
      <w:pPr/>
      <w:r>
        <w:rPr>
          <w:lang w:val="hi_IN" w:bidi="hi_IN"/>
        </w:rPr>
      </w:r>
      <w:r>
        <w:rPr>
          <w:lang w:val="hi_IN" w:bidi="hi_IN"/>
        </w:rPr>
        <w:t>यहाँ रुकें और यदि आवश्यक हो, तो समूह के रूप में फिर से खूटें वाले ताने की एक तस्वीर देखें। इस ऑडियो को यहाँ रोकें।</w:t>
      </w:r>
    </w:p>
    <w:p>
      <w:pPr/>
      <w:r>
        <w:rPr>
          <w:lang w:val="hi_IN" w:bidi="hi_IN"/>
        </w:rPr>
      </w:r>
      <w:r>
        <w:rPr>
          <w:lang w:val="hi_IN" w:bidi="hi_IN"/>
        </w:rPr>
        <w:t>साथ ही, यहाँ रुकें और समूह के रूप में इस प्रश्न पर चर्चा करें: आप ताने और खूँटी का अनुवाद कैसे करेंगे?</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16:15–22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16:15–22 को सुनें और अपने मन में रखें।</w:t>
      </w:r>
    </w:p>
    <w:p>
      <w:pPr/>
      <w:r>
        <w:rPr>
          <w:lang w:val="hi_IN" w:bidi="hi_IN"/>
        </w:rPr>
      </w:r>
      <w:r>
        <w:rPr>
          <w:lang w:val="hi_IN" w:bidi="hi_IN"/>
        </w:rPr>
        <w:t>यदि सम्भव हो, तो न्यायियों 16:15–22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16:15–22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शिमशोन और दलीला की दो हिस्सों की कहानी में दूसरा भाग है। कहानी के पहले हिस्से में, दलीला तीन बार शिमशोन की शक्ति के रहस्य को जानने की कोशिश करती है। तीन बार शिमशोन दलीला को गलत जानकारी बताता है कि कोई उसे कैसे पराजित कर सकता है। अब दलीला एक बार फिर शिमशोन से उसकी शक्ति का रहस्य बताने के लिए कहती है, और इस बार शिमशोन उसे सच बता देता है। दलीला शिमशोन के बाल कटवा देती है, और पलिश्ती लोग शिमशोन को पकड़ लेते हैं।</w:t>
      </w:r>
    </w:p>
    <w:p>
      <w:pPr/>
      <w:r>
        <w:rPr>
          <w:lang w:val="hi_IN" w:bidi="hi_IN"/>
        </w:rPr>
      </w:r>
      <w:r>
        <w:rPr>
          <w:lang w:val="hi_IN" w:bidi="hi_IN"/>
        </w:rPr>
        <w:t>इस भाग की शुरुआत में, दलीला हर दिन शिमशोन से पूछती है, और आखिरकार वह शिमशोन को अपना रहस्य बताने के लिए मना लेती है। दलीला कहती है, "तेरा मन मुझसे नहीं लगा," जिसका अर्थ है कि शिमशोन ने दलीला पर भरोसा नहीं किया था। स्पष्ट रूप से, शिमशोन पहले ही दलीला से कह चुका है, “मैं तुमसे प्रेम करता हूँ,” और अब दलीला इस बात का उपयोग शिमशोन के खिलाफ यह कहने के लिए करती है कि उसे उससे अपना प्रेम साबित करना होगा, या उसे खो देने का जोखिम उठाना होगा। दलीला शिमशोन को इतना परेशान करती है कि उसे लगता है मानो वह मर जाना चाहता हो, और अंत में शिमशोन दलीला को बता देता है कि उसके बाल कभी नहीं काटे गए, क्योंकि वह जन्म से पहले ही परमेश्वर के लिए समर्पित एक नाज़ीर था।</w:t>
      </w:r>
    </w:p>
    <w:p>
      <w:pPr/>
      <w:r>
        <w:rPr>
          <w:lang w:val="hi_IN" w:bidi="hi_IN"/>
        </w:rPr>
      </w:r>
      <w:r>
        <w:rPr>
          <w:lang w:val="hi_IN" w:bidi="hi_IN"/>
        </w:rPr>
        <w:t>यहाँ रुकें और समूह में इस प्रश्न पर चर्चा करें: उस समय के बारे में बात करें जब आप किसी चीज़ को लेकर इतने परेशान या दु:खी थे कि आप मरना चाहते थे। साथ ही, उस समय के बारे में भी बात करें जब आप किसी के अनुरोध से इतना तंग आ चुके थे कि आपने आखिरकार उसकी बात मान ली। इस विचार का अनुवाद करने का एक और तरीका यह है कि कोई व्यक्ति किसी चीज़ से "मरने तक तंग आ चूका है"। इस ऑडियो को यहाँ रोकें।</w:t>
      </w:r>
    </w:p>
    <w:p>
      <w:pPr/>
      <w:r>
        <w:rPr>
          <w:lang w:val="hi_IN" w:bidi="hi_IN"/>
        </w:rPr>
      </w:r>
      <w:r>
        <w:rPr>
          <w:lang w:val="hi_IN" w:bidi="hi_IN"/>
        </w:rPr>
        <w:t>शिमशोन कहता है कि यदि कोई उसके बाल काट देगा, तो वह अन्य पुरुषों की तरह कमजोर हो जाएगा। यह पहली बार है जब हमें पता चलता है कि शिमशोन अपनी माँ द्वारा उसके जन्म से पहले माँगी गई मन्नत के बारे में जानता है, जो उसे यहोवा के लिए अलग करती है। इन मन्नतों में, शिमशोन की माता ने वादा किया कि शिमशोन कभी अपने बाल नहीं कटवाएगा। हमें ठीक से नहीं पता कि आखिर किस कारण से शिमशोन दलीला को सच्च बता देता है। शायद ऐसा इसलिए है क्योंकि दलीला द्वारा उसे उत्तर बताने के लिए मनाने की कोशिश करने से शिमशोन बहुत थक गया है, या शायद शिमशोन अन्य पुरुषों के समान होना चाहता है और यहोवा के प्रति समर्पित व्यक्ति होने के बोझ के साथ नहीं जीना चाहता।</w:t>
      </w:r>
    </w:p>
    <w:p>
      <w:pPr/>
      <w:r>
        <w:rPr>
          <w:lang w:val="hi_IN" w:bidi="hi_IN"/>
        </w:rPr>
      </w:r>
      <w:r>
        <w:rPr>
          <w:lang w:val="hi_IN" w:bidi="hi_IN"/>
        </w:rPr>
        <w:t>याद रखें कि यहोवा के लिए समर्पित या अलग ठहराए गए व्यक्ति के समान व्यवहार करने के बजाय, शिमशोन अक्सर एक साधारण व्यक्ति की तरह व्यवहार करता था। उदाहरण के लिए, शिमशोन ने इस्राएली गोत्रों के बाहर एक स्त्री से शादी की, शिमशोन एक वेश्या के पास गया, और शिमशोन पलिश्तियों से छिप गया। अब, जब शिमशोन दलीला को अपना रहस्य बताता है, तो यह संकेत देता है कि शिमशोन उम्मीद करता है कि वह आखिरकार अपनी मन्नत से मुक्त हो जाएगा। हालाँकि, वैसा नहीं होता, जैसा शिमशोन होने की उम्मीद करता है। दलीला को एहसास होता है कि इस बार शिमशोन ने उसे सच बता दिया। दलीला पलिश्ती शासकों को बुलाती है, और वे उस चाँदी के साथ लौटते हैं जिसका उन्होंने उसे देने का वादा किया था। दलीला शिमशोन को अपनी गोद में या उसके घुटनों के बीच में सुलाती है। शायद इसका अर्थ है कि जब शिमशोन सो गया, तब उसका सिर दलीला के गोद में था।</w:t>
      </w:r>
    </w:p>
    <w:p>
      <w:pPr/>
      <w:r>
        <w:rPr>
          <w:lang w:val="hi_IN" w:bidi="hi_IN"/>
        </w:rPr>
      </w:r>
      <w:r>
        <w:rPr>
          <w:lang w:val="hi_IN" w:bidi="hi_IN"/>
        </w:rPr>
        <w:t>यहाँ रुकें और समूह में इस प्रश्न पर चर्चा करें: आपकी संस्कृति में आपको कैसे पता चलता है कि कोई व्यक्ति आपसे सच बोल रहा है? इस ऑडियो को यहाँ रोकें।</w:t>
      </w:r>
    </w:p>
    <w:p>
      <w:pPr/>
      <w:r>
        <w:rPr>
          <w:lang w:val="hi_IN" w:bidi="hi_IN"/>
        </w:rPr>
      </w:r>
      <w:r>
        <w:rPr>
          <w:lang w:val="hi_IN" w:bidi="hi_IN"/>
        </w:rPr>
        <w:t>दलीला किसी को शिमशोन का सिर मुंडवाने के लिए बुलाती है। यह व्यक्ति दलीला को शिमशोन के बाल मुंडवाने में मदद करता है, या यह व्यक्ति केवल दलीला के पास उस्तरा लाता है। उस्तरा वह तेज चीज़ है जिसे पुरुष अपने बाल या दाढ़ी मुंडवाने के लिए उपयोग करते थे। दलीला शिमशोन के बालों की सातों लटें मुंडवा देती है। याद रखें कि स्त्रियों के लिए अपने बाल बाँधना सामान्य बात थी। एक स्त्री बालों को गूंथने के लिए उन्हें आपस में मोड़कर चोंटी में बाँधती है। शिमशोन के लंबे बाल यहोवा के प्रति समर्पित रहने की उसकी आजीवन मन्नत के कारण थे, न कि इसलिए कि वह अपने बाल स्त्रियों की तरह रखता था। याद रखें कि पहले कभी किसी ने शिमशोन के बाल नहीं काटे थे, इसलिए उसके बाल बहुत लंबे थे।</w:t>
      </w:r>
    </w:p>
    <w:p>
      <w:pPr/>
      <w:r>
        <w:rPr>
          <w:lang w:val="hi_IN" w:bidi="hi_IN"/>
        </w:rPr>
      </w:r>
      <w:r>
        <w:rPr>
          <w:lang w:val="hi_IN" w:bidi="hi_IN"/>
        </w:rPr>
        <w:t>अब शिमशोन कमजोर हो जाता है और अपनी शक्ति खो देता है। दलीला शिमशोन को अपमानित करने या उस पर हावी होने लगती है। शायद इसका अर्थ है कि दलीला शिमशोन के अपमान और पराजय की प्रक्रिया शुरू करती है। शिमशोन को यह एहसास नहीं होता कि यहोवा की शक्ति उसे पहले ही छोड़ चुकी है, और पलिश्ती उसे पकड़ लेते हैं। पलिश्ती शिमशोन की आँखें निकाल देते हैं, या उन्हें फोड़ डालते हैं। यह महत्वपूर्ण है, क्योंकि शिमशोन की कहानी तब शुरू हुई जब उसने एक ऐसी स्त्री को देखा जिससे वह विवाह करना चाहता था और सोचा कि वह “उसकी दृष्टि में सही” थी, जिसका अर्थ है कि शिमशोन निश्चित था कि वह उसके लिए सही पत्नी थी। शिमशोन पहले शक्तिशाली और बलवान था, लेकिन अब शिमशोन अंधा और असहाय है। जब किसी व्यक्ति की दोनों आँखें खो जाती हैं, तो उसे शर्म और अपमान भी महसूस होता है।</w:t>
      </w:r>
    </w:p>
    <w:p>
      <w:pPr/>
      <w:r>
        <w:rPr>
          <w:lang w:val="hi_IN" w:bidi="hi_IN"/>
        </w:rPr>
      </w:r>
      <w:r>
        <w:rPr>
          <w:lang w:val="hi_IN" w:bidi="hi_IN"/>
        </w:rPr>
        <w:t>यहाँ रुकें और समूह में इस प्रश्न पर चर्चा करें: उस समय के बारे में बात करें जब आपने या आपके किसी परिचित ने किसी ऐसे व्यक्ति को देखा जो दोनों आँखों से अंधा था। अंधे व्यक्ति का वर्णन करें और बताएँ कि समुदाय के अन्य लोगों ने अंधे व्यक्ति के साथ कैसा व्यवहार किया। इस ऑडियो को यहाँ रोकें।</w:t>
      </w:r>
    </w:p>
    <w:p>
      <w:pPr/>
      <w:r>
        <w:rPr>
          <w:lang w:val="hi_IN" w:bidi="hi_IN"/>
        </w:rPr>
      </w:r>
      <w:r>
        <w:rPr>
          <w:lang w:val="hi_IN" w:bidi="hi_IN"/>
        </w:rPr>
        <w:t>पलिश्ती लोग शिमशोन को गाज़ा नगर में ले जाते हैं। गाज़ा सभी प्रमुख पलिश्ती नगरों में सबसे दक्षिणी नगर है। गाज़ा भूमध्य सागर के तट पर है।</w:t>
      </w:r>
    </w:p>
    <w:p>
      <w:pPr/>
      <w:r>
        <w:rPr>
          <w:lang w:val="hi_IN" w:bidi="hi_IN"/>
        </w:rPr>
      </w:r>
      <w:r>
        <w:rPr>
          <w:lang w:val="hi_IN" w:bidi="hi_IN"/>
        </w:rPr>
        <w:t>यहाँ रुकें और गाज़ा नगर को दर्शाने वाला नक्शा देखें। इस ऑडियो को यहाँ रोकें।</w:t>
      </w:r>
    </w:p>
    <w:p>
      <w:pPr/>
      <w:r>
        <w:rPr>
          <w:lang w:val="hi_IN" w:bidi="hi_IN"/>
        </w:rPr>
      </w:r>
      <w:r>
        <w:rPr>
          <w:lang w:val="hi_IN" w:bidi="hi_IN"/>
        </w:rPr>
        <w:t>पलिश्ती शिमशोन को पीतल की जंजीरों से भी बाँध देते हैं। लोग पीतल की जंजीरों का इस्तेमाल कैदियों के हाथ-पैर बांधने के लिए करते थे।</w:t>
      </w:r>
    </w:p>
    <w:p>
      <w:pPr/>
      <w:r>
        <w:rPr>
          <w:lang w:val="hi_IN" w:bidi="hi_IN"/>
        </w:rPr>
      </w:r>
      <w:r>
        <w:rPr>
          <w:lang w:val="hi_IN" w:bidi="hi_IN"/>
        </w:rPr>
        <w:t>यहाँ रुकें और पीतल की जंजीरों की एक तस्वीर देखें। इस ऑडियो को यहाँ रोकें।</w:t>
      </w:r>
    </w:p>
    <w:p>
      <w:pPr/>
      <w:r>
        <w:rPr>
          <w:lang w:val="hi_IN" w:bidi="hi_IN"/>
        </w:rPr>
      </w:r>
      <w:r>
        <w:rPr>
          <w:lang w:val="hi_IN" w:bidi="hi_IN"/>
        </w:rPr>
        <w:t>पलिश्ती शिमशोन से जेल में चक्की चलवाते हैं। अक्सर स्त्रियाँ, दास या पशु दो बड़े पत्थरों के बीच अनाज पीसकर आटा बनाते थे। यह कठिन काम था और शिमशोन को इस तरह का काम करने में अपमान महसूस हुआ होगा। शिमशोन ने एक बार गदहे के जबड़े की हड्डी से 1,000 पलिश्तियों को मार डाला था, लेकिन अब शिमशोन अंधा, गंजा, जंजीरों में जकड़ा हुआ, कैद में है, और अपने शत्रुओं, पलिश्तियों के लिए एक दास का अपमानजनक काम करने के लिए मजबूर है।</w:t>
      </w:r>
    </w:p>
    <w:p>
      <w:pPr/>
      <w:r>
        <w:rPr>
          <w:lang w:val="hi_IN" w:bidi="hi_IN"/>
        </w:rPr>
      </w:r>
      <w:r>
        <w:rPr>
          <w:lang w:val="hi_IN" w:bidi="hi_IN"/>
        </w:rPr>
        <w:t>यहाँ रुकें और उस व्यक्ति की एक तस्वीर देखें जो गेहूँ को पीसता है। इस ऑडियो को यहाँ रोकें।</w:t>
      </w:r>
    </w:p>
    <w:p>
      <w:pPr/>
      <w:r>
        <w:rPr>
          <w:lang w:val="hi_IN" w:bidi="hi_IN"/>
        </w:rPr>
      </w:r>
      <w:r>
        <w:rPr>
          <w:lang w:val="hi_IN" w:bidi="hi_IN"/>
        </w:rPr>
        <w:t>साथ ही, यहाँ रुकें और समूह में इस प्रश्न पर चर्चा करें: आपके समुदाय में पुरुष किस प्रकार के कुछ काम करते हैं? एक व्यक्ति को किस प्रकार के काम करने में शर्म महसूस होगी? इस ऑडियो को यहाँ रोकें।</w:t>
      </w:r>
    </w:p>
    <w:p>
      <w:pPr/>
      <w:r>
        <w:rPr>
          <w:lang w:val="hi_IN" w:bidi="hi_IN"/>
        </w:rPr>
      </w:r>
      <w:r>
        <w:rPr>
          <w:lang w:val="hi_IN" w:bidi="hi_IN"/>
        </w:rPr>
        <w:t>कहानी का आखिरी हिस्सा कुछ उम्मीद जगाता है, क्योंकि जेल में रहने के दौरान शिमशोन के बाल फिर से उगने लगते हैं। भले ही शिमशोन अपने जीवन के सबसे निचले स्तर पर है, वह एक अँधा, गंजा कैदी है, जो जबरन मजदूरी करता है, फिर भी हमें उम्मीद है कि शिमशोन की कहानी अभी ख़त्म नहीं हुई है। शायद जब शिमशोन के बाल फिर से उगेंगे, तो शिमशोन की शक्ति भी शिमशोन के पास लौट सकती है।</w:t>
      </w:r>
    </w:p>
    <w:p>
      <w:pPr/>
      <w:r>
        <w:rPr>
          <w:lang w:val="hi_IN" w:bidi="hi_IN"/>
        </w:rPr>
      </w:r>
      <w:r>
        <w:rPr>
          <w:lang w:val="hi_IN" w:bidi="hi_IN"/>
        </w:rPr>
        <w:t>भले ही शिमशोन ने शायद यह उम्मीद की थी कि यदि वह दलीला को अपना रहस्य बता देगा तो वह अपनी मन्नत से मुक्त हो जाएगा, फिर भी हम देखते हैं कि शिमशोन के इस कार्य की वजह से यहोवा शिमशोन का उपयोग फिर से पलिश्तियों के लिए परेशानी पैदा करने के लिए करेगा, जैसा कि यहोवा ने वादा किया था।</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16:15–22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दलीला शिमशोन को इतना परेशान करती है कि शिमशोन आखिरकार दलीला को अपनी शक्ति का रहस्य बता ही देता है।</w:t>
      </w:r>
    </w:p>
    <w:p>
      <w:pPr/>
      <w:r>
        <w:rPr>
          <w:lang w:val="hi_IN" w:bidi="hi_IN"/>
        </w:rPr>
      </w:r>
      <w:r>
        <w:rPr>
          <w:b/>
          <w:lang w:val="hi_IN" w:bidi="hi_IN"/>
        </w:rPr>
        <w:t>दूसरे दृश्य में:</w:t>
      </w:r>
      <w:r>
        <w:rPr>
          <w:lang w:val="hi_IN" w:bidi="hi_IN"/>
        </w:rPr>
        <w:t xml:space="preserve"> दलीला पलिश्तियों के शासकों को बुलाती है और उन्हें शिमशोन का रहस्य बताती है। शासक दलीला के पास चाँदी लेकर आते हैं।</w:t>
      </w:r>
    </w:p>
    <w:p>
      <w:pPr/>
      <w:r>
        <w:rPr>
          <w:lang w:val="hi_IN" w:bidi="hi_IN"/>
        </w:rPr>
      </w:r>
      <w:r>
        <w:rPr>
          <w:b/>
          <w:lang w:val="hi_IN" w:bidi="hi_IN"/>
        </w:rPr>
        <w:t>तीसरे दृश्य में:</w:t>
      </w:r>
      <w:r>
        <w:rPr>
          <w:lang w:val="hi_IN" w:bidi="hi_IN"/>
        </w:rPr>
        <w:t xml:space="preserve"> दलीला शिमशोन को सुला देती है और शिमशोन के बाल मुंडवा देती है। शिमशोन की शक्ति उसे छोड़ देती है।</w:t>
      </w:r>
    </w:p>
    <w:p>
      <w:pPr/>
      <w:r>
        <w:rPr>
          <w:lang w:val="hi_IN" w:bidi="hi_IN"/>
        </w:rPr>
      </w:r>
      <w:r>
        <w:rPr>
          <w:b/>
          <w:lang w:val="hi_IN" w:bidi="hi_IN"/>
        </w:rPr>
        <w:t>चौथे दृश्य में:</w:t>
      </w:r>
      <w:r>
        <w:rPr>
          <w:lang w:val="hi_IN" w:bidi="hi_IN"/>
        </w:rPr>
        <w:t xml:space="preserve"> पलिश्ती शिमशोन को पकड़ लेते हैं, उसकी आँखें फोड़ देते हैं और उसे गाज़ा में कैदी बना लेते हैं।</w:t>
      </w:r>
    </w:p>
    <w:p>
      <w:pPr/>
      <w:r>
        <w:rPr>
          <w:lang w:val="hi_IN" w:bidi="hi_IN"/>
        </w:rPr>
      </w:r>
      <w:r>
        <w:rPr>
          <w:b/>
          <w:lang w:val="hi_IN" w:bidi="hi_IN"/>
        </w:rPr>
        <w:t>पाँचवें दृश्य में:</w:t>
      </w:r>
      <w:r>
        <w:rPr>
          <w:lang w:val="hi_IN" w:bidi="hi_IN"/>
        </w:rPr>
        <w:t xml:space="preserve"> शिमशोन के बाल फिर से बढ़ने लगते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दलीला</w:t>
      </w:r>
    </w:p>
    <w:p>
      <w:pPr>
        <w:pStyle w:val="ListBullet"/>
        <w:spacing w:line="240" w:lineRule="auto"/>
        <w:ind w:left="720"/>
      </w:pPr>
      <w:r>
        <w:rPr>
          <w:lang w:val="hi_IN" w:bidi="hi_IN"/>
        </w:rPr>
      </w:r>
      <w:r>
        <w:rPr>
          <w:lang w:val="hi_IN" w:bidi="hi_IN"/>
        </w:rPr>
        <w:t>पलिश्तियों के शासक</w:t>
      </w:r>
    </w:p>
    <w:p>
      <w:pPr>
        <w:pStyle w:val="ListBullet"/>
        <w:spacing w:line="240" w:lineRule="auto"/>
        <w:ind w:left="720"/>
      </w:pPr>
      <w:r>
        <w:rPr>
          <w:lang w:val="hi_IN" w:bidi="hi_IN"/>
        </w:rPr>
      </w:r>
      <w:r>
        <w:rPr>
          <w:lang w:val="hi_IN" w:bidi="hi_IN"/>
        </w:rPr>
        <w:t>शिमशोन के बाल कटवाने में मदद करने के लिए एक व्यक्ति</w:t>
      </w:r>
    </w:p>
    <w:p>
      <w:pPr>
        <w:pStyle w:val="ListBullet"/>
        <w:spacing w:line="240" w:lineRule="auto"/>
        <w:ind w:left="720"/>
      </w:pPr>
      <w:r>
        <w:rPr>
          <w:lang w:val="hi_IN" w:bidi="hi_IN"/>
        </w:rPr>
      </w:r>
      <w:r>
        <w:rPr>
          <w:lang w:val="hi_IN" w:bidi="hi_IN"/>
        </w:rPr>
        <w:t>और पलिश्ती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शिमशोन और दलीला की दो भाग वाली कहानी का दूसरा हिस्सा है। कहानी के पहले हिस्से में, दलीला शिमशोन से उसकी महान शक्ति के रहस्य के बारे में तीन बार पूछती है। याद रखें कि शिमशोन हर बार दलीला से झूठ बोलता है कि कोई उसे कैसे बांध सकता है और उस पर काबू पा सकता है। याद रखें कि शिमशोन ने कहा था कि यदि कोई उसे नई-नई ताँतों से, नई रस्सियों से बाँध सकें या उसके बालों को ताने में बुन सकें। दलीला ने तीनों बार वही किया जो शिमशोन ने करने को कहा था, और तीनों बार, शिमशोन अपने बंधनों से बच निकला।</w:t>
      </w:r>
    </w:p>
    <w:p>
      <w:pPr/>
      <w:r>
        <w:rPr>
          <w:lang w:val="hi_IN" w:bidi="hi_IN"/>
        </w:rPr>
      </w:r>
      <w:r>
        <w:rPr>
          <w:lang w:val="hi_IN" w:bidi="hi_IN"/>
        </w:rPr>
        <w:t>याद रखें कि जब भी शिमशोन उसे अपने बाँधे जाने की गलत जानकारी देता था, तो दलीला और भी अधिक निराश और क्रोधित हो जाती थी। यह कहानी बताती है कि जब दलीला आखिरी बार शिमशोन से उसकी ताकत का रहस्य पूछती है तो क्या होता है। तीन कहानियों के बाद चौथी कहानी बताने का यह तरीका शिमशोन के समय में कहानी सुनाने का एक आम तरीका था। चौथी कहानी आमतौर पर एक अप्रत्याशित बदलाव लेकर आती है। इससे श्रोताओं को यह उम्मीद होने लगती है कि अब कुछ महत्वपूर्ण होने वाला है। वास्तव में, अब कुछ महत्वपूर्ण होने वाला है। शिमशोन दलीला को अपना रहस्य बता देगा और पलिश्ती उसे पकड़ लेंगे।</w:t>
      </w:r>
    </w:p>
    <w:p>
      <w:pPr/>
      <w:r>
        <w:rPr>
          <w:lang w:val="hi_IN" w:bidi="hi_IN"/>
        </w:rPr>
      </w:r>
      <w:r>
        <w:rPr>
          <w:lang w:val="hi_IN" w:bidi="hi_IN"/>
        </w:rPr>
        <w:t>यहाँ रुकें और समूह में इस प्रश्न पर चर्चा करें: जब आप कोई कहानी सुनाते हैं, तो आप आमतौर पर किन तरीकों से लोगों को यह उम्मीद दिलाते हैं कि कुछ महत्वपूर्ण होने वाला है? उदाहरण के लिए, क्या आप कहानी के सबसे महत्वपूर्ण हिस्से तक पहुँचने से पहले विचारों को एक निश्चित संख्या में दोहराते हैं? इस ऑडियो को यहाँ रोकें।</w:t>
      </w:r>
    </w:p>
    <w:p>
      <w:pPr/>
      <w:r>
        <w:rPr>
          <w:lang w:val="hi_IN" w:bidi="hi_IN"/>
        </w:rPr>
      </w:r>
      <w:r>
        <w:rPr>
          <w:lang w:val="hi_IN" w:bidi="hi_IN"/>
        </w:rPr>
        <w:t>पहले दृश्य में, दलीला शिमशोन से पूछती है कि जब शिमशोन अपना रहस्य उसके साथ साझा नहीं करता, तो वह कैसे कह सकता है कि वह उससे प्रेम करता है। मूलभाषा में, दलीला कहती है, कि ‘तेरा मन तो मुझसे नहीं लगा,’ जिसका अर्थ है कि शिमशोन दलीला को अपना रहस्य नहीं बताता। कहानी के इस हिस्से में उन पहले तीन अवसरों की तुलना में कहीं अधिक विवरण हैं, जब दलीला ने शिमशोन से उसका रहस्य पूछा था।</w:t>
      </w:r>
    </w:p>
    <w:p>
      <w:pPr/>
      <w:r>
        <w:rPr>
          <w:lang w:val="hi_IN" w:bidi="hi_IN"/>
        </w:rPr>
      </w:r>
      <w:r>
        <w:rPr>
          <w:lang w:val="hi_IN" w:bidi="hi_IN"/>
        </w:rPr>
        <w:t>यहाँ रुकें और समूह के रूप में इस प्रश्न पर चर्चा करें: यहाँ दलीला ने शिमशोन से जो कहा, उसका अनुवाद करने का सबसे अच्छा तरीका क्या है? उदाहरण के लिए, "मैं जानती हूँ कि तू सच में मुझसे प्यार नहीं करता है, क्योंकि तू मुझे अपना रहस्य नहीं बताता।" इस ऑडियो को यहाँ रोकें।</w:t>
      </w:r>
    </w:p>
    <w:p>
      <w:pPr/>
      <w:r>
        <w:rPr>
          <w:lang w:val="hi_IN" w:bidi="hi_IN"/>
        </w:rPr>
      </w:r>
      <w:r>
        <w:rPr>
          <w:lang w:val="hi_IN" w:bidi="hi_IN"/>
        </w:rPr>
        <w:t>याद रखें कि दलीला हर दिन शिमशोन से उसकी शक्ति का रहस्य बताने के लिए पूछती रहती है, और आखिर में दलीला शिमशोन पर इतना दबाव डालती है और उसे इतना परेशान करती है कि वह मरने की इच्छा करने लगता है। यह इस बात को कहने का एक और तरीका है कि शिमशोन को लगता है कि दलीला के साथ रहना मरने से भी बदतर है, क्योंकि कम से कम एक मृत व्यक्ति पर कोई दबाव नहीं डाल सकता या उसे परेशान नहीं कर सकता। मूलभाषा में, कहानी बताती है कि शिमशोन की आत्मा इतनी अधीर हो गई थी कि वह मृत्यु के कगार पर पहुँच गया।</w:t>
      </w:r>
    </w:p>
    <w:p>
      <w:pPr/>
      <w:r>
        <w:rPr>
          <w:lang w:val="hi_IN" w:bidi="hi_IN"/>
        </w:rPr>
      </w:r>
      <w:r>
        <w:rPr>
          <w:lang w:val="hi_IN" w:bidi="hi_IN"/>
        </w:rPr>
        <w:t>यहाँ रुकें और समूह में इस प्रश्न पर चर्चा करें: आप कैसे दिखाएँगे कि दलीला अपने लगातार अनुरोधों से शिमशोन को इतना परेशान कर देती है कि अंत में शिमशोन हार मानकर उसे वह सब कुछ बता देता है जो वह जानना चाहती है? इस ऑडियो को यहाँ रोकें।</w:t>
      </w:r>
    </w:p>
    <w:p>
      <w:pPr/>
      <w:r>
        <w:rPr>
          <w:lang w:val="hi_IN" w:bidi="hi_IN"/>
        </w:rPr>
      </w:r>
      <w:r>
        <w:rPr>
          <w:lang w:val="hi_IN" w:bidi="hi_IN"/>
        </w:rPr>
        <w:t>अंत में, शिमशोन दलीला को अपना रहस्य, या "अपने दिल में जो कुछ भी है" बता देता है। इसका अर्थ है कि शिमशोन दलीला से अपने मन की बात कहता है। याद रखें कि यह शिमशोन की पूरी कहानी में पहली बार है जब श्रोताओं को पता चलता है कि शिमशोन अपनी नाज़ीर मन्नत के बारे में जानता है, जिसके अनुसार वह अपने जन्म से पहले ही परमेश्वर के कार्य के लिए समर्पित व्यक्ति के रूप में था। शिमशोन कहता है कि यदि कोई उसके बाल काट दे, तो शिमशोन की ताकत उसे छोड़ देगी और वह बाकी सभी मनुष्यों की तरह कमजोर हो जाएगा। याद रखें कि पिछली तीन बार शिमशोन ने दलीला से कहा था कि वह किसी भी अन्य पुरुष की तरह कमजोर हो जाएगा, लेकिन यहाँ शिमशोन कहता है कि वह सभी अन्य पुरुषों की तरह कमजोर हो जाएगा। यह दिखा सकता है कि पहले, शिमशोन सोचता था कि वह अभी एक अलग व्यक्ति है और अन्य पुरुषों से अलग है, परन्तु अब शिमशोन सोचता है कि वह अन्य पुरुषों की तरह बन जाएगा, और अंततः उनसे अलग नहीं होगा।</w:t>
      </w:r>
    </w:p>
    <w:p>
      <w:pPr/>
      <w:r>
        <w:rPr>
          <w:lang w:val="hi_IN" w:bidi="hi_IN"/>
        </w:rPr>
      </w:r>
      <w:r>
        <w:rPr>
          <w:lang w:val="hi_IN" w:bidi="hi_IN"/>
        </w:rPr>
        <w:t>दूसरे दृश्य में, दलीला शिमशोन पर विश्वास करती है, और वह पलिश्ती शासकों को फिर से उसके पास आने के लिए बुलाती है। दलीला शासकों से कहती है कि अब वह शिमशोन की शक्ति के रहस्य को जानती है। याद रखें कि शासक वापस आए, और वे अपने साथ वह चाँदी लाए जिसे उन्होंने दलीला को देने का वादा किया था, यदि वह उन्हें शिमशोन का रहस्य बता दे। याद रखें कि प्रत्येक शासक दलीला के पास चाँदी के 1,100 टुकड़े लाता है, और यह संभव है कि ऐसे पाँच शासक हैं। साथ ही, याद रखें कि शायद पलिश्ती लोग फिर से दलीला के भीतरी कक्ष में छिप जाते हैं, भले ही यह भाग सीधे यह नहीं कहता है।</w:t>
      </w:r>
    </w:p>
    <w:p>
      <w:pPr/>
      <w:r>
        <w:rPr>
          <w:lang w:val="hi_IN" w:bidi="hi_IN"/>
        </w:rPr>
      </w:r>
      <w:r>
        <w:rPr>
          <w:lang w:val="hi_IN" w:bidi="hi_IN"/>
        </w:rPr>
        <w:t>तीसरे दृश्य में, दलीला एक व्यक्ति को आने के लिए बुलाती है। मूल भाषा में, कहानी बताती है कि दलीला ही वह है जो शिमशोन के बालों की सातों लटों को मुंडवा देती है, परन्तु कई अनुवाद कहते हैं कि दलीला ने शिमशोन के बाल मुंडवाने के लिए एक व्यक्ति को बुलाया। याद रखें कि शिमशोन के समय में, स्त्रियों के लिए अपने बाल गूंथना सामान्य बात थी। एक स्त्री बालों को गूँथने के लिए उन्हें आपस में मोड़कर चोटी में बाँधती थीं। साथ ही, याद रखें कि शिमशोन ने अपने बाल लंबे समय तक इसलिए नहीं बढ़ाए थे कि वह स्त्री जैसा दिखे। इसके बजाय, शिमशोन ने यहोवा के प्रति अपने आजीवन समर्पण के कारण अपने बाल लंबे होने दिए।</w:t>
      </w:r>
    </w:p>
    <w:p>
      <w:pPr/>
      <w:r>
        <w:rPr>
          <w:lang w:val="hi_IN" w:bidi="hi_IN"/>
        </w:rPr>
      </w:r>
      <w:r>
        <w:rPr>
          <w:lang w:val="hi_IN" w:bidi="hi_IN"/>
        </w:rPr>
        <w:t>यहाँ रुकें और इस प्रश्न पर समूह में चर्चा करें: आप इस विचार का अनुवाद कैसे करेंगे कि शिमशोन के बाल गूँथे हुए थे, लेकिन ऐसा न लगे कि वह अपने बाल स्त्री की तरह रखता था? इस ऑडियो को यहाँ रोकें।</w:t>
      </w:r>
    </w:p>
    <w:p>
      <w:pPr/>
      <w:r>
        <w:rPr>
          <w:lang w:val="hi_IN" w:bidi="hi_IN"/>
        </w:rPr>
      </w:r>
      <w:r>
        <w:rPr>
          <w:lang w:val="hi_IN" w:bidi="hi_IN"/>
        </w:rPr>
        <w:t>शिमशोन की शक्ति उसे छोड़ देती है, और दलीला शिमशोन को यातना देना और अपमानित करना शुरू कर देती है। अब शिमशोन अपने बालों के बिना कमजोर है, और यह शिमशोन की पराजय की शुरुआत है। फिर दलीला चौथी और अंतिम बार पुकारती है, "शिमशोन, पलिश्ती यहाँ हैं!" शिमशोन जाग जाता है और अपने मन में सोचता है कि वह अन्य तीन बार की तरह इस बार भी मुक्त हो सकता है, परन्तु शिमशोन को यह पता नहीं है कि यहोवा ने शिमशोन को छोड़ दिया है। याद रखें कि इसका शायद अर्थ है कि यहोवा की शक्ति ने शिमशोन को छोड़ दिया। यह वह पृष्ठभूमि जानकारी है जो लेखक यह बताने के लिए देता है कि इस बार शिमशोन क्यों मुक्त नहीं हो सका।</w:t>
      </w:r>
    </w:p>
    <w:p>
      <w:pPr/>
      <w:r>
        <w:rPr>
          <w:lang w:val="hi_IN" w:bidi="hi_IN"/>
        </w:rPr>
      </w:r>
      <w:r>
        <w:rPr>
          <w:lang w:val="hi_IN" w:bidi="hi_IN"/>
        </w:rPr>
        <w:t>यहाँ रुकें और समूह में इस प्रश्न पर चर्चा करें: आप उस पृष्ठभूमि जानकारी का अनुवाद कैसे करेंगे कि शिमशोन नहीं जानता था कि यहोवा की शक्ति उसे छोड़ गई है? इस ऑडियो को यहाँ रोकें।</w:t>
      </w:r>
    </w:p>
    <w:p>
      <w:pPr/>
      <w:r>
        <w:rPr>
          <w:lang w:val="hi_IN" w:bidi="hi_IN"/>
        </w:rPr>
      </w:r>
      <w:r>
        <w:rPr>
          <w:lang w:val="hi_IN" w:bidi="hi_IN"/>
        </w:rPr>
        <w:t>चौथे दृश्य में, याद रखें कि पलिश्ती उस स्थान से बाहर आते हैं, जहाँ वे छिपे हुए थे और शिमशोन को पकड़ लेते हैं। कहानी में केवल "पलिश्ती" कहा गया है, इसलिए यह पलिश्तियों के शासक हो सकते हैं, या यह अन्य पलिश्ती पुरुष भी हो सकते हैं। पलिश्तियों ने शिमशोन की दोनों आँखें फोड़ दी या निकाल ली। इसका अर्थ है कि अब शिमशोन देख नहीं सकता, और अब वह पूरी तरह असहाय हो गया है। हम अब दलीला के बारे में और अधिक नहीं सुनते हैं, परन्तु यह संभव है कि दलीला ने उसका धन लिया और चली गई हो।</w:t>
      </w:r>
    </w:p>
    <w:p>
      <w:pPr/>
      <w:r>
        <w:rPr>
          <w:lang w:val="hi_IN" w:bidi="hi_IN"/>
        </w:rPr>
      </w:r>
      <w:r>
        <w:rPr>
          <w:lang w:val="hi_IN" w:bidi="hi_IN"/>
        </w:rPr>
        <w:t>पलिश्ती लोग शिमशोन को नीचे गाज़ा नगर में लाते हैं। कहानी में शायद यह कहा गया है कि पलिश्ती शिमशोन को “नीचे” गाज़ा में ले गए, क्योंकि गाज़ा पहुँचने के लिए पलिश्तियों को दक्षिण की यात्रा करनी पड़ती थी। याद रखें कि गाज़ा पलिश्ती क्षेत्र का सबसे दक्षिणी नगर है, और यह भूमध्य सागर के तट पर है। यह वही नगर है जिससे शिमशोन बच निकला था और पिछले भाग में शहर के फाटक उठाकर ले गया था। गाज़ा महनेदान में शिमशोन के घर से 72 किलोमीटर की दूरी पर था।</w:t>
      </w:r>
    </w:p>
    <w:p>
      <w:pPr/>
      <w:r>
        <w:rPr>
          <w:lang w:val="hi_IN" w:bidi="hi_IN"/>
        </w:rPr>
      </w:r>
      <w:r>
        <w:rPr>
          <w:lang w:val="hi_IN" w:bidi="hi_IN"/>
        </w:rPr>
        <w:t>यहाँ एक समूह के रूप में रुकें और यदि आवश्यक हो, तो उस नक्शे को फिर से देखें जिसमें गाजा नगर शामिल है। इस ऑडियो को यहाँ रोकें।</w:t>
      </w:r>
    </w:p>
    <w:p>
      <w:pPr/>
      <w:r>
        <w:rPr>
          <w:lang w:val="hi_IN" w:bidi="hi_IN"/>
        </w:rPr>
      </w:r>
      <w:r>
        <w:rPr>
          <w:lang w:val="hi_IN" w:bidi="hi_IN"/>
        </w:rPr>
        <w:t>पलिश्तियों ने शिमशोन को पीतल की जंजीरों में भी जकड़ दिया, भले ही शिमशोन अब शक्तिशाली नहीं था और अब अंधा और असहाय था। याद रखें कि लोग कैदियों के पैर बाँधने के लिए पीतल की जंजीरों का उपयोग करते थे।</w:t>
      </w:r>
    </w:p>
    <w:p>
      <w:pPr/>
      <w:r>
        <w:rPr>
          <w:lang w:val="hi_IN" w:bidi="hi_IN"/>
        </w:rPr>
      </w:r>
      <w:r>
        <w:rPr>
          <w:lang w:val="hi_IN" w:bidi="hi_IN"/>
        </w:rPr>
        <w:t>यहाँ रुकें और समूह के रूप में यदि ज़रूरत हो तो, फिर से पीतल की जंजीरों की एक तस्वीर देखें। इस ऑडियो को यहाँ रोकें।</w:t>
      </w:r>
    </w:p>
    <w:p>
      <w:pPr/>
      <w:r>
        <w:rPr>
          <w:lang w:val="hi_IN" w:bidi="hi_IN"/>
        </w:rPr>
      </w:r>
      <w:r>
        <w:rPr>
          <w:lang w:val="hi_IN" w:bidi="hi_IN"/>
        </w:rPr>
        <w:t>गाज़ा नगर में, याद रखें कि शिमशोन जेल में चक्की चलाने वाला बन जाता है। याद रखें कि आमतौर पर स्त्रियाँ, गुलाम या जानवर दो बड़े पत्थरों के बीच, जिन्हें चक्की के पाट कहा जाता था अनाज पीसकर आटा बनाते थे। एक व्यक्ति अपने हाथों से ऊपर वाले बड़े चक्की के पाट को नीचे वाले पाट पर घुमाता था, और दोनों पत्थरों के बीच अनाज पीसा जाता था। याद रखें कि यह काम एक पुरुष के लिए अपमानजनक माना जाता था, खासकर शिमशोन जैसे व्यक्ति के लिए जो पहले बहुत शक्तिशाली हुआ करता था।</w:t>
      </w:r>
    </w:p>
    <w:p>
      <w:pPr/>
      <w:r>
        <w:rPr>
          <w:lang w:val="hi_IN" w:bidi="hi_IN"/>
        </w:rPr>
      </w:r>
      <w:r>
        <w:rPr>
          <w:lang w:val="hi_IN" w:bidi="hi_IN"/>
        </w:rPr>
        <w:t>यहाँ एक समूह के रूप में रुकें और यदि आवश्यक हो, तो समूह के रूप में किसी ऐसे व्यक्ति की एक तस्वीर देखें जो गेहूँ को पीसता है। इस ऑडियो को यहाँ रोकें।</w:t>
      </w:r>
    </w:p>
    <w:p>
      <w:pPr/>
      <w:r>
        <w:rPr>
          <w:lang w:val="hi_IN" w:bidi="hi_IN"/>
        </w:rPr>
      </w:r>
      <w:r>
        <w:rPr>
          <w:lang w:val="hi_IN" w:bidi="hi_IN"/>
        </w:rPr>
        <w:t>पाँचवें दृश्य में, दलीला द्वारा मुंडाए गए शिमशोन के बाल फिर से बढ़ने लगते हैं। याद रखें कि यह आशाजनक है क्योंकि यह दिखाता है कि शिमशोन की कहानी अभी तक समाप्त नहीं हुई है। अगली कहानी शिमशोन की कहानी का अंतिम हिस्सा है, और यह दिखाएगा कि शिमशोन के बाल फिर से बढ़ने के बाद क्या होता है।</w:t>
      </w:r>
    </w:p>
    <w:p>
      <w:pPr/>
      <w:r>
        <w:rPr>
          <w:lang w:val="hi_IN" w:bidi="hi_IN"/>
        </w:rPr>
      </w:r>
      <w:r>
        <w:rPr>
          <w:lang w:val="hi_IN" w:bidi="hi_IN"/>
        </w:rPr>
        <w:t>यहाँ रुकें और इस प्रश्न पर समूह में चर्चा करें: ऐसी कोई कहानी सुनाइए जिसका अंत इस तरह हो कि श्रोता यह अपेक्षा करें कि आगे कुछ महत्वपूर्ण होने वाला है। इस बात पर ध्यान दें कि आप कहानी को कैसे समाप्त करते हैं ताकि श्रोता आगे कुछ महत्वपूर्ण होने की उम्मीद करें।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16:15–22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दलीला</w:t>
      </w:r>
    </w:p>
    <w:p>
      <w:pPr>
        <w:pStyle w:val="ListBullet"/>
        <w:spacing w:line="240" w:lineRule="auto"/>
        <w:ind w:left="720"/>
      </w:pPr>
      <w:r>
        <w:rPr>
          <w:lang w:val="hi_IN" w:bidi="hi_IN"/>
        </w:rPr>
      </w:r>
      <w:r>
        <w:rPr>
          <w:lang w:val="hi_IN" w:bidi="hi_IN"/>
        </w:rPr>
        <w:t>पलिश्तियों के शासक</w:t>
      </w:r>
    </w:p>
    <w:p>
      <w:pPr>
        <w:pStyle w:val="ListBullet"/>
        <w:spacing w:line="240" w:lineRule="auto"/>
        <w:ind w:left="720"/>
      </w:pPr>
      <w:r>
        <w:rPr>
          <w:lang w:val="hi_IN" w:bidi="hi_IN"/>
        </w:rPr>
      </w:r>
      <w:r>
        <w:rPr>
          <w:lang w:val="hi_IN" w:bidi="hi_IN"/>
        </w:rPr>
        <w:t>शिमशोन के बाल कटवाने में मदद करने के लिए एक व्यक्ति</w:t>
      </w:r>
    </w:p>
    <w:p>
      <w:pPr>
        <w:pStyle w:val="ListBullet"/>
        <w:spacing w:line="240" w:lineRule="auto"/>
        <w:ind w:left="720"/>
      </w:pPr>
      <w:r>
        <w:rPr>
          <w:lang w:val="hi_IN" w:bidi="hi_IN"/>
        </w:rPr>
      </w:r>
      <w:r>
        <w:rPr>
          <w:lang w:val="hi_IN" w:bidi="hi_IN"/>
        </w:rPr>
        <w:t>और पलिश्ती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दलीला शिमशोन से पूछती है कि शिमशोन कैसे कह सकता है कि वह दलीला से प्रेम करता है, जबकि वह अपना रहस्य उसे नहीं बताता है। दलीला कहती है कि शिमशोन ने उसे तीन बार मूर्ख बनाया। दलीला दिन-प्रतिदिन शिमशोन से वही बात दोहराती रहती है, जब तक कि शिमशोन इतना परेशान नहीं हो जाता कि शिमशोन मरना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दलीला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दलीला को अपना रहस्य बताता है। शिमशोन कहता है कि कभी भी किसी ने उसके बाल नहीं काटे, क्योंकि शिमशोन अपने जन्म से पहले ही परमेश्वर के लिए अलग किया गया एक नाज़ीर रहा है। शिमशोन कहता है कि यदि कोई उसके बाल काट देगा, तो उसकी शक्ति उसे छोड़ देगी, और शिमशोन अन्य सभी मनुष्यों की तरह निर्बल हो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दलीला जानती है कि इस बार, शिमशोन ने उसे अपनी शक्ति के रहस्य के बारे में सच बताया था। दलीला पलिश्तियों के शासकों को आने के लिए बुलाती है, क्योंकि अब दलीला जानती है कि शिमशोन इतना ताकतवर क्यों है। पलिश्तियों के शासक वापस आते हैं, और वे अपने साथ चाँदी 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दलीला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दलीला शिमशोन को अपनी गोद में सुलाती है। फिर, दलीला एक आदमी को बुलाती है और उससे कहती है कि वह शिमशोन के सिर पर बंधी सात चोटियों को काट दे। शिमशोन कमजोर होता जाता है, और शिमशोन की सारी ताकत चली जाती है। दलीला फिर से कहती है, "शिमशोन, पलिश्ती यहाँ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दलीला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जाग जाता है और सोचता है कि वह अपने आप को उसी तरह स्वतंत्र करेगा, जैसे शिमशोन ने पहले कई बार किया था। लेकिन शिमशोन को यह एहसास नहीं होता कि यहोवा उसे पहले ही छोड़ चूका है, और शिमशोन अब ताकतवर नहीं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 शिमशोन को पकड़ लेते हैं और शिमशोन की दोनों आँखें बाहर निकाल लेते हैं। फिर पलिश्ती शिमशोन को गाज़ा नगर ले जाते हैं। पलिश्ती शिमशोन को पीतल की जंजीरों से बाँधते हैं और शिमशोन को जेल में गेहूँ पीसने के लिए मजबूर करते हैं। परन्तु शिमशोन के सिर के वे बाल जिन्हें दलीला ने मुंडवा दिया था, फिर से बढ़ने लगते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 शासकों और पलिश्तियों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दलीला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शिमशोन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16:15–22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दलीला के लगातार परेशान करने और प्रतिदिन पूछते रहने और यहाँ तक कि शिमशोन द्वारा मरने की इच्छा करने के बाद, आखिरकार शिमशोन दलीला को अपनी शक्ति का रहस्य बता ही देता है। शिमशोन दलीला से कहता है कि वह जन्म से ही </w:t>
      </w:r>
      <w:r>
        <w:rPr>
          <w:b/>
          <w:lang w:val="hi_IN" w:bidi="hi_IN"/>
        </w:rPr>
        <w:t>परमेश्वर</w:t>
      </w:r>
      <w:r>
        <w:rPr>
          <w:lang w:val="hi_IN" w:bidi="hi_IN"/>
        </w:rPr>
        <w:t xml:space="preserve"> के लिए नाज़ीर है, और यदि दलीला शिमशोन के बाल मुंडवा दे, तो उसकी शक्ति उससे चली जाएगी। परमेश्वर के लिए सामान्य शब्द का अनुवाद उसी तरह करें जैसे आपने पिछले भागों में किया है। परमेश्वर के बारे में अधिक जानकारी के लिए, मुख्य शब्दावली देखें।</w:t>
      </w:r>
    </w:p>
    <w:p>
      <w:pPr/>
      <w:r>
        <w:rPr>
          <w:lang w:val="hi_IN" w:bidi="hi_IN"/>
        </w:rPr>
      </w:r>
      <w:r>
        <w:rPr>
          <w:lang w:val="hi_IN" w:bidi="hi_IN"/>
        </w:rPr>
        <w:t xml:space="preserve">दलीला शिमशोन से पूछती है कि वह कैसे कह सकता है, "मैं तुमसे </w:t>
      </w:r>
      <w:r>
        <w:rPr>
          <w:b/>
          <w:lang w:val="hi_IN" w:bidi="hi_IN"/>
        </w:rPr>
        <w:t>प्रेम</w:t>
      </w:r>
      <w:r>
        <w:rPr>
          <w:lang w:val="hi_IN" w:bidi="hi_IN"/>
        </w:rPr>
        <w:t xml:space="preserve"> करता हूँ।" यह एक रोमांटिक प्रकार का प्रेम है। प्रेम का अनुवाद उसी तरह करें जैसे आपने पिछले भागों में किया है।</w:t>
      </w:r>
    </w:p>
    <w:p>
      <w:pPr/>
      <w:r>
        <w:rPr>
          <w:lang w:val="hi_IN" w:bidi="hi_IN"/>
        </w:rPr>
      </w:r>
      <w:r>
        <w:rPr>
          <w:lang w:val="hi_IN" w:bidi="hi_IN"/>
        </w:rPr>
        <w:t xml:space="preserve">दलीला यह भी कहती है कि शिमशोन ने एक बार फिर से दलीला को </w:t>
      </w:r>
      <w:r>
        <w:rPr>
          <w:b/>
          <w:lang w:val="hi_IN" w:bidi="hi_IN"/>
        </w:rPr>
        <w:t>मूर्ख</w:t>
      </w:r>
      <w:r>
        <w:rPr>
          <w:lang w:val="hi_IN" w:bidi="hi_IN"/>
        </w:rPr>
        <w:t xml:space="preserve"> बनाया है, या उसे </w:t>
      </w:r>
      <w:r>
        <w:rPr>
          <w:b/>
          <w:lang w:val="hi_IN" w:bidi="hi_IN"/>
        </w:rPr>
        <w:t>धोखा</w:t>
      </w:r>
      <w:r>
        <w:rPr>
          <w:lang w:val="hi_IN" w:bidi="hi_IN"/>
        </w:rPr>
        <w:t xml:space="preserve"> दिया है। मूर्ख या धोखे का अनुवाद उसी तरह करें जैसे आपने पिछले भागों में किया है।</w:t>
      </w:r>
    </w:p>
    <w:p>
      <w:pPr/>
      <w:r>
        <w:rPr>
          <w:lang w:val="hi_IN" w:bidi="hi_IN"/>
        </w:rPr>
      </w:r>
      <w:r>
        <w:rPr>
          <w:lang w:val="hi_IN" w:bidi="hi_IN"/>
        </w:rPr>
        <w:t xml:space="preserve">याद रखें कि </w:t>
      </w:r>
      <w:r>
        <w:rPr>
          <w:b/>
          <w:lang w:val="hi_IN" w:bidi="hi_IN"/>
        </w:rPr>
        <w:t>नाज़ीर की मन्नत</w:t>
      </w:r>
      <w:r>
        <w:rPr>
          <w:lang w:val="hi_IN" w:bidi="hi_IN"/>
        </w:rPr>
        <w:t xml:space="preserve"> का अर्थ था कि किसी व्यक्ति को शराब से बचना चाहिए, अपने बाल नहीं कटवाने चाहिए, अशुद्ध भोजन से बचना चाहिए, और मृत शरीरों से दूर रहना चाहिए—यहाँ तक कि अपने परिवार के सदस्यों के मृत शरीरों से भी। ये नियम वैसे ही हैं जैसे याजकों को यहोवा के लिए अलग किया जाता था। आमतौर पर नाज़ीर की मन्नतें अस्थायी होती थी, परन्तु शिमशोन जीवनभर के लिए एक नाज़ीर था। याद रखें कि यहोवा का दूत शिमशोन के जन्म से पहले ही शिमशोन की माता, मानोह की पत्नी, के पास यह कहने के लिए आया था कि शिमशोन को जन्म से ही यहोवा के लिए अलग किया जाना चाहिए। शिमशोन अपनी माता के गर्भ में होने के समय से ही, या अपने जन्म से पहले ही एक नाज़ीर था। नाज़ीर की मन्नतों के बारे में अधिक जानकारी के लिए, गिनती 6:1–8 देखें, जहाँ यहोवा मूसा को नाज़ीर की मन्नतों के बारे में बताता है। "नाज़ीर की मन्नत" का अनुवाद उसी तरह करें जैसे आपने पिछले भागों में किया है।</w:t>
      </w:r>
    </w:p>
    <w:p>
      <w:pPr/>
      <w:r>
        <w:rPr>
          <w:lang w:val="hi_IN" w:bidi="hi_IN"/>
        </w:rPr>
      </w:r>
      <w:r>
        <w:rPr>
          <w:lang w:val="hi_IN" w:bidi="hi_IN"/>
        </w:rPr>
        <w:t xml:space="preserve">दलीला पलिश्ती </w:t>
      </w:r>
      <w:r>
        <w:rPr>
          <w:b/>
          <w:lang w:val="hi_IN" w:bidi="hi_IN"/>
        </w:rPr>
        <w:t>शासकों</w:t>
      </w:r>
      <w:r>
        <w:rPr>
          <w:lang w:val="hi_IN" w:bidi="hi_IN"/>
        </w:rPr>
        <w:t xml:space="preserve"> को बुलाती है। शासकों या अगुवों के लिए उसी शब्द का उपयोग करें जिसका उपयोग आपने पिछले भागों में किया है।</w:t>
      </w:r>
    </w:p>
    <w:p>
      <w:pPr/>
      <w:r>
        <w:rPr>
          <w:lang w:val="hi_IN" w:bidi="hi_IN"/>
        </w:rPr>
      </w:r>
      <w:r>
        <w:rPr>
          <w:lang w:val="hi_IN" w:bidi="hi_IN"/>
        </w:rPr>
        <w:t xml:space="preserve">शिमशोन द्वारा दलीला को अपना रहस्य बताने के बाद, यहोवा शिमशोन को छोड़ देता है। </w:t>
      </w:r>
      <w:r>
        <w:rPr>
          <w:b/>
          <w:lang w:val="hi_IN" w:bidi="hi_IN"/>
        </w:rPr>
        <w:t>यहोवा</w:t>
      </w:r>
      <w:r>
        <w:rPr>
          <w:lang w:val="hi_IN" w:bidi="hi_IN"/>
        </w:rPr>
        <w:t xml:space="preserve"> का अनुवाद उसी तरह करें जैसे आपने अन्य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पलिश्तियों ने शिमशोन को </w:t>
      </w:r>
      <w:r>
        <w:rPr>
          <w:b/>
          <w:lang w:val="hi_IN" w:bidi="hi_IN"/>
        </w:rPr>
        <w:t>पीतल</w:t>
      </w:r>
      <w:r>
        <w:rPr>
          <w:lang w:val="hi_IN" w:bidi="hi_IN"/>
        </w:rPr>
        <w:t xml:space="preserve"> की बेड़ियों या जंजीरों में जकड़ दिया। कैदियों या दासों को बाँधने का यह एक सामान्य तरीका है। पीतल तांबे और राँगे का मिश्रण होता है। पीतल का अनुवाद उसी तरह करें जैसे आपने पुराने नियम के अन्य भागों में किया है। पीतल के बारे में अधिक जानकारी के लिए, मुख्य शब्दावली देखें। </w:t>
      </w:r>
    </w:p>
    <w:p>
      <w:pPr/>
      <w:r>
        <w:rPr>
          <w:lang w:val="hi_IN" w:bidi="hi_IN"/>
        </w:rPr>
      </w:r>
      <w:r>
        <w:rPr>
          <w:lang w:val="hi_IN" w:bidi="hi_IN"/>
        </w:rPr>
        <w:t>यहाँ रुकें और समूह के रूप में यदि ज़रूरत हो तो, फिर से पीतल की जंजीरों की एक तस्वीर देखें। इस ऑडियो को यहाँ रोकें।</w:t>
      </w:r>
    </w:p>
    <w:p>
      <w:pPr/>
      <w:r>
        <w:rPr>
          <w:lang w:val="hi_IN" w:bidi="hi_IN"/>
        </w:rPr>
      </w:r>
      <w:r>
        <w:rPr>
          <w:lang w:val="hi_IN" w:bidi="hi_IN"/>
        </w:rPr>
        <w:t>पलिश्तियों ने शिमशोन को गाज़ा की जेल में अनाज की चक्की चलाने वाला भी बना दिया। एक व्यक्ति अपने हाथों से चक्की के एक बड़े पत्थर को चक्की के दूसरे पत्थर के ऊपर घुमाता था। ये पत्थर अनाज को पीसकर आटा बनाते थे, जिसे लोग भोजन के लिए इस्तेमाल कर सकते थे।</w:t>
      </w:r>
    </w:p>
    <w:p>
      <w:pPr/>
      <w:r>
        <w:rPr>
          <w:lang w:val="hi_IN" w:bidi="hi_IN"/>
        </w:rPr>
      </w:r>
      <w:r>
        <w:rPr>
          <w:lang w:val="hi_IN" w:bidi="hi_IN"/>
        </w:rPr>
        <w:t>यहाँ रुकें और यदि आवश्यक हो, तो समूह के रूप में फिर से किसी ऐसे व्यक्ति की एक तस्वीर देखें जो गेहूँ को पीसता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16:23–31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16:23–31 को सुनें और अपने मन में रखें।</w:t>
      </w:r>
    </w:p>
    <w:p>
      <w:pPr/>
      <w:r>
        <w:rPr>
          <w:lang w:val="hi_IN" w:bidi="hi_IN"/>
        </w:rPr>
      </w:r>
      <w:r>
        <w:rPr>
          <w:lang w:val="hi_IN" w:bidi="hi_IN"/>
        </w:rPr>
        <w:t>यदि सम्भव हो, तो न्यायियों 16:23–31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16:23–31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शिमशोन की कहानी का अंतिम भाग है। पिछली कहानी में, शिमशोन ने दलीला को अपनी शक्ति का रहस्य बताया, और दलीला ने शिमशोन के बाल काट डाले, और यहोवा ने शिमशोन को छोड़ दिया। पलिश्तियों ने शिमशोन को पकड़ लिया, उसकी आँखें निकाल लीं, और शिमशोन को गाज़ा की जेल में डाल दिया। अब पलिश्ती लोग शिमशोन को जेल से निकालकर अपने देवता दागोन के मंदिर में पलिश्तियों का मनोरंजन करने के लिए लाते हैं। शिमशोन पूरे मंदिर को गिरा देता है, जिससे वह स्वयं भी मर जाता है और मंदिर के अंदर तथा उसकी छत पर मौजूद सभी पलिश्ती भी मारे जाते हैं। शिमशोन मर जाता है, परन्तु उसके कार्य इस्राएलियों को पलिश्तियों की शक्ति से इस्राएल को बचाने के लिए प्रेरित करते हैं, जैसा कि यहोवा ने कहा था कि वह करेगा।</w:t>
      </w:r>
    </w:p>
    <w:p>
      <w:pPr/>
      <w:r>
        <w:rPr>
          <w:lang w:val="hi_IN" w:bidi="hi_IN"/>
        </w:rPr>
      </w:r>
      <w:r>
        <w:rPr>
          <w:lang w:val="hi_IN" w:bidi="hi_IN"/>
        </w:rPr>
        <w:t>इस कहानी की शुरुआत में, पलिश्तियों के शासक अपने देवता को एक बड़ा बलिदान चढ़ाने और उत्सव मनाने के लिए इकट्ठे होते हैं। पलिश्तियों ने 40 वर्षों तक इस्राएल पर शासन किया है। बलिदान का अर्थ यह हो सकता है कि पलिश्तियों ने अपने देवता की उपासना को दिखाने के लिए किसी पशु को मारा हो या अन्य भोजन और सुगंधद्रव्य चढ़ाएँ हो। पलिश्तियों के मुख्य देवता का नाम दागोन है, और दागोन शायद अनाज का देवता था, हालाँकि कुछ लोग सोचते हैं कि दागोन मछली का देवता था।</w:t>
      </w:r>
    </w:p>
    <w:p>
      <w:pPr/>
      <w:r>
        <w:rPr>
          <w:lang w:val="hi_IN" w:bidi="hi_IN"/>
        </w:rPr>
      </w:r>
      <w:r>
        <w:rPr>
          <w:lang w:val="hi_IN" w:bidi="hi_IN"/>
        </w:rPr>
        <w:t>यहाँ रुकें और समूह में इस प्रश्न पर चर्चा करें: आप और आपका समुदाय अपनी संस्कृति में किसी देवता को किस प्रकार का बलिदान चढ़ाते हैं? आप उत्सव कैसे मनाते हैं या अपने देवताओं की उपासना कैसे करते हैं? इस ऑडियो को यहाँ रोकें।</w:t>
      </w:r>
    </w:p>
    <w:p>
      <w:pPr/>
      <w:r>
        <w:rPr>
          <w:lang w:val="hi_IN" w:bidi="hi_IN"/>
        </w:rPr>
      </w:r>
      <w:r>
        <w:rPr>
          <w:lang w:val="hi_IN" w:bidi="hi_IN"/>
        </w:rPr>
        <w:t>शिमशोन की कहानी के पिछले हिस्सों में, शिमशोन ने 300 लोमड़ियों के द्वारा पलिश्तियों के अनाज को जलाकर उनकी भूमि को नष्ट कर दिया था, और लही में गदहे के जबड़े की हड्डी से बहुत से पलिश्ती सैनिकों को भी मार डाला था। अब, पलिश्ती शिमशोन पर अपनी विजय का उत्सव मनाते हैं, क्योंकि शिमशोन आखिरकार पलिश्तियों का बंदी है। पलिश्ती कई बार कहते हैं कि उनके देवता दागोन ने उनके शत्रु शिमशोन को उनके हाथ में दे दिया है। भले ही पलिश्ती यह नहीं जानते हैं, फिर भी वास्तव में यहोवा ही वह है जिसने पलिश्तियों को शिमशोन को पकड़ने दिया। पिछली कहानी में, जब दलीला ने शिमशोन के बाल काट दिए थे, तब यहोवा ने शिमशोन को छोड़ दिया था, और यह वर्तमान भाग दिखाता है कि यहोवा ने पलिश्तियों को शिमशोन को पकड़ने की अनुमति क्यों दी।</w:t>
      </w:r>
    </w:p>
    <w:p>
      <w:pPr/>
      <w:r>
        <w:rPr>
          <w:lang w:val="hi_IN" w:bidi="hi_IN"/>
        </w:rPr>
      </w:r>
      <w:r>
        <w:rPr>
          <w:lang w:val="hi_IN" w:bidi="hi_IN"/>
        </w:rPr>
        <w:t>उनके उत्सव के दौरान किसी समय, पलिश्ती लोग किसी को भेजकर शिमशोन को उसकी जेल से उनके समारोह में लाने के लिए कहते हैं। यह वह समय है जब पलिश्तियों के मन बहुत प्रसन्न होते हैं, जिसका अर्थ यह हो सकता है कि वे शराब के नशे में हैं और पहले से भी अधिक उत्सव मनाने के लिए तैयार हैं।</w:t>
      </w:r>
    </w:p>
    <w:p>
      <w:pPr/>
      <w:r>
        <w:rPr>
          <w:lang w:val="hi_IN" w:bidi="hi_IN"/>
        </w:rPr>
      </w:r>
      <w:r>
        <w:rPr>
          <w:lang w:val="hi_IN" w:bidi="hi_IN"/>
        </w:rPr>
        <w:t>यहाँ रुकें और समूह में इस प्रश्न पर चर्चा करें: उस समय का वर्णन करें जब आपने लोगों को उत्सव मनाते हुए देखा, शायद किसी धार्मिक समारोह में या किसी अन्य समय जब लोग इकट्ठे होते थे। इस ऑडियो को यहाँ रोकें।</w:t>
      </w:r>
    </w:p>
    <w:p>
      <w:pPr/>
      <w:r>
        <w:rPr>
          <w:lang w:val="hi_IN" w:bidi="hi_IN"/>
        </w:rPr>
      </w:r>
      <w:r>
        <w:rPr>
          <w:lang w:val="hi_IN" w:bidi="hi_IN"/>
        </w:rPr>
        <w:t>पलिश्ती चाहते हैं कि शिमशोन उनका मनोरंजन करे, जिसका अर्थ यह हो सकता है कि पलिश्ती शिमशोन को यह दिखाने के लिए मजबूर करते हैं कि वह पहले की तुलना में अब कितना कमजोर है। याद रहे कि शिमशोन पहले बहुत मजबूत और शक्तिशाली था, लेकिन अब वह अंधा, कमजोर और असहाय है, और यह स्थिति उसे अपमानित करती है। यह भी याद रखें कि हम जानते हैं कि शिमशोन के बाल जेल में रहते हुए फिर से बढ़ने लगते हैं।</w:t>
      </w:r>
    </w:p>
    <w:p>
      <w:pPr/>
      <w:r>
        <w:rPr>
          <w:lang w:val="hi_IN" w:bidi="hi_IN"/>
        </w:rPr>
      </w:r>
      <w:r>
        <w:rPr>
          <w:lang w:val="hi_IN" w:bidi="hi_IN"/>
        </w:rPr>
        <w:t>यहाँ रुकें और समूह में इस प्रश्न पर चर्चा करें: उस समय के बारे में बात करें जब आपने कुछ लोगों को किसी अन्य व्यक्ति का अपमान करते, उसका मज़ाक उड़ाते या उस पर हँसते हुए देखा हो। इस ऑडियो को यहाँ रोकें।</w:t>
      </w:r>
    </w:p>
    <w:p>
      <w:pPr/>
      <w:r>
        <w:rPr>
          <w:lang w:val="hi_IN" w:bidi="hi_IN"/>
        </w:rPr>
      </w:r>
      <w:r>
        <w:rPr>
          <w:lang w:val="hi_IN" w:bidi="hi_IN"/>
        </w:rPr>
        <w:t>शिमशोन मंदिर के दो खम्भों के बीच खड़ा होता है। ये खम्भे शायद पत्थर के बने हुए हैं। ये खम्भे मंदिर को सहारा देते हैं, या छत को ऊपर थामे रखते हैं, और उन खम्भों पर शायद पलिश्तियों के देवताओं की तस्वीरें भी हो सकती हैं। मंदिर एक बड़ी इमारत है, जिसके बीच में एक आँगन होता है और उसके चारों ओर एक बालकनी या ज़मीन से ऊँची समतल छत होती है, जहाँ लोग खड़े होकर नीचे हो रही घटनाओं को देख सकते हैं। मंदिर किसी समुदाय के देवता या देवताओं की पूजा करने के स्थान होते थे, और कभी-कभी वहाँ उन लोगों के लिए दंड भी तय किया जाता था जो गलत काम करते थे। यह संभव है कि पलिश्ती लोग शिमशोन को वहाँ इसलिए खड़ा करते हैं, ताकि वे इस्राएल के न्यायी के रूप में उसका मज़ाक उड़ा सकें या उसका अपमान कर सकें।</w:t>
      </w:r>
    </w:p>
    <w:p>
      <w:pPr/>
      <w:r>
        <w:rPr>
          <w:lang w:val="hi_IN" w:bidi="hi_IN"/>
        </w:rPr>
      </w:r>
      <w:r>
        <w:rPr>
          <w:lang w:val="hi_IN" w:bidi="hi_IN"/>
        </w:rPr>
        <w:t>यहाँ रुकें और समूह के रूप में एक खम्भे तथा ऐसी इमारत की तस्वीर देखें जिसमें बीच में आँगन हो, उसके चारों ओर बालकनी हो, या फिर एक समतल छत हो जहाँ लोग ऊपर खड़े होकर नीचे होने वाली घटनाएँ देख सकें। इस ऑडियो को यहाँ रोकें।</w:t>
      </w:r>
    </w:p>
    <w:p>
      <w:pPr/>
      <w:r>
        <w:rPr>
          <w:lang w:val="hi_IN" w:bidi="hi_IN"/>
        </w:rPr>
      </w:r>
      <w:r>
        <w:rPr>
          <w:lang w:val="hi_IN" w:bidi="hi_IN"/>
        </w:rPr>
        <w:t>साथ ही, यहाँ रुकें और चर्चा करें कि लोग किसी पर विजय का उत्सव कैसे मनाते हैं। इस ऑडियो को यहाँ रोकें।</w:t>
      </w:r>
    </w:p>
    <w:p>
      <w:pPr/>
      <w:r>
        <w:rPr>
          <w:lang w:val="hi_IN" w:bidi="hi_IN"/>
        </w:rPr>
      </w:r>
      <w:r>
        <w:rPr>
          <w:lang w:val="hi_IN" w:bidi="hi_IN"/>
        </w:rPr>
        <w:t>एक जवान सेवक लड़का शिमशोन की सहायता करता है, क्योंकि शिमशोन अंधा है। शिमशोन उस लड़के से कहता है कि वह उसे मंदिर को सहारा देने वाले खंभों के सहारे झुकने में मदद करे। मंदिर पुरुषों और स्त्रियों की भीड़ से भरा हुआ है। सभी पलिश्ती शासक वहाँ मौजूद हैं, और छत पर भी लगभग 3,000 लोग हैं जो नीचे शिमशोन को देखते हैं जब शिमशोन प्रदर्शन करता है। संभव है कि वहाँ ठीक 3,000 लोग नहीं थे, लेकिन बहुत बड़ी संख्या में लोग मौजूद थे और वहाँ खतरनाक रूप से अत्यधिक भीड़ थी।</w:t>
      </w:r>
    </w:p>
    <w:p>
      <w:pPr/>
      <w:r>
        <w:rPr>
          <w:lang w:val="hi_IN" w:bidi="hi_IN"/>
        </w:rPr>
      </w:r>
      <w:r>
        <w:rPr>
          <w:lang w:val="hi_IN" w:bidi="hi_IN"/>
        </w:rPr>
        <w:t>शिमशोन दोनों खम्भों पर अपने हाथ रखता है, और शिमशोन अंतिम बार यहोवा से प्रार्थना करता है। पहली बार शिमशोन ने यहोवा से प्रार्थना तब की थी, जब लही में एक बड़ी विजय के बाद उसने यहोवा से सहायता माँगी थी। अब, शिमशोन फिर से यहोवा से सहायता माँगता है। शिमशोन पलिश्तियों से व्यक्तिगत बदला लेना चाहता है, क्योंकि पलिश्तियों ने उससे उसकी दोनों आँखें छीन ली थीं। यह स्पष्ट नहीं है कि शिमशोन ने इस योजना के बारे में इस क्षण से पहले सोचा था या यह एक अचानक आया विचार था। इसके आलावा, शिमशोन सभी लोगों को नहीं देख सकता था, परन्तु शिमशोन को यह जरूर महसूस हुआ होगा कि मंदिर को सहारा देने के लिए वे दोनों खम्भे महत्वपूर्ण थे।</w:t>
      </w:r>
    </w:p>
    <w:p>
      <w:pPr/>
      <w:r>
        <w:rPr>
          <w:lang w:val="hi_IN" w:bidi="hi_IN"/>
        </w:rPr>
      </w:r>
      <w:r>
        <w:rPr>
          <w:lang w:val="hi_IN" w:bidi="hi_IN"/>
        </w:rPr>
        <w:t>अपनी प्रार्थना में, शिमशोन यहोवा को "संप्रभु या प्रभु यहोवा" कहता है, जो उस वाचा की प्रतिज्ञा की याद दिलाता है जो यहोवा ने अपनी प्रजा इस्राएल के साथ की थी। शिमशोन चाहता है कि यहोवा इस्राएल से की गई अपनी प्रतिज्ञाओं को याद करे और उसे एक बार और ताकत दे। शिमशोन पलिश्तियों द्वारा उसके साथ किए गए व्यवहार का बदला लेना चाहता है, लेकिन यहोवा के पास इस्राएल को पलिश्तियों से छुड़ाने के लिए अन्य कारण हैं। यहोवा के कारणों के लिए, यहोवा शिमशोन की प्रार्थना का उत्तर देता है और उसे अंतिम बार शक्ति देता है।</w:t>
      </w:r>
    </w:p>
    <w:p>
      <w:pPr/>
      <w:r>
        <w:rPr>
          <w:lang w:val="hi_IN" w:bidi="hi_IN"/>
        </w:rPr>
      </w:r>
      <w:r>
        <w:rPr>
          <w:lang w:val="hi_IN" w:bidi="hi_IN"/>
        </w:rPr>
        <w:t>शिमशोन अपने हाथ फैलाता है और मंदिर के दोनों खम्भों को नीचे की ओर धक्का देता है। मंदिर गिर जाता है, और मंदिर के भीतर और मन्दिर की छत पर मौजूद सभी लोग मर जाते हैं, जिनमें शिमशोन भी शामिल है। पलिश्तियों के सभी शासक भी मर जाते हैं, जो दिखाता है कि पलिश्ती देवता दागोन यहोवा से अधिक शक्तिशाली नहीं है। शिमशोन द्वारा अपने जीवनकाल में मारे गए लोगों की तुलना में, वह अपनी मृत्यु के समय में अधिक लोगों को मारता है, और शिमशोन अपनी नियति को पूरा करता है क्योंकि वह वास्तव में इस्राएल को पलिश्तियों के अधिकार से छुड़ाना शुरू करता है। शिमशोन उस समय इस्राएल पर शासन करने वाले बहुत से पलिश्तियों को मार डालता है, परन्तु वह इस्राएल को पलिश्तियों से पूरी तरह से मुक्त नहीं करता। बाद में पुराने नियम में, दाऊद ने इस्राएल को पलिश्तियों से बचाने का कार्य पूरा किया।</w:t>
      </w:r>
    </w:p>
    <w:p>
      <w:pPr/>
      <w:r>
        <w:rPr>
          <w:lang w:val="hi_IN" w:bidi="hi_IN"/>
        </w:rPr>
      </w:r>
      <w:r>
        <w:rPr>
          <w:lang w:val="hi_IN" w:bidi="hi_IN"/>
        </w:rPr>
        <w:t>अपने जीवन के अधिकांश समय में, शिमशोन बहुत शक्तिशाली था और उसने बहुत से अद्भुत शारीरिक काम किए थे, परन्तु वास्तव में वह आत्मिक रूप से इस्राएल के सबसे कमजोर न्यायियों में से एक था, क्योंकि उसने पलिश्ती स्त्रियों के साथ रहने की इच्छा की थी। हालाँकि, यहोवा ने फिर भी शिमशोन का उपयोग यह दिखाने के लिए किया कि यहोवा दागोन से अधिक शक्तिशाली है। यहोवा ऐसा तब करता है जब यहोवा शिमशोन की प्रार्थना का उत्तर देता है, उसकी शक्ति बहाल करता है, और शिमशोन को कई पलिश्तियों को नष्ट करने में मदद करता है, जिनमें पलिश्ती शासक भी शामिल हैं।</w:t>
      </w:r>
    </w:p>
    <w:p>
      <w:pPr/>
      <w:r>
        <w:rPr>
          <w:lang w:val="hi_IN" w:bidi="hi_IN"/>
        </w:rPr>
      </w:r>
      <w:r>
        <w:rPr>
          <w:lang w:val="hi_IN" w:bidi="hi_IN"/>
        </w:rPr>
        <w:t>कुछ लोगों का मानना है कि शिमशोन, इस्राएल के लोगों के समान है क्योंकि वे दोनों ही अन्यजातियों की तरह बनना चाहते हैं और यहोवा के अलावा अन्य देवताओं को भी मानना चाहते हैं। अंत में, शिमशोन भी इस्राएल की तरह यहोवा से सहायता के लिए पुकारता है। शिमशोन की कहानी इस्राएल को चेतावनी देती है कि वे अन्य देवताओं का अनुसरण करना बंद कर दें और यहोवा के पास लौट आए।</w:t>
      </w:r>
    </w:p>
    <w:p>
      <w:pPr/>
      <w:r>
        <w:rPr>
          <w:lang w:val="hi_IN" w:bidi="hi_IN"/>
        </w:rPr>
      </w:r>
      <w:r>
        <w:rPr>
          <w:lang w:val="hi_IN" w:bidi="hi_IN"/>
        </w:rPr>
        <w:t>नए नियम में इब्रानियों की पुस्तक से हमें पता चलता है कि शिमशोन वह व्यक्ति था जिसने परमेश्वर पर भरोसा किया था। भले ही शिमशोन ने अपने जीवन में बहुत से गलत काम किए, फिर भी शिमशोन ने इस्राएल को बचाना शुरू किया। शिमशोन ने लही में पलिश्तियों को पराजित किया, और अब शिमशोन गाज़ा में 3,000 से अधिक पलिश्तियों को मार डालता है। यहोवा के दूत ने शिमशोन के जन्म की घोषणा की थी, शिमशोन में यहोवा का आत्मा था, उसके अपने ही लोगों ने उसे ठुकरा दिया, उसका मज़ाक उड़ाया, और शिमशोन की मृत्यु के समय यहोवा ने शिमशोन के माध्यम से दागोन देवता को पराजित किया। यहोवा ने यह सब इस्राएल को पलिश्तियों से बचाने की शुरुआत करने के लिए किया। शिमशोन की कहानी के ये प्रत्येक हिस्से, नए नियम में यीशु की कहानी के समान हिस्सों जैसे हैं।</w:t>
      </w:r>
    </w:p>
    <w:p>
      <w:pPr/>
      <w:r>
        <w:rPr>
          <w:lang w:val="hi_IN" w:bidi="hi_IN"/>
        </w:rPr>
      </w:r>
      <w:r>
        <w:rPr>
          <w:lang w:val="hi_IN" w:bidi="hi_IN"/>
        </w:rPr>
        <w:t>शिमशोन की मृत्यु के बाद, शिमशोन के भाई और उसके पिता का पूरा घराना शिमशोन के शव को लेने के लिए गाज़ा आते हैं और उसे दफनाने के लिए अपने घर वापस ले जाते हैं। शिमशोन के पिता के घराने का अर्थ है वे सभी लोग जो शिमशोन के पिता के घर में रहते हैं, जिसमें शायद शिमशोन के चाचा भी शामिल थे। शिमशोन का पिता मानोह पहले ही मर चुका था।</w:t>
      </w:r>
    </w:p>
    <w:p>
      <w:pPr/>
      <w:r>
        <w:rPr>
          <w:lang w:val="hi_IN" w:bidi="hi_IN"/>
        </w:rPr>
      </w:r>
      <w:r>
        <w:rPr>
          <w:lang w:val="hi_IN" w:bidi="hi_IN"/>
        </w:rPr>
        <w:t>यहाँ रुकें और समूह में इस प्रश्न पर चर्चा करें: आप अपनी संस्कृति में मरे हुए लोगों को कैसे दफनाते हैं? यदि किसी व्यक्ति की मृत्यु उसके घर से दूर हो जाती है, तो शव को वापस घर लाने की जिम्मेदारी किसकी होती है? इस ऑडियो को यहाँ रोकें।</w:t>
      </w:r>
    </w:p>
    <w:p>
      <w:pPr/>
      <w:r>
        <w:rPr>
          <w:lang w:val="hi_IN" w:bidi="hi_IN"/>
        </w:rPr>
      </w:r>
      <w:r>
        <w:rPr>
          <w:lang w:val="hi_IN" w:bidi="hi_IN"/>
        </w:rPr>
        <w:t>शिमशोन का परिवार उसे वापस ले जाकर उसके पिता मानोह की कब्र में दफनाता है। यह सोरा और एश्ताओल के बीच उनके घर पर हुआ था। याद रखें कि यही वह स्थान है, जहाँ शिमशोन बड़ा हुआ, और जहाँ यहोवा के आत्मा ने शिमशोन की कहानी की शुरुआत में पहली बार शिमशोन में काम करना शुरू किया था। कब्र वह स्थान है जहाँ लोग किसी मरे हुए व्यक्ति को दफनाते हैं। कब्र किसी चट्टान में स्थित एक प्राकृतिक गुफा हो सकती है, या फिर चट्टान में लोगों द्वारा खोदा गया एक गड्डा हो सकता है।</w:t>
      </w:r>
    </w:p>
    <w:p>
      <w:pPr/>
      <w:r>
        <w:rPr>
          <w:lang w:val="hi_IN" w:bidi="hi_IN"/>
        </w:rPr>
      </w:r>
      <w:r>
        <w:rPr>
          <w:lang w:val="hi_IN" w:bidi="hi_IN"/>
        </w:rPr>
        <w:t>यहाँ रुकें और समूह के रूप में सोरा, एश्ताओल और गाज़ा का नक्शा और एक कब्र की तस्वीर देखें। इस ऑडियो को यहाँ रोकें।</w:t>
      </w:r>
    </w:p>
    <w:p>
      <w:pPr/>
      <w:r>
        <w:rPr>
          <w:lang w:val="hi_IN" w:bidi="hi_IN"/>
        </w:rPr>
      </w:r>
      <w:r>
        <w:rPr>
          <w:lang w:val="hi_IN" w:bidi="hi_IN"/>
        </w:rPr>
        <w:t>शिमशोन की कहानी का अंतिम हिस्सा बताता है कि शिमशोन ने 20 वर्षों तक इस्राएल का न्याय किया या उसकी अगुवाई की। शिमशोन ने लही में इस्राएल का न्याय करना तब शुरू किया जब शिमशोन ने गदहे के जबड़े की हड्डी से 1,000 पलिश्तियों को मार डाला, और शिमशोन के शासन का अन्त गाज़ा में उसकी विजय और मृत्यु के साथ हुआ। इस्राएल का न्याय करने के लिए शिमशोन का समय, न्यायियों की पुस्तक के अन्य न्यायियों से अलग था, क्योंकि शिमशोन ने विवादों को सुलझाया नहीं और न ही इस्राएल के शत्रुओं के विरुद्ध सेनाओं की अगुवाई की, परन्तु शिमशोन ने इस्राएल को पलिश्तियों के शासन से बचाना शुरू किया।</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16:23–31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पलिश्तियों के शासक अपने देवता दागोन को एक बड़ा बलिदान चढ़ाते हैं। शासक अपने देवता की स्तुति करते हैं, क्योंकि उसने उनके शत्रु शिमशोन को पलिश्तियों के हवाले कर दिया था।</w:t>
      </w:r>
    </w:p>
    <w:p>
      <w:pPr/>
      <w:r>
        <w:rPr>
          <w:lang w:val="hi_IN" w:bidi="hi_IN"/>
        </w:rPr>
      </w:r>
      <w:r>
        <w:rPr>
          <w:b/>
          <w:lang w:val="hi_IN" w:bidi="hi_IN"/>
        </w:rPr>
        <w:t>दूसरे दृश्य में:</w:t>
      </w:r>
      <w:r>
        <w:rPr>
          <w:lang w:val="hi_IN" w:bidi="hi_IN"/>
        </w:rPr>
        <w:t xml:space="preserve"> पलिश्ती शिमशोन को अपने मनोरंजन के लिए बाहर लाते हैं। शिमशोन दो खम्भों के बीच खड़ा है, और शिमशोन सहारे के लिए उन खम्भों की ओर झुकता है। 3,000 से अधिक लोग छत पर हैं, और बहुत से शासक और लोग मन्दिर के भीतर हैं।</w:t>
      </w:r>
    </w:p>
    <w:p>
      <w:pPr/>
      <w:r>
        <w:rPr>
          <w:lang w:val="hi_IN" w:bidi="hi_IN"/>
        </w:rPr>
      </w:r>
      <w:r>
        <w:rPr>
          <w:b/>
          <w:lang w:val="hi_IN" w:bidi="hi_IN"/>
        </w:rPr>
        <w:t>तीसरे दृश्य में:</w:t>
      </w:r>
      <w:r>
        <w:rPr>
          <w:lang w:val="hi_IN" w:bidi="hi_IN"/>
        </w:rPr>
        <w:t xml:space="preserve"> शिमशोन यहोवा से प्रार्थना करता है कि वह अंतिम बार उसे शक्ति दे। शिमशोन दोनों खम्भों को धक्का देता है, और मन्दिर गिर जाता है। शिमशोन और मन्दिर में और मन्दिर की छत पर मौजूद सभी लोग मर जाते हैं।</w:t>
      </w:r>
    </w:p>
    <w:p>
      <w:pPr/>
      <w:r>
        <w:rPr>
          <w:lang w:val="hi_IN" w:bidi="hi_IN"/>
        </w:rPr>
      </w:r>
      <w:r>
        <w:rPr>
          <w:b/>
          <w:lang w:val="hi_IN" w:bidi="hi_IN"/>
        </w:rPr>
        <w:t>चौथे दृश्य में:</w:t>
      </w:r>
      <w:r>
        <w:rPr>
          <w:lang w:val="hi_IN" w:bidi="hi_IN"/>
        </w:rPr>
        <w:t xml:space="preserve"> शिमशोन के भाई और उसके पिता का घराना शिमशोन के शव को सोरा और एश्ताओल के बीच के अपने घर वापस लाते हैं। लोग शिमशोन को उसके पिता की कब्र में दफनाते हैं।</w:t>
      </w:r>
    </w:p>
    <w:p>
      <w:pPr/>
      <w:r>
        <w:rPr>
          <w:lang w:val="hi_IN" w:bidi="hi_IN"/>
        </w:rPr>
      </w:r>
      <w:r>
        <w:rPr>
          <w:b/>
          <w:lang w:val="hi_IN" w:bidi="hi_IN"/>
        </w:rPr>
        <w:t>पाँचवें दृश्य में:</w:t>
      </w:r>
      <w:r>
        <w:rPr>
          <w:lang w:val="hi_IN" w:bidi="hi_IN"/>
        </w:rPr>
        <w:t xml:space="preserve"> हम सीखते हैं कि शिमशोन 20 वर्षों तक इस्राएल का न्यायी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पलिश्तियों के शासक </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शिमशोन की सहायता करने वाला एक जवान</w:t>
      </w:r>
    </w:p>
    <w:p>
      <w:pPr>
        <w:pStyle w:val="ListBullet"/>
        <w:spacing w:line="240" w:lineRule="auto"/>
        <w:ind w:left="720"/>
      </w:pPr>
      <w:r>
        <w:rPr>
          <w:lang w:val="hi_IN" w:bidi="hi_IN"/>
        </w:rPr>
      </w:r>
      <w:r>
        <w:rPr>
          <w:lang w:val="hi_IN" w:bidi="hi_IN"/>
        </w:rPr>
        <w:t>शिमशोन का प्रदर्शन देखने के लिए छत पर मौजूद तीन हजार पलिश्ती</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शिमशोन के भाई और उसके पिता का घराना।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शिमशोन की कहानी का अंतिम भाग है। याद रखें कि पिछली कहानी के अंत में, शिमशोन गाज़ा नगर की जेल में था। दलीला ने शिमशोन के बाल मुंडवा दिए थे, और अब शिमशोन कमजोर और असुरक्षित था। पलिश्तियों ने शिमशोन की दोनों आँखें भी निकाल लीं, जिससे वह अंधा हो गया था। शिमशोन जेल में चक्की चलाने का काम करता था। यह भी याद रखें कि शिमशोन के जेल में रहने के दौरान उसके बाल फिर से उगने लगते हैं, जो दर्शाता है कि शायद यहोवा से शिमशोन को मिलने वाली शक्ति फिर से लौट आएगी।</w:t>
      </w:r>
    </w:p>
    <w:p>
      <w:pPr/>
      <w:r>
        <w:rPr>
          <w:lang w:val="hi_IN" w:bidi="hi_IN"/>
        </w:rPr>
      </w:r>
      <w:r>
        <w:rPr>
          <w:lang w:val="hi_IN" w:bidi="hi_IN"/>
        </w:rPr>
        <w:t>पहले दृश्य में, पलिश्तियों के शासक उत्सव मनाने के लिए इकट्ठे होते हैं। शासक भी गाज़ा नगर में हैं, जो कि हम जानते हैं कि पलिश्तियों के अन्य प्रमुख नगरों की तुलना में अधिक दक्षिण में स्थित है। याद रखें कि यह वही नगर भी है जहाँ शिमशोन फाटकों को लेकर उन्हें हेब्रोन तक ले गया। अब, पलिश्तियों के शासक इस बात का उत्सव मनाते हैं कि उन्होंने शिमशोन को पकड़ लिया है! शासक अपने देवता दागोन को एक बड़ा बलिदान चढ़ाते हैं, जो संभवतः अनाज का देवता है।</w:t>
      </w:r>
    </w:p>
    <w:p>
      <w:pPr/>
      <w:r>
        <w:rPr>
          <w:lang w:val="hi_IN" w:bidi="hi_IN"/>
        </w:rPr>
      </w:r>
      <w:r>
        <w:rPr>
          <w:lang w:val="hi_IN" w:bidi="hi_IN"/>
        </w:rPr>
        <w:t>पलिश्तियों के शासक कहते हैं कि उनके देवता दागोन ने उनके शत्रु शिमशोन को उनके हाथ में दे दिया। शासक कहते हैं कि उनका देवता ही वह है जिसने शिमशोन को पलिश्तियों के हाथों में सौंपा और शिमशोन को उनका बंदी बना दिया।</w:t>
      </w:r>
    </w:p>
    <w:p>
      <w:pPr/>
      <w:r>
        <w:rPr>
          <w:lang w:val="hi_IN" w:bidi="hi_IN"/>
        </w:rPr>
      </w:r>
      <w:r>
        <w:rPr>
          <w:lang w:val="hi_IN" w:bidi="hi_IN"/>
        </w:rPr>
        <w:t>यह भाग कहता है कि जब पलिश्तियों ने शिमशोन को देखा, तो पलिश्तियों ने अपने देवता दागोन की स्तुति की। यह संभव है कि “उसे” का अर्थ है कि उन्होंने शिमशोन को देखा, यद्यपि पलिश्ती अगले दृश्य तक शिमशोन को मन्दिर में आने के लिए नहीं बुलाते हैं। यह भाग इन घटनाओं को बिना क्रम के बता सकता है। या यह संभव है कि “उसे” का अर्थ है कि पलिश्तियों ने अपने देवता दागोन की एक तस्वीर देखी। पलिश्तियों ने दागोन को देखा और उसकी स्तुति करने लगे क्योंकि पलिश्तियों ने सोचा कि दागोन ही वह व्यक्ति है जिसने उनके शत्रु शिमशोन को पकड़ने में सहायता की!</w:t>
      </w:r>
    </w:p>
    <w:p>
      <w:pPr/>
      <w:r>
        <w:rPr>
          <w:lang w:val="hi_IN" w:bidi="hi_IN"/>
        </w:rPr>
      </w:r>
      <w:r>
        <w:rPr>
          <w:lang w:val="hi_IN" w:bidi="hi_IN"/>
        </w:rPr>
        <w:t>यहाँ रुकें और समूह के रूप में इस प्रश्न पर चर्चा करें: आप इस भाग के इस हिस्से में पलिश्तियों ने किसे देखा, इसका अनुवाद कैसे करेंगे? यदि सम्भव हो, तो यह न बताएँ कि पलिश्तियों ने किसे देखा। इस ऑडियो को यहाँ रोकें।</w:t>
      </w:r>
    </w:p>
    <w:p>
      <w:pPr/>
      <w:r>
        <w:rPr>
          <w:lang w:val="hi_IN" w:bidi="hi_IN"/>
        </w:rPr>
      </w:r>
      <w:r>
        <w:rPr>
          <w:lang w:val="hi_IN" w:bidi="hi_IN"/>
        </w:rPr>
        <w:t>पलिश्ती कहते हैं कि शिमशोन ने पलिश्तियों के विरुद्ध दो काम किए। सबसे पहले, शिमशोन ने पलिश्तियों की भूमि को तब नष्ट कर दिया जब उसने 300 लोमड़ियों को आग लगाकर उनके अनाज को नष्ट कर दिया। दूसरा, जब शिमशोन ने लही में गदहे के जबड़े की हड्डी से 1,000 से अधिक पुरुषों को मार डाला, तो शिमशोन ने बहुत से लोगों को मारा या मृतकों की गिनती को बढ़ाया। पलिश्ती इस बात का उत्सव मनाते हैं कि अब उनके पास वही व्यक्ति शिमशोन, पलिश्तियों के अंधे कैदी के रूप में मौजूद है। पलिश्तियों ने शायद इन दोनों बातों को एक गीत में गाया होगा या उन्हें कविता के रूप में कहा होगा।</w:t>
      </w:r>
    </w:p>
    <w:p>
      <w:pPr/>
      <w:r>
        <w:rPr>
          <w:lang w:val="hi_IN" w:bidi="hi_IN"/>
        </w:rPr>
      </w:r>
      <w:r>
        <w:rPr>
          <w:lang w:val="hi_IN" w:bidi="hi_IN"/>
        </w:rPr>
        <w:t>दूसरे दृश्य में, पलिश्ती शिमशोन को उनका मनोरंजन करने के लिए बुलाते हैं। पलिश्तियों ने पहले ही उत्सव मनाना शुरू कर दिया है, और शायद उन्होंने शराब पी ली है और अब वे नशे में हैं। अब, पलिश्तियों के दिल खुश हैं, और उनका मनोबल ऊँचा है, जिसका अर्थ है कि वे अपने आप में खुश हैं और अच्छा समय बिताते हैं। यह पलिश्तियों के शासक हो सकते हैं, जो शिमशोन को आने के लिए बुलाते हैं, या यह उन लोगों की भीड़ हो सकती है, जो शिमशोन को आने के लिए बुलाती हैं।</w:t>
      </w:r>
    </w:p>
    <w:p>
      <w:pPr/>
      <w:r>
        <w:rPr>
          <w:lang w:val="hi_IN" w:bidi="hi_IN"/>
        </w:rPr>
      </w:r>
      <w:r>
        <w:rPr>
          <w:lang w:val="hi_IN" w:bidi="hi_IN"/>
        </w:rPr>
        <w:t>यहाँ रुकें और समूह के रूप में इस प्रश्न पर चर्चा करें: पिछले चरण में आपने उत्सव मनाने वाले लोगों के बारे में जो कहानी सुनी थी, उसे याद करें। आप इस विचार का अनुवाद कैसे करेंगे कि पलिश्तियों ने उत्सव मनाया और उनके मन आनन्दित थे? इस ऑडियो को यहाँ रोकें।</w:t>
      </w:r>
    </w:p>
    <w:p>
      <w:pPr/>
      <w:r>
        <w:rPr>
          <w:lang w:val="hi_IN" w:bidi="hi_IN"/>
        </w:rPr>
      </w:r>
      <w:r>
        <w:rPr>
          <w:lang w:val="hi_IN" w:bidi="hi_IN"/>
        </w:rPr>
        <w:t>पलिश्ती शिमशोन को जेल से बाहर निकालते हैं और उसे दो खम्भों के बीच खड़ा कर देते हैं, ताकि शिमशोन पलिश्तियों का मनोरंजन कर सके। याद रखें, हम ठीक से नहीं जानते कि शिमशोन ने पलिश्तियों के मनोरंजन के लिए क्या किया, परन्तु यह संभव है कि जब शिमशोन पलिश्तियों के सामने खड़ा था, तब पलिश्ती उस पर हँसे। याद रखें कि पलिश्ती शिमशोन को अपमानित करने के लिए उसे बाँधना चाहते थे, और अब पलिश्तियों के पास वह है, जो वे चाहते हैं।</w:t>
      </w:r>
    </w:p>
    <w:p>
      <w:pPr/>
      <w:r>
        <w:rPr>
          <w:lang w:val="hi_IN" w:bidi="hi_IN"/>
        </w:rPr>
      </w:r>
      <w:r>
        <w:rPr>
          <w:lang w:val="hi_IN" w:bidi="hi_IN"/>
        </w:rPr>
        <w:t>याद रखें कि एक जवान, शायद एक सेवक, शिमशोन का हाथ पकड़े हुए है, शायद शिमशोन की सहायता करने के लिए, क्योंकि शिमशोन अंधा है। शिमशोन उस लड़के से उन दो खम्भों से टिकने में सहायता करने के लिए कहता है, जो मंदिर को सहारा देते हैं। शिमशोन शायद खम्भों के सहारे आराम करना चाहता है। याद रखें कि मन्दिर वह स्थान है जहाँ पलिश्ती अपने देवता दागोन की उपासना करते हैं, और मन्दिर के चारों ओर एक बड़ी बालकनी या छत थी ताकि लोग ऊपर से देख सकें।</w:t>
      </w:r>
    </w:p>
    <w:p>
      <w:pPr/>
      <w:r>
        <w:rPr>
          <w:lang w:val="hi_IN" w:bidi="hi_IN"/>
        </w:rPr>
      </w:r>
      <w:r>
        <w:rPr>
          <w:lang w:val="hi_IN" w:bidi="hi_IN"/>
        </w:rPr>
        <w:t>यहाँ रुकें और यदि ज़रूरत हो, तो समूह के रूप में फिर से एक बड़ी इमारत के खम्भे और बालकनी या सपाट छत की तस्वीरें देखें। इस ऑडियो को यहाँ रोकें।</w:t>
      </w:r>
    </w:p>
    <w:p>
      <w:pPr/>
      <w:r>
        <w:rPr>
          <w:lang w:val="hi_IN" w:bidi="hi_IN"/>
        </w:rPr>
      </w:r>
      <w:r>
        <w:rPr>
          <w:lang w:val="hi_IN" w:bidi="hi_IN"/>
        </w:rPr>
        <w:t>दूसरे दृश्य का अंतिम हिस्सा मन्दिर के बारे में पृष्ठभूमि जानकारी देता है। मन्दिर पुरुषों और स्त्रियों से भरा हुआ है, और मन्दिर की छत पर भी 3,000 पुरुष और स्त्रियाँ हैं। याद रखें कि पलिश्तियों के सभी शासक भी वहाँ हैं। मंदिर और मंदिर की छत पर बहुत भीड़ है।</w:t>
      </w:r>
    </w:p>
    <w:p>
      <w:pPr/>
      <w:r>
        <w:rPr>
          <w:lang w:val="hi_IN" w:bidi="hi_IN"/>
        </w:rPr>
      </w:r>
      <w:r>
        <w:rPr>
          <w:lang w:val="hi_IN" w:bidi="hi_IN"/>
        </w:rPr>
        <w:t>यहाँ रुकें और समूह के रूप में इस प्रश्न पर चर्चा करें: एक ऐसी कहानी सुनाएँ जिसमें उस स्थान के बारे में कुछ पृष्ठभूमि की जानकारी शामिल हो, जहाँ कहानी घटित होती है। इस बात पर ध्यान दें कि आप इस अतिरिक्त जानकारी को कैसे बताते हैं। आप अपनी भाषा में मन्दिर के बारे में इस पृष्ठभूमि की जानकारी का अनुवाद कैसे करेंगे? इस ऑडियो को यहाँ रोकें।</w:t>
      </w:r>
    </w:p>
    <w:p>
      <w:pPr/>
      <w:r>
        <w:rPr>
          <w:lang w:val="hi_IN" w:bidi="hi_IN"/>
        </w:rPr>
      </w:r>
      <w:r>
        <w:rPr>
          <w:lang w:val="hi_IN" w:bidi="hi_IN"/>
        </w:rPr>
        <w:t>तीसरे दृश्य में, शिमशोन अंतिम बार यहोवा से शक्ति के लिए प्रार्थना करता है। याद रखें कि शिमशोन यहोवा को “प्रभु यहोवा” कहता है, जो दिखाता है कि शिमशोन चाहता है कि यहोवा इस्राएल से किए गए अपने वादों को याद रखे। शिमशोन की प्रार्थना पूरी तरह से शिमशोन और उसकी आवश्यकता के बारे में है। शिमशोन पलिश्तियों को इसका बदला देना चाहता है कि कैसे पलिश्तियों ने शिमशोन की दोनों आँखें छीन ली थी।</w:t>
      </w:r>
    </w:p>
    <w:p>
      <w:pPr/>
      <w:r>
        <w:rPr>
          <w:lang w:val="hi_IN" w:bidi="hi_IN"/>
        </w:rPr>
      </w:r>
      <w:r>
        <w:rPr>
          <w:lang w:val="hi_IN" w:bidi="hi_IN"/>
        </w:rPr>
        <w:t>शिमशोन अपने दोनों हाथों से मंदिर के दो खम्भों में से प्रत्येक को धक्का देता है। शिमशोन कहता है, “पलिश्तियों के संग मेरा प्राण भी जाए!” शिमशोन अपने हाथ फैलाता है और जोर से धक्का देता है। शिमशोन इतना ज़ोर से धक्का लगता है कि पूरा मन्दिर नीचे गिर जाता है! ध्यान रहे कि मंदिर की छत पर 3,000 लोगों की भारी भीड़ है, और इससे खंभों पर पहले से ही अतिरिक्त दबाव पड़ रहा है। इस अतिरिक्त दबाव के कारण भी खम्भों का गिर जाना अधिक कठिन हो जाएगा। हालाँकि, यहोवा शिमशोन की प्रार्थना का उत्तर देता है और शिमशोन को खम्भों को गिराने की शक्ति देता है। मन्दिर में मौजूद सभी लोग मर जाते हैं, जिसमें शिमशोन और पलिश्तियों के सभी शासक शामिल हैं। मंदिर की छत पर मौजूद सभी लोग भी मर जाते हैं।</w:t>
      </w:r>
    </w:p>
    <w:p>
      <w:pPr/>
      <w:r>
        <w:rPr>
          <w:lang w:val="hi_IN" w:bidi="hi_IN"/>
        </w:rPr>
      </w:r>
      <w:r>
        <w:rPr>
          <w:lang w:val="hi_IN" w:bidi="hi_IN"/>
        </w:rPr>
        <w:t>याद रखें कि जब शिमशोन मन्दिर को गिराता है, तो यह इस भाग का सबसे महत्वपूर्ण हिस्सा है। यहोवा दागोन पर विजयी होता है, और शिमशोन पलिश्तियों पर विजयी होता है, यहाँ तक कि शिमशोन की मृत्यु में भी।</w:t>
      </w:r>
    </w:p>
    <w:p>
      <w:pPr/>
      <w:r>
        <w:rPr>
          <w:lang w:val="hi_IN" w:bidi="hi_IN"/>
        </w:rPr>
      </w:r>
      <w:r>
        <w:rPr>
          <w:lang w:val="hi_IN" w:bidi="hi_IN"/>
        </w:rPr>
        <w:t>तीसरे दृश्य का अंतिम हिस्सा कहता है कि शिमशोन ने उसकी मृत्यु में शिमशोन के जीवनकाल की तुलना में अधिक लोगों को मारा। यह पृष्ठभूमि जानकारी है जो दिखाती है कि शिमशोन की अंतिम विजय से पलिश्तियों को बहुत नुकसान पहुँचा था। यह भी दिखाता है कि शिमशोन ने अपने जीवन में पूरी तरह यहोवा का अनुसरण नहीं किया, लेकिन अंत में उसने वही किया जो यहोवा उसके लिए चाहता था—शिमशोन ने इस्राएल को पलिश्तियों के शासन से बचाना शुरू किया।</w:t>
      </w:r>
    </w:p>
    <w:p>
      <w:pPr/>
      <w:r>
        <w:rPr>
          <w:lang w:val="hi_IN" w:bidi="hi_IN"/>
        </w:rPr>
      </w:r>
      <w:r>
        <w:rPr>
          <w:lang w:val="hi_IN" w:bidi="hi_IN"/>
        </w:rPr>
        <w:t>यहाँ रुकें और समूह के रूप में इस प्रश्न पर चर्चा करें: आप इस पृष्ठभूमि की जानकारी का अनुवाद कैसे करेंगे कि शिमशोन ने अपनी मृत्यु के समय में, अपने जीवन की तुलना में अधिक लोगों को मारा था? इस ऑडियो को यहाँ रोकें।</w:t>
      </w:r>
    </w:p>
    <w:p>
      <w:pPr/>
      <w:r>
        <w:rPr>
          <w:lang w:val="hi_IN" w:bidi="hi_IN"/>
        </w:rPr>
      </w:r>
      <w:r>
        <w:rPr>
          <w:lang w:val="hi_IN" w:bidi="hi_IN"/>
        </w:rPr>
        <w:t>चौथे दृश्य में, शिमशोन के भाई और उसके पिता का पूरा घराना शिमशोन के शव को वापस घर ले जाने और दफनाने के लिए गाज़ा आते हैं। याद रखें कि शिमशोन के पिता के घराने का अर्थ वे सभी लोग हैं जो शिमशोन के पिता के घर में रहते हैं। यह भी याद रखें कि गाज़ा शिमशोन के घर से लगभग 70 किलोमीटर की दूरी पर सोरा और एश्ताओल के बीच में है। याद रखें कि शिमशोन का पिता मानोह पहले ही मर चुका था। लोग शिमशोन को उसके पिता मानोह की कब्र में दफनाते हैं।</w:t>
      </w:r>
    </w:p>
    <w:p>
      <w:pPr/>
      <w:r>
        <w:rPr>
          <w:lang w:val="hi_IN" w:bidi="hi_IN"/>
        </w:rPr>
      </w:r>
      <w:r>
        <w:rPr>
          <w:lang w:val="hi_IN" w:bidi="hi_IN"/>
        </w:rPr>
        <w:t>यहाँ रुकें और यदि आवश्यक हो, तो समूह के रूप में सोरा, एश्ताओल और गाज़ा का नक्शा और एक कब्र की तस्वीर भी देखें। इस ऑडियो को यहाँ रोकें।</w:t>
      </w:r>
    </w:p>
    <w:p>
      <w:pPr/>
      <w:r>
        <w:rPr>
          <w:lang w:val="hi_IN" w:bidi="hi_IN"/>
        </w:rPr>
      </w:r>
      <w:r>
        <w:rPr>
          <w:lang w:val="hi_IN" w:bidi="hi_IN"/>
        </w:rPr>
        <w:t>पाँचवां दृश्य इस्राएल के न्यायी के रूप में शिमशोन के समय की अंतिम जानकारी या सारांश है। दृश्य कहता है कि शिमशोन ने 20 वर्षों तक इस्राएल के न्यायी के रूप में सेवा की। हमने इस्राएल के न्यायी के रूप में शिमशोन के 20 वर्ष के शासन की शुरुआत के बारे में ऐसी ही जानकारी देखी जब शिमशोन ने लही में पलिश्तियों को मार डाला था। अब, यह इस्राएल के न्यायी के रूप में शिमशोन के समय का अंत है। न्यायी के रूप में शिमशोन का समय तब समाप्त होता है जब शिमशोन की मृत्यु हो जाती है, परन्तु शिमशोन अपने साथ बहुत से पलिश्तियों को भी मार डालता है। याद रखें, भले ही यह शिमशोन की कहानी का अंत है, फिर भी शिमशोन ने इस्राएल को पलिश्तियों के शासन से केवल बचाना ही शुरू किया है। दूसरे लोग उस कहानी को समाप्त करेंगे।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16:23–31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पलिश्तियों के शासक</w:t>
      </w:r>
    </w:p>
    <w:p>
      <w:pPr>
        <w:pStyle w:val="ListBullet"/>
        <w:spacing w:line="240" w:lineRule="auto"/>
        <w:ind w:left="720"/>
      </w:pPr>
      <w:r>
        <w:rPr>
          <w:lang w:val="hi_IN" w:bidi="hi_IN"/>
        </w:rPr>
      </w:r>
      <w:r>
        <w:rPr>
          <w:lang w:val="hi_IN" w:bidi="hi_IN"/>
        </w:rPr>
        <w:t>शिमशोन</w:t>
      </w:r>
    </w:p>
    <w:p>
      <w:pPr>
        <w:pStyle w:val="ListBullet"/>
        <w:spacing w:line="240" w:lineRule="auto"/>
        <w:ind w:left="720"/>
      </w:pPr>
      <w:r>
        <w:rPr>
          <w:lang w:val="hi_IN" w:bidi="hi_IN"/>
        </w:rPr>
      </w:r>
      <w:r>
        <w:rPr>
          <w:lang w:val="hi_IN" w:bidi="hi_IN"/>
        </w:rPr>
        <w:t>शिमशोन की सहायता करने वाला एक जवान</w:t>
      </w:r>
    </w:p>
    <w:p>
      <w:pPr>
        <w:pStyle w:val="ListBullet"/>
        <w:spacing w:line="240" w:lineRule="auto"/>
        <w:ind w:left="720"/>
      </w:pPr>
      <w:r>
        <w:rPr>
          <w:lang w:val="hi_IN" w:bidi="hi_IN"/>
        </w:rPr>
      </w:r>
      <w:r>
        <w:rPr>
          <w:lang w:val="hi_IN" w:bidi="hi_IN"/>
        </w:rPr>
        <w:t>मंदिर की छत पर मौजूद तीन हजार पलिश्ती</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शिमशोन के भाई और शिमशोन के पिता का घराना।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पलिश्तियों के शासक एक साथ इकट्ठे होते हैं। शासक अपने देवता दागोन को एक बड़ा बलिदान चढ़ाते हैं, और उत्सव मनाते हैं क्योंकि वे कहते हैं कि उनके देवता ने पलिश्तियों के शत्रु शिमशोन को उनके हवाले कर दिया है। शासक अपने देवता की स्तुति करते हैं क्योंकि वे कहते हैं कि दागोन ने उनके शत्रु शिमशोन को उन्हें दे दिया। शिमशोन ही वह व्यक्ति था जिसने पलिश्तियों की भूमि को नष्ट कर दिया और बहुत से पलिश्ती लोगों को मार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शासकों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पलिश्ती सचमुच उत्सव मनाने लगते हैं, और फिर पलिश्ती लोग शिमशोन को उनका मनोरंजन करने के लिए बुलाते हैं। पलिश्ती लोग शिमशोन को जेल से बाहर लाते हैं, और शिमशोन पलिश्तियों का मनोरंजन करता है। पलिश्ती लोग शिमशोन को मंदिर के दोनों खम्भों के बीच खड़ा करते हैं, जहाँ पलिश्ती मौजूद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शासकों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साथ ही, 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उस जवान लड़के से कहता है जो उसकी सहायता करता है, "मुझे उन दोनों खम्भों के पास खड़ा कर जो मंदिर को सहारा देते हैं। मैं खम्भों पर टिकना चाहता हूँ।" लड़का शिमशोन को दोनों खम्भों के पास खड़ा करता है। मंदिर लोगों से भरा हुआ है, जिसमें पलिश्तियों के शासक भी शामिल हैं। मंदिर की छत पर भी तीन हजार लोग मौजूद हैं, और ये लोग नीचे शिमशोन को देखते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मंदिर की छत पर 3,000 पलिश्तियों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साथ ही, 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कोजारी रखें।</w:t>
      </w:r>
    </w:p>
    <w:p>
      <w:pPr/>
      <w:r>
        <w:rPr>
          <w:lang w:val="hi_IN" w:bidi="hi_IN"/>
        </w:rPr>
      </w:r>
      <w:r>
        <w:rPr>
          <w:lang w:val="hi_IN" w:bidi="hi_IN"/>
        </w:rPr>
        <w:t>शिमशोन यहोवा से प्रार्थना करता है कि यहोवा उसे आखिरी बार शक्ति प्रदान करें। शिमशोन पलिश्तियों को इस बात का बदला देना चाहता है कि कैसे पलिश्तियों ने शिमशोन से उसकी दोनों आँखें छीन ली थी। शिमशोन उन दोनों खम्भों को पकड़ लेता है जो मंदिर को सहारा देते हैं और उन खम्भों के विरुद्ध धक्का लगाता है। शिमशोन कहता है, “पलिश्तियों के संग मेरा प्राण भी जाए!” फिर शिमशोन ज़ोर से धक्का मारता है और मंदिर शिमशोन पर गिर जाता है। शिमशोन मर जाता है, और साथ ही पलिश्तियों के सभी शासक, मंदिर की छत पर मौजूद लोग, और मंदिर के सभी लोग भी मर जाते हैं। शिमशोन ने जीवित रहते हुए जितने लोगों को मारा, उनसे अधिक लोगों को उसने अपनी मृत्यु के समय मारा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और जो व्यक्ति यहोवा की भूमिका निभा रहा है, उससे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मंदिर की छत पर पलिश्तियों के सरदारों और 3,000 पलिश्तियों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शिमशोन के भाई और शिमशोन के पिता का घराना गाज़ा आते हैं और शिमशोन के शव को ले जाते हैं। ये लोग शिमशोन के शव को वापस लाकर उसे सोरा और एश्ताओल के बीच उसके पिता मानोह की कब्र में दफनाते हैं। शिमशोन 20 वर्षों तक इस्राएल का न्यायी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शिमशोन के भाइयों और शिमशोन के पिता के घराने की भूमिका निभाने वाले लोगों से पूछें, "आप क्या महसूस कर रहे हैं या क्या सोच रहे हैं?" लोग कुछ इस तरह के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16:23–31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पलिश्तियों के शासक शायद पलिश्तियों के विभिन्न नगरों के सभी अगुवे हैं।</w:t>
      </w:r>
    </w:p>
    <w:p>
      <w:pPr/>
      <w:r>
        <w:rPr>
          <w:lang w:val="hi_IN" w:bidi="hi_IN"/>
        </w:rPr>
      </w:r>
      <w:r>
        <w:rPr>
          <w:lang w:val="hi_IN" w:bidi="hi_IN"/>
        </w:rPr>
        <w:t xml:space="preserve">पलिश्तियों के शासक अपने </w:t>
      </w:r>
      <w:r>
        <w:rPr>
          <w:b/>
          <w:lang w:val="hi_IN" w:bidi="hi_IN"/>
        </w:rPr>
        <w:t>देवता</w:t>
      </w:r>
      <w:r>
        <w:rPr>
          <w:lang w:val="hi_IN" w:bidi="hi_IN"/>
        </w:rPr>
        <w:t xml:space="preserve"> दागोन को एक बड़ा </w:t>
      </w:r>
      <w:r>
        <w:rPr>
          <w:b/>
          <w:lang w:val="hi_IN" w:bidi="hi_IN"/>
        </w:rPr>
        <w:t>बलिदान</w:t>
      </w:r>
      <w:r>
        <w:rPr>
          <w:lang w:val="hi_IN" w:bidi="hi_IN"/>
        </w:rPr>
        <w:t xml:space="preserve"> चढ़ाते हैं, क्योंकि पलिश्तियों का मानना है कि दागोन ने ही पलिश्तियों को शिमशोन को पकड़ने में सहायता की थी। बलिदान वह उपहार है जो लोग अपने देवताओं को धन्यवाद करने या उनकी उपासना करने के लिए देते हैं। कभी-कभी लोग एक पशु को मारते हैं, और फिर उसे अपने देवताओं के लिए वेदी पर जला देते हैं। कई बार, लोग देवता को भोजन, सुगंधद्रव्य या तेल की भेंटें चढ़ाते हैं। बलिदान और देवता का अनुवाद उसी तरह करें जैसे आपने पिछले भागों में किया है। बलिदान और देवता के बारे में अधिक जानकारी के लिए, मुख्य शब्दावली देखें।</w:t>
      </w:r>
    </w:p>
    <w:p>
      <w:pPr/>
      <w:r>
        <w:rPr>
          <w:lang w:val="hi_IN" w:bidi="hi_IN"/>
        </w:rPr>
      </w:r>
      <w:r>
        <w:rPr>
          <w:lang w:val="hi_IN" w:bidi="hi_IN"/>
        </w:rPr>
        <w:t xml:space="preserve">पलिश्ती शिमशोन को उनका मनोरंजन करने के लिए बुलाते हैं। पलिश्ती शिमशोन को दो खम्भों के बीच खड़ा करते हैं। ये मंदिर के दो केंद्रीय </w:t>
      </w:r>
      <w:r>
        <w:rPr>
          <w:b/>
          <w:lang w:val="hi_IN" w:bidi="hi_IN"/>
        </w:rPr>
        <w:t>खम्भे</w:t>
      </w:r>
      <w:r>
        <w:rPr>
          <w:lang w:val="hi_IN" w:bidi="hi_IN"/>
        </w:rPr>
        <w:t xml:space="preserve"> हैं जो पूरे </w:t>
      </w:r>
      <w:r>
        <w:rPr>
          <w:b/>
          <w:lang w:val="hi_IN" w:bidi="hi_IN"/>
        </w:rPr>
        <w:t>मंदिर</w:t>
      </w:r>
      <w:r>
        <w:rPr>
          <w:lang w:val="hi_IN" w:bidi="hi_IN"/>
        </w:rPr>
        <w:t xml:space="preserve"> को सहारा देते हैं। लोग किसी इमारत या मंदिर को सहारा देने के लिए खम्भों का उपयोग करते थे। लोग अक्सर अपने देवताओं की उपासना करने के लिए खम्भे बनाते थे, और कुछ भागों में इस्राएलियों ने भी यहोवा की उपासना करने के लिए खम्भे या पत्थरों के ढेर खड़े किए थे। लोग खम्भों पर अपने देवताओं के चित्र भी लगा सकते थे। मंदिर वह स्थान है जहाँ लोग अपने देवताओं की उपासना करते हैं। मंदिर का अनुवाद उसी तरह करें जैसे आपने पिछले भागों में किया है। मन्दिर के बारे में अधिक जानकारी के लिए, मुख्य शब्दावली देखें। इस भाग में जो मंदिर है, वह यहोवा का मंदिर नहीं है।</w:t>
      </w:r>
    </w:p>
    <w:p>
      <w:pPr/>
      <w:r>
        <w:rPr>
          <w:lang w:val="hi_IN" w:bidi="hi_IN"/>
        </w:rPr>
      </w:r>
      <w:r>
        <w:rPr>
          <w:lang w:val="hi_IN" w:bidi="hi_IN"/>
        </w:rPr>
        <w:t>यहाँ रुकें और समूह के रूप में यदि आवश्यक हो, तो फिर से एक खम्भे की तस्वीर देखें। इस ऑडियो को यहाँ रोकें।</w:t>
      </w:r>
    </w:p>
    <w:p>
      <w:pPr/>
      <w:r>
        <w:rPr>
          <w:lang w:val="hi_IN" w:bidi="hi_IN"/>
        </w:rPr>
      </w:r>
      <w:r>
        <w:rPr>
          <w:lang w:val="hi_IN" w:bidi="hi_IN"/>
        </w:rPr>
        <w:t>साथ ही, यहाँ रुकें और समूह में इस प्रश्न पर चर्चा करें: आप खम्भे शब्द का अनुवाद कैसे करेंगे? इस ऑडियो को यहाँ रोकें।</w:t>
      </w:r>
    </w:p>
    <w:p>
      <w:pPr/>
      <w:r>
        <w:rPr>
          <w:lang w:val="hi_IN" w:bidi="hi_IN"/>
        </w:rPr>
      </w:r>
      <w:r>
        <w:rPr>
          <w:lang w:val="hi_IN" w:bidi="hi_IN"/>
        </w:rPr>
        <w:t>शिमशोन यहोवा से प्रार्थना करता है कि वह एक बार फिर से उसे शक्ति दे। शिमशोन यहोवा को "</w:t>
      </w:r>
      <w:r>
        <w:rPr>
          <w:b/>
          <w:lang w:val="hi_IN" w:bidi="hi_IN"/>
        </w:rPr>
        <w:t>प्रभु</w:t>
      </w:r>
      <w:r>
        <w:rPr>
          <w:lang w:val="hi_IN" w:bidi="hi_IN"/>
        </w:rPr>
        <w:t xml:space="preserve"> या </w:t>
      </w:r>
      <w:r>
        <w:rPr>
          <w:b/>
          <w:lang w:val="hi_IN" w:bidi="hi_IN"/>
        </w:rPr>
        <w:t>संप्रभु यहोवा</w:t>
      </w:r>
      <w:r>
        <w:rPr>
          <w:lang w:val="hi_IN" w:bidi="hi_IN"/>
        </w:rPr>
        <w:t>" कहता है। प्रभु का अर्थ सर्वशक्तिमान, संप्रभु या स्वामी हो सकता है। यहोवा और प्रभु या संप्रभु का अनुवाद उसी तरह करें जैसे आपने पिछले भागों में किया है। अधिक जानकारी के लिए, मुख्य शब्दावली में यहोवा, प्रभु और संप्रभु देखें।</w:t>
      </w:r>
    </w:p>
    <w:p>
      <w:pPr/>
      <w:r>
        <w:rPr>
          <w:lang w:val="hi_IN" w:bidi="hi_IN"/>
        </w:rPr>
      </w:r>
      <w:r>
        <w:rPr>
          <w:lang w:val="hi_IN" w:bidi="hi_IN"/>
        </w:rPr>
        <w:t xml:space="preserve">शिमशोन यहोवा को </w:t>
      </w:r>
      <w:r>
        <w:rPr>
          <w:b/>
          <w:lang w:val="hi_IN" w:bidi="hi_IN"/>
        </w:rPr>
        <w:t>परमेश्वर</w:t>
      </w:r>
      <w:r>
        <w:rPr>
          <w:lang w:val="hi_IN" w:bidi="hi_IN"/>
        </w:rPr>
        <w:t xml:space="preserve"> के सामान्य नाम से भी बुलाता है। परमेश्वर का अनुवाद उसी तरह करें जैसे आपने पिछले भागों में किया है। परमेश्वर के बारे में अधिक जानकारी के लिए, मुख्य शब्दावली देखें।</w:t>
      </w:r>
    </w:p>
    <w:p>
      <w:pPr/>
      <w:r>
        <w:rPr>
          <w:lang w:val="hi_IN" w:bidi="hi_IN"/>
        </w:rPr>
      </w:r>
      <w:r>
        <w:rPr>
          <w:lang w:val="hi_IN" w:bidi="hi_IN"/>
        </w:rPr>
        <w:t xml:space="preserve">शिमशोन पलिश्तियों से </w:t>
      </w:r>
      <w:r>
        <w:rPr>
          <w:b/>
          <w:lang w:val="hi_IN" w:bidi="hi_IN"/>
        </w:rPr>
        <w:t>बदला</w:t>
      </w:r>
      <w:r>
        <w:rPr>
          <w:lang w:val="hi_IN" w:bidi="hi_IN"/>
        </w:rPr>
        <w:t xml:space="preserve"> लेना चाहता है क्योंकि पलिश्तियों ने शिमशोन से उसकी दोनों आँखें छीन ली थी। दूसरे शब्दों में, शिमशोन पलिश्तियों को उस काम का बदला देना चाहता है जो उन्होंने अतीत में शिमशोन के साथ किया था। बदले का अनुवाद उसी तरह करें जैसे आपने पिछले भागों में किया है।</w:t>
      </w:r>
    </w:p>
    <w:p>
      <w:pPr/>
      <w:r>
        <w:rPr>
          <w:lang w:val="hi_IN" w:bidi="hi_IN"/>
        </w:rPr>
      </w:r>
      <w:r>
        <w:rPr>
          <w:lang w:val="hi_IN" w:bidi="hi_IN"/>
        </w:rPr>
        <w:t xml:space="preserve">शिमशोन के भाई और उसके पिता का पूरा </w:t>
      </w:r>
      <w:r>
        <w:rPr>
          <w:b/>
          <w:lang w:val="hi_IN" w:bidi="hi_IN"/>
        </w:rPr>
        <w:t>घराना</w:t>
      </w:r>
      <w:r>
        <w:rPr>
          <w:lang w:val="hi_IN" w:bidi="hi_IN"/>
        </w:rPr>
        <w:t xml:space="preserve"> शिमशोन के शव को वापस लाने के लिए गाज़ा आते हैं। घराने का मतलब उन सभी लोगों से है जो एक ही घर में साथ रहते हैं। एक घराने में किसी पुरुष की पत्नी, अविवाहित बच्चे, विवाहित पुत्र और उनके परिवार, अन्य रिश्तेदार और सेवक शामिल हो सकते हैं। घराने का अनुवाद उसी तरह करें जैसे आपने पिछले भागों में किया है। घराने के बारे में अधिक जानकारी के लिए मुख्य शब्दावली देखें।</w:t>
      </w:r>
    </w:p>
    <w:p>
      <w:pPr/>
      <w:r>
        <w:rPr>
          <w:lang w:val="hi_IN" w:bidi="hi_IN"/>
        </w:rPr>
      </w:r>
      <w:r>
        <w:rPr>
          <w:lang w:val="hi_IN" w:bidi="hi_IN"/>
        </w:rPr>
        <w:t xml:space="preserve">शिमशोन का परिवार शिमशोन के शव को वापस ले जाता है ताकि उसे सोरा और एश्ताओल के बीच उसके पिता मानोह की </w:t>
      </w:r>
      <w:r>
        <w:rPr>
          <w:b/>
          <w:lang w:val="hi_IN" w:bidi="hi_IN"/>
        </w:rPr>
        <w:t>कब्र</w:t>
      </w:r>
      <w:r>
        <w:rPr>
          <w:lang w:val="hi_IN" w:bidi="hi_IN"/>
        </w:rPr>
        <w:t xml:space="preserve"> में दफनाया जा सके। कब्र वह स्थान है जहाँ लोग किसी मरे हुए व्यक्ति को दफनाते हैं। कब्र किसी चट्टान में स्थित एक गुफा हो सकती है, या किसी चट्टान को काटकर बनाया गया गड्ढा हो सकती है। कब्र का अनुवाद उसी तरह करें जैसे आपने पिछले भागों में किया है। कब्र के बारे में अधिक जानकारी के लिए, मुख्य शब्दावली देखें। </w:t>
      </w:r>
    </w:p>
    <w:p>
      <w:pPr/>
      <w:r>
        <w:rPr>
          <w:lang w:val="hi_IN" w:bidi="hi_IN"/>
        </w:rPr>
      </w:r>
      <w:r>
        <w:rPr>
          <w:lang w:val="hi_IN" w:bidi="hi_IN"/>
        </w:rPr>
        <w:t>समूह के रूप में यहाँ रुकें और यदि आवश्यक हो, तो सोरा, एश्ताओल और गाज़ा का नक्शा और एक कब्र की तस्वीर भी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17:1–13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17:1–13 को सुनें और अपने मन में रखें।</w:t>
      </w:r>
    </w:p>
    <w:p>
      <w:pPr/>
      <w:r>
        <w:rPr>
          <w:lang w:val="hi_IN" w:bidi="hi_IN"/>
        </w:rPr>
      </w:r>
      <w:r>
        <w:rPr>
          <w:lang w:val="hi_IN" w:bidi="hi_IN"/>
        </w:rPr>
        <w:t>यदि सम्भव हो, तो न्यायियों 17:1–13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17:1–13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न्यायियों के समय में होती है, जब इस्राएलियों ने यहोवा की आज्ञा न मानने के कारण अपने आप को नष्ट कर दिया था। मीका नाम का एक इस्राएली पुरुष यहोवा की सेवा करने का प्रयास करता है, परन्तु उस तरीके से नहीं, जिस तरह से यहोवा ने इस्राएलियों को यहोवा की सेवा करने के लिए कहा है। इसके बजाय, मीका अन्य जातियों के उदाहरण का अनुसरण करता है। मीका एक मूर्ति बनाता है और अपने घराने के लिए एक याजक को नियुक्त करता है। भले ही मीका यहोवा की आज्ञा का पालन नहीं करता है, फिर भी मीका यहोवा से उम्मीद करता है कि वह मीका को आशीष दे। अन्य इस्राएलियों की तरह मीका भी वही करता है जो उसे सही लगता है, न कि वह जिसे यहोवा ने सही ठहराया है।</w:t>
      </w:r>
    </w:p>
    <w:p>
      <w:pPr/>
      <w:r>
        <w:rPr>
          <w:lang w:val="hi_IN" w:bidi="hi_IN"/>
        </w:rPr>
      </w:r>
      <w:r>
        <w:rPr>
          <w:lang w:val="hi_IN" w:bidi="hi_IN"/>
        </w:rPr>
        <w:t>मीका एक इस्राएली है जो एप्रैमियों के पहाड़ी क्षेत्र में रहता है। घराने के मुखिया के रूप में, मीका अपनी माता, अपने बच्चों और सभी सेवकों की देखभाल करने के लिए जिम्मेदार होगा। मीका ने अपनी माता से 1,100 चाँदी के टुकड़े चुरा लिए हैं। मीका की माता चोर को श्राप देती है, या यह कामना करती है कि चोर के साथ कुछ बुरा हो। मीका की माता यह नहीं जानती कि चोर मीका ही था। मीका श्राप से डरता है, और मीका अपनी माता के सामने स्वीकार करता है और कहता है कि वह चाँदी लौटा देगा। जब मीका की माँ को यह पता चलता है, तो वह यहोवा से मीका को आशीर्वाद देने और श्राप के प्रभाव को दूर करके पहले जैसा करने की प्रार्थना करती है।</w:t>
      </w:r>
    </w:p>
    <w:p>
      <w:pPr/>
      <w:r>
        <w:rPr>
          <w:lang w:val="hi_IN" w:bidi="hi_IN"/>
        </w:rPr>
      </w:r>
      <w:r>
        <w:rPr>
          <w:lang w:val="hi_IN" w:bidi="hi_IN"/>
        </w:rPr>
        <w:t>मीका वह चाँदी अपनी माता को लौटा देता है, और मीका की माता गंभीरता से उस धन को यहोवा के लिए पवित्र या समर्पित करती है। मीका की माँ चाहती है कि उसका बेटा मीका किसी को पैसे देकर एक नक्काशीदार मूर्ति और एक धातु की मूर्ति बनवाए। मूर्तियाँ वे वस्तुएँ हैं जिन्हें लोग किसी देवता की उपासना करने के लिए बनाते हैं। मीका की माता सोचती है कि यदि वह ऐसा करेगी, तो वह चाँदी से यहोवा का सम्मान करेगी। यद्यपि यहोवा ने इस्राएलियों को मूर्तियाँ बनाने से मना किया था, फिर भी उस समय इस्राएली अक्सर मूर्तियाँ बनाते थे।</w:t>
      </w:r>
    </w:p>
    <w:p>
      <w:pPr/>
      <w:r>
        <w:rPr>
          <w:lang w:val="hi_IN" w:bidi="hi_IN"/>
        </w:rPr>
      </w:r>
      <w:r>
        <w:rPr>
          <w:lang w:val="hi_IN" w:bidi="hi_IN"/>
        </w:rPr>
        <w:t>यहाँ रुकें और समूह के रूप में इस प्रश्न पर चर्चा करें: उस समय की कोई कहानी बताएँ जब किसी ने किसी देवता या व्यक्ति को धन समर्पित किया हो या देने का वादा किया हो। उस व्यक्ति ने कैसे दिखाया कि यह धन उस देवता या व्यक्ति के लिए था? उस व्यक्ति ने यह कैसे चुना कि उस धन का उपयोग किस लिए करना है? इस ऑडियो को यहाँ रोकें।</w:t>
      </w:r>
    </w:p>
    <w:p>
      <w:pPr/>
      <w:r>
        <w:rPr>
          <w:lang w:val="hi_IN" w:bidi="hi_IN"/>
        </w:rPr>
      </w:r>
      <w:r>
        <w:rPr>
          <w:lang w:val="hi_IN" w:bidi="hi_IN"/>
        </w:rPr>
        <w:t>इसलिए मीका द्वारा चाँदी लौटाने के बाद, उसकी माता 200 चाँदी के टुकड़े एक चाँदी का काम करने वाले के पास ले जाती है, जो चाँदी को गहने जैसी वस्तुओं में बदल देता है। मीका की माँ चाँदी से ढकी एक नक्काशीदार मूर्ति और एक ठोस धातु की मूर्ति बनाने के लिए एक चांदी के कारीगर को काम पर रखती है। मीका की माता सारी चाँदी का उपयोग मूर्तियाँ बनाने में नहीं करती है। यह संभव है कि मीका की माता बाकी की चाँदी का उपयोग भेंटें खरीदने, या किसी व्यक्ति को मूर्ति की देखभाल और रखरखाव करने के लिए काम पर रखने के लिए किया हो। यह भी संभव है कि मीका की माता ने यहोवा को सारी चांदी समर्पित करने का अपना वादा पूरा न किया हो। जब चाँदी का कारीगर मूर्तियाँ बनाने का अपना काम समाप्त कर देता है, तब मीका की माता उन मूर्तियों को अपने घर में रख देती है।</w:t>
      </w:r>
    </w:p>
    <w:p>
      <w:pPr/>
      <w:r>
        <w:rPr>
          <w:lang w:val="hi_IN" w:bidi="hi_IN"/>
        </w:rPr>
      </w:r>
      <w:r>
        <w:rPr>
          <w:lang w:val="hi_IN" w:bidi="hi_IN"/>
        </w:rPr>
        <w:t>मीका के पास पहले से ही एक देवस्थान था, एक ऐसी जगह जहाँ लोग मूर्तियाँ रखते और उनकी पूजा करते थे। उस देवस्थान में, मीका के पास एक एपोद है, जो याजक के लिए कपड़े हैं। यह निवासस्थान के याजकों के लिए एपोद के समान रहा होगा, जो विशेष कपड़े और रंगीन धागों से बना एक एप्रन के जैसा था। याजक एपोद तब पहनते थे जब वे परमेश्वर से भविष्य के बारे में मार्गदर्शन या आश्वासन माँगते थे। कभी-कभी लोग इन वस्त्रों को परमेश्वर के साथ इतनी गहराई से जोड़ देते थे कि लोग एपोद की भी आराधना करने लगते थे।</w:t>
      </w:r>
    </w:p>
    <w:p>
      <w:pPr/>
      <w:r>
        <w:rPr>
          <w:lang w:val="hi_IN" w:bidi="hi_IN"/>
        </w:rPr>
      </w:r>
      <w:r>
        <w:rPr>
          <w:lang w:val="hi_IN" w:bidi="hi_IN"/>
        </w:rPr>
        <w:t>मीका के पास छोटे घरेलू देवता या छोटी मूर्तियाँ भी थीं जिनकी पूजा परिवार करता था और लोगों का मानना था कि ये मूर्तियाँ परिवार में सौभाग्य और समृद्धि लाती हैं। मीका की माता ने जो मूर्तियाँ बनाई थीं, वे शायद उन मूर्तियों से अधिक बड़ी और भव्य थीं। मूर्तियों की देखभाल करने के लिए, मीका अपने पुत्र को याजक बनने के लिए नियुक्त या संस्कार करता है। मीका का पुत्र घर के अन्य सदस्यों को मूर्ति की उपासना करने के लिए अगुवाई करता था। परिवार अनुष्ठान करता था, होमबलि चढ़ाता था, और मूर्ति से प्रार्थना करता था।</w:t>
      </w:r>
    </w:p>
    <w:p>
      <w:pPr/>
      <w:r>
        <w:rPr>
          <w:lang w:val="hi_IN" w:bidi="hi_IN"/>
        </w:rPr>
      </w:r>
      <w:r>
        <w:rPr>
          <w:lang w:val="hi_IN" w:bidi="hi_IN"/>
        </w:rPr>
        <w:t>यहाँ रुकें और एक समूह के रूप में घराने के छोटे देवताओं और मूर्तियों की तस्वीर देखें। अपने क्षेत्र में प्रचलित धर्मों की मूर्तियों या धार्मिक चित्रों का वर्णन करें। वे इस चित्र में दिखाई देने वाली मूर्तियों से कैसे समान या अलग दिखती हैं? चर्चा करें कि आप चित्र में दिखाई गई मूर्तियों का वर्णन करने के लिए किन शब्दों का उपयोग करेंगे। इस ऑडियो को यहाँ रोकें।</w:t>
      </w:r>
    </w:p>
    <w:p>
      <w:pPr/>
      <w:r>
        <w:rPr>
          <w:lang w:val="hi_IN" w:bidi="hi_IN"/>
        </w:rPr>
      </w:r>
      <w:r>
        <w:rPr>
          <w:lang w:val="hi_IN" w:bidi="hi_IN"/>
        </w:rPr>
        <w:t>इस तरह के एक विशेष देवस्थान होने के लिए, मीका शायद एक धनी व्यक्ति था। मीका निवासस्थान तक यात्रा करने का खर्च उठा सकता था, जो मीका से दूर नहीं था, ताकि यह सीख सकें कि यहोवा की सही आराधना कैसे करनी है। परन्तु, मीका कनानी लोगों के उदाहरण का अनुसरण करता है। मीका यहोवा और अन्य देवताओं के बीच का अंतर नहीं सीख पाता है। मीका की तरह, अन्य इस्राएलियों ने भी अपने शासक यहोवा की उपेक्षा की। चूँकि इस्राएलियों के पास यहोवा की सेवा करने के लिए अगुवाई करने वाला कोई मानव राजा नहीं था, इसलिए हर कोई अपने आसपास के कनानियों की तरह ही जो चाहता था, वह करता था।</w:t>
      </w:r>
    </w:p>
    <w:p>
      <w:pPr/>
      <w:r>
        <w:rPr>
          <w:lang w:val="hi_IN" w:bidi="hi_IN"/>
        </w:rPr>
      </w:r>
      <w:r>
        <w:rPr>
          <w:lang w:val="hi_IN" w:bidi="hi_IN"/>
        </w:rPr>
        <w:t>यहाँ रुकें और समूह के रूप में एप्रैम के पहाड़ी क्षेत्र का नक्शा देखें। शीलो को ढूँढें, जहाँ यहोवा का निवासस्थान है। इस ऑडियो को यहाँ रोकें।</w:t>
      </w:r>
    </w:p>
    <w:p>
      <w:pPr/>
      <w:r>
        <w:rPr>
          <w:lang w:val="hi_IN" w:bidi="hi_IN"/>
        </w:rPr>
      </w:r>
      <w:r>
        <w:rPr>
          <w:lang w:val="hi_IN" w:bidi="hi_IN"/>
        </w:rPr>
        <w:t>अब एक और पात्र कहानी में प्रवेश करता है। यह पात्र एक जवान व्यक्ति है जो बैतलहम में रहता था, जो यहूदा के लोगों का नगर था। यह जवान एक लेवीय था जो अस्थायी रूप से यहूदा के लोगों के बीच रहता था। लेवीय लोग इस्राएली गोत्र, लेवी के सदस्य थे, और लेवियों को यहोवा की सेवा करनी थी। लेविय जो हारून के वंशज नहीं थे, उन्होंने निवासस्थान में याजकों के कर्तव्यों में याजकों की सहायता की और बाद में मन्दिर में भी। लेवीय अपने नगर छोड़कर परमेश्वर के निवासस्थान में सेवा करने के लिए जा सकते थे, लेकिन यह लेवीय ऐसा नहीं करता। यह लेवीय बैतलहम को छोड़कर रहने के लिए एक नई जगह ढूँढता है। जब लेवीय यात्रा करता है, तो लेवीय एप्रैम के पहाड़ी क्षेत्र में मीका के घर आता है। जब मीका लेवीय से पूछता है कि वह कहाँ से है, तो लेवीय उत्तर देता है कि वह बैतलहम का लेवीय है और रहने के लिए कोई स्थान ढूँढ रहा है।</w:t>
      </w:r>
    </w:p>
    <w:p>
      <w:pPr/>
      <w:r>
        <w:rPr>
          <w:lang w:val="hi_IN" w:bidi="hi_IN"/>
        </w:rPr>
      </w:r>
      <w:r>
        <w:rPr>
          <w:lang w:val="hi_IN" w:bidi="hi_IN"/>
        </w:rPr>
        <w:t>मीका अपने व्यक्तिगत मंदिर को अधिक वैध बनाना चाहता है, इसलिए मीका लेवीय को अपने साथ रहने और उसका याजक बनने के लिए आमंत्रित करता है। मीका कहता है कि लेवीय मीका का पिता होगा, जो कि एक सम्मानजनक उपाधि है जो लोग याजक को देते हैं। मीका का अर्थ है कि यह लेवीय मीका के लिए एक पिता तुल्य मित्र और आत्मिक सलाहकार होगा। मीका हर साल लेवीय को 10 चाँदी के टुकड़े और भोजन और कपड़े प्रदान करने का वादा करता है।</w:t>
      </w:r>
    </w:p>
    <w:p>
      <w:pPr/>
      <w:r>
        <w:rPr>
          <w:lang w:val="hi_IN" w:bidi="hi_IN"/>
        </w:rPr>
      </w:r>
      <w:r>
        <w:rPr>
          <w:lang w:val="hi_IN" w:bidi="hi_IN"/>
        </w:rPr>
        <w:t>यहाँ रुकें और समूह में इस प्रश्न पर चर्चा करें: आपकी संस्कृति में, आप उन लोगों को क्या कहते हैं जो बुद्धिमान हैं या अच्छी सलाह देते हैं? आप कैसे दिखाते हैं कि आप इन लोगों का सम्मान करते हैं और उनकी बात सुनेंगे? इस ऑडियो को यहाँ रोकें।</w:t>
      </w:r>
    </w:p>
    <w:p>
      <w:pPr/>
      <w:r>
        <w:rPr>
          <w:lang w:val="hi_IN" w:bidi="hi_IN"/>
        </w:rPr>
      </w:r>
      <w:r>
        <w:rPr>
          <w:lang w:val="hi_IN" w:bidi="hi_IN"/>
        </w:rPr>
        <w:t>लेवीय सहमत होता है, और वह मीका के साथ रहने लगता है। मीका लेवीय के साथ वैसा ही व्यवहार करता है जैसा वह अपने पुत्रों के साथ करता है। मीका लेवीय को अपना याजक ठहराता है। केवल हारून के वंशजों को ही याजक होना चाहिए, और अन्य लेवीय याजकों के सहायक थे। यह लेवीय शायद हारून का वंशज नहीं था, और मीका के पास निश्चित रूप से इस लेवीय का संस्कार करने का अधिकार नहीं है।</w:t>
      </w:r>
    </w:p>
    <w:p>
      <w:pPr/>
      <w:r>
        <w:rPr>
          <w:lang w:val="hi_IN" w:bidi="hi_IN"/>
        </w:rPr>
      </w:r>
      <w:r>
        <w:rPr>
          <w:lang w:val="hi_IN" w:bidi="hi_IN"/>
        </w:rPr>
        <w:t>यहाँ रुकें और समूह में इस प्रश्न पर चर्चा करें: अपने आसपास के धर्मों में, आप याजकों या अगुवों को कैसे चुनते हैं? कौन यह तय करता है कि कौन धार्मिक अगुवा बन सकता है? किस प्रकार के लोग अगुवे नहीं हो सकते? इस ऑडियो को यहाँ रोकें।</w:t>
      </w:r>
    </w:p>
    <w:p>
      <w:pPr/>
      <w:r>
        <w:rPr>
          <w:lang w:val="hi_IN" w:bidi="hi_IN"/>
        </w:rPr>
      </w:r>
      <w:r>
        <w:rPr>
          <w:lang w:val="hi_IN" w:bidi="hi_IN"/>
        </w:rPr>
        <w:t>हालाँकि, मीका को इस बात की खुशी है कि अब उसके पास यह लेवीय उसका अपना याजक है, और मीका कहता है कि निश्चित रूप से यहोवा मीका का भला करेगा, क्योंकि मीका के पास एक लेवीय याजक है! जिस प्रकार मीका यह मानता है कि किसी व्यक्ति द्वारा बनाई गई मूर्ति यहोवा का प्रतिनिधित्व कर सकती है, उसी प्रकार मीका यह भी सोचता है कि वह इस बात से आश्वस्त है कि यहोवा उसके प्रति अच्छा व्यवहार करेगा क्योंकि मीका सही याजक को खरीदता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17:1–13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मीका स्वीकार करता है कि मीका ने अपनी माता से चाँदी चुराई थी, और मीका की माता मीका को आशीष देती है, क्योंकि मीका यह बात स्वीकार करता है।</w:t>
      </w:r>
    </w:p>
    <w:p>
      <w:pPr/>
      <w:r>
        <w:rPr>
          <w:lang w:val="hi_IN" w:bidi="hi_IN"/>
        </w:rPr>
      </w:r>
      <w:r>
        <w:rPr>
          <w:b/>
          <w:lang w:val="hi_IN" w:bidi="hi_IN"/>
        </w:rPr>
        <w:t>दूसरे दृश्य में:</w:t>
      </w:r>
      <w:r>
        <w:rPr>
          <w:lang w:val="hi_IN" w:bidi="hi_IN"/>
        </w:rPr>
        <w:t xml:space="preserve"> जब मीका चाँदी लौटाता है, तो मीका की माता चाँदी को यहोवा के लिए पवित्र करती है और दो मूर्तियाँ बनाने के लिए चाँदी के कारीगर को भुगतान करती है। मीका की माता मूर्तियों को मीका के देवस्थान में रखती है।</w:t>
      </w:r>
    </w:p>
    <w:p>
      <w:pPr/>
      <w:r>
        <w:rPr>
          <w:lang w:val="hi_IN" w:bidi="hi_IN"/>
        </w:rPr>
      </w:r>
      <w:r>
        <w:rPr>
          <w:b/>
          <w:lang w:val="hi_IN" w:bidi="hi_IN"/>
        </w:rPr>
        <w:t>तीसरे दृश्य में:</w:t>
      </w:r>
      <w:r>
        <w:rPr>
          <w:lang w:val="hi_IN" w:bidi="hi_IN"/>
        </w:rPr>
        <w:t xml:space="preserve"> एक लेवीय बैतलहम को छोड़कर रहने के लिए एक नया स्थान ढूँढता है। मीका लेवीय को मीका के साथ रहने और मीका का याजक बनने के लिए आमंत्रित करता है। लेवीय सहमत हो जाता है।</w:t>
      </w:r>
    </w:p>
    <w:p>
      <w:pPr/>
      <w:r>
        <w:rPr>
          <w:lang w:val="hi_IN" w:bidi="hi_IN"/>
        </w:rPr>
      </w:r>
      <w:r>
        <w:rPr>
          <w:b/>
          <w:lang w:val="hi_IN" w:bidi="hi_IN"/>
        </w:rPr>
        <w:t>चौथे दृश्य में:</w:t>
      </w:r>
      <w:r>
        <w:rPr>
          <w:lang w:val="hi_IN" w:bidi="hi_IN"/>
        </w:rPr>
        <w:t xml:space="preserve"> मीका लेवीय को याजक होने के लिए नियुक्त करता है, और मीका लेवीय के साथ अपने पुत्र जैसा व्यवहार करता है। मीका यह घोषणा करता है कि मीका के पास एक लेवीय याजक होने के कारण यहोवा मीका को आशीष देगा।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मीका</w:t>
      </w:r>
    </w:p>
    <w:p>
      <w:pPr>
        <w:pStyle w:val="ListBullet"/>
        <w:spacing w:line="240" w:lineRule="auto"/>
        <w:ind w:left="720"/>
      </w:pPr>
      <w:r>
        <w:rPr>
          <w:lang w:val="hi_IN" w:bidi="hi_IN"/>
        </w:rPr>
      </w:r>
      <w:r>
        <w:rPr>
          <w:lang w:val="hi_IN" w:bidi="hi_IN"/>
        </w:rPr>
        <w:t>मीका की माता</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चाँदी का काम करने वाला</w:t>
      </w:r>
    </w:p>
    <w:p>
      <w:pPr>
        <w:pStyle w:val="ListBullet"/>
        <w:spacing w:line="240" w:lineRule="auto"/>
        <w:ind w:left="720"/>
      </w:pPr>
      <w:r>
        <w:rPr>
          <w:lang w:val="hi_IN" w:bidi="hi_IN"/>
        </w:rPr>
      </w:r>
      <w:r>
        <w:rPr>
          <w:lang w:val="hi_IN" w:bidi="hi_IN"/>
        </w:rPr>
        <w:t>मीका का पुत्र</w:t>
      </w:r>
    </w:p>
    <w:p>
      <w:pPr>
        <w:pStyle w:val="ListBullet"/>
        <w:spacing w:line="240" w:lineRule="auto"/>
        <w:ind w:left="720"/>
      </w:pPr>
      <w:r>
        <w:rPr>
          <w:lang w:val="hi_IN" w:bidi="hi_IN"/>
        </w:rPr>
      </w:r>
      <w:r>
        <w:rPr>
          <w:lang w:val="hi_IN" w:bidi="hi_IN"/>
        </w:rPr>
        <w:t>और लेवीय।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उस समय की है जब इस्राएलियों ने विद्रोह किया था और यहोवा ने न्यायियों को भेजा, परन्तु यह जरूरी नहीं कि यह कहानी पिछली कहानी के ठीक बाद हो। मीका की कहानी इस बात का उदाहरण है कि कैसे इस्राएली यहोवा की सेवा करने के बजाय लगातार मूर्तियों की सेवा करते रहे। इस्राए लियों के कार्यों के कारण उनके बीच संघर्ष होता है और अन्य देशों द्वारा हमले होते हैं।</w:t>
      </w:r>
    </w:p>
    <w:p>
      <w:pPr/>
      <w:r>
        <w:rPr>
          <w:lang w:val="hi_IN" w:bidi="hi_IN"/>
        </w:rPr>
      </w:r>
      <w:r>
        <w:rPr>
          <w:lang w:val="hi_IN" w:bidi="hi_IN"/>
        </w:rPr>
        <w:t>मीका शायद एक धनी व्यक्ति है। मीका एप्रैम के पहाड़ी क्षेत्र में रहने वाले लोगों के एक घराने का मुखिया है। यह क्षेत्र उस स्थान के पास एक केंद्रीय और महत्वपूर्ण स्थान है, जहाँ निवासस्थान स्थित है। मीका उन लोगों से दूर नहीं है जो मीका को यहोवा की सेवा करने का सही तरीका सिखा सकते हैं। लेकिन मीका सीखने की कोशिश नहीं करता है। इसके बजाय, मीका यहोवा की इच्छा के अनुसार कार्य करने के बजाय, अपनी इच्छा के अनुसार कार्य करना चुनता है।</w:t>
      </w:r>
    </w:p>
    <w:p>
      <w:pPr/>
      <w:r>
        <w:rPr>
          <w:lang w:val="hi_IN" w:bidi="hi_IN"/>
        </w:rPr>
      </w:r>
      <w:r>
        <w:rPr>
          <w:lang w:val="hi_IN" w:bidi="hi_IN"/>
        </w:rPr>
        <w:t>कहानी शुरू होने से पहले, मीका अपनी माता से 1,100 चाँदी के टुकड़े चुरा लेता है, जो लगभग 13 किलोग्राम चाँदी के बराबर है। जब मीका की माता को पता चलता है कि चाँदी खो गई है, तो मीका की माता परेशान हो जाती है और चोर को श्राप देती है। मीका यह सुनता है और डर जाता है, इसलिए पहले दृश्य में, मीका स्वीकार करता है कि उसने अपनी माता के साथ क्या किया। श्राप के प्रभावों को रोकने के लिए, मीका की माता यहोवा से अपने पुत्र के लिए आशीष देने की प्रार्थना करती है।</w:t>
      </w:r>
    </w:p>
    <w:p>
      <w:pPr/>
      <w:r>
        <w:rPr>
          <w:lang w:val="hi_IN" w:bidi="hi_IN"/>
        </w:rPr>
      </w:r>
      <w:r>
        <w:rPr>
          <w:lang w:val="hi_IN" w:bidi="hi_IN"/>
        </w:rPr>
        <w:t>यहाँ रुकें और इस प्रश्न पर समूह में चर्चा करें: आपकी संस्कृति में, लोग आशीष और श्राप के बारे में क्या विश्वास करते हैं? लोग एक-दूसरे को आशीष या श्राप कैसे देते हैं? इन आशीषों या श्रापों के क्या प्रभाव होते हैं? इस ऑडियो को यहाँ रोकें।</w:t>
      </w:r>
    </w:p>
    <w:p>
      <w:pPr/>
      <w:r>
        <w:rPr>
          <w:lang w:val="hi_IN" w:bidi="hi_IN"/>
        </w:rPr>
      </w:r>
      <w:r>
        <w:rPr>
          <w:lang w:val="hi_IN" w:bidi="hi_IN"/>
        </w:rPr>
        <w:t>दूसरे दृश्य में, मीका चाँदी लौटाता है, और मीका की माता चाँदी को पवित्र या समर्पित करती है। मीका की माता घोषणा करती है कि वह पूरी श्रद्धा से यह चाँदी यहोवा को समर्पित करती है। लेकिन मीका की माता यह चाँदी निवासस्थान के याजकों को नहीं देती है। इसके बजाय, मीका की माता दो मूर्तियाँ बनाने के लिए चाँदी के कारीगर को भुगतान करने का निर्णय लेती है। मीका की माता मीका को चाँदी के 200 टुकड़े देती है, और वह बाकी चाँदी का उपयोग भेंट चढ़ाने और मूर्तियों की देखभाल करने के लिए कर सकती है। जब चाँदी का कारीगर मूर्तियों को बना देता है, तो शायद मीका और उसकी माता उन मूर्तियों को मीका के घर में, उसके मंदिर में रखते हैं।</w:t>
      </w:r>
    </w:p>
    <w:p>
      <w:pPr/>
      <w:r>
        <w:rPr>
          <w:lang w:val="hi_IN" w:bidi="hi_IN"/>
        </w:rPr>
      </w:r>
      <w:r>
        <w:rPr>
          <w:lang w:val="hi_IN" w:bidi="hi_IN"/>
        </w:rPr>
        <w:t>यह मंदिर एक अलग संरचना हो सकती है या मीका के अपने घर का एक हिस्सा हो सकता है। देवस्थान के भीतर कुछ छोटे घरेलू देवता हैं। देवस्थान की देखभाल करने के लिए, मीका ने अपने पुत्र को याजक के रूप में नियुक्त किया था और अपने पुत्र के लिए विशेष वस्त्र बनाए थे जिसे एपोद कहा जाता है। मीका के पुत्र ने शायद यहोवा और इन घराने के देवताओं को धूप चढ़ाई, प्रार्थनाएँ की, और धन्यवाद-भेंट चढ़ाई।</w:t>
      </w:r>
    </w:p>
    <w:p>
      <w:pPr/>
      <w:r>
        <w:rPr>
          <w:lang w:val="hi_IN" w:bidi="hi_IN"/>
        </w:rPr>
      </w:r>
      <w:r>
        <w:rPr>
          <w:lang w:val="hi_IN" w:bidi="hi_IN"/>
        </w:rPr>
        <w:t>यहाँ रुकें और समूह में एपोद की एक तस्वीर देखें। इस ऑडियो को यहाँ रोकें।</w:t>
      </w:r>
    </w:p>
    <w:p>
      <w:pPr/>
      <w:r>
        <w:rPr>
          <w:lang w:val="hi_IN" w:bidi="hi_IN"/>
        </w:rPr>
      </w:r>
      <w:r>
        <w:rPr>
          <w:lang w:val="hi_IN" w:bidi="hi_IN"/>
        </w:rPr>
        <w:t>यह हिस्सा एक वाक्यांश के साथ समाप्त होता है जिसे हम न्यायियों की पिछली कुछ कहानियों में कई बार सुनते हैं। उस समय, इस्राएल में कोई राजा नहीं था, इसलिए हर व्यक्ति वही करता था जो उसकी दृष्टि में सही लगता था, या जो वह करना चाहता था। यह कहानीकार के लिए उस बड़ी समस्या को बताने का एक तरीका है, जो इस्राएल राष्ट्र में थी। इस्राएली लोग यहोवा को अपने राजा के रूप में नहीं मानते हैं। न्यायी विवादों का समाधान करते हैं और मार्गदर्शन देते हैं, परन्तु न्यायी लोगों पर शासन नहीं करते हैं। न्यायी सभी लोगों की यहोवा की सेवा करने के लिए अगुवाई करने में सक्षम नहीं हैं। हर बात में, यहाँ तक कि अपने धार्मिक प्रथाओं में भी, इस्राएली यहोवा की शिक्षाओं की अनदेखा करते हैं और उसी तरह से कार्य करते हैं जो उन्हें सही लगता है।</w:t>
      </w:r>
    </w:p>
    <w:p>
      <w:pPr/>
      <w:r>
        <w:rPr>
          <w:lang w:val="hi_IN" w:bidi="hi_IN"/>
        </w:rPr>
      </w:r>
      <w:r>
        <w:rPr>
          <w:lang w:val="hi_IN" w:bidi="hi_IN"/>
        </w:rPr>
        <w:t>यहाँ रुकें और इस प्रश्न पर समूह में चर्चा करें: अपने समुदाय में किसी समस्या या संघर्ष के बारे में सोचें, फिर एक कहानी सुनाएँ जो उस समस्या से पैदा होने वाले प्रभाव का एक उदाहरण दिखाती हो। इस बात पर ध्यान दें कि आप समस्या को कैसे और कब बताते हैं और यह कहानी से कैसे जुड़ती है। इस ऑडियो को यहाँ रोकें।</w:t>
      </w:r>
    </w:p>
    <w:p>
      <w:pPr/>
      <w:r>
        <w:rPr>
          <w:lang w:val="hi_IN" w:bidi="hi_IN"/>
        </w:rPr>
      </w:r>
      <w:r>
        <w:rPr>
          <w:lang w:val="hi_IN" w:bidi="hi_IN"/>
        </w:rPr>
        <w:t>तीसरे दृश्य में, मीका एक लेवीय से मिलता है। यह लेवीय बैतलहम में रहता था, जो यहूदा का एक नगर था और यह मीका के रहने के स्थान से दक्षिण में स्थित था। यह लेवीय अपना घर छोड़कर रहने के लिए एक नई जगह ढूँढता है। जब यह लेवीय एप्रैम के पहाड़ी क्षेत्र से होकर यात्रा करता है, तो लेवीय मीका के घर के पास से होकर गुज़रता है। मीका लेवीय को रोकता है और लेवीय से पूछता है कि वह कहाँ से आता है। लेवीय अपना परिचय देता है और मीका को बताता है कि लेवीय अपने रहने के लिए एक स्थान ढूँढता है।</w:t>
      </w:r>
    </w:p>
    <w:p>
      <w:pPr/>
      <w:r>
        <w:rPr>
          <w:lang w:val="hi_IN" w:bidi="hi_IN"/>
        </w:rPr>
      </w:r>
      <w:r>
        <w:rPr>
          <w:lang w:val="hi_IN" w:bidi="hi_IN"/>
        </w:rPr>
        <w:t>जब मीका सुनता है कि यह व्यक्ति एक लेवीय है, तो मीका लेवीय से उसके साथ रुकने और रहने के लिए पूछता है। मीका उस लेवीय को याजक के रूप में काम करने का प्रस्ताव देता है। मीका ने लेवीय से विनती की कि वह मीका का पिता या आत्मिक सलाहकार बने। मीका लेवीय को भुगतान, भोजन और कपड़े प्रदान करने का वादा करता है। मीका को लगता है कि इससे यहोवा प्रसन्न होगा, परन्तु मीका वास्तव में यहोवा से नहीं पूछता है। लेवीय उस काम के लिए सहमत हो जाता है जो मीका लेवीय को प्रदान करता है।</w:t>
      </w:r>
    </w:p>
    <w:p>
      <w:pPr/>
      <w:r>
        <w:rPr>
          <w:lang w:val="hi_IN" w:bidi="hi_IN"/>
        </w:rPr>
      </w:r>
      <w:r>
        <w:rPr>
          <w:lang w:val="hi_IN" w:bidi="hi_IN"/>
        </w:rPr>
        <w:t>चौथे दृश्य में, लेवीय मीका के घर में रहने के लिए चला जाता है। मीका ने लेवीय को याजक के रूप में नियुक्त किया। लेवीय शायद मीका के याजक के रूप में उसके अपने पुत्र की जगह लेता है। धार्मिक मामलों में, लेवीय मीका को एक पिता की तरह मार्गदर्शन देता है, जबकि घर के मामलों में, मीका लेवीय के लिए एक पिता की तरह प्रबंध करता है। अब मीका यह उम्मीद करता है कि यहोवा उसे आशीष देगा, क्योंकि वह मानता है कि उसने इस लेवीय को अपना याजक नियुक्त करके सही काम किया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17:1–13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मीका</w:t>
      </w:r>
    </w:p>
    <w:p>
      <w:pPr>
        <w:pStyle w:val="ListBullet"/>
        <w:spacing w:line="240" w:lineRule="auto"/>
        <w:ind w:left="720"/>
      </w:pPr>
      <w:r>
        <w:rPr>
          <w:lang w:val="hi_IN" w:bidi="hi_IN"/>
        </w:rPr>
      </w:r>
      <w:r>
        <w:rPr>
          <w:lang w:val="hi_IN" w:bidi="hi_IN"/>
        </w:rPr>
        <w:t>मीका की माता</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चाँदी का काम करने वाला</w:t>
      </w:r>
    </w:p>
    <w:p>
      <w:pPr>
        <w:pStyle w:val="ListBullet"/>
        <w:spacing w:line="240" w:lineRule="auto"/>
        <w:ind w:left="720"/>
      </w:pPr>
      <w:r>
        <w:rPr>
          <w:lang w:val="hi_IN" w:bidi="hi_IN"/>
        </w:rPr>
      </w:r>
      <w:r>
        <w:rPr>
          <w:lang w:val="hi_IN" w:bidi="hi_IN"/>
        </w:rPr>
        <w:t>मीका का पुत्र</w:t>
      </w:r>
    </w:p>
    <w:p>
      <w:pPr>
        <w:pStyle w:val="ListBullet"/>
        <w:spacing w:line="240" w:lineRule="auto"/>
        <w:ind w:left="720"/>
      </w:pPr>
      <w:r>
        <w:rPr>
          <w:lang w:val="hi_IN" w:bidi="hi_IN"/>
        </w:rPr>
      </w:r>
      <w:r>
        <w:rPr>
          <w:lang w:val="hi_IN" w:bidi="hi_IN"/>
        </w:rPr>
        <w:t>और लेवीय।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एक व्यक्ति था जिसका नाम मीका था। मीका एप्रैमियों के पहाड़ी क्षेत्र से था। मीका ने अपनी माता से कहा, "किसी ने आपसे 1,100 चाँदी के टुकड़े चुरा लिए था। आपने ऐसा करने वाले व्यक्ति को श्राप दिया, और मैंने आपकी बात सुन ली। मैं ही वह हूँ जिसने चाँदी चुराई थी, और वह अभी भी मेरे पास है।"</w:t>
      </w:r>
    </w:p>
    <w:p>
      <w:pPr/>
      <w:r>
        <w:rPr>
          <w:lang w:val="hi_IN" w:bidi="hi_IN"/>
        </w:rPr>
      </w:r>
      <w:r>
        <w:rPr>
          <w:lang w:val="hi_IN" w:bidi="hi_IN"/>
        </w:rPr>
        <w:t>नाटक को रोकें। मीका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वह चाँदी चाहिए, जो मेरी माता के पास है। मैं पहले से ही घर के मुखिया के रूप में अपनी माता की देखभाल करता हूँ। मेरी माता को इतनी चाँदी की क्या ज़रूरत है? मैं चाँदी का उपयोग अपनी माता से बेहतर तरीके से कर सकता हूँ! या</w:t>
      </w:r>
    </w:p>
    <w:p>
      <w:pPr>
        <w:pStyle w:val="ListBullet"/>
        <w:spacing w:line="240" w:lineRule="auto"/>
        <w:ind w:left="720"/>
      </w:pPr>
      <w:r>
        <w:rPr>
          <w:lang w:val="hi_IN" w:bidi="hi_IN"/>
        </w:rPr>
      </w:r>
      <w:r>
        <w:rPr>
          <w:lang w:val="hi_IN" w:bidi="hi_IN"/>
        </w:rPr>
        <w:t>जब मैंने अपनी माँ को चाँदी चुराने वाले को श्राप देते हुए सुना, तो मुझे डर लगा। मैं नहीं चाहता कि वह श्राप मुझ पर आए! मुझे उम्मीद है कि यदि मैं चाँदी लौटा दूँ, तो श्राप मुझे प्रभावित नहीं करेगा; या</w:t>
      </w:r>
    </w:p>
    <w:p>
      <w:pPr>
        <w:pStyle w:val="ListBullet"/>
        <w:spacing w:line="240" w:lineRule="auto"/>
        <w:ind w:left="720"/>
      </w:pPr>
      <w:r>
        <w:rPr>
          <w:lang w:val="hi_IN" w:bidi="hi_IN"/>
        </w:rPr>
      </w:r>
      <w:r>
        <w:rPr>
          <w:lang w:val="hi_IN" w:bidi="hi_IN"/>
        </w:rPr>
        <w:t>मुझे यह स्वीकार करते हुए शर्म आती है कि मैंने ही चाँदी चुराई थी, परन्तु मैं शर्मिंदगी से अधिक श्राप से डरता हूँ!</w:t>
      </w:r>
    </w:p>
    <w:p>
      <w:pPr/>
      <w:r>
        <w:rPr>
          <w:lang w:val="hi_IN" w:bidi="hi_IN"/>
        </w:rPr>
      </w:r>
      <w:r>
        <w:rPr>
          <w:lang w:val="hi_IN" w:bidi="hi_IN"/>
        </w:rPr>
        <w:t>नाटक को जारी रखें।</w:t>
      </w:r>
    </w:p>
    <w:p>
      <w:pPr/>
      <w:r>
        <w:rPr>
          <w:lang w:val="hi_IN" w:bidi="hi_IN"/>
        </w:rPr>
      </w:r>
      <w:r>
        <w:rPr>
          <w:lang w:val="hi_IN" w:bidi="hi_IN"/>
        </w:rPr>
        <w:t>मीका की माता ने कहा, "मेरे पुत्र, यहोवा तुझे आशीष दे, क्योंकि तूने मुझे बता दिया है कि तूने क्या किया।"</w:t>
      </w:r>
    </w:p>
    <w:p>
      <w:pPr/>
      <w:r>
        <w:rPr>
          <w:lang w:val="hi_IN" w:bidi="hi_IN"/>
        </w:rPr>
      </w:r>
      <w:r>
        <w:rPr>
          <w:lang w:val="hi_IN" w:bidi="hi_IN"/>
        </w:rPr>
        <w:t>फिर मीका ने चाँदी अपनी माता को लौटा दी।</w:t>
      </w:r>
    </w:p>
    <w:p>
      <w:pPr/>
      <w:r>
        <w:rPr>
          <w:lang w:val="hi_IN" w:bidi="hi_IN"/>
        </w:rPr>
      </w:r>
      <w:r>
        <w:rPr>
          <w:lang w:val="hi_IN" w:bidi="hi_IN"/>
        </w:rPr>
        <w:t>मीका की माता ने कहा, "मैं यह धन यहोवा को देती हूँ ताकि मेरा पुत्र इसका उपयोग एक नक्काशीदार मूर्ति और धातु की मूर्ति बनाने के लिए कर सके। और इसलिए मेरे पुत्र, मैं यह धन तुझे वापस दूँगी।"</w:t>
      </w:r>
    </w:p>
    <w:p>
      <w:pPr/>
      <w:r>
        <w:rPr>
          <w:lang w:val="hi_IN" w:bidi="hi_IN"/>
        </w:rPr>
      </w:r>
      <w:r>
        <w:rPr>
          <w:lang w:val="hi_IN" w:bidi="hi_IN"/>
        </w:rPr>
        <w:t>इसलिए जब मीका ने चाँदी अपनी माता को लौटा दी, तब उसकी माता ने चाँदी के दो सौ टुकड़े लिए और वे चाँदी के टुकड़े एक ऐसे व्यक्ति को दे दिए जो बहुमूल्य धातुओं का काम करता है। इस व्यक्ति ने चाँदी का उपयोग एक धातु की मूर्ति और एक नक्काशी वाली मूर्ति के आवरण बनाने में किया। फिर मीका और उसकी माता ने मूर्तियों को मीका के घर में रख दिया।</w:t>
      </w:r>
    </w:p>
    <w:p>
      <w:pPr/>
      <w:r>
        <w:rPr>
          <w:lang w:val="hi_IN" w:bidi="hi_IN"/>
        </w:rPr>
      </w:r>
      <w:r>
        <w:rPr>
          <w:lang w:val="hi_IN" w:bidi="hi_IN"/>
        </w:rPr>
        <w:t>नाटक को रोकें। माता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अपनी चाँदी वापस मिल जाने से बहुत राहत मिली है कि मैं इसे यहोवा को धन्यवादबलि के रूप में समर्पित करूँगी; या</w:t>
      </w:r>
    </w:p>
    <w:p>
      <w:pPr>
        <w:pStyle w:val="ListBullet"/>
        <w:spacing w:line="240" w:lineRule="auto"/>
        <w:ind w:left="720"/>
      </w:pPr>
      <w:r>
        <w:rPr>
          <w:lang w:val="hi_IN" w:bidi="hi_IN"/>
        </w:rPr>
      </w:r>
      <w:r>
        <w:rPr>
          <w:lang w:val="hi_IN" w:bidi="hi_IN"/>
        </w:rPr>
        <w:t>मुझे विश्वास है कि यदि मैं यहोवा की उपासना करने के लिए एक मूर्ति बनाऊँ, तो यहोवा प्रसन्न होगा। जब अन्य लोग अपने देवताओं का सम्मान करना चाहते हैं, तो वे यही करते हैं! या</w:t>
      </w:r>
    </w:p>
    <w:p>
      <w:pPr>
        <w:pStyle w:val="ListBullet"/>
        <w:spacing w:line="240" w:lineRule="auto"/>
        <w:ind w:left="720"/>
      </w:pPr>
      <w:r>
        <w:rPr>
          <w:lang w:val="hi_IN" w:bidi="hi_IN"/>
        </w:rPr>
      </w:r>
      <w:r>
        <w:rPr>
          <w:lang w:val="hi_IN" w:bidi="hi_IN"/>
        </w:rPr>
        <w:t>मैं अपने पुत्र को श्राप नहीं देना चाहती! मैं अपने पुत्र की देखभाल करती हूँ, और मेरा पुत्र मेरी देखभाल करता है! मैं अपने पुत्र को श्राप का सामना करने के लिए आशीष दूँगी। इस तरह से शायद मेरे पुत्र के साथ कुछ भी बुरा नहीं होगा।</w:t>
      </w:r>
    </w:p>
    <w:p>
      <w:pPr/>
      <w:r>
        <w:rPr>
          <w:lang w:val="hi_IN" w:bidi="hi_IN"/>
        </w:rPr>
      </w:r>
      <w:r>
        <w:rPr>
          <w:lang w:val="hi_IN" w:bidi="hi_IN"/>
        </w:rPr>
        <w:t>नाटक को जारी रखें।</w:t>
      </w:r>
    </w:p>
    <w:p>
      <w:pPr/>
      <w:r>
        <w:rPr>
          <w:lang w:val="hi_IN" w:bidi="hi_IN"/>
        </w:rPr>
      </w:r>
      <w:r>
        <w:rPr>
          <w:lang w:val="hi_IN" w:bidi="hi_IN"/>
        </w:rPr>
        <w:t>मीका के पास देवताओं की उपासना करने के लिए एक विशेष कक्ष था। मीका ने अपने परिवार के लिए देवताओं की कुछ छोटी मूर्तियाँ बनाईं, और मीका ने विशेष याजक के वस्त्र बनाए। मीका ने अपने एक पुत्र को अपने याजक के रूप में सेवा करने के लिए नियुक्त किया।</w:t>
      </w:r>
    </w:p>
    <w:p>
      <w:pPr/>
      <w:r>
        <w:rPr>
          <w:lang w:val="hi_IN" w:bidi="hi_IN"/>
        </w:rPr>
      </w:r>
      <w:r>
        <w:rPr>
          <w:lang w:val="hi_IN" w:bidi="hi_IN"/>
        </w:rPr>
        <w:t>उस समय इस्राएल में कोई राजा नहीं था और और हर व्यक्ति वही करता था जो वह चाहता था।</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लोगों को मंदिरों और मूर्तियों के निर्माण में समय और धन खर्च करते हुए देखकर बहुत दु:ख होता है, जबकि मैंने पहले ही लोगों को मेरी आराधना करने के लिए एक अच्छा स्थान और तरीका दिया है! या</w:t>
      </w:r>
    </w:p>
    <w:p>
      <w:pPr>
        <w:pStyle w:val="ListBullet"/>
        <w:spacing w:line="240" w:lineRule="auto"/>
        <w:ind w:left="720"/>
      </w:pPr>
      <w:r>
        <w:rPr>
          <w:lang w:val="hi_IN" w:bidi="hi_IN"/>
        </w:rPr>
      </w:r>
      <w:r>
        <w:rPr>
          <w:lang w:val="hi_IN" w:bidi="hi_IN"/>
        </w:rPr>
        <w:t>मुझे इस बात पर गुस्सा आता है कि लोग यह मान लेते हैं कि वे मेरी सेवा उस तरीके से बेहतर करना जानते हैं, जो तरीका मैंने उन्हें बताया है; या</w:t>
      </w:r>
    </w:p>
    <w:p>
      <w:pPr>
        <w:pStyle w:val="ListBullet"/>
        <w:spacing w:line="240" w:lineRule="auto"/>
        <w:ind w:left="720"/>
      </w:pPr>
      <w:r>
        <w:rPr>
          <w:lang w:val="hi_IN" w:bidi="hi_IN"/>
        </w:rPr>
      </w:r>
      <w:r>
        <w:rPr>
          <w:lang w:val="hi_IN" w:bidi="hi_IN"/>
        </w:rPr>
        <w:t>इस्राएली लोगों का मानना है कि वे मूर्तियाँ बनाकर और अनुष्ठान करके यह सुनिश्चित कर सकते हैं कि उनका जीवन सुखमय होगा। इस्राएली सोचते हैं कि वे अन्य देवताओं की तरह मुझे नियंत्रित कर सकते हैं। यह इस्राएलियों के लिए जीने का एक अज्ञानतापूर्ण और खतरनाक तरीका है।</w:t>
      </w:r>
    </w:p>
    <w:p>
      <w:pPr/>
      <w:r>
        <w:rPr>
          <w:lang w:val="hi_IN" w:bidi="hi_IN"/>
        </w:rPr>
      </w:r>
      <w:r>
        <w:rPr>
          <w:lang w:val="hi_IN" w:bidi="hi_IN"/>
        </w:rPr>
        <w:t>नाटक जारी रखें।</w:t>
      </w:r>
    </w:p>
    <w:p>
      <w:pPr/>
      <w:r>
        <w:rPr>
          <w:lang w:val="hi_IN" w:bidi="hi_IN"/>
        </w:rPr>
      </w:r>
      <w:r>
        <w:rPr>
          <w:lang w:val="hi_IN" w:bidi="hi_IN"/>
        </w:rPr>
        <w:t>लेवी के गोत्र से एक जवान था। यह जवान यहूदा के क्षेत्र में बैतलहम नगर में रहता था। यह जवान यहूदा के कुल के लोगों के बीच रहता था, भले ही वह एक लेवीय था। एक दिन, यह जवान बैतलहम को छोड़कर रहने के लिए एक नया स्थान ढूँढने गया। यात्रा करते समय यह जवान एप्रैम के पहाड़ी क्षेत्र में मीका के घर पहुँचा।</w:t>
      </w:r>
    </w:p>
    <w:p>
      <w:pPr/>
      <w:r>
        <w:rPr>
          <w:lang w:val="hi_IN" w:bidi="hi_IN"/>
        </w:rPr>
      </w:r>
      <w:r>
        <w:rPr>
          <w:lang w:val="hi_IN" w:bidi="hi_IN"/>
        </w:rPr>
        <w:t>मीका ने इस जवान लेवीय व्यक्ति से पूछा, "तू कहाँ से आया है?"</w:t>
      </w:r>
    </w:p>
    <w:p>
      <w:pPr/>
      <w:r>
        <w:rPr>
          <w:lang w:val="hi_IN" w:bidi="hi_IN"/>
        </w:rPr>
      </w:r>
      <w:r>
        <w:rPr>
          <w:lang w:val="hi_IN" w:bidi="hi_IN"/>
        </w:rPr>
        <w:t>लेवीय व्यक्ति ने उत्तर दिया, "मैं यहूदा के बैतलहम से एक लेवीय हूँ। मैं रहने के लिए स्थान ढूँढता हूँ।"</w:t>
      </w:r>
    </w:p>
    <w:p>
      <w:pPr/>
      <w:r>
        <w:rPr>
          <w:lang w:val="hi_IN" w:bidi="hi_IN"/>
        </w:rPr>
      </w:r>
      <w:r>
        <w:rPr>
          <w:lang w:val="hi_IN" w:bidi="hi_IN"/>
        </w:rPr>
        <w:t>मीका ने कहा, "मेरे साथ यहीं पर रह, और मुझे पिता की तरह सलाह दे और मेरा याजक बन। मैं तुझे हर साल चाँदी के 10 टुकड़े दूँगा, और मैं तुझे कपड़े और भोजन दूँगा।"</w:t>
      </w:r>
    </w:p>
    <w:p>
      <w:pPr/>
      <w:r>
        <w:rPr>
          <w:lang w:val="hi_IN" w:bidi="hi_IN"/>
        </w:rPr>
      </w:r>
      <w:r>
        <w:rPr>
          <w:lang w:val="hi_IN" w:bidi="hi_IN"/>
        </w:rPr>
        <w:t>लेवीय ने उत्तर दिया, "मैं तेरे साथ रहूँगा।"</w:t>
      </w:r>
    </w:p>
    <w:p>
      <w:pPr/>
      <w:r>
        <w:rPr>
          <w:lang w:val="hi_IN" w:bidi="hi_IN"/>
        </w:rPr>
      </w:r>
      <w:r>
        <w:rPr>
          <w:lang w:val="hi_IN" w:bidi="hi_IN"/>
        </w:rPr>
        <w:t>नाटक को रोकें। लेवीय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काम या रहने के लिए स्थान ढूँढने के लिए निवासस्थान नहीं जाना चाहता। मैं याजकों और अन्य लेवियों के नियमों का पालन नहीं करूँगा। इसके बजाय, मैं कुछ ऐसा ढूँढूँगा जो मैं करना चाहूँगा; या</w:t>
      </w:r>
    </w:p>
    <w:p>
      <w:pPr>
        <w:pStyle w:val="ListBullet"/>
        <w:spacing w:line="240" w:lineRule="auto"/>
        <w:ind w:left="720"/>
      </w:pPr>
      <w:r>
        <w:rPr>
          <w:lang w:val="hi_IN" w:bidi="hi_IN"/>
        </w:rPr>
      </w:r>
      <w:r>
        <w:rPr>
          <w:lang w:val="hi_IN" w:bidi="hi_IN"/>
        </w:rPr>
        <w:t>यह तो एक अच्छी नौकरी की तरह लगता है! मैं आराम से रह पाऊँगा और महत्वपूर्ण बन पाऊँगा! मैं मीका के प्रस्ताव को स्वीकार करने के लिए उत्साहित हूँ; या</w:t>
      </w:r>
    </w:p>
    <w:p>
      <w:pPr>
        <w:pStyle w:val="ListBullet"/>
        <w:spacing w:line="240" w:lineRule="auto"/>
        <w:ind w:left="720"/>
      </w:pPr>
      <w:r>
        <w:rPr>
          <w:lang w:val="hi_IN" w:bidi="hi_IN"/>
        </w:rPr>
      </w:r>
      <w:r>
        <w:rPr>
          <w:lang w:val="hi_IN" w:bidi="hi_IN"/>
        </w:rPr>
        <w:t>मुझे अपने लोगों, लेवियों के तरीकों या परंपराओं की परवाह नहीं है। मुझे पूरा विश्वास है कि मैं जीने और व्यवहार करने का सबसे अच्छा तरीका जानता हूँ।</w:t>
      </w:r>
    </w:p>
    <w:p>
      <w:pPr/>
      <w:r>
        <w:rPr>
          <w:lang w:val="hi_IN" w:bidi="hi_IN"/>
        </w:rPr>
      </w:r>
      <w:r>
        <w:rPr>
          <w:lang w:val="hi_IN" w:bidi="hi_IN"/>
        </w:rPr>
        <w:t>नाटक जारी रखें।</w:t>
      </w:r>
    </w:p>
    <w:p>
      <w:pPr/>
      <w:r>
        <w:rPr>
          <w:lang w:val="hi_IN" w:bidi="hi_IN"/>
        </w:rPr>
      </w:r>
      <w:r>
        <w:rPr>
          <w:lang w:val="hi_IN" w:bidi="hi_IN"/>
        </w:rPr>
        <w:t>इस तरह वह लेवी मीका के अपने पुत्रों में से एक की तरह बन गया और मीका के परिवार के साथ रहने लगा। मीका ने लेवीय को मीका का याजक होने के लिए नियुक्त किया।</w:t>
      </w:r>
    </w:p>
    <w:p>
      <w:pPr/>
      <w:r>
        <w:rPr>
          <w:lang w:val="hi_IN" w:bidi="hi_IN"/>
        </w:rPr>
      </w:r>
      <w:r>
        <w:rPr>
          <w:lang w:val="hi_IN" w:bidi="hi_IN"/>
        </w:rPr>
        <w:t>फिर मीका ने कहा, “मुझे विश्वास है कि अब यहोवा मुझे आशीष देगा क्योंकि मेरे पास एक लेवीय है जो मेरा याजक होगा।”</w:t>
      </w:r>
    </w:p>
    <w:p>
      <w:pPr/>
      <w:r>
        <w:rPr>
          <w:lang w:val="hi_IN" w:bidi="hi_IN"/>
        </w:rPr>
      </w:r>
      <w:r>
        <w:rPr>
          <w:lang w:val="hi_IN" w:bidi="hi_IN"/>
        </w:rPr>
        <w:t>नाटक को रोकें। मीका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वाह, भले ही मुझे यह स्वीकार करना पड़ा कि मैंने चाँदी चुराई थी, फिर भी यह सब मेरे लिए बहुत ही अच्छा साबित हुआ! मेरे पास नई सुन्दर मूर्तियाँ और एक लेवीय याजक है जो मुझे और मेरे घराने को महत्व देता है! या</w:t>
      </w:r>
    </w:p>
    <w:p>
      <w:pPr>
        <w:pStyle w:val="ListBullet"/>
        <w:spacing w:line="240" w:lineRule="auto"/>
        <w:ind w:left="720"/>
      </w:pPr>
      <w:r>
        <w:rPr>
          <w:lang w:val="hi_IN" w:bidi="hi_IN"/>
        </w:rPr>
      </w:r>
      <w:r>
        <w:rPr>
          <w:lang w:val="hi_IN" w:bidi="hi_IN"/>
        </w:rPr>
        <w:t>मुझे कुछ-कुछ याद है कि यहोवा लेवीय याजकों को कितना पसंद करता है। जब मैंने एक लेवीय को काम पर रखा तो मैंने निश्चित रूप से यहोवा को प्रसन्न किया, इसलिए अब यहोवा मुझे आशीष देगा! या</w:t>
      </w:r>
    </w:p>
    <w:p>
      <w:pPr>
        <w:pStyle w:val="ListBullet"/>
        <w:spacing w:line="240" w:lineRule="auto"/>
        <w:ind w:left="720"/>
      </w:pPr>
      <w:r>
        <w:rPr>
          <w:lang w:val="hi_IN" w:bidi="hi_IN"/>
        </w:rPr>
      </w:r>
      <w:r>
        <w:rPr>
          <w:lang w:val="hi_IN" w:bidi="hi_IN"/>
        </w:rPr>
        <w:t>मैंने जिस तरह से चीजों को व्यवस्थित किया है, उससे मैं बहुत खुश और संतुष्ट हूँ। मैं बहुत समझदार था, जब मैंने इस लेवीय को काम पर रखने का सोचा। अब यहोवा मुझे आशीष देगा, क्योंकि मैंने इतने चतुर काम किए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17:1–13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मीका अपनी माता को चाँदी चुराने वाले को </w:t>
      </w:r>
      <w:r>
        <w:rPr>
          <w:b/>
          <w:lang w:val="hi_IN" w:bidi="hi_IN"/>
        </w:rPr>
        <w:t>श्राप</w:t>
      </w:r>
      <w:r>
        <w:rPr>
          <w:lang w:val="hi_IN" w:bidi="hi_IN"/>
        </w:rPr>
        <w:t xml:space="preserve"> देते हुए सुनता है। जब आप किसी को श्राप देते हैं, तो आप यह कामना करते हैं कि उस व्यक्ति के साथ कुछ बुरा हो। लोग मानते थे कि श्राप सच हो सकता है। यदि कोई व्यक्ति किसी दूसरे व्यक्ति को श्राप देता, तो वह बहुत डर जाता था। श्राप के बारे में अधिक जानकारी के लिए, मुख्य शब्दावली देखें। श्राप के लिए उसी शब्द या वाक्यांश का उपयोग करें जिसका उपयोग आपने पिछले भागों में किया था।</w:t>
      </w:r>
    </w:p>
    <w:p>
      <w:pPr/>
      <w:r>
        <w:rPr>
          <w:lang w:val="hi_IN" w:bidi="hi_IN"/>
        </w:rPr>
      </w:r>
      <w:r>
        <w:rPr>
          <w:lang w:val="hi_IN" w:bidi="hi_IN"/>
        </w:rPr>
        <w:t xml:space="preserve">मीका स्वीकार करता है कि उसने अपनी माता से 1,100 चाँदी के टुकड़े चुराए थे। कुछ अनुवाद चाँदी के </w:t>
      </w:r>
      <w:r>
        <w:rPr>
          <w:b/>
          <w:lang w:val="hi_IN" w:bidi="hi_IN"/>
        </w:rPr>
        <w:t>शेकेल</w:t>
      </w:r>
      <w:r>
        <w:rPr>
          <w:lang w:val="hi_IN" w:bidi="hi_IN"/>
        </w:rPr>
        <w:t xml:space="preserve"> कहते हैं, जो लगभग 11 ग्राम के माप का होता है। यदि आप शेकेल शब्द का उपयोग करते हैं, तो शेकेल के लिए उसी शब्द का उपयोग करें जिसका आपने पिछले भागों में उपयोग किया है, और याद रखें कि शेकेल मुख्य शब्दावली में है।</w:t>
      </w:r>
    </w:p>
    <w:p>
      <w:pPr/>
      <w:r>
        <w:rPr>
          <w:lang w:val="hi_IN" w:bidi="hi_IN"/>
        </w:rPr>
      </w:r>
      <w:r>
        <w:rPr>
          <w:lang w:val="hi_IN" w:bidi="hi_IN"/>
        </w:rPr>
        <w:t xml:space="preserve">जब मीका चाँदी लौटाता है, तो मीका की माता </w:t>
      </w:r>
      <w:r>
        <w:rPr>
          <w:b/>
          <w:lang w:val="hi_IN" w:bidi="hi_IN"/>
        </w:rPr>
        <w:t>यहोवा</w:t>
      </w:r>
      <w:r>
        <w:rPr>
          <w:lang w:val="hi_IN" w:bidi="hi_IN"/>
        </w:rPr>
        <w:t xml:space="preserve"> से मीका को आशीष देने की प्रार्थना करती है। यहोवा परमेश्वर का वास्तविक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किसी को </w:t>
      </w:r>
      <w:r>
        <w:rPr>
          <w:b/>
          <w:lang w:val="hi_IN" w:bidi="hi_IN"/>
        </w:rPr>
        <w:t>आशीष</w:t>
      </w:r>
      <w:r>
        <w:rPr>
          <w:lang w:val="hi_IN" w:bidi="hi_IN"/>
        </w:rPr>
        <w:t xml:space="preserve"> देने का अर्थ है, यह प्रार्थना करना कि परमेश्वर उस दूसरे व्यक्ति के लिए भले काम करे। आशीष के बारे में अधिक जानकारी के लिए, मुख्य शब्दावली देखें। आशीष के लिए उसी शब्द या वाक्यांश का उपयोग करें जिसका उपयोग आपने पिछले भागों में किया था।</w:t>
      </w:r>
    </w:p>
    <w:p>
      <w:pPr/>
      <w:r>
        <w:rPr>
          <w:lang w:val="hi_IN" w:bidi="hi_IN"/>
        </w:rPr>
      </w:r>
      <w:r>
        <w:rPr>
          <w:lang w:val="hi_IN" w:bidi="hi_IN"/>
        </w:rPr>
        <w:t xml:space="preserve">मीका की माता घोषणा करती है कि वह चाँदी को यहोवा के लिए </w:t>
      </w:r>
      <w:r>
        <w:rPr>
          <w:b/>
          <w:lang w:val="hi_IN" w:bidi="hi_IN"/>
        </w:rPr>
        <w:t>पवित्र</w:t>
      </w:r>
      <w:r>
        <w:rPr>
          <w:lang w:val="hi_IN" w:bidi="hi_IN"/>
        </w:rPr>
        <w:t xml:space="preserve"> करेगी। पवित्र करने का अर्थ है किसी वस्तु या व्यक्ति को पवित्र बनाना या समर्पित करना और उसे परमेश्वर के लिए अलग करना।</w:t>
      </w:r>
    </w:p>
    <w:p>
      <w:pPr/>
      <w:r>
        <w:rPr>
          <w:lang w:val="hi_IN" w:bidi="hi_IN"/>
        </w:rPr>
      </w:r>
      <w:r>
        <w:rPr>
          <w:lang w:val="hi_IN" w:bidi="hi_IN"/>
        </w:rPr>
        <w:t>यहाँ रुकें और समूह में चर्चा करें कि आप पवित्र करने के लिए किस शब्द या वाक्यांश का उपयोग करेंगे। अधिक जानकारी के लिए मुख्य शब्दावली में पवित्र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मीका की माता चाँदी का कुछ हिस्सा एक चाँदी के कारीगर को देती है ताकि वह दो </w:t>
      </w:r>
      <w:r>
        <w:rPr>
          <w:b/>
          <w:lang w:val="hi_IN" w:bidi="hi_IN"/>
        </w:rPr>
        <w:t>मूर्तियाँ</w:t>
      </w:r>
      <w:r>
        <w:rPr>
          <w:lang w:val="hi_IN" w:bidi="hi_IN"/>
        </w:rPr>
        <w:t xml:space="preserve"> या </w:t>
      </w:r>
      <w:r>
        <w:rPr>
          <w:b/>
          <w:lang w:val="hi_IN" w:bidi="hi_IN"/>
        </w:rPr>
        <w:t>प्रतिमाएँ</w:t>
      </w:r>
      <w:r>
        <w:rPr>
          <w:lang w:val="hi_IN" w:bidi="hi_IN"/>
        </w:rPr>
        <w:t xml:space="preserve"> बनाए। मूर्ति एक वस्तु है जिसे लोग किसी देवता की उपासना करने के लिए बनाते हैं। यह वस्तु लोगों को इस देवता की कुछ विशेषताओं के बारे में याद दिलाती है। लोग किसी देवता की एक वस्तु—एक मूर्ति बनाते हैं और उस वस्तु की उपासना ऐसे करते हैं मानो वही देवता हो। यह वस्तु किसी व्यक्ति की तरह दिख सकती है, या किसी पशु की तरह, या केवल किसी भी आकार की हो सकती है। परमेश्वर ने अपनी आज्ञाओं में इस्राएलियों से कहा था कि वे कभी भी इस प्रकार की मूर्तियाँ न बनाएँ और कभी भी इस प्रकार की मूर्तियों की उपासना न करें। मीका के पास छोटे-छोटे घरेलू देवता या मूर्तियाँ हैं, जिनके बारे में लोग मानते थे कि वे एक परिवार को भाग्यशाली और समृद्ध बनाते हैं।</w:t>
      </w:r>
    </w:p>
    <w:p>
      <w:pPr/>
      <w:r>
        <w:rPr>
          <w:lang w:val="hi_IN" w:bidi="hi_IN"/>
        </w:rPr>
      </w:r>
      <w:r>
        <w:rPr>
          <w:lang w:val="hi_IN" w:bidi="hi_IN"/>
        </w:rPr>
        <w:t>यहाँ रुकें और समूह में चर्चा करें कि आप मूर्ति या प्रतिमा के लिए किस शब्द या वाक्यांश का उपयोग करेंगे। अधिक जानकारी के लिए मुख्य शब्दावली में मूर्ति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b/>
          <w:lang w:val="hi_IN" w:bidi="hi_IN"/>
        </w:rPr>
        <w:t>चाँदी का कारीगर</w:t>
      </w:r>
      <w:r>
        <w:rPr>
          <w:lang w:val="hi_IN" w:bidi="hi_IN"/>
        </w:rPr>
        <w:t xml:space="preserve"> वह व्यक्ति होता है जो चाँदी को गहने जैसी वस्तुओं में आकार देता है।</w:t>
      </w:r>
    </w:p>
    <w:p>
      <w:pPr/>
      <w:r>
        <w:rPr>
          <w:lang w:val="hi_IN" w:bidi="hi_IN"/>
        </w:rPr>
      </w:r>
      <w:r>
        <w:rPr>
          <w:lang w:val="hi_IN" w:bidi="hi_IN"/>
        </w:rPr>
        <w:t xml:space="preserve">मीका उन मूर्तियों को अपने घर में, अपने </w:t>
      </w:r>
      <w:r>
        <w:rPr>
          <w:b/>
          <w:lang w:val="hi_IN" w:bidi="hi_IN"/>
        </w:rPr>
        <w:t>देवस्थान</w:t>
      </w:r>
      <w:r>
        <w:rPr>
          <w:lang w:val="hi_IN" w:bidi="hi_IN"/>
        </w:rPr>
        <w:t xml:space="preserve"> में रखता है। देवस्थान एक विशेष कक्ष या क्षेत्र होता है, जहाँ लोग देवताओं की उपासना कर सकते हैं।</w:t>
      </w:r>
    </w:p>
    <w:p>
      <w:pPr/>
      <w:r>
        <w:rPr>
          <w:lang w:val="hi_IN" w:bidi="hi_IN"/>
        </w:rPr>
      </w:r>
      <w:r>
        <w:rPr>
          <w:lang w:val="hi_IN" w:bidi="hi_IN"/>
        </w:rPr>
        <w:t>यहाँ रुकें और समूह में चर्चा करें कि आप देवस्थान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अपने देवस्थान में, मीका के पास एक </w:t>
      </w:r>
      <w:r>
        <w:rPr>
          <w:b/>
          <w:lang w:val="hi_IN" w:bidi="hi_IN"/>
        </w:rPr>
        <w:t>एपोद</w:t>
      </w:r>
      <w:r>
        <w:rPr>
          <w:lang w:val="hi_IN" w:bidi="hi_IN"/>
        </w:rPr>
        <w:t xml:space="preserve"> है। एपोद याजकों के लिए एक वस्त्र का हिस्सा है। एपोद अक्सर बहुत सजाए हुए होते थे। यहोवा ने विशेष निर्देश दिए थे कि लोगों को यहोवा के याजकों के लिए एपोद कैसे बनाना है। यहोवा के याजकों के लिए एपोद का वस्त्र, याजक के शरीर को उसके कंधों से लेकर उसकी जाँघों तक ढकता था, और इसमें कंधे पर दो हिस्से या पट्टियाँ होती थीं। मीका ने यहोवा के याजकों द्वारा पहने जाने वाले एपोद की नकल की हो सकती है, या मीका ने एक अलग शैली में एपोद बनाया हो सकता है। कभी-कभी, क्योंकि एपोद एक बहुत विशेष वस्त्र था, इसलिए लोग एपोद की उपासना ऐसे करते थे मानो वह एक देवता है। एपोद के बारे में अधिक जानकारी के लिए मुख्य शब्दावली देखें। एपोद के लिए वही शब्द या वाक्यांश इस्तेमाल करें, जो आपने पिछले भागों में इस्तेमाल किया है। </w:t>
      </w:r>
    </w:p>
    <w:p>
      <w:pPr/>
      <w:r>
        <w:rPr>
          <w:lang w:val="hi_IN" w:bidi="hi_IN"/>
        </w:rPr>
      </w:r>
      <w:r>
        <w:rPr>
          <w:lang w:val="hi_IN" w:bidi="hi_IN"/>
        </w:rPr>
        <w:t xml:space="preserve">सबसे पहले, मीका अपने पुत्र का अपने याजक के रूप में </w:t>
      </w:r>
      <w:r>
        <w:rPr>
          <w:b/>
          <w:lang w:val="hi_IN" w:bidi="hi_IN"/>
        </w:rPr>
        <w:t>संस्कार</w:t>
      </w:r>
      <w:r>
        <w:rPr>
          <w:lang w:val="hi_IN" w:bidi="hi_IN"/>
        </w:rPr>
        <w:t xml:space="preserve"> करता है, और बाद में, मीका लेवीय का अपने याजक के रूप में संस्कार करता है। संस्कार करने का अर्थ है किसी को औपचारिक रूप से याजक बनाना या समर्पित करना।</w:t>
      </w:r>
    </w:p>
    <w:p>
      <w:pPr/>
      <w:r>
        <w:rPr>
          <w:lang w:val="hi_IN" w:bidi="hi_IN"/>
        </w:rPr>
      </w:r>
      <w:r>
        <w:rPr>
          <w:lang w:val="hi_IN" w:bidi="hi_IN"/>
        </w:rPr>
        <w:t>यहाँ रुकें और समूह में चर्चा करें कि आप संस्कार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याजक</w:t>
      </w:r>
      <w:r>
        <w:rPr>
          <w:lang w:val="hi_IN" w:bidi="hi_IN"/>
        </w:rPr>
        <w:t xml:space="preserve"> वह व्यक्ति होता था जो एक देवता की सेवा करता था। याजक अन्य लोगों की ओर से भेंटें चढ़ाते और प्रार्थनाएँ करते थे। यहोवा के पास निवासस्थान में काम करने और एक विशेष तरीके से यहोवा की सेवा करने के लिए याजक थे। इस्राएल के आसपास के देशों में रहने वाले लोगों में भी ऐसे लोग थे जो अपने देवताओं की सेवा करते थे। लोग उन लोगों को भी याजक ही कहते थे। मीका के पुत्र और लेवीय ने यहोवा की सेवा उस तरीके से नहीं की जैसे यहोवा ने करने के लिए कहा था, इसलिए मीका का पुत्र और यह लेवीय यहोवा के याजक नहीं थे।</w:t>
      </w:r>
    </w:p>
    <w:p>
      <w:pPr/>
      <w:r>
        <w:rPr>
          <w:lang w:val="hi_IN" w:bidi="hi_IN"/>
        </w:rPr>
      </w:r>
      <w:r>
        <w:rPr>
          <w:lang w:val="hi_IN" w:bidi="hi_IN"/>
        </w:rPr>
        <w:t>यहाँ रुकें और समूह के रूप में चर्चा करें कि आप याजक के लिए किस शब्द या वाक्यांश का उपयोग करेंगे। अधिक जानकारी के लिए मुख्य शब्दावली में याजक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एक </w:t>
      </w:r>
      <w:r>
        <w:rPr>
          <w:b/>
          <w:lang w:val="hi_IN" w:bidi="hi_IN"/>
        </w:rPr>
        <w:t>लेवीय</w:t>
      </w:r>
      <w:r>
        <w:rPr>
          <w:lang w:val="hi_IN" w:bidi="hi_IN"/>
        </w:rPr>
        <w:t xml:space="preserve"> बैतलहम छोड़कर रहने के लिए एक नई जगह की तलाश करता है। लेवीय याकूब के पुत्र लेवी के वंशज थे, और लेवियों को यहोवा की सेवा करनी थी। यहोवा के याजक लेवीय थे जो हारून के वंशज थे। वे लेवीय जो हारून के वंशज नहीं थे, वे याजकों के कर्तव्यों में याजकों की सहायता करते थे।</w:t>
      </w:r>
    </w:p>
    <w:p>
      <w:pPr/>
      <w:r>
        <w:rPr>
          <w:lang w:val="hi_IN" w:bidi="hi_IN"/>
        </w:rPr>
      </w:r>
      <w:r>
        <w:rPr>
          <w:lang w:val="hi_IN" w:bidi="hi_IN"/>
        </w:rPr>
        <w:t>यहाँ रुकें और समूह में चर्चा करें कि आप लेवीय के लिए किस शब्द या वाक्यांश का उपयोग करेंगे। अधिक जानकारी के लिए मुख्य शब्दावली में लेवीय को देखें। यदि आपने पहले ही बाइबल की किसी अन्य पुस्तक में इस शब्द का अनुवाद किया है, तो उसी शब्द का प्रयोग करें जिसका प्रयोग आपने वहाँ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18:1–10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18:1–10 को सुनें और अपने मन में रखें।</w:t>
      </w:r>
    </w:p>
    <w:p>
      <w:pPr/>
      <w:r>
        <w:rPr>
          <w:lang w:val="hi_IN" w:bidi="hi_IN"/>
        </w:rPr>
      </w:r>
      <w:r>
        <w:rPr>
          <w:lang w:val="hi_IN" w:bidi="hi_IN"/>
        </w:rPr>
        <w:t>यदि सम्भव हो, तो न्यायियों 18:1–10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18:1–10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पिछले भाग से जारी है, और इसमें पात्रों का एक नया समूह जोड़ा गया है जो दान के इस्राएली गोत्र के लोग हैं। दानी लोग उस भूमि पर अधिकार करने में असमर्थ रहे जिसे यहोवा ने उन्हें दिया था, इसलिए दानी लोग रहने के लिए एक नया स्थान खोजने लगे। जब दानी लोगों का एक छोटा समूह नई भूमि की खोज कर रहा था, तब वे मीका के घर के पास से गुज़रे और मीका के लेवीय याजक से मिले। जब दानी पुरुषों ने उत्तर में एक समृद्ध नगर पाया, तब वे घर लौट आए और अपने लोगों को उस नगर पर आक्रमण करने के लिए उकसाया। मीका की तरह, दानी लोग भी गलत तरीके से यहोवा को ढूँढते हैं। दानी मानते हैं कि यहोवा दानियों को आशीष देगा और वे जो चाहें, वह करने में उनकी सहायता करेगा।</w:t>
      </w:r>
    </w:p>
    <w:p>
      <w:pPr/>
      <w:r>
        <w:rPr>
          <w:lang w:val="hi_IN" w:bidi="hi_IN"/>
        </w:rPr>
      </w:r>
      <w:r>
        <w:rPr>
          <w:lang w:val="hi_IN" w:bidi="hi_IN"/>
        </w:rPr>
        <w:t>दानियों को अपनी भूमि के कारण कठिनाइयों का सामना करना पड़ रहा था। इससे पहले, इस्राएली अगुवों ने प्रत्येक गोत्र के बीच भूमि को बाँटा था। यह उनकी विरासत थी, या यहोवा से उनकी सही सम्पत्ति थी। इस्राएली अगुवों ने दान के गोत्र को भूमि सौंपी थी, परन्तु दानी उस देश में रहने वाले कनानी लोगों को पूरी तरह से पराजित नहीं कर सके। ये दानी यहोवा पर भरोसा नहीं करते हैं और न ही यहोवा से सहायता माँगते हैं। दानी अन्य इस्राएलियों से सहायता भी नहीं माँगते हैं। इसके बजाय, दानियों ने ऐसी भूमि खोजने का निर्णय किया जिस पर अधिकार करना अधिक आसान हो। पिछले भाग में मीका की तरह, दानी यहोवा का मार्गदर्शन नहीं माँगते हैं, और न ही दानियों के पास उनकी सहायता करने के लिए कोई मानव राजा है।</w:t>
      </w:r>
    </w:p>
    <w:p>
      <w:pPr/>
      <w:r>
        <w:rPr>
          <w:lang w:val="hi_IN" w:bidi="hi_IN"/>
        </w:rPr>
      </w:r>
      <w:r>
        <w:rPr>
          <w:lang w:val="hi_IN" w:bidi="hi_IN"/>
        </w:rPr>
        <w:t>दानियों ने सोरा और एश्ताओल से पाँच सक्षम और बलवान पुरुषों को चुना, जो वे दो नगर हैं जहाँ दानी लोग वर्तमान में रहते हैं। चूँकि दानियों की निर्धारित भूमि अन्य इस्राएली गोत्रों की भूमि के बीच में थी, इसलिए दानी लोग इस्राएल की सीमा के बाहर भूमि खोजने के लिए उत्तर की ओर निकल पड़े। जब दानी यात्रा करते हैं, तो वे एप्रैम के गोत्र के पहाड़ी क्षेत्र से होकर मीका के घर जाते हैं। दानियों ने विशेष रूप से मीका के घर जाने की योजना नहीं बनाई थी, परन्तु मीका का घर उन पुरुषों के मार्ग में पड़ता था। जब वे लोग मीका के घर से होकर जाते हैं, तो वे लेवीय के बात करने के तरीके को सुनते हैं और पहचानते हैं। लेवीय की आवाज़ शायद एप्रैमियों से अलग थी। संभव है कि उस लेवीय का लहजा दक्षिणी या यहूदी हो, या उन पुरुषों ने उस लेवीय से पहले कभी भेंट की हो।</w:t>
      </w:r>
    </w:p>
    <w:p>
      <w:pPr/>
      <w:r>
        <w:rPr>
          <w:lang w:val="hi_IN" w:bidi="hi_IN"/>
        </w:rPr>
      </w:r>
      <w:r>
        <w:rPr>
          <w:lang w:val="hi_IN" w:bidi="hi_IN"/>
        </w:rPr>
        <w:t>यहाँ रुकें और समूह में इस्राएल का नक्शा देखें। दानियों की सौंपी गई भूमि और सोरा और एश्ताओल के नगरों को ढूँढें। एप्रैम के पहाड़ी देश को ढूँढें। इस ऑडियो को यहाँ रोकें।</w:t>
      </w:r>
    </w:p>
    <w:p>
      <w:pPr/>
      <w:r>
        <w:rPr>
          <w:lang w:val="hi_IN" w:bidi="hi_IN"/>
        </w:rPr>
      </w:r>
      <w:r>
        <w:rPr>
          <w:lang w:val="hi_IN" w:bidi="hi_IN"/>
        </w:rPr>
        <w:t>पाँचों दानी लोग जिज्ञासा महसूस करते हैं, इसलिए वे लेवीय से पूछते हैं कि लेवीय क्या करता है और लेवीय को यहाँ कौन लाया। लेवीय अपनी कहानी सुनाता है और समझाता है कि मीका ने लेवीय को मीका के याजक के रूप में काम पर रखा है।</w:t>
      </w:r>
    </w:p>
    <w:p>
      <w:pPr/>
      <w:r>
        <w:rPr>
          <w:lang w:val="hi_IN" w:bidi="hi_IN"/>
        </w:rPr>
      </w:r>
      <w:r>
        <w:rPr>
          <w:lang w:val="hi_IN" w:bidi="hi_IN"/>
        </w:rPr>
        <w:t>वे पाँच दानी लोग सारी सहायता चाहते हैं जो उन्हें मिल सकती है, इसलिए वे लेवीय से कहते हैं कि वह परमेश्वर से पूछे कि क्या परमेश्वर उनके नई भूमि खोजने के कार्य को सफल करेगा। ध्यान दें कि वे पुरुष परमेश्वर के व्यक्तिगत नाम यहोवा का उपयोग नहीं करते हैं। वे लोग लेवीय से घर के देवताओं की जांच करने के लिए भी कह सकते हैं, जो मीका के मंदिर में थे।</w:t>
      </w:r>
    </w:p>
    <w:p>
      <w:pPr/>
      <w:r>
        <w:rPr>
          <w:lang w:val="hi_IN" w:bidi="hi_IN"/>
        </w:rPr>
      </w:r>
      <w:r>
        <w:rPr>
          <w:lang w:val="hi_IN" w:bidi="hi_IN"/>
        </w:rPr>
        <w:t>लेखक यह उल्लेख नहीं करता कि लेवीय यहोवा से बात करता है। इसका अर्थ यह भी हो सकता है कि लेवीय ने न तो यहोवा से और न ही किसी अन्य देवता से पूछा। लेवीय केवल दानियों से कह सकता है कि वे शांति से जाएँ और बिना किसी चिंता के अपनी यात्रा जारी रखें। लेवीय अस्पष्ट रूप से कहता है कि यहोवा उनकी यात्रा में उन लोगों के साथ होगा। लेवीय शायद उन लोगों के प्रश्न का विशेष रूप से उत्तर नहीं दे सकता।</w:t>
      </w:r>
    </w:p>
    <w:p>
      <w:pPr/>
      <w:r>
        <w:rPr>
          <w:lang w:val="hi_IN" w:bidi="hi_IN"/>
        </w:rPr>
      </w:r>
      <w:r>
        <w:rPr>
          <w:lang w:val="hi_IN" w:bidi="hi_IN"/>
        </w:rPr>
        <w:t>यहाँ रुकें और समूह में इस प्रश्न पर चर्चा करें: लोग "शांति से जा" वाक्यांश का उपयोग अलविदा और भय या चिंता न करने के आश्वासन के रूप में भी करते थे। आपकी संस्कृति में, आप आश्वासन या विदाई के लिए किस प्रकार के वाक्यांशों का उपयोग करते हैं? इस ऑडियो को यहाँ रोकें।</w:t>
      </w:r>
    </w:p>
    <w:p>
      <w:pPr/>
      <w:r>
        <w:rPr>
          <w:lang w:val="hi_IN" w:bidi="hi_IN"/>
        </w:rPr>
      </w:r>
      <w:r>
        <w:rPr>
          <w:lang w:val="hi_IN" w:bidi="hi_IN"/>
        </w:rPr>
        <w:t>दानी लोग मीका के घर में रात बिताते हैं और फिर अपनी यात्रा जारी रखते हैं। अंत में, वे लोग इस्राएली भूमि के किनारे तक, कनानी नगर लैश के पास आते हैं। लोग इस नगर को लेशेम भी कहते थे, और यह यरदन नदी के जल के स्रोत के पास एक धनी नगर था। इस नगर में रहने वाले लोग शांत और सुरक्षित थे, जैसे समृद्ध नगर सीदोन में। लैश के लोगों के सीदोन से संबंध हो सकते थे, लेकिन वे सीदोन से बहुत दूर रहते थे और उनके पास ऐसे कोई अन्य सहयोगी नहीं थे जो लैश पर हमला होने पर उनकी मदद कर सकें। किसी अन्य समूह ने सीदोनियों पर आक्रमण नहीं किया और न ही उन्हें परेशान किया, इसलिए लैश के लोग चिंतित नहीं थे और न ही उन्होंने शत्रुओं की देखभाल की। पाँच दानी पुरुष यह निर्णय लेते हैं कि यह उनके लोगों के लिए सही स्थान है।</w:t>
      </w:r>
    </w:p>
    <w:p>
      <w:pPr/>
      <w:r>
        <w:rPr>
          <w:lang w:val="hi_IN" w:bidi="hi_IN"/>
        </w:rPr>
      </w:r>
      <w:r>
        <w:rPr>
          <w:lang w:val="hi_IN" w:bidi="hi_IN"/>
        </w:rPr>
        <w:t>यहाँ रुकें और समूह के रूप में इस्राएल के नक्शे को देखें। नक्शे पर लैश और सीदोन को ढूँढें। इस ऑडियो को यहाँ रोकें।</w:t>
      </w:r>
    </w:p>
    <w:p>
      <w:pPr/>
      <w:r>
        <w:rPr>
          <w:lang w:val="hi_IN" w:bidi="hi_IN"/>
        </w:rPr>
      </w:r>
      <w:r>
        <w:rPr>
          <w:lang w:val="hi_IN" w:bidi="hi_IN"/>
        </w:rPr>
        <w:t>जब वे लोग सोरा और एश्ताओल में अपने लोगों के पास लौटते हैं, तो अन्य दानी खोजियों से पूछते हैं कि उन्हें क्या मिला। पाँच लोग लैश का वर्णन करना शुरू करते हैं। वे दानियों से आग्रह करते हैं कि वे संकोच न करें, बल्कि शहर पर आक्रमण करें, क्योंकि वह भूमि अच्छी है। इस भूमि में उनकी ज़रूरत की हर चीज़ होगी! लैश के लोग किसी भी आक्रमण की उम्मीद नहीं करते हैं, इसलिए उन्हें पराजित करना आसान होगा। क्योंकि यह शहर एक आसान लक्ष्य जैसा दिखता है, इसलिए दानी मानते हैं कि परमेश्वर उन्हें यह भूमि देता है। फिर से, वे यहोवा के नाम के बजाय परमेश्वर के लिए एक अधिक सामान्य शब्द का उपयोग करते हैं। और फिर से, वे वास्तव में यहोवा से नहीं पूछते कि क्या यहोवा उनसे यही चाहता है।</w:t>
      </w:r>
    </w:p>
    <w:p>
      <w:pPr/>
      <w:r>
        <w:rPr>
          <w:lang w:val="hi_IN" w:bidi="hi_IN"/>
        </w:rPr>
      </w:r>
      <w:r>
        <w:rPr>
          <w:lang w:val="hi_IN" w:bidi="hi_IN"/>
        </w:rPr>
        <w:t>यहोवा से सहायता माँगने या उसके मार्गदर्शन का पालन करने के बजाय, दानी अपने भविष्य को नियंत्रित करने की कोशिश करते हैं। दानी लोग उस विरासत के बजाय, जो यहोवा ने उन्हें दी थी, ऐसी दूसरी भूमि खोजने जाते हैं जिस पर अधिकार करना अधिक आसान हो। दानी लोग सोचते हैं कि यदि वे यहोवा की आज्ञा मानने के बजाय उसकी अवज्ञा करें, तो वे अपने जीवन को अधिक अच्छी तरह चला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18:1–10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जब दानी लोग अपनी निर्धारित भूमि पर अधिकार करने का प्रयास छोड़ देते हैं, तब वे रहने के लिए किसी अन्य स्थान की खोज करने का निर्णय लेते हैं। दानी पाँच सक्षम पुरुषों को चुनते हैं, और वे इन लोगों को देश का भेद लेने और एक अच्छा स्थान ढूँढने के लिए भेजते हैं।</w:t>
      </w:r>
    </w:p>
    <w:p>
      <w:pPr/>
      <w:r>
        <w:rPr>
          <w:lang w:val="hi_IN" w:bidi="hi_IN"/>
        </w:rPr>
      </w:r>
      <w:r>
        <w:rPr>
          <w:b/>
          <w:lang w:val="hi_IN" w:bidi="hi_IN"/>
        </w:rPr>
        <w:t>दूसरे दृश्य में:</w:t>
      </w:r>
      <w:r>
        <w:rPr>
          <w:lang w:val="hi_IN" w:bidi="hi_IN"/>
        </w:rPr>
        <w:t xml:space="preserve"> अपने रास्ते में, पाँच दानी लोग मीका के घर में लेवीय याजक से मिलते हैं। वे पुरुष लेवीय से परमेश्वर से पूछने के लिए कहते हैं कि क्या उनका यह कार्य सफल होगा। लेवीय जल्दी से उत्तर देता है कि उन लोगों को चिंता करने की आवश्यकता नहीं है और यहोवा उन लोगों के साथ होगा। दानी लोग मीका के घर में रात बिताते हैं।</w:t>
      </w:r>
    </w:p>
    <w:p>
      <w:pPr/>
      <w:r>
        <w:rPr>
          <w:lang w:val="hi_IN" w:bidi="hi_IN"/>
        </w:rPr>
      </w:r>
      <w:r>
        <w:rPr>
          <w:b/>
          <w:lang w:val="hi_IN" w:bidi="hi_IN"/>
        </w:rPr>
        <w:t>तीसरे दृश्य में:</w:t>
      </w:r>
      <w:r>
        <w:rPr>
          <w:lang w:val="hi_IN" w:bidi="hi_IN"/>
        </w:rPr>
        <w:t xml:space="preserve"> दानी लोग लैश के पास आते हैं और देखते हैं कि नगर एक अच्छे क्षेत्र में है और धनी लोग अपनी रक्षा करने के लिए तैयार नहीं हैं।</w:t>
      </w:r>
    </w:p>
    <w:p>
      <w:pPr/>
      <w:r>
        <w:rPr>
          <w:lang w:val="hi_IN" w:bidi="hi_IN"/>
        </w:rPr>
      </w:r>
      <w:r>
        <w:rPr>
          <w:b/>
          <w:lang w:val="hi_IN" w:bidi="hi_IN"/>
        </w:rPr>
        <w:t>चौथे दृश्य में:</w:t>
      </w:r>
      <w:r>
        <w:rPr>
          <w:lang w:val="hi_IN" w:bidi="hi_IN"/>
        </w:rPr>
        <w:t xml:space="preserve"> पाँच दानी लोग घर लौटते हैं और उनके लोग उन लोगों से पूछते हैं कि उन्हें क्या मिला। पाँच लोग अपने गोत्र से आग्रह करते हैं कि वे जाकर लैश पर आक्रमण करें। वे पुरुष कहते हैं कि वह भूमि अच्छी है, और क्योंकि उस पर अधिकार करना आसान दिखाई देता है, इसलिए परमेश्वर अवश्य ही उस भूमि को दानियों को देना चाहता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दानियों का गोत्र</w:t>
      </w:r>
    </w:p>
    <w:p>
      <w:pPr>
        <w:pStyle w:val="ListBullet"/>
        <w:spacing w:line="240" w:lineRule="auto"/>
        <w:ind w:left="720"/>
      </w:pPr>
      <w:r>
        <w:rPr>
          <w:lang w:val="hi_IN" w:bidi="hi_IN"/>
        </w:rPr>
      </w:r>
      <w:r>
        <w:rPr>
          <w:lang w:val="hi_IN" w:bidi="hi_IN"/>
        </w:rPr>
        <w:t>पाँच दानी पुरुष या भेदिये</w:t>
      </w:r>
    </w:p>
    <w:p>
      <w:pPr>
        <w:pStyle w:val="ListBullet"/>
        <w:spacing w:line="240" w:lineRule="auto"/>
        <w:ind w:left="720"/>
      </w:pPr>
      <w:r>
        <w:rPr>
          <w:lang w:val="hi_IN" w:bidi="hi_IN"/>
        </w:rPr>
      </w:r>
      <w:r>
        <w:rPr>
          <w:lang w:val="hi_IN" w:bidi="hi_IN"/>
        </w:rPr>
        <w:t>मीका</w:t>
      </w:r>
    </w:p>
    <w:p>
      <w:pPr>
        <w:pStyle w:val="ListBullet"/>
        <w:spacing w:line="240" w:lineRule="auto"/>
        <w:ind w:left="720"/>
      </w:pPr>
      <w:r>
        <w:rPr>
          <w:lang w:val="hi_IN" w:bidi="hi_IN"/>
        </w:rPr>
      </w:r>
      <w:r>
        <w:rPr>
          <w:lang w:val="hi_IN" w:bidi="hi_IN"/>
        </w:rPr>
        <w:t>मीका का लेवीय याजक</w:t>
      </w:r>
    </w:p>
    <w:p>
      <w:pPr>
        <w:pStyle w:val="ListBullet"/>
        <w:spacing w:line="240" w:lineRule="auto"/>
        <w:ind w:left="720"/>
      </w:pPr>
      <w:r>
        <w:rPr>
          <w:lang w:val="hi_IN" w:bidi="hi_IN"/>
        </w:rPr>
      </w:r>
      <w:r>
        <w:rPr>
          <w:lang w:val="hi_IN" w:bidi="hi_IN"/>
        </w:rPr>
        <w:t>लैश के लोग</w:t>
      </w:r>
    </w:p>
    <w:p>
      <w:pPr>
        <w:pStyle w:val="ListBullet"/>
        <w:spacing w:line="240" w:lineRule="auto"/>
        <w:ind w:left="720"/>
      </w:pPr>
      <w:r>
        <w:rPr>
          <w:lang w:val="hi_IN" w:bidi="hi_IN"/>
        </w:rPr>
      </w:r>
      <w:r>
        <w:rPr>
          <w:lang w:val="hi_IN" w:bidi="hi_IN"/>
        </w:rPr>
        <w:t>और सीदोन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दानी लोग एक नई भूमि खोजने का निर्णय लेते हैं। यह भाग पिछले भाग के मुख्य विचार के एक छोटे संस्करण से शुरू होता है: उस समय, इस्राएलियों का कोई राजा नहीं था। यद्यपि दानी इस भाग के मुख्य पात्र हैं, फिर भी यह वाक्यांश दिखाता है कि यह भाग अभी भी उसी कहानी का हिस्सा है जो पिछले भाग में थी। यह वाक्य याद दिलाता है कि यह कहानी दिखाती है कि इस्राएली अपनी इच्छा के अनुसार काम करते हैं, क्योंकि इस्राएलियों को एक करने वाला कोई मजबूत अगुवा नहीं था।</w:t>
      </w:r>
    </w:p>
    <w:p>
      <w:pPr/>
      <w:r>
        <w:rPr>
          <w:lang w:val="hi_IN" w:bidi="hi_IN"/>
        </w:rPr>
      </w:r>
      <w:r>
        <w:rPr>
          <w:lang w:val="hi_IN" w:bidi="hi_IN"/>
        </w:rPr>
        <w:t>यहाँ रुकें और समूह में इस प्रश्न पर चर्चा करें: किसी श्रृंखला में कहानियों के बारे में सोचें, या जिन कहानियों में परिचय देने के लिए बहुत सारे पात्र हों। यदि आप ऐसी एक कहानी सुनाते हैं, तो आप कैसे दिखाएँगे कि प्रत्येक भाग अभी भी उसी बड़ी कहानी का एक हिस्सा है? आप अपने श्रोता को याद दिलाने के लिए किस प्रकार के वाक्यांशों या बोलने के तरीकों का उपयोग करते हैं कि ये पात्र या घटनाएँ आपस में जुड़ी हुई हैं? इस ऑडियो को यहाँ रोकें।</w:t>
      </w:r>
    </w:p>
    <w:p>
      <w:pPr/>
      <w:r>
        <w:rPr>
          <w:lang w:val="hi_IN" w:bidi="hi_IN"/>
        </w:rPr>
      </w:r>
      <w:r>
        <w:rPr>
          <w:lang w:val="hi_IN" w:bidi="hi_IN"/>
        </w:rPr>
        <w:t>दानियों ने निर्णय लिया कि उनकी निर्धारित भूमि पर अधिकार करना बहुत कठिन है। कुछ अंग्रेजी अनुवाद कहते हैं कि उन्हें कोई विरासत नहीं मिली है। इसका संभवतः अर्थ यह है कि दानी लोग अपनी विरासत पर अधिकार नहीं कर पाए थे, अर्थात् वह भूमि जिसे परमेश्वर ने दानियों को दिया था। दानियों की भूमि इस्राएली भूमि के बीच में है। वहाँ रहने वाले लोगों के समूहों ने दानियों के विरुद्ध युद्ध किया है। दानियों के पास केवल कुछ पहाड़ी नगर थे, और वह उनके लिए उतना स्थान नहीं था जितना वे चाहते थे। दानी यह आशा छोड़ देते हैं कि वे अपनी भूमि पर नियंत्रण कर सकेंगे और उत्तर में नई भूमि ढूँढने का निर्णय ले लेंगे। दानी लोग सोरा और एश्ताओल से पाँच सक्षम पुरुषों को चुना, ये वे दो नगर हैं जहाँ दानी लोग रहते हैं और जिन पर उनका अधिकार है। दानियों ने उन पुरुषों से कहा कि वे जाकर देश का भेद लें या उसका पता लगाएँ और दानियों के रहने के लिए एक अच्छी जगह खोजें। पाँच लोग चले जाते हैं और उत्तर की ओर जाते हैं।</w:t>
      </w:r>
    </w:p>
    <w:p>
      <w:pPr/>
      <w:r>
        <w:rPr>
          <w:lang w:val="hi_IN" w:bidi="hi_IN"/>
        </w:rPr>
      </w:r>
      <w:r>
        <w:rPr>
          <w:lang w:val="hi_IN" w:bidi="hi_IN"/>
        </w:rPr>
        <w:t>दूसरे दृश्य में, वे पाँच पुरुष यात्रा करते हुए मीका के घर पहुँचते हैं। मीका का घर संभवतः किसी मुख्य यात्रा मार्ग पर था, क्योंकि यात्रा करते समय पाँच दानी पुरुष और लेवीय दोनों ही वहाँ पहुँचे। जब वे पुरुष लेवीय को बोलते हुए सुनते हैं, तो वे उसकी आवाज़ या उसके लहजे को पहचान लेते हैं। वे पुरुष उत्सुक हो जाते हैं कि लेवीय यहाँ क्यों है, इसलिए वे उससे पूछते हैं कि वह क्या करता है, वह यहाँ क्यों है, और क्या किसी ने उसे यहाँ लाया है। यहाँ, लेखक लेवीय की कहानी फिर से नहीं सुनाता, बल्कि इसके बजाय लेवीय की बात का सारांश एक ऐसे वाक्यांश के साथ देता है जिसके अनुसार लेवीय अपनी स्थिति समझाता है।</w:t>
      </w:r>
    </w:p>
    <w:p>
      <w:pPr/>
      <w:r>
        <w:rPr>
          <w:lang w:val="hi_IN" w:bidi="hi_IN"/>
        </w:rPr>
      </w:r>
      <w:r>
        <w:rPr>
          <w:lang w:val="hi_IN" w:bidi="hi_IN"/>
        </w:rPr>
        <w:t>यहाँ रुकें और समूह में इस प्रश्न पर चर्चा करें: जब आप कोई कहानी सुनाते हैं, और आपकी कहानी में कोई व्यक्ति ऐसी जानकारी बताता है जिसे आपके सुनने वाले पहले से जानते हैं, तब आप इसे किस प्रकार समझाते हैं ताकि आपको स्वयं को दोहराना न पड़े? आप किस प्रकार के वाक्यांशों का उपयोग करते हैं? इस ऑडियो को यहाँ रोकें।</w:t>
      </w:r>
    </w:p>
    <w:p>
      <w:pPr/>
      <w:r>
        <w:rPr>
          <w:lang w:val="hi_IN" w:bidi="hi_IN"/>
        </w:rPr>
      </w:r>
      <w:r>
        <w:rPr>
          <w:lang w:val="hi_IN" w:bidi="hi_IN"/>
        </w:rPr>
        <w:t>अब, जब वे अपनी यात्रा शुरू कर चुके थे, तो दानी अपनी यात्रा के बारे में परमेश्वर से पूछने के लिए रुक गए। उन पुरुषों ने उस लेवी से परमेश्वर से बात करने के लिए कहा, क्योंकि वे सम्भवतः जानते थे कि लेवियों और याजकों का परमेश्वर के साथ एक विशेष सम्बन्ध होना चाहिए। वे पुरुष केवल यह पूछते हैं कि क्या उनकी यात्रा सफल होगी। उन पुरुषों ने ठीक-ठीक यह नहीं बताया कि वे लेवीय से किस देवता से पूछने के लिए कहना चाहते हैं।</w:t>
      </w:r>
    </w:p>
    <w:p>
      <w:pPr/>
      <w:r>
        <w:rPr>
          <w:lang w:val="hi_IN" w:bidi="hi_IN"/>
        </w:rPr>
      </w:r>
      <w:r>
        <w:rPr>
          <w:lang w:val="hi_IN" w:bidi="hi_IN"/>
        </w:rPr>
        <w:t>ऐसा नहीं लगता कि उस लेवीय ने वास्तव में प्रार्थना की या दूसरे देवताओं से पूछने के लिए कोई धार्मिक विधि की। लेवीय कहता है कि दानी लोग बिना चिंता किए आगे बढ़ते रहें। यहोवा उन पुरुषों के साथ उनकी यात्रा में रहेगा, और यहोवा इस कार्य को स्वीकार करता है। वे पाँच पुरुष मीका के घर में रात बिताते हैं।</w:t>
      </w:r>
    </w:p>
    <w:p>
      <w:pPr/>
      <w:r>
        <w:rPr>
          <w:lang w:val="hi_IN" w:bidi="hi_IN"/>
        </w:rPr>
      </w:r>
      <w:r>
        <w:rPr>
          <w:lang w:val="hi_IN" w:bidi="hi_IN"/>
        </w:rPr>
        <w:t>यहाँ रुकें और इस प्रश्न पर समूह में चर्चा करें: मूल भाषा में लेखक कहता है कि दानी लोग मीका के घर रात रुके, और फिर लेखक बताता है कि वे पुरुष मीका के घर क्यों रुके। एक गतिविधि के रूप में, घोषणा करें कि आप एक घटना के बारे में कहानी सुनाने वाले हैं, और फिर बताएं कि वह घटना कैसे और क्यों हुई। इस बात पर चर्चा करें कि क्या आप कभी किसी कहानी के बीच में ऐसा कुछ करेंगे—ठीक उसी तरह, जिस तरह आपकी संस्कृति में कहानियाँ सुनाई जाती हैं। इस भाग को आप कैसे व्यवस्थित करना चाहते हैं, इस पर चर्चा करें। इस ऑडियो को यहाँ रोकें।</w:t>
      </w:r>
    </w:p>
    <w:p>
      <w:pPr/>
      <w:r>
        <w:rPr>
          <w:lang w:val="hi_IN" w:bidi="hi_IN"/>
        </w:rPr>
      </w:r>
      <w:r>
        <w:rPr>
          <w:lang w:val="hi_IN" w:bidi="hi_IN"/>
        </w:rPr>
        <w:t>तीसरे दृश्य में, वे पाँच पुरुष तब तक यात्रा करते हैं जब तक वे लैश तक नहीं पहुँच जाते हैं, जहाँ उन्होंने पाया कि वह रहने के लिए एक अच्छी जगह है। यह नगर इस्राएली भूमि के उत्तरी किनारे के ठीक बाहर है। वहाँ के लोग धनी हैं और वहाँ सुरक्षित रूप से रहते हैं। चूँकि लैश के लोग हमलों को लेकर चिंतित नहीं हैं, इसलिए उन्होंने किसी भी अन्य लोगों के साथ संकट की स्थिति में सहायता के लिए कोई गठबंधन या समझौता नहीं किया है। यद्यपि लैश सीदोन नगर से दूर है, फिर भी लेखक वहाँ के लोगों के अच्छे जीवन की तुलना सीदोनियों के अपने समृद्ध नगर में रहने के तरीके से करता है। लैश के लोग अपने आसपास की भूमि से अपनी सभी आवश्यकताएँ प्राप्त करने में सक्षम हैं।</w:t>
      </w:r>
    </w:p>
    <w:p>
      <w:pPr/>
      <w:r>
        <w:rPr>
          <w:lang w:val="hi_IN" w:bidi="hi_IN"/>
        </w:rPr>
      </w:r>
      <w:r>
        <w:rPr>
          <w:lang w:val="hi_IN" w:bidi="hi_IN"/>
        </w:rPr>
        <w:t>चौथे दृश्य में, वे पाँच पुरुष अपने लोगों के पास लौट आते हैं क्योंकि उन्होंने दानियों के रहने के लिए एक नया स्थान खोज लिया है। जब वे पाँच पुरुष सोरा और एश्ताओल लौटते हैं, तो लोग उनसे पूछते हैं कि उन्होंने क्या पाया। वे पाँच पुरुष उत्तर देते हैं कि दानियों को अब लैश पर आक्रमण करना चाहिए! वे पुरुष लोगों को उत्साहित करने की कोशिश करते हैं।. वे पुरुष बताते हैं कि भूमि कितनी अच्छी है और लोगों से आग्रह करते हैं कि वे देर न करें। लैश के लोग आक्रमणों से सावधान नहीं रहते थे, इसलिए यह एक आसान विजय होगी! यहाँ सोरा और एश्ताओल के विपरीत, लैश में दानियों के पास बहुत स्थान होगा। वे पुरुष कहते हैं, परमेश्वर ने हमें यह भूमि दी है ! यह ऐसी भूमि है जहाँ दानियों को उनकी सभी आवश्यक चीज़ें मिल जाएँगी!</w:t>
      </w:r>
    </w:p>
    <w:p>
      <w:pPr/>
      <w:r>
        <w:rPr>
          <w:lang w:val="hi_IN" w:bidi="hi_IN"/>
        </w:rPr>
      </w:r>
      <w:r>
        <w:rPr>
          <w:lang w:val="hi_IN" w:bidi="hi_IN"/>
        </w:rPr>
        <w:t>यहाँ रुककर समूह में इस प्रश्न पर चर्चा करें: एक गतिविधि के रूप में, समूह को किसी सुन्दर या आनन्ददायक स्थान के बारे में बताइए जहाँ घूमने जाया जा सकता है। अपने समूह को यह समझाने की कोशिश करें कि उन्हें जल्द ही इस स्थान की यात्रा करनी चाहिए। ध्यान दें कि वक्ता कौन-कौन से वाक्यांशों का उपयोग करता है या किस तरह से वह समूह को इस स्थान के बारे में उत्साहित करने की कोशिश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18:1–10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दानियों का गोत्र</w:t>
      </w:r>
    </w:p>
    <w:p>
      <w:pPr>
        <w:pStyle w:val="ListBullet"/>
        <w:spacing w:line="240" w:lineRule="auto"/>
        <w:ind w:left="720"/>
      </w:pPr>
      <w:r>
        <w:rPr>
          <w:lang w:val="hi_IN" w:bidi="hi_IN"/>
        </w:rPr>
      </w:r>
      <w:r>
        <w:rPr>
          <w:lang w:val="hi_IN" w:bidi="hi_IN"/>
        </w:rPr>
        <w:t>पाँच दानी पुरुष या भेदिये</w:t>
      </w:r>
    </w:p>
    <w:p>
      <w:pPr>
        <w:pStyle w:val="ListBullet"/>
        <w:spacing w:line="240" w:lineRule="auto"/>
        <w:ind w:left="720"/>
      </w:pPr>
      <w:r>
        <w:rPr>
          <w:lang w:val="hi_IN" w:bidi="hi_IN"/>
        </w:rPr>
      </w:r>
      <w:r>
        <w:rPr>
          <w:lang w:val="hi_IN" w:bidi="hi_IN"/>
        </w:rPr>
        <w:t>मीका</w:t>
      </w:r>
    </w:p>
    <w:p>
      <w:pPr>
        <w:pStyle w:val="ListBullet"/>
        <w:spacing w:line="240" w:lineRule="auto"/>
        <w:ind w:left="720"/>
      </w:pPr>
      <w:r>
        <w:rPr>
          <w:lang w:val="hi_IN" w:bidi="hi_IN"/>
        </w:rPr>
      </w:r>
      <w:r>
        <w:rPr>
          <w:lang w:val="hi_IN" w:bidi="hi_IN"/>
        </w:rPr>
        <w:t>मीका का लेवीय याजक</w:t>
      </w:r>
    </w:p>
    <w:p>
      <w:pPr>
        <w:pStyle w:val="ListBullet"/>
        <w:spacing w:line="240" w:lineRule="auto"/>
        <w:ind w:left="720"/>
      </w:pPr>
      <w:r>
        <w:rPr>
          <w:lang w:val="hi_IN" w:bidi="hi_IN"/>
        </w:rPr>
      </w:r>
      <w:r>
        <w:rPr>
          <w:lang w:val="hi_IN" w:bidi="hi_IN"/>
        </w:rPr>
        <w:t>लैश के लोग</w:t>
      </w:r>
    </w:p>
    <w:p>
      <w:pPr>
        <w:pStyle w:val="ListBullet"/>
        <w:spacing w:line="240" w:lineRule="auto"/>
        <w:ind w:left="720"/>
      </w:pPr>
      <w:r>
        <w:rPr>
          <w:lang w:val="hi_IN" w:bidi="hi_IN"/>
        </w:rPr>
      </w:r>
      <w:r>
        <w:rPr>
          <w:lang w:val="hi_IN" w:bidi="hi_IN"/>
        </w:rPr>
        <w:t>और सीदोन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उस समय इस्राएल में कोई राजा नहीं था, और दान का गोत्र अभी भी अपने रहने के लिए अपना स्थान खोजने का प्रयास कर रहा था। दानी उस भूमि को जीत नहीं सकें जो इस्राएल के अन्य गोत्रों के बीच उनकी विरासत होगी।</w:t>
      </w:r>
    </w:p>
    <w:p>
      <w:pPr/>
      <w:r>
        <w:rPr>
          <w:lang w:val="hi_IN" w:bidi="hi_IN"/>
        </w:rPr>
      </w:r>
      <w:r>
        <w:rPr>
          <w:lang w:val="hi_IN" w:bidi="hi_IN"/>
        </w:rPr>
        <w:t>इसलिए दान के लोगों ने पाँच सक्षम पुरुषों को एक नई भूमि ढूँढने के लिए चुना। ये लोग सोरा और एश्ताओल के नगरों से थे, और ये लोग दान के सभी लोगों का प्रतिनिधित्व करते थे। ये लोग भेदियों के रूप में भूमि का भेद लेने और रहने के लिए एक स्थान ढूँढने के लिए आगे बढ़े। लोगों ने इन लोगों से कहा, "जाओ उस देश का भेद लो।"</w:t>
      </w:r>
    </w:p>
    <w:p>
      <w:pPr/>
      <w:r>
        <w:rPr>
          <w:lang w:val="hi_IN" w:bidi="hi_IN"/>
        </w:rPr>
      </w:r>
      <w:r>
        <w:rPr>
          <w:lang w:val="hi_IN" w:bidi="hi_IN"/>
        </w:rPr>
        <w:t>नाटक को रोकें। दानियों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 भूमि के लोग हमारे लिए बहुत शक्तिशाली हैं! मुझे नहीं लगता कि हम कभी उन्हें पराजित कर पाएँगे। मैं उलझन में हूँ कि परमेश्वर हमें ऐसी भूमि क्यों देगा जिसे हम कभी जीत नहीं पाएँगे; या</w:t>
      </w:r>
    </w:p>
    <w:p>
      <w:pPr>
        <w:pStyle w:val="ListBullet"/>
        <w:spacing w:line="240" w:lineRule="auto"/>
        <w:ind w:left="720"/>
      </w:pPr>
      <w:r>
        <w:rPr>
          <w:lang w:val="hi_IN" w:bidi="hi_IN"/>
        </w:rPr>
      </w:r>
      <w:r>
        <w:rPr>
          <w:lang w:val="hi_IN" w:bidi="hi_IN"/>
        </w:rPr>
        <w:t>मैं इस भूमि पर अधिकार करने के लिए लड़ते हुए थक गया हूँ। मैं किसी और स्थान पर जाकर देखना चाहूँगा, जहाँ लोग इतने मजबूत न हों, परन्तु भूमि अभी भी अच्छी हो; या</w:t>
      </w:r>
    </w:p>
    <w:p>
      <w:pPr>
        <w:pStyle w:val="ListBullet"/>
        <w:spacing w:line="240" w:lineRule="auto"/>
        <w:ind w:left="720"/>
      </w:pPr>
      <w:r>
        <w:rPr>
          <w:lang w:val="hi_IN" w:bidi="hi_IN"/>
        </w:rPr>
      </w:r>
      <w:r>
        <w:rPr>
          <w:lang w:val="hi_IN" w:bidi="hi_IN"/>
        </w:rPr>
        <w:t>मुझे शर्म आ रही है कि हम अपनी सौंपी गई भूमि पर अधिकार नहीं कर पाए हैं। निश्चित रूप से यदि हम उनसे सहायता माँगें, तो अन्य गोत्र हम पर हँसेंगे! इसके बजाय हम स्वयं ही इसका उपाय निकाल लेंगे।</w:t>
      </w:r>
    </w:p>
    <w:p>
      <w:pPr/>
      <w:r>
        <w:rPr>
          <w:lang w:val="hi_IN" w:bidi="hi_IN"/>
        </w:rPr>
      </w:r>
      <w:r>
        <w:rPr>
          <w:lang w:val="hi_IN" w:bidi="hi_IN"/>
        </w:rPr>
        <w:t>अभिनय जारी रखें।</w:t>
      </w:r>
    </w:p>
    <w:p>
      <w:pPr/>
      <w:r>
        <w:rPr>
          <w:lang w:val="hi_IN" w:bidi="hi_IN"/>
        </w:rPr>
      </w:r>
      <w:r>
        <w:rPr>
          <w:lang w:val="hi_IN" w:bidi="hi_IN"/>
        </w:rPr>
        <w:t>ये पाँच दानी पुरुष एप्रैम के कुल की पहाड़ियों की ओर गए। जब वे लोग मीका के घर पहुँचे, तो वे रात बिताने के लिए वहाँ रुके। वे लोग वहीं रुक गए, क्योंकि जब वे मीका के घर के पास पहुँचे, तो उन्होंने उस जवान लेवी की बोली सुनी। वे लोग जानते थे कि लेवीय दक्षिण से है, जैसे वे लोग थे।</w:t>
      </w:r>
    </w:p>
    <w:p>
      <w:pPr/>
      <w:r>
        <w:rPr>
          <w:lang w:val="hi_IN" w:bidi="hi_IN"/>
        </w:rPr>
      </w:r>
      <w:r>
        <w:rPr>
          <w:lang w:val="hi_IN" w:bidi="hi_IN"/>
        </w:rPr>
        <w:t>वे पुरुष उसके पास गए और लेवीय से पूछा, “तुम्हें यहाँ तक पहुँचने में किसने सहायता की? तुम यहाँ क्या कर रहे हो? तुम यहाँ क्यों रहते हो?"</w:t>
      </w:r>
    </w:p>
    <w:p>
      <w:pPr/>
      <w:r>
        <w:rPr>
          <w:lang w:val="hi_IN" w:bidi="hi_IN"/>
        </w:rPr>
      </w:r>
      <w:r>
        <w:rPr>
          <w:lang w:val="hi_IN" w:bidi="hi_IN"/>
        </w:rPr>
        <w:t>तब लेवीय ने उन पुरुषों को मीका के साथ अपने समझौते के बारे में बताया। लेवीय ने कहा, "मीका ने मुझे काम पर रखा है और मैं उसका याजक हूँ।"</w:t>
      </w:r>
    </w:p>
    <w:p>
      <w:pPr/>
      <w:r>
        <w:rPr>
          <w:lang w:val="hi_IN" w:bidi="hi_IN"/>
        </w:rPr>
      </w:r>
      <w:r>
        <w:rPr>
          <w:lang w:val="hi_IN" w:bidi="hi_IN"/>
        </w:rPr>
        <w:t>फिर उन लोगों ने लेवीय से पूछा, "कृपया परमेश्वर से हमारे लिए पूछो कि क्या हमारा यह कार्य सफल होगा।"</w:t>
      </w:r>
    </w:p>
    <w:p>
      <w:pPr/>
      <w:r>
        <w:rPr>
          <w:lang w:val="hi_IN" w:bidi="hi_IN"/>
        </w:rPr>
      </w:r>
      <w:r>
        <w:rPr>
          <w:lang w:val="hi_IN" w:bidi="hi_IN"/>
        </w:rPr>
        <w:t>याजक ने उन पुरुषों से कहा, "शांति से चले जाओ।" यहोवा तुम्हारे कार्य को स्वीकार करता है।”</w:t>
      </w:r>
    </w:p>
    <w:p>
      <w:pPr/>
      <w:r>
        <w:rPr>
          <w:lang w:val="hi_IN" w:bidi="hi_IN"/>
        </w:rPr>
      </w:r>
      <w:r>
        <w:rPr>
          <w:lang w:val="hi_IN" w:bidi="hi_IN"/>
        </w:rPr>
        <w:t>नाटक को रोकें। पाँच पुरुषों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अपने लोगों के बारे में चिंतित हूँ, क्योंकि हमारे पास रहने के लिए पर्याप्त स्थान नहीं है। मैं अपने लोगों के रहने के लिए एक सुरक्षित स्थान ढूँढने के लिए सब कुछ करूँगा; या</w:t>
      </w:r>
    </w:p>
    <w:p>
      <w:pPr>
        <w:pStyle w:val="ListBullet"/>
        <w:spacing w:line="240" w:lineRule="auto"/>
        <w:ind w:left="720"/>
      </w:pPr>
      <w:r>
        <w:rPr>
          <w:lang w:val="hi_IN" w:bidi="hi_IN"/>
        </w:rPr>
      </w:r>
      <w:r>
        <w:rPr>
          <w:lang w:val="hi_IN" w:bidi="hi_IN"/>
        </w:rPr>
        <w:t>यह सुविधाजनक है! हमें परमेश्वर से सहायता माँगने के लिए कहीं विशेष स्थान पर जाने की भी आवश्यकता नहीं है! या</w:t>
      </w:r>
    </w:p>
    <w:p>
      <w:pPr>
        <w:pStyle w:val="ListBullet"/>
        <w:spacing w:line="240" w:lineRule="auto"/>
        <w:ind w:left="720"/>
      </w:pPr>
      <w:r>
        <w:rPr>
          <w:lang w:val="hi_IN" w:bidi="hi_IN"/>
        </w:rPr>
      </w:r>
      <w:r>
        <w:rPr>
          <w:lang w:val="hi_IN" w:bidi="hi_IN"/>
        </w:rPr>
        <w:t>यहाँ एप्रैम में उस लेवीय व्यक्ति का परिचित लहज़ा सुनकर मैं बहुत आश्चर्यचकित हूँ! मुझे लगता है कि केवल हम ही वे लोग नहीं हैं जो रहने के लिए नए स्थान ढूँढते हैं।</w:t>
      </w:r>
    </w:p>
    <w:p>
      <w:pPr/>
      <w:r>
        <w:rPr>
          <w:lang w:val="hi_IN" w:bidi="hi_IN"/>
        </w:rPr>
      </w:r>
      <w:r>
        <w:rPr>
          <w:lang w:val="hi_IN" w:bidi="hi_IN"/>
        </w:rPr>
        <w:t>लेवीय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अन्य गोत्रों के लोग भी मुझसे सलाह और मार्गदर्शन माँगते हैं। इससे मुझे महत्वपूर्ण और खुश महसूस होता है; या</w:t>
      </w:r>
    </w:p>
    <w:p>
      <w:pPr>
        <w:pStyle w:val="ListBullet"/>
        <w:spacing w:line="240" w:lineRule="auto"/>
        <w:ind w:left="720"/>
      </w:pPr>
      <w:r>
        <w:rPr>
          <w:lang w:val="hi_IN" w:bidi="hi_IN"/>
        </w:rPr>
      </w:r>
      <w:r>
        <w:rPr>
          <w:lang w:val="hi_IN" w:bidi="hi_IN"/>
        </w:rPr>
        <w:t>मैं केवल इन पुरुषों को बताऊँगा कि वे क्या सुनना चाहते हैं। वैसे भी ऐसा नहीं है कि जब मैं इन मूर्तियों से प्रार्थना करता हूँ तो इनमें से कोई उत्तर देती हो; या</w:t>
      </w:r>
    </w:p>
    <w:p>
      <w:pPr>
        <w:pStyle w:val="ListBullet"/>
        <w:spacing w:line="240" w:lineRule="auto"/>
        <w:ind w:left="720"/>
      </w:pPr>
      <w:r>
        <w:rPr>
          <w:lang w:val="hi_IN" w:bidi="hi_IN"/>
        </w:rPr>
      </w:r>
      <w:r>
        <w:rPr>
          <w:lang w:val="hi_IN" w:bidi="hi_IN"/>
        </w:rPr>
        <w:t xml:space="preserve">मुझे इन पुरुषों से बात करके आनन्द मिला है। मुझे ये पुरुष पसंद हैं और उन्हें प्रोत्साहित करना चाहता हूँ, इसलिए मैं उनके याजक की तरह व्यवहार करूँगा, भले ही मैं मीका का याजक हूँ, न कि उनका याजक। </w:t>
      </w:r>
    </w:p>
    <w:p>
      <w:pPr/>
      <w:r>
        <w:rPr>
          <w:lang w:val="hi_IN" w:bidi="hi_IN"/>
        </w:rPr>
      </w:r>
      <w:r>
        <w:rPr>
          <w:lang w:val="hi_IN" w:bidi="hi_IN"/>
        </w:rPr>
        <w:t>अभिनय जारी रखें।</w:t>
      </w:r>
    </w:p>
    <w:p>
      <w:pPr/>
      <w:r>
        <w:rPr>
          <w:lang w:val="hi_IN" w:bidi="hi_IN"/>
        </w:rPr>
      </w:r>
      <w:r>
        <w:rPr>
          <w:lang w:val="hi_IN" w:bidi="hi_IN"/>
        </w:rPr>
        <w:t>इसलिए पाँच पुरुष मीका के घर से निकले और लैश के नगर गए। उन लोगों ने देखा कि लैश में रहने वाले लोग आक्रमण से सुरक्षित हैं। जैसे सीदोन के लोग शांति और सुरक्षा में रहते थे, वैसे ही लैश के लोग भी। लैश के लोगों के पास उनका सब कुछ था, क्योंकि उनकी भूमि अच्छी थी और लैश के लोग सीदोन से बहुत दूर रहते थे तथा उनका किसी दूसरे नगर के साथ कोई गठबंधन नहीं था।</w:t>
      </w:r>
    </w:p>
    <w:p>
      <w:pPr/>
      <w:r>
        <w:rPr>
          <w:lang w:val="hi_IN" w:bidi="hi_IN"/>
        </w:rPr>
      </w:r>
      <w:r>
        <w:rPr>
          <w:lang w:val="hi_IN" w:bidi="hi_IN"/>
        </w:rPr>
        <w:t>नाटक को रोकें। लैश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किसी पहरेदार या रखवाले को संकट पर ध्यान देने के लिए रखने का कोई कारण नहीं था। किसी ने हमें परेशान किया है तब से इतने लंबे समय तक हम हमलों के बारे में भी चिंतित नहीं हैं! या</w:t>
      </w:r>
    </w:p>
    <w:p>
      <w:pPr>
        <w:pStyle w:val="ListBullet"/>
        <w:spacing w:line="240" w:lineRule="auto"/>
        <w:ind w:left="720"/>
      </w:pPr>
      <w:r>
        <w:rPr>
          <w:lang w:val="hi_IN" w:bidi="hi_IN"/>
        </w:rPr>
      </w:r>
      <w:r>
        <w:rPr>
          <w:lang w:val="hi_IN" w:bidi="hi_IN"/>
        </w:rPr>
        <w:t>हमें जिस अच्छी भूमि पर हम रहते हैं, उससे ही वह सब कुछ मिल जाता है जिसकी हमें आवश्यकता है। हमें सुरक्षा या व्यापार के लिए अन्य नगरों के साथ गठबंधन करने की आवश्यकता नहीं है। हमें किसी और की सहायता की आवश्यकता नहीं है।</w:t>
      </w:r>
    </w:p>
    <w:p>
      <w:pPr/>
      <w:r>
        <w:rPr>
          <w:lang w:val="hi_IN" w:bidi="hi_IN"/>
        </w:rPr>
      </w:r>
      <w:r>
        <w:rPr>
          <w:lang w:val="hi_IN" w:bidi="hi_IN"/>
        </w:rPr>
        <w:t>अभिनय जारी रखें।</w:t>
      </w:r>
    </w:p>
    <w:p>
      <w:pPr/>
      <w:r>
        <w:rPr>
          <w:lang w:val="hi_IN" w:bidi="hi_IN"/>
        </w:rPr>
      </w:r>
      <w:r>
        <w:rPr>
          <w:lang w:val="hi_IN" w:bidi="hi_IN"/>
        </w:rPr>
        <w:t>जब वे पाँच पुरुष सोरा और एश्ताओल के पास लौटे, तो दान के लोगों ने उन पुरुषों से पूछा, "तुमने क्या पता लगाया?"</w:t>
      </w:r>
    </w:p>
    <w:p>
      <w:pPr/>
      <w:r>
        <w:rPr>
          <w:lang w:val="hi_IN" w:bidi="hi_IN"/>
        </w:rPr>
      </w:r>
      <w:r>
        <w:rPr>
          <w:lang w:val="hi_IN" w:bidi="hi_IN"/>
        </w:rPr>
        <w:t>उन पुरुषों ने उत्तर दिया, "हमें उन पर आक्रमण करना चाहिए! हमने देखा कि भूमि कितनी अच्छी है। अब और इंतजार मत करो! जाओ उन पर आक्रमण करो और भूमि को ले लो। तुम ऐसे लोगों को पाओगे जो आक्रमण होने की आशा नहीं करते। वह भूमि बड़ी है, और परमेश्वर हमें वह देता है। इस भूमि में वह सब कुछ है जो हमें चाहिए, या आवश्यकता होगी।"</w:t>
      </w:r>
    </w:p>
    <w:p>
      <w:pPr/>
      <w:r>
        <w:rPr>
          <w:lang w:val="hi_IN" w:bidi="hi_IN"/>
        </w:rPr>
      </w:r>
      <w:r>
        <w:rPr>
          <w:lang w:val="hi_IN" w:bidi="hi_IN"/>
        </w:rPr>
        <w:t>नाटक को रोकें। पाँच पुरुषों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 मैंने लैश की भूमि देखी, तो मैं बहुत उत्साहित था! मुझे पता है कि यह हमारे लोगों के लिए एक अच्छा स्थान होगा। मैं पहले से ही सोच रहा हूँ कि इस नई भूमि में मेरा नया घर कहाँ होगा! या</w:t>
      </w:r>
    </w:p>
    <w:p>
      <w:pPr>
        <w:pStyle w:val="ListBullet"/>
        <w:spacing w:line="240" w:lineRule="auto"/>
        <w:ind w:left="720"/>
      </w:pPr>
      <w:r>
        <w:rPr>
          <w:lang w:val="hi_IN" w:bidi="hi_IN"/>
        </w:rPr>
      </w:r>
      <w:r>
        <w:rPr>
          <w:lang w:val="hi_IN" w:bidi="hi_IN"/>
        </w:rPr>
        <w:t>हमें अपने रिश्तेदारों और साथी दानियों को इस नई भूमि के बारे में उत्साहित करना होगा। यदि लोग उत्साहित न हों, तो एक बड़े समूह को स्थानांतरित करना कठिन होता है। मैं लोगों को जगाने के लिए जो कुछ भी कर सकता हूँ, कहूँगा, क्योंकि मैं वास्तव में इस नई भूमि में रहना चाहता हूँ; या</w:t>
      </w:r>
    </w:p>
    <w:p>
      <w:pPr>
        <w:pStyle w:val="ListBullet"/>
        <w:spacing w:line="240" w:lineRule="auto"/>
        <w:ind w:left="720"/>
      </w:pPr>
      <w:r>
        <w:rPr>
          <w:lang w:val="hi_IN" w:bidi="hi_IN"/>
        </w:rPr>
      </w:r>
      <w:r>
        <w:rPr>
          <w:lang w:val="hi_IN" w:bidi="hi_IN"/>
        </w:rPr>
        <w:t>लैश नगर इतना अच्छा स्थान है कि कोई और पहले आकर उसे जीत सकता है। हमें तेजी से चलना चाहिए ताकि हम अपना अवसर न खो दें!</w:t>
      </w:r>
    </w:p>
    <w:p>
      <w:pPr/>
      <w:r>
        <w:rPr>
          <w:lang w:val="hi_IN" w:bidi="hi_IN"/>
        </w:rPr>
      </w:r>
      <w:r>
        <w:rPr>
          <w:lang w:val="hi_IN" w:bidi="hi_IN"/>
        </w:rPr>
        <w:t>दानियों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खुशी है कि खोजने वाले न केवल सुरक्षित लौट आए, बल्कि उनके पास हमारे साथ साझा करने के लिए अच्छा समाचार है! या</w:t>
      </w:r>
    </w:p>
    <w:p>
      <w:pPr>
        <w:pStyle w:val="ListBullet"/>
        <w:spacing w:line="240" w:lineRule="auto"/>
        <w:ind w:left="720"/>
      </w:pPr>
      <w:r>
        <w:rPr>
          <w:lang w:val="hi_IN" w:bidi="hi_IN"/>
        </w:rPr>
      </w:r>
      <w:r>
        <w:rPr>
          <w:lang w:val="hi_IN" w:bidi="hi_IN"/>
        </w:rPr>
        <w:t>मैं इस नए स्थान के बारे में चिंतित हूँ। उसे अपने अधिकार में करना उतना ही कठिन हो सकता है जितना वह देश है जहाँ हम अभी रहते हैं। यह बहुत भयानक होगा यदि हम वहाँ तक इतनी दूर यात्रा करें और फिर भी असफल हो जाएँ;</w:t>
      </w:r>
    </w:p>
    <w:p>
      <w:pPr>
        <w:pStyle w:val="ListBullet"/>
        <w:spacing w:line="240" w:lineRule="auto"/>
        <w:ind w:left="720"/>
      </w:pPr>
      <w:r>
        <w:rPr>
          <w:lang w:val="hi_IN" w:bidi="hi_IN"/>
        </w:rPr>
      </w:r>
      <w:r>
        <w:rPr>
          <w:lang w:val="hi_IN" w:bidi="hi_IN"/>
        </w:rPr>
        <w:t>यह एक बड़ा निर्णय है, हमारे लोगों को उत्तर की ओर ले जाना। मुझे लगता है कि हमें इस पर सोचने के लिए कुछ समय लेना चाहिए, लेकिन ये लोग कहते हैं कि हमें जल्दी से आगे बढ़ना चाहिए। मुझे विश्वास है कि एक लेवीय याजक ने हमें कहा है कि परमेश्वर हमें यह भूमि देता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18:1–10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 कहानी इस तरह शुरू होती है, "उन दिनों में, </w:t>
      </w:r>
      <w:r>
        <w:rPr>
          <w:b/>
          <w:lang w:val="hi_IN" w:bidi="hi_IN"/>
        </w:rPr>
        <w:t>इस्राएल</w:t>
      </w:r>
      <w:r>
        <w:rPr>
          <w:lang w:val="hi_IN" w:bidi="hi_IN"/>
        </w:rPr>
        <w:t xml:space="preserve"> का कोई </w:t>
      </w:r>
      <w:r>
        <w:rPr>
          <w:b/>
          <w:lang w:val="hi_IN" w:bidi="hi_IN"/>
        </w:rPr>
        <w:t>राजा</w:t>
      </w:r>
      <w:r>
        <w:rPr>
          <w:lang w:val="hi_IN" w:bidi="hi_IN"/>
        </w:rPr>
        <w:t xml:space="preserve"> नहीं था।" इस्राएल और राजा के लिए उन्हीं शब्दों का उपयोग करें जिनका उपयोग आपने पिछले भागों में किया है, और अधिक जानकारी के लिए मुख्य शब्दावली में इस्राएल और राजा को देखें।</w:t>
      </w:r>
    </w:p>
    <w:p>
      <w:pPr/>
      <w:r>
        <w:rPr>
          <w:lang w:val="hi_IN" w:bidi="hi_IN"/>
        </w:rPr>
      </w:r>
      <w:r>
        <w:rPr>
          <w:lang w:val="hi_IN" w:bidi="hi_IN"/>
        </w:rPr>
        <w:t xml:space="preserve">दान का गोत्र या दानियों का गोत्र अपनी </w:t>
      </w:r>
      <w:r>
        <w:rPr>
          <w:b/>
          <w:lang w:val="hi_IN" w:bidi="hi_IN"/>
        </w:rPr>
        <w:t>विरासत</w:t>
      </w:r>
      <w:r>
        <w:rPr>
          <w:lang w:val="hi_IN" w:bidi="hi_IN"/>
        </w:rPr>
        <w:t xml:space="preserve"> को जीत नहीं पाया है। आमतौर पर, विरासत वे संपत्ति और भूमि होती है जो कोई व्यक्ति उस व्यक्ति की मृत्यु के बाद अपने बच्चों को देता है। इस्राएल की भूमि परमेश्वर से इस्राएलियों की विरासत है, हालाँकि परमेश्वर अभी भी जीवित है और भूमि का स्वामी है। परमेश्वर ने इस्राएलियों को, अपने बच्चों को इस भूमि में रहने की अनुमति दी है, और परमेश्वर इस्राएलियों से मांग करता है कि वे भूमि को बनाए रखने के लिए उसकी आज्ञा मानें और उसकी सेवा करें। विरासत के लिए उसी शब्द या वाक्यांश का उपयोग करें जिसका उपयोग आपने पिछले भागों में किया था।</w:t>
      </w:r>
    </w:p>
    <w:p>
      <w:pPr/>
      <w:r>
        <w:rPr>
          <w:lang w:val="hi_IN" w:bidi="hi_IN"/>
        </w:rPr>
      </w:r>
      <w:r>
        <w:rPr>
          <w:lang w:val="hi_IN" w:bidi="hi_IN"/>
        </w:rPr>
        <w:t xml:space="preserve">दानी पाँच लोगों को भूमि का </w:t>
      </w:r>
      <w:r>
        <w:rPr>
          <w:b/>
          <w:lang w:val="hi_IN" w:bidi="hi_IN"/>
        </w:rPr>
        <w:t>भेद,</w:t>
      </w:r>
      <w:r>
        <w:rPr>
          <w:lang w:val="hi_IN" w:bidi="hi_IN"/>
        </w:rPr>
        <w:t xml:space="preserve"> या उसका भेद लेने, जानकारी इकट्ठा करने और उन स्थानों को ढूँढने के लिए भेजते हैं जिन्हें दानी आसानी से जीत सकते हैं। भेदियों के लिए उन्हीं शब्दों का उपयोग करें जिनका उपयोग आपने पिछले भागों में किया है।</w:t>
      </w:r>
    </w:p>
    <w:p>
      <w:pPr/>
      <w:r>
        <w:rPr>
          <w:lang w:val="hi_IN" w:bidi="hi_IN"/>
        </w:rPr>
      </w:r>
      <w:r>
        <w:rPr>
          <w:lang w:val="hi_IN" w:bidi="hi_IN"/>
        </w:rPr>
        <w:t xml:space="preserve">वे पाँच दानी पुरुष, जो देश का पता लगाने गए थे, मीका के घर पर रुकते हैं जब वे </w:t>
      </w:r>
      <w:r>
        <w:rPr>
          <w:b/>
          <w:lang w:val="hi_IN" w:bidi="hi_IN"/>
        </w:rPr>
        <w:t>लेवीय</w:t>
      </w:r>
      <w:r>
        <w:rPr>
          <w:lang w:val="hi_IN" w:bidi="hi_IN"/>
        </w:rPr>
        <w:t xml:space="preserve"> का लहजा सुनते हैं। लेवीय लेवी के वंशज थे और उन्हें यहोवा की सेवा करनी थी। लेवीय के बारे में अधिक जानकारी के लिए, मुख्य शब्दावली देखें। लेवीय के लिए उसी शब्द या वाक्यांश का उपयोग करें जिसका उपयोग आपने पिछले भागों में किया था।</w:t>
      </w:r>
    </w:p>
    <w:p>
      <w:pPr/>
      <w:r>
        <w:rPr>
          <w:lang w:val="hi_IN" w:bidi="hi_IN"/>
        </w:rPr>
      </w:r>
      <w:r>
        <w:rPr>
          <w:lang w:val="hi_IN" w:bidi="hi_IN"/>
        </w:rPr>
        <w:t xml:space="preserve">जब वे लोग लेवीय से पूछते हैं कि वह यहाँ क्यों है, तो लेवीय उन्हें बताता है कि मीका ने लेवीय को अपने </w:t>
      </w:r>
      <w:r>
        <w:rPr>
          <w:b/>
          <w:lang w:val="hi_IN" w:bidi="hi_IN"/>
        </w:rPr>
        <w:t>याजक</w:t>
      </w:r>
      <w:r>
        <w:rPr>
          <w:lang w:val="hi_IN" w:bidi="hi_IN"/>
        </w:rPr>
        <w:t xml:space="preserve"> के रूप में कैसे काम पर रखा था। याजक वह व्यक्ति होता है जो एक परमेश्वर की सेवा करता है। याजक दूसरे लोगों की ओर से भेंट और प्रार्थनाएँ प्रस्तुत करता है। यहोवा के पास तम्बू में काम करने और एक विशेष तरीके से यहोवा की सेवा करने के लिए याजक थे। लेवीय ने उस तरीके से यहोवा की सेवा नहीं की जैसा यहोवा ने उसे कहा था, इसलिए लेवीय यहोवा का याजक नहीं था। याजक के बारे में अधिक जानकारी के लिए, मुख्य शब्दावली देखें। याजक के लिए उसी शब्द या वाक्यांश का प्रयोग करें जो आपने पिछले भागों में प्रयोग किया है। </w:t>
      </w:r>
    </w:p>
    <w:p>
      <w:pPr/>
      <w:r>
        <w:rPr>
          <w:lang w:val="hi_IN" w:bidi="hi_IN"/>
        </w:rPr>
      </w:r>
      <w:r>
        <w:rPr>
          <w:lang w:val="hi_IN" w:bidi="hi_IN"/>
        </w:rPr>
        <w:t xml:space="preserve">वे पाँच पुरुष लेवीय से </w:t>
      </w:r>
      <w:r>
        <w:rPr>
          <w:b/>
          <w:lang w:val="hi_IN" w:bidi="hi_IN"/>
        </w:rPr>
        <w:t>परमेश्वर</w:t>
      </w:r>
      <w:r>
        <w:rPr>
          <w:lang w:val="hi_IN" w:bidi="hi_IN"/>
        </w:rPr>
        <w:t xml:space="preserve"> से पूछने के लिए कहते हैं कि क्या उनकी यात्रा सफल होगी। “यहोवा,” जो परमेश्वर का व्यक्तिगत नाम है, इसके बजाय वे पुरुष परमेश्वर के लिए एक सामान्य शब्द का उपयोग करते हैं, जो अन्य देवताओं को भी संदर्भित कर सकता है। फिर से, बाद में, जब वे पुरुष अपने लोगों से बात करते हैं, तो वे कहते हैं कि परमेश्वर ने उन्हें लैश का नगर दिया है। परमेश्वर या देवताओं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लेवीय उन पुरुषों को </w:t>
      </w:r>
      <w:r>
        <w:rPr>
          <w:b/>
          <w:lang w:val="hi_IN" w:bidi="hi_IN"/>
        </w:rPr>
        <w:t>शांति से जाने के लिए</w:t>
      </w:r>
      <w:r>
        <w:rPr>
          <w:lang w:val="hi_IN" w:bidi="hi_IN"/>
        </w:rPr>
        <w:t xml:space="preserve"> कहता है। यह वाक्यांश अक्सर एक आशीष, विदाई और आश्वासन होता था। यहाँ, लेवीय इस वाक्यांश का उपयोग उन पुरुषों को अपनी यात्रा जारी रखने और चिंता न करने के लिए प्रोत्साहित करने के लिए करता है।</w:t>
      </w:r>
    </w:p>
    <w:p>
      <w:pPr/>
      <w:r>
        <w:rPr>
          <w:lang w:val="hi_IN" w:bidi="hi_IN"/>
        </w:rPr>
      </w:r>
      <w:r>
        <w:rPr>
          <w:lang w:val="hi_IN" w:bidi="hi_IN"/>
        </w:rPr>
        <w:t>यहाँ रुकें और समूह में चर्चा करें कि आप "शांति से जाओ" के लिए किस वाक्यांश का उपयोग करेंगे। अधिक जानकारी के लिए मुख्य शब्दावली में शांति के साथ देखें। यदि आपने पहले ही बाइबल की किसी अन्य पुस्तक में इस वाक्यांश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लेवीय कहता है कि पाँच पुरुषों को चिंता नहीं करनी चाहिए क्योंकि उनकी यात्रा करते समय </w:t>
      </w:r>
      <w:r>
        <w:rPr>
          <w:b/>
          <w:lang w:val="hi_IN" w:bidi="hi_IN"/>
        </w:rPr>
        <w:t>यहोवा</w:t>
      </w:r>
      <w:r>
        <w:rPr>
          <w:lang w:val="hi_IN" w:bidi="hi_IN"/>
        </w:rPr>
        <w:t xml:space="preserve"> उन पुरुषों के साथ होगा। यहोवा परमेश्वर का वास्तविक नाम है। यह एकमात्र समय है जब इस भाग में यहोवा का उपयोग किया गया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जब वे पाँच पुरुष सोरा और एश्ताओल के पास वापस लौटे, तो उनके </w:t>
      </w:r>
      <w:r>
        <w:rPr>
          <w:b/>
          <w:lang w:val="hi_IN" w:bidi="hi_IN"/>
        </w:rPr>
        <w:t>भाइयों</w:t>
      </w:r>
      <w:r>
        <w:rPr>
          <w:lang w:val="hi_IN" w:bidi="hi_IN"/>
        </w:rPr>
        <w:t>, या साथी दानियों, ने उनसे पूछा कि उन्हें क्या मिला। कहानीकार कभी-कभी “भाइयों” शब्द का उपयोग साथी इस्राएलियों या एक ही गोत्र के पुरुषों के लिए करते हैं, भले ही वे एक ही माता-पिता के सगे भाई न हों।</w:t>
      </w:r>
    </w:p>
    <w:p>
      <w:pPr/>
      <w:r>
        <w:rPr>
          <w:lang w:val="hi_IN" w:bidi="hi_IN"/>
        </w:rPr>
      </w:r>
      <w:r>
        <w:rPr>
          <w:lang w:val="hi_IN" w:bidi="hi_IN"/>
        </w:rPr>
        <w:t>यहाँ रुकें और समूह में चर्चा करें कि आप साथी दानियों या भाइयों का अनुवाद कैसे करेंगे।</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18:11–21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18:11–21 को सुनें और अपने मन में रखें।</w:t>
      </w:r>
    </w:p>
    <w:p>
      <w:pPr/>
      <w:r>
        <w:rPr>
          <w:lang w:val="hi_IN" w:bidi="hi_IN"/>
        </w:rPr>
      </w:r>
      <w:r>
        <w:rPr>
          <w:lang w:val="hi_IN" w:bidi="hi_IN"/>
        </w:rPr>
        <w:t>यदि सम्भव हो, तो न्यायियों 18:11–21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18:11–21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दान के छह सौ पुरुष और उनके परिवार उस देश की ओर निकल पड़े जिसे पाँच भेदियों ने पिछले भाग में खोजा था। उत्तर की ओर जाने के लिए, लोग मीका के घर के पास से गुज़रे और मीका की मूर्तियाँ चुरा लेते हैं, और वे लेवीय याजक को भी अपने साथ शामिल होने के लिए मनाते हैं। मीका और उस समय के अन्य इस्राएलियों की तरह, दानी लोग भी सोचते हैं कि वे केवल धार्मिक वस्तुओं के स्वामी होने या विभिन्न धार्मिक रीति-रिवाज करने के कारण परमेश्वर से आशीष प्राप्त कर सकते हैं।</w:t>
      </w:r>
    </w:p>
    <w:p>
      <w:pPr/>
      <w:r>
        <w:rPr>
          <w:lang w:val="hi_IN" w:bidi="hi_IN"/>
        </w:rPr>
      </w:r>
      <w:r>
        <w:rPr>
          <w:lang w:val="hi_IN" w:bidi="hi_IN"/>
        </w:rPr>
        <w:t>यह सुनने के बाद कि लैश कितना अच्छा स्थान है, सोरा और एश्ताओल के दानियों का एक समूह लैश पर आक्रमण करने का निर्णय लेता है। छह सौ लोग अपने हथियार लेकर लड़ने के लिए तैयार हैं, इसलिए ये लोग दान के क्षेत्र को छोड़ देते हैं। ये पुरुष अपने परिवारों और इन पुरुषों की वस्तुओं को भी अपने साथ लाते हैं, जैसा कि कहानीकार बाद में उल्लेख करता है। यह एक आधिकारिक कदम है और उन पुरुषों की वापस आने की योजना नहीं है। यह पूरा गोत्र या केवल गोत्र का एक भाग हो सकता है जो जाने का निर्णय लेता है।</w:t>
      </w:r>
    </w:p>
    <w:p>
      <w:pPr/>
      <w:r>
        <w:rPr>
          <w:lang w:val="hi_IN" w:bidi="hi_IN"/>
        </w:rPr>
      </w:r>
      <w:r>
        <w:rPr>
          <w:lang w:val="hi_IN" w:bidi="hi_IN"/>
        </w:rPr>
        <w:t>रास्ते में लोग रुकते हैं और यहूदा के किर्यत्यारीम नगर के पश्चिम में अपना डेरा लगाते हैं। यह क्षेत्र इतना बड़ा था, और लोगों ने उसे इतना याद किया कि कहानीकार के समय में भी लोग उस क्षेत्र को महनेदान कहते थे, जिसका अर्थ है "दान का डेरा।"</w:t>
      </w:r>
    </w:p>
    <w:p>
      <w:pPr/>
      <w:r>
        <w:rPr>
          <w:lang w:val="hi_IN" w:bidi="hi_IN"/>
        </w:rPr>
      </w:r>
      <w:r>
        <w:rPr>
          <w:lang w:val="hi_IN" w:bidi="hi_IN"/>
        </w:rPr>
        <w:t>यहाँ रुकें और समूह में इस्राएल का नक्शा देखें। नक्शे पर किर्यत्यारीम और दान और यहूदा के क्षेत्र को ढूँढें। इस ऑडियो को यहाँ रोकें।</w:t>
      </w:r>
    </w:p>
    <w:p>
      <w:pPr/>
      <w:r>
        <w:rPr>
          <w:lang w:val="hi_IN" w:bidi="hi_IN"/>
        </w:rPr>
      </w:r>
      <w:r>
        <w:rPr>
          <w:lang w:val="hi_IN" w:bidi="hi_IN"/>
        </w:rPr>
        <w:t>जब लोग एप्रैम के पहाड़ी क्षेत्र से होकर अपनी यात्रा जारी रखते हैं, तो दानी मीका के घर से होकर यात्रा करते हैं। पिछले भाग में लैश के भेदियों के रूप में यात्रा करने वाले पाँच पुरुष समूह की अगुवाई कर सकते हैं, और वे उसी मार्ग के उत्तर की ओर चले जाते हैं। भेदिये घरों के बीच मीका के उपासना-स्थल की ओर इशारा करते हैं। मीका के पास कई भवन हो सकते थे, या मीका का घर किसी नगर में हो सकता था। यद्यपि भेदिए पूछते हैं कि क्या अन्य लोग उस मन्दिर के विषय में जानते हैं, परन्तु वास्तव में भेदिए यह बात इसलिए कहते हैं ताकि लोगों को बता सकें कि मीका के पास एक एपोद, कुछ घरेलू देवता, और मूर्तियाँ हैं।</w:t>
      </w:r>
    </w:p>
    <w:p>
      <w:pPr/>
      <w:r>
        <w:rPr>
          <w:lang w:val="hi_IN" w:bidi="hi_IN"/>
        </w:rPr>
      </w:r>
      <w:r>
        <w:rPr>
          <w:lang w:val="hi_IN" w:bidi="hi_IN"/>
        </w:rPr>
        <w:t>यहाँ रुकें और आवश्यक हो तो समूह में मूर्तियों की एक तस्वीर देखें। इस ऑडियो को यहाँ रोकें।</w:t>
      </w:r>
    </w:p>
    <w:p>
      <w:pPr/>
      <w:r>
        <w:rPr>
          <w:lang w:val="hi_IN" w:bidi="hi_IN"/>
        </w:rPr>
      </w:r>
      <w:r>
        <w:rPr>
          <w:lang w:val="hi_IN" w:bidi="hi_IN"/>
        </w:rPr>
        <w:t>कुछ अनुवादों में, भेदिये पूछते हैं, “हम क्या करें?” अन्य अनुवादों में, वे पुरुष कहते हैं, "तुम जानते हो कि तुम्हें क्या करना चाहिए।" यहोवा की व्यवस्था कहती है कि लोगों को इस मंदिर को नष्ट कर देना चाहिए, क्योंकि वह मंदिर यहोवा के लिए नहीं है। हालाँकि, यह वह नहीं है जिसकी ओर भेदियों का संकेत है। इसके बजाय, भेदिये अपने रिश्तेदारों को इन वस्तुओं को ले जाने के लिए प्रोत्साहित करते हैं ताकि लोग उनका अपना एक मंदिर बना सकें। भेदिए सोचते हैं कि ये मूर्तियाँ लोगों के लिए सौभाग्य या समृद्धि लाएँगी।</w:t>
      </w:r>
    </w:p>
    <w:p>
      <w:pPr/>
      <w:r>
        <w:rPr>
          <w:lang w:val="hi_IN" w:bidi="hi_IN"/>
        </w:rPr>
      </w:r>
      <w:r>
        <w:rPr>
          <w:lang w:val="hi_IN" w:bidi="hi_IN"/>
        </w:rPr>
        <w:t>यहाँ रुकें और इस प्रश्न पर समूह में चर्चा करें: आपकी संस्कृति में, यदि आप किसी बात को सीधे ज़ोर से नहीं कहना चाहते, तो आप उसे संकेत या इशारे से कैसे बताते हैं? कुछ कारण क्या हैं कि कोई व्यक्ति अपने सुझाव को जोर के साथ नहीं कहना चाहेगा? इस ऑडियो को यहाँ रोकें।</w:t>
      </w:r>
    </w:p>
    <w:p>
      <w:pPr/>
      <w:r>
        <w:rPr>
          <w:lang w:val="hi_IN" w:bidi="hi_IN"/>
        </w:rPr>
      </w:r>
      <w:r>
        <w:rPr>
          <w:lang w:val="hi_IN" w:bidi="hi_IN"/>
        </w:rPr>
        <w:t>अन्य दानी लोग भी सहमत प्रतीत होते हैं, क्योंकि वे मीका के घर पर रुक जाते हैं और फाटक पर खड़े रहते हैं, जबकि पाँच भेदिए भीतर जाते हैं। संभवतः मीका के भवनों के चारों ओर एक दीवार थी और प्रवेश पर एक फाटक था। सभी 600 पुरुष अपने हथियार के साथ वहाँ हैं। ये पुरुष प्रवेश द्वार की रखवाली करते हैं, जिसे देखकर अन्य लोग अवश्य डर गए होंगे! पाँच भेदिए मीका की सम्पत्ति पर बने उस घर में जाते हैं जहाँ लेवी रहता था। भेदिये केवल लेवीय का अभिवादन करते हैं, जिसका शायद अर्थ है कि उस समय मीका वहाँ नहीं था।</w:t>
      </w:r>
    </w:p>
    <w:p>
      <w:pPr/>
      <w:r>
        <w:rPr>
          <w:lang w:val="hi_IN" w:bidi="hi_IN"/>
        </w:rPr>
      </w:r>
      <w:r>
        <w:rPr>
          <w:lang w:val="hi_IN" w:bidi="hi_IN"/>
        </w:rPr>
        <w:t>फिर वे पाँच पुरुष उपासना-स्थल पर जाते हैं और तराशी हुई मूर्ति, याजक के वस्त्र, परिवार की मूर्तियाँ और धातु की मूर्ति ले लेते हैं। फिर से, कहानीकार दोहराता है कि लगभग 600 हथियारबंद पुरुष द्वार पर खड़े हैं और किसी भी व्यक्ति को डराते हैं जो उन्हें रोकना चाहता हो। लेवीय याजक उनके साथ वहाँ खड़ा है।</w:t>
      </w:r>
    </w:p>
    <w:p>
      <w:pPr/>
      <w:r>
        <w:rPr>
          <w:lang w:val="hi_IN" w:bidi="hi_IN"/>
        </w:rPr>
      </w:r>
      <w:r>
        <w:rPr>
          <w:lang w:val="hi_IN" w:bidi="hi_IN"/>
        </w:rPr>
        <w:t>जब याजक पाँच भेदियों को मूर्तियों और एपोद को लेते हुए देखता है, तो याजक भेदियों से पूछता है कि वे क्या कर रहे हैं। भेदिये लेवीय से शांत रहने के लिए कहते हैं! भेदिये चाहते हैं कि लेवीय अपने मालिक मीका को चेतावनी न दे। भेदिये लेवीय से एक समझौता करते हैं। भेदिये लेवीय से कहते हैं कि वह उनके साथ आए और दानियों के लिए एक पिता, अर्थात् आध्यात्मिक सलाहकार, और याजक बने। पाँच पुरुष याजक से यह निर्णय लेने के लिए कहते हैं कि क्या केवल एक घराने के लिए याजक होना बेहतर होगा, या अधिक महत्वपूर्ण होगा, या एक पूरे गोत्र और कुल के लिए। वे पुरुष संभवतः “गोत्र और कुल” इसलिए कहते हैं क्योंकि कठिनाइयों के कारण वे अब उतने बड़े नहीं रह गए हैं जितना एक गोत्र होता है, लेकिन वे आशा करते हैं कि वे फिर से एक गोत्र बन जाएँ।</w:t>
      </w:r>
    </w:p>
    <w:p>
      <w:pPr/>
      <w:r>
        <w:rPr>
          <w:lang w:val="hi_IN" w:bidi="hi_IN"/>
        </w:rPr>
      </w:r>
      <w:r>
        <w:rPr>
          <w:lang w:val="hi_IN" w:bidi="hi_IN"/>
        </w:rPr>
        <w:t>यहाँ रुकें और समूह में इस प्रश्न पर चर्चा करें: आपकी संस्कृति में, आप लोगों के समूहों या बड़े परिवार के समूहों के लिए किस प्रकार के शब्दों का उपयोग करते हैं? आप अधिकांश समय किन शब्दों का उपयोग करते हैं? इस ऑडियो को यहाँ रोकें।</w:t>
      </w:r>
    </w:p>
    <w:p>
      <w:pPr/>
      <w:r>
        <w:rPr>
          <w:lang w:val="hi_IN" w:bidi="hi_IN"/>
        </w:rPr>
      </w:r>
      <w:r>
        <w:rPr>
          <w:lang w:val="hi_IN" w:bidi="hi_IN"/>
        </w:rPr>
        <w:t>याजक इस प्रस्ताव से बहुत प्रसन्न होता है, इसलिए वह इसे स्वीकार कर लेता है। याजक चोरी का सामान ले जाता है और स्वयं चोर बन जाता है। फिर याजक दानियों के समूह के बीच में आ जाता है, जो यह दिखता है कि अब वह भी उनके समूह का हिस्सा है।</w:t>
      </w:r>
    </w:p>
    <w:p>
      <w:pPr/>
      <w:r>
        <w:rPr>
          <w:lang w:val="hi_IN" w:bidi="hi_IN"/>
        </w:rPr>
      </w:r>
      <w:r>
        <w:rPr>
          <w:lang w:val="hi_IN" w:bidi="hi_IN"/>
        </w:rPr>
        <w:t>अब दानी मीका के घर से निकलते हैं। दानियों को संभवतः उम्मीद थी कि मीका उनका पीछा करेगा। दानियों ने अपने “छोटे लोगों,” यानी संभवतः बच्चों, महिलाओं और बुज़ुर्गों को समूह के आगे रखा। दानी लोग अपने पशुओं और बहुमूल्य वस्तुओं को भी आगे रखते हैं, और फिर युद्ध करने योग्य पुरुष उनके पीछे-पीछे चलते हैं। इस तरह, यदि कोई दानियों का पीछा करता है और उन्होंने जो अभी किया है उसके कारण उन पर हमला करने की कोशिश करता है, तो लड़ने वाले पुरुष समूह के अन्य लोगों की रक्षा कर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18:11–21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छह सौ दानी योद्धा सोरा और एश्ताओल को छोड़कर अपने परिवारों और अपनी वस्तुओं के साथ उत्तर की ओर यात्रा करते हैं। रास्ते में लोग किर्यत्यारीम नगर के बाहर डेरा डालते हैं।</w:t>
      </w:r>
    </w:p>
    <w:p>
      <w:pPr/>
      <w:r>
        <w:rPr>
          <w:lang w:val="hi_IN" w:bidi="hi_IN"/>
        </w:rPr>
      </w:r>
      <w:r>
        <w:rPr>
          <w:b/>
          <w:lang w:val="hi_IN" w:bidi="hi_IN"/>
        </w:rPr>
        <w:t>दूसरे दृश्य में:</w:t>
      </w:r>
      <w:r>
        <w:rPr>
          <w:lang w:val="hi_IN" w:bidi="hi_IN"/>
        </w:rPr>
        <w:t xml:space="preserve"> लोग एप्रैम के पहाड़ी क्षेत्र से होकर तब तक यात्रा करते रहते हैं जब तक कि वे मीका के घर नहीं पहुँच जाते। पाँच भेदियों का सुझाव है कि लोग मीका की मूर्तियों को चुरा लें।</w:t>
      </w:r>
    </w:p>
    <w:p>
      <w:pPr/>
      <w:r>
        <w:rPr>
          <w:lang w:val="hi_IN" w:bidi="hi_IN"/>
        </w:rPr>
      </w:r>
      <w:r>
        <w:rPr>
          <w:b/>
          <w:lang w:val="hi_IN" w:bidi="hi_IN"/>
        </w:rPr>
        <w:t>तीसरे दृश्य में:</w:t>
      </w:r>
      <w:r>
        <w:rPr>
          <w:lang w:val="hi_IN" w:bidi="hi_IN"/>
        </w:rPr>
        <w:t xml:space="preserve"> पाँच भेदिये मीका के घर में प्रवेश करते हैं और लेवीय याजक का अभिवादन करते हैं। फिर भेदिये मीका के मंदिर की वस्तुओं को चुरा लेते हैं। जब लेवीय याजक उन पुरुषों से पूछता है कि वे क्या कर रहे हैं, तो वे पुरुष याजक से शांत रहने के लिए कहते हैं। वे पुरुष लेवीय को अपने याजक के रूप में काम करने की पेशकश करते हैं, और याजक सहमत होता है और दानियों के साथ शामिल हो जाता है। अपने परिवारों और अपनी सारी सम्पत्ति को समूह के आगे रखकर, दानी लोग मीका के घर से निकल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छह सौ दानी पुरुष जो लड़ सकते हैं</w:t>
      </w:r>
    </w:p>
    <w:p>
      <w:pPr>
        <w:pStyle w:val="ListBullet"/>
        <w:spacing w:line="240" w:lineRule="auto"/>
        <w:ind w:left="720"/>
      </w:pPr>
      <w:r>
        <w:rPr>
          <w:lang w:val="hi_IN" w:bidi="hi_IN"/>
        </w:rPr>
      </w:r>
      <w:r>
        <w:rPr>
          <w:lang w:val="hi_IN" w:bidi="hi_IN"/>
        </w:rPr>
        <w:t>600 पुरुषों के परिवार</w:t>
      </w:r>
    </w:p>
    <w:p>
      <w:pPr>
        <w:pStyle w:val="ListBullet"/>
        <w:spacing w:line="240" w:lineRule="auto"/>
        <w:ind w:left="720"/>
      </w:pPr>
      <w:r>
        <w:rPr>
          <w:lang w:val="hi_IN" w:bidi="hi_IN"/>
        </w:rPr>
      </w:r>
      <w:r>
        <w:rPr>
          <w:lang w:val="hi_IN" w:bidi="hi_IN"/>
        </w:rPr>
        <w:t>वे पाँच पुरुष या भेदिये जो लैश गए थे</w:t>
      </w:r>
    </w:p>
    <w:p>
      <w:pPr>
        <w:pStyle w:val="ListBullet"/>
        <w:spacing w:line="240" w:lineRule="auto"/>
        <w:ind w:left="720"/>
      </w:pPr>
      <w:r>
        <w:rPr>
          <w:lang w:val="hi_IN" w:bidi="hi_IN"/>
        </w:rPr>
      </w:r>
      <w:r>
        <w:rPr>
          <w:lang w:val="hi_IN" w:bidi="hi_IN"/>
        </w:rPr>
        <w:t>मीका</w:t>
      </w:r>
    </w:p>
    <w:p>
      <w:pPr>
        <w:pStyle w:val="ListBullet"/>
        <w:spacing w:line="240" w:lineRule="auto"/>
        <w:ind w:left="720"/>
      </w:pPr>
      <w:r>
        <w:rPr>
          <w:lang w:val="hi_IN" w:bidi="hi_IN"/>
        </w:rPr>
      </w:r>
      <w:r>
        <w:rPr>
          <w:lang w:val="hi_IN" w:bidi="hi_IN"/>
        </w:rPr>
        <w:t>और लेवीय याजक।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दानियों का एक समूह अपने सौंपे गए क्षेत्र को छोड़कर उत्तर की ओर जाता है। छह सौ पुरुषों के पास हथियार हैं और वे लैश नगर पर अधिकार करने के लिए लड़ने के लिए तैयार हैं। ये पुरुष अपने परिवारों और अपनी सारी सम्पत्ति को अपने साथ ले आते हैं। ये सभी लोग पाँच भेदियों की तुलना में धीमी गति से चलते हैं, और लोग पहले किर्यत्यारीम नगर के बाहर डेरा डालते हैं। यह नगर यहूदा के क्षेत्र में था, और दानियों ने इस नगर के पश्चिम में डेरा डाला था। कहानीकार समझाता है कि उनका डेरा इतना बड़ा है कि लोग उसे लंबे समय तक याद रखते हैं। कहानीकार के समय में भी, लोग अभी भी उस क्षेत्र को महनेदान कहते हैं, जिसका अर्थ है "दान का डेरा।"</w:t>
      </w:r>
    </w:p>
    <w:p>
      <w:pPr/>
      <w:r>
        <w:rPr>
          <w:lang w:val="hi_IN" w:bidi="hi_IN"/>
        </w:rPr>
      </w:r>
      <w:r>
        <w:rPr>
          <w:lang w:val="hi_IN" w:bidi="hi_IN"/>
        </w:rPr>
        <w:t>यहाँ रुकें और समूह में इस प्रश्न पर चर्चा करें: एक गतिविधि के रूप में, अपने पास के स्थान के बारे में एक कहानी सुनाएँ। बताइए कि लोगों ने उस स्थान का नाम कैसे रखा या उस स्थान पर कौन-सी महत्वपूर्ण घटना घटी। इस बात पर ध्यान दें कि आप कब और कैसे रुककर अपने श्रोताओं को ऐसी जानकारी बताते हैं जो उस स्थान की वर्तमान स्थिति से जुड़ी हुई है। इस ऑडियो को यहाँ रोकें।</w:t>
      </w:r>
    </w:p>
    <w:p>
      <w:pPr/>
      <w:r>
        <w:rPr>
          <w:lang w:val="hi_IN" w:bidi="hi_IN"/>
        </w:rPr>
      </w:r>
      <w:r>
        <w:rPr>
          <w:lang w:val="hi_IN" w:bidi="hi_IN"/>
        </w:rPr>
        <w:t>दूसरे दृश्य में, दानी लोग एप्रैम के पहाड़ी प्रदेश की ओर यात्रा जारी रखते हैं, और वे लोग मीका के घर पहुँचते हैं। मीका का घर शायद एक मुख्य सड़क के पास था, और पाँच भेदिये शायद समूह को उसी रास्ते पर ले गए जहाँ वे पहले गए थे। उस स्थान में घरों का एक समूह था। मीका के पास उसके परिवार के सदस्यों, पशुओं और मंदिर के लिए कई भवन हो सकते थे। मीका शायद एक छोटे गाँव के पास भी है।</w:t>
      </w:r>
    </w:p>
    <w:p>
      <w:pPr/>
      <w:r>
        <w:rPr>
          <w:lang w:val="hi_IN" w:bidi="hi_IN"/>
        </w:rPr>
      </w:r>
      <w:r>
        <w:rPr>
          <w:lang w:val="hi_IN" w:bidi="hi_IN"/>
        </w:rPr>
        <w:t>जब दानी मीका के घर के पास आते हैं, तो भेदिये दूसरों से कहते हैं कि मीका के घर में एक एपोद, घराने के देवता और मूर्तियाँ हैं। यद्यपि भेदिये सीधे यह नहीं कहते हैं, फिर भी वे सुझाव देते हैं कि दानियों को इन वस्तुओं को चुरा लेना चाहिए।</w:t>
      </w:r>
    </w:p>
    <w:p>
      <w:pPr/>
      <w:r>
        <w:rPr>
          <w:lang w:val="hi_IN" w:bidi="hi_IN"/>
        </w:rPr>
      </w:r>
      <w:r>
        <w:rPr>
          <w:lang w:val="hi_IN" w:bidi="hi_IN"/>
        </w:rPr>
        <w:t>यहाँ रुकें और इस प्रश्न पर समूह में चर्चा करें: एक गतिविधि के रूप में, कमरे या जिस स्थान में आप हैं, वहाँ सब मिलकर घूमकर देखें। बातों को इंगित करें और उन बातों के बारे में कुछ जानकारी दें जिन्हें समूह के अन्य लोग शायद नहीं जानते हैं। इस पर चर्चा करें कि आप किन-किन तरीकों से ऐसी जानकारी बताते या साझा करते हैं जो दूसरों को पहले से पता नहीं होती। इस ऑडियो को यहाँ रोकें।</w:t>
      </w:r>
    </w:p>
    <w:p>
      <w:pPr/>
      <w:r>
        <w:rPr>
          <w:lang w:val="hi_IN" w:bidi="hi_IN"/>
        </w:rPr>
      </w:r>
      <w:r>
        <w:rPr>
          <w:lang w:val="hi_IN" w:bidi="hi_IN"/>
        </w:rPr>
        <w:t>तीसरे दृश्य में, अन्य दानी लोग भेदियों से सहमत होते हुए प्रतीत होते हैं। लोग अपने मार्ग से हटकर मीका के द्वार की ओर जाते हैं। जब 600 पुरुष अपने हथियार लेकर फाटक के बाहर खड़े थे, तब पाँच भेदिये अंदर जाते हैं। भेदिये वहाँ जाते हैं जहाँ लेवीय रहता है और उसका अभिवादन करते हैं। फिर वे पाँच पुरुष मीका के मंदिर में जाते हैं और नक्काशीदार मूर्ति, एपोद, घराने के देवताओं और धातु की मूर्ति को ले जाते हैं।</w:t>
      </w:r>
    </w:p>
    <w:p>
      <w:pPr/>
      <w:r>
        <w:rPr>
          <w:lang w:val="hi_IN" w:bidi="hi_IN"/>
        </w:rPr>
      </w:r>
      <w:r>
        <w:rPr>
          <w:lang w:val="hi_IN" w:bidi="hi_IN"/>
        </w:rPr>
        <w:t>कहानीकार फिर से दोहराता है कि लगभग 600 पुरुष द्वार पर खड़े रहते हैं जबकि वे पाँच पुरुष वस्तुएँ चुरा लेते हैं। यह इस बात की याद दिलाता है कि उन 600 पुरुषों ने घर के किसी भी व्यक्ति को उन पाँच पुरुषों को रोकने से रोक रखा था।</w:t>
      </w:r>
    </w:p>
    <w:p>
      <w:pPr/>
      <w:r>
        <w:rPr>
          <w:lang w:val="hi_IN" w:bidi="hi_IN"/>
        </w:rPr>
      </w:r>
      <w:r>
        <w:rPr>
          <w:lang w:val="hi_IN" w:bidi="hi_IN"/>
        </w:rPr>
        <w:t>यहाँ रुकें और समूह में इस प्रश्न पर चर्चा करें: एक खतरनाक स्थिति के बारे में एक कहानी सुनाएँ, जैसे तूफान या जंगली पशुओं के साथ मुठभेड़। जब आप इस कहानी को सुनाते हैं, तो इस बात पर ध्यान दें कि आप खतरे का वर्णन कैसे करते हैं। आप कैसे दिखाते हैं कि वह चीज़ खतरनाक थी? आप खतरनाक चीज़ के किन विवरणों या कार्यों पर जोर देते हैं या दोहराते हैं? आप उन भागों या जानकारी के टुकड़ों को क्यों दोहराते हैं? इस ऑडियो को यहाँ रोकें।</w:t>
      </w:r>
    </w:p>
    <w:p>
      <w:pPr/>
      <w:r>
        <w:rPr>
          <w:lang w:val="hi_IN" w:bidi="hi_IN"/>
        </w:rPr>
      </w:r>
      <w:r>
        <w:rPr>
          <w:lang w:val="hi_IN" w:bidi="hi_IN"/>
        </w:rPr>
        <w:t>लेवीय याजक भी 600 पुरुषों के साथ खड़ा है। याजक संभवतः उन पाँच भेदियों को चोरी करते हुए देख सकता है, फिर भी वह पुरुषों से पूछता है कि वे क्या कर रहे हैं। वे पाँच पुरुष संभवतः चुराई हुई वस्तुओं के साथ याजक की ओर बाहर आते हैं। वे पाँच पुरुष याजक से शांत रहने के लिए कहते हैं। फिर वे पुरुष लेवीय को अपने याजक के रूप में काम करने की पेशकश करते हैं। वे पाँच पुरुष यह संकेत देते हैं कि लेवीय एक पूरे गोत्र का याजक बनकर अधिक उपयोगी या महत्वपूर्ण होगा, बजाय केवल एक व्यक्ति के लिए याजक होने के।</w:t>
      </w:r>
    </w:p>
    <w:p>
      <w:pPr/>
      <w:r>
        <w:rPr>
          <w:lang w:val="hi_IN" w:bidi="hi_IN"/>
        </w:rPr>
      </w:r>
      <w:r>
        <w:rPr>
          <w:lang w:val="hi_IN" w:bidi="hi_IN"/>
        </w:rPr>
        <w:t>काम के प्रस्ताव से प्रसन्न होकर लेवीय याजक इसे स्वीकार कर लेता है। लेवीय उन पुरुषों से चुराई हुई वस्तुएँ ले लेता है और दानियों के समूह के बीच में चला जाता है। फिर दानी अपने समूह को यात्रा के लिए व्यवस्थित करते हैं। उन पुरुषों के परिवार, जो अपनी सारी सम्पत्ति साथ लिए हुए हैं, समूह के आगे हैं, जबकि युद्ध करने वाले पुरुष पीछे हैं। इस तरह, यदि मीका अपने लोगों के साथ दानियों का पीछा करके उन पर हमला करता है, तो दानी लोग अपने परिवारों की रक्षा कर सकेंगे। फिर लोग मीका के घर से निकलते हैं और उत्तर की ओर अपनी यात्रा जारी रखते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18:11–21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छह सौ दानी पुरुष जो लड़ सकते हैं</w:t>
      </w:r>
    </w:p>
    <w:p>
      <w:pPr>
        <w:pStyle w:val="ListBullet"/>
        <w:spacing w:line="240" w:lineRule="auto"/>
        <w:ind w:left="720"/>
      </w:pPr>
      <w:r>
        <w:rPr>
          <w:lang w:val="hi_IN" w:bidi="hi_IN"/>
        </w:rPr>
      </w:r>
      <w:r>
        <w:rPr>
          <w:lang w:val="hi_IN" w:bidi="hi_IN"/>
        </w:rPr>
        <w:t>600 पुरुषों के परिवार</w:t>
      </w:r>
    </w:p>
    <w:p>
      <w:pPr>
        <w:pStyle w:val="ListBullet"/>
        <w:spacing w:line="240" w:lineRule="auto"/>
        <w:ind w:left="720"/>
      </w:pPr>
      <w:r>
        <w:rPr>
          <w:lang w:val="hi_IN" w:bidi="hi_IN"/>
        </w:rPr>
      </w:r>
      <w:r>
        <w:rPr>
          <w:lang w:val="hi_IN" w:bidi="hi_IN"/>
        </w:rPr>
        <w:t>पाँच भेदिये</w:t>
      </w:r>
    </w:p>
    <w:p>
      <w:pPr>
        <w:pStyle w:val="ListBullet"/>
        <w:spacing w:line="240" w:lineRule="auto"/>
        <w:ind w:left="720"/>
      </w:pPr>
      <w:r>
        <w:rPr>
          <w:lang w:val="hi_IN" w:bidi="hi_IN"/>
        </w:rPr>
      </w:r>
      <w:r>
        <w:rPr>
          <w:lang w:val="hi_IN" w:bidi="hi_IN"/>
        </w:rPr>
        <w:t>मीका</w:t>
      </w:r>
    </w:p>
    <w:p>
      <w:pPr>
        <w:pStyle w:val="ListBullet"/>
        <w:spacing w:line="240" w:lineRule="auto"/>
        <w:ind w:left="720"/>
      </w:pPr>
      <w:r>
        <w:rPr>
          <w:lang w:val="hi_IN" w:bidi="hi_IN"/>
        </w:rPr>
      </w:r>
      <w:r>
        <w:rPr>
          <w:lang w:val="hi_IN" w:bidi="hi_IN"/>
        </w:rPr>
        <w:t>और लेवीय याजक।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दान के कुल के छह सौ सैनिक सोरा और एश्ताओल के नगरों से निकले। ये सभी पुरुष अपने हथियार अपने साथ ले गए। रास्ते में लोगों ने यहूदा की भूमि में किर्यत्यारीम के पास डेरा डाला था। लोग किर्यत्यारीम के पश्चिम में डेरा डालते हैं, और लोग अभी भी उस क्षेत्र को महनेदान कहते हैं, जिसका अर्थ है "दान का डेरा।"</w:t>
      </w:r>
    </w:p>
    <w:p>
      <w:pPr/>
      <w:r>
        <w:rPr>
          <w:lang w:val="hi_IN" w:bidi="hi_IN"/>
        </w:rPr>
      </w:r>
      <w:r>
        <w:rPr>
          <w:lang w:val="hi_IN" w:bidi="hi_IN"/>
        </w:rPr>
        <w:t>फिर दानी लोग एप्रैम के पहाड़ी क्षेत्र में गए, जब तक कि वे मीका के घर नहीं पहुँच गए। लैश के आसपास की भूमि का भेद लेने वाले पाँच पुरुषों ने दान के लोगों से कहा, "यहाँ एक घर है जिसमें याजक के कपड़े, कुछ परिवार की मूर्तियाँ, एक नक्काशीदार मूर्ति और एक धातु की मूर्ति है। आपको क्या लगता है कि हमें क्या करना चाहिए?"</w:t>
      </w:r>
    </w:p>
    <w:p>
      <w:pPr/>
      <w:r>
        <w:rPr>
          <w:lang w:val="hi_IN" w:bidi="hi_IN"/>
        </w:rPr>
      </w:r>
      <w:r>
        <w:rPr>
          <w:lang w:val="hi_IN" w:bidi="hi_IN"/>
        </w:rPr>
        <w:t>नाटक को रोकें। पाँच भेदियों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पिछली बार जब हम यहाँ थे, तो याजक ने हमें अच्छी बातें बताई थीं और हमारी यात्रा सफल रही। काम करते समय मैं हमेशा परमेश्वर की आशीष प्राप्त करना चाहता हूँ; या</w:t>
      </w:r>
    </w:p>
    <w:p>
      <w:pPr>
        <w:pStyle w:val="ListBullet"/>
        <w:spacing w:line="240" w:lineRule="auto"/>
        <w:ind w:left="720"/>
      </w:pPr>
      <w:r>
        <w:rPr>
          <w:lang w:val="hi_IN" w:bidi="hi_IN"/>
        </w:rPr>
      </w:r>
      <w:r>
        <w:rPr>
          <w:lang w:val="hi_IN" w:bidi="hi_IN"/>
        </w:rPr>
        <w:t>निश्चित रूप से यदि हमारे पास एक मंदिर होता, तो परमेश्वर हमसे प्रसन्न होता और हमें आशीष देता; या</w:t>
      </w:r>
    </w:p>
    <w:p>
      <w:pPr>
        <w:pStyle w:val="ListBullet"/>
        <w:spacing w:line="240" w:lineRule="auto"/>
        <w:ind w:left="720"/>
      </w:pPr>
      <w:r>
        <w:rPr>
          <w:lang w:val="hi_IN" w:bidi="hi_IN"/>
        </w:rPr>
      </w:r>
      <w:r>
        <w:rPr>
          <w:lang w:val="hi_IN" w:bidi="hi_IN"/>
        </w:rPr>
        <w:t>मैं यह नहीं कहूँगा कि हमें मंदिर की वस्तुओं को चुरा लेना चाहिए, केवल यदि अन्य लोग सोचें कि चोरी करना बुरा होगा। इस तरह से कोई भी मुझ पर आरोप नहीं लगा सकता है। लेकिन मैं इसका संकेत दूँगा, यदि वे भी इसे चुरा लेना चाहें!</w:t>
      </w:r>
    </w:p>
    <w:p>
      <w:pPr/>
      <w:r>
        <w:rPr>
          <w:lang w:val="hi_IN" w:bidi="hi_IN"/>
        </w:rPr>
      </w:r>
      <w:r>
        <w:rPr>
          <w:lang w:val="hi_IN" w:bidi="hi_IN"/>
        </w:rPr>
        <w:t>दानियों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हमारे पिछले युद्ध अच्छी तरह से नहीं गए हैं, और हम अपनी भूमि पर अधिकार नहीं कर सके। अब हमारे पास एक और युद्ध है, और हमें सारी सहायता की आवश्यकता होगी, जो हमें मिल सकती है; या</w:t>
      </w:r>
    </w:p>
    <w:p>
      <w:pPr>
        <w:pStyle w:val="ListBullet"/>
        <w:spacing w:line="240" w:lineRule="auto"/>
        <w:ind w:left="720"/>
      </w:pPr>
      <w:r>
        <w:rPr>
          <w:lang w:val="hi_IN" w:bidi="hi_IN"/>
        </w:rPr>
      </w:r>
      <w:r>
        <w:rPr>
          <w:lang w:val="hi_IN" w:bidi="hi_IN"/>
        </w:rPr>
        <w:t>मैं देख सकता हूँ कि इस व्यक्ति का घराना कितना धनी है। यह इसलिए होना चाहिए क्योंकि इस व्यक्ति के घर में एक मंदिर है। हमें इसे इसलिए लेना चाहिए ताकि हमें अपने लोगों के लिए आशीष और सुरक्षा मिल सके; या</w:t>
      </w:r>
    </w:p>
    <w:p>
      <w:pPr>
        <w:pStyle w:val="ListBullet"/>
        <w:spacing w:line="240" w:lineRule="auto"/>
        <w:ind w:left="720"/>
      </w:pPr>
      <w:r>
        <w:rPr>
          <w:lang w:val="hi_IN" w:bidi="hi_IN"/>
        </w:rPr>
      </w:r>
      <w:r>
        <w:rPr>
          <w:lang w:val="hi_IN" w:bidi="hi_IN"/>
        </w:rPr>
        <w:t>हमें उन मूर्तियों की मीका से कहीं अधिक आवश्यकता है। हमारे पास बहुत अधिक लोग हैं, और हमें एक युद्ध जीतना है, जबकि मीका यहाँ शांति और सुरक्षा के साथ रहता है।</w:t>
      </w:r>
    </w:p>
    <w:p>
      <w:pPr/>
      <w:r>
        <w:rPr>
          <w:lang w:val="hi_IN" w:bidi="hi_IN"/>
        </w:rPr>
      </w:r>
      <w:r>
        <w:rPr>
          <w:lang w:val="hi_IN" w:bidi="hi_IN"/>
        </w:rPr>
        <w:t>अभिनय जारी रखें।</w:t>
      </w:r>
    </w:p>
    <w:p>
      <w:pPr/>
      <w:r>
        <w:rPr>
          <w:lang w:val="hi_IN" w:bidi="hi_IN"/>
        </w:rPr>
      </w:r>
      <w:r>
        <w:rPr>
          <w:lang w:val="hi_IN" w:bidi="hi_IN"/>
        </w:rPr>
        <w:t>तब लोग मार्ग छोड़कर उस घर में गए जहाँ वह युवा लेवी मीका की सम्पत्ति पर रहता था, और उन्होंने उस लेवी का अभिवादन किया। दान के 600 पुरुष सशस्त्र और युद्ध के लिए तैयार थे, फाटक के प्रवेश द्वार पर इंतजार कर रहे थे। फिर पाँच भेदिये अंदर गए और नक्काशीदार मूर्ति, याजक के वस्त्र, परिवार की मूर्तियों और धातु की मूर्ति को ले आए। याजक उन 600 पुरुषों के साथ प्रवेश द्वार पर खड़ा था जो सशस्त्र और युद्ध के लिए तैयार थे।</w:t>
      </w:r>
    </w:p>
    <w:p>
      <w:pPr/>
      <w:r>
        <w:rPr>
          <w:lang w:val="hi_IN" w:bidi="hi_IN"/>
        </w:rPr>
      </w:r>
      <w:r>
        <w:rPr>
          <w:lang w:val="hi_IN" w:bidi="hi_IN"/>
        </w:rPr>
        <w:t>जब पाँच भेदिये मीका के घर में गए और नक्काशीदार मूर्ति, याजक के एपोद, व्यक्तिगत मूर्तियों और धातु की मूर्ति को ले गए, तो याजक ने उन पुरुषों से बात की। याजक ने पुरुषों से पूछा, "तुम क्या कर रहे हैं?"</w:t>
      </w:r>
    </w:p>
    <w:p>
      <w:pPr/>
      <w:r>
        <w:rPr>
          <w:lang w:val="hi_IN" w:bidi="hi_IN"/>
        </w:rPr>
      </w:r>
      <w:r>
        <w:rPr>
          <w:lang w:val="hi_IN" w:bidi="hi_IN"/>
        </w:rPr>
        <w:t>नाटक को रोकें। याजक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बोलने में थोड़ा घबराया हुआ हूँ, क्योंकि इतने सारे हथियारबंद पुरुष यदि मैं विरोध करूँ तो मुझे नुकसान पहुँचा सकते हैं। इसलिए मैं पुरुषों की आलोचना नहीं करूँगा। इसके बजाय, मैं केवल पूछूँगा कि पुरुष क्या कर रहे हैं; या</w:t>
      </w:r>
    </w:p>
    <w:p>
      <w:pPr>
        <w:pStyle w:val="ListBullet"/>
        <w:spacing w:line="240" w:lineRule="auto"/>
        <w:ind w:left="720"/>
      </w:pPr>
      <w:r>
        <w:rPr>
          <w:lang w:val="hi_IN" w:bidi="hi_IN"/>
        </w:rPr>
      </w:r>
      <w:r>
        <w:rPr>
          <w:lang w:val="hi_IN" w:bidi="hi_IN"/>
        </w:rPr>
        <w:t>यदि मीका के पास कोई मंदिर नहीं है, तो उसे याजक की आवश्यकता नहीं होगी, और वह अब मुझे भुगतान नहीं करेगा। शायद मीका मुझे अपने घर से बाहर निकाल देगा! अब मैं चिंतित हूँ! या</w:t>
      </w:r>
    </w:p>
    <w:p>
      <w:pPr>
        <w:pStyle w:val="ListBullet"/>
        <w:spacing w:line="240" w:lineRule="auto"/>
        <w:ind w:left="720"/>
      </w:pPr>
      <w:r>
        <w:rPr>
          <w:lang w:val="hi_IN" w:bidi="hi_IN"/>
        </w:rPr>
      </w:r>
      <w:r>
        <w:rPr>
          <w:lang w:val="hi_IN" w:bidi="hi_IN"/>
        </w:rPr>
        <w:t>यदि दानी मूर्तियों को ले जाते हैं, तो उन्हें एक याजक की आवश्यकता होगी। शायद वे मुझे मीका की तरह काम पर रखना चाहेंगे।</w:t>
      </w:r>
    </w:p>
    <w:p>
      <w:pPr/>
      <w:r>
        <w:rPr>
          <w:lang w:val="hi_IN" w:bidi="hi_IN"/>
        </w:rPr>
      </w:r>
      <w:r>
        <w:rPr>
          <w:lang w:val="hi_IN" w:bidi="hi_IN"/>
        </w:rPr>
        <w:t>अभिनय जारी रखें।</w:t>
      </w:r>
    </w:p>
    <w:p>
      <w:pPr/>
      <w:r>
        <w:rPr>
          <w:lang w:val="hi_IN" w:bidi="hi_IN"/>
        </w:rPr>
      </w:r>
      <w:r>
        <w:rPr>
          <w:lang w:val="hi_IN" w:bidi="hi_IN"/>
        </w:rPr>
        <w:t>लेकिन पाँच भेदियों ने उत्तर दिया, "चुप रह। एक शब्द भी और मत कहना। आ और हमारे साथ रह। हमें एक पिता की तरह सलाह दें और हमारे लिए याजक बन। क्या यह बेहतर नहीं है कि तू केवल एक व्यक्ति के घराने के बजाय पूरे इस्राएल के एक कुल और गोत्र का याजक बने?”</w:t>
      </w:r>
    </w:p>
    <w:p>
      <w:pPr/>
      <w:r>
        <w:rPr>
          <w:lang w:val="hi_IN" w:bidi="hi_IN"/>
        </w:rPr>
      </w:r>
      <w:r>
        <w:rPr>
          <w:lang w:val="hi_IN" w:bidi="hi_IN"/>
        </w:rPr>
        <w:t>इस सुझाव ने याजक को बहुत प्रसन्न किया, इसलिए याजक ने याजक के एपोद, व्यक्तिगत मूर्तियों और नक्काशीदार मूर्ति को लिया, और वह पुरुषों के साथ गया।</w:t>
      </w:r>
    </w:p>
    <w:p>
      <w:pPr/>
      <w:r>
        <w:rPr>
          <w:lang w:val="hi_IN" w:bidi="hi_IN"/>
        </w:rPr>
      </w:r>
      <w:r>
        <w:rPr>
          <w:lang w:val="hi_IN" w:bidi="hi_IN"/>
        </w:rPr>
        <w:t>तब पूरा समूह मीका के घर से निकल गया, और वे छोटे बच्चों, पशुओं, और अपनी सारी बहुमूल्य वस्तुओं को आगे रखकर चलते गए।</w:t>
      </w:r>
    </w:p>
    <w:p>
      <w:pPr/>
      <w:r>
        <w:rPr>
          <w:lang w:val="hi_IN" w:bidi="hi_IN"/>
        </w:rPr>
      </w:r>
      <w:r>
        <w:rPr>
          <w:lang w:val="hi_IN" w:bidi="hi_IN"/>
        </w:rPr>
        <w:t>नाटक को रोकें। दानियों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वाह! अब हमारे पास कुछ नई धार्मिक वस्तुएँ और एक याजक है! यह एक चिन्ह होना चाहिए कि परमेश्वर हमें आशीष देता है। अब मैं लैश पर आक्रमण करने के लिए उतना चिंतित नहीं हूँ; या</w:t>
      </w:r>
    </w:p>
    <w:p>
      <w:pPr>
        <w:pStyle w:val="ListBullet"/>
        <w:spacing w:line="240" w:lineRule="auto"/>
        <w:ind w:left="720"/>
      </w:pPr>
      <w:r>
        <w:rPr>
          <w:lang w:val="hi_IN" w:bidi="hi_IN"/>
        </w:rPr>
      </w:r>
      <w:r>
        <w:rPr>
          <w:lang w:val="hi_IN" w:bidi="hi_IN"/>
        </w:rPr>
        <w:t>मैं चिंतित हूँ कि मीका अपने रिश्तेदारों और पड़ोसियों को इकट्ठा करेगा और हमारे पीछे आएगा। हम एक निश्चित तरीके से यात्रा करेंगे ताकि हम आसानी से अपने परिवारों की रक्षा कर सकें; या</w:t>
      </w:r>
    </w:p>
    <w:p>
      <w:pPr>
        <w:pStyle w:val="ListBullet"/>
        <w:spacing w:line="240" w:lineRule="auto"/>
        <w:ind w:left="720"/>
      </w:pPr>
      <w:r>
        <w:rPr>
          <w:lang w:val="hi_IN" w:bidi="hi_IN"/>
        </w:rPr>
      </w:r>
      <w:r>
        <w:rPr>
          <w:lang w:val="hi_IN" w:bidi="hi_IN"/>
        </w:rPr>
        <w:t>यदि हमारे पास एक याजक और मंदिर के लिए मूर्तियाँ हों, तो हमें परमेश्वर की उपासना करने या उससे सहायता माँगने के लिए कभी भी दक्षिण की ओर वापस नहीं जाना पड़ेगा। मुझे खुशी है कि हमें और अधिक यात्रा नहीं करनी पड़ेगी। मैं अपनी नई भूमि पर बसने और रहने के लिए तैयार हूँ।</w:t>
      </w:r>
    </w:p>
    <w:p>
      <w:pPr/>
      <w:r>
        <w:rPr>
          <w:lang w:val="hi_IN" w:bidi="hi_IN"/>
        </w:rPr>
      </w:r>
      <w:r>
        <w:rPr>
          <w:lang w:val="hi_IN" w:bidi="hi_IN"/>
        </w:rPr>
        <w:t>याजक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जबकि मीका के घर में रहना और उसका याजक बनना अच्छा था, अब मैं एक पूरे गोत्र के याजक के रूप में और भी अधिक महत्वपूर्ण होऊँगा! मैं इस नए काम के बारे में उत्साहित हूँ; या</w:t>
      </w:r>
    </w:p>
    <w:p>
      <w:pPr>
        <w:pStyle w:val="ListBullet"/>
        <w:spacing w:line="240" w:lineRule="auto"/>
        <w:ind w:left="720"/>
      </w:pPr>
      <w:r>
        <w:rPr>
          <w:lang w:val="hi_IN" w:bidi="hi_IN"/>
        </w:rPr>
      </w:r>
      <w:r>
        <w:rPr>
          <w:lang w:val="hi_IN" w:bidi="hi_IN"/>
        </w:rPr>
        <w:t>मैं दानियों को लड़ने वाले युद्ध के बारे में थोड़ा चिंतित हूँ, लेकिन कम से कम वे मुझसे लड़ने की उम्मीद नहीं करेंगे; या</w:t>
      </w:r>
    </w:p>
    <w:p>
      <w:pPr>
        <w:pStyle w:val="ListBullet"/>
        <w:spacing w:line="240" w:lineRule="auto"/>
        <w:ind w:left="720"/>
      </w:pPr>
      <w:r>
        <w:rPr>
          <w:lang w:val="hi_IN" w:bidi="hi_IN"/>
        </w:rPr>
      </w:r>
      <w:r>
        <w:rPr>
          <w:lang w:val="hi_IN" w:bidi="hi_IN"/>
        </w:rPr>
        <w:t>मैं वास्तव में दानियों के साथ आने के लिए दोषी महसूस नहीं करता हूँ। मुझे रोकने के लिए बहुत अधिक पुरुष थे, और मीका का याजक होना केवल एक नौकरी थी। अब मेरे पास एक और काम है, और मीका न तो दानियों को और न ही मुझे रोक पाएगा।</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18:11–21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जब वे मीका के घर के पास से गुजरते हैं, तो वे पाँच </w:t>
      </w:r>
      <w:r>
        <w:rPr>
          <w:b/>
          <w:lang w:val="hi_IN" w:bidi="hi_IN"/>
        </w:rPr>
        <w:t>भेदिये</w:t>
      </w:r>
      <w:r>
        <w:rPr>
          <w:lang w:val="hi_IN" w:bidi="hi_IN"/>
        </w:rPr>
        <w:t xml:space="preserve"> अपने साथी दानियों, अर्थात् </w:t>
      </w:r>
      <w:r>
        <w:rPr>
          <w:b/>
          <w:lang w:val="hi_IN" w:bidi="hi_IN"/>
        </w:rPr>
        <w:t>भाइयों</w:t>
      </w:r>
      <w:r>
        <w:rPr>
          <w:lang w:val="hi_IN" w:bidi="hi_IN"/>
        </w:rPr>
        <w:t>, से बात करते हैं। भेदियों और भाइयों के लिए उन्हीं शब्दों का उपयोग करें जिनका उपयोग आपने पिछले भागों में किया है।</w:t>
      </w:r>
    </w:p>
    <w:p>
      <w:pPr/>
      <w:r>
        <w:rPr>
          <w:lang w:val="hi_IN" w:bidi="hi_IN"/>
        </w:rPr>
      </w:r>
      <w:r>
        <w:rPr>
          <w:lang w:val="hi_IN" w:bidi="hi_IN"/>
        </w:rPr>
        <w:t xml:space="preserve">पाँच पुरुष इंगित करते हैं कि मीका के पास एक </w:t>
      </w:r>
      <w:r>
        <w:rPr>
          <w:b/>
          <w:lang w:val="hi_IN" w:bidi="hi_IN"/>
        </w:rPr>
        <w:t>एपोद</w:t>
      </w:r>
      <w:r>
        <w:rPr>
          <w:lang w:val="hi_IN" w:bidi="hi_IN"/>
        </w:rPr>
        <w:t xml:space="preserve"> है। एपोद याजकों के लिए एक वस्त्र का एक टुकड़ा है, और इसमें बहुत सी सुंदर सजावट और प्रारूप हैं। कभी-कभी, क्योंकि एपोद एक बहुत विशेष वस्त्र था, इसलिए लोग एपोद की उपासना ऐसे करते थे मानो वह एक देवता है। एपोद के बारे में अधिक जानकारी के लिए मुख्य शब्दावली देखें। एपोद के लिए वही शब्द या वाक्यांश इस्तेमाल करें, जो आपने पिछले भागों में इस्तेमाल किया है। </w:t>
      </w:r>
    </w:p>
    <w:p>
      <w:pPr/>
      <w:r>
        <w:rPr>
          <w:lang w:val="hi_IN" w:bidi="hi_IN"/>
        </w:rPr>
      </w:r>
      <w:r>
        <w:rPr>
          <w:lang w:val="hi_IN" w:bidi="hi_IN"/>
        </w:rPr>
        <w:t xml:space="preserve">भेदिये यह भी बताते हैं कि मीका के पास कुछ तराशी हुई और धातु की </w:t>
      </w:r>
      <w:r>
        <w:rPr>
          <w:b/>
          <w:lang w:val="hi_IN" w:bidi="hi_IN"/>
        </w:rPr>
        <w:t>छवि</w:t>
      </w:r>
      <w:r>
        <w:rPr>
          <w:lang w:val="hi_IN" w:bidi="hi_IN"/>
        </w:rPr>
        <w:t xml:space="preserve"> या </w:t>
      </w:r>
      <w:r>
        <w:rPr>
          <w:b/>
          <w:lang w:val="hi_IN" w:bidi="hi_IN"/>
        </w:rPr>
        <w:t>मूर</w:t>
      </w:r>
      <w:r>
        <w:rPr>
          <w:lang w:val="hi_IN" w:bidi="hi_IN"/>
        </w:rPr>
        <w:t>्तियाँ हैं। मूर्ति एक वस्तु है जिसे लोग किसी देवता की उपासना करने के लिए बनाते हैं। लोग किसी देवता की एक वस्तु बनाते हैं और उस वस्तु की उपासना करते हैं मानो वह वही परमेश्वर हो। मूर्ति के बारे में अधिक जानकारी के लिए, मुख्य शब्दावली को देखें। मूर्ति या छवि के लिए उसी शब्द या वाक्यांश का उपयोग करें जिसका उपयोग आपने पिछले भागों में किया था।</w:t>
      </w:r>
    </w:p>
    <w:p>
      <w:pPr/>
      <w:r>
        <w:rPr>
          <w:lang w:val="hi_IN" w:bidi="hi_IN"/>
        </w:rPr>
      </w:r>
      <w:r>
        <w:rPr>
          <w:lang w:val="hi_IN" w:bidi="hi_IN"/>
        </w:rPr>
        <w:t xml:space="preserve">मीका के पास घराने की मूर्तियाँ भी हैं, जिनका उपयोग वह घराने के </w:t>
      </w:r>
      <w:r>
        <w:rPr>
          <w:b/>
          <w:lang w:val="hi_IN" w:bidi="hi_IN"/>
        </w:rPr>
        <w:t>देवताओं</w:t>
      </w:r>
      <w:r>
        <w:rPr>
          <w:lang w:val="hi_IN" w:bidi="hi_IN"/>
        </w:rPr>
        <w:t xml:space="preserve"> की उपासना करने के लिए करता था। ये झूठे देवता थे जिन्हें लोग सोचते थे कि वे परिवार के लिए सौभाग्य और समृद्धि लाते हैं। यद्यपि कहानी में झूठे देवताओं के लिए शब्द का उपयोग नहीं किया गया है, फिर भी आप देवताओं के लिए शब्द का उपयोग यह दिखाने के लिए चुन सकते हैं कि ये मूर्तियाँ उन देवताओं की उपासना के लिए थीं।. देवताओं के बारे में अधिक जानकारी के लिए, मुख्य शब्दावली देखें। देवताओं के लिए उसी शब्द या वाक्यांश का उपयोग करें जिसका उपयोग आपने पिछले भागों में किया था।</w:t>
      </w:r>
    </w:p>
    <w:p>
      <w:pPr/>
      <w:r>
        <w:rPr>
          <w:lang w:val="hi_IN" w:bidi="hi_IN"/>
        </w:rPr>
      </w:r>
      <w:r>
        <w:rPr>
          <w:lang w:val="hi_IN" w:bidi="hi_IN"/>
        </w:rPr>
        <w:t xml:space="preserve">जब वे मीका के घर में जाते हैं, तो वे पाँच भेदिये </w:t>
      </w:r>
      <w:r>
        <w:rPr>
          <w:b/>
          <w:lang w:val="hi_IN" w:bidi="hi_IN"/>
        </w:rPr>
        <w:t>लेवीय</w:t>
      </w:r>
      <w:r>
        <w:rPr>
          <w:lang w:val="hi_IN" w:bidi="hi_IN"/>
        </w:rPr>
        <w:t xml:space="preserve"> याजक का अभिवादन करते हैं। लेवीय लेवी के वंशज थे और उन्हें यहोवा की सेवा करनी थी। लेवीय के बारे में अधिक जानकारी के लिए, मुख्य शब्दावली देखें। लेवीय के लिए उसी शब्द या वाक्यांश का उपयोग करें जिसका उपयोग आपने पिछले भागों में किया था।</w:t>
      </w:r>
    </w:p>
    <w:p>
      <w:pPr/>
      <w:r>
        <w:rPr>
          <w:lang w:val="hi_IN" w:bidi="hi_IN"/>
        </w:rPr>
      </w:r>
      <w:r>
        <w:rPr>
          <w:b/>
          <w:lang w:val="hi_IN" w:bidi="hi_IN"/>
        </w:rPr>
        <w:t>याजक</w:t>
      </w:r>
      <w:r>
        <w:rPr>
          <w:lang w:val="hi_IN" w:bidi="hi_IN"/>
        </w:rPr>
        <w:t xml:space="preserve"> वह व्यक्ति होता है जो एक परमेश्वर की सेवा करता है। एक याजक अन्य लोगों की ओर से भेंट और प्रार्थनाएँ चढ़ाता है। याजक के बारे में अधिक जानकारी के लिए, मुख्य शब्दावली देखें। याजक के लिए उसी शब्द या वाक्यांश का प्रयोग करें जो आपने पिछले भागों में प्रयोग किया है। </w:t>
      </w:r>
    </w:p>
    <w:p>
      <w:pPr/>
      <w:r>
        <w:rPr>
          <w:lang w:val="hi_IN" w:bidi="hi_IN"/>
        </w:rPr>
      </w:r>
      <w:r>
        <w:rPr>
          <w:lang w:val="hi_IN" w:bidi="hi_IN"/>
        </w:rPr>
        <w:t xml:space="preserve">दानी लोगों ने अपनी स्त्रियों, बच्चों, और वृद्ध लोगों को अपने </w:t>
      </w:r>
      <w:r>
        <w:rPr>
          <w:b/>
          <w:lang w:val="hi_IN" w:bidi="hi_IN"/>
        </w:rPr>
        <w:t>पशुधन</w:t>
      </w:r>
      <w:r>
        <w:rPr>
          <w:lang w:val="hi_IN" w:bidi="hi_IN"/>
        </w:rPr>
        <w:t xml:space="preserve">, अर्थात् भेड़, बकरियों, बैलों, और </w:t>
      </w:r>
      <w:r>
        <w:rPr>
          <w:b/>
          <w:lang w:val="hi_IN" w:bidi="hi_IN"/>
        </w:rPr>
        <w:t>गधों जैसे</w:t>
      </w:r>
      <w:r>
        <w:rPr>
          <w:lang w:val="hi_IN" w:bidi="hi_IN"/>
        </w:rPr>
        <w:t xml:space="preserve"> खेतों में काम आने वाले पशुओं के साथ आगे रखा। पशुधन या पशुओं के लिए उसी शब्द का उपयोग करें जिसका उपयोग आपने पिछले भागों में किया है।</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18:22–31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18:22–31 को सुनें और अपने मन में रखें।</w:t>
      </w:r>
    </w:p>
    <w:p>
      <w:pPr/>
      <w:r>
        <w:rPr>
          <w:lang w:val="hi_IN" w:bidi="hi_IN"/>
        </w:rPr>
      </w:r>
      <w:r>
        <w:rPr>
          <w:lang w:val="hi_IN" w:bidi="hi_IN"/>
        </w:rPr>
        <w:t>यदि सम्भव हो, तो न्यायियों 18:22–31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18:22–31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मीका दानियों का पीछा करता है और उनका सामना करता है क्योंकि उन्होंने मीका की मूर्तियों को चुरा लिया है। लेकिन जब दानी उसे धमकी देते हैं, तो मीका को अपनी संपत्ति के बिना घर लौटना पड़ता है। दानी लैश को सफलतापूर्वक जीत लेते हैं और अपनी मूर्तियों और अपने याजक के साथ वहाँ बस जाते हैं। याजक और उसके वंशज दानियों को मूर्तिपूजा में नेतृत्व करते रहते हैं, जब तक कि दानियों के शत्रु उन्हें पराजित करके उन्हें उनकी भूमि से बाहर नहीं कर देते। दानियों ने, अन्य इस्राएलियों की तरह, जैसा चाहा वैसा आचरण किया और उपासना की। दानी उम्मीद करते थे कि परमेश्वर उन्हें आशीष दे, लेकिन दानियों की अवज्ञा अंततः परमेश्वर के दण्ड को लेकर आई।</w:t>
      </w:r>
    </w:p>
    <w:p>
      <w:pPr/>
      <w:r>
        <w:rPr>
          <w:lang w:val="hi_IN" w:bidi="hi_IN"/>
        </w:rPr>
      </w:r>
      <w:r>
        <w:rPr>
          <w:lang w:val="hi_IN" w:bidi="hi_IN"/>
        </w:rPr>
        <w:t>जब मीका को पता चलता है कि दानियों ने उसकी मूर्तियों को चुरा लिया है, तो मीका अपने पास रहने वाले पुरुषों को एक साथ बुलाता है। मीका संभवतः अपने समुदाय में एक सम्मानित व्यक्ति है, क्योंकि वे लोग आकर जल्दी ही दानियों को पकड़ लेते हैं, जबकि दानी लोग पहले ही कुछ दूरी तय कर चुके होते हैं। मीका और उसके पड़ोसी दानियों को रोकने के लिए उन्हें पुकारते हैं। जब दानी लोग मीका की आवाज़ सुनते हैं, तो वे उसका मज़ाक उड़ाते हुए पूछते हैं, “क्या बात है?” तुम यहाँ क्यों हो?" भले ही वे उम्मीद करते थे कि मीका उनका पीछा करेगा।</w:t>
      </w:r>
    </w:p>
    <w:p>
      <w:pPr/>
      <w:r>
        <w:rPr>
          <w:lang w:val="hi_IN" w:bidi="hi_IN"/>
        </w:rPr>
      </w:r>
      <w:r>
        <w:rPr>
          <w:lang w:val="hi_IN" w:bidi="hi_IN"/>
        </w:rPr>
        <w:t>मीका दानियों पर आरोप लगाता है। मीका कहता है कि दानियों ने मीका के बनाए हुए देवताओं को और साथ ही मीका के याजक को भी ले लिया। मीका पूछता है कि उसकी मूर्तियों और याजक के बिना उसके पास क्या बचा है, जिसका अर्थ है कि वही वस्तुएँ मीका के लिए सबसे अधिक महत्वपूर्ण थीं। जब दानियों ने वे वस्तुएँ लीं, तो ऐसा था मानो उन्होंने मीका से सब कुछ ले लिया हो। मीका दानियों से पूछता है कि वे क्यों पूछते हैं, "क्या गलत है?" भले ही दानी जानते हैं कि क्या गलत है।</w:t>
      </w:r>
    </w:p>
    <w:p>
      <w:pPr/>
      <w:r>
        <w:rPr>
          <w:lang w:val="hi_IN" w:bidi="hi_IN"/>
        </w:rPr>
      </w:r>
      <w:r>
        <w:rPr>
          <w:lang w:val="hi_IN" w:bidi="hi_IN"/>
        </w:rPr>
        <w:t>यहाँ रुकें और समूह में इस प्रश्न पर चर्चा करें: उस समय के बारे में बात करें जब किसी ने आपके साथ या आपके किसी जानने वाले के साथ अनुचित व्यवहार किया हो या आपसे कुछ चुरा लिया हो। आपकी प्रतिक्रिया कैसी रही? जब आपने उन लोगों से बात की जिन्होंने आपके साथ बुरा व्यवहार किया, तो आपने क्या कहा? इस ऑडियो को यहाँ रोकें।</w:t>
      </w:r>
    </w:p>
    <w:p>
      <w:pPr/>
      <w:r>
        <w:rPr>
          <w:lang w:val="hi_IN" w:bidi="hi_IN"/>
        </w:rPr>
      </w:r>
      <w:r>
        <w:rPr>
          <w:lang w:val="hi_IN" w:bidi="hi_IN"/>
        </w:rPr>
        <w:t>दानी कठोर उत्तर देते हैं। दानियों ने मीका से कहा कि वह उनसे बहस न करे, वरना उनके कुछ लड़ने वाले पुरुष क्रोधित हो सकते हैं। लड़ने वाले पुरुष मीका और उसके परिवार पर हमला कर उन्हें मार डालेंगे। वे पुरुष मीका का अपमान करते हैं और वे मुड़कर अपनी यात्रा जारी रखते हैं, जैसे मीका वहाँ है ही नहीं। मीका देखता है कि दानियों के पास मीका से अधिक पुरुष हैं। मीका जानता है कि दानी युद्ध में विजय प्राप्त करेंगे, इसलिए मीका बिना उन मूर्तियों के घर लौट जाता है जिनके लिए वह आया था।</w:t>
      </w:r>
    </w:p>
    <w:p>
      <w:pPr/>
      <w:r>
        <w:rPr>
          <w:lang w:val="hi_IN" w:bidi="hi_IN"/>
        </w:rPr>
      </w:r>
      <w:r>
        <w:rPr>
          <w:lang w:val="hi_IN" w:bidi="hi_IN"/>
        </w:rPr>
        <w:t>दानी अपनी यात्रा जारी रखते हैं और लैश तक पहुँचते हैं, जहाँ वे आक्रमण करते हैं और विजय प्राप्त करते हैं। दानी नगर को भी जला देते हैं। यह कोई प्रभावशाली विजय नहीं है, क्योंकि लैश के लोग शांतिपूर्ण थे और उन्हें यह संदेह नहीं था कि कोई भी आक्रमण करेगा। लैश के लोगों की मदद करने के लिए कोई भी नहीं था, क्योंकि उनके पास कोई सहयोगी नहीं था। लैश किसी अन्य नगर के पास नहीं था, क्योंकि वह बेत्रहोब के पास एक तराई में था। अब दानियों के पास भूमि है। हालाँकि, यह वह भूमि नहीं है जो परमेश्वर ने उन्हें दी थी, बल्कि वह भूमि जिसे दानियों ने एक शांतिपूर्ण लोगों को नष्ट करने पर जीत लिया था।</w:t>
      </w:r>
    </w:p>
    <w:p>
      <w:pPr/>
      <w:r>
        <w:rPr>
          <w:lang w:val="hi_IN" w:bidi="hi_IN"/>
        </w:rPr>
      </w:r>
      <w:r>
        <w:rPr>
          <w:lang w:val="hi_IN" w:bidi="hi_IN"/>
        </w:rPr>
        <w:t>यहाँ रुकें और समूह के रूप में लैश, सीदोन और बेत्रहोब की तराई के नक्शे को देखें। इस ऑडियो को यहाँ रोकें।</w:t>
      </w:r>
    </w:p>
    <w:p>
      <w:pPr/>
      <w:r>
        <w:rPr>
          <w:lang w:val="hi_IN" w:bidi="hi_IN"/>
        </w:rPr>
      </w:r>
      <w:r>
        <w:rPr>
          <w:lang w:val="hi_IN" w:bidi="hi_IN"/>
        </w:rPr>
        <w:t>दानी नगर को फिर से बनाते हैं और उसका नाम बदलकर दान रखते हैं, जो इस्राएल का पुत्र था। दानी अपनी चुराई हुई मूर्तियों को उपासना के लिए स्थापित करते हैं।</w:t>
      </w:r>
    </w:p>
    <w:p>
      <w:pPr/>
      <w:r>
        <w:rPr>
          <w:lang w:val="hi_IN" w:bidi="hi_IN"/>
        </w:rPr>
      </w:r>
      <w:r>
        <w:rPr>
          <w:lang w:val="hi_IN" w:bidi="hi_IN"/>
        </w:rPr>
        <w:t>यहाँ रुकें और समूह में इस प्रश्न पर चर्चा करें: अपने क्षेत्र के नगरों या कस्बों के कुछ नामों के बारे में सोचें। इन नगरों के नाम किसने रखी? इन नामों का क्या अर्थ है? क्या लोगों ने पिछले कुछ वर्षों में नगरों के नाम बदले हैं? लोगों ने इन नामों को कैसे और क्यों बदल दिया? इस ऑडियो को यहाँ रोकें।</w:t>
      </w:r>
    </w:p>
    <w:p>
      <w:pPr/>
      <w:r>
        <w:rPr>
          <w:lang w:val="hi_IN" w:bidi="hi_IN"/>
        </w:rPr>
      </w:r>
      <w:r>
        <w:rPr>
          <w:lang w:val="hi_IN" w:bidi="hi_IN"/>
        </w:rPr>
        <w:t>अब लेखक लेवीय याजक के नाम और परिवार को प्रकट करता है। याजक का नाम योनातान है और वह मूसा का वंशज है। यह इस्राएलियों के लिए एक हैरान करने वाला होगा, कि मूसा जैसे ऐसे ईश्वरीय व्यक्ति का एक वंशज दानियों की मूर्तियों की उपासना में उनकी अगुवाई करेगा। कुछ अनुवाद मूसा के बजाय "मनश्शे का पुत्र" कह सकते हैं। संभव है कि कुछ लोग योनातान के कार्यों के कारण मूसा का अपमान नहीं करना चाहते थे, इसलिए उन्होंने कुछ संस्करणों में नाम बदल दिया। लेखक कहता है कि योनातान गेर्शोम का पुत्र है, जो मूसा का पुत्र है। कभी-कभी लोग "पुत्र" शब्द का अर्थ वंशज के लिए करते हैं। गेर्शोम मूसा का पुत्र था, लेकिन योनातान शायद गेर्शोम का एक वंशज था।</w:t>
      </w:r>
    </w:p>
    <w:p>
      <w:pPr/>
      <w:r>
        <w:rPr>
          <w:lang w:val="hi_IN" w:bidi="hi_IN"/>
        </w:rPr>
      </w:r>
      <w:r>
        <w:rPr>
          <w:lang w:val="hi_IN" w:bidi="hi_IN"/>
        </w:rPr>
        <w:t>यहाँ रुकें और समूह में इस प्रश्न पर चर्चा करें: किसी ऐसे प्रसिद्ध व्यक्ति के बारे में सोचें जिसके बच्चे या वंशजों ने दुष्ट या बुरे तरीके से व्यवहार किया है। जब लोग बच्चों के गलत कार्यों के बारे में बात करते हैं, तो वे उस प्रसिद्ध व्यक्ति का उल्लेख कैसे करते हैं या उसके बारे में कैसे बात करते हैं? बच्चों के गलत कार्य लोगों के प्रसिद्ध व्यक्ति के बारे में बात करने के तरीके को कैसे प्रभावित करते हैं? इस ऑडियो को यहाँ रोकें।</w:t>
      </w:r>
    </w:p>
    <w:p>
      <w:pPr/>
      <w:r>
        <w:rPr>
          <w:lang w:val="hi_IN" w:bidi="hi_IN"/>
        </w:rPr>
      </w:r>
      <w:r>
        <w:rPr>
          <w:lang w:val="hi_IN" w:bidi="hi_IN"/>
        </w:rPr>
        <w:t>योनातान और उसके पुत्र, या उसके वंशज, दान के गोत्र के लिए याजक थे, जब तक कि उनके शत्रुओं ने उन्हें पराजित नहीं किया और कई वर्षों बाद उन्हें उनकी भूमि से बाहर निकाला और उन्हें निर्वासन में ले गए। दानियों ने सोचा कि इस लेवीय और उसके वंशजों को अपने याजकों के रूप में बनाना यहोवा को प्रसन्न करेंगे। इसके बजाय, यहोवा दानियों को उनकी अवज्ञा के लिए दंड देता है। अंत में, जैसे दानियों ने मीका के मंदिर से मूर्तियों को चुरा लिया था, अन्य लोग आक्रमण करेंगे और दानियों से चुरा लेंगे।</w:t>
      </w:r>
    </w:p>
    <w:p>
      <w:pPr/>
      <w:r>
        <w:rPr>
          <w:lang w:val="hi_IN" w:bidi="hi_IN"/>
        </w:rPr>
      </w:r>
      <w:r>
        <w:rPr>
          <w:lang w:val="hi_IN" w:bidi="hi_IN"/>
        </w:rPr>
        <w:t>दानियों ने मीका की मूर्तियों का उपयोग केवल थोड़े समय तक किया, अर्थात् जब तक परमेश्वर का घर शीलो में था। इस्राएलियों ने पहली बार कनान में पहुँचने के बाद शीलो में तम्बू, अर्थात् परमेश्वर के घर, को स्थापित किया, और इस्राएलियों ने उसे न्यायियों के समय के बाद तक वहाँ बनाए रखा। बाद में, जब इस्राएली बहुत वर्षों पश्चात् निवास-स्थान को दूसरी जगह ले जाएँगे, तब दानी लोग एक दूसरी मूर्ति स्थापित करेंगे, जिसकी उपासना करने में योनातान के वंशज दानी लोगों का नेतृत्व करेंगे।</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18:22–31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मीका और उसके पड़ोसी दानियों का पीछा करते हैं और उन पर चोरी का आरोप लगाते हैं। दानी मीका को धमकी देते हैं। जब मीका देखता है कि दानियों के पास उससे अधिक पुरुष हैं, तो मीका अपनी मूर्तियों के बिना घर लौट जाता है।</w:t>
      </w:r>
    </w:p>
    <w:p>
      <w:pPr/>
      <w:r>
        <w:rPr>
          <w:lang w:val="hi_IN" w:bidi="hi_IN"/>
        </w:rPr>
      </w:r>
      <w:r>
        <w:rPr>
          <w:b/>
          <w:lang w:val="hi_IN" w:bidi="hi_IN"/>
        </w:rPr>
        <w:t>दूसरे दृश्य में:</w:t>
      </w:r>
      <w:r>
        <w:rPr>
          <w:lang w:val="hi_IN" w:bidi="hi_IN"/>
        </w:rPr>
        <w:t xml:space="preserve"> दानी लैश की यात्रा करते हैं और नगर पर आक्रमण करते हैं। दानी लोगों को मार डालते हैं और नगर को जला देते हैं।</w:t>
      </w:r>
    </w:p>
    <w:p>
      <w:pPr/>
      <w:r>
        <w:rPr>
          <w:lang w:val="hi_IN" w:bidi="hi_IN"/>
        </w:rPr>
      </w:r>
      <w:r>
        <w:rPr>
          <w:b/>
          <w:lang w:val="hi_IN" w:bidi="hi_IN"/>
        </w:rPr>
        <w:t>तीसरे दृश्य में:</w:t>
      </w:r>
      <w:r>
        <w:rPr>
          <w:lang w:val="hi_IN" w:bidi="hi_IN"/>
        </w:rPr>
        <w:t xml:space="preserve"> दानी नगर को फिर से बनाते हैं और उसका नाम दान रखते हैं। दानियों ने मूर्ति को स्थापित किया और उसकी उपासना की। लेवीय याजक, जो मूसा का वंशज है, और उसके पुत्र, दानियों के लिए याजकों के रूप में कार्य करते हैं, जब तक कि इस्राएली कई वर्षों बाद निर्वासन में नहीं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मीका</w:t>
      </w:r>
    </w:p>
    <w:p>
      <w:pPr>
        <w:pStyle w:val="ListBullet"/>
        <w:spacing w:line="240" w:lineRule="auto"/>
        <w:ind w:left="720"/>
      </w:pPr>
      <w:r>
        <w:rPr>
          <w:lang w:val="hi_IN" w:bidi="hi_IN"/>
        </w:rPr>
      </w:r>
      <w:r>
        <w:rPr>
          <w:lang w:val="hi_IN" w:bidi="hi_IN"/>
        </w:rPr>
        <w:t>मीका के पड़ोसी</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लैश के लोग</w:t>
      </w:r>
    </w:p>
    <w:p>
      <w:pPr>
        <w:pStyle w:val="ListBullet"/>
        <w:spacing w:line="240" w:lineRule="auto"/>
        <w:ind w:left="720"/>
      </w:pPr>
      <w:r>
        <w:rPr>
          <w:lang w:val="hi_IN" w:bidi="hi_IN"/>
        </w:rPr>
      </w:r>
      <w:r>
        <w:rPr>
          <w:lang w:val="hi_IN" w:bidi="hi_IN"/>
        </w:rPr>
        <w:t>लेवीय याजक, जिसका नाम योनातान है</w:t>
      </w:r>
    </w:p>
    <w:p>
      <w:pPr>
        <w:pStyle w:val="ListBullet"/>
        <w:spacing w:line="240" w:lineRule="auto"/>
        <w:ind w:left="720"/>
      </w:pPr>
      <w:r>
        <w:rPr>
          <w:lang w:val="hi_IN" w:bidi="hi_IN"/>
        </w:rPr>
      </w:r>
      <w:r>
        <w:rPr>
          <w:lang w:val="hi_IN" w:bidi="hi_IN"/>
        </w:rPr>
        <w:t>और योनातान के वंशज।</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दानियों के जाने के कुछ ही समय बाद, मीका को पता चलता है कि दानियों ने उसकी मूर्तियों को चुरा लिया है। मीका अपने आसपास रहने वाले अन्य पुरुषों को इकट्ठा करता है ताकि वे दानियों का पीछा कर सकें। ये पुरुष शायद दानियों पर आक्रमण करने या उनसे लड़ने के लिए अपने साथ हथियार भी लाए थे। मीका का समूह दानी लोगों तक पहुँच जाता है, क्योंकि मीका का समूह बच्चों और सामान के कारण धीमा नहीं हुआ था।</w:t>
      </w:r>
    </w:p>
    <w:p>
      <w:pPr/>
      <w:r>
        <w:rPr>
          <w:lang w:val="hi_IN" w:bidi="hi_IN"/>
        </w:rPr>
      </w:r>
      <w:r>
        <w:rPr>
          <w:lang w:val="hi_IN" w:bidi="hi_IN"/>
        </w:rPr>
        <w:t>जब लोग एक-दूसरे को सुनने के लिए पर्याप्त पास होते हैं, तो मीका का समूह दानियों पर चिल्लाता है और संभवतः दानियों को रुकने के लिए कहता है। दानी रुक जाते हैं और मुड़कर मीका का सामना कर लेते हैं। दानी मीका से पूछते हैं कि क्या गलत है।</w:t>
      </w:r>
    </w:p>
    <w:p>
      <w:pPr/>
      <w:r>
        <w:rPr>
          <w:lang w:val="hi_IN" w:bidi="hi_IN"/>
        </w:rPr>
      </w:r>
      <w:r>
        <w:rPr>
          <w:lang w:val="hi_IN" w:bidi="hi_IN"/>
        </w:rPr>
        <w:t>यहाँ रुकें और समूह में इस प्रश्न पर चर्चा करें: जब कोई आपसे बात करने के लिए आता है, तो आप पूछते हैं कि वह किस बारे में बात करना चाहता है, तो आप किस प्रकार के वाक्यांशों का उपयोग करते हैं? कुछ सम्मानजनक वाक्यांश क्या हैं? कुछ ऐसे वाक्यांश कौन-से हैं जो अधिक साधारण या अपमानजनक होते हैं? इस ऑडियो को यहाँ रोकें।</w:t>
      </w:r>
    </w:p>
    <w:p>
      <w:pPr/>
      <w:r>
        <w:rPr>
          <w:lang w:val="hi_IN" w:bidi="hi_IN"/>
        </w:rPr>
      </w:r>
      <w:r>
        <w:rPr>
          <w:lang w:val="hi_IN" w:bidi="hi_IN"/>
        </w:rPr>
        <w:t>मीका, जो अब बात करने के लिए पर्याप्त करीब है, कहता है कि दानियों ने मीका की मूर्तियों और उसके याजक को ले लिया। मीका शिकायत करता है कि उसके पास उन चीजों के बिना कुछ और महत्वपूर्ण नहीं है। मीका सोचता है कि दानी लोग उसका उपहास क्यों कर रहे हैं, जबकि वे ऐसा दिखावा करते हैं कि उन्हें यह नहीं पता कि मीका क्यों आया है।</w:t>
      </w:r>
    </w:p>
    <w:p>
      <w:pPr/>
      <w:r>
        <w:rPr>
          <w:lang w:val="hi_IN" w:bidi="hi_IN"/>
        </w:rPr>
      </w:r>
      <w:r>
        <w:rPr>
          <w:lang w:val="hi_IN" w:bidi="hi_IN"/>
        </w:rPr>
        <w:t>यहाँ रुकें और समूह में इस प्रश्न पर चर्चा करें: जब कोई व्यक्ति इस तरह से व्यवहार करता है जो आपको उलझन में डालता है या चिंतित करता है, तो आप उस व्यक्ति से कैसे पूछते हैं कि उसने वह काम क्यों किया? आप यह कहने के लिए किस प्रकार के वाक्यांशों का उपयोग करेंगे? इस ऑडियो को यहाँ रोकें।</w:t>
      </w:r>
    </w:p>
    <w:p>
      <w:pPr/>
      <w:r>
        <w:rPr>
          <w:lang w:val="hi_IN" w:bidi="hi_IN"/>
        </w:rPr>
      </w:r>
      <w:r>
        <w:rPr>
          <w:lang w:val="hi_IN" w:bidi="hi_IN"/>
        </w:rPr>
        <w:t>दानी धमकियों के साथ उत्तर देते हैं। दानी मीका से कहते हैं कि वह उनसे बहस न करे और न ही उनसे कठोर रूप में बात करे। दानी चेतावनी देते हैं कि उनके कुछ पुरुष क्रोधित हो सकते हैं और मीका और मीका के परिवार दोनों को मार डाल सकते हैं। यद्यपि दानी यह कहते हैं मानो वे मीका को चेतावनी दे रहे हैं, फिर भी दानियों का वास्तव में अर्थ है कि यदि मीका उन पर आरोप लगाता रहे, तो दानी उन्हें नुकसान पहुँचाएंगे।</w:t>
      </w:r>
    </w:p>
    <w:p>
      <w:pPr/>
      <w:r>
        <w:rPr>
          <w:lang w:val="hi_IN" w:bidi="hi_IN"/>
        </w:rPr>
      </w:r>
      <w:r>
        <w:rPr>
          <w:lang w:val="hi_IN" w:bidi="hi_IN"/>
        </w:rPr>
        <w:t>यहाँ रुकें और समूह में इस प्रश्न पर चर्चा करें: उन कहानियों के बारे में सोचें जो आपने सुनी हैं, जहाँ एक व्यक्ति दूसरे व्यक्ति को धमकी देता है। ये लोग किस प्रकार की धमकियों या वाक्यांशों का उपयोग करते हैं? ये लोग स्पष्ट धमकियों का उपयोग कब करते हैं, और कब वे उस वास्तविक धमकी का केवल संकेत देते हैं या उसे छिपाते हैं? इस ऑडियो को यहाँ रोकें।</w:t>
      </w:r>
    </w:p>
    <w:p>
      <w:pPr/>
      <w:r>
        <w:rPr>
          <w:lang w:val="hi_IN" w:bidi="hi_IN"/>
        </w:rPr>
      </w:r>
      <w:r>
        <w:rPr>
          <w:lang w:val="hi_IN" w:bidi="hi_IN"/>
        </w:rPr>
        <w:t>फिर बिना किसी और बात के दानी मुड़ते हैं और अपनी यात्रा जारी रखते हैं। मीका देख सकता है कि दानियों का 600 योद्धाओं का समूह मीका के समूह से बहुत बड़ा है। यदि मीका का समूह दानियों से युद्ध करेगा, तो वे मूर्तियों को वापस नहीं ले सकेंगे। इसलिए मीका मुड़ता है और अपने घर वापस जाता है।</w:t>
      </w:r>
    </w:p>
    <w:p>
      <w:pPr/>
      <w:r>
        <w:rPr>
          <w:lang w:val="hi_IN" w:bidi="hi_IN"/>
        </w:rPr>
      </w:r>
      <w:r>
        <w:rPr>
          <w:lang w:val="hi_IN" w:bidi="hi_IN"/>
        </w:rPr>
        <w:t>दूसरे दृश्य में, दानी अपनी यात्रा जारी रखते हैं, जब तक कि वे लैश तक नहीं पहुँच जाते हैं। दानी बिना किसी चेतावनी के लैश के लोगों पर आक्रमण करते हैं। कहानीकार दिखाता है कि दानी जीतते हैं, लेकिन उनकी विजय दानियों की अपनी शक्ति या रणनीति के कारण नहीं है। इसके बजाय, लैश के लोग शांतिपूर्ण हैं और युद्ध के लिए तैयार नहीं हैं। दानी लोग लैश के लोगों पर अचानक आक्रमण करते हैं, जिन्हें किसी हमले का संदेह नहीं था। दानी तलवार से आक्रमण करते हैं, जिसका अर्थ है कि वे अपनी तलवारों का उपयोग करके लोगों को मार डालते हैं और फिर नगर को आग से नष्ट कर देते हैं।</w:t>
      </w:r>
    </w:p>
    <w:p>
      <w:pPr/>
      <w:r>
        <w:rPr>
          <w:lang w:val="hi_IN" w:bidi="hi_IN"/>
        </w:rPr>
      </w:r>
      <w:r>
        <w:rPr>
          <w:lang w:val="hi_IN" w:bidi="hi_IN"/>
        </w:rPr>
        <w:t>कहानीकार रुक जाता है और हमें याद दिलाता है कि लैश के लोगों की सहायता करने के लिए कोई और नहीं आया, क्योंकि वे लोग सीदोन से लंबी दूरी पर रहते थे, जो शायद उनके सहयोगी हो सकते हैं। बेत्रहोब नगर लैश की उसी तराई में था, लेकिन लैश के लोगों के पास उनके साथ या किसी और के साथ कोई संधि या समझौता नहीं था। इस पूरी कहानी में, कहानीकार को लैश के लोगों के लिए सहानुभूति है।</w:t>
      </w:r>
    </w:p>
    <w:p>
      <w:pPr/>
      <w:r>
        <w:rPr>
          <w:lang w:val="hi_IN" w:bidi="hi_IN"/>
        </w:rPr>
      </w:r>
      <w:r>
        <w:rPr>
          <w:lang w:val="hi_IN" w:bidi="hi_IN"/>
        </w:rPr>
        <w:t>यहाँ रुकें और इस प्रश्न पर समूह में चर्चा करें: उस समय के बारे में एक कहानी बताइए जब आप किसी बड़े शहर या कस्बे से दूर किसी स्थान पर थे और आपको किसी ऐसी चीज़ की आवश्यकता पड़ी जो आपको वहाँ नहीं मिल सकी। इस बात पर ध्यान दें कि आप स्थान की दूरी का वर्णन कब और कैसे करते हैं। इस ऑडियो को यहाँ रोकें।</w:t>
      </w:r>
    </w:p>
    <w:p>
      <w:pPr/>
      <w:r>
        <w:rPr>
          <w:lang w:val="hi_IN" w:bidi="hi_IN"/>
        </w:rPr>
      </w:r>
      <w:r>
        <w:rPr>
          <w:lang w:val="hi_IN" w:bidi="hi_IN"/>
        </w:rPr>
        <w:t>तीसरे दृश्य में, दानी नगर को फिर से बनाते हैं और वहाँ बस जाते हैं। दानी लोग उस नगर और उस देश पर पूरी तरह अधिकार कर लेते हैं। हालाँकि वह नगर पहले लैश कहलाता था, दानी लोग उसका नाम बदलकर दान रख देते हैं, अपने उस पूर्वज के नाम पर जो इस्राएल का पुत्र था। दानियों ने उन मूर्तियों को भी स्थापित किया जिन्हें उन्होंने मीका से चुरा लिया था। दानी इन मूर्तियों का उपयोग तब तक करते हैं जब तक परमेश्वर का घर, अर्थात् निवास-स्थान, शीलो में है। शीलो एप्रैम के पहाड़ी क्षेत्र में एक नगर था जहाँ इस्राएलियों ने निवास-स्थान स्थापित किया था। लगभग उसी समय जब इस्राएलियों ने निवास-स्थान को स्थानांतरित किया, तब दानियों ने संभवतः नई मूर्तियाँ स्थापित कीं।</w:t>
      </w:r>
    </w:p>
    <w:p>
      <w:pPr/>
      <w:r>
        <w:rPr>
          <w:lang w:val="hi_IN" w:bidi="hi_IN"/>
        </w:rPr>
      </w:r>
      <w:r>
        <w:rPr>
          <w:lang w:val="hi_IN" w:bidi="hi_IN"/>
        </w:rPr>
        <w:t>लेवीय याजक जो दानियों के साथ आया, वह मूर्तियों की देखभाल करता है। अब लेखक लेवीय याजक के नाम और परिवार की वंशावली को प्रकट करता है। लेखक कहता है कि याजक का नाम योनातान है और वह गेर्शोम का पुत्र है, जो मूसा का पुत्र है। इस्राएली “पुत्र” शब्द का प्रयोग केवल वास्तविक बेटे के लिए ही नहीं, बल्कि वंशज के लिए भी करते थे। गेर्शोम मूसा का पुत्र था, लेकिन चूँकि यह स्पष्ट नहीं है कि यह कहानी कब होती है, इसलिए यह संभव है कि योनातान गेर्शोम का एक पोता या वंशज था।</w:t>
      </w:r>
    </w:p>
    <w:p>
      <w:pPr/>
      <w:r>
        <w:rPr>
          <w:lang w:val="hi_IN" w:bidi="hi_IN"/>
        </w:rPr>
      </w:r>
      <w:r>
        <w:rPr>
          <w:lang w:val="hi_IN" w:bidi="hi_IN"/>
        </w:rPr>
        <w:t>यहाँ रुकें और समूह में इस प्रश्न पर चर्चा करें: चर्चा करें कि आप बच्चों, पोतों और वंशजों के लिए किन शब्दों का उपयोग करते हैं। अपने परिवार के महत्वपूर्ण या प्रसिद्ध लोगों के बारे में सोचें, या अपने मित्रों के बारे में। आप कैसे कहते हैं कि आप या वह मित्र उस प्रसिद्ध व्यक्ति से संबंधित हैं? इस ऑडियो को यहाँ रोकें।</w:t>
      </w:r>
    </w:p>
    <w:p>
      <w:pPr/>
      <w:r>
        <w:rPr>
          <w:lang w:val="hi_IN" w:bidi="hi_IN"/>
        </w:rPr>
      </w:r>
      <w:r>
        <w:rPr>
          <w:lang w:val="hi_IN" w:bidi="hi_IN"/>
        </w:rPr>
        <w:t>योनातान के पुत्र और बाद के वंशज भी दान के लोगों के लिए याजक बने रहे, यहाँ तक कि जब दानी लोगों ने मूर्तियों को बदल दिया और उपासना स्थल को दूसरी जगह ले गए। ये वंशज बहुत वर्षों बाद तक याजक बने रहे, जब तक कि अन्य राष्ट्रों ने इस्राएल राष्ट्र को पराजित करके लोगों को बन्धुआई में नहीं ले गए।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18:22–31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मीका</w:t>
      </w:r>
    </w:p>
    <w:p>
      <w:pPr>
        <w:pStyle w:val="ListBullet"/>
        <w:spacing w:line="240" w:lineRule="auto"/>
        <w:ind w:left="720"/>
      </w:pPr>
      <w:r>
        <w:rPr>
          <w:lang w:val="hi_IN" w:bidi="hi_IN"/>
        </w:rPr>
      </w:r>
      <w:r>
        <w:rPr>
          <w:lang w:val="hi_IN" w:bidi="hi_IN"/>
        </w:rPr>
        <w:t>मीका के पड़ोसी</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लैश के लोग</w:t>
      </w:r>
    </w:p>
    <w:p>
      <w:pPr>
        <w:pStyle w:val="ListBullet"/>
        <w:spacing w:line="240" w:lineRule="auto"/>
        <w:ind w:left="720"/>
      </w:pPr>
      <w:r>
        <w:rPr>
          <w:lang w:val="hi_IN" w:bidi="hi_IN"/>
        </w:rPr>
      </w:r>
      <w:r>
        <w:rPr>
          <w:lang w:val="hi_IN" w:bidi="hi_IN"/>
        </w:rPr>
        <w:t>लेवीय याजक, जिसका नाम योनातान है</w:t>
      </w:r>
    </w:p>
    <w:p>
      <w:pPr>
        <w:pStyle w:val="ListBullet"/>
        <w:spacing w:line="240" w:lineRule="auto"/>
        <w:ind w:left="720"/>
      </w:pPr>
      <w:r>
        <w:rPr>
          <w:lang w:val="hi_IN" w:bidi="hi_IN"/>
        </w:rPr>
      </w:r>
      <w:r>
        <w:rPr>
          <w:lang w:val="hi_IN" w:bidi="hi_IN"/>
        </w:rPr>
        <w:t>और योनातान के वंशज।</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दानी लोग काफी दूर चले गए थे, तब मीका ने अपने आसपास रहने वाले पुरुषों को इकट्ठा होने के लिए बुलाया। उन पुरुषों ने दान के लोगों का पीछा किया और उन्हें पकड़ लिया। मीका और उसके लोगों ने दानियों पर चिल्लाकर उन्हें रोक दिया।</w:t>
      </w:r>
    </w:p>
    <w:p>
      <w:pPr/>
      <w:r>
        <w:rPr>
          <w:lang w:val="hi_IN" w:bidi="hi_IN"/>
        </w:rPr>
      </w:r>
      <w:r>
        <w:rPr>
          <w:lang w:val="hi_IN" w:bidi="hi_IN"/>
        </w:rPr>
        <w:t>नाटक को रोकें। मीका के पड़ोसियों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क्रोधित हूँ कि इन अन्य लोगों ने आकर मेरे पड़ोसी से चुरा लिया! उन दानियों ने न केवल मीका का अपमान किया, बल्कि जब उन्होंने उससे चोरी की, तो उन्होंने हमारे गोत्र के प्रति अनादर दिखाया! या</w:t>
      </w:r>
    </w:p>
    <w:p>
      <w:pPr>
        <w:pStyle w:val="ListBullet"/>
        <w:spacing w:line="240" w:lineRule="auto"/>
        <w:ind w:left="720"/>
      </w:pPr>
      <w:r>
        <w:rPr>
          <w:lang w:val="hi_IN" w:bidi="hi_IN"/>
        </w:rPr>
      </w:r>
      <w:r>
        <w:rPr>
          <w:lang w:val="hi_IN" w:bidi="hi_IN"/>
        </w:rPr>
        <w:t>मैंने दानियों को हमारे क्षेत्र से होकर आते हुए देखा, और वह बहुत अधिक लोग थे! मुझे आशा है कि जब हम दानियों को पकड़ेंगे, तो हमें वास्तव में लड़ना नहीं पड़ेगा!</w:t>
      </w:r>
    </w:p>
    <w:p>
      <w:pPr/>
      <w:r>
        <w:rPr>
          <w:lang w:val="hi_IN" w:bidi="hi_IN"/>
        </w:rPr>
      </w:r>
      <w:r>
        <w:rPr>
          <w:lang w:val="hi_IN" w:bidi="hi_IN"/>
        </w:rPr>
        <w:t>अभिनय जारी रखें।</w:t>
      </w:r>
    </w:p>
    <w:p>
      <w:pPr/>
      <w:r>
        <w:rPr>
          <w:lang w:val="hi_IN" w:bidi="hi_IN"/>
        </w:rPr>
      </w:r>
      <w:r>
        <w:rPr>
          <w:lang w:val="hi_IN" w:bidi="hi_IN"/>
        </w:rPr>
        <w:t>लेकिन दानियों ने मीका को वापस चिल्लाया और पूछा, "तूने अपने लोगों को हमसे लड़ने के लिए इकट्ठा क्यों किया है?"</w:t>
      </w:r>
    </w:p>
    <w:p>
      <w:pPr/>
      <w:r>
        <w:rPr>
          <w:lang w:val="hi_IN" w:bidi="hi_IN"/>
        </w:rPr>
      </w:r>
      <w:r>
        <w:rPr>
          <w:lang w:val="hi_IN" w:bidi="hi_IN"/>
        </w:rPr>
        <w:t>मीका ने उत्तर दिया, “तुमने वे मूर्तियाँ चुरा लीं जो मैंने बनाई थीं, और मेरे याजक को लेकर चले गए। अब मेरे पास क्या बचा है? क्या तुम समझ नहीं रहे कि मैं क्रोधित क्यों हूँ?"</w:t>
      </w:r>
    </w:p>
    <w:p>
      <w:pPr/>
      <w:r>
        <w:rPr>
          <w:lang w:val="hi_IN" w:bidi="hi_IN"/>
        </w:rPr>
      </w:r>
      <w:r>
        <w:rPr>
          <w:lang w:val="hi_IN" w:bidi="hi_IN"/>
        </w:rPr>
        <w:t>नाटक को रोकें। मीका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क्रोधित हूँ कि दानियों ने मुझसे चुरा लिया, और भले ही मैं देख सकता हूँ कि उनके पास कितने पुरुष हैं, फिर भी मैं उनके किए के लिए उनका सामना करूँगा; या</w:t>
      </w:r>
    </w:p>
    <w:p>
      <w:pPr>
        <w:pStyle w:val="ListBullet"/>
        <w:spacing w:line="240" w:lineRule="auto"/>
        <w:ind w:left="720"/>
      </w:pPr>
      <w:r>
        <w:rPr>
          <w:lang w:val="hi_IN" w:bidi="hi_IN"/>
        </w:rPr>
      </w:r>
      <w:r>
        <w:rPr>
          <w:lang w:val="hi_IN" w:bidi="hi_IN"/>
        </w:rPr>
        <w:t>मुझे चोट लगी है कि दानियों ने मुझे इस तरह का उत्तर दिया है! दानी ऐसा व्यवहार करते हैं जैसे उन्होंने कुछ भी गलत नहीं किया है; या</w:t>
      </w:r>
    </w:p>
    <w:p>
      <w:pPr>
        <w:pStyle w:val="ListBullet"/>
        <w:spacing w:line="240" w:lineRule="auto"/>
        <w:ind w:left="720"/>
      </w:pPr>
      <w:r>
        <w:rPr>
          <w:lang w:val="hi_IN" w:bidi="hi_IN"/>
        </w:rPr>
      </w:r>
      <w:r>
        <w:rPr>
          <w:lang w:val="hi_IN" w:bidi="hi_IN"/>
        </w:rPr>
        <w:t>मुझे आशा है कि दानी मुझे मेरी मूर्तियाँ और मेरे याजक को वापस दे देंगे। उन चीजों के बिना, मैं कम महत्वपूर्ण हो जाऊँगा और परमेश्वर अब मुझे मेरे अच्छे कामों के लिए आशीष नहीं देगा।</w:t>
      </w:r>
    </w:p>
    <w:p>
      <w:pPr/>
      <w:r>
        <w:rPr>
          <w:lang w:val="hi_IN" w:bidi="hi_IN"/>
        </w:rPr>
      </w:r>
      <w:r>
        <w:rPr>
          <w:lang w:val="hi_IN" w:bidi="hi_IN"/>
        </w:rPr>
        <w:t>अभिनय जारी रखें।</w:t>
      </w:r>
    </w:p>
    <w:p>
      <w:pPr/>
      <w:r>
        <w:rPr>
          <w:lang w:val="hi_IN" w:bidi="hi_IN"/>
        </w:rPr>
      </w:r>
      <w:r>
        <w:rPr>
          <w:lang w:val="hi_IN" w:bidi="hi_IN"/>
        </w:rPr>
        <w:t>दानियों ने उत्तर दिया, “जो कुछ तू कहता है, उसे सोच-समझकर कह, नहीं तो हमारे कुछ पुरुष क्रोधित होकर तुझ पर पर हमला कर सकते हैं। फिर तू और तेरा परिवार मर जाएगा।"</w:t>
      </w:r>
    </w:p>
    <w:p>
      <w:pPr/>
      <w:r>
        <w:rPr>
          <w:lang w:val="hi_IN" w:bidi="hi_IN"/>
        </w:rPr>
      </w:r>
      <w:r>
        <w:rPr>
          <w:lang w:val="hi_IN" w:bidi="hi_IN"/>
        </w:rPr>
        <w:t>तब दान के लोग आगे बढ़ते रहे। मीका ने महसूस किया कि दानी उससे और उसके लोगों से अधिक शक्तिशाली थे, इसलिए मीका वापस लौट गया और घर चला गया।</w:t>
      </w:r>
    </w:p>
    <w:p>
      <w:pPr/>
      <w:r>
        <w:rPr>
          <w:lang w:val="hi_IN" w:bidi="hi_IN"/>
        </w:rPr>
      </w:r>
      <w:r>
        <w:rPr>
          <w:lang w:val="hi_IN" w:bidi="hi_IN"/>
        </w:rPr>
        <w:t>नाटक को रोकें। दानियों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मीका और उसके पड़ोसी हमें परेशान नहीं करते। हम योद्धाओं का एक बड़ा समूह हैं, और हम युद्ध के लिए तैयार हैं। ऐसा कोई तरीका नहीं है कि मीका हमें पराजित कर सकता है और अपनी मूर्ति को वापस ले सकता है; या</w:t>
      </w:r>
    </w:p>
    <w:p>
      <w:pPr>
        <w:pStyle w:val="ListBullet"/>
        <w:spacing w:line="240" w:lineRule="auto"/>
        <w:ind w:left="720"/>
      </w:pPr>
      <w:r>
        <w:rPr>
          <w:lang w:val="hi_IN" w:bidi="hi_IN"/>
        </w:rPr>
      </w:r>
      <w:r>
        <w:rPr>
          <w:lang w:val="hi_IN" w:bidi="hi_IN"/>
        </w:rPr>
        <w:t>मुझे शर्म नहीं आती क्योंकि हमने मूर्तियों को ले लिया। मीका एक इस्राएली हो सकता है, लेकिन वह मेरे गोत्र में नहीं है, इसलिए मैं मीका के लिए कोई परवाह या चिंता महसूस नहीं करता हूँ; या</w:t>
      </w:r>
    </w:p>
    <w:p>
      <w:pPr>
        <w:pStyle w:val="ListBullet"/>
        <w:spacing w:line="240" w:lineRule="auto"/>
        <w:ind w:left="720"/>
      </w:pPr>
      <w:r>
        <w:rPr>
          <w:lang w:val="hi_IN" w:bidi="hi_IN"/>
        </w:rPr>
      </w:r>
      <w:r>
        <w:rPr>
          <w:lang w:val="hi_IN" w:bidi="hi_IN"/>
        </w:rPr>
        <w:t>मीका के साथ यह बातचीत महत्वपूर्ण नहीं है और हमें धीमा कर रही है। मैं जल्दी करना चाहता हूँ और इस नई भूमि तक पहुँचना चाहता हूँ!</w:t>
      </w:r>
    </w:p>
    <w:p>
      <w:pPr/>
      <w:r>
        <w:rPr>
          <w:lang w:val="hi_IN" w:bidi="hi_IN"/>
        </w:rPr>
      </w:r>
      <w:r>
        <w:rPr>
          <w:lang w:val="hi_IN" w:bidi="hi_IN"/>
        </w:rPr>
        <w:t>अभिनय जारी रखें।</w:t>
      </w:r>
    </w:p>
    <w:p>
      <w:pPr/>
      <w:r>
        <w:rPr>
          <w:lang w:val="hi_IN" w:bidi="hi_IN"/>
        </w:rPr>
      </w:r>
      <w:r>
        <w:rPr>
          <w:lang w:val="hi_IN" w:bidi="hi_IN"/>
        </w:rPr>
        <w:t>इसलिए दानियों ने मीका की मूर्तियों और मीका के याजक को लिया और लैश पर आक्रमण करने गए। लैश के लोग शांति और सुरक्षा में रहते थे। दानियों ने लैश के लोगों को अपनी तलवारों से मार डाला और नगर को जला दिया। लैश के लोगों के बचाव के लिए कोई अन्य व्यक्ति नहीं आया, क्योंकि वे सीदोन से दूर रहते थे और किसी अन्य नगर में उनका कोई दोस्त नहीं था। लैश बेत्रहोब के पास एक तराई में था।</w:t>
      </w:r>
    </w:p>
    <w:p>
      <w:pPr/>
      <w:r>
        <w:rPr>
          <w:lang w:val="hi_IN" w:bidi="hi_IN"/>
        </w:rPr>
      </w:r>
      <w:r>
        <w:rPr>
          <w:lang w:val="hi_IN" w:bidi="hi_IN"/>
        </w:rPr>
        <w:t>दान के वंशजों ने नगर को फिर से बनाया, और वे वहाँ रहने लगे। दानियों ने नगर का नाम अपने पूर्वज दान के नाम पर रखा, जो इस्राएल का एक पुत्र था, यद्यपि नगर का नाम पहले लैश था।</w:t>
      </w:r>
    </w:p>
    <w:p>
      <w:pPr/>
      <w:r>
        <w:rPr>
          <w:lang w:val="hi_IN" w:bidi="hi_IN"/>
        </w:rPr>
      </w:r>
      <w:r>
        <w:rPr>
          <w:lang w:val="hi_IN" w:bidi="hi_IN"/>
        </w:rPr>
        <w:t>नाटक को रोकें। दानियों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निश्चित रूप से परमेश्वर हमें आशीष देता है, क्योंकि हमने इस नगर को बहुत आसानी से पा लिया और हमारे पास परमेश्वर की उपासना करने के लिए सुंदर मूर्तियाँ हैं। हमने सही तरीके से व्यवहार किया होगा; या</w:t>
      </w:r>
    </w:p>
    <w:p>
      <w:pPr>
        <w:pStyle w:val="ListBullet"/>
        <w:spacing w:line="240" w:lineRule="auto"/>
        <w:ind w:left="720"/>
      </w:pPr>
      <w:r>
        <w:rPr>
          <w:lang w:val="hi_IN" w:bidi="hi_IN"/>
        </w:rPr>
      </w:r>
      <w:r>
        <w:rPr>
          <w:lang w:val="hi_IN" w:bidi="hi_IN"/>
        </w:rPr>
        <w:t>हम इस नगर का नाम दान रखेंगे, ताकि यह दिखे कि यह भूमि हमारी है और हम सच में यहाँ के निवासी हैं, भले ही यह वह भूमि नहीं है जिसे परमेश्वर ने हमें लेने के लिए कहा था; या</w:t>
      </w:r>
    </w:p>
    <w:p>
      <w:pPr>
        <w:pStyle w:val="ListBullet"/>
        <w:spacing w:line="240" w:lineRule="auto"/>
        <w:ind w:left="720"/>
      </w:pPr>
      <w:r>
        <w:rPr>
          <w:lang w:val="hi_IN" w:bidi="hi_IN"/>
        </w:rPr>
      </w:r>
      <w:r>
        <w:rPr>
          <w:lang w:val="hi_IN" w:bidi="hi_IN"/>
        </w:rPr>
        <w:t>यदि हम लैश के सभी लोगों को मार डालें, तो वे न तो पलटकर युद्ध कर पाएँगे और न ही अन्य नगरों से सहायता प्राप्त कर पाएँगे। मुझे लगता है कि यह करना एक अच्छी बात है।</w:t>
      </w:r>
    </w:p>
    <w:p>
      <w:pPr/>
      <w:r>
        <w:rPr>
          <w:lang w:val="hi_IN" w:bidi="hi_IN"/>
        </w:rPr>
      </w:r>
      <w:r>
        <w:rPr>
          <w:lang w:val="hi_IN" w:bidi="hi_IN"/>
        </w:rPr>
        <w:t>अभिनय जारी रखें।</w:t>
      </w:r>
    </w:p>
    <w:p>
      <w:pPr/>
      <w:r>
        <w:rPr>
          <w:lang w:val="hi_IN" w:bidi="hi_IN"/>
        </w:rPr>
      </w:r>
      <w:r>
        <w:rPr>
          <w:lang w:val="hi_IN" w:bidi="hi_IN"/>
        </w:rPr>
        <w:t>दानियों ने वहाँ तराशी हुई मूर्ति और धातु की मूर्ति रख दी और उसकी उपासना करने लगे। योनातान, जो मूसा के पुत्र गेर्शोम का वंशज था, उनका याजक था। योनातान और उसके वंशज गोत्र के याजक थे, जब तक उनके शत्रु लोगों को निर्वासन में नही ले गए। दान के लोग मीका द्वारा बनाई गई मूर्ति की उपासना करते रहे, भले ही परमेश्वर का घर शीलो में था।</w:t>
      </w:r>
    </w:p>
    <w:p>
      <w:pPr/>
      <w:r>
        <w:rPr>
          <w:lang w:val="hi_IN" w:bidi="hi_IN"/>
        </w:rPr>
      </w:r>
      <w:r>
        <w:rPr>
          <w:lang w:val="hi_IN" w:bidi="hi_IN"/>
        </w:rPr>
        <w:t>नाटक को रोकें। 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एक पूरे गोत्र के याजक के रूप में बहुत महत्वपूर्ण महसूस करता हूँ! मुझे खुशी है कि मैंने मीका का घर छोड़ दिया! या</w:t>
      </w:r>
    </w:p>
    <w:p>
      <w:pPr>
        <w:pStyle w:val="ListBullet"/>
        <w:spacing w:line="240" w:lineRule="auto"/>
        <w:ind w:left="720"/>
      </w:pPr>
      <w:r>
        <w:rPr>
          <w:lang w:val="hi_IN" w:bidi="hi_IN"/>
        </w:rPr>
      </w:r>
      <w:r>
        <w:rPr>
          <w:lang w:val="hi_IN" w:bidi="hi_IN"/>
        </w:rPr>
        <w:t>मुझे इस बात की चिंता नहीं है कि मुझे अन्य इस्राएलियों की तरह ही उपासना करनी पड़ेगी, इसलिए मैं शीलो के याजकों से सीखने के लिए नहीं जाऊँगा। मैं केवल यह तय करूँगा कि यहाँ उपासना की अगुवाई कैसे करें; या</w:t>
      </w:r>
    </w:p>
    <w:p>
      <w:pPr>
        <w:pStyle w:val="ListBullet"/>
        <w:spacing w:line="240" w:lineRule="auto"/>
        <w:ind w:left="720"/>
      </w:pPr>
      <w:r>
        <w:rPr>
          <w:lang w:val="hi_IN" w:bidi="hi_IN"/>
        </w:rPr>
      </w:r>
      <w:r>
        <w:rPr>
          <w:lang w:val="hi_IN" w:bidi="hi_IN"/>
        </w:rPr>
        <w:t>जब मैं छोटा था, तो मुझे याद है कि मैंने सुना था कि याजकों को कैसे व्यवहार करना चाहिए, लेकिन मैंने जैसा चाहा वैसा किया है, और चीज़ें ठीक चल रही हैं। परमेश्वर अवश्य मुझसे प्रसन्न होगा, इसलिए मैं काम करता रहूँगा जैसा मैं चाहता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18:22–31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मीका दानी लोगों पर आरोप लगाता है कि उन्होंने उसके </w:t>
      </w:r>
      <w:r>
        <w:rPr>
          <w:b/>
          <w:lang w:val="hi_IN" w:bidi="hi_IN"/>
        </w:rPr>
        <w:t>देवताओं</w:t>
      </w:r>
      <w:r>
        <w:rPr>
          <w:lang w:val="hi_IN" w:bidi="hi_IN"/>
        </w:rPr>
        <w:t xml:space="preserve"> को ले लिया है, अर्थात् उन </w:t>
      </w:r>
      <w:r>
        <w:rPr>
          <w:b/>
          <w:lang w:val="hi_IN" w:bidi="hi_IN"/>
        </w:rPr>
        <w:t>मूर्तियों</w:t>
      </w:r>
      <w:r>
        <w:rPr>
          <w:lang w:val="hi_IN" w:bidi="hi_IN"/>
        </w:rPr>
        <w:t xml:space="preserve"> को जिन्हें दानी लोगों ने चुरा लिया था। मूर्ति एक वस्तु है जिसे लोग किसी देवता की उपासना करने के लिए बनाते हैं। मीका ने यहोवा और अन्य झूठे देवताओं की उपासना करने के लिए मूर्तियों का उपयोग किया। देवता और मूर्ति के बारे में अधिक जानकारी के लिए, मुख्य शब्दावली देखें। देवताओं, मूर्ति और छवि के लिए उन्हीं शब्दों या वाक्यांशों का उपयोग करें जिनका आपने पिछले भागों में उपयोग किया है।</w:t>
      </w:r>
    </w:p>
    <w:p>
      <w:pPr/>
      <w:r>
        <w:rPr>
          <w:lang w:val="hi_IN" w:bidi="hi_IN"/>
        </w:rPr>
      </w:r>
      <w:r>
        <w:rPr>
          <w:lang w:val="hi_IN" w:bidi="hi_IN"/>
        </w:rPr>
        <w:t xml:space="preserve">मीका यह भी कहता है कि दानियों ने उसके </w:t>
      </w:r>
      <w:r>
        <w:rPr>
          <w:b/>
          <w:lang w:val="hi_IN" w:bidi="hi_IN"/>
        </w:rPr>
        <w:t>याजक</w:t>
      </w:r>
      <w:r>
        <w:rPr>
          <w:lang w:val="hi_IN" w:bidi="hi_IN"/>
        </w:rPr>
        <w:t xml:space="preserve"> को ले लिया। याजक वह व्यक्ति होता है जो एक परमेश्वर की सेवा करता है। एक याजक अन्य लोगों की ओर से भेंट और प्रार्थनाएँ चढ़ाता है। याजक के बारे में अधिक जानकारी के लिए, मुख्य शब्दावली देखें। याजक के लिए उसी शब्द या वाक्यांश का प्रयोग करें जो आपने पिछले भागों में प्रयोग किया है। </w:t>
      </w:r>
    </w:p>
    <w:p>
      <w:pPr/>
      <w:r>
        <w:rPr>
          <w:lang w:val="hi_IN" w:bidi="hi_IN"/>
        </w:rPr>
      </w:r>
      <w:r>
        <w:rPr>
          <w:lang w:val="hi_IN" w:bidi="hi_IN"/>
        </w:rPr>
        <w:t>दानी लैश पर आक्रमण करते हैं और उस नगर के लोगों को तलवारों से मार डालते हैं। "</w:t>
      </w:r>
      <w:r>
        <w:rPr>
          <w:b/>
          <w:lang w:val="hi_IN" w:bidi="hi_IN"/>
        </w:rPr>
        <w:t>उन्हें तलवार से मारना</w:t>
      </w:r>
      <w:r>
        <w:rPr>
          <w:lang w:val="hi_IN" w:bidi="hi_IN"/>
        </w:rPr>
        <w:t>" के लिए उन्हीं शब्दों और वाक्यांशों का उपयोग करें जिनका आपने पिछले भागों में उपयोग किया है।</w:t>
      </w:r>
    </w:p>
    <w:p>
      <w:pPr/>
      <w:r>
        <w:rPr>
          <w:lang w:val="hi_IN" w:bidi="hi_IN"/>
        </w:rPr>
      </w:r>
      <w:r>
        <w:rPr>
          <w:lang w:val="hi_IN" w:bidi="hi_IN"/>
        </w:rPr>
        <w:t xml:space="preserve">दानियों ने अपने नगर का नाम </w:t>
      </w:r>
      <w:r>
        <w:rPr>
          <w:b/>
          <w:lang w:val="hi_IN" w:bidi="hi_IN"/>
        </w:rPr>
        <w:t>इस्राएल</w:t>
      </w:r>
      <w:r>
        <w:rPr>
          <w:lang w:val="hi_IN" w:bidi="hi_IN"/>
        </w:rPr>
        <w:t xml:space="preserve"> के पुत्र दान के नाम पर दान रख दिया। इस्राएल वह नाम है जो परमेश्वर ने याकूब को दिया था, और याकूब के वंशज इस्राएली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योनातान और उसके वंशज देश के </w:t>
      </w:r>
      <w:r>
        <w:rPr>
          <w:b/>
          <w:lang w:val="hi_IN" w:bidi="hi_IN"/>
        </w:rPr>
        <w:t>निर्वासन</w:t>
      </w:r>
      <w:r>
        <w:rPr>
          <w:lang w:val="hi_IN" w:bidi="hi_IN"/>
        </w:rPr>
        <w:t xml:space="preserve"> या </w:t>
      </w:r>
      <w:r>
        <w:rPr>
          <w:b/>
          <w:lang w:val="hi_IN" w:bidi="hi_IN"/>
        </w:rPr>
        <w:t>बंदी के समय</w:t>
      </w:r>
      <w:r>
        <w:rPr>
          <w:lang w:val="hi_IN" w:bidi="hi_IN"/>
        </w:rPr>
        <w:t xml:space="preserve"> तक दानियों के लिए याजकों के रूप में सेवा करते रहते हैं। निर्वासन वह समय होता है जब लोगों को उनकी अपनी भूमि से बाहर भेज दिया जाता है या वहाँ रहने से रोका जाता है। यह तब होता है जब इस्राएल के शत्रुओं ने इस्राएलियों को पकड़ लिया और उन्हें उनके देश से दूर ले गए। यह परमेश्वर की ओर से एक दण्ड था क्योंकि इस्राएल ने परमेश्वर की आज्ञा का पालन नहीं किया था।</w:t>
      </w:r>
    </w:p>
    <w:p>
      <w:pPr/>
      <w:r>
        <w:rPr>
          <w:lang w:val="hi_IN" w:bidi="hi_IN"/>
        </w:rPr>
      </w:r>
      <w:r>
        <w:rPr>
          <w:lang w:val="hi_IN" w:bidi="hi_IN"/>
        </w:rPr>
        <w:t>यहाँ रुककर समूह में चर्चा करें कि आप बन्धुआई या “देश की बन्धुआई” के लिए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दानी मीका की मूर्ति का उपयोग तब तक करते थे जब तक </w:t>
      </w:r>
      <w:r>
        <w:rPr>
          <w:b/>
          <w:lang w:val="hi_IN" w:bidi="hi_IN"/>
        </w:rPr>
        <w:t>परमेश्वर का घर</w:t>
      </w:r>
      <w:r>
        <w:rPr>
          <w:lang w:val="hi_IN" w:bidi="hi_IN"/>
        </w:rPr>
        <w:t xml:space="preserve"> या </w:t>
      </w:r>
      <w:r>
        <w:rPr>
          <w:b/>
          <w:lang w:val="hi_IN" w:bidi="hi_IN"/>
        </w:rPr>
        <w:t>निवास-स्थान</w:t>
      </w:r>
      <w:r>
        <w:rPr>
          <w:lang w:val="hi_IN" w:bidi="hi_IN"/>
        </w:rPr>
        <w:t xml:space="preserve"> शीलो में था। निवास-स्थान, जिसे लोग अक्सर परमेश्वर का भवन कहते थे, एक बड़ा तम्बू था जिसे लोग एक स्थान से दूसरे स्थान तक ले जाते थे, जहाँ यहूदियों के पूर्वज परमेश्वर की उपासना करते थे। यह वह स्थान था जहाँ याजक लोगों की ओर से बलिदान चढ़ाते थे।</w:t>
      </w:r>
    </w:p>
    <w:p>
      <w:pPr/>
      <w:r>
        <w:rPr>
          <w:lang w:val="hi_IN" w:bidi="hi_IN"/>
        </w:rPr>
      </w:r>
      <w:r>
        <w:rPr>
          <w:lang w:val="hi_IN" w:bidi="hi_IN"/>
        </w:rPr>
        <w:t>यहाँ रुकें और समूह में चर्चा करें कि आप "परमेश्वर के घर" या निवास-स्थान के लिए किस शब्द या वाक्यांश का उपयोग करेंगे। अधिक जानकारी के लिए मुख्य शब्दावली में निवास-स्थान को देखें। यदि आपने पहले ही बाइबल की किसी अन्य पुस्तक में इस शब्द का अनुवाद किया है, तो उसी शब्द का प्रयोग करें जिसका प्रयोग आपने वहाँ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न्यायियों 19:1–10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19:1–10 को सुनें और अपने मन में रखें।</w:t>
      </w:r>
    </w:p>
    <w:p>
      <w:pPr/>
      <w:r>
        <w:rPr>
          <w:lang w:val="hi_IN" w:bidi="hi_IN"/>
        </w:rPr>
      </w:r>
      <w:r>
        <w:rPr>
          <w:lang w:val="hi_IN" w:bidi="hi_IN"/>
        </w:rPr>
        <w:t>यदि सम्भव हो, तो न्यायियों 19:1–10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19:1–10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न्यायियों की पुस्तक के अंत में दी गई दूसरी कहानी की शुरुआत है। यह मीका, लेवी, और दानी लोगों की पहली कहानी के बाद आता है। लेखक हमें इस्राएल के लोगों के चरित्र के बारे में बताने के लिए एक दूसरी कहानी का उपयोग करता है। यहोवा ने मिस्र से इस्राएलियों के निकलने के बाद उन्हें एक अच्छा समाज बनाने और जीवन जीने के बारे में बहुत सी आज्ञाएँ दीं। यहोशू की मृत्यु के बाद, इस्राएल के लोग वैसे नहीं जीते जैसे यहोवा चाहता है, और इससे इस्राएल के लोग खतरे में पड़ जाते हैं। न्यायियों की किताब में आगे चलकर हमें पता चलता है कि इस कहानी में बताई गई घटना उस समय घटी थी, जब पीनहास महायाजक था और यहोशू की मृत्यु हो चुकी थी।</w:t>
      </w:r>
    </w:p>
    <w:p>
      <w:pPr/>
      <w:r>
        <w:rPr>
          <w:lang w:val="hi_IN" w:bidi="hi_IN"/>
        </w:rPr>
      </w:r>
      <w:r>
        <w:rPr>
          <w:lang w:val="hi_IN" w:bidi="hi_IN"/>
        </w:rPr>
        <w:t>इस भाग का लेखक यह कहता है कि यह कहानी न्यायियों के समय से आती है, इससे पहले कि इस्राएल में एक राजा हो जाए। इस कहानी के समय में, इस्राएल के लोगों के पास किसी एक स्थान या व्यक्ति से प्रभावी नेतृत्व नहीं था। यद्यपि लेखक ने यह कहानी उस समय लिखी जब इस्राएल में राजा थे, फिर भी लेखक अपने श्रोताओं को याद दिलाना चाहता है कि राजाओं के आने से पहले इस्राएल का समय बहुत कठिन था। जब राजाओं ने शासन करना आरम्भ किया, तब उन्होंने पहले इस्राएलियों के लिए जीवन को उत्तम बनाया।</w:t>
      </w:r>
    </w:p>
    <w:p>
      <w:pPr/>
      <w:r>
        <w:rPr>
          <w:lang w:val="hi_IN" w:bidi="hi_IN"/>
        </w:rPr>
      </w:r>
      <w:r>
        <w:rPr>
          <w:lang w:val="hi_IN" w:bidi="hi_IN"/>
        </w:rPr>
        <w:t>यहाँ रुकें और समूह में इस प्रश्न पर चर्चा करें: अपनी संस्कृति की एक कहानी बताइए जो आपके इतिहास के किसी बुरे समय के बारे में थी। इस ऑडियो को यहाँ रोकें।</w:t>
      </w:r>
    </w:p>
    <w:p>
      <w:pPr/>
      <w:r>
        <w:rPr>
          <w:lang w:val="hi_IN" w:bidi="hi_IN"/>
        </w:rPr>
      </w:r>
      <w:r>
        <w:rPr>
          <w:lang w:val="hi_IN" w:bidi="hi_IN"/>
        </w:rPr>
        <w:t>कठिन समय के दौरान जब इस्राएल का कोई राजा नहीं था, तब एप्रैम में लेवी के गोत्र का एक इस्राएली व्यक्ति रहता था। लेवीय व्यक्ति किसी नगर या शहर में नहीं रहता था जिसे यहोवा ने लेवीय गोत्र को दिया था। संभवतः लेवीय व्यक्ति किसी नगर या शहर से दूर पहाड़ियों में किसी एप्रैमी घराने में रहता था और उस पर निर्भर था। आपको याद होगा कि यह वह स्थान नहीं है जहाँ यहोवा ने लेवियों को रहने के लिए कहा था। लेवीय व्यक्ति अपने साथ रहने के लिए एक स्त्री को ले गया है। हम नहीं जानते कि क्या वह स्त्री लेवीय व्यक्ति के साथ रहने के लिए जाना चाहती थी। वह स्त्री कोई लेवीय नहीं है, बल्कि वह बैतलहम नगर से आती है जो उस भूमि में है जो यहोवा ने यहूदा के गोत्र को दी थी। वह स्त्री शायद यहूदा के गोत्र से थी। उस व्यक्ति ने उस स्त्री को अपनी रखैल के रूप में लिया। रखैल वह स्त्री होती है जो किसी पुरुष के साथ पूर्ण संबंध में रहती है, परन्तु उसके पास वह पूरा स्थान और जिम्मेदारियाँ नहीं होती जो एक पत्नी के पास होती थीं। मूल भाषा में रखैल शब्द से यह संकेत मिलता है कि वह स्त्री संभवतः घर में कम दर्जे या निम्न स्थिति की पत्नी थी। उस समय, इस्राएली पुरुषों के लिए यह सामान्य था कि उनकी पहली पत्नी और दूसरी पत्नी या पत्नियाँ हों। लेवीय व्यक्ति ने बैतलहम की उस स्त्री को मुख्य या पहली पत्नी होने का दर्जा और सम्मान नहीं दिया, भले ही ऐसा प्रतीत होता है कि उसके घर में कोई पहली पत्नी नहीं है।</w:t>
      </w:r>
    </w:p>
    <w:p>
      <w:pPr/>
      <w:r>
        <w:rPr>
          <w:lang w:val="hi_IN" w:bidi="hi_IN"/>
        </w:rPr>
      </w:r>
      <w:r>
        <w:rPr>
          <w:lang w:val="hi_IN" w:bidi="hi_IN"/>
        </w:rPr>
        <w:t>यहाँ रुकें और समूह में इस प्रश्न पर चर्चा करें: क्या आपके समुदाय में, कोई स्त्री किसी पुरुष के घर में रह सकती है, परन्तु उस पुरुष की पत्नी नहीं हो सकती? यदि ऐसा होता है, तो घर में उस स्त्री की क्या स्थिति है? अपनी संस्कृति में एक ऐसी स्त्री के बारे में एक कहानी बताइए जो एक पुरुष के घर में रहती थी, परन्तु उसके पास पत्नी का पूरा दर्जा नहीं था। इस ऑडियो को यहाँ रोकें।</w:t>
      </w:r>
    </w:p>
    <w:p>
      <w:pPr/>
      <w:r>
        <w:rPr>
          <w:lang w:val="hi_IN" w:bidi="hi_IN"/>
        </w:rPr>
      </w:r>
      <w:r>
        <w:rPr>
          <w:lang w:val="hi_IN" w:bidi="hi_IN"/>
        </w:rPr>
        <w:t>वह स्त्री उस रिश्ते में क्रोधित और दुखी थी। कहानी कहती है कि उस स्त्री ने उस समझौते को तोड़ दिया जो उसने लेवीय व्यक्ति के साथ किया था। उस स्त्री ने एप्रैम में लेवीय व्यक्ति को छोड़कर यहूदा के बैतलहम में अपने माता-पिता के घर वापस चली गई। कुछ लोग कहेंगे कि इस स्त्री ने लेवीय व्यक्ति के प्रति विश्वासघात किया। हालाँकि, यह संभावना नहीं है कि उस स्त्री ने व्यभिचार किया हो या किसी अन्य पुरुष के साथ यौन संबंध बनाए हों। यदि उस स्त्री ने व्यभिचार किया होता, तो इस्राएल की व्यवस्था लेवीय व्यक्ति को उस स्त्री को मारने की अनुमति देती। लेकिन कहानी कहती है कि लेवीय व्यक्ति चाहता था कि वह स्त्री अपने घर वापस आए।</w:t>
      </w:r>
    </w:p>
    <w:p>
      <w:pPr/>
      <w:r>
        <w:rPr>
          <w:lang w:val="hi_IN" w:bidi="hi_IN"/>
        </w:rPr>
      </w:r>
      <w:r>
        <w:rPr>
          <w:lang w:val="hi_IN" w:bidi="hi_IN"/>
        </w:rPr>
        <w:t>यहाँ रुकें और इस कहानी में भूमि का नक्शा देखें। ध्यान दें कि एप्रैम का पहाड़ी क्षेत्र यहूदा में बैतलहम के उत्तर में है और यहूदा से बिन्यामीन के गोत्र के स्वामित्व वाली भूमि द्वारा अलग किया गया है। इस ऑडियो को यहाँ रोकें।</w:t>
      </w:r>
    </w:p>
    <w:p>
      <w:pPr/>
      <w:r>
        <w:rPr>
          <w:lang w:val="hi_IN" w:bidi="hi_IN"/>
        </w:rPr>
      </w:r>
      <w:r>
        <w:rPr>
          <w:lang w:val="hi_IN" w:bidi="hi_IN"/>
        </w:rPr>
        <w:t>लेवीय व्यक्ति ने उस स्त्री के पास जाने से पहले चार महीने इंतजार किया। एक महीना वह समयावधि है जो एक नए चाँद से अगले नए चाँद तक होती है। हम नहीं जानते कि लेवीय व्यक्ति ने उसे वापस लाने की कोशिश करने के लिए इतना लंबा इंतजार क्यों किया। लेवीय पुरुष उस स्त्री को मनाने जाता है, अर्थात् ऐसे शब्दों या कार्यों का उपयोग करता है जिससे वह उसकी भावनाएँ बदलकर वापस घर आने के लिए तैयार हो जाए। लेवी पुरुष उस स्त्री की अपने प्रति दिल की भावना को बदलना चाहता है। इस्राएली लोग सोचते थे कि दिल शरीर का वह भाग है जो किसी व्यक्ति की भावनाओं और प्रेम से जुड़ा हुआ है। लेवीय व्यक्ति उस स्त्री के मन से बात करना चाहता था ताकि उसके प्रति स्त्री की भावनाएँ बदल जाएँ।</w:t>
      </w:r>
    </w:p>
    <w:p>
      <w:pPr/>
      <w:r>
        <w:rPr>
          <w:lang w:val="hi_IN" w:bidi="hi_IN"/>
        </w:rPr>
      </w:r>
      <w:r>
        <w:rPr>
          <w:lang w:val="hi_IN" w:bidi="hi_IN"/>
        </w:rPr>
        <w:t>यहाँ रुकें और इस प्रश्न पर समूह में चर्चा करें: किसी ने आपको कब किसी चीज़ या किसी के बारे में सोचने या महसूस करने के तरीके को बदलने के लिए राजी किया? उन्होंने ऐसा क्या किया या कहा जिससे आपके विचार बदलने में मदद मिली? इस ऑडियो को यहाँ रोकें।</w:t>
      </w:r>
    </w:p>
    <w:p>
      <w:pPr/>
      <w:r>
        <w:rPr>
          <w:lang w:val="hi_IN" w:bidi="hi_IN"/>
        </w:rPr>
      </w:r>
      <w:r>
        <w:rPr>
          <w:lang w:val="hi_IN" w:bidi="hi_IN"/>
        </w:rPr>
        <w:t>जब लेवीय पुरुष एप्रैम से निकला, तो वह अपने सेवक, अर्थात् एक युवा व्यक्ति जो उसके लिए काम करता था, और दो गधों को साथ ले गया। लोग गधों का उपयोग सामान ले जाने और उन पर सवारी करने के लिए करते थे।</w:t>
      </w:r>
    </w:p>
    <w:p>
      <w:pPr/>
      <w:r>
        <w:rPr>
          <w:lang w:val="hi_IN" w:bidi="hi_IN"/>
        </w:rPr>
      </w:r>
      <w:r>
        <w:rPr>
          <w:lang w:val="hi_IN" w:bidi="hi_IN"/>
        </w:rPr>
        <w:t>यहाँ रुकें और एक गधे की तस्वीर देखें जिसकी पीठ पर काठी लगी हुई है। इस ऑडियो को यहाँ रोकें।</w:t>
      </w:r>
    </w:p>
    <w:p>
      <w:pPr/>
      <w:r>
        <w:rPr>
          <w:lang w:val="hi_IN" w:bidi="hi_IN"/>
        </w:rPr>
      </w:r>
      <w:r>
        <w:rPr>
          <w:lang w:val="hi_IN" w:bidi="hi_IN"/>
        </w:rPr>
        <w:t>लेवीय व्यक्ति ने यहूदा के बैतलहम की यात्रा की। वह स्त्री लेवीय पुरुष को अपने माता-पिता के घर में ले गई, और स्त्री के पिता ने लेवीय व्यक्ति का बैतलहम में अपने घर में स्वागत किया। उस स्त्री का पिता लेवीय पुरुष का ससुर था, अर्थात् विवाह के द्वारा उसका पिता। क्योंकि कहानी कहती है कि पिता लेवीय का ससुर है, इसलिए हम जानते हैं कि पिता और लेवीय उस स्त्री को लेवीय व्यक्ति की पत्नी मानते हैं। वह स्त्री लेवीय व्यक्ति के साथ एक औपचारिक संबंध में है। उस स्त्री के पिता ने लेवीय व्यक्ति को तीन दिनों तक भोजन, पेय और आश्रय दिया। उस स्त्री के पिता ने लेवीय व्यक्ति के साथ ठीक व्यवहार किया जो उसके घर में अतिथि था। उस स्त्री और उसके पिता दोनों का अच्छा स्वागत दिखाता है कि वह स्त्री और उसके पिता दोनों चाहते थे कि उस स्त्री और लेवीय व्यक्ति के बीच संबंध बेहतर हो। लेवीय व्यक्ति उस स्त्री के पिता के घर में तीन दिन तक रहा।</w:t>
      </w:r>
    </w:p>
    <w:p>
      <w:pPr/>
      <w:r>
        <w:rPr>
          <w:lang w:val="hi_IN" w:bidi="hi_IN"/>
        </w:rPr>
      </w:r>
      <w:r>
        <w:rPr>
          <w:lang w:val="hi_IN" w:bidi="hi_IN"/>
        </w:rPr>
        <w:t>यहाँ रुकें और इस प्रश्न पर समूह में चर्चा करें: आप आपके घरों में रहने के लिए आने वाले दामाद का स्वागत कैसे करते हैं? परिवार इस यात्रा के बारे में खुशी या दुख कैसे दिखा सकते हैं? इस ऑडियो को यहाँ रोकें।</w:t>
      </w:r>
    </w:p>
    <w:p>
      <w:pPr/>
      <w:r>
        <w:rPr>
          <w:lang w:val="hi_IN" w:bidi="hi_IN"/>
        </w:rPr>
      </w:r>
      <w:r>
        <w:rPr>
          <w:lang w:val="hi_IN" w:bidi="hi_IN"/>
        </w:rPr>
        <w:t>चार दिनों के बाद, वह स्त्री लेवीय व्यक्ति के साथ घर जाने के लिए सहमत होती है। लेवीय व्यक्ति और स्त्री बैतलहम को छोड़ने और सुबह जल्दी उठने का निर्णय लेते हैं। उस स्त्री का पिता लेवीय व्यक्ति से कहता है कि वह उस स्त्री के साथ जाने से पहले रुकें और कुछ भोजन खाए। उस स्त्री का पिता कहता है कि लेवीय पुरुष को भोजन करना चाहिए ताकि उसका मन (हृदय) तृप्त हो सके, अर्थात् वह अच्छा और प्रसन्न महसूस करे। उस स्त्री का पिता चाहता है कि लेवीय व्यक्ति उस स्त्री के परिवार के प्रति अच्छा और दयालु महसूस करे। लेवीय व्यक्ति छोड़कर नहीं जाता है। लेवीय व्यक्ति अपने पिता के साथ भोजन करने के लिए बैठता है। फिर उस स्त्री का पिता लेवीय व्यक्ति को एक और रात रुकने और अपने घर में अच्छा समय बिताने के लिए आमंत्रित करता है। फिर से, उस स्त्री का पिता कहता है कि वह चाहता है कि लेवीय पुरुष अपने मन में अच्छा महसूस करे और प्रसन्न रहे। लेवीय व्यक्ति जाने के लिए उठता है, परन्तु उस स्त्री का पिता लेवीय व्यक्ति को एक और रात रुकने के लिए प्रोत्साहित करता है। वह स्त्री एक और रात भी रुकती है। हम नहीं जानते कि उस स्त्री का पिता लेवीय पुरुष को अधिक समय तक क्यों रुकवाना चाहता है।</w:t>
      </w:r>
    </w:p>
    <w:p>
      <w:pPr/>
      <w:r>
        <w:rPr>
          <w:lang w:val="hi_IN" w:bidi="hi_IN"/>
        </w:rPr>
      </w:r>
      <w:r>
        <w:rPr>
          <w:lang w:val="hi_IN" w:bidi="hi_IN"/>
        </w:rPr>
        <w:t>अगली सुबह, लेवीय व्यक्ति घर की यात्रा करने की तैयारी करता है और उसका ससुर लेवीय व्यक्ति को और अधिक समय तक रहने के लिए आमंत्रित करता है। पिता लेवीय पुरुष को खाने के लिए आमंत्रित करता है, ताकि भोजन उसके शरीर को मज़बूत करे, और वह दोपहर तक रुककर फिर वहाँ से जाए। पिता और लेवीय व्यक्ति एक और भोजन एक साथ साझा करते हैं। भोजन के बाद, दोपहर में, लेवीय व्यक्ति अपनी रखैल और अपने सेवक के साथ जाने की तैयारी करता है। रखैल का पिता लेवीय व्यक्ति को रहने के लिए मनाने की कोशिश करता है, क्योंकि दोपहर हो गई है। लेवीय व्यक्ति, रखैल और उसका सेवक रात को रुकने की ज़रूरत पड़ने से पहले बहुत दूर तक यात्रा नहीं कर पाएंगे। रखैल का पिता चाहता है कि लेवीय पुरुष अधिक समय तक रहे, अच्छा समय बिताए, और फिर अगली सुबह अपनी यात्रा पर शुरू करे।</w:t>
      </w:r>
    </w:p>
    <w:p>
      <w:pPr/>
      <w:r>
        <w:rPr>
          <w:lang w:val="hi_IN" w:bidi="hi_IN"/>
        </w:rPr>
      </w:r>
      <w:r>
        <w:rPr>
          <w:lang w:val="hi_IN" w:bidi="hi_IN"/>
        </w:rPr>
        <w:t>यहाँ रुकें और इस प्रश्न पर समूह में चर्चा करें: जब आप एक से अधिक दिन तक किसी लंबी यात्रा पर जाना चाहते हैं, तो आप किस समय उठते हैं और निकलते हैं? क्या आपने कभी किसी यात्रा पर जाने में देर की है, और क्या इससे कोई समस्या उत्पन्न हुई है? आपने कैसा महसूस किया? इस ऑडियो को यहाँ रोकें।</w:t>
      </w:r>
    </w:p>
    <w:p>
      <w:pPr/>
      <w:r>
        <w:rPr>
          <w:lang w:val="hi_IN" w:bidi="hi_IN"/>
        </w:rPr>
      </w:r>
      <w:r>
        <w:rPr>
          <w:lang w:val="hi_IN" w:bidi="hi_IN"/>
        </w:rPr>
        <w:t>लेवीय व्यक्ति अब और रहना नहीं चाहता था। लेवीय व्यक्ति पाँचवें दिन की दोपहर को अपने ससुर के घर से निकला। लेवीय व्यक्ति अपने गदहों और उसकी रखैल के साथ यबूस नगर की ओर गया, जिसे यरूशलेम भी कहा जाता है। सेवक ने गधों पर काठी रखी ताकि लोग गधों पर सवार हो सकें।</w:t>
      </w:r>
    </w:p>
    <w:p>
      <w:pPr/>
      <w:r>
        <w:rPr>
          <w:lang w:val="hi_IN" w:bidi="hi_IN"/>
        </w:rPr>
      </w:r>
      <w:r>
        <w:rPr>
          <w:lang w:val="hi_IN" w:bidi="hi_IN"/>
        </w:rPr>
        <w:t>यहाँ रुकें और यदि आवश्यक हो, तो इस कहानी में भूमि का नक्शा फिर से देखें। ध्यान दें कि बैतलहम और यबूस, या यरूशलेम, एक-दूसरे के निकट स्थित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19:1–10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जब इस्राएल का कोई राजा नहीं था, तो एक लेवीय व्यक्ति बैतलहम की एक स्त्री के साथ एप्रैम की पहाड़ियों में रहता था। स्त्री और लेवीय पुरुष के संबंध में एक समस्या थी, इसलिए वह स्त्री अपने परिवार के घर यहूदा के बैतलहम चली गई।</w:t>
      </w:r>
    </w:p>
    <w:p>
      <w:pPr/>
      <w:r>
        <w:rPr>
          <w:lang w:val="hi_IN" w:bidi="hi_IN"/>
        </w:rPr>
      </w:r>
      <w:r>
        <w:rPr>
          <w:b/>
          <w:lang w:val="hi_IN" w:bidi="hi_IN"/>
        </w:rPr>
        <w:t>दूसरे दृश्य में:</w:t>
      </w:r>
      <w:r>
        <w:rPr>
          <w:lang w:val="hi_IN" w:bidi="hi_IN"/>
        </w:rPr>
        <w:t xml:space="preserve"> चार महीने बाद, लेवीय व्यक्ति उस स्त्री को घर लाने की कोशिश करने के लिए बैतलहम गया। वह स्त्री और उसके पिता ने लेवीय व्यक्ति का अपने घर में स्वागत किया, और लेवीय व्यक्ति तीन दिन तक रहा।</w:t>
      </w:r>
    </w:p>
    <w:p>
      <w:pPr/>
      <w:r>
        <w:rPr>
          <w:lang w:val="hi_IN" w:bidi="hi_IN"/>
        </w:rPr>
      </w:r>
      <w:r>
        <w:rPr>
          <w:b/>
          <w:lang w:val="hi_IN" w:bidi="hi_IN"/>
        </w:rPr>
        <w:t>तीसरे दृश्य में</w:t>
      </w:r>
      <w:r>
        <w:rPr>
          <w:lang w:val="hi_IN" w:bidi="hi_IN"/>
        </w:rPr>
        <w:t>: चौथे दिन, लेवीय व्यक्ति और स्त्री ने जाने की कोशिश की, परन्तु पिता ने लेवीय व्यक्ति को एक और दिन रुकने के लिए मनाया।</w:t>
      </w:r>
    </w:p>
    <w:p>
      <w:pPr/>
      <w:r>
        <w:rPr>
          <w:lang w:val="hi_IN" w:bidi="hi_IN"/>
        </w:rPr>
      </w:r>
      <w:r>
        <w:rPr>
          <w:b/>
          <w:lang w:val="hi_IN" w:bidi="hi_IN"/>
        </w:rPr>
        <w:t>चौथे दृश्य में</w:t>
      </w:r>
      <w:r>
        <w:rPr>
          <w:lang w:val="hi_IN" w:bidi="hi_IN"/>
        </w:rPr>
        <w:t>: पाँचवें दिन, लेवीय व्यक्ति ने फिर से जाने की कोशिश की, परन्तु पिता ने लेवीय व्यक्ति को एक और भोजन के लिए रुकने के लिए मनाया।</w:t>
      </w:r>
    </w:p>
    <w:p>
      <w:pPr/>
      <w:r>
        <w:rPr>
          <w:lang w:val="hi_IN" w:bidi="hi_IN"/>
        </w:rPr>
      </w:r>
      <w:r>
        <w:rPr>
          <w:b/>
          <w:lang w:val="hi_IN" w:bidi="hi_IN"/>
        </w:rPr>
        <w:t>पाँचवें दृश्य में</w:t>
      </w:r>
      <w:r>
        <w:rPr>
          <w:lang w:val="hi_IN" w:bidi="hi_IN"/>
        </w:rPr>
        <w:t>: पाँचवें दिन की दोपहर में, लेवीय व्यक्ति ने अपनी स्त्री और अपने सेवक के साथ जाने का निर्णय लिया। पिता चाहता था कि लेवीय पुरुष वहीं रुके, लेकिन लेवीय पुरुष और उसकी स्त्री वहाँ से निकलकर यबूस, अर्थात् यरूशलेम की ओर यात्रा करने लगे।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लेवीय व्यक्ति</w:t>
      </w:r>
    </w:p>
    <w:p>
      <w:pPr>
        <w:pStyle w:val="ListBullet"/>
        <w:spacing w:line="240" w:lineRule="auto"/>
        <w:ind w:left="720"/>
      </w:pPr>
      <w:r>
        <w:rPr>
          <w:lang w:val="hi_IN" w:bidi="hi_IN"/>
        </w:rPr>
      </w:r>
      <w:r>
        <w:rPr>
          <w:lang w:val="hi_IN" w:bidi="hi_IN"/>
        </w:rPr>
        <w:t>वह स्त्री जो लेवीय पुरुष की रखैल है</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और उस स्त्री का पिता।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यद्यपि यह कहानी इस्राएल में न्यायियों के समय के बाद लिखी गई है, फिर भी कहानीकार हमें बताता है कि यह घटना अतीत में उस समय की है जब इस्राएल में कोई राजा नहीं था। आपको याद होगा कि इससे पहले की कहानी इसी तरह से शुरू हुई थी।</w:t>
      </w:r>
    </w:p>
    <w:p>
      <w:pPr/>
      <w:r>
        <w:rPr>
          <w:lang w:val="hi_IN" w:bidi="hi_IN"/>
        </w:rPr>
      </w:r>
      <w:r>
        <w:rPr>
          <w:lang w:val="hi_IN" w:bidi="hi_IN"/>
        </w:rPr>
        <w:t>यहाँ रुकें और इस प्रश्न पर समूह में चर्चा करें: उस कहानी पर वापस सोचें जो आपने अपने इतिहास के एक बुरे समय के बारे में दूसरे चरण में बताई थी। आपने कहानी को कैसे शुरू किया? क्या आपकी कहानी की शुरुआत में यह स्पष्ट विचार दिया गया था कि यह कहानी कब हुई? अन्य कहानियों के लिए कुछ प्रारंभिक वाक्यांश क्या हैं जो बताती हैं कि वे कहानियाँ कब हुईं? इस ऑडियो को यहाँ रोकें।</w:t>
      </w:r>
    </w:p>
    <w:p>
      <w:pPr/>
      <w:r>
        <w:rPr>
          <w:lang w:val="hi_IN" w:bidi="hi_IN"/>
        </w:rPr>
      </w:r>
      <w:r>
        <w:rPr>
          <w:lang w:val="hi_IN" w:bidi="hi_IN"/>
        </w:rPr>
        <w:t>कहानी की शुरुआत एक लेवी पुरुष के बारे में बताती है जो एप्रैम के पहाड़ी देश में रहता था। उस व्यक्ति ने यहूदा के बैतलहम से एक स्त्री को पत्नी के रूप में अपने साथ रहने के लिए ले लिया है, परन्तु वह उस स्त्री को वह सम्मान नहीं देता जो एक पुरुष आमतौर पर उस संस्कृति में पहली पत्नी को देता है।</w:t>
      </w:r>
    </w:p>
    <w:p>
      <w:pPr/>
      <w:r>
        <w:rPr>
          <w:lang w:val="hi_IN" w:bidi="hi_IN"/>
        </w:rPr>
      </w:r>
      <w:r>
        <w:rPr>
          <w:lang w:val="hi_IN" w:bidi="hi_IN"/>
        </w:rPr>
        <w:t>यहाँ रुकें और यदि आवश्यक हो, तो इस कहानी में भूमि का नक्शा देखें। इस ऑडियो को यहाँ रोकें।</w:t>
      </w:r>
    </w:p>
    <w:p>
      <w:pPr/>
      <w:r>
        <w:rPr>
          <w:lang w:val="hi_IN" w:bidi="hi_IN"/>
        </w:rPr>
      </w:r>
      <w:r>
        <w:rPr>
          <w:lang w:val="hi_IN" w:bidi="hi_IN"/>
        </w:rPr>
        <w:t>उस स्त्री और लेवीय व्यक्ति के संबंध में एक समस्या थी। कहानी में उस स्त्री को लेवीय पुरुष के प्रति विश्वासघाती बताया गया है। दूसरे शब्दों में, वह स्त्री लेवीय व्यक्ति को छोड़कर अपने परिवार के घर, अर्थात् यहूदा के बैतलहम में अपने पिता के घर, में वापस चली गई।</w:t>
      </w:r>
    </w:p>
    <w:p>
      <w:pPr/>
      <w:r>
        <w:rPr>
          <w:lang w:val="hi_IN" w:bidi="hi_IN"/>
        </w:rPr>
      </w:r>
      <w:r>
        <w:rPr>
          <w:lang w:val="hi_IN" w:bidi="hi_IN"/>
        </w:rPr>
        <w:t>यहाँ रुकें और इस प्रश्न पर समूह में चर्चा करें: आप एक ऐसी स्त्री का वर्णन कैसे करेंगे जिसने अपने पति को छोड़ दिया है? इस मामले में, उस स्त्री ने किसी अन्य पुरुष के साथ यौन संबंध नहीं बनाए थे। इस स्त्री ने अपने पति को अन्य कारणों से छोड़ दिया। इस ऑडियो को यहाँ रोकें।</w:t>
      </w:r>
    </w:p>
    <w:p>
      <w:pPr/>
      <w:r>
        <w:rPr>
          <w:lang w:val="hi_IN" w:bidi="hi_IN"/>
        </w:rPr>
      </w:r>
      <w:r>
        <w:rPr>
          <w:lang w:val="hi_IN" w:bidi="hi_IN"/>
        </w:rPr>
        <w:t>वह स्त्री बैतलहम में अपने पिता के घर चार महीने तक रही, उसके बाद लेवीय पुरुष ने उसके पास जाने का निर्णय लिया। चार महीने का अर्थ है कि स्त्री के लेवी पुरुष को छोड़ने के समय से लेकर उसके बैतलहम जाने तक चार नए चाँद के बीच का समय बीत चुका था। लेवीय व्यक्ति उस स्त्री को वापस आने के लिए मनाना चाहता है और उस स्त्री के मन की भावना को लेवीय व्यक्ति के प्रति बदलना चाहता है। यह उस व्यक्ति की कहानी में पहला उल्लेख है जो किसी और के दिल, या भावनाओं को बदलने की कोशिश करता है। लेवीय व्यक्ति को एप्रैम से बैतलहम की यात्रा करने में कुछ दिन लगे होंगे। सेवक ने लेवीय व्यक्ति के साथ बैतलहम की यात्रा की। लेवीय अपने साथ दो गदहों को ले गया। लेवी पुरुष बैतलहम गया ताकि वह स्त्री से प्रेमपूर्वक बात करे और उसे एप्रैम में उनके घर वापस लौट आने के लिए मनाए।</w:t>
      </w:r>
    </w:p>
    <w:p>
      <w:pPr/>
      <w:r>
        <w:rPr>
          <w:lang w:val="hi_IN" w:bidi="hi_IN"/>
        </w:rPr>
      </w:r>
      <w:r>
        <w:rPr>
          <w:lang w:val="hi_IN" w:bidi="hi_IN"/>
        </w:rPr>
        <w:t>जब लेवीय बैतलहम पहुँचा, तो जो स्त्री लेवीय की रखैल थी, वह लेवीय व्यक्ति से मिली। उस स्त्री ने लेवीय व्यक्ति को अपने परिवार के घर में आमंत्रित किया। उस स्त्री का पिता परिवार के घर में रहता था। उस स्त्री का पिता लेवीय व्यक्ति के घर में होने से खुश था और चाहता था कि लेवीय व्यक्ति बैतलहम में उसके घर में रहे। उस स्त्री का पिता लेवीय पुरुष से बात करता है ताकि वह उसे वहाँ रुकने के लिए मना सके। स्त्री के पिता ने लेवी पुरुष का स्वागत किया और उसे आराम दिया, तथा उसे भोजन, पेय और ठहरने के लिए स्थान दिया। लेवीय व्यक्ति उस स्त्री के पिता के साथ तीन दिन तक बैतलहम में रहा।</w:t>
      </w:r>
    </w:p>
    <w:p>
      <w:pPr/>
      <w:r>
        <w:rPr>
          <w:lang w:val="hi_IN" w:bidi="hi_IN"/>
        </w:rPr>
      </w:r>
      <w:r>
        <w:rPr>
          <w:lang w:val="hi_IN" w:bidi="hi_IN"/>
        </w:rPr>
        <w:t>यहाँ रुकें और इस प्रश्न पर समूह में चर्चा करें: उस समय के बारे में एक कहानी बताइए जब किसी ने आपको भोजन या सोने के लिए कोई स्थान पेश किया, परन्तु आप वास्तव में उस स्थान पर रहना नहीं चाहते थे। उस व्यक्ति या लोगों ने आपको रुकने और खाना या ठहरने की जगह स्वीकार करने के लिए मनाने के लिए क्या कहा था? इस ऑडियो को यहाँ रोकें।</w:t>
      </w:r>
    </w:p>
    <w:p>
      <w:pPr/>
      <w:r>
        <w:rPr>
          <w:lang w:val="hi_IN" w:bidi="hi_IN"/>
        </w:rPr>
      </w:r>
      <w:r>
        <w:rPr>
          <w:lang w:val="hi_IN" w:bidi="hi_IN"/>
        </w:rPr>
        <w:t>तीन दिन बाद, चौथे दिन की सुबह, लेवीय पुरुष, स्त्री और उस पुरुष का सेवक पिता के घर से जाने की तैयारी करने लगे। लेवीय पुरुष और स्त्री सुबह जल्दी उठे ताकि दिन में पर्याप्त समय हो और वे एप्रैम की ओर वापस यात्रा कर सकें।</w:t>
      </w:r>
    </w:p>
    <w:p>
      <w:pPr/>
      <w:r>
        <w:rPr>
          <w:lang w:val="hi_IN" w:bidi="hi_IN"/>
        </w:rPr>
      </w:r>
      <w:r>
        <w:rPr>
          <w:lang w:val="hi_IN" w:bidi="hi_IN"/>
        </w:rPr>
        <w:t>उस स्त्री के पिता ने अपने दामाद लेवीय व्यक्ति से बात की। उस स्त्री का पिता लेवीय व्यक्ति को जाने से रोकना चाहता था। उस स्त्री के पिता ने लेवीय पुरुष को उसकी यात्रा शुरू करने से पहले कुछ खाने के लिए दिया। उस स्त्री का पिता चाहता था कि लेवीय व्यक्ति उस स्त्री के परिवार के प्रति अपने मन में अच्छा महसूस करे। पिता और लेवीय व्यक्ति ने एक साथ खाया। लेवीय व्यक्ति के भोजन के बाद, उस स्त्री के पिता ने लेवीय व्यक्ति से बात की ताकि वह उसे एक और रात रुकने के लिए मना सके। जब लेवीय पुरुष ने दिन में बाद में फिर से जाने की कोशिश की, तो उस स्त्री का पिता चाहता था कि वह और अधिक समय तक रुके, इसलिए उसने उसे मनाकर एक और रात ठहरने के लिए तैयार कर लिया। फिर से, उस स्त्री का पिता चाहता था कि लेवीय पुरुष अपने मन में अच्छा महसूस करे। यहाँ, कहानी इस विचार को दोहराती है कि एक व्यक्ति अपने मन में किसी दूसरे व्यक्ति के प्रति भावनाओं को कैसे बदलना चाहता है।</w:t>
      </w:r>
    </w:p>
    <w:p>
      <w:pPr/>
      <w:r>
        <w:rPr>
          <w:lang w:val="hi_IN" w:bidi="hi_IN"/>
        </w:rPr>
      </w:r>
      <w:r>
        <w:rPr>
          <w:lang w:val="hi_IN" w:bidi="hi_IN"/>
        </w:rPr>
        <w:t>यहाँ रुकें और यह गतिविधि समूह के रूप में करें: लेवीय पुरुष और उस स्त्री का पिता होने के लिए किसी और व्यक्ति को चुनें। अभिनय करके दिखाइए कि चौथे दिन लेवीय पुरुष तीन बार जाने की कोशिश करता है, लेकिन उस स्त्री का पिता उसे रुककर भोजन करने और फिर एक और रात ठहरने के लिए मना लेता है। इस ऑडियो को यहाँ रोकें।</w:t>
      </w:r>
    </w:p>
    <w:p>
      <w:pPr/>
      <w:r>
        <w:rPr>
          <w:lang w:val="hi_IN" w:bidi="hi_IN"/>
        </w:rPr>
      </w:r>
      <w:r>
        <w:rPr>
          <w:lang w:val="hi_IN" w:bidi="hi_IN"/>
        </w:rPr>
        <w:t>पाँचवें दिन, सुबह, लेवीय व्यक्ति ने फिर से जाने की कोशिश की। उस स्त्री के पिता ने फिर से लेवीय व्यक्ति को रोकने की कोशिश की। उस स्त्री का पिता चाहता था कि लेवीय व्यक्ति दिन में इंतजार करे और दोपहर में चला जाए। लेवीय व्यक्ति उस स्त्री के पिता के साथ रहा और खाया। दोपहर में, लेवीय पुरुष, वह स्त्री और लेवीय पुरुष का सेवक यात्रा पर निकलने की तैयारी करने लगे। फिर से, उस स्त्री के पिता ने लेवीय व्यक्ति को रोकने की कोशिश की। उस स्त्री के पिता ने कहा कि यात्रा आरम्भ करने के लिए दिन बहुत ढल चुका है। इस बार, उस स्त्री के पिता ने लेवीय व्यक्ति को रहने के लिए मनाया नहीं था, और लेवीय व्यक्ति ने जाने का निर्णय लिया। लेवीय व्यक्ति, सेवक, गदहे और वह स्त्री यबूस की ओर गए, जिसे यरूशलेम के रूप में भी जाना जाता है। कहानीकार इस कहानी में रखैल का उल्लेख करने से पहले गधों का उल्लेख करता है। कहानीकार हमें दिखाता है कि वह स्त्री गधों से कम महत्वपूर्ण है। यबूस नगर बिन्यामीन की भूमि में है, और यह यहूदा की भूमि और बिन्यामीन की भूमि के बीच की सीमा के पास है। यबूस बैतलहम के उत्तर में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19:1–10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लेवीय व्यक्ति</w:t>
      </w:r>
    </w:p>
    <w:p>
      <w:pPr>
        <w:pStyle w:val="ListBullet"/>
        <w:spacing w:line="240" w:lineRule="auto"/>
        <w:ind w:left="720"/>
      </w:pPr>
      <w:r>
        <w:rPr>
          <w:lang w:val="hi_IN" w:bidi="hi_IN"/>
        </w:rPr>
      </w:r>
      <w:r>
        <w:rPr>
          <w:lang w:val="hi_IN" w:bidi="hi_IN"/>
        </w:rPr>
        <w:t>वह स्त्री जो लेवीय पुरुष की रखैल है</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और उस स्त्री का पिता।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इस्राएल में कोई राजा नहीं था, तब एक लेवीय पुरुष एप्रैम के पहाड़ी प्रदेश में बैतलहम की एक स्त्री के साथ रहता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उस स्त्री और उस लेवी पुरुष के सम्बन्ध में एक समस्या उत्पन्न हुई, इसलिए वह स्त्री यहूदा के बैतलहम में अपने परिवार के घर चली गई।</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रखैल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चार महीने बाद, वह लेवी पुरुष अपने सेवक के साथ उस स्त्री को बैतलहम से वापस लाने का प्रयास करने के लिए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सेवक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बैतलहम में, लेवीय पुरुष का उस स्त्री से मिलन हुआ और उसे उसके परिवार के घर ले जाया गया। उस स्त्री के पिता ने लेवीय पुरुष का स्वागत किया और उसे अपने घर में ठहरने के लिए मनाया।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रखैल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उस स्त्री के 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तीन दिन रुकने के बाद, लेवीय पुरुष, वह स्त्री और सेवक चौथे दिन जाने की कोशिश करने लगे। उस स्त्री के पिता ने लेवीय पुरुष को और अधिक समय तक रुकने, भोजन करने और फिर एक और रात ठहरने के लिए प्रोत्साहित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सेवक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पाँचवें दिन, लेवीय पुरुष फिर से जाने की कोशिश करता है। उस स्त्री का पिता लेवीय पुरुष को एक और भोजन करने और दोपहर तक रुकने के लिए मना लेता है। उस स्त्री का पिता चाहता है कि लेवीय पुरुष और अधिक समय तक रुके, लेकिन लेवीय पुरुष, वह स्त्री और सेवक वहाँ से निकलकर यबूस की ओर यात्रा करने लगते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उस स्त्री के 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r>
        <w:rPr>
          <w:lang w:val="hi_IN" w:bidi="hi_IN"/>
        </w:rPr>
      </w:r>
    </w:p>
    <w:p>
      <w:pPr>
        <w:pStyle w:val="Heading3"/>
      </w:pPr>
      <w:r>
        <w:rPr>
          <w:lang w:val="hi_IN" w:bidi="hi_IN"/>
        </w:rPr>
        <w:t>आवश्यक जानकारी</w:t>
      </w:r>
    </w:p>
    <w:p>
      <w:pPr/>
      <w:r>
        <w:rPr>
          <w:lang w:val="hi_IN" w:bidi="hi_IN"/>
        </w:rPr>
      </w:r>
      <w:r>
        <w:rPr>
          <w:lang w:val="hi_IN" w:bidi="hi_IN"/>
        </w:rPr>
        <w:t>न्यायियों 19:1–10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कहानी के समय, </w:t>
      </w:r>
      <w:r>
        <w:rPr>
          <w:b/>
          <w:lang w:val="hi_IN" w:bidi="hi_IN"/>
        </w:rPr>
        <w:t>इस्राएल</w:t>
      </w:r>
      <w:r>
        <w:rPr>
          <w:lang w:val="hi_IN" w:bidi="hi_IN"/>
        </w:rPr>
        <w:t xml:space="preserve"> में कोई </w:t>
      </w:r>
      <w:r>
        <w:rPr>
          <w:b/>
          <w:lang w:val="hi_IN" w:bidi="hi_IN"/>
        </w:rPr>
        <w:t>राजा</w:t>
      </w:r>
      <w:r>
        <w:rPr>
          <w:lang w:val="hi_IN" w:bidi="hi_IN"/>
        </w:rPr>
        <w:t xml:space="preserve"> नहीं था। इस्राएल और राजा के लिए उसी शब्द या वाक्यांश का उपयोग करें जिसका आपने पिछले भागों में उपयोग किया था। इस्राएल और राजा के बारे में अधिक जानकारी के लिए, मुख्य शब्दावली देखें।</w:t>
      </w:r>
    </w:p>
    <w:p>
      <w:pPr/>
      <w:r>
        <w:rPr>
          <w:lang w:val="hi_IN" w:bidi="hi_IN"/>
        </w:rPr>
      </w:r>
      <w:r>
        <w:rPr>
          <w:lang w:val="hi_IN" w:bidi="hi_IN"/>
        </w:rPr>
        <w:t xml:space="preserve">“वह </w:t>
      </w:r>
      <w:r>
        <w:rPr>
          <w:b/>
          <w:lang w:val="hi_IN" w:bidi="hi_IN"/>
        </w:rPr>
        <w:t>लेवीय</w:t>
      </w:r>
      <w:r>
        <w:rPr>
          <w:lang w:val="hi_IN" w:bidi="hi_IN"/>
        </w:rPr>
        <w:t xml:space="preserve"> पुरुष एप्रैम के पहाड़ी देश के एक </w:t>
      </w:r>
      <w:r>
        <w:rPr>
          <w:b/>
          <w:lang w:val="hi_IN" w:bidi="hi_IN"/>
        </w:rPr>
        <w:t>दूरवर्ती</w:t>
      </w:r>
      <w:r>
        <w:rPr>
          <w:lang w:val="hi_IN" w:bidi="hi_IN"/>
        </w:rPr>
        <w:t xml:space="preserve"> भाग में रहता था।” दूरवर्ती स्थान वह होता है जो उन स्थानों से बहुत दूर हो जहाँ बहुत से लोग रहते हैं। लेवीय के लिए उसी शब्द का उपयोग करें जिसका आपने पिछले भागों में उपयोग किया है, और अधिक जानकारी के लिए मुख्य शब्दावली में लेवीय देखें।</w:t>
      </w:r>
    </w:p>
    <w:p>
      <w:pPr/>
      <w:r>
        <w:rPr>
          <w:lang w:val="hi_IN" w:bidi="hi_IN"/>
        </w:rPr>
      </w:r>
      <w:r>
        <w:rPr>
          <w:lang w:val="hi_IN" w:bidi="hi_IN"/>
        </w:rPr>
        <w:t>यहाँ रुकें और समूह में चर्चा करें कि आप दूरवर्ती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लेवीय व्यक्ति ने यहूदा के </w:t>
      </w:r>
      <w:r>
        <w:rPr>
          <w:b/>
          <w:lang w:val="hi_IN" w:bidi="hi_IN"/>
        </w:rPr>
        <w:t>बैतलहम</w:t>
      </w:r>
      <w:r>
        <w:rPr>
          <w:lang w:val="hi_IN" w:bidi="hi_IN"/>
        </w:rPr>
        <w:t xml:space="preserve"> से एक </w:t>
      </w:r>
      <w:r>
        <w:rPr>
          <w:b/>
          <w:lang w:val="hi_IN" w:bidi="hi_IN"/>
        </w:rPr>
        <w:t>रखैल</w:t>
      </w:r>
      <w:r>
        <w:rPr>
          <w:lang w:val="hi_IN" w:bidi="hi_IN"/>
        </w:rPr>
        <w:t xml:space="preserve"> ले लिया। रखैल वह स्त्री होती है जो किसी पुरुष के साथ पूर्ण संबंध में रहती है, परन्तु उसके पास वह सब कुछ नहीं होता जो उसकी पत्नी के पास होता है। रखैल के लिए उसी शब्द या वाक्यांश का उपयोग करें जिसका आपने पिछले भागों में उपयोग किया था। बैतलहम के बारे में अधिक जानकारी के लिए, मुख्य शब्दावली देखें।</w:t>
      </w:r>
    </w:p>
    <w:p>
      <w:pPr/>
      <w:r>
        <w:rPr>
          <w:lang w:val="hi_IN" w:bidi="hi_IN"/>
        </w:rPr>
      </w:r>
      <w:r>
        <w:rPr>
          <w:lang w:val="hi_IN" w:bidi="hi_IN"/>
        </w:rPr>
        <w:t xml:space="preserve">रखैल लेवीय व्यक्ति के प्रति </w:t>
      </w:r>
      <w:r>
        <w:rPr>
          <w:b/>
          <w:lang w:val="hi_IN" w:bidi="hi_IN"/>
        </w:rPr>
        <w:t>विश्वासघात</w:t>
      </w:r>
      <w:r>
        <w:rPr>
          <w:lang w:val="hi_IN" w:bidi="hi_IN"/>
        </w:rPr>
        <w:t xml:space="preserve"> करती थी। उस स्त्री ने लेवीय व्यक्ति से बहुत घृणा की। उस स्त्री ने लेवीय व्यक्ति के साथ ठीक नहीं किया और उसने अपने और लेवीय व्यक्ति के बीच के समझौते को तोड़ दिया।</w:t>
      </w:r>
    </w:p>
    <w:p>
      <w:pPr/>
      <w:r>
        <w:rPr>
          <w:lang w:val="hi_IN" w:bidi="hi_IN"/>
        </w:rPr>
      </w:r>
      <w:r>
        <w:rPr>
          <w:lang w:val="hi_IN" w:bidi="hi_IN"/>
        </w:rPr>
        <w:t>यहाँ रुकें और समूह में चर्चा करें कि आप विश्वासघात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इस कहानी में, लेवीय पुरुष को “पिता का </w:t>
      </w:r>
      <w:r>
        <w:rPr>
          <w:b/>
          <w:lang w:val="hi_IN" w:bidi="hi_IN"/>
        </w:rPr>
        <w:t>दामाद</w:t>
      </w:r>
      <w:r>
        <w:rPr>
          <w:lang w:val="hi_IN" w:bidi="hi_IN"/>
        </w:rPr>
        <w:t xml:space="preserve">” कहा गया है, क्योंकि उसका विवाह उस पिता की बेटी से हुआ था। पिता को लेवीय व्यक्ति का </w:t>
      </w:r>
      <w:r>
        <w:rPr>
          <w:b/>
          <w:lang w:val="hi_IN" w:bidi="hi_IN"/>
        </w:rPr>
        <w:t>ससुर</w:t>
      </w:r>
      <w:r>
        <w:rPr>
          <w:lang w:val="hi_IN" w:bidi="hi_IN"/>
        </w:rPr>
        <w:t xml:space="preserve"> कहा जाता है, क्योंकि पिता की बेटी का विवाह लेवीय व्यक्ति से हुआ है।</w:t>
      </w:r>
    </w:p>
    <w:p>
      <w:pPr/>
      <w:r>
        <w:rPr>
          <w:lang w:val="hi_IN" w:bidi="hi_IN"/>
        </w:rPr>
      </w:r>
      <w:r>
        <w:rPr>
          <w:lang w:val="hi_IN" w:bidi="hi_IN"/>
        </w:rPr>
        <w:t>यहाँ रुकें और समूह में चर्चा करें कि आप दामाद और ससुर के लिए किन शब्दों या वाक्यांशों का उपयोग करेंगे। इस ऑडियो को यहाँ रोकें।</w:t>
      </w:r>
    </w:p>
    <w:p>
      <w:pPr/>
      <w:r>
        <w:rPr>
          <w:lang w:val="hi_IN" w:bidi="hi_IN"/>
        </w:rPr>
      </w:r>
      <w:r>
        <w:rPr>
          <w:lang w:val="hi_IN" w:bidi="hi_IN"/>
        </w:rPr>
        <w:t xml:space="preserve">लेवीय पुरुष ने चार </w:t>
      </w:r>
      <w:r>
        <w:rPr>
          <w:b/>
          <w:lang w:val="hi_IN" w:bidi="hi_IN"/>
        </w:rPr>
        <w:t>महीने</w:t>
      </w:r>
      <w:r>
        <w:rPr>
          <w:lang w:val="hi_IN" w:bidi="hi_IN"/>
        </w:rPr>
        <w:t xml:space="preserve"> प्रतीक्षा की, उसके बाद वह अपनी रखैल के पास बैतलहम गया। एक महीना वह समय अवधि है जो एक अमावस्या (नए चाँद) से अगली अमावस्या तक होती है।</w:t>
      </w:r>
    </w:p>
    <w:p>
      <w:pPr/>
      <w:r>
        <w:rPr>
          <w:lang w:val="hi_IN" w:bidi="hi_IN"/>
        </w:rPr>
      </w:r>
      <w:r>
        <w:rPr>
          <w:lang w:val="hi_IN" w:bidi="hi_IN"/>
        </w:rPr>
        <w:t>यहाँ रुककर समूह में इस बात पर चर्चा करें कि आप ‘महीनों’ के लिए कौन 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लेवीय व्यक्ति अपने </w:t>
      </w:r>
      <w:r>
        <w:rPr>
          <w:b/>
          <w:lang w:val="hi_IN" w:bidi="hi_IN"/>
        </w:rPr>
        <w:t>सेवक</w:t>
      </w:r>
      <w:r>
        <w:rPr>
          <w:lang w:val="hi_IN" w:bidi="hi_IN"/>
        </w:rPr>
        <w:t xml:space="preserve"> के साथ बैतलहम की यात्रा करता था। सेवक के लिए उसी शब्द या वाक्यांश का उपयोग करें जिसका उपयोग आपने पिछले भागों में किया है। सेवक के बारे में अधिक जानकारी के लिए, मुख्य शब्दावली देखें।</w:t>
      </w:r>
    </w:p>
    <w:p>
      <w:pPr/>
      <w:r>
        <w:rPr>
          <w:lang w:val="hi_IN" w:bidi="hi_IN"/>
        </w:rPr>
      </w:r>
      <w:r>
        <w:rPr>
          <w:lang w:val="hi_IN" w:bidi="hi_IN"/>
        </w:rPr>
        <w:t xml:space="preserve">लेवीय व्यक्ति दो </w:t>
      </w:r>
      <w:r>
        <w:rPr>
          <w:b/>
          <w:lang w:val="hi_IN" w:bidi="hi_IN"/>
        </w:rPr>
        <w:t>गदहों</w:t>
      </w:r>
      <w:r>
        <w:rPr>
          <w:lang w:val="hi_IN" w:bidi="hi_IN"/>
        </w:rPr>
        <w:t xml:space="preserve"> के साथ यात्रा करता था। गदहों के लिए उसी शब्द या वाक्यांश का उपयोग करें जिसका आपने पिछले भागों में उपयोग किया था। गदहों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19:11–21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19:11–21 को सुनें और अपने मन में रखें।</w:t>
      </w:r>
    </w:p>
    <w:p>
      <w:pPr/>
      <w:r>
        <w:rPr>
          <w:lang w:val="hi_IN" w:bidi="hi_IN"/>
        </w:rPr>
      </w:r>
      <w:r>
        <w:rPr>
          <w:lang w:val="hi_IN" w:bidi="hi_IN"/>
        </w:rPr>
        <w:t>यदि सम्भव हो, तो न्यायियों 19:11–21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19:11–21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उस लेवीय व्यक्ति की कहानी को आगे बढ़ाता है जो अपनी रखैल के साथ यात्रा कर रहा था; वह स्त्री उसके लिए पत्नी के समान थी। आपको याद होगा कि जब रखैल एप्रैम में उनके घर से लेवीय व्यक्ति को छोड़कर चली गई थी, तब लेवीय व्यक्ति उससे बात करने के लिए यहूदा के बैतलहम गया था। बैतलहम में, रखैल के पिता ने लेवीय पुरुष का स्वागत किया और वह चाहता था कि लेवीय पुरुष और रखैल फिर से एक साथ रहें। रखैल का पिता चाहता था कि लेवीय पुरुष बैतलहम में अधिक समय तक रहे, लेकिन लेवीय पुरुष घर जाना चाहता था। लेवीय पुरुष अपने सेवक, गदहों और रखैल के साथ दोपहर को बैतलहम से निकला। वे यबूस नगर की ओर गए, जिसे बाद में यरूशलेम कहा जाता है।</w:t>
      </w:r>
    </w:p>
    <w:p>
      <w:pPr/>
      <w:r>
        <w:rPr>
          <w:lang w:val="hi_IN" w:bidi="hi_IN"/>
        </w:rPr>
      </w:r>
      <w:r>
        <w:rPr>
          <w:lang w:val="hi_IN" w:bidi="hi_IN"/>
        </w:rPr>
        <w:t>यहाँ रुकें और उस नक्शे को देखें जो बैतलहम, यबूस, रामाह, गिबा और एप्रैम को दिखाता है। इस ऑडियो को यहाँ रोकें।</w:t>
      </w:r>
    </w:p>
    <w:p>
      <w:pPr/>
      <w:r>
        <w:rPr>
          <w:lang w:val="hi_IN" w:bidi="hi_IN"/>
        </w:rPr>
      </w:r>
      <w:r>
        <w:rPr>
          <w:lang w:val="hi_IN" w:bidi="hi_IN"/>
        </w:rPr>
        <w:t>लेवीय पुरुष अपने सेवक और रखैल के साथ बैतलहम से लगभग दो घंटे तक यात्रा करते रहे, जब तक कि वे दोपहर ढलने के समय यबूस के निकट नहीं पहुँच गए। समूह सूर्यास्त के बाद यात्रा नहीं करना चाहता था, क्योंकि तब अँधेरा हो जाता और यात्रा सम्भवतः खतरनाक हो सकती थी। लेवीय व्यक्ति का सेवक यबूस में रुककर रात बिताना चाहता था। आपको पहले के भागों से याद होगा कि यबूसी लोग यबूस नगर के मालिक थे और वहीं रहते थे। इस कहानी के समय, बिन्यामीन गोत्र के लोग, अर्थात् बिन्यामीनी, उस क्षेत्र में रहते थे जो यबूस के चारों ओर था। यहोशू ने यबूस के राजा को पराजित किया था, और यहूदा के लोगों ने यबूस पर आक्रमण किया था, परन्तु बिन्यामीनियों ने सभी यबूसी लोगों को वहाँ से नहीं निकाला। कई वर्षों बाद, लोगों ने नगर का नाम यबूस से बदलकर यरूशलेम कर दिया। कहानी में लेवीय व्यक्ति उन लोगों के नगर में रात बिताना नहीं चाहता था जो इस्राएली नहीं थे। यबूसियों और इस्राएलियों के बीच अच्छा संबंध नहीं था।</w:t>
      </w:r>
    </w:p>
    <w:p>
      <w:pPr/>
      <w:r>
        <w:rPr>
          <w:lang w:val="hi_IN" w:bidi="hi_IN"/>
        </w:rPr>
      </w:r>
      <w:r>
        <w:rPr>
          <w:lang w:val="hi_IN" w:bidi="hi_IN"/>
        </w:rPr>
        <w:t>लेवीय व्यक्ति ने निर्णय लिया कि वह थोड़ा और आगे बढ़कर गिबा या रामाह नगरों तक यात्रा करेगा। गिबा और रामाह यबूस से लगभग 2.5 घंटे की पैदल चलने की दूरी पर हैं। गिबा और रामाह नगर एक-दूसरे से लगभग एक घंटे की पैदल दूरी पर थे, जहाँ गिबा घाटी के एक ओर और रामाह घाटी की दूसरी ओर स्थित था। बिन्यामीनी गिबा और रामाह के स्वामी थे और वहीं रहते थे। जब सूर्य अस्त होने वाला था, तब वह समूह गिबा की ओर यात्रा करता रहा।</w:t>
      </w:r>
    </w:p>
    <w:p>
      <w:pPr/>
      <w:r>
        <w:rPr>
          <w:lang w:val="hi_IN" w:bidi="hi_IN"/>
        </w:rPr>
      </w:r>
      <w:r>
        <w:rPr>
          <w:lang w:val="hi_IN" w:bidi="hi_IN"/>
        </w:rPr>
        <w:t>यहाँ रुकें और समूह के रूप में इस प्रश्न पर चर्चा करें: किसी ऐसे समय की कहानी सुनाइए, जब आप किसी यात्रा पर थे और आपको आराम करने की ज़रूरत पड़ी, और कोई एक जगह आराम करने के लिए दूसरी जगह से बेहतर या ज़्यादा सुरक्षित थी। इस ऑडियो को यहाँ रोकें।</w:t>
      </w:r>
    </w:p>
    <w:p>
      <w:pPr/>
      <w:r>
        <w:rPr>
          <w:lang w:val="hi_IN" w:bidi="hi_IN"/>
        </w:rPr>
      </w:r>
      <w:r>
        <w:rPr>
          <w:lang w:val="hi_IN" w:bidi="hi_IN"/>
        </w:rPr>
        <w:t>यात्री रात के लिए गिबा में रुके। जब यात्री पहुँचे, तो नगर के लोगों ने उनका स्वागत नहीं किया। यात्री नगर के खुले भाग में एक ऐसे स्थान पर बैठ गए जहाँ गिबा के लोग उन्हें देख सकते थे। लेवीय व्यक्ति उम्मीद करता था कि गिबा के लोग उसे भोजन और रहने के लिए स्थान प्रदान करेंगे। इस्राएली गोत्रों को लेवीय गोत्र की आवश्यकताओं की पूर्ति करनी थी और इस्राएली यात्रियों का आतिथ्य करना था।</w:t>
      </w:r>
    </w:p>
    <w:p>
      <w:pPr/>
      <w:r>
        <w:rPr>
          <w:lang w:val="hi_IN" w:bidi="hi_IN"/>
        </w:rPr>
      </w:r>
      <w:r>
        <w:rPr>
          <w:lang w:val="hi_IN" w:bidi="hi_IN"/>
        </w:rPr>
        <w:t>यहाँ रुकें और समूह के रूप में इस प्रश्न पर चर्चा करें: एक-दूसरे को अपने गाँव, नगर या शहर के आकार के बारे में बताएँ। लोग मिलने के लिए कहाँ इकट्ठे होते हैं? उस क्षेत्र को क्या कहा जाता है? क्या वह क्षेत्र अंदर है या बाहर? इस ऑडियो को यहाँ रोकें।</w:t>
      </w:r>
    </w:p>
    <w:p>
      <w:pPr/>
      <w:r>
        <w:rPr>
          <w:lang w:val="hi_IN" w:bidi="hi_IN"/>
        </w:rPr>
      </w:r>
      <w:r>
        <w:rPr>
          <w:lang w:val="hi_IN" w:bidi="hi_IN"/>
        </w:rPr>
        <w:t>किसी ने भी यात्रियों को सोने के लिए स्थान प्रदान नहीं किया। यह वह व्यवहार नहीं है जो इस्राएली आमतौर पर यात्रा करने वाले अन्य इस्राएलियों के साथ करते थे। सामान्यतः नगर के लोग यात्रियों को ठहरने का स्थान, भोजन और पानी दिया करते थे।</w:t>
      </w:r>
    </w:p>
    <w:p>
      <w:pPr/>
      <w:r>
        <w:rPr>
          <w:lang w:val="hi_IN" w:bidi="hi_IN"/>
        </w:rPr>
      </w:r>
      <w:r>
        <w:rPr>
          <w:lang w:val="hi_IN" w:bidi="hi_IN"/>
        </w:rPr>
        <w:t>यहाँ रुकें और समूह के रूप में इस प्रश्न पर चर्चा करें: आपके समुदाय के लोग आपके समुदाय में आने वाले यात्रियों के साथ कैसा व्यवहार करते हैं? क्या यात्रियों के रहने के लिए कोई विशेष स्थान हैं? क्या यात्री अपना स्वयं का भोजन खाते हैं, या क्या समुदाय यात्रियों को भोजन प्रदान करता है? इस ऑडियो को यहाँ रोकें।</w:t>
      </w:r>
    </w:p>
    <w:p>
      <w:pPr/>
      <w:r>
        <w:rPr>
          <w:lang w:val="hi_IN" w:bidi="hi_IN"/>
        </w:rPr>
      </w:r>
      <w:r>
        <w:rPr>
          <w:lang w:val="hi_IN" w:bidi="hi_IN"/>
        </w:rPr>
        <w:t>यह कहानी हमें एक बूढ़े व्यक्ति के बारे में बताती है जो गिबा में रहता था, लेकिन वह बिन्यामीनी नहीं था। वह बूढ़ा व्यक्ति एक एप्रैमी था, जो एप्रैम की पहाड़ियों में पैदा हुआ था। लेवीय व्यक्ति एप्रैम के पहाड़ी प्रदेश में अपने घर लौट रहा था। बूढ़ा व्यक्ति गिबा में रहता था, लेकिन वह पूरी तरह से समुदाय का हिस्सा नहीं था। गिबा के लोगों ने नगर में उस बूढ़े व्यक्ति के साथ एक विदेशी व्यक्ति के रूप में व्यवहार किया। बूढ़ा व्यक्ति गिबा के बाहर खेतों में काम करता था, परन्तु सम्भवतः वह उस भूमि का मालिक नहीं था।</w:t>
      </w:r>
    </w:p>
    <w:p>
      <w:pPr/>
      <w:r>
        <w:rPr>
          <w:lang w:val="hi_IN" w:bidi="hi_IN"/>
        </w:rPr>
      </w:r>
      <w:r>
        <w:rPr>
          <w:lang w:val="hi_IN" w:bidi="hi_IN"/>
        </w:rPr>
        <w:t>यहाँ रुकें और समूह के रूप में इस प्रश्न पर चर्चा करें: आपके समुदाय में, यदि कोई हो, तो आपके घर के आसपास की भूमि में भोजन उगाने का काम कौन करता है? क्या ये लोग भूमि के मालिक हैं या वे अन्य लोगों के लिए काम करते हैं? इस ऑडियो को यहाँ रोकें।</w:t>
      </w:r>
    </w:p>
    <w:p>
      <w:pPr/>
      <w:r>
        <w:rPr>
          <w:lang w:val="hi_IN" w:bidi="hi_IN"/>
        </w:rPr>
      </w:r>
      <w:r>
        <w:rPr>
          <w:lang w:val="hi_IN" w:bidi="hi_IN"/>
        </w:rPr>
        <w:t>बूढ़े व्यक्ति ने लेवीय व्यक्ति को देखा और लेवीय से पूछा कि वह कहाँ जा रहा है और वह कहाँ से आया है। बूढ़े व्यक्ति ने केवल लेवीय व्यक्ति से बात की। बूढ़ा व्यक्ति सेवक और उस स्त्री को महत्वपूर्ण नहीं मानता था।</w:t>
      </w:r>
    </w:p>
    <w:p>
      <w:pPr/>
      <w:r>
        <w:rPr>
          <w:lang w:val="hi_IN" w:bidi="hi_IN"/>
        </w:rPr>
      </w:r>
      <w:r>
        <w:rPr>
          <w:lang w:val="hi_IN" w:bidi="hi_IN"/>
        </w:rPr>
        <w:t>लेवीय व्यक्ति ने बूढ़े व्यक्ति से कहा कि यात्रियों का समूह बैतलहम से एप्रैम के पहाड़ी क्षेत्र के एक दूरस्थ क्षेत्र में लेवीय व्यक्ति के घर वापस जा रहा है। लेवीय व्यक्ति कहता है कि वह यहूदा के बैतलहम को गया है। लेवीय व्यक्ति यहोवा के भवन जाने की बात करता है, जो सामान्यतः मिलापवाले तम्बू का दूसरा नाम है, अर्थात वह स्थान जहाँ इस्राएली यहोवा की आराधना करते और उसे बलिदान चढ़ाते थे। संभवतः लेवीय व्यक्ति मिलापवाले तम्बू में नहीं जाएगा। लेवीय व्यक्ति का अर्थ यह हो सकता है कि वह एक लेवी होने के नाते यहोवा की सेवा करने के लिए यात्रा करता है, और वह चाहता है कि बूढ़ा व्यक्ति जाने कि वह कितना यहोवा की सेवा करता है। लेवीय व्यक्ति कहता है कि वह गिबा के लोगों से अलग है। वह व्यक्ति एक लेवीय है, न कि बिन्यामीनी, और यही कारण है कि गिबा के लोगों ने रात के लिए आश्रय या भोजन की पेशकश नहीं की है। लेवीय पुरुष, उसका सेवक और उसकी रखैल गिबा के लोगों के लिए अजनबी हैं, और गिबा के लोग अजनबियों का स्वागत नहीं करते हैं।</w:t>
      </w:r>
    </w:p>
    <w:p>
      <w:pPr/>
      <w:r>
        <w:rPr>
          <w:lang w:val="hi_IN" w:bidi="hi_IN"/>
        </w:rPr>
      </w:r>
      <w:r>
        <w:rPr>
          <w:lang w:val="hi_IN" w:bidi="hi_IN"/>
        </w:rPr>
        <w:t>लेवीय व्यक्ति यात्रियों के पूरे समूह को बूढ़े व्यक्ति के सेवकों के रूप में संबोधित करता है। बूढ़ा व्यक्ति यह तय कर सकता है कि यात्रियों के साथ क्या होगा, जैसे कि एक स्वामी यह तय करता है कि एक सेवक के साथ क्या होगा। यात्रियों का समूह बूढ़े व्यक्ति की दया पर निर्भर था, और वही यह निर्णय कर सकता था कि उन्हें ठहरने का स्थान मिलेगा या उन्हें बाहर सोना पड़ेगा। लेवीय व्यक्ति बूढ़े व्यक्ति से कहता है कि यात्रियों के पास गदहों के लिए पुआल और चारा है। पुआल गेहूँ या जौ का डंठल है। लोग पुआल का उपयोग पशुओं के लिए बिस्तर बनाने के लिए करते हैं। चारा पशुओं के लिए भोजन है। गदहों के लिए चारा सूखी घास और अन्य पौधे या अनाज हो सकता है।</w:t>
      </w:r>
    </w:p>
    <w:p>
      <w:pPr/>
      <w:r>
        <w:rPr>
          <w:lang w:val="hi_IN" w:bidi="hi_IN"/>
        </w:rPr>
      </w:r>
      <w:r>
        <w:rPr>
          <w:lang w:val="hi_IN" w:bidi="hi_IN"/>
        </w:rPr>
        <w:t>यहाँ एक समूह के रूप में रुकें और पुआल की एक तस्वीर देखें जिस पर पशु सोते हैं। इस ऑडियो को यहाँ रोकें।</w:t>
      </w:r>
    </w:p>
    <w:p>
      <w:pPr/>
      <w:r>
        <w:rPr>
          <w:lang w:val="hi_IN" w:bidi="hi_IN"/>
        </w:rPr>
      </w:r>
      <w:r>
        <w:rPr>
          <w:lang w:val="hi_IN" w:bidi="hi_IN"/>
        </w:rPr>
        <w:t>यहाँ एक समूह के रूप में रुकें और सूखी घास और अनाज की एक तस्वीर देखें जिसे पशु चारे के रूप में खाते हैं। इस ऑडियो को यहाँ रोकें।</w:t>
      </w:r>
    </w:p>
    <w:p>
      <w:pPr/>
      <w:r>
        <w:rPr>
          <w:lang w:val="hi_IN" w:bidi="hi_IN"/>
        </w:rPr>
      </w:r>
      <w:r>
        <w:rPr>
          <w:lang w:val="hi_IN" w:bidi="hi_IN"/>
        </w:rPr>
        <w:t>यहाँ रुकें और समूह के रूप में गधे की एक तस्वीर देखें। इस ऑडियो को यहाँ रोकें।</w:t>
      </w:r>
    </w:p>
    <w:p>
      <w:pPr/>
      <w:r>
        <w:rPr>
          <w:lang w:val="hi_IN" w:bidi="hi_IN"/>
        </w:rPr>
      </w:r>
      <w:r>
        <w:rPr>
          <w:lang w:val="hi_IN" w:bidi="hi_IN"/>
        </w:rPr>
        <w:t>लेवीय व्यक्ति बूढ़े व्यक्ति से यह भी कहता है कि यात्रियों के पास अपने लिए पर्याप्त भोजन, रोटी और दाखमधु है। रोटी एक ऐसा भोजन है जिसे लोग सामान्यतः पिसे हुए गेहूँ से बनाते हैं, और वह या तो बिना फूली हुई हो सकती है या खमीर के कारण फूली हुई। दाखमधु एक ऐसा पेय है जिसे लोग आमतौर पर किण्वित दाख के रस से बनाते हैं। दाखमधु में शराब होती है। यदि बूढ़ा व्यक्ति यात्रियों को अपने घर में रहने देता है, तो बूढ़े व्यक्ति को यात्रियों की देखभाल करने के लिए अपने भोजन का उपयोग नहीं करना पड़ेगा।</w:t>
      </w:r>
    </w:p>
    <w:p>
      <w:pPr/>
      <w:r>
        <w:rPr>
          <w:lang w:val="hi_IN" w:bidi="hi_IN"/>
        </w:rPr>
      </w:r>
      <w:r>
        <w:rPr>
          <w:lang w:val="hi_IN" w:bidi="hi_IN"/>
        </w:rPr>
        <w:t>यहाँ रुकें और समूह के रूप में रोटी के चित्र को देखें। इस ऑडियो को यहाँ रोकें।</w:t>
      </w:r>
    </w:p>
    <w:p>
      <w:pPr/>
      <w:r>
        <w:rPr>
          <w:lang w:val="hi_IN" w:bidi="hi_IN"/>
        </w:rPr>
      </w:r>
      <w:r>
        <w:rPr>
          <w:lang w:val="hi_IN" w:bidi="hi_IN"/>
        </w:rPr>
        <w:t>यहाँ रुकें और समूह के रूप में दाखमधु की एक तस्वीर देखें। इस ऑडियो को यहाँ रोकें।</w:t>
      </w:r>
    </w:p>
    <w:p>
      <w:pPr/>
      <w:r>
        <w:rPr>
          <w:lang w:val="hi_IN" w:bidi="hi_IN"/>
        </w:rPr>
      </w:r>
      <w:r>
        <w:rPr>
          <w:lang w:val="hi_IN" w:bidi="hi_IN"/>
        </w:rPr>
        <w:t>बूढ़ा व्यक्ति लेवीय व्यक्ति का अभिवादन करता है और लेवीय व्यक्ति को कल्याण की कामना करता है। यह एक पारंपरिक तरीका है जिससे इस्राएली एक-दूसरे का अभिवादन करते हैं। यह दिखाता है कि बूढ़ा व्यक्ति अपने घर में यात्रियों का स्वागत करता है। बूढ़ा व्यक्ति अच्छा आतिथ्य दिखाता है और यात्रियों की सभी आवश्यकताओं की पूर्ति करता है। बूढ़ा व्यक्ति नहीं चाहता था कि यात्री बाहर चौक में रात बिताएँ। हम नहीं जानते कि बूढ़ा व्यक्ति गिबा के लोगों से चिंतित था या वह केवल यह नहीं चाहता था कि यात्री बाहर सोएँ।</w:t>
      </w:r>
    </w:p>
    <w:p>
      <w:pPr/>
      <w:r>
        <w:rPr>
          <w:lang w:val="hi_IN" w:bidi="hi_IN"/>
        </w:rPr>
      </w:r>
      <w:r>
        <w:rPr>
          <w:lang w:val="hi_IN" w:bidi="hi_IN"/>
        </w:rPr>
        <w:t>यहाँ रुकें और समूह के रूप में इस प्रश्न पर चर्चा करें: आपके समुदाय में लोग अन्य लोगों का अभिवादन किन पारंपरिक तरीकों से करते हैं? परिवार के लोगों और उन लोगों के लिए, जिनसे आप पहले कभी नहीं मिले हैं, अलग-अलग तरह की अभिवादन शैलियाँ कौन-सी हैं? इस ऑडियो को यहाँ रोकें।</w:t>
      </w:r>
    </w:p>
    <w:p>
      <w:pPr/>
      <w:r>
        <w:rPr>
          <w:lang w:val="hi_IN" w:bidi="hi_IN"/>
        </w:rPr>
      </w:r>
      <w:r>
        <w:rPr>
          <w:lang w:val="hi_IN" w:bidi="hi_IN"/>
        </w:rPr>
        <w:t>बूढ़ा व्यक्ति लेवीय व्यक्ति को गिबा में उसके घर में ले गया। बूढ़े व्यक्ति ने गदहों को खाने के लिए भोजन दिया। सेवक और रखैल भी बूढ़े व्यक्ति के घर में गए। सभी यात्रियों ने अपने पैर धोए और खाना खाया और पानी पिया। जब लोग किसी घर में जाते थे, तो उनके लिए अपने पैर धोना सामान्य बात थी। ज़मीन धूल भरी थी और पैर गंदे थे। लोग घर में आने वाले अतिथियों का स्वागत करने के लिए उनके पाँव धोने हेतु पानी प्रदान करते थे। जो व्यक्ति अपने पाँव नहीं धोता था, वह असभ्य और अपमानजनक था।</w:t>
      </w:r>
    </w:p>
    <w:p>
      <w:pPr/>
      <w:r>
        <w:rPr>
          <w:lang w:val="hi_IN" w:bidi="hi_IN"/>
        </w:rPr>
      </w:r>
      <w:r>
        <w:rPr>
          <w:lang w:val="hi_IN" w:bidi="hi_IN"/>
        </w:rPr>
        <w:t>यहाँ रुकें और समूह के रूप में इस प्रश्न पर चर्चा करें: किसी घर में प्रवेश करने के बारे में बात करें। आप घर को साफ रखने के लिए कौन-से कपड़े उतारते हैं या अपने शरीर के किस भाग को धोते हैं? क्या यह कोई ऐसी चीज़ है जो सिर्फ़ आपके परिवार से जुड़ी है, या फिर यह कुछ ऐसा है जिसे आपके समुदाय में हर कोई करता है?</w:t>
      </w:r>
      <w:r>
        <w:rPr>
          <w:lang w:val="hi_IN" w:bidi="hi_IN"/>
        </w:rPr>
      </w:r>
    </w:p>
    <w:p>
      <w:pPr>
        <w:pStyle w:val="Heading3"/>
      </w:pPr>
      <w:r>
        <w:rPr>
          <w:lang w:val="hi_IN" w:bidi="hi_IN"/>
        </w:rPr>
        <w:t>घटनाओं को समझाना</w:t>
      </w:r>
    </w:p>
    <w:p>
      <w:pPr/>
      <w:r>
        <w:rPr>
          <w:lang w:val="hi_IN" w:bidi="hi_IN"/>
        </w:rPr>
      </w:r>
      <w:r>
        <w:rPr>
          <w:lang w:val="hi_IN" w:bidi="hi_IN"/>
        </w:rPr>
        <w:t>न्यायियों 19:11–21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लेवीय पुरुष, सेवक, गदहे और रखैल यबूस के पास आते हैं। सेवक यबूस में रुककर सोना चाहता है, लेकिन लेवीय पुरुष इस्राएली नगर गिबा में सोना चाहता है।</w:t>
      </w:r>
    </w:p>
    <w:p>
      <w:pPr/>
      <w:r>
        <w:rPr>
          <w:lang w:val="hi_IN" w:bidi="hi_IN"/>
        </w:rPr>
      </w:r>
      <w:r>
        <w:rPr>
          <w:b/>
          <w:lang w:val="hi_IN" w:bidi="hi_IN"/>
        </w:rPr>
        <w:t>दूसरे दृश्य में:</w:t>
      </w:r>
      <w:r>
        <w:rPr>
          <w:lang w:val="hi_IN" w:bidi="hi_IN"/>
        </w:rPr>
        <w:t xml:space="preserve"> सूर्यास्त के समय, यात्री गिबा पहुँचते हैं। यात्री उस खुले स्थान या चौक में जाते हैं जहाँ लोग इकट्ठे होते हैं, और यात्री बैठ जाते हैं। यात्रियों के पास कोई आश्रय नहीं है।</w:t>
      </w:r>
    </w:p>
    <w:p>
      <w:pPr/>
      <w:r>
        <w:rPr>
          <w:lang w:val="hi_IN" w:bidi="hi_IN"/>
        </w:rPr>
      </w:r>
      <w:r>
        <w:rPr>
          <w:b/>
          <w:lang w:val="hi_IN" w:bidi="hi_IN"/>
        </w:rPr>
        <w:t>तीसरे दृश्य में</w:t>
      </w:r>
      <w:r>
        <w:rPr>
          <w:lang w:val="hi_IN" w:bidi="hi_IN"/>
        </w:rPr>
        <w:t>: एप्रैम का एक बूढ़ा व्यक्ति, जो गिबा में रहता था, यात्रियों से मिला और उसने लेवीय व्यक्ति से पूछा कि वह कहाँ जा रहा है और कहाँ से आया है। लेवीय व्यक्ति बूढ़े व्यक्ति को एप्रैम से बैतलहम तक और एप्रैम की ओर वापस जाने की यात्रा के बारे में बताता है। लेवीय व्यक्ति कहता है कि उसे और अन्य यात्रियों को रात बिताने के लिए कहीं रुकने की ज़रूरत है और यात्री अपने खाने-पीने के लिए आवश्यक हर चीज़ का प्रबंध स्वयं कर सकते हैं। बूढ़ा व्यक्ति यात्रियों का स्वागत करता है। बूढ़ा व्यक्ति नहीं चाहता था कि यात्री चौक में सोएँ।</w:t>
      </w:r>
    </w:p>
    <w:p>
      <w:pPr/>
      <w:r>
        <w:rPr>
          <w:lang w:val="hi_IN" w:bidi="hi_IN"/>
        </w:rPr>
      </w:r>
      <w:r>
        <w:rPr>
          <w:b/>
          <w:lang w:val="hi_IN" w:bidi="hi_IN"/>
        </w:rPr>
        <w:t>चौथे दृश्य में</w:t>
      </w:r>
      <w:r>
        <w:rPr>
          <w:lang w:val="hi_IN" w:bidi="hi_IN"/>
        </w:rPr>
        <w:t>: बूढ़ा व्यक्ति यात्रियों को अपने घर में ले जाता है, गदहों को खिलाता है, और सभी को आराम से ठहराता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लेवीय व्यक्ति</w:t>
      </w:r>
    </w:p>
    <w:p>
      <w:pPr>
        <w:pStyle w:val="ListBullet"/>
        <w:spacing w:line="240" w:lineRule="auto"/>
        <w:ind w:left="720"/>
      </w:pPr>
      <w:r>
        <w:rPr>
          <w:lang w:val="hi_IN" w:bidi="hi_IN"/>
        </w:rPr>
      </w:r>
      <w:r>
        <w:rPr>
          <w:lang w:val="hi_IN" w:bidi="hi_IN"/>
        </w:rPr>
        <w:t>लेवीय व्यक्ति का सेवक</w:t>
      </w:r>
    </w:p>
    <w:p>
      <w:pPr>
        <w:pStyle w:val="ListBullet"/>
        <w:spacing w:line="240" w:lineRule="auto"/>
        <w:ind w:left="720"/>
      </w:pPr>
      <w:r>
        <w:rPr>
          <w:lang w:val="hi_IN" w:bidi="hi_IN"/>
        </w:rPr>
      </w:r>
      <w:r>
        <w:rPr>
          <w:lang w:val="hi_IN" w:bidi="hi_IN"/>
        </w:rPr>
        <w:t>वह स्त्री जो लेवीय पुरुष की रखैल है</w:t>
      </w:r>
    </w:p>
    <w:p>
      <w:pPr>
        <w:pStyle w:val="ListBullet"/>
        <w:spacing w:line="240" w:lineRule="auto"/>
        <w:ind w:left="720"/>
      </w:pPr>
      <w:r>
        <w:rPr>
          <w:lang w:val="hi_IN" w:bidi="hi_IN"/>
        </w:rPr>
      </w:r>
      <w:r>
        <w:rPr>
          <w:lang w:val="hi_IN" w:bidi="hi_IN"/>
        </w:rPr>
        <w:t>गिबा के लोग</w:t>
      </w:r>
    </w:p>
    <w:p>
      <w:pPr>
        <w:pStyle w:val="ListBullet"/>
        <w:spacing w:line="240" w:lineRule="auto"/>
        <w:ind w:left="720"/>
      </w:pPr>
      <w:r>
        <w:rPr>
          <w:lang w:val="hi_IN" w:bidi="hi_IN"/>
        </w:rPr>
      </w:r>
      <w:r>
        <w:rPr>
          <w:lang w:val="hi_IN" w:bidi="hi_IN"/>
        </w:rPr>
        <w:t>बूढ़ा व्यक्ति</w:t>
      </w:r>
    </w:p>
    <w:p>
      <w:pPr>
        <w:pStyle w:val="ListBullet"/>
        <w:spacing w:line="240" w:lineRule="auto"/>
        <w:ind w:left="720"/>
      </w:pPr>
      <w:r>
        <w:rPr>
          <w:lang w:val="hi_IN" w:bidi="hi_IN"/>
        </w:rPr>
      </w:r>
      <w:r>
        <w:rPr>
          <w:lang w:val="hi_IN" w:bidi="hi_IN"/>
        </w:rPr>
        <w:t>और गदहे।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लेवीय पुरुष, उसका सेवक, रखैल और गदहे दोपहर में यात्रा करते हैं। हम पिछली कहानी से जानते हैं कि यात्रियों ने दोपहर तक अपनी यात्रा शुरू नहीं की थी। जब समूह यबूस के निकट पहुँचता है, तब दोपहर ढल चुकी होती है। यात्री यबूस नगर में नहीं जाते हैं। यात्री यबूस नगर को पार करके उत्तर दिशा में गिबा की ओर यात्रा करते हैं। यात्री सूर्यास्त के समय गिबा पहुँचते हैं। यात्री गिबा नगर के बीच से होकर नगर के एक खुले स्थान में पहुँचे, जिसे कभी-कभी चौक या नगर का खुला मैदान कहा जाता है। किसी कस्बे या शहर का चौक एक बड़ा खुला क्षेत्र होता है जहाँ लोग इकट्ठे हो सकते हैं या जहाँ बाज़ार लग सकता है। यह खुला और साफ स्थान किसी भी आकार का हो सकता है, केवल चौकोर होना आवश्यक नहीं है। जब यात्री उस चौक में बैठे थे, तब रात होने लगी और अँधेरा छाने लगा।</w:t>
      </w:r>
    </w:p>
    <w:p>
      <w:pPr/>
      <w:r>
        <w:rPr>
          <w:lang w:val="hi_IN" w:bidi="hi_IN"/>
        </w:rPr>
      </w:r>
      <w:r>
        <w:rPr>
          <w:lang w:val="hi_IN" w:bidi="hi_IN"/>
        </w:rPr>
        <w:t>यहाँ रुकें और समूह के रूप में इस प्रश्न पर चर्चा करें: अगर आप किसी अनजान शहर में सूर्यास्त के समय पहुँचें और आपके पास रहने के लिए कोई जगह न हो, तो आपको कैसा महसूस होगा? आप रहने के लिए स्थान ढूँढने की कोशिश करने के लिए कहाँ जाएँगे? इस ऑडियो को यहाँ रोकें।</w:t>
      </w:r>
    </w:p>
    <w:p>
      <w:pPr/>
      <w:r>
        <w:rPr>
          <w:lang w:val="hi_IN" w:bidi="hi_IN"/>
        </w:rPr>
      </w:r>
      <w:r>
        <w:rPr>
          <w:lang w:val="hi_IN" w:bidi="hi_IN"/>
        </w:rPr>
        <w:t>जब यात्री उस चौक में बैठे होते हैं, तब एक वृद्ध व्यक्ति गिबा के बाहर के खेतों से आता है और नगर से होकर अपने घर की ओर जाता है। जब वह व्यक्ति गिबा से होकर जा रहा था, तब वह उस चौक से गुज़रा और उसने यात्रियों को देखा।</w:t>
      </w:r>
    </w:p>
    <w:p>
      <w:pPr/>
      <w:r>
        <w:rPr>
          <w:lang w:val="hi_IN" w:bidi="hi_IN"/>
        </w:rPr>
      </w:r>
      <w:r>
        <w:rPr>
          <w:lang w:val="hi_IN" w:bidi="hi_IN"/>
        </w:rPr>
        <w:t>यहाँ रुकें और समूह के रूप में इस प्रश्न पर चर्चा करें: यदि आपका समुदाय आपके नगर, कस्बे या गाँव के आस-पास भोजन उगाता है, तो खेत कहाँ हैं और वे कितनी दूरी पर हैं? इस ऑडियो को यहाँ रोकें।</w:t>
      </w:r>
    </w:p>
    <w:p>
      <w:pPr/>
      <w:r>
        <w:rPr>
          <w:lang w:val="hi_IN" w:bidi="hi_IN"/>
        </w:rPr>
      </w:r>
      <w:r>
        <w:rPr>
          <w:lang w:val="hi_IN" w:bidi="hi_IN"/>
        </w:rPr>
        <w:t>कहानीकार हमें बूढ़े व्यक्ति के बारे में कुछ अतिरिक्त जानकारी देता है। बूढ़ा व्यक्ति एप्रैम का रहने वाला है और एप्रैम गोत्र का हिस्सा है। गिबा के लोग बिन्यामीन गोत्र के हैं। कहानीकार यह दिखाना चाहता है कि वह बूढ़ा व्यक्ति गिबा के लोगों से अलग है और उसका व्यवहार भी उनसे भिन्न है।</w:t>
      </w:r>
    </w:p>
    <w:p>
      <w:pPr/>
      <w:r>
        <w:rPr>
          <w:lang w:val="hi_IN" w:bidi="hi_IN"/>
        </w:rPr>
      </w:r>
      <w:r>
        <w:rPr>
          <w:lang w:val="hi_IN" w:bidi="hi_IN"/>
        </w:rPr>
        <w:t>यहाँ रुकें और समूह में इस प्रश्न पर चर्चा कीजिए: कहानी के बीच में किसी व्यक्ति की पृष्ठभूमि के बारे में अतिरिक्त जानकारी को आप कैसे व्यक्त करेंगे? इस ऑडियो को यहाँ रोकें।</w:t>
      </w:r>
    </w:p>
    <w:p>
      <w:pPr/>
      <w:r>
        <w:rPr>
          <w:lang w:val="hi_IN" w:bidi="hi_IN"/>
        </w:rPr>
      </w:r>
      <w:r>
        <w:rPr>
          <w:lang w:val="hi_IN" w:bidi="hi_IN"/>
        </w:rPr>
        <w:t>बूढ़ा व्यक्ति रुकता है और लेवीय व्यक्ति से बात करता है। बूढ़ा व्यक्ति लोगों से एक समूह के रूप में बात नहीं करता है। लेवीय व्यक्ति बूढ़े व्यक्ति को अपनी यात्रा के बारे में बताता है।</w:t>
      </w:r>
    </w:p>
    <w:p>
      <w:pPr/>
      <w:r>
        <w:rPr>
          <w:lang w:val="hi_IN" w:bidi="hi_IN"/>
        </w:rPr>
      </w:r>
      <w:r>
        <w:rPr>
          <w:lang w:val="hi_IN" w:bidi="hi_IN"/>
        </w:rPr>
        <w:t>यहाँ रुकें और समूह के साथ यह कार्य करें: कागज़ के एक टुकड़े पर या ज़मीन पर, कहानी में आने वाली जगहों के चित्र बनाइए। नगरों को दिखाने के लिए गोल चिन्हों या पत्थरों का उपयोग कीजिए। फिर एप्रैम के पहाड़ी प्रदेश से बैतलहम तक की यात्रा, और फिर बैतलहम से यबूस के पास से होकर गिबा तक, एप्रैम के पहाड़ी प्रदेश लौटने के मार्ग को दिखाने के लिए रेखाएँ खींचिए। इस ऑडियो को यहाँ रोकें।</w:t>
      </w:r>
    </w:p>
    <w:p>
      <w:pPr/>
      <w:r>
        <w:rPr>
          <w:lang w:val="hi_IN" w:bidi="hi_IN"/>
        </w:rPr>
      </w:r>
      <w:r>
        <w:rPr>
          <w:lang w:val="hi_IN" w:bidi="hi_IN"/>
        </w:rPr>
        <w:t>लेवीय व्यक्ति कहता है कि उस रात उनके पास सोने के लिए कोई स्थान नहीं है। यह वही रात है जो तब शुरू हुई जब यात्रियों ने गिबा में प्रवेश किया। लेवीय व्यक्ति के पास वह सब खाना और पेय है जिसकी उसे और अन्य यात्रियों को आवश्यकता है, परन्तु लेवीय के पास कोई आश्रय नहीं है। गिबा में किसी ने भी यात्रियों को रात बिताने के लिए ठहरने का स्थान नहीं दिया।</w:t>
      </w:r>
    </w:p>
    <w:p>
      <w:pPr/>
      <w:r>
        <w:rPr>
          <w:lang w:val="hi_IN" w:bidi="hi_IN"/>
        </w:rPr>
      </w:r>
      <w:r>
        <w:rPr>
          <w:lang w:val="hi_IN" w:bidi="hi_IN"/>
        </w:rPr>
        <w:t>बूढ़ा व्यक्ति लेवीय व्यक्ति का उचित रीति से अभिवादन करता है और यात्रियों को ठहरने के लिए स्थान प्रदान करता है। बूढ़ा व्यक्ति नहीं चाहता था कि यात्री बाहर चौक में सोएँ। यात्री बूढ़े व्यक्ति के साथ उसके घर जाते हैं। बूढ़ा व्यक्ति यात्रियों को उनकी आवश्यकता की हर वस्तु देता है, जिसमें गदहों के लिए चारा भी शामिल था। यात्री अपने पैरों से गंदगी धोते हैं। जब यात्री साफ हो गए, तब उन्होंने भोजन किया और पानी पिया।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19:11–21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लेवीय व्यक्ति</w:t>
      </w:r>
    </w:p>
    <w:p>
      <w:pPr>
        <w:pStyle w:val="ListBullet"/>
        <w:spacing w:line="240" w:lineRule="auto"/>
        <w:ind w:left="720"/>
      </w:pPr>
      <w:r>
        <w:rPr>
          <w:lang w:val="hi_IN" w:bidi="hi_IN"/>
        </w:rPr>
      </w:r>
      <w:r>
        <w:rPr>
          <w:lang w:val="hi_IN" w:bidi="hi_IN"/>
        </w:rPr>
        <w:t>लेवीय व्यक्ति का सेवक</w:t>
      </w:r>
    </w:p>
    <w:p>
      <w:pPr>
        <w:pStyle w:val="ListBullet"/>
        <w:spacing w:line="240" w:lineRule="auto"/>
        <w:ind w:left="720"/>
      </w:pPr>
      <w:r>
        <w:rPr>
          <w:lang w:val="hi_IN" w:bidi="hi_IN"/>
        </w:rPr>
      </w:r>
      <w:r>
        <w:rPr>
          <w:lang w:val="hi_IN" w:bidi="hi_IN"/>
        </w:rPr>
        <w:t>वह स्त्री जो लेवीय पुरुष की रखैल है</w:t>
      </w:r>
    </w:p>
    <w:p>
      <w:pPr>
        <w:pStyle w:val="ListBullet"/>
        <w:spacing w:line="240" w:lineRule="auto"/>
        <w:ind w:left="720"/>
      </w:pPr>
      <w:r>
        <w:rPr>
          <w:lang w:val="hi_IN" w:bidi="hi_IN"/>
        </w:rPr>
      </w:r>
      <w:r>
        <w:rPr>
          <w:lang w:val="hi_IN" w:bidi="hi_IN"/>
        </w:rPr>
        <w:t>गिबा के लोग</w:t>
      </w:r>
    </w:p>
    <w:p>
      <w:pPr>
        <w:pStyle w:val="ListBullet"/>
        <w:spacing w:line="240" w:lineRule="auto"/>
        <w:ind w:left="720"/>
      </w:pPr>
      <w:r>
        <w:rPr>
          <w:lang w:val="hi_IN" w:bidi="hi_IN"/>
        </w:rPr>
      </w:r>
      <w:r>
        <w:rPr>
          <w:lang w:val="hi_IN" w:bidi="hi_IN"/>
        </w:rPr>
        <w:t>बूढ़ा व्यक्ति</w:t>
      </w:r>
    </w:p>
    <w:p>
      <w:pPr>
        <w:pStyle w:val="ListBullet"/>
        <w:spacing w:line="240" w:lineRule="auto"/>
        <w:ind w:left="720"/>
      </w:pPr>
      <w:r>
        <w:rPr>
          <w:lang w:val="hi_IN" w:bidi="hi_IN"/>
        </w:rPr>
      </w:r>
      <w:r>
        <w:rPr>
          <w:lang w:val="hi_IN" w:bidi="hi_IN"/>
        </w:rPr>
        <w:t>और गदहे।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लेवीय पुरुष, उसका सेवक और उसकी रखैल दो गदहों के साथ तब तक यात्रा करते रहे जब तक कि वे यबूस के पास नहीं पहुँच गए। सेवक ने लेवीय व्यक्ति से कहा कि वह रात बिताने के लिए यबूस में रुके। लेवीय व्यक्ति यबूस में ठहरना नहीं चाहता था। लेवीय व्यक्ति एक इस्राएली नगर में रुकना चाहता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सेवक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यात्री सूर्यास्त के समय गिबा पहुँचे और नगर के चौक में गए।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एक बूढ़ा व्यक्ति गिबा के बाहर के खेतों से घर पैदल आ रहा है और यात्रियों को देखता है। बूढ़ा व्यक्ति यात्रियों से पूछता है कि वे कहाँ जा रहे हैं और कहाँ से आए हैं। लेवीय व्यक्ति बूढ़े व्यक्ति को अपनी यात्रा के बारे में बताता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व्यक्ति बूढ़े व्यक्ति की भूमिका निभा रहा है, उससे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बूढ़ा व्यक्ति लेवीय व्यक्ति से कहता है कि वह और अन्य यात्री उसके घर में ठहर सकते हैं। बूढ़ा व्यक्ति यात्रियों को उनकी आवश्यकता की हर वस्तु देगा। बूढ़ा व्यक्ति नहीं चाहता था कि यात्री बाहर चौक में सोएँ।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व्यक्ति बूढ़े व्यक्ति की भूमिका निभा रहा है, उससे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बूढ़ा व्यक्ति यात्रियों को अपने घर ले गया। बूढ़े व्यक्ति ने गदहों को भोजन दिया। यात्रियों ने अपने पैर धोए और बूढ़े व्यक्ति द्वारा दिया भोजन खाया और पानी पिया।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व्यक्ति बूढ़े व्यक्ति की भूमिका निभा रहा है, उससे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19:11–21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लेवीय व्यक्ति, उसका </w:t>
      </w:r>
      <w:r>
        <w:rPr>
          <w:b/>
          <w:lang w:val="hi_IN" w:bidi="hi_IN"/>
        </w:rPr>
        <w:t>सेवक</w:t>
      </w:r>
      <w:r>
        <w:rPr>
          <w:lang w:val="hi_IN" w:bidi="hi_IN"/>
        </w:rPr>
        <w:t xml:space="preserve">, </w:t>
      </w:r>
      <w:r>
        <w:rPr>
          <w:b/>
          <w:lang w:val="hi_IN" w:bidi="hi_IN"/>
        </w:rPr>
        <w:t>रखैल</w:t>
      </w:r>
      <w:r>
        <w:rPr>
          <w:lang w:val="hi_IN" w:bidi="hi_IN"/>
        </w:rPr>
        <w:t xml:space="preserve"> और गदहे सभी बैतलहम से उत्तर की यात्रा करते हुए यबूस नगर के पास पहुँचे। रखैल और सेवक का अनुवाद उसी तरह करें जैसे आपने पहले किया है, और सेवक के बारे में अधिक जानकारी के लिए, मुख्य शब्दावली देखें।</w:t>
      </w:r>
    </w:p>
    <w:p>
      <w:pPr/>
      <w:r>
        <w:rPr>
          <w:lang w:val="hi_IN" w:bidi="hi_IN"/>
        </w:rPr>
      </w:r>
      <w:r>
        <w:rPr>
          <w:lang w:val="hi_IN" w:bidi="hi_IN"/>
        </w:rPr>
        <w:t>सेवक रुकना चाहता था, परन्तु लेवीय व्यक्ति, उसका स्</w:t>
      </w:r>
      <w:r>
        <w:rPr>
          <w:b/>
          <w:lang w:val="hi_IN" w:bidi="hi_IN"/>
        </w:rPr>
        <w:t>वामी</w:t>
      </w:r>
      <w:r>
        <w:rPr>
          <w:lang w:val="hi_IN" w:bidi="hi_IN"/>
        </w:rPr>
        <w:t>, रुकना नहीं चाहता था। स्वामी किसी ऊँचे पद या स्थिति में रहने वाले व्यक्ति के लिए एक सामान्य सम्मानजनक उपाधि है। यह ध्यान देने योग्य बात है कि कहानीकार इस पूरी कहानी में लेवी व्यक्ति को या तो स्वामी या यात्री कहकर संबोधित करता है।</w:t>
      </w:r>
    </w:p>
    <w:p>
      <w:pPr/>
      <w:r>
        <w:rPr>
          <w:lang w:val="hi_IN" w:bidi="hi_IN"/>
        </w:rPr>
      </w:r>
      <w:r>
        <w:rPr>
          <w:lang w:val="hi_IN" w:bidi="hi_IN"/>
        </w:rPr>
        <w:t>यहाँ रुकें और समूह के रूप में चर्चा करें कि आप स्वामी के लिए किस शब्द या वाक्यांश का इस्तेमाल करेंगे। अधिक जानकारी के लिए मुख्य शब्दावली में स्वामी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लेवीय व्यक्ति विदेशियों के नगर में रुकना नहीं चाहता था, जो एक </w:t>
      </w:r>
      <w:r>
        <w:rPr>
          <w:b/>
          <w:lang w:val="hi_IN" w:bidi="hi_IN"/>
        </w:rPr>
        <w:t>अलग</w:t>
      </w:r>
      <w:r>
        <w:rPr>
          <w:lang w:val="hi_IN" w:bidi="hi_IN"/>
        </w:rPr>
        <w:t xml:space="preserve"> संस्कृति और समुदाय के लोग थे। इसके बजाय, लेवीय व्यक्ति </w:t>
      </w:r>
      <w:r>
        <w:rPr>
          <w:b/>
          <w:lang w:val="hi_IN" w:bidi="hi_IN"/>
        </w:rPr>
        <w:t>इस्राएलियों</w:t>
      </w:r>
      <w:r>
        <w:rPr>
          <w:lang w:val="hi_IN" w:bidi="hi_IN"/>
        </w:rPr>
        <w:t xml:space="preserve"> के एक नगर में जाना चाहता था। इस्राएलियों के बारे में अधिक जानकारी के लिए, मुख्य शब्दावली को देखें।</w:t>
      </w:r>
    </w:p>
    <w:p>
      <w:pPr/>
      <w:r>
        <w:rPr>
          <w:lang w:val="hi_IN" w:bidi="hi_IN"/>
        </w:rPr>
      </w:r>
      <w:r>
        <w:rPr>
          <w:lang w:val="hi_IN" w:bidi="hi_IN"/>
        </w:rPr>
        <w:t>यहाँ रुकें और समूह के रूप में चर्चा करें कि आप विदेशियों के लिए किस शब्द या वाक्यांश का उपयोग करेंगे। अधिक जानकारी के लिए मुख्य शब्दावली में विदेशी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यात्री बिन्यामीनी नगर गिबा की ओर आगे बढ़े और सूर्यास्त के समय नगर में प्रवेश किया। यात्री गिबा में लोगों से </w:t>
      </w:r>
      <w:r>
        <w:rPr>
          <w:b/>
          <w:lang w:val="hi_IN" w:bidi="hi_IN"/>
        </w:rPr>
        <w:t>मिलने के खुले स्थान</w:t>
      </w:r>
      <w:r>
        <w:rPr>
          <w:lang w:val="hi_IN" w:bidi="hi_IN"/>
        </w:rPr>
        <w:t xml:space="preserve">, अर्थात </w:t>
      </w:r>
      <w:r>
        <w:rPr>
          <w:b/>
          <w:lang w:val="hi_IN" w:bidi="hi_IN"/>
        </w:rPr>
        <w:t>नगर के चौक</w:t>
      </w:r>
      <w:r>
        <w:rPr>
          <w:lang w:val="hi_IN" w:bidi="hi_IN"/>
        </w:rPr>
        <w:t>, में गए।</w:t>
      </w:r>
    </w:p>
    <w:p>
      <w:pPr/>
      <w:r>
        <w:rPr>
          <w:lang w:val="hi_IN" w:bidi="hi_IN"/>
        </w:rPr>
      </w:r>
      <w:r>
        <w:rPr>
          <w:lang w:val="hi_IN" w:bidi="hi_IN"/>
        </w:rPr>
        <w:t>यहाँ रुकें और समूह के रूप में चर्चा करें कि आप "लोगों से मिलने के लिए खुला स्थान" या "नगर के चौक"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एक बूढ़ा व्यक्ति खेतों से नगर के चौक में आया। बूढ़ा व्यक्ति गिबा में रहता था। बूढ़े व्यक्ति ने लेवीय से पूछा कि वह कहाँ जा रहा था और कहाँ से आया था। लेवीय व्यक्ति ने कहा कि यात्री बैतलहम से </w:t>
      </w:r>
      <w:r>
        <w:rPr>
          <w:b/>
          <w:lang w:val="hi_IN" w:bidi="hi_IN"/>
        </w:rPr>
        <w:t>आए थे</w:t>
      </w:r>
      <w:r>
        <w:rPr>
          <w:lang w:val="hi_IN" w:bidi="hi_IN"/>
        </w:rPr>
        <w:t>। बैतलहम के बारे में अधिक जानकारी के लिए, मुख्य शब्दावली देखें।</w:t>
      </w:r>
    </w:p>
    <w:p>
      <w:pPr/>
      <w:r>
        <w:rPr>
          <w:lang w:val="hi_IN" w:bidi="hi_IN"/>
        </w:rPr>
      </w:r>
      <w:r>
        <w:rPr>
          <w:lang w:val="hi_IN" w:bidi="hi_IN"/>
        </w:rPr>
        <w:t xml:space="preserve">लेवीय व्यक्ति कहता है कि वह </w:t>
      </w:r>
      <w:r>
        <w:rPr>
          <w:b/>
          <w:lang w:val="hi_IN" w:bidi="hi_IN"/>
        </w:rPr>
        <w:t>यहोवा</w:t>
      </w:r>
      <w:r>
        <w:rPr>
          <w:lang w:val="hi_IN" w:bidi="hi_IN"/>
        </w:rPr>
        <w:t xml:space="preserve"> के भवन जा रहा है। यहोवा परमेश्वर का व्यक्तिगत नाम है। इस भाग में, परमेश्वर को यहोवा कहा जाता है। यहोवा शब्द का अनुवाद उसी तरह करना सुनिश्चित करें जैसे आपने पिछले भागों में किया है, और याद रखें कि यहोवा मुख्य शब्दावली में है।</w:t>
      </w:r>
    </w:p>
    <w:p>
      <w:pPr/>
      <w:r>
        <w:rPr>
          <w:lang w:val="hi_IN" w:bidi="hi_IN"/>
        </w:rPr>
      </w:r>
      <w:r>
        <w:rPr>
          <w:lang w:val="hi_IN" w:bidi="hi_IN"/>
        </w:rPr>
        <w:t xml:space="preserve">लेवीय व्यक्ति बूढ़े व्यक्ति से कहता है कि यात्रियों के पास गदहों के लिए </w:t>
      </w:r>
      <w:r>
        <w:rPr>
          <w:b/>
          <w:lang w:val="hi_IN" w:bidi="hi_IN"/>
        </w:rPr>
        <w:t>पुआल</w:t>
      </w:r>
      <w:r>
        <w:rPr>
          <w:lang w:val="hi_IN" w:bidi="hi_IN"/>
        </w:rPr>
        <w:t xml:space="preserve"> और </w:t>
      </w:r>
      <w:r>
        <w:rPr>
          <w:b/>
          <w:lang w:val="hi_IN" w:bidi="hi_IN"/>
        </w:rPr>
        <w:t>चारा</w:t>
      </w:r>
      <w:r>
        <w:rPr>
          <w:lang w:val="hi_IN" w:bidi="hi_IN"/>
        </w:rPr>
        <w:t>, या पशु भोजन है।</w:t>
      </w:r>
    </w:p>
    <w:p>
      <w:pPr/>
      <w:r>
        <w:rPr>
          <w:lang w:val="hi_IN" w:bidi="hi_IN"/>
        </w:rPr>
      </w:r>
      <w:r>
        <w:rPr>
          <w:lang w:val="hi_IN" w:bidi="hi_IN"/>
        </w:rPr>
        <w:t>यहाँ रुकें और यदि आवश्यक हो, तो समूह के रूप में पशुओं के सोने के लिए पुआल की एक तस्वीर देखें। इस ऑडियो को यहाँ रोकें।</w:t>
      </w:r>
    </w:p>
    <w:p>
      <w:pPr/>
      <w:r>
        <w:rPr>
          <w:lang w:val="hi_IN" w:bidi="hi_IN"/>
        </w:rPr>
      </w:r>
      <w:r>
        <w:rPr>
          <w:lang w:val="hi_IN" w:bidi="hi_IN"/>
        </w:rPr>
        <w:t>यहाँ रुकें और समूह के रूप में चर्चा करें कि आप पुआल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यहाँ एक समूह के रूप में रुकें और यदि आवश्यक हो, तो सूखी घास और अनाज की एक तस्वीर देखें जिसे पशु भोजन के लिए खाते हैं। इस ऑडियो को यहाँ रोकें।</w:t>
      </w:r>
    </w:p>
    <w:p>
      <w:pPr/>
      <w:r>
        <w:rPr>
          <w:lang w:val="hi_IN" w:bidi="hi_IN"/>
        </w:rPr>
      </w:r>
      <w:r>
        <w:rPr>
          <w:lang w:val="hi_IN" w:bidi="hi_IN"/>
        </w:rPr>
        <w:t>यहाँ रुकें और समूह के रूप में चर्चा करें कि आप चारा, या पशु भोजन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गदहे के लिए उसी शब्द या वाक्यांश का उपयोग करें जिसका उपयोग आपने पिछले भागों में किया </w:t>
      </w:r>
      <w:r>
        <w:rPr>
          <w:b/>
          <w:lang w:val="hi_IN" w:bidi="hi_IN"/>
        </w:rPr>
        <w:t>था</w:t>
      </w:r>
      <w:r>
        <w:rPr>
          <w:lang w:val="hi_IN" w:bidi="hi_IN"/>
        </w:rPr>
        <w:t>।</w:t>
      </w:r>
    </w:p>
    <w:p>
      <w:pPr/>
      <w:r>
        <w:rPr>
          <w:lang w:val="hi_IN" w:bidi="hi_IN"/>
        </w:rPr>
      </w:r>
      <w:r>
        <w:rPr>
          <w:lang w:val="hi_IN" w:bidi="hi_IN"/>
        </w:rPr>
        <w:t xml:space="preserve">लेवीय व्यक्ति के पास अपने लिए, अपने सेवक और अपनी रखैल के लिए पर्याप्त रोटी और </w:t>
      </w:r>
      <w:r>
        <w:rPr>
          <w:b/>
          <w:lang w:val="hi_IN" w:bidi="hi_IN"/>
        </w:rPr>
        <w:t>दाखमधु</w:t>
      </w:r>
      <w:r>
        <w:rPr>
          <w:lang w:val="hi_IN" w:bidi="hi_IN"/>
        </w:rPr>
        <w:t xml:space="preserve"> है। दाखरस के बारे में अधिक जानकारी के लिए, मुख्य शब्दावली देखें।</w:t>
      </w:r>
    </w:p>
    <w:p>
      <w:pPr/>
      <w:r>
        <w:rPr>
          <w:lang w:val="hi_IN" w:bidi="hi_IN"/>
        </w:rPr>
      </w:r>
      <w:r>
        <w:rPr>
          <w:lang w:val="hi_IN" w:bidi="hi_IN"/>
        </w:rPr>
        <w:t>यहाँ समूह के रूप में रुकें और यदि आवश्यक हो, तो रोटी की एक तस्वीर देखें। इस ऑडियो को यहाँ रोकें।</w:t>
      </w:r>
    </w:p>
    <w:p>
      <w:pPr/>
      <w:r>
        <w:rPr>
          <w:lang w:val="hi_IN" w:bidi="hi_IN"/>
        </w:rPr>
      </w:r>
      <w:r>
        <w:rPr>
          <w:lang w:val="hi_IN" w:bidi="hi_IN"/>
        </w:rPr>
        <w:t>यहाँ समूह के रूप में रुकें और यदि आवश्यक हो, तो दाखमधु की एक तस्वीर देखें। इस ऑडियो को यहाँ रोकें।</w:t>
      </w:r>
    </w:p>
    <w:p>
      <w:pPr/>
      <w:r>
        <w:rPr>
          <w:lang w:val="hi_IN" w:bidi="hi_IN"/>
        </w:rPr>
      </w:r>
      <w:r>
        <w:rPr>
          <w:lang w:val="hi_IN" w:bidi="hi_IN"/>
        </w:rPr>
        <w:t>बूढ़ा व्यक्ति अपने घर में यात्रियों का स्वागत करता है और गदहों को खिलाता है। बूढ़े व्यक्ति के घर पर, यात्री अपने पाँव धोते हैं, भोजन करते हैं और पानी पीते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19:22–30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19:22–30 को सुनें और अपने मन में रखें।</w:t>
      </w:r>
    </w:p>
    <w:p>
      <w:pPr/>
      <w:r>
        <w:rPr>
          <w:lang w:val="hi_IN" w:bidi="hi_IN"/>
        </w:rPr>
      </w:r>
      <w:r>
        <w:rPr>
          <w:lang w:val="hi_IN" w:bidi="hi_IN"/>
        </w:rPr>
        <w:t>यह भाग हमें एक हिंसक घटना के बारे में बताता है। आपको शायद यह परेशान करेगा या आपको उन घटनाओं की याद दिलाएगा जो आपके या आपके जानने वाले लोगों के साथ हुई थीं। यदि आपको इस भाग को पढ़ना कठिन लगता है, तो आप इस भाग के अनुवाद पर काम न करने का निर्णय ले सकते हैं। यदि आप इस भाग के अनुवाद पर काम करते हैं और आप इस भाग के विषयवस्तु से परेशान होते हैं, तो कृपया किसी से अपनी भावनाओं के बारे में बात करें।</w:t>
      </w:r>
    </w:p>
    <w:p>
      <w:pPr/>
      <w:r>
        <w:rPr>
          <w:lang w:val="hi_IN" w:bidi="hi_IN"/>
        </w:rPr>
      </w:r>
      <w:r>
        <w:rPr>
          <w:lang w:val="hi_IN" w:bidi="hi_IN"/>
        </w:rPr>
        <w:t>यदि सम्भव हो, तो न्यायियों 19:22–30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19:22–30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लेवीय व्यक्ति और उसकी रखैल के बारे में कहानी जारी रहती है। लेवीय व्यक्ति, उसकी रखैल और उसका सेवक गिबा नगर में एक बूढ़े व्यक्ति के घर में हैं। बूढ़ा व्यक्ति गिबा में रहता है, परन्तु वह एप्रैम का रहने वाला है। गिबा बिन्यामीन के गोत्र के लोगों का है। बूढ़ा व्यक्ति यात्रियों को अपने घर में ठहरने के लिए आमंत्रित करता है। बूढ़ा व्यक्ति नहीं चाहता है कि यात्री नगर के चौक में बाहर सोएँ।</w:t>
      </w:r>
    </w:p>
    <w:p>
      <w:pPr/>
      <w:r>
        <w:rPr>
          <w:lang w:val="hi_IN" w:bidi="hi_IN"/>
        </w:rPr>
      </w:r>
      <w:r>
        <w:rPr>
          <w:lang w:val="hi_IN" w:bidi="hi_IN"/>
        </w:rPr>
        <w:t>यह भाग हमें एक हिंसक घटना के बारे में बताता है। शायद यह भाग आपको व्यथित करे या आपको अपने साथ या आपके परिचित लोगों के साथ हुई घटनाओं की याद दिलाए। यदि आपको इस भाग को पढ़ना कठिन लगता है, तो आप इस भाग के अनुवाद पर काम न करने का निर्णय ले सकते हैं। यदि आप इस भाग के अनुवाद पर काम करते हैं और आप इस भाग के विषयवस्तु से परेशान होते हैं, तो कृपया किसी से अपनी भावनाओं के बारे में बात करें।</w:t>
      </w:r>
    </w:p>
    <w:p>
      <w:pPr/>
      <w:r>
        <w:rPr>
          <w:lang w:val="hi_IN" w:bidi="hi_IN"/>
        </w:rPr>
      </w:r>
      <w:r>
        <w:rPr>
          <w:lang w:val="hi_IN" w:bidi="hi_IN"/>
        </w:rPr>
        <w:t>बूढ़े व्यक्ति के घर में, यात्री और वह आनंद लेते हैं। बूढ़ा व्यक्ति और लेवीय व्यक्ति आरामदायक और आनंददायक समय बिता रहे हैं। आपको याद होगा कि इस कहानी में कहानीकार बताता है कि विभिन्न लोग किसी व्यक्ति के मन या भावनाओं को कैसे बदल देते हैं। आपको याद होगा कि किसी व्यक्ति का मन उस बात से जुड़ा होता है कि वह कैसा महसूस करता है। यदि कोई व्यक्ति अपने मन में खुश होता है, तो वह खुश महसूस करता है। बूढ़े व्यक्ति के घर में, बूढ़ा व्यक्ति यात्रियों का स्वागत करता है और उन्हें अच्छा समय प्रदान करता है। उसी समय, गिबा के कुछ पुरुष आकर वृद्ध व्यक्ति के घर को बाहर से घेर लेते हैं। वे पुरुष बिन्यामीन के गोत्र के इस्राएली हैं। लेखक उन पुरुषों को बेलियाल के पुत्र कहता है। इसका अर्थ है कि वे पुरुष दुष्टता से भरे हुए थे। उन पुरुषों का कोई मूल्य नहीं है और वे बुरे चरित्र के हैं। वे पुरुष गिबा के एक ऐसे समुदाय से आते हैं जो इस्राएलियों के लिए यहोवा के निर्देशों का पालन नहीं करता है। वे पुरुष दरवाज़ा खटखटाते हैं। वे पुरुष द्वार पर ज़ोर-ज़ोर से खटखटाते रहे ताकि तेज़ आवाज़ हो और भीतर के लोगों का ध्यान उनकी ओर जाए। वे लोग और अधिक जोर से खटखटाते हैं और रुकते नहीं हैं।</w:t>
      </w:r>
    </w:p>
    <w:p>
      <w:pPr/>
      <w:r>
        <w:rPr>
          <w:lang w:val="hi_IN" w:bidi="hi_IN"/>
        </w:rPr>
      </w:r>
      <w:r>
        <w:rPr>
          <w:lang w:val="hi_IN" w:bidi="hi_IN"/>
        </w:rPr>
        <w:t>यहाँ रुकें और इस प्रश्न पर समूह के रूप में चर्चा करें: आप घर के भीतर किसी व्यक्ति का ध्यान कैसे आकर्षित करते हैं ताकि वह बाहर आए? एक व्यक्ति किसी कठोर सतह पर जल्दी-जल्दी तीन बार खटखटाए। यह किसी का ध्यान आकर्षित करने का एक विनम्र तरीका हो सकता है। अब कई लोगों से कहें कि वे और अधिक ज़ोर से तथा अधिक देर तक खटखटाते रहें। यह सुनने से आपको कैसा महसूस होता है? इस ऑडियो को यहाँ रोकें।</w:t>
      </w:r>
    </w:p>
    <w:p>
      <w:pPr/>
      <w:r>
        <w:rPr>
          <w:lang w:val="hi_IN" w:bidi="hi_IN"/>
        </w:rPr>
      </w:r>
      <w:r>
        <w:rPr>
          <w:lang w:val="hi_IN" w:bidi="hi_IN"/>
        </w:rPr>
        <w:t>गिबा के लोग बूढ़े व्यक्ति पर चिल्लाते हैं। वे पुरुष कहते हैं कि वे उस लेवीय व्यक्ति को चाहते हैं जो वृद्ध व्यक्ति के घर में ठहरा हुआ है। वे लोग लेवीय व्यक्ति को जानना चाहते हैं, या उसे पूरी तरह से और घनिष्ठ रूप से जानना चाहते हैं। इस भाग में, जब वे पुरुष कहते हैं कि वे लेवीय व्यक्ति को जानना चाहते हैं, तो उनका अर्थ यह है कि वे उसके साथ लैंगिक सम्बन्ध बनाना चाहते हैं। गिबा के वे पुरुष लेवीय व्यक्ति में एक व्यक्ति के रूप में रुचि नहीं रखते थे और न ही उसकी ओर आकर्षित थे। जब वे लेवीय व्यक्ति के साथ बलात्कार करते हैं या उसके साथ जबरन लैंगिक सम्बन्ध बनाते हैं, तो वे लोग लेवीय व्यक्ति को शर्मिंदा करना चाहते हैं।</w:t>
      </w:r>
    </w:p>
    <w:p>
      <w:pPr/>
      <w:r>
        <w:rPr>
          <w:lang w:val="hi_IN" w:bidi="hi_IN"/>
        </w:rPr>
      </w:r>
      <w:r>
        <w:rPr>
          <w:lang w:val="hi_IN" w:bidi="hi_IN"/>
        </w:rPr>
        <w:t>गिबा के बिन्यामीनी लोग इस्राएलियों के लिए यहोवा के निर्देशों का पालन नहीं करते हैं। गिबा के लोगों ने यात्रियों को ठहरने के लिए स्थान नहीं दिया, और अब वही लोग एक साथी इस्राएली को हानि पहुँचाना और उसके साथ कुकर्म करना चाहते हैं। यहोवा ने इस्राएलियों को आज्ञा दी थी कि वे यात्रा करने वाले इस्राएलियों का आतिथ्य करें और अपने अतिथियों को सुरक्षित रखें। यहोवा ने इस्राएलियों को दो पुरुषों के बीच लैंगिक सम्बन्ध रखने से भी मना किया था।</w:t>
      </w:r>
    </w:p>
    <w:p>
      <w:pPr/>
      <w:r>
        <w:rPr>
          <w:lang w:val="hi_IN" w:bidi="hi_IN"/>
        </w:rPr>
      </w:r>
      <w:r>
        <w:rPr>
          <w:lang w:val="hi_IN" w:bidi="hi_IN"/>
        </w:rPr>
        <w:t>बूढ़ा व्यक्ति अपने घर और घर के लोगों का स्वामी है। बूढ़ा व्यक्ति अपने घर के लोगों के लिए जिम्मेदार है। बूढ़ा व्यक्ति अपने घर के भीतर सुरक्षित था, परन्तु अब वह बूढ़ा व्यक्ति गिबा के पुरुषों से बात करने के लिए अपने घर के बाहर जाता है। बूढ़ा व्यक्ति गिबा के पुरुषों को लेवीय व्यक्ति नहीं सौंपता। बूढ़ा व्यक्ति गिबा के पुरुषों से कहता है कि वे जो करना चाहते हैं वह गलत है और इस्राएली समुदाय को इस तरह का व्यवहार नहीं करना चाहिए। बूढ़ा व्यक्ति गिबा के पुरुषों को अपना भाई कहकर संबोधित करता है, क्योंकि वह उन्हें समझाने का प्रयास करता है कि वे लेवीय व्यक्ति को हानि न पहुँचाएँ। बूढ़ा व्यक्ति और गिबा के पुरुष एक ही पिता और माता की संतान यानी सगे भाई नहीं हैं। यह बूढ़े व्यक्ति का एक तरीका था जिससे वह गिबा के पुरुषों को याद दिलाना चाहता था कि वह, बूढ़ा व्यक्ति, और गिबा के पुरुष सभी इस्राएली हैं और वे यहोवा की विशेष प्रजा हैं। बूढ़ा व्यक्ति गिबा के पुरुषों से कहता है कि वे ऐसा कार्य न करें जो इस्राएलियों के लिए यहोवा की इच्छा के विरुद्ध हो। बूढ़ा व्यक्ति नहीं चाहता कि वे लोग मूर्खतापूर्ण कार्य करें और इस्राएली समुदाय को खतरे में डालें।</w:t>
      </w:r>
    </w:p>
    <w:p>
      <w:pPr/>
      <w:r>
        <w:rPr>
          <w:lang w:val="hi_IN" w:bidi="hi_IN"/>
        </w:rPr>
      </w:r>
      <w:r>
        <w:rPr>
          <w:lang w:val="hi_IN" w:bidi="hi_IN"/>
        </w:rPr>
        <w:t>यहाँ रुकें और इस प्रश्न पर समूह के रूप में चर्चा करें: आपके समुदाय में मेज़बान अतिथियों के साथ कैसा व्यवहार करते हैं? आपके समुदाय में अतिथियों की सुरक्षा के लिए मेज़बानों के कौन-कौन से रीति-रिवाज या नियम हैं? इस ऑडियो को यहाँ रोकें।</w:t>
      </w:r>
    </w:p>
    <w:p>
      <w:pPr/>
      <w:r>
        <w:rPr>
          <w:lang w:val="hi_IN" w:bidi="hi_IN"/>
        </w:rPr>
      </w:r>
      <w:r>
        <w:rPr>
          <w:lang w:val="hi_IN" w:bidi="hi_IN"/>
        </w:rPr>
        <w:t>फिर बूढ़ा व्यक्ति गिबा के पुरुषों के सामने अपनी बेटी को प्रस्तुत करता है, जो एक कुँवारी थी, अर्थात अविवाहित स्त्री जिसने कभी लैंगिक सम्बन्ध नहीं बनाया था। यहोवा ने इस्राएली पुरुषों को अपने परिवारों में स्त्रियों की रक्षा करने का निर्देश दिया। यहोवा ने इस्राएलियों को बताया था कि लैंगिक सम्बन्ध केवल एक-दूसरे से विवाहित पुरुष और स्त्री के बीच ही होना चाहिए। बूढ़े व्यक्ति ने लेवीय व्यक्ति की रखैल को भी गिबा के पुरुषों के सामने पेश किया। वह स्त्री लेवीय व्यक्ति की थी, न कि बूढ़े व्यक्ति की। रखैल बूढ़े व्यक्ति के घर में अतिथि है, और बूढ़े व्यक्ति को रखैल की रक्षा करनी चाहिए। बूढ़ा व्यक्ति कहता है कि गिबा के पुरुष उन स्त्रियों के साथ जो चाहते हैं वह कर सकते हैं। वे पुरुष वही कर सकते हैं जो उन्हें स्वयं सही लगता है, न कि जो यहोवा इस्राएलियों के लिए सही बताता है। बूढ़ा व्यक्ति ये बातें पुरुषों से समझौता करने के लिए करता है। बूढ़ा व्यक्ति लेवीय व्यक्ति के बजाय उन दोनों स्त्रियों को पेश करता है। बूढ़ा व्यक्ति जो करता है वह भयानक है, परन्तु वह वही करता है जिसे वह सही समझता है। बूढ़ा व्यक्ति शायद सोचता था कि गिबा के पुरुषों के लिए स्त्रियों को बलपूर्वक लैंगिक सम्बन्ध बनाने के लिए मजबूर करना, किसी पुरुष को ऐसा करने के लिए मजबूर करने से बेहतर है। हालाँकि, बूढ़ा व्यक्ति इस्राएलियों के लिए यहोवा के निर्देशों का पालन नहीं करता है।</w:t>
      </w:r>
    </w:p>
    <w:p>
      <w:pPr/>
      <w:r>
        <w:rPr>
          <w:lang w:val="hi_IN" w:bidi="hi_IN"/>
        </w:rPr>
      </w:r>
      <w:r>
        <w:rPr>
          <w:lang w:val="hi_IN" w:bidi="hi_IN"/>
        </w:rPr>
        <w:t>यहाँ रुकें और इस प्रश्न पर समूह के रूप में चर्चा करें: एक ऐसी घटना की कहानी सुनाइए जब किसी व्यक्ति या लोगों के समूह ने आपके समुदाय के नियमों को तोड़ा और आपके समुदाय में किसी व्यक्ति या लोगों के समूह को हानि पहुँचाई। जो कुछ भी हुआ, उसे रोकने की कोशिश किसने की, यदि किसी ने की हो? इस ऑडियो को यहाँ रोकें।</w:t>
      </w:r>
    </w:p>
    <w:p>
      <w:pPr/>
      <w:r>
        <w:rPr>
          <w:lang w:val="hi_IN" w:bidi="hi_IN"/>
        </w:rPr>
      </w:r>
      <w:r>
        <w:rPr>
          <w:lang w:val="hi_IN" w:bidi="hi_IN"/>
        </w:rPr>
        <w:t>गिबा के पुरुषों ने बूढ़े व्यक्ति की बात नहीं सुनी और उसके प्रस्ताव को स्वीकार नहीं किया। संभवतः लेवीय व्यक्ति ने अपनी रखैल को घर के बाहर निकाल दिया ताकि वह उसे गिबा के पुरुषों के हवाले कर सके। लेवीय व्यक्ति ने उस स्त्री को पुरुषों के हवाले कर दिया, मानो वह अपने शरीर और अपनी प्रतिष्ठा को सुरक्षित रखने के लिए उसे बलि के समान दे रहा हो।</w:t>
      </w:r>
    </w:p>
    <w:p>
      <w:pPr/>
      <w:r>
        <w:rPr>
          <w:lang w:val="hi_IN" w:bidi="hi_IN"/>
        </w:rPr>
      </w:r>
      <w:r>
        <w:rPr>
          <w:lang w:val="hi_IN" w:bidi="hi_IN"/>
        </w:rPr>
        <w:t>यहाँ रुकें और इस प्रश्न पर समूह के रूप में चर्चा करें: यदि सम्भव हो, तो ऐसी घटना की कहानी सुनाइए जब किसी व्यक्ति ने अपने ऊपर बुरा होने से बचने के लिए किसी दूसरे व्यक्ति के साथ बुरा व्यवहार किया हो। इस ऑडियो को यहाँ रोकें।</w:t>
      </w:r>
    </w:p>
    <w:p>
      <w:pPr/>
      <w:r>
        <w:rPr>
          <w:lang w:val="hi_IN" w:bidi="hi_IN"/>
        </w:rPr>
      </w:r>
      <w:r>
        <w:rPr>
          <w:lang w:val="hi_IN" w:bidi="hi_IN"/>
        </w:rPr>
        <w:t>गिबा के पुरुष रखैल को जानते थे। फिर से, इसका अर्थ यह नहीं है कि गिबा के पुरुष उस स्त्री से मिले और उसे समझे। इस कहानी में “जानना” शब्द का उपयोग एक शिष्ट तरीके से यह कहने के लिए किया गया है कि उन पुरुषों ने पूरी रात उस स्त्री के साथ बलपूर्वक लैंगिक सम्बन्ध बनाए। हम नहीं जानते कि वे पुरुष उस स्त्री को घर से दूर ले गए थे या वे घर के पास ही रहे। गिबा के पुरुषों ने पूरी रात उस स्त्री के साथ अत्यंत बुरा व्यवहार किया और उसके साथ दुराचार किया। रात के अंत में, जब भोर होने लगी, तब गिबा के पुरुषों ने उस स्त्री को छोड़ दिया। जब भोर होने लगी और आकाश में प्रकाश दिखाई देने लगा, तब वह स्त्री बूढ़े व्यक्ति के घर लौट आई, जहाँ उसका स्वामी, वह लेवीय व्यक्ति, ठहरा हुआ था। वह स्त्री बूढ़े व्यक्ति के घर के द्वार पर गिर पड़ी और उजाला होने तथा दिन निकलने तक वहीं पड़ी रही।</w:t>
      </w:r>
    </w:p>
    <w:p>
      <w:pPr/>
      <w:r>
        <w:rPr>
          <w:lang w:val="hi_IN" w:bidi="hi_IN"/>
        </w:rPr>
      </w:r>
      <w:r>
        <w:rPr>
          <w:lang w:val="hi_IN" w:bidi="hi_IN"/>
        </w:rPr>
        <w:t>लेवीय व्यक्ति, जो उस स्त्री का स्वामी था, बूढ़े व्यक्ति के घर में सोने के बाद जाग उठा। लेवीय व्यक्ति ने अपनी रखैल को खोजने का प्रयास नहीं किया, और कहानी यह भी नहीं बताती कि वह उसके लिए चिंतित था। लेवीय व्यक्ति अपने घर की ओर अपनी यात्रा जारी रखने के लिए उठा। लेवीय व्यक्ति ने उस स्त्री को बूढ़े व्यक्ति के घर के द्वार पर पाया। वह स्त्री द्वार के खुलने वाले स्थान में पड़ी थी और उसके हाथ डेवढ़ी पर थे। डेवढ़ी वह स्थान होता है जो दरवाज़े के नीचे फर्श पर होता है और घर के प्रवेश द्वार का भाग होता है। लेवीय व्यक्ति ने उस स्त्री से कहा कि वह उठकर उसके साथ चले। उस स्त्री ने लेवीय व्यक्ति को उत्तर नहीं दिया। हम नहीं जानते कि वह स्त्री जीवित थी या मर चुकी थी, परन्तु वह बोलने में सक्षम नहीं थी। लेवीय व्यक्ति ने उस स्त्री को अपने गदहों में से एक पर रखा और एप्रैम लौटने के लिए बूढ़े व्यक्ति के घर से निकल गया। हम नहीं जानते कि लेवीय व्यक्ति के सेवक के साथ क्या हुआ।</w:t>
      </w:r>
    </w:p>
    <w:p>
      <w:pPr/>
      <w:r>
        <w:rPr>
          <w:lang w:val="hi_IN" w:bidi="hi_IN"/>
        </w:rPr>
      </w:r>
      <w:r>
        <w:rPr>
          <w:lang w:val="hi_IN" w:bidi="hi_IN"/>
        </w:rPr>
        <w:t>लेवीय व्यक्ति एप्रैम में अपने घर लौट आया। हम नहीं जानते कि लेवीय व्यक्ति को अपने घर लौटने में कितना समय लगा। यात्रा में शायद लगभग दो दिन लगे।</w:t>
      </w:r>
    </w:p>
    <w:p>
      <w:pPr/>
      <w:r>
        <w:rPr>
          <w:lang w:val="hi_IN" w:bidi="hi_IN"/>
        </w:rPr>
      </w:r>
      <w:r>
        <w:rPr>
          <w:lang w:val="hi_IN" w:bidi="hi_IN"/>
        </w:rPr>
        <w:t>यहाँ रुकें और इस कहानी में नगरों का नक्शा देखें। यबूस और गिबा के बीच की दूरी पर ध्यान दें, और साथ ही गिबा और एप्रैम के पहाड़ी प्रदेश के बीच की दूरी पर भी ध्यान दें। इस ऑडियो को यहाँ रोकें।</w:t>
      </w:r>
    </w:p>
    <w:p>
      <w:pPr/>
      <w:r>
        <w:rPr>
          <w:lang w:val="hi_IN" w:bidi="hi_IN"/>
        </w:rPr>
      </w:r>
      <w:r>
        <w:rPr>
          <w:lang w:val="hi_IN" w:bidi="hi_IN"/>
        </w:rPr>
        <w:t>हम नहीं जानते कि जब वह स्त्री, जो लेवीय व्यक्ति की रखैल थी, एप्रैम में लेवी व्यक्ति के घर पहुँची, तब वह जीवित थी या मर चुकी थी। लेवीय व्यक्ति ने एक छूरी ली और अपनी रखैल के शरीर को 12 टुकड़ों में काट दिया। हम नहीं जानते कि जब लेवीय व्यक्ति ने उसे 12 टुकड़ों में काट दिया था, तो वह स्त्री जीवित थी या मर चुकी थी। लेवीय व्यक्ति ने उस स्त्री के शरीर को उसी प्रकार टुकड़ों में काटा जैसे कोई व्यक्ति यहोवा के लिए बलि चढ़ाए जाने वाले पशु को काटता था। यहोवा ने इस्राएलियों को निर्देश दिया था कि वे बलिदान के लिए पशु को अलग-अलग भागों में बाँटें, जैसे उसका सिर, चमड़ी, लहू, चर्बी, भीतर के अंग या आँतें, और पैर। हम ठीक-ठीक नहीं जानते कि लेवीय व्यक्ति ने उस स्त्री के शरीर को किस प्रकार काटकर उसके 12 टुकड़े किए। लेवीय व्यक्ति ने मृत व्यक्ति की देखभाल करने की सामान्य रीति का पालन नहीं किया। लेवीय व्यक्ति ने उस स्त्री के शरीर के साथ सम्मानजनक व्यवहार नहीं किया।</w:t>
      </w:r>
    </w:p>
    <w:p>
      <w:pPr/>
      <w:r>
        <w:rPr>
          <w:lang w:val="hi_IN" w:bidi="hi_IN"/>
        </w:rPr>
      </w:r>
      <w:r>
        <w:rPr>
          <w:lang w:val="hi_IN" w:bidi="hi_IN"/>
        </w:rPr>
        <w:t>यहाँ रुकें और इस प्रश्न पर समूह के रूप में चर्चा करें: इस बारे में बात करें कि किसी व्यक्ति की मृत्यु के बाद आपका समुदाय उसके शरीर के साथ क्या करता है। यदि आपके समुदाय में लोग किसी मरे हुए व्यक्ति के लिए सामान्य रीति-रिवाजों का पालन नहीं करते हैं, तो आपको कैसा महसूस होगा? इस ऑडियो को यहाँ रोकें।</w:t>
      </w:r>
    </w:p>
    <w:p>
      <w:pPr/>
      <w:r>
        <w:rPr>
          <w:lang w:val="hi_IN" w:bidi="hi_IN"/>
        </w:rPr>
      </w:r>
      <w:r>
        <w:rPr>
          <w:lang w:val="hi_IN" w:bidi="hi_IN"/>
        </w:rPr>
        <w:t>लेवीय व्यक्ति ने उस स्त्री के शरीर का एक-एक भाग प्रत्येक उस क्षेत्र में भेजा जहाँ इस्राएल का प्रत्येक गोत्र रहता था। संभवतः सन्देशवाहक शरीर के उन टुकड़ों को इस्राएल के विभिन्न स्थानों तक ले गए। संभवतः सन्देशवाहकों ने इस्राएलियों को बताया कि गिबा में लेवीय व्यक्ति और उसकी रखैल के साथ क्या हुआ था।</w:t>
      </w:r>
    </w:p>
    <w:p>
      <w:pPr/>
      <w:r>
        <w:rPr>
          <w:lang w:val="hi_IN" w:bidi="hi_IN"/>
        </w:rPr>
      </w:r>
      <w:r>
        <w:rPr>
          <w:lang w:val="hi_IN" w:bidi="hi_IN"/>
        </w:rPr>
        <w:t>यहाँ रुकें और इस प्रश्न पर समूह के रूप में चर्चा करें: उस समय के बारे में बताइए जब आपके समुदाय को सहायता देने या आपके साथ लड़ने के लिए दूसरे समुदायों के लोगों को आना पड़ा हो। आपने अन्य लोगों को समस्या के बारे में कैसे बताया? उनकी प्रतिक्रिया क्या थी? इस ऑडियो को यहाँ रोकें।</w:t>
      </w:r>
    </w:p>
    <w:p>
      <w:pPr/>
      <w:r>
        <w:rPr>
          <w:lang w:val="hi_IN" w:bidi="hi_IN"/>
        </w:rPr>
      </w:r>
      <w:r>
        <w:rPr>
          <w:lang w:val="hi_IN" w:bidi="hi_IN"/>
        </w:rPr>
        <w:t>जिन इस्राएलियों ने उस स्त्री के शरीर का एक भाग देखा, वे आपस में बातचीत करने लगे। इस्राएलियों ने कहा कि उस स्त्री के साथ ऐसा अत्याचार उस समय से कभी नहीं हुआ था जब से इस्राएली मिस्र से निकले थे। इस्राएलियों ने सोचा कि गिबा में हुआ यह अत्याचार उन सब घटनाओं से भी अधिक भयानक था जो उनके मिस्र से निकलने के बाद कभी हुई थीं। इस्राएलियों ने यह नहीं कहा कि यहोवा ने इस्राएलियों को मिस्र से बाहर निकाला। इस्राएलियों ने एक-दूसरे से कहा कि वे गिबा के पुरुषों के कार्य के बारे में सोचें, आपस में चर्चा करें, और कहें कि इस्राएलियों को गिबा के उन पुरुषों को किस प्रकार दण्ड देना चाहिए। इस्राएली चाहते थे कि उनके अगुवे लेवीय व्यक्ति के संदेश का उत्तर दें।</w:t>
      </w:r>
    </w:p>
    <w:p>
      <w:pPr/>
      <w:r>
        <w:rPr>
          <w:lang w:val="hi_IN" w:bidi="hi_IN"/>
        </w:rPr>
      </w:r>
      <w:r>
        <w:rPr>
          <w:lang w:val="hi_IN" w:bidi="hi_IN"/>
        </w:rPr>
        <w:t>यहाँ रुकें और इस प्रश्न पर समूह के रूप में चर्चा करें: उस समय के बारे में बात करें जब किसी ने आपके समुदाय में कुछ बहुत बुरा किया हो। लोगों ने जो हुआ उसके बारे में कैसे बात की? लोग उस व्यक्ति को कैसे दण्ड देना चाहते थे जिसने यह अपराध किया था? इस ऑडियो को यहाँ रोकें।</w:t>
      </w:r>
    </w:p>
    <w:p>
      <w:pPr/>
      <w:r>
        <w:rPr>
          <w:lang w:val="hi_IN" w:bidi="hi_IN"/>
        </w:rPr>
      </w:r>
      <w:r>
        <w:rPr>
          <w:lang w:val="hi_IN" w:bidi="hi_IN"/>
        </w:rPr>
        <w:t>लेवीय व्यक्ति ने पति की तरह व्यवहार नहीं किया, और उसने उस स्त्री के साथ अपनी पत्नी जैसा व्यवहार भी नहीं किया। लेवीय व्यक्ति ने उस स्त्री के साथ ऐसा व्यवहार किया मानो वह उसकी संपत्ति हो। लेवीय व्यक्ति ने उस स्त्री के साथ जो चाहता था वह किया।</w:t>
      </w:r>
      <w:r>
        <w:rPr>
          <w:lang w:val="hi_IN" w:bidi="hi_IN"/>
        </w:rPr>
      </w:r>
    </w:p>
    <w:p>
      <w:pPr>
        <w:pStyle w:val="Heading3"/>
      </w:pPr>
      <w:r>
        <w:rPr>
          <w:lang w:val="hi_IN" w:bidi="hi_IN"/>
        </w:rPr>
        <w:t>घटनाओं को समझाना</w:t>
      </w:r>
    </w:p>
    <w:p>
      <w:pPr/>
      <w:r>
        <w:rPr>
          <w:lang w:val="hi_IN" w:bidi="hi_IN"/>
        </w:rPr>
      </w:r>
      <w:r>
        <w:rPr>
          <w:lang w:val="hi_IN" w:bidi="hi_IN"/>
        </w:rPr>
        <w:t>न्यायियों 19:22–30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लेवीय व्यक्ति, बूढ़ा व्यक्ति और रखैल घर के भीतर एक साथ हैं। गिबा के कुछ पुरुष घर के बाहर हैं। ये लोग दरवाजा खटखटाते हैं और लेवीय व्यक्ति के लिए चिल्लाते हैं।</w:t>
      </w:r>
    </w:p>
    <w:p>
      <w:pPr/>
      <w:r>
        <w:rPr>
          <w:lang w:val="hi_IN" w:bidi="hi_IN"/>
        </w:rPr>
      </w:r>
      <w:r>
        <w:rPr>
          <w:b/>
          <w:lang w:val="hi_IN" w:bidi="hi_IN"/>
        </w:rPr>
        <w:t>दूसरे दृश्य में:</w:t>
      </w:r>
      <w:r>
        <w:rPr>
          <w:lang w:val="hi_IN" w:bidi="hi_IN"/>
        </w:rPr>
        <w:t xml:space="preserve"> बूढ़ा व्यक्ति उन लोगों को रोकने के लिए बाहर जाता है। बूढ़ा व्यक्ति लेवीय व्यक्ति के स्थान पर गिबा के पुरुषों को दो स्त्रियों को सौंपने का प्रस्ताव करता है। गिबा के पुरुषों ने बूढ़े व्यक्ति के प्रस्ताव को अस्वीकार कर दिया। लेवीय व्यक्ति अपनी रखैल को बाहर भेज देता है, और गिबा के पुरुष उस स्त्री को पकड़ लेते हैं।</w:t>
      </w:r>
    </w:p>
    <w:p>
      <w:pPr/>
      <w:r>
        <w:rPr>
          <w:lang w:val="hi_IN" w:bidi="hi_IN"/>
        </w:rPr>
      </w:r>
      <w:r>
        <w:rPr>
          <w:b/>
          <w:lang w:val="hi_IN" w:bidi="hi_IN"/>
        </w:rPr>
        <w:t>तीसरे दृश्य में:</w:t>
      </w:r>
      <w:r>
        <w:rPr>
          <w:lang w:val="hi_IN" w:bidi="hi_IN"/>
        </w:rPr>
        <w:t xml:space="preserve"> गिबा के पुरुषों ने पूरी रात रखैल के साथ बलात्कार किया और उसे अत्यन्त पीड़ा पहुँचाई।</w:t>
      </w:r>
    </w:p>
    <w:p>
      <w:pPr/>
      <w:r>
        <w:rPr>
          <w:lang w:val="hi_IN" w:bidi="hi_IN"/>
        </w:rPr>
      </w:r>
      <w:r>
        <w:rPr>
          <w:b/>
          <w:lang w:val="hi_IN" w:bidi="hi_IN"/>
        </w:rPr>
        <w:t>चौथे दृश्य में:</w:t>
      </w:r>
      <w:r>
        <w:rPr>
          <w:lang w:val="hi_IN" w:bidi="hi_IN"/>
        </w:rPr>
        <w:t xml:space="preserve"> रात के अंत में, गिबा के पुरुषों ने उस स्त्री को छोड़ दिया। वह स्त्री बूढ़े व्यक्ति के घर लौट जाती है, जहाँ लेवीय व्यक्ति सो रहा था। वह स्त्री दरवाज़े पर गिर जाती है।</w:t>
      </w:r>
    </w:p>
    <w:p>
      <w:pPr/>
      <w:r>
        <w:rPr>
          <w:lang w:val="hi_IN" w:bidi="hi_IN"/>
        </w:rPr>
      </w:r>
      <w:r>
        <w:rPr>
          <w:b/>
          <w:lang w:val="hi_IN" w:bidi="hi_IN"/>
        </w:rPr>
        <w:t>पाँचवें दृश्य में:</w:t>
      </w:r>
      <w:r>
        <w:rPr>
          <w:lang w:val="hi_IN" w:bidi="hi_IN"/>
        </w:rPr>
        <w:t xml:space="preserve"> सुबह लेवीय व्यक्ति जागता है और बूढ़े व्यक्ति के घर का द्वार खोलता है। लेवीय व्यक्ति रखैल को पाता है। लेवीय व्यक्ति अपनी रखैल से कहता है कि वह उठे और उसके साथ एप्रैम वापस आए। रखैल कुछ नहीं बोलती, और लेवीय व्यक्ति उस स्त्री को अपने गदहे पर रखकर एप्रैम लौट जाता है।</w:t>
      </w:r>
    </w:p>
    <w:p>
      <w:pPr/>
      <w:r>
        <w:rPr>
          <w:lang w:val="hi_IN" w:bidi="hi_IN"/>
        </w:rPr>
      </w:r>
      <w:r>
        <w:rPr>
          <w:b/>
          <w:lang w:val="hi_IN" w:bidi="hi_IN"/>
        </w:rPr>
        <w:t>छठे दृश्य में:</w:t>
      </w:r>
      <w:r>
        <w:rPr>
          <w:lang w:val="hi_IN" w:bidi="hi_IN"/>
        </w:rPr>
        <w:t xml:space="preserve"> एप्रैम में लेवीय व्यक्ति के घर पर, लेवीय व्यक्ति रखैल के शरीर के बारह टुकड़े करता है। लेवीय व्यक्ति उस स्त्री के शरीर के टुकड़ों को इस्राएल के गोत्रों के पास भेजता है।</w:t>
      </w:r>
    </w:p>
    <w:p>
      <w:pPr/>
      <w:r>
        <w:rPr>
          <w:lang w:val="hi_IN" w:bidi="hi_IN"/>
        </w:rPr>
      </w:r>
      <w:r>
        <w:rPr>
          <w:b/>
          <w:lang w:val="hi_IN" w:bidi="hi_IN"/>
        </w:rPr>
        <w:t>सातवें दृश्य में:</w:t>
      </w:r>
      <w:r>
        <w:rPr>
          <w:lang w:val="hi_IN" w:bidi="hi_IN"/>
        </w:rPr>
        <w:t xml:space="preserve"> इस्राएली उस स्त्री के शरीर के टुकड़ों को देखते हैं और आपस में बात करते हैं। इस्राएली कहते हैं कि गिबा में जो हुआ, उसके प्रति इस्राएल को अवश्य प्रतिक्रिया करनी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बूढ़ा व्यक्ति</w:t>
      </w:r>
    </w:p>
    <w:p>
      <w:pPr>
        <w:pStyle w:val="ListBullet"/>
        <w:spacing w:line="240" w:lineRule="auto"/>
        <w:ind w:left="720"/>
      </w:pPr>
      <w:r>
        <w:rPr>
          <w:lang w:val="hi_IN" w:bidi="hi_IN"/>
        </w:rPr>
      </w:r>
      <w:r>
        <w:rPr>
          <w:lang w:val="hi_IN" w:bidi="hi_IN"/>
        </w:rPr>
        <w:t>लेवीय व्यक्ति</w:t>
      </w:r>
    </w:p>
    <w:p>
      <w:pPr>
        <w:pStyle w:val="ListBullet"/>
        <w:spacing w:line="240" w:lineRule="auto"/>
        <w:ind w:left="720"/>
      </w:pPr>
      <w:r>
        <w:rPr>
          <w:lang w:val="hi_IN" w:bidi="hi_IN"/>
        </w:rPr>
      </w:r>
      <w:r>
        <w:rPr>
          <w:lang w:val="hi_IN" w:bidi="hi_IN"/>
        </w:rPr>
        <w:t>गिबा के कुछ बिन्यामीनी पुरुष</w:t>
      </w:r>
    </w:p>
    <w:p>
      <w:pPr>
        <w:pStyle w:val="ListBullet"/>
        <w:spacing w:line="240" w:lineRule="auto"/>
        <w:ind w:left="720"/>
      </w:pPr>
      <w:r>
        <w:rPr>
          <w:lang w:val="hi_IN" w:bidi="hi_IN"/>
        </w:rPr>
      </w:r>
      <w:r>
        <w:rPr>
          <w:lang w:val="hi_IN" w:bidi="hi_IN"/>
        </w:rPr>
        <w:t>बूढ़े व्यक्ति की पुत्री</w:t>
      </w:r>
    </w:p>
    <w:p>
      <w:pPr>
        <w:pStyle w:val="ListBullet"/>
        <w:spacing w:line="240" w:lineRule="auto"/>
        <w:ind w:left="720"/>
      </w:pPr>
      <w:r>
        <w:rPr>
          <w:lang w:val="hi_IN" w:bidi="hi_IN"/>
        </w:rPr>
      </w:r>
      <w:r>
        <w:rPr>
          <w:lang w:val="hi_IN" w:bidi="hi_IN"/>
        </w:rPr>
        <w:t>लेवीय व्यक्ति की रखैल</w:t>
      </w:r>
    </w:p>
    <w:p>
      <w:pPr>
        <w:pStyle w:val="ListBullet"/>
        <w:spacing w:line="240" w:lineRule="auto"/>
        <w:ind w:left="720"/>
      </w:pPr>
      <w:r>
        <w:rPr>
          <w:lang w:val="hi_IN" w:bidi="hi_IN"/>
        </w:rPr>
      </w:r>
      <w:r>
        <w:rPr>
          <w:lang w:val="hi_IN" w:bidi="hi_IN"/>
        </w:rPr>
        <w:t>और इस्राएली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कहानी तब आरम्भ होती है जब वह बताती है कि यात्री बूढ़े व्यक्ति के घर के भीतर हैं और वे अच्छा तथा प्रसन्न महसूस कर रहे हैं। उसी समय, गिबा नगर के कुछ बिन्यामीनी पुरुष बूढ़े व्यक्ति के घर पर आते हैं। घर पर आने वाले गिबा के पुरुष बुरे लोग थे, जिन्हें बेलियाल के पुत्र कहा जाता था। वे पुरुष इस्राएली बिन्यामीनी हैं, परन्तु वे यहोवा का अनुसरण नहीं करते हैं। गिबा के लोग बूढ़े व्यक्ति के घर का दरवाजा ज़ोर से खटखटाते हैं। गिबा के लोग और भी ज़ोर-ज़ोर से खटखटाते हैं। गिबा के पुरुष घर के भीतर मौजूद बूढ़े व्यक्ति पर चिल्लाते भी हैं। गिबा के पुरुष चाहते हैं कि बूढ़ा व्यक्ति लेवीय व्यक्ति को बाहर ले आए, ताकि गिबा के पुरुष उस लेवीय व्यक्ति को जान सकें, या उसके साथ लैंगिक सम्बन्ध बना सकें।</w:t>
      </w:r>
    </w:p>
    <w:p>
      <w:pPr/>
      <w:r>
        <w:rPr>
          <w:lang w:val="hi_IN" w:bidi="hi_IN"/>
        </w:rPr>
      </w:r>
      <w:r>
        <w:rPr>
          <w:lang w:val="hi_IN" w:bidi="hi_IN"/>
        </w:rPr>
        <w:t>यहाँ रुकें और इस प्रश्न पर समूह में चर्चा करें: कभी-कभी लोग उन बातों के लिए विनम्र शब्द या वाक्यांश का प्रयोग करते हैं जिनके बारे में बात करते समय लोग असहज या लज्जित महसूस कर सकते हैं। यदि कोई हों, तो लैंगिक सम्बन्ध के बारे में बात करने के लिए आप कौन-से विनम्र शब्द या वाक्यांश इस प्रकार प्रयोग करते हैं? इस ऑडियो को यहाँ रोकें।</w:t>
      </w:r>
    </w:p>
    <w:p>
      <w:pPr/>
      <w:r>
        <w:rPr>
          <w:lang w:val="hi_IN" w:bidi="hi_IN"/>
        </w:rPr>
      </w:r>
      <w:r>
        <w:rPr>
          <w:lang w:val="hi_IN" w:bidi="hi_IN"/>
        </w:rPr>
        <w:t>बूढ़ा व्यक्ति गिबा के पुरुषों से बात करने के लिए अपने घर से बाहर जाता है। बूढ़ा व्यक्ति गिबा के पुरुषों को अपने भाई या मित्र कहकर संबोधित करता है, ताकि यह दिखा सके कि वह भी उन पुरुषों की तरह एक इस्राएली है। बूढ़ा व्यक्ति गिबा के पुरुषों को समझाने का प्रयास करता है कि वे लेवीय व्यक्ति के साथ कोई बुरा कार्य न करें। बूढ़ा व्यक्ति गिबा के पुरुषों को याद दिलाता है कि इस्राएलियों को अतिथियों की देखभाल करनी चाहिए और इस्राएलियों के लिए पुरुषों के बीच लैंगिक सम्बन्ध की अनुमति नहीं है। गिबा के पुरुषों ने गिबा के समुदाय को संकट में डाल दिया।</w:t>
      </w:r>
    </w:p>
    <w:p>
      <w:pPr/>
      <w:r>
        <w:rPr>
          <w:lang w:val="hi_IN" w:bidi="hi_IN"/>
        </w:rPr>
      </w:r>
      <w:r>
        <w:rPr>
          <w:lang w:val="hi_IN" w:bidi="hi_IN"/>
        </w:rPr>
        <w:t>यहाँ रुकें और इस प्रश्न पर समूह में चर्चा करें: यदि आप अपने समुदाय के लोगों को किसी बात के लिए समझाना चाहते हों और उन्हें यह बताना चाहते हों कि आप भी उसी समुदाय का भाग हैं, तो आप कौन-से शब्द या वाक्यांश प्रयोग करेंगे? इस ऑडियो को यहाँ रोकें।</w:t>
      </w:r>
    </w:p>
    <w:p>
      <w:pPr/>
      <w:r>
        <w:rPr>
          <w:lang w:val="hi_IN" w:bidi="hi_IN"/>
        </w:rPr>
      </w:r>
      <w:r>
        <w:rPr>
          <w:lang w:val="hi_IN" w:bidi="hi_IN"/>
        </w:rPr>
        <w:t>बूढ़ा व्यक्ति अचानक उन पुरुषों से बात करने का अपना तरीका बदल देता है। बूढ़ा व्यक्ति उन पुरुषों को उसके स्थान पर घर की स्त्रियों को देने का प्रस्ताव करने का प्रयास करता है। बूढ़ा व्यक्ति गिबा के पुरुषों से कहता है कि वे ध्यान दें और किसी दूसरे समाधान पर विचार करें। हम नहीं जानते कि बूढ़े व्यक्ति ने अचानक उन दो स्त्रियों को गिबा के पुरुषों को देने का विचार किया, या उसने पहले ही यह सोच लिया था परन्तु प्रतीक्षा की और केवल तब उन स्त्रियों को देने का प्रस्ताव रखा जब गिबा के पुरुष किसी को माँगना बंद नहीं कर रहे थे।</w:t>
      </w:r>
    </w:p>
    <w:p>
      <w:pPr/>
      <w:r>
        <w:rPr>
          <w:lang w:val="hi_IN" w:bidi="hi_IN"/>
        </w:rPr>
      </w:r>
      <w:r>
        <w:rPr>
          <w:lang w:val="hi_IN" w:bidi="hi_IN"/>
        </w:rPr>
        <w:t>यहाँ रुकें और इस प्रश्न पर समूह के रूप में चर्चा करें: आप किसी चीज़ की ओर किसी का ध्यान कैसे आकर्षित करते हैं जिसे आप चाहते हैं कि वे देखें या विशेष रूप से उस पर गौर करें? क्रोधित लोगों को शांत करने के लिए आप क्या करते हैं? क्या लोगों की भीड़ को संबोधित करने के लिए आप कोई विशेष शब्दों का प्रयोग करेंगे? इस ऑडियो को यहाँ रोकें।</w:t>
      </w:r>
    </w:p>
    <w:p>
      <w:pPr/>
      <w:r>
        <w:rPr>
          <w:lang w:val="hi_IN" w:bidi="hi_IN"/>
        </w:rPr>
      </w:r>
      <w:r>
        <w:rPr>
          <w:lang w:val="hi_IN" w:bidi="hi_IN"/>
        </w:rPr>
        <w:t>बूढ़ा व्यक्ति घर के बाहर खड़े पुरुषों से कहता है कि वह रखैल और अपनी बेटी को बाहर ले आएगा। बूढ़ा व्यक्ति उन पुरुषों से कहता है कि वे उन स्त्रियों के साथ जो चाहें कर सकते हैं। बूढ़ा व्यक्ति लेवी व्यक्ति को सुरक्षित रखने के बदले स्त्रियों को देने का प्रस्ताव करता है। गिबा के पुरुषों ने बूढ़े व्यक्ति की बात नहीं सुनी। तब लेवीय व्यक्ति स्वयं कार्य करता है, क्योंकि गिबा के पुरुष अब भी उस लेवीय को चाहते थे। लेवीय पुरुष अपनी रखैल को लेकर उसे बाहर निकाल देता है। गिबा के पुरुष लेवीय पुरुष को छोड़कर उस स्त्री को ले जाते हैं।</w:t>
      </w:r>
    </w:p>
    <w:p>
      <w:pPr/>
      <w:r>
        <w:rPr>
          <w:lang w:val="hi_IN" w:bidi="hi_IN"/>
        </w:rPr>
      </w:r>
      <w:r>
        <w:rPr>
          <w:lang w:val="hi_IN" w:bidi="hi_IN"/>
        </w:rPr>
        <w:t>यहाँ रुकें और इस प्रश्न पर समूह में चर्चा करें: जब आप कोई कहानी सुनाते हैं, तो यह दिखाने के लिए कि एक बात उससे पहले हुई किसी दूसरी बात के परिणामस्वरूप हुई है, आप क्या कहते हैं? इस ऑडियो को यहाँ रोकें।</w:t>
      </w:r>
    </w:p>
    <w:p>
      <w:pPr/>
      <w:r>
        <w:rPr>
          <w:lang w:val="hi_IN" w:bidi="hi_IN"/>
        </w:rPr>
      </w:r>
      <w:r>
        <w:rPr>
          <w:lang w:val="hi_IN" w:bidi="hi_IN"/>
        </w:rPr>
        <w:t>गिबा के पुरुष सारी रात उस स्त्री के साथ बलात्कार करते हैं और उसे बहुत सताते हैं। रात के अंत में, जब आकाश में उजियाला होने लगा, तब गिबा के पुरुष उस स्त्री को छोड़ देते हैं। जैसे ही दिन शुरू होता है और सूर्य आकाश में आता है, वह स्त्री बूढ़े आदमी के घर वापस जाती है। कहानीकार अब उस घर में रहने वाले लेवीय पुरुष को उस स्त्री का पति नहीं कहता। इसके बजाय, वह लेवीय पुरुष को उसका स्वामी कहता है। वह स्त्री बूढ़े आदमी के घर के द्वार पर गिर पड़ती है और पूरे दिन का उजियाला होने तक वहीं पड़ी रहती है।</w:t>
      </w:r>
    </w:p>
    <w:p>
      <w:pPr/>
      <w:r>
        <w:rPr>
          <w:lang w:val="hi_IN" w:bidi="hi_IN"/>
        </w:rPr>
      </w:r>
      <w:r>
        <w:rPr>
          <w:lang w:val="hi_IN" w:bidi="hi_IN"/>
        </w:rPr>
        <w:t>यहाँ रुकें और इस प्रश्न पर समूह में चर्चा करें: जैसे-जैसे रात समाप्त होती है और सुबह शुरू होती है, आकाश में क्या परिवर्तन होते हैं? रात से दिन होने के दौरान अलग-अलग समय को बताने या उनका वर्णन करने के लिए आप कौन-से शब्दों का उपयोग करते हैं? इस ऑडियो को यहाँ रोकें।</w:t>
      </w:r>
    </w:p>
    <w:p>
      <w:pPr/>
      <w:r>
        <w:rPr>
          <w:lang w:val="hi_IN" w:bidi="hi_IN"/>
        </w:rPr>
      </w:r>
      <w:r>
        <w:rPr>
          <w:lang w:val="hi_IN" w:bidi="hi_IN"/>
        </w:rPr>
        <w:t>जिस रात पुरुषों ने रखैल के साथ बलात्कार किया था, उसकी अगली सुबह लेवीय पुरुष अपने बिस्तर से उठता है और एप्रैम में अपने घर जाने की तैयारी करता है। लेवीय पुरुष बूढ़े आदमी के घर का द्वार खोलता है और अपने घर जाने के लिए बाहर निकलता है। लेवीय पुरुष उस रखैल को ज़मीन पर पड़ी हुई देखता है। उस स्त्री के हाथ घर के प्रवेश द्वार पर ज़मीन पर पड़े हैं। लेवीय पुरुष उससे उठने और उसके साथ चलने के लिए कहता है। वह स्त्री कोई उत्तर नहीं देती। लेवीय पुरुष अपनी रखैल को अपने गधे पर रखता है और एप्रैम में अपने घर जाने के लिए यात्रा शुरू करता है।</w:t>
      </w:r>
    </w:p>
    <w:p>
      <w:pPr/>
      <w:r>
        <w:rPr>
          <w:lang w:val="hi_IN" w:bidi="hi_IN"/>
        </w:rPr>
      </w:r>
      <w:r>
        <w:rPr>
          <w:lang w:val="hi_IN" w:bidi="hi_IN"/>
        </w:rPr>
        <w:t>लेवीय पुरुष एप्रैम में अपने घर वापस पहुँच जाता है। लेवीय पुरुष के घर पर, वह लेवीय पुरुष अपनी रखैल के टुकड़े करने के लिए एक विशेष छुरी का उपयोग करता है। लेवीय पुरुष उस स्त्री के शरीर को उसी प्रकार काटता है जैसे कोई लेवीय याजक यहोवा को चढ़ाए जाने वाले बलिदान के पशु को काटता है। लेवीय पुरुष उस स्त्री के शरीर को 12 अलग-अलग टुकड़ों में काट देता है।</w:t>
      </w:r>
    </w:p>
    <w:p>
      <w:pPr/>
      <w:r>
        <w:rPr>
          <w:lang w:val="hi_IN" w:bidi="hi_IN"/>
        </w:rPr>
      </w:r>
      <w:r>
        <w:rPr>
          <w:lang w:val="hi_IN" w:bidi="hi_IN"/>
        </w:rPr>
        <w:t>यहाँ रुकें और इस गतिविधि पर समूह में चर्चा करें: यदि संभव हो, उस समय के बारे में बात करें जब आपने किसी व्यक्ति या जानवर को देखा हो और आपको पता न हो कि वह जीवित था या मृत। ध्यान दें कि आप किसी जीवित पशु या व्यक्ति के लिए किसी मरे हुए पशु या व्यक्ति की तुलना में किन शब्दों का उपयोग करते हैं। इस ऑडियो को यहाँ रोकें।</w:t>
      </w:r>
    </w:p>
    <w:p>
      <w:pPr/>
      <w:r>
        <w:rPr>
          <w:lang w:val="hi_IN" w:bidi="hi_IN"/>
        </w:rPr>
      </w:r>
      <w:r>
        <w:rPr>
          <w:lang w:val="hi_IN" w:bidi="hi_IN"/>
        </w:rPr>
        <w:t>लेवीय व्यक्ति उस स्त्री के शरीर के 12 भागों को इस्राएल के सभी अलग-अलग क्षेत्रों में भेजता है। लेवीय व्यक्ति शायद इस्राएल के 12 गोत्रों को एक संदेश भेजता है। लेवीय व्यक्ति और रखैल की कहानी सुनाने वाले संदेशवाहक शरीर के अंगों को अपने साथ ले जाते हैं।</w:t>
      </w:r>
    </w:p>
    <w:p>
      <w:pPr/>
      <w:r>
        <w:rPr>
          <w:lang w:val="hi_IN" w:bidi="hi_IN"/>
        </w:rPr>
      </w:r>
      <w:r>
        <w:rPr>
          <w:lang w:val="hi_IN" w:bidi="hi_IN"/>
        </w:rPr>
        <w:t>इस्राएल के अलग-अलग भागों में रहने वाले इस्राएली शरीर के अंगों को देखते हैं और लेवीय पुरुष तथा रखैल की कहानी सुनते हैं। इस्राएली चकित हैं और कहते हैं कि जब से इस्राएली मिस्र से निकले हैं, तब से इस कहानी जैसी कोई बात नहीं हुई है। इस्राएली आपस में बात करते हैं और कहते हैं कि लोगों को इस विषय में बोलना और कुछ करना चाहिए। इस्राएल को लेवीय व्यक्ति के संदेश का उत्तर देने की आवश्यकता है।</w:t>
      </w:r>
    </w:p>
    <w:p>
      <w:pPr/>
      <w:r>
        <w:rPr>
          <w:lang w:val="hi_IN" w:bidi="hi_IN"/>
        </w:rPr>
      </w:r>
      <w:r>
        <w:rPr>
          <w:lang w:val="hi_IN" w:bidi="hi_IN"/>
        </w:rPr>
        <w:t>यहाँ रुकें और इस प्रश्न पर समूह में चर्चा करें: किसी एक व्यक्ति से ऐसी घटना की कहानी सुनाने को कहें जब किसी व्यक्ति ने दूसरे व्यक्ति के साथ बहुत बुरा काम किया हो। जब लोगों ने जो हुआ उसके बारे में सुना, तो उन्होंने क्या कहा? समुदाय ने अगुवों से उस व्यक्ति को कैसे उत्तर देने या दण्ड देने के लिए कहा जिसने भयानक काम किया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19:22–30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की कहानी बहुत क्रूर है, इसलिए समूह इस चरण में इस भाग को नाटकीय रूप से नहीं दिखाएगा।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बूढ़ा व्यक्ति</w:t>
      </w:r>
    </w:p>
    <w:p>
      <w:pPr>
        <w:pStyle w:val="ListBullet"/>
        <w:spacing w:line="240" w:lineRule="auto"/>
        <w:ind w:left="720"/>
      </w:pPr>
      <w:r>
        <w:rPr>
          <w:lang w:val="hi_IN" w:bidi="hi_IN"/>
        </w:rPr>
      </w:r>
      <w:r>
        <w:rPr>
          <w:lang w:val="hi_IN" w:bidi="hi_IN"/>
        </w:rPr>
        <w:t>लेवीय व्यक्ति</w:t>
      </w:r>
    </w:p>
    <w:p>
      <w:pPr>
        <w:pStyle w:val="ListBullet"/>
        <w:spacing w:line="240" w:lineRule="auto"/>
        <w:ind w:left="720"/>
      </w:pPr>
      <w:r>
        <w:rPr>
          <w:lang w:val="hi_IN" w:bidi="hi_IN"/>
        </w:rPr>
      </w:r>
      <w:r>
        <w:rPr>
          <w:lang w:val="hi_IN" w:bidi="hi_IN"/>
        </w:rPr>
        <w:t>गिबा के कुछ बिन्यामीनी पुरुष</w:t>
      </w:r>
    </w:p>
    <w:p>
      <w:pPr>
        <w:pStyle w:val="ListBullet"/>
        <w:spacing w:line="240" w:lineRule="auto"/>
        <w:ind w:left="720"/>
      </w:pPr>
      <w:r>
        <w:rPr>
          <w:lang w:val="hi_IN" w:bidi="hi_IN"/>
        </w:rPr>
      </w:r>
      <w:r>
        <w:rPr>
          <w:lang w:val="hi_IN" w:bidi="hi_IN"/>
        </w:rPr>
        <w:t>बूढ़े व्यक्ति की पुत्री</w:t>
      </w:r>
    </w:p>
    <w:p>
      <w:pPr>
        <w:pStyle w:val="ListBullet"/>
        <w:spacing w:line="240" w:lineRule="auto"/>
        <w:ind w:left="720"/>
      </w:pPr>
      <w:r>
        <w:rPr>
          <w:lang w:val="hi_IN" w:bidi="hi_IN"/>
        </w:rPr>
      </w:r>
      <w:r>
        <w:rPr>
          <w:lang w:val="hi_IN" w:bidi="hi_IN"/>
        </w:rPr>
        <w:t>लेवीय व्यक्ति की रखैल</w:t>
      </w:r>
    </w:p>
    <w:p>
      <w:pPr>
        <w:pStyle w:val="ListBullet"/>
        <w:spacing w:line="240" w:lineRule="auto"/>
        <w:ind w:left="720"/>
      </w:pPr>
      <w:r>
        <w:rPr>
          <w:lang w:val="hi_IN" w:bidi="hi_IN"/>
        </w:rPr>
      </w:r>
      <w:r>
        <w:rPr>
          <w:lang w:val="hi_IN" w:bidi="hi_IN"/>
        </w:rPr>
        <w:t>और इस्राएली लोग।</w:t>
      </w:r>
    </w:p>
    <w:p>
      <w:pPr/>
      <w:r>
        <w:rPr>
          <w:lang w:val="hi_IN" w:bidi="hi_IN"/>
        </w:rPr>
      </w:r>
      <w:r>
        <w:rPr>
          <w:lang w:val="hi_IN" w:bidi="hi_IN"/>
        </w:rPr>
        <w:t>पहले, दूसरे और तीसरे दृश्य में, लेवीय व्यक्ति, बूढ़ा व्यक्ति और रखैल घर के भीतर एक साथ हैं। गिबा के कुछ पुरुष घर के बाहर हैं, और वे दरवाजा खटखटाते हैं और लेवीय व्यक्ति के लिए चिल्लाते हैं। बूढ़ा व्यक्ति उन पुरुषों को रोकने के लिए बाहर जाता है। बूढ़ा व्यक्ति लेवीय व्यक्ति के स्थान पर गिबा के पुरुषों को दो स्त्रियों को देने का प्रस्ताव करता है। गिबा के पुरुषों ने बूढ़ा व्यक्ति के प्रस्ताव को अस्वीकार कर दिया। लेवीय व्यक्ति अपनी रखैल को बाहर भेज देता है, और गिबा के पुरुष उस स्त्री को पकड़ लेते हैं। गिबा के पुरुषों ने पूरी रात उस रखैल के साथ बलात्कार किया और उसे पीड़ा पहुँचाई।</w:t>
      </w:r>
    </w:p>
    <w:p>
      <w:pPr/>
      <w:r>
        <w:rPr>
          <w:lang w:val="hi_IN" w:bidi="hi_IN"/>
        </w:rPr>
      </w:r>
      <w:r>
        <w:rPr>
          <w:lang w:val="hi_IN" w:bidi="hi_IN"/>
        </w:rPr>
        <w:t>यहाँ रुकें और समूह में चर्चा करें कि बूढ़ा व्यक्ति क्या महसूस कर रहा है या क्या सोच रहा है। इस ऑडियो को यहाँ रोकें।</w:t>
      </w:r>
    </w:p>
    <w:p>
      <w:pPr/>
      <w:r>
        <w:rPr>
          <w:lang w:val="hi_IN" w:bidi="hi_IN"/>
        </w:rPr>
      </w:r>
      <w:r>
        <w:rPr>
          <w:lang w:val="hi_IN" w:bidi="hi_IN"/>
        </w:rPr>
        <w:t>यहाँ रुकें और समूह में चर्चा करें कि लेवी व्यक्ति क्या महसूस कर रहा है या क्या सोच रहा है। इस ऑडियो को यहाँ रोकें।</w:t>
      </w:r>
    </w:p>
    <w:p>
      <w:pPr/>
      <w:r>
        <w:rPr>
          <w:lang w:val="hi_IN" w:bidi="hi_IN"/>
        </w:rPr>
      </w:r>
      <w:r>
        <w:rPr>
          <w:lang w:val="hi_IN" w:bidi="hi_IN"/>
        </w:rPr>
        <w:t>यहाँ रुकें और समूह में चर्चा करें कि गिबा के पुरुष क्या महसूस कर रहे हैं या क्या सोच रहे हैं। इस ऑडियो को यहाँ रोकें।</w:t>
      </w:r>
    </w:p>
    <w:p>
      <w:pPr/>
      <w:r>
        <w:rPr>
          <w:lang w:val="hi_IN" w:bidi="hi_IN"/>
        </w:rPr>
      </w:r>
      <w:r>
        <w:rPr>
          <w:lang w:val="hi_IN" w:bidi="hi_IN"/>
        </w:rPr>
        <w:t>यहाँ रुकें और समूह में चर्चा करें कि लेवी व्यक्ति की रखैल क्या महसूस कर रही है या क्या सोच रही है। इस ऑडियो को यहाँ रोकें।</w:t>
      </w:r>
    </w:p>
    <w:p>
      <w:pPr/>
      <w:r>
        <w:rPr>
          <w:lang w:val="hi_IN" w:bidi="hi_IN"/>
        </w:rPr>
      </w:r>
      <w:r>
        <w:rPr>
          <w:lang w:val="hi_IN" w:bidi="hi_IN"/>
        </w:rPr>
        <w:t>चौथे और पाँचवें दृश्य में, रात के अंत में, गिबा के पुरुष उस स्त्री को छोड़ देते हैं। वह स्त्री उस बूढ़े व्यक्ति के घर लौटती है, जहाँ वह लेवीय व्यक्ति सोया था। वह स्त्री दरवाज़े पर गिर जाती है। सुबह लेवीय व्यक्ति जागता है और बूढ़े व्यक्ति के घर का द्वार खोलता है। लेवीय व्यक्ति रखैल को पाता है। लेवीय व्यक्ति अपनी रखैल से कहता है कि वह उठे और उसके साथ एप्रैम वापस आए। रखैल कुछ नहीं बोलती, और लेवीय व्यक्ति उस स्त्री को अपने गदहे पर रखकर एप्रैम लौट जाता है।</w:t>
      </w:r>
    </w:p>
    <w:p>
      <w:pPr/>
      <w:r>
        <w:rPr>
          <w:lang w:val="hi_IN" w:bidi="hi_IN"/>
        </w:rPr>
      </w:r>
      <w:r>
        <w:rPr>
          <w:lang w:val="hi_IN" w:bidi="hi_IN"/>
        </w:rPr>
        <w:t>यहाँ रुकें और समूह में चर्चा करें कि लेवी व्यक्ति क्या महसूस कर रहा है या क्या सोच रहा है। इस ऑडियो को यहाँ रोकें।</w:t>
      </w:r>
    </w:p>
    <w:p>
      <w:pPr/>
      <w:r>
        <w:rPr>
          <w:lang w:val="hi_IN" w:bidi="hi_IN"/>
        </w:rPr>
      </w:r>
      <w:r>
        <w:rPr>
          <w:lang w:val="hi_IN" w:bidi="hi_IN"/>
        </w:rPr>
        <w:t>यहाँ रुकें और समूह में चर्चा करें कि लेवी व्यक्ति की रखैल क्या महसूस कर रही है या क्या सोच रही है। इस ऑडियो को यहाँ रोकें।</w:t>
      </w:r>
    </w:p>
    <w:p>
      <w:pPr/>
      <w:r>
        <w:rPr>
          <w:lang w:val="hi_IN" w:bidi="hi_IN"/>
        </w:rPr>
      </w:r>
      <w:r>
        <w:rPr>
          <w:lang w:val="hi_IN" w:bidi="hi_IN"/>
        </w:rPr>
        <w:t>छठे और सातवें दृश्य में, एप्रैम में लेवीय व्यक्ति के घर पर, लेवीय व्यक्ति रखैल के 12 टुकड़े करता है। लेवीय व्यक्ति उस स्त्री के शरीर के टुकड़ों को इस्राएल के गोत्रों के पास भेजता है। इस्राएली उस स्त्री के शरीर के टुकड़ों को देखते हैं और आपस में बात करते हैं। इस्राएली कहते हैं कि गिबा में जो हुआ, उसके प्रति इस्राएल को अवश्य प्रतिक्रिया करनी चाहिए।</w:t>
      </w:r>
    </w:p>
    <w:p>
      <w:pPr/>
      <w:r>
        <w:rPr>
          <w:lang w:val="hi_IN" w:bidi="hi_IN"/>
        </w:rPr>
      </w:r>
      <w:r>
        <w:rPr>
          <w:lang w:val="hi_IN" w:bidi="hi_IN"/>
        </w:rPr>
        <w:t>यहाँ रुकें और समूह में चर्चा करें कि लेवी व्यक्ति क्या महसूस कर रहा है या क्या सोच रहा है। इस ऑडियो को यहाँ रोकें।</w:t>
      </w:r>
    </w:p>
    <w:p>
      <w:pPr/>
      <w:r>
        <w:rPr>
          <w:lang w:val="hi_IN" w:bidi="hi_IN"/>
        </w:rPr>
      </w:r>
      <w:r>
        <w:rPr>
          <w:lang w:val="hi_IN" w:bidi="hi_IN"/>
        </w:rPr>
        <w:t>यहाँ रुकें और समूह में चर्चा करें कि इस्राएली लोग क्या महसूस कर रहे हैं या क्या सोच रहे हैं। इस ऑडियो को यहाँ रोकें।</w:t>
      </w:r>
    </w:p>
    <w:p>
      <w:pPr/>
      <w:r>
        <w:rPr>
          <w:lang w:val="hi_IN" w:bidi="hi_IN"/>
        </w:rPr>
      </w:r>
      <w:r>
        <w:rPr>
          <w:lang w:val="hi_IN" w:bidi="hi_IN"/>
        </w:rPr>
        <w:t>यहाँ रुकें और समूह में चर्चा करें कि यह कहानी आपको कैसा महसूस कराती है और आप क्या सोचते हैं। क्या आपको इस कहानी के बारे में सोचने या अपने समूह के किसी सदस्य या किसी अन्य व्यक्ति के साथ बात करने के लिए कुछ समय चाहिए? जब आप इस प्रकार की कहानी के बारे में सोचते हैं, तो अपने आप की देखभाल करने के लिए आप क्या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19:22–30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बूढ़े व्यक्ति और लेवीय व्यक्ति ने आनन्द लिया। उसी समय, कुछ </w:t>
      </w:r>
      <w:r>
        <w:rPr>
          <w:b/>
          <w:lang w:val="hi_IN" w:bidi="hi_IN"/>
        </w:rPr>
        <w:t>दुष्ट या लुच्चे पुरुषों</w:t>
      </w:r>
      <w:r>
        <w:rPr>
          <w:lang w:val="hi_IN" w:bidi="hi_IN"/>
        </w:rPr>
        <w:t xml:space="preserve"> ने बूढ़े व्यक्ति के घर को घेर लिया। इस्राएली लोग मानते थे कि ये पुरुष, जिन्हें बेलियाल के पुत्र कहा गया, समुदाय में किसी मूल्य के नहीं थे। ये बुरे चरित्र के पुरुष थे। ये पुरुष किसी बुरे समुदाय से पैदा हुए थे, या उससे आए थे।</w:t>
      </w:r>
    </w:p>
    <w:p>
      <w:pPr/>
      <w:r>
        <w:rPr>
          <w:lang w:val="hi_IN" w:bidi="hi_IN"/>
        </w:rPr>
      </w:r>
      <w:r>
        <w:rPr>
          <w:lang w:val="hi_IN" w:bidi="hi_IN"/>
        </w:rPr>
        <w:t>यहाँ रुकें और समूह के रूप में चर्चा करें कि आप "दुष्ट या लुच्चे पुरुषों" के लिए किस शब्द या वाक्यांश का उपयोग करेंगे। यदि आपने पहले ही बाइबल की किसी अन्य पुस्तक में इन शब्दों का अनुवाद किया है, तो उसी शब्द का उपयोग करें जिसका उपयोग आपने वहाँ किया था। इस ऑडियो को यहाँ रोकें।</w:t>
      </w:r>
    </w:p>
    <w:p>
      <w:pPr/>
      <w:r>
        <w:rPr>
          <w:lang w:val="hi_IN" w:bidi="hi_IN"/>
        </w:rPr>
      </w:r>
      <w:r>
        <w:rPr>
          <w:lang w:val="hi_IN" w:bidi="hi_IN"/>
        </w:rPr>
        <w:t xml:space="preserve">गिबा के लोगों ने दरवाज़े पर ज़ोर से </w:t>
      </w:r>
      <w:r>
        <w:rPr>
          <w:b/>
          <w:lang w:val="hi_IN" w:bidi="hi_IN"/>
        </w:rPr>
        <w:t>खटखटाया</w:t>
      </w:r>
      <w:r>
        <w:rPr>
          <w:lang w:val="hi_IN" w:bidi="hi_IN"/>
        </w:rPr>
        <w:t xml:space="preserve"> या </w:t>
      </w:r>
      <w:r>
        <w:rPr>
          <w:b/>
          <w:lang w:val="hi_IN" w:bidi="hi_IN"/>
        </w:rPr>
        <w:t>मारकर</w:t>
      </w:r>
      <w:r>
        <w:rPr>
          <w:lang w:val="hi_IN" w:bidi="hi_IN"/>
        </w:rPr>
        <w:t xml:space="preserve"> उसे पीटा था। गिबा के पुरुषों ने अपने हाथों या किसी कठोर वस्तु से द्वार पर ज़ोर-ज़ोर से प्रहार किया। उन पुरुषों ने बार-बार दरवाजा खटखटाया और इससे अधिक ऊँची आवाज़ हुई।</w:t>
      </w:r>
    </w:p>
    <w:p>
      <w:pPr/>
      <w:r>
        <w:rPr>
          <w:lang w:val="hi_IN" w:bidi="hi_IN"/>
        </w:rPr>
      </w:r>
      <w:r>
        <w:rPr>
          <w:lang w:val="hi_IN" w:bidi="hi_IN"/>
        </w:rPr>
        <w:t>यहाँ रुकें और समूह के रूप में चर्चा करें कि आप "ज़ोर से खटखटाया" या "पीटकर मारना" के लिए किस शब्द या वाक्यांश का उपयोग करेंगे। इस ऑडियो को यहाँ रोकें।</w:t>
      </w:r>
    </w:p>
    <w:p>
      <w:pPr/>
      <w:r>
        <w:rPr>
          <w:lang w:val="hi_IN" w:bidi="hi_IN"/>
        </w:rPr>
      </w:r>
      <w:r>
        <w:rPr>
          <w:lang w:val="hi_IN" w:bidi="hi_IN"/>
        </w:rPr>
        <w:t xml:space="preserve">बूढ़ा व्यक्ति, जो घर का </w:t>
      </w:r>
      <w:r>
        <w:rPr>
          <w:b/>
          <w:lang w:val="hi_IN" w:bidi="hi_IN"/>
        </w:rPr>
        <w:t>स्वामी</w:t>
      </w:r>
      <w:r>
        <w:rPr>
          <w:lang w:val="hi_IN" w:bidi="hi_IN"/>
        </w:rPr>
        <w:t xml:space="preserve"> था, गिबा के लोगों से बात करने के लिए बाहर गया। स्वामी के लिए उसी शब्द या वाक्यांश का उपयोग करें जिसका उपयोग आपने पिछले भागों में किया था। स्वामी के बारे में अधिक जानकारी के लिए, मुख्य शब्दावली देखें।</w:t>
      </w:r>
    </w:p>
    <w:p>
      <w:pPr/>
      <w:r>
        <w:rPr>
          <w:lang w:val="hi_IN" w:bidi="hi_IN"/>
        </w:rPr>
      </w:r>
      <w:r>
        <w:rPr>
          <w:lang w:val="hi_IN" w:bidi="hi_IN"/>
        </w:rPr>
        <w:t xml:space="preserve">गिबा के पुरुष लेवीय व्यक्ति को </w:t>
      </w:r>
      <w:r>
        <w:rPr>
          <w:b/>
          <w:lang w:val="hi_IN" w:bidi="hi_IN"/>
        </w:rPr>
        <w:t>जानना</w:t>
      </w:r>
      <w:r>
        <w:rPr>
          <w:lang w:val="hi_IN" w:bidi="hi_IN"/>
        </w:rPr>
        <w:t xml:space="preserve"> चाहते थे, या उसके साथ लैंगिक सम्बन्ध बनाना चाहते थे।</w:t>
      </w:r>
    </w:p>
    <w:p>
      <w:pPr/>
      <w:r>
        <w:rPr>
          <w:lang w:val="hi_IN" w:bidi="hi_IN"/>
        </w:rPr>
      </w:r>
      <w:r>
        <w:rPr>
          <w:lang w:val="hi_IN" w:bidi="hi_IN"/>
        </w:rPr>
        <w:t>यहाँ रुकें और चर्चा करें कि आप "जानना" के लिए किस शब्द या वाक्यांश का उपयोग करेंगे, जो लैंगिक सम्बन्ध बनाने का एक विनम्र तरीका है। उस चर्चा के बारे में सोचिए जो आपने चरण तीन में दृश्यों को निर्धारित करते समय इस वाक्यांश के विषय में की थी। यदि आपने पहले ही बाइबल की किसी अन्य पुस्तक में इस विचार का अनुवाद किया है, तो उन्हीं शब्दों या वाक्यांशों का उपयोग करें जिनका उपयोग आपने वहाँ किया है। इस ऑडियो को यहाँ रोकें।</w:t>
      </w:r>
    </w:p>
    <w:p>
      <w:pPr/>
      <w:r>
        <w:rPr>
          <w:lang w:val="hi_IN" w:bidi="hi_IN"/>
        </w:rPr>
      </w:r>
      <w:r>
        <w:rPr>
          <w:lang w:val="hi_IN" w:bidi="hi_IN"/>
        </w:rPr>
        <w:t xml:space="preserve">बूढ़े व्यक्ति ने गिबा के लोगों को अपने </w:t>
      </w:r>
      <w:r>
        <w:rPr>
          <w:b/>
          <w:lang w:val="hi_IN" w:bidi="hi_IN"/>
        </w:rPr>
        <w:t>भाइयों</w:t>
      </w:r>
      <w:r>
        <w:rPr>
          <w:lang w:val="hi_IN" w:bidi="hi_IN"/>
        </w:rPr>
        <w:t xml:space="preserve"> कहकर बुलाया। भाइयों या साथी इस्राएलियों के लिए उसी शब्द या वाक्यांश का उपयोग करें जिसका उपयोग आपने पिछले भागों में किया है।</w:t>
      </w:r>
    </w:p>
    <w:p>
      <w:pPr/>
      <w:r>
        <w:rPr>
          <w:lang w:val="hi_IN" w:bidi="hi_IN"/>
        </w:rPr>
      </w:r>
      <w:r>
        <w:rPr>
          <w:lang w:val="hi_IN" w:bidi="hi_IN"/>
        </w:rPr>
        <w:t xml:space="preserve">बूढ़े व्यक्ति ने गिबा के पुरुषों से विनती की कि वे ऐसा </w:t>
      </w:r>
      <w:r>
        <w:rPr>
          <w:b/>
          <w:lang w:val="hi_IN" w:bidi="hi_IN"/>
        </w:rPr>
        <w:t>दुष्ट</w:t>
      </w:r>
      <w:r>
        <w:rPr>
          <w:lang w:val="hi_IN" w:bidi="hi_IN"/>
        </w:rPr>
        <w:t>, घृणित या लज्जाजनक कार्य न करें। बूढ़ा व्यक्ति नहीं चाहता था कि गिबा के पुरुष ऐसा कार्य करें जो इस्राएली समुदाय के नियमों को तोड़े या इस्राएली समुदाय को हानि पहुँचाए।</w:t>
      </w:r>
    </w:p>
    <w:p>
      <w:pPr/>
      <w:r>
        <w:rPr>
          <w:lang w:val="hi_IN" w:bidi="hi_IN"/>
        </w:rPr>
      </w:r>
      <w:r>
        <w:rPr>
          <w:lang w:val="hi_IN" w:bidi="hi_IN"/>
        </w:rPr>
        <w:t>यहाँ रुकें और समूह में चर्चा करें कि आप दुष्ट, अपमानजनक या शर्मनाक बात के लिए किस शब्द या वाक्यांश का उपयोग करेंगे। अधिक जानकारी के लिए मुख्य शब्दावली में दुष्टता को देखें।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बूढ़े व्यक्ति ने गिबा के पुरुषों के सामने अपनी </w:t>
      </w:r>
      <w:r>
        <w:rPr>
          <w:b/>
          <w:lang w:val="hi_IN" w:bidi="hi_IN"/>
        </w:rPr>
        <w:t>कुँवारी</w:t>
      </w:r>
      <w:r>
        <w:rPr>
          <w:lang w:val="hi_IN" w:bidi="hi_IN"/>
        </w:rPr>
        <w:t xml:space="preserve"> बेटी को पेश किया। कुँवारी वह स्त्री होती है जो अविवाहित हो और जिसने कभी लैंगिक सम्बन्ध न बनाया हो।</w:t>
      </w:r>
    </w:p>
    <w:p>
      <w:pPr/>
      <w:r>
        <w:rPr>
          <w:lang w:val="hi_IN" w:bidi="hi_IN"/>
        </w:rPr>
      </w:r>
      <w:r>
        <w:rPr>
          <w:lang w:val="hi_IN" w:bidi="hi_IN"/>
        </w:rPr>
        <w:t>यहाँ रुकें और समूह में चर्चा करें कि आप कुँवारी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बूढ़े व्यक्ति ने लेवीय व्यक्ति की </w:t>
      </w:r>
      <w:r>
        <w:rPr>
          <w:b/>
          <w:lang w:val="hi_IN" w:bidi="hi_IN"/>
        </w:rPr>
        <w:t>रखैल</w:t>
      </w:r>
      <w:r>
        <w:rPr>
          <w:lang w:val="hi_IN" w:bidi="hi_IN"/>
        </w:rPr>
        <w:t xml:space="preserve"> को पेश किया। रखैल के लिए उसी शब्द या वाक्यांश का उपयोग करें जिसका उपयोग आपने पिछले भागों में किया था।</w:t>
      </w:r>
    </w:p>
    <w:p>
      <w:pPr/>
      <w:r>
        <w:rPr>
          <w:lang w:val="hi_IN" w:bidi="hi_IN"/>
        </w:rPr>
      </w:r>
      <w:r>
        <w:rPr>
          <w:lang w:val="hi_IN" w:bidi="hi_IN"/>
        </w:rPr>
        <w:t xml:space="preserve">गिबा के पुरुषों ने लेवीय व्यक्ति की रखैल को </w:t>
      </w:r>
      <w:r>
        <w:rPr>
          <w:b/>
          <w:lang w:val="hi_IN" w:bidi="hi_IN"/>
        </w:rPr>
        <w:t>जाना</w:t>
      </w:r>
      <w:r>
        <w:rPr>
          <w:lang w:val="hi_IN" w:bidi="hi_IN"/>
        </w:rPr>
        <w:t>, अर्थात उसके साथ लैंगिक सम्बन्ध बनाए। इस भाग में लैंगिक सम्बन्ध के लिए जो शब्द प्रयोग किया गया है, वही शब्द उन सम्बन्धों के लिए भी प्रयोग होता है जिनमें दोनों लोग सहमत हों, और उन सम्बन्धों के लिए भी जिनमें एक व्यक्ति दूसरे पर बलपूर्वक ऐसा करे। पुरुषों और रखैल के बीच लैंगिक सम्बन्ध उस स्त्री पर बलपूर्वक थोपा गया था। वह स्त्री गिबा के पुरुषों के साथ लैंगिक सम्बन्ध नहीं रखना चाहती थी। गिबा के पुरुषों ने उस स्त्री का बलात्कार किया।</w:t>
      </w:r>
    </w:p>
    <w:p>
      <w:pPr/>
      <w:r>
        <w:rPr>
          <w:lang w:val="hi_IN" w:bidi="hi_IN"/>
        </w:rPr>
      </w:r>
      <w:r>
        <w:rPr>
          <w:lang w:val="hi_IN" w:bidi="hi_IN"/>
        </w:rPr>
        <w:t>यहाँ रुकें और समूह के रूप में चर्चा करें कि जब लोग किसी और को लैंगिक सम्बन्ध बनाने के लिए मजबूर करते हैं, तो आप "जानता था" या बलात्कार किया गया के लिए किस शब्द या वाक्यांश का उपयोग करेंगे। इस ऑडियो को यहाँ रोकें।</w:t>
      </w:r>
    </w:p>
    <w:p>
      <w:pPr/>
      <w:r>
        <w:rPr>
          <w:lang w:val="hi_IN" w:bidi="hi_IN"/>
        </w:rPr>
      </w:r>
      <w:r>
        <w:rPr>
          <w:lang w:val="hi_IN" w:bidi="hi_IN"/>
        </w:rPr>
        <w:t xml:space="preserve">गिबा के पुरुषों ने उस स्त्री को </w:t>
      </w:r>
      <w:r>
        <w:rPr>
          <w:b/>
          <w:lang w:val="hi_IN" w:bidi="hi_IN"/>
        </w:rPr>
        <w:t>भोर</w:t>
      </w:r>
      <w:r>
        <w:rPr>
          <w:lang w:val="hi_IN" w:bidi="hi_IN"/>
        </w:rPr>
        <w:t xml:space="preserve"> के समय छोड़ दिया, अर्थात रात के अंत में जब आकाश में उजाला होने लगता है।</w:t>
      </w:r>
    </w:p>
    <w:p>
      <w:pPr/>
      <w:r>
        <w:rPr>
          <w:lang w:val="hi_IN" w:bidi="hi_IN"/>
        </w:rPr>
      </w:r>
      <w:r>
        <w:rPr>
          <w:lang w:val="hi_IN" w:bidi="hi_IN"/>
        </w:rPr>
        <w:t>यहाँ रुकें और समूह में चर्चा करें कि आप भोर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वह स्त्री बूढ़े व्यक्ति के घर के द्वार पर गिर पड़ी, जहाँ उसका स्वामी सो रहा था। उस स्त्री का स्वामी, वह लेवीय व्यक्ति, सुबह उठा और उसने घर का द्वार खोला। लेवीय व्यक्ति ने अपनी रखैल को द्वार में पड़ी हुई पाया और उसके हाथ </w:t>
      </w:r>
      <w:r>
        <w:rPr>
          <w:b/>
          <w:lang w:val="hi_IN" w:bidi="hi_IN"/>
        </w:rPr>
        <w:t>डेवढ़ी</w:t>
      </w:r>
      <w:r>
        <w:rPr>
          <w:lang w:val="hi_IN" w:bidi="hi_IN"/>
        </w:rPr>
        <w:t xml:space="preserve"> पर थे।</w:t>
      </w:r>
    </w:p>
    <w:p>
      <w:pPr/>
      <w:r>
        <w:rPr>
          <w:lang w:val="hi_IN" w:bidi="hi_IN"/>
        </w:rPr>
      </w:r>
      <w:r>
        <w:rPr>
          <w:lang w:val="hi_IN" w:bidi="hi_IN"/>
        </w:rPr>
        <w:t>यहाँ रुकें और समूह में चर्चा करें कि आप डेवढ़ी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लेवीय व्यक्ति ने उस स्त्री को घर जाने के लिए उठने को कहा। उस स्त्री ने लेवीय व्यक्ति को उत्तर नहीं दिया। लेवीय व्यक्ति ने अपनी रखैल को अपने गदहे पर लादा और एप्रैम में घर को चला गया। घर पहुँचकर लेवीय व्यक्ति ने एक छुरी ली और उस स्त्री के शरीर को </w:t>
      </w:r>
      <w:r>
        <w:rPr>
          <w:b/>
          <w:lang w:val="hi_IN" w:bidi="hi_IN"/>
        </w:rPr>
        <w:t>अंग-अंग करके काट डाला</w:t>
      </w:r>
      <w:r>
        <w:rPr>
          <w:lang w:val="hi_IN" w:bidi="hi_IN"/>
        </w:rPr>
        <w:t>। इसका अर्थ है कि उसने उसके शरीर के विभिन्न हिस्सों को काट डाला।</w:t>
      </w:r>
    </w:p>
    <w:p>
      <w:pPr/>
      <w:r>
        <w:rPr>
          <w:lang w:val="hi_IN" w:bidi="hi_IN"/>
        </w:rPr>
      </w:r>
      <w:r>
        <w:rPr>
          <w:lang w:val="hi_IN" w:bidi="hi_IN"/>
        </w:rPr>
        <w:t>यहाँ रुकें और समूह में चर्चा करें कि आप अंग-अंग के लिए किस शब्द या वाक्यांश का उपयोग करेंगे। इस ऑडियो को यहाँ रोकें।</w:t>
      </w:r>
    </w:p>
    <w:p>
      <w:pPr/>
      <w:r>
        <w:rPr>
          <w:lang w:val="hi_IN" w:bidi="hi_IN"/>
        </w:rPr>
      </w:r>
      <w:r>
        <w:rPr>
          <w:lang w:val="hi_IN" w:bidi="hi_IN"/>
        </w:rPr>
        <w:t xml:space="preserve">लेवीय व्यक्ति ने उस स्त्री के शरीर के टुकड़ों को इस्राएल देश के विभिन्न गोत्रीय क्षेत्रों में भेज दिया। </w:t>
      </w:r>
      <w:r>
        <w:rPr>
          <w:b/>
          <w:lang w:val="hi_IN" w:bidi="hi_IN"/>
        </w:rPr>
        <w:t>इस्राएलियों</w:t>
      </w:r>
      <w:r>
        <w:rPr>
          <w:lang w:val="hi_IN" w:bidi="hi_IN"/>
        </w:rPr>
        <w:t xml:space="preserve"> ने उस स्त्री के शरीर के टुकड़ों को देखा और लेवीय व्यक्ति तथा उसकी रखैल की कहानी सुनकर स्तब्ध रह गए। इस्राएली उस घटना के बारे में आपस में चर्चा करने लगे और चाहते थे कि इस्राएली गोत्रों के अगुवे इस विषय में बोलें। इस्राएलियों के लिए उसी शब्द का उपयोग करें जिसका उपयोग आपने पिछले भागों में किया है, और अधिक जानकारी के लिए मुख्य शब्दावली में इस्राएलियों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20:1–11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20:1–11 को सुनें और अपने मन में रखें।</w:t>
      </w:r>
    </w:p>
    <w:p>
      <w:pPr/>
      <w:r>
        <w:rPr>
          <w:lang w:val="hi_IN" w:bidi="hi_IN"/>
        </w:rPr>
      </w:r>
      <w:r>
        <w:rPr>
          <w:lang w:val="hi_IN" w:bidi="hi_IN"/>
        </w:rPr>
        <w:t>यदि सम्भव हो, तो न्यायियों 20:1–11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20:1–11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लेवीय व्यक्ति की कहानी को जारी रखता है जब लेवीय व्यक्ति एप्रैम लौटता है और अपनी रखैल के टुकड़े इस्राएल के सभी गोत्रों को भेजता है। लेवीय पुरुष ने उस स्त्री के शरीर के टुकड़ों को इस्राएली लोगों को एक साथ इकट्ठा करने के संदेश के रूप में भेजा।</w:t>
      </w:r>
    </w:p>
    <w:p>
      <w:pPr/>
      <w:r>
        <w:rPr>
          <w:lang w:val="hi_IN" w:bidi="hi_IN"/>
        </w:rPr>
      </w:r>
      <w:r>
        <w:rPr>
          <w:lang w:val="hi_IN" w:bidi="hi_IN"/>
        </w:rPr>
        <w:t>इस्राएलियों को लेवीय पुरुष का संदेश मिलने के बाद, इस्राएल के अलग-अलग गोत्रों के लोग मिस्पा में इकट्ठा होने के लिए यात्रा करके आए। मिस्पा बिन्यामीन के क्षेत्र में एक गाँव था। इस्राएली उन सब अलग-अलग प्रदेशों से मिस्पा आए जिन्हें यहोवा ने इस्राएल के गोत्रों को दिया था। दान का गोत्र इस्राएली भूमि की उत्तरी सीमा पर रहता था। बेर्शेबा उस भूमि का सबसे दक्षिणी नगर है जो यहोवा ने इस्राएलियों को दी थी। गिलाद उन इस्राएलियों का घर है जो यरदन नदी के पूर्व में रहते थे। बिन्यामीन गोत्र के लोग, अर्थात बिन्यामीनी, मिस्पा नहीं आए। इस्राएल के सभी अगुवे इकट्ठे हुए, परन्तु बिन्यामीनी इस्राएलियों के साथ नहीं थे। बिन्यामीनियों ने उस संदेश का अलग प्रकार से उत्तर दिया। यह कहानी बिन्यामीन के गोत्र और इस्राएल के अन्य गोत्रों के बीच अलगाव को दिखाती है।</w:t>
      </w:r>
    </w:p>
    <w:p>
      <w:pPr/>
      <w:r>
        <w:rPr>
          <w:lang w:val="hi_IN" w:bidi="hi_IN"/>
        </w:rPr>
      </w:r>
      <w:r>
        <w:rPr>
          <w:lang w:val="hi_IN" w:bidi="hi_IN"/>
        </w:rPr>
        <w:t>यहाँ रुकें और इस्राएलियों के क्षेत्रों का नक्शा देखें जो दिखाता है कि प्रत्येक गोत्र कहाँ रहता था, जिसमें बेर्शेबा नगर, गिलाद की भूमि, शीलोह नगर, गिबा नगर और मिस्पा गाँव शामिल हैं। इस ऑडियो को यहाँ रोकें।</w:t>
      </w:r>
    </w:p>
    <w:p>
      <w:pPr/>
      <w:r>
        <w:rPr>
          <w:lang w:val="hi_IN" w:bidi="hi_IN"/>
        </w:rPr>
      </w:r>
      <w:r>
        <w:rPr>
          <w:lang w:val="hi_IN" w:bidi="hi_IN"/>
        </w:rPr>
        <w:t>हम नहीं जानते कि इस्राएली मिस्पा में क्यों इकट्ठे हुए। निवासस्थान और महायाजक पीनहास एप्रैम के पहाड़ी क्षेत्र में शीलोह में थे। संभव है कि इस्राएली मिस्पा इसलिए आए क्योंकि मिस्पा, गिबा के शीलोह से अधिक निकट था और इस्राएलियों की भूमि के मध्य में स्थित था। इस्राएली एक ऐसी जाति के रूप में एकत्र हुए जिसका नेतृत्व यहोवा ने किया। इस्राएली यहोवा के लोग हैं।</w:t>
      </w:r>
    </w:p>
    <w:p>
      <w:pPr/>
      <w:r>
        <w:rPr>
          <w:lang w:val="hi_IN" w:bidi="hi_IN"/>
        </w:rPr>
      </w:r>
      <w:r>
        <w:rPr>
          <w:lang w:val="hi_IN" w:bidi="hi_IN"/>
        </w:rPr>
        <w:t>समुदायों ने विभिन्न इस्राएली गोत्रों के अगुवों का सम्मान किया। इस्राएली गोत्रों के अगुवों ने इस्राएली समुदायों का समर्थन किया और उन्हें यहोवा की इस्राएलियों के लिए दी गई आज्ञाओं का पालन करने में सहायता की। इस्राएलियों ने अपने अगुवे के रूप में यहोवा का अनुसरण किया। यह कहानी हमें बताती है कि इस्राएली उन लोगों के रूप में एकजुट थे जो अपने परमेश्वर के थे। कहानीकार यहोवा के नाम का उपयोग नहीं करता, जब वह कहता है कि लोग परमेश्वर के थे। संभव है कि ऐसा इसलिए था क्योंकि इस्राएल का एक गोत्र, अर्थात बिन्यामीनी, वहाँ नहीं आया था, और इसलिए लोग वास्तव में एकजुट नहीं थे।</w:t>
      </w:r>
    </w:p>
    <w:p>
      <w:pPr/>
      <w:r>
        <w:rPr>
          <w:lang w:val="hi_IN" w:bidi="hi_IN"/>
        </w:rPr>
      </w:r>
      <w:r>
        <w:rPr>
          <w:lang w:val="hi_IN" w:bidi="hi_IN"/>
        </w:rPr>
        <w:t>बड़ी संख्या में इस्राएली मिस्पा में इकट्ठे हुए। कहानीकार कहता है कि 400,000 पुरुष थे। पुरुषों की यह संख्या शायद एक अनुमान है। कहानीकार हमें दिखाना चाहता है कि जो कुछ हुआ उसके बारे में इस्राएली कितने क्रोधित हैं। इस्राएली पुरुष तलवारों के साथ पैदल लड़ने के लिए तैयार थे, क्योंकि वे सामान्यतः इसी प्रकार युद्ध करते थे।</w:t>
      </w:r>
    </w:p>
    <w:p>
      <w:pPr/>
      <w:r>
        <w:rPr>
          <w:lang w:val="hi_IN" w:bidi="hi_IN"/>
        </w:rPr>
      </w:r>
      <w:r>
        <w:rPr>
          <w:lang w:val="hi_IN" w:bidi="hi_IN"/>
        </w:rPr>
        <w:t>यहाँ रुकें और न्यायियों के समय के तलवार लिए हुए एक इस्राएली पैदल सैनिक की तस्वीर देखें। इस ऑडियो को यहाँ रोकें।</w:t>
      </w:r>
    </w:p>
    <w:p>
      <w:pPr/>
      <w:r>
        <w:rPr>
          <w:lang w:val="hi_IN" w:bidi="hi_IN"/>
        </w:rPr>
      </w:r>
      <w:r>
        <w:rPr>
          <w:lang w:val="hi_IN" w:bidi="hi_IN"/>
        </w:rPr>
        <w:t>कहानीकार हमें यह अतिरिक्त जानकारी देता है कि बिन्यामीन के गोत्र के इस्राएली, अर्थात् बिन्यामीनी, जानते थे कि इस्राएल के अन्य गोत्रों के लोग मिस्पा में इकट्ठे हुए थे। बिन्यामीनियों को यह संदेश प्राप्त हुआ था, परन्तु वे मिस्पा में अन्य इस्राएलियों के साथ शामिल नहीं हुए थे। हम नहीं जानते कि बिन्यामीनियों ने मिस्पा नहीं जाने का चुनाव क्यों किया।</w:t>
      </w:r>
    </w:p>
    <w:p>
      <w:pPr/>
      <w:r>
        <w:rPr>
          <w:lang w:val="hi_IN" w:bidi="hi_IN"/>
        </w:rPr>
      </w:r>
      <w:r>
        <w:rPr>
          <w:lang w:val="hi_IN" w:bidi="hi_IN"/>
        </w:rPr>
        <w:t>जब इस्राएलियों को शरीर के टुकड़े और इकट्ठा होने का संदेश मिला, तब संदेशवाहकों ने उन्हें लेवीय पुरुष और उसकी रखैल की कहानी का कुछ भाग बताया था। अब, मिस्पा में इस्राएलियों ने लेवीय व्यक्ति से उन्हें पूरी कहानी समझाने के लिए कहा।</w:t>
      </w:r>
    </w:p>
    <w:p>
      <w:pPr/>
      <w:r>
        <w:rPr>
          <w:lang w:val="hi_IN" w:bidi="hi_IN"/>
        </w:rPr>
      </w:r>
      <w:r>
        <w:rPr>
          <w:lang w:val="hi_IN" w:bidi="hi_IN"/>
        </w:rPr>
        <w:t>अब कहानीकार हमें याद दिलाता है कि वह व्यक्ति एक लेवीय भी है और उस स्त्री का पति भी जो मर गई थी। हालाँकि, उस व्यक्ति ने लेवीय या एक अच्छे पति के रूप में व्यवहार नहीं किया। इस्राएलियों की अपेक्षा थी कि लेवीय लोग समुदाय में अगुवे हों और अच्छे व्यवहार के उदाहरण बनें। लोग यह उम्मीद करते थे कि पति अपनी रखैल की रक्षा करे। कहानीकार हमें याद दिलाता है कि किसी ने उस स्त्री को जान-बूझकर और इस्राएल की व्यवस्था के विरुद्ध मार डाला। लेवीय व्यक्ति कहानी सुनाता है, परन्तु लेवीय कहानी के कुछ विवरणों को बदल देता है। लेवीय व्यक्ति जो हुआ उसके लिए गिबा के सभी अगुवों और पुरुषों को दोषी ठहराता है। इस कहानी में लेवीय पुरुष अपनी रखैल के प्रति उससे कहीं अधिक चिंता दिखाता है जितनी उसने पहले की कहानी में दिखाई थी। लेवीय व्यक्ति कहानी के उन हिस्सों को शामिल नहीं करता है जो उसे एक लेवीय और एक पति के रूप में बुरा दिखाते हैं।</w:t>
      </w:r>
    </w:p>
    <w:p>
      <w:pPr/>
      <w:r>
        <w:rPr>
          <w:lang w:val="hi_IN" w:bidi="hi_IN"/>
        </w:rPr>
      </w:r>
      <w:r>
        <w:rPr>
          <w:lang w:val="hi_IN" w:bidi="hi_IN"/>
        </w:rPr>
        <w:t>यहाँ रुकें और इस प्रश्न पर समूह में चर्चा करें: उस समय के बारे में बात करें जब आपके किसी परिचित ने कोई ऐसी कहानी सुनाई हो, जिसमें पूरा सच नहीं बताया गया हो। उस व्यक्ति ने तथ्यों को कैसे और क्यों बदल दिया? क्या सभी ने कहानी बताने वाले व्यक्ति पर विश्वास किया? इस ऑडियो को यहाँ रोकें।</w:t>
      </w:r>
    </w:p>
    <w:p>
      <w:pPr/>
      <w:r>
        <w:rPr>
          <w:lang w:val="hi_IN" w:bidi="hi_IN"/>
        </w:rPr>
      </w:r>
      <w:r>
        <w:rPr>
          <w:lang w:val="hi_IN" w:bidi="hi_IN"/>
        </w:rPr>
        <w:t>लेवीय पुरुष इस्राएलियों को बताता है कि उसने अपनी रखैल के शरीर के टुकड़े किए और उसके शरीर का एक-एक टुकड़ा इस्राएल के प्रत्येक क्षेत्र में भेजा। आपको गिनती की पुस्तक से याद होगा कि यहोवा ने प्रतिज्ञा की हुई भूमि के अलग-अलग भाग सभी इस्राएलियों को उनकी पीढ़ी-दर-पीढ़ी विरासत के रूप में दिए थे। लेवीय पुरुष उस भूमि को इस्राएल की विरासत कहकर इस्राएलियों को यह सोचने के लिए प्रेरित करता है कि गिबा की घटना इस्राएल के लोगों के लिए यहोवा के दिए हुए वरदान के लिए खतरा है। लेवीय व्यक्ति इस्राएल के गोत्रों से आग्रह करता है कि वे लेवीय की रखैल के साथ जो हुआ उस पर अपनी प्रतिक्रिया दें। लेवीय व्यक्ति ने इस्राएलियों को गिबा के लोगों का न्याय करने के लिए बुलाया। लेवीय पुरुष अपने शब्दों का उपयोग इस्राएलियों को क्रोधित करने के लिए करता है ताकि वे गिबा को नष्ट करना चाहें। लेवीय पुरुष सुझाव देता है कि इस्राएली गिबा के लोगों को उसी प्रकार दण्ड दें जैसे यहोवा उस नगर के लोगों को दण्ड देता है जो यहोवा का अनुसरण नहीं करते।</w:t>
      </w:r>
    </w:p>
    <w:p>
      <w:pPr/>
      <w:r>
        <w:rPr>
          <w:lang w:val="hi_IN" w:bidi="hi_IN"/>
        </w:rPr>
      </w:r>
      <w:r>
        <w:rPr>
          <w:lang w:val="hi_IN" w:bidi="hi_IN"/>
        </w:rPr>
        <w:t>यहाँ रुकें और इस प्रश्न पर समूह के रूप में चर्चा करें: उस समय के बारे में बात कीजिए जब आपने किसी व्यक्ति को लोगों के समूह से इस प्रकार बात करते सुना हो कि वह समूह क्रोधित हो गया और किसी व्यक्ति या दूसरे समूह से बदला लेने या उन पर न्याय करने की इच्छा करने लगा। इस ऑडियो को यहाँ रोकें।</w:t>
      </w:r>
    </w:p>
    <w:p>
      <w:pPr/>
      <w:r>
        <w:rPr>
          <w:lang w:val="hi_IN" w:bidi="hi_IN"/>
        </w:rPr>
      </w:r>
      <w:r>
        <w:rPr>
          <w:lang w:val="hi_IN" w:bidi="hi_IN"/>
        </w:rPr>
        <w:t>इस्राएलियों ने लेवीय व्यक्ति की बात सुनी और लेवीय व्यक्ति ने जो कहा उस पर विश्वास किया। इस्राएलियों ने किसी और ऐसे व्यक्ति को ढूँढने का प्रयास नहीं किया जो जानता हो कि गिबा में क्या हुआ था। इस्राएलियों ने न्याय करने से पहले सच्चाई का ध्यान से पता नहीं लगाया था। इस्राएलियों ने यहोवा से परामर्श नहीं किया और न ही यहोवा की आज्ञाओं का पालन किया। इसके बजाय, इस्राएलियों ने वही किया जो उन्हें सही लगता था। इस्राएली लेवीय व्यक्ति के प्रति अपनी प्रतिक्रिया में एकमत थे। इस्राएलियों ने कहा कि मिस्पा में उपस्थित कोई भी व्यक्ति अपने उस घर को वापस नहीं जाएगा जहाँ वह सामान्यतः रहता है। जब इस्राएली चिट्ठियाँ डालेंगे, तब वे गिबा पर अपना न्याय लाएँगे। हम निश्चित रूप से नहीं जानते कि इसका क्या अर्थ है, परन्तु संभव है कि इस्राएलियों ने यह तय करने के लिए चिट्ठियाँ डालीं हों कि कौन-से पुरुष किस क्रम में गिबा जाएँगे। वैकल्पिक रूप से, संभव है कि इस्राएलियों ने यह तय करने के लिए चिट्ठियाँ डाली हों कि गिबा नगर और वहाँ के लोगों को नष्ट करने के बाद वे उसकी भूमि को कैसे बाँटेंगे। यहाँ इस्राएली अपनी परम्पराओं का उपयोग तो करते हैं, परन्तु वे यहोवा से सहायता और मार्गदर्शन नहीं माँगते। यहोवा का महायाजक और ऊरीम और तुम्मीम जिनका उपयोग याजक चिट्ठी डालने के लिए करते थे, वे मिस्पा में नहीं वरन् शीलोह में थे।</w:t>
      </w:r>
    </w:p>
    <w:p>
      <w:pPr/>
      <w:r>
        <w:rPr>
          <w:lang w:val="hi_IN" w:bidi="hi_IN"/>
        </w:rPr>
      </w:r>
      <w:r>
        <w:rPr>
          <w:lang w:val="hi_IN" w:bidi="hi_IN"/>
        </w:rPr>
        <w:t>यहाँ रुकें और इस प्रश्न पर समूह के रूप में चर्चा करें: उस समय के बारे में चर्चा कीजिए जब किसी ने आपके समुदाय की परम्पराओं या रीति-रिवाजों का गलत या अधूरे तरीके से उपयोग किया हो। इस व्यक्ति ने ऐसा क्यों किया? इस ऑडियो को यहाँ रोकें।</w:t>
      </w:r>
    </w:p>
    <w:p>
      <w:pPr/>
      <w:r>
        <w:rPr>
          <w:lang w:val="hi_IN" w:bidi="hi_IN"/>
        </w:rPr>
      </w:r>
      <w:r>
        <w:rPr>
          <w:lang w:val="hi_IN" w:bidi="hi_IN"/>
        </w:rPr>
        <w:t>इस्राएली गिबा के विरुद्ध सेना के लिए आवश्यक प्रबन्ध करने की तैयारी करते हैं। इस्राएली प्रत्येक समूह में से कुछ पुरुषों को चुनते हैं जो सेना के लिए भोजन और अन्य आवश्यकताओं की व्यवस्था करेंगे। इससे सेना के लिए गिबा से लड़ना संभव हो जाएगा।</w:t>
      </w:r>
    </w:p>
    <w:p>
      <w:pPr/>
      <w:r>
        <w:rPr>
          <w:lang w:val="hi_IN" w:bidi="hi_IN"/>
        </w:rPr>
      </w:r>
      <w:r>
        <w:rPr>
          <w:lang w:val="hi_IN" w:bidi="hi_IN"/>
        </w:rPr>
        <w:t>यहाँ रुकें और इस प्रश्न पर समूह के रूप में चर्चा करें: आपके समुदाय या राष्ट्र में, जो लोग युद्ध करते हैं, उन्हें भोजन और हथियार उपलब्ध कराने की ज़िम्मेदारी किसकी होती है? क्या ये लोग उसी समूह का हिस्सा होते हैं जो लड़ता है, या ये लोग लड़ने वाले समूह से अलग होते हैं? इस ऑडियो को यहाँ रोकें।</w:t>
      </w:r>
    </w:p>
    <w:p>
      <w:pPr/>
      <w:r>
        <w:rPr>
          <w:lang w:val="hi_IN" w:bidi="hi_IN"/>
        </w:rPr>
      </w:r>
      <w:r>
        <w:rPr>
          <w:lang w:val="hi_IN" w:bidi="hi_IN"/>
        </w:rPr>
        <w:t>प्रत्येक समूह के पुरुषों का हिस्सा उस समूह के पुरुषों की संख्या का दसवाँ भाग है।</w:t>
      </w:r>
    </w:p>
    <w:p>
      <w:pPr/>
      <w:r>
        <w:rPr>
          <w:lang w:val="hi_IN" w:bidi="hi_IN"/>
        </w:rPr>
      </w:r>
      <w:r>
        <w:rPr>
          <w:lang w:val="hi_IN" w:bidi="hi_IN"/>
        </w:rPr>
        <w:t>यहाँ रुकें और यह गतिविधि समूह के रूप में करें: कागज़ पर या ज़मीन पर एक समूह में 10 निशान बनाइए, और फिर उस समूह में से 1 निशान को घेर लीजिए। अब कागज़ या ज़मीन पर एक नए समूह में 100 निशान बनाइए और उनमें से 10 निशानों को घेर लीजिए। जिन निशानों को आपने घेरा है, वे प्रत्येक समूह के निशानों का दसवाँ भाग हैं। इस ऑडियो को यहाँ रोकें।</w:t>
      </w:r>
    </w:p>
    <w:p>
      <w:pPr/>
      <w:r>
        <w:rPr>
          <w:lang w:val="hi_IN" w:bidi="hi_IN"/>
        </w:rPr>
      </w:r>
      <w:r>
        <w:rPr>
          <w:lang w:val="hi_IN" w:bidi="hi_IN"/>
        </w:rPr>
        <w:t>सभी इस्राएली गिबा नगर के विरुद्ध एक साथ एकजुट हो जाते हैं। हालाँकि, बिन्यामीन का गोत्र उनके साथ नहीं है।</w:t>
      </w:r>
      <w:r>
        <w:rPr>
          <w:lang w:val="hi_IN" w:bidi="hi_IN"/>
        </w:rPr>
      </w:r>
    </w:p>
    <w:p>
      <w:pPr>
        <w:pStyle w:val="Heading3"/>
      </w:pPr>
      <w:r>
        <w:rPr>
          <w:lang w:val="hi_IN" w:bidi="hi_IN"/>
        </w:rPr>
        <w:t>घटनाओं को समझाना</w:t>
      </w:r>
    </w:p>
    <w:p>
      <w:pPr/>
      <w:r>
        <w:rPr>
          <w:lang w:val="hi_IN" w:bidi="hi_IN"/>
        </w:rPr>
      </w:r>
      <w:r>
        <w:rPr>
          <w:lang w:val="hi_IN" w:bidi="hi_IN"/>
        </w:rPr>
        <w:t>न्यायियों 20:1–11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इस्राएल के गोत्र और गोत्रों के अगुवे लड़ने के लिए तैयार मिस्पा में इकट्ठे होते हैं। बिन्यामीन का गोत्र मिस्पा में नहीं आता है। लोग लेवीय पुरुष से कहते हैं कि वह गिबा में जो हुआ उसकी कहानी सुनाए।</w:t>
      </w:r>
    </w:p>
    <w:p>
      <w:pPr/>
      <w:r>
        <w:rPr>
          <w:lang w:val="hi_IN" w:bidi="hi_IN"/>
        </w:rPr>
      </w:r>
      <w:r>
        <w:rPr>
          <w:b/>
          <w:lang w:val="hi_IN" w:bidi="hi_IN"/>
        </w:rPr>
        <w:t>दूसरे दृश्य में:</w:t>
      </w:r>
      <w:r>
        <w:rPr>
          <w:lang w:val="hi_IN" w:bidi="hi_IN"/>
        </w:rPr>
        <w:t xml:space="preserve"> लेवीय व्यक्ति गिबा में जो हुआ था, उसकी कहानी बताता है। लेवीय व्यक्ति इस्राएल के लोगों को चुनौती देता है कि वे गिबा नगर पर अपना न्याय सुनाएँ।</w:t>
      </w:r>
    </w:p>
    <w:p>
      <w:pPr/>
      <w:r>
        <w:rPr>
          <w:lang w:val="hi_IN" w:bidi="hi_IN"/>
        </w:rPr>
      </w:r>
      <w:r>
        <w:rPr>
          <w:b/>
          <w:lang w:val="hi_IN" w:bidi="hi_IN"/>
        </w:rPr>
        <w:t>तीसरे दृश्य में:</w:t>
      </w:r>
      <w:r>
        <w:rPr>
          <w:lang w:val="hi_IN" w:bidi="hi_IN"/>
        </w:rPr>
        <w:t xml:space="preserve"> इस्राएली पुरुष गिबा नगर को नष्ट करने का निर्णय लेते हैं। योद्धा पुरुषों का एक भाग सेना की आवश्यकताओं की पूर्ति करने के लिए उत्तरदायी 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गोत्रों के योद्धा पुरुष</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और लेवीय व्यक्ति।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लेवीय पुरुष द्वारा अपनी रखैल के शरीर के टुकड़े भेजने के बाद कुछ समय बीत चुका है। हम नहीं जानते कि कितना समय बीत चुका है, परन्तु इतना समय अवश्य बीत गया है कि लोग इस्राएल की सारी भूमि से यात्रा करके मिस्पा गाँव तक पहुँच सकें। रूबेन, शिमोन, लेवी, यहूदा, इस्साकार, जबूलून, मनश्शे, एप्रैम, दान, नप्ताली, गाद और आशेर के गोत्रों के अगुवे बहुत से योद्धाओं के साथ इकट्ठे हुए हैं।</w:t>
      </w:r>
    </w:p>
    <w:p>
      <w:pPr/>
      <w:r>
        <w:rPr>
          <w:lang w:val="hi_IN" w:bidi="hi_IN"/>
        </w:rPr>
      </w:r>
      <w:r>
        <w:rPr>
          <w:lang w:val="hi_IN" w:bidi="hi_IN"/>
        </w:rPr>
        <w:t>यहाँ रुकें और यदि आवश्यक हो, तो इस्राएलियों की भूमि का नक्शा देखें जो दिखाता है कि प्रत्येक गोत्र कहाँ रहता था, और साथ ही बेर्शेबा नगर, गिलाद की भूमि और मिस्पा गाँव को भी देखें। इस ऑडियो को यहाँ रोकें।</w:t>
      </w:r>
    </w:p>
    <w:p>
      <w:pPr/>
      <w:r>
        <w:rPr>
          <w:lang w:val="hi_IN" w:bidi="hi_IN"/>
        </w:rPr>
      </w:r>
      <w:r>
        <w:rPr>
          <w:lang w:val="hi_IN" w:bidi="hi_IN"/>
        </w:rPr>
        <w:t>बिन्यामीन को छोड़कर इस्राएल के सभी गोत्रों के योद्धा लोग मिस्पा में इकट्ठे हुए। ये पुरुष उत्तर में दान से लेकर दक्षिण में बेर्शेबा नगर तक, और यहाँ तक कि यरदन नदी के पूर्वी भाग में स्थित गिलाद से भी आए थे। ये सभी इस्राएली यहोवा के सामने एक व्यक्ति के रूप में इकट्ठे हुए। इसका अर्थ है कि गोत्र उद्देश्य और विचार में एकजुट थे, इस्राएल के लोगों के रूप में, अर्थात यहोवा के लोगों के रूप में। इस्राएलियों की पूरी सभा, अर्थात पूरा समुदाय, एक सभा में इकट्ठा हुआ। सभा लोगों की एक औपचारिक बैठक होती थी। प्रत्येक गोत्र के अगुवे सभा में इकट्ठे हुए।</w:t>
      </w:r>
    </w:p>
    <w:p>
      <w:pPr/>
      <w:r>
        <w:rPr>
          <w:lang w:val="hi_IN" w:bidi="hi_IN"/>
        </w:rPr>
      </w:r>
      <w:r>
        <w:rPr>
          <w:lang w:val="hi_IN" w:bidi="hi_IN"/>
        </w:rPr>
        <w:t>यहाँ रुकें और इस प्रश्न पर समूह में चर्चा करें: आपके समुदाय के लोग निर्णय लेने के लिए औपचारिक रूप से कैसे मिलते हैं? जब आप मिलते हैं तो आप इन विशेष अवसरों को क्या कहते हैं? आप कैसे वर्णन करेंगे कि इस्राएल के ये सभी लोग एकजुट हैं और एक व्यक्ति की तरह कार्य करते हैं? इस ऑडियो को यहाँ रोकें।</w:t>
      </w:r>
    </w:p>
    <w:p>
      <w:pPr/>
      <w:r>
        <w:rPr>
          <w:lang w:val="hi_IN" w:bidi="hi_IN"/>
        </w:rPr>
      </w:r>
      <w:r>
        <w:rPr>
          <w:lang w:val="hi_IN" w:bidi="hi_IN"/>
        </w:rPr>
        <w:t>मिस्पा बिन्यामीन गोत्र की भूमि में होने पर भी वहाँ बिन्यामीन गोत्र का कोई व्यक्ति उपस्थित नहीं था। कहानीकार कुछ समय के लिए कहानी को रोककर हमें बताता है कि बिन्यामीनियों ने लोगों के इकट्ठा होने के बारे में सुना था, फिर भी वे नहीं आए।</w:t>
      </w:r>
    </w:p>
    <w:p>
      <w:pPr/>
      <w:r>
        <w:rPr>
          <w:lang w:val="hi_IN" w:bidi="hi_IN"/>
        </w:rPr>
      </w:r>
      <w:r>
        <w:rPr>
          <w:lang w:val="hi_IN" w:bidi="hi_IN"/>
        </w:rPr>
        <w:t>यहाँ रुकें और इस प्रश्न पर समूह के रूप में चर्चा करें: जब आप कोई कहानी सुनाते हैं, तो आप ऐसी अतिरिक्त जानकारी कैसे देते हैं जो कहानी की मुख्य कथा में नहीं है? इस ऑडियो को यहाँ रोकें।</w:t>
      </w:r>
    </w:p>
    <w:p>
      <w:pPr/>
      <w:r>
        <w:rPr>
          <w:lang w:val="hi_IN" w:bidi="hi_IN"/>
        </w:rPr>
      </w:r>
      <w:r>
        <w:rPr>
          <w:lang w:val="hi_IN" w:bidi="hi_IN"/>
        </w:rPr>
        <w:t>मिस्पा में लोगों के इकट्ठा होने के बाद, इस्राएली लेवीय पुरुष से कहते हैं कि वह एकत्र हुए लोगों को अपनी कहानी सुनाए। लेवीय व्यक्ति इस्राएलियों को बताता है कि जब वे बैतलहम से गिबा की यात्रा कर रहे थे, तब उसके और उसकी रखैल के साथ क्या हुआ। लेवीय व्यक्ति कहानी को बदल देता है ताकि वह अपने आप को बेहतर दिखा सके और लेवीय की रखैल के साथ जो हुआ उसके लिए गिबा के अगुवों को जिम्मेदार ठहराए। लेवीय व्यक्ति जो हुआ उसके लिए सभी पुरुषों और गिबा के अगुवों को दोषी ठहराता है। लेवीय पुरुष केवल उन कुछ दुष्ट लोगों को दोष नहीं देता जो बूढ़े आदमी के घर के द्वार पर आए थे। गिबा के लोग लेवीय व्यक्ति के पीछे आए। वे पुरुष उसी स्थान पर आए जहाँ लेवीय पुरुष था और वे उस पर आक्रमण करना चाहते थे। लेवीय व्यक्ति ने गिबा के अगुवों और पुरुषों पर आरोप लगाया। लेवीय कहता है कि ये लोग लेवीय व्यक्ति को मारना चाहते थे, भले ही उन लोगों ने यह नहीं कहा था कि वे लेवीय व्यक्ति को मारना चाहते हैं। लेवीय पुरुष कहता है कि गिबा के अगुवों और पुरुषों ने उसकी रखैल के साथ लैंगिक सम्बन्ध बनाकर उसे हानि पहुँचाई और उस पर अत्याचार किया। लेवीय व्यक्ति कहता है कि गिबा के पुरुषों के कारण लेवीय की रखैल की मृत्यु हुई। लेवीय व्यक्ति रखैल की मृत्यु के लिए गिबा के पुरुषों को दोषी ठहराता है, यद्यपि रखैल की मृत्यु बाद में हुई थी। आपको पिछले भाग से याद होगा कि लेवीय व्यक्ति ने संभवतः रखैल की हत्या तब की जब उसने रखैल के शरीर के टुकड़े किए। लेवीय पुरुष इस्राएलियों से कहता है कि वे गिबा नगर का न्याय करें और यह निर्णय लें कि उस नगर के साथ क्या किया जाना चाहिए।</w:t>
      </w:r>
    </w:p>
    <w:p>
      <w:pPr/>
      <w:r>
        <w:rPr>
          <w:lang w:val="hi_IN" w:bidi="hi_IN"/>
        </w:rPr>
      </w:r>
      <w:r>
        <w:rPr>
          <w:lang w:val="hi_IN" w:bidi="hi_IN"/>
        </w:rPr>
        <w:t>लेवीय द्वारा अपनी कहानी सुनाने के बाद, मिस्पा के सभी इस्राएली "एक व्यक्ति के समान" एक साथ उठ गए। यह कहने का एक तरीका है कि सभी इस्राएली अगुवे एक ही उद्देश्य के लिए एकजुट हैं और अगुवे यह निर्णय मिलकर लेते हैं। इस्राएली अगुवों ने निर्णय लिया कि इस्राएली अपने घर वापस नहीं जाएँगे, बल्कि वे गिबा नगर से युद्ध करेंगे और उसे नष्ट कर देंगे। हम नहीं जानते कि इस्राएलियों ने लेवीय पुरुष की कहानी समाप्त होते ही तुरंत निर्णय लिया, या उन्होंने यह तय करने के लिए कुछ समय लिया कि क्या करना चाहिए।</w:t>
      </w:r>
    </w:p>
    <w:p>
      <w:pPr/>
      <w:r>
        <w:rPr>
          <w:lang w:val="hi_IN" w:bidi="hi_IN"/>
        </w:rPr>
      </w:r>
      <w:r>
        <w:rPr>
          <w:lang w:val="hi_IN" w:bidi="hi_IN"/>
        </w:rPr>
        <w:t>अब, इस्राएली गिबा नगर से लड़ने और उसे नष्ट करने की योजना बनाते हैं। इस्राएली कहते हैं कि वे युद्ध करने वाले सैनिकों की सेना के लिए आवश्यक प्रबन्ध करेंगे। इस्राएली प्रत्येक समूह के पुरुषों में से एक भाग—अर्थात दसवाँ भाग—लेंगे। बाद में, वही दसवाँ भाग सेना के बाकी लोगों के लिए भोजन, हथियार और पानी जैसी आवश्यक वस्तुओं की व्यवस्था करेगा। यह योजना इस्राएलियों के लिए गिबा नगर के लोगों से युद्ध करना और गिबा को उनके किए का दंड देना संभव बनाएगी। अब मिस्पा में उपस्थित इस्राएली मिलकर कार्य करने लगे और उन्होंने गिबा नगर पर अपने न्याय के विषय में एकमत होकर निर्णय लिया।</w:t>
      </w:r>
    </w:p>
    <w:p>
      <w:pPr/>
      <w:r>
        <w:rPr>
          <w:lang w:val="hi_IN" w:bidi="hi_IN"/>
        </w:rPr>
      </w:r>
      <w:r>
        <w:rPr>
          <w:lang w:val="hi_IN" w:bidi="hi_IN"/>
        </w:rPr>
        <w:t>यहाँ रुकें और यह गतिविधि समूह के रूप में करें: अब आप जो करते हैं उसके बारे में बताइए। फिर इस बारे में बात करें कि आप बाद में क्या करेंगे। फिर आप अभी जो करते हैं, उस पर फिर से चर्चा करने के लिए वापस आएं।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20:1–11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गोत्रों के योद्धा पुरुष</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और लेवीय व्यक्ति।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के गोत्र और उनके अगुवे युद्ध के लिए तैयार होकर मिस्पा में इकट्ठा होते हैं। मिस्पा में इकट्ठे हुए इस्राएली लेवीय व्यक्ति से कहते हैं कि वह गिबा में हुई घटना की कहानी बताए।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गोत्रों के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 व्यक्ति इस्राएल के गोत्रों के अगुवों की भूमिका निभा रहा है, उससे पूछिए,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लेवीय व्यक्ति गिबा में जो हुआ था, उसकी कहानी बताता है। लेवीय व्यक्ति इस्राएल के लोगों को चुनौती देता है कि वे गिबा नगर पर अपना न्याय सुनाएँ।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इस्राएली पुरुष गिबा नगर को नष्ट करने का निर्णय लेते हैं। योद्धा पुरुषों का एक भाग सेना की आवश्यकताओं की पूर्ति करने के लिए उत्तरदायी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गोत्रों के योद्धाओं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20:1–11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बिन्यामीन को छोड़कर इस्राएल के सभी गोत्रों के योद्धा लोग मिस्पा में इकट्ठे हुए। </w:t>
      </w:r>
      <w:r>
        <w:rPr>
          <w:b/>
          <w:lang w:val="hi_IN" w:bidi="hi_IN"/>
        </w:rPr>
        <w:t>इस्राएल</w:t>
      </w:r>
      <w:r>
        <w:rPr>
          <w:lang w:val="hi_IN" w:bidi="hi_IN"/>
        </w:rPr>
        <w:t xml:space="preserve"> के लिए उसी शब्द या वाक्यांश का प्रयोग करें जिसका प्रयोग आपने पिछले भागों में किया है। इस्राएल के बारे में अधिक जानकारी के लिए, मुख्य शब्दावली देखें।</w:t>
      </w:r>
    </w:p>
    <w:p>
      <w:pPr/>
      <w:r>
        <w:rPr>
          <w:lang w:val="hi_IN" w:bidi="hi_IN"/>
        </w:rPr>
      </w:r>
      <w:r>
        <w:rPr>
          <w:b/>
          <w:lang w:val="hi_IN" w:bidi="hi_IN"/>
        </w:rPr>
        <w:t>इस्राएली</w:t>
      </w:r>
      <w:r>
        <w:rPr>
          <w:lang w:val="hi_IN" w:bidi="hi_IN"/>
        </w:rPr>
        <w:t xml:space="preserve"> </w:t>
      </w:r>
      <w:r>
        <w:rPr>
          <w:b/>
          <w:lang w:val="hi_IN" w:bidi="hi_IN"/>
        </w:rPr>
        <w:t>एक व्यक्ति के रूप</w:t>
      </w:r>
      <w:r>
        <w:rPr>
          <w:lang w:val="hi_IN" w:bidi="hi_IN"/>
        </w:rPr>
        <w:t xml:space="preserve"> में यहोवा के सामने इकट्ठे हुए। इस्राएलियों के लिए उसी शब्द या वाक्यांश का प्रयोग करें जो आपने पिछले भागों में किया है। इस्राएलियों के बारे में अधिक जानकारी के लिए, मुख्य शब्दावली को देखें।</w:t>
      </w:r>
    </w:p>
    <w:p>
      <w:pPr/>
      <w:r>
        <w:rPr>
          <w:lang w:val="hi_IN" w:bidi="hi_IN"/>
        </w:rPr>
      </w:r>
      <w:r>
        <w:rPr>
          <w:lang w:val="hi_IN" w:bidi="hi_IN"/>
        </w:rPr>
        <w:t>यहाँ रुकें और समूह में चर्चा करें कि आप "एक व्यक्ति के रूप में मिलकर" के लिए किस शब्द या वाक्यांश का उपयोग करेंगे। यदि आपने पहले ही बाइबल की किसी अन्य पुस्तक में इस वाक्यांश का अनुवाद किया है, तो उसी शब्द या वाक्यांश का उपयोग करें जिसका उपयोग आपने वहाँ किया है। इस ऑडियो को यहाँ रोकें।</w:t>
      </w:r>
    </w:p>
    <w:p>
      <w:pPr/>
      <w:r>
        <w:rPr>
          <w:lang w:val="hi_IN" w:bidi="hi_IN"/>
        </w:rPr>
      </w:r>
      <w:r>
        <w:rPr>
          <w:b/>
          <w:lang w:val="hi_IN" w:bidi="hi_IN"/>
        </w:rPr>
        <w:t>यहोवा</w:t>
      </w:r>
      <w:r>
        <w:rPr>
          <w:lang w:val="hi_IN" w:bidi="hi_IN"/>
        </w:rPr>
        <w:t xml:space="preserve"> परमेश्वर का व्यक्तिगत नाम है। इस भाग में, परमेश्वर को यहोवा कहा जाता है। यहोवा शब्द का अनुवाद उसी तरह करना सुनिश्चित करें जैसे आपने पिछले भागों में किया है, और याद रखें कि यहोवा मुख्य शब्दावली में है।</w:t>
      </w:r>
    </w:p>
    <w:p>
      <w:pPr/>
      <w:r>
        <w:rPr>
          <w:lang w:val="hi_IN" w:bidi="hi_IN"/>
        </w:rPr>
      </w:r>
      <w:r>
        <w:rPr>
          <w:lang w:val="hi_IN" w:bidi="hi_IN"/>
        </w:rPr>
        <w:t xml:space="preserve">चार लाख </w:t>
      </w:r>
      <w:r>
        <w:rPr>
          <w:b/>
          <w:lang w:val="hi_IN" w:bidi="hi_IN"/>
        </w:rPr>
        <w:t>योद्धा</w:t>
      </w:r>
      <w:r>
        <w:rPr>
          <w:lang w:val="hi_IN" w:bidi="hi_IN"/>
        </w:rPr>
        <w:t xml:space="preserve"> पैदल आए और </w:t>
      </w:r>
      <w:r>
        <w:rPr>
          <w:b/>
          <w:lang w:val="hi_IN" w:bidi="hi_IN"/>
        </w:rPr>
        <w:t>तलवारें</w:t>
      </w:r>
      <w:r>
        <w:rPr>
          <w:lang w:val="hi_IN" w:bidi="hi_IN"/>
        </w:rPr>
        <w:t xml:space="preserve"> लिए हुए थे। इसका अर्थ है कि इन पुरुषों ने युद्ध करने के लिए घोड़े या रथ की सवारी नहीं की। युद्ध करने वाले पुरुषों और तलवारों के लिए वही शब्द या वाक्यांश उपयोग करें जो आपने पिछले भागों में उपयोग किए थे।</w:t>
      </w:r>
    </w:p>
    <w:p>
      <w:pPr/>
      <w:r>
        <w:rPr>
          <w:lang w:val="hi_IN" w:bidi="hi_IN"/>
        </w:rPr>
      </w:r>
      <w:r>
        <w:rPr>
          <w:b/>
          <w:lang w:val="hi_IN" w:bidi="hi_IN"/>
        </w:rPr>
        <w:t>लेवीय</w:t>
      </w:r>
      <w:r>
        <w:rPr>
          <w:lang w:val="hi_IN" w:bidi="hi_IN"/>
        </w:rPr>
        <w:t xml:space="preserve"> उस स्त्री का पति था जिसे लोगों ने </w:t>
      </w:r>
      <w:r>
        <w:rPr>
          <w:b/>
          <w:lang w:val="hi_IN" w:bidi="hi_IN"/>
        </w:rPr>
        <w:t>मार डाला</w:t>
      </w:r>
      <w:r>
        <w:rPr>
          <w:lang w:val="hi_IN" w:bidi="hi_IN"/>
        </w:rPr>
        <w:t xml:space="preserve"> था। हत्या तब होती है जब कोई व्यक्ति जान-बूझकर और कानून के विरुद्ध किसी को मार डालता है। लेवीय और हत्या के लिए उन्हीं शब्दों या वाक्यांशों का उपयोग करें जिनका आपने पिछले भागों में उपयोग किया है। लेवीय के बारे में अधिक जानकारी के लिए, मुख्य शब्दावली देखें।</w:t>
      </w:r>
    </w:p>
    <w:p>
      <w:pPr/>
      <w:r>
        <w:rPr>
          <w:lang w:val="hi_IN" w:bidi="hi_IN"/>
        </w:rPr>
      </w:r>
      <w:r>
        <w:rPr>
          <w:lang w:val="hi_IN" w:bidi="hi_IN"/>
        </w:rPr>
        <w:t xml:space="preserve">वह स्त्री लेवीय व्यक्ति की </w:t>
      </w:r>
      <w:r>
        <w:rPr>
          <w:b/>
          <w:lang w:val="hi_IN" w:bidi="hi_IN"/>
        </w:rPr>
        <w:t>रखैल</w:t>
      </w:r>
      <w:r>
        <w:rPr>
          <w:lang w:val="hi_IN" w:bidi="hi_IN"/>
        </w:rPr>
        <w:t xml:space="preserve"> थी। रखैल के लिए उसी शब्द या वाक्यांश का उपयोग करें जिसका उपयोग आपने पिछले भागों में किया था।</w:t>
      </w:r>
    </w:p>
    <w:p>
      <w:pPr/>
      <w:r>
        <w:rPr>
          <w:lang w:val="hi_IN" w:bidi="hi_IN"/>
        </w:rPr>
      </w:r>
      <w:r>
        <w:rPr>
          <w:lang w:val="hi_IN" w:bidi="hi_IN"/>
        </w:rPr>
        <w:t xml:space="preserve">गिबा के लोग लेवीय व्यक्ति के पीछे आए। गिबा के पुरुष उस नगर के स्वामी और अधिकार रखने वाले लोग थे। </w:t>
      </w:r>
      <w:r>
        <w:rPr>
          <w:b/>
          <w:lang w:val="hi_IN" w:bidi="hi_IN"/>
        </w:rPr>
        <w:t>अधिकार रखने वाले पुरुषों</w:t>
      </w:r>
      <w:r>
        <w:rPr>
          <w:lang w:val="hi_IN" w:bidi="hi_IN"/>
        </w:rPr>
        <w:t xml:space="preserve"> या </w:t>
      </w:r>
      <w:r>
        <w:rPr>
          <w:b/>
          <w:lang w:val="hi_IN" w:bidi="hi_IN"/>
        </w:rPr>
        <w:t>भूमि के स्वामी पुरुषों</w:t>
      </w:r>
      <w:r>
        <w:rPr>
          <w:lang w:val="hi_IN" w:bidi="hi_IN"/>
        </w:rPr>
        <w:t xml:space="preserve"> के लिए उसी शब्द या वाक्यांश का उपयोग करें जिसका आपने पिछले भागों में उपयोग किया था।</w:t>
      </w:r>
    </w:p>
    <w:p>
      <w:pPr/>
      <w:r>
        <w:rPr>
          <w:lang w:val="hi_IN" w:bidi="hi_IN"/>
        </w:rPr>
      </w:r>
      <w:r>
        <w:rPr>
          <w:lang w:val="hi_IN" w:bidi="hi_IN"/>
        </w:rPr>
        <w:t xml:space="preserve">उन लोगों ने लेवीय व्यक्ति की रखैल के साथ </w:t>
      </w:r>
      <w:r>
        <w:rPr>
          <w:b/>
          <w:lang w:val="hi_IN" w:bidi="hi_IN"/>
        </w:rPr>
        <w:t>बलात्कार</w:t>
      </w:r>
      <w:r>
        <w:rPr>
          <w:lang w:val="hi_IN" w:bidi="hi_IN"/>
        </w:rPr>
        <w:t xml:space="preserve"> किया। बलात्कार के लिए उसी शब्द या वाक्यांश का उपयोग करें जिसका उपयोग आपने पिछले भागों में किया है।</w:t>
      </w:r>
    </w:p>
    <w:p>
      <w:pPr/>
      <w:r>
        <w:rPr>
          <w:lang w:val="hi_IN" w:bidi="hi_IN"/>
        </w:rPr>
      </w:r>
      <w:r>
        <w:rPr>
          <w:lang w:val="hi_IN" w:bidi="hi_IN"/>
        </w:rPr>
        <w:t xml:space="preserve">लेवीय पुरुष ने मृत रखैल के शरीर के टुकड़े इस्राएल की </w:t>
      </w:r>
      <w:r>
        <w:rPr>
          <w:b/>
          <w:lang w:val="hi_IN" w:bidi="hi_IN"/>
        </w:rPr>
        <w:t>विरासत</w:t>
      </w:r>
      <w:r>
        <w:rPr>
          <w:lang w:val="hi_IN" w:bidi="hi_IN"/>
        </w:rPr>
        <w:t xml:space="preserve"> के प्रत्येक क्षेत्र में भेजे। विरासत के लिए उसी शब्द या वाक्यांश का उपयोग करें जिसका उपयोग आपने पिछले भागों में किया था।</w:t>
      </w:r>
    </w:p>
    <w:p>
      <w:pPr/>
      <w:r>
        <w:rPr>
          <w:lang w:val="hi_IN" w:bidi="hi_IN"/>
        </w:rPr>
      </w:r>
      <w:r>
        <w:rPr>
          <w:lang w:val="hi_IN" w:bidi="hi_IN"/>
        </w:rPr>
        <w:t xml:space="preserve">इस्राएली </w:t>
      </w:r>
      <w:r>
        <w:rPr>
          <w:b/>
          <w:lang w:val="hi_IN" w:bidi="hi_IN"/>
        </w:rPr>
        <w:t>चिट्ठी डालकर</w:t>
      </w:r>
      <w:r>
        <w:rPr>
          <w:lang w:val="hi_IN" w:bidi="hi_IN"/>
        </w:rPr>
        <w:t xml:space="preserve"> गिबा पर आक्रमण करेंगे। चिट्ठियाँ डालना सम्भवतः उस प्रथा को दर्शाता है जिसमें लोग चिन्हित वस्तुओं, अर्थात चिट्ठियों, को किसी थैले या पात्र में डालते थे। ये वस्तुएँ आमतौर पर कंकड़ होती थीं। लोग इन वस्तुओं को अलग-अलग रंगों, अलग-अलग प्रतीकों या अलग-अलग नामों से चिन्हित करते थे। फिर कोई व्यक्ति थैली को हिलाता है जब तक कि उनमें से एक वस्तु नहीं निकल जाती। इस्राएलियों का महायाजक महत्वपूर्ण निर्णय लेने में सहायता के लिए चिट्ठियाँ डालता है।</w:t>
      </w:r>
    </w:p>
    <w:p>
      <w:pPr/>
      <w:r>
        <w:rPr>
          <w:lang w:val="hi_IN" w:bidi="hi_IN"/>
        </w:rPr>
      </w:r>
      <w:r>
        <w:rPr>
          <w:lang w:val="hi_IN" w:bidi="hi_IN"/>
        </w:rPr>
        <w:t>यहाँ रुकें और समूह में चर्चा करें कि आप “चिट्ठी डालने” के लिए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इस्राएलियों ने योजना बनाई कि वे प्रत्येक समूह में से कुछ पुरुषों को चुनेंगे जो युद्ध के लिए एकत्र हुई </w:t>
      </w:r>
      <w:r>
        <w:rPr>
          <w:b/>
          <w:lang w:val="hi_IN" w:bidi="hi_IN"/>
        </w:rPr>
        <w:t>सेना</w:t>
      </w:r>
      <w:r>
        <w:rPr>
          <w:lang w:val="hi_IN" w:bidi="hi_IN"/>
        </w:rPr>
        <w:t xml:space="preserve"> के लिए आवश्यक </w:t>
      </w:r>
      <w:r>
        <w:rPr>
          <w:b/>
          <w:lang w:val="hi_IN" w:bidi="hi_IN"/>
        </w:rPr>
        <w:t>सामग्री</w:t>
      </w:r>
      <w:r>
        <w:rPr>
          <w:lang w:val="hi_IN" w:bidi="hi_IN"/>
        </w:rPr>
        <w:t xml:space="preserve"> की व्यवस्था करेंगे। प्रावधानों और सेना के लिए उन्हीं शब्दों का उपयोग करें जिनका आपने पिछले भागों में उपयोग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20:12–25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20:12–25 को सुनें और अपने मन में रखें।</w:t>
      </w:r>
    </w:p>
    <w:p>
      <w:pPr/>
      <w:r>
        <w:rPr>
          <w:lang w:val="hi_IN" w:bidi="hi_IN"/>
        </w:rPr>
      </w:r>
      <w:r>
        <w:rPr>
          <w:lang w:val="hi_IN" w:bidi="hi_IN"/>
        </w:rPr>
        <w:t>यदि सम्भव हो, तो न्यायियों 20:12–25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20:12–25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आपको पिछले भाग से याद होगा कि इस्राएल के गोत्रों के योद्धा पुरुष और अगुवे मिस्पा में इकट्ठे हुए थे। मिस्पा में, लोग लेवीय व्यक्ति को यह कहानी सुनाते हुए सुनने के लिए इकट्ठे हुए कि उसकी रखैल की मृत्यु कैसे हुई। बिन्यामीन के गोत्र के लोग मिस्पा नहीं आए। मिस्पा में इस्राएली क्रोधित थे। मिस्पा में उपस्थित सभी इस्राएली बिन्यामीन गोत्र के गिबा के लोगों को दण्ड देना चाहते थे। मिस्पा में इस्राएलियों ने गिबा के लोगों से युद्ध करने की तैयारी की। इस भाग में, इस्राएल और इस्राएली से अभिप्राय इस्राएल के सब गोत्रों के लोगों से है, केवल बिन्यामीन के गोत्र को छोड़कर।</w:t>
      </w:r>
    </w:p>
    <w:p>
      <w:pPr/>
      <w:r>
        <w:rPr>
          <w:lang w:val="hi_IN" w:bidi="hi_IN"/>
        </w:rPr>
      </w:r>
      <w:r>
        <w:rPr>
          <w:lang w:val="hi_IN" w:bidi="hi_IN"/>
        </w:rPr>
        <w:t>मिस्पा में उपस्थित इस्राएलियों ने ऐसे पुरुषों को भेजा जिन्होंने बिन्यामीन गोत्र के लोगों को एक संदेश दिया। इस्राएली चाहते थे कि बिन्यामीन गोत्र, गिबा के पुरुषों द्वारा किए गए उस दुष्ट कार्य के विषय में उत्तर दे। हम नहीं जानते कि मिस्पा में उपस्थित इस्राएली यह आशा करते थे कि बिन्यामीन गोत्र उस संदेश का अच्छा उत्तर देगा, या फिर इस्राएलियों को केवल सेना को व्यवस्थित करने के लिए कुछ समय चाहिए था। संदेशवाहकों ने बिन्यामीन गोत्र से कहा कि वे गिबा के पुरुषों को बाकी इस्राएलियों के हवाले कर दें। मिस्पा में उपस्थित इस्राएली गिबा के पुरुषों को उस दण्ड के रूप में मार डालना चाहते थे जो उन्होंने लेवीय पुरुष की रखैल के साथ किया था। यहोवा द्वारा इस्राएल के लोगों को दी गई व्यवस्था के अनुसार, यदि कोई पुरुष किसी दूसरे पुरुष की पत्नी के साथ लैंगिक सम्बन्ध रखता था, तो इस्राएल के लोग उस पुरुष और उस स्त्री दोनों को मार डालते थे ताकि इस्राएल के लोगों में से बुराई को दूर किया जा सके। इस्राएली गिबा के लोगों को उससे अधिक दण्ड देना चाहते थे जितना यहोवा ने इस्राएलियों को करने के लिए कहा था।</w:t>
      </w:r>
    </w:p>
    <w:p>
      <w:pPr/>
      <w:r>
        <w:rPr>
          <w:lang w:val="hi_IN" w:bidi="hi_IN"/>
        </w:rPr>
      </w:r>
      <w:r>
        <w:rPr>
          <w:lang w:val="hi_IN" w:bidi="hi_IN"/>
        </w:rPr>
        <w:t>यहाँ रुकें और इस प्रश्न पर समूह के रूप में चर्चा करें: आपके समुदाय के लोग किन कार्यों को बुरे कार्य, या आपके समुदाय के नियमों के विरुद्ध कार्य मानते हैं? बहुत बुरे कार्यों के लिए क्या दण्ड दिया जाता है? यदि आपके समुदाय के इतिहास में ऐसा हुआ हो, तो उस समय का वर्णन कीजिए जब लोगों ने किसी व्यक्ति द्वारा किए गए बुरे कार्य के दण्ड के रूप में उसे मृत्यु-दण्ड दिया हो। इस ऑडियो को यहाँ रोकें।</w:t>
      </w:r>
    </w:p>
    <w:p>
      <w:pPr/>
      <w:r>
        <w:rPr>
          <w:lang w:val="hi_IN" w:bidi="hi_IN"/>
        </w:rPr>
      </w:r>
      <w:r>
        <w:rPr>
          <w:lang w:val="hi_IN" w:bidi="hi_IN"/>
        </w:rPr>
        <w:t>मिस्पा में उपस्थित इस्राएली गिबा के पुरुषों को वही नाम देते हैं जो कहानी सुनाने वाला पहले उन पुरुषों को देता है जब हमें गिबा में हुई घटना के बारे में पता चलता है। कहानीकार उन पुरुषों को ऐसे नाम से पुकारता है जिसका अर्थ है कि वे पुरुष किसी मूल्य के नहीं हैं और उनका चरित्र बुरा है। जब लेवीय पुरुष ने मिस्पा में इस्राएलियों को अपनी कहानी सुनाई, तब उसने उन पुरुषों को इस नाम से नहीं पुकारा था। मिस्पा में उपस्थित इस्राएली अब लेवीय पुरुष का अनुसरण नहीं करते, और लेवीय पुरुष अब महत्वपूर्ण नहीं रहा।</w:t>
      </w:r>
    </w:p>
    <w:p>
      <w:pPr/>
      <w:r>
        <w:rPr>
          <w:lang w:val="hi_IN" w:bidi="hi_IN"/>
        </w:rPr>
      </w:r>
      <w:r>
        <w:rPr>
          <w:lang w:val="hi_IN" w:bidi="hi_IN"/>
        </w:rPr>
        <w:t>यहाँ रुकें और समूह में यह गतिविधि करें: ऐसे लोगों के बारे में एक कहानी सुनाएँ जो इस तरह से व्यवहार करते हैं जिससे पता चलता है कि उनका चरित्र बुरा है और वे किसी काम के नहीं हैं। इस ऑडियो को यहाँ रोकें।</w:t>
      </w:r>
    </w:p>
    <w:p>
      <w:pPr/>
      <w:r>
        <w:rPr>
          <w:lang w:val="hi_IN" w:bidi="hi_IN"/>
        </w:rPr>
      </w:r>
      <w:r>
        <w:rPr>
          <w:lang w:val="hi_IN" w:bidi="hi_IN"/>
        </w:rPr>
        <w:t>बिन्यामीन गोत्र के लोग अपने “भाइयों,” अर्थात इस्राएल के अन्य गोत्रों के लोगों की बात नहीं सुनते, जो बिन्यामीन गोत्र के लिए परिवार के समान हैं। बिन्यामीन के गोत्र ने मिस्पा में इस्राएलियों को गिबा के पुरुषों को नहीं सौंपा। हम नहीं जानते कि बिन्यामीन गोत्र ने गिबा के पुरुषों का पक्ष लेने का निर्णय क्यों किया। बिन्यामीन गोत्र इस्राएल के गोत्रों के बीच के पारिवारिक बन्धनों को तोड़ देता है और बाकी इस्राएल के विरुद्ध युद्ध करने का निर्णय लेता है।</w:t>
      </w:r>
    </w:p>
    <w:p>
      <w:pPr/>
      <w:r>
        <w:rPr>
          <w:lang w:val="hi_IN" w:bidi="hi_IN"/>
        </w:rPr>
      </w:r>
      <w:r>
        <w:rPr>
          <w:lang w:val="hi_IN" w:bidi="hi_IN"/>
        </w:rPr>
        <w:t>यहाँ रुकें और इस प्रश्न पर समूह के रूप में चर्चा करें: अपने परिवार या समुदाय के इतिहास में उस समय का वर्णन करें जब किसी विवाद या इसी प्रकार की किसी बात के कारण परिवार या समुदाय का एक भाग बाकी परिवार या समुदाय से पूरी तरह अलग हो गया हो। लोगों के उन दो समूहों ने एक-दूसरे से कैसे लड़ाई या विवाद किया? इस ऑडियो को यहाँ रोकें।</w:t>
      </w:r>
    </w:p>
    <w:p>
      <w:pPr/>
      <w:r>
        <w:rPr>
          <w:lang w:val="hi_IN" w:bidi="hi_IN"/>
        </w:rPr>
      </w:r>
      <w:r>
        <w:rPr>
          <w:lang w:val="hi_IN" w:bidi="hi_IN"/>
        </w:rPr>
        <w:t>बिन्यामीन गोत्र ने युद्ध करने वाले पुरुषों को नगरों से, या जहाँ कहीं भी बिन्यामीन गोत्र के लोग रहते थे, वहाँ से इकट्ठा किया। बिन्यामीन के गोत्र ने उन 26,000 पुरुषों को इकट्ठा किया जिन्होंने तलवार से युद्ध किया था। गिबा नगर के लोगों ने बिन्यामीन गोत्र की सेना के लिए 700 योद्धा प्रदान किए। बिन्यामीन गोत्र की सेना में 700 ऐसे पुरुष भी थे जो विशेष योद्धा थे। कहानीकार इन विशेष योद्धाओं का वर्णन बाएँ हाथ के योद्धाओं के रूप में करता है। बाएँ हाथ से काम करने वाला होने का अर्थ है कि किसी व्यक्ति का दायाँ हाथ, बाएँ हाथ जितना अच्छा काम नहीं करता। आपको याद होगा कि न्यायियों की पुस्तक में पहले बिन्यामीनी न्यायी एहूद को भी बाएँ हाथ से काम करने वाला कहा गया था। संभवतः बाएँ हाथ से लड़ने वाले योद्धा तलवार को दाएँ हाथ के बजाय अपने बाएँ हाथ में पकड़ते थे। संभव है कि इस प्रकार के विशेष योद्धा केवल बिन्यामीन गोत्र में ही पाए जाते थे। दाएँ हाथ से लड़ने वाले योद्धाओं के लिए बाएँ हाथ से लड़ने वाले योद्धाओं से लड़ना अधिक कठिन होता है, क्योंकि बाएँ हाथ से लड़ने वाले योद्धा दाएँ हाथ से लड़ने वालों से अलग प्रकार से युद्ध करते हैं।</w:t>
      </w:r>
    </w:p>
    <w:p>
      <w:pPr/>
      <w:r>
        <w:rPr>
          <w:lang w:val="hi_IN" w:bidi="hi_IN"/>
        </w:rPr>
      </w:r>
      <w:r>
        <w:rPr>
          <w:lang w:val="hi_IN" w:bidi="hi_IN"/>
        </w:rPr>
        <w:t>यहाँ रुकें और समूह में यह गतिविधि करें: समूह में से दो लोग एक-एक पेंसिल, पेन या लकड़ी उठाएँ और उसे अपने दाएँ हाथ में पकड़ें। अब उन दोनों लोगों से कहें कि वे लकड़ियों से सावधानीपूर्वक एक-दूसरे से लड़ें। अब किसी नए व्यक्ति से कहें कि वह अपने बाएँ हाथ में पेंसिल, पेन या छड़ी पकड़े और लड़ाई में शामिल हो जाए। उस व्यक्ति से लड़ने की कोशिश करना कितना अलग महसूस होता है जो अपने बाएँ हाथ में लकड़ी पकड़े हुए है? इस ऑडियो को यहाँ रोकें।</w:t>
      </w:r>
    </w:p>
    <w:p>
      <w:pPr/>
      <w:r>
        <w:rPr>
          <w:lang w:val="hi_IN" w:bidi="hi_IN"/>
        </w:rPr>
      </w:r>
      <w:r>
        <w:rPr>
          <w:lang w:val="hi_IN" w:bidi="hi_IN"/>
        </w:rPr>
        <w:t>यह भाग हमें यह भी बताता है कि ये विशेष योद्धा पत्थर फेंकने के लिए गोफन का बहुत अच्छी तरह से उपयोग कर सकते हैं। गोफन एक साधारण हथियार होता है जो चमड़े या किसी अन्य सामग्री की पट्टी या फंदे के रूप में होता है। लोग इसे हाथ में पकड़कर पत्थर या अन्य कठोर वस्तुएँ फेंकने के लिए उपयोग करते हैं। इस्राएली गोफन और पत्थरों का उपयोग अपनी भेड़ों और बकरियों तथा अपनी उगाई हुई फ़सलों से जानवरों और पक्षियों को दूर रखने के लिए करते थे। इसके अतिरिक्त, योद्धा दूर से लोगों को घायल करने के लिए गोफन और पत्थरों का उपयोग करते थे। ये विशेष योद्धा गोफन से पत्थर बहुत अच्छी तरह फेंक सकते थे, क्योंकि वे एक बाल जैसे बहुत छोटे लक्ष्य पर भी निशाना लगा सकते थे। गोफन रखने वाले योद्धा दूसरे व्यक्ति को अपने पास आने से पहले ही घायल कर सकते थे।</w:t>
      </w:r>
    </w:p>
    <w:p>
      <w:pPr/>
      <w:r>
        <w:rPr>
          <w:lang w:val="hi_IN" w:bidi="hi_IN"/>
        </w:rPr>
      </w:r>
      <w:r>
        <w:rPr>
          <w:lang w:val="hi_IN" w:bidi="hi_IN"/>
        </w:rPr>
        <w:t>यहाँ रुकें और ऐसे व्यक्ति का चित्र देखिए जो गोफन और कुछ पत्थर पकड़े हुए है। इस ऑडियो को यहाँ रोकें।</w:t>
      </w:r>
    </w:p>
    <w:p>
      <w:pPr/>
      <w:r>
        <w:rPr>
          <w:lang w:val="hi_IN" w:bidi="hi_IN"/>
        </w:rPr>
      </w:r>
      <w:r>
        <w:rPr>
          <w:lang w:val="hi_IN" w:bidi="hi_IN"/>
        </w:rPr>
        <w:t>यहाँ रुकें और इस प्रश्न पर समूह में चर्चा करें: आपकी नियमित सेना के हिस्से के रूप में आपके पास कौन से विशेष लड़ाकू हैं? इन योद्धाओं के पास किस प्रकार का विशेष प्रशिक्षण और हथियार होते हैं जो दूसरों से अलग हैं? इस ऑडियो को यहाँ रोकें।</w:t>
      </w:r>
    </w:p>
    <w:p>
      <w:pPr/>
      <w:r>
        <w:rPr>
          <w:lang w:val="hi_IN" w:bidi="hi_IN"/>
        </w:rPr>
      </w:r>
      <w:r>
        <w:rPr>
          <w:lang w:val="hi_IN" w:bidi="hi_IN"/>
        </w:rPr>
        <w:t>मिस्पा में इस्राएल के पुरुषों ने तलवारों से लैस 400,000 योद्धाओं को इकट्ठा किया। बिन्यामीन गोत्र के सभी पुरुष और इस्राएल के बाकी गोत्रों से इकट्ठा हुए पुरुष, सब युद्ध के लिए तैयार योद्धा थे। बाइबल के अन्य अवसरों की तरह, हम नहीं जानते कि यह पुरुषों की वास्तविक संख्या थी या ये शब्द युद्ध करने वाले पुरुषों की टुकड़ियों को दर्शाते हैं। हम इतना अवश्य जानते हैं कि मिस्पा में इस्राएल के गोत्रों के योद्धाओं की संख्या केवल एक गोत्र, अर्थात बिन्यामीन गोत्र, के योद्धाओं की संख्या से बहुत अधिक थी।</w:t>
      </w:r>
    </w:p>
    <w:p>
      <w:pPr/>
      <w:r>
        <w:rPr>
          <w:lang w:val="hi_IN" w:bidi="hi_IN"/>
        </w:rPr>
      </w:r>
      <w:r>
        <w:rPr>
          <w:lang w:val="hi_IN" w:bidi="hi_IN"/>
        </w:rPr>
        <w:t>जब बिन्यामीन गोत्र ने मिस्पा में उपस्थित इस्राएलियों को दिखा दिया कि वे गिबा का समर्थन करते हैं और गिबा के साथ मिलकर युद्ध करेंगे, तब इस्राएली अपने परमेश्वर से बात करना चाहते थे। संभवतः इस्राएली बेतेल नगर की ओर गए, जो मिस्पा से लगभग दो घंटे की पैदल दूरी पर है। आपको याद होगा कि याकूब ने बेतेल में यहोवा के लिए एक वेदी बनाई, और बेतेल इस्राएलियों के लिए एक महत्वपूर्ण स्थान था।</w:t>
      </w:r>
    </w:p>
    <w:p>
      <w:pPr/>
      <w:r>
        <w:rPr>
          <w:lang w:val="hi_IN" w:bidi="hi_IN"/>
        </w:rPr>
      </w:r>
      <w:r>
        <w:rPr>
          <w:lang w:val="hi_IN" w:bidi="hi_IN"/>
        </w:rPr>
        <w:t>यहाँ रुकें और गिबा, मिस्पा, बेतेल और शीलोह के नगरों का नक्शा देखें। इस ऑडियो को यहाँ रोकें।</w:t>
      </w:r>
    </w:p>
    <w:p>
      <w:pPr/>
      <w:r>
        <w:rPr>
          <w:lang w:val="hi_IN" w:bidi="hi_IN"/>
        </w:rPr>
      </w:r>
      <w:r>
        <w:rPr>
          <w:lang w:val="hi_IN" w:bidi="hi_IN"/>
        </w:rPr>
        <w:t>न्यायियों की पुस्तक में आगे चलकर हमें पता चलता है कि लेवीय याजक और उनके सहायक वाचा के सन्दूक को बेतेल में ले आए थे। हम नहीं जानते कि याजक वाचा के सन्दूक को कब ले गए थे। हम नहीं जानते कि जब इस्राएली अपने परमेश्वर से प्रश्न पूछने आए, तब वाचा का सन्दूक और महायाजक पीनहास बेतेल में थे या नहीं। इस कहानी में, कहानी सुनाने वाला परमेश्वर के लिए इस्राएलियों के व्यक्तिगत नाम यहोवा के बजाय परमेश्वर नाम का उपयोग करता है। इस्राएली यहोवा से यह नहीं पूछते कि उन्हें क्या करना चाहिए। इस्राएली केवल यहोवा से पूछते हैं कि इस्राएली युद्ध कैसे शुरू करें। इस्राएली यहोवा के प्रति सम्मान नहीं दिखाते हैं। इसके बजाय, इस्राएली वही करते हैं जो उन्हें सही लगता है। यहोवा इस्राएलियों को उत्तर देता है और इस्राएलियों से कहता है कि यहूदा को युद्ध की अगुवाई करनी चाहिए। यह संभव है कि यहोवा ने यहूदा को चुना क्योंकि लेवीय की रखैल यहूदा से आई थी। यहोवा की व्यवस्था कहती है कि जब कोई किसी व्यक्ति को मार डालता है, तब मारे गए व्यक्ति का कोई निकट सम्बन्धी उसके लिए न्याय प्राप्त करने जा सकता है।</w:t>
      </w:r>
    </w:p>
    <w:p>
      <w:pPr/>
      <w:r>
        <w:rPr>
          <w:lang w:val="hi_IN" w:bidi="hi_IN"/>
        </w:rPr>
      </w:r>
      <w:r>
        <w:rPr>
          <w:lang w:val="hi_IN" w:bidi="hi_IN"/>
        </w:rPr>
        <w:t>यहोवा से निर्देश प्राप्त करने के बाद, इस्राएली सुबह मिस्पा से निकले और गिबा के निकट एक नया पड़ाव बनाने के लिए चले गए। योद्धा उस स्थान से निकले जहाँ उन्होंने पड़ाव डाला था और बिन्यामीन गोत्र के लोगों के विरुद्ध युद्ध करने के लिए स्वयं को व्यवस्थित किया। बिन्यामीन गोत्र के योद्धा गिबा से बाहर आए और उन्होंने 22,000 इस्राएली पुरुषों को मार डाला।</w:t>
      </w:r>
    </w:p>
    <w:p>
      <w:pPr/>
      <w:r>
        <w:rPr>
          <w:lang w:val="hi_IN" w:bidi="hi_IN"/>
        </w:rPr>
      </w:r>
      <w:r>
        <w:rPr>
          <w:lang w:val="hi_IN" w:bidi="hi_IN"/>
        </w:rPr>
        <w:t>यहाँ रुकें और समूह के रूप में यह गतिविधि करें: ज़मीन पर या कागज़ पर गिबा नगर को दिखाने के लिए एक घेरा बनाइए। उस घेरे के बाहर, एक ओर 40 छोटे पत्थर रखिए जो इस्राएलियों को दर्शाएँ। घेरे के भीतर, बिन्यामीन गोत्र को दर्शाने के लिए तीन छोटे पत्थर रखिए। अब तीनों पत्थरों को घेरे के बाहर और इस्राएली पत्थरों की ओर ले जाएँ। दो इस्राएली पत्थरों को छोटे-छोटे कागज़ के टुकड़ों या पत्तों से ढक दें, ताकि यह दिखाया जा सके कि कितने इस्राएली ज़मीन पर गिरकर मर गए। इस ऑडियो को यहाँ रोकें।</w:t>
      </w:r>
    </w:p>
    <w:p>
      <w:pPr/>
      <w:r>
        <w:rPr>
          <w:lang w:val="hi_IN" w:bidi="hi_IN"/>
        </w:rPr>
      </w:r>
      <w:r>
        <w:rPr>
          <w:lang w:val="hi_IN" w:bidi="hi_IN"/>
        </w:rPr>
        <w:t>संभवतः इस्राएली इसलिए हैरान थे क्योंकि युद्ध के पहले दिन ही इतने अधिक इस्राएली योद्धा मारे गए। इस्राएलियों को शायद उम्मीद थी कि वे सभी बिन्यामीनी योद्धाओं को मार डालेंगे, क्योंकि इस्राएली योद्धाओं की संख्या बिन्यामीनी योद्धाओं से कहीं अधिक थी। हम नहीं जानते कि लड़ाई के पहले दिन कोई बिन्यामीनी योद्धा मारा गया था या नहीं। इस्राएलियों ने एक-दूसरे का हौसला बढ़ाया और लड़ाई के पहले दिन की तरह उसी स्थान पर फिर से युद्ध करने के लिए तैयार हो गए।</w:t>
      </w:r>
    </w:p>
    <w:p>
      <w:pPr/>
      <w:r>
        <w:rPr>
          <w:lang w:val="hi_IN" w:bidi="hi_IN"/>
        </w:rPr>
      </w:r>
      <w:r>
        <w:rPr>
          <w:lang w:val="hi_IN" w:bidi="hi_IN"/>
        </w:rPr>
        <w:t>कहानीकार हमें यह भी थोड़ा और बताता है कि लड़ाई के पहले दिन के बाद, इस्राएलियों के फिर से तैयार होने से पहले क्या हुआ था। युद्ध के पहले दिन के बाद, जब इस्राएली स्तब्ध और दुखी थे, तब वे गिबा के पास से यहोवा से बात करने के लिए गए। जो लोग बेतेल गए थे, वे बहुत दुखी थे और यहोवा के सामने रोए। संभवतः इस्राएली बेतेल की वेदी के पास या वाचा के सन्दूक के सामने रोए, यदि उस समय वाचा का सन्दूक पहले से ही बेतेल में था। इस बार, इस्राएली यहोवा से मार्गदर्शन चाहते थे। इस्राएलियों ने यहोवा से पूछा कि क्या इस्राएलियों को अपने परिवार, अर्थात् बिन्यामीन के गोत्र से युद्ध करना चाहिए। यहोवा ने इस्राएलियों से कहा कि वे बिन्यामीनियों के विरुद्ध चढ़ाई करें, परन्तु यहोवा ने इस्राएलियों को कोई और निर्देश नहीं दिए, और न ही यहोवा ने यह वचन दिया कि इस्राएली उस युद्ध को जीतेंगे। यहोवा ने इस्राएलियों से स्पष्ट रूप से यह नहीं कहा कि वे बिन्यामीन के गोत्र से युद्ध करें। यह न्यायियों की पुस्तक की शुरुआत में मार्गदर्शन के लिए की गई प्रार्थनाओं पर यहोवा की प्रतिक्रिया से बहुत अलग था, जब यहोवा ने इस्राएलियों को विजय का वचन दिया था।</w:t>
      </w:r>
    </w:p>
    <w:p>
      <w:pPr/>
      <w:r>
        <w:rPr>
          <w:lang w:val="hi_IN" w:bidi="hi_IN"/>
        </w:rPr>
      </w:r>
      <w:r>
        <w:rPr>
          <w:lang w:val="hi_IN" w:bidi="hi_IN"/>
        </w:rPr>
        <w:t>इस्राएल के लोग गिबा लौट आए और दूसरे दिन की लड़ाई के लिए तैयार हो गए। हम नहीं जानते कि युद्ध के पहले और दूसरे दिन के बीच कितना समय था। बिन्यामीन के योद्धा गिबा से बाहर आए और उन्होंने इस्राएल के अन्य 18,000 योद्धाओं को मार डाला। इस्राएली पुरुष वे पुरुष थे जो तलवारों का उपयोग करते थे। ये पुरुष विशेष योद्धा नहीं थे।</w:t>
      </w:r>
    </w:p>
    <w:p>
      <w:pPr/>
      <w:r>
        <w:rPr>
          <w:lang w:val="hi_IN" w:bidi="hi_IN"/>
        </w:rPr>
      </w:r>
      <w:r>
        <w:rPr>
          <w:lang w:val="hi_IN" w:bidi="hi_IN"/>
        </w:rPr>
        <w:t>यहाँ रुकें और यह गतिविधि समूह के रूप में करें: लड़ाई के दूसरे दिन जितने इस्राएली पुरुष जमीन पर गिरकर मारे गए, उनकी संख्या दिखाने के लिए घेरे के बाहर दो और इस्राएली पत्थरों को ढक दें।</w:t>
      </w:r>
      <w:r>
        <w:rPr>
          <w:lang w:val="hi_IN" w:bidi="hi_IN"/>
        </w:rPr>
      </w:r>
    </w:p>
    <w:p>
      <w:pPr>
        <w:pStyle w:val="Heading3"/>
      </w:pPr>
      <w:r>
        <w:rPr>
          <w:lang w:val="hi_IN" w:bidi="hi_IN"/>
        </w:rPr>
        <w:t>घटनाओं को समझाना</w:t>
      </w:r>
    </w:p>
    <w:p>
      <w:pPr/>
      <w:r>
        <w:rPr>
          <w:lang w:val="hi_IN" w:bidi="hi_IN"/>
        </w:rPr>
      </w:r>
      <w:r>
        <w:rPr>
          <w:lang w:val="hi_IN" w:bidi="hi_IN"/>
        </w:rPr>
        <w:t>न्यायियों 20:12–25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मिस्पा में इस्राएलियों ने बिन्यामीन के गोत्र में संदेशवाहक भेजे। बिन्यामीन के गोत्र ने अन्य गोत्रों की बात नहीं सुनी। इसके बजाय, बिन्यामीन के गोत्र ने गिबा के लोगों का समर्थन करना चुना। बिन्यामीन के गोत्र ने बिन्यामीन के सभी नगरों से साधारण और विशेष योद्धाओं की एक सेना तैयार की। इस्राएली योद्धाओं की सेना बिन्यामीनी सेना से कहीं बड़ी थी।</w:t>
      </w:r>
    </w:p>
    <w:p>
      <w:pPr/>
      <w:r>
        <w:rPr>
          <w:lang w:val="hi_IN" w:bidi="hi_IN"/>
        </w:rPr>
      </w:r>
      <w:r>
        <w:rPr>
          <w:b/>
          <w:lang w:val="hi_IN" w:bidi="hi_IN"/>
        </w:rPr>
        <w:t>दूसरे दृश्य में:</w:t>
      </w:r>
      <w:r>
        <w:rPr>
          <w:lang w:val="hi_IN" w:bidi="hi_IN"/>
        </w:rPr>
        <w:t xml:space="preserve"> कुछ इस्राएली मिस्पा से निकलकर बेतेल गए ताकि परमेश्वर से पूछें कि बिन्यामीनियों के विरुद्ध पहले कौन लड़ेगा। यहोवा ने इस्राएलियों से कहा कि यहूदा पहले जाएगा।</w:t>
      </w:r>
    </w:p>
    <w:p>
      <w:pPr/>
      <w:r>
        <w:rPr>
          <w:lang w:val="hi_IN" w:bidi="hi_IN"/>
        </w:rPr>
      </w:r>
      <w:r>
        <w:rPr>
          <w:b/>
          <w:lang w:val="hi_IN" w:bidi="hi_IN"/>
        </w:rPr>
        <w:t>तीसरे दृश्य में:</w:t>
      </w:r>
      <w:r>
        <w:rPr>
          <w:lang w:val="hi_IN" w:bidi="hi_IN"/>
        </w:rPr>
        <w:t xml:space="preserve"> इस्राएली मिस्पा से निकले और गिबा में डेरा डालने के लिए आगे बढ़े। योद्धा लड़ाई के लिए तैयार हो गए, और बिन्यामीनी गिबआ से बाहर आए और उन्होंने 22,000 इस्राएलियों को मार डाला।</w:t>
      </w:r>
    </w:p>
    <w:p>
      <w:pPr/>
      <w:r>
        <w:rPr>
          <w:lang w:val="hi_IN" w:bidi="hi_IN"/>
        </w:rPr>
      </w:r>
      <w:r>
        <w:rPr>
          <w:b/>
          <w:lang w:val="hi_IN" w:bidi="hi_IN"/>
        </w:rPr>
        <w:t>चौथे दृश्य में:</w:t>
      </w:r>
      <w:r>
        <w:rPr>
          <w:lang w:val="hi_IN" w:bidi="hi_IN"/>
        </w:rPr>
        <w:t xml:space="preserve"> इस्राएली फिर से लड़ने के लिए तैयार हो गए। उस समय, कुछ इस्राएली बेतेल गए ताकि वे परमेश्वर से पूछें कि क्या इस्राएलियों को फिर से बिन्यामीनियों से युद्ध करना चाहिए। यहोवा ने उत्तर दिया और इस्राएली गिबा लौट आए।</w:t>
      </w:r>
    </w:p>
    <w:p>
      <w:pPr/>
      <w:r>
        <w:rPr>
          <w:lang w:val="hi_IN" w:bidi="hi_IN"/>
        </w:rPr>
      </w:r>
      <w:r>
        <w:rPr>
          <w:b/>
          <w:lang w:val="hi_IN" w:bidi="hi_IN"/>
        </w:rPr>
        <w:t>पाँचवें दृश्य में:</w:t>
      </w:r>
      <w:r>
        <w:rPr>
          <w:lang w:val="hi_IN" w:bidi="hi_IN"/>
        </w:rPr>
        <w:t xml:space="preserve"> युद्ध का दूसरा दिन शुरू हुआ और बिन्यामीन के योद्धा गिबा से निकले और 18,000 इस्राएली पुरुषों को मार डाला।</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संदेशवाहक</w:t>
      </w:r>
    </w:p>
    <w:p>
      <w:pPr>
        <w:pStyle w:val="ListBullet"/>
        <w:spacing w:line="240" w:lineRule="auto"/>
        <w:ind w:left="720"/>
      </w:pPr>
      <w:r>
        <w:rPr>
          <w:lang w:val="hi_IN" w:bidi="hi_IN"/>
        </w:rPr>
      </w:r>
      <w:r>
        <w:rPr>
          <w:lang w:val="hi_IN" w:bidi="hi_IN"/>
        </w:rPr>
        <w:t>बिन्यामीन का गोत्र</w:t>
      </w:r>
    </w:p>
    <w:p>
      <w:pPr>
        <w:pStyle w:val="ListBullet"/>
        <w:spacing w:line="240" w:lineRule="auto"/>
        <w:ind w:left="720"/>
      </w:pPr>
      <w:r>
        <w:rPr>
          <w:lang w:val="hi_IN" w:bidi="hi_IN"/>
        </w:rPr>
      </w:r>
      <w:r>
        <w:rPr>
          <w:lang w:val="hi_IN" w:bidi="hi_IN"/>
        </w:rPr>
        <w:t>बिन्यामीन के गोत्र के योद्धा</w:t>
      </w:r>
    </w:p>
    <w:p>
      <w:pPr>
        <w:pStyle w:val="ListBullet"/>
        <w:spacing w:line="240" w:lineRule="auto"/>
        <w:ind w:left="720"/>
      </w:pPr>
      <w:r>
        <w:rPr>
          <w:lang w:val="hi_IN" w:bidi="hi_IN"/>
        </w:rPr>
      </w:r>
      <w:r>
        <w:rPr>
          <w:lang w:val="hi_IN" w:bidi="hi_IN"/>
        </w:rPr>
        <w:t>विशेष रूप से बाएँ हाथ वाले योद्धा</w:t>
      </w:r>
    </w:p>
    <w:p>
      <w:pPr>
        <w:pStyle w:val="ListBullet"/>
        <w:spacing w:line="240" w:lineRule="auto"/>
        <w:ind w:left="720"/>
      </w:pPr>
      <w:r>
        <w:rPr>
          <w:lang w:val="hi_IN" w:bidi="hi_IN"/>
        </w:rPr>
      </w:r>
      <w:r>
        <w:rPr>
          <w:lang w:val="hi_IN" w:bidi="hi_IN"/>
        </w:rPr>
        <w:t>इस्राएली गोत्रों के योद्धा पुरुष</w:t>
      </w:r>
    </w:p>
    <w:p>
      <w:pPr>
        <w:pStyle w:val="ListBullet"/>
        <w:spacing w:line="240" w:lineRule="auto"/>
        <w:ind w:left="720"/>
      </w:pPr>
      <w:r>
        <w:rPr>
          <w:lang w:val="hi_IN" w:bidi="hi_IN"/>
        </w:rPr>
      </w:r>
      <w:r>
        <w:rPr>
          <w:lang w:val="hi_IN" w:bidi="hi_IN"/>
        </w:rPr>
        <w:t>इस्राएली अगुवों का समूह</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इस्राएली गोत्र मिस्पा में इकट्ठे हुए, परन्तु बिन्यामीन का गोत्र नहीं आया। मिस्पा के लोगों ने जब लेवीय व्यक्ति की कहानी सुनी, तब मिस्पा में इस्राएल के गोत्रों ने बिन्यामीन के गोत्र के पास संदेशवाहक भेजे। हम नहीं जानते कि लेवीय व्यक्ति द्वारा अपनी कहानी सुनाने और इस्राएली गोत्रों ने बिन्यामीन के गोत्र की भूमि के विभिन्न भागों में संदेशवाहक भेजने के बीच कितना समय बीत गया। इस्राएली संदेशवाहक चाहते थे कि बिन्यामीन का गोत्र इस बात पर सहमत हो जाए कि गिबा के पुरुषों ने बहुत ही गलत किया है। इस्राएली संदेशवाहकों ने गिबा के पुरुषों को दुष्ट, निकम्मे और बुरे चरित्र का बताया।</w:t>
      </w:r>
    </w:p>
    <w:p>
      <w:pPr/>
      <w:r>
        <w:rPr>
          <w:lang w:val="hi_IN" w:bidi="hi_IN"/>
        </w:rPr>
      </w:r>
      <w:r>
        <w:rPr>
          <w:lang w:val="hi_IN" w:bidi="hi_IN"/>
        </w:rPr>
        <w:t>यहाँ रुकें और इस प्रश्न पर समूह में चर्चा करें: आप अपने अनुवाद में गिबा के पुरुषों को क्या कहेंगे? याद रखें कि वे लोग बुरे चरित्र के, निकम्मे और दुष्ट हैं। इस ऑडियो को यहाँ रोकें।</w:t>
      </w:r>
    </w:p>
    <w:p>
      <w:pPr/>
      <w:r>
        <w:rPr>
          <w:lang w:val="hi_IN" w:bidi="hi_IN"/>
        </w:rPr>
      </w:r>
      <w:r>
        <w:rPr>
          <w:lang w:val="hi_IN" w:bidi="hi_IN"/>
        </w:rPr>
        <w:t>संदेशवाहक चाहते हैं कि बिन्यामीन का गोत्र गिबा के पुरुषों को मिस्पा में इस्राएलियों के हाथ में दे दे। इस्राएली गिबा के उन पुरुषों को मारना चाहते हैं जिन्होंने उस स्त्री को चोट पहुँचाई थी। इस्राएली उस व्यवस्था का पालन करना चाहते हैं जो यहोवा ने इस्राएल को दी थी।</w:t>
      </w:r>
    </w:p>
    <w:p>
      <w:pPr/>
      <w:r>
        <w:rPr>
          <w:lang w:val="hi_IN" w:bidi="hi_IN"/>
        </w:rPr>
      </w:r>
      <w:r>
        <w:rPr>
          <w:lang w:val="hi_IN" w:bidi="hi_IN"/>
        </w:rPr>
        <w:t>जब बिन्यामीन के गोत्र ने दूतों की बात सुनी, तब बिन्यामीनियों ने अन्य इस्राएलियों के संदेश से सहमति नहीं जताई। बिन्यामीन के गोत्र के अधिकार वाले देश के नगरों से बिन्यामीनी लोग गिबा में इकट्ठे हुए। जो लोग गिबा में आए थे, वे योद्धा थे, अर्थात ऐसे पुरुष जो तलवार से युद्ध करते थे। जब बिन्यामीन के गोत्र ने इकट्ठे हुए योद्धाओं की गिनती की, तो उन्होंने पाया कि वहाँ 26,000 पुरुष थे। गिबा नगर से 700 योद्धा भी थे। 26,000 पुरुषों में से कुछ विशेष योद्धा थे। वे विशेष योद्धा बाएँ हाथ का उपयोग करने वाले थे, जिसका अर्थ है कि उन्हें युद्ध में लड़ने के लिए अपने बाएँ हाथ का उपयोग करने का प्रशिक्षण दिया गया था। वे विशेष योद्धा युद्ध में लोगों से लड़ने के लिए पत्थर फेंकने के लिए गोफन का बहुत अच्छी तरह से उपयोग भी कर सकते थे।</w:t>
      </w:r>
    </w:p>
    <w:p>
      <w:pPr/>
      <w:r>
        <w:rPr>
          <w:lang w:val="hi_IN" w:bidi="hi_IN"/>
        </w:rPr>
      </w:r>
      <w:r>
        <w:rPr>
          <w:lang w:val="hi_IN" w:bidi="hi_IN"/>
        </w:rPr>
        <w:t>यदि आवश्यक हो, तो यहाँ रुककर उस व्यक्ति का चित्र देखें जो गोफन और कुछ पत्थर पकड़े हुए है। इस ऑडियो को यहाँ रोकें।</w:t>
      </w:r>
    </w:p>
    <w:p>
      <w:pPr/>
      <w:r>
        <w:rPr>
          <w:lang w:val="hi_IN" w:bidi="hi_IN"/>
        </w:rPr>
      </w:r>
      <w:r>
        <w:rPr>
          <w:lang w:val="hi_IN" w:bidi="hi_IN"/>
        </w:rPr>
        <w:t>उसी समय, मिस्पा में, तलवारों से लैस 400,000 इस्राएली योद्धा थे।</w:t>
      </w:r>
    </w:p>
    <w:p>
      <w:pPr/>
      <w:r>
        <w:rPr>
          <w:lang w:val="hi_IN" w:bidi="hi_IN"/>
        </w:rPr>
      </w:r>
      <w:r>
        <w:rPr>
          <w:lang w:val="hi_IN" w:bidi="hi_IN"/>
        </w:rPr>
        <w:t>बिन्यामीनियों के गिबा में इकट्ठा होने के बाद, इस्राएली युद्ध के लिए तैयार हो गए। इस्राएली जानना चाहते थे कि युद्ध में क्या करना है। कुछ इस्राएली मिस्पा से निकले और परमेश्वर से मार्गदर्शन माँगने के लिए बेतेल गए। इसकी संभावना कम है कि मिस्पा के हर व्यक्ति ने मिस्पा को छोड़ दिया हो। संभवतः अगुवे ही उस स्थान पर गए जहाँ वेदी थी। लोगों को मिस्पा से बेतेल तक पैदल चलकर पहुँचने में लगभग दो घंटे लगते थे। हम नहीं जानते कि इस्राएली बेतेल में कितने समय तक रहे। इस भाग में, कहानीकार हमें बताता है कि इस्राएलियों ने परमेश्वर से मार्गदर्शन माँगा था, परन्तु कहानीकार कहता है कि यहोवा ने बेतेल में इस्राएलियों को उत्तर दिया और कहा कि यहूदा को पहले जाना चाहिए।</w:t>
      </w:r>
    </w:p>
    <w:p>
      <w:pPr/>
      <w:r>
        <w:rPr>
          <w:lang w:val="hi_IN" w:bidi="hi_IN"/>
        </w:rPr>
      </w:r>
      <w:r>
        <w:rPr>
          <w:lang w:val="hi_IN" w:bidi="hi_IN"/>
        </w:rPr>
        <w:t>इस्राएली मिस्पा वापस गए और बाकी इस्राएलियों के साथ मिल गए। अगली सुबह, इस्राएली मिस्पा से निकले और गिबा के पास एक नया डेरा, अर्थात् रहने के लिए एक अस्थायी स्थान बनाया।</w:t>
      </w:r>
    </w:p>
    <w:p>
      <w:pPr/>
      <w:r>
        <w:rPr>
          <w:lang w:val="hi_IN" w:bidi="hi_IN"/>
        </w:rPr>
      </w:r>
      <w:r>
        <w:rPr>
          <w:lang w:val="hi_IN" w:bidi="hi_IN"/>
        </w:rPr>
        <w:t>यहाँ रुकें और यदि आवश्यक हो, तो गिबा, मिस्पा, बेतेल और शीलोह के नगरों का नक्शा देखें। इस ऑडियो को यहाँ रोकें।</w:t>
      </w:r>
    </w:p>
    <w:p>
      <w:pPr/>
      <w:r>
        <w:rPr>
          <w:lang w:val="hi_IN" w:bidi="hi_IN"/>
        </w:rPr>
      </w:r>
      <w:r>
        <w:rPr>
          <w:lang w:val="hi_IN" w:bidi="hi_IN"/>
        </w:rPr>
        <w:t>गिबा के पास पहुँचने के बाद, इस्राएलियों ने बिन्यामीनियों से युद्ध करने की तैयारी की। लड़ाई के पहले दिन, इस्राएली अपने योद्धाओं को बिन्यामीनियों का सामना करने और उनसे युद्ध करने के लिए तैयार करते हैं। इस्राएलियों के योद्धा शायद पंक्तियों में खड़े हुए होंगे, या वे युद्ध के लिए तैयार लोगों की किसी अन्य व्यवस्था में खड़े हुए होंगे।</w:t>
      </w:r>
    </w:p>
    <w:p>
      <w:pPr/>
      <w:r>
        <w:rPr>
          <w:lang w:val="hi_IN" w:bidi="hi_IN"/>
        </w:rPr>
      </w:r>
      <w:r>
        <w:rPr>
          <w:lang w:val="hi_IN" w:bidi="hi_IN"/>
        </w:rPr>
        <w:t>यहाँ रुकें और इस प्रश्न पर समूह में चर्चा करें: आपके योद्धा किसी शत्रु के विरुद्ध लड़ने के लिए खुद को किस तरह व्यवस्थित करते हैं? आप कैसे वर्णन करेंगे कि इस्राएली योद्धा युद्ध के लिए तैयार होने हेतु अपनी-अपनी स्थिति कैसे संभालते हैं? इस ऑडियो को यहाँ रोकें।</w:t>
      </w:r>
    </w:p>
    <w:p>
      <w:pPr/>
      <w:r>
        <w:rPr>
          <w:lang w:val="hi_IN" w:bidi="hi_IN"/>
        </w:rPr>
      </w:r>
      <w:r>
        <w:rPr>
          <w:lang w:val="hi_IN" w:bidi="hi_IN"/>
        </w:rPr>
        <w:t>बिन्यामीनी योद्धा गिबा नगर से बाहर आए और उन्होंने 22,000 इस्राएली योद्धाओं को मार डाला। जब इस्राएली पुरुष मरे, तब कहानीकार कहता है कि वे इस्राएली पुरुष काट डाले गए और भूमि पर गिर पड़े। पहले दिन के युद्ध के बाद, इस्राएलियों ने एक-दूसरे को प्रोत्साहित किया और योद्धाओं को फिर से लड़ने के लिए पहले की तरह ही व्यवस्थित किया।</w:t>
      </w:r>
    </w:p>
    <w:p>
      <w:pPr/>
      <w:r>
        <w:rPr>
          <w:lang w:val="hi_IN" w:bidi="hi_IN"/>
        </w:rPr>
      </w:r>
      <w:r>
        <w:rPr>
          <w:lang w:val="hi_IN" w:bidi="hi_IN"/>
        </w:rPr>
        <w:t>फिर कहानीकार हमें आगे बताता है कि युद्ध के पहले दिन के बाद इस्राएलियों ने क्या किया। इसकी संभावना नहीं है कि सभी इस्राएली गिबा को छोड़कर चले गए। संभवतः समुदाय के अगुवे ही योद्धाओं को गिबा में छोड़कर फिर से बेतेल गए। हम नहीं जानते कि इस्राएली यहोवा की बात सुनने के लिए कहाँ गए, परन्तु संभवतः इस्राएली बेतेल लौट गए थे। जब इस्राएली उस स्थान पर पहुँचे जहाँ वे यहोवा से सुन सकते थे, तब इस्राएली रोए। इस्राएली दिन ख़त्म होने तक रोते रहे। संभवतः यह लड़ाई के पहले दिन से अलग दिन है। इस्राएलियों ने यहोवा से पूछा कि क्या इस्राएलियों को बिन्यामीनियों से युद्ध करना चाहिए। यहोवा ने इस्राएलियों को बिन्यामीनियों के विरुद्ध जाने की आज्ञा दी। यह स्पष्ट नहीं है कि जब यहोवा ने यह कहा तो यहोवा का क्या मतलब था।</w:t>
      </w:r>
    </w:p>
    <w:p>
      <w:pPr/>
      <w:r>
        <w:rPr>
          <w:lang w:val="hi_IN" w:bidi="hi_IN"/>
        </w:rPr>
      </w:r>
      <w:r>
        <w:rPr>
          <w:lang w:val="hi_IN" w:bidi="hi_IN"/>
        </w:rPr>
        <w:t>यह वर्णन हमें नहीं बताता कि इस्राएली बेतेल से वापस गिबा लौटे, परन्तु बहुत सम्भव है कि वे गिबा वापस गए हों। इस्राएली फिर से लड़ने के लिए तैयार हो गए। हम नहीं जानते कि युद्ध के पहले और दूसरे दिन के बीच कितने दिन बीत गए थे। युद्ध के दूसरे दिन, बिन्यामीनी गिबा से बाहर आए और इस्राएल के गोत्रों के 18,000 और योद्धाओं को मार डाला।</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20:12–25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संदेशवाहक</w:t>
      </w:r>
    </w:p>
    <w:p>
      <w:pPr>
        <w:pStyle w:val="ListBullet"/>
        <w:spacing w:line="240" w:lineRule="auto"/>
        <w:ind w:left="720"/>
      </w:pPr>
      <w:r>
        <w:rPr>
          <w:lang w:val="hi_IN" w:bidi="hi_IN"/>
        </w:rPr>
      </w:r>
      <w:r>
        <w:rPr>
          <w:lang w:val="hi_IN" w:bidi="hi_IN"/>
        </w:rPr>
        <w:t>बिन्यामीन का गोत्र</w:t>
      </w:r>
    </w:p>
    <w:p>
      <w:pPr>
        <w:pStyle w:val="ListBullet"/>
        <w:spacing w:line="240" w:lineRule="auto"/>
        <w:ind w:left="720"/>
      </w:pPr>
      <w:r>
        <w:rPr>
          <w:lang w:val="hi_IN" w:bidi="hi_IN"/>
        </w:rPr>
      </w:r>
      <w:r>
        <w:rPr>
          <w:lang w:val="hi_IN" w:bidi="hi_IN"/>
        </w:rPr>
        <w:t>बिन्यामीन के गोत्र के योद्धा</w:t>
      </w:r>
    </w:p>
    <w:p>
      <w:pPr>
        <w:pStyle w:val="ListBullet"/>
        <w:spacing w:line="240" w:lineRule="auto"/>
        <w:ind w:left="720"/>
      </w:pPr>
      <w:r>
        <w:rPr>
          <w:lang w:val="hi_IN" w:bidi="hi_IN"/>
        </w:rPr>
      </w:r>
      <w:r>
        <w:rPr>
          <w:lang w:val="hi_IN" w:bidi="hi_IN"/>
        </w:rPr>
        <w:t>विशेष बाएँ हाथ वाले योद्धा</w:t>
      </w:r>
    </w:p>
    <w:p>
      <w:pPr>
        <w:pStyle w:val="ListBullet"/>
        <w:spacing w:line="240" w:lineRule="auto"/>
        <w:ind w:left="720"/>
      </w:pPr>
      <w:r>
        <w:rPr>
          <w:lang w:val="hi_IN" w:bidi="hi_IN"/>
        </w:rPr>
      </w:r>
      <w:r>
        <w:rPr>
          <w:lang w:val="hi_IN" w:bidi="hi_IN"/>
        </w:rPr>
        <w:t>इस्राएली गोत्रों के योद्धा पुरुष</w:t>
      </w:r>
    </w:p>
    <w:p>
      <w:pPr>
        <w:pStyle w:val="ListBullet"/>
        <w:spacing w:line="240" w:lineRule="auto"/>
        <w:ind w:left="720"/>
      </w:pPr>
      <w:r>
        <w:rPr>
          <w:lang w:val="hi_IN" w:bidi="hi_IN"/>
        </w:rPr>
      </w:r>
      <w:r>
        <w:rPr>
          <w:lang w:val="hi_IN" w:bidi="hi_IN"/>
        </w:rPr>
        <w:t>इस्राएली अगुवों का समूह</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मिस्पा के इस्राएलियों ने बिन्यामीन गोत्र में संदेशवाहक भेजे। बिन्यामीन के गोत्र ने अन्य गोत्रों की बात नहीं सुनी। इसके बजाय, बिन्यामीन के गोत्र ने गिबा के लोगों का समर्थन करना चुना। बिन्यामीन के गोत्र ने बिन्यामीन के सभी नगरों से साधारण और विशेष योद्धाओं की एक सेना तैयार की। इस्राएली योद्धाओं की सेना बिन्यामीनी सेना से कहीं बड़ी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संदेशवाहकों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बिन्यामीन के गोत्र की भूमिका निभाने वाले व्यक्ति से पूछें, "आप क्या महसूस कर रहे हैं या क्या सोच रहे हैं?" वह व्यक्ति इस तरह से उत्तर दे सकता है:</w:t>
      </w:r>
    </w:p>
    <w:p>
      <w:pPr/>
      <w:r>
        <w:rPr>
          <w:lang w:val="hi_IN" w:bidi="hi_IN"/>
        </w:rPr>
      </w:r>
      <w:r>
        <w:rPr>
          <w:lang w:val="hi_IN" w:bidi="hi_IN"/>
        </w:rPr>
        <w:t>बिन्यामीन के गोत्र के योद्धाओं से पूछें, "आप क्या महसूस कर रहे हैं या क्या सोच रहे हैं?" वह व्यक्ति इस तरह से उत्तर दे सकता है:</w:t>
      </w:r>
    </w:p>
    <w:p>
      <w:pPr/>
      <w:r>
        <w:rPr>
          <w:lang w:val="hi_IN" w:bidi="hi_IN"/>
        </w:rPr>
      </w:r>
      <w:r>
        <w:rPr>
          <w:lang w:val="hi_IN" w:bidi="hi_IN"/>
        </w:rPr>
        <w:t>बाएँ हाथ के विशेष योद्धाओं से पूछें, "आप क्या महसूस कर रहे हैं या क्या सोच रहे हैं?" वह व्यक्ति इस तरह से उत्तर दे सकता है:</w:t>
      </w:r>
    </w:p>
    <w:p>
      <w:pPr/>
      <w:r>
        <w:rPr>
          <w:lang w:val="hi_IN" w:bidi="hi_IN"/>
        </w:rPr>
      </w:r>
      <w:r>
        <w:rPr>
          <w:lang w:val="hi_IN" w:bidi="hi_IN"/>
        </w:rPr>
        <w:t>कुछ इस्राएली मिस्पा से निकलकर बेतेल गए ताकि परमेश्वर से पूछें कि बिन्यामीनियों के विरुद्ध पहले कौन लड़ेगा। यहोवा ने इस्राएलियों से कहा कि यहूदा पहले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लोगों के समूह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इस्राएली मिस्पा से निकले और गिबा में डेरा डालने के लिए चले गए। योद्धा लड़ाई के लिए तैयार हो गए, और बिन्यामीनी गिबआ से बाहर आए और उन्होंने 22,000 इस्राएलियों को मार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गोत्रों के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बिन्यामीन के गोत्र के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इस्राएली फिर से लड़ने के लिए तैयार हो गए। उस समय, कुछ इस्राएली बेतेल गए ताकि वे परमेश्वर से पूछें कि क्या इस्राएलियों को फिर से बिन्यामीनियों से युद्ध करना चाहिए। यहोवा ने उत्तर दिया और इस्राएली गिबा लौट आए।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गोत्रों के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 लोगों के समूह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युद्ध का दूसरा दिन शुरू होता है और बिन्यामीन के योद्धा गिबा से निकलकर 18,000 इस्राएली योद्धाओं को मार डालते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बिन्यामीन के गोत्र के योद्धाओं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20:12–25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इस्राएल</w:t>
      </w:r>
      <w:r>
        <w:rPr>
          <w:lang w:val="hi_IN" w:bidi="hi_IN"/>
        </w:rPr>
        <w:t xml:space="preserve"> के गोत्र मिस्पा में थे। इस भाग में, इस्राएल और इस्राएलियों का अर्थ बिन्यामीन के गोत्र को छोड़कर इस्राएल के सभी गोत्रों के लोग हैं। इस्राएल के बारे में जानकारी के लिए, मुख्य शब्दावली देखें।</w:t>
      </w:r>
    </w:p>
    <w:p>
      <w:pPr/>
      <w:r>
        <w:rPr>
          <w:lang w:val="hi_IN" w:bidi="hi_IN"/>
        </w:rPr>
      </w:r>
      <w:r>
        <w:rPr>
          <w:lang w:val="hi_IN" w:bidi="hi_IN"/>
        </w:rPr>
        <w:t>इस्राएल के गोत्रों ने बिन्यामीन के गोत्र के सभी लोगों से बात करने और उन्हें इस्राएल के गोत्रों की ओर से एक संदेश देने के लिए पुरुषों को भेजा।</w:t>
      </w:r>
    </w:p>
    <w:p>
      <w:pPr/>
      <w:r>
        <w:rPr>
          <w:lang w:val="hi_IN" w:bidi="hi_IN"/>
        </w:rPr>
      </w:r>
      <w:r>
        <w:rPr>
          <w:lang w:val="hi_IN" w:bidi="hi_IN"/>
        </w:rPr>
        <w:t xml:space="preserve">यहाँ रुकें और चर्चा करें कि </w:t>
      </w:r>
      <w:r>
        <w:rPr>
          <w:b/>
          <w:lang w:val="hi_IN" w:bidi="hi_IN"/>
        </w:rPr>
        <w:t>जो पुरुष संदेश लाते हैं</w:t>
      </w:r>
      <w:r>
        <w:rPr>
          <w:lang w:val="hi_IN" w:bidi="hi_IN"/>
        </w:rPr>
        <w:t xml:space="preserve"> उनके लिए आप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संदेशवाहक बिन्यामीन के गोत्र से पूछते हैं कि बिन्यामीन का गोत्र उस </w:t>
      </w:r>
      <w:r>
        <w:rPr>
          <w:b/>
          <w:lang w:val="hi_IN" w:bidi="hi_IN"/>
        </w:rPr>
        <w:t>दुष्टता</w:t>
      </w:r>
      <w:r>
        <w:rPr>
          <w:lang w:val="hi_IN" w:bidi="hi_IN"/>
        </w:rPr>
        <w:t xml:space="preserve"> या </w:t>
      </w:r>
      <w:r>
        <w:rPr>
          <w:b/>
          <w:lang w:val="hi_IN" w:bidi="hi_IN"/>
        </w:rPr>
        <w:t>बुराई</w:t>
      </w:r>
      <w:r>
        <w:rPr>
          <w:lang w:val="hi_IN" w:bidi="hi_IN"/>
        </w:rPr>
        <w:t xml:space="preserve"> के विषय में जो लोगों ने किया है, क्या करेगा। दुष्टता या बुराई के लिए उसी शब्द का उपयोग करें जिसका आपने पिछले भागों में उपयोग किया था। दुष्टता या बुराई के बारे में अधिक जानकारी के लिए, मुख्य शब्दावली देखें।</w:t>
      </w:r>
    </w:p>
    <w:p>
      <w:pPr/>
      <w:r>
        <w:rPr>
          <w:lang w:val="hi_IN" w:bidi="hi_IN"/>
        </w:rPr>
      </w:r>
      <w:r>
        <w:rPr>
          <w:lang w:val="hi_IN" w:bidi="hi_IN"/>
        </w:rPr>
        <w:t xml:space="preserve">संदेशवाहकों ने बिन्यामीन के गोत्र से कहा कि वे गिबा के </w:t>
      </w:r>
      <w:r>
        <w:rPr>
          <w:b/>
          <w:lang w:val="hi_IN" w:bidi="hi_IN"/>
        </w:rPr>
        <w:t>दुष्ट</w:t>
      </w:r>
      <w:r>
        <w:rPr>
          <w:lang w:val="hi_IN" w:bidi="hi_IN"/>
        </w:rPr>
        <w:t xml:space="preserve"> या </w:t>
      </w:r>
      <w:r>
        <w:rPr>
          <w:b/>
          <w:lang w:val="hi_IN" w:bidi="hi_IN"/>
        </w:rPr>
        <w:t>निकम्मे पुरुषों</w:t>
      </w:r>
      <w:r>
        <w:rPr>
          <w:lang w:val="hi_IN" w:bidi="hi_IN"/>
        </w:rPr>
        <w:t xml:space="preserve"> को मिस्पा में इस्राएलियों के हवाले कर दें। दुष्ट या निकम्मे पुरुषों के लिए उसी शब्द या वाक्यांश का उपयोग करें जिसका आपने पिछले भागों में उपयोग किया है।</w:t>
      </w:r>
    </w:p>
    <w:p>
      <w:pPr/>
      <w:r>
        <w:rPr>
          <w:lang w:val="hi_IN" w:bidi="hi_IN"/>
        </w:rPr>
      </w:r>
      <w:r>
        <w:rPr>
          <w:lang w:val="hi_IN" w:bidi="hi_IN"/>
        </w:rPr>
        <w:t xml:space="preserve">मिस्पा के इस्राएली गिबा के पुरुषों को मारना चाहते हैं ताकि इस्राएल से बुराई को </w:t>
      </w:r>
      <w:r>
        <w:rPr>
          <w:b/>
          <w:lang w:val="hi_IN" w:bidi="hi_IN"/>
        </w:rPr>
        <w:t>शुद्ध</w:t>
      </w:r>
      <w:r>
        <w:rPr>
          <w:lang w:val="hi_IN" w:bidi="hi_IN"/>
        </w:rPr>
        <w:t xml:space="preserve"> किया जा सके। शुद्ध करने का अर्थ है किसी चीज़ को पूरी तरह से मिटा देना।</w:t>
      </w:r>
    </w:p>
    <w:p>
      <w:pPr/>
      <w:r>
        <w:rPr>
          <w:lang w:val="hi_IN" w:bidi="hi_IN"/>
        </w:rPr>
      </w:r>
      <w:r>
        <w:rPr>
          <w:lang w:val="hi_IN" w:bidi="hi_IN"/>
        </w:rPr>
        <w:t>यहाँ रुकें और समूह में चर्चा करें कि आप शुद्धि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बिन्यामीनियों ने अपने </w:t>
      </w:r>
      <w:r>
        <w:rPr>
          <w:b/>
          <w:lang w:val="hi_IN" w:bidi="hi_IN"/>
        </w:rPr>
        <w:t>भाइयों</w:t>
      </w:r>
      <w:r>
        <w:rPr>
          <w:lang w:val="hi_IN" w:bidi="hi_IN"/>
        </w:rPr>
        <w:t xml:space="preserve"> की बात नहीं सुनी। यहाँ “भाइयों” शब्द इस्राएल के साथी गोत्रों के लिए प्रयोग किया गया है। भाइयों के लिए उसी शब्द या वाक्यांश का उपयोग करें जिसका उपयोग आपने पिछले भागों में किया है।</w:t>
      </w:r>
    </w:p>
    <w:p>
      <w:pPr/>
      <w:r>
        <w:rPr>
          <w:lang w:val="hi_IN" w:bidi="hi_IN"/>
        </w:rPr>
      </w:r>
      <w:r>
        <w:rPr>
          <w:lang w:val="hi_IN" w:bidi="hi_IN"/>
        </w:rPr>
        <w:t xml:space="preserve">बिन्यामीन के गोत्र ने अपने नगरों से तलवारों से लैस 26,000 योद्धाओं को </w:t>
      </w:r>
      <w:r>
        <w:rPr>
          <w:b/>
          <w:lang w:val="hi_IN" w:bidi="hi_IN"/>
        </w:rPr>
        <w:t>इकट्ठा</w:t>
      </w:r>
      <w:r>
        <w:rPr>
          <w:lang w:val="hi_IN" w:bidi="hi_IN"/>
        </w:rPr>
        <w:t xml:space="preserve"> किया। इकट्ठा करने का अर्थ है युद्ध लड़ने वाले लोगों के एक समूह को बुलाना और जमा करना।</w:t>
      </w:r>
    </w:p>
    <w:p>
      <w:pPr/>
      <w:r>
        <w:rPr>
          <w:lang w:val="hi_IN" w:bidi="hi_IN"/>
        </w:rPr>
      </w:r>
      <w:r>
        <w:rPr>
          <w:lang w:val="hi_IN" w:bidi="hi_IN"/>
        </w:rPr>
        <w:t>यहाँ रुकें और समूह में चर्चा करें कि आप “इकट्ठा”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शहर</w:t>
      </w:r>
      <w:r>
        <w:rPr>
          <w:lang w:val="hi_IN" w:bidi="hi_IN"/>
        </w:rPr>
        <w:t xml:space="preserve"> नगरों से बड़े होते हैं और आमतौर पर उनके चारों ओर एक दीवार होती है। शहर के लिए उसी शब्द का उपयोग करें जिसका उपयोग आपने पिछले भागों में किया है।</w:t>
      </w:r>
    </w:p>
    <w:p>
      <w:pPr/>
      <w:r>
        <w:rPr>
          <w:lang w:val="hi_IN" w:bidi="hi_IN"/>
        </w:rPr>
      </w:r>
      <w:r>
        <w:rPr>
          <w:b/>
          <w:lang w:val="hi_IN" w:bidi="hi_IN"/>
        </w:rPr>
        <w:t>तलवारों से लड़ने वाले पुरुषों</w:t>
      </w:r>
      <w:r>
        <w:rPr>
          <w:lang w:val="hi_IN" w:bidi="hi_IN"/>
        </w:rPr>
        <w:t xml:space="preserve"> के लिए वही शब्द या वाक्यांश प्रयोग करें जो आपने पिछले भागों में किया था।</w:t>
      </w:r>
    </w:p>
    <w:p>
      <w:pPr/>
      <w:r>
        <w:rPr>
          <w:lang w:val="hi_IN" w:bidi="hi_IN"/>
        </w:rPr>
      </w:r>
      <w:r>
        <w:rPr>
          <w:lang w:val="hi_IN" w:bidi="hi_IN"/>
        </w:rPr>
        <w:t>यहाँ रुकें और न्यायियों के समय के तलवार लिए हुए एक इस्राएली पैदल सैनिक की तस्वीर देखें। इस ऑडियो को यहाँ रोकें।</w:t>
      </w:r>
    </w:p>
    <w:p>
      <w:pPr/>
      <w:r>
        <w:rPr>
          <w:lang w:val="hi_IN" w:bidi="hi_IN"/>
        </w:rPr>
      </w:r>
      <w:r>
        <w:rPr>
          <w:lang w:val="hi_IN" w:bidi="hi_IN"/>
        </w:rPr>
        <w:t xml:space="preserve">बिन्यामीन के गोत्र के पास 700 </w:t>
      </w:r>
      <w:r>
        <w:rPr>
          <w:b/>
          <w:lang w:val="hi_IN" w:bidi="hi_IN"/>
        </w:rPr>
        <w:t>बाएँ हाथ से लड़ने वाले विशेष योद्धा थे</w:t>
      </w:r>
      <w:r>
        <w:rPr>
          <w:lang w:val="hi_IN" w:bidi="hi_IN"/>
        </w:rPr>
        <w:t>। बाएँ हाथ वाले विशेष योद्धा के लिए उसी शब्द या वाक्यांश का उपयोग करें जिसका आपने पिछले भागों में उपयोग किया है।</w:t>
      </w:r>
    </w:p>
    <w:p>
      <w:pPr/>
      <w:r>
        <w:rPr>
          <w:lang w:val="hi_IN" w:bidi="hi_IN"/>
        </w:rPr>
      </w:r>
      <w:r>
        <w:rPr>
          <w:lang w:val="hi_IN" w:bidi="hi_IN"/>
        </w:rPr>
        <w:t xml:space="preserve">वे विशेष योद्धा </w:t>
      </w:r>
      <w:r>
        <w:rPr>
          <w:b/>
          <w:lang w:val="hi_IN" w:bidi="hi_IN"/>
        </w:rPr>
        <w:t>गोफन से पत्थर</w:t>
      </w:r>
      <w:r>
        <w:rPr>
          <w:lang w:val="hi_IN" w:bidi="hi_IN"/>
        </w:rPr>
        <w:t xml:space="preserve"> बहुत कुशलता से चला सकते थे। गोफन से पत्थर चलाने का अर्थ है गोफन का उपयोग करके पत्थर फेंकना।</w:t>
      </w:r>
    </w:p>
    <w:p>
      <w:pPr/>
      <w:r>
        <w:rPr>
          <w:lang w:val="hi_IN" w:bidi="hi_IN"/>
        </w:rPr>
      </w:r>
      <w:r>
        <w:rPr>
          <w:lang w:val="hi_IN" w:bidi="hi_IN"/>
        </w:rPr>
        <w:t>यदि आवश्यक हो, तो यहाँ रुककर उस व्यक्ति का चित्र देखें जो गोफन और कुछ पत्थर पकड़े हुए है। इस ऑडियो को यहाँ रोकें।</w:t>
      </w:r>
    </w:p>
    <w:p>
      <w:pPr/>
      <w:r>
        <w:rPr>
          <w:lang w:val="hi_IN" w:bidi="hi_IN"/>
        </w:rPr>
      </w:r>
      <w:r>
        <w:rPr>
          <w:lang w:val="hi_IN" w:bidi="hi_IN"/>
        </w:rPr>
        <w:t>यहाँ रुकें और समूह में चर्चा करें कि आप गोफन से पत्थर मारने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इस्राएली </w:t>
      </w:r>
      <w:r>
        <w:rPr>
          <w:b/>
          <w:lang w:val="hi_IN" w:bidi="hi_IN"/>
        </w:rPr>
        <w:t>परमेश्वर</w:t>
      </w:r>
      <w:r>
        <w:rPr>
          <w:lang w:val="hi_IN" w:bidi="hi_IN"/>
        </w:rPr>
        <w:t xml:space="preserve"> से प्रश्न पूछने के लिए बेतेल गए। जब इस्राएली परमेश्वर से प्रश्न पूछने के लिए बेतेल गए, तब उन्होंने परमेश्वर के लिए सामान्य उपाधि का उपयोग किया। फिर कहानीकार </w:t>
      </w:r>
      <w:r>
        <w:rPr>
          <w:b/>
          <w:lang w:val="hi_IN" w:bidi="hi_IN"/>
        </w:rPr>
        <w:t>यहोवा</w:t>
      </w:r>
      <w:r>
        <w:rPr>
          <w:lang w:val="hi_IN" w:bidi="hi_IN"/>
        </w:rPr>
        <w:t xml:space="preserve"> का उपयोग करता है जब यहोवा इस्राएलियों को उत्तर देता है। परमेश्वर और यहोवा का अनुवाद उसी तरह करें जैसे आपने पिछले भागों में किया है। परमेश्वर और यहोवा के बारे में अधिक जानकारी के लिए मुख्य शब्दावली को देखें।</w:t>
      </w:r>
    </w:p>
    <w:p>
      <w:pPr/>
      <w:r>
        <w:rPr>
          <w:lang w:val="hi_IN" w:bidi="hi_IN"/>
        </w:rPr>
      </w:r>
      <w:r>
        <w:rPr>
          <w:lang w:val="hi_IN" w:bidi="hi_IN"/>
        </w:rPr>
        <w:t xml:space="preserve">इस्राएलियों ने गिबा में डेरा डाला और युद्ध के लिए तैयार हो गए। इस्राएली बिन्यामीनियों से लड़ने गए और उन्होंने उनके </w:t>
      </w:r>
      <w:r>
        <w:rPr>
          <w:b/>
          <w:lang w:val="hi_IN" w:bidi="hi_IN"/>
        </w:rPr>
        <w:t>विरुद्ध</w:t>
      </w:r>
      <w:r>
        <w:rPr>
          <w:lang w:val="hi_IN" w:bidi="hi_IN"/>
        </w:rPr>
        <w:t xml:space="preserve"> </w:t>
      </w:r>
      <w:r>
        <w:rPr>
          <w:b/>
          <w:lang w:val="hi_IN" w:bidi="hi_IN"/>
        </w:rPr>
        <w:t>युद्ध के स्थानों को संभाला</w:t>
      </w:r>
      <w:r>
        <w:rPr>
          <w:lang w:val="hi_IN" w:bidi="hi_IN"/>
        </w:rPr>
        <w:t xml:space="preserve"> या </w:t>
      </w:r>
      <w:r>
        <w:rPr>
          <w:b/>
          <w:lang w:val="hi_IN" w:bidi="hi_IN"/>
        </w:rPr>
        <w:t>युद्ध-पंक्ति</w:t>
      </w:r>
      <w:r>
        <w:rPr>
          <w:lang w:val="hi_IN" w:bidi="hi_IN"/>
        </w:rPr>
        <w:t xml:space="preserve"> बनाई। इस्राएलियों ने अपने योद्धाओं को युद्ध के लिए तैयार पंक्तियों या एक भिन्न तरीके या स्थानों में व्यवस्थित किया।</w:t>
      </w:r>
    </w:p>
    <w:p>
      <w:pPr/>
      <w:r>
        <w:rPr>
          <w:lang w:val="hi_IN" w:bidi="hi_IN"/>
        </w:rPr>
      </w:r>
      <w:r>
        <w:rPr>
          <w:lang w:val="hi_IN" w:bidi="hi_IN"/>
        </w:rPr>
        <w:t>यहाँ रुकें और समूह में चर्चा करें कि आप “युद्ध के लिए स्थान लेने” या “युद्ध-पंक्ति” के लिए कौन-सा शब्द या वाक्यांश उपयोग करेंगे। यदि आपने पहले ही बाइबल की किसी अन्य पुस्तक में इस विचार का अनुवाद किया है, तो उन्हीं शब्दों या वाक्यांशों का उपयोग करें जिनका उपयोग आपने वहाँ किया है। इस ऑडियो को यहाँ रोकें।</w:t>
      </w:r>
    </w:p>
    <w:p>
      <w:pPr/>
      <w:r>
        <w:rPr>
          <w:lang w:val="hi_IN" w:bidi="hi_IN"/>
        </w:rPr>
      </w:r>
      <w:r>
        <w:rPr>
          <w:lang w:val="hi_IN" w:bidi="hi_IN"/>
        </w:rPr>
        <w:t xml:space="preserve">जब बिन्यामीनियों ने इस्राएलियों को मारा, तब उन्होंने उन्हें </w:t>
      </w:r>
      <w:r>
        <w:rPr>
          <w:b/>
          <w:lang w:val="hi_IN" w:bidi="hi_IN"/>
        </w:rPr>
        <w:t>काट डाला</w:t>
      </w:r>
      <w:r>
        <w:rPr>
          <w:lang w:val="hi_IN" w:bidi="hi_IN"/>
        </w:rPr>
        <w:t xml:space="preserve">, </w:t>
      </w:r>
      <w:r>
        <w:rPr>
          <w:b/>
          <w:lang w:val="hi_IN" w:bidi="hi_IN"/>
        </w:rPr>
        <w:t>नष्ट कर दिया</w:t>
      </w:r>
      <w:r>
        <w:rPr>
          <w:lang w:val="hi_IN" w:bidi="hi_IN"/>
        </w:rPr>
        <w:t>, या भूमि पर गिरा दिया।</w:t>
      </w:r>
    </w:p>
    <w:p>
      <w:pPr/>
      <w:r>
        <w:rPr>
          <w:lang w:val="hi_IN" w:bidi="hi_IN"/>
        </w:rPr>
      </w:r>
      <w:r>
        <w:rPr>
          <w:lang w:val="hi_IN" w:bidi="hi_IN"/>
        </w:rPr>
        <w:t>यहाँ रुकें और समूह में चर्चा करें कि आप काट डालने या नष्ट करने के लिए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इस्राएली गए और यहोवा के सामने रोए। इस्राएलियों ने यहोवा से मार्गदर्शन माँगा। यहोवा ने इस्राएलियों से कहा कि वे बिन्यामीनियों के विरुद्ध चढ़ाई करें। लड़ाई के दूसरे दिन, इस्राएली बिन्यामीनियों के पास गए और बिन्यामीनियों ने तलवारों से 18,000 अन्य इस्राएली योद्धाओं को मार डाला।</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20:26–35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20:26–35 को सुनें और अपने मन में रखें।</w:t>
      </w:r>
    </w:p>
    <w:p>
      <w:pPr/>
      <w:r>
        <w:rPr>
          <w:lang w:val="hi_IN" w:bidi="hi_IN"/>
        </w:rPr>
      </w:r>
      <w:r>
        <w:rPr>
          <w:lang w:val="hi_IN" w:bidi="hi_IN"/>
        </w:rPr>
        <w:t>यदि सम्भव हो, तो न्यायियों 20:26–35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20:26–35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कहानी में “इस्राएल” और “इस्राएली” से अभिप्राय इस्राएल के सब गोत्रों के लोगों से है, केवल बिन्यामीन के गोत्र को छोड़कर। इस्राएल के गोत्र गिबा के लोगों और बिन्यामीन के गोत्र को दण्ड देने के लिए गिबा में इकट्ठे हुए। इस्राएली योद्धाओं ने बिन्यामीनी योद्धाओं से दो अलग-अलग दिनों में युद्ध किया। बिन्यामीन के गोत्र के योद्धाओं ने बहुत से इस्राएलियों को मार डाला और दोनों युद्धों में विजय पाई।</w:t>
      </w:r>
    </w:p>
    <w:p>
      <w:pPr/>
      <w:r>
        <w:rPr>
          <w:lang w:val="hi_IN" w:bidi="hi_IN"/>
        </w:rPr>
      </w:r>
      <w:r>
        <w:rPr>
          <w:lang w:val="hi_IN" w:bidi="hi_IN"/>
        </w:rPr>
        <w:t>युद्ध के दूसरे दिन के बाद, इस्राएल के गोत्रों के वे सब लोग जो मिस्पाह में इकट्ठे हुए थे और गिबा के पास लड़े थे, अपने डेरे छोड़कर चले गए। सभी लोग बेतेल गए। आपको याद होगा कि याकूब ने बेतेल में यहोवा के लिए एक वेदी बनाई, और बेतेल इस्राएलियों के लिए एक महत्वपूर्ण स्थान था। गिबा से पैदल चलकर बेतेल पहुँचने में लोगों को लगभग आधा दिन लगेगा।</w:t>
      </w:r>
    </w:p>
    <w:p>
      <w:pPr/>
      <w:r>
        <w:rPr>
          <w:lang w:val="hi_IN" w:bidi="hi_IN"/>
        </w:rPr>
      </w:r>
      <w:r>
        <w:rPr>
          <w:lang w:val="hi_IN" w:bidi="hi_IN"/>
        </w:rPr>
        <w:t>यहाँ रुकें और गिबा, मिस्पा, बेतेल और शीलो के नगरों का नक्शा और बाल तामार के स्थान को देखें। इस ऑडियो को यहाँ रोकें।</w:t>
      </w:r>
    </w:p>
    <w:p>
      <w:pPr/>
      <w:r>
        <w:rPr>
          <w:lang w:val="hi_IN" w:bidi="hi_IN"/>
        </w:rPr>
      </w:r>
      <w:r>
        <w:rPr>
          <w:lang w:val="hi_IN" w:bidi="hi_IN"/>
        </w:rPr>
        <w:t>बेतेल में हर कोई रोया। इस्राएल के लोग बहुत दुखी थे। लोग यहोवा के सामने बैठे। लोग यहोवा के सम्मुख भूमि पर बैठे थे। यहोवा की उपस्थिति वाचा के सन्दूक के साथ थी। आपको याद होगा कि वाचा का सन्दूक एक विशेष सन्दूक था जिसमें यहोवा की व्यवस्था थी। हम नहीं जानते कि वाचा का सन्दूक पवित्र तम्बू के भीतर था या वाचा का सन्दूक बाहर खुला हुआ था और तम्बू के भीतर नहीं था। इस्राएलियों ने योद्धाओं की मृत्यु और इस बात पर शोक मनाया कि इस्राएली युद्ध हार गए थे। इस्राएलियों ने शाम तक उपवास किया। इसका अर्थ है कि इस्राएलियों ने सन्ध्या तक कुछ विशेष भोजन, या सम्भवतः कोई भी भोजन या पेय, नहीं लिया। उपवास करना इस्राएलियों द्वारा लोगों के लिए शोक मनाने का एक हिस्सा था। उपवास करने से यह प्रकट होता था कि इस्राएलियों ने अपने आप को यहोवा के अधीन किया।</w:t>
      </w:r>
    </w:p>
    <w:p>
      <w:pPr/>
      <w:r>
        <w:rPr>
          <w:lang w:val="hi_IN" w:bidi="hi_IN"/>
        </w:rPr>
      </w:r>
      <w:r>
        <w:rPr>
          <w:lang w:val="hi_IN" w:bidi="hi_IN"/>
        </w:rPr>
        <w:t>यहाँ रुकें और समूह में इस प्रश्न पर चर्चा करें: आपके समुदाय में लोग अपने दुःख को कैसे प्रकट करते हैं और मरे हुए लोगों के लिए शोक कैसे मनाते हैं? इस ऑडियो को यहाँ रोकें।</w:t>
      </w:r>
    </w:p>
    <w:p>
      <w:pPr/>
      <w:r>
        <w:rPr>
          <w:lang w:val="hi_IN" w:bidi="hi_IN"/>
        </w:rPr>
      </w:r>
      <w:r>
        <w:rPr>
          <w:lang w:val="hi_IN" w:bidi="hi_IN"/>
        </w:rPr>
        <w:t>इस बार, बेतेल के इस्राएलियों ने यहोवा के लिए सम्मान दिखाया। इस्राएलियों ने यहोवा को भेंटें चढ़ाते समय यहोवा की उपासना की। होमबलि में लोग यहोवा के लिए याजक को कोई पशु देते हैं। याजक ने पशु को मार डाला और उसे यहोवा के लिए भेंट के रूप में वेदी पर जला दिया। इस्राएलियों ने यहोवा को प्रसन्न करने के लिए होमबलि चढ़ाई। मेलबलि या संगति बलि वह होती है जब लोग एक पशु याजक को देते हैं ताकि वह यहोवा, याजक, और लोगों के बीच बाँटा जाए। याजक ने पशु को मार डाला और उसमें से कुछ को वेदी पर जला दिया। फिर याजक ने जले हुए पशु के बचे हुए भाग को याजक और लोगों के बीच साझा किया। इस्राएलियों ने संगति बलियाँ इसलिए चढ़ाईं ताकि वे यहोवा के साथ अपने सम्बन्ध को स्मरण रखें।</w:t>
      </w:r>
    </w:p>
    <w:p>
      <w:pPr/>
      <w:r>
        <w:rPr>
          <w:lang w:val="hi_IN" w:bidi="hi_IN"/>
        </w:rPr>
      </w:r>
      <w:r>
        <w:rPr>
          <w:lang w:val="hi_IN" w:bidi="hi_IN"/>
        </w:rPr>
        <w:t>यहाँ रुकें और समूह में इस प्रश्न पर चर्चा करें: आप परमेश्वर के साथ अपने सम्बन्ध को स्मरण रखने और अपने आप को परमेश्वर के और निकट अनुभव करने के लिए क्या करते हैं? इस ऑडियो को यहाँ रोकें।</w:t>
      </w:r>
    </w:p>
    <w:p>
      <w:pPr/>
      <w:r>
        <w:rPr>
          <w:lang w:val="hi_IN" w:bidi="hi_IN"/>
        </w:rPr>
      </w:r>
      <w:r>
        <w:rPr>
          <w:lang w:val="hi_IN" w:bidi="hi_IN"/>
        </w:rPr>
        <w:t>इस बार इस्राएलियों ने सही रीति से यहोवा से मार्गदर्शन माँगा। हम नहीं जानते कि क्या यह पहला अवसर था जब इस्राएलियों ने वाचा के सन्दूक के पास महायाजक के द्वारा यहोवा से सहायता माँगी। हम नहीं जानते कि लेवियों और याजकों ने वाचा के सन्दूक को शीलो से बेतेल कब लाया। सन्दूक इस्राएल के साथ यहोवा की उपस्थिति का प्रतीक है। वाचा के सन्दूक के साथ यहोवा की उपस्थिति ने यहोशू के समय में युद्ध में इस्राएल का मार्गदर्शन किया। हम नहीं जानते कि लेवी पवित्र तम्बू की सारी संरचनाएँ बेतेल ले गए थे या केवल वाचा का सन्दूक। अब इस्राएल फिर से युद्ध में था, और इस्राएलियों को वाचा के सन्दूक का पास में होना आवश्यक था।</w:t>
      </w:r>
    </w:p>
    <w:p>
      <w:pPr/>
      <w:r>
        <w:rPr>
          <w:lang w:val="hi_IN" w:bidi="hi_IN"/>
        </w:rPr>
      </w:r>
      <w:r>
        <w:rPr>
          <w:lang w:val="hi_IN" w:bidi="hi_IN"/>
        </w:rPr>
        <w:t>यह पहला अवसर है जब यह भाग हमें बताता है कि महायाजक पीनहास, जो हारून का एक पुरुष वंशज था, बेतेल में वाचा के सन्दूक के साथ था। यह हमें बताता है कि यह कहानी इस्राएल के न्यायियों के समय की शुरुआत से है। न्यायियों की पुस्तक के लेखक ने इस कहानी को अलग से और पुस्तक के अन्त में रखा, क्योंकि यह कहानी इस्राएल के लिए एक बहुत महत्वपूर्ण चेतावनी है।</w:t>
      </w:r>
    </w:p>
    <w:p>
      <w:pPr/>
      <w:r>
        <w:rPr>
          <w:lang w:val="hi_IN" w:bidi="hi_IN"/>
        </w:rPr>
      </w:r>
      <w:r>
        <w:rPr>
          <w:lang w:val="hi_IN" w:bidi="hi_IN"/>
        </w:rPr>
        <w:t>इस्राएलियों ने यहोवा से पूछा कि क्या इस्राएलियों को बिन्यामीन के गोत्र के अपने भाइयों से युद्ध करना चाहिए या युद्ध रोक देना चाहिए। यह पहला अवसर था जब इस्राएलियों ने युद्ध करने के अतिरिक्त कोई दूसरा विकल्प दिया। इस्राएलियों ने इस्राएलियों और बिन्यामीन के गोत्र के बीच के निकट पारिवारिक संबंध को घोषित किया। यहोवा ने इस्राएलियों से कहा कि वे जाकर फिर से लड़ें। यहोवा ने इस्राएलियों से कहा कि वह इस्राएलियों को विजय देगा। यहोवा बिन्यामीन के गोत्र को इस्राएलियों के हाथ में दे देगा, या शक्ति के अधीन कर देगा।</w:t>
      </w:r>
    </w:p>
    <w:p>
      <w:pPr/>
      <w:r>
        <w:rPr>
          <w:lang w:val="hi_IN" w:bidi="hi_IN"/>
        </w:rPr>
      </w:r>
      <w:r>
        <w:rPr>
          <w:lang w:val="hi_IN" w:bidi="hi_IN"/>
        </w:rPr>
        <w:t>अब इस्राएली जानते थे कि इस्राएलियों को बिन्यामीनियों से फिर से लड़ना चाहिए और इस्राएल युद्ध जीत जाएगा। इस्राएली बेतेल से निकले और गिबा की ओर वापस गए। इस बार, इस्राएल ने बिन्यामीनियों से लड़ने का एक नया तरीका आज़माया। इस्राएल ने घात लगाने के लिए पुरुषों को स्थानों पर तैनात किया। घात वह हमलावर या हमलावरों का समूह है जो छिपकर प्रतीक्षा करते हैं और फिर अचानक हमला करते हैं। आपको याद होगा कि यहोशू की पुस्तक में यहोवा ने इस्राएलियों से कहा था कि वे आई पर आक्रमण करने के लिए घात लगाएँ। इस बार, यहोवा ने इस्राएलियों से घात लगाने के लिए नहीं कहा, परन्तु इस्राएली जानते थे कि घात युद्ध जीतने का एक अच्छा तरीका है। इस्राएलियों ने योद्धाओं के समूह बनाए और उन पुरुषों को अलग-अलग स्थानों पर तैनात किया।</w:t>
      </w:r>
    </w:p>
    <w:p>
      <w:pPr/>
      <w:r>
        <w:rPr>
          <w:lang w:val="hi_IN" w:bidi="hi_IN"/>
        </w:rPr>
      </w:r>
      <w:r>
        <w:rPr>
          <w:lang w:val="hi_IN" w:bidi="hi_IN"/>
        </w:rPr>
        <w:t>यहाँ रुकें और समूह के साथ यह गतिविधि कीजिए: यदि सम्भव हो, तो उस समय की कोई कहानी बताइए जब कुछ लोगों ने अन्य लोगों से लड़ने या भोजन के लिए शिकार करने हेतु घात का उपयोग किया हो। इस ऑडियो को यहाँ रोकें।</w:t>
      </w:r>
    </w:p>
    <w:p>
      <w:pPr/>
      <w:r>
        <w:rPr>
          <w:lang w:val="hi_IN" w:bidi="hi_IN"/>
        </w:rPr>
      </w:r>
      <w:r>
        <w:rPr>
          <w:lang w:val="hi_IN" w:bidi="hi_IN"/>
        </w:rPr>
        <w:t>इस्राएली योद्धाओं का एक समूह गिबा के पास उसी युद्ध के स्थान पर वापस गया। गिबा के पास के इस्राएली युद्ध के लिए उसी व्यवस्था में तैयार हुए जैसी इस्राएलियों ने युद्ध के पहले दो दिनों में की थी। बिन्यामीन के गोत्र के योद्धा इस्राएलियों से लड़ने के लिए गिबा नगर से बाहर आए। इस्राएली युद्ध के स्थान पर टिके नहीं रहे, बल्कि पीछे हटने लगे। कुछ इस्राएली बेतेल की ओर जाने वाले मार्ग पर ऊपर की ओर गए, और कुछ गिबा की ओर जाने वाले मार्ग पर नीचे की ओर गए। बिन्यामीनियों ने उस स्थान पर जहाँ वे लड़े और जब इस्राएली मार्गों से नीचे जा रहे थे, लगभग 30 इस्राएलियों को मार डाला। कहानीकार हमें बताता है कि युद्ध करने वाले दोनों समूहों के लोग जो हुआ उसके विषय में अलग-अलग सोच रखते थे। बिन्यामीनियों ने सोचा कि वे युद्ध के पहले दो दिनों की तरह जीत रहे हैं। हालाँकि, इस्राएलियों ने घात लगाने की इस्राएली योजना का पालन किया। इस्राएलियों ने बिन्यामीनी योद्धाओं को अपने पीछे आने के लिए मजबूर किया। इस्राएली चाहते थे कि बिन्यामीनी गिबा से और दूर निकल आएँ और नगर के पास की सड़कों के साथ-साथ आगे बढ़ें।</w:t>
      </w:r>
    </w:p>
    <w:p>
      <w:pPr/>
      <w:r>
        <w:rPr>
          <w:lang w:val="hi_IN" w:bidi="hi_IN"/>
        </w:rPr>
      </w:r>
      <w:r>
        <w:rPr>
          <w:lang w:val="hi_IN" w:bidi="hi_IN"/>
        </w:rPr>
        <w:t>यहाँ रुकें और समूह के रूप में यह गतिविधि करें: किसी कागज़ पर या भूमि पर गिबा नगर के लिए एक वृत्त बनाइए, और गिबा से बेतेल की ओर जाने वाले मार्गों को दिखाने के लिए रेखाएँ खींचिए। इस्राएली योद्धाओं को उत्तरी भाग में नगर के पास रखने के लिए कुछ पत्थरों का उपयोग करें। युद्ध में बिन्यामीनी योद्धाओं को इस्राएली योद्धाओं के पास रखने के लिए कुछ पत्ते या किसी और वस्तु का उपयोग करें। अब अपने चिन्हों को इस प्रकार हटाइए कि वे दिखाएँ कि योद्धा नगर से दूर कैसे आगे बढ़ते हैं। इस ऑडियो को यहाँ रोकें।</w:t>
      </w:r>
    </w:p>
    <w:p>
      <w:pPr/>
      <w:r>
        <w:rPr>
          <w:lang w:val="hi_IN" w:bidi="hi_IN"/>
        </w:rPr>
      </w:r>
      <w:r>
        <w:rPr>
          <w:lang w:val="hi_IN" w:bidi="hi_IN"/>
        </w:rPr>
        <w:t>युद्ध और अधिक जटिल हो गया। इस्राएलियों के अधिकांश योद्धा गिबा के उत्तर और उत्तर-पूर्व में थे। वे इस्राएली योद्धा जिन्होंने गिबा में युद्ध आरम्भ किया था, बाल तामार नामक स्थान तक चले गए। बाल तामार सम्भवतः गिबा के उत्तर-पूर्व में थोड़ी दूरी पर था। अन्य इस्राएली योद्धा बाल तामार में समूह में शामिल हुए। हम नहीं जानते कि इस्राएली योद्धा बाल तामार में प्रतीक्षा कर रहे थे या इस्राएली योद्धा बाल तामार के पास छिपे हुए थे या प्रतीक्षा कर रहे थे। इस्राएली योद्धाओं ने बाल तामार में युद्ध के लिए स्वयं को व्यवस्थित किया।</w:t>
      </w:r>
    </w:p>
    <w:p>
      <w:pPr/>
      <w:r>
        <w:rPr>
          <w:lang w:val="hi_IN" w:bidi="hi_IN"/>
        </w:rPr>
      </w:r>
      <w:r>
        <w:rPr>
          <w:lang w:val="hi_IN" w:bidi="hi_IN"/>
        </w:rPr>
        <w:t>यहाँ रुकें और समूह के रूप में यह गतिविधि करें: युद्ध में लड़ने वाले पुरुषों की गतिविधियों को दिखाने के लिए आपके द्वारा पहले बनाए गए चित्र का उपयोग करें। गिबा के उत्तर-पूर्व में बाल तामार के लिए एक और वृत्त बनाइए, और अपने इस्राएली चिन्हों को वहाँ ले जाइए। और अधिक इस्राएलियों के लिए और पत्थर जोड़ें। अपने बिन्यामीनी चिन्हों को बाल तामार की ओर बढ़ाइए। इस ऑडियो को यहाँ रोकें।</w:t>
      </w:r>
    </w:p>
    <w:p>
      <w:pPr/>
      <w:r>
        <w:rPr>
          <w:lang w:val="hi_IN" w:bidi="hi_IN"/>
        </w:rPr>
      </w:r>
      <w:r>
        <w:rPr>
          <w:lang w:val="hi_IN" w:bidi="hi_IN"/>
        </w:rPr>
        <w:t>जब इस्राएली गिबा के बाहर युद्ध कर रहे थे, तब इस्राएली योद्धाओं का एक छोटा समूह घात लगाकर प्रतीक्षा कर रहा था, सम्भवतः गिबा के पश्चिम में। इस्राएली योद्धाओं का यह छोटा समूह इस्राएली योद्धाओं की मुख्य सेना से अलग था। बिन्यामीनियों को इस्राएलियों का यह छोटा समूह दिखाई नहीं दे रहा था। जब बिन्यामीनी बाल-तामार की ओर इस्राएलियों के पीछे गए, तब योद्धाओं का वह छोटा समूह उस स्थान से निकल आया जहाँ वे छिपे हुए थे, जिसे लोग कभी-कभी मारेह-गेबा कहते थे। इस्राएली योद्धा खुले मैदान को पार करते हुए शीघ्र गिबा नगर तक पहुँचे। गिबा पर आक्रमण करने वाले इस छोटे समूह में 10,000 योद्धा थे।</w:t>
      </w:r>
    </w:p>
    <w:p>
      <w:pPr/>
      <w:r>
        <w:rPr>
          <w:lang w:val="hi_IN" w:bidi="hi_IN"/>
        </w:rPr>
      </w:r>
      <w:r>
        <w:rPr>
          <w:lang w:val="hi_IN" w:bidi="hi_IN"/>
        </w:rPr>
        <w:t>यहाँ रुकें और समूह के साथ यह कार्य करें: गिबा के पश्चिम में इस्राएलियों के लिए पत्थरों का एक नया समूह रखिए, और फिर उन्हें गिबा नगर के भीतर ले जाइए। इस ऑडियो को यहाँ रोकें।</w:t>
      </w:r>
    </w:p>
    <w:p>
      <w:pPr/>
      <w:r>
        <w:rPr>
          <w:lang w:val="hi_IN" w:bidi="hi_IN"/>
        </w:rPr>
      </w:r>
      <w:r>
        <w:rPr>
          <w:lang w:val="hi_IN" w:bidi="hi_IN"/>
        </w:rPr>
        <w:t>लोगों ने युद्ध में कड़ी लड़ाई की। बिन्यामीनियों ने बाल तामार में कड़ी लड़ाई की। इस्राएलियों ने बाल तामार और गिबा नगर में कठिन युद्ध किया। बिन्यामीनियों को नहीं पता था कि इस्राएली उन्हें पराजित करने वाले हैं। यहोवा ने बिन्यामीन के गोत्र को पराजित किया और इस्राएल को विजय दी। इस्राएल के योद्धाओं ने 25,100 बिन्यामीनी पुरुषों को मार डाला। वे सब पुरुष ऐसे योद्धा थे जो तलवारों का उपयोग करते थे। हम नहीं जानते कि 700 विशेष बिन्यामीनी योद्धाओं के साथ क्या हुआ। आपको याद होगा कि बिन्यामीनियों और गिबा नगर ने 26,700 योद्धा इकट्ठे किए। अधिकांश बिन्यामीनी योद्धा युद्ध के तीसरे दिन मार दिए गए थे।</w:t>
      </w:r>
    </w:p>
    <w:p>
      <w:pPr/>
      <w:r>
        <w:rPr>
          <w:lang w:val="hi_IN" w:bidi="hi_IN"/>
        </w:rPr>
      </w:r>
      <w:r>
        <w:rPr>
          <w:lang w:val="hi_IN" w:bidi="hi_IN"/>
        </w:rPr>
        <w:t>यहाँ रुकें और समूह में इस प्रश्न पर चर्चा करें: यदि संभव हो, तो अपने लोगों के इतिहास के उस समय के बारे में बात करें जब लोगों ने लड़ाई की और एक समूह के लगभग सभी लोग मारे गए। इतने सारे लोग क्यों मारे गए?</w:t>
      </w:r>
      <w:r>
        <w:rPr>
          <w:lang w:val="hi_IN" w:bidi="hi_IN"/>
        </w:rPr>
      </w:r>
    </w:p>
    <w:p>
      <w:pPr>
        <w:pStyle w:val="Heading3"/>
      </w:pPr>
      <w:r>
        <w:rPr>
          <w:lang w:val="hi_IN" w:bidi="hi_IN"/>
        </w:rPr>
        <w:t>घटनाओं को समझाना</w:t>
      </w:r>
    </w:p>
    <w:p>
      <w:pPr/>
      <w:r>
        <w:rPr>
          <w:lang w:val="hi_IN" w:bidi="hi_IN"/>
        </w:rPr>
      </w:r>
      <w:r>
        <w:rPr>
          <w:lang w:val="hi_IN" w:bidi="hi_IN"/>
        </w:rPr>
        <w:t>न्यायियों 20:26–35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इस्राएली बेतेल जाते हैं और वाचा के सन्दूक के पास यहोवा के सामने रोते हैं। इस्राएली यहोवा की उपासना करते हैं और यहोवा से मार्गदर्शन माँगते हैं। यहोवा इस्राएलियों से कहता है कि यहोवा इस्राएलियों को बिन्यामीनियों पर विजय देगा। पीनहास महायाजक है।</w:t>
      </w:r>
    </w:p>
    <w:p>
      <w:pPr/>
      <w:r>
        <w:rPr>
          <w:lang w:val="hi_IN" w:bidi="hi_IN"/>
        </w:rPr>
      </w:r>
      <w:r>
        <w:rPr>
          <w:b/>
          <w:lang w:val="hi_IN" w:bidi="hi_IN"/>
        </w:rPr>
        <w:t>दूसरे दृश्य में:</w:t>
      </w:r>
      <w:r>
        <w:rPr>
          <w:lang w:val="hi_IN" w:bidi="hi_IN"/>
        </w:rPr>
        <w:t xml:space="preserve"> इस्राएली बिन्यामीनियों के लिए घात लगाते हैं।</w:t>
      </w:r>
    </w:p>
    <w:p>
      <w:pPr/>
      <w:r>
        <w:rPr>
          <w:lang w:val="hi_IN" w:bidi="hi_IN"/>
        </w:rPr>
      </w:r>
      <w:r>
        <w:rPr>
          <w:b/>
          <w:lang w:val="hi_IN" w:bidi="hi_IN"/>
        </w:rPr>
        <w:t>तीसरे दृश्य में:</w:t>
      </w:r>
      <w:r>
        <w:rPr>
          <w:lang w:val="hi_IN" w:bidi="hi_IN"/>
        </w:rPr>
        <w:t xml:space="preserve"> कुछ इस्राएली योद्धा गिबा में लड़ने के लिए तैयार होते हैं। बिन्यामीनी इस्राएलियों से लड़ने के लिए बाहर निकलते हैं। बिन्यामीनी कुछ इस्राएलियों को मार डालते हैं, परन्तु बाकी इस्राएली भाग जाते हैं ताकि बिन्यामीनी उनका पीछा करें और गिबा से दूर निकल आएँ।</w:t>
      </w:r>
    </w:p>
    <w:p>
      <w:pPr/>
      <w:r>
        <w:rPr>
          <w:lang w:val="hi_IN" w:bidi="hi_IN"/>
        </w:rPr>
      </w:r>
      <w:r>
        <w:rPr>
          <w:b/>
          <w:lang w:val="hi_IN" w:bidi="hi_IN"/>
        </w:rPr>
        <w:t>चौथे दृश्य में:</w:t>
      </w:r>
      <w:r>
        <w:rPr>
          <w:lang w:val="hi_IN" w:bidi="hi_IN"/>
        </w:rPr>
        <w:t xml:space="preserve"> इस्राएली योद्धा बाल तामार में इकट्ठे होते हैं और बिन्यामीनियों से लड़ते हैं।</w:t>
      </w:r>
    </w:p>
    <w:p>
      <w:pPr/>
      <w:r>
        <w:rPr>
          <w:lang w:val="hi_IN" w:bidi="hi_IN"/>
        </w:rPr>
      </w:r>
      <w:r>
        <w:rPr>
          <w:b/>
          <w:lang w:val="hi_IN" w:bidi="hi_IN"/>
        </w:rPr>
        <w:t>पाँचवें दृश्य में:</w:t>
      </w:r>
      <w:r>
        <w:rPr>
          <w:lang w:val="hi_IN" w:bidi="hi_IN"/>
        </w:rPr>
        <w:t xml:space="preserve"> दस हजार चुने हुए इस्राएली योद्धा उस स्थान से निकलते हैं जहाँ वे छिपे हुए थे और गिबा पर आक्रमण करते हैं।</w:t>
      </w:r>
    </w:p>
    <w:p>
      <w:pPr/>
      <w:r>
        <w:rPr>
          <w:lang w:val="hi_IN" w:bidi="hi_IN"/>
        </w:rPr>
      </w:r>
      <w:r>
        <w:rPr>
          <w:b/>
          <w:lang w:val="hi_IN" w:bidi="hi_IN"/>
        </w:rPr>
        <w:t>छठे दृश्य में:</w:t>
      </w:r>
      <w:r>
        <w:rPr>
          <w:lang w:val="hi_IN" w:bidi="hi_IN"/>
        </w:rPr>
        <w:t xml:space="preserve"> यहोवा बिन्यामीनियों को पराजित करता है जब इस्राएली अधिकांश बिन्यामीनियों को मार डालते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फिनहास, महायाजक</w:t>
      </w:r>
    </w:p>
    <w:p>
      <w:pPr>
        <w:pStyle w:val="ListBullet"/>
        <w:spacing w:line="240" w:lineRule="auto"/>
        <w:ind w:left="720"/>
      </w:pPr>
      <w:r>
        <w:rPr>
          <w:lang w:val="hi_IN" w:bidi="hi_IN"/>
        </w:rPr>
      </w:r>
      <w:r>
        <w:rPr>
          <w:lang w:val="hi_IN" w:bidi="hi_IN"/>
        </w:rPr>
        <w:t>इस्राएल के गोत्रों के योद्धा</w:t>
      </w:r>
    </w:p>
    <w:p>
      <w:pPr>
        <w:pStyle w:val="ListBullet"/>
        <w:spacing w:line="240" w:lineRule="auto"/>
        <w:ind w:left="720"/>
      </w:pPr>
      <w:r>
        <w:rPr>
          <w:lang w:val="hi_IN" w:bidi="hi_IN"/>
        </w:rPr>
      </w:r>
      <w:r>
        <w:rPr>
          <w:lang w:val="hi_IN" w:bidi="hi_IN"/>
        </w:rPr>
        <w:t>बिन्यामीन के गोत्र के योद्धा</w:t>
      </w:r>
    </w:p>
    <w:p>
      <w:pPr>
        <w:pStyle w:val="ListBullet"/>
        <w:spacing w:line="240" w:lineRule="auto"/>
        <w:ind w:left="720"/>
      </w:pPr>
      <w:r>
        <w:rPr>
          <w:lang w:val="hi_IN" w:bidi="hi_IN"/>
        </w:rPr>
      </w:r>
      <w:r>
        <w:rPr>
          <w:lang w:val="hi_IN" w:bidi="hi_IN"/>
        </w:rPr>
        <w:t>दस हजार चुने हुए इस्राएली योद्धा</w:t>
      </w:r>
    </w:p>
    <w:p>
      <w:pPr>
        <w:pStyle w:val="ListBullet"/>
        <w:spacing w:line="240" w:lineRule="auto"/>
        <w:ind w:left="720"/>
      </w:pPr>
      <w:r>
        <w:rPr>
          <w:lang w:val="hi_IN" w:bidi="hi_IN"/>
        </w:rPr>
      </w:r>
      <w:r>
        <w:rPr>
          <w:lang w:val="hi_IN" w:bidi="hi_IN"/>
        </w:rPr>
        <w:t>और गिबा नगर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घटनाएँ पिछले भाग की घटनाओं के तुरंत बाद होती हैं। युद्ध के दूसरे दिन बिन्यामीनियों द्वारा इस्राएलियों को दूसरी बार पराजित किए जाने के बाद, इस्राएली गिबा के पास अपना डेरा छोड़कर बेतेल चले गए।</w:t>
      </w:r>
    </w:p>
    <w:p>
      <w:pPr/>
      <w:r>
        <w:rPr>
          <w:lang w:val="hi_IN" w:bidi="hi_IN"/>
        </w:rPr>
      </w:r>
      <w:r>
        <w:rPr>
          <w:lang w:val="hi_IN" w:bidi="hi_IN"/>
        </w:rPr>
        <w:t>यदि आवश्यक हो, तो यहाँ रुकें और गिबा, मिस्पा, बेतेल और शीलो के नगरों और बाल तामार के स्थान का नक्शा देखें। इस ऑडियो को यहाँ रोकें।</w:t>
      </w:r>
    </w:p>
    <w:p>
      <w:pPr/>
      <w:r>
        <w:rPr>
          <w:lang w:val="hi_IN" w:bidi="hi_IN"/>
        </w:rPr>
      </w:r>
      <w:r>
        <w:rPr>
          <w:lang w:val="hi_IN" w:bidi="hi_IN"/>
        </w:rPr>
        <w:t>जब इस्राएली बेतेल पहुँचे, तो इस्राएली यहोवा के सामने बैठे। इसका अर्थ है कि इस्राएली वाचा के सन्दूक के सामने थे। हम नहीं जानते कि पूरा तम्बू वहाँ था या नहीं। इस्राएलियों ने कम से कम एक दिन बेतेल में बिताया। दिन भर इस्राएली रोते रहे, उपवास करते रहे, और यहोवा को भेंट चढ़ाते रहे। उस दिन, या उसके कुछ समय बाद, इस्राएलियों ने यहोवा से मार्गदर्शन माँगा। हम नहीं जानते कि यहोवा को इस्राएलियों को उत्तर देने में कितना समय लगा। यहोवा ने इस्राएलियों से कहा कि वे फिर से युद्ध करने जाएँ, क्योंकि तब वह बिन्यामीनियों को इस्राएलियों के हाथ में कर देगा। इस्राएलियों को बिन्यामीन के गोत्र पर अधिकार प्राप्त होगा। यहोवा ने न्यायियों की पुस्तक की शुरुआत में इसी तरह के शब्दों का उपयोग किया था, जब यहोवा ने वह देश यहूदा के हाथ में दे दिया था। यहोवा ने इस्राएलियों से कहा कि विजय कल या आने वाले समय में मिलेगी। यहोवा ने युद्ध से पहले इस्राएलियों को विजय नहीं दी।</w:t>
      </w:r>
    </w:p>
    <w:p>
      <w:pPr/>
      <w:r>
        <w:rPr>
          <w:lang w:val="hi_IN" w:bidi="hi_IN"/>
        </w:rPr>
      </w:r>
      <w:r>
        <w:rPr>
          <w:lang w:val="hi_IN" w:bidi="hi_IN"/>
        </w:rPr>
        <w:t>जब यहोवा ने इस्राएलियों से कहा कि वह बिन्यामीनियों को इस्राएलियों के अधिकार में दे देगा, तो इस्राएली बेतेल से निकले। इस्राएली फिर से बिन्यामीनियों से लड़ने के लिए तैयार हुए, परन्तु इस्राएलियों ने अपने योद्धाओं को अलग तरीके से व्यवस्थित किया। दस हजार इस्राएली योद्धा घात लगाकर गिबा नगर के चारों ओर छिपे हुए थे। कुछ योद्धा गिबा के पास वापस गए और पहले की तरह ही उसी स्थान और व्यवस्था में उन लोगों के साथ लड़ने के लिए तैयार हुए। कुछ इस्राएली योद्धा शायद गिबा और बाल तामार के बीच या बाल तामार में रहे होंगे।</w:t>
      </w:r>
    </w:p>
    <w:p>
      <w:pPr/>
      <w:r>
        <w:rPr>
          <w:lang w:val="hi_IN" w:bidi="hi_IN"/>
        </w:rPr>
      </w:r>
      <w:r>
        <w:rPr>
          <w:lang w:val="hi_IN" w:bidi="hi_IN"/>
        </w:rPr>
        <w:t>इस्राएलियों और बिन्यामीन के गोत्र के बीच युद्ध के तीसरे दिन, इस्राएली योद्धा गिबा के पास युद्ध के लिए तैयार हुए। बिन्यामीनी योद्धा गिबा नगर से निकले और इस्राएलियों से लड़ने के लिए गए। इस्राएली योद्धा एक ही स्थान पर नहीं ठहरे बल्कि पास की सड़कों पर चलते रहे। इस्राएली योद्धाओं ने बिन्यामीनी योद्धाओं को गिबा से दूर खींच लिया। इस्राएली योद्धाओं ने बिन्यामीनी योद्धाओं को छल से फँसा लिया ताकि बिन्यामीनी योद्धा इस्राएली योद्धाओं के पीछे-पीछे आएँ।</w:t>
      </w:r>
    </w:p>
    <w:p>
      <w:pPr/>
      <w:r>
        <w:rPr>
          <w:lang w:val="hi_IN" w:bidi="hi_IN"/>
        </w:rPr>
      </w:r>
      <w:r>
        <w:rPr>
          <w:lang w:val="hi_IN" w:bidi="hi_IN"/>
        </w:rPr>
        <w:t>यहाँ रुकें और समूह में इस प्रश्न पर चर्चा करें: कब आपने किसी व्यक्ति या पशु को फँसाने के लिए किसी लालच या प्रलोभन का उपयोग किया, ताकि वह कुछ ऐसा करे जो उसे नहीं करना चाहिए था या किसी विशेष दिशा में जाए? आपने उस व्यक्ति या पशु को चकमा देने के लिए क्या किया? इस ऑडियो को यहाँ रोकें।</w:t>
      </w:r>
    </w:p>
    <w:p>
      <w:pPr/>
      <w:r>
        <w:rPr>
          <w:lang w:val="hi_IN" w:bidi="hi_IN"/>
        </w:rPr>
      </w:r>
      <w:r>
        <w:rPr>
          <w:lang w:val="hi_IN" w:bidi="hi_IN"/>
        </w:rPr>
        <w:t>यहाँ रुकें और समूह में इस प्रश्न पर चर्चा करें: आप इस बात के विषय में कैसे बताएँगे कि इस्राएलियों ने बिन्यामीनी योद्धाओं को गिबा से कैसे दूर खींच लिया? इस ऑडियो को यहाँ रोकें।</w:t>
      </w:r>
    </w:p>
    <w:p>
      <w:pPr/>
      <w:r>
        <w:rPr>
          <w:lang w:val="hi_IN" w:bidi="hi_IN"/>
        </w:rPr>
      </w:r>
      <w:r>
        <w:rPr>
          <w:lang w:val="hi_IN" w:bidi="hi_IN"/>
        </w:rPr>
        <w:t>सड़कें अलग-अलग दिशाओं में जाती हैं। एक सड़क बेतेल की ओर जाती है और दूसरी सड़क गिबा की ओर जाती है। कहानीकार हमें युद्ध के दो अलग-अलग दृष्टिकोण देता है। बिन्यामीनी योद्धा सोचते हैं कि इस्राएली योद्धा भागने लगे हैं, इसलिए बिन्यामीनी उनका पीछा करते हैं। इस्राएली बिन्यामीनी योद्धाओं को गिबा से दूर ले जाते हैं।</w:t>
      </w:r>
    </w:p>
    <w:p>
      <w:pPr/>
      <w:r>
        <w:rPr>
          <w:lang w:val="hi_IN" w:bidi="hi_IN"/>
        </w:rPr>
      </w:r>
      <w:r>
        <w:rPr>
          <w:lang w:val="hi_IN" w:bidi="hi_IN"/>
        </w:rPr>
        <w:t>यहाँ रुकें और एक समूह के रूप में यह गतिविधि करें: उस समय के बारे में बात करें जब एक व्यक्ति ने सोचा कि कुछ हुआ है, लेकिन दूसरे व्यक्ति ने वही चीज़ देखी और सोचा कि कुछ और हुआ है। इस ऑडियो को यहाँ रोकें।</w:t>
      </w:r>
    </w:p>
    <w:p>
      <w:pPr/>
      <w:r>
        <w:rPr>
          <w:lang w:val="hi_IN" w:bidi="hi_IN"/>
        </w:rPr>
      </w:r>
      <w:r>
        <w:rPr>
          <w:lang w:val="hi_IN" w:bidi="hi_IN"/>
        </w:rPr>
        <w:t>इस्राएलियों ने युद्ध योजना का अगला भाग शुरू किया। इस्राएली योद्धाओं की पूरी मुख्य सेना बाल तामार में इकट्ठी हुई और बिन्यामीनी योद्धाओं से लड़ने के लिए तैयार हो गई। बिन्यामीनी योद्धा गिबा से दूर थे। उसी समय, वे 10,000 इस्राएली योद्धा जो गिबा के बाहर छिपे हुए थे, गिबा की ओर दौड़े और गिबा नगर पर आक्रमण कर दिया। हर स्थान पर पुरुषों ने भयंकर युद्ध किया। योद्धाओं के बीच बहुत कठिन और भयंकर युद्ध हुआ। योद्धाओं को इस युद्ध को संभालना कठिन लगा।</w:t>
      </w:r>
    </w:p>
    <w:p>
      <w:pPr/>
      <w:r>
        <w:rPr>
          <w:lang w:val="hi_IN" w:bidi="hi_IN"/>
        </w:rPr>
      </w:r>
      <w:r>
        <w:rPr>
          <w:lang w:val="hi_IN" w:bidi="hi_IN"/>
        </w:rPr>
        <w:t>यहाँ रुकें और समूह में इस प्रश्न पर चर्चा करें: आप अपने अनुवाद में भयंकर लड़ाई का वर्णन कैसे करेंगे? इस ऑडियो को यहाँ रोकें।</w:t>
      </w:r>
    </w:p>
    <w:p>
      <w:pPr/>
      <w:r>
        <w:rPr>
          <w:lang w:val="hi_IN" w:bidi="hi_IN"/>
        </w:rPr>
      </w:r>
      <w:r>
        <w:rPr>
          <w:lang w:val="hi_IN" w:bidi="hi_IN"/>
        </w:rPr>
        <w:t>बिन्यामीनियों को यह समझ नहीं आया कि बिन्यामीन के गोत्र के लोग युद्ध हारने वाले थे।</w:t>
      </w:r>
    </w:p>
    <w:p>
      <w:pPr/>
      <w:r>
        <w:rPr>
          <w:lang w:val="hi_IN" w:bidi="hi_IN"/>
        </w:rPr>
      </w:r>
      <w:r>
        <w:rPr>
          <w:lang w:val="hi_IN" w:bidi="hi_IN"/>
        </w:rPr>
        <w:t>यहाँ रुकें और समूह के साथ यह गतिविधि करें: दूसरे चरण में बनाए गए युद्ध की गतिविधियों के चित्र का उपयोग करके युद्ध में इस्राएलियों और बिन्यामीनियों की गतिविधियों के बारे में चर्चा करें। इस बात पर ध्यान दें कि लोग एक ही समय में या अलग-अलग समय पर एक-दूसरे के पास जाते हैं। इस ऑडियो को यहाँ रोकें।</w:t>
      </w:r>
    </w:p>
    <w:p>
      <w:pPr/>
      <w:r>
        <w:rPr>
          <w:lang w:val="hi_IN" w:bidi="hi_IN"/>
        </w:rPr>
      </w:r>
      <w:r>
        <w:rPr>
          <w:lang w:val="hi_IN" w:bidi="hi_IN"/>
        </w:rPr>
        <w:t>कहानीकार युद्ध के दृष्टिकोण को बदल देता है। अब हम युद्ध में यहोवा की भूमिका देखते हैं। यहोवा ने बिन्यामीन के गोत्र की पराजय कराई। कहानीकार हमें इसका सारांश देता है कि बिन्यामीन के गोत्र के कितने लोग मारे गए, और वह हमें बताता है कि वे सभी पुरुष योद्धा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20:26–35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पीनहास, महायाजक</w:t>
      </w:r>
    </w:p>
    <w:p>
      <w:pPr>
        <w:pStyle w:val="ListBullet"/>
        <w:spacing w:line="240" w:lineRule="auto"/>
        <w:ind w:left="720"/>
      </w:pPr>
      <w:r>
        <w:rPr>
          <w:lang w:val="hi_IN" w:bidi="hi_IN"/>
        </w:rPr>
      </w:r>
      <w:r>
        <w:rPr>
          <w:lang w:val="hi_IN" w:bidi="hi_IN"/>
        </w:rPr>
        <w:t>इस्राएल के गोत्रों के योद्धा</w:t>
      </w:r>
    </w:p>
    <w:p>
      <w:pPr>
        <w:pStyle w:val="ListBullet"/>
        <w:spacing w:line="240" w:lineRule="auto"/>
        <w:ind w:left="720"/>
      </w:pPr>
      <w:r>
        <w:rPr>
          <w:lang w:val="hi_IN" w:bidi="hi_IN"/>
        </w:rPr>
      </w:r>
      <w:r>
        <w:rPr>
          <w:lang w:val="hi_IN" w:bidi="hi_IN"/>
        </w:rPr>
        <w:t>बिन्यामीन के गोत्र के योद्धा</w:t>
      </w:r>
    </w:p>
    <w:p>
      <w:pPr>
        <w:pStyle w:val="ListBullet"/>
        <w:spacing w:line="240" w:lineRule="auto"/>
        <w:ind w:left="720"/>
      </w:pPr>
      <w:r>
        <w:rPr>
          <w:lang w:val="hi_IN" w:bidi="hi_IN"/>
        </w:rPr>
      </w:r>
      <w:r>
        <w:rPr>
          <w:lang w:val="hi_IN" w:bidi="hi_IN"/>
        </w:rPr>
        <w:t>दस हजार चुने हुए इस्राएली योद्धा</w:t>
      </w:r>
    </w:p>
    <w:p>
      <w:pPr>
        <w:pStyle w:val="ListBullet"/>
        <w:spacing w:line="240" w:lineRule="auto"/>
        <w:ind w:left="720"/>
      </w:pPr>
      <w:r>
        <w:rPr>
          <w:lang w:val="hi_IN" w:bidi="hi_IN"/>
        </w:rPr>
      </w:r>
      <w:r>
        <w:rPr>
          <w:lang w:val="hi_IN" w:bidi="hi_IN"/>
        </w:rPr>
        <w:t>और गिबा नगर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बेतेल जाते हैं और वाचा के सन्दूक के पास यहोवा के सामने रोते हैं। इस्राएली यहोवा की उपासना करते हैं और यहोवा से मार्गदर्शन माँगते हैं। यहोवा इस्राएलियों से कहता है कि यहोवा इस्राएलियों को बिन्यामीनियों पर विजय देगा। पीनहास महायाजक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महायाजक फीनहास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बिन्यामीनियों के लिए घात लगाते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गोत्रों के योद्धाओं की भूमिका निभाने वाले व्यक्तियों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कुछ इस्राएली योद्धा गिबा में लड़ने के लिए तैयार होते हैं। बिन्यामीनी इस्राएलियों से लड़ने के लिए बाहर निकलते हैं। बिन्यामीनी कुछ इस्राएलियों को मार डालते हैं, परन्तु बाकी इस्राएली भाग जाते हैं ताकि बिन्यामीनी उनका पीछा करें और गिबा से दूर निकल आएँ।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गोत्रों के योद्धाओं की भूमिका निभाने वाले व्यक्तियों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बिन्यामीन के गोत्र के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योद्धा बाल तामार में इकट्ठे होते हैं और बिन्यामीनियों से युद्ध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गोत्रों के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बिन्यामीन के गोत्र के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 हज़ार चुने हुए इस्राएली योद्धा उस स्थान से निकल आते हैं जहाँ वे छिपे हुए थे और गिबा पर आक्रमण कर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10,000 चुने हुए इस्राएली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गिबा नगर में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बिन्यामीनियों को पराजित करता है जब इस्राएली अधिकांश बिन्यामीनियों को मार डालते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बिन्यामीन के गोत्र के योद्धाओं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20:26–35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 के लोग बेतेल गए। इस भाग में, </w:t>
      </w:r>
      <w:r>
        <w:rPr>
          <w:b/>
          <w:lang w:val="hi_IN" w:bidi="hi_IN"/>
        </w:rPr>
        <w:t>इस्राएल</w:t>
      </w:r>
      <w:r>
        <w:rPr>
          <w:lang w:val="hi_IN" w:bidi="hi_IN"/>
        </w:rPr>
        <w:t xml:space="preserve"> और </w:t>
      </w:r>
      <w:r>
        <w:rPr>
          <w:b/>
          <w:lang w:val="hi_IN" w:bidi="hi_IN"/>
        </w:rPr>
        <w:t>इस्राएलियों</w:t>
      </w:r>
      <w:r>
        <w:rPr>
          <w:lang w:val="hi_IN" w:bidi="hi_IN"/>
        </w:rPr>
        <w:t xml:space="preserve"> का अर्थ बिन्यामीन के गोत्र को छोड़कर इस्राएल के सभी गोत्रों के लोग हैं। इस्राएल और इस्राएलियों के बारे में अधिक जानकारी के लिए, मुख्य शब्दावली को देखें।</w:t>
      </w:r>
    </w:p>
    <w:p>
      <w:pPr/>
      <w:r>
        <w:rPr>
          <w:lang w:val="hi_IN" w:bidi="hi_IN"/>
        </w:rPr>
      </w:r>
      <w:r>
        <w:rPr>
          <w:lang w:val="hi_IN" w:bidi="hi_IN"/>
        </w:rPr>
        <w:t xml:space="preserve">इस्राएली यहोवा के </w:t>
      </w:r>
      <w:r>
        <w:rPr>
          <w:b/>
          <w:lang w:val="hi_IN" w:bidi="hi_IN"/>
        </w:rPr>
        <w:t>सामने बैठे</w:t>
      </w:r>
      <w:r>
        <w:rPr>
          <w:lang w:val="hi_IN" w:bidi="hi_IN"/>
        </w:rPr>
        <w:t>। लोग यहोवा की उपस्थिति के सामने बैठे। यहोवा के सामने उसी शब्द या वाक्यांश का उपयोग करें जिसका उपयोग आपने पिछले भागों में किया था।</w:t>
      </w:r>
    </w:p>
    <w:p>
      <w:pPr/>
      <w:r>
        <w:rPr>
          <w:lang w:val="hi_IN" w:bidi="hi_IN"/>
        </w:rPr>
      </w:r>
      <w:r>
        <w:rPr>
          <w:b/>
          <w:lang w:val="hi_IN" w:bidi="hi_IN"/>
        </w:rPr>
        <w:t>यहोवा</w:t>
      </w:r>
      <w:r>
        <w:rPr>
          <w:lang w:val="hi_IN" w:bidi="hi_IN"/>
        </w:rPr>
        <w:t xml:space="preserve"> परमेश्वर का व्यक्तिगत नाम है। इस भाग में, परमेश्वर को यहोवा कहा जाता है। यहोवा शब्द का अनुवाद उसी तरह करना सुनिश्चित करें जैसे आपने पिछले भागों में किया है, और याद रखें कि यहोवा मुख्य शब्दावली में है।</w:t>
      </w:r>
    </w:p>
    <w:p>
      <w:pPr/>
      <w:r>
        <w:rPr>
          <w:lang w:val="hi_IN" w:bidi="hi_IN"/>
        </w:rPr>
      </w:r>
      <w:r>
        <w:rPr>
          <w:lang w:val="hi_IN" w:bidi="hi_IN"/>
        </w:rPr>
        <w:t xml:space="preserve">इस्राएलियों ने </w:t>
      </w:r>
      <w:r>
        <w:rPr>
          <w:b/>
          <w:lang w:val="hi_IN" w:bidi="hi_IN"/>
        </w:rPr>
        <w:t>उपवास</w:t>
      </w:r>
      <w:r>
        <w:rPr>
          <w:lang w:val="hi_IN" w:bidi="hi_IN"/>
        </w:rPr>
        <w:t xml:space="preserve"> किया। जब कोई व्यक्ति उपवास करता है, तो वह व्यक्ति एक निश्चित समय तक कुछ नहीं खाता और न ही कुछ पीता है।</w:t>
      </w:r>
    </w:p>
    <w:p>
      <w:pPr/>
      <w:r>
        <w:rPr>
          <w:lang w:val="hi_IN" w:bidi="hi_IN"/>
        </w:rPr>
      </w:r>
      <w:r>
        <w:rPr>
          <w:lang w:val="hi_IN" w:bidi="hi_IN"/>
        </w:rPr>
        <w:t>यहाँ रुकें और समूह में चर्चा करें कि आप उपवास के लिए किस शब्द या वाक्यांश का उपयोग करेंगे। अधिक जानकारी के लिए मुख्य शब्दावली में उपवास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लोगों ने यहोवा को </w:t>
      </w:r>
      <w:r>
        <w:rPr>
          <w:b/>
          <w:lang w:val="hi_IN" w:bidi="hi_IN"/>
        </w:rPr>
        <w:t>होमबलियाँ</w:t>
      </w:r>
      <w:r>
        <w:rPr>
          <w:lang w:val="hi_IN" w:bidi="hi_IN"/>
        </w:rPr>
        <w:t xml:space="preserve"> चढ़ाईं। होमबलि के लिए उसी शब्द या वाक्यांश का उपयोग करें जिसका उपयोग आपने पिछले भागों में किया था। होमबलि के बारे में अधिक जानकारी के लिए, मुख्य शब्दावली देखें। </w:t>
      </w:r>
    </w:p>
    <w:p>
      <w:pPr/>
      <w:r>
        <w:rPr>
          <w:lang w:val="hi_IN" w:bidi="hi_IN"/>
        </w:rPr>
      </w:r>
      <w:r>
        <w:rPr>
          <w:lang w:val="hi_IN" w:bidi="hi_IN"/>
        </w:rPr>
        <w:t xml:space="preserve">लोगों ने यहोवा को </w:t>
      </w:r>
      <w:r>
        <w:rPr>
          <w:b/>
          <w:lang w:val="hi_IN" w:bidi="hi_IN"/>
        </w:rPr>
        <w:t>संगति या मेल बलियाँ</w:t>
      </w:r>
      <w:r>
        <w:rPr>
          <w:lang w:val="hi_IN" w:bidi="hi_IN"/>
        </w:rPr>
        <w:t xml:space="preserve"> चढ़ाईं। भेंट वह उपहार या बलिदान है जिसे लोग किसी धार्मिक विधि में परमेश्वर को चढ़ाते हैं, प्रायः मन्दिर में या किसी विशेष वेदी पर।</w:t>
      </w:r>
    </w:p>
    <w:p>
      <w:pPr/>
      <w:r>
        <w:rPr>
          <w:lang w:val="hi_IN" w:bidi="hi_IN"/>
        </w:rPr>
      </w:r>
      <w:r>
        <w:rPr>
          <w:lang w:val="hi_IN" w:bidi="hi_IN"/>
        </w:rPr>
        <w:t>यहाँ रुकें और समूह में चर्चा करें कि आप "संगति या मेलबलि" के लिए किस शब्द या वाक्यांश का उपयोग करेंगे। अधिक जानकारी के लिए मुख्य शब्दावली में संगति या मेलबलि को देखें। यदि आपने पहले ही बाइबल की किसी अन्य पुस्तक में इस शब्द का अनुवाद किया है, तो उसी शब्द या वाक्यांश का उपयोग करें जिसका उपयोग आपने वहाँ किया है। इस ऑडियो को यहाँ रोकें।</w:t>
      </w:r>
    </w:p>
    <w:p>
      <w:pPr/>
      <w:r>
        <w:rPr>
          <w:lang w:val="hi_IN" w:bidi="hi_IN"/>
        </w:rPr>
      </w:r>
      <w:r>
        <w:rPr>
          <w:lang w:val="hi_IN" w:bidi="hi_IN"/>
        </w:rPr>
        <w:t xml:space="preserve">इस्राएलियों ने यहोवा से पूछा। इस्राएलियों ने यहोवा से </w:t>
      </w:r>
      <w:r>
        <w:rPr>
          <w:b/>
          <w:lang w:val="hi_IN" w:bidi="hi_IN"/>
        </w:rPr>
        <w:t>परमेश्वर की वाचा के सन्दूक</w:t>
      </w:r>
      <w:r>
        <w:rPr>
          <w:lang w:val="hi_IN" w:bidi="hi_IN"/>
        </w:rPr>
        <w:t xml:space="preserve"> के पास मार्गदर्शन माँगा। वाचा का सन्दूक लकड़ी का एक सन्दूक था जिसे बनाने के लिए यहोवा ने मूसा को कहा था। इस्राएली विश्वास करते थे कि यहोवा वास्तव में सन्दूक के ठीक ऊपर के स्थान में उपस्थित था।</w:t>
      </w:r>
    </w:p>
    <w:p>
      <w:pPr/>
      <w:r>
        <w:rPr>
          <w:lang w:val="hi_IN" w:bidi="hi_IN"/>
        </w:rPr>
      </w:r>
      <w:r>
        <w:rPr>
          <w:lang w:val="hi_IN" w:bidi="hi_IN"/>
        </w:rPr>
        <w:t>यहाँ रुकें और समूह में चर्चा करें कि “परमेश्वर के वाचा के सन्दूक” के लिए आप कौन-सा शब्द या वाक्यांश उपयोग करेंगे। अधिक जानकारी के लिए मुख्य शब्दावली में "वाचा का सन्दूक" और परमेश्वर को देखें। यदि आपने पहले ही बाइबल की किसी अन्य पुस्तक में इन शब्दों का अनुवाद किया है, तो उसी शब्द या वाक्यांश का उपयोग करें जिसका उपयोग आपने वहाँ किया है। इस ऑडियो को यहाँ रोकें।</w:t>
      </w:r>
    </w:p>
    <w:p>
      <w:pPr/>
      <w:r>
        <w:rPr>
          <w:lang w:val="hi_IN" w:bidi="hi_IN"/>
        </w:rPr>
      </w:r>
      <w:r>
        <w:rPr>
          <w:lang w:val="hi_IN" w:bidi="hi_IN"/>
        </w:rPr>
        <w:t xml:space="preserve">इस्राएलियों ने महायाजक पीनहास के माध्यम से यहोवा से मार्गदर्शन माँगा। पीनहास हारून का </w:t>
      </w:r>
      <w:r>
        <w:rPr>
          <w:b/>
          <w:lang w:val="hi_IN" w:bidi="hi_IN"/>
        </w:rPr>
        <w:t>पुत्र</w:t>
      </w:r>
      <w:r>
        <w:rPr>
          <w:lang w:val="hi_IN" w:bidi="hi_IN"/>
        </w:rPr>
        <w:t xml:space="preserve">, अर्थात उसका एक </w:t>
      </w:r>
      <w:r>
        <w:rPr>
          <w:b/>
          <w:lang w:val="hi_IN" w:bidi="hi_IN"/>
        </w:rPr>
        <w:t>पुरुष</w:t>
      </w:r>
      <w:r>
        <w:rPr>
          <w:lang w:val="hi_IN" w:bidi="hi_IN"/>
        </w:rPr>
        <w:t xml:space="preserve"> वंशज, था। पुत्र या वंशज के लिए उसी शब्द या वाक्यांश का उपयोग करें जिसका उपयोग आपने पिछले भागों में किया था।</w:t>
      </w:r>
    </w:p>
    <w:p>
      <w:pPr/>
      <w:r>
        <w:rPr>
          <w:lang w:val="hi_IN" w:bidi="hi_IN"/>
        </w:rPr>
      </w:r>
      <w:r>
        <w:rPr>
          <w:lang w:val="hi_IN" w:bidi="hi_IN"/>
        </w:rPr>
        <w:t xml:space="preserve">इस्राएलियों ने यहोवा से पूछा कि क्या उन्हें अपने </w:t>
      </w:r>
      <w:r>
        <w:rPr>
          <w:b/>
          <w:lang w:val="hi_IN" w:bidi="hi_IN"/>
        </w:rPr>
        <w:t>भाइयों</w:t>
      </w:r>
      <w:r>
        <w:rPr>
          <w:lang w:val="hi_IN" w:bidi="hi_IN"/>
        </w:rPr>
        <w:t xml:space="preserve"> </w:t>
      </w:r>
      <w:r>
        <w:rPr>
          <w:b/>
          <w:lang w:val="hi_IN" w:bidi="hi_IN"/>
        </w:rPr>
        <w:t>जो बिन्यामीन के गोत्र से थे</w:t>
      </w:r>
      <w:r>
        <w:rPr>
          <w:lang w:val="hi_IN" w:bidi="hi_IN"/>
        </w:rPr>
        <w:t>, उनसे युद्ध करना चाहिए। "बिन्यामीन के गोत्र के भाइयों" के लिए उसी शब्द या वाक्यांश का उपयोग करें जिसका उपयोग आपने पिछले भागों में किया था।</w:t>
      </w:r>
    </w:p>
    <w:p>
      <w:pPr/>
      <w:r>
        <w:rPr>
          <w:lang w:val="hi_IN" w:bidi="hi_IN"/>
        </w:rPr>
      </w:r>
      <w:r>
        <w:rPr>
          <w:lang w:val="hi_IN" w:bidi="hi_IN"/>
        </w:rPr>
        <w:t xml:space="preserve">यहोवा ने इस्राएलियों से कहा कि यहोवा बिन्यामीनियों को इस्राएलियों के </w:t>
      </w:r>
      <w:r>
        <w:rPr>
          <w:b/>
          <w:lang w:val="hi_IN" w:bidi="hi_IN"/>
        </w:rPr>
        <w:t>हाथों में</w:t>
      </w:r>
      <w:r>
        <w:rPr>
          <w:lang w:val="hi_IN" w:bidi="hi_IN"/>
        </w:rPr>
        <w:t xml:space="preserve"> दे देगा। किसी के "हाथ में दे देगा" के लिए उसी शब्द या वाक्यांश का उपयोग करें जिसका उपयोग आपने पिछले भागों में किया था।</w:t>
      </w:r>
    </w:p>
    <w:p>
      <w:pPr/>
      <w:r>
        <w:rPr>
          <w:lang w:val="hi_IN" w:bidi="hi_IN"/>
        </w:rPr>
      </w:r>
      <w:r>
        <w:rPr>
          <w:lang w:val="hi_IN" w:bidi="hi_IN"/>
        </w:rPr>
        <w:t xml:space="preserve">इस्राएल ने गिबा के चारों ओर </w:t>
      </w:r>
      <w:r>
        <w:rPr>
          <w:b/>
          <w:lang w:val="hi_IN" w:bidi="hi_IN"/>
        </w:rPr>
        <w:t>घात</w:t>
      </w:r>
      <w:r>
        <w:rPr>
          <w:lang w:val="hi_IN" w:bidi="hi_IN"/>
        </w:rPr>
        <w:t xml:space="preserve"> लगाया। घात लगाने के लिए उसी शब्द या वाक्यांश का उपयोग करें जिसका उपयोग आपने पिछले भागों में किया था।</w:t>
      </w:r>
    </w:p>
    <w:p>
      <w:pPr/>
      <w:r>
        <w:rPr>
          <w:lang w:val="hi_IN" w:bidi="hi_IN"/>
        </w:rPr>
      </w:r>
      <w:r>
        <w:rPr>
          <w:lang w:val="hi_IN" w:bidi="hi_IN"/>
        </w:rPr>
        <w:t>इस्राएली योद्धाओं ने बिन्यामीनी योद्धाओं को गिबा से दूर खींच लिया। बिन्यामीनी योद्धा गिबा नगर से दूर चले गए क्योंकि बिन्यामीनी योद्धाओं ने इस्राएली योद्धाओं का पीछा किया। इस्राएली योद्धा बाल तामार में इकट्ठे हुए। वे 10,000 इस्राएली योद्धा उस स्थान से जहाँ वे छिपे हुए थे, तेजी से निकल पड़े और गिबा पर आक्रमण कर दिया। योद्धाओं ने युद्ध को बहुत कठिन और भयंकर पाया।</w:t>
      </w:r>
    </w:p>
    <w:p>
      <w:pPr/>
      <w:r>
        <w:rPr>
          <w:lang w:val="hi_IN" w:bidi="hi_IN"/>
        </w:rPr>
      </w:r>
      <w:r>
        <w:rPr>
          <w:lang w:val="hi_IN" w:bidi="hi_IN"/>
        </w:rPr>
        <w:t xml:space="preserve">यहोवा ने इस्राएल के गोत्रों के आगे, या उनके सामने, बिन्यामीन के गोत्र को पराजित किया। इस्राएलियों ने बिन्यामीन के गोत्र के 25,100 </w:t>
      </w:r>
      <w:r>
        <w:rPr>
          <w:b/>
          <w:lang w:val="hi_IN" w:bidi="hi_IN"/>
        </w:rPr>
        <w:t>योद्धाओं</w:t>
      </w:r>
      <w:r>
        <w:rPr>
          <w:lang w:val="hi_IN" w:bidi="hi_IN"/>
        </w:rPr>
        <w:t xml:space="preserve"> को मार डाला जिनके पास </w:t>
      </w:r>
      <w:r>
        <w:rPr>
          <w:b/>
          <w:lang w:val="hi_IN" w:bidi="hi_IN"/>
        </w:rPr>
        <w:t>तलवारें</w:t>
      </w:r>
      <w:r>
        <w:rPr>
          <w:lang w:val="hi_IN" w:bidi="hi_IN"/>
        </w:rPr>
        <w:t xml:space="preserve"> थीं। योद्धाओं और तलवारों के लिए वही शब्द और वाक्यांश उपयोग कीजिए जो आपने पिछले भागों में उपयोग किए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20:36–48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20:36–48 को सुनें और अपने मन में रखें।</w:t>
      </w:r>
    </w:p>
    <w:p>
      <w:pPr/>
      <w:r>
        <w:rPr>
          <w:lang w:val="hi_IN" w:bidi="hi_IN"/>
        </w:rPr>
      </w:r>
      <w:r>
        <w:rPr>
          <w:lang w:val="hi_IN" w:bidi="hi_IN"/>
        </w:rPr>
        <w:t>यदि सम्भव हो, तो न्यायियों 20:36–48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20:36–48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इस्राएल और इस्राएलियों का अर्थ बिन्यामीन के गोत्र को छोड़कर इस्राएल के सभी गोत्रों के लोग हैं। पिछले भाग में, इस्राएलियों ने यहोवा से इस्राएलियों का मार्गदर्शन करने और गिबा में हुए अपराधों के लिए बिन्यामीनियों को दंड देने में इस्राएलियों की सहायता करने के लिए कहा। यहोवा ने इस्राएलियों से कहा कि यहोवा बिन्यामीनियों को इस्राएलियों को दे देगा। इस्राएली गिबा में फिर से युद्ध करने के लिए तैयार हुए और घात लगाया। इस्राएलियों ने बिन्यामीनियों से युद्ध किया और युद्ध के तीसरे दिन विजय प्राप्त की। बिन्यामीन के गोत्र के अधिकांश योद्धा मर गए।</w:t>
      </w:r>
    </w:p>
    <w:p>
      <w:pPr/>
      <w:r>
        <w:rPr>
          <w:lang w:val="hi_IN" w:bidi="hi_IN"/>
        </w:rPr>
      </w:r>
      <w:r>
        <w:rPr>
          <w:lang w:val="hi_IN" w:bidi="hi_IN"/>
        </w:rPr>
        <w:t>इस भाग में, हम इस्राएलियों और बिन्यामीनियों के बीच युद्ध के तीसरे दिन के विषय में और अधिक जानकारी पाते हैं। इस भाग की शुरुआत शायद पिछले भाग के अंत से संबंधित है। कहानीकार शायद हमें बताता है कि बिन्यामीनियों ने देखा कि युद्ध में अब तक इस्राएलियों ने कितने बिन्यामीनियों को मार डाला था, और तब बिन्यामीनियों ने समझ लिया कि इस्राएलियों ने बिन्यामीन के गोत्र को पराजित कर दिया है। कुछ लोग सोचते हैं कि कहानीकार हमें बताता है कि बिन्यामीनियों ने सोचा कि बिन्यामीनियों ने इस्राएलियों को पराजित कर दिया है। ये लोग ऐसा इसलिए सोचते हैं क्योंकि कहानी का अगला भाग हमें स्मरण दिलाता है कि युद्ध के आरम्भ में इस्राएली बिन्यामीन के सामने से भाग गए थे। हालाँकि, इसकी अधिक संभावना है कि कहानी हमें बताती है कि बिन्यामीनी जानते हैं कि इस्राएलियों ने बिन्यामीनियों को पराजित किया था।</w:t>
      </w:r>
    </w:p>
    <w:p>
      <w:pPr/>
      <w:r>
        <w:rPr>
          <w:lang w:val="hi_IN" w:bidi="hi_IN"/>
        </w:rPr>
      </w:r>
      <w:r>
        <w:rPr>
          <w:lang w:val="hi_IN" w:bidi="hi_IN"/>
        </w:rPr>
        <w:t>यहाँ रुकें और समूह में इस प्रश्न पर चर्चा करें: किस बात से आपको यह समझने में सहायता मिली कि आप किसी गंभीर विवाद या लड़ाई में जीत गए थे या हार गए थे? कौन सी विशेष घटना, कार्य या शब्दों का आदान-प्रदान हुआ? इस ऑडियो को यहाँ रोकें।</w:t>
      </w:r>
    </w:p>
    <w:p>
      <w:pPr/>
      <w:r>
        <w:rPr>
          <w:lang w:val="hi_IN" w:bidi="hi_IN"/>
        </w:rPr>
      </w:r>
      <w:r>
        <w:rPr>
          <w:lang w:val="hi_IN" w:bidi="hi_IN"/>
        </w:rPr>
        <w:t>आपको पहले की कहानी से याद होगा कि युद्ध के आरम्भ में इस्राएली योद्धाओं का एक समूह गिबा के बाहर था, एक समूह बाल-तामार में प्रतीक्षा कर रहा था, और एक समूह गिबा के पश्चिम में घात लगाकर छिपा हुआ था। जब बिन्यामीन के योद्धा गिबा से बाहर आए, तब गिबा के बाहर के पुरुष पीछे हट गए और वहाँ से दूर चले गए। इस्राएली पीछे हट गए क्योंकि इस्राएलियों ने युद्ध जीतने के लिए घात लगाने की योजना बनाई थी। घात में छिपे इस्राएली योद्धा दौड़कर गिबा पहुँचे और नगर में प्रवेश कर गए। घात में छिपे इस्राएली योद्धाओं ने नगर के लोगों को मारने के लिए तलवारों का उपयोग किया। इस्राएली योद्धाओं ने शायद नगर के सभी लोगों को मार डाला। उन सभी लोगों में गैर-योद्धा पुरुष, स्त्रियाँ और बच्चे शामिल थे। इस्राएली योद्धाओं ने उस नगर को उसी प्रकार दण्ड दिया जैसे किसी कनानी नगर को दिया जाता था, यद्यपि वह नगर बिन्यामीन के गोत्र का था, जो यहोवा की चुनी हुई प्रजा का एक भाग था।</w:t>
      </w:r>
    </w:p>
    <w:p>
      <w:pPr/>
      <w:r>
        <w:rPr>
          <w:lang w:val="hi_IN" w:bidi="hi_IN"/>
        </w:rPr>
      </w:r>
      <w:r>
        <w:rPr>
          <w:lang w:val="hi_IN" w:bidi="hi_IN"/>
        </w:rPr>
        <w:t>इस्राएलियों ने योजना बनाई कि जब वे गिबा को जलाएँगे, तब उससे उठने वाले धुएँ को योद्धाओं के विभिन्न समूहों के बीच संकेत के रूप में उपयोग करेंगे। गिबा के बाहर के इस्राएली योद्धाओं और बाल तामार के योद्धाओं ने योजना बनाई थी कि जब इस्राएली योद्धा धुआँ देखें, तब वे भागना बन्द कर दें, मुड़ जाएँ, और बिन्यामीनी योद्धाओं से युद्ध करना आरम्भ कर दें। आपको याद होगा कि इस्राएलियों ने यहोशू की पुस्तक में आई नगर के लोगों से लड़ने के लिए इस योजना का उपयोग किया था। घात में छिपे इस्राएली योद्धाओं ने योजना बनाई थी कि वे गिबा में आग लगा दें या गिबा के चारों ओर संकेत की आग जलाएँ ताकि बहुत अधिक धुआँ उठे। इतना अधिक धुआँ उठेगा कि वह नगर से ऊपर उठते हुए बादल के समान दिखाई देगा।</w:t>
      </w:r>
    </w:p>
    <w:p>
      <w:pPr/>
      <w:r>
        <w:rPr>
          <w:lang w:val="hi_IN" w:bidi="hi_IN"/>
        </w:rPr>
      </w:r>
      <w:r>
        <w:rPr>
          <w:lang w:val="hi_IN" w:bidi="hi_IN"/>
        </w:rPr>
        <w:t>यहाँ रुकें और समूह में इस प्रश्न पर चर्चा करें: उस समय के बारे में बात करें जब आपने दूर किसी बड़ी आग से धुआँ उठते हुए देखा हो। आग कितनी दूर थी? आग क्यों जली? इस ऑडियो को यहाँ रोकें।</w:t>
      </w:r>
    </w:p>
    <w:p>
      <w:pPr/>
      <w:r>
        <w:rPr>
          <w:lang w:val="hi_IN" w:bidi="hi_IN"/>
        </w:rPr>
      </w:r>
      <w:r>
        <w:rPr>
          <w:lang w:val="hi_IN" w:bidi="hi_IN"/>
        </w:rPr>
        <w:t>युद्ध के आरम्भ में, बिन्यामीन के गोत्र के योद्धाओं ने गिबा के बाहर के इस्राएली योद्धाओं से लड़ना और उन्हें मारना शुरू किया। आपको पिछले भाग से याद होगा कि बिन्यामीनी योद्धा इस्राएली योद्धाओं के एक समूह का पीछा करते हुए गिबा से दूर चले गए थे। बिन्यामीनी योद्धाओं ने लगभग 30 इस्राएली योद्धाओं को मार डाला। बिन्यामीनी योद्धाओं का साहस बढ़ गया और उन्होंने सोचा कि बिन्यामीन का गोत्र फिर से गिबा के बाहर हुए पहले युद्ध की तरह विजय पाएगा। हालाँकि, बिन्यामीनियों ने गिबा नगर से धुआँ निकलते हुए देखा। बिन्यामीनियों ने देखा कि नगर में आग लगी हुई थी। नगर जल गया और धुआँ आकाश तक उठ गया। इस्राएली योद्धाओं ने भी धुएँ का संकेत देखा। बाल तामार के पास के इस्राएली योद्धाओं ने उस संकेत का उपयोग यह जानने के लिए किया कि कब एकत्र होना है और मुड़कर बिन्यामीनी योद्धाओं से युद्ध करना है। इस्राएली योद्धा मुड़कर लड़ने लगे और उन्होंने पलटवार किया। इस्राएलियों ने बिन्यामीनियों के विरुद्ध पलटवार किया।</w:t>
      </w:r>
    </w:p>
    <w:p>
      <w:pPr/>
      <w:r>
        <w:rPr>
          <w:lang w:val="hi_IN" w:bidi="hi_IN"/>
        </w:rPr>
      </w:r>
      <w:r>
        <w:rPr>
          <w:lang w:val="hi_IN" w:bidi="hi_IN"/>
        </w:rPr>
        <w:t>यहाँ रुकें और गिबा, बाल-तामार, और रिम्मोन की चट्टान तथा गिदोम के सम्भावित स्थानों का नक्शा देखें, जहाँ बिन्यामीनी योद्धा भागकर गए थे। इस ऑडियो को यहाँ रोकें।</w:t>
      </w:r>
    </w:p>
    <w:p>
      <w:pPr/>
      <w:r>
        <w:rPr>
          <w:lang w:val="hi_IN" w:bidi="hi_IN"/>
        </w:rPr>
      </w:r>
      <w:r>
        <w:rPr>
          <w:lang w:val="hi_IN" w:bidi="hi_IN"/>
        </w:rPr>
        <w:t>यहाँ रुकें और समूह के साथ यह गतिविधि कीजिए: किसी कागज़ पर या भूमि पर गिबा नगर के लिए एक वृत्त बनाइए। कुछ पत्थरों का उपयोग करके इस्राएली योद्धाओं के समूहों को नगर के उत्तर की ओर, नगर के पश्चिम की ओर बाहर, और उत्तर में बाल-तामार में रखिए। बिन्यामीनी योद्धाओं को नगर के पास इस्राएली योद्धाओं के पास रखने के लिए कुछ पत्ते या किसी और वस्तु का उपयोग करें। अपने पत्थरों और पत्तों को इस प्रकार चलाइए कि वे इस्राएली और बिन्यामीनी योद्धाओं की गिबा से बाहर और गिबा के भीतर की गतिविधियों को दिखाएँ। नगर से उठने वाले धुएँ को दिखाने के लिए किसी वस्तु का उपयोग कीजिए। बाल तामार के पास होने वाले युद्ध को दिखाने के लिए अपने पत्थरों और पत्तों को एक साथ लाएँ। इस ऑडियो को यहाँ रोकें।</w:t>
      </w:r>
    </w:p>
    <w:p>
      <w:pPr/>
      <w:r>
        <w:rPr>
          <w:lang w:val="hi_IN" w:bidi="hi_IN"/>
        </w:rPr>
      </w:r>
      <w:r>
        <w:rPr>
          <w:lang w:val="hi_IN" w:bidi="hi_IN"/>
        </w:rPr>
        <w:t>बिन्यामीन के गोत्र के योद्धाओं ने दुःख, चिंता और भय महसूस किया। बिन्यामीन के योद्धाओं ने जान लिया कि इस्राएली योद्धा बिन्यामीनी योद्धाओं से अधिक थे और बिन्यामीनी युद्ध हारने वाले थे। बिन्यामीनी योद्धा बाल तामार के पास के युद्धस्थल से भागकर गिबा के पूर्व के जंगल की ओर चले गए। बिन्यामीनी योद्धा जंगल तक नहीं पहुँच सके, क्योंकि इस्राएली योद्धाओं ने उनका पीछा किया और उन्हें पकड़ लिया। बिन्यामीन के योद्धा इस्राएली योद्धाओं से दूर नहीं भाग सके।</w:t>
      </w:r>
    </w:p>
    <w:p>
      <w:pPr/>
      <w:r>
        <w:rPr>
          <w:lang w:val="hi_IN" w:bidi="hi_IN"/>
        </w:rPr>
      </w:r>
      <w:r>
        <w:rPr>
          <w:lang w:val="hi_IN" w:bidi="hi_IN"/>
        </w:rPr>
        <w:t>कहानीकार इस बारे में बात करता है कि कैसे लोग लड़ाई में सहायता करने के लिए शहरों से आते हैं। हम नहीं जानते कि नगरों के लोग अन्य नगरों के बिन्यामीनी योद्धा थे या विभिन्न नगरों से आकर युद्ध में शामिल हुए इस्राएली योद्धा थे। कुछ लोग सोचते हैं कि कहानीकार का अर्थ है कि पास के नगरों के बिन्यामीनी योद्धा मारे गए। अन्य लोग सोचते हैं कि कहानी सुनाने वाले का अर्थ है कि आसपास के नगरों से आए इस्राएली योद्धाओं ने बिन्यामीनी योद्धाओं को मार डाला। यह युद्ध उलझन भरा है। योद्धा अलग-अलग दिशाओं से एकत्र होते हैं, और इस्राएली बिन्यामीनी योद्धाओं को मार डालते हैं। घात में छिपे इस्राएली योद्धा सम्भवतः गिबा से निकल आए और युद्ध में शामिल हो गए। जिस स्थान पर इस्राएली योद्धाओं ने बिन्यामीनी योद्धाओं को पकड़ लिया और बहुत से बिन्यामीनियों को मार डाला, उस स्थान को कभी-कभी नोहा कहा जाता है। नोहा कोई नगर नहीं था, बल्कि गिबा के पास कहीं भूमि का एक क्षेत्र था।</w:t>
      </w:r>
    </w:p>
    <w:p>
      <w:pPr/>
      <w:r>
        <w:rPr>
          <w:lang w:val="hi_IN" w:bidi="hi_IN"/>
        </w:rPr>
      </w:r>
      <w:r>
        <w:rPr>
          <w:lang w:val="hi_IN" w:bidi="hi_IN"/>
        </w:rPr>
        <w:t>यहाँ रुकें और समूह के साथ यह गतिविधि कीजिए: उस चित्र का उपयोग कीजिए जो आपने पहले की गतिविधि में बनाया था। अपने पत्थरों और पत्तों को इस प्रकार हटाइए कि वे इस्राएली और बिन्यामीनी योद्धाओं की बाल तामार से दक्षिण-पूर्व की ओर होने वाली गतिविधियों को दिखाएँ। घात में छिपे इस्राएली योद्धाओं को गिबा से बाहर निकालिए और उन्हें बिन्यामीनी योद्धाओं के साथ युद्ध में ले आइए। इस ऑडियो को यहाँ रोकें।</w:t>
      </w:r>
    </w:p>
    <w:p>
      <w:pPr/>
      <w:r>
        <w:rPr>
          <w:lang w:val="hi_IN" w:bidi="hi_IN"/>
        </w:rPr>
      </w:r>
      <w:r>
        <w:rPr>
          <w:lang w:val="hi_IN" w:bidi="hi_IN"/>
        </w:rPr>
        <w:t>इस्राएली योद्धाओं ने बिन्यामीनी योद्धाओं के साथ गिबा के पूर्व में एक स्थान तक युद्ध किया। नोहा के युद्ध में और गिबा के पूर्व के स्थान की ओर जाते हुए इस्राएली योद्धाओं ने 18,000 बिन्यामीनी योद्धाओं को मार डाला। बिन्यामीनी योद्धा गिबा के पूर्व के स्थान से मुड़कर सड़कों पर चल पड़े। बिन्यामीनी योद्धाओं ने इस्राएलियों से दूर सुरक्षा के स्थान पर जाने की कोशिश की। बिन्यामीनी योद्धा जंगल की ओर रिम्मोन की चट्टान नामक स्थान पर गए। हम नहीं जानते कि रिम्मोन की चट्टान कहाँ है। मूल भाषा में रिम्मोन का अर्थ है अनार, और अनार एक ऐसा फल है जिसके भीतर अलग-अलग भाग होते हैं। रिम्मोन की चट्टान लगभग छह मील या तीन घंटे की पैदल दूरी पर एक पहाड़ी हो सकती है, जो गिबा के उत्तर दिशा के उत्तर-पूर्व में और बेतेल से तीन मील पूर्व में स्थित है। या फिर, रिम्मोन की चट्टान गिबा से पूर्व में एक किलोमीटर से थोड़ी अधिक दूरी पर, या 30 मिनट की पैदल दूरी पर स्थित गुफाओं का एक समूह हो सकती है। बिन्यामीनी उस स्थान पर गए जहाँ बिन्यामीनी अपनी रक्षा कर सकें और सुरक्षित रह सकें।</w:t>
      </w:r>
    </w:p>
    <w:p>
      <w:pPr/>
      <w:r>
        <w:rPr>
          <w:lang w:val="hi_IN" w:bidi="hi_IN"/>
        </w:rPr>
      </w:r>
      <w:r>
        <w:rPr>
          <w:lang w:val="hi_IN" w:bidi="hi_IN"/>
        </w:rPr>
        <w:t>यहाँ रुकें और उस पहाड़ी की एक तस्वीर देखें, जो शायद रिम्मोन की चट्टान हो सकती है। इस ऑडियो को यहाँ रोकें।</w:t>
      </w:r>
    </w:p>
    <w:p>
      <w:pPr/>
      <w:r>
        <w:rPr>
          <w:lang w:val="hi_IN" w:bidi="hi_IN"/>
        </w:rPr>
      </w:r>
      <w:r>
        <w:rPr>
          <w:lang w:val="hi_IN" w:bidi="hi_IN"/>
        </w:rPr>
        <w:t>सड़कों पर, रिम्मोन की चट्टान तक जाने के रास्ते में, इस्राएलियों ने 5,000 बिन्यामीनी योद्धाओं को मार डाला। इस्राएली बिन्यामीनियों का पीछा करते रहे, जब तक वे गिदोम नाम के स्थान तक नहीं पहुँच गए। मूल भाषा में गिदोम का अर्थ है काट डालना या टुकड़ों में काट देना। यह सम्भव है कि उस स्थान का नाम गिदोम इसलिए पड़ा क्योंकि वहीं इस्राएलियों ने 2,000 बिन्यामीनी योद्धाओं को काट डाला और मार डाला। ये योद्धा वे अंतिम योद्धा थे जिन्हें इस्राएलियों ने युद्ध में मार डाला था।</w:t>
      </w:r>
    </w:p>
    <w:p>
      <w:pPr/>
      <w:r>
        <w:rPr>
          <w:lang w:val="hi_IN" w:bidi="hi_IN"/>
        </w:rPr>
      </w:r>
      <w:r>
        <w:rPr>
          <w:lang w:val="hi_IN" w:bidi="hi_IN"/>
        </w:rPr>
        <w:t>यहाँ रुकें और समूह के साथ यह गतिविधि कीजिए: उस चित्र का उपयोग कीजिए जो आपने पहले की गतिविधि में बनाया था। अपने पत्थरों और पत्तों को इस प्रकार हटाइए कि वे नोहा से रिम्मोन की चट्टान की ओर जाने वाले मार्गों पर इस्राएली और बिन्यामीनी योद्धाओं की गतिविधियों को दिखाएँ। मरे हुए बिन्यामीनी योद्धाओं को दिखाने के लिए प्रत्येक स्थान पर कुछ पत्ते पीछे छोड़ दें। इस ऑडियो को यहाँ रोकें।</w:t>
      </w:r>
    </w:p>
    <w:p>
      <w:pPr/>
      <w:r>
        <w:rPr>
          <w:lang w:val="hi_IN" w:bidi="hi_IN"/>
        </w:rPr>
      </w:r>
      <w:r>
        <w:rPr>
          <w:lang w:val="hi_IN" w:bidi="hi_IN"/>
        </w:rPr>
        <w:t>गिबा में हुए युद्ध के तीसरे दिन पच्चीस हजार बिन्यामीनी योद्धा मर गए। सभी मरे हुए बिन्यामीनी योद्धा बहादुर थे और उन्होंने अच्छा युद्ध किया। बिन्यामीनी के 600 योद्धा युद्ध में जीवित बचे और जंगल की ओर भाग निकले। बिन्यामीनी योद्धा रिम्मोन की चट्टान पर गए और चार महीने तक रिम्मोन की चट्टान पर रहे। इस्राएली योद्धा बाकी बिन्यामीनी योद्धाओं के पीछे-पीछे रिम्मोन की चट्टान तक नहीं गए।</w:t>
      </w:r>
    </w:p>
    <w:p>
      <w:pPr/>
      <w:r>
        <w:rPr>
          <w:lang w:val="hi_IN" w:bidi="hi_IN"/>
        </w:rPr>
      </w:r>
      <w:r>
        <w:rPr>
          <w:lang w:val="hi_IN" w:bidi="hi_IN"/>
        </w:rPr>
        <w:t>इस्राएल के पुरुष, अर्थात इस्राएली योद्धा, लौट गए या उन्होंने अपना ध्यान फिर से बिन्यामीन के गोत्र के लोगों की ओर लगाया। यदि रिम्मोन की चट्टान गिबा के उत्तर दिशा के उत्तर-पूर्व में थी, तो सम्भव है कि वह बिन्यामीन के गोत्र की भूमि की सीमा पर या एप्रैम के गोत्र की भूमि में थी। इस्राएली योद्धाओं ने बिन्यामीन के गोत्र की भूमि के नगरों में रहने वाले हर जीवित प्राणी को मार डाला। इस्राएलियों ने गैर-योद्धा पुरुषों, स्त्रियों, बच्चों और लोगों के पशुओं को मार डाला। इस्राएलियों ने सभी नगरों को जला दिया। इस्राएलियों ने बिन्यामीन के गोत्र के नगरों और लोगों के साथ ऐसा व्यवहार किया मानो वे विदेशी या कनानी नगर और लोग हों। इस्राएलियों ने यहोवा के लोगों के लिए यहोवा के निर्देशों का पालन नहीं किया।</w:t>
      </w:r>
    </w:p>
    <w:p>
      <w:pPr/>
      <w:r>
        <w:rPr>
          <w:lang w:val="hi_IN" w:bidi="hi_IN"/>
        </w:rPr>
      </w:r>
      <w:r>
        <w:rPr>
          <w:lang w:val="hi_IN" w:bidi="hi_IN"/>
        </w:rPr>
        <w:t>यहाँ रुकें और समूह में इस प्रश्न पर चर्चा करें: आपके समुदाय या परिवार में कब किसी ने किसी व्यक्ति या लोगों के समूह को आवश्यकता से अधिक या बहुत कठोर दण्ड दिया था? आपके विचार में उस व्यक्ति ने आवश्यकता से अधिक ऐसा क्यों किया?</w:t>
      </w:r>
      <w:r>
        <w:rPr>
          <w:lang w:val="hi_IN" w:bidi="hi_IN"/>
        </w:rPr>
      </w:r>
    </w:p>
    <w:p>
      <w:pPr>
        <w:pStyle w:val="Heading3"/>
      </w:pPr>
      <w:r>
        <w:rPr>
          <w:lang w:val="hi_IN" w:bidi="hi_IN"/>
        </w:rPr>
        <w:t>घटनाओं को समझाना</w:t>
      </w:r>
    </w:p>
    <w:p>
      <w:pPr/>
      <w:r>
        <w:rPr>
          <w:lang w:val="hi_IN" w:bidi="hi_IN"/>
        </w:rPr>
      </w:r>
      <w:r>
        <w:rPr>
          <w:lang w:val="hi_IN" w:bidi="hi_IN"/>
        </w:rPr>
        <w:t>न्यायियों 20:36–48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नौ दृश्य हैं।</w:t>
      </w:r>
    </w:p>
    <w:p>
      <w:pPr/>
      <w:r>
        <w:rPr>
          <w:lang w:val="hi_IN" w:bidi="hi_IN"/>
        </w:rPr>
      </w:r>
      <w:r>
        <w:rPr>
          <w:b/>
          <w:lang w:val="hi_IN" w:bidi="hi_IN"/>
        </w:rPr>
        <w:t>पहले दृश्य में:</w:t>
      </w:r>
      <w:r>
        <w:rPr>
          <w:lang w:val="hi_IN" w:bidi="hi_IN"/>
        </w:rPr>
        <w:t xml:space="preserve"> बिन्यामीनी योद्धा जान जाते हैं कि वे इस्राएली योद्धाओं के साथ युद्ध हार चुके हैं।</w:t>
      </w:r>
    </w:p>
    <w:p>
      <w:pPr/>
      <w:r>
        <w:rPr>
          <w:lang w:val="hi_IN" w:bidi="hi_IN"/>
        </w:rPr>
      </w:r>
      <w:r>
        <w:rPr>
          <w:b/>
          <w:lang w:val="hi_IN" w:bidi="hi_IN"/>
        </w:rPr>
        <w:t>दूसरे दृश्य में:</w:t>
      </w:r>
      <w:r>
        <w:rPr>
          <w:lang w:val="hi_IN" w:bidi="hi_IN"/>
        </w:rPr>
        <w:t xml:space="preserve"> गिबा के पास के इस्राएली योद्धा बिन्यामीनी योद्धाओं के सामने से भाग जाते हैं।</w:t>
      </w:r>
    </w:p>
    <w:p>
      <w:pPr/>
      <w:r>
        <w:rPr>
          <w:lang w:val="hi_IN" w:bidi="hi_IN"/>
        </w:rPr>
      </w:r>
      <w:r>
        <w:rPr>
          <w:b/>
          <w:lang w:val="hi_IN" w:bidi="hi_IN"/>
        </w:rPr>
        <w:t>तीसरे दृश्य में:</w:t>
      </w:r>
      <w:r>
        <w:rPr>
          <w:lang w:val="hi_IN" w:bidi="hi_IN"/>
        </w:rPr>
        <w:t xml:space="preserve"> वे इस्राएली योद्धा जो घात में छिपे हुए थे, गिबा की ओर बढ़े और इस्राएलियों की तलवारों से गिबा पर आक्रमण किया।</w:t>
      </w:r>
    </w:p>
    <w:p>
      <w:pPr/>
      <w:r>
        <w:rPr>
          <w:lang w:val="hi_IN" w:bidi="hi_IN"/>
        </w:rPr>
      </w:r>
      <w:r>
        <w:rPr>
          <w:b/>
          <w:lang w:val="hi_IN" w:bidi="hi_IN"/>
        </w:rPr>
        <w:t>चौथे दृश्य में:</w:t>
      </w:r>
      <w:r>
        <w:rPr>
          <w:lang w:val="hi_IN" w:bidi="hi_IN"/>
        </w:rPr>
        <w:t xml:space="preserve"> इस्राएलियों ने गिबा में घात में छिपे योद्धाओं और नगर के बाहर के इस्राएलियों के बीच एक संकेत की योजना बनाई। गिबा में इस्राएली योद्धाओं के धुएँ के संकेत ने गिबा से दूर के इस्राएली योद्धाओं को बताया कि वे अब भागना बन्द करें और मुड़कर युद्ध करें।</w:t>
      </w:r>
    </w:p>
    <w:p>
      <w:pPr/>
      <w:r>
        <w:rPr>
          <w:lang w:val="hi_IN" w:bidi="hi_IN"/>
        </w:rPr>
      </w:r>
      <w:r>
        <w:rPr>
          <w:b/>
          <w:lang w:val="hi_IN" w:bidi="hi_IN"/>
        </w:rPr>
        <w:t>पाँचवें दृश्य में:</w:t>
      </w:r>
      <w:r>
        <w:rPr>
          <w:lang w:val="hi_IN" w:bidi="hi_IN"/>
        </w:rPr>
        <w:t xml:space="preserve"> बिन्यामीनी योद्धाओं ने गिबा के पास इस्राएली योद्धाओं से युद्ध किया और जब दोनों समूह गिबा से दूर जा रहे थे, तब उन्होंने लगभग 30 इस्राएलियों को मार डाला। बिन्यामीनियों ने सोचा कि बिन्यामीनी जीतेंगे।</w:t>
      </w:r>
    </w:p>
    <w:p>
      <w:pPr/>
      <w:r>
        <w:rPr>
          <w:lang w:val="hi_IN" w:bidi="hi_IN"/>
        </w:rPr>
      </w:r>
      <w:r>
        <w:rPr>
          <w:b/>
          <w:lang w:val="hi_IN" w:bidi="hi_IN"/>
        </w:rPr>
        <w:t>छठे दृश्य में:</w:t>
      </w:r>
      <w:r>
        <w:rPr>
          <w:lang w:val="hi_IN" w:bidi="hi_IN"/>
        </w:rPr>
        <w:t xml:space="preserve"> गिबा से धुएँ का संकेत आकाश की ओर उठा। सभी योद्धाओं ने धुआँ देखा। इस्राएली योद्धाओं ने बिन्यामीनी योद्धाओं से युद्ध करना आरम्भ किया, और बिन्यामीनी योद्धा चिन्तित और भयभीत हो गए।</w:t>
      </w:r>
    </w:p>
    <w:p>
      <w:pPr/>
      <w:r>
        <w:rPr>
          <w:lang w:val="hi_IN" w:bidi="hi_IN"/>
        </w:rPr>
      </w:r>
      <w:r>
        <w:rPr>
          <w:b/>
          <w:lang w:val="hi_IN" w:bidi="hi_IN"/>
        </w:rPr>
        <w:t>सातवें दृश्य में:</w:t>
      </w:r>
      <w:r>
        <w:rPr>
          <w:lang w:val="hi_IN" w:bidi="hi_IN"/>
        </w:rPr>
        <w:t xml:space="preserve"> बिन्यामीनी योद्धाओं ने इस्राएली योद्धाओं से भागने की कोशिश की। इस्राएली योद्धाओं ने बिन्यामीनियों को घेर लिया और उन्हें मार डाला। इस्राएलियों ने 18,000 बिन्यामीनी योद्धाओं को मार डाला।</w:t>
      </w:r>
    </w:p>
    <w:p>
      <w:pPr/>
      <w:r>
        <w:rPr>
          <w:lang w:val="hi_IN" w:bidi="hi_IN"/>
        </w:rPr>
      </w:r>
      <w:r>
        <w:rPr>
          <w:b/>
          <w:lang w:val="hi_IN" w:bidi="hi_IN"/>
        </w:rPr>
        <w:t>आठवें दृश्य में:</w:t>
      </w:r>
      <w:r>
        <w:rPr>
          <w:lang w:val="hi_IN" w:bidi="hi_IN"/>
        </w:rPr>
        <w:t xml:space="preserve"> बिन्यामीनी योद्धा इस्राएली योद्धाओं से भागते हुए मार्गों के सहारे जंगल और रिम्मोन की चट्टान की ओर चले गए। जब बिन्यामीनी मार्गों के सहारे भाग रहे थे, तब इस्राएली योद्धाओं ने 5,000 बिन्यामीनियों को मार डाला। इस्राएली योद्धा बिन्यामीनी योद्धाओं का पीछा करते हुए गिदोम नामक स्थान तक पहुँचे और वहाँ 2,000 और बिन्यामीनियों को मार डाला। इस्राएलियों ने युद्ध के दिन 25,000 बिन्यामीनियों को मार डाला। छह सौ बिन्यामीनी योद्धा जंगल की ओर भाग गए और युद्ध के बाद चार महीने तक रिम्मोन की चट्टान पर रहे।</w:t>
      </w:r>
    </w:p>
    <w:p>
      <w:pPr/>
      <w:r>
        <w:rPr>
          <w:lang w:val="hi_IN" w:bidi="hi_IN"/>
        </w:rPr>
      </w:r>
      <w:r>
        <w:rPr>
          <w:b/>
          <w:lang w:val="hi_IN" w:bidi="hi_IN"/>
        </w:rPr>
        <w:t>नौवें दृश्य में:</w:t>
      </w:r>
      <w:r>
        <w:rPr>
          <w:lang w:val="hi_IN" w:bidi="hi_IN"/>
        </w:rPr>
        <w:t xml:space="preserve"> इस्राएली योद्धा बिन्यामीन के गोत्र की भूमि में होकर गए और नगरों में सब बिन्यामीनियों तथा बिन्यामीनियों के पशुओं को मार डाला। इस्राएलियों ने नगरों को जला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बिन्यामीनी योद्धा</w:t>
      </w:r>
    </w:p>
    <w:p>
      <w:pPr>
        <w:pStyle w:val="ListBullet"/>
        <w:spacing w:line="240" w:lineRule="auto"/>
        <w:ind w:left="720"/>
      </w:pPr>
      <w:r>
        <w:rPr>
          <w:lang w:val="hi_IN" w:bidi="hi_IN"/>
        </w:rPr>
      </w:r>
      <w:r>
        <w:rPr>
          <w:lang w:val="hi_IN" w:bidi="hi_IN"/>
        </w:rPr>
        <w:t>इस्राएली योद्धा</w:t>
      </w:r>
    </w:p>
    <w:p>
      <w:pPr>
        <w:pStyle w:val="ListBullet"/>
        <w:spacing w:line="240" w:lineRule="auto"/>
        <w:ind w:left="720"/>
      </w:pPr>
      <w:r>
        <w:rPr>
          <w:lang w:val="hi_IN" w:bidi="hi_IN"/>
        </w:rPr>
      </w:r>
      <w:r>
        <w:rPr>
          <w:lang w:val="hi_IN" w:bidi="hi_IN"/>
        </w:rPr>
        <w:t>घात में रहने वाले इस्राएली योद्धा</w:t>
      </w:r>
    </w:p>
    <w:p>
      <w:pPr>
        <w:pStyle w:val="ListBullet"/>
        <w:spacing w:line="240" w:lineRule="auto"/>
        <w:ind w:left="720"/>
      </w:pPr>
      <w:r>
        <w:rPr>
          <w:lang w:val="hi_IN" w:bidi="hi_IN"/>
        </w:rPr>
      </w:r>
      <w:r>
        <w:rPr>
          <w:lang w:val="hi_IN" w:bidi="hi_IN"/>
        </w:rPr>
        <w:t>गिबा नगर के लोग</w:t>
      </w:r>
    </w:p>
    <w:p>
      <w:pPr>
        <w:pStyle w:val="ListBullet"/>
        <w:spacing w:line="240" w:lineRule="auto"/>
        <w:ind w:left="720"/>
      </w:pPr>
      <w:r>
        <w:rPr>
          <w:lang w:val="hi_IN" w:bidi="hi_IN"/>
        </w:rPr>
      </w:r>
      <w:r>
        <w:rPr>
          <w:lang w:val="hi_IN" w:bidi="hi_IN"/>
        </w:rPr>
        <w:t>और बिन्यामीन के गोत्र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यह भाग पिछले भाग के बाद आता है और उससे जुड़ा हुआ है। बिन्यामीनियों ने जान लिया कि इस्राएलियों ने बिन्यामीनी योद्धाओं को पराजित कर दिया है, क्योंकि अधिकांश बिन्यामीनी योद्धा युद्ध में मारे गए थे। </w:t>
      </w:r>
    </w:p>
    <w:p>
      <w:pPr/>
      <w:r>
        <w:rPr>
          <w:lang w:val="hi_IN" w:bidi="hi_IN"/>
        </w:rPr>
      </w:r>
      <w:r>
        <w:rPr>
          <w:lang w:val="hi_IN" w:bidi="hi_IN"/>
        </w:rPr>
        <w:t>फिर, कहानीकार हमें युद्ध के बारे में एक अलग तरीके से बताता है। कहानीकार युद्ध के दिन की लड़ाई के आरम्भ पर फिर लौटता है। कहानीकार हमें बताता है कि इस्राएली योद्धा पीछे हट गए, या उस भूमि को छोड़ दिया जिस पर वे थे और बिन्यामीनियों के सामने से भाग गए। इस्राएलियों को अपनी योजना पर भरोसा था और वे घात में छिपे इस्राएली योद्धाओं पर विश्वास करते थे।</w:t>
      </w:r>
    </w:p>
    <w:p>
      <w:pPr/>
      <w:r>
        <w:rPr>
          <w:lang w:val="hi_IN" w:bidi="hi_IN"/>
        </w:rPr>
      </w:r>
      <w:r>
        <w:rPr>
          <w:lang w:val="hi_IN" w:bidi="hi_IN"/>
        </w:rPr>
        <w:t>जब इस्राएली योद्धा पीछे हट गए और गिबा से दूर चले गए, तब घात में छिपे इस्राएली योद्धा आगे बढ़े और गिबा नगर पर आक्रमण कर दिया। घात में छिपे इस्राएली योद्धाओं ने गिबा के लोगों को मार डाला।</w:t>
      </w:r>
    </w:p>
    <w:p>
      <w:pPr/>
      <w:r>
        <w:rPr>
          <w:lang w:val="hi_IN" w:bidi="hi_IN"/>
        </w:rPr>
      </w:r>
      <w:r>
        <w:rPr>
          <w:lang w:val="hi_IN" w:bidi="hi_IN"/>
        </w:rPr>
        <w:t>अब कहानीकार युद्ध को दोबारा सुनाते समय रुक जाता है। कहानीकार हमें बताता है कि इस्राएलियों के पास एक योजना थी। इस्राएली योद्धाओं के समूहों को एक-दूसरे के साथ कुछ दूरी से संवाद करने की आवश्यकता थी। युद्ध आरम्भ होने से पहले, इस्राएलियों ने यह निश्चय किया था कि घात में छिपे इस्राएली योद्धा गिबा में लगी आग के धुएँ का उपयोग करके गिबा से दूर के इस्राएलियों को बताएँगे कि घात में छिपे योद्धाओं ने गिबा नगर पर सफलतापूर्वक आक्रमण कर दिया है। वह संकेत इस्राएली योद्धाओं के लिए यह चिन्ह था कि वे अब भागना बन्द करें और मुड़कर युद्ध करें।</w:t>
      </w:r>
    </w:p>
    <w:p>
      <w:pPr/>
      <w:r>
        <w:rPr>
          <w:lang w:val="hi_IN" w:bidi="hi_IN"/>
        </w:rPr>
      </w:r>
      <w:r>
        <w:rPr>
          <w:lang w:val="hi_IN" w:bidi="hi_IN"/>
        </w:rPr>
        <w:t>अब कहानीकार इस बात पर लौटता है कि वह युद्ध को दोबारा कैसे सुनाता है। जब इस्राएली योद्धा बिन्यामीनी योद्धाओं के सामने से पीछे हट रहे थे, तब बिन्यामीनी योद्धाओं ने कुछ इस्राएली योद्धाओं को मार डाला। बिन्यामीनी योद्धाओं ने सोचा कि बिन्यामीनी योद्धा उसी प्रकार जीत रहे हैं जैसे उन अन्य दिनों में जब उन्होंने गिबा के पास युद्ध किया था। परन्तु तब बिन्यामीनी योद्धाओं ने धुएँ का संकेत और गिबा नगर को जलते हुए देखा। नगर जल गया और धुआँ आकाश तक उठ गया। कुछ अनुवाद कहते हैं कि धुआँ स्वर्ग तक उठ गया। इस मामले में, आकाश का अर्थ आकाश में बहुत ऊँचा है।</w:t>
      </w:r>
    </w:p>
    <w:p>
      <w:pPr/>
      <w:r>
        <w:rPr>
          <w:lang w:val="hi_IN" w:bidi="hi_IN"/>
        </w:rPr>
      </w:r>
      <w:r>
        <w:rPr>
          <w:lang w:val="hi_IN" w:bidi="hi_IN"/>
        </w:rPr>
        <w:t>इस्राएली योद्धाओं ने भी धुएँ का संकेत देखा। इस्राएली योद्धाओं ने भागना बन्द कर दिया और मुड़कर बिन्यामीनी योद्धाओं से युद्ध करने लगे। बिन्यामीनी योद्धा चिन्तित और भयभीत हो गए और उन्होंने समझ लिया कि सम्भवतः बिन्यामीनी पराजित हो चुके हैं।</w:t>
      </w:r>
    </w:p>
    <w:p>
      <w:pPr/>
      <w:r>
        <w:rPr>
          <w:lang w:val="hi_IN" w:bidi="hi_IN"/>
        </w:rPr>
      </w:r>
      <w:r>
        <w:rPr>
          <w:lang w:val="hi_IN" w:bidi="hi_IN"/>
        </w:rPr>
        <w:t>बिन्यामीनी इस्राएली योद्धाओं के सामने से भाग गए क्योंकि वे जानते थे कि वे शायद पराजित हो गए हैं। इस्राएली योद्धाओं ने बिन्यामीनी योद्धाओं का पीछा किया और उनसे आगे निकल गए। बहुत बड़ी संख्या में इस्राएली योद्धाओं ने बिन्यामीनी योद्धाओं को चारों ओर से घेर लिया और बहुत से बिन्यामीनियों को मार डाला। बिन्यामीनियों और इस्राएलियों ने नोहा नामक स्थान से गिबा के पूर्व की भूमि तक युद्ध किया। युद्ध के इस समय में, इस्राएलियों ने 18,000 बिन्यामीनी योद्धाओं को मार डाला।</w:t>
      </w:r>
    </w:p>
    <w:p>
      <w:pPr/>
      <w:r>
        <w:rPr>
          <w:lang w:val="hi_IN" w:bidi="hi_IN"/>
        </w:rPr>
      </w:r>
      <w:r>
        <w:rPr>
          <w:lang w:val="hi_IN" w:bidi="hi_IN"/>
        </w:rPr>
        <w:t>बिन्यामीनी योद्धाओं ने फिर से भागने की कोशिश की। बिन्यामीनी योद्धा जंगल और रिम्मोन की चट्टान की ओर भागे। इस्राएली योद्धाओं ने रिम्मोन की चट्टान की ओर जाने वाले मार्गों पर 5,000 बिन्यामीनी योद्धाओं को मार डाला। बिन्यामीनी योद्धाओं ने गिदोम में इस्राएली योद्धाओं से युद्ध किया, और इस्राएली योद्धाओं ने 2,000 और बिन्यामीनी योद्धाओं को मार डाला। कहानीकार हमें बताता है कि युद्ध के उस दिन इस्राएलियों ने 25,000 बिन्यामीनी योद्धाओं को मार डाला। हम नहीं जानते कि इस कहानी में मरे हुए बिन्यामीनी योद्धाओं की संख्या पिछली कहानी में मरे हुए बिन्यामीनी योद्धाओं की संख्या से कम क्यों है। यह युद्ध बहुत अव्यवस्थित था, और कहानी सुनाने वाला भी इस कहानी को अव्यवस्थित ढंग से बताता है। यह कहानी हमें यह भी बताती है कि 600 बिन्यामीनी योद्धा इस्राएली योद्धाओं के सामने से भागकर जंगल की ओर चले गए। वे 600 बिन्यामीनी योद्धा रिम्मोन की चट्टान तक पहुँच गए और गिबा के युद्ध के बाद चार महीने तक रिम्मोन की चट्टान पर रहे।</w:t>
      </w:r>
    </w:p>
    <w:p>
      <w:pPr/>
      <w:r>
        <w:rPr>
          <w:lang w:val="hi_IN" w:bidi="hi_IN"/>
        </w:rPr>
      </w:r>
      <w:r>
        <w:rPr>
          <w:lang w:val="hi_IN" w:bidi="hi_IN"/>
        </w:rPr>
        <w:t>यहाँ रुकें और समूह के साथ यह गतिविधि करें: दूसरे चरण में बनाए गए युद्ध की गतिविधियों के चित्र का उपयोग करके युद्ध में इस्राएलियों और बिन्यामीनियों की गतिविधियों तथा धुएँ के संकेत के विषय में समझाइए। इस बात पर ध्यान दें कि लोग एक ही समय में या अलग-अलग समय पर एक-दूसरे के पास जाते हैं। इस ऑडियो को यहाँ रोकें।</w:t>
      </w:r>
    </w:p>
    <w:p>
      <w:pPr/>
      <w:r>
        <w:rPr>
          <w:lang w:val="hi_IN" w:bidi="hi_IN"/>
        </w:rPr>
      </w:r>
      <w:r>
        <w:rPr>
          <w:lang w:val="hi_IN" w:bidi="hi_IN"/>
        </w:rPr>
        <w:t>इस्राएली योद्धाओं ने बिन्यामीनी योद्धाओं का अनुसरण रिम्मोन की चट्टान तक नहीं किया। युद्ध के दिन के बाद, इस्राएली योद्धा बिन्यामीन के गोत्र की भूमियों में होकर गए। योद्धाओं ने सब नगरों में बिन्यामीन के लोगों को मार डाला। हम नहीं जानते कि बिन्यामीन के लोगों और बिन्यामीन के नगरों को नष्ट करने में इस्राएलियों ने कितना समय लगाया।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20:36–48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बिन्यामीनी योद्धा</w:t>
      </w:r>
    </w:p>
    <w:p>
      <w:pPr>
        <w:pStyle w:val="ListBullet"/>
        <w:spacing w:line="240" w:lineRule="auto"/>
        <w:ind w:left="720"/>
      </w:pPr>
      <w:r>
        <w:rPr>
          <w:lang w:val="hi_IN" w:bidi="hi_IN"/>
        </w:rPr>
      </w:r>
      <w:r>
        <w:rPr>
          <w:lang w:val="hi_IN" w:bidi="hi_IN"/>
        </w:rPr>
        <w:t>इस्राएली योद्धा</w:t>
      </w:r>
    </w:p>
    <w:p>
      <w:pPr>
        <w:pStyle w:val="ListBullet"/>
        <w:spacing w:line="240" w:lineRule="auto"/>
        <w:ind w:left="720"/>
      </w:pPr>
      <w:r>
        <w:rPr>
          <w:lang w:val="hi_IN" w:bidi="hi_IN"/>
        </w:rPr>
      </w:r>
      <w:r>
        <w:rPr>
          <w:lang w:val="hi_IN" w:bidi="hi_IN"/>
        </w:rPr>
        <w:t>घात में रहने वाले इस्राएली योद्धा</w:t>
      </w:r>
    </w:p>
    <w:p>
      <w:pPr>
        <w:pStyle w:val="ListBullet"/>
        <w:spacing w:line="240" w:lineRule="auto"/>
        <w:ind w:left="720"/>
      </w:pPr>
      <w:r>
        <w:rPr>
          <w:lang w:val="hi_IN" w:bidi="hi_IN"/>
        </w:rPr>
      </w:r>
      <w:r>
        <w:rPr>
          <w:lang w:val="hi_IN" w:bidi="hi_IN"/>
        </w:rPr>
        <w:t>गिबा नगर के लोग</w:t>
      </w:r>
    </w:p>
    <w:p>
      <w:pPr>
        <w:pStyle w:val="ListBullet"/>
        <w:spacing w:line="240" w:lineRule="auto"/>
        <w:ind w:left="720"/>
      </w:pPr>
      <w:r>
        <w:rPr>
          <w:lang w:val="hi_IN" w:bidi="hi_IN"/>
        </w:rPr>
      </w:r>
      <w:r>
        <w:rPr>
          <w:lang w:val="hi_IN" w:bidi="hi_IN"/>
        </w:rPr>
        <w:t>और बिन्यामीन के गोत्र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बिन्यामीनी योद्धा जान जाते हैं कि वे इस्राएली योद्धाओं के साथ युद्ध हार चुके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पूछिए जो बिन्यामीनी योद्धाओं की भूमिका निभा रहा है,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युद्ध की कहानी फिर से आरम्भ होती है। गिबा के पास के इस्राएली योद्धा बिन्यामीनी योद्धाओं के सामने से भाग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योद्धा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वे इस्राएली योद्धा जो घात में छिपे हुए थे, गिबा की ओर बढ़े और अपनी तलवारों से गिबा पर आक्रमण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पूछिए जो घात में छिपे इस्राएली योद्धाओं की भूमिका निभा रहा है,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गिबा नगर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इस्राएलियों ने गिबा में घात में छिपे योद्धाओं और नगर के बाहर के इस्राएलियों के बीच एक संकेत की योजना बनाई। गिबा में इस्राएली योद्धाओं के धुएँ के संकेत ने गिबा से दूर के इस्राएली योद्धाओं को बताया कि वे अब भागना बन्द करें और मुड़कर युद्ध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योद्धा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बिन्यामीनी योद्धाओं ने गिबा के पास इस्राएली योद्धाओं से युद्ध किया और जब दोनों समूह गिबा से दूर जा रहे थे, तब उन्होंने लगभग 30 इस्राएलियों को मार डाला। बिन्यामीनियों ने सोचा कि बिन्यामीनी जीतेंगे।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पूछिए जो बिन्यामीनी योद्धाओं की भूमिका निभा रहा है,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गिबा से धुएँ का संकेत आकाश की ओर उठ गया। सभी योद्धाओं ने धुआँ देखा। इस्राएली योद्धाओं ने बिन्यामीनी योद्धाओं से युद्ध करना आरम्भ किया, और बिन्यामीनी योद्धा चिन्तित और भयभीत हो गए।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योद्धा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उस व्यक्ति से पूछिए जो बिन्यामीनी योद्धाओं की भूमिका निभा रहा है,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बिन्यामीनी योद्धाओं ने इस्राएली योद्धाओं से भागने का प्रयास किया। इस्राएली योद्धाओं ने बिन्यामीनियों को घेर लिया और उन्हें मार डाला। इस्राएलियों ने 18,000 बिन्यामीनी योद्धाओं को मार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पूछिए जो बिन्यामीनी योद्धाओं की भूमिका निभा रहा है,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बिन्यामीन के योद्धा इस्राएली योद्धाओं के सामने से भागते हुए मार्गों के सहारे जंगल और रिम्मोन की चट्टान की ओर चले गए। जब बिन्यामीनी मार्गों के सहारे भाग रहे थे, तब इस्राएली योद्धाओं ने 5,000 और बिन्यामीनियों को मार डाला। इस्राएली योद्धाओं ने बिन्यामीनी योद्धाओं का पीछा किया और 2,000 और बिन्यामीनियों को मार डाला। इस्राएलियों ने युद्ध के दिन 25,000 बिन्यामीनियों को मार डाला। छह सौ बिन्यामीनी योद्धा जंगल की ओर भाग गए और युद्ध के बाद चार महीने तक रिम्मोन की चट्टान पर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पूछिए जो बिन्यामीनी योद्धाओं की भूमिका निभा रहा है,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 योद्धा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योद्धा बिन्यामीन के गोत्र की भूमि में होकर गए और नगरों में सब बिन्यामीनियों तथा बिन्यामीनियों के पशुओं को मार डाला। इस्राएलियों ने नगरों को जला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योद्धा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बिन्यामीन के गोत्र के लोगों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20:36–48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बिन्यामीनियों ने देखा कि इस्राएलियों ने बिन्यामीनियों को </w:t>
      </w:r>
      <w:r>
        <w:rPr>
          <w:b/>
          <w:lang w:val="hi_IN" w:bidi="hi_IN"/>
        </w:rPr>
        <w:t>पराजित</w:t>
      </w:r>
      <w:r>
        <w:rPr>
          <w:lang w:val="hi_IN" w:bidi="hi_IN"/>
        </w:rPr>
        <w:t xml:space="preserve"> कर दिया है। पराजित के लिए वही शब्द या वाक्यांश उपयोग कीजिए जो आपने पिछले भागों में उपयोग किया है।</w:t>
      </w:r>
    </w:p>
    <w:p>
      <w:pPr/>
      <w:r>
        <w:rPr>
          <w:lang w:val="hi_IN" w:bidi="hi_IN"/>
        </w:rPr>
      </w:r>
      <w:r>
        <w:rPr>
          <w:lang w:val="hi_IN" w:bidi="hi_IN"/>
        </w:rPr>
        <w:t xml:space="preserve">इस्राएली पीछे </w:t>
      </w:r>
      <w:r>
        <w:rPr>
          <w:b/>
          <w:lang w:val="hi_IN" w:bidi="hi_IN"/>
        </w:rPr>
        <w:t>हट गए</w:t>
      </w:r>
      <w:r>
        <w:rPr>
          <w:lang w:val="hi_IN" w:bidi="hi_IN"/>
        </w:rPr>
        <w:t xml:space="preserve"> और बिन्यामीनियों के सामने से भाग गए। पीछे हटने का अर्थ है कि इस्राएलियों ने वह स्थान छोड़ दिया जहाँ वे खड़े थे और बिन्यामीनियों के सामने से भाग गए।</w:t>
      </w:r>
    </w:p>
    <w:p>
      <w:pPr/>
      <w:r>
        <w:rPr>
          <w:lang w:val="hi_IN" w:bidi="hi_IN"/>
        </w:rPr>
      </w:r>
      <w:r>
        <w:rPr>
          <w:lang w:val="hi_IN" w:bidi="hi_IN"/>
        </w:rPr>
        <w:t>यहाँ रुकें और समूह में चर्चा करें कि पीछे हट गए के लिए आप कौन-सा शब्द या वाक्यांश उपयोग करेंगे। इस ऑडियो को यहाँ रोकें।</w:t>
      </w:r>
    </w:p>
    <w:p>
      <w:pPr/>
      <w:r>
        <w:rPr>
          <w:lang w:val="hi_IN" w:bidi="hi_IN"/>
        </w:rPr>
      </w:r>
      <w:r>
        <w:rPr>
          <w:lang w:val="hi_IN" w:bidi="hi_IN"/>
        </w:rPr>
        <w:t xml:space="preserve">इस्राएलियों ने </w:t>
      </w:r>
      <w:r>
        <w:rPr>
          <w:b/>
          <w:lang w:val="hi_IN" w:bidi="hi_IN"/>
        </w:rPr>
        <w:t>घात</w:t>
      </w:r>
      <w:r>
        <w:rPr>
          <w:lang w:val="hi_IN" w:bidi="hi_IN"/>
        </w:rPr>
        <w:t xml:space="preserve"> पर भरोसा रखा। घात लगाने के लिए उसी शब्द या वाक्यांश का उपयोग करें जिसका उपयोग आपने पिछले भागों में किया था।</w:t>
      </w:r>
    </w:p>
    <w:p>
      <w:pPr/>
      <w:r>
        <w:rPr>
          <w:lang w:val="hi_IN" w:bidi="hi_IN"/>
        </w:rPr>
      </w:r>
      <w:r>
        <w:rPr>
          <w:lang w:val="hi_IN" w:bidi="hi_IN"/>
        </w:rPr>
        <w:t xml:space="preserve">इस्राएली योद्धा धुएँ का एक </w:t>
      </w:r>
      <w:r>
        <w:rPr>
          <w:b/>
          <w:lang w:val="hi_IN" w:bidi="hi_IN"/>
        </w:rPr>
        <w:t>बड़ा बादल उठाएँगे</w:t>
      </w:r>
      <w:r>
        <w:rPr>
          <w:lang w:val="hi_IN" w:bidi="hi_IN"/>
        </w:rPr>
        <w:t>। इसका अर्थ है कि आग से इतना अधिक धुआँ उठा कि वह नगर से ऊपर उठते हुए बादल जैसा दिखाई देता था।</w:t>
      </w:r>
    </w:p>
    <w:p>
      <w:pPr/>
      <w:r>
        <w:rPr>
          <w:lang w:val="hi_IN" w:bidi="hi_IN"/>
        </w:rPr>
      </w:r>
      <w:r>
        <w:rPr>
          <w:lang w:val="hi_IN" w:bidi="hi_IN"/>
        </w:rPr>
        <w:t>यहाँ रुकें और समूह में चर्चा करें कि “धुएँ का बड़ा बादल”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धुएँ का </w:t>
      </w:r>
      <w:r>
        <w:rPr>
          <w:b/>
          <w:lang w:val="hi_IN" w:bidi="hi_IN"/>
        </w:rPr>
        <w:t>स्तम्भ</w:t>
      </w:r>
      <w:r>
        <w:rPr>
          <w:lang w:val="hi_IN" w:bidi="hi_IN"/>
        </w:rPr>
        <w:t xml:space="preserve"> नगर से ऊपर उठने लगा। स्तम्भ ऐसी वस्तु होती है जिसका आकार ऊँचा और सँकरा होता है।</w:t>
      </w:r>
    </w:p>
    <w:p>
      <w:pPr/>
      <w:r>
        <w:rPr>
          <w:lang w:val="hi_IN" w:bidi="hi_IN"/>
        </w:rPr>
      </w:r>
      <w:r>
        <w:rPr>
          <w:lang w:val="hi_IN" w:bidi="hi_IN"/>
        </w:rPr>
        <w:t>यहाँ रुकें और समूह में चर्चा करें कि स्तम्भ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इस्राएली मुड़कर बिन्यामीनियों से लड़ने लगे, अर्थात उन्होंने उन पर </w:t>
      </w:r>
      <w:r>
        <w:rPr>
          <w:b/>
          <w:lang w:val="hi_IN" w:bidi="hi_IN"/>
        </w:rPr>
        <w:t>पलटवार किया</w:t>
      </w:r>
      <w:r>
        <w:rPr>
          <w:lang w:val="hi_IN" w:bidi="hi_IN"/>
        </w:rPr>
        <w:t>। जब लोगों का कोई समूह पलटवार करता है, तो इसका अर्थ है कि वे उन लोगों का मुकाबला करते हैं जिन्होंने पहले उन पर हमला किया था।</w:t>
      </w:r>
    </w:p>
    <w:p>
      <w:pPr/>
      <w:r>
        <w:rPr>
          <w:lang w:val="hi_IN" w:bidi="hi_IN"/>
        </w:rPr>
      </w:r>
      <w:r>
        <w:rPr>
          <w:lang w:val="hi_IN" w:bidi="hi_IN"/>
        </w:rPr>
        <w:t>यहाँ रुकें और समूह में चर्चा करें कि 'पलटवार किया'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बिन्यामीनी </w:t>
      </w:r>
      <w:r>
        <w:rPr>
          <w:b/>
          <w:lang w:val="hi_IN" w:bidi="hi_IN"/>
        </w:rPr>
        <w:t>जंगल</w:t>
      </w:r>
      <w:r>
        <w:rPr>
          <w:lang w:val="hi_IN" w:bidi="hi_IN"/>
        </w:rPr>
        <w:t xml:space="preserve"> की ओर भागे। जंगल के लिए उसी शब्द या वाक्यांश का प्रयोग करें जिसका प्रयोग आपने पिछले भागों में किया है। जंगल के बारे में अधिक जानकारी के लिए, मुख्य शब्दावली देखें। </w:t>
      </w:r>
    </w:p>
    <w:p>
      <w:pPr/>
      <w:r>
        <w:rPr>
          <w:lang w:val="hi_IN" w:bidi="hi_IN"/>
        </w:rPr>
      </w:r>
      <w:r>
        <w:rPr>
          <w:lang w:val="hi_IN" w:bidi="hi_IN"/>
        </w:rPr>
        <w:t xml:space="preserve">इस्राएलियों ने बिन्यामीनियों को राजमार्गों या मार्गों के सहारे गिदोम तक </w:t>
      </w:r>
      <w:r>
        <w:rPr>
          <w:b/>
          <w:lang w:val="hi_IN" w:bidi="hi_IN"/>
        </w:rPr>
        <w:t>काट डाला</w:t>
      </w:r>
      <w:r>
        <w:rPr>
          <w:lang w:val="hi_IN" w:bidi="hi_IN"/>
        </w:rPr>
        <w:t xml:space="preserve"> या मार डाला। युद्ध के उस दिन 25,000 बिन्यामीनी मारे गए, परन्तु 600 बिन्यामीनी </w:t>
      </w:r>
      <w:r>
        <w:rPr>
          <w:b/>
          <w:lang w:val="hi_IN" w:bidi="hi_IN"/>
        </w:rPr>
        <w:t>भागकर</w:t>
      </w:r>
      <w:r>
        <w:rPr>
          <w:lang w:val="hi_IN" w:bidi="hi_IN"/>
        </w:rPr>
        <w:t xml:space="preserve"> रिम्मोन की चट्टान तक पहुँच गए। भाग गए और काट डाला के लिए वही शब्द या वाक्यांश उपयोग कीजिए जो आपने पिछले भागों में उपयोग किए हैं।</w:t>
      </w:r>
    </w:p>
    <w:p>
      <w:pPr/>
      <w:r>
        <w:rPr>
          <w:lang w:val="hi_IN" w:bidi="hi_IN"/>
        </w:rPr>
      </w:r>
      <w:r>
        <w:rPr>
          <w:lang w:val="hi_IN" w:bidi="hi_IN"/>
        </w:rPr>
        <w:t xml:space="preserve">इस्राएलियों ने सब </w:t>
      </w:r>
      <w:r>
        <w:rPr>
          <w:b/>
          <w:lang w:val="hi_IN" w:bidi="hi_IN"/>
        </w:rPr>
        <w:t>नगरों को तलवार के घाट उतार दिया</w:t>
      </w:r>
      <w:r>
        <w:rPr>
          <w:lang w:val="hi_IN" w:bidi="hi_IN"/>
        </w:rPr>
        <w:t>। इस्राएलियों ने सब लोगों को मार डालने के लिए तलवारों का उपयोग किया। “सब नगरों को तलवार के घाट उतार दिया” के लिए वही शब्द या वाक्यांश उपयोग कीजिए जो आपने पिछले भागों में उपयोग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21:1–12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21:1–12 को सुनें और अपने मन में रखें।</w:t>
      </w:r>
    </w:p>
    <w:p>
      <w:pPr/>
      <w:r>
        <w:rPr>
          <w:lang w:val="hi_IN" w:bidi="hi_IN"/>
        </w:rPr>
      </w:r>
      <w:r>
        <w:rPr>
          <w:lang w:val="hi_IN" w:bidi="hi_IN"/>
        </w:rPr>
        <w:t>यदि सम्भव हो, तो न्यायियों 21:1–12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न्यायियों 21:1–12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कहानियों में, हमने उन पुरुषों के विषय में सुना था जिन्होंने बिन्यामीन के क्षेत्र के गिबा नगर में दुष्ट काम किए थे। हमने सीखा कि इस्राएल के पुरुष मिस्पाह में कैसे इकट्ठे हुए और कैसे उन्होंने बिन्यामीन के गोत्र से युद्ध किया, ताकि उन दुष्ट कामों के कारण बिन्यामीन के गोत्र को दण्ड दें जिन्हें बिन्यामीन ने अपने क्षेत्र में होने दिया था। हमने यह भी सीखा कि इस्राएलियों ने युद्ध में सब बिन्यामीनियों को मार डाला, केवल 600 बिन्यामीनी पुरुषों को छोड़कर जो जंगल में रिम्मोन की चट्टान तक भागकर निकल गए।</w:t>
      </w:r>
    </w:p>
    <w:p>
      <w:pPr/>
      <w:r>
        <w:rPr>
          <w:lang w:val="hi_IN" w:bidi="hi_IN"/>
        </w:rPr>
      </w:r>
      <w:r>
        <w:rPr>
          <w:lang w:val="hi_IN" w:bidi="hi_IN"/>
        </w:rPr>
        <w:t>एक समूह के रूप में यहाँ रुकें और कनान के नक्शे को देखें। पता लगाएँ कि गिबा, मिस्पा, और रिम्मोन की चट्टान कहाँ स्थित हैं। इस ऑडियो को यहाँ रोकें।</w:t>
      </w:r>
    </w:p>
    <w:p>
      <w:pPr/>
      <w:r>
        <w:rPr>
          <w:lang w:val="hi_IN" w:bidi="hi_IN"/>
        </w:rPr>
      </w:r>
      <w:r>
        <w:rPr>
          <w:lang w:val="hi_IN" w:bidi="hi_IN"/>
        </w:rPr>
        <w:t>इस भाग में, अब हम सीखते हैं कि बिन्यामीन के विरुद्ध युद्ध करने से पहले, इस्राएल के पुरुषों ने मिस्पा में शपथ खाई थी कि वे अपनी पुत्रियों का विवाह बिन्यामीनियों से नहीं करेंगे। शपथ लेने का अर्थ है ऐसा विशेष वचन देना जो कहता है, “यदि मैं अपना वचन पूरा न करूँ, तो परमेश्वर मुझे दण्ड दे।” यह शपथ ऐसी बात नहीं थी जिसे यहोवा ने इस्राएल के पुरुषों को करने के लिए कहा था। इसके बजाय, ऐसा प्रतीत होता है कि इस्राएलियों ने बिन्यामीन के गोत्र पर क्रोधित होने के कारण यह शपथ जल्दबाज़ी में और बिना अधिक सोच-विचार के खाई। चूँकि इस्राएल के पुरुषों ने शपथ खाई थी, इसलिए वे अपना वचन न निभाने से बहुत डरते थे। यदि वे पुरुष अपना वचन पूरा न करते, तो यहोवा उन्हें दण्ड दे सकता था।</w:t>
      </w:r>
    </w:p>
    <w:p>
      <w:pPr/>
      <w:r>
        <w:rPr>
          <w:lang w:val="hi_IN" w:bidi="hi_IN"/>
        </w:rPr>
      </w:r>
      <w:r>
        <w:rPr>
          <w:lang w:val="hi_IN" w:bidi="hi_IN"/>
        </w:rPr>
        <w:t>यहाँ रुकें और समूह में इस प्रश्न पर चर्चा करें: उस समय की एक कहानी बताइए जब आपने क्रोध में आकर कोई निर्णय लिया हो, और बाद में आपको लगा हो कि आपको वह निर्णय नहीं लेना चाहिए था। आपके निर्णय के कारण क्या हुआ? आप क्या चाहते हैं कि आपने अलग तरीके से किया होता? इस ऑडियो को यहाँ रोकें।</w:t>
      </w:r>
    </w:p>
    <w:p>
      <w:pPr/>
      <w:r>
        <w:rPr>
          <w:lang w:val="hi_IN" w:bidi="hi_IN"/>
        </w:rPr>
      </w:r>
      <w:r>
        <w:rPr>
          <w:lang w:val="hi_IN" w:bidi="hi_IN"/>
        </w:rPr>
        <w:t>इस कहानी में, अब जब 600 बिन्यामीनियों को छोड़कर बाकी सब मर चुके हैं, तब इस्राएली अब क्रोधित नहीं रहे। इसके बजाय, कहानीकार कहता है कि इस्राएलियों को बिन्यामीनी पुरुषों के लिए सहानुभूति महसूस होती है। ऐसा प्रतीत होता है कि इस्राएलियों को अचानक यह समझ में आया कि मिस्पा में क्रोध में खाई गई शपथ के कारण एक बहुत बुरी बात हो गई है। क्योंकि इस्राएलियों ने सब बिन्यामीनी स्त्रियों को मार डाला था, और यह शपथ भी खाई थी कि इस्राएली पुरुष अपनी किसी भी पुत्री का विवाह बिन्यामीनियों से नहीं करेंगे, इसलिए अब वे 600 बिन्यामीनी पुरुष जो जीवित बचे हैं, विवाह नहीं कर सकते और उनके बच्चे नहीं हो सकते। इसका अर्थ है कि जब वे 600 पुरुष बूढ़े होकर मर जाएँगे, तब बिन्यामीन का गोत्र फिर अस्तित्व में नहीं रहेगा।</w:t>
      </w:r>
    </w:p>
    <w:p>
      <w:pPr/>
      <w:r>
        <w:rPr>
          <w:lang w:val="hi_IN" w:bidi="hi_IN"/>
        </w:rPr>
      </w:r>
      <w:r>
        <w:rPr>
          <w:lang w:val="hi_IN" w:bidi="hi_IN"/>
        </w:rPr>
        <w:t>इस्राएली रोने और परमेश्वर को पुकारने लगे, क्योंकि अब उन्हें बिन्यामीनी पुरुषों पर तरस आने लगी थी। इस्राएली परमेश्वर से पूछते हैं कि बिन्यामीन का गोत्र इस्राएल के गोत्रों में से क्यों हटा दिया गया, अर्थात् क्यों काट डाला गया और नष्ट हो गया। इस्राएली परमेश्वर के व्यक्तिगत नाम, यहोवा, का उपयोग करते हैं ताकि परमेश्वर को स्मरण दिलाएँ कि वह वास्तव में उनका विशेष परमेश्वर है। इस्राएली यहोवा से यह प्रश्न ऐसे पूछते हैं मानो यह समस्या यहोवा ने उत्पन्न की हो, न कि इस्राएलियों ने। इस्राएली ऐसे बोलते हैं मानो इस्राएली यहोवा को दोष दे रहे हों कि उसने इस्राएलियों की रक्षा नहीं की।</w:t>
      </w:r>
    </w:p>
    <w:p>
      <w:pPr/>
      <w:r>
        <w:rPr>
          <w:lang w:val="hi_IN" w:bidi="hi_IN"/>
        </w:rPr>
      </w:r>
      <w:r>
        <w:rPr>
          <w:lang w:val="hi_IN" w:bidi="hi_IN"/>
        </w:rPr>
        <w:t>यहाँ रुकें और समूह में इन प्रश्नों पर चर्चा करें: उस समय की एक कहानी बताइए जब किसी ने किसी बुरी परिस्थिति के लिए किसी और को दोष दिया और अपने कार्यों की ज़िम्मेदारी नहीं ली। जब उस व्यक्ति ने किसी और को दोषी ठहराया, तो क्या हुआ? जब पहले व्यक्ति ने जो हुआ उसके लिए दूसरे व्यक्ति को दोष दिया, तब दूसरे व्यक्ति ने कैसी प्रतिक्रिया दी, या उसने कोई प्रतिक्रिया नहीं दी? इस ऑडियो को यहाँ रोकें।</w:t>
      </w:r>
    </w:p>
    <w:p>
      <w:pPr/>
      <w:r>
        <w:rPr>
          <w:lang w:val="hi_IN" w:bidi="hi_IN"/>
        </w:rPr>
      </w:r>
      <w:r>
        <w:rPr>
          <w:lang w:val="hi_IN" w:bidi="hi_IN"/>
        </w:rPr>
        <w:t>इस्राएली बेतेल में एक वेदी बनाते हैं और यहोवा को भेंट चढ़ाते हैं। आपको याद होगा कि पिछली कहानी में बिन्यामीन के साथ युद्ध के दौरान इस्राएलियों ने बेतेल की एक वेदी पर पहले ही भेंट चढ़ाई थी। इस्राएलियों ने बेतेल में भेंट चढ़ाई, क्योंकि वहाँ वाचा का सन्दूक था। यह भेंट चढ़ाने के लिए सामान्य स्थान था। हम निश्चित नहीं हैं कि इस कहानी में इस्राएली एक नई वेदी क्यों बनाते हैं, परन्तु सम्भव है कि पहली वेदी उन सब भेंटों के लिए पर्याप्त बड़ी न हो जो अब इस्राएली यहोवा को चढ़ाते हैं। हम ठीक-ठीक नहीं जानते कि इन भेंटों को चढ़ाने के लिए कितने इस्राएली इकट्ठे हुए थे, परन्तु हम जानते हैं कि वे हज़ारों लोग थे, शायद उससे भी ज़्यादा।</w:t>
      </w:r>
    </w:p>
    <w:p>
      <w:pPr/>
      <w:r>
        <w:rPr>
          <w:lang w:val="hi_IN" w:bidi="hi_IN"/>
        </w:rPr>
      </w:r>
      <w:r>
        <w:rPr>
          <w:lang w:val="hi_IN" w:bidi="hi_IN"/>
        </w:rPr>
        <w:t>एक समूह के रूप में यहाँ रुकें और कनान के नक्शे को देखें। पता लगाएँ कि बेतेल कहाँ स्थित है। इस ऑडियो को यहाँ रोकें।</w:t>
      </w:r>
    </w:p>
    <w:p>
      <w:pPr/>
      <w:r>
        <w:rPr>
          <w:lang w:val="hi_IN" w:bidi="hi_IN"/>
        </w:rPr>
      </w:r>
      <w:r>
        <w:rPr>
          <w:lang w:val="hi_IN" w:bidi="hi_IN"/>
        </w:rPr>
        <w:t>नई वेदी बनाने के बाद, इस्राएली होमबलि और मेलबलि या संगति बलिदान दोनों चढ़ाते हैं। आपको याद होगा कि इस्राएलियों ने ये भेंटें यहोवा के प्रति अपनी भक्ति दिखाने और पाप करने के बाद यहोवा के साथ अपने सम्बन्ध को फिर से स्थापित करने के लिए चढ़ाई थीं। इस्राएली जानते हैं कि इस समस्या को हल करने के लिए इस्राएलियों को यहोवा की सहायता की आवश्यकता है। लेकिन यहोवा इस्राएलियों की स्थिति के लिए दोष स्वीकार नहीं करता है। यहोवा इस्राएलियों के प्रश्नों या भेंटों का उत्तर नहीं देता, और न ही वह उस समस्या का कोई समाधान प्रदान करता है जिसे इस्राएलियों ने उत्पन्न किया है।</w:t>
      </w:r>
    </w:p>
    <w:p>
      <w:pPr/>
      <w:r>
        <w:rPr>
          <w:lang w:val="hi_IN" w:bidi="hi_IN"/>
        </w:rPr>
      </w:r>
      <w:r>
        <w:rPr>
          <w:lang w:val="hi_IN" w:bidi="hi_IN"/>
        </w:rPr>
        <w:t>इसके बजाय, इस्राएली समस्या को हल करने के लिए अपनी योजना बनाते हैं। जब इस्राएली पहली बार बिन्यामीनियों के विरुद्ध युद्ध करने के लिए मिस्पा आए थे, तब उन्होंने एक “बड़ी शपथ” खाई थी कि जो भी गोत्र मिस्पा में अन्य इस्राएलियों के साथ नहीं आएगा, उसे मृत्यु दण्ड दिया जाएगा। यदि कोई गोत्र मिस्पा नहीं आता, तो ऐसा माना जाता कि वह गोत्र गिबा और बिन्यामीन का समर्थन कर रहा था, इसलिए उसका दण्ड मृत्यु होता।</w:t>
      </w:r>
    </w:p>
    <w:p>
      <w:pPr/>
      <w:r>
        <w:rPr>
          <w:lang w:val="hi_IN" w:bidi="hi_IN"/>
        </w:rPr>
      </w:r>
      <w:r>
        <w:rPr>
          <w:lang w:val="hi_IN" w:bidi="hi_IN"/>
        </w:rPr>
        <w:t>जब इस्राएलियों ने मिस्पा में वह “बड़ी शपथ” खाई थी, तब उन्होंने यह नहीं बताया था कि कोई गोत्र अनुपस्थित था। हालाँकि, अब जब इस्राएली उन 600 बिन्यामीनी पुरुषों के लिए पत्नियाँ ढूँढ़ना चाहते हैं, तब वे ध्यान से जाँच करने का निश्चय करते हैं कि कहीं मिस्पा की सभा में कोई अनुपस्थित तो नहीं था। यद्यपि इस्राएलियों की व्यवस्था उन्हें यह अनुमति देती थी कि वे उन लोगों को मार डालें जिन्होंने शपथ तोड़ी और मिस्पा नहीं आए, फिर भी यह ध्यान देना महत्वपूर्ण है कि इस्राएलियों ने इस दण्ड को अब तक लागू करने का निश्चय नहीं किया था, जब तक कि उन्हें बिन्यामीनी पुरुषों के लिए पत्नियों की आवश्यकता नहीं पड़ी। यद्यपि इस्राएलियों की व्यवस्था उन्हें यह दण्ड देने की अनुमति देती हो, फिर भी ऐसा प्रतीत होता है कि इस्राएली यह काम इसलिए करते हैं ताकि वे जो चाहते हैं उसे पा सकें, न कि इसलिए कि दुष्टता को दूर करना और यहोवा की आज्ञा मानना उनके लिए महत्वपूर्ण है।</w:t>
      </w:r>
    </w:p>
    <w:p>
      <w:pPr/>
      <w:r>
        <w:rPr>
          <w:lang w:val="hi_IN" w:bidi="hi_IN"/>
        </w:rPr>
      </w:r>
      <w:r>
        <w:rPr>
          <w:lang w:val="hi_IN" w:bidi="hi_IN"/>
        </w:rPr>
        <w:t>यहाँ एक समूह के रूप में रुकें और इन प्रश्नों पर चर्चा करें: क्या आपकी संस्कृति के कानून और नियम लोगों की रक्षा करने के लिए बनाए गए हैं या उन्हें नुकसान पहुँचाने के लिए? यदि कोई व्यक्ति वह करता है जिसकी व्यवस्था उसे अनुमति देती है, परन्तु वह उसे स्वार्थी कारणों से करता है और उससे दूसरों को हानि पहुँचती है, तो यह दोष व्यवस्था का है या उस व्यक्ति का जिसने वह निर्णय लिया? इस ऑडियो को यहाँ रोकें।</w:t>
      </w:r>
    </w:p>
    <w:p>
      <w:pPr/>
      <w:r>
        <w:rPr>
          <w:lang w:val="hi_IN" w:bidi="hi_IN"/>
        </w:rPr>
      </w:r>
      <w:r>
        <w:rPr>
          <w:lang w:val="hi_IN" w:bidi="hi_IN"/>
        </w:rPr>
        <w:t>जब इस्राएली यह देखने के लिए जाँच करते हैं कि कौन मिस्पा नहीं आया था, तो उन्हें पता चला कि याबेश गिलाद नगर से कोई भी नहीं आया था। आपको याद होगा कि “बड़ी शपथ” में केवल इतना कहा गया था कि हर गोत्र से कुछ लोगों का आना आवश्यक था। उस शपथ में यह नहीं कहा गया था कि हर किसी को आना चाहिए, या यहाँ तक कि हर नगर से किसी को आना चाहिए। परन्तु अब इस्राएली उस शपथ का उपयोग याबेश-गिलाद को दण्ड देने के एक उपाय के रूप में करते हैं, क्योंकि वह युद्ध में शामिल नहीं हुआ था, जबकि वास्तव में याबेश-गिलाद ने उस शपथ को नहीं तोड़ा था। इस्राएली 12,000 योद्धाओं को याबेश-गिलाद भेजते हैं और उन्हें यह आदेश देते हैं कि वे उस नगर के सब लोगों को मार डालें, केवल उन जवान स्त्रियों को छोड़कर जिन्होंने किसी पुरुष के साथ शारीरिक सम्बन्ध नहीं रखा था। इस्राएली योद्धाओं ने इन आदेशों का पालन किया और उन्हें 400 जवान स्त्रियाँ मिलीं जिन्होंने किसी पुरुष के साथ शारीरिक सम्बन्ध नहीं रखा था। इस्राएली योद्धा उन जवान स्त्रियों को शीलो के शिविर में लाते हैं, और यह भाग हमें स्मरण दिलाता है कि वह “कनान देश में” है। आपको याद होगा कि न्यायियों की पुस्तक के आरम्भ में इस्राएल के गोत्रों ने कनान देश की सारी भूमि पर अधिकार नहीं किया था, जैसा यहोवा ने इस्राएलियों को करने के लिए कहा था। इसके बजाय, इस्राएलियों ने कुछ कनानी लोगों को देश के विभिन्न भागों में रहने दिया था। इसलिए यह भाग हमें स्मरण दिलाता है कि इस्राएली अभी भी एक विदेशी भूमि में रहते हैं। यह भूमि “इस्राएल” नहीं है, यह “कनान” है।</w:t>
      </w:r>
      <w:r>
        <w:rPr>
          <w:lang w:val="hi_IN" w:bidi="hi_IN"/>
        </w:rPr>
      </w:r>
    </w:p>
    <w:p>
      <w:pPr>
        <w:pStyle w:val="Heading3"/>
      </w:pPr>
      <w:r>
        <w:rPr>
          <w:lang w:val="hi_IN" w:bidi="hi_IN"/>
        </w:rPr>
        <w:t>घटनाओं को समझाना</w:t>
      </w:r>
    </w:p>
    <w:p>
      <w:pPr/>
      <w:r>
        <w:rPr>
          <w:lang w:val="hi_IN" w:bidi="hi_IN"/>
        </w:rPr>
      </w:r>
      <w:r>
        <w:rPr>
          <w:lang w:val="hi_IN" w:bidi="hi_IN"/>
        </w:rPr>
        <w:t>न्यायियों 21:1–12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हम उस शपथ के विषय में सीखते हैं जो इस्राएल के पुरुषों ने पिछले भाग में उस समय खाई थी जब वे मिस्पा में इकट्ठे हुए थे। उन पुरुषों ने शपथ खाई कि कोई भी पुरुष अपनी पुत्रियों का विवाह बिन्यामीन के गोत्र के पुरुषों से नहीं करेगा।</w:t>
      </w:r>
    </w:p>
    <w:p>
      <w:pPr/>
      <w:r>
        <w:rPr>
          <w:lang w:val="hi_IN" w:bidi="hi_IN"/>
        </w:rPr>
      </w:r>
      <w:r>
        <w:rPr>
          <w:b/>
          <w:lang w:val="hi_IN" w:bidi="hi_IN"/>
        </w:rPr>
        <w:t>दूसरे दृश्य में:</w:t>
      </w:r>
      <w:r>
        <w:rPr>
          <w:lang w:val="hi_IN" w:bidi="hi_IN"/>
        </w:rPr>
        <w:t xml:space="preserve"> इस्राएल के लोग बेतेल आते हैं, जहाँ वे रोते और विलाप करते हैं और परमेश्वर से पूछते हैं कि बिन्यामीनियों को इस्राएल के गोत्रों में से मरने के लिए क्यों मिट जाना पड़ा, या क्यों काट डाला जाना पड़ा।</w:t>
      </w:r>
    </w:p>
    <w:p>
      <w:pPr/>
      <w:r>
        <w:rPr>
          <w:lang w:val="hi_IN" w:bidi="hi_IN"/>
        </w:rPr>
      </w:r>
      <w:r>
        <w:rPr>
          <w:b/>
          <w:lang w:val="hi_IN" w:bidi="hi_IN"/>
        </w:rPr>
        <w:t>तीसरे दृश्य में:</w:t>
      </w:r>
      <w:r>
        <w:rPr>
          <w:lang w:val="hi_IN" w:bidi="hi_IN"/>
        </w:rPr>
        <w:t xml:space="preserve"> इस्राएल के लोग बेतेल में एक नई वेदी बनाते हैं और यहोवा को होमबलि और मेलबलि चढ़ाते हैं।</w:t>
      </w:r>
    </w:p>
    <w:p>
      <w:pPr/>
      <w:r>
        <w:rPr>
          <w:lang w:val="hi_IN" w:bidi="hi_IN"/>
        </w:rPr>
      </w:r>
      <w:r>
        <w:rPr>
          <w:b/>
          <w:lang w:val="hi_IN" w:bidi="hi_IN"/>
        </w:rPr>
        <w:t>चौथे दृश्य में:</w:t>
      </w:r>
      <w:r>
        <w:rPr>
          <w:lang w:val="hi_IN" w:bidi="hi_IN"/>
        </w:rPr>
        <w:t xml:space="preserve"> इस्राएल के लोग यह जाँच करते हैं कि किसने “बड़ी शपथ” तोड़ी और मिस्पा में बाकी इस्राएल के साथ शामिल नहीं हुआ। इस्राएलियों को पता चला कि याबेश गिलाद का कोई भी व्यक्ति मिस्पा नहीं आया था।</w:t>
      </w:r>
    </w:p>
    <w:p>
      <w:pPr/>
      <w:r>
        <w:rPr>
          <w:lang w:val="hi_IN" w:bidi="hi_IN"/>
        </w:rPr>
      </w:r>
      <w:r>
        <w:rPr>
          <w:b/>
          <w:lang w:val="hi_IN" w:bidi="hi_IN"/>
        </w:rPr>
        <w:t>पाँचवें दृश्य में:</w:t>
      </w:r>
      <w:r>
        <w:rPr>
          <w:lang w:val="hi_IN" w:bidi="hi_IN"/>
        </w:rPr>
        <w:t xml:space="preserve"> इस्राएल के लोग 12,000 योद्धाओं को गिलाद भेजते हैं ताकि वे उस नगर के सब लोगों को मार डालें, केवल उन जवान स्त्रियों को छोड़कर जिन्होंने किसी पुरुष के साथ शारीरिक सम्बन्ध नहीं रखा था।</w:t>
      </w:r>
    </w:p>
    <w:p>
      <w:pPr/>
      <w:r>
        <w:rPr>
          <w:lang w:val="hi_IN" w:bidi="hi_IN"/>
        </w:rPr>
      </w:r>
      <w:r>
        <w:rPr>
          <w:b/>
          <w:lang w:val="hi_IN" w:bidi="hi_IN"/>
        </w:rPr>
        <w:t>छठे दृश्य में:</w:t>
      </w:r>
      <w:r>
        <w:rPr>
          <w:lang w:val="hi_IN" w:bidi="hi_IN"/>
        </w:rPr>
        <w:t xml:space="preserve"> वे 12,000 योद्धा याबेश-गिलाद से 400 जवान स्त्रियों को पकड़ लेते हैं जिन्होंने किसी पुरुष के साथ शारीरिक सम्बन्ध नहीं रखा था। योद्धा उन जवान स्त्रियों को शीलो के शिविर में ले जाते हैं, जो कनान देश में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600 बिन्यामीनी पुरुष</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याबेश गिलाद के लोग</w:t>
      </w:r>
    </w:p>
    <w:p>
      <w:pPr>
        <w:pStyle w:val="ListBullet"/>
        <w:spacing w:line="240" w:lineRule="auto"/>
        <w:ind w:left="720"/>
      </w:pPr>
      <w:r>
        <w:rPr>
          <w:lang w:val="hi_IN" w:bidi="hi_IN"/>
        </w:rPr>
      </w:r>
      <w:r>
        <w:rPr>
          <w:lang w:val="hi_IN" w:bidi="hi_IN"/>
        </w:rPr>
        <w:t>12,000 इस्राएली योद्धा</w:t>
      </w:r>
    </w:p>
    <w:p>
      <w:pPr>
        <w:pStyle w:val="ListBullet"/>
        <w:spacing w:line="240" w:lineRule="auto"/>
        <w:ind w:left="720"/>
      </w:pPr>
      <w:r>
        <w:rPr>
          <w:lang w:val="hi_IN" w:bidi="hi_IN"/>
        </w:rPr>
      </w:r>
      <w:r>
        <w:rPr>
          <w:lang w:val="hi_IN" w:bidi="hi_IN"/>
        </w:rPr>
        <w:t>और याबेश गिलाद की 400 जवान स्त्रियाँ।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कहानी के आरम्भ में, हमें पहली बार उस शपथ के विषय में पता चलता है जो इस्राएल के पुरुषों ने पिछले भाग में खाई थी। जब इस्राएल के पुरुष गिबा नगर में हुई दुष्टता के कारण बिन्यामीन के विरुद्ध युद्ध करने के लिए मिस्पा में इकट्ठे हुए, तब उन्होंने यह शपथ खाई कि वे अपनी किसी भी पुत्री का विवाह बिन्यामीन के पुरुषों से नहीं करेंगे।</w:t>
      </w:r>
    </w:p>
    <w:p>
      <w:pPr/>
      <w:r>
        <w:rPr>
          <w:lang w:val="hi_IN" w:bidi="hi_IN"/>
        </w:rPr>
      </w:r>
      <w:r>
        <w:rPr>
          <w:lang w:val="hi_IN" w:bidi="hi_IN"/>
        </w:rPr>
        <w:t>कहानीकार द्वारा हमें पिछली कहानी में इस्राएली पुरुषों द्वारा ली गई शपथ के विषय में बताने के बाद, वह अब हमें बताना आरम्भ करता है कि इस्राएली अब क्या करते हैं। अब इस्राएली बेतेल में इकट्ठे होते हैं, जो यरूशलेम से 20 किलोमीटर से कुछ कम उत्तर की ओर स्थित है।</w:t>
      </w:r>
    </w:p>
    <w:p>
      <w:pPr/>
      <w:r>
        <w:rPr>
          <w:lang w:val="hi_IN" w:bidi="hi_IN"/>
        </w:rPr>
      </w:r>
      <w:r>
        <w:rPr>
          <w:lang w:val="hi_IN" w:bidi="hi_IN"/>
        </w:rPr>
        <w:t>यहाँ रुकें और समूह के रूप में नक्शे को देखें। पता लगाएँ कि बेतेल कहाँ स्थित है। इस ऑडियो को यहाँ रोकें।</w:t>
      </w:r>
    </w:p>
    <w:p>
      <w:pPr/>
      <w:r>
        <w:rPr>
          <w:lang w:val="hi_IN" w:bidi="hi_IN"/>
        </w:rPr>
      </w:r>
      <w:r>
        <w:rPr>
          <w:lang w:val="hi_IN" w:bidi="hi_IN"/>
        </w:rPr>
        <w:t>यहाँ रुकें और समूह में इस प्रश्न पर चर्चा करें: आज हुई किसी घटना की कहानी बताइए, परन्तु पहले उस बात के बारे में बताइए जो कुछ दिन या कुछ सप्ताह पहले हुई थी और जिसे लोगों को जानना आवश्यक है ताकि वे आज की आपकी कहानी को समझ सकें। आप लोगों को यह समझने में कैसे सहायता करते हैं कि कहानी का कौन-सा भाग अतीत में हुआ था और कौन-सा भाग आज हुआ? इस ऑडियो को यहाँ रोकें।</w:t>
      </w:r>
    </w:p>
    <w:p>
      <w:pPr/>
      <w:r>
        <w:rPr>
          <w:lang w:val="hi_IN" w:bidi="hi_IN"/>
        </w:rPr>
      </w:r>
      <w:r>
        <w:rPr>
          <w:lang w:val="hi_IN" w:bidi="hi_IN"/>
        </w:rPr>
        <w:t>इस भाग में कहा गया है कि इस्राएल के लोग बेतेल आते हैं। बेतेल वह स्थान है जहाँ वाचा का सन्दूक है। बेतेल में, इस्राएल के लोग परमेश्वर के सामने ऊँचे स्वर में रोते हैं। यहाँ, कहानीकार परमेश्वर के व्यक्तिगत नाम, यहोवा, के बजाय उनके लिए सामान्य शब्द का उपयोग करता है। कहानीकार शायद चाहता है कि हम समझें कि इस समय इस्राएली यहोवा के निकट नहीं हैं। इस्राएलियों ने यहोवा की आज्ञा का पालन नहीं किया और न ही यहोवा के साथ ऐसा व्यवहार किया मानो यहोवा पवित्र हो। इसके बजाय, इस्राएली यहोवा के साथ वैसा ही व्यवहार करते हैं जैसा कनानी लोग कनानियों के झूठे देवताओं के साथ करते हैं।</w:t>
      </w:r>
    </w:p>
    <w:p>
      <w:pPr/>
      <w:r>
        <w:rPr>
          <w:lang w:val="hi_IN" w:bidi="hi_IN"/>
        </w:rPr>
      </w:r>
      <w:r>
        <w:rPr>
          <w:lang w:val="hi_IN" w:bidi="hi_IN"/>
        </w:rPr>
        <w:t>अब इस्राएली इस समस्या के लिए परमेश्वर को दोषी ठहराते हैं। इस्राएली एक प्रश्न के माध्यम से परमेश्वर को दोष देते हैं, जिसका उत्तर उन्हें परमेश्वर से मिलने की अपेक्षा नहीं है। इस्राएली पूछते हैं कि बिन्यामीनियों को इस्राएल के गोत्रों में से मरने के लिए क्यों हटा दिया गया था। यहाँ कहानीकार कहता है कि जब इस्राएली अपना प्रश्न पूछते हैं, तो वे परमेश्वर के विशेष नाम यहोवा का उपयोग करते हैं। शायद इस्राएली यहोवा के विशेष नाम का उपयोग इसलिए करते हैं ताकि यहोवा को स्मरण दिलाएँ कि इस्राएली उसके लोग हैं और यहोवा को “चाहिए” कि वह इस्राएलियों के साथ भलाई से व्यवहार करे। इस्राएली न केवल इस समस्या के लिए यहोवा को दोष देते हैं, बल्कि इस्राएली यहोवा से यह अपेक्षा भी करते हैं कि यहोवा इस्राएलियों के लिए इस समस्या को ठीक करे।</w:t>
      </w:r>
    </w:p>
    <w:p>
      <w:pPr/>
      <w:r>
        <w:rPr>
          <w:lang w:val="hi_IN" w:bidi="hi_IN"/>
        </w:rPr>
      </w:r>
      <w:r>
        <w:rPr>
          <w:lang w:val="hi_IN" w:bidi="hi_IN"/>
        </w:rPr>
        <w:t>यहाँ रुकें और समूह में इस प्रश्न पर चर्चा करें: ऐसे व्यक्ति की एक कहानी बताइए जिसने बार-बार किसी दूसरे व्यक्ति के साथ बुरा व्यवहार किया हो। बताइए कि उस व्यक्ति ने अंत में कोई अच्छा काम कैसे किया, इसलिए नहीं कि उसे दूसरे व्यक्ति की चिंता थी, बल्कि इसलिए कि वह बदले में कुछ अच्छा पाना चाहता था। आप यह कैसे वर्णन करते हैं कि इस व्यक्ति के कार्य बाहर से दयालु दिखाई देते हैं, परन्तु वास्तव में स्वार्थी हैं? इस ऑडियो को यहाँ रोकें।</w:t>
      </w:r>
    </w:p>
    <w:p>
      <w:pPr/>
      <w:r>
        <w:rPr>
          <w:lang w:val="hi_IN" w:bidi="hi_IN"/>
        </w:rPr>
      </w:r>
      <w:r>
        <w:rPr>
          <w:lang w:val="hi_IN" w:bidi="hi_IN"/>
        </w:rPr>
        <w:t>इस्राएली बेतेल में एक नई वेदी बनाते हैं। इस्राएली यहोवा को होमबलि और मेलबलि, या संगति बलि, चढ़ाते हैं। ये ऐसी भेंट हैं जिन्हें लोग सामान्यतः यहोवा से क्षमा माँगने और यह दिखाने के लिए चढ़ाते हैं कि इस्राएली अपना व्यवहार बदलेंगे। हालाँकि, इस्राएली यह स्वीकार करने के बजाय कि वे गलत हैं, यहोवा को दोष देते हैं। इसलिए यहोवा चुप रहता है।</w:t>
      </w:r>
    </w:p>
    <w:p>
      <w:pPr/>
      <w:r>
        <w:rPr>
          <w:lang w:val="hi_IN" w:bidi="hi_IN"/>
        </w:rPr>
      </w:r>
      <w:r>
        <w:rPr>
          <w:lang w:val="hi_IN" w:bidi="hi_IN"/>
        </w:rPr>
        <w:t>इस्राएली आपस में पूछने लगे कि पिछले भाग में जब इस्राएल के पुरुष बिन्यामीनियों के विरुद्ध युद्ध करने गए थे, तब इस्राएल के गोत्रों में से कौन मिस्पा में इकट्ठा नहीं हुआ था। कहानीकार समझाता है कि यह प्रश्न महत्वपूर्ण क्यों है। कहानीकार कहता है कि इस्राएलियों ने मिस्पा में दूसरी शपथ खाई कि इस्राएली किसी भी गोत्र को जो मिस्पा में इकट्ठा नहीं होगा, मार डालेंगे। कहानीकार यह दिखाता है कि यह दूसरी शपथ पहली से भी अधिक गम्भीर थी, क्योंकि वह उसे “बड़ी शपथ” कहता है। लेखक “बड़ी” या “महत्वपूर्ण” शब्द का उपयोग करता है, क्योंकि यदि कोई इस्राएली इस प्रतिज्ञा को पूरा न करता, तो दूसरे इस्राएली उस इस्राएली को मार डालते। साथ ही, यह शपथ “बड़ी” थी क्योंकि इस्राएल में हर कोई शपथ के बारे में जानता था।</w:t>
      </w:r>
    </w:p>
    <w:p>
      <w:pPr/>
      <w:r>
        <w:rPr>
          <w:lang w:val="hi_IN" w:bidi="hi_IN"/>
        </w:rPr>
      </w:r>
      <w:r>
        <w:rPr>
          <w:lang w:val="hi_IN" w:bidi="hi_IN"/>
        </w:rPr>
        <w:t>यहाँ रुकें और चर्चा करें कि आप इस बात का वर्णन कैसे करेंगे कि इस्राएल में हर कोई इस शपथ के विषय में जानता था। याद रखें कि इस्राएल में हर कोई उन लोगों को भी सम्मिलित करता था जो उस समय मिस्पा में उपस्थित नहीं थे जब इस्राएल के पुरुषों ने वह शपथ खाई थी। इस ऑडियो को यहाँ रोकें।</w:t>
      </w:r>
    </w:p>
    <w:p>
      <w:pPr/>
      <w:r>
        <w:rPr>
          <w:lang w:val="hi_IN" w:bidi="hi_IN"/>
        </w:rPr>
      </w:r>
      <w:r>
        <w:rPr>
          <w:lang w:val="hi_IN" w:bidi="hi_IN"/>
        </w:rPr>
        <w:t>यहाँ, यह भाग फिर से कहता है कि इस्राएलियों को बिन्यामीन के 600 पुरुषों पर तरस आया। यह भाग हमें उन प्रश्नों के विषय में बताता है जो इस्राएली एक-दूसरे से पूछते थे। इस्राएलियों ने एक-दूसरे से पूछा कि बिन्यामीनी पुरुषों को पत्नियाँ प्रदान करने के लिए इस्राएलियों को क्या करना चाहिए। फिर इस्राएलियों ने पूछा कि इस्राएल का कौन सा गोत्र मिस्पा की सभा में नहीं आया था। जब लेखक इन दोनों प्रश्नों को एक के बाद एक कहता है, तब वह दिखाता है कि इस्राएली उन लोगों को जो मिस्पा नहीं आए थे, दण्ड इसलिए नहीं देना चाहते थे कि वे यहोवा की आज्ञा मानना चाहते थे, बल्कि इसलिए कि यह बिन्यामीनियों के लिए पत्नियाँ प्राप्त करने का एक उपाय था।</w:t>
      </w:r>
    </w:p>
    <w:p>
      <w:pPr/>
      <w:r>
        <w:rPr>
          <w:lang w:val="hi_IN" w:bidi="hi_IN"/>
        </w:rPr>
      </w:r>
      <w:r>
        <w:rPr>
          <w:lang w:val="hi_IN" w:bidi="hi_IN"/>
        </w:rPr>
        <w:t>जब इस्राएल के लोग यह जाँच करते हैं कि किसने “बड़ी शपथ” तोड़ी और मिस्पा में बाकी इस्राएल के साथ शामिल नहीं हुए, तब उन्हें पता चलता है कि याबेश-गिलाद मिस्पा में नहीं आया था। याबेश गिलाद का ठीक स्थान निश्चित नहीं है, परन्तु लोग मानते हैं कि याबेश गिलाद गलील की झील से लगभग 35 किलोमीटर दक्षिण में और यरदन नदी के थोड़ा पूर्व में स्थित था।</w:t>
      </w:r>
    </w:p>
    <w:p>
      <w:pPr/>
      <w:r>
        <w:rPr>
          <w:lang w:val="hi_IN" w:bidi="hi_IN"/>
        </w:rPr>
      </w:r>
      <w:r>
        <w:rPr>
          <w:lang w:val="hi_IN" w:bidi="hi_IN"/>
        </w:rPr>
        <w:t>यहाँ रुकें और समूह के रूप में नक्शे को देखें। गलील की झील, यरदन नदी, और याबेश-गिलाद के अनुमानित स्थान को ढूँढें। इस ऑडियो को यहाँ रोकें।</w:t>
      </w:r>
    </w:p>
    <w:p>
      <w:pPr/>
      <w:r>
        <w:rPr>
          <w:lang w:val="hi_IN" w:bidi="hi_IN"/>
        </w:rPr>
      </w:r>
      <w:r>
        <w:rPr>
          <w:lang w:val="hi_IN" w:bidi="hi_IN"/>
        </w:rPr>
        <w:t>इस्राएल के लोग अपने 12,000 योद्धाओं को याबेश-गिलाद भेजते हैं ताकि वे उस नगर के सब लोगों को मार डालें, केवल उन जवान स्त्रियों को छोड़कर जिन्होंने किसी पुरुष के साथ शारीरिक सम्बन्ध नहीं रखा था। याबेश गिलाद नगर एक गढ़वाला नगर था, अर्थात उसके चारों ओर ऊँची और मजबूत दीवारें थीं जो उसे शत्रुओं से बचाने के लिए बनाई गई थीं। हालाँकि, कहानी यह नहीं बताती कि याबेश-गिलाद के लोगों ने इस आक्रमण का विरोध किया। यह बहुत संभव है कि लोग चकित रह गए हों, क्योंकि इस्राएलियों ने इस दंड को देने का निर्णय बहुत शीघ्रता से लिया था। कहानीकार युद्ध का वर्णन नहीं करता और यह नहीं बताता कि इस्राएली लोगों को कैसे मार डालते हैं। लेकिन यह भाग कहता है कि उन 12,000 योद्धाओं ने याबेश गिलाद से 400 जवान स्त्रियों को पकड़ लिया जिन्होंने किसी पुरुष के साथ शारीरिक सम्बन्ध नहीं रखा था।</w:t>
      </w:r>
    </w:p>
    <w:p>
      <w:pPr/>
      <w:r>
        <w:rPr>
          <w:lang w:val="hi_IN" w:bidi="hi_IN"/>
        </w:rPr>
      </w:r>
      <w:r>
        <w:rPr>
          <w:lang w:val="hi_IN" w:bidi="hi_IN"/>
        </w:rPr>
        <w:t>कहानी का अन्त तब होता है जब वह हमें बताती है कि वे योद्धा उन जवान स्त्रियों को शीलो के शिविर में ले आए, जहाँ ऐसा प्रतीत होता है कि युद्धों के बाद इस्राएलियों ने अपना शिविर स्थानांतरित कर लिया था। शीलो बेतेल से लगभग 21 किलोमीटर उत्तर में था। यह भाग हमें स्मरण दिलाता है कि शीलो कनान देश में है। हम यह बात पहले से जानते हैं, इसलिए सम्भवतः लेखक यहाँ यह बात इसलिए कहता है ताकि हमें स्मरण दिलाए कि न्यायियों की पुस्तक की इन सभी घटनाओं के बाद भी इस्राएल अब भी एक पराई भूमि में रहता है।</w:t>
      </w:r>
    </w:p>
    <w:p>
      <w:pPr/>
      <w:r>
        <w:rPr>
          <w:lang w:val="hi_IN" w:bidi="hi_IN"/>
        </w:rPr>
      </w:r>
      <w:r>
        <w:rPr>
          <w:lang w:val="hi_IN" w:bidi="hi_IN"/>
        </w:rPr>
        <w:t>यहाँ रुकें और समूह के रूप में नक्शे को देखें। पता लगाएँ कि शीलो कहाँ स्थित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21:1–12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600 बिन्यामीनी पुरुष</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याबेश गिलाद के लोग</w:t>
      </w:r>
    </w:p>
    <w:p>
      <w:pPr>
        <w:pStyle w:val="ListBullet"/>
        <w:spacing w:line="240" w:lineRule="auto"/>
        <w:ind w:left="720"/>
      </w:pPr>
      <w:r>
        <w:rPr>
          <w:lang w:val="hi_IN" w:bidi="hi_IN"/>
        </w:rPr>
      </w:r>
      <w:r>
        <w:rPr>
          <w:lang w:val="hi_IN" w:bidi="hi_IN"/>
        </w:rPr>
        <w:t>12,000 इस्राएली योद्धा</w:t>
      </w:r>
    </w:p>
    <w:p>
      <w:pPr>
        <w:pStyle w:val="ListBullet"/>
        <w:spacing w:line="240" w:lineRule="auto"/>
        <w:ind w:left="720"/>
      </w:pPr>
      <w:r>
        <w:rPr>
          <w:lang w:val="hi_IN" w:bidi="hi_IN"/>
        </w:rPr>
      </w:r>
      <w:r>
        <w:rPr>
          <w:lang w:val="hi_IN" w:bidi="hi_IN"/>
        </w:rPr>
        <w:t>और याबेश गिलाद की 400 जवान स्त्रियाँ।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पिछले भाग में, इस्राएल के लोग गिलाद में किए गए दुष्ट कामों के कारण बिन्यामीन के विरुद्ध युद्ध करने के लिए मिस्पा में इकट्ठे हुए थे। अभिनय कीजिए कि ये पुरुष मिस्पा में कैसे इकट्ठे हुए और क्रोध में आकर उन्होंने यह शपथ कैसे खाई कि वे अपनी किसी भी पुत्री का विवाह बिन्यामीन के पुरुषों से नहीं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पुरुषों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अभिनय करें कि इस्राएली बेतेल में कैसे इकट्ठे होते हैं, परमेश्वर के सामने रोते और विलाप करते हैं, और परमेश्वर से पूछते हैं कि बिन्यामीनियों को मरने के लिए इस्राएल के गोत्रों में से क्यों निकाल दिया जाना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बिन्यामीन के 600 पुरुषों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अभिनय करें कि इस्राएली बेतेल में एक नई वेदी कैसे बनाते हैं और यहोवा को होमबलि और मेलबलि कैसे चढ़ाते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अभिनय करें कि इस्राएली एक-दूसरे से कैसे पूछते हैं कि वे बिन्यामीन के पुरुषों के लिए पत्नियाँ कैसे प्राप्त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 अभिनय करें कि इस्राएली एक-दूसरे से कैसे पूछते हैं कि कौन-सा गोत्र मिस्पा में नहीं आया था, और इस्राएली कैसे बताते हैं कि याबेश-गिलाद मिस्पा में नहीं आया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अभिनय करें कि इस्राएली अपने 12,000 योद्धाओं को याबेश-गिलाद भेजते हैं ताकि वे उस नगर के सब लोगों को मार डालें, केवल उन जवान स्त्रियों को छोड़कर जिन्होंने किसी पुरुष के साथ शारीरिक सम्बन्ध नहीं रखा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12,000 योद्धाओं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याबेश गिलाद के लोगों की भूमिका निभाने वाले लोगों से पूछें, “तुम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रोकें।</w:t>
      </w:r>
    </w:p>
    <w:p>
      <w:pPr/>
      <w:r>
        <w:rPr>
          <w:lang w:val="hi_IN" w:bidi="hi_IN"/>
        </w:rPr>
      </w:r>
      <w:r>
        <w:rPr>
          <w:lang w:val="hi_IN" w:bidi="hi_IN"/>
        </w:rPr>
        <w:t>अभिनय करें कि वे 12,000 योद्धा याबेश-गिलाद की 400 जवान स्त्रियों को कैसे पकड़ लेते हैं और उन्हें शीलो के शिविर में ले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400 जवान स्त्रियों की भूमिका निभाने वाले लोगों से पूछें, “तुम क्या महसूस कर रहे हो या क्या सोच रहे हो?” लोग कुछ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न्यायियों 21:1–12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 भाग के आरम्भ में, हम सीखते हैं कि पिछले भाग में </w:t>
      </w:r>
      <w:r>
        <w:rPr>
          <w:b/>
          <w:lang w:val="hi_IN" w:bidi="hi_IN"/>
        </w:rPr>
        <w:t>इस्राएल</w:t>
      </w:r>
      <w:r>
        <w:rPr>
          <w:lang w:val="hi_IN" w:bidi="hi_IN"/>
        </w:rPr>
        <w:t xml:space="preserve"> के पुरुषों, या </w:t>
      </w:r>
      <w:r>
        <w:rPr>
          <w:b/>
          <w:lang w:val="hi_IN" w:bidi="hi_IN"/>
        </w:rPr>
        <w:t>इस्राएलियों</w:t>
      </w:r>
      <w:r>
        <w:rPr>
          <w:lang w:val="hi_IN" w:bidi="hi_IN"/>
        </w:rPr>
        <w:t>, ने यह शपथ खाई थी कि उनमें से कोई भी अपनी पुत्री का विवाह बिन्यामीन के गोत्र में नहीं करेगा। इस्राएल के लोग, अर्थात् इस्राएली, याकूब के वंशज हैं, जिसका नाम बाद में इस्राएल रखा गया था। याकूब अब्राहम का पोता था। इस्राएल और इस्राएलियों के लिए उन्हीं शब्दों का उपयोग करें जिनका आपने पिछले भागों में उपयोग किया है, और स्मरण रखें कि “इस्राएल” और “इस्राएली” शब्दावली में हैं।</w:t>
      </w:r>
    </w:p>
    <w:p>
      <w:pPr/>
      <w:r>
        <w:rPr>
          <w:lang w:val="hi_IN" w:bidi="hi_IN"/>
        </w:rPr>
      </w:r>
      <w:r>
        <w:rPr>
          <w:b/>
          <w:lang w:val="hi_IN" w:bidi="hi_IN"/>
        </w:rPr>
        <w:t>शपथ</w:t>
      </w:r>
      <w:r>
        <w:rPr>
          <w:lang w:val="hi_IN" w:bidi="hi_IN"/>
        </w:rPr>
        <w:t xml:space="preserve"> एक प्रतिज्ञा होती है जिसमें विशेष शब्दों का उपयोग करके उस प्रतिज्ञा को और भी अधिक गम्भीर बनाया जाता है। जब कोई शपथ लेता है, तो वह व्यक्ति कहता है, "मैं अपना वादा बिल्कुल निभाऊँगा। यदि मैं ऐसा न करूँ, तो परमेश्वर मुझे सजा दे सकता है।"</w:t>
      </w:r>
    </w:p>
    <w:p>
      <w:pPr/>
      <w:r>
        <w:rPr>
          <w:lang w:val="hi_IN" w:bidi="hi_IN"/>
        </w:rPr>
      </w:r>
      <w:r>
        <w:rPr>
          <w:lang w:val="hi_IN" w:bidi="hi_IN"/>
        </w:rPr>
        <w:t>यहाँ रुकें और समूह के रूप में चर्चा करें कि आप शपथ के लिए किस शब्द या वाक्यांश का उपयोग करेंगे। अधिक जानकारी के लिए मुख्य शब्दावली में शपथ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इस भाग में </w:t>
      </w:r>
      <w:r>
        <w:rPr>
          <w:b/>
          <w:lang w:val="hi_IN" w:bidi="hi_IN"/>
        </w:rPr>
        <w:t>परमेश्वर</w:t>
      </w:r>
      <w:r>
        <w:rPr>
          <w:lang w:val="hi_IN" w:bidi="hi_IN"/>
        </w:rPr>
        <w:t xml:space="preserve"> के लिए दो अलग-अलग शब्दों का उपयोग किया गया है। जब कहानीकार बताता है कि इस्राएलियों ने परमेश्वर के साथ कैसा व्यवहार किया, तब वह परमेश्वर के लिए सामान्य शब्द का उपयोग करता है। परन्तु जब कहानीकार बताता है कि इस्राएलियों ने परमेश्वर से क्या कहा, तब वह बताता है कि इस्राएलियों ने परमेश्वर के व्यक्तिगत नाम, </w:t>
      </w:r>
      <w:r>
        <w:rPr>
          <w:b/>
          <w:lang w:val="hi_IN" w:bidi="hi_IN"/>
        </w:rPr>
        <w:t>यहोवा</w:t>
      </w:r>
      <w:r>
        <w:rPr>
          <w:lang w:val="hi_IN" w:bidi="hi_IN"/>
        </w:rPr>
        <w:t>, का उपयोग किया। सुनिश्चित करें कि परमेश्वर और यहोवा के लिए उन्हीं शब्दों का उपयोग करें जिनका आपने पिछले भागों में उपयोग किया है, और स्मरण रखें कि “परमेश्वर” और “यहोवा” मुख्य शब्दावली में हैं।</w:t>
      </w:r>
    </w:p>
    <w:p>
      <w:pPr/>
      <w:r>
        <w:rPr>
          <w:lang w:val="hi_IN" w:bidi="hi_IN"/>
        </w:rPr>
      </w:r>
      <w:r>
        <w:rPr>
          <w:lang w:val="hi_IN" w:bidi="hi_IN"/>
        </w:rPr>
        <w:t xml:space="preserve">इस्राएल के लोग कहते हैं कि बिन्यामीन का गोत्र इस्राएल से </w:t>
      </w:r>
      <w:r>
        <w:rPr>
          <w:b/>
          <w:lang w:val="hi_IN" w:bidi="hi_IN"/>
        </w:rPr>
        <w:t>काट डाला गया</w:t>
      </w:r>
      <w:r>
        <w:rPr>
          <w:lang w:val="hi_IN" w:bidi="hi_IN"/>
        </w:rPr>
        <w:t xml:space="preserve"> है। काट देने का अर्थ है किसी तेज़ वस्तु का उपयोग करके किसी चीज़ को हटा देना या किसी चीज़ की आपूर्ति को रोक देना।</w:t>
      </w:r>
    </w:p>
    <w:p>
      <w:pPr/>
      <w:r>
        <w:rPr>
          <w:lang w:val="hi_IN" w:bidi="hi_IN"/>
        </w:rPr>
      </w:r>
      <w:r>
        <w:rPr>
          <w:lang w:val="hi_IN" w:bidi="hi_IN"/>
        </w:rPr>
        <w:t>यहाँ रुकें और समूह में चर्चा करें कि “काट डाला गया”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इस्राएली यहोवा से इस समस्या को ठीक करने में सहायता माँगने के बाद </w:t>
      </w:r>
      <w:r>
        <w:rPr>
          <w:b/>
          <w:lang w:val="hi_IN" w:bidi="hi_IN"/>
        </w:rPr>
        <w:t>वेदी</w:t>
      </w:r>
      <w:r>
        <w:rPr>
          <w:lang w:val="hi_IN" w:bidi="hi_IN"/>
        </w:rPr>
        <w:t xml:space="preserve"> पर यहोवा को </w:t>
      </w:r>
      <w:r>
        <w:rPr>
          <w:b/>
          <w:lang w:val="hi_IN" w:bidi="hi_IN"/>
        </w:rPr>
        <w:t>होमबलि</w:t>
      </w:r>
      <w:r>
        <w:rPr>
          <w:lang w:val="hi_IN" w:bidi="hi_IN"/>
        </w:rPr>
        <w:t xml:space="preserve"> और </w:t>
      </w:r>
      <w:r>
        <w:rPr>
          <w:b/>
          <w:lang w:val="hi_IN" w:bidi="hi_IN"/>
        </w:rPr>
        <w:t>मेलबलि</w:t>
      </w:r>
      <w:r>
        <w:rPr>
          <w:lang w:val="hi_IN" w:bidi="hi_IN"/>
        </w:rPr>
        <w:t xml:space="preserve"> चढ़ाते हैं। भेंट एक ऐसा उपहार या बलिदान है जो लोग रीति के अनुसार परमेश्वर को चढ़ाते हैं। लोग कई कारणों से भेंट चढ़ा सकते हैं, जिनमें धन्यवाद देना, शुद्ध होना या पाप के लिए क्षमा मांगना शामिल है। वेदी वह स्थान है जहाँ लोग ये बलिदान चढ़ाते हैं। वेदी एक मेज़ या चबूतरे के समान होती है जिसे लोग मिट्टी या बड़े पत्थरों से बनाते हैं। होमबलि, मेल या संगति बलि, और वेदी के लिए उन्हीं शब्दों या वाक्यांशों का उपयोग करें जिनका आपने पिछले भागों में उपयोग किया है। होमबलि, मेलबलि या संगतिबलि, और वेदी के बारे में अधिक जानकारी के लिए, मुख्य शब्दावली देखें।</w:t>
      </w:r>
    </w:p>
    <w:p>
      <w:pPr/>
      <w:r>
        <w:rPr>
          <w:lang w:val="hi_IN" w:bidi="hi_IN"/>
        </w:rPr>
      </w:r>
      <w:r>
        <w:rPr>
          <w:b/>
          <w:lang w:val="hi_IN" w:bidi="hi_IN"/>
        </w:rPr>
        <w:t>इस्राएल की मण्डली</w:t>
      </w:r>
      <w:r>
        <w:rPr>
          <w:lang w:val="hi_IN" w:bidi="hi_IN"/>
        </w:rPr>
        <w:t xml:space="preserve"> ने 12,000 पुरुषों को याबेश गिलाद भेजा। “इस्राएल की मण्डली” का अर्थ है इस्राएल के लोग।</w:t>
      </w:r>
    </w:p>
    <w:p>
      <w:pPr/>
      <w:r>
        <w:rPr>
          <w:lang w:val="hi_IN" w:bidi="hi_IN"/>
        </w:rPr>
      </w:r>
      <w:r>
        <w:rPr>
          <w:lang w:val="hi_IN" w:bidi="hi_IN"/>
        </w:rPr>
        <w:t>यहाँ रुकें और समूह में चर्चा करें कि आप “इस्राएल की मण्डली” का अनुवाद कैसे करेंगे। यदि आपने बाइबल की किसी अन्य पुस्तक में “इस्राएल की मण्डली” का अनुवाद किया है, तो वही शब्द या वाक्यांश उपयोग करें जिसका आपने वहाँ उपयोग किया था। इस ऑडियो को यहाँ रोकें।</w:t>
      </w:r>
    </w:p>
    <w:p>
      <w:pPr/>
      <w:r>
        <w:rPr>
          <w:lang w:val="hi_IN" w:bidi="hi_IN"/>
        </w:rPr>
      </w:r>
      <w:r>
        <w:rPr>
          <w:lang w:val="hi_IN" w:bidi="hi_IN"/>
        </w:rPr>
        <w:t xml:space="preserve">इस्राएल की मण्डली ने उन 12,000 पुरुषों को आदेश दिया कि वे याबेश-गिलाद के लोगों को </w:t>
      </w:r>
      <w:r>
        <w:rPr>
          <w:b/>
          <w:lang w:val="hi_IN" w:bidi="hi_IN"/>
        </w:rPr>
        <w:t>तलवार से मार डालें</w:t>
      </w:r>
      <w:r>
        <w:rPr>
          <w:lang w:val="hi_IN" w:bidi="hi_IN"/>
        </w:rPr>
        <w:t>। “तलवार से मार डालना” का अर्थ है लोगों को तलवारों से मारना। तलवार से मार डालना के लिए उसी शब्द या वाक्यांश का उपयोग करें जिसका आपने पिछले भागों में उपयोग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न्यायियों 21:13–25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न्यायियों 21:13–25 को सुनें और अपने मन में रखें।</w:t>
      </w:r>
    </w:p>
    <w:p>
      <w:pPr/>
      <w:r>
        <w:rPr>
          <w:lang w:val="hi_IN" w:bidi="hi_IN"/>
        </w:rPr>
      </w:r>
      <w:r>
        <w:rPr>
          <w:lang w:val="hi_IN" w:bidi="hi_IN"/>
        </w:rPr>
        <w:t>यदि सम्भव हो, तो न्यायियों 21:13–25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न्यायियों 21:13–25 का ऑडियो संस्करण सबसे आसानी से समझ में आने वाले अनुवाद में सुनें।</w:t>
      </w:r>
    </w:p>
    <w:p>
      <w:pPr/>
      <w:r>
        <w:rPr>
          <w:lang w:val="hi_IN" w:bidi="hi_IN"/>
        </w:rPr>
      </w:r>
      <w:r>
        <w:rPr>
          <w:lang w:val="hi_IN" w:bidi="hi_IN"/>
        </w:rPr>
        <w:t>पिछली कहानी में, इस्राएल के लोगों ने बिन्यामीन के उन 600 पुरुषों के लिए पत्नियाँ प्राप्त करने की योजना बनाई थी जो युद्ध में मारे नहीं गए थे। इस्राएलियों ने याबेश-गिलाद में लोगों को मार डालने के लिए पुरुषों को भेजा, क्योंकि वहाँ के लोग बिन्यामीन के विरुद्ध युद्ध में बाकी इस्राएलियों के साथ शामिल नहीं हुए थे। परन्तु इस्राएलियों ने याबेश-गिलाद की 400 जवान स्त्रियों को जीवित रखा। इस्राएली उन स्त्रियों को वापस शीलो के शिविर में ले आए।</w:t>
      </w:r>
    </w:p>
    <w:p>
      <w:pPr/>
      <w:r>
        <w:rPr>
          <w:lang w:val="hi_IN" w:bidi="hi_IN"/>
        </w:rPr>
      </w:r>
      <w:r>
        <w:rPr>
          <w:lang w:val="hi_IN" w:bidi="hi_IN"/>
        </w:rPr>
        <w:t>इस कहानी में, अब इस्राएली उन 600 बिन्यामीनी पुरुषों के पास शान्ति का सन्देश भेजते हैं जो अब भी जंगल में रिम्मोन की चट्टान पर छिपे हुए हैं। इस्राएल की सभा, अर्थात् इस्राएल के सब लोग, याबेश-गिलाद की उन 400 जवान स्त्रियों को 600 बिन्यामीनी पुरुषों को पत्नियों के रूप में दे देते हैं। इसके बाद बिन्यामीनी पुरुष उन स्त्रियों को अपनी पत्नियों के रूप में लेकर अपने घर लौट जाते हैं।</w:t>
      </w:r>
    </w:p>
    <w:p>
      <w:pPr/>
      <w:r>
        <w:rPr>
          <w:lang w:val="hi_IN" w:bidi="hi_IN"/>
        </w:rPr>
      </w:r>
      <w:r>
        <w:rPr>
          <w:lang w:val="hi_IN" w:bidi="hi_IN"/>
        </w:rPr>
        <w:t>यहाँ एक समूह के रूप में रुकें और कनान के उस नक्शे को देखिए जो बिन्यामीन के क्षेत्र के सम्बन्ध में रिम्मोन की चट्टान का स्थान दिखाता है। इस ऑडियो को यहाँ रोकें।</w:t>
      </w:r>
    </w:p>
    <w:p>
      <w:pPr/>
      <w:r>
        <w:rPr>
          <w:lang w:val="hi_IN" w:bidi="hi_IN"/>
        </w:rPr>
      </w:r>
      <w:r>
        <w:rPr>
          <w:lang w:val="hi_IN" w:bidi="hi_IN"/>
        </w:rPr>
        <w:t>परन्तु, अभी भी सभी बिन्यामीनियों के लिए पर्याप्त पत्नियाँ नहीं थीं, क्योंकि 400 जवान स्त्रियाँ 600 पुरुषों के लिए पर्याप्त नहीं थीं। एक बार फिर, इस्राएल के लोगों को बिन्यामीन के लिए दुःख हुआ, क्योंकि यहोवा ने इस्राएल के गोत्रों में एक कमी उत्पन्न कर दी थी, या उन्हें काट डाला था।</w:t>
      </w:r>
    </w:p>
    <w:p>
      <w:pPr/>
      <w:r>
        <w:rPr>
          <w:lang w:val="hi_IN" w:bidi="hi_IN"/>
        </w:rPr>
      </w:r>
      <w:r>
        <w:rPr>
          <w:lang w:val="hi_IN" w:bidi="hi_IN"/>
        </w:rPr>
        <w:t>प्रत्येक बिन्यामीनी के लिए पत्नियाँ ढूँढ़ना इस्राएलियों को न केवल इसलिए महत्वपूर्ण लगता है कि बिन्यामीनी एक गोत्र के रूप में जीवित रहें, बल्कि इसलिए भी कि यह शान्ति का समझौता स्थापित करने का एक उपाय बने। बाइबल के समय में, संसार के उस भाग में लोग अक्सर विभिन्न लोगों के समूहों या राज्यों के बीच शान्ति के समझौते बनाने के लिए स्त्रियों को पत्नियों के रूप में देते और ग्रहण करते थे।</w:t>
      </w:r>
    </w:p>
    <w:p>
      <w:pPr/>
      <w:r>
        <w:rPr>
          <w:lang w:val="hi_IN" w:bidi="hi_IN"/>
        </w:rPr>
      </w:r>
      <w:r>
        <w:rPr>
          <w:lang w:val="hi_IN" w:bidi="hi_IN"/>
        </w:rPr>
        <w:t>यहाँ रुकें और समूह में इस प्रश्न पर चर्चा करें: आपकी संस्कृति में, यदि दो लोगों के समूहों के बीच लड़ाई या मतभेद हो जाए, और एक समूह दूसरे समूह के साथ शान्ति स्थापित करना चाहे, तो शान्ति लाने के लिए वह समूह कौन-सी परम्पराएँ या रीति-रिवाज अपनाता है? उदाहरण के लिए, क्या कोई विशेष क्रम होता है जिसमें उस समूह को कुछ करना या कहना पड़ता है, या क्या कुछ विशेष उपहार या भेंटें होती हैं जिन्हें उस समूह को दूसरे समूह को देना पड़ता है? इस ऑडियो को यहाँ रोकें।</w:t>
      </w:r>
    </w:p>
    <w:p>
      <w:pPr/>
      <w:r>
        <w:rPr>
          <w:lang w:val="hi_IN" w:bidi="hi_IN"/>
        </w:rPr>
      </w:r>
      <w:r>
        <w:rPr>
          <w:lang w:val="hi_IN" w:bidi="hi_IN"/>
        </w:rPr>
        <w:t>अब इस्राएल के प्राचीन, अर्थात् सभा के सबसे वरिष्ठ और उत्तरदायी सदस्य, आपस में पूछने लगे कि वे बिन्यामीन के पुरुषों के लिए और पत्नियाँ प्राप्त करने के लिए क्या करें। ऐसा प्रतीत होता है कि इस समस्या को ठीक करने के लिए प्राचीनों के पास अब कोई और उपाय नहीं बचा है। प्राचीन फिर से कहते हैं कि बिन्यामीन के गोत्र के पुरुषों के लिए बच्चों का होना कितना महत्वपूर्ण है, ताकि वे उस भूमि के वारिस बनें जो बिन्यामीन को दी गई है। परन्तु प्राचीन फिर एक-दूसरे को उस शपथ की याद दिलाते हैं जो इस्राएल के पुरुषों ने मिस्पा में खाई थी कि वे अपनी पुत्रियों को बिन्यामीन के पुरुषों को पत्नियों के रूप में नहीं देंगे। प्राचीन इस प्रकार बोलते हैं जिससे प्रतीत होता है कि वे चिन्तित हैं और नहीं जानते कि क्या करना चाहिए।</w:t>
      </w:r>
    </w:p>
    <w:p>
      <w:pPr/>
      <w:r>
        <w:rPr>
          <w:lang w:val="hi_IN" w:bidi="hi_IN"/>
        </w:rPr>
      </w:r>
      <w:r>
        <w:rPr>
          <w:lang w:val="hi_IN" w:bidi="hi_IN"/>
        </w:rPr>
        <w:t>अचानक प्राचीनों के मन में एक उपाय आता है। प्राचीन एक-दूसरे को स्मरण दिलाते हैं कि शीलो में हर वर्ष एक पर्व मनाया जाता है जहाँ पुत्रियाँ, अर्थात् जवान अविवाहित स्त्रियाँ, रात में नृत्य करने के लिए बाहर आती हैं। प्राचीन बिन्यामीन के पुरुषों से बात करते हैं और उन्हें निर्देश देते हैं। प्राचीन बिन्यामीन के पुरुषों से कहते हैं कि वे पर्व की रात शीलो में दाख की बारियों, अर्थात् अंगूर की बेलों के बीच, छिप जाएँ। प्राचीन बिन्यामीन के पुरुषों से कहते हैं कि जब शीलो की जवान स्त्रियाँ नृत्य करने के लिए बाहर आएँ, तब बिन्यामीन के पुरुष उन स्त्रियों में से कुछ को छीन लें, अर्थात् उन्हें उठा ले जाएँ। प्राचीन कहते हैं कि बिन्यामीन के पुरुष उन जवान स्त्रियों को अपने घरों में ले जाएँ ताकि वे बिन्यामीन के पुरुषों की पत्नियाँ बन जाएँ।</w:t>
      </w:r>
    </w:p>
    <w:p>
      <w:pPr/>
      <w:r>
        <w:rPr>
          <w:lang w:val="hi_IN" w:bidi="hi_IN"/>
        </w:rPr>
      </w:r>
      <w:r>
        <w:rPr>
          <w:lang w:val="hi_IN" w:bidi="hi_IN"/>
        </w:rPr>
        <w:t>यह स्पष्ट नहीं है कि यह पर्व वास्तव में कौन-सा था। संभव है कि यह उन वार्षिक पर्वों में से एक था जिन्हें मूसा की व्यवस्था ने आरम्भ किया था। हालाँकि, न्यायियों की पुस्तक में ऐसा प्रतीत होता है कि इस्राएलियों ने उन पर्वों और व्यवस्थाओं की बहुत समय तक उपेक्षा की, या यहाँ तक कि उन पर्वों को कनानियों की प्रथाओं के समान बना दिया। इस कहानी में जवान स्त्रियों के नृत्य करने का वर्णन भी उन मूल पर्वों के समान नहीं प्रतीत होता जिनकी आज्ञा यहोवा ने दी थी। यह नृत्य कनानी मूर्तिपूजा से भी आया हो सकता है। परन्तु कहानी हमें यह जानकारी नहीं देती।</w:t>
      </w:r>
    </w:p>
    <w:p>
      <w:pPr/>
      <w:r>
        <w:rPr>
          <w:lang w:val="hi_IN" w:bidi="hi_IN"/>
        </w:rPr>
      </w:r>
      <w:r>
        <w:rPr>
          <w:lang w:val="hi_IN" w:bidi="hi_IN"/>
        </w:rPr>
        <w:t>यह पर्व, या उत्सव, शीलो में होगा। शीलो बेतेल के उत्तर में था, परन्तु उस मार्ग के पूर्व में था जो बेतेल नगर से शकेम नगर तक जाता था, और लबोना नगर के दक्षिण में था। आपको पिछले भाग से स्मरण होगा कि शीलो बेतेल से लगभग 21 किलोमीटर उत्तर में था।</w:t>
      </w:r>
    </w:p>
    <w:p>
      <w:pPr/>
      <w:r>
        <w:rPr>
          <w:lang w:val="hi_IN" w:bidi="hi_IN"/>
        </w:rPr>
      </w:r>
      <w:r>
        <w:rPr>
          <w:lang w:val="hi_IN" w:bidi="hi_IN"/>
        </w:rPr>
        <w:t>यहाँ एक समूह के रूप में रुकें और कनान के उस नक्शे को देखिए जो शीलो का स्थान दिखाता है। इस ऑडियो को यहाँ रोकें।</w:t>
      </w:r>
    </w:p>
    <w:p>
      <w:pPr/>
      <w:r>
        <w:rPr>
          <w:lang w:val="hi_IN" w:bidi="hi_IN"/>
        </w:rPr>
      </w:r>
      <w:r>
        <w:rPr>
          <w:lang w:val="hi_IN" w:bidi="hi_IN"/>
        </w:rPr>
        <w:t>प्राचीन जानते हैं कि पिता और भाई शिकायत करेंगे कि बिन्यामीनियों ने उनकी जवान स्त्रियों को छीन लिया। प्राचीन बिन्यामीनियों को समझाते हैं कि जब पिता और भाई शिकायत करेंगे, तब बिन्यामीनी उनसे क्या कहेंगे। प्राचीन कहते हैं कि बिन्यामीनी पिता और भाइयों को स्मरण दिलाएँगे कि पिता और भाइयों ने उन जवान स्त्रियों को बिन्यामीनियों को नहीं दिया था, इसलिए पिता और भाई अपनी शपथ तोड़ने के दोषी नहीं हैं। प्राचीन पिता और भाइयों से यह भी कहेंगे कि वे बिन्यामीन के पुरुषों पर तरस खाएं और उन्हें दण्ड देने का प्रयास न करें, क्योंकि बिन्यामीनियों ने युद्ध में इस्राएलियों पर आक्रमण नहीं किया था, इसलिए युद्ध आरम्भ करने की कोई आवश्यकता नहीं है। प्राचीन पिता और भाइयों से यह भी कहेंगे कि वे जो हुआ उसे स्वीकार कर लें और इस परिस्थिति के विषय में आगे कुछ न करें, क्योंकि पिता और भाइयों को अपने व्यक्तिगत और पारिवारिक हितों से पहले गोत्र और राष्ट्र की आवश्यकताओं को रखना चाहिए।</w:t>
      </w:r>
    </w:p>
    <w:p>
      <w:pPr/>
      <w:r>
        <w:rPr>
          <w:lang w:val="hi_IN" w:bidi="hi_IN"/>
        </w:rPr>
      </w:r>
      <w:r>
        <w:rPr>
          <w:lang w:val="hi_IN" w:bidi="hi_IN"/>
        </w:rPr>
        <w:t>यहाँ रुकें और समूह में इस प्रश्न पर चर्चा करें: उस समय की एक कहानी बताइए जब लोगों के दो समूहों के बीच लम्बे समय से लड़ाई चल रही थी, परन्तु फिर एक समूह ने बदला लेना या वापस लड़ना बन्द करने का निर्णय लिया ताकि शान्ति हो सके। इस ऑडियो को यहाँ रोकें।</w:t>
      </w:r>
    </w:p>
    <w:p>
      <w:pPr/>
      <w:r>
        <w:rPr>
          <w:lang w:val="hi_IN" w:bidi="hi_IN"/>
        </w:rPr>
      </w:r>
      <w:r>
        <w:rPr>
          <w:lang w:val="hi_IN" w:bidi="hi_IN"/>
        </w:rPr>
        <w:t>यह भाग कहता है कि बिन्यामीन के पुरुषों ने ठीक वैसा ही किया जैसा इस्राएल के प्राचीनों ने उन्हें करने के लिए कहा था। जिस प्रत्येक पुरुष को पत्नी की आवश्यकता थी, उसने पर्व की रात उन जवान स्त्रियों में से एक को पकड़ लिया और उसे अपनी पत्नी बनाने के लिए अपने घर ले गया। और बिन्यामीनी पुरुषों ने अपने प्रदेश के उन नगरों को फिर से बनाया जो पिछले भागों के युद्धों में नष्ट हो गए थे।</w:t>
      </w:r>
    </w:p>
    <w:p>
      <w:pPr/>
      <w:r>
        <w:rPr>
          <w:lang w:val="hi_IN" w:bidi="hi_IN"/>
        </w:rPr>
      </w:r>
      <w:r>
        <w:rPr>
          <w:lang w:val="hi_IN" w:bidi="hi_IN"/>
        </w:rPr>
        <w:t>यह भाग इस बात के साथ समाप्त होता है कि उन दिनों, अर्थात् इस्राएल के इतिहास के उस समय में, हर व्यक्ति वही करता था जो उसकी अपनी दृष्टि में ठीक लगता था। “अपनी ही दृष्टि में” वाक्यांश का अर्थ है कि जो कुछ उस व्यक्ति को स्वयं ठीक लगता था, वही वह करता था। इसका अर्थ है कि यहोवा ने मूसा के द्वारा इस्राएलियों को जीवन बिताने के लिए जो एक समान नियम और व्यवस्थाएँ दी थीं, उनका पालन करने के बजाय, प्रत्येक व्यक्ति अपने ही नियम बना लेता था। संभव है कि लेखक ने न्यायियों की पुस्तक के अन्त में यह बात इसलिए लिखी हो ताकि हम बिन्यामीन की इस कहानी को समझ सकें, या सम्भवतः पूरी न्यायियों की पुस्तक को समझ सकें। आपको याद होगा कि न्यायियों की पुस्तक के आरम्भ में, इस्राएली उस देश से सभी कनानियों को निकालने में असफल रहे जैसा यहोवा ने उन्हें करने के लिए कहा था, और इस्राएल के लोग कनानियों की मूर्तियों की पूजा करने लगे और उनके जीवन जीने के तरीकों का अनुसरण करने लगे। इसलिए सम्भव है कि लेखक हमें यह स्मरण दिला रहा है कि न्यायियों की पुस्तक की प्रत्येक कहानी में जो बुरी बातें हुईं, वे इसलिए हुईं क्योंकि इस्राएल के लोग यहोवा का अनुसरण नहीं कर रहे थे और उन नियमों का पालन नहीं कर रहे थे जो यहोवा ने इस्राएलियों को सही जीवन जीने का मार्ग दिखाने के लिए दिए थे।</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न्यायियों 21:13–25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इस्राएली रिम्मोन की चट्टान पर छिपे हुए बिन्यामीनियों के पास शान्ति का सन्देश भेजते हैं।</w:t>
      </w:r>
    </w:p>
    <w:p>
      <w:pPr/>
      <w:r>
        <w:rPr>
          <w:lang w:val="hi_IN" w:bidi="hi_IN"/>
        </w:rPr>
      </w:r>
      <w:r>
        <w:rPr>
          <w:b/>
          <w:lang w:val="hi_IN" w:bidi="hi_IN"/>
        </w:rPr>
        <w:t>दूसरे दृश्य में:</w:t>
      </w:r>
      <w:r>
        <w:rPr>
          <w:lang w:val="hi_IN" w:bidi="hi_IN"/>
        </w:rPr>
        <w:t xml:space="preserve"> इस्राएली याबेश गिलाद की 400 स्त्रियों को 600 बिन्यामीनी पुरुषों को पत्नियों के रूप में दे देते हैं। फिर बिन्यामीनी अपने घरों को लौट जाते हैं। परन्तु सभी पुरुषों के लिए पर्याप्त पत्नियाँ नहीं हैं।</w:t>
      </w:r>
    </w:p>
    <w:p>
      <w:pPr/>
      <w:r>
        <w:rPr>
          <w:lang w:val="hi_IN" w:bidi="hi_IN"/>
        </w:rPr>
      </w:r>
      <w:r>
        <w:rPr>
          <w:b/>
          <w:lang w:val="hi_IN" w:bidi="hi_IN"/>
        </w:rPr>
        <w:t>तीसरे दृश्य में:</w:t>
      </w:r>
      <w:r>
        <w:rPr>
          <w:lang w:val="hi_IN" w:bidi="hi_IN"/>
        </w:rPr>
        <w:t xml:space="preserve"> इस्राएली फिर से बिन्यामीन के लिए अपना दुःख प्रकट करते हैं। इस्राएली परमेश्वर को दोष देते हैं और कहते हैं कि परमेश्वर ने बिन्यामीन को इस्राएल के अन्य गोत्रों से अलग कर दिया है।</w:t>
      </w:r>
    </w:p>
    <w:p>
      <w:pPr/>
      <w:r>
        <w:rPr>
          <w:lang w:val="hi_IN" w:bidi="hi_IN"/>
        </w:rPr>
      </w:r>
      <w:r>
        <w:rPr>
          <w:b/>
          <w:lang w:val="hi_IN" w:bidi="hi_IN"/>
        </w:rPr>
        <w:t>चौथे दृश्य में:</w:t>
      </w:r>
      <w:r>
        <w:rPr>
          <w:lang w:val="hi_IN" w:bidi="hi_IN"/>
        </w:rPr>
        <w:t xml:space="preserve"> इस्राएल के प्राचीन एक-दूसरे से पूछते हैं कि प्राचीनों को बिन्यामीन के पुरुषों के लिए पत्नियाँ कैसे प्राप्त करनी चाहिए। प्राचीन कहते हैं कि यह कितना महत्वपूर्ण है ताकि बिन्यामीन का गोत्र जीवित रहे और उस भूमि का उत्तराधिकारी बने। फिर, जब प्राचीन आपस में बात कर रहे होते हैं, तब अचानक उन्हें इस समस्या का एक उपाय सूझता है।</w:t>
      </w:r>
    </w:p>
    <w:p>
      <w:pPr/>
      <w:r>
        <w:rPr>
          <w:lang w:val="hi_IN" w:bidi="hi_IN"/>
        </w:rPr>
      </w:r>
      <w:r>
        <w:rPr>
          <w:b/>
          <w:lang w:val="hi_IN" w:bidi="hi_IN"/>
        </w:rPr>
        <w:t>पाँचवें दृश्य में:</w:t>
      </w:r>
      <w:r>
        <w:rPr>
          <w:lang w:val="hi_IN" w:bidi="hi_IN"/>
        </w:rPr>
        <w:t xml:space="preserve"> इस्राएल के प्राचीन बिन्यामीनियों से मिलते हैं और बिन्यामीनी पुरुषों को बताते हैं कि वे प्राचीनों की योजना को कैसे पूरा करें। प्राचीन बिन्यामीनी पुरुषों से कहते हैं कि वे पर्व के समय शीलो की दाख की बारियों में छिप जाएँ और नृत्य करने वाली जवान स्त्रियों में से कुछ को अपनी पत्नियाँ बनाने के लिए छीन लें। प्राचीन बिन्यामीनी पुरुषों को यह भी समझाते हैं कि जब जवान स्त्रियों के पिता और भाई यह शिकायत करेंगे कि बिन्यामीनियों ने उन स्त्रियों को छीन लिया है, तब प्राचीन उनसे क्या कहेंगे।</w:t>
      </w:r>
    </w:p>
    <w:p>
      <w:pPr/>
      <w:r>
        <w:rPr>
          <w:lang w:val="hi_IN" w:bidi="hi_IN"/>
        </w:rPr>
      </w:r>
      <w:r>
        <w:rPr>
          <w:b/>
          <w:lang w:val="hi_IN" w:bidi="hi_IN"/>
        </w:rPr>
        <w:t>छठे दृश्य में:</w:t>
      </w:r>
      <w:r>
        <w:rPr>
          <w:lang w:val="hi_IN" w:bidi="hi_IN"/>
        </w:rPr>
        <w:t xml:space="preserve"> बिन्यामीनी पुरुष वही करते हैं जो प्राचीनों ने उन्हें करने के लिए कहा था। वे पुरुष उन जवान स्त्रियों को अपनी पत्नियों के रूप में छीन ले जाते हैं और अपने नगरों को फिर से बनाने के लिए अपने प्रदेश में लौट जाते हैं।</w:t>
      </w:r>
    </w:p>
    <w:p>
      <w:pPr/>
      <w:r>
        <w:rPr>
          <w:lang w:val="hi_IN" w:bidi="hi_IN"/>
        </w:rPr>
      </w:r>
      <w:r>
        <w:rPr>
          <w:b/>
          <w:lang w:val="hi_IN" w:bidi="hi_IN"/>
        </w:rPr>
        <w:t>सातवें दृश्य में:</w:t>
      </w:r>
      <w:r>
        <w:rPr>
          <w:lang w:val="hi_IN" w:bidi="hi_IN"/>
        </w:rPr>
        <w:t xml:space="preserve"> लेखक इस भाग और पूरी न्यायियों की पुस्तक को यह कहकर समाप्त करता है कि उन दिनों इस्राएल में कोई राजा नहीं था, और हर व्यक्ति वही करता था जो उसकी अपनी दृष्टि में ठीक लगता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सभा, अर्थात् इस्राएल के लोग</w:t>
      </w:r>
    </w:p>
    <w:p>
      <w:pPr>
        <w:pStyle w:val="ListBullet"/>
        <w:spacing w:line="240" w:lineRule="auto"/>
        <w:ind w:left="720"/>
      </w:pPr>
      <w:r>
        <w:rPr>
          <w:lang w:val="hi_IN" w:bidi="hi_IN"/>
        </w:rPr>
      </w:r>
      <w:r>
        <w:rPr>
          <w:lang w:val="hi_IN" w:bidi="hi_IN"/>
        </w:rPr>
        <w:t>600 बिन्यामीनी पुरुष</w:t>
      </w:r>
    </w:p>
    <w:p>
      <w:pPr>
        <w:pStyle w:val="ListBullet"/>
        <w:spacing w:line="240" w:lineRule="auto"/>
        <w:ind w:left="720"/>
      </w:pPr>
      <w:r>
        <w:rPr>
          <w:lang w:val="hi_IN" w:bidi="hi_IN"/>
        </w:rPr>
      </w:r>
      <w:r>
        <w:rPr>
          <w:lang w:val="hi_IN" w:bidi="hi_IN"/>
        </w:rPr>
        <w:t>याबेश गिलाद की 400 जवान स्त्रियाँ</w:t>
      </w:r>
    </w:p>
    <w:p>
      <w:pPr>
        <w:pStyle w:val="ListBullet"/>
        <w:spacing w:line="240" w:lineRule="auto"/>
        <w:ind w:left="720"/>
      </w:pPr>
      <w:r>
        <w:rPr>
          <w:lang w:val="hi_IN" w:bidi="hi_IN"/>
        </w:rPr>
      </w:r>
      <w:r>
        <w:rPr>
          <w:lang w:val="hi_IN" w:bidi="hi_IN"/>
        </w:rPr>
        <w:t>इस्राएल के प्राचीन</w:t>
      </w:r>
    </w:p>
    <w:p>
      <w:pPr>
        <w:pStyle w:val="ListBullet"/>
        <w:spacing w:line="240" w:lineRule="auto"/>
        <w:ind w:left="720"/>
      </w:pPr>
      <w:r>
        <w:rPr>
          <w:lang w:val="hi_IN" w:bidi="hi_IN"/>
        </w:rPr>
      </w:r>
      <w:r>
        <w:rPr>
          <w:lang w:val="hi_IN" w:bidi="hi_IN"/>
        </w:rPr>
        <w:t>शीलो की जवान स्त्रियाँ</w:t>
      </w:r>
    </w:p>
    <w:p>
      <w:pPr>
        <w:pStyle w:val="ListBullet"/>
        <w:spacing w:line="240" w:lineRule="auto"/>
        <w:ind w:left="720"/>
      </w:pPr>
      <w:r>
        <w:rPr>
          <w:lang w:val="hi_IN" w:bidi="hi_IN"/>
        </w:rPr>
      </w:r>
      <w:r>
        <w:rPr>
          <w:lang w:val="hi_IN" w:bidi="hi_IN"/>
        </w:rPr>
        <w:t>शीलो की जवान स्त्रियों के पिता और भाई</w:t>
      </w:r>
    </w:p>
    <w:p>
      <w:pPr>
        <w:pStyle w:val="ListBullet"/>
        <w:spacing w:line="240" w:lineRule="auto"/>
        <w:ind w:left="720"/>
      </w:pPr>
      <w:r>
        <w:rPr>
          <w:lang w:val="hi_IN" w:bidi="hi_IN"/>
        </w:rPr>
      </w:r>
      <w:r>
        <w:rPr>
          <w:lang w:val="hi_IN" w:bidi="hi_IN"/>
        </w:rPr>
        <w:t>और इस भाग का लेखक।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तब शुरू होती है जब इस्राएली बिन्यामीनी पुरुषों को शान्ति का संदेश भेजते हैं और उन पुरुषों को याबेश-गिलाद की 400 स्त्रियों को पत्नियों के रूप में देते हैं। बाइबल के समय में पत्नियों को देना और लेना शांति स्थापित करने और जनसमूहों और समुदायों के बीच संबंधों को मजबूत करने का एक तरीका था। यहोवा ने इस्राएल के लोगों से कहा था कि वे कभी भी कनानियों के साथ विवाह न करें, या उनके साथ शान्ति के सम्बन्ध स्थापित न करें। परन्तु न्यायियों की पुस्तक में पहले, इस्राएलियों ने कनानियों से विवाह करके यहोवा की आज्ञा का उल्लंघन किया था। इसलिए यह रोचक है कि जब इस्राएलियों ने कनानियों से विवाह किए, तब उन्होंने परिणामों की चिन्ता नहीं की, परन्तु अब यदि इस्राएली इस शपथ को तोड़ें, तो वे उसके परिणामों की चिन्ता कर रहे हैं।</w:t>
      </w:r>
    </w:p>
    <w:p>
      <w:pPr/>
      <w:r>
        <w:rPr>
          <w:lang w:val="hi_IN" w:bidi="hi_IN"/>
        </w:rPr>
      </w:r>
      <w:r>
        <w:rPr>
          <w:lang w:val="hi_IN" w:bidi="hi_IN"/>
        </w:rPr>
        <w:t>यहाँ रुकें और समूह में इस प्रश्न पर चर्चा करें: उस समय की एक कहानी बताइए जब किसी माता-पिता ने अपने बच्चे को कोई काम करने के लिए निर्देश दिए थे। बताइए कि बच्चे ने निर्देशों के कुछ भागों का बहुत सावधानी से पालन किया, परन्तु निर्देशों के अन्य भागों को अनदेखा कर दिया। बच्चे ने यह काम कितनी अच्छी तरह किया? क्या माता-पिता प्रसन्न थे? क्यों या क्यों नहीं? इस ऑडियो को यहाँ रोकें।</w:t>
      </w:r>
    </w:p>
    <w:p>
      <w:pPr/>
      <w:r>
        <w:rPr>
          <w:lang w:val="hi_IN" w:bidi="hi_IN"/>
        </w:rPr>
      </w:r>
      <w:r>
        <w:rPr>
          <w:lang w:val="hi_IN" w:bidi="hi_IN"/>
        </w:rPr>
        <w:t>जब इस्राएलियों को पता चलता है कि बिन्यामीनी पुरुषों के लिए अब भी पर्याप्त पत्नियाँ नहीं हैं, तब कहानीकार फिर से कहता है कि लोगों को बिन्यामीन के लिए दुःख हुआ, अर्थात् उन्होंने बिन्यामीन पर तरस खाई। मूल भाषा में, कहानीकार एक ऐसे शब्द का उपयोग करता है जिसका अर्थ है कि यहोवा ने इस्राएल के गोत्रों में एक अंतर बना दिया है, अर्थात् उन्हें काट डाला है। यह एक विशेष प्रकार की भाषा है जो इस्राएल की तुलना नगर की सुरक्षित दीवारों से करती है और बिन्यामीन के गोत्र की तुलना उस दीवार की एक दरार से करती है। क्योंकि इस्राएलियों ने बिन्यामीनियों को लगभग पूरी तरह नष्ट कर दिया है, इसलिए अब इस्राएल अपने शत्रुओं के विरुद्ध अधिक असुरक्षित हो गया है, क्योंकि बिन्यामीन के प्रदेश की रक्षा करने के लिए पर्याप्त लोग नहीं बचे हैं। मूल भाषा में प्रयुक्त शब्द भी एक विशेष प्रकार की भाषा है, जो यह दिखाती है कि बिन्यामीन का गोत्र इस्राएल के बाकी भाग से इस प्रकार काट दिया गया है जैसे कोई शरीर के किसी अंग को शरीर से अलग कर दे।</w:t>
      </w:r>
    </w:p>
    <w:p>
      <w:pPr/>
      <w:r>
        <w:rPr>
          <w:lang w:val="hi_IN" w:bidi="hi_IN"/>
        </w:rPr>
      </w:r>
      <w:r>
        <w:rPr>
          <w:lang w:val="hi_IN" w:bidi="hi_IN"/>
        </w:rPr>
        <w:t>यहाँ एक समूह के रूप में रुकें और शहर की दीवार में हुई दरार, या टूटे हुए भाग, का एक चित्र देखें। इस ऑडियो को यहाँ रोकें।</w:t>
      </w:r>
    </w:p>
    <w:p>
      <w:pPr/>
      <w:r>
        <w:rPr>
          <w:lang w:val="hi_IN" w:bidi="hi_IN"/>
        </w:rPr>
      </w:r>
      <w:r>
        <w:rPr>
          <w:lang w:val="hi_IN" w:bidi="hi_IN"/>
        </w:rPr>
        <w:t>यहाँ रुकें और समूह में इस प्रश्न पर चर्चा करें: आपकी संस्कृति में, आप उन लोगों के विषय में कैसे बात करते हैं जिन्हें आपने अपने समुदाय या परिवार से अलग कर दिया है या निकाल दिया है? ऐसे कौन-कौन से कारण हैं जिनकी वजह से आप किसी से रिश्ता तोड़ सकते हैं? इस ऑडियो को यहाँ रोकें।</w:t>
      </w:r>
    </w:p>
    <w:p>
      <w:pPr/>
      <w:r>
        <w:rPr>
          <w:lang w:val="hi_IN" w:bidi="hi_IN"/>
        </w:rPr>
      </w:r>
      <w:r>
        <w:rPr>
          <w:lang w:val="hi_IN" w:bidi="hi_IN"/>
        </w:rPr>
        <w:t>यह स्पष्ट नहीं है कि कहानीकार यह कह रहा है कि यहोवा चाहता था कि इस्राएली उतने अधिक बिन्यामीनियों को मार डालें जितने उन्होंने वास्तव में मारे, या कहानीकार केवल यह बता रहा है कि इस्राएली सोचते हैं कि दोष यहोवा का है। पिछली कहानी में, जब इस्राएली पहले से ही युद्ध में थे और उन्होंने यहोवा से पूछा कि क्या उन्हें फिर से आक्रमण करना चाहिए, तब यहोवा ने उनसे कहा था कि वे जाकर बिन्यामीनियों पर आक्रमण करें। परन्तु उस कहानी में कहीं भी कहानीकार यह नहीं कहता कि यहोवा ने इस्राएलियों से बिन्यामीन के पूरे गोत्र को मार डालने के लिए कहा था। ऐसा प्रतीत होता है कि इस्राएलियों ने यह निर्णय क्रोध में लिया और पहले परमेश्वर से नहीं पूछा।</w:t>
      </w:r>
    </w:p>
    <w:p>
      <w:pPr/>
      <w:r>
        <w:rPr>
          <w:lang w:val="hi_IN" w:bidi="hi_IN"/>
        </w:rPr>
      </w:r>
      <w:r>
        <w:rPr>
          <w:lang w:val="hi_IN" w:bidi="hi_IN"/>
        </w:rPr>
        <w:t>यद्यपि हम नहीं जानते कि क्या यहोवा चाहता था कि इस्राएल इतने अधिक बिन्यामीनियों को मार डाले, फिर भी यह ध्यान देना महत्वपूर्ण है कि इन कहानियों में केवल बिन्यामीनी ही यहोवा की आज्ञा का उल्लंघन नहीं करते। सभी इस्राएली अलग-अलग तरीकों से यहोवा की आज्ञा का उल्लंघन करते हैं, और सभी इस्राएली उस अवज्ञा के परिणामों का अनुभव करते हैं।</w:t>
      </w:r>
    </w:p>
    <w:p>
      <w:pPr/>
      <w:r>
        <w:rPr>
          <w:lang w:val="hi_IN" w:bidi="hi_IN"/>
        </w:rPr>
      </w:r>
      <w:r>
        <w:rPr>
          <w:lang w:val="hi_IN" w:bidi="hi_IN"/>
        </w:rPr>
        <w:t>यहाँ रुकें और समूह में इस प्रश्न पर चर्चा करें: उस समय की एक कहानी बताइए जब कोई औज़ार या उपकरण टूट गया या बिखर गया। किस कारण से वह टुकड़ा टूट गया या बिखर गया? क्या वह केवल एक परिस्थिति थी, या किसी एक व्यक्ति के कार्य के कारण वह टूटा था? या क्या समय के साथ कई कार्यों के कारण वह वस्तु घिस गई? इस ऑडियो को यहाँ रोकें।</w:t>
      </w:r>
    </w:p>
    <w:p>
      <w:pPr/>
      <w:r>
        <w:rPr>
          <w:lang w:val="hi_IN" w:bidi="hi_IN"/>
        </w:rPr>
      </w:r>
      <w:r>
        <w:rPr>
          <w:lang w:val="hi_IN" w:bidi="hi_IN"/>
        </w:rPr>
        <w:t>प्राचीन एक-दूसरे को फिर से समस्या के बारे में बताते हैं। बिन्यामीनियों को और पत्नियों की आवश्यकता है, परन्तु इस्राएल के पुरुषों ने शपथ खाई थी, इसलिए वे अपनी पुत्रियों को बिन्यामीनियों को नहीं दे सकते। प्राचीन क्या कर सकते हैं? कहानीकार मूल भाषा में एक ऐसे शब्द का उपयोग करता है जिससे पता चलता है कि बुजुर्गों को अचानक समस्या को हल करने के लिए एक रचनात्मक विचार आया है।</w:t>
      </w:r>
    </w:p>
    <w:p>
      <w:pPr/>
      <w:r>
        <w:rPr>
          <w:lang w:val="hi_IN" w:bidi="hi_IN"/>
        </w:rPr>
      </w:r>
      <w:r>
        <w:rPr>
          <w:lang w:val="hi_IN" w:bidi="hi_IN"/>
        </w:rPr>
        <w:t>यहाँ रुकें और चर्चा करें कि जब किसी को अचानक कोई अच्छा विचार सूझता है, तब आप कौन-से शब्द या वाक्यांश उपयोग करते हैं। इस ऑडियो को यहाँ रोकें।</w:t>
      </w:r>
    </w:p>
    <w:p>
      <w:pPr/>
      <w:r>
        <w:rPr>
          <w:lang w:val="hi_IN" w:bidi="hi_IN"/>
        </w:rPr>
      </w:r>
      <w:r>
        <w:rPr>
          <w:lang w:val="hi_IN" w:bidi="hi_IN"/>
        </w:rPr>
        <w:t>प्राचीन यह निर्णय लेते हैं कि शीलो के पर्व की रात में बिन्यामीनी पुरुषों को जवान स्त्रियों को चुरा लेना होगा। मूल भाषा में, प्राचीन एक ऐसा शब्द उपयोग करते हैं जो हम बाइबल में बहुत कम सुनते हैं। उस शब्द का अर्थ है कि बिन्यामीन के प्रत्येक पुरुष को एक जवान स्त्री को “पकड़ना” होगा। अगुवों के कहने का मतलब है कि वे स्त्रियाँ स्वेच्छा से नहीं जाएँगी। पुरुषों को स्त्रियों का अपहरण करना होगा या उन्हें जबरदस्ती उठा ले जाना होगा। यह ध्यान देने योग्य है कि बिन्यामीन के साथ युद्ध एक ऐसी घटना से आरम्भ हुआ था जिसमें एक स्त्री के साथ दुर्व्यवहार किया गया था, और अब समाधान के रूप में फिर से स्त्रियों के साथ दुर्व्यवहार होगा, जब पुरुष उन स्त्रियों को बलपूर्वक अपनी पत्नियाँ बनने के लिए बाध्य करेंगे।</w:t>
      </w:r>
    </w:p>
    <w:p>
      <w:pPr/>
      <w:r>
        <w:rPr>
          <w:lang w:val="hi_IN" w:bidi="hi_IN"/>
        </w:rPr>
      </w:r>
      <w:r>
        <w:rPr>
          <w:lang w:val="hi_IN" w:bidi="hi_IN"/>
        </w:rPr>
        <w:t>अब कहानीकार कहता है कि बिन्यामीनी अपने घर लौट गए और उन्होंने अपने नगरों को फिर से बनाया। कहानीकार यह भी कहता है कि बाकी इस्राएली शीलो से चले गए, और हर व्यक्ति अपने गोत्र और परिवार की भूमि में लौट गया। यहाँ लेखक इस बात पर ज़ोर देता है कि सब कुछ फिर से पहले जैसा हो गया। इस्राएलियों ने बहुत से लोगों को मार डाला और बहुत से गलत काम किए, परन्तु इस्राएलियों ने कुछ भी प्राप्त नहीं किया। इस्राएल के लोग यहोवा का अनुसरण करने और उसकी आज्ञा मानने के लिए वापस नहीं लौटे।</w:t>
      </w:r>
    </w:p>
    <w:p>
      <w:pPr/>
      <w:r>
        <w:rPr>
          <w:lang w:val="hi_IN" w:bidi="hi_IN"/>
        </w:rPr>
      </w:r>
      <w:r>
        <w:rPr>
          <w:lang w:val="hi_IN" w:bidi="hi_IN"/>
        </w:rPr>
        <w:t>जब कहानी समाप्त होती है, तब हर व्यक्ति अलग-अलग दिशाओं में अपने घर लौट जाता है। हम देखते हैं कि गोत्र कितने अलग-अलग हैं और एकजुट नहीं हैं। कहानीकार कहता है कि उन दिनों इस्राएल में कोई राजा नहीं था और हर कोई वही करता था जो उसकी अपनी दृष्टि में सही था। इसका अर्थ है कि लोग जो चाहते थे वही करते थे, क्योंकि लोगों के पास ऐसा कोई राजा नहीं था जो लोगों से यहोवा की व्यवस्थाओं का पालन करवाए। एक राजा इस्राएल को बिन्यामीनियों के साथ हुई इस विपत्ति से रोक सकता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न्यायियों 21:13–25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सभा, अर्थात् इस्राएल के लोग</w:t>
      </w:r>
    </w:p>
    <w:p>
      <w:pPr>
        <w:pStyle w:val="ListBullet"/>
        <w:spacing w:line="240" w:lineRule="auto"/>
        <w:ind w:left="720"/>
      </w:pPr>
      <w:r>
        <w:rPr>
          <w:lang w:val="hi_IN" w:bidi="hi_IN"/>
        </w:rPr>
      </w:r>
      <w:r>
        <w:rPr>
          <w:lang w:val="hi_IN" w:bidi="hi_IN"/>
        </w:rPr>
        <w:t>600 बिन्यामीनी पुरुष</w:t>
      </w:r>
    </w:p>
    <w:p>
      <w:pPr>
        <w:pStyle w:val="ListBullet"/>
        <w:spacing w:line="240" w:lineRule="auto"/>
        <w:ind w:left="720"/>
      </w:pPr>
      <w:r>
        <w:rPr>
          <w:lang w:val="hi_IN" w:bidi="hi_IN"/>
        </w:rPr>
      </w:r>
      <w:r>
        <w:rPr>
          <w:lang w:val="hi_IN" w:bidi="hi_IN"/>
        </w:rPr>
        <w:t>याबेश गिलाद की 400 जवान स्त्रियाँ</w:t>
      </w:r>
    </w:p>
    <w:p>
      <w:pPr>
        <w:pStyle w:val="ListBullet"/>
        <w:spacing w:line="240" w:lineRule="auto"/>
        <w:ind w:left="720"/>
      </w:pPr>
      <w:r>
        <w:rPr>
          <w:lang w:val="hi_IN" w:bidi="hi_IN"/>
        </w:rPr>
      </w:r>
      <w:r>
        <w:rPr>
          <w:lang w:val="hi_IN" w:bidi="hi_IN"/>
        </w:rPr>
        <w:t>इस्राएल के प्राचीन</w:t>
      </w:r>
    </w:p>
    <w:p>
      <w:pPr>
        <w:pStyle w:val="ListBullet"/>
        <w:spacing w:line="240" w:lineRule="auto"/>
        <w:ind w:left="720"/>
      </w:pPr>
      <w:r>
        <w:rPr>
          <w:lang w:val="hi_IN" w:bidi="hi_IN"/>
        </w:rPr>
      </w:r>
      <w:r>
        <w:rPr>
          <w:lang w:val="hi_IN" w:bidi="hi_IN"/>
        </w:rPr>
        <w:t>शीलो की जवान स्त्रियाँ</w:t>
      </w:r>
    </w:p>
    <w:p>
      <w:pPr>
        <w:pStyle w:val="ListBullet"/>
        <w:spacing w:line="240" w:lineRule="auto"/>
        <w:ind w:left="720"/>
      </w:pPr>
      <w:r>
        <w:rPr>
          <w:lang w:val="hi_IN" w:bidi="hi_IN"/>
        </w:rPr>
      </w:r>
      <w:r>
        <w:rPr>
          <w:lang w:val="hi_IN" w:bidi="hi_IN"/>
        </w:rPr>
        <w:t>शीलो की जवान स्त्रियों के पिता और भाई</w:t>
      </w:r>
    </w:p>
    <w:p>
      <w:pPr>
        <w:pStyle w:val="ListBullet"/>
        <w:spacing w:line="240" w:lineRule="auto"/>
        <w:ind w:left="720"/>
      </w:pPr>
      <w:r>
        <w:rPr>
          <w:lang w:val="hi_IN" w:bidi="hi_IN"/>
        </w:rPr>
      </w:r>
      <w:r>
        <w:rPr>
          <w:lang w:val="hi_IN" w:bidi="hi_IN"/>
        </w:rPr>
        <w:t>और इस भाग का लेखक।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यह भाग तब शुरू होता है जब इस्राएली रिम्मोन की चट्टान पर छिपे हुए बिन्यामीनियों के पास शान्ति का सन्देश भेजते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इस्राएली याबेश गिलाद की 400 स्त्रियों को 600 बिन्यामीनी पुरुषों को पत्नियों के रूप में दे देते हैं। बिन्यामीनी अपने-अपने घरों को लौट जाते हैं, परन्तु हर पुरुष के पास पत्नी नहीं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बिन्यामीन के लोगों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इस्राएली फिर से अपना दुःख प्रकट करते हैं क्योंकि बिन्यामीन का वंश समाप्त हो गया है। इस्राएली इन समस्याओं के लिए परमेश्वर को दोषी ठहराते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इस्राएल के प्राचीन एक-दूसरे से पूछते हैं कि वे बिन्यामीन के पुरुषों के लिए पत्नियाँ कैसे प्राप्त करें। प्राचीन कहते हैं कि यह कितना महत्वपूर्ण है ताकि बिन्यामीन का गोत्र जीवित रहे और उस भूमि का उत्तराधिकारी बने। फिर, जब प्राचीन आपस में बात कर रहे होते हैं, तब अचानक उन्हें इस समस्या का एक उपाय सूझता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प्राचीनों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के प्राचीन, बिन्यामीनियों से मिलते हैं और बिन्यामीनी पुरुषों को बताते हैं कि वे प्राचीनों की योजना को कैसे पूरा करें। प्राचीन बिन्यामीनियों को यह भी बताते हैं कि जब पिता और भाई शिकायत करने आएँगे, तब प्राचीन क्या कहेंगे।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बिन्यामीनी पुरुषों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इस्राएल के प्राचीनों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छठे दृश्य में, बिन्यामीन के लोग अपनी पत्नियों को ले जाते हैं और अपने नगरों को फिर से बनाने के लिए अपने देश को लौट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शीलो की जवान स्त्रियों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अन्तिम दृश्य में, लेखक इस भाग को यह कहकर समाप्त करता है कि उन दिनों इस्राएल में कोई राजा नहीं था, और हर व्यक्ति वही करता था जो उसकी अपनी दृष्टि में ठीक लगता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 भाग के लेखक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न्यायियों 21:13–25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 भाग तब आरम्भ होता है जब यह कहता है कि इस्राएल की पूरी </w:t>
      </w:r>
      <w:r>
        <w:rPr>
          <w:b/>
          <w:lang w:val="hi_IN" w:bidi="hi_IN"/>
        </w:rPr>
        <w:t>मण्डली</w:t>
      </w:r>
      <w:r>
        <w:rPr>
          <w:lang w:val="hi_IN" w:bidi="hi_IN"/>
        </w:rPr>
        <w:t xml:space="preserve"> या </w:t>
      </w:r>
      <w:r>
        <w:rPr>
          <w:b/>
          <w:lang w:val="hi_IN" w:bidi="hi_IN"/>
        </w:rPr>
        <w:t>इस्राएल का समुदाय</w:t>
      </w:r>
      <w:r>
        <w:rPr>
          <w:lang w:val="hi_IN" w:bidi="hi_IN"/>
        </w:rPr>
        <w:t xml:space="preserve"> बिन्यामीनियों को </w:t>
      </w:r>
      <w:r>
        <w:rPr>
          <w:b/>
          <w:lang w:val="hi_IN" w:bidi="hi_IN"/>
        </w:rPr>
        <w:t>शान्ति</w:t>
      </w:r>
      <w:r>
        <w:rPr>
          <w:lang w:val="hi_IN" w:bidi="hi_IN"/>
        </w:rPr>
        <w:t xml:space="preserve"> का सन्देश भेजता है। इस भाग में, शान्ति का अर्थ है एक-दूसरे के साथ मेल-मिलाप से रहना और लड़ाई न करना। हालाँकि, बाइबल सच्ची शान्ति के विषय में केवल लड़ाई न करने से कहीं अधिक बात करती है। सच्ची शान्ति, जैसा यहोवा चाहता था, उसका अर्थ है कि समुदाय के सभी लोग सन्तुष्ट हों। सभी लोग एक-दूसरे के साथ और परमेश्वर के साथ मेल-मिलाप में रहते हैं। इस भाग में, यद्यपि इस्राएली और बिन्यामीनी अब आपस में नहीं लड़ते, फिर भी वे लोगों—विशेषकर स्त्रियों—को हानि पहुँचाते रहते हैं और अन्य प्रकार से यहोवा की आज्ञा का उल्लंघन करते रहते हैं। शांति के लिए और इस्राएल की मण्डली या समुदाय के लिए उन्हीं शब्दों या वाक्यांशों का उपयोग करें जिनका आपने पिछले भागों में उपयोग किया है। शांति के बारे में अधिक जानने के लिए, मुख्य शब्दावली देखें।</w:t>
      </w:r>
    </w:p>
    <w:p>
      <w:pPr/>
      <w:r>
        <w:rPr>
          <w:lang w:val="hi_IN" w:bidi="hi_IN"/>
        </w:rPr>
      </w:r>
      <w:r>
        <w:rPr>
          <w:lang w:val="hi_IN" w:bidi="hi_IN"/>
        </w:rPr>
        <w:t xml:space="preserve">यह भाग हमें फिर से स्मरण दिलाता है कि लोगों ने बिन्यामीनियों के लिए </w:t>
      </w:r>
      <w:r>
        <w:rPr>
          <w:b/>
          <w:lang w:val="hi_IN" w:bidi="hi_IN"/>
        </w:rPr>
        <w:t>तरस</w:t>
      </w:r>
      <w:r>
        <w:rPr>
          <w:lang w:val="hi_IN" w:bidi="hi_IN"/>
        </w:rPr>
        <w:t xml:space="preserve"> महसूस की। जब किसी को किसी पर करुणा होती है, तब उस व्यक्ति के मन में उसके लिए गहरा स्नेह या प्रेम होता है।</w:t>
      </w:r>
    </w:p>
    <w:p>
      <w:pPr/>
      <w:r>
        <w:rPr>
          <w:lang w:val="hi_IN" w:bidi="hi_IN"/>
        </w:rPr>
      </w:r>
      <w:r>
        <w:rPr>
          <w:lang w:val="hi_IN" w:bidi="hi_IN"/>
        </w:rPr>
        <w:t>यहाँ रुकें और समूह में चर्चा करें कि आप तरस के लिए किस शब्द या वाक्यांश का उपयोग करेंगे। अधिक जानकारी के लिए मुख्य शब्दावली में करुणा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यह भाग कहता है कि यहोवा ने इस्राएल के गोत्रों में एक </w:t>
      </w:r>
      <w:r>
        <w:rPr>
          <w:b/>
          <w:lang w:val="hi_IN" w:bidi="hi_IN"/>
        </w:rPr>
        <w:t>दरार</w:t>
      </w:r>
      <w:r>
        <w:rPr>
          <w:lang w:val="hi_IN" w:bidi="hi_IN"/>
        </w:rPr>
        <w:t xml:space="preserve"> उत्पन्न कर दी, अर्थात् उन्हें </w:t>
      </w:r>
      <w:r>
        <w:rPr>
          <w:b/>
          <w:lang w:val="hi_IN" w:bidi="hi_IN"/>
        </w:rPr>
        <w:t>अलग कर दिया</w:t>
      </w:r>
      <w:r>
        <w:rPr>
          <w:lang w:val="hi_IN" w:bidi="hi_IN"/>
        </w:rPr>
        <w:t xml:space="preserve">। </w:t>
      </w:r>
      <w:r>
        <w:rPr>
          <w:b/>
          <w:lang w:val="hi_IN" w:bidi="hi_IN"/>
        </w:rPr>
        <w:t>यहोवा</w:t>
      </w:r>
      <w:r>
        <w:rPr>
          <w:lang w:val="hi_IN" w:bidi="hi_IN"/>
        </w:rPr>
        <w:t xml:space="preserve"> परमेश्वर का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यहाँ रुकें और समूह में चर्चा करें कि “दरार” या “काट देना” के लिए आप कौन-सा शब्द या वाक्यांश उपयोग करेंगे। दरार नगर की दीवार में बना हुआ खुला भाग होता है। “काट देना” का अर्थ है किसी तेज वस्तु, जैसे चाकू, से अलग कर देना। यदि आपने बाइबल की किसी अन्य पुस्तक में “दरार” या “काट देना” का अनुवाद पहले ही किया है, तो वही शब्द उपयोग कीजिए जो आपने वहाँ प्रयोग किया था। इस ऑडियो को यहाँ रोकें।</w:t>
      </w:r>
    </w:p>
    <w:p>
      <w:pPr/>
      <w:r>
        <w:rPr>
          <w:lang w:val="hi_IN" w:bidi="hi_IN"/>
        </w:rPr>
      </w:r>
      <w:r>
        <w:rPr>
          <w:lang w:val="hi_IN" w:bidi="hi_IN"/>
        </w:rPr>
        <w:t xml:space="preserve">इस्राएल के प्राचीन एक-दूसरे से पूछते हैं कि प्राचीन बिन्यामीन के पुरुषों के लिए पत्नियाँ कैसे प्राप्त करें। प्राचीन कहते हैं कि यह कितना महत्वपूर्ण है ताकि बिन्यामीन का गोत्र जीवित रहे और उस भूमि का </w:t>
      </w:r>
      <w:r>
        <w:rPr>
          <w:b/>
          <w:lang w:val="hi_IN" w:bidi="hi_IN"/>
        </w:rPr>
        <w:t>उत्तराधिकारी</w:t>
      </w:r>
      <w:r>
        <w:rPr>
          <w:lang w:val="hi_IN" w:bidi="hi_IN"/>
        </w:rPr>
        <w:t xml:space="preserve"> बने। “उत्तराधिकारी होना” का अर्थ है किसी व्यक्ति की मृत्यु के बाद उसकी सम्पत्ति या धन प्राप्त करना। जिस व्यक्ति को यह संपत्ति या धन प्राप्त होता है, उसे "वारिस" कहा जाता है। बाइबल के समय में रहने वाले लोगों के लिए, जब किसी पिता की मृत्यु हो जाती है, तो उसकी संपत्ति उसके पुत्र, या पुत्रों के पास जाती है। इसलिए पुत्र होना बहुत महत्वपूर्ण था। “उत्तराधिकारी होना” या “विरासत” के लिए वही शब्द या वाक्यांश उपयोग कीजिए जो आपने पिछले भागों में प्रयोग किया था। विरासत के बारे में अधिक जानने के लिए, मुख्य शब्दावली में "वारिस" शब्द को देखें।</w:t>
      </w:r>
    </w:p>
    <w:p>
      <w:pPr/>
      <w:r>
        <w:rPr>
          <w:lang w:val="hi_IN" w:bidi="hi_IN"/>
        </w:rPr>
      </w:r>
      <w:r>
        <w:rPr>
          <w:b/>
          <w:lang w:val="hi_IN" w:bidi="hi_IN"/>
        </w:rPr>
        <w:t>इस्राएली</w:t>
      </w:r>
      <w:r>
        <w:rPr>
          <w:lang w:val="hi_IN" w:bidi="hi_IN"/>
        </w:rPr>
        <w:t xml:space="preserve"> अपनी पुत्रियों को बिन्यामीन के पुरुषों को नहीं दे सकते थे, क्योंकि पिछली कहानी में इस्राएली पुरुषों ने यह </w:t>
      </w:r>
      <w:r>
        <w:rPr>
          <w:b/>
          <w:lang w:val="hi_IN" w:bidi="hi_IN"/>
        </w:rPr>
        <w:t>शपथ</w:t>
      </w:r>
      <w:r>
        <w:rPr>
          <w:lang w:val="hi_IN" w:bidi="hi_IN"/>
        </w:rPr>
        <w:t xml:space="preserve"> खाई थी कि वे ऐसा कभी नहीं करेंगे। इस्राएल, इस्राएलियों और शपथ के लिए उन्हीं शब्दों या वाक्यांशों का उपयोग करें जिनका आपने पिछले भागों में उपयोग किया था, और याद रखें कि इस्राएल, इस्राएली और शपथ सभी मुख्य शब्दावली में हैं।</w:t>
      </w:r>
    </w:p>
    <w:p>
      <w:pPr/>
      <w:r>
        <w:rPr>
          <w:lang w:val="hi_IN" w:bidi="hi_IN"/>
        </w:rPr>
      </w:r>
      <w:r>
        <w:rPr>
          <w:lang w:val="hi_IN" w:bidi="hi_IN"/>
        </w:rPr>
        <w:t xml:space="preserve">इस कहानी में, प्राचीन कहते हैं कि जब इस्राएल के पुरुषों ने शपथ खाई और कहा कि वे अपनी पुत्रियों को बिन्यामीन को पत्नियों के रूप में नहीं देंगे, तब इस्राएल के पुरुषों ने यह भी कहा था कि जो कोई अपनी पुत्री को किसी बिन्यामीनी की पत्नी बनने के लिए देगा वह </w:t>
      </w:r>
      <w:r>
        <w:rPr>
          <w:b/>
          <w:lang w:val="hi_IN" w:bidi="hi_IN"/>
        </w:rPr>
        <w:t>शापित</w:t>
      </w:r>
      <w:r>
        <w:rPr>
          <w:lang w:val="hi_IN" w:bidi="hi_IN"/>
        </w:rPr>
        <w:t xml:space="preserve"> होगा। जब आप किसी को श्राप देते हैं, तो इसका अर्थ है कि आप चाहते हैं कि उस व्यक्ति के साथ कुछ बुरा हो। लोग मानते थे कि श्राप सच हो जाएगा, इसलिए लोग बहुत भयभीत हो जाते थे। श्राप के लिए उसी शब्द या वाक्यांश का उपयोग करें जिसका उपयोग आपने पिछले भागों में किया है। आप मुख्य शब्दावली में श्राप के विषय में और अधिक जानकारी पा सकते हैं।</w:t>
      </w:r>
    </w:p>
    <w:p>
      <w:pPr/>
      <w:r>
        <w:rPr>
          <w:lang w:val="hi_IN" w:bidi="hi_IN"/>
        </w:rPr>
      </w:r>
      <w:r>
        <w:rPr>
          <w:lang w:val="hi_IN" w:bidi="hi_IN"/>
        </w:rPr>
        <w:t xml:space="preserve">इस्राएल के प्राचीन ने बिन्यामीनी </w:t>
      </w:r>
      <w:r>
        <w:rPr>
          <w:b/>
          <w:lang w:val="hi_IN" w:bidi="hi_IN"/>
        </w:rPr>
        <w:t>पुरुषों</w:t>
      </w:r>
      <w:r>
        <w:rPr>
          <w:lang w:val="hi_IN" w:bidi="hi_IN"/>
        </w:rPr>
        <w:t xml:space="preserve"> से कहा कि वे दाख की बारियों में छिप जाएँ। दाख की बारी वह बगीचा है जहाँ लोग अंगूर उगाते हैं। अंगूर की बारी के चारों ओर आमतौर पर एक दीवार होती थी ताकि जंगली जानवर या चोर बगीचे में न घुस सकें। दाख की बारी के लिए उसी शब्द या वाक्यांश का उपयोग करें जिसका उपयोग आपने पिछले भागों में किया है। आप मुख्य शब्दावली में दाख की बारी के बारे में और अधिक जानकारी पा सकते हैं।</w:t>
      </w:r>
    </w:p>
    <w:p>
      <w:pPr/>
      <w:r>
        <w:rPr>
          <w:lang w:val="hi_IN" w:bidi="hi_IN"/>
        </w:rPr>
      </w:r>
      <w:r>
        <w:rPr>
          <w:lang w:val="hi_IN" w:bidi="hi_IN"/>
        </w:rPr>
        <w:t xml:space="preserve">इस भाग के अन्त में यह कहा गया है कि इस्राएल में कोई </w:t>
      </w:r>
      <w:r>
        <w:rPr>
          <w:b/>
          <w:lang w:val="hi_IN" w:bidi="hi_IN"/>
        </w:rPr>
        <w:t>राजा</w:t>
      </w:r>
      <w:r>
        <w:rPr>
          <w:lang w:val="hi_IN" w:bidi="hi_IN"/>
        </w:rPr>
        <w:t xml:space="preserve"> नहीं था, और हर व्यक्ति वही करता था जो </w:t>
      </w:r>
      <w:r>
        <w:rPr>
          <w:b/>
          <w:lang w:val="hi_IN" w:bidi="hi_IN"/>
        </w:rPr>
        <w:t>उसकी अपनी दृष्टि</w:t>
      </w:r>
      <w:r>
        <w:rPr>
          <w:lang w:val="hi_IN" w:bidi="hi_IN"/>
        </w:rPr>
        <w:t xml:space="preserve"> में ठीक लगता था। यह एक विशेष प्रकार की भाषा है जिसका अर्थ है कि प्रत्येक व्यक्ति अपने अनुसार यह निर्णय करता था कि क्या करना है या क्या नहीं करना है, इस आधार पर कि उसे स्वयं क्या सही या गलत लगता था। दूसरे शब्दों में, लोग सही और गलत के विषय में एक ही नियम या व्यवस्था का पालन नहीं करते थे, और वे निश्चित रूप से उन निर्देशों का पालन नहीं करते थे जो यहोवा ने मूसा को दिए थे। राजा और “अपनी ही दृष्टि में” के लिए वही शब्द या वाक्यांश उपयोग कीजिए जो आपने पिछले भागों में प्रयोग किए थे। राजा शब्द मुख्य शब्दावली में है।</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